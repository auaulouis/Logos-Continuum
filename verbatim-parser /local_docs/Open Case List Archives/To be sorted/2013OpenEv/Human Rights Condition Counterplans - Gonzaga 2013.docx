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95F12" w:rsidRDefault="002409B7" w:rsidP="0040718F">
      <w:pPr>
        <w:pStyle w:val="Heading1"/>
      </w:pPr>
      <w:bookmarkStart w:id="0" w:name="_GoBack"/>
      <w:bookmarkEnd w:id="0"/>
      <w:r>
        <w:t>Human Rights Condition Counterplans – GDI 2013</w:t>
      </w:r>
    </w:p>
    <w:p w:rsidR="002409B7" w:rsidRDefault="002409B7" w:rsidP="002409B7"/>
    <w:p w:rsidR="002409B7" w:rsidRPr="002409B7" w:rsidRDefault="002409B7" w:rsidP="002409B7">
      <w:pPr>
        <w:pStyle w:val="Heading4"/>
      </w:pPr>
      <w:r>
        <w:t xml:space="preserve">These counterplans all condition the mandate of the plan on the target country’s acceptance of certain conditions designed to address human rights concerns (human trafficking, political dissent and election reforms). </w:t>
      </w:r>
    </w:p>
    <w:p w:rsidR="0040718F" w:rsidRDefault="0040718F" w:rsidP="0040718F">
      <w:pPr>
        <w:pStyle w:val="Heading1"/>
      </w:pPr>
      <w:r>
        <w:lastRenderedPageBreak/>
        <w:t>Cuba</w:t>
      </w:r>
    </w:p>
    <w:p w:rsidR="002E5DBF" w:rsidRDefault="008A4546" w:rsidP="002B2BD0">
      <w:pPr>
        <w:pStyle w:val="Heading1"/>
      </w:pPr>
      <w:r>
        <w:lastRenderedPageBreak/>
        <w:t>1NC - Political Dissent Conditions</w:t>
      </w:r>
    </w:p>
    <w:p w:rsidR="008A4546" w:rsidRDefault="008A4546" w:rsidP="008A4546"/>
    <w:p w:rsidR="008A4546" w:rsidRPr="00603768" w:rsidRDefault="008A4546" w:rsidP="008A4546">
      <w:r>
        <w:t>(</w:t>
      </w:r>
      <w:proofErr w:type="gramStart"/>
      <w:r>
        <w:t>vs</w:t>
      </w:r>
      <w:proofErr w:type="gramEnd"/>
      <w:r>
        <w:t xml:space="preserve">. Embargo </w:t>
      </w:r>
      <w:proofErr w:type="spellStart"/>
      <w:r>
        <w:t>aff</w:t>
      </w:r>
      <w:proofErr w:type="spellEnd"/>
      <w:r>
        <w:t>)</w:t>
      </w:r>
    </w:p>
    <w:p w:rsidR="008A4546" w:rsidRDefault="008A4546" w:rsidP="008A4546">
      <w:pPr>
        <w:pStyle w:val="Heading4"/>
      </w:pPr>
      <w:r>
        <w:t>Text: The United States federal government should substantially increase economic engagement by lifting the embargo If and only if the government of Cuba agrees to release all political dissidents, reform its laws criminalizing dissent and dismantle the institutions that enforce them.</w:t>
      </w:r>
    </w:p>
    <w:p w:rsidR="008A4546" w:rsidRPr="008A4546" w:rsidRDefault="008A4546" w:rsidP="008A4546"/>
    <w:p w:rsidR="008A4546" w:rsidRPr="00603768" w:rsidRDefault="008A4546" w:rsidP="008A4546">
      <w:r>
        <w:t>(</w:t>
      </w:r>
      <w:proofErr w:type="gramStart"/>
      <w:r>
        <w:t>vs</w:t>
      </w:r>
      <w:proofErr w:type="gramEnd"/>
      <w:r>
        <w:t xml:space="preserve">. Terrorism List </w:t>
      </w:r>
      <w:proofErr w:type="spellStart"/>
      <w:r>
        <w:t>aff</w:t>
      </w:r>
      <w:proofErr w:type="spellEnd"/>
      <w:r>
        <w:t>)</w:t>
      </w:r>
    </w:p>
    <w:p w:rsidR="008A4546" w:rsidRDefault="008A4546" w:rsidP="008A4546">
      <w:pPr>
        <w:pStyle w:val="Heading4"/>
      </w:pPr>
      <w:r>
        <w:t>Text: The United States federal government should substantially increase economic engagement by removing Cuba from the State Department list of state sponsors of terrorism if and only if the government of Cuba agrees to release all political dissidents, reform its laws criminalizing dissent and dismantle the institutions that enforce them.</w:t>
      </w:r>
    </w:p>
    <w:p w:rsidR="008A4546" w:rsidRDefault="008A4546" w:rsidP="008A4546"/>
    <w:p w:rsidR="00E13D84" w:rsidRPr="00814A2C" w:rsidRDefault="00E13D84" w:rsidP="00E13D84">
      <w:pPr>
        <w:pStyle w:val="Heading4"/>
      </w:pPr>
      <w:r w:rsidRPr="00814A2C">
        <w:t xml:space="preserve">Cuba </w:t>
      </w:r>
      <w:r>
        <w:t>violates basic human rights of prisoners and dissidents</w:t>
      </w:r>
    </w:p>
    <w:p w:rsidR="00E13D84" w:rsidRPr="00C84D07" w:rsidRDefault="00E13D84" w:rsidP="00E13D84">
      <w:r w:rsidRPr="00993451">
        <w:rPr>
          <w:rFonts w:eastAsiaTheme="majorEastAsia" w:cstheme="majorBidi"/>
          <w:b/>
          <w:bCs/>
          <w:iCs/>
          <w:sz w:val="26"/>
        </w:rPr>
        <w:t>Steinberg, researcher in Human Rights Watch’s Americas Division, 09</w:t>
      </w:r>
      <w:r>
        <w:t xml:space="preserve"> [Steinberg, November 2009, Human Rights Watch, “New Castro, Same Cuba,” </w:t>
      </w:r>
      <w:hyperlink r:id="rId11" w:history="1">
        <w:r w:rsidRPr="004A0F5B">
          <w:rPr>
            <w:rStyle w:val="Hyperlink"/>
          </w:rPr>
          <w:t>http://www.hrw.org/sites/default/files/reports/cuba1109web_0.pdf</w:t>
        </w:r>
      </w:hyperlink>
      <w:r>
        <w:t>, 7/7/13, AR]</w:t>
      </w:r>
    </w:p>
    <w:p w:rsidR="00E13D84" w:rsidRPr="00853040" w:rsidRDefault="00E13D84" w:rsidP="00E13D84">
      <w:pPr>
        <w:rPr>
          <w:rStyle w:val="StyleBoldUnderline"/>
          <w:b w:val="0"/>
          <w:u w:val="none"/>
        </w:rPr>
      </w:pPr>
    </w:p>
    <w:p w:rsidR="00E13D84" w:rsidRPr="00853040" w:rsidRDefault="00E13D84" w:rsidP="00E13D84">
      <w:pPr>
        <w:rPr>
          <w:rStyle w:val="StyleBoldUnderline"/>
        </w:rPr>
      </w:pPr>
      <w:r w:rsidRPr="00853040">
        <w:rPr>
          <w:rStyle w:val="StyleBoldUnderline"/>
        </w:rPr>
        <w:t>Cuba fails to meet basic international standards regarding the treatment of prisoners.</w:t>
      </w:r>
    </w:p>
    <w:p w:rsidR="00E13D84" w:rsidRPr="00853040" w:rsidRDefault="00E13D84" w:rsidP="00E13D84">
      <w:r w:rsidRPr="00853040">
        <w:t>Conditions are abysmal for common and political prisoners alike, with overcrowded cells,</w:t>
      </w:r>
    </w:p>
    <w:p w:rsidR="00E13D84" w:rsidRPr="00853040" w:rsidRDefault="00E13D84" w:rsidP="00E13D84">
      <w:proofErr w:type="gramStart"/>
      <w:r w:rsidRPr="00853040">
        <w:t>unhygienic</w:t>
      </w:r>
      <w:proofErr w:type="gramEnd"/>
      <w:r w:rsidRPr="00853040">
        <w:t xml:space="preserve"> and insufficient food and water, and inadequate medical treatment.</w:t>
      </w:r>
    </w:p>
    <w:p w:rsidR="00E13D84" w:rsidRPr="00853040" w:rsidRDefault="00E13D84" w:rsidP="00E13D84">
      <w:r w:rsidRPr="00853040">
        <w:t>Under international human rights law, prisoners retain their human rights and fundamental</w:t>
      </w:r>
    </w:p>
    <w:p w:rsidR="00E13D84" w:rsidRPr="00853040" w:rsidRDefault="00E13D84" w:rsidP="00E13D84">
      <w:proofErr w:type="gramStart"/>
      <w:r w:rsidRPr="00853040">
        <w:t>freedoms</w:t>
      </w:r>
      <w:proofErr w:type="gramEnd"/>
      <w:r w:rsidRPr="00853040">
        <w:t>, except for restrictions on rights that are required by incarceration, and the</w:t>
      </w:r>
    </w:p>
    <w:p w:rsidR="00E13D84" w:rsidRPr="00853040" w:rsidRDefault="00E13D84" w:rsidP="00E13D84">
      <w:proofErr w:type="gramStart"/>
      <w:r w:rsidRPr="00853040">
        <w:t>conditions</w:t>
      </w:r>
      <w:proofErr w:type="gramEnd"/>
      <w:r w:rsidRPr="00853040">
        <w:t xml:space="preserve"> of detention should not aggravate the sufferi</w:t>
      </w:r>
      <w:r>
        <w:t xml:space="preserve">ng inherent in imprisonment. </w:t>
      </w:r>
      <w:r w:rsidRPr="00853040">
        <w:t>But</w:t>
      </w:r>
    </w:p>
    <w:p w:rsidR="00E13D84" w:rsidRPr="00853040" w:rsidRDefault="00E13D84" w:rsidP="00E13D84">
      <w:pPr>
        <w:rPr>
          <w:rStyle w:val="StyleBoldUnderline"/>
        </w:rPr>
      </w:pPr>
      <w:proofErr w:type="gramStart"/>
      <w:r w:rsidRPr="00853040">
        <w:rPr>
          <w:rStyle w:val="StyleBoldUnderline"/>
        </w:rPr>
        <w:t>in</w:t>
      </w:r>
      <w:proofErr w:type="gramEnd"/>
      <w:r w:rsidRPr="00853040">
        <w:rPr>
          <w:rStyle w:val="StyleBoldUnderline"/>
        </w:rPr>
        <w:t xml:space="preserve"> Cuba, prisoners who attempt to exercise their rights are severely reprimanded. Political</w:t>
      </w:r>
    </w:p>
    <w:p w:rsidR="00E13D84" w:rsidRPr="00853040" w:rsidRDefault="00E13D84" w:rsidP="00E13D84">
      <w:pPr>
        <w:rPr>
          <w:rStyle w:val="StyleBoldUnderline"/>
        </w:rPr>
      </w:pPr>
      <w:proofErr w:type="gramStart"/>
      <w:r w:rsidRPr="00853040">
        <w:rPr>
          <w:rStyle w:val="StyleBoldUnderline"/>
        </w:rPr>
        <w:t>prisoners</w:t>
      </w:r>
      <w:proofErr w:type="gramEnd"/>
      <w:r w:rsidRPr="00853040">
        <w:rPr>
          <w:rStyle w:val="StyleBoldUnderline"/>
        </w:rPr>
        <w:t xml:space="preserve"> who criticize the government, document abuses, report violations, or engage in</w:t>
      </w:r>
    </w:p>
    <w:p w:rsidR="00E13D84" w:rsidRPr="00853040" w:rsidRDefault="00E13D84" w:rsidP="00E13D84">
      <w:pPr>
        <w:rPr>
          <w:rStyle w:val="StyleBoldUnderline"/>
        </w:rPr>
      </w:pPr>
      <w:proofErr w:type="gramStart"/>
      <w:r w:rsidRPr="00853040">
        <w:rPr>
          <w:rStyle w:val="StyleBoldUnderline"/>
        </w:rPr>
        <w:t>any</w:t>
      </w:r>
      <w:proofErr w:type="gramEnd"/>
      <w:r w:rsidRPr="00853040">
        <w:rPr>
          <w:rStyle w:val="StyleBoldUnderline"/>
        </w:rPr>
        <w:t xml:space="preserve"> activity deemed “counterrevolutionary” suffer consequences that are harmful to their</w:t>
      </w:r>
    </w:p>
    <w:p w:rsidR="00E13D84" w:rsidRPr="00853040" w:rsidRDefault="00E13D84" w:rsidP="00E13D84">
      <w:pPr>
        <w:rPr>
          <w:rStyle w:val="StyleBoldUnderline"/>
        </w:rPr>
      </w:pPr>
      <w:proofErr w:type="gramStart"/>
      <w:r w:rsidRPr="00853040">
        <w:rPr>
          <w:rStyle w:val="StyleBoldUnderline"/>
        </w:rPr>
        <w:t>physical</w:t>
      </w:r>
      <w:proofErr w:type="gramEnd"/>
      <w:r w:rsidRPr="00853040">
        <w:rPr>
          <w:rStyle w:val="StyleBoldUnderline"/>
        </w:rPr>
        <w:t xml:space="preserve"> and psychological health.</w:t>
      </w:r>
    </w:p>
    <w:p w:rsidR="00E13D84" w:rsidRPr="00853040" w:rsidRDefault="00E13D84" w:rsidP="00E13D84">
      <w:pPr>
        <w:rPr>
          <w:rStyle w:val="StyleBoldUnderline"/>
        </w:rPr>
      </w:pPr>
      <w:r w:rsidRPr="00853040">
        <w:rPr>
          <w:rStyle w:val="StyleBoldUnderline"/>
        </w:rPr>
        <w:t>Political prisoners who speak out are routinely subjected to extended periods of solitary</w:t>
      </w:r>
    </w:p>
    <w:p w:rsidR="00E13D84" w:rsidRPr="00853040" w:rsidRDefault="00E13D84" w:rsidP="00E13D84">
      <w:pPr>
        <w:rPr>
          <w:rStyle w:val="StyleBoldUnderline"/>
        </w:rPr>
      </w:pPr>
      <w:proofErr w:type="gramStart"/>
      <w:r w:rsidRPr="00853040">
        <w:rPr>
          <w:rStyle w:val="StyleBoldUnderline"/>
        </w:rPr>
        <w:t>confinement</w:t>
      </w:r>
      <w:proofErr w:type="gramEnd"/>
      <w:r w:rsidRPr="00853040">
        <w:rPr>
          <w:rStyle w:val="StyleBoldUnderline"/>
        </w:rPr>
        <w:t>, harassment, and beatings. They are denied access to medical treatment in</w:t>
      </w:r>
    </w:p>
    <w:p w:rsidR="00E13D84" w:rsidRPr="00853040" w:rsidRDefault="00E13D84" w:rsidP="00E13D84">
      <w:pPr>
        <w:rPr>
          <w:rStyle w:val="StyleBoldUnderline"/>
        </w:rPr>
      </w:pPr>
      <w:proofErr w:type="gramStart"/>
      <w:r w:rsidRPr="00853040">
        <w:rPr>
          <w:rStyle w:val="StyleBoldUnderline"/>
        </w:rPr>
        <w:t>spite</w:t>
      </w:r>
      <w:proofErr w:type="gramEnd"/>
      <w:r w:rsidRPr="00853040">
        <w:rPr>
          <w:rStyle w:val="StyleBoldUnderline"/>
        </w:rPr>
        <w:t xml:space="preserve"> of chronic health problems rooted in, and exacerbated by, abysmal prison conditions.</w:t>
      </w:r>
    </w:p>
    <w:p w:rsidR="00E13D84" w:rsidRPr="00853040" w:rsidRDefault="00E13D84" w:rsidP="00E13D84">
      <w:r w:rsidRPr="00853040">
        <w:rPr>
          <w:rStyle w:val="StyleBoldUnderline"/>
        </w:rPr>
        <w:t>Family visits and other forms of communication are arbitrarily refused</w:t>
      </w:r>
      <w:r w:rsidRPr="00853040">
        <w:t>. Human Rights Watch</w:t>
      </w:r>
    </w:p>
    <w:p w:rsidR="00E13D84" w:rsidRPr="00853040" w:rsidRDefault="00E13D84" w:rsidP="00E13D84">
      <w:proofErr w:type="gramStart"/>
      <w:r w:rsidRPr="00853040">
        <w:t>documented</w:t>
      </w:r>
      <w:proofErr w:type="gramEnd"/>
      <w:r w:rsidRPr="00853040">
        <w:t xml:space="preserve"> three cases in which political prisoners were deliberately moved to close</w:t>
      </w:r>
    </w:p>
    <w:p w:rsidR="00E13D84" w:rsidRPr="00853040" w:rsidRDefault="00E13D84" w:rsidP="00E13D84">
      <w:proofErr w:type="gramStart"/>
      <w:r w:rsidRPr="00853040">
        <w:t>quarters</w:t>
      </w:r>
      <w:proofErr w:type="gramEnd"/>
      <w:r w:rsidRPr="00853040">
        <w:t xml:space="preserve"> with prisoners infected with tuberculosis, despite the fact that they themselves</w:t>
      </w:r>
    </w:p>
    <w:p w:rsidR="00E13D84" w:rsidRPr="00853040" w:rsidRDefault="00E13D84" w:rsidP="00E13D84">
      <w:proofErr w:type="spellStart"/>
      <w:proofErr w:type="gramStart"/>
      <w:r w:rsidRPr="00853040">
        <w:t>were</w:t>
      </w:r>
      <w:proofErr w:type="spellEnd"/>
      <w:proofErr w:type="gramEnd"/>
      <w:r w:rsidRPr="00853040">
        <w:t xml:space="preserve"> not infected. Compounding these widespread and systematic abuses is the fact that</w:t>
      </w:r>
    </w:p>
    <w:p w:rsidR="00E13D84" w:rsidRPr="00853040" w:rsidRDefault="00E13D84" w:rsidP="00E13D84">
      <w:pPr>
        <w:rPr>
          <w:rStyle w:val="StyleBoldUnderline"/>
        </w:rPr>
      </w:pPr>
      <w:proofErr w:type="gramStart"/>
      <w:r w:rsidRPr="00853040">
        <w:rPr>
          <w:rStyle w:val="StyleBoldUnderline"/>
        </w:rPr>
        <w:t>prisoners</w:t>
      </w:r>
      <w:proofErr w:type="gramEnd"/>
      <w:r w:rsidRPr="00853040">
        <w:rPr>
          <w:rStyle w:val="StyleBoldUnderline"/>
        </w:rPr>
        <w:t xml:space="preserve"> have no effective complaint mechanism through which to seek redress, creating</w:t>
      </w:r>
    </w:p>
    <w:p w:rsidR="00E13D84" w:rsidRDefault="00E13D84" w:rsidP="00E13D84">
      <w:pPr>
        <w:rPr>
          <w:rStyle w:val="StyleBoldUnderline"/>
        </w:rPr>
      </w:pPr>
      <w:proofErr w:type="gramStart"/>
      <w:r w:rsidRPr="00853040">
        <w:rPr>
          <w:rStyle w:val="StyleBoldUnderline"/>
        </w:rPr>
        <w:t>an</w:t>
      </w:r>
      <w:proofErr w:type="gramEnd"/>
      <w:r w:rsidRPr="00853040">
        <w:rPr>
          <w:rStyle w:val="StyleBoldUnderline"/>
        </w:rPr>
        <w:t xml:space="preserve"> environment of total impunity.</w:t>
      </w:r>
    </w:p>
    <w:p w:rsidR="002E5DBF" w:rsidRDefault="00911E4E" w:rsidP="002E5DBF">
      <w:pPr>
        <w:pStyle w:val="Heading4"/>
      </w:pPr>
      <w:r>
        <w:lastRenderedPageBreak/>
        <w:t>Using the leverage of the plan best solves repression of political dissent in Cuba</w:t>
      </w:r>
      <w:r w:rsidR="00E25DFC">
        <w:t xml:space="preserve"> – they will respond to pressure</w:t>
      </w:r>
    </w:p>
    <w:p w:rsidR="002E5DBF" w:rsidRDefault="002E5DBF" w:rsidP="002E5DBF">
      <w:r w:rsidRPr="00993451">
        <w:rPr>
          <w:rFonts w:eastAsiaTheme="majorEastAsia" w:cstheme="majorBidi"/>
          <w:b/>
          <w:bCs/>
          <w:iCs/>
          <w:sz w:val="26"/>
        </w:rPr>
        <w:t>Steinberg, researcher in Human Rights Watch’s Americas Division, 09</w:t>
      </w:r>
      <w:r>
        <w:t xml:space="preserve"> </w:t>
      </w:r>
    </w:p>
    <w:p w:rsidR="002E5DBF" w:rsidRPr="00C84D07" w:rsidRDefault="002E5DBF" w:rsidP="002E5DBF">
      <w:r>
        <w:t xml:space="preserve">[Steinberg, November 2009, Human Rights Watch, “New Castro, Same Cuba,” </w:t>
      </w:r>
      <w:hyperlink r:id="rId12" w:history="1">
        <w:r w:rsidRPr="004A0F5B">
          <w:rPr>
            <w:rStyle w:val="Hyperlink"/>
          </w:rPr>
          <w:t>http://www.hrw.org/sites/default/files/reports/cuba1109web_0.pdf</w:t>
        </w:r>
      </w:hyperlink>
      <w:r>
        <w:t>, 7/7/13, AR]</w:t>
      </w:r>
    </w:p>
    <w:p w:rsidR="002E5DBF" w:rsidRDefault="002E5DBF" w:rsidP="002E5DBF"/>
    <w:p w:rsidR="002E5DBF" w:rsidRDefault="002E5DBF" w:rsidP="002E5DBF">
      <w:pPr>
        <w:rPr>
          <w:rStyle w:val="StyleBoldUnderline"/>
        </w:rPr>
      </w:pPr>
      <w:r>
        <w:t xml:space="preserve">Worse still, </w:t>
      </w:r>
      <w:r w:rsidRPr="00C84D07">
        <w:rPr>
          <w:rStyle w:val="StyleBoldUnderline"/>
        </w:rPr>
        <w:t>Latin American governments across¶ the political spectrum</w:t>
      </w:r>
      <w:r>
        <w:t xml:space="preserve"> have been reluctant to</w:t>
      </w:r>
      <w:r w:rsidRPr="00C84D07">
        <w:rPr>
          <w:sz w:val="12"/>
        </w:rPr>
        <w:t xml:space="preserve">¶ </w:t>
      </w:r>
      <w:r>
        <w:t xml:space="preserve">criticize Cuba, and in some cases </w:t>
      </w:r>
      <w:r w:rsidRPr="00C84D07">
        <w:rPr>
          <w:rStyle w:val="StyleBoldUnderline"/>
        </w:rPr>
        <w:t>have openly¶ embraced the Castro government, despite its¶ dismal human rights record.</w:t>
      </w:r>
      <w:r>
        <w:t xml:space="preserve"> </w:t>
      </w:r>
      <w:proofErr w:type="spellStart"/>
      <w:r>
        <w:t>Coun</w:t>
      </w:r>
      <w:proofErr w:type="spellEnd"/>
      <w:r w:rsidRPr="00C84D07">
        <w:rPr>
          <w:sz w:val="12"/>
        </w:rPr>
        <w:t xml:space="preserve">¶ </w:t>
      </w:r>
      <w:r>
        <w:t>tries like Venezuela, Bolivia, and Ecuador hold Cuba up as</w:t>
      </w:r>
      <w:r w:rsidRPr="00C84D07">
        <w:rPr>
          <w:sz w:val="12"/>
        </w:rPr>
        <w:t xml:space="preserve">¶ </w:t>
      </w:r>
      <w:r>
        <w:t xml:space="preserve">a model, while others quietly admit its abuses </w:t>
      </w:r>
      <w:proofErr w:type="spellStart"/>
      <w:r>
        <w:t>ev</w:t>
      </w:r>
      <w:proofErr w:type="spellEnd"/>
      <w:r w:rsidRPr="00C84D07">
        <w:rPr>
          <w:sz w:val="12"/>
        </w:rPr>
        <w:t xml:space="preserve">¶ </w:t>
      </w:r>
      <w:r>
        <w:t>en as they enthusiastically push for Cuba’s</w:t>
      </w:r>
      <w:r w:rsidRPr="00C84D07">
        <w:rPr>
          <w:sz w:val="12"/>
        </w:rPr>
        <w:t xml:space="preserve">¶ </w:t>
      </w:r>
      <w:r>
        <w:t xml:space="preserve">reintegration into regional bodies such as </w:t>
      </w:r>
      <w:proofErr w:type="spellStart"/>
      <w:r>
        <w:t>th</w:t>
      </w:r>
      <w:proofErr w:type="spellEnd"/>
      <w:r w:rsidRPr="00C84D07">
        <w:rPr>
          <w:sz w:val="12"/>
        </w:rPr>
        <w:t xml:space="preserve">¶ </w:t>
      </w:r>
      <w:r>
        <w:t xml:space="preserve">e Organization of American States (OAS). </w:t>
      </w:r>
      <w:r w:rsidRPr="00C84D07">
        <w:rPr>
          <w:rStyle w:val="StyleBoldUnderline"/>
        </w:rPr>
        <w:t xml:space="preserve">The¶ silence of the Latin governments condones Cuba’s abusive behavior, and perpetuates a¶ climate of impunity that allows repression to co¶ </w:t>
      </w:r>
      <w:proofErr w:type="spellStart"/>
      <w:r w:rsidRPr="00C84D07">
        <w:rPr>
          <w:rStyle w:val="StyleBoldUnderline"/>
        </w:rPr>
        <w:t>ntinue</w:t>
      </w:r>
      <w:proofErr w:type="spellEnd"/>
      <w:r w:rsidRPr="00C84D07">
        <w:rPr>
          <w:rStyle w:val="StyleBoldUnderline"/>
        </w:rPr>
        <w:t>.</w:t>
      </w:r>
      <w:r>
        <w:t xml:space="preserve"> This is particularly troubling coming</w:t>
      </w:r>
      <w:r w:rsidRPr="00C84D07">
        <w:rPr>
          <w:sz w:val="12"/>
        </w:rPr>
        <w:t xml:space="preserve">¶ </w:t>
      </w:r>
      <w:r>
        <w:t>from a region in which many countries have le</w:t>
      </w:r>
      <w:r w:rsidRPr="00C84D07">
        <w:rPr>
          <w:sz w:val="12"/>
        </w:rPr>
        <w:t xml:space="preserve">¶ </w:t>
      </w:r>
      <w:proofErr w:type="spellStart"/>
      <w:r>
        <w:t>arned</w:t>
      </w:r>
      <w:proofErr w:type="spellEnd"/>
      <w:r>
        <w:t xml:space="preserve"> firsthand the high cost of international</w:t>
      </w:r>
      <w:r w:rsidRPr="00C84D07">
        <w:rPr>
          <w:sz w:val="12"/>
        </w:rPr>
        <w:t xml:space="preserve">¶ </w:t>
      </w:r>
      <w:r>
        <w:t>indifference to state-sponsored repression.</w:t>
      </w:r>
      <w:r w:rsidRPr="00C84D07">
        <w:rPr>
          <w:sz w:val="12"/>
        </w:rPr>
        <w:t xml:space="preserve">¶ </w:t>
      </w:r>
      <w:r w:rsidRPr="00C84D07">
        <w:rPr>
          <w:rStyle w:val="StyleBoldUnderline"/>
        </w:rPr>
        <w:t xml:space="preserve">Not only have all of these policies—US, </w:t>
      </w:r>
      <w:proofErr w:type="spellStart"/>
      <w:r w:rsidRPr="00C84D07">
        <w:rPr>
          <w:rStyle w:val="StyleBoldUnderline"/>
        </w:rPr>
        <w:t>Eu</w:t>
      </w:r>
      <w:proofErr w:type="spellEnd"/>
      <w:r w:rsidRPr="00C84D07">
        <w:rPr>
          <w:rStyle w:val="StyleBoldUnderline"/>
        </w:rPr>
        <w:t xml:space="preserve">¶ </w:t>
      </w:r>
      <w:proofErr w:type="spellStart"/>
      <w:r w:rsidRPr="00C84D07">
        <w:rPr>
          <w:rStyle w:val="StyleBoldUnderline"/>
        </w:rPr>
        <w:t>ropean</w:t>
      </w:r>
      <w:proofErr w:type="spellEnd"/>
      <w:r w:rsidRPr="00C84D07">
        <w:rPr>
          <w:rStyle w:val="StyleBoldUnderline"/>
        </w:rPr>
        <w:t xml:space="preserve">, Canadian, and Latin American—failed¶ individually to improve human rights in Cu¶ </w:t>
      </w:r>
      <w:proofErr w:type="spellStart"/>
      <w:r w:rsidRPr="00C84D07">
        <w:rPr>
          <w:rStyle w:val="StyleBoldUnderline"/>
        </w:rPr>
        <w:t>ba</w:t>
      </w:r>
      <w:proofErr w:type="spellEnd"/>
      <w:r w:rsidRPr="00C84D07">
        <w:rPr>
          <w:rStyle w:val="StyleBoldUnderline"/>
        </w:rPr>
        <w:t xml:space="preserve">, but their divided and even contradictory¶ nature has allowed the Cuban government to </w:t>
      </w:r>
      <w:proofErr w:type="spellStart"/>
      <w:r w:rsidRPr="00C84D07">
        <w:rPr>
          <w:rStyle w:val="StyleBoldUnderline"/>
        </w:rPr>
        <w:t>ev</w:t>
      </w:r>
      <w:proofErr w:type="spellEnd"/>
      <w:r w:rsidRPr="00C84D07">
        <w:rPr>
          <w:rStyle w:val="StyleBoldUnderline"/>
        </w:rPr>
        <w:t xml:space="preserve">¶ </w:t>
      </w:r>
      <w:proofErr w:type="spellStart"/>
      <w:r w:rsidRPr="00C84D07">
        <w:rPr>
          <w:rStyle w:val="StyleBoldUnderline"/>
        </w:rPr>
        <w:t>ade</w:t>
      </w:r>
      <w:proofErr w:type="spellEnd"/>
      <w:r w:rsidRPr="00C84D07">
        <w:rPr>
          <w:rStyle w:val="StyleBoldUnderline"/>
        </w:rPr>
        <w:t xml:space="preserve"> effective pressure and deflect criticism¶ of its practices.</w:t>
      </w:r>
      <w:r w:rsidRPr="00C84D07">
        <w:rPr>
          <w:sz w:val="12"/>
        </w:rPr>
        <w:t xml:space="preserve">¶ </w:t>
      </w:r>
      <w:r>
        <w:t xml:space="preserve">To remedy this continuing failure, </w:t>
      </w:r>
      <w:r w:rsidRPr="00C84D07">
        <w:rPr>
          <w:rStyle w:val="StyleBoldUnderline"/>
        </w:rPr>
        <w:t>the US must</w:t>
      </w:r>
      <w:r w:rsidRPr="00C84D07">
        <w:rPr>
          <w:sz w:val="12"/>
        </w:rPr>
        <w:t xml:space="preserve">¶ </w:t>
      </w:r>
      <w:r>
        <w:t xml:space="preserve">end its failed embargo policy. It should </w:t>
      </w:r>
      <w:r w:rsidRPr="00C84D07">
        <w:rPr>
          <w:rStyle w:val="StyleBoldUnderline"/>
        </w:rPr>
        <w:t>shift¶ the goal of its Cuba strategy away from regime change and toward promoting human rights.</w:t>
      </w:r>
      <w:r w:rsidRPr="00C84D07">
        <w:rPr>
          <w:sz w:val="12"/>
        </w:rPr>
        <w:t xml:space="preserve">¶ </w:t>
      </w:r>
      <w:r>
        <w:t xml:space="preserve">In particular, </w:t>
      </w:r>
      <w:r w:rsidRPr="00C84D07">
        <w:rPr>
          <w:rStyle w:val="StyleBoldUnderline"/>
        </w:rPr>
        <w:t xml:space="preserve">it should replace its sweeping </w:t>
      </w:r>
      <w:proofErr w:type="spellStart"/>
      <w:r w:rsidRPr="00C84D07">
        <w:rPr>
          <w:rStyle w:val="StyleBoldUnderline"/>
        </w:rPr>
        <w:t>ba</w:t>
      </w:r>
      <w:proofErr w:type="spellEnd"/>
      <w:r w:rsidRPr="00C84D07">
        <w:rPr>
          <w:rStyle w:val="StyleBoldUnderline"/>
        </w:rPr>
        <w:t>¶ ns on travel and trade with Cuba with more¶ effective forms of pressure.</w:t>
      </w:r>
      <w:r w:rsidRPr="00C84D07">
        <w:rPr>
          <w:sz w:val="12"/>
        </w:rPr>
        <w:t xml:space="preserve">¶ </w:t>
      </w:r>
      <w:r>
        <w:t>This move would fundamentally shift the balance in the Cuban government’s relationship</w:t>
      </w:r>
      <w:r w:rsidRPr="00C84D07">
        <w:rPr>
          <w:sz w:val="12"/>
        </w:rPr>
        <w:t xml:space="preserve">¶ </w:t>
      </w:r>
      <w:r>
        <w:t>with its own people and the international co</w:t>
      </w:r>
      <w:r w:rsidRPr="00C84D07">
        <w:rPr>
          <w:sz w:val="12"/>
        </w:rPr>
        <w:t xml:space="preserve">¶ </w:t>
      </w:r>
      <w:proofErr w:type="spellStart"/>
      <w:r>
        <w:t>mmunity</w:t>
      </w:r>
      <w:proofErr w:type="spellEnd"/>
      <w:r>
        <w:t>. No longer would Cuba be able to</w:t>
      </w:r>
      <w:r w:rsidRPr="00C84D07">
        <w:rPr>
          <w:sz w:val="12"/>
        </w:rPr>
        <w:t xml:space="preserve">¶ </w:t>
      </w:r>
      <w:r>
        <w:t>manipulate the embargo as a pretext for repressing its own people. Nor would other</w:t>
      </w:r>
      <w:r w:rsidRPr="00C84D07">
        <w:rPr>
          <w:sz w:val="12"/>
        </w:rPr>
        <w:t xml:space="preserve">¶ </w:t>
      </w:r>
      <w:r>
        <w:t xml:space="preserve">countries be able to blame the US policy for </w:t>
      </w:r>
      <w:proofErr w:type="spellStart"/>
      <w:r>
        <w:t>th</w:t>
      </w:r>
      <w:proofErr w:type="spellEnd"/>
      <w:r w:rsidRPr="00C84D07">
        <w:rPr>
          <w:sz w:val="12"/>
        </w:rPr>
        <w:t xml:space="preserve">¶ </w:t>
      </w:r>
      <w:proofErr w:type="spellStart"/>
      <w:r>
        <w:t>eir</w:t>
      </w:r>
      <w:proofErr w:type="spellEnd"/>
      <w:r>
        <w:t xml:space="preserve"> own failures to hold Cuba accountable for</w:t>
      </w:r>
      <w:r w:rsidRPr="00C84D07">
        <w:rPr>
          <w:sz w:val="12"/>
        </w:rPr>
        <w:t xml:space="preserve">¶ </w:t>
      </w:r>
      <w:r>
        <w:t>its abuses.</w:t>
      </w:r>
      <w:r w:rsidRPr="00C84D07">
        <w:rPr>
          <w:sz w:val="12"/>
        </w:rPr>
        <w:t xml:space="preserve">¶ </w:t>
      </w:r>
      <w:r>
        <w:t xml:space="preserve">However, </w:t>
      </w:r>
      <w:r w:rsidRPr="00C84D07">
        <w:rPr>
          <w:rStyle w:val="StyleBoldUnderline"/>
        </w:rPr>
        <w:t>ending the current embargo policy by¶ itself will not bring an end to Cuba’s¶ repression. Only a multilateral approach will have the political power and moral authority to¶ press the Cuban government to end its repressive¶ practices</w:t>
      </w:r>
      <w:r>
        <w:t>. Therefore, before changing its</w:t>
      </w:r>
      <w:r w:rsidRPr="00C84D07">
        <w:rPr>
          <w:sz w:val="12"/>
        </w:rPr>
        <w:t xml:space="preserve">¶ </w:t>
      </w:r>
      <w:r>
        <w:t>policy</w:t>
      </w:r>
      <w:r w:rsidRPr="00C84D07">
        <w:rPr>
          <w:rStyle w:val="StyleBoldUnderline"/>
        </w:rPr>
        <w:t xml:space="preserve">, the US should work to secure </w:t>
      </w:r>
      <w:proofErr w:type="spellStart"/>
      <w:r w:rsidRPr="00C84D07">
        <w:rPr>
          <w:rStyle w:val="StyleBoldUnderline"/>
        </w:rPr>
        <w:t>commitme</w:t>
      </w:r>
      <w:proofErr w:type="spellEnd"/>
      <w:r w:rsidRPr="00C84D07">
        <w:rPr>
          <w:rStyle w:val="StyleBoldUnderline"/>
        </w:rPr>
        <w:t xml:space="preserve">¶ </w:t>
      </w:r>
      <w:proofErr w:type="spellStart"/>
      <w:r w:rsidRPr="00C84D07">
        <w:rPr>
          <w:rStyle w:val="StyleBoldUnderline"/>
        </w:rPr>
        <w:t>nts</w:t>
      </w:r>
      <w:proofErr w:type="spellEnd"/>
      <w:r w:rsidRPr="00C84D07">
        <w:rPr>
          <w:rStyle w:val="StyleBoldUnderline"/>
        </w:rPr>
        <w:t xml:space="preserve"> from the EU, Canada, and Latin American allies that they will join together to pressure Cuba to meet a single, concrete demand: the¶ immediate and unconditional release of all political prisoners.</w:t>
      </w:r>
      <w:r w:rsidRPr="00C84D07">
        <w:rPr>
          <w:sz w:val="12"/>
        </w:rPr>
        <w:t xml:space="preserve">¶ </w:t>
      </w:r>
      <w:r>
        <w:t xml:space="preserve">In order to enforce this demand, </w:t>
      </w:r>
      <w:r w:rsidRPr="00C84D07">
        <w:rPr>
          <w:rStyle w:val="StyleBoldUnderline"/>
        </w:rPr>
        <w:t>the multilateral¶ coalition should establish a clear definition¶ of who constitutes a political prisoner—one¶ that includes all Cubans imprisoned for¶ exercising their fundamental rights, including those incarcerated for the pre-criminal offense¶ of “dangerousness” and the 53 dissidents still in¶ prison from the 2003¶ crackdown.</w:t>
      </w:r>
      <w:r>
        <w:t xml:space="preserve"> </w:t>
      </w:r>
      <w:r w:rsidRPr="00C84D07">
        <w:rPr>
          <w:rStyle w:val="StyleBoldUnderline"/>
        </w:rPr>
        <w:t xml:space="preserve">It should¶ also set a firm deadline for compliance, </w:t>
      </w:r>
      <w:proofErr w:type="spellStart"/>
      <w:r w:rsidRPr="00C84D07">
        <w:rPr>
          <w:rStyle w:val="StyleBoldUnderline"/>
        </w:rPr>
        <w:t>granti</w:t>
      </w:r>
      <w:proofErr w:type="spellEnd"/>
      <w:r w:rsidRPr="00C84D07">
        <w:rPr>
          <w:rStyle w:val="StyleBoldUnderline"/>
        </w:rPr>
        <w:t xml:space="preserve">¶ </w:t>
      </w:r>
      <w:proofErr w:type="spellStart"/>
      <w:r w:rsidRPr="00C84D07">
        <w:rPr>
          <w:rStyle w:val="StyleBoldUnderline"/>
        </w:rPr>
        <w:t>ng</w:t>
      </w:r>
      <w:proofErr w:type="spellEnd"/>
      <w:r w:rsidRPr="00C84D07">
        <w:rPr>
          <w:rStyle w:val="StyleBoldUnderline"/>
        </w:rPr>
        <w:t xml:space="preserve"> the </w:t>
      </w:r>
      <w:proofErr w:type="spellStart"/>
      <w:r w:rsidRPr="00C84D07">
        <w:rPr>
          <w:rStyle w:val="StyleBoldUnderline"/>
        </w:rPr>
        <w:t>Raúl</w:t>
      </w:r>
      <w:proofErr w:type="spellEnd"/>
      <w:r w:rsidRPr="00C84D07">
        <w:rPr>
          <w:rStyle w:val="StyleBoldUnderline"/>
        </w:rPr>
        <w:t xml:space="preserve"> Castro government six months to¶ meet this demand.¶ Most important, the members of the coalition should commit themselves to holding the¶ Cuban government accountable should it fail to¶ release its political prisoners. The penalties¶ should be significant enough that they bear real consequences for the Cuban government.¶ </w:t>
      </w:r>
      <w:proofErr w:type="gramStart"/>
      <w:r w:rsidRPr="00C84D07">
        <w:rPr>
          <w:rStyle w:val="StyleBoldUnderline"/>
        </w:rPr>
        <w:t>And</w:t>
      </w:r>
      <w:proofErr w:type="gramEnd"/>
      <w:r w:rsidRPr="00C84D07">
        <w:rPr>
          <w:rStyle w:val="StyleBoldUnderline"/>
        </w:rPr>
        <w:t xml:space="preserve"> they should be focused enough to target the Cuban leadership, rather than the Cuban¶ population on the whole.</w:t>
      </w:r>
      <w:r>
        <w:t xml:space="preserve"> </w:t>
      </w:r>
      <w:r w:rsidRPr="00C84D07">
        <w:rPr>
          <w:rStyle w:val="StyleBoldUnderline"/>
        </w:rPr>
        <w:t xml:space="preserve">Options include </w:t>
      </w:r>
      <w:proofErr w:type="spellStart"/>
      <w:r w:rsidRPr="00C84D07">
        <w:rPr>
          <w:rStyle w:val="StyleBoldUnderline"/>
        </w:rPr>
        <w:t>adop</w:t>
      </w:r>
      <w:proofErr w:type="spellEnd"/>
      <w:r w:rsidRPr="00C84D07">
        <w:rPr>
          <w:rStyle w:val="StyleBoldUnderline"/>
        </w:rPr>
        <w:t>¶ ting targeted sanctions on the government¶ officials, such as travel bans and asset freezes; and withholding any new forms of foreign¶ investment until Cuba meets the demand</w:t>
      </w:r>
      <w:r>
        <w:t>.</w:t>
      </w:r>
      <w:r w:rsidRPr="00C84D07">
        <w:rPr>
          <w:sz w:val="12"/>
        </w:rPr>
        <w:t xml:space="preserve">¶ </w:t>
      </w:r>
      <w:r>
        <w:t>During the six-month period, Latin American countries, Canada, the EU, and the US should</w:t>
      </w:r>
      <w:r w:rsidRPr="00C84D07">
        <w:rPr>
          <w:sz w:val="12"/>
        </w:rPr>
        <w:t xml:space="preserve">¶ </w:t>
      </w:r>
      <w:r>
        <w:t>be able to choose individually whether or no</w:t>
      </w:r>
      <w:r w:rsidRPr="00C84D07">
        <w:rPr>
          <w:sz w:val="12"/>
        </w:rPr>
        <w:t xml:space="preserve">¶ </w:t>
      </w:r>
      <w:r>
        <w:t>t to impose their own restrictions on Cuba.</w:t>
      </w:r>
      <w:r w:rsidRPr="00C84D07">
        <w:rPr>
          <w:sz w:val="12"/>
        </w:rPr>
        <w:t xml:space="preserve">¶ </w:t>
      </w:r>
      <w:r>
        <w:t>Some may enact targeted sanctions on Cuba’s</w:t>
      </w:r>
      <w:r w:rsidRPr="00C84D07">
        <w:rPr>
          <w:sz w:val="12"/>
        </w:rPr>
        <w:t xml:space="preserve">¶ </w:t>
      </w:r>
      <w:r>
        <w:t>leadership immediately, while others may put</w:t>
      </w:r>
      <w:r w:rsidRPr="00C84D07">
        <w:rPr>
          <w:sz w:val="12"/>
        </w:rPr>
        <w:t xml:space="preserve">¶ </w:t>
      </w:r>
      <w:r>
        <w:t>no restrictions on Cuba during that time.</w:t>
      </w:r>
      <w:r w:rsidRPr="00C84D07">
        <w:rPr>
          <w:sz w:val="12"/>
        </w:rPr>
        <w:t xml:space="preserve">¶ </w:t>
      </w:r>
      <w:r>
        <w:t xml:space="preserve">Regardless, </w:t>
      </w:r>
      <w:r w:rsidRPr="00C84D07">
        <w:rPr>
          <w:rStyle w:val="StyleBoldUnderline"/>
        </w:rPr>
        <w:t>if the Castro government is still¶ holding political prisoners at the end of six¶ months, Cuba must be held accountable</w:t>
      </w:r>
      <w:r>
        <w:t>. All</w:t>
      </w:r>
      <w:r w:rsidRPr="00C84D07">
        <w:rPr>
          <w:sz w:val="12"/>
        </w:rPr>
        <w:t xml:space="preserve">¶ </w:t>
      </w:r>
      <w:r>
        <w:t>of the countries must honor their agreement</w:t>
      </w:r>
      <w:r w:rsidRPr="00C84D07">
        <w:rPr>
          <w:sz w:val="12"/>
        </w:rPr>
        <w:t xml:space="preserve">¶ </w:t>
      </w:r>
      <w:r>
        <w:t>and impose joint punitive measures on Cuba that will effectively pressure the Castro</w:t>
      </w:r>
      <w:r w:rsidRPr="00C84D07">
        <w:rPr>
          <w:sz w:val="12"/>
        </w:rPr>
        <w:t xml:space="preserve">¶ </w:t>
      </w:r>
      <w:r>
        <w:t>government to release its political prisoners.</w:t>
      </w:r>
      <w:r w:rsidRPr="00C84D07">
        <w:rPr>
          <w:sz w:val="12"/>
        </w:rPr>
        <w:t xml:space="preserve">¶ </w:t>
      </w:r>
      <w:r>
        <w:t xml:space="preserve">On the other hand, </w:t>
      </w:r>
      <w:r w:rsidRPr="00C84D07">
        <w:rPr>
          <w:rStyle w:val="StyleBoldUnderline"/>
        </w:rPr>
        <w:t>if the Cuban government re¶ leases all political prisoners—</w:t>
      </w:r>
      <w:r w:rsidRPr="00C84D07">
        <w:rPr>
          <w:rStyle w:val="StyleBoldUnderline"/>
        </w:rPr>
        <w:lastRenderedPageBreak/>
        <w:t>whether before¶ or after the six month period is complete—these punitive measures should be lifted.</w:t>
      </w:r>
      <w:r>
        <w:t xml:space="preserve"> Then</w:t>
      </w:r>
      <w:proofErr w:type="gramStart"/>
      <w:r>
        <w:t>,</w:t>
      </w:r>
      <w:r w:rsidRPr="00C84D07">
        <w:rPr>
          <w:sz w:val="12"/>
        </w:rPr>
        <w:t>¶</w:t>
      </w:r>
      <w:proofErr w:type="gramEnd"/>
      <w:r w:rsidRPr="00C84D07">
        <w:rPr>
          <w:sz w:val="12"/>
        </w:rPr>
        <w:t xml:space="preserve"> </w:t>
      </w:r>
      <w:r w:rsidRPr="00C84D07">
        <w:rPr>
          <w:rStyle w:val="StyleBoldUnderline"/>
        </w:rPr>
        <w:t xml:space="preserve">the multilateral coalition should devise a </w:t>
      </w:r>
      <w:proofErr w:type="spellStart"/>
      <w:r w:rsidRPr="00C84D07">
        <w:rPr>
          <w:rStyle w:val="StyleBoldUnderline"/>
        </w:rPr>
        <w:t>sust</w:t>
      </w:r>
      <w:proofErr w:type="spellEnd"/>
      <w:r w:rsidRPr="00C84D07">
        <w:rPr>
          <w:rStyle w:val="StyleBoldUnderline"/>
        </w:rPr>
        <w:t xml:space="preserve">¶ </w:t>
      </w:r>
      <w:proofErr w:type="spellStart"/>
      <w:r w:rsidRPr="00C84D07">
        <w:rPr>
          <w:rStyle w:val="StyleBoldUnderline"/>
        </w:rPr>
        <w:t>ained</w:t>
      </w:r>
      <w:proofErr w:type="spellEnd"/>
      <w:r w:rsidRPr="00C84D07">
        <w:rPr>
          <w:rStyle w:val="StyleBoldUnderline"/>
        </w:rPr>
        <w:t xml:space="preserve">, incremental strategy to push the </w:t>
      </w:r>
      <w:proofErr w:type="spellStart"/>
      <w:r w:rsidRPr="00C84D07">
        <w:rPr>
          <w:rStyle w:val="StyleBoldUnderline"/>
        </w:rPr>
        <w:t>Raúl</w:t>
      </w:r>
      <w:proofErr w:type="spellEnd"/>
      <w:r w:rsidRPr="00C84D07">
        <w:rPr>
          <w:rStyle w:val="StyleBoldUnderline"/>
        </w:rPr>
        <w:t xml:space="preserve">¶ Castro government to improve its human </w:t>
      </w:r>
      <w:proofErr w:type="spellStart"/>
      <w:r w:rsidRPr="00C84D07">
        <w:rPr>
          <w:rStyle w:val="StyleBoldUnderline"/>
        </w:rPr>
        <w:t>righ</w:t>
      </w:r>
      <w:proofErr w:type="spellEnd"/>
      <w:r w:rsidRPr="00C84D07">
        <w:rPr>
          <w:rStyle w:val="StyleBoldUnderline"/>
        </w:rPr>
        <w:t xml:space="preserve">¶ </w:t>
      </w:r>
      <w:proofErr w:type="spellStart"/>
      <w:r w:rsidRPr="00C84D07">
        <w:rPr>
          <w:rStyle w:val="StyleBoldUnderline"/>
        </w:rPr>
        <w:t>ts</w:t>
      </w:r>
      <w:proofErr w:type="spellEnd"/>
      <w:r w:rsidRPr="00C84D07">
        <w:rPr>
          <w:rStyle w:val="StyleBoldUnderline"/>
        </w:rPr>
        <w:t xml:space="preserve"> record. This strategy should focus on¶ pressuring Cuba to reform its laws criminalizing dissent, dismantle the repressive¶ institutions that enforce them, and end abuses of basic rights.</w:t>
      </w:r>
      <w:r>
        <w:t xml:space="preserve"> And the impact of the</w:t>
      </w:r>
      <w:r w:rsidRPr="00C84D07">
        <w:rPr>
          <w:sz w:val="12"/>
        </w:rPr>
        <w:t xml:space="preserve">¶ </w:t>
      </w:r>
      <w:r>
        <w:t>strategy should be monitored regularly to ensure</w:t>
      </w:r>
      <w:r w:rsidRPr="00C84D07">
        <w:rPr>
          <w:sz w:val="12"/>
        </w:rPr>
        <w:t xml:space="preserve">¶ </w:t>
      </w:r>
      <w:r>
        <w:t>it is not creating more repression than it</w:t>
      </w:r>
      <w:r w:rsidRPr="00C84D07">
        <w:rPr>
          <w:sz w:val="12"/>
        </w:rPr>
        <w:t xml:space="preserve">¶ </w:t>
      </w:r>
      <w:proofErr w:type="spellStart"/>
      <w:r>
        <w:t>curbs.Ultimately</w:t>
      </w:r>
      <w:proofErr w:type="spellEnd"/>
      <w:r>
        <w:t xml:space="preserve">, it is the </w:t>
      </w:r>
      <w:proofErr w:type="spellStart"/>
      <w:r>
        <w:t>Raúl</w:t>
      </w:r>
      <w:proofErr w:type="spellEnd"/>
      <w:r>
        <w:t xml:space="preserve"> Castro government</w:t>
      </w:r>
      <w:r w:rsidRPr="00C84D07">
        <w:rPr>
          <w:sz w:val="12"/>
        </w:rPr>
        <w:t xml:space="preserve">¶ </w:t>
      </w:r>
      <w:r>
        <w:t>that bears responsibility for such abuses—and</w:t>
      </w:r>
      <w:r w:rsidRPr="00C84D07">
        <w:rPr>
          <w:sz w:val="12"/>
        </w:rPr>
        <w:t xml:space="preserve">¶ </w:t>
      </w:r>
      <w:r>
        <w:t>has the power to address them. Yet as the last</w:t>
      </w:r>
      <w:r w:rsidRPr="00C84D07">
        <w:rPr>
          <w:sz w:val="12"/>
        </w:rPr>
        <w:t xml:space="preserve">¶ </w:t>
      </w:r>
      <w:r>
        <w:t xml:space="preserve">three years of </w:t>
      </w:r>
      <w:proofErr w:type="spellStart"/>
      <w:r>
        <w:t>Raúl</w:t>
      </w:r>
      <w:proofErr w:type="spellEnd"/>
      <w:r>
        <w:t xml:space="preserve"> Castro’s rule show, </w:t>
      </w:r>
      <w:r w:rsidRPr="00C84D07">
        <w:rPr>
          <w:rStyle w:val="StyleBoldUnderline"/>
        </w:rPr>
        <w:t xml:space="preserve">Cuba¶ will not improve its human rights record¶ unless it is pressured to do so. </w:t>
      </w:r>
    </w:p>
    <w:p w:rsidR="002E5DBF" w:rsidRDefault="00E13D84" w:rsidP="002B2BD0">
      <w:pPr>
        <w:pStyle w:val="Heading1"/>
      </w:pPr>
      <w:r>
        <w:lastRenderedPageBreak/>
        <w:t xml:space="preserve">2NC  </w:t>
      </w:r>
    </w:p>
    <w:p w:rsidR="002B2BD0" w:rsidRPr="002B2BD0" w:rsidRDefault="002B2BD0" w:rsidP="002B2BD0">
      <w:pPr>
        <w:pStyle w:val="Heading3"/>
      </w:pPr>
      <w:r>
        <w:lastRenderedPageBreak/>
        <w:t>Solvency – Political Dissidents</w:t>
      </w:r>
    </w:p>
    <w:p w:rsidR="002E5DBF" w:rsidRDefault="002E5DBF" w:rsidP="002E5DBF">
      <w:pPr>
        <w:pStyle w:val="Heading4"/>
      </w:pPr>
      <w:r w:rsidRPr="008052CF">
        <w:t>The US Must Require End to Political Dissident Suppression to Normalize Cuban Relations</w:t>
      </w:r>
      <w:r>
        <w:t xml:space="preserve"> </w:t>
      </w:r>
    </w:p>
    <w:p w:rsidR="002E5DBF" w:rsidRDefault="002E5DBF" w:rsidP="002E5DBF">
      <w:proofErr w:type="spellStart"/>
      <w:r w:rsidRPr="002A44EC">
        <w:rPr>
          <w:rFonts w:eastAsiaTheme="majorEastAsia" w:cstheme="majorBidi"/>
          <w:b/>
          <w:bCs/>
          <w:iCs/>
          <w:sz w:val="26"/>
        </w:rPr>
        <w:t>Carbonell</w:t>
      </w:r>
      <w:proofErr w:type="spellEnd"/>
      <w:r w:rsidRPr="002A44EC">
        <w:rPr>
          <w:rFonts w:eastAsiaTheme="majorEastAsia" w:cstheme="majorBidi"/>
          <w:b/>
          <w:bCs/>
          <w:iCs/>
          <w:sz w:val="26"/>
        </w:rPr>
        <w:t xml:space="preserve">, </w:t>
      </w:r>
      <w:r>
        <w:rPr>
          <w:rFonts w:eastAsiaTheme="majorEastAsia" w:cstheme="majorBidi"/>
          <w:b/>
          <w:bCs/>
          <w:iCs/>
          <w:sz w:val="26"/>
        </w:rPr>
        <w:t>International Public Affairs C</w:t>
      </w:r>
      <w:r w:rsidRPr="002A44EC">
        <w:rPr>
          <w:rFonts w:eastAsiaTheme="majorEastAsia" w:cstheme="majorBidi"/>
          <w:b/>
          <w:bCs/>
          <w:iCs/>
          <w:sz w:val="26"/>
        </w:rPr>
        <w:t>onsultant, 09</w:t>
      </w:r>
      <w:r>
        <w:t xml:space="preserve"> </w:t>
      </w:r>
    </w:p>
    <w:p w:rsidR="002E5DBF" w:rsidRPr="007B05FD" w:rsidRDefault="002E5DBF" w:rsidP="002E5DBF">
      <w:r>
        <w:t>[</w:t>
      </w:r>
      <w:proofErr w:type="spellStart"/>
      <w:r>
        <w:t>Carbonell</w:t>
      </w:r>
      <w:proofErr w:type="spellEnd"/>
      <w:r>
        <w:t xml:space="preserve">, April 2009, Forbes, “Bailing </w:t>
      </w:r>
      <w:proofErr w:type="gramStart"/>
      <w:r>
        <w:t>Out</w:t>
      </w:r>
      <w:proofErr w:type="gramEnd"/>
      <w:r>
        <w:t xml:space="preserve"> The Castro Regime?” </w:t>
      </w:r>
      <w:hyperlink r:id="rId13" w:history="1">
        <w:r w:rsidRPr="00E348E1">
          <w:rPr>
            <w:rStyle w:val="Hyperlink"/>
          </w:rPr>
          <w:t>http://www.forbes.com/2009/04/21/communist-cuba-castro-opinions-contributors-bailout.html</w:t>
        </w:r>
      </w:hyperlink>
      <w:r>
        <w:t xml:space="preserve">, accessed 7/5/13, AR] </w:t>
      </w:r>
    </w:p>
    <w:p w:rsidR="002E5DBF" w:rsidRPr="008052CF" w:rsidRDefault="002E5DBF" w:rsidP="002E5DBF"/>
    <w:p w:rsidR="002E5DBF" w:rsidRDefault="002E5DBF" w:rsidP="002E5DBF">
      <w:pPr>
        <w:rPr>
          <w:rStyle w:val="StyleBoldUnderline"/>
        </w:rPr>
      </w:pPr>
      <w:r w:rsidRPr="008052CF">
        <w:rPr>
          <w:rStyle w:val="StyleBoldUnderline"/>
        </w:rPr>
        <w:t>After 50 years of almost continuous antagonism between the U.S. and the Castro-Communist regime</w:t>
      </w:r>
      <w:r w:rsidRPr="008052CF">
        <w:t xml:space="preserve">, </w:t>
      </w:r>
      <w:r w:rsidRPr="008052CF">
        <w:rPr>
          <w:rStyle w:val="StyleBoldUnderline"/>
        </w:rPr>
        <w:t xml:space="preserve">there </w:t>
      </w:r>
      <w:r w:rsidRPr="008052CF">
        <w:t xml:space="preserve">is a swelling </w:t>
      </w:r>
      <w:r w:rsidRPr="008052CF">
        <w:rPr>
          <w:rStyle w:val="StyleBoldUnderline"/>
        </w:rPr>
        <w:t xml:space="preserve">desire in the U.S. </w:t>
      </w:r>
      <w:r w:rsidRPr="008052CF">
        <w:t xml:space="preserve">and abroad </w:t>
      </w:r>
      <w:r w:rsidRPr="008052CF">
        <w:rPr>
          <w:rStyle w:val="StyleBoldUnderline"/>
        </w:rPr>
        <w:t>to overcome this predicament through constructive engagement.</w:t>
      </w:r>
      <w:r w:rsidRPr="008052CF">
        <w:t xml:space="preserve"> Since </w:t>
      </w:r>
      <w:r w:rsidRPr="008052CF">
        <w:rPr>
          <w:rStyle w:val="StyleBoldUnderline"/>
        </w:rPr>
        <w:t>this would not be the first time that engagement has been pursued</w:t>
      </w:r>
      <w:r w:rsidRPr="008052CF">
        <w:t>, let us review the outcome of prior U.S. quests for a rapprochement with this regime, a regime that was expelled from the Organization of American States in 1962 because it had established a Marxist-Leninist tyranny declared incompatible with the inter-American system, had aligned itself with the Soviet bloc and had suppressed all human rights.</w:t>
      </w:r>
      <w:r w:rsidRPr="008C6B1B">
        <w:rPr>
          <w:sz w:val="12"/>
        </w:rPr>
        <w:t xml:space="preserve">¶ </w:t>
      </w:r>
      <w:r>
        <w:t xml:space="preserve">Despite a litany of crimes, interventions in the internal affairs of more than a dozen of Latin American countries, and threats to the peace and security of the hemisphere that culminated in the Cuban missile crisis, </w:t>
      </w:r>
      <w:r w:rsidRPr="008052CF">
        <w:rPr>
          <w:rStyle w:val="StyleBoldUnderline"/>
        </w:rPr>
        <w:t>President Kennedy tried to seek an accommodation with Castro</w:t>
      </w:r>
      <w:r w:rsidRPr="008052CF">
        <w:t>. On</w:t>
      </w:r>
      <w:r>
        <w:t xml:space="preserve"> Sept. 23, 1963, U.S. Ambassador William H. Attwood secretly commenced negotiations in New York with the Cuban ambassador to the U.N., Carlos </w:t>
      </w:r>
      <w:proofErr w:type="spellStart"/>
      <w:r>
        <w:t>Lechuga</w:t>
      </w:r>
      <w:proofErr w:type="spellEnd"/>
      <w:r>
        <w:t>.</w:t>
      </w:r>
      <w:r w:rsidRPr="008C6B1B">
        <w:rPr>
          <w:sz w:val="12"/>
        </w:rPr>
        <w:t xml:space="preserve">¶ </w:t>
      </w:r>
      <w:r>
        <w:t xml:space="preserve">A few days prior to Kennedy’s assassination, </w:t>
      </w:r>
      <w:r w:rsidRPr="008052CF">
        <w:rPr>
          <w:rStyle w:val="StyleBoldUnderline"/>
        </w:rPr>
        <w:t>a follow-up meeting was arranged with Castro in Havana</w:t>
      </w:r>
      <w:r>
        <w:t>. Negotiations were dropped almost simultaneously because several tons of war equipment that were shipped from Cuba to Venezuela’s Marxist “Armed Forces of National Liberation” were uncovered by the local authorities.</w:t>
      </w:r>
      <w:r w:rsidRPr="008C6B1B">
        <w:rPr>
          <w:sz w:val="12"/>
        </w:rPr>
        <w:t xml:space="preserve">¶ </w:t>
      </w:r>
      <w:r w:rsidRPr="008052CF">
        <w:rPr>
          <w:rStyle w:val="StyleBoldUnderline"/>
        </w:rPr>
        <w:t>In March 1975</w:t>
      </w:r>
      <w:r>
        <w:t xml:space="preserve">, </w:t>
      </w:r>
      <w:r w:rsidRPr="008052CF">
        <w:rPr>
          <w:rStyle w:val="StyleBoldUnderline"/>
        </w:rPr>
        <w:t>Secretary of State Henry Kissinger announced that the U.S. was “ready to</w:t>
      </w:r>
      <w:r>
        <w:t xml:space="preserve"> </w:t>
      </w:r>
      <w:r w:rsidRPr="008052CF">
        <w:rPr>
          <w:rStyle w:val="StyleBoldUnderline"/>
        </w:rPr>
        <w:t>move in a new direction,” which could lead to normalizing relations with Cuba</w:t>
      </w:r>
      <w:r>
        <w:t xml:space="preserve"> </w:t>
      </w:r>
      <w:r w:rsidRPr="008052CF">
        <w:rPr>
          <w:rStyle w:val="StyleBoldUnderline"/>
        </w:rPr>
        <w:t>and the lifting</w:t>
      </w:r>
      <w:r>
        <w:t xml:space="preserve"> of </w:t>
      </w:r>
      <w:r w:rsidRPr="008052CF">
        <w:rPr>
          <w:rStyle w:val="StyleBoldUnderline"/>
        </w:rPr>
        <w:t>the</w:t>
      </w:r>
      <w:r>
        <w:t xml:space="preserve"> then 14-year-old trade </w:t>
      </w:r>
      <w:r w:rsidRPr="008052CF">
        <w:t>embargo.</w:t>
      </w:r>
      <w:r w:rsidRPr="008052CF">
        <w:rPr>
          <w:rStyle w:val="StyleBoldUnderline"/>
        </w:rPr>
        <w:t xml:space="preserve"> After almost one year of intense negotiations</w:t>
      </w:r>
      <w:r>
        <w:t xml:space="preserve"> between Assistant Secretary of State William Rogers and Castro representatives, </w:t>
      </w:r>
      <w:r w:rsidRPr="008052CF">
        <w:rPr>
          <w:rStyle w:val="StyleBoldUnderline"/>
        </w:rPr>
        <w:t>the U. S. called them off</w:t>
      </w:r>
      <w:r>
        <w:t xml:space="preserve"> when 15,000 Cuban troops landed in Angola.</w:t>
      </w:r>
      <w:r w:rsidRPr="008C6B1B">
        <w:rPr>
          <w:sz w:val="12"/>
        </w:rPr>
        <w:t xml:space="preserve">¶ </w:t>
      </w:r>
      <w:r w:rsidRPr="008052CF">
        <w:rPr>
          <w:rStyle w:val="StyleBoldUnderline"/>
        </w:rPr>
        <w:t>In March 1977, President Jimmy Carter</w:t>
      </w:r>
      <w:r w:rsidRPr="008052CF">
        <w:t xml:space="preserve"> </w:t>
      </w:r>
      <w:r w:rsidRPr="008052CF">
        <w:rPr>
          <w:rStyle w:val="StyleBoldUnderline"/>
        </w:rPr>
        <w:t>issued a</w:t>
      </w:r>
      <w:r w:rsidRPr="008052CF">
        <w:t xml:space="preserve"> presidential</w:t>
      </w:r>
      <w:r>
        <w:t xml:space="preserve"> directive, </w:t>
      </w:r>
      <w:r w:rsidRPr="008052CF">
        <w:rPr>
          <w:rStyle w:val="StyleBoldUnderline"/>
        </w:rPr>
        <w:t>stating: “I have concluded that we should attempt to achieve normalization of our relations with Cuba.”</w:t>
      </w:r>
      <w:r>
        <w:t xml:space="preserve"> Interest Section offices were established in Havana and Washington, and </w:t>
      </w:r>
      <w:r w:rsidRPr="008052CF">
        <w:rPr>
          <w:rStyle w:val="StyleBoldUnderline"/>
        </w:rPr>
        <w:t>a large number of Cuban political prisoners were released</w:t>
      </w:r>
      <w:r>
        <w:t xml:space="preserve">. </w:t>
      </w:r>
      <w:r w:rsidRPr="008052CF">
        <w:rPr>
          <w:rStyle w:val="StyleBoldUnderline"/>
        </w:rPr>
        <w:t>Hopes for normalization were quashed when the Castro regime deployed troops</w:t>
      </w:r>
      <w:r>
        <w:t xml:space="preserve"> to Ethiopia </w:t>
      </w:r>
      <w:r w:rsidRPr="008052CF">
        <w:rPr>
          <w:rStyle w:val="StyleBoldUnderline"/>
        </w:rPr>
        <w:t>and,</w:t>
      </w:r>
      <w:r>
        <w:t xml:space="preserve"> subsequently</w:t>
      </w:r>
      <w:r w:rsidRPr="008052CF">
        <w:rPr>
          <w:rStyle w:val="StyleBoldUnderline"/>
        </w:rPr>
        <w:t>, unleashed the Mariel boatlift</w:t>
      </w:r>
      <w:r>
        <w:t>, which brought 125,000 refugees to Florida, including over 2,700 criminals and misfits.</w:t>
      </w:r>
      <w:r w:rsidRPr="008C6B1B">
        <w:rPr>
          <w:sz w:val="12"/>
        </w:rPr>
        <w:t xml:space="preserve">¶ </w:t>
      </w:r>
      <w:r w:rsidRPr="008052CF">
        <w:rPr>
          <w:rStyle w:val="StyleBoldUnderline"/>
        </w:rPr>
        <w:t>President Reagan tried to engage the Castro regime</w:t>
      </w:r>
      <w:r>
        <w:t xml:space="preserve">. In November 1981, Secretary of State Alexander Haig met in Mexico with Cuban Vice President Carlos Rafael Rodriguez, and in March 1982, General Vernon Walter spoke with Castro in Havana. </w:t>
      </w:r>
      <w:r w:rsidRPr="008052CF">
        <w:rPr>
          <w:rStyle w:val="StyleBoldUnderline"/>
        </w:rPr>
        <w:t>Negotiations stalled when Castro rejected U.S. trade and other concessions</w:t>
      </w:r>
      <w:r>
        <w:t xml:space="preserve"> in exchange for ending Cuban military shipments to Central American guerrillas.</w:t>
      </w:r>
      <w:r w:rsidRPr="008C6B1B">
        <w:rPr>
          <w:sz w:val="12"/>
        </w:rPr>
        <w:t xml:space="preserve">¶ </w:t>
      </w:r>
      <w:r>
        <w:t xml:space="preserve">With the Cold War over, </w:t>
      </w:r>
      <w:r w:rsidRPr="008052CF">
        <w:rPr>
          <w:rStyle w:val="StyleBoldUnderline"/>
        </w:rPr>
        <w:t>President Bill Clinton actively pursued constructive engagement with the Castro</w:t>
      </w:r>
      <w:r>
        <w:t xml:space="preserve"> regime</w:t>
      </w:r>
      <w:r w:rsidRPr="008052CF">
        <w:rPr>
          <w:rStyle w:val="StyleBoldUnderline"/>
        </w:rPr>
        <w:t>. He liberalized U.S.-Cuban remittances and travel</w:t>
      </w:r>
      <w:r>
        <w:t xml:space="preserve"> to the island (as currently under way), and significantly expanded people-to-people exchanges</w:t>
      </w:r>
      <w:r w:rsidRPr="008052CF">
        <w:rPr>
          <w:rStyle w:val="StyleBoldUnderline"/>
        </w:rPr>
        <w:t>. Castro foiled this quest for a rapprochement</w:t>
      </w:r>
      <w:r>
        <w:t xml:space="preserve"> with a new rafter crisis i</w:t>
      </w:r>
      <w:r w:rsidRPr="008052CF">
        <w:rPr>
          <w:rStyle w:val="StyleBoldUnderline"/>
        </w:rPr>
        <w:t xml:space="preserve">n 1994 and when two Cuban MIG jet fighters shot down two unarmed civilian planes </w:t>
      </w:r>
      <w:r>
        <w:t>of “Brothers to the Rescue,” which were flying over international waters in 1996 on a humanitarian mission.</w:t>
      </w:r>
      <w:r w:rsidRPr="008C6B1B">
        <w:rPr>
          <w:sz w:val="12"/>
        </w:rPr>
        <w:t xml:space="preserve">¶ </w:t>
      </w:r>
      <w:r w:rsidRPr="008052CF">
        <w:rPr>
          <w:rStyle w:val="StyleBoldUnderline"/>
        </w:rPr>
        <w:t>The above examples of frustrated attempts to normalize relations with Communist Cuba reflect a pattern of deception on the part of Castro</w:t>
      </w:r>
      <w:r>
        <w:t xml:space="preserve"> and his politburo</w:t>
      </w:r>
      <w:r w:rsidRPr="008052CF">
        <w:rPr>
          <w:rStyle w:val="StyleBoldUnderline"/>
        </w:rPr>
        <w:t>–eager to obtain U.S. concessions without liberalizing the regime</w:t>
      </w:r>
      <w:r>
        <w:t xml:space="preserve">, feigning a desire to settle differences with the U.S., yet always scuttling negotiations </w:t>
      </w:r>
      <w:r w:rsidRPr="008052CF">
        <w:rPr>
          <w:rStyle w:val="StyleBoldUnderline"/>
        </w:rPr>
        <w:t>and resuming their unyielding and contagious anti-Yankee defiance.</w:t>
      </w:r>
      <w:r w:rsidRPr="008C6B1B">
        <w:rPr>
          <w:rStyle w:val="StyleBoldUnderline"/>
          <w:sz w:val="12"/>
        </w:rPr>
        <w:t>¶</w:t>
      </w:r>
      <w:r w:rsidRPr="008C6B1B">
        <w:rPr>
          <w:sz w:val="12"/>
        </w:rPr>
        <w:t xml:space="preserve"> </w:t>
      </w:r>
      <w:r w:rsidRPr="008052CF">
        <w:rPr>
          <w:rStyle w:val="StyleBoldUnderline"/>
        </w:rPr>
        <w:t>Will this pattern change under</w:t>
      </w:r>
      <w:r>
        <w:t xml:space="preserve"> the dual or solo leadership of </w:t>
      </w:r>
      <w:r w:rsidRPr="008052CF">
        <w:rPr>
          <w:rStyle w:val="StyleBoldUnderline"/>
        </w:rPr>
        <w:t xml:space="preserve">Raul </w:t>
      </w:r>
      <w:r w:rsidRPr="008052CF">
        <w:rPr>
          <w:rStyle w:val="StyleBoldUnderline"/>
        </w:rPr>
        <w:lastRenderedPageBreak/>
        <w:t>Castro</w:t>
      </w:r>
      <w:r>
        <w:t xml:space="preserve">–the ruthless party </w:t>
      </w:r>
      <w:proofErr w:type="spellStart"/>
      <w:r>
        <w:t>hierarch</w:t>
      </w:r>
      <w:proofErr w:type="spellEnd"/>
      <w:r>
        <w:t xml:space="preserve"> largely responsible for building the totalitarian military apparatus in Cuba? He has made conciliatory overtures to the U.S., yet </w:t>
      </w:r>
      <w:r w:rsidRPr="008052CF">
        <w:rPr>
          <w:rStyle w:val="StyleBoldUnderline"/>
        </w:rPr>
        <w:t>he continues to harbor terrorists and support the authoritarian and expansionist design</w:t>
      </w:r>
      <w:r>
        <w:t xml:space="preserve"> of his chief subsidizer, Hugo Chavez, with over 40,000 Cuban agents, including military and intelligence officers and indoctrinators, based in Venezuela.</w:t>
      </w:r>
      <w:r w:rsidRPr="008C6B1B">
        <w:rPr>
          <w:sz w:val="12"/>
        </w:rPr>
        <w:t xml:space="preserve">¶ </w:t>
      </w:r>
      <w:r w:rsidRPr="008052CF">
        <w:rPr>
          <w:rStyle w:val="StyleBoldUnderline"/>
        </w:rPr>
        <w:t>Raul Castro has promised structural changes and open debate</w:t>
      </w:r>
      <w:r w:rsidRPr="008052CF">
        <w:t>,</w:t>
      </w:r>
      <w:r w:rsidRPr="008052CF">
        <w:rPr>
          <w:rStyle w:val="StyleBoldUnderline"/>
        </w:rPr>
        <w:t xml:space="preserve"> </w:t>
      </w:r>
      <w:r w:rsidRPr="008052CF">
        <w:t>but</w:t>
      </w:r>
      <w:r>
        <w:t xml:space="preserve"> there are no signs of glasnost or perestroika in Cuba; no Chinese-type opening of the inefficient state-controlled economy; no dismantling of the apartheid system, which effectively bars the local population from entering tourist enclaves. </w:t>
      </w:r>
      <w:r w:rsidRPr="008052CF">
        <w:rPr>
          <w:rStyle w:val="StyleBoldUnderline"/>
        </w:rPr>
        <w:t>A handful of political prisoners have been conditionally released, but more than 300 remain in prison</w:t>
      </w:r>
      <w:r>
        <w:t xml:space="preserve"> under brutal conditions. Raul Castro has proposed swapping some of them for the five Cuban spies held in the U.S.</w:t>
      </w:r>
      <w:r w:rsidRPr="008C6B1B">
        <w:rPr>
          <w:sz w:val="12"/>
        </w:rPr>
        <w:t xml:space="preserve">¶ </w:t>
      </w:r>
      <w:r>
        <w:t xml:space="preserve">Relying primarily on military comrades from the Old Guard, </w:t>
      </w:r>
      <w:r w:rsidRPr="008052CF">
        <w:rPr>
          <w:rStyle w:val="StyleBoldUnderline"/>
        </w:rPr>
        <w:t>the regime is gearing up to quell increasing discontent and demands for reforms. The dissidents, now more numerous and vocal than in the past, are constantly being harassed, and several high-level government officials, accused of deviationism and disloyalty, were recently purged</w:t>
      </w:r>
      <w:r>
        <w:t xml:space="preserve"> and forced to repent, Stalin-style.</w:t>
      </w:r>
      <w:r w:rsidRPr="008C6B1B">
        <w:rPr>
          <w:sz w:val="12"/>
        </w:rPr>
        <w:t xml:space="preserve">¶ </w:t>
      </w:r>
      <w:r>
        <w:t xml:space="preserve">Notwithstanding these developments, </w:t>
      </w:r>
      <w:r w:rsidRPr="008052CF">
        <w:rPr>
          <w:rStyle w:val="StyleBoldUnderline"/>
        </w:rPr>
        <w:t>there are those in the U.S. who contend that change in Cuba can be achieved</w:t>
      </w:r>
      <w:r>
        <w:t xml:space="preserve"> without prodding, through soft diplomacy. </w:t>
      </w:r>
      <w:r w:rsidRPr="008052CF">
        <w:rPr>
          <w:rStyle w:val="StyleBoldUnderline"/>
        </w:rPr>
        <w:t xml:space="preserve">They urge Washington to </w:t>
      </w:r>
      <w:proofErr w:type="gramStart"/>
      <w:r w:rsidRPr="008052CF">
        <w:rPr>
          <w:rStyle w:val="StyleBoldUnderline"/>
        </w:rPr>
        <w:t>stop</w:t>
      </w:r>
      <w:r>
        <w:t>, rather that</w:t>
      </w:r>
      <w:proofErr w:type="gramEnd"/>
      <w:r>
        <w:t xml:space="preserve"> sharpen and intensify, direct </w:t>
      </w:r>
      <w:r w:rsidRPr="008052CF">
        <w:rPr>
          <w:rStyle w:val="StyleBoldUnderline"/>
        </w:rPr>
        <w:t>support to the dissident movement on the island</w:t>
      </w:r>
      <w:r>
        <w:t>. And yet it was strong and sustained support to similar movements that helped bring about the democratic transition in Poland and the rest of the Soviet-bloc countries. Others recommend that the U.S. unconditionally lift the embargo on Cuba and give up its levers. That, in essence, is what the European Union did by dropping its sanctions in the vain hope that human rights would improve on the island.</w:t>
      </w:r>
      <w:r w:rsidRPr="008C6B1B">
        <w:rPr>
          <w:sz w:val="12"/>
        </w:rPr>
        <w:t xml:space="preserve">¶ </w:t>
      </w:r>
      <w:proofErr w:type="gramStart"/>
      <w:r w:rsidRPr="008052CF">
        <w:rPr>
          <w:rStyle w:val="StyleBoldUnderline"/>
        </w:rPr>
        <w:t>Assuming</w:t>
      </w:r>
      <w:proofErr w:type="gramEnd"/>
      <w:r w:rsidRPr="008052CF">
        <w:rPr>
          <w:rStyle w:val="StyleBoldUnderline"/>
        </w:rPr>
        <w:t xml:space="preserve"> that Washington will pursue a quid pro quo engagement with the Castro regime, a guarded approach is called for</w:t>
      </w:r>
      <w:r w:rsidRPr="008052CF">
        <w:t xml:space="preserve">. </w:t>
      </w:r>
      <w:r w:rsidRPr="008052CF">
        <w:rPr>
          <w:rStyle w:val="StyleBoldUnderline"/>
        </w:rPr>
        <w:t>The key objective from the U.S. side should be to pave the way for democracy in Cuba with tangible steps leading to free elections, and not to prop up the failed and bankrupt tyranny.</w:t>
      </w:r>
      <w:r w:rsidRPr="008C6B1B">
        <w:rPr>
          <w:sz w:val="12"/>
        </w:rPr>
        <w:t>¶</w:t>
      </w:r>
      <w:r w:rsidRPr="008C6B1B">
        <w:rPr>
          <w:rStyle w:val="StyleBoldUnderline"/>
          <w:sz w:val="12"/>
        </w:rPr>
        <w:t xml:space="preserve"> </w:t>
      </w:r>
      <w:proofErr w:type="gramStart"/>
      <w:r>
        <w:t>It</w:t>
      </w:r>
      <w:proofErr w:type="gramEnd"/>
      <w:r>
        <w:t xml:space="preserve"> is a </w:t>
      </w:r>
      <w:r w:rsidRPr="008052CF">
        <w:rPr>
          <w:rStyle w:val="StyleBoldUnderline"/>
        </w:rPr>
        <w:t>tyranny</w:t>
      </w:r>
      <w:r>
        <w:t xml:space="preserve"> </w:t>
      </w:r>
      <w:r w:rsidRPr="008052CF">
        <w:rPr>
          <w:rStyle w:val="StyleBoldUnderline"/>
        </w:rPr>
        <w:t>that is striving to perpetuate itself</w:t>
      </w:r>
      <w:r>
        <w:t xml:space="preserve"> through several means. </w:t>
      </w:r>
      <w:proofErr w:type="gramStart"/>
      <w:r>
        <w:t>First,</w:t>
      </w:r>
      <w:r w:rsidRPr="008052CF">
        <w:rPr>
          <w:rStyle w:val="StyleBoldUnderline"/>
        </w:rPr>
        <w:t xml:space="preserve"> by shoring up its standing with high-level negotiations </w:t>
      </w:r>
      <w:r>
        <w:t>in Washington and readmission to regional forums.</w:t>
      </w:r>
      <w:proofErr w:type="gramEnd"/>
      <w:r>
        <w:t xml:space="preserve"> </w:t>
      </w:r>
      <w:r w:rsidRPr="008052CF">
        <w:rPr>
          <w:rStyle w:val="StyleBoldUnderline"/>
        </w:rPr>
        <w:t>Second, by harnessing plenty of dollars</w:t>
      </w:r>
      <w:r>
        <w:t xml:space="preserve"> from herded American tourists to supplement Chavez’s shrinking petro-subsidies. </w:t>
      </w:r>
      <w:r w:rsidRPr="008052CF">
        <w:rPr>
          <w:rStyle w:val="StyleBoldUnderline"/>
        </w:rPr>
        <w:t>Third, by obtaining U.S.-backed credit lines</w:t>
      </w:r>
      <w:r>
        <w:t xml:space="preserve"> along with access to international banks and monetary funds to facilitate the renegotiation or cancellation of its huge external debt of close to $30 billion, as recently reported by the Paris Club of creditors.</w:t>
      </w:r>
      <w:r w:rsidRPr="008C6B1B">
        <w:rPr>
          <w:sz w:val="12"/>
        </w:rPr>
        <w:t xml:space="preserve">¶ </w:t>
      </w:r>
      <w:r w:rsidRPr="008052CF">
        <w:rPr>
          <w:rStyle w:val="StyleBoldUnderline"/>
        </w:rPr>
        <w:t>That is the bailout that the Castro regime is seeking–a bailout that, without concrete and irreversible measures for a democratic transition in Cuba, the U. S. must not support.</w:t>
      </w:r>
      <w:r w:rsidRPr="008C6B1B">
        <w:rPr>
          <w:rStyle w:val="StyleBoldUnderline"/>
          <w:sz w:val="12"/>
        </w:rPr>
        <w:t xml:space="preserve">¶ </w:t>
      </w:r>
    </w:p>
    <w:p w:rsidR="002E5DBF" w:rsidRDefault="00E13D84" w:rsidP="00E13D84">
      <w:pPr>
        <w:pStyle w:val="Heading3"/>
      </w:pPr>
      <w:r>
        <w:lastRenderedPageBreak/>
        <w:t>AT: Cuba Says No</w:t>
      </w:r>
    </w:p>
    <w:p w:rsidR="0034240C" w:rsidRPr="00D228BC" w:rsidRDefault="0034240C" w:rsidP="0034240C">
      <w:pPr>
        <w:pStyle w:val="Heading4"/>
      </w:pPr>
      <w:r w:rsidRPr="00D228BC">
        <w:t>Conditional engagemen</w:t>
      </w:r>
      <w:r>
        <w:t xml:space="preserve">t works best – creates public accountability </w:t>
      </w:r>
    </w:p>
    <w:p w:rsidR="0034240C" w:rsidRPr="00D228BC" w:rsidRDefault="0034240C" w:rsidP="0034240C">
      <w:pPr>
        <w:rPr>
          <w:rStyle w:val="StyleStyleBold12pt"/>
        </w:rPr>
      </w:pPr>
      <w:r w:rsidRPr="00D228BC">
        <w:rPr>
          <w:rStyle w:val="StyleStyleBold12pt"/>
        </w:rPr>
        <w:t xml:space="preserve">Cuba Study Group, organization of Cuban businesses and community leaders, 6 </w:t>
      </w:r>
    </w:p>
    <w:p w:rsidR="0034240C" w:rsidRPr="00D228BC" w:rsidRDefault="0034240C" w:rsidP="0034240C">
      <w:r w:rsidRPr="00D228BC">
        <w:t xml:space="preserve">(Cuba Study Group, 3/15/06, Cuba Study Group, “Enhancing U.S. Policy toward Cuba: Building blocks of a transition,” </w:t>
      </w:r>
      <w:hyperlink r:id="rId14" w:history="1">
        <w:r w:rsidRPr="00D228BC">
          <w:rPr>
            <w:rStyle w:val="Hyperlink"/>
          </w:rPr>
          <w:t>http://www.cubastudygroup.org/index.cfm/files/serve?File_id=1634f963-ecad-4c6d-bd5c-95ba8b693d8a</w:t>
        </w:r>
      </w:hyperlink>
      <w:r w:rsidRPr="00D228BC">
        <w:t>, accessed 7/5/13, AK)</w:t>
      </w:r>
    </w:p>
    <w:p w:rsidR="0034240C" w:rsidRDefault="0034240C" w:rsidP="0034240C"/>
    <w:p w:rsidR="0034240C" w:rsidRDefault="0034240C" w:rsidP="0034240C">
      <w:pPr>
        <w:rPr>
          <w:rStyle w:val="StyleBoldUnderline"/>
        </w:rPr>
      </w:pPr>
      <w:r>
        <w:t xml:space="preserve">We believe </w:t>
      </w:r>
      <w:r w:rsidRPr="00922322">
        <w:rPr>
          <w:rStyle w:val="StyleBoldUnderline"/>
        </w:rPr>
        <w:t>the best vehicle to meet these challenges may be a well tho</w:t>
      </w:r>
      <w:r>
        <w:rPr>
          <w:rStyle w:val="StyleBoldUnderline"/>
        </w:rPr>
        <w:t xml:space="preserve">ught-out policy of conditional </w:t>
      </w:r>
      <w:r w:rsidRPr="00922322">
        <w:rPr>
          <w:rStyle w:val="StyleBoldUnderline"/>
        </w:rPr>
        <w:t>engagement.</w:t>
      </w:r>
      <w:r>
        <w:t xml:space="preserve"> We believe </w:t>
      </w:r>
      <w:r w:rsidRPr="00922322">
        <w:rPr>
          <w:rStyle w:val="StyleBoldUnderline"/>
        </w:rPr>
        <w:t xml:space="preserve">the Cuban exile community is prepared to accept a policy change that would </w:t>
      </w:r>
      <w:proofErr w:type="gramStart"/>
      <w:r w:rsidRPr="00922322">
        <w:rPr>
          <w:rStyle w:val="StyleBoldUnderline"/>
        </w:rPr>
        <w:t>keep  the</w:t>
      </w:r>
      <w:proofErr w:type="gramEnd"/>
      <w:r w:rsidRPr="00922322">
        <w:rPr>
          <w:rStyle w:val="StyleBoldUnderline"/>
        </w:rPr>
        <w:t xml:space="preserve"> regime’s feet to the fire while encouraging meaningful change by providing political and economic rewards  only in exchange for meaningful political and economic freedoms for the Cuban people.</w:t>
      </w:r>
      <w:r>
        <w:t xml:space="preserve"> President Bush </w:t>
      </w:r>
      <w:proofErr w:type="gramStart"/>
      <w:r>
        <w:t xml:space="preserve">was </w:t>
      </w:r>
      <w:r w:rsidRPr="00922322">
        <w:rPr>
          <w:sz w:val="12"/>
        </w:rPr>
        <w:t xml:space="preserve"> </w:t>
      </w:r>
      <w:r>
        <w:t>met</w:t>
      </w:r>
      <w:proofErr w:type="gramEnd"/>
      <w:r>
        <w:t xml:space="preserve"> with thunderous applause when he suggested this very idea during a speech in Miami on May 20, 2002.</w:t>
      </w:r>
      <w:r w:rsidRPr="00922322">
        <w:t xml:space="preserve"> </w:t>
      </w:r>
      <w:r w:rsidRPr="00922322">
        <w:rPr>
          <w:rStyle w:val="StyleBoldUnderline"/>
        </w:rPr>
        <w:t xml:space="preserve">By clearly spelling out the conditions required for changes in U.S. policy, with specific attention to </w:t>
      </w:r>
      <w:proofErr w:type="gramStart"/>
      <w:r w:rsidRPr="00922322">
        <w:rPr>
          <w:rStyle w:val="StyleBoldUnderline"/>
        </w:rPr>
        <w:t>realistic  expectations</w:t>
      </w:r>
      <w:proofErr w:type="gramEnd"/>
      <w:r w:rsidRPr="00922322">
        <w:rPr>
          <w:rStyle w:val="StyleBoldUnderline"/>
        </w:rPr>
        <w:t xml:space="preserve"> and priorities, the Cuban regime is put on the defensive and forced to explain to its own people  and to the international community, its failure to accept what are obvious, reasonable conditions.</w:t>
      </w:r>
      <w:r>
        <w:t xml:space="preserve"> Secondly</w:t>
      </w:r>
      <w:proofErr w:type="gramStart"/>
      <w:r>
        <w:t xml:space="preserve">, </w:t>
      </w:r>
      <w:r w:rsidRPr="00922322">
        <w:rPr>
          <w:sz w:val="12"/>
        </w:rPr>
        <w:t xml:space="preserve"> </w:t>
      </w:r>
      <w:r w:rsidRPr="00922322">
        <w:rPr>
          <w:rStyle w:val="StyleBoldUnderline"/>
        </w:rPr>
        <w:t>conditional</w:t>
      </w:r>
      <w:proofErr w:type="gramEnd"/>
      <w:r w:rsidRPr="00922322">
        <w:rPr>
          <w:rStyle w:val="StyleBoldUnderline"/>
        </w:rPr>
        <w:t xml:space="preserve"> engagement may in fact be the way to develop a common multilateral policy with Latin American,  European and other key nations.</w:t>
      </w:r>
      <w:r>
        <w:t xml:space="preserve"> As we have noted in our position paper entitled “Building a Common</w:t>
      </w:r>
      <w:proofErr w:type="gramStart"/>
      <w:r>
        <w:t xml:space="preserve">, </w:t>
      </w:r>
      <w:r w:rsidRPr="00922322">
        <w:rPr>
          <w:sz w:val="12"/>
        </w:rPr>
        <w:t xml:space="preserve"> </w:t>
      </w:r>
      <w:r>
        <w:t>Multilateral</w:t>
      </w:r>
      <w:proofErr w:type="gramEnd"/>
      <w:r>
        <w:t xml:space="preserve"> Cuba policy</w:t>
      </w:r>
      <w:r w:rsidRPr="00922322">
        <w:rPr>
          <w:rStyle w:val="StyleBoldUnderline"/>
        </w:rPr>
        <w:t>”, a common international approach would be more effective than a unilateral policy.</w:t>
      </w:r>
      <w:r w:rsidRPr="00922322">
        <w:rPr>
          <w:sz w:val="12"/>
        </w:rPr>
        <w:t xml:space="preserve"> </w:t>
      </w:r>
      <w:r w:rsidRPr="00922322">
        <w:rPr>
          <w:rStyle w:val="StyleBoldUnderline"/>
        </w:rPr>
        <w:t xml:space="preserve">We suggest, therefore, that the U.S. be prepared to adopt a policy towards Cuba that manifests a </w:t>
      </w:r>
      <w:proofErr w:type="gramStart"/>
      <w:r w:rsidRPr="00922322">
        <w:rPr>
          <w:rStyle w:val="StyleBoldUnderline"/>
        </w:rPr>
        <w:t>commitment  to</w:t>
      </w:r>
      <w:proofErr w:type="gramEnd"/>
      <w:r w:rsidRPr="00922322">
        <w:rPr>
          <w:rStyle w:val="StyleBoldUnderline"/>
        </w:rPr>
        <w:t xml:space="preserve"> change current policy in exchange for meaningful, positive and long-lasting economic and political changes  in Cuba.</w:t>
      </w:r>
      <w:r>
        <w:t xml:space="preserve"> </w:t>
      </w:r>
      <w:r w:rsidRPr="00922322">
        <w:rPr>
          <w:sz w:val="12"/>
        </w:rPr>
        <w:t xml:space="preserve"> </w:t>
      </w:r>
      <w:r w:rsidRPr="00922322">
        <w:rPr>
          <w:rStyle w:val="StyleBoldUnderline"/>
        </w:rPr>
        <w:t>The conditions to be spelled out must be crafted around the following fundamental premises: Ethical and moral principles should serve as the bedrock on which we build our policies. The best interests of the United States and of Cuba can only truly be served over the long-</w:t>
      </w:r>
      <w:proofErr w:type="gramStart"/>
      <w:r w:rsidRPr="00922322">
        <w:rPr>
          <w:rStyle w:val="StyleBoldUnderline"/>
        </w:rPr>
        <w:t>term  through</w:t>
      </w:r>
      <w:proofErr w:type="gramEnd"/>
      <w:r w:rsidRPr="00922322">
        <w:rPr>
          <w:rStyle w:val="StyleBoldUnderline"/>
        </w:rPr>
        <w:t xml:space="preserve"> a thriving democracy and a prosperous market-based economy in Cuba.</w:t>
      </w:r>
      <w:r>
        <w:t xml:space="preserve"> </w:t>
      </w:r>
      <w:r w:rsidRPr="00922322">
        <w:rPr>
          <w:rStyle w:val="StyleBoldUnderline"/>
        </w:rPr>
        <w:t xml:space="preserve">Thus, the full extent </w:t>
      </w:r>
      <w:proofErr w:type="gramStart"/>
      <w:r w:rsidRPr="00922322">
        <w:rPr>
          <w:rStyle w:val="StyleBoldUnderline"/>
        </w:rPr>
        <w:t>of  a</w:t>
      </w:r>
      <w:proofErr w:type="gramEnd"/>
      <w:r w:rsidRPr="00922322">
        <w:rPr>
          <w:rStyle w:val="StyleBoldUnderline"/>
        </w:rPr>
        <w:t xml:space="preserve"> complete, business-as-usual, bilateral relationship should be reserved until such time.</w:t>
      </w:r>
      <w:r>
        <w:rPr>
          <w:rStyle w:val="StyleBoldUnderline"/>
        </w:rPr>
        <w:t xml:space="preserve"> </w:t>
      </w:r>
      <w:r w:rsidRPr="00922322">
        <w:rPr>
          <w:rStyle w:val="StyleBoldUnderline"/>
        </w:rPr>
        <w:t xml:space="preserve">Every condition postulated should promote a substantive change in Cuba that grants Cubans more  freedoms, gives them more rights, helps build a civil society, promotes family reunification and  contacts or helps make citizens less dependent on the state.  We should attempt to emulate policies such as those that existed in relation to pre-transition </w:t>
      </w:r>
      <w:proofErr w:type="gramStart"/>
      <w:r w:rsidRPr="00922322">
        <w:rPr>
          <w:rStyle w:val="StyleBoldUnderline"/>
        </w:rPr>
        <w:t>eastern  European</w:t>
      </w:r>
      <w:proofErr w:type="gramEnd"/>
      <w:r w:rsidRPr="00922322">
        <w:rPr>
          <w:rStyle w:val="StyleBoldUnderline"/>
        </w:rPr>
        <w:t xml:space="preserve"> countries, which clearly led to effective results. The policies must respect Cuba’s sovereignty. Accordingly, the U.S. policy should be crafted as </w:t>
      </w:r>
      <w:proofErr w:type="gramStart"/>
      <w:r w:rsidRPr="00922322">
        <w:rPr>
          <w:rStyle w:val="StyleBoldUnderline"/>
        </w:rPr>
        <w:t>a  response</w:t>
      </w:r>
      <w:proofErr w:type="gramEnd"/>
      <w:r w:rsidRPr="00922322">
        <w:rPr>
          <w:rStyle w:val="StyleBoldUnderline"/>
        </w:rPr>
        <w:t xml:space="preserve"> to legitimate efforts by the Cuban government and its citizens to transform their nation  toward an open society, with a market-based economy, under the rule of law, where human rights and  personal freedoms are respected. </w:t>
      </w:r>
      <w:proofErr w:type="gramStart"/>
      <w:r w:rsidRPr="00922322">
        <w:rPr>
          <w:rStyle w:val="StyleBoldUnderline"/>
        </w:rPr>
        <w:t>The release of all political prisoners</w:t>
      </w:r>
      <w:r>
        <w:rPr>
          <w:rStyle w:val="StyleBoldUnderline"/>
        </w:rPr>
        <w:t>.</w:t>
      </w:r>
      <w:proofErr w:type="gramEnd"/>
      <w:r w:rsidRPr="00922322">
        <w:t xml:space="preserve"> </w:t>
      </w:r>
    </w:p>
    <w:p w:rsidR="002E5DBF" w:rsidRPr="00E13D84" w:rsidRDefault="002E5DBF" w:rsidP="00E13D84">
      <w:pPr>
        <w:pStyle w:val="Heading4"/>
      </w:pPr>
      <w:r w:rsidRPr="00E13D84">
        <w:t xml:space="preserve">Cuba Will Say Yes </w:t>
      </w:r>
      <w:r w:rsidR="0034240C">
        <w:t>– Empirically, pressure worked on prisoner reform</w:t>
      </w:r>
    </w:p>
    <w:p w:rsidR="002E5DBF" w:rsidRDefault="002E5DBF" w:rsidP="002E5DBF">
      <w:pPr>
        <w:rPr>
          <w:rStyle w:val="StyleBoldUnderline"/>
          <w:b w:val="0"/>
          <w:u w:val="none"/>
        </w:rPr>
      </w:pPr>
      <w:r w:rsidRPr="00864325">
        <w:rPr>
          <w:rStyle w:val="StyleBoldUnderline"/>
          <w:rFonts w:eastAsiaTheme="majorEastAsia" w:cstheme="majorBidi"/>
          <w:iCs/>
          <w:sz w:val="26"/>
          <w:u w:val="none"/>
        </w:rPr>
        <w:t>Carroll, Latin America correspondent, 10</w:t>
      </w:r>
      <w:r>
        <w:rPr>
          <w:rStyle w:val="StyleBoldUnderline"/>
          <w:b w:val="0"/>
          <w:u w:val="none"/>
        </w:rPr>
        <w:t xml:space="preserve"> [Carroll, July 2010, The Guardian, “Cuba indicates it will free all its political prisoners,” </w:t>
      </w:r>
      <w:hyperlink r:id="rId15" w:history="1">
        <w:r w:rsidRPr="004A0F5B">
          <w:rPr>
            <w:rStyle w:val="Hyperlink"/>
          </w:rPr>
          <w:t>http://www.guardian.co.uk/world/2010/jul/25/cuba-to-free-all-political-prisoners</w:t>
        </w:r>
      </w:hyperlink>
      <w:r>
        <w:rPr>
          <w:rStyle w:val="StyleBoldUnderline"/>
          <w:b w:val="0"/>
          <w:u w:val="none"/>
        </w:rPr>
        <w:t>, 7/7/13, AR]</w:t>
      </w:r>
    </w:p>
    <w:p w:rsidR="002E5DBF" w:rsidRDefault="002E5DBF" w:rsidP="002E5DBF">
      <w:pPr>
        <w:rPr>
          <w:rStyle w:val="StyleBoldUnderline"/>
          <w:b w:val="0"/>
          <w:u w:val="none"/>
        </w:rPr>
      </w:pPr>
    </w:p>
    <w:p w:rsidR="002E5DBF" w:rsidRDefault="002E5DBF" w:rsidP="002E5DBF">
      <w:pPr>
        <w:rPr>
          <w:rStyle w:val="StyleBoldUnderline"/>
          <w:b w:val="0"/>
          <w:sz w:val="12"/>
          <w:u w:val="none"/>
        </w:rPr>
      </w:pPr>
      <w:r w:rsidRPr="00864325">
        <w:rPr>
          <w:rStyle w:val="StyleBoldUnderline"/>
        </w:rPr>
        <w:t>Cuba has signaled that it will free all its political prisoners and let them stay on the island in a bold attempt to repair Havana's ties with the international community</w:t>
      </w:r>
      <w:r>
        <w:rPr>
          <w:rStyle w:val="StyleBoldUnderline"/>
          <w:b w:val="0"/>
          <w:u w:val="none"/>
        </w:rPr>
        <w:t>.</w:t>
      </w:r>
      <w:r w:rsidRPr="00864325">
        <w:rPr>
          <w:rStyle w:val="StyleBoldUnderline"/>
          <w:b w:val="0"/>
          <w:sz w:val="12"/>
          <w:u w:val="none"/>
        </w:rPr>
        <w:t xml:space="preserve">¶ </w:t>
      </w:r>
      <w:r>
        <w:rPr>
          <w:rStyle w:val="StyleBoldUnderline"/>
          <w:b w:val="0"/>
          <w:u w:val="none"/>
        </w:rPr>
        <w:t xml:space="preserve">Senior officials said </w:t>
      </w:r>
      <w:r w:rsidRPr="00864325">
        <w:rPr>
          <w:rStyle w:val="StyleBoldUnderline"/>
        </w:rPr>
        <w:t>the</w:t>
      </w:r>
      <w:r>
        <w:rPr>
          <w:rStyle w:val="StyleBoldUnderline"/>
          <w:b w:val="0"/>
          <w:u w:val="none"/>
        </w:rPr>
        <w:t xml:space="preserve"> recent </w:t>
      </w:r>
      <w:r w:rsidRPr="00864325">
        <w:rPr>
          <w:rStyle w:val="StyleBoldUnderline"/>
        </w:rPr>
        <w:t>release of 15 prisoners would be followed by dozens more</w:t>
      </w:r>
      <w:r>
        <w:rPr>
          <w:rStyle w:val="StyleBoldUnderline"/>
          <w:b w:val="0"/>
          <w:u w:val="none"/>
        </w:rPr>
        <w:t xml:space="preserve"> and the dissidents would be free to stay, </w:t>
      </w:r>
      <w:r w:rsidRPr="00864325">
        <w:rPr>
          <w:rStyle w:val="StyleBoldUnderline"/>
        </w:rPr>
        <w:t>should they wish</w:t>
      </w:r>
      <w:r>
        <w:rPr>
          <w:rStyle w:val="StyleBoldUnderline"/>
          <w:b w:val="0"/>
          <w:u w:val="none"/>
        </w:rPr>
        <w:t>, or they could emigrate.</w:t>
      </w:r>
      <w:r w:rsidRPr="00864325">
        <w:rPr>
          <w:rStyle w:val="StyleBoldUnderline"/>
          <w:b w:val="0"/>
          <w:sz w:val="12"/>
          <w:u w:val="none"/>
        </w:rPr>
        <w:t xml:space="preserve">¶ </w:t>
      </w:r>
      <w:r>
        <w:rPr>
          <w:rStyle w:val="StyleBoldUnderline"/>
          <w:b w:val="0"/>
          <w:u w:val="none"/>
        </w:rPr>
        <w:t xml:space="preserve">The announcement was followed by another public appearance by Fidel Castro, who yesterday attended a ceremony </w:t>
      </w:r>
      <w:proofErr w:type="spellStart"/>
      <w:r>
        <w:rPr>
          <w:rStyle w:val="StyleBoldUnderline"/>
          <w:b w:val="0"/>
          <w:u w:val="none"/>
        </w:rPr>
        <w:t>honouring</w:t>
      </w:r>
      <w:proofErr w:type="spellEnd"/>
      <w:r>
        <w:rPr>
          <w:rStyle w:val="StyleBoldUnderline"/>
          <w:b w:val="0"/>
          <w:u w:val="none"/>
        </w:rPr>
        <w:t xml:space="preserve"> comrades killed at the </w:t>
      </w:r>
      <w:r>
        <w:rPr>
          <w:rStyle w:val="StyleBoldUnderline"/>
          <w:b w:val="0"/>
          <w:u w:val="none"/>
        </w:rPr>
        <w:lastRenderedPageBreak/>
        <w:t>outset of his revolution over half a century ago.</w:t>
      </w:r>
      <w:r w:rsidRPr="00864325">
        <w:rPr>
          <w:rStyle w:val="StyleBoldUnderline"/>
          <w:b w:val="0"/>
          <w:sz w:val="12"/>
          <w:u w:val="none"/>
        </w:rPr>
        <w:t xml:space="preserve">¶ </w:t>
      </w:r>
      <w:r>
        <w:rPr>
          <w:rStyle w:val="StyleBoldUnderline"/>
          <w:b w:val="0"/>
          <w:u w:val="none"/>
        </w:rPr>
        <w:t xml:space="preserve">The 83-year-old former president wore an olive-green shirt and state media referred to him as "commander in chief", </w:t>
      </w:r>
      <w:proofErr w:type="spellStart"/>
      <w:r>
        <w:rPr>
          <w:rStyle w:val="StyleBoldUnderline"/>
          <w:b w:val="0"/>
          <w:u w:val="none"/>
        </w:rPr>
        <w:t>emphasising</w:t>
      </w:r>
      <w:proofErr w:type="spellEnd"/>
      <w:r>
        <w:rPr>
          <w:rStyle w:val="StyleBoldUnderline"/>
          <w:b w:val="0"/>
          <w:u w:val="none"/>
        </w:rPr>
        <w:t xml:space="preserve"> his continued influence despite being sidelined by a health crisis in 2006.</w:t>
      </w:r>
      <w:r w:rsidRPr="00864325">
        <w:rPr>
          <w:rStyle w:val="StyleBoldUnderline"/>
          <w:b w:val="0"/>
          <w:sz w:val="12"/>
          <w:u w:val="none"/>
        </w:rPr>
        <w:t xml:space="preserve">¶ </w:t>
      </w:r>
      <w:r>
        <w:rPr>
          <w:rStyle w:val="StyleBoldUnderline"/>
          <w:b w:val="0"/>
          <w:u w:val="none"/>
        </w:rPr>
        <w:t>His return to the limelight has coincided with the recent prisoner releases, part of a Vatican-brokered deal in which the communist government promised to free 52 of 75 detainees jailed in a 2003 crackdown.</w:t>
      </w:r>
      <w:r w:rsidRPr="00864325">
        <w:rPr>
          <w:rStyle w:val="StyleBoldUnderline"/>
          <w:b w:val="0"/>
          <w:sz w:val="12"/>
          <w:u w:val="none"/>
        </w:rPr>
        <w:t xml:space="preserve">¶ </w:t>
      </w:r>
      <w:r>
        <w:rPr>
          <w:rStyle w:val="StyleBoldUnderline"/>
          <w:b w:val="0"/>
          <w:u w:val="none"/>
        </w:rPr>
        <w:t xml:space="preserve">Last week the head of Cuba's parliament, Ricardo Alarcon, went further and said </w:t>
      </w:r>
      <w:r w:rsidRPr="00864325">
        <w:rPr>
          <w:rStyle w:val="StyleBoldUnderline"/>
        </w:rPr>
        <w:t>it was the government's wish "to free all the people" on condition</w:t>
      </w:r>
      <w:r>
        <w:rPr>
          <w:rStyle w:val="StyleBoldUnderline"/>
          <w:b w:val="0"/>
          <w:u w:val="none"/>
        </w:rPr>
        <w:t xml:space="preserve"> they had not been accused of murder.</w:t>
      </w:r>
      <w:r w:rsidRPr="00864325">
        <w:rPr>
          <w:rStyle w:val="StyleBoldUnderline"/>
          <w:b w:val="0"/>
          <w:sz w:val="12"/>
          <w:u w:val="none"/>
        </w:rPr>
        <w:t xml:space="preserve">¶ </w:t>
      </w:r>
      <w:r>
        <w:rPr>
          <w:rStyle w:val="StyleBoldUnderline"/>
          <w:b w:val="0"/>
          <w:u w:val="none"/>
        </w:rPr>
        <w:t xml:space="preserve">Speaking on the sidelines of a conference in Switzerland, he said the released men would not be forced into exile. "In Cuba there are people who have been freed from prison several years ago and who stayed in their homes. </w:t>
      </w:r>
      <w:proofErr w:type="gramStart"/>
      <w:r>
        <w:rPr>
          <w:rStyle w:val="StyleBoldUnderline"/>
          <w:b w:val="0"/>
          <w:u w:val="none"/>
        </w:rPr>
        <w:t>As in this case."</w:t>
      </w:r>
      <w:proofErr w:type="gramEnd"/>
      <w:r w:rsidRPr="00864325">
        <w:rPr>
          <w:rStyle w:val="StyleBoldUnderline"/>
          <w:b w:val="0"/>
          <w:sz w:val="12"/>
          <w:u w:val="none"/>
        </w:rPr>
        <w:t xml:space="preserve">¶ </w:t>
      </w:r>
      <w:r>
        <w:rPr>
          <w:rStyle w:val="StyleBoldUnderline"/>
          <w:b w:val="0"/>
          <w:u w:val="none"/>
        </w:rPr>
        <w:t xml:space="preserve">Western diplomats in Havana said authorities were taking brave, pragmatic steps. "It shows </w:t>
      </w:r>
      <w:r w:rsidRPr="00864325">
        <w:rPr>
          <w:rStyle w:val="StyleBoldUnderline"/>
        </w:rPr>
        <w:t>the government is willing to change course</w:t>
      </w:r>
      <w:r>
        <w:rPr>
          <w:rStyle w:val="StyleBoldUnderline"/>
          <w:b w:val="0"/>
          <w:u w:val="none"/>
        </w:rPr>
        <w:t>," said one. "</w:t>
      </w:r>
      <w:r w:rsidRPr="00864325">
        <w:rPr>
          <w:rStyle w:val="StyleBoldUnderline"/>
        </w:rPr>
        <w:t>Whether it is linked to a wider process, time will tell.</w:t>
      </w:r>
      <w:r>
        <w:rPr>
          <w:rStyle w:val="StyleBoldUnderline"/>
          <w:b w:val="0"/>
          <w:u w:val="none"/>
        </w:rPr>
        <w:t>" Spain has urged the European Union to reward Havana with diplomatic and economic concessions</w:t>
      </w:r>
      <w:r w:rsidRPr="00864325">
        <w:rPr>
          <w:rStyle w:val="StyleBoldUnderline"/>
        </w:rPr>
        <w:t>.¶ The releases – and promise of more to come – altered the political landscape</w:t>
      </w:r>
      <w:r>
        <w:rPr>
          <w:rStyle w:val="StyleBoldUnderline"/>
          <w:b w:val="0"/>
          <w:u w:val="none"/>
        </w:rPr>
        <w:t xml:space="preserve">, said Michael Shifter, head of the Inter-American Dialogue </w:t>
      </w:r>
      <w:proofErr w:type="spellStart"/>
      <w:r>
        <w:rPr>
          <w:rStyle w:val="StyleBoldUnderline"/>
          <w:b w:val="0"/>
          <w:u w:val="none"/>
        </w:rPr>
        <w:t>thinktank</w:t>
      </w:r>
      <w:proofErr w:type="spellEnd"/>
      <w:r>
        <w:rPr>
          <w:rStyle w:val="StyleBoldUnderline"/>
          <w:b w:val="0"/>
          <w:u w:val="none"/>
        </w:rPr>
        <w:t xml:space="preserve">. "It does not signify political </w:t>
      </w:r>
      <w:proofErr w:type="spellStart"/>
      <w:r>
        <w:rPr>
          <w:rStyle w:val="StyleBoldUnderline"/>
          <w:b w:val="0"/>
          <w:u w:val="none"/>
        </w:rPr>
        <w:t>liberalisation</w:t>
      </w:r>
      <w:proofErr w:type="spellEnd"/>
      <w:r>
        <w:rPr>
          <w:rStyle w:val="StyleBoldUnderline"/>
          <w:b w:val="0"/>
          <w:u w:val="none"/>
        </w:rPr>
        <w:t xml:space="preserve"> – no one is claiming that – </w:t>
      </w:r>
      <w:r w:rsidRPr="00864325">
        <w:t xml:space="preserve">but </w:t>
      </w:r>
      <w:r w:rsidRPr="00864325">
        <w:rPr>
          <w:rStyle w:val="StyleBoldUnderline"/>
        </w:rPr>
        <w:t>it is a positive step</w:t>
      </w:r>
      <w:r>
        <w:rPr>
          <w:rStyle w:val="StyleBoldUnderline"/>
          <w:b w:val="0"/>
          <w:u w:val="none"/>
        </w:rPr>
        <w:t xml:space="preserve"> in which everyone wins." </w:t>
      </w:r>
      <w:r w:rsidRPr="00864325">
        <w:rPr>
          <w:rStyle w:val="StyleBoldUnderline"/>
        </w:rPr>
        <w:t>He urged the Obama administration to respond creatively.</w:t>
      </w:r>
      <w:r w:rsidRPr="00864325">
        <w:rPr>
          <w:rStyle w:val="StyleBoldUnderline"/>
          <w:b w:val="0"/>
          <w:sz w:val="12"/>
          <w:u w:val="none"/>
        </w:rPr>
        <w:t xml:space="preserve">¶ </w:t>
      </w:r>
      <w:proofErr w:type="gramStart"/>
      <w:r>
        <w:rPr>
          <w:rStyle w:val="StyleBoldUnderline"/>
          <w:b w:val="0"/>
          <w:u w:val="none"/>
        </w:rPr>
        <w:t>Exactly</w:t>
      </w:r>
      <w:proofErr w:type="gramEnd"/>
      <w:r>
        <w:rPr>
          <w:rStyle w:val="StyleBoldUnderline"/>
          <w:b w:val="0"/>
          <w:u w:val="none"/>
        </w:rPr>
        <w:t xml:space="preserve"> how many political prisoners there are is now an urgent question. </w:t>
      </w:r>
      <w:r w:rsidRPr="00864325">
        <w:rPr>
          <w:rStyle w:val="StyleBoldUnderline"/>
        </w:rPr>
        <w:t xml:space="preserve">Amnesty International, using narrow criteria, lists 53 prisoners of conscience. </w:t>
      </w:r>
      <w:r>
        <w:rPr>
          <w:rStyle w:val="StyleBoldUnderline"/>
          <w:b w:val="0"/>
          <w:u w:val="none"/>
        </w:rPr>
        <w:t xml:space="preserve">Human Rights Watch, which includes activists jailed on ostensibly criminal charges, estimates more. The Cuban Human Rights and National Reconciliation Commission counted 167. The Castro government does not acknowledge holding any political </w:t>
      </w:r>
      <w:proofErr w:type="gramStart"/>
      <w:r>
        <w:rPr>
          <w:rStyle w:val="StyleBoldUnderline"/>
          <w:b w:val="0"/>
          <w:u w:val="none"/>
        </w:rPr>
        <w:t>prisoners,</w:t>
      </w:r>
      <w:proofErr w:type="gramEnd"/>
      <w:r>
        <w:rPr>
          <w:rStyle w:val="StyleBoldUnderline"/>
          <w:b w:val="0"/>
          <w:u w:val="none"/>
        </w:rPr>
        <w:t xml:space="preserve"> only US-funded "mercenaries" and "terrorists".</w:t>
      </w:r>
      <w:r w:rsidRPr="00864325">
        <w:rPr>
          <w:rStyle w:val="StyleBoldUnderline"/>
          <w:b w:val="0"/>
          <w:sz w:val="12"/>
          <w:u w:val="none"/>
        </w:rPr>
        <w:t xml:space="preserve">¶ </w:t>
      </w:r>
      <w:r w:rsidRPr="00864325">
        <w:rPr>
          <w:rStyle w:val="StyleBoldUnderline"/>
        </w:rPr>
        <w:t>Freeing prisoners should help President Raul Castro to concentrate on stalled economic reforms which are widely expected to determine the fate of the revolution.</w:t>
      </w:r>
      <w:r>
        <w:rPr>
          <w:rStyle w:val="StyleBoldUnderline"/>
          <w:b w:val="0"/>
          <w:u w:val="none"/>
        </w:rPr>
        <w:t xml:space="preserve"> "Raul knows that's where he needs to direct his energies," said one diplomat.</w:t>
      </w:r>
      <w:r w:rsidRPr="00864325">
        <w:rPr>
          <w:rStyle w:val="StyleBoldUnderline"/>
          <w:b w:val="0"/>
          <w:sz w:val="12"/>
          <w:u w:val="none"/>
        </w:rPr>
        <w:t xml:space="preserve">¶ </w:t>
      </w:r>
      <w:proofErr w:type="gramStart"/>
      <w:r>
        <w:rPr>
          <w:rStyle w:val="StyleBoldUnderline"/>
          <w:b w:val="0"/>
          <w:u w:val="none"/>
        </w:rPr>
        <w:t>Over</w:t>
      </w:r>
      <w:proofErr w:type="gramEnd"/>
      <w:r>
        <w:rPr>
          <w:rStyle w:val="StyleBoldUnderline"/>
          <w:b w:val="0"/>
          <w:u w:val="none"/>
        </w:rPr>
        <w:t xml:space="preserve"> the weekend a group of artists and intellectuals probed the boundaries of official tolerance with an </w:t>
      </w:r>
      <w:proofErr w:type="spellStart"/>
      <w:r>
        <w:rPr>
          <w:rStyle w:val="StyleBoldUnderline"/>
          <w:b w:val="0"/>
          <w:u w:val="none"/>
        </w:rPr>
        <w:t>unauthorised</w:t>
      </w:r>
      <w:proofErr w:type="spellEnd"/>
      <w:r>
        <w:rPr>
          <w:rStyle w:val="StyleBoldUnderline"/>
          <w:b w:val="0"/>
          <w:u w:val="none"/>
        </w:rPr>
        <w:t xml:space="preserve"> three-day meeting in Havana to debate Cuba's future. "It was an experiment to see if people could openly express views," said Antonio </w:t>
      </w:r>
      <w:proofErr w:type="spellStart"/>
      <w:r>
        <w:rPr>
          <w:rStyle w:val="StyleBoldUnderline"/>
          <w:b w:val="0"/>
          <w:u w:val="none"/>
        </w:rPr>
        <w:t>Rodiles</w:t>
      </w:r>
      <w:proofErr w:type="spellEnd"/>
      <w:r>
        <w:rPr>
          <w:rStyle w:val="StyleBoldUnderline"/>
          <w:b w:val="0"/>
          <w:u w:val="none"/>
        </w:rPr>
        <w:t xml:space="preserve">, one of the </w:t>
      </w:r>
      <w:proofErr w:type="spellStart"/>
      <w:r>
        <w:rPr>
          <w:rStyle w:val="StyleBoldUnderline"/>
          <w:b w:val="0"/>
          <w:u w:val="none"/>
        </w:rPr>
        <w:t>organisers</w:t>
      </w:r>
      <w:proofErr w:type="spellEnd"/>
      <w:r>
        <w:rPr>
          <w:rStyle w:val="StyleBoldUnderline"/>
          <w:b w:val="0"/>
          <w:u w:val="none"/>
        </w:rPr>
        <w:t>. "</w:t>
      </w:r>
      <w:r w:rsidRPr="00864325">
        <w:rPr>
          <w:rStyle w:val="StyleBoldUnderline"/>
        </w:rPr>
        <w:t>If we succeed with this I think we will be able to say we have all won: the authorities, the participants and the public</w:t>
      </w:r>
      <w:r>
        <w:rPr>
          <w:rStyle w:val="StyleBoldUnderline"/>
          <w:b w:val="0"/>
          <w:u w:val="none"/>
        </w:rPr>
        <w:t>."</w:t>
      </w:r>
      <w:r w:rsidRPr="00864325">
        <w:rPr>
          <w:rStyle w:val="StyleBoldUnderline"/>
          <w:b w:val="0"/>
          <w:sz w:val="12"/>
          <w:u w:val="none"/>
        </w:rPr>
        <w:t xml:space="preserve">¶ </w:t>
      </w:r>
    </w:p>
    <w:p w:rsidR="00DD161A" w:rsidRDefault="00DD161A" w:rsidP="002E5DBF">
      <w:pPr>
        <w:rPr>
          <w:rStyle w:val="StyleBoldUnderline"/>
          <w:b w:val="0"/>
          <w:sz w:val="12"/>
          <w:u w:val="none"/>
        </w:rPr>
      </w:pPr>
    </w:p>
    <w:p w:rsidR="00DD161A" w:rsidRPr="00DD161A" w:rsidRDefault="00DD161A" w:rsidP="00DD161A">
      <w:pPr>
        <w:rPr>
          <w:rStyle w:val="StyleStyleBold12pt"/>
        </w:rPr>
      </w:pPr>
      <w:r w:rsidRPr="00DD161A">
        <w:rPr>
          <w:rStyle w:val="StyleStyleBold12pt"/>
        </w:rPr>
        <w:t xml:space="preserve">Raul will be more open to exchange engagement for reform </w:t>
      </w:r>
    </w:p>
    <w:p w:rsidR="00DD161A" w:rsidRPr="00CE738F" w:rsidRDefault="00DD161A" w:rsidP="00DD161A">
      <w:pPr>
        <w:rPr>
          <w:rStyle w:val="StyleStyleBold12pt"/>
        </w:rPr>
      </w:pPr>
      <w:r w:rsidRPr="00CE738F">
        <w:rPr>
          <w:rStyle w:val="StyleStyleBold12pt"/>
        </w:rPr>
        <w:t xml:space="preserve">Perez, Yale Law School, 10 </w:t>
      </w:r>
    </w:p>
    <w:p w:rsidR="00DD161A" w:rsidRDefault="00DD161A" w:rsidP="00DD161A">
      <w:r>
        <w:t>[David A. Perez, 9/2010, “America's Cuba Policy: The Way Forward: A Policy Recommendation for the U.S. State Department,” MVL]</w:t>
      </w:r>
    </w:p>
    <w:p w:rsidR="00DD161A" w:rsidRPr="008A467D" w:rsidRDefault="00DD161A" w:rsidP="00DD161A"/>
    <w:p w:rsidR="00DD161A" w:rsidRPr="00CE738F" w:rsidRDefault="00DD161A" w:rsidP="00DD161A">
      <w:r w:rsidRPr="007C6337">
        <w:rPr>
          <w:rStyle w:val="StyleBoldUnderline"/>
        </w:rPr>
        <w:t xml:space="preserve">The notion of offering a quid pro quo - easing restrictions for genuine irreversible reform - has always been </w:t>
      </w:r>
      <w:proofErr w:type="spellStart"/>
      <w:r w:rsidRPr="007C6337">
        <w:rPr>
          <w:rStyle w:val="StyleBoldUnderline"/>
        </w:rPr>
        <w:t>impos-sible</w:t>
      </w:r>
      <w:proofErr w:type="spellEnd"/>
      <w:r w:rsidRPr="007C6337">
        <w:rPr>
          <w:rStyle w:val="StyleBoldUnderline"/>
        </w:rPr>
        <w:t xml:space="preserve"> because of Fidel's stubborn personality</w:t>
      </w:r>
      <w:r w:rsidRPr="007C6337">
        <w:rPr>
          <w:sz w:val="16"/>
          <w:szCs w:val="16"/>
        </w:rPr>
        <w:t xml:space="preserve">. </w:t>
      </w:r>
      <w:r w:rsidRPr="007C6337">
        <w:rPr>
          <w:rStyle w:val="StyleBoldUnderline"/>
        </w:rPr>
        <w:t xml:space="preserve">Once he is out of the picture permanently, there would be no other leader who could maintain such rigidity in the face of genuine and constructive engagement from Washington. Re-form-oriented leaders </w:t>
      </w:r>
      <w:proofErr w:type="gramStart"/>
      <w:r w:rsidRPr="007C6337">
        <w:rPr>
          <w:rStyle w:val="StyleBoldUnderline"/>
        </w:rPr>
        <w:t>will  [</w:t>
      </w:r>
      <w:proofErr w:type="gramEnd"/>
      <w:r w:rsidRPr="007C6337">
        <w:rPr>
          <w:rStyle w:val="StyleBoldUnderline"/>
        </w:rPr>
        <w:t>*207]  feel less pressure to remain silent, while the government itself will feel more pressure from the populace to address the growing concerns on the island</w:t>
      </w:r>
      <w:r w:rsidRPr="007C6337">
        <w:rPr>
          <w:sz w:val="16"/>
          <w:szCs w:val="16"/>
        </w:rPr>
        <w:t xml:space="preserve">. </w:t>
      </w:r>
      <w:r w:rsidRPr="00CE738F">
        <w:t>While Fidel Castro has always exuded confidence in his leadership</w:t>
      </w:r>
      <w:r w:rsidRPr="007C6337">
        <w:rPr>
          <w:sz w:val="16"/>
          <w:szCs w:val="16"/>
        </w:rPr>
        <w:t xml:space="preserve">, </w:t>
      </w:r>
      <w:r w:rsidRPr="007C6337">
        <w:rPr>
          <w:rStyle w:val="StyleBoldUnderline"/>
        </w:rPr>
        <w:t>in the immediate wake of his death the Cuban regime is sure to feel a tremendous amount of insecurity</w:t>
      </w:r>
      <w:r w:rsidRPr="007C6337">
        <w:rPr>
          <w:sz w:val="16"/>
          <w:szCs w:val="16"/>
        </w:rPr>
        <w:t xml:space="preserve">, </w:t>
      </w:r>
      <w:r w:rsidRPr="007C6337">
        <w:rPr>
          <w:rStyle w:val="StyleBoldUnderline"/>
        </w:rPr>
        <w:t>which</w:t>
      </w:r>
      <w:r w:rsidRPr="007C6337">
        <w:rPr>
          <w:sz w:val="16"/>
          <w:szCs w:val="16"/>
        </w:rPr>
        <w:t xml:space="preserve">, </w:t>
      </w:r>
      <w:r w:rsidRPr="00CE738F">
        <w:t>if handled properly and respectfully</w:t>
      </w:r>
      <w:r>
        <w:rPr>
          <w:sz w:val="16"/>
          <w:szCs w:val="16"/>
        </w:rPr>
        <w:t xml:space="preserve">, </w:t>
      </w:r>
      <w:r w:rsidRPr="007C6337">
        <w:rPr>
          <w:rStyle w:val="StyleBoldUnderline"/>
        </w:rPr>
        <w:t>would strengthen Washington's political hand</w:t>
      </w:r>
      <w:r w:rsidRPr="00CE738F">
        <w:t xml:space="preserve">. </w:t>
      </w:r>
      <w:proofErr w:type="gramStart"/>
      <w:r w:rsidRPr="00CE738F">
        <w:t>n52</w:t>
      </w:r>
      <w:proofErr w:type="gramEnd"/>
      <w:r w:rsidRPr="00CE738F">
        <w:t xml:space="preserve"> At that point, the best - indeed, the only - way to have leverage in Cuba, is for America to engage the island directly. </w:t>
      </w:r>
    </w:p>
    <w:p w:rsidR="00DD161A" w:rsidRDefault="00DE5630" w:rsidP="00DD161A">
      <w:pPr>
        <w:pStyle w:val="Heading4"/>
      </w:pPr>
      <w:r>
        <w:t>Raul Castro willing to put state interest over ideology if US pressures</w:t>
      </w:r>
    </w:p>
    <w:p w:rsidR="00DD161A" w:rsidRPr="00AE26D4" w:rsidRDefault="00DD161A" w:rsidP="00DD161A">
      <w:pPr>
        <w:rPr>
          <w:rStyle w:val="StyleStyleBold12pt"/>
        </w:rPr>
      </w:pPr>
      <w:r w:rsidRPr="005778BD">
        <w:rPr>
          <w:rStyle w:val="StyleStyleBold12pt"/>
        </w:rPr>
        <w:t>Perez</w:t>
      </w:r>
      <w:r w:rsidRPr="00AE26D4">
        <w:rPr>
          <w:rStyle w:val="StyleStyleBold12pt"/>
        </w:rPr>
        <w:t xml:space="preserve">, </w:t>
      </w:r>
      <w:r w:rsidRPr="005778BD">
        <w:rPr>
          <w:rStyle w:val="StyleStyleBold12pt"/>
        </w:rPr>
        <w:t>Yale Law School</w:t>
      </w:r>
      <w:r w:rsidRPr="00AE26D4">
        <w:rPr>
          <w:rStyle w:val="StyleStyleBold12pt"/>
        </w:rPr>
        <w:t xml:space="preserve">, </w:t>
      </w:r>
      <w:r>
        <w:rPr>
          <w:rStyle w:val="StyleStyleBold12pt"/>
        </w:rPr>
        <w:t>10</w:t>
      </w:r>
      <w:r w:rsidRPr="00AE26D4">
        <w:rPr>
          <w:rStyle w:val="StyleStyleBold12pt"/>
        </w:rPr>
        <w:t xml:space="preserve"> </w:t>
      </w:r>
    </w:p>
    <w:p w:rsidR="00DD161A" w:rsidRPr="008A467D" w:rsidRDefault="00DD161A" w:rsidP="00DD161A">
      <w:pPr>
        <w:rPr>
          <w:color w:val="000000"/>
          <w:szCs w:val="10"/>
        </w:rPr>
      </w:pPr>
      <w:r w:rsidRPr="008A467D">
        <w:rPr>
          <w:color w:val="000000"/>
          <w:szCs w:val="10"/>
        </w:rPr>
        <w:t>[David A. Perez, 9/2010, “America's Cuba Policy: The Way Forward: A Policy Recommendation for the U.S. State Department,” MVL]</w:t>
      </w:r>
    </w:p>
    <w:p w:rsidR="00DD161A" w:rsidRPr="008A467D" w:rsidRDefault="00DD161A" w:rsidP="00DD161A">
      <w:pPr>
        <w:rPr>
          <w:szCs w:val="10"/>
        </w:rPr>
      </w:pPr>
    </w:p>
    <w:p w:rsidR="00DD161A" w:rsidRDefault="00DD161A" w:rsidP="00DD161A">
      <w:r w:rsidRPr="004D5961">
        <w:t xml:space="preserve"> American diplomacy has traditionally suffered from a lack of funding and use. </w:t>
      </w:r>
      <w:proofErr w:type="gramStart"/>
      <w:r w:rsidRPr="004D5961">
        <w:t>n62</w:t>
      </w:r>
      <w:proofErr w:type="gramEnd"/>
      <w:r w:rsidRPr="004D5961">
        <w:t xml:space="preserve"> This diplomatic neglect is perhaps no more apparent than in the case of U.S.-Cuban relations. Therefore, </w:t>
      </w:r>
      <w:r w:rsidRPr="004D5961">
        <w:rPr>
          <w:rStyle w:val="StyleBoldUnderline"/>
        </w:rPr>
        <w:t>to influence Cuba's behavior, particularly in the area of human rights and democracy, the U.S. State Department should directly engage the Cuban government</w:t>
      </w:r>
      <w:r w:rsidRPr="004D5961">
        <w:t xml:space="preserve">. Short of a </w:t>
      </w:r>
      <w:proofErr w:type="gramStart"/>
      <w:r w:rsidRPr="004D5961">
        <w:t>costly  [</w:t>
      </w:r>
      <w:proofErr w:type="gramEnd"/>
      <w:r w:rsidRPr="004D5961">
        <w:t xml:space="preserve">*211]  military invasion, there is no realistic chance of toppling the current regime, either through the embargo or the travel ban. On the other hand, it is not certain that </w:t>
      </w:r>
      <w:r w:rsidRPr="004D5961">
        <w:rPr>
          <w:rStyle w:val="StyleBoldUnderline"/>
        </w:rPr>
        <w:t xml:space="preserve">direct engagement would yield results on every issue, or any issue for that matter. </w:t>
      </w:r>
      <w:r w:rsidRPr="004D5961">
        <w:t>However, if the United States were to extend a sincere olive branch to the Cuban government, and these efforts then failed to achieve any measurable progress, a more cogent argument could then be advanced for the re-implementati</w:t>
      </w:r>
      <w:r>
        <w:t xml:space="preserve">on of a </w:t>
      </w:r>
      <w:proofErr w:type="spellStart"/>
      <w:r>
        <w:t>hard-line</w:t>
      </w:r>
      <w:proofErr w:type="spellEnd"/>
      <w:r>
        <w:t xml:space="preserve"> approach. </w:t>
      </w:r>
      <w:r w:rsidRPr="004D5961">
        <w:t xml:space="preserve">Fidel and </w:t>
      </w:r>
      <w:r w:rsidRPr="004D5961">
        <w:rPr>
          <w:rStyle w:val="StyleBoldUnderline"/>
        </w:rPr>
        <w:t>Raul Castro, when forced to choose, have consistently put the state above their revolution</w:t>
      </w:r>
      <w:r w:rsidRPr="004D5961">
        <w:t xml:space="preserve">: they did so during the Cold War when they aligned themselves too closely with the Soviet Union in order to stay in power; they did so during the "Special Period" of the 1990s when they introduced market reforms to help the economy recover; n64 and </w:t>
      </w:r>
      <w:r w:rsidRPr="004D5961">
        <w:rPr>
          <w:rStyle w:val="StyleBoldUnderline"/>
        </w:rPr>
        <w:t>they are doing so now by introducing even more economic reforms</w:t>
      </w:r>
      <w:r w:rsidRPr="004D5961">
        <w:t>, while showing a modicum of political pragmatism by releasing some political prisoners n65 and allowing some demonstration</w:t>
      </w:r>
    </w:p>
    <w:p w:rsidR="00DD161A" w:rsidRPr="00864325" w:rsidRDefault="00DD161A" w:rsidP="002E5DBF">
      <w:pPr>
        <w:rPr>
          <w:rStyle w:val="StyleBoldUnderline"/>
          <w:b w:val="0"/>
          <w:u w:val="none"/>
        </w:rPr>
      </w:pPr>
    </w:p>
    <w:p w:rsidR="00E13D84" w:rsidRDefault="00E13D84" w:rsidP="00E13D84">
      <w:pPr>
        <w:pStyle w:val="Heading3"/>
      </w:pPr>
      <w:r>
        <w:lastRenderedPageBreak/>
        <w:t>AT: No Solvency – Can’t Define Dissident</w:t>
      </w:r>
    </w:p>
    <w:p w:rsidR="00E13D84" w:rsidRPr="002B2BD0" w:rsidRDefault="00E13D84" w:rsidP="002B2BD0">
      <w:pPr>
        <w:pStyle w:val="Heading4"/>
      </w:pPr>
      <w:r w:rsidRPr="002B2BD0">
        <w:t xml:space="preserve">Definition of a Cuban Political Dissident </w:t>
      </w:r>
    </w:p>
    <w:p w:rsidR="00E13D84" w:rsidRPr="00C84D07" w:rsidRDefault="00E13D84" w:rsidP="00E13D84">
      <w:r w:rsidRPr="00993451">
        <w:rPr>
          <w:rFonts w:eastAsiaTheme="majorEastAsia" w:cstheme="majorBidi"/>
          <w:b/>
          <w:bCs/>
          <w:iCs/>
          <w:sz w:val="26"/>
        </w:rPr>
        <w:t>Steinberg, researcher in Human Rights Watch’s Americas Division, 09</w:t>
      </w:r>
      <w:r>
        <w:t xml:space="preserve"> [Steinberg, November 2009, Human Rights Watch, “New Castro, Same Cuba,” </w:t>
      </w:r>
      <w:hyperlink r:id="rId16" w:history="1">
        <w:r w:rsidRPr="004A0F5B">
          <w:rPr>
            <w:rStyle w:val="Hyperlink"/>
          </w:rPr>
          <w:t>http://www.hrw.org/sites/default/files/reports/cuba1109web_0.pdf</w:t>
        </w:r>
      </w:hyperlink>
      <w:r>
        <w:t>, 7/7/13, AR]</w:t>
      </w:r>
    </w:p>
    <w:p w:rsidR="00E13D84" w:rsidRPr="00853040" w:rsidRDefault="00E13D84" w:rsidP="00E13D84"/>
    <w:p w:rsidR="00E13D84" w:rsidRPr="00853040" w:rsidRDefault="00E13D84" w:rsidP="00E13D84">
      <w:pPr>
        <w:rPr>
          <w:rStyle w:val="StyleBoldUnderline"/>
        </w:rPr>
      </w:pPr>
      <w:r w:rsidRPr="00853040">
        <w:t xml:space="preserve">This report will use </w:t>
      </w:r>
      <w:r w:rsidRPr="00853040">
        <w:rPr>
          <w:rStyle w:val="StyleBoldUnderline"/>
        </w:rPr>
        <w:t>the term “dissident” to refer to any individual who expresses dissent</w:t>
      </w:r>
    </w:p>
    <w:p w:rsidR="00E13D84" w:rsidRPr="00853040" w:rsidRDefault="00E13D84" w:rsidP="00E13D84">
      <w:proofErr w:type="gramStart"/>
      <w:r w:rsidRPr="00853040">
        <w:rPr>
          <w:rStyle w:val="StyleBoldUnderline"/>
        </w:rPr>
        <w:t>toward</w:t>
      </w:r>
      <w:proofErr w:type="gramEnd"/>
      <w:r w:rsidRPr="00853040">
        <w:rPr>
          <w:rStyle w:val="StyleBoldUnderline"/>
        </w:rPr>
        <w:t xml:space="preserve"> the government.</w:t>
      </w:r>
      <w:r w:rsidRPr="00853040">
        <w:t xml:space="preserve"> </w:t>
      </w:r>
      <w:r w:rsidRPr="00853040">
        <w:rPr>
          <w:rStyle w:val="StyleBoldUnderline"/>
        </w:rPr>
        <w:t>This includes</w:t>
      </w:r>
      <w:r w:rsidRPr="00853040">
        <w:t xml:space="preserve"> a broad range of nonviolent actors in Cuba, including</w:t>
      </w:r>
    </w:p>
    <w:p w:rsidR="00E13D84" w:rsidRPr="00853040" w:rsidRDefault="00E13D84" w:rsidP="00E13D84">
      <w:pPr>
        <w:rPr>
          <w:rStyle w:val="StyleBoldUnderline"/>
        </w:rPr>
      </w:pPr>
      <w:proofErr w:type="gramStart"/>
      <w:r w:rsidRPr="00853040">
        <w:rPr>
          <w:rStyle w:val="StyleBoldUnderline"/>
        </w:rPr>
        <w:t>human</w:t>
      </w:r>
      <w:proofErr w:type="gramEnd"/>
      <w:r w:rsidRPr="00853040">
        <w:rPr>
          <w:rStyle w:val="StyleBoldUnderline"/>
        </w:rPr>
        <w:t xml:space="preserve"> rights defenders, journalists, and trade unionists, as well as members of political</w:t>
      </w:r>
    </w:p>
    <w:p w:rsidR="00E13D84" w:rsidRPr="00853040" w:rsidRDefault="00E13D84" w:rsidP="00E13D84">
      <w:pPr>
        <w:rPr>
          <w:rStyle w:val="StyleBoldUnderline"/>
        </w:rPr>
      </w:pPr>
      <w:proofErr w:type="gramStart"/>
      <w:r w:rsidRPr="00853040">
        <w:rPr>
          <w:rStyle w:val="StyleBoldUnderline"/>
        </w:rPr>
        <w:t>groups</w:t>
      </w:r>
      <w:proofErr w:type="gramEnd"/>
      <w:r w:rsidRPr="00853040">
        <w:rPr>
          <w:rStyle w:val="StyleBoldUnderline"/>
        </w:rPr>
        <w:t>, religious organizations, and other civil society groups not recognized by the Cuban</w:t>
      </w:r>
    </w:p>
    <w:p w:rsidR="00E13D84" w:rsidRPr="00853040" w:rsidRDefault="00E13D84" w:rsidP="00E13D84">
      <w:proofErr w:type="gramStart"/>
      <w:r w:rsidRPr="00853040">
        <w:rPr>
          <w:rStyle w:val="StyleBoldUnderline"/>
        </w:rPr>
        <w:t>government</w:t>
      </w:r>
      <w:proofErr w:type="gramEnd"/>
      <w:r w:rsidRPr="00853040">
        <w:rPr>
          <w:rStyle w:val="StyleBoldUnderline"/>
        </w:rPr>
        <w:t>, and thus considered illegal</w:t>
      </w:r>
      <w:r w:rsidRPr="00853040">
        <w:t>. It also consists of people unaffiliated with any</w:t>
      </w:r>
    </w:p>
    <w:p w:rsidR="00E13D84" w:rsidRPr="00853040" w:rsidRDefault="00E13D84" w:rsidP="00E13D84">
      <w:proofErr w:type="gramStart"/>
      <w:r w:rsidRPr="00853040">
        <w:t>group</w:t>
      </w:r>
      <w:proofErr w:type="gramEnd"/>
      <w:r w:rsidRPr="00853040">
        <w:t xml:space="preserve"> who criticize the government or who abstain from cooperating with the state in some</w:t>
      </w:r>
    </w:p>
    <w:p w:rsidR="00E13D84" w:rsidRPr="00853040" w:rsidRDefault="00E13D84" w:rsidP="00E13D84">
      <w:proofErr w:type="gramStart"/>
      <w:r w:rsidRPr="00853040">
        <w:t>way</w:t>
      </w:r>
      <w:proofErr w:type="gramEnd"/>
      <w:r w:rsidRPr="00853040">
        <w:t>. These diverse individuals do not share a single ideology, affiliation, or objective.</w:t>
      </w:r>
    </w:p>
    <w:p w:rsidR="00E13D84" w:rsidRPr="00853040" w:rsidRDefault="00E13D84" w:rsidP="00E13D84">
      <w:r w:rsidRPr="00853040">
        <w:t>It is not uncommon for dissidents in Cuba to exercise their dissent through more than one</w:t>
      </w:r>
    </w:p>
    <w:p w:rsidR="00E13D84" w:rsidRPr="00853040" w:rsidRDefault="00E13D84" w:rsidP="00E13D84">
      <w:proofErr w:type="gramStart"/>
      <w:r w:rsidRPr="00853040">
        <w:t>medium</w:t>
      </w:r>
      <w:proofErr w:type="gramEnd"/>
      <w:r w:rsidRPr="00853040">
        <w:t>. A person, for example, may belong to an unauthorized political group and</w:t>
      </w:r>
    </w:p>
    <w:p w:rsidR="00E13D84" w:rsidRPr="00853040" w:rsidRDefault="00E13D84" w:rsidP="00E13D84">
      <w:proofErr w:type="gramStart"/>
      <w:r w:rsidRPr="00853040">
        <w:t>simultaneously</w:t>
      </w:r>
      <w:proofErr w:type="gramEnd"/>
      <w:r w:rsidRPr="00853040">
        <w:t xml:space="preserve"> monitor human rights abuses. We consider this individual </w:t>
      </w:r>
      <w:proofErr w:type="gramStart"/>
      <w:r w:rsidRPr="00853040">
        <w:t>a human</w:t>
      </w:r>
      <w:proofErr w:type="gramEnd"/>
      <w:r w:rsidRPr="00853040">
        <w:t xml:space="preserve"> rights</w:t>
      </w:r>
    </w:p>
    <w:p w:rsidR="00E13D84" w:rsidRPr="00853040" w:rsidRDefault="00E13D84" w:rsidP="00E13D84">
      <w:proofErr w:type="gramStart"/>
      <w:r w:rsidRPr="00853040">
        <w:t>defender</w:t>
      </w:r>
      <w:proofErr w:type="gramEnd"/>
      <w:r w:rsidRPr="00853040">
        <w:t>, a political activist, and a dissident. At points in this report we will refer to such</w:t>
      </w:r>
    </w:p>
    <w:p w:rsidR="00E13D84" w:rsidRPr="00853040" w:rsidRDefault="00E13D84" w:rsidP="00E13D84">
      <w:proofErr w:type="gramStart"/>
      <w:r w:rsidRPr="00853040">
        <w:t>individuals</w:t>
      </w:r>
      <w:proofErr w:type="gramEnd"/>
      <w:r w:rsidRPr="00853040">
        <w:t xml:space="preserve"> solely using the umbrella term of “dissident.” </w:t>
      </w:r>
      <w:r w:rsidRPr="00853040">
        <w:rPr>
          <w:rStyle w:val="StyleBoldUnderline"/>
        </w:rPr>
        <w:t>The Cuban government</w:t>
      </w:r>
      <w:r>
        <w:t>, however,</w:t>
      </w:r>
    </w:p>
    <w:p w:rsidR="00E13D84" w:rsidRPr="00853040" w:rsidRDefault="00E13D84" w:rsidP="00E13D84">
      <w:pPr>
        <w:rPr>
          <w:rStyle w:val="StyleBoldUnderline"/>
        </w:rPr>
      </w:pPr>
      <w:proofErr w:type="gramStart"/>
      <w:r w:rsidRPr="00853040">
        <w:rPr>
          <w:rStyle w:val="StyleBoldUnderline"/>
        </w:rPr>
        <w:t>does</w:t>
      </w:r>
      <w:proofErr w:type="gramEnd"/>
      <w:r w:rsidRPr="00853040">
        <w:rPr>
          <w:rStyle w:val="StyleBoldUnderline"/>
        </w:rPr>
        <w:t xml:space="preserve"> not differentiate between</w:t>
      </w:r>
      <w:r w:rsidRPr="00853040">
        <w:t xml:space="preserve"> these individuals or their </w:t>
      </w:r>
      <w:r w:rsidRPr="00853040">
        <w:rPr>
          <w:rStyle w:val="StyleBoldUnderline"/>
        </w:rPr>
        <w:t>forms of expression, branding all</w:t>
      </w:r>
    </w:p>
    <w:p w:rsidR="00E13D84" w:rsidRDefault="00E13D84" w:rsidP="00E13D84">
      <w:pPr>
        <w:rPr>
          <w:rStyle w:val="StyleBoldUnderline"/>
        </w:rPr>
      </w:pPr>
      <w:proofErr w:type="gramStart"/>
      <w:r w:rsidRPr="00853040">
        <w:rPr>
          <w:rStyle w:val="StyleBoldUnderline"/>
        </w:rPr>
        <w:t>dissent</w:t>
      </w:r>
      <w:proofErr w:type="gramEnd"/>
      <w:r w:rsidRPr="00853040">
        <w:rPr>
          <w:rStyle w:val="StyleBoldUnderline"/>
        </w:rPr>
        <w:t xml:space="preserve"> as “counterrevolutionary” activity and thus worthy of punishment.</w:t>
      </w:r>
    </w:p>
    <w:p w:rsidR="002B2BD0" w:rsidRPr="002B2BD0" w:rsidRDefault="002B2BD0" w:rsidP="002B2BD0">
      <w:pPr>
        <w:pStyle w:val="Heading1"/>
      </w:pPr>
      <w:r w:rsidRPr="002B2BD0">
        <w:lastRenderedPageBreak/>
        <w:t>Net Benefits</w:t>
      </w:r>
    </w:p>
    <w:p w:rsidR="0040718F" w:rsidRDefault="002B2BD0" w:rsidP="0040718F">
      <w:pPr>
        <w:pStyle w:val="Heading3"/>
      </w:pPr>
      <w:r>
        <w:lastRenderedPageBreak/>
        <w:t>Shunning</w:t>
      </w:r>
    </w:p>
    <w:p w:rsidR="00D228BC" w:rsidRPr="002B2BD0" w:rsidRDefault="00D228BC" w:rsidP="002B2BD0">
      <w:pPr>
        <w:pStyle w:val="Heading4"/>
      </w:pPr>
      <w:r w:rsidRPr="002B2BD0">
        <w:t>Con</w:t>
      </w:r>
      <w:r w:rsidR="002B2BD0">
        <w:t>ditional engagement best solves ethical obligation to sanction immoral behavior</w:t>
      </w:r>
    </w:p>
    <w:p w:rsidR="00D228BC" w:rsidRDefault="00D228BC" w:rsidP="00D228BC">
      <w:pPr>
        <w:rPr>
          <w:rStyle w:val="StyleStyleBold12pt"/>
        </w:rPr>
      </w:pPr>
      <w:proofErr w:type="spellStart"/>
      <w:r>
        <w:rPr>
          <w:rStyle w:val="StyleStyleBold12pt"/>
        </w:rPr>
        <w:t>Werlau</w:t>
      </w:r>
      <w:proofErr w:type="spellEnd"/>
      <w:r>
        <w:rPr>
          <w:rStyle w:val="StyleStyleBold12pt"/>
        </w:rPr>
        <w:t>, staff writer for WSJ, 9</w:t>
      </w:r>
    </w:p>
    <w:p w:rsidR="00D228BC" w:rsidRPr="00D228BC" w:rsidRDefault="00D228BC" w:rsidP="00D228BC">
      <w:r w:rsidRPr="00D228BC">
        <w:t xml:space="preserve">[Maria, 4/13/09, The Wall Street Journal, “Toward a New Cuba Policy,” </w:t>
      </w:r>
      <w:hyperlink r:id="rId17" w:history="1">
        <w:r w:rsidRPr="00D228BC">
          <w:rPr>
            <w:rStyle w:val="Hyperlink"/>
          </w:rPr>
          <w:t>http://online.wsj.com/article/SB123958449490312295.html</w:t>
        </w:r>
      </w:hyperlink>
      <w:r w:rsidRPr="00D228BC">
        <w:t>, accessed 7/7/13, AK]</w:t>
      </w:r>
    </w:p>
    <w:p w:rsidR="00D228BC" w:rsidRDefault="00D228BC" w:rsidP="00D228BC">
      <w:pPr>
        <w:rPr>
          <w:rStyle w:val="StyleBoldUnderline"/>
        </w:rPr>
      </w:pPr>
    </w:p>
    <w:p w:rsidR="00D228BC" w:rsidRDefault="00D228BC" w:rsidP="00D228BC">
      <w:pPr>
        <w:rPr>
          <w:rStyle w:val="StyleBoldUnderline"/>
        </w:rPr>
      </w:pPr>
      <w:r w:rsidRPr="006E64ED">
        <w:rPr>
          <w:rStyle w:val="StyleBoldUnderline"/>
        </w:rPr>
        <w:t xml:space="preserve">The ascendancy of </w:t>
      </w:r>
      <w:proofErr w:type="spellStart"/>
      <w:r w:rsidRPr="006E64ED">
        <w:rPr>
          <w:rStyle w:val="StyleBoldUnderline"/>
        </w:rPr>
        <w:t>Raúl</w:t>
      </w:r>
      <w:proofErr w:type="spellEnd"/>
      <w:r w:rsidRPr="006E64ED">
        <w:rPr>
          <w:rStyle w:val="StyleBoldUnderline"/>
        </w:rPr>
        <w:t xml:space="preserve"> Castro to Cuba's presidency has fueled expectations of reform in the 50-year-old dictatorship.</w:t>
      </w:r>
      <w:r>
        <w:t xml:space="preserve"> Next week, President Barack Obama will be pressed on the issue at the Summit of the Americas in Trinidad-Tobago</w:t>
      </w:r>
      <w:r w:rsidRPr="006E64ED">
        <w:rPr>
          <w:rStyle w:val="StyleBoldUnderline"/>
        </w:rPr>
        <w:t>. It is a good time to acknowledge that neither the U.S. embargo nor engagement by the rest of the world have helped Cubans attain their rights. Sanctions, though ethically justified, can't work unilaterally; treating Cuba as a normal partner is immoral and counterproductive. A new unified approach is needed.</w:t>
      </w:r>
      <w:r>
        <w:rPr>
          <w:sz w:val="12"/>
        </w:rPr>
        <w:t xml:space="preserve"> </w:t>
      </w:r>
      <w:r>
        <w:t xml:space="preserve">Just as the oppressed people of South Africa, Chile, and other tyrannies received international support, </w:t>
      </w:r>
      <w:r w:rsidRPr="006E64ED">
        <w:rPr>
          <w:rStyle w:val="StyleBoldUnderline"/>
        </w:rPr>
        <w:t>finding an effective approach to the Cuba problem is a shared duty.</w:t>
      </w:r>
      <w:r>
        <w:t xml:space="preserve"> It is also in everyone's interest. A democratic, stable and prosperous Cuba would cease threatening the security of the region, slow the flow of Cuban refugees and provide better trade and business opportunities.</w:t>
      </w:r>
      <w:r w:rsidRPr="006E64ED">
        <w:rPr>
          <w:sz w:val="12"/>
        </w:rPr>
        <w:t xml:space="preserve">¶ </w:t>
      </w:r>
      <w:r>
        <w:t xml:space="preserve">If the U.S. president understands totalitarianism better than his hemispheric counterparts, he will remind them that at the </w:t>
      </w:r>
      <w:proofErr w:type="spellStart"/>
      <w:r>
        <w:t>Ibero</w:t>
      </w:r>
      <w:proofErr w:type="spellEnd"/>
      <w:r>
        <w:t xml:space="preserve">-American Summit in 1996 Fidel Castro signed the </w:t>
      </w:r>
      <w:proofErr w:type="spellStart"/>
      <w:r>
        <w:t>Viña</w:t>
      </w:r>
      <w:proofErr w:type="spellEnd"/>
      <w:r>
        <w:t xml:space="preserve"> del Mar Declaration pledging to support democratic pluralism. He has consistently ignored all such international agreements. Now Trinidad summiteers should jointly call Cuba's bluff.</w:t>
      </w:r>
      <w:r w:rsidRPr="006E64ED">
        <w:rPr>
          <w:sz w:val="12"/>
        </w:rPr>
        <w:t xml:space="preserve">¶ </w:t>
      </w:r>
      <w:proofErr w:type="gramStart"/>
      <w:r w:rsidRPr="006E64ED">
        <w:rPr>
          <w:rStyle w:val="StyleBoldUnderline"/>
        </w:rPr>
        <w:t>What</w:t>
      </w:r>
      <w:proofErr w:type="gramEnd"/>
      <w:r w:rsidRPr="006E64ED">
        <w:rPr>
          <w:rStyle w:val="StyleBoldUnderline"/>
        </w:rPr>
        <w:t xml:space="preserve"> is needed is a policy of comprehensive conditional engagement.</w:t>
      </w:r>
      <w:r>
        <w:t xml:space="preserve"> </w:t>
      </w:r>
      <w:r w:rsidRPr="006E64ED">
        <w:rPr>
          <w:rStyle w:val="StyleBoldUnderline"/>
        </w:rPr>
        <w:t>Measures chosen from the menu of possible policy measures should not depend on cooperation from Cuba, should be flexible if Cuba responds, and should factor in sanctions of increasing firmness. Developing a multilateral effort would extend the responsibility for the democratization of Cuba to the international community, where it belongs.</w:t>
      </w:r>
    </w:p>
    <w:p w:rsidR="00D228BC" w:rsidRDefault="002B2BD0" w:rsidP="002B2BD0">
      <w:pPr>
        <w:pStyle w:val="Heading3"/>
      </w:pPr>
      <w:r>
        <w:lastRenderedPageBreak/>
        <w:t>Human Rights Credibility</w:t>
      </w:r>
    </w:p>
    <w:p w:rsidR="002B2BD0" w:rsidRPr="00D228BC" w:rsidRDefault="002B2BD0" w:rsidP="002B2BD0">
      <w:pPr>
        <w:pStyle w:val="Heading4"/>
      </w:pPr>
      <w:r>
        <w:t>Even if Castro says No, still bolsters US credibility</w:t>
      </w:r>
    </w:p>
    <w:p w:rsidR="002B2BD0" w:rsidRDefault="002B2BD0" w:rsidP="002B2BD0">
      <w:pPr>
        <w:rPr>
          <w:rStyle w:val="StyleStyleBold12pt"/>
        </w:rPr>
      </w:pPr>
      <w:proofErr w:type="gramStart"/>
      <w:r>
        <w:rPr>
          <w:rStyle w:val="StyleStyleBold12pt"/>
        </w:rPr>
        <w:t>O’Sullivan, Foreign Policy Writer, and Haas, foreign policy writer, 2000.</w:t>
      </w:r>
      <w:proofErr w:type="gramEnd"/>
      <w:r>
        <w:rPr>
          <w:rStyle w:val="StyleStyleBold12pt"/>
        </w:rPr>
        <w:t xml:space="preserve"> </w:t>
      </w:r>
    </w:p>
    <w:p w:rsidR="002B2BD0" w:rsidRPr="00DB6481" w:rsidRDefault="002B2BD0" w:rsidP="002B2BD0">
      <w:pPr>
        <w:rPr>
          <w:rStyle w:val="StyleStyleBold12pt"/>
          <w:b w:val="0"/>
        </w:rPr>
      </w:pPr>
      <w:r>
        <w:rPr>
          <w:rStyle w:val="StyleStyleBold12pt"/>
          <w:b w:val="0"/>
        </w:rPr>
        <w:t xml:space="preserve">[Meghan L. and Richard N., 6/2000, Brookings Institution, “Engaging Problem Countries,” </w:t>
      </w:r>
      <w:hyperlink r:id="rId18" w:history="1">
        <w:r w:rsidRPr="00627043">
          <w:rPr>
            <w:rStyle w:val="Hyperlink"/>
            <w:sz w:val="26"/>
          </w:rPr>
          <w:t>http://www.brookings.edu/research/papers/2000/06/sanctions-haass</w:t>
        </w:r>
      </w:hyperlink>
      <w:r>
        <w:rPr>
          <w:rStyle w:val="StyleStyleBold12pt"/>
          <w:b w:val="0"/>
        </w:rPr>
        <w:t>, accessed 7/6/13, AK]</w:t>
      </w:r>
    </w:p>
    <w:p w:rsidR="002B2BD0" w:rsidRDefault="002B2BD0" w:rsidP="002B2BD0">
      <w:pPr>
        <w:rPr>
          <w:rStyle w:val="StyleBoldUnderline"/>
        </w:rPr>
      </w:pPr>
    </w:p>
    <w:p w:rsidR="002B2BD0" w:rsidRDefault="002B2BD0" w:rsidP="002B2BD0">
      <w:pPr>
        <w:rPr>
          <w:rStyle w:val="StyleBoldUnderline"/>
        </w:rPr>
      </w:pPr>
      <w:r w:rsidRPr="006E64ED">
        <w:t>Rather than continuing with its 40-year-old approach, the United States should simultaneously pursue two forms of engagement with Cuba. First,</w:t>
      </w:r>
      <w:r w:rsidRPr="006E64ED">
        <w:rPr>
          <w:rStyle w:val="StyleBoldUnderline"/>
        </w:rPr>
        <w:t xml:space="preserve"> the U.S. government should test </w:t>
      </w:r>
      <w:r w:rsidRPr="006E64ED">
        <w:t xml:space="preserve">Fidel </w:t>
      </w:r>
      <w:r w:rsidRPr="006E64ED">
        <w:rPr>
          <w:rStyle w:val="StyleBoldUnderline"/>
        </w:rPr>
        <w:t xml:space="preserve">Castro's willingness to engage in a conditional relationship and to chart a course toward more satisfactory relations. The United States should enter into a dialogue with Castro in which reasonable benefits are offered in return for reasonable changes in Cuban behavior. </w:t>
      </w:r>
      <w:r w:rsidRPr="006E64ED">
        <w:t>Rather than insisting on regime change or immediate democratic elections in Cuba, U.S.</w:t>
      </w:r>
      <w:r w:rsidRPr="006E64ED">
        <w:rPr>
          <w:rStyle w:val="StyleBoldUnderline"/>
        </w:rPr>
        <w:t xml:space="preserve"> policymakers should make lesser goals the initial focus of their policy; the more ambitious the demands, the less likely Castro is to enter into a process of engagement. </w:t>
      </w:r>
      <w:r w:rsidRPr="006E64ED">
        <w:t>For instance,</w:t>
      </w:r>
      <w:r w:rsidRPr="006E64ED">
        <w:rPr>
          <w:rStyle w:val="StyleBoldUnderline"/>
        </w:rPr>
        <w:t xml:space="preserve"> a willingness to</w:t>
      </w:r>
      <w:r w:rsidRPr="002B2BD0">
        <w:t xml:space="preserve"> settle claims for expropriated assets, </w:t>
      </w:r>
      <w:r w:rsidRPr="006E64ED">
        <w:rPr>
          <w:rStyle w:val="StyleBoldUnderline"/>
        </w:rPr>
        <w:t xml:space="preserve">release political prisoners, </w:t>
      </w:r>
      <w:r w:rsidRPr="002B2BD0">
        <w:t>and/or legitimize political parties</w:t>
      </w:r>
      <w:r w:rsidRPr="006E64ED">
        <w:rPr>
          <w:rStyle w:val="StyleBoldUnderline"/>
        </w:rPr>
        <w:t xml:space="preserve"> might be proposed in exchange for lifting various elements of the embargo. If Castro accepted this dialogue, U.S. policy would advance real political liberalization on the island; if Castro rejected these attempts at conditional engagement, Washington would still ease tensions with its European allies by demonstrating increased flexibility.</w:t>
      </w:r>
    </w:p>
    <w:p w:rsidR="002B2BD0" w:rsidRPr="002B2BD0" w:rsidRDefault="002B2BD0" w:rsidP="002B2BD0"/>
    <w:p w:rsidR="00955335" w:rsidRDefault="00955335" w:rsidP="00955335">
      <w:pPr>
        <w:pStyle w:val="Heading3"/>
      </w:pPr>
      <w:r w:rsidRPr="00955335">
        <w:lastRenderedPageBreak/>
        <w:t>US Leadership</w:t>
      </w:r>
    </w:p>
    <w:p w:rsidR="00CC2912" w:rsidRPr="00CC2912" w:rsidRDefault="00CC2912" w:rsidP="00CC2912">
      <w:pPr>
        <w:pStyle w:val="Heading4"/>
      </w:pPr>
      <w:r>
        <w:t>Conditional engagement sends regional signal of US leadership</w:t>
      </w:r>
    </w:p>
    <w:p w:rsidR="00955335" w:rsidRPr="003D1968" w:rsidRDefault="00955335" w:rsidP="00955335">
      <w:pPr>
        <w:rPr>
          <w:rStyle w:val="StyleStyleBold12pt"/>
        </w:rPr>
      </w:pPr>
      <w:r w:rsidRPr="003D1968">
        <w:rPr>
          <w:rStyle w:val="StyleStyleBold12pt"/>
        </w:rPr>
        <w:t>Pascal Vice President</w:t>
      </w:r>
      <w:r w:rsidR="003D1968" w:rsidRPr="003D1968">
        <w:rPr>
          <w:rStyle w:val="StyleStyleBold12pt"/>
        </w:rPr>
        <w:t xml:space="preserve"> and Director of Foreign Policy, </w:t>
      </w:r>
      <w:r w:rsidRPr="003D1968">
        <w:rPr>
          <w:rStyle w:val="StyleStyleBold12pt"/>
        </w:rPr>
        <w:t>Brookings Institution</w:t>
      </w:r>
      <w:r w:rsidR="003D1968" w:rsidRPr="003D1968">
        <w:rPr>
          <w:rStyle w:val="StyleStyleBold12pt"/>
        </w:rPr>
        <w:t xml:space="preserve"> </w:t>
      </w:r>
      <w:r w:rsidRPr="003D1968">
        <w:rPr>
          <w:rStyle w:val="StyleStyleBold12pt"/>
        </w:rPr>
        <w:t>and Huddleston</w:t>
      </w:r>
      <w:r w:rsidR="003D1968" w:rsidRPr="003D1968">
        <w:rPr>
          <w:rStyle w:val="StyleStyleBold12pt"/>
        </w:rPr>
        <w:t>, Visiting Fellow</w:t>
      </w:r>
      <w:r w:rsidRPr="003D1968">
        <w:rPr>
          <w:rStyle w:val="StyleStyleBold12pt"/>
        </w:rPr>
        <w:t xml:space="preserve"> 9</w:t>
      </w:r>
    </w:p>
    <w:p w:rsidR="00955335" w:rsidRPr="00955335" w:rsidRDefault="00955335" w:rsidP="00955335">
      <w:r>
        <w:t xml:space="preserve">(Carlos and </w:t>
      </w:r>
      <w:r w:rsidR="003D1968">
        <w:t>Vicki, “</w:t>
      </w:r>
      <w:r w:rsidRPr="00955335">
        <w:t xml:space="preserve">Foreign Policy Report of the Brookings Project on U.S. Policy </w:t>
      </w:r>
      <w:proofErr w:type="gramStart"/>
      <w:r w:rsidRPr="00955335">
        <w:t>Toward</w:t>
      </w:r>
      <w:proofErr w:type="gramEnd"/>
      <w:r w:rsidRPr="00955335">
        <w:t xml:space="preserve"> a Cuba in Transition</w:t>
      </w:r>
      <w:r w:rsidR="003D1968">
        <w:t xml:space="preserve">”, </w:t>
      </w:r>
      <w:r w:rsidRPr="00955335">
        <w:t xml:space="preserve">Brookings Project on U.S. Policy Toward a Cuba in Transition, </w:t>
      </w:r>
      <w:r w:rsidR="003D1968">
        <w:t xml:space="preserve">April, </w:t>
      </w:r>
      <w:hyperlink r:id="rId19" w:history="1">
        <w:r w:rsidRPr="00955335">
          <w:rPr>
            <w:rStyle w:val="Hyperlink"/>
          </w:rPr>
          <w:t>http://www2.fiu.edu/~ipor/cuba-t/BrookingsCubaReport-English.pdf 7-6-13</w:t>
        </w:r>
      </w:hyperlink>
      <w:r w:rsidRPr="00955335">
        <w:t xml:space="preserve"> SH)</w:t>
      </w:r>
    </w:p>
    <w:p w:rsidR="003D1968" w:rsidRDefault="003D1968" w:rsidP="00955335">
      <w:pPr>
        <w:rPr>
          <w:rStyle w:val="StyleBoldUnderline"/>
        </w:rPr>
      </w:pPr>
    </w:p>
    <w:p w:rsidR="00955335" w:rsidRPr="00CC2912" w:rsidRDefault="00955335" w:rsidP="00955335">
      <w:pPr>
        <w:rPr>
          <w:rStyle w:val="StyleBoldUnderline"/>
        </w:rPr>
      </w:pPr>
      <w:r w:rsidRPr="00CC2912">
        <w:rPr>
          <w:rStyle w:val="StyleBoldUnderline"/>
        </w:rPr>
        <w:t xml:space="preserve">Engagement does not mean approval of the Cuban government’s policies, nor should it indicate </w:t>
      </w:r>
      <w:r w:rsidR="00CC2912" w:rsidRPr="00CC2912">
        <w:rPr>
          <w:rStyle w:val="StyleBoldUnderline"/>
        </w:rPr>
        <w:t xml:space="preserve">¶ </w:t>
      </w:r>
      <w:r w:rsidRPr="00CC2912">
        <w:rPr>
          <w:rStyle w:val="StyleBoldUnderline"/>
        </w:rPr>
        <w:t xml:space="preserve">a wish to control internal developments in Cuba; </w:t>
      </w:r>
      <w:r w:rsidR="00CC2912" w:rsidRPr="00CC2912">
        <w:rPr>
          <w:rStyle w:val="StyleBoldUnderline"/>
        </w:rPr>
        <w:t xml:space="preserve">¶ </w:t>
      </w:r>
      <w:r w:rsidRPr="00CC2912">
        <w:rPr>
          <w:rStyle w:val="StyleBoldUnderline"/>
        </w:rPr>
        <w:t xml:space="preserve">legitimate changes in Cuba will only come from </w:t>
      </w:r>
      <w:r w:rsidR="00CC2912" w:rsidRPr="00CC2912">
        <w:rPr>
          <w:rStyle w:val="StyleBoldUnderline"/>
        </w:rPr>
        <w:t xml:space="preserve">¶ </w:t>
      </w:r>
      <w:r w:rsidRPr="00CC2912">
        <w:rPr>
          <w:rStyle w:val="StyleBoldUnderline"/>
        </w:rPr>
        <w:t>the actions of Cubans</w:t>
      </w:r>
      <w:r>
        <w:rPr>
          <w:sz w:val="26"/>
          <w:szCs w:val="26"/>
        </w:rPr>
        <w:t>.</w:t>
      </w:r>
      <w:r w:rsidRPr="00CC2912">
        <w:t xml:space="preserve"> If the United States is to </w:t>
      </w:r>
      <w:r w:rsidR="00CC2912" w:rsidRPr="00CC2912">
        <w:t xml:space="preserve">¶ </w:t>
      </w:r>
      <w:r w:rsidRPr="00CC2912">
        <w:t xml:space="preserve">play a positive role in Cuba’s future, it must not </w:t>
      </w:r>
      <w:r w:rsidR="00CC2912" w:rsidRPr="00CC2912">
        <w:t xml:space="preserve">¶ </w:t>
      </w:r>
      <w:r w:rsidRPr="00CC2912">
        <w:t xml:space="preserve">indulge in hostile rhetoric nor obstruct a dialogue </w:t>
      </w:r>
      <w:r w:rsidR="00CC2912" w:rsidRPr="00CC2912">
        <w:t xml:space="preserve">¶ </w:t>
      </w:r>
      <w:r w:rsidRPr="00CC2912">
        <w:t xml:space="preserve">on issues that would advance democracy, justice, </w:t>
      </w:r>
      <w:r w:rsidR="00CC2912" w:rsidRPr="00CC2912">
        <w:t xml:space="preserve">¶ </w:t>
      </w:r>
      <w:r w:rsidRPr="00CC2912">
        <w:t xml:space="preserve">and human rights as well as our broader national </w:t>
      </w:r>
      <w:r w:rsidR="00CC2912" w:rsidRPr="00CC2912">
        <w:t xml:space="preserve">¶ </w:t>
      </w:r>
      <w:r w:rsidRPr="00CC2912">
        <w:t xml:space="preserve">interests. </w:t>
      </w:r>
      <w:r w:rsidR="00CC2912" w:rsidRPr="00CC2912">
        <w:t>Perversely</w:t>
      </w:r>
      <w:r w:rsidRPr="00CC2912">
        <w:t xml:space="preserve">, the policy of seeking to isolate Cuba, rather than achieving its objective, has </w:t>
      </w:r>
      <w:r w:rsidR="00CC2912" w:rsidRPr="00CC2912">
        <w:t xml:space="preserve">¶ </w:t>
      </w:r>
      <w:r w:rsidRPr="00CC2912">
        <w:t xml:space="preserve">contributed to undermining the well-being of </w:t>
      </w:r>
      <w:r w:rsidR="00CC2912" w:rsidRPr="00CC2912">
        <w:t xml:space="preserve">¶ </w:t>
      </w:r>
      <w:r w:rsidRPr="00CC2912">
        <w:t xml:space="preserve">the Cuban people and to eroding U.S. influence </w:t>
      </w:r>
      <w:r w:rsidR="00CC2912" w:rsidRPr="00CC2912">
        <w:t xml:space="preserve">¶ </w:t>
      </w:r>
      <w:r w:rsidRPr="00CC2912">
        <w:t xml:space="preserve">in Cuba and </w:t>
      </w:r>
      <w:r w:rsidR="00CC2912" w:rsidRPr="00CC2912">
        <w:t>Latin</w:t>
      </w:r>
      <w:r w:rsidRPr="00CC2912">
        <w:t xml:space="preserve"> America. </w:t>
      </w:r>
      <w:r w:rsidR="00CC2912" w:rsidRPr="00CC2912">
        <w:t>It</w:t>
      </w:r>
      <w:r w:rsidRPr="00CC2912">
        <w:t xml:space="preserve"> has reinforced the </w:t>
      </w:r>
      <w:r w:rsidR="00CC2912" w:rsidRPr="00CC2912">
        <w:t xml:space="preserve">¶ </w:t>
      </w:r>
      <w:r w:rsidRPr="00CC2912">
        <w:t xml:space="preserve">Cuban government’s power over its citizens by increasing their dependence on it for every aspect of </w:t>
      </w:r>
      <w:r w:rsidR="00CC2912" w:rsidRPr="00CC2912">
        <w:t xml:space="preserve">¶ </w:t>
      </w:r>
      <w:r w:rsidRPr="00CC2912">
        <w:t xml:space="preserve">their livelihood. By slowing the flow of ideas and </w:t>
      </w:r>
      <w:r w:rsidR="00CC2912" w:rsidRPr="00CC2912">
        <w:t xml:space="preserve">¶ </w:t>
      </w:r>
      <w:r w:rsidRPr="00CC2912">
        <w:t xml:space="preserve">information, we have unwittingly helped Cuban </w:t>
      </w:r>
      <w:r w:rsidR="00CC2912" w:rsidRPr="00CC2912">
        <w:t xml:space="preserve">¶ </w:t>
      </w:r>
      <w:r w:rsidRPr="00CC2912">
        <w:t xml:space="preserve">state security delay Cuba’s political and economic </w:t>
      </w:r>
      <w:r w:rsidR="00CC2912" w:rsidRPr="00CC2912">
        <w:t xml:space="preserve">¶ </w:t>
      </w:r>
      <w:r w:rsidRPr="00CC2912">
        <w:t xml:space="preserve">evolution toward a more open and representative government. And, by too tightly embracing </w:t>
      </w:r>
      <w:r w:rsidR="00CC2912" w:rsidRPr="00CC2912">
        <w:t xml:space="preserve">¶ </w:t>
      </w:r>
      <w:r w:rsidRPr="00CC2912">
        <w:t xml:space="preserve">Cuba’s brave dissidents, we have provided the Cuban authorities with an excuse to denounce their </w:t>
      </w:r>
      <w:r w:rsidR="00CC2912" w:rsidRPr="00CC2912">
        <w:t xml:space="preserve">¶ </w:t>
      </w:r>
      <w:r w:rsidRPr="00CC2912">
        <w:t>legitimate efforts to build a more open society.</w:t>
      </w:r>
    </w:p>
    <w:p w:rsidR="00955335" w:rsidRPr="00CC2912" w:rsidRDefault="00955335" w:rsidP="00955335">
      <w:pPr>
        <w:rPr>
          <w:rStyle w:val="StyleBoldUnderline"/>
        </w:rPr>
      </w:pPr>
      <w:r w:rsidRPr="00CC2912">
        <w:rPr>
          <w:rStyle w:val="StyleBoldUnderline"/>
        </w:rPr>
        <w:t xml:space="preserve">Cuba policy should be a pressing issue for the </w:t>
      </w:r>
      <w:r w:rsidR="00CC2912" w:rsidRPr="00CC2912">
        <w:rPr>
          <w:rStyle w:val="StyleBoldUnderline"/>
        </w:rPr>
        <w:t xml:space="preserve">¶ </w:t>
      </w:r>
      <w:r w:rsidRPr="00CC2912">
        <w:rPr>
          <w:rStyle w:val="StyleBoldUnderline"/>
        </w:rPr>
        <w:t xml:space="preserve">Obama administration because it offers a unique </w:t>
      </w:r>
      <w:r w:rsidR="00CC2912" w:rsidRPr="00CC2912">
        <w:rPr>
          <w:rStyle w:val="StyleBoldUnderline"/>
        </w:rPr>
        <w:t xml:space="preserve">¶ </w:t>
      </w:r>
      <w:r w:rsidRPr="00CC2912">
        <w:rPr>
          <w:rStyle w:val="StyleBoldUnderline"/>
        </w:rPr>
        <w:t xml:space="preserve">opportunity for the president to transform our relations with the hemisphere. Even a slight shift away </w:t>
      </w:r>
      <w:r w:rsidR="00CC2912" w:rsidRPr="00CC2912">
        <w:rPr>
          <w:rStyle w:val="StyleBoldUnderline"/>
        </w:rPr>
        <w:t xml:space="preserve">¶ </w:t>
      </w:r>
      <w:r w:rsidRPr="00CC2912">
        <w:rPr>
          <w:rStyle w:val="StyleBoldUnderline"/>
        </w:rPr>
        <w:t xml:space="preserve">from hostility to engagement will permit the </w:t>
      </w:r>
      <w:proofErr w:type="gramStart"/>
      <w:r w:rsidRPr="00CC2912">
        <w:rPr>
          <w:rStyle w:val="StyleBoldUnderline"/>
        </w:rPr>
        <w:t>United</w:t>
      </w:r>
      <w:proofErr w:type="gramEnd"/>
      <w:r w:rsidRPr="00CC2912">
        <w:rPr>
          <w:rStyle w:val="StyleBoldUnderline"/>
        </w:rPr>
        <w:t xml:space="preserve"> </w:t>
      </w:r>
      <w:r w:rsidR="00CC2912" w:rsidRPr="00CC2912">
        <w:rPr>
          <w:rStyle w:val="StyleBoldUnderline"/>
        </w:rPr>
        <w:t xml:space="preserve">¶ </w:t>
      </w:r>
      <w:r w:rsidRPr="00CC2912">
        <w:rPr>
          <w:rStyle w:val="StyleBoldUnderline"/>
        </w:rPr>
        <w:t xml:space="preserve">States to work more closely with the region to effectively advance a common agenda toward Cuba. </w:t>
      </w:r>
    </w:p>
    <w:p w:rsidR="00955335" w:rsidRPr="00CC2912" w:rsidRDefault="00955335" w:rsidP="00955335">
      <w:pPr>
        <w:rPr>
          <w:rStyle w:val="StyleBoldUnderline"/>
        </w:rPr>
      </w:pPr>
      <w:r w:rsidRPr="00CC2912">
        <w:rPr>
          <w:rStyle w:val="StyleBoldUnderline"/>
        </w:rPr>
        <w:t xml:space="preserve">By announcing a policy of critical and constructive </w:t>
      </w:r>
      <w:r w:rsidR="00CC2912" w:rsidRPr="00CC2912">
        <w:rPr>
          <w:rStyle w:val="StyleBoldUnderline"/>
        </w:rPr>
        <w:t xml:space="preserve">¶ </w:t>
      </w:r>
      <w:r w:rsidRPr="00CC2912">
        <w:rPr>
          <w:rStyle w:val="StyleBoldUnderline"/>
        </w:rPr>
        <w:t>engagement</w:t>
      </w:r>
      <w:r w:rsidRPr="007E7000">
        <w:rPr>
          <w:rStyle w:val="StyleBoldUnderline"/>
        </w:rPr>
        <w:t xml:space="preserve"> </w:t>
      </w:r>
      <w:r w:rsidRPr="00CC2912">
        <w:t xml:space="preserve">at the April Summit of the Americas in </w:t>
      </w:r>
      <w:r w:rsidR="00CC2912" w:rsidRPr="00CC2912">
        <w:t xml:space="preserve">¶ </w:t>
      </w:r>
      <w:r w:rsidRPr="00CC2912">
        <w:t xml:space="preserve">Trinidad and Tobago, </w:t>
      </w:r>
      <w:r w:rsidRPr="007E7000">
        <w:rPr>
          <w:rStyle w:val="StyleBoldUnderline"/>
        </w:rPr>
        <w:t xml:space="preserve">the president can prove that </w:t>
      </w:r>
      <w:r w:rsidR="00CC2912" w:rsidRPr="00CC2912">
        <w:rPr>
          <w:rStyle w:val="StyleBoldUnderline"/>
          <w:sz w:val="12"/>
        </w:rPr>
        <w:t xml:space="preserve">¶ </w:t>
      </w:r>
      <w:r w:rsidRPr="007E7000">
        <w:rPr>
          <w:rStyle w:val="StyleBoldUnderline"/>
        </w:rPr>
        <w:t xml:space="preserve">he has been listening to the region. He can underline this commitment by removing all </w:t>
      </w:r>
      <w:proofErr w:type="gramStart"/>
      <w:r w:rsidRPr="007E7000">
        <w:rPr>
          <w:rStyle w:val="StyleBoldUnderline"/>
        </w:rPr>
        <w:t xml:space="preserve">restrictions </w:t>
      </w:r>
      <w:r>
        <w:rPr>
          <w:rStyle w:val="StyleBoldUnderline"/>
        </w:rPr>
        <w:t>.</w:t>
      </w:r>
      <w:proofErr w:type="gramEnd"/>
      <w:r>
        <w:rPr>
          <w:rStyle w:val="StyleBoldUnderline"/>
        </w:rPr>
        <w:t xml:space="preserve"> </w:t>
      </w:r>
      <w:r w:rsidRPr="00CC2912">
        <w:rPr>
          <w:rStyle w:val="StyleBoldUnderline"/>
        </w:rPr>
        <w:t xml:space="preserve">On travel and remittances on Cuban Americans, </w:t>
      </w:r>
      <w:r w:rsidR="00CC2912" w:rsidRPr="00CC2912">
        <w:rPr>
          <w:rStyle w:val="StyleBoldUnderline"/>
        </w:rPr>
        <w:t xml:space="preserve">¶ </w:t>
      </w:r>
      <w:r w:rsidRPr="00CC2912">
        <w:rPr>
          <w:rStyle w:val="StyleBoldUnderline"/>
        </w:rPr>
        <w:t xml:space="preserve">and engaging in dialogue with the regime, as promised during his campaign. By reciprocally improving our diplomatic relations with Cuba, we will enhance our understanding of the island, its people, </w:t>
      </w:r>
      <w:r w:rsidR="00CC2912" w:rsidRPr="00CC2912">
        <w:rPr>
          <w:rStyle w:val="StyleBoldUnderline"/>
        </w:rPr>
        <w:t xml:space="preserve">¶ </w:t>
      </w:r>
      <w:r w:rsidRPr="00CC2912">
        <w:rPr>
          <w:rStyle w:val="StyleBoldUnderline"/>
        </w:rPr>
        <w:t xml:space="preserve">and its leaders. However, while these measures will </w:t>
      </w:r>
      <w:r w:rsidR="00CC2912" w:rsidRPr="00CC2912">
        <w:rPr>
          <w:rStyle w:val="StyleBoldUnderline"/>
        </w:rPr>
        <w:t xml:space="preserve">¶ </w:t>
      </w:r>
      <w:r w:rsidRPr="00CC2912">
        <w:rPr>
          <w:rStyle w:val="StyleBoldUnderline"/>
        </w:rPr>
        <w:t xml:space="preserve">promote understanding, improve the lives of people </w:t>
      </w:r>
      <w:r w:rsidR="00CC2912" w:rsidRPr="00CC2912">
        <w:rPr>
          <w:rStyle w:val="StyleBoldUnderline"/>
        </w:rPr>
        <w:t xml:space="preserve">¶ </w:t>
      </w:r>
      <w:r w:rsidRPr="00CC2912">
        <w:rPr>
          <w:rStyle w:val="StyleBoldUnderline"/>
        </w:rPr>
        <w:t xml:space="preserve">on the island, and build support for a new relationship between our countries, they are insufficient to </w:t>
      </w:r>
      <w:r w:rsidR="00CC2912" w:rsidRPr="00CC2912">
        <w:rPr>
          <w:rStyle w:val="StyleBoldUnderline"/>
        </w:rPr>
        <w:t xml:space="preserve">¶ </w:t>
      </w:r>
      <w:r w:rsidRPr="00CC2912">
        <w:rPr>
          <w:rStyle w:val="StyleBoldUnderline"/>
        </w:rPr>
        <w:t>ensure the changes needed to result in normal diplomatic relations over time.</w:t>
      </w:r>
    </w:p>
    <w:p w:rsidR="00955335" w:rsidRDefault="005449E2" w:rsidP="005449E2">
      <w:pPr>
        <w:pStyle w:val="Heading3"/>
      </w:pPr>
      <w:r>
        <w:lastRenderedPageBreak/>
        <w:t>Politics</w:t>
      </w:r>
    </w:p>
    <w:p w:rsidR="00E13D84" w:rsidRPr="00A73FEF" w:rsidRDefault="00E13D84" w:rsidP="00E13D84">
      <w:pPr>
        <w:keepNext/>
        <w:keepLines/>
        <w:spacing w:before="200"/>
        <w:outlineLvl w:val="3"/>
        <w:rPr>
          <w:rFonts w:eastAsia="MS Gothic" w:cs="Times New Roman"/>
          <w:b/>
          <w:bCs/>
          <w:iCs/>
          <w:sz w:val="26"/>
          <w:szCs w:val="26"/>
        </w:rPr>
      </w:pPr>
      <w:proofErr w:type="gramStart"/>
      <w:r>
        <w:rPr>
          <w:rFonts w:eastAsia="MS Gothic" w:cs="Times New Roman"/>
          <w:b/>
          <w:iCs/>
          <w:sz w:val="26"/>
          <w:szCs w:val="26"/>
        </w:rPr>
        <w:t xml:space="preserve">Bipartisan support that </w:t>
      </w:r>
      <w:r w:rsidRPr="00A73FEF">
        <w:rPr>
          <w:rFonts w:eastAsia="MS Gothic" w:cs="Times New Roman"/>
          <w:b/>
          <w:iCs/>
          <w:sz w:val="26"/>
          <w:szCs w:val="26"/>
        </w:rPr>
        <w:t xml:space="preserve">Human Rights </w:t>
      </w:r>
      <w:r>
        <w:rPr>
          <w:rFonts w:eastAsia="MS Gothic" w:cs="Times New Roman"/>
          <w:b/>
          <w:iCs/>
          <w:sz w:val="26"/>
          <w:szCs w:val="26"/>
        </w:rPr>
        <w:t xml:space="preserve">agreements </w:t>
      </w:r>
      <w:r w:rsidRPr="00A73FEF">
        <w:rPr>
          <w:rFonts w:eastAsia="MS Gothic" w:cs="Times New Roman"/>
          <w:b/>
          <w:iCs/>
          <w:sz w:val="26"/>
          <w:szCs w:val="26"/>
        </w:rPr>
        <w:t xml:space="preserve">should be </w:t>
      </w:r>
      <w:r>
        <w:rPr>
          <w:rFonts w:eastAsia="MS Gothic" w:cs="Times New Roman"/>
          <w:b/>
          <w:iCs/>
          <w:sz w:val="26"/>
          <w:szCs w:val="26"/>
        </w:rPr>
        <w:t>a precondition to</w:t>
      </w:r>
      <w:r w:rsidRPr="00A73FEF">
        <w:rPr>
          <w:rFonts w:eastAsia="MS Gothic" w:cs="Times New Roman"/>
          <w:b/>
          <w:iCs/>
          <w:sz w:val="26"/>
          <w:szCs w:val="26"/>
        </w:rPr>
        <w:t xml:space="preserve"> </w:t>
      </w:r>
      <w:r>
        <w:rPr>
          <w:rFonts w:eastAsia="MS Gothic" w:cs="Times New Roman"/>
          <w:b/>
          <w:iCs/>
          <w:sz w:val="26"/>
          <w:szCs w:val="26"/>
        </w:rPr>
        <w:t>engaging</w:t>
      </w:r>
      <w:r w:rsidRPr="00A73FEF">
        <w:rPr>
          <w:rFonts w:eastAsia="MS Gothic" w:cs="Times New Roman"/>
          <w:b/>
          <w:iCs/>
          <w:sz w:val="26"/>
          <w:szCs w:val="26"/>
        </w:rPr>
        <w:t xml:space="preserve"> with Cuba.</w:t>
      </w:r>
      <w:proofErr w:type="gramEnd"/>
    </w:p>
    <w:p w:rsidR="00E13D84" w:rsidRPr="00911E4E" w:rsidRDefault="00E13D84" w:rsidP="00E13D84">
      <w:pPr>
        <w:rPr>
          <w:rStyle w:val="StyleStyleBold12pt"/>
        </w:rPr>
      </w:pPr>
      <w:r w:rsidRPr="00911E4E">
        <w:rPr>
          <w:rStyle w:val="StyleStyleBold12pt"/>
        </w:rPr>
        <w:t xml:space="preserve">Williams, FOX News Political Analyst, 13 </w:t>
      </w:r>
    </w:p>
    <w:p w:rsidR="00E13D84" w:rsidRPr="00911E4E" w:rsidRDefault="00E13D84" w:rsidP="00E13D84">
      <w:r w:rsidRPr="00911E4E">
        <w:t>[Juan, 2/5/13, FOX News, “The US would be crazy to re-establish ties with Cuba,” http://www.foxnews.com/opinion/2013/02/02/why-us-should-not-re-establish-ties-with-cuba/, accessed 7/2/13, AK]</w:t>
      </w:r>
    </w:p>
    <w:p w:rsidR="00E13D84" w:rsidRPr="00A73FEF" w:rsidRDefault="00E13D84" w:rsidP="00E13D84">
      <w:pPr>
        <w:rPr>
          <w:rFonts w:eastAsia="Cambria"/>
          <w:b/>
          <w:bCs/>
          <w:u w:val="single"/>
        </w:rPr>
      </w:pPr>
    </w:p>
    <w:p w:rsidR="00E13D84" w:rsidRPr="00A73FEF" w:rsidRDefault="00E13D84" w:rsidP="00E13D84">
      <w:pPr>
        <w:rPr>
          <w:rFonts w:eastAsia="Cambria"/>
        </w:rPr>
      </w:pPr>
      <w:r w:rsidRPr="00A73FEF">
        <w:rPr>
          <w:rFonts w:eastAsia="Cambria"/>
          <w:b/>
          <w:bCs/>
          <w:u w:val="single"/>
        </w:rPr>
        <w:t>With so many signs pointing in one direction – resumption of U.S. ties to Cuba – it is time to call for a STOP sign.</w:t>
      </w:r>
      <w:r w:rsidRPr="00A73FEF">
        <w:rPr>
          <w:rFonts w:eastAsia="Cambria"/>
        </w:rPr>
        <w:t xml:space="preserve"> </w:t>
      </w:r>
      <w:r w:rsidRPr="00A73FEF">
        <w:rPr>
          <w:rFonts w:eastAsia="Cambria"/>
          <w:b/>
          <w:bCs/>
          <w:u w:val="single"/>
        </w:rPr>
        <w:t>For example, CELAC’s decision is tragically wrong given Cuba’s awful history on human rights and democracy.</w:t>
      </w:r>
      <w:r w:rsidRPr="00A73FEF">
        <w:rPr>
          <w:rFonts w:eastAsia="Cambria"/>
        </w:rPr>
        <w:t xml:space="preserve"> </w:t>
      </w:r>
      <w:r w:rsidRPr="00A73FEF">
        <w:rPr>
          <w:rFonts w:eastAsia="Cambria"/>
          <w:b/>
          <w:bCs/>
          <w:u w:val="single"/>
        </w:rPr>
        <w:t>Cuba continues to jail political opponents and suppress free speech. That is a fact.</w:t>
      </w:r>
      <w:r w:rsidRPr="00A73FEF">
        <w:rPr>
          <w:rFonts w:eastAsia="Cambria"/>
        </w:rPr>
        <w:t xml:space="preserve"> Independent observers can see it. José Miguel </w:t>
      </w:r>
      <w:proofErr w:type="spellStart"/>
      <w:r w:rsidRPr="00A73FEF">
        <w:rPr>
          <w:rFonts w:eastAsia="Cambria"/>
          <w:b/>
          <w:bCs/>
          <w:u w:val="single"/>
        </w:rPr>
        <w:t>Vivanco</w:t>
      </w:r>
      <w:proofErr w:type="spellEnd"/>
      <w:r w:rsidRPr="00A73FEF">
        <w:rPr>
          <w:rFonts w:eastAsia="Cambria"/>
          <w:b/>
          <w:bCs/>
          <w:u w:val="single"/>
        </w:rPr>
        <w:t xml:space="preserve"> of Human Rights Watch said Castro’s selection as CELAC president “sends a message [that Latin governments] couldn’t care less about the poor human rights record and the lack of fundamental freedoms in Cuba.”</w:t>
      </w:r>
      <w:r w:rsidRPr="00A73FEF">
        <w:rPr>
          <w:rFonts w:eastAsia="Cambria"/>
        </w:rPr>
        <w:t xml:space="preserve"> And </w:t>
      </w:r>
      <w:r w:rsidRPr="00A73FEF">
        <w:rPr>
          <w:rFonts w:eastAsia="Cambria"/>
          <w:b/>
          <w:bCs/>
          <w:u w:val="single"/>
        </w:rPr>
        <w:t>it will be a mistake for President Obama to end any part of the U.S. embargo without insisting on a full slate of democratic freedoms, human rights and property rights in Cuba.</w:t>
      </w:r>
      <w:r w:rsidRPr="00A73FEF">
        <w:rPr>
          <w:rFonts w:eastAsia="Cambria"/>
        </w:rPr>
        <w:t xml:space="preserve"> Writing in the Wall Street Journal last year, I expressed my disagreement with those who have suggested cozying up to Latin American dictators like the Castro brothers and Hugo Chavez in Venezuela.  It is personal with me. My family fled Panama in the early 1950’s to escape the poverty and open the door to education and opportunity. Those doors were shut by a Latin strong man -- Panama’s </w:t>
      </w:r>
      <w:proofErr w:type="spellStart"/>
      <w:r w:rsidRPr="00A73FEF">
        <w:rPr>
          <w:rFonts w:eastAsia="Cambria"/>
        </w:rPr>
        <w:t>Arnulfo</w:t>
      </w:r>
      <w:proofErr w:type="spellEnd"/>
      <w:r w:rsidRPr="00A73FEF">
        <w:rPr>
          <w:rFonts w:eastAsia="Cambria"/>
        </w:rPr>
        <w:t xml:space="preserve"> Arias. I wrote: “My life's major turn away from poverty came thanks to my father's vision of his children escaping a despot like Arias. That </w:t>
      </w:r>
      <w:r w:rsidRPr="00A73FEF">
        <w:rPr>
          <w:rFonts w:eastAsia="Cambria"/>
          <w:b/>
          <w:bCs/>
          <w:u w:val="single"/>
        </w:rPr>
        <w:t>dream of a better life is alive throughout Latin America. To romanticize any dictator is to kill those dreams by condemning poor kids in Latin America, like me, to tyrants and the burden of limited education and economic opportunity.</w:t>
      </w:r>
      <w:r w:rsidRPr="00A73FEF">
        <w:rPr>
          <w:rFonts w:eastAsia="Cambria"/>
        </w:rPr>
        <w:t xml:space="preserve">" Congressional </w:t>
      </w:r>
      <w:r w:rsidRPr="00A73FEF">
        <w:rPr>
          <w:rFonts w:eastAsia="Cambria"/>
          <w:b/>
          <w:bCs/>
          <w:u w:val="single"/>
        </w:rPr>
        <w:t>Republicans remain largely united in their opposition to normalizing relations with Castro’s Cuba.</w:t>
      </w:r>
      <w:r w:rsidRPr="00A73FEF">
        <w:rPr>
          <w:rFonts w:eastAsia="Cambria"/>
        </w:rPr>
        <w:t xml:space="preserve"> They are led by Florida Senator Marco Rubio and Florida Congresswoman Ileana </w:t>
      </w:r>
      <w:proofErr w:type="spellStart"/>
      <w:r w:rsidRPr="00A73FEF">
        <w:rPr>
          <w:rFonts w:eastAsia="Cambria"/>
        </w:rPr>
        <w:t>Ros-Lethnien</w:t>
      </w:r>
      <w:proofErr w:type="spellEnd"/>
      <w:r w:rsidRPr="00A73FEF">
        <w:rPr>
          <w:rFonts w:eastAsia="Cambria"/>
        </w:rPr>
        <w:t xml:space="preserve">, both Cuban Americans. </w:t>
      </w:r>
      <w:r w:rsidRPr="00A73FEF">
        <w:rPr>
          <w:rFonts w:eastAsia="Cambria"/>
          <w:b/>
          <w:bCs/>
          <w:u w:val="single"/>
        </w:rPr>
        <w:t>New Jersey Democratic Senator Bob Menendez, a Cuban American, supports continuing tight restrictions to isolate the Castro regime and promote democracy and human rights for the Cuban people.</w:t>
      </w:r>
      <w:r w:rsidRPr="00A73FEF">
        <w:rPr>
          <w:rFonts w:eastAsia="Cambria"/>
        </w:rPr>
        <w:t xml:space="preserve"> He is scheduled to become chair of the Senate Foreign Relations panel. </w:t>
      </w:r>
      <w:r w:rsidRPr="00A73FEF">
        <w:rPr>
          <w:rFonts w:eastAsia="Cambria"/>
          <w:b/>
          <w:bCs/>
          <w:u w:val="single"/>
        </w:rPr>
        <w:t xml:space="preserve">It will be up to Rubio, </w:t>
      </w:r>
      <w:proofErr w:type="spellStart"/>
      <w:r w:rsidRPr="00A73FEF">
        <w:rPr>
          <w:rFonts w:eastAsia="Cambria"/>
          <w:b/>
          <w:bCs/>
          <w:u w:val="single"/>
        </w:rPr>
        <w:t>Ros-Lethnien</w:t>
      </w:r>
      <w:proofErr w:type="spellEnd"/>
      <w:r w:rsidRPr="00A73FEF">
        <w:rPr>
          <w:rFonts w:eastAsia="Cambria"/>
          <w:b/>
          <w:bCs/>
          <w:u w:val="single"/>
        </w:rPr>
        <w:t xml:space="preserve"> and Menendez to stop President Obama from making a big mistake and turning away from a freedom agenda for America’s neighbors in Latin America. STOP!</w:t>
      </w:r>
    </w:p>
    <w:p w:rsidR="005449E2" w:rsidRDefault="005449E2" w:rsidP="005449E2">
      <w:pPr>
        <w:pStyle w:val="Heading4"/>
      </w:pPr>
      <w:r>
        <w:t>Congress will not support unconditional lift</w:t>
      </w:r>
    </w:p>
    <w:p w:rsidR="005449E2" w:rsidRDefault="005449E2" w:rsidP="005449E2">
      <w:pPr>
        <w:rPr>
          <w:rStyle w:val="StyleStyleBold12pt"/>
        </w:rPr>
      </w:pPr>
      <w:proofErr w:type="spellStart"/>
      <w:r>
        <w:rPr>
          <w:rStyle w:val="StyleStyleBold12pt"/>
        </w:rPr>
        <w:t>Claver-Carone</w:t>
      </w:r>
      <w:proofErr w:type="spellEnd"/>
      <w:r>
        <w:rPr>
          <w:rStyle w:val="StyleStyleBold12pt"/>
        </w:rPr>
        <w:t xml:space="preserve">, </w:t>
      </w:r>
      <w:r w:rsidRPr="00D2592B">
        <w:rPr>
          <w:rStyle w:val="StyleStyleBold12pt"/>
        </w:rPr>
        <w:t>Executive Director of Cuba Democracy Advocates</w:t>
      </w:r>
      <w:r w:rsidR="000D6822">
        <w:rPr>
          <w:rStyle w:val="StyleStyleBold12pt"/>
        </w:rPr>
        <w:t xml:space="preserve">, </w:t>
      </w:r>
      <w:r>
        <w:rPr>
          <w:rStyle w:val="StyleStyleBold12pt"/>
        </w:rPr>
        <w:t>13</w:t>
      </w:r>
    </w:p>
    <w:p w:rsidR="005449E2" w:rsidRDefault="005449E2" w:rsidP="005449E2">
      <w:pPr>
        <w:rPr>
          <w:rStyle w:val="StyleStyleBold12pt"/>
          <w:b w:val="0"/>
          <w:sz w:val="22"/>
        </w:rPr>
      </w:pPr>
      <w:r w:rsidRPr="00B4574F">
        <w:rPr>
          <w:rStyle w:val="StyleStyleBold12pt"/>
          <w:b w:val="0"/>
          <w:sz w:val="22"/>
        </w:rPr>
        <w:t xml:space="preserve">[Mauricio, 4-2-13, The American, Cuba Sees an Opening, </w:t>
      </w:r>
      <w:hyperlink r:id="rId20" w:history="1">
        <w:r w:rsidRPr="00B4574F">
          <w:rPr>
            <w:rStyle w:val="Hyperlink"/>
          </w:rPr>
          <w:t>http://www.american.com/archive/2013/april/cuba-should-remain-designated-as-a-state-sponsor-of-terrorism</w:t>
        </w:r>
      </w:hyperlink>
      <w:r w:rsidRPr="00B4574F">
        <w:rPr>
          <w:rStyle w:val="StyleStyleBold12pt"/>
          <w:b w:val="0"/>
          <w:sz w:val="22"/>
        </w:rPr>
        <w:t>, 7-7-13, GZ]</w:t>
      </w:r>
    </w:p>
    <w:p w:rsidR="005449E2" w:rsidRPr="00B4574F" w:rsidRDefault="005449E2" w:rsidP="005449E2">
      <w:pPr>
        <w:rPr>
          <w:rStyle w:val="StyleStyleBold12pt"/>
          <w:b w:val="0"/>
          <w:sz w:val="22"/>
        </w:rPr>
      </w:pPr>
    </w:p>
    <w:p w:rsidR="005449E2" w:rsidRPr="00AF5046" w:rsidRDefault="005449E2" w:rsidP="005449E2">
      <w:r w:rsidRPr="00297A21">
        <w:rPr>
          <w:rStyle w:val="StyleBoldUnderline"/>
        </w:rPr>
        <w:t>Cuba’s Castro brothers have spent billions of dollars over the last decade seducing U.S. farm bureaus and agri-business to lobby Congress to support lifting sanctions on Cuba</w:t>
      </w:r>
      <w:r w:rsidRPr="00297A21">
        <w:t xml:space="preserve">. Recently recognizing that </w:t>
      </w:r>
      <w:r w:rsidRPr="00297A21">
        <w:rPr>
          <w:rStyle w:val="StyleBoldUnderline"/>
        </w:rPr>
        <w:t>Congress is unlikely to support unconditional changes</w:t>
      </w:r>
      <w:r w:rsidRPr="00297A21">
        <w:t>, and perceiving a possible opening with the new Secretary of State John Kerry, Castro lobbyists have shifted their focus to the Obama administration and a related goal: the removal of Cuba from the State Department’s list of state sponsors of terrorism.</w:t>
      </w:r>
    </w:p>
    <w:p w:rsidR="005449E2" w:rsidRDefault="005449E2" w:rsidP="005449E2">
      <w:pPr>
        <w:pStyle w:val="Heading4"/>
      </w:pPr>
      <w:r>
        <w:lastRenderedPageBreak/>
        <w:t>There is bipartisan support against concessions to Castro dictatorship.</w:t>
      </w:r>
    </w:p>
    <w:p w:rsidR="005449E2" w:rsidRDefault="005449E2" w:rsidP="005449E2">
      <w:pPr>
        <w:rPr>
          <w:rStyle w:val="StyleStyleBold12pt"/>
        </w:rPr>
      </w:pPr>
      <w:r>
        <w:rPr>
          <w:rStyle w:val="StyleStyleBold12pt"/>
        </w:rPr>
        <w:t xml:space="preserve">De la Cruz, </w:t>
      </w:r>
      <w:r w:rsidRPr="0061318A">
        <w:rPr>
          <w:rStyle w:val="StyleStyleBold12pt"/>
        </w:rPr>
        <w:t>Vice President of the Governor's Board of Commerce</w:t>
      </w:r>
      <w:r w:rsidR="000D6822">
        <w:rPr>
          <w:rStyle w:val="StyleStyleBold12pt"/>
        </w:rPr>
        <w:t xml:space="preserve"> in Puerto Rico, </w:t>
      </w:r>
      <w:r>
        <w:rPr>
          <w:rStyle w:val="StyleStyleBold12pt"/>
        </w:rPr>
        <w:t>11</w:t>
      </w:r>
    </w:p>
    <w:p w:rsidR="005449E2" w:rsidRDefault="005449E2" w:rsidP="005449E2">
      <w:pPr>
        <w:rPr>
          <w:rStyle w:val="StyleStyleBold12pt"/>
          <w:b w:val="0"/>
          <w:sz w:val="22"/>
        </w:rPr>
      </w:pPr>
      <w:r w:rsidRPr="0061404E">
        <w:rPr>
          <w:rStyle w:val="StyleStyleBold12pt"/>
          <w:b w:val="0"/>
          <w:sz w:val="22"/>
        </w:rPr>
        <w:t xml:space="preserve">[Alberto, 11-15-11, </w:t>
      </w:r>
      <w:proofErr w:type="spellStart"/>
      <w:r w:rsidRPr="0061404E">
        <w:rPr>
          <w:rStyle w:val="StyleStyleBold12pt"/>
          <w:b w:val="0"/>
          <w:sz w:val="22"/>
        </w:rPr>
        <w:t>Babalu</w:t>
      </w:r>
      <w:proofErr w:type="spellEnd"/>
      <w:r w:rsidRPr="0061404E">
        <w:rPr>
          <w:rStyle w:val="StyleStyleBold12pt"/>
          <w:b w:val="0"/>
          <w:sz w:val="22"/>
        </w:rPr>
        <w:t xml:space="preserve">, Bipartisan effort in U.S. Senate stops another unilateral concession to the Castro dictatorship, </w:t>
      </w:r>
      <w:hyperlink r:id="rId21" w:history="1">
        <w:r w:rsidRPr="0061404E">
          <w:rPr>
            <w:rStyle w:val="Hyperlink"/>
          </w:rPr>
          <w:t>http://babalublog.com/2011/11/15/bipartisan-effort-in-u-s-senate-stops-another-unilateral-concession-to-the-castro-dictatorship/</w:t>
        </w:r>
      </w:hyperlink>
      <w:r w:rsidRPr="0061404E">
        <w:rPr>
          <w:rStyle w:val="StyleStyleBold12pt"/>
          <w:b w:val="0"/>
          <w:sz w:val="22"/>
        </w:rPr>
        <w:t>, 7-7-13, GZ]</w:t>
      </w:r>
    </w:p>
    <w:p w:rsidR="005449E2" w:rsidRPr="0061404E" w:rsidRDefault="005449E2" w:rsidP="005449E2">
      <w:pPr>
        <w:rPr>
          <w:rStyle w:val="StyleStyleBold12pt"/>
          <w:b w:val="0"/>
          <w:sz w:val="22"/>
        </w:rPr>
      </w:pPr>
    </w:p>
    <w:p w:rsidR="005449E2" w:rsidRDefault="005449E2" w:rsidP="005449E2">
      <w:r>
        <w:t xml:space="preserve">Democrat </w:t>
      </w:r>
      <w:r w:rsidRPr="00C03F00">
        <w:rPr>
          <w:rStyle w:val="StyleBoldUnderline"/>
        </w:rPr>
        <w:t>Senator Bob</w:t>
      </w:r>
      <w:r>
        <w:t xml:space="preserve"> </w:t>
      </w:r>
      <w:r w:rsidRPr="00C03F00">
        <w:rPr>
          <w:rStyle w:val="StyleBoldUnderline"/>
        </w:rPr>
        <w:t>Menendez</w:t>
      </w:r>
      <w:r>
        <w:t xml:space="preserve"> </w:t>
      </w:r>
      <w:r w:rsidRPr="00C03F00">
        <w:rPr>
          <w:rStyle w:val="StyleBoldUnderline"/>
        </w:rPr>
        <w:t>and</w:t>
      </w:r>
      <w:r>
        <w:t xml:space="preserve"> Republican </w:t>
      </w:r>
      <w:r w:rsidRPr="00C03F00">
        <w:rPr>
          <w:rStyle w:val="StyleBoldUnderline"/>
        </w:rPr>
        <w:t>Senator Marco Rubio</w:t>
      </w:r>
      <w:r>
        <w:t xml:space="preserve"> </w:t>
      </w:r>
      <w:r w:rsidRPr="00A51D36">
        <w:rPr>
          <w:rStyle w:val="StyleBoldUnderline"/>
        </w:rPr>
        <w:t>led a bipartisan effort</w:t>
      </w:r>
      <w:r>
        <w:t xml:space="preserve"> late yesterday </w:t>
      </w:r>
      <w:r w:rsidRPr="00A51D36">
        <w:rPr>
          <w:rStyle w:val="StyleBoldUnderline"/>
        </w:rPr>
        <w:t>to stop</w:t>
      </w:r>
      <w:r>
        <w:t xml:space="preserve"> a "minibus" Senate spending bill, which contained another </w:t>
      </w:r>
      <w:r w:rsidRPr="00A51D36">
        <w:rPr>
          <w:rStyle w:val="StyleBoldUnderline"/>
        </w:rPr>
        <w:t>unilateral concession to the Castro dictatorship</w:t>
      </w:r>
      <w:r>
        <w:t xml:space="preserve">. </w:t>
      </w:r>
      <w:r w:rsidRPr="00AF1CB0">
        <w:rPr>
          <w:rStyle w:val="StyleBoldUnderline"/>
        </w:rPr>
        <w:t>In a three-bill spending package</w:t>
      </w:r>
      <w:r>
        <w:t xml:space="preserve"> that funds the State Department and foreign operations, </w:t>
      </w:r>
      <w:r w:rsidRPr="00AF1CB0">
        <w:rPr>
          <w:rStyle w:val="StyleBoldUnderline"/>
        </w:rPr>
        <w:t>a provision was inserted that would allow U.S. banks to do direct business with the Castro regime</w:t>
      </w:r>
      <w:r>
        <w:t xml:space="preserve">. </w:t>
      </w:r>
      <w:r w:rsidRPr="00AF1CB0">
        <w:rPr>
          <w:rStyle w:val="StyleBoldUnderline"/>
        </w:rPr>
        <w:t>This</w:t>
      </w:r>
      <w:r>
        <w:t xml:space="preserve"> provision </w:t>
      </w:r>
      <w:r w:rsidRPr="00AF1CB0">
        <w:rPr>
          <w:rStyle w:val="StyleBoldUnderline"/>
        </w:rPr>
        <w:t>would have given the illegal and criminal Cuban dictatorship permission to open bank accounts in U.S. financial institutions.</w:t>
      </w:r>
      <w:r w:rsidRPr="0084635D">
        <w:rPr>
          <w:sz w:val="12"/>
        </w:rPr>
        <w:t xml:space="preserve">¶ </w:t>
      </w:r>
      <w:r>
        <w:t>The Senate was stalled on Monday evening as senators started debate on the energy and water appropriations bill, which Senate Democratic leaders want to combine with the State and foreign ops and financial services appropriations bills into a miniature omnibus measure that's affectionately known on the Hill as a "minibus." By packaging three bills together, the Senate hopes to be able to get more work done faster. However, two senators won't let that happen until their concerns about language allowing U.S. banks to do business in Cuba are addressed.</w:t>
      </w:r>
      <w:r w:rsidRPr="0084635D">
        <w:rPr>
          <w:sz w:val="12"/>
        </w:rPr>
        <w:t xml:space="preserve">¶ </w:t>
      </w:r>
      <w:r>
        <w:t>"</w:t>
      </w:r>
      <w:r w:rsidRPr="0084635D">
        <w:rPr>
          <w:rStyle w:val="StyleBoldUnderline"/>
        </w:rPr>
        <w:t>There is concern</w:t>
      </w:r>
      <w:r>
        <w:t xml:space="preserve"> among a group of senators </w:t>
      </w:r>
      <w:r w:rsidRPr="0084635D">
        <w:rPr>
          <w:rStyle w:val="StyleBoldUnderline"/>
        </w:rPr>
        <w:t>on both sides</w:t>
      </w:r>
      <w:r>
        <w:t xml:space="preserve"> of the aisle </w:t>
      </w:r>
      <w:r w:rsidRPr="0084635D">
        <w:rPr>
          <w:rStyle w:val="StyleBoldUnderline"/>
        </w:rPr>
        <w:t>with</w:t>
      </w:r>
      <w:r>
        <w:t xml:space="preserve"> longstanding </w:t>
      </w:r>
      <w:r w:rsidRPr="0084635D">
        <w:rPr>
          <w:rStyle w:val="StyleBoldUnderline"/>
        </w:rPr>
        <w:t>concerns for human rights and democracy in Cuba with regard to the loosening of restrictions on Cuba in the financial services bill,</w:t>
      </w:r>
      <w:r>
        <w:t>" a senior GOP Senate aide told The Cable Monday afternoon. "If that language was taken out, those senators would drop their objection to bringing up foreign ops for consideration."</w:t>
      </w:r>
      <w:r w:rsidRPr="0084635D">
        <w:rPr>
          <w:sz w:val="12"/>
        </w:rPr>
        <w:t xml:space="preserve">¶ </w:t>
      </w:r>
      <w:r>
        <w:t>Procedurally, Senate Majority Leader Harry Reid (D-NV) has already brought up the energy and water appropriations bill and wants to add the other two bills (state/foreign ops and financial services) as an amendment. But Reid needs unanimous consent in order to do that without a lengthy cloture process, and we're told by Senate sources that Sens. Robert Menendez (D-NJ) and Marco Rubio (R-FL) are objecting.</w:t>
      </w:r>
      <w:r w:rsidRPr="0084635D">
        <w:rPr>
          <w:sz w:val="12"/>
        </w:rPr>
        <w:t xml:space="preserve">¶ </w:t>
      </w:r>
      <w:r>
        <w:t xml:space="preserve">"Senator Rubio is objecting to a provision in the bill that would allow Cuba to become the only country on the State Department's State Sponsors of Terrorism list with a general exception for access to U.S.-based financial institutions," Rubio's spokesman Alex Conant told The Cable. "Under Cuban law, </w:t>
      </w:r>
      <w:r w:rsidRPr="0084635D">
        <w:rPr>
          <w:rStyle w:val="StyleBoldUnderline"/>
        </w:rPr>
        <w:t>the Castro regime has a monopoly on all banking, commerce and trade, so this amendment would allow Cuba's totalitarian regime to directly open corresponding accounts in U.S.-based financial institutions</w:t>
      </w:r>
      <w:r>
        <w:t>, and vice versa."</w:t>
      </w:r>
      <w:r w:rsidRPr="0084635D">
        <w:rPr>
          <w:sz w:val="12"/>
        </w:rPr>
        <w:t xml:space="preserve">¶ </w:t>
      </w:r>
      <w:r>
        <w:t>The senators don't have any problem with the State and foreign ops section of the minibus, but Reid's attempt at adding both bills as one amendment has embroiled them in the dispute.</w:t>
      </w:r>
    </w:p>
    <w:p w:rsidR="00847777" w:rsidRDefault="00847777" w:rsidP="00847777">
      <w:pPr>
        <w:pStyle w:val="Heading1"/>
      </w:pPr>
    </w:p>
    <w:p w:rsidR="00D228BC" w:rsidRDefault="008D5AAB" w:rsidP="008D5AAB">
      <w:pPr>
        <w:pStyle w:val="Heading1"/>
      </w:pPr>
      <w:r>
        <w:lastRenderedPageBreak/>
        <w:t>Mexico</w:t>
      </w:r>
    </w:p>
    <w:p w:rsidR="004B11CB" w:rsidRDefault="006023D9" w:rsidP="00FC73B0">
      <w:pPr>
        <w:pStyle w:val="Heading1"/>
      </w:pPr>
      <w:r>
        <w:lastRenderedPageBreak/>
        <w:t>1NC -</w:t>
      </w:r>
      <w:r w:rsidR="004B11CB">
        <w:t xml:space="preserve"> Human Trafficking</w:t>
      </w:r>
      <w:r w:rsidR="00FA4844">
        <w:t xml:space="preserve"> Conditions</w:t>
      </w:r>
    </w:p>
    <w:p w:rsidR="006023D9" w:rsidRDefault="006023D9" w:rsidP="006023D9">
      <w:pPr>
        <w:pStyle w:val="Heading4"/>
      </w:pPr>
      <w:r>
        <w:t xml:space="preserve">Text: The United States federal government should </w:t>
      </w:r>
    </w:p>
    <w:p w:rsidR="006023D9" w:rsidRDefault="006023D9" w:rsidP="008B575B">
      <w:pPr>
        <w:rPr>
          <w:rStyle w:val="Heading4Char"/>
        </w:rPr>
      </w:pPr>
      <w:r w:rsidRPr="008B575B">
        <w:t>(</w:t>
      </w:r>
      <w:proofErr w:type="gramStart"/>
      <w:r w:rsidRPr="008B575B">
        <w:t>do</w:t>
      </w:r>
      <w:proofErr w:type="gramEnd"/>
      <w:r w:rsidRPr="008B575B">
        <w:t xml:space="preserve"> the mandates of the Aff plan)</w:t>
      </w:r>
      <w:r w:rsidR="008B575B" w:rsidRPr="008B575B">
        <w:rPr>
          <w:rStyle w:val="Heading4Char"/>
        </w:rPr>
        <w:t xml:space="preserve"> i</w:t>
      </w:r>
      <w:r w:rsidRPr="008B575B">
        <w:rPr>
          <w:rStyle w:val="Heading4Char"/>
        </w:rPr>
        <w:t>f and only if the government of Mexico agrees to a National Action Plan for Trafficking in Persons.</w:t>
      </w:r>
    </w:p>
    <w:p w:rsidR="008B575B" w:rsidRDefault="008B575B" w:rsidP="008B575B">
      <w:pPr>
        <w:rPr>
          <w:rStyle w:val="Heading4Char"/>
        </w:rPr>
      </w:pPr>
    </w:p>
    <w:p w:rsidR="008B575B" w:rsidRPr="00464AE6" w:rsidRDefault="008B575B" w:rsidP="008B575B">
      <w:pPr>
        <w:pStyle w:val="Heading4"/>
      </w:pPr>
      <w:r>
        <w:t>Many Mexican officials have been complicit in Human Trafficking</w:t>
      </w:r>
    </w:p>
    <w:p w:rsidR="008B575B" w:rsidRPr="00625559" w:rsidRDefault="008B575B" w:rsidP="008B575B">
      <w:pPr>
        <w:rPr>
          <w:sz w:val="12"/>
          <w:szCs w:val="12"/>
        </w:rPr>
      </w:pPr>
      <w:r>
        <w:rPr>
          <w:rStyle w:val="StyleStyleBold12pt"/>
        </w:rPr>
        <w:t xml:space="preserve">Department of State 10, </w:t>
      </w:r>
      <w:r w:rsidRPr="000C70FB">
        <w:t xml:space="preserve">OFFICE TO MONITOR AND COMBAT TRAFFICKING IN PERSONS from the State Department, 6-14-2010, “Trafficking in Persons Report 2010” </w:t>
      </w:r>
      <w:hyperlink r:id="rId22" w:history="1">
        <w:r w:rsidRPr="000C70FB">
          <w:rPr>
            <w:rStyle w:val="Hyperlink"/>
          </w:rPr>
          <w:t>http://www.state.gov/j/tip/rls/tiprpt/2010/142760.htm</w:t>
        </w:r>
      </w:hyperlink>
      <w:r w:rsidRPr="000C70FB">
        <w:t xml:space="preserve"> Accessed: 7-2-2013 BK)</w:t>
      </w:r>
    </w:p>
    <w:p w:rsidR="008B575B" w:rsidRDefault="008B575B" w:rsidP="008B575B"/>
    <w:p w:rsidR="008B575B" w:rsidRPr="002C50E5" w:rsidRDefault="008B575B" w:rsidP="008B575B">
      <w:pPr>
        <w:rPr>
          <w:rStyle w:val="StyleBoldUnderline"/>
        </w:rPr>
      </w:pPr>
      <w:r w:rsidRPr="002C50E5">
        <w:rPr>
          <w:rStyle w:val="StyleBoldUnderline"/>
        </w:rPr>
        <w:t>NGOs</w:t>
      </w:r>
      <w:r w:rsidRPr="002C50E5">
        <w:t xml:space="preserve">, members of the government, </w:t>
      </w:r>
      <w:r w:rsidRPr="002C50E5">
        <w:rPr>
          <w:rStyle w:val="StyleBoldUnderline"/>
        </w:rPr>
        <w:t xml:space="preserve">and other observers continued to report that corruption among public officials, especially local law enforcement and judicial and immigration officials, was a significant concern. </w:t>
      </w:r>
      <w:r w:rsidRPr="002C50E5">
        <w:t xml:space="preserve">Some </w:t>
      </w:r>
      <w:r w:rsidRPr="002C50E5">
        <w:rPr>
          <w:rStyle w:val="StyleBoldUnderline"/>
        </w:rPr>
        <w:t xml:space="preserve">officials reportedly accepted or extorted bribes or sexual services, falsified identity documents, discouraged trafficking victims from reporting their crimes, or tolerated child prostitution and other human trafficking activity in commercial sex sites. Two immigration officials arrested in 2007 for their </w:t>
      </w:r>
      <w:r w:rsidRPr="002C50E5">
        <w:t xml:space="preserve">alleged </w:t>
      </w:r>
      <w:r w:rsidRPr="002C50E5">
        <w:rPr>
          <w:rStyle w:val="StyleBoldUnderline"/>
        </w:rPr>
        <w:t xml:space="preserve">leadership of an organized criminal group involved in human trafficking </w:t>
      </w:r>
      <w:r w:rsidRPr="002C50E5">
        <w:t xml:space="preserve">were convicted during the reporting period and remain incarcerated pending sentencing. </w:t>
      </w:r>
      <w:r w:rsidRPr="002C50E5">
        <w:rPr>
          <w:rStyle w:val="StyleBoldUnderline"/>
        </w:rPr>
        <w:t xml:space="preserve">A </w:t>
      </w:r>
      <w:proofErr w:type="spellStart"/>
      <w:r w:rsidRPr="002C50E5">
        <w:rPr>
          <w:rStyle w:val="StyleBoldUnderline"/>
        </w:rPr>
        <w:t>highlevel</w:t>
      </w:r>
      <w:proofErr w:type="spellEnd"/>
      <w:r w:rsidRPr="002C50E5">
        <w:rPr>
          <w:rStyle w:val="StyleBoldUnderline"/>
        </w:rPr>
        <w:t xml:space="preserve"> immigration official was investigated for suspected involvement in human trafficking.</w:t>
      </w:r>
    </w:p>
    <w:p w:rsidR="008B575B" w:rsidRDefault="008B575B" w:rsidP="008B575B">
      <w:pPr>
        <w:rPr>
          <w:rStyle w:val="Heading4Char"/>
        </w:rPr>
      </w:pPr>
    </w:p>
    <w:p w:rsidR="008B575B" w:rsidRPr="00F9239E" w:rsidRDefault="008B575B" w:rsidP="008B575B">
      <w:pPr>
        <w:pStyle w:val="Heading4"/>
      </w:pPr>
      <w:r>
        <w:t>We have</w:t>
      </w:r>
      <w:r w:rsidRPr="00F9239E">
        <w:t xml:space="preserve"> a moral obligation to fight human trafficking – it is the most fundamental assault on humanity</w:t>
      </w:r>
    </w:p>
    <w:p w:rsidR="008B575B" w:rsidRDefault="008B575B" w:rsidP="008B575B">
      <w:r w:rsidRPr="00F9239E">
        <w:rPr>
          <w:rStyle w:val="StyleStyleBold12pt"/>
        </w:rPr>
        <w:t>Pryce</w:t>
      </w:r>
      <w:r>
        <w:rPr>
          <w:rStyle w:val="StyleStyleBold12pt"/>
        </w:rPr>
        <w:t>, U.S. Representative</w:t>
      </w:r>
      <w:r w:rsidRPr="00F9239E">
        <w:rPr>
          <w:rStyle w:val="StyleStyleBold12pt"/>
        </w:rPr>
        <w:t xml:space="preserve"> </w:t>
      </w:r>
      <w:r>
        <w:rPr>
          <w:rStyle w:val="StyleStyleBold12pt"/>
        </w:rPr>
        <w:t>0</w:t>
      </w:r>
      <w:r w:rsidRPr="00F9239E">
        <w:rPr>
          <w:rStyle w:val="StyleStyleBold12pt"/>
        </w:rPr>
        <w:t>6</w:t>
      </w:r>
      <w:r w:rsidRPr="00F9239E">
        <w:t xml:space="preserve"> </w:t>
      </w:r>
      <w:r w:rsidRPr="002C50E5">
        <w:rPr>
          <w:sz w:val="16"/>
          <w:szCs w:val="16"/>
        </w:rPr>
        <w:t xml:space="preserve">– [Deborah, U.S. Representative, May 8, “COMBATING MODERN-DAY SLAVERY” </w:t>
      </w:r>
      <w:hyperlink r:id="rId23" w:history="1">
        <w:r w:rsidRPr="000F3F07">
          <w:rPr>
            <w:rStyle w:val="Hyperlink"/>
            <w:sz w:val="16"/>
            <w:szCs w:val="16"/>
          </w:rPr>
          <w:t>http://www.humanevents.com/article.php?id=14618]Date Accessed: 7-4-2013 BK</w:t>
        </w:r>
      </w:hyperlink>
    </w:p>
    <w:p w:rsidR="008B575B" w:rsidRPr="00F9239E" w:rsidRDefault="008B575B" w:rsidP="008B575B"/>
    <w:p w:rsidR="008B575B" w:rsidRPr="002C50E5" w:rsidRDefault="008B575B" w:rsidP="008B575B">
      <w:pPr>
        <w:rPr>
          <w:rStyle w:val="StyleBoldUnderline"/>
        </w:rPr>
      </w:pPr>
      <w:r w:rsidRPr="002C50E5">
        <w:rPr>
          <w:rStyle w:val="StyleBoldUnderline"/>
        </w:rPr>
        <w:t>We have a moral obligation to fight this evil. Trafficking in human beings is an assault on our most cherished beliefs, that every human being has freedom</w:t>
      </w:r>
      <w:r w:rsidRPr="002C50E5">
        <w:t xml:space="preserve"> and dignity and worth. </w:t>
      </w:r>
      <w:r w:rsidRPr="002C50E5">
        <w:rPr>
          <w:rStyle w:val="StyleBoldUnderline"/>
        </w:rPr>
        <w:t>A nation that stands for the freedom</w:t>
      </w:r>
      <w:r w:rsidRPr="002C50E5">
        <w:t xml:space="preserve"> and dignity </w:t>
      </w:r>
      <w:r w:rsidRPr="002C50E5">
        <w:rPr>
          <w:rStyle w:val="StyleBoldUnderline"/>
        </w:rPr>
        <w:t>of every human being cannot tolerate the exploitation of the innocent on its own soil. This needs to be a national priority</w:t>
      </w:r>
      <w:r w:rsidRPr="002C50E5">
        <w:t xml:space="preserve">, because it is a global outrage. In 2005, I led a congressional delegation to Italy, Greece, Albania and Moldova to meet with trafficking victims and government officials and discuss ways to end this crime and protect its victims. During this trip, and later during hearings I held as chairman of a House financial services subcommittee, I heard testimony on the economic and financial implications of human trafficking, as well as the heartrending stories of trafficking victims. Their stories of rape, torture and routine brutality are simply beyond description. Congress passed, and the President signed, the Trafficking Victims Protection Reauthorization Act. This legislation strengthens the original Trafficking Victims Protection Act to keep the U.S. at the forefront of the global war on this modern-day slavery. Included in the $360-million package is an expansion of the Operation Innocence Lost program, a nationwide initiative that aggressively pursues sex traffickers and child prostitution rings. Over the last two years, the program has rescued more than 200 child victims and helped uncover the Toledo sex trafficking ring. Congress has also recently taken steps to target demand for sex trafficking. Provisions of the Trafficking Victims Protection Act that I authored along with </w:t>
      </w:r>
      <w:r w:rsidRPr="002C50E5">
        <w:lastRenderedPageBreak/>
        <w:t xml:space="preserve">Rep. Carolyn Maloney (D.-N.Y.) will provide state and local law enforcement with new tools to target demand and investigate and prosecute sex trafficking, fund a national conference on best practices for reducing demand for sex trafficking and fund a review of the incidence of sex trafficking in the U.S., to provide us with a more accurate picture of the scope of this problem. Our law enforcement strategy must be wedded to a vigorous partnership between government agencies and private and religious organizations on the front lines of this struggle. For years these groups have helped rescue and support trafficking victims and raise awareness about the fight against human trafficking. </w:t>
      </w:r>
      <w:r w:rsidRPr="002C50E5">
        <w:rPr>
          <w:rStyle w:val="StyleBoldUnderline"/>
        </w:rPr>
        <w:t>Human trafficking is</w:t>
      </w:r>
      <w:r w:rsidRPr="002C50E5">
        <w:t xml:space="preserve"> a heinous crime, </w:t>
      </w:r>
      <w:r w:rsidRPr="002C50E5">
        <w:rPr>
          <w:rStyle w:val="StyleBoldUnderline"/>
        </w:rPr>
        <w:t>a betrayal of one of the most basic obligations of morality -- the obligation to defend the innocent. The presence of this scourge in our midst cannot and will not be tolerated. But those who would so debase themselves and the human family by buying and selling women and children are beyond mere reproach. They will not respond to outrage, but to action.</w:t>
      </w:r>
    </w:p>
    <w:p w:rsidR="004B11CB" w:rsidRPr="00464AE6" w:rsidRDefault="008B575B" w:rsidP="004B11CB">
      <w:pPr>
        <w:pStyle w:val="Heading4"/>
      </w:pPr>
      <w:r>
        <w:t xml:space="preserve">Plan should be used as leverage to ensure </w:t>
      </w:r>
      <w:r w:rsidR="004B11CB">
        <w:t>Mexico implement</w:t>
      </w:r>
      <w:r>
        <w:t>s</w:t>
      </w:r>
      <w:r w:rsidR="004B11CB">
        <w:t xml:space="preserve"> a National Action Plan for Trafficking in Persons</w:t>
      </w:r>
    </w:p>
    <w:p w:rsidR="004B11CB" w:rsidRPr="00CA1DEC" w:rsidRDefault="004B11CB" w:rsidP="004B11CB">
      <w:pPr>
        <w:rPr>
          <w:b/>
          <w:bCs/>
          <w:sz w:val="26"/>
        </w:rPr>
      </w:pPr>
      <w:r>
        <w:rPr>
          <w:rStyle w:val="StyleStyleBold12pt"/>
        </w:rPr>
        <w:t xml:space="preserve">Department of State 10, </w:t>
      </w:r>
      <w:r w:rsidRPr="000C70FB">
        <w:t xml:space="preserve">OFFICE TO MONITOR AND COMBAT TRAFFICKING IN PERSONS from the State Department, 6-14-2010, “Trafficking in Persons Report 2010” </w:t>
      </w:r>
      <w:hyperlink r:id="rId24" w:history="1">
        <w:r w:rsidRPr="000C70FB">
          <w:rPr>
            <w:rStyle w:val="Hyperlink"/>
          </w:rPr>
          <w:t>http://www.state.gov/j/tip/rls/tiprpt/2010/142760.htm</w:t>
        </w:r>
      </w:hyperlink>
      <w:r w:rsidRPr="000C70FB">
        <w:t xml:space="preserve"> Accessed: 7-4-2013</w:t>
      </w:r>
      <w:r>
        <w:t>, BK</w:t>
      </w:r>
      <w:r w:rsidRPr="000C70FB">
        <w:t>)</w:t>
      </w:r>
    </w:p>
    <w:p w:rsidR="004B11CB" w:rsidRDefault="004B11CB" w:rsidP="004B11CB"/>
    <w:p w:rsidR="004B11CB" w:rsidRPr="002C50E5" w:rsidRDefault="004B11CB" w:rsidP="004B11CB">
      <w:pPr>
        <w:rPr>
          <w:rStyle w:val="StyleBoldUnderline"/>
        </w:rPr>
      </w:pPr>
      <w:r w:rsidRPr="002C50E5">
        <w:rPr>
          <w:rStyle w:val="StyleBoldUnderline"/>
        </w:rPr>
        <w:t xml:space="preserve">Recommendations for Mexico: Approve and implement a National Action Plan for Trafficking in Persons, including increased </w:t>
      </w:r>
      <w:r w:rsidRPr="006D2893">
        <w:rPr>
          <w:rStyle w:val="StyleBoldUnderline"/>
        </w:rPr>
        <w:t>funding and guidance to federal agencies and state governments for such implementation; increase federal and state efforts</w:t>
      </w:r>
      <w:r w:rsidRPr="002C50E5">
        <w:rPr>
          <w:rStyle w:val="StyleBoldUnderline"/>
        </w:rPr>
        <w:t xml:space="preserve"> to investigate and prosecute trafficking offenses, and </w:t>
      </w:r>
      <w:r w:rsidRPr="006D2893">
        <w:rPr>
          <w:rStyle w:val="StyleBoldUnderline"/>
        </w:rPr>
        <w:t>convict and punish trafficking offenders, including complicit public officials; uphold the principle, contained in Article 3 of</w:t>
      </w:r>
      <w:r w:rsidRPr="002C50E5">
        <w:rPr>
          <w:rStyle w:val="StyleBoldUnderline"/>
        </w:rPr>
        <w:t xml:space="preserve"> the 2000 UN TIP Protocol, that a victim’s consent is not relevant when elements </w:t>
      </w:r>
      <w:r w:rsidRPr="006D2893">
        <w:rPr>
          <w:rStyle w:val="StyleBoldUnderline"/>
        </w:rPr>
        <w:t>of force or coercion are verified; dedicate more resources for victim assistance and ensure that victims receive adequate protection; increase collaboration with NGOs to provide victim care; continue to implement formal procedures to identify trafficking victims among vulnerable populations; and increase anti-trafficking training for judges</w:t>
      </w:r>
      <w:r w:rsidRPr="002C50E5">
        <w:rPr>
          <w:rStyle w:val="StyleBoldUnderline"/>
        </w:rPr>
        <w:t xml:space="preserve"> and law enforcement, including immigration and labor officials.</w:t>
      </w:r>
    </w:p>
    <w:p w:rsidR="008D5AAB" w:rsidRDefault="00FC73B0" w:rsidP="00FC73B0">
      <w:pPr>
        <w:pStyle w:val="Heading1"/>
      </w:pPr>
      <w:r>
        <w:lastRenderedPageBreak/>
        <w:t>2NC</w:t>
      </w:r>
      <w:r w:rsidR="008D5AAB">
        <w:t xml:space="preserve"> </w:t>
      </w:r>
    </w:p>
    <w:p w:rsidR="00FC73B0" w:rsidRPr="00FC73B0" w:rsidRDefault="00FC73B0" w:rsidP="00FC73B0">
      <w:pPr>
        <w:pStyle w:val="Heading3"/>
      </w:pPr>
      <w:r>
        <w:lastRenderedPageBreak/>
        <w:t>AT: Mexico Says N0</w:t>
      </w:r>
    </w:p>
    <w:p w:rsidR="008D5AAB" w:rsidRPr="00A70680" w:rsidRDefault="008D5AAB" w:rsidP="008D5AAB">
      <w:pPr>
        <w:pStyle w:val="Heading4"/>
      </w:pPr>
      <w:r>
        <w:t>Empirical evidence proves condition works—Merida Initiative</w:t>
      </w:r>
    </w:p>
    <w:p w:rsidR="008D5AAB" w:rsidRDefault="008D5AAB" w:rsidP="008D5AAB">
      <w:r w:rsidRPr="00A70680">
        <w:rPr>
          <w:rStyle w:val="StyleStyleBold12pt"/>
        </w:rPr>
        <w:t>Mendoza, AP writer, 10</w:t>
      </w:r>
      <w:r>
        <w:t xml:space="preserve"> </w:t>
      </w:r>
    </w:p>
    <w:p w:rsidR="008D5AAB" w:rsidRPr="00A70680" w:rsidRDefault="008D5AAB" w:rsidP="008D5AAB">
      <w:r>
        <w:t xml:space="preserve">[Martha, 09/03/10 “U.S. Withholding Aid To Mexico Over Human-Rights Abuses” </w:t>
      </w:r>
      <w:hyperlink r:id="rId25" w:history="1">
        <w:r w:rsidRPr="00B952EF">
          <w:rPr>
            <w:rStyle w:val="Hyperlink"/>
          </w:rPr>
          <w:t>http://www.huffingtonpost.com/2010/09/03/us-withholding-aid-to-mexico-human-rights_n_705501.html 7/5/13</w:t>
        </w:r>
      </w:hyperlink>
      <w:r>
        <w:t xml:space="preserve"> EYS]</w:t>
      </w:r>
    </w:p>
    <w:p w:rsidR="008D5AAB" w:rsidRDefault="008D5AAB" w:rsidP="008D5AAB">
      <w:pPr>
        <w:rPr>
          <w:rStyle w:val="StyleBoldUnderline"/>
        </w:rPr>
      </w:pPr>
    </w:p>
    <w:p w:rsidR="008D5AAB" w:rsidRPr="00A70680" w:rsidRDefault="008D5AAB" w:rsidP="008D5AAB">
      <w:pPr>
        <w:rPr>
          <w:rStyle w:val="StyleBoldUnderline"/>
        </w:rPr>
      </w:pPr>
      <w:r w:rsidRPr="00A70680">
        <w:rPr>
          <w:rStyle w:val="StyleBoldUnderline"/>
        </w:rPr>
        <w:t>The Obama administration is withholding $26 million in aid to Mexico, recommending that the government give more power to its human rights commission and crack down on abusive soldiers.</w:t>
      </w:r>
    </w:p>
    <w:p w:rsidR="008D5AAB" w:rsidRPr="00A70680" w:rsidRDefault="008D5AAB" w:rsidP="008D5AAB">
      <w:pPr>
        <w:rPr>
          <w:rStyle w:val="StyleBoldUnderline"/>
        </w:rPr>
      </w:pPr>
      <w:r>
        <w:t xml:space="preserve">In a report released Friday, </w:t>
      </w:r>
      <w:r w:rsidRPr="00A70680">
        <w:rPr>
          <w:rStyle w:val="StyleBoldUnderline"/>
        </w:rPr>
        <w:t>the State Department said the Mexican government, which is mired in a violent battle with powerful drug cartels, has met human rights requirements to receive $36 million in previously withheld funds that are part of a $1.4 billion Merida Initiative.</w:t>
      </w:r>
    </w:p>
    <w:p w:rsidR="008D5AAB" w:rsidRPr="00A70680" w:rsidRDefault="008D5AAB" w:rsidP="008D5AAB">
      <w:pPr>
        <w:rPr>
          <w:rStyle w:val="StyleBoldUnderline"/>
        </w:rPr>
      </w:pPr>
      <w:r>
        <w:rPr>
          <w:rStyle w:val="StyleBoldUnderline"/>
        </w:rPr>
        <w:t>B</w:t>
      </w:r>
      <w:r w:rsidRPr="00A70680">
        <w:rPr>
          <w:rStyle w:val="StyleBoldUnderline"/>
        </w:rPr>
        <w:t xml:space="preserve">ut the U.S. was going to withhold 15 percent </w:t>
      </w:r>
      <w:r w:rsidRPr="00A70680">
        <w:t>of newly authorized funds</w:t>
      </w:r>
      <w:r w:rsidRPr="00A70680">
        <w:rPr>
          <w:rStyle w:val="StyleBoldUnderline"/>
        </w:rPr>
        <w:t xml:space="preserve"> until the Mexican government meets several requirements: enhancing authority of the National Human Rights Commission, limiting authority of military courts in cases involving abuse of civilians, and improving communication with human rights organizations in Mexico.</w:t>
      </w:r>
    </w:p>
    <w:p w:rsidR="008D5AAB" w:rsidRDefault="008D5AAB" w:rsidP="008D5AAB">
      <w:r w:rsidRPr="00A70680">
        <w:rPr>
          <w:rStyle w:val="StyleBoldUnderline"/>
        </w:rPr>
        <w:t xml:space="preserve">"We believe there has been </w:t>
      </w:r>
      <w:r w:rsidRPr="00A70680">
        <w:t>progress,</w:t>
      </w:r>
      <w:r w:rsidRPr="00A70680">
        <w:rPr>
          <w:rStyle w:val="StyleBoldUnderline"/>
        </w:rPr>
        <w:t xml:space="preserve"> very significant progress, on human rights in Mexico, but </w:t>
      </w:r>
      <w:r w:rsidRPr="00A70680">
        <w:t>as a policy decision – not a legal decision –</w:t>
      </w:r>
      <w:r w:rsidRPr="00A70680">
        <w:rPr>
          <w:rStyle w:val="StyleBoldUnderline"/>
        </w:rPr>
        <w:t xml:space="preserve"> we are going to wait </w:t>
      </w:r>
      <w:r w:rsidRPr="00A70680">
        <w:t>on a portion of new funding</w:t>
      </w:r>
      <w:r w:rsidRPr="00A70680">
        <w:rPr>
          <w:rStyle w:val="StyleBoldUnderline"/>
        </w:rPr>
        <w:t xml:space="preserve"> because we think additional progress can be made</w:t>
      </w:r>
      <w:r>
        <w:t>," said Roberta Jacobson, a deputy assistant secretary for Mexico and Canada at the State Department.</w:t>
      </w:r>
    </w:p>
    <w:p w:rsidR="008D5AAB" w:rsidRPr="00A70680" w:rsidRDefault="008D5AAB" w:rsidP="008D5AAB">
      <w:pPr>
        <w:rPr>
          <w:rStyle w:val="StyleBoldUnderline"/>
        </w:rPr>
      </w:pPr>
      <w:r w:rsidRPr="00A70680">
        <w:rPr>
          <w:rStyle w:val="StyleBoldUnderline"/>
        </w:rPr>
        <w:t>The Mexican government said it is working to improve human rights and urged Washington to speed up implementation of the Merida Initiative.</w:t>
      </w:r>
    </w:p>
    <w:p w:rsidR="008D5AAB" w:rsidRDefault="008D5AAB" w:rsidP="008D5AAB">
      <w:r>
        <w:t>"The State Department report establishes that the government of Mexico is carrying out actions to strengthen the observance of human rights," the Foreign Relations Department said in a statement. "Cooperation with the United States against transnational organized crime through the framework of the Merida Initiative is based on shared responsibility, mutual trust and respect for the jurisdiction of each country, not on unilateral plans for evaluating and conditions unacceptable to the government of Mexico."</w:t>
      </w:r>
    </w:p>
    <w:p w:rsidR="008D5AAB" w:rsidRPr="00A70680" w:rsidRDefault="008D5AAB" w:rsidP="008D5AAB">
      <w:pPr>
        <w:rPr>
          <w:rStyle w:val="StyleBoldUnderline"/>
        </w:rPr>
      </w:pPr>
      <w:r>
        <w:t xml:space="preserve">Maureen Meyer, a Mexico expert at the Washington Office on Latin America, which promotes human rights and democracy in the region, said </w:t>
      </w:r>
      <w:r w:rsidRPr="00A70680">
        <w:rPr>
          <w:rStyle w:val="StyleBoldUnderline"/>
        </w:rPr>
        <w:t xml:space="preserve">withholding </w:t>
      </w:r>
      <w:proofErr w:type="gramStart"/>
      <w:r w:rsidRPr="00A70680">
        <w:rPr>
          <w:rStyle w:val="StyleBoldUnderline"/>
        </w:rPr>
        <w:t>funds</w:t>
      </w:r>
      <w:proofErr w:type="gramEnd"/>
      <w:r w:rsidRPr="00A70680">
        <w:rPr>
          <w:rStyle w:val="StyleBoldUnderline"/>
        </w:rPr>
        <w:t xml:space="preserve"> sends the message "that you cannot fight crime with crime and you cannot fight drugs while tolerating abuses by your security forces."</w:t>
      </w:r>
    </w:p>
    <w:p w:rsidR="008D5AAB" w:rsidRPr="00A70680" w:rsidRDefault="008D5AAB" w:rsidP="008D5AAB">
      <w:pPr>
        <w:rPr>
          <w:rStyle w:val="StyleBoldUnderline"/>
        </w:rPr>
      </w:pPr>
      <w:r w:rsidRPr="00A70680">
        <w:rPr>
          <w:rStyle w:val="StyleBoldUnderline"/>
        </w:rPr>
        <w:t>The Merida Initiative was a 2008 commitment from the U.S. to help Mexico combat drug cartels. Under the rules, the State Department must certify that Mexico is banning torture, prosecuting law enforcement agents and soldiers who abuse civil rights before allocating all of the funds.</w:t>
      </w:r>
    </w:p>
    <w:p w:rsidR="008D5AAB" w:rsidRPr="00A70680" w:rsidRDefault="008D5AAB" w:rsidP="008D5AAB">
      <w:pPr>
        <w:rPr>
          <w:rStyle w:val="StyleBoldUnderline"/>
        </w:rPr>
      </w:pPr>
      <w:r w:rsidRPr="00A70680">
        <w:rPr>
          <w:rStyle w:val="StyleBoldUnderline"/>
        </w:rPr>
        <w:t>A State Department report sent to the Senate this week commends the Mexican government for cracking down on torture, improving transparency and listening to human rights groups' allegations that about military abuses.</w:t>
      </w:r>
    </w:p>
    <w:p w:rsidR="008D5AAB" w:rsidRPr="00A70680" w:rsidRDefault="008D5AAB" w:rsidP="008D5AAB">
      <w:pPr>
        <w:rPr>
          <w:rStyle w:val="StyleBoldUnderline"/>
        </w:rPr>
      </w:pPr>
      <w:r w:rsidRPr="00A70680">
        <w:rPr>
          <w:rStyle w:val="StyleBoldUnderline"/>
        </w:rPr>
        <w:t>But</w:t>
      </w:r>
      <w:r>
        <w:t xml:space="preserve"> the report, which has not been publicly released, said </w:t>
      </w:r>
      <w:r w:rsidRPr="00A70680">
        <w:rPr>
          <w:rStyle w:val="StyleBoldUnderline"/>
        </w:rPr>
        <w:t>the government needs to be more public and aggressive when investigating and prosecuting allegations of abuse by security forces.</w:t>
      </w:r>
    </w:p>
    <w:p w:rsidR="008D5AAB" w:rsidRDefault="008D5AAB" w:rsidP="008D5AAB">
      <w:r>
        <w:t>Mexico has faced repeated criticism for alleged military abuses. This year, human rights officials accused soldiers of shooting two children and altering the crime scene to try to blame the deaths on drug cartel gunmen.</w:t>
      </w:r>
    </w:p>
    <w:p w:rsidR="008D5AAB" w:rsidRDefault="008D5AAB" w:rsidP="008D5AAB">
      <w:r>
        <w:t>The army denies the allegations, and says the boys, ages 5 and 9, were killed in April when their family's vehicle was caught in the crossfire of a shootout between soldiers and gunmen in the northern state of Tamaulipas.</w:t>
      </w:r>
    </w:p>
    <w:p w:rsidR="008D5AAB" w:rsidRDefault="008D5AAB" w:rsidP="008D5AAB">
      <w:r>
        <w:lastRenderedPageBreak/>
        <w:t>The scandal has renewed demands from human rights activists that civilian authorities, not the army, investigate human rights cases involving Mexico's military.</w:t>
      </w:r>
    </w:p>
    <w:p w:rsidR="008D5AAB" w:rsidRDefault="008D5AAB" w:rsidP="008D5AAB">
      <w:r>
        <w:t>Because Merida spending lags more than a year behind allocations, Friday's decision will have minimal financial impact.</w:t>
      </w:r>
    </w:p>
    <w:p w:rsidR="008D5AAB" w:rsidRDefault="008D5AAB" w:rsidP="008D5AAB">
      <w:r>
        <w:t xml:space="preserve">But Andrew </w:t>
      </w:r>
      <w:proofErr w:type="spellStart"/>
      <w:r>
        <w:t>Selee</w:t>
      </w:r>
      <w:proofErr w:type="spellEnd"/>
      <w:r>
        <w:t>, director of the Washington D.C.-based Mexico Institute, said it does underscore concerns, both in Mexico and the U.S., about the lack of progress in fairly prosecuting public officials accused of committing human rights abuses.</w:t>
      </w:r>
    </w:p>
    <w:p w:rsidR="008D5AAB" w:rsidRDefault="008D5AAB" w:rsidP="008D5AAB">
      <w:r>
        <w:t xml:space="preserve">"This has raised particular concern in the U.S. Congress, where there remains considerable support for Mexico's efforts against organized crime, but also some worries about the lack of progress in ensuring transparent investigations of alleged human rights abuses," said </w:t>
      </w:r>
      <w:proofErr w:type="spellStart"/>
      <w:r>
        <w:t>Selee</w:t>
      </w:r>
      <w:proofErr w:type="spellEnd"/>
      <w:r>
        <w:t>.</w:t>
      </w:r>
    </w:p>
    <w:p w:rsidR="00955335" w:rsidRDefault="00955335" w:rsidP="00955335">
      <w:pPr>
        <w:pStyle w:val="Heading4"/>
        <w:rPr>
          <w:rStyle w:val="StyleStyleBold12pt"/>
          <w:b/>
          <w:bCs/>
          <w:iCs w:val="0"/>
        </w:rPr>
      </w:pPr>
      <w:r>
        <w:rPr>
          <w:rStyle w:val="StyleStyleBold12pt"/>
          <w:b/>
          <w:iCs w:val="0"/>
        </w:rPr>
        <w:t xml:space="preserve">Merida initiative proves that conditional engagement with Mexico has been successful. </w:t>
      </w:r>
    </w:p>
    <w:p w:rsidR="00955335" w:rsidRDefault="00955335" w:rsidP="00955335">
      <w:pPr>
        <w:rPr>
          <w:rStyle w:val="StyleStyleBold12pt"/>
        </w:rPr>
      </w:pPr>
      <w:r>
        <w:rPr>
          <w:rStyle w:val="StyleStyleBold12pt"/>
        </w:rPr>
        <w:t>Huffington Post, 9</w:t>
      </w:r>
    </w:p>
    <w:p w:rsidR="00955335" w:rsidRPr="00955335" w:rsidRDefault="00955335" w:rsidP="00955335">
      <w:r w:rsidRPr="00955335">
        <w:t xml:space="preserve">[8/5/09, Huffington Post, “Mexico Anti-Drug Aid Delayed Due To Human Rights Criticism,” </w:t>
      </w:r>
      <w:hyperlink r:id="rId26" w:history="1">
        <w:r w:rsidRPr="00955335">
          <w:rPr>
            <w:rStyle w:val="Hyperlink"/>
          </w:rPr>
          <w:t>http://www.huffingtonpost.com/2009/08/05/mexico-anti-drug-aid-dela_n_251586.html</w:t>
        </w:r>
      </w:hyperlink>
      <w:r w:rsidRPr="00955335">
        <w:t>, accessed 7/5/13, MC]</w:t>
      </w:r>
    </w:p>
    <w:p w:rsidR="00955335" w:rsidRPr="00955335" w:rsidRDefault="00955335" w:rsidP="00955335">
      <w:r w:rsidRPr="00955335">
        <w:t xml:space="preserve"> </w:t>
      </w:r>
    </w:p>
    <w:p w:rsidR="00955335" w:rsidRDefault="00955335" w:rsidP="00955335">
      <w:r>
        <w:t>WASHINGTON — Sen. Patrick Leahy, D-Vt., blocked the release of a favorable State Department report on Mexico's human rights record, The Washington Post reported Wednesday.</w:t>
      </w:r>
    </w:p>
    <w:p w:rsidR="00955335" w:rsidRDefault="00955335" w:rsidP="00955335">
      <w:r>
        <w:t xml:space="preserve">Leahy's </w:t>
      </w:r>
      <w:r w:rsidRPr="00F953F6">
        <w:rPr>
          <w:rStyle w:val="StyleBoldUnderline"/>
        </w:rPr>
        <w:t>action delays the release of $100 million in U.S. aid meant to help Mexico combat drug traffickers</w:t>
      </w:r>
      <w:r>
        <w:t xml:space="preserve">. The </w:t>
      </w:r>
      <w:r w:rsidRPr="00F953F6">
        <w:rPr>
          <w:rStyle w:val="StyleBoldUnderline"/>
        </w:rPr>
        <w:t>Merida Initiative, a $1.4 billion, three-year package, requires Congress to withhold</w:t>
      </w:r>
      <w:r>
        <w:t xml:space="preserve"> some of the </w:t>
      </w:r>
      <w:r w:rsidRPr="00F953F6">
        <w:rPr>
          <w:rStyle w:val="StyleBoldUnderline"/>
        </w:rPr>
        <w:t>funding unless the State Department reports that Mexico is not violating human rights while prosecuting the drug</w:t>
      </w:r>
      <w:r>
        <w:t xml:space="preserve"> </w:t>
      </w:r>
      <w:r w:rsidRPr="00F953F6">
        <w:rPr>
          <w:rStyle w:val="StyleBoldUnderline"/>
        </w:rPr>
        <w:t>war</w:t>
      </w:r>
      <w:r>
        <w:t>, the Post reported.</w:t>
      </w:r>
    </w:p>
    <w:p w:rsidR="00955335" w:rsidRPr="00F953F6" w:rsidRDefault="00955335" w:rsidP="00955335">
      <w:pPr>
        <w:rPr>
          <w:rStyle w:val="StyleBoldUnderline"/>
        </w:rPr>
      </w:pPr>
      <w:r>
        <w:t>"Those requirements have not been met, so it is premature to send the report to Congress," Leahy said in a statement released to the newspaper. "</w:t>
      </w:r>
      <w:r w:rsidRPr="00F953F6">
        <w:rPr>
          <w:rStyle w:val="StyleBoldUnderline"/>
        </w:rPr>
        <w:t>We had good</w:t>
      </w:r>
      <w:r>
        <w:t xml:space="preserve"> faith </w:t>
      </w:r>
      <w:r w:rsidRPr="00F953F6">
        <w:rPr>
          <w:rStyle w:val="StyleBoldUnderline"/>
        </w:rPr>
        <w:t>discussions</w:t>
      </w:r>
      <w:r>
        <w:t xml:space="preserve"> with Mexican and U.S. officials </w:t>
      </w:r>
      <w:r w:rsidRPr="00F953F6">
        <w:rPr>
          <w:rStyle w:val="StyleBoldUnderline"/>
        </w:rPr>
        <w:t>in reaching these requirements in the law, and I hope we can continue in that spirit."</w:t>
      </w:r>
    </w:p>
    <w:p w:rsidR="00955335" w:rsidRDefault="00955335" w:rsidP="00955335">
      <w:pPr>
        <w:rPr>
          <w:rStyle w:val="StyleBoldUnderline"/>
        </w:rPr>
      </w:pPr>
      <w:r>
        <w:t xml:space="preserve">The Post reported that the State Department had intended to send its report praising Mexico's progress on human rights to Congress this week. But </w:t>
      </w:r>
      <w:r w:rsidRPr="00F953F6">
        <w:rPr>
          <w:rStyle w:val="StyleBoldUnderline"/>
        </w:rPr>
        <w:t>aides</w:t>
      </w:r>
      <w:r>
        <w:t xml:space="preserve"> to Leahy, chairman of the Senate Appropriations foreign operations subcommittee, </w:t>
      </w:r>
      <w:r w:rsidRPr="00F953F6">
        <w:rPr>
          <w:rStyle w:val="StyleBoldUnderline"/>
        </w:rPr>
        <w:t>cited reports of torture and forced disappearances in rejecting the report.</w:t>
      </w:r>
    </w:p>
    <w:p w:rsidR="00955335" w:rsidRPr="00FC73B0" w:rsidRDefault="00FC73B0" w:rsidP="00FC73B0">
      <w:pPr>
        <w:pStyle w:val="Heading1"/>
      </w:pPr>
      <w:r w:rsidRPr="00FC73B0">
        <w:lastRenderedPageBreak/>
        <w:t>Net Benefits</w:t>
      </w:r>
    </w:p>
    <w:p w:rsidR="004620C3" w:rsidRPr="004620C3" w:rsidRDefault="004620C3" w:rsidP="004620C3">
      <w:pPr>
        <w:pStyle w:val="Heading3"/>
      </w:pPr>
      <w:r w:rsidRPr="004620C3">
        <w:lastRenderedPageBreak/>
        <w:t>Politics</w:t>
      </w:r>
    </w:p>
    <w:p w:rsidR="004620C3" w:rsidRDefault="004620C3" w:rsidP="004620C3">
      <w:pPr>
        <w:pStyle w:val="Heading4"/>
      </w:pPr>
      <w:r>
        <w:t>There is bipartisan support against human rights violations in Mexico</w:t>
      </w:r>
    </w:p>
    <w:p w:rsidR="004620C3" w:rsidRDefault="004620C3" w:rsidP="004620C3">
      <w:pPr>
        <w:ind w:right="-1800"/>
        <w:rPr>
          <w:rStyle w:val="StyleStyleBold12pt"/>
        </w:rPr>
      </w:pPr>
      <w:r>
        <w:rPr>
          <w:rStyle w:val="StyleStyleBold12pt"/>
        </w:rPr>
        <w:t>Meyer, Director of WOLA Mexico, 2013</w:t>
      </w:r>
    </w:p>
    <w:p w:rsidR="004620C3" w:rsidRDefault="004620C3" w:rsidP="004620C3">
      <w:pPr>
        <w:ind w:right="-1800"/>
        <w:rPr>
          <w:rStyle w:val="StyleStyleBold12pt"/>
          <w:b w:val="0"/>
          <w:sz w:val="22"/>
        </w:rPr>
      </w:pPr>
      <w:r>
        <w:rPr>
          <w:rStyle w:val="StyleStyleBold12pt"/>
          <w:b w:val="0"/>
          <w:sz w:val="22"/>
        </w:rPr>
        <w:t xml:space="preserve">[Maureen, 4-25-2013, WOLA, </w:t>
      </w:r>
      <w:r w:rsidRPr="00271415">
        <w:rPr>
          <w:rStyle w:val="StyleStyleBold12pt"/>
          <w:b w:val="0"/>
          <w:sz w:val="22"/>
        </w:rPr>
        <w:t>As President Obama Heads to Mexico, Members of Congress Express Concern over Human Rights</w:t>
      </w:r>
      <w:r>
        <w:rPr>
          <w:rStyle w:val="StyleStyleBold12pt"/>
          <w:b w:val="0"/>
          <w:sz w:val="22"/>
        </w:rPr>
        <w:t xml:space="preserve">, </w:t>
      </w:r>
      <w:hyperlink r:id="rId27" w:history="1">
        <w:r w:rsidRPr="0038223E">
          <w:rPr>
            <w:rStyle w:val="Hyperlink"/>
          </w:rPr>
          <w:t>http://www.wola.org/news/as_president_obama_heads_to_mexico_members_of_congress_express_concern_over_human_rights</w:t>
        </w:r>
      </w:hyperlink>
      <w:r>
        <w:rPr>
          <w:rStyle w:val="StyleStyleBold12pt"/>
          <w:b w:val="0"/>
          <w:sz w:val="22"/>
        </w:rPr>
        <w:t>, GZ]</w:t>
      </w:r>
    </w:p>
    <w:p w:rsidR="00EB3D24" w:rsidRPr="00C21C0D" w:rsidRDefault="00EB3D24" w:rsidP="004620C3">
      <w:pPr>
        <w:ind w:right="-1800"/>
        <w:rPr>
          <w:rStyle w:val="StyleStyleBold12pt"/>
          <w:b w:val="0"/>
          <w:sz w:val="22"/>
        </w:rPr>
      </w:pPr>
    </w:p>
    <w:p w:rsidR="004620C3" w:rsidRDefault="004620C3" w:rsidP="004620C3">
      <w:pPr>
        <w:ind w:right="-1800"/>
        <w:rPr>
          <w:rStyle w:val="StyleBoldUnderline"/>
        </w:rPr>
      </w:pPr>
      <w:r>
        <w:t xml:space="preserve">On April 23, </w:t>
      </w:r>
      <w:r w:rsidRPr="005E1BD9">
        <w:rPr>
          <w:rStyle w:val="StyleBoldUnderline"/>
        </w:rPr>
        <w:t>24 members of Congress sent a letter to Secretary of State John Kerry expressing their concern about the persistence of grave human rights violations in Mexico and urging the administration to make the defense of human rights a central part of the U.S.-Mexico bilateral agenda</w:t>
      </w:r>
      <w:r>
        <w:t xml:space="preserve">. </w:t>
      </w:r>
      <w:r w:rsidRPr="005E1BD9">
        <w:t>The bipartisan letter sponsored by Congressmen James Moran</w:t>
      </w:r>
      <w:r>
        <w:t xml:space="preserve"> (D - VA) and Ted Poe (R - TX) comes just a week before President Obama will travel to Mexico to meet with Mexican President Enrique Peña Nieto</w:t>
      </w:r>
      <w:r w:rsidRPr="005E1BD9">
        <w:rPr>
          <w:rStyle w:val="StyleBoldUnderline"/>
        </w:rPr>
        <w:t xml:space="preserve">. The letter cites the five-fold increase in complaints of human rights violations by Mexican soldiers and federal police </w:t>
      </w:r>
      <w:r w:rsidRPr="00EB3D24">
        <w:t>since the Mexican government began its “war on organized crime</w:t>
      </w:r>
      <w:r w:rsidRPr="005E1BD9">
        <w:rPr>
          <w:rStyle w:val="StyleBoldUnderline"/>
        </w:rPr>
        <w:t>”</w:t>
      </w:r>
      <w:r>
        <w:t xml:space="preserve"> in 2006 and advises Secretary Kerry that “[n]</w:t>
      </w:r>
      <w:proofErr w:type="spellStart"/>
      <w:r>
        <w:t>ow</w:t>
      </w:r>
      <w:proofErr w:type="spellEnd"/>
      <w:r>
        <w:t xml:space="preserve"> is an opportune moment to work with the Mexican government to improve the situation in that country.”</w:t>
      </w:r>
      <w:r w:rsidRPr="005E1BD9">
        <w:rPr>
          <w:sz w:val="12"/>
        </w:rPr>
        <w:t xml:space="preserve">¶ </w:t>
      </w:r>
      <w:r w:rsidRPr="005E1BD9">
        <w:rPr>
          <w:rStyle w:val="StyleBoldUnderline"/>
        </w:rPr>
        <w:t>The Washington Office on Latin America (WOLA) supports this letter and believes that it is critical for the United States to express its concern about the human rights situation in the country as well as its support for the Mexican government’s efforts to protect human rights.</w:t>
      </w:r>
      <w:r>
        <w:t xml:space="preserve"> “The dire human rights situation in Mexico is not going to solve itself,” said Maureen Meyer, WOLA Senior Associate for Mexico and Central America. “</w:t>
      </w:r>
      <w:r w:rsidRPr="005E1BD9">
        <w:rPr>
          <w:rStyle w:val="StyleBoldUnderline"/>
        </w:rPr>
        <w:t>As the bilateral agenda evolves, it is critical that the U.S. and Mexican governments continue to focus on how best to support and defend human rights in Mexico</w:t>
      </w:r>
      <w:r>
        <w:t xml:space="preserve">.” The letter expresses concern not only about the proliferation of human rights violations committed by government security forces, but also about the fact that </w:t>
      </w:r>
      <w:r w:rsidRPr="005E1BD9">
        <w:rPr>
          <w:rStyle w:val="StyleBoldUnderline"/>
        </w:rPr>
        <w:t>only a handful of those responsible for such violations are ever investigated or sanctioned.</w:t>
      </w:r>
      <w:r>
        <w:t xml:space="preserve"> “Unfortunately, </w:t>
      </w:r>
      <w:r w:rsidRPr="005E1BD9">
        <w:rPr>
          <w:rStyle w:val="StyleBoldUnderline"/>
        </w:rPr>
        <w:t>a majority of these abuses go uninvestigated, and as a consequence, unpunished</w:t>
      </w:r>
      <w:r>
        <w:t xml:space="preserve">,” the members of Congress write, noting that government data shows that </w:t>
      </w:r>
      <w:r w:rsidRPr="005E1BD9">
        <w:rPr>
          <w:rStyle w:val="StyleBoldUnderline"/>
        </w:rPr>
        <w:t>only two federal agents were convicted for torture</w:t>
      </w:r>
      <w:r>
        <w:t xml:space="preserve"> between January 1994 and June 2010, and </w:t>
      </w:r>
      <w:r w:rsidRPr="005E1BD9">
        <w:rPr>
          <w:rStyle w:val="StyleBoldUnderline"/>
        </w:rPr>
        <w:t>only 38 soldiers have been sentenced by military courts for human right abuses</w:t>
      </w:r>
      <w:r>
        <w:t xml:space="preserve"> since 2006. “To date, the </w:t>
      </w:r>
      <w:r w:rsidRPr="005E1BD9">
        <w:rPr>
          <w:rStyle w:val="StyleBoldUnderline"/>
        </w:rPr>
        <w:t>Mexican government has not responded affectively to abuses</w:t>
      </w:r>
      <w:r>
        <w:t xml:space="preserve"> committed by members of the armed forces and federal police against the civilian population,” said Meyer. “Holding violators of human rights accountable by investigating specific cases is </w:t>
      </w:r>
      <w:proofErr w:type="gramStart"/>
      <w:r>
        <w:t>key</w:t>
      </w:r>
      <w:proofErr w:type="gramEnd"/>
      <w:r>
        <w:t xml:space="preserve"> to curbing abuses.” The United States has provided Mexico with over US$1.9 billion in security assistance since FY2008. However, as the congressional letter notes, the State Department is currently withholding $18 million of this assistance until the United States identifies areas of future collaboration with the Peña Nieto government on key human rights issues. </w:t>
      </w:r>
      <w:r w:rsidRPr="005E1BD9">
        <w:rPr>
          <w:rStyle w:val="StyleBoldUnderline"/>
        </w:rPr>
        <w:t>The members of Congress emphasize that “[t]he human rights crisis will not improve until there are stronger legal protections, increased human rights training for Mexico’s security forces, and more government agents held responsible for the human rights violations they commit.”</w:t>
      </w:r>
    </w:p>
    <w:p w:rsidR="004620C3" w:rsidRPr="004620C3" w:rsidRDefault="004620C3" w:rsidP="00EB3D24">
      <w:pPr>
        <w:pStyle w:val="Heading1"/>
      </w:pPr>
    </w:p>
    <w:p w:rsidR="00955335" w:rsidRDefault="00955335" w:rsidP="00955335">
      <w:pPr>
        <w:pStyle w:val="Heading1"/>
      </w:pPr>
      <w:r>
        <w:lastRenderedPageBreak/>
        <w:t>Venezuela</w:t>
      </w:r>
    </w:p>
    <w:p w:rsidR="0015299F" w:rsidRDefault="0015299F" w:rsidP="0015299F">
      <w:pPr>
        <w:pStyle w:val="Heading1"/>
      </w:pPr>
      <w:r>
        <w:lastRenderedPageBreak/>
        <w:t xml:space="preserve">1NC – Election </w:t>
      </w:r>
      <w:r w:rsidR="00FA4844">
        <w:t>Reforms Conditions</w:t>
      </w:r>
    </w:p>
    <w:p w:rsidR="0015299F" w:rsidRDefault="0015299F" w:rsidP="0015299F"/>
    <w:p w:rsidR="0015299F" w:rsidRPr="0015299F" w:rsidRDefault="0015299F" w:rsidP="0015299F">
      <w:r>
        <w:rPr>
          <w:rStyle w:val="StyleStyleBold12pt"/>
        </w:rPr>
        <w:t>Text</w:t>
      </w:r>
      <w:r w:rsidRPr="00C417E3">
        <w:rPr>
          <w:rStyle w:val="StyleStyleBold12pt"/>
        </w:rPr>
        <w:t xml:space="preserve">: The United States federal government should substantially increase its </w:t>
      </w:r>
      <w:r>
        <w:rPr>
          <w:rStyle w:val="StyleStyleBold12pt"/>
        </w:rPr>
        <w:t>economic</w:t>
      </w:r>
      <w:r w:rsidRPr="00C417E3">
        <w:rPr>
          <w:rStyle w:val="StyleStyleBold12pt"/>
        </w:rPr>
        <w:t xml:space="preserve"> investment in o</w:t>
      </w:r>
      <w:r>
        <w:rPr>
          <w:rStyle w:val="StyleStyleBold12pt"/>
        </w:rPr>
        <w:t xml:space="preserve">il infrastructure in Venezuela if and only if the government of Venezuela agrees to election reforms. </w:t>
      </w:r>
    </w:p>
    <w:p w:rsidR="00955335" w:rsidRDefault="00955335" w:rsidP="00955335">
      <w:pPr>
        <w:pStyle w:val="Heading4"/>
      </w:pPr>
      <w:r w:rsidRPr="00AC3C3D">
        <w:t>Engagement with without conditions fails</w:t>
      </w:r>
      <w:r>
        <w:t xml:space="preserve"> </w:t>
      </w:r>
    </w:p>
    <w:p w:rsidR="00955335" w:rsidRPr="007C1A4A" w:rsidRDefault="00955335" w:rsidP="00955335">
      <w:pPr>
        <w:rPr>
          <w:rStyle w:val="StyleStyleBold12pt"/>
        </w:rPr>
      </w:pPr>
      <w:r w:rsidRPr="007C1A4A">
        <w:rPr>
          <w:rStyle w:val="StyleStyleBold12pt"/>
        </w:rPr>
        <w:t>Christy, a senior policy analyst at the Foreign Policy Initiative, 13</w:t>
      </w:r>
    </w:p>
    <w:p w:rsidR="00955335" w:rsidRDefault="00955335" w:rsidP="00955335">
      <w:r>
        <w:t xml:space="preserve">(Patrick, 3/15/13, “Obama Must Stand Up for Democracy in Post-Chavez Venezuela”, </w:t>
      </w:r>
      <w:hyperlink r:id="rId28" w:history="1">
        <w:r w:rsidRPr="008328C5">
          <w:rPr>
            <w:rStyle w:val="Hyperlink"/>
          </w:rPr>
          <w:t>http://www.usnews.com/opinion/blogs/world-report/2013/03/15/after-chavez-us-must-encourage-democratic-venezuela</w:t>
        </w:r>
      </w:hyperlink>
      <w:r>
        <w:t>, Accessed 7/5/13</w:t>
      </w:r>
      <w:proofErr w:type="gramStart"/>
      <w:r>
        <w:t>,I.K</w:t>
      </w:r>
      <w:proofErr w:type="gramEnd"/>
      <w:r>
        <w:t>)</w:t>
      </w:r>
    </w:p>
    <w:p w:rsidR="00955335" w:rsidRDefault="00955335" w:rsidP="00955335"/>
    <w:p w:rsidR="00955335" w:rsidRDefault="00955335" w:rsidP="00955335">
      <w:pPr>
        <w:rPr>
          <w:rStyle w:val="StyleBoldUnderline"/>
        </w:rPr>
      </w:pPr>
      <w:r w:rsidRPr="00C327EC">
        <w:rPr>
          <w:rStyle w:val="StyleBoldUnderline"/>
        </w:rPr>
        <w:t>Washington must realize that a strategy of engagement alone will not ensure a renewed and improved partnership with Caracas.</w:t>
      </w:r>
      <w:r>
        <w:t xml:space="preserve"> Failure to realize this will not only undermine whatever influence America has in the months ahead, but also send a troubling signal to Venezuela's increasingly united political opposition</w:t>
      </w:r>
      <w:r w:rsidRPr="00C327EC">
        <w:rPr>
          <w:rStyle w:val="StyleBoldUnderline"/>
        </w:rPr>
        <w:t>. The Obama administration should instead pursue a more principled policy towards a post-Chavez Venezuela</w:t>
      </w:r>
      <w:r w:rsidRPr="00950379">
        <w:rPr>
          <w:rStyle w:val="StyleBoldUnderline"/>
        </w:rPr>
        <w:t>. In particular,</w:t>
      </w:r>
      <w:r>
        <w:t xml:space="preserve"> </w:t>
      </w:r>
      <w:r w:rsidRPr="00950379">
        <w:rPr>
          <w:rStyle w:val="StyleBoldUnderline"/>
        </w:rPr>
        <w:t>it should: pressure Caracas to implement key election reforms.</w:t>
      </w:r>
      <w:r>
        <w:t xml:space="preserve"> Venezuela's opposition faces formidable obstacles. Interim President </w:t>
      </w:r>
      <w:proofErr w:type="spellStart"/>
      <w:r>
        <w:t>Maduro</w:t>
      </w:r>
      <w:proofErr w:type="spellEnd"/>
      <w:r>
        <w:t xml:space="preserve"> will use the government's near-monopoly control of public airwaves, its established networks of political patronage and last-minute public spending programs to bolster his populist agenda. Washington should stress publicly and privately that any attempts to suppress or intimidate the opposition runs contrary to Venezuela's constitution and the principles defined in the Inter-American Democratic Charter, which was adopted by Venezuela in 2001. To this point, José Cárdenas, a former USAID acting assistant administrator for Latin America, writes, The Venezuelan opposition continues to insist that the constitution (which is of Chavez's own writing) be followed and have drawn up a list of simple electoral reforms that would level the playing field and better allow the Venezuelan people to chart their own future free of </w:t>
      </w:r>
      <w:proofErr w:type="spellStart"/>
      <w:r>
        <w:t>chavista</w:t>
      </w:r>
      <w:proofErr w:type="spellEnd"/>
      <w:r>
        <w:t xml:space="preserve"> and foreign interference. </w:t>
      </w:r>
      <w:r w:rsidRPr="00950379">
        <w:rPr>
          <w:rStyle w:val="StyleBoldUnderline"/>
        </w:rPr>
        <w:t>Demand free, fair and verifiable elections</w:t>
      </w:r>
      <w:r>
        <w:t xml:space="preserve">. Although Venezuela announced that a special election to replace Chavez will be held next month, it is important to remember that elections alone do not make a democracy. Indeed, Chavez long embraced the rhetoric of democracy as he, in reality, consolidated executive power, undermined Venezuela's previously democratic political system and altered the outcomes of election through corruption, fraud and intimidation. The Obama administration should </w:t>
      </w:r>
      <w:r w:rsidRPr="00950379">
        <w:rPr>
          <w:rStyle w:val="StyleBoldUnderline"/>
        </w:rPr>
        <w:t>make clear that free and fair elections, properly monitored by respected international election observers</w:t>
      </w:r>
      <w:r>
        <w:t xml:space="preserve">, are essential to Venezuela's future standing in the hemisphere and the world. Likewise, Secretary of State John Kerry should work with regional partners—including (but not limited to) Brazil, Canada, Colombia and Mexico—to firmly encourage </w:t>
      </w:r>
      <w:proofErr w:type="spellStart"/>
      <w:r>
        <w:t>Maduro's</w:t>
      </w:r>
      <w:proofErr w:type="spellEnd"/>
      <w:r>
        <w:t xml:space="preserve"> interim government. A unified regional voice would send a powerful signal to Chavez's cronies in Caracas and longtime enablers in China, Iran and Russia. </w:t>
      </w:r>
      <w:proofErr w:type="gramStart"/>
      <w:r w:rsidRPr="00950379">
        <w:rPr>
          <w:rStyle w:val="StyleBoldUnderline"/>
        </w:rPr>
        <w:t>Condition future diplomatic and economic relations.</w:t>
      </w:r>
      <w:proofErr w:type="gramEnd"/>
      <w:r>
        <w:t xml:space="preserve"> Corruption </w:t>
      </w:r>
      <w:r w:rsidRPr="00C83534">
        <w:t>and</w:t>
      </w:r>
      <w:r>
        <w:t xml:space="preserve"> criminality were widespread under the Chavez regime, as high-level government and military officials benefited from close ties to corrupt businesses and international drug traffickers. Yet to date, the Obama administration has done little to hold Venezuela's leaders accountable. </w:t>
      </w:r>
      <w:r w:rsidRPr="00C83534">
        <w:rPr>
          <w:rStyle w:val="StyleBoldUnderline"/>
        </w:rPr>
        <w:t>Washington should</w:t>
      </w:r>
      <w:r>
        <w:t xml:space="preserve"> </w:t>
      </w:r>
      <w:r w:rsidRPr="00950379">
        <w:rPr>
          <w:rStyle w:val="StyleBoldUnderline"/>
        </w:rPr>
        <w:t>make clear that full diplomatic relations with the United States will be contingent upon Venezuela ending ties to international terrorist groups and rogue regimes like Iran</w:t>
      </w:r>
      <w:r>
        <w:t xml:space="preserve">. </w:t>
      </w:r>
      <w:r w:rsidRPr="00950379">
        <w:rPr>
          <w:rStyle w:val="StyleBoldUnderline"/>
        </w:rPr>
        <w:t xml:space="preserve">If Venezuela takes meaningful steps to end these ties and ensure future elections, the United </w:t>
      </w:r>
      <w:r w:rsidRPr="00950379">
        <w:rPr>
          <w:rStyle w:val="StyleBoldUnderline"/>
        </w:rPr>
        <w:lastRenderedPageBreak/>
        <w:t>States should work with Caracas and the private sector to reform Venezuela's energy industry and identify key development projects and reforms to improve the country's economic future</w:t>
      </w:r>
      <w:r>
        <w:t xml:space="preserve">. The United States can play an important role in shaping Venezuela's post-Chavez future. But to do so, </w:t>
      </w:r>
      <w:r w:rsidRPr="00950379">
        <w:rPr>
          <w:rStyle w:val="StyleBoldUnderline"/>
        </w:rPr>
        <w:t>the Obama administration will need to stand with the people of Venezuela by publicly defending democratic principles and the impartial rule of law in Latin America.</w:t>
      </w:r>
    </w:p>
    <w:p w:rsidR="00955335" w:rsidRDefault="00CD4598" w:rsidP="00CD4598">
      <w:pPr>
        <w:pStyle w:val="Heading1"/>
      </w:pPr>
      <w:r w:rsidRPr="00CD4598">
        <w:lastRenderedPageBreak/>
        <w:t xml:space="preserve">2NC </w:t>
      </w:r>
    </w:p>
    <w:p w:rsidR="00CD4598" w:rsidRDefault="00CD4598" w:rsidP="00CD4598">
      <w:pPr>
        <w:pStyle w:val="Heading3"/>
      </w:pPr>
      <w:r>
        <w:lastRenderedPageBreak/>
        <w:t>Solvency</w:t>
      </w:r>
    </w:p>
    <w:p w:rsidR="00CD4598" w:rsidRPr="00F1525D" w:rsidRDefault="00CD4598" w:rsidP="00CD4598">
      <w:pPr>
        <w:pStyle w:val="Heading4"/>
      </w:pPr>
      <w:r w:rsidRPr="00F1525D">
        <w:t xml:space="preserve">The US should create prerequisites before engaging with Venezuela  </w:t>
      </w:r>
    </w:p>
    <w:p w:rsidR="00CD4598" w:rsidRPr="00D85EF3" w:rsidRDefault="00CD4598" w:rsidP="00CD4598">
      <w:pPr>
        <w:rPr>
          <w:rStyle w:val="StyleStyleBold12pt"/>
        </w:rPr>
      </w:pPr>
      <w:r w:rsidRPr="00D85EF3">
        <w:rPr>
          <w:rStyle w:val="StyleStyleBold12pt"/>
        </w:rPr>
        <w:t xml:space="preserve">Roberts, Research Fellow </w:t>
      </w:r>
      <w:proofErr w:type="gramStart"/>
      <w:r w:rsidRPr="00D85EF3">
        <w:rPr>
          <w:rStyle w:val="StyleStyleBold12pt"/>
        </w:rPr>
        <w:t>For</w:t>
      </w:r>
      <w:proofErr w:type="gramEnd"/>
      <w:r w:rsidRPr="00D85EF3">
        <w:rPr>
          <w:rStyle w:val="StyleStyleBold12pt"/>
        </w:rPr>
        <w:t xml:space="preserve"> Economic Freedom and Growth, 13</w:t>
      </w:r>
    </w:p>
    <w:p w:rsidR="00CD4598" w:rsidRDefault="00CD4598" w:rsidP="00CD4598">
      <w:r>
        <w:t xml:space="preserve">(James, 4/15/13, “Venezuela: U.S. Should Push President </w:t>
      </w:r>
      <w:proofErr w:type="spellStart"/>
      <w:r>
        <w:t>Maduro</w:t>
      </w:r>
      <w:proofErr w:type="spellEnd"/>
      <w:r>
        <w:t xml:space="preserve"> </w:t>
      </w:r>
      <w:proofErr w:type="gramStart"/>
      <w:r>
        <w:t>Toward</w:t>
      </w:r>
      <w:proofErr w:type="gramEnd"/>
      <w:r>
        <w:t xml:space="preserve"> Economic Freedom”, </w:t>
      </w:r>
      <w:hyperlink r:id="rId29" w:history="1">
        <w:r w:rsidRPr="00883624">
          <w:rPr>
            <w:rStyle w:val="Hyperlink"/>
          </w:rPr>
          <w:t>http://www.heritage.org/research/reports/2013/04/venezuela-us-should-push-president-maduro-toward-economic-freedom</w:t>
        </w:r>
      </w:hyperlink>
      <w:r>
        <w:t>, Accessed 7/5/13, I.K)</w:t>
      </w:r>
    </w:p>
    <w:p w:rsidR="00CD4598" w:rsidRDefault="00CD4598" w:rsidP="00CD4598"/>
    <w:p w:rsidR="00CD4598" w:rsidRPr="0040714F" w:rsidRDefault="00CD4598" w:rsidP="00CD4598">
      <w:r w:rsidRPr="0040714F">
        <w:rPr>
          <w:rStyle w:val="StyleBoldUnderline"/>
        </w:rPr>
        <w:t>Washington should insist on strict conditionality before</w:t>
      </w:r>
      <w:r w:rsidRPr="0040714F">
        <w:t xml:space="preserve"> sending a new U.S. ambassador to Caracas or </w:t>
      </w:r>
      <w:r w:rsidRPr="0040714F">
        <w:rPr>
          <w:rStyle w:val="StyleBoldUnderline"/>
        </w:rPr>
        <w:t>assenting to any new lending to Venezuela by international financial institutions until the new government</w:t>
      </w:r>
      <w:r w:rsidRPr="0040714F">
        <w:t>:</w:t>
      </w:r>
    </w:p>
    <w:p w:rsidR="00CD4598" w:rsidRPr="0040714F" w:rsidRDefault="00CD4598" w:rsidP="00CD4598">
      <w:pPr>
        <w:numPr>
          <w:ilvl w:val="0"/>
          <w:numId w:val="1"/>
        </w:numPr>
        <w:shd w:val="clear" w:color="auto" w:fill="FFFFFF"/>
        <w:spacing w:before="120"/>
        <w:ind w:left="121"/>
        <w:rPr>
          <w:rFonts w:asciiTheme="minorHAnsi" w:eastAsia="Times New Roman" w:hAnsiTheme="minorHAnsi" w:cs="Arial"/>
          <w:color w:val="333333"/>
        </w:rPr>
      </w:pPr>
      <w:r w:rsidRPr="0040714F">
        <w:rPr>
          <w:rStyle w:val="StyleBoldUnderline"/>
        </w:rPr>
        <w:t>Produces a comprehensive plan for reform that reduces the size of the public sector</w:t>
      </w:r>
      <w:r w:rsidRPr="0040714F">
        <w:rPr>
          <w:rFonts w:asciiTheme="minorHAnsi" w:eastAsia="Times New Roman" w:hAnsiTheme="minorHAnsi" w:cs="Arial"/>
          <w:color w:val="333333"/>
        </w:rPr>
        <w:t xml:space="preserve">, reverses nationalizations and expropriations of land and enterprises with just compensation to owners, restores the independence of the central bank and judicial institutions, </w:t>
      </w:r>
      <w:r w:rsidRPr="0040714F">
        <w:rPr>
          <w:rStyle w:val="StyleBoldUnderline"/>
        </w:rPr>
        <w:t>reforms the electoral system</w:t>
      </w:r>
      <w:r w:rsidRPr="0040714F">
        <w:rPr>
          <w:rFonts w:asciiTheme="minorHAnsi" w:eastAsia="Times New Roman" w:hAnsiTheme="minorHAnsi" w:cs="Arial"/>
          <w:color w:val="333333"/>
        </w:rPr>
        <w:t>, and submits to an internationally supervised audit of the government’s books during the Chavez years;</w:t>
      </w:r>
    </w:p>
    <w:p w:rsidR="00CD4598" w:rsidRPr="0040714F" w:rsidRDefault="00CD4598" w:rsidP="00CD4598">
      <w:pPr>
        <w:numPr>
          <w:ilvl w:val="0"/>
          <w:numId w:val="1"/>
        </w:numPr>
        <w:shd w:val="clear" w:color="auto" w:fill="FFFFFF"/>
        <w:spacing w:before="120"/>
        <w:ind w:left="121"/>
        <w:rPr>
          <w:rFonts w:asciiTheme="minorHAnsi" w:eastAsia="Times New Roman" w:hAnsiTheme="minorHAnsi" w:cs="Arial"/>
          <w:color w:val="333333"/>
        </w:rPr>
      </w:pPr>
      <w:r w:rsidRPr="0040714F">
        <w:rPr>
          <w:rFonts w:asciiTheme="minorHAnsi" w:eastAsia="Times New Roman" w:hAnsiTheme="minorHAnsi" w:cs="Arial"/>
          <w:color w:val="333333"/>
        </w:rPr>
        <w:t>Takes steps to privatize PDVSA to bring in international equity partners with the expertise and financial capacity to restore PDVSA to the high level of professional operational and managerial expertise for which it was widely respected prior to 1999;</w:t>
      </w:r>
    </w:p>
    <w:p w:rsidR="00CD4598" w:rsidRPr="0040714F" w:rsidRDefault="00CD4598" w:rsidP="00CD4598">
      <w:pPr>
        <w:numPr>
          <w:ilvl w:val="0"/>
          <w:numId w:val="1"/>
        </w:numPr>
        <w:shd w:val="clear" w:color="auto" w:fill="FFFFFF"/>
        <w:spacing w:before="120"/>
        <w:ind w:left="121"/>
        <w:rPr>
          <w:rFonts w:asciiTheme="minorHAnsi" w:eastAsia="Times New Roman" w:hAnsiTheme="minorHAnsi" w:cs="Arial"/>
          <w:color w:val="333333"/>
        </w:rPr>
      </w:pPr>
      <w:r w:rsidRPr="0040714F">
        <w:rPr>
          <w:rStyle w:val="StyleBoldUnderline"/>
        </w:rPr>
        <w:t>Immediately stops all subsidies to Cuba and terminates wasteful and economically destabilizing subsidy programs</w:t>
      </w:r>
      <w:r w:rsidRPr="0040714F">
        <w:rPr>
          <w:rFonts w:asciiTheme="minorHAnsi" w:eastAsia="Times New Roman" w:hAnsiTheme="minorHAnsi" w:cs="Arial"/>
          <w:color w:val="333333"/>
        </w:rPr>
        <w:t xml:space="preserve"> such as </w:t>
      </w:r>
      <w:proofErr w:type="spellStart"/>
      <w:r w:rsidRPr="0040714F">
        <w:rPr>
          <w:rFonts w:asciiTheme="minorHAnsi" w:eastAsia="Times New Roman" w:hAnsiTheme="minorHAnsi" w:cs="Arial"/>
          <w:color w:val="333333"/>
        </w:rPr>
        <w:t>PetroCaribe</w:t>
      </w:r>
      <w:proofErr w:type="spellEnd"/>
      <w:r w:rsidRPr="0040714F">
        <w:rPr>
          <w:rFonts w:asciiTheme="minorHAnsi" w:eastAsia="Times New Roman" w:hAnsiTheme="minorHAnsi" w:cs="Arial"/>
          <w:color w:val="333333"/>
        </w:rPr>
        <w:t xml:space="preserve"> and ALBA;</w:t>
      </w:r>
    </w:p>
    <w:p w:rsidR="00CD4598" w:rsidRPr="0040714F" w:rsidRDefault="00CD4598" w:rsidP="00CD4598">
      <w:pPr>
        <w:numPr>
          <w:ilvl w:val="0"/>
          <w:numId w:val="1"/>
        </w:numPr>
        <w:shd w:val="clear" w:color="auto" w:fill="FFFFFF"/>
        <w:spacing w:before="120"/>
        <w:ind w:left="121"/>
        <w:rPr>
          <w:rFonts w:asciiTheme="minorHAnsi" w:eastAsia="Times New Roman" w:hAnsiTheme="minorHAnsi" w:cs="Arial"/>
          <w:color w:val="333333"/>
        </w:rPr>
      </w:pPr>
      <w:r w:rsidRPr="0040714F">
        <w:rPr>
          <w:rStyle w:val="StyleBoldUnderline"/>
        </w:rPr>
        <w:t>Ceases cooperation with international state sponsors of terrorism</w:t>
      </w:r>
      <w:r w:rsidRPr="0040714F">
        <w:rPr>
          <w:rFonts w:asciiTheme="minorHAnsi" w:eastAsia="Times New Roman" w:hAnsiTheme="minorHAnsi" w:cs="Arial"/>
          <w:color w:val="333333"/>
        </w:rPr>
        <w:t xml:space="preserve"> (such as Iran) </w:t>
      </w:r>
      <w:r w:rsidRPr="0040714F">
        <w:rPr>
          <w:rStyle w:val="StyleBoldUnderline"/>
        </w:rPr>
        <w:t xml:space="preserve">and joins the international community’s cooperative efforts in the fight against transnational crime, </w:t>
      </w:r>
      <w:proofErr w:type="spellStart"/>
      <w:r w:rsidRPr="0040714F">
        <w:rPr>
          <w:rStyle w:val="StyleBoldUnderline"/>
        </w:rPr>
        <w:t>narco</w:t>
      </w:r>
      <w:proofErr w:type="spellEnd"/>
      <w:r w:rsidRPr="0040714F">
        <w:rPr>
          <w:rStyle w:val="StyleBoldUnderline"/>
        </w:rPr>
        <w:t>-trafficking, and terrorism;</w:t>
      </w:r>
      <w:r w:rsidRPr="0040714F">
        <w:rPr>
          <w:rFonts w:asciiTheme="minorHAnsi" w:eastAsia="Times New Roman" w:hAnsiTheme="minorHAnsi" w:cs="Arial"/>
          <w:color w:val="333333"/>
        </w:rPr>
        <w:t xml:space="preserve"> </w:t>
      </w:r>
      <w:r w:rsidRPr="0040714F">
        <w:rPr>
          <w:rStyle w:val="StyleBoldUnderline"/>
        </w:rPr>
        <w:t>and</w:t>
      </w:r>
    </w:p>
    <w:p w:rsidR="00CD4598" w:rsidRPr="0040714F" w:rsidRDefault="00CD4598" w:rsidP="00CD4598">
      <w:pPr>
        <w:numPr>
          <w:ilvl w:val="0"/>
          <w:numId w:val="1"/>
        </w:numPr>
        <w:shd w:val="clear" w:color="auto" w:fill="FFFFFF"/>
        <w:spacing w:before="120"/>
        <w:ind w:left="121"/>
        <w:rPr>
          <w:rFonts w:asciiTheme="minorHAnsi" w:eastAsia="Times New Roman" w:hAnsiTheme="minorHAnsi" w:cs="Arial"/>
          <w:color w:val="333333"/>
        </w:rPr>
      </w:pPr>
      <w:r w:rsidRPr="0040714F">
        <w:rPr>
          <w:rStyle w:val="StyleBoldUnderline"/>
        </w:rPr>
        <w:t>Restores freedom of the press and access to information for all Venezuelans</w:t>
      </w:r>
      <w:r w:rsidRPr="0040714F">
        <w:rPr>
          <w:rFonts w:asciiTheme="minorHAnsi" w:eastAsia="Times New Roman" w:hAnsiTheme="minorHAnsi" w:cs="Arial"/>
          <w:color w:val="333333"/>
        </w:rPr>
        <w:t>.</w:t>
      </w:r>
    </w:p>
    <w:p w:rsidR="00CD4598" w:rsidRDefault="00CD4598" w:rsidP="00CD4598">
      <w:r w:rsidRPr="0040714F">
        <w:t>The foundations of economic freedom in Venezuela were severely weakened during the 14-year misrule by Chavez. Although Chavez’s death may aggravate instability and further polarize Venezuela, it need not be that way. Venezuela is in need of immediate and sweeping reforms, but these changes will take time, effort, determination, and, above all, dedicated reformers in Venezuela. The Obama Administration should step into the breach with active and forward-looking policies to bring Venezuela back into the globalized economic system.</w:t>
      </w:r>
    </w:p>
    <w:p w:rsidR="00955335" w:rsidRDefault="00955335" w:rsidP="00955335">
      <w:pPr>
        <w:pStyle w:val="Heading3"/>
      </w:pPr>
      <w:r>
        <w:lastRenderedPageBreak/>
        <w:t xml:space="preserve">AT: </w:t>
      </w:r>
      <w:r w:rsidR="00CD4598">
        <w:t xml:space="preserve">Perm - </w:t>
      </w:r>
      <w:r>
        <w:t>Condition Something Else</w:t>
      </w:r>
    </w:p>
    <w:p w:rsidR="00955335" w:rsidRPr="007C1A4A" w:rsidRDefault="00955335" w:rsidP="00955335">
      <w:pPr>
        <w:pStyle w:val="Heading4"/>
      </w:pPr>
      <w:r w:rsidRPr="007C1A4A">
        <w:t>The US must use</w:t>
      </w:r>
      <w:r w:rsidR="00CD4598">
        <w:t xml:space="preserve"> energy sector</w:t>
      </w:r>
      <w:r w:rsidRPr="007C1A4A">
        <w:t xml:space="preserve"> leverage in order to </w:t>
      </w:r>
      <w:r w:rsidR="00CD4598">
        <w:t>pressure</w:t>
      </w:r>
      <w:r w:rsidRPr="007C1A4A">
        <w:t xml:space="preserve"> </w:t>
      </w:r>
      <w:proofErr w:type="spellStart"/>
      <w:r w:rsidRPr="007C1A4A">
        <w:t>Maduro</w:t>
      </w:r>
      <w:proofErr w:type="spellEnd"/>
    </w:p>
    <w:p w:rsidR="00955335" w:rsidRPr="007C1A4A" w:rsidRDefault="00955335" w:rsidP="00955335">
      <w:pPr>
        <w:rPr>
          <w:rStyle w:val="StyleStyleBold12pt"/>
        </w:rPr>
      </w:pPr>
      <w:proofErr w:type="spellStart"/>
      <w:r w:rsidRPr="007C1A4A">
        <w:rPr>
          <w:rStyle w:val="StyleStyleBold12pt"/>
        </w:rPr>
        <w:t>Walser</w:t>
      </w:r>
      <w:proofErr w:type="spellEnd"/>
      <w:r w:rsidRPr="007C1A4A">
        <w:rPr>
          <w:rStyle w:val="StyleStyleBold12pt"/>
        </w:rPr>
        <w:t>, Ph.D. Senior Policy Analyst, 13</w:t>
      </w:r>
    </w:p>
    <w:p w:rsidR="00955335" w:rsidRDefault="00955335" w:rsidP="00955335">
      <w:r>
        <w:t>(Ray</w:t>
      </w:r>
      <w:proofErr w:type="gramStart"/>
      <w:r>
        <w:t>,3</w:t>
      </w:r>
      <w:proofErr w:type="gramEnd"/>
      <w:r>
        <w:t>/18/13,“Beware of Venezuela’s Paranoid Anti-Americanism” ,</w:t>
      </w:r>
      <w:hyperlink r:id="rId30" w:history="1">
        <w:r w:rsidRPr="008328C5">
          <w:rPr>
            <w:rStyle w:val="Hyperlink"/>
          </w:rPr>
          <w:t>http://blog.heritage.org/2013/03/18/beware-of-venezuelas-paranoid-anti-americanism/</w:t>
        </w:r>
      </w:hyperlink>
      <w:r>
        <w:t>, Accessed 7/7/13,I.K)</w:t>
      </w:r>
    </w:p>
    <w:p w:rsidR="00955335" w:rsidRPr="007C1A4A" w:rsidRDefault="00955335" w:rsidP="00955335">
      <w:pPr>
        <w:rPr>
          <w:rStyle w:val="StyleBoldUnderline"/>
        </w:rPr>
      </w:pPr>
      <w:r>
        <w:t xml:space="preserve">Attacks on the U.S. are integral to the strategy of </w:t>
      </w:r>
      <w:proofErr w:type="spellStart"/>
      <w:r>
        <w:t>Maduro</w:t>
      </w:r>
      <w:proofErr w:type="spellEnd"/>
      <w:r>
        <w:t xml:space="preserve"> and the inner </w:t>
      </w:r>
      <w:proofErr w:type="spellStart"/>
      <w:r>
        <w:t>Chavista</w:t>
      </w:r>
      <w:proofErr w:type="spellEnd"/>
      <w:r>
        <w:t xml:space="preserve"> circle. Their current course aims to inflame the nationalistic militancy of Chavez’s followers. It is a calculated effort to distract Venezuelan voters from grave violations of the constitutional order and stark domestic challenges—inflation, fiscal deficits, devaluations, crime, and increasing food shortages—that have worsened since </w:t>
      </w:r>
      <w:proofErr w:type="spellStart"/>
      <w:r>
        <w:t>Maduro</w:t>
      </w:r>
      <w:proofErr w:type="spellEnd"/>
      <w:r>
        <w:t xml:space="preserve"> took de facto control of the government in early December 2012. Governability and stability in Venezuela before and after the elections could become a major challenge. The Miami Herald’s veteran Venezuela watcher Andres Oppenheimer suggests that the April 14 elections will be neither fair nor genuinely free. </w:t>
      </w:r>
      <w:proofErr w:type="spellStart"/>
      <w:r w:rsidRPr="007C1A4A">
        <w:rPr>
          <w:rStyle w:val="StyleBoldUnderline"/>
        </w:rPr>
        <w:t>Maduro’s</w:t>
      </w:r>
      <w:proofErr w:type="spellEnd"/>
      <w:r w:rsidRPr="007C1A4A">
        <w:rPr>
          <w:rStyle w:val="StyleBoldUnderline"/>
        </w:rPr>
        <w:t xml:space="preserve"> wild accusations also lower expectations for swift improvement in relations with the U.S. The limited leverage that the U.S. still poses over Venezuela resides in its commercial, financial, and energy links and in the frayed democratic consensus in the inter-American community. Like it or not, the Obama Administration finds itself drawn into Venezuela’s growing crisis of governability caused by the increasingly irresponsible behavior of Chavez knock-offs like </w:t>
      </w:r>
      <w:proofErr w:type="spellStart"/>
      <w:r w:rsidRPr="007C1A4A">
        <w:rPr>
          <w:rStyle w:val="StyleBoldUnderline"/>
        </w:rPr>
        <w:t>Maduro</w:t>
      </w:r>
      <w:proofErr w:type="spellEnd"/>
      <w:r w:rsidRPr="007C1A4A">
        <w:rPr>
          <w:rStyle w:val="StyleBoldUnderline"/>
        </w:rPr>
        <w:t>.</w:t>
      </w:r>
    </w:p>
    <w:p w:rsidR="00955335" w:rsidRDefault="00CD4598" w:rsidP="00955335">
      <w:pPr>
        <w:pStyle w:val="Heading3"/>
      </w:pPr>
      <w:r>
        <w:lastRenderedPageBreak/>
        <w:t>AT: Venezuela Says No</w:t>
      </w:r>
    </w:p>
    <w:p w:rsidR="00955335" w:rsidRDefault="00955335" w:rsidP="00955335">
      <w:pPr>
        <w:pStyle w:val="Heading4"/>
      </w:pPr>
      <w:r>
        <w:t xml:space="preserve">Despite recent tensions, </w:t>
      </w:r>
      <w:proofErr w:type="spellStart"/>
      <w:r>
        <w:t>Maduro</w:t>
      </w:r>
      <w:proofErr w:type="spellEnd"/>
      <w:r>
        <w:t xml:space="preserve"> wishes to increase relations with the United States</w:t>
      </w:r>
    </w:p>
    <w:p w:rsidR="00955335" w:rsidRPr="00AE26D4" w:rsidRDefault="00955335" w:rsidP="00955335">
      <w:pPr>
        <w:rPr>
          <w:rStyle w:val="StyleStyleBold12pt"/>
        </w:rPr>
      </w:pPr>
      <w:r>
        <w:rPr>
          <w:rStyle w:val="StyleStyleBold12pt"/>
        </w:rPr>
        <w:t>Jamison, International Politics at Georgetown University, 2013</w:t>
      </w:r>
    </w:p>
    <w:p w:rsidR="00955335" w:rsidRDefault="00955335" w:rsidP="00955335">
      <w:pPr>
        <w:rPr>
          <w:color w:val="000000"/>
          <w:sz w:val="24"/>
        </w:rPr>
      </w:pPr>
      <w:r>
        <w:rPr>
          <w:color w:val="000000"/>
          <w:sz w:val="24"/>
        </w:rPr>
        <w:t>[Anne, 4/27/13</w:t>
      </w:r>
      <w:r w:rsidRPr="00AE26D4">
        <w:rPr>
          <w:color w:val="000000"/>
          <w:sz w:val="24"/>
        </w:rPr>
        <w:t xml:space="preserve">, </w:t>
      </w:r>
      <w:proofErr w:type="spellStart"/>
      <w:r>
        <w:rPr>
          <w:color w:val="000000"/>
          <w:sz w:val="24"/>
        </w:rPr>
        <w:t>Policymic</w:t>
      </w:r>
      <w:proofErr w:type="spellEnd"/>
      <w:r w:rsidRPr="00AE26D4">
        <w:rPr>
          <w:color w:val="000000"/>
          <w:sz w:val="24"/>
        </w:rPr>
        <w:t>, “</w:t>
      </w:r>
      <w:proofErr w:type="spellStart"/>
      <w:r>
        <w:rPr>
          <w:color w:val="000000"/>
          <w:sz w:val="24"/>
        </w:rPr>
        <w:t>Maduro</w:t>
      </w:r>
      <w:proofErr w:type="spellEnd"/>
      <w:r>
        <w:rPr>
          <w:color w:val="000000"/>
          <w:sz w:val="24"/>
        </w:rPr>
        <w:t xml:space="preserve"> Venezuela: He </w:t>
      </w:r>
      <w:proofErr w:type="spellStart"/>
      <w:r>
        <w:rPr>
          <w:color w:val="000000"/>
          <w:sz w:val="24"/>
        </w:rPr>
        <w:t>wont</w:t>
      </w:r>
      <w:proofErr w:type="spellEnd"/>
      <w:r>
        <w:rPr>
          <w:color w:val="000000"/>
          <w:sz w:val="24"/>
        </w:rPr>
        <w:t xml:space="preserve"> usher in a new era of U.S.-Venezuela relations, and that’s OK</w:t>
      </w:r>
      <w:r w:rsidRPr="00AE26D4">
        <w:rPr>
          <w:color w:val="000000"/>
          <w:sz w:val="24"/>
        </w:rPr>
        <w:t>,”</w:t>
      </w:r>
      <w:r>
        <w:rPr>
          <w:color w:val="000000"/>
          <w:sz w:val="24"/>
        </w:rPr>
        <w:t>http://www.policymic.com/articles/40027/maduro-venezuela-he-won-t-usher-in-a-new-era-of-u-s--venezuela-relations-and-that-s-ok</w:t>
      </w:r>
      <w:r w:rsidRPr="00AE26D4">
        <w:rPr>
          <w:color w:val="000000"/>
          <w:sz w:val="24"/>
        </w:rPr>
        <w:t xml:space="preserve">, </w:t>
      </w:r>
      <w:r>
        <w:rPr>
          <w:color w:val="000000"/>
          <w:sz w:val="24"/>
        </w:rPr>
        <w:t>7/5/13</w:t>
      </w:r>
      <w:r w:rsidRPr="00AE26D4">
        <w:rPr>
          <w:color w:val="000000"/>
          <w:sz w:val="24"/>
        </w:rPr>
        <w:t xml:space="preserve">, </w:t>
      </w:r>
      <w:r>
        <w:rPr>
          <w:color w:val="000000"/>
          <w:sz w:val="24"/>
        </w:rPr>
        <w:t>TZ]</w:t>
      </w:r>
    </w:p>
    <w:p w:rsidR="00955335" w:rsidRPr="005B50B8" w:rsidRDefault="00955335" w:rsidP="00955335">
      <w:pPr>
        <w:rPr>
          <w:color w:val="000000"/>
          <w:sz w:val="24"/>
        </w:rPr>
      </w:pPr>
    </w:p>
    <w:p w:rsidR="00955335" w:rsidRDefault="00955335" w:rsidP="00955335">
      <w:r w:rsidRPr="005B50B8">
        <w:t xml:space="preserve">The April 19 inauguration of </w:t>
      </w:r>
      <w:proofErr w:type="spellStart"/>
      <w:r w:rsidRPr="005B50B8">
        <w:t>Nicolás</w:t>
      </w:r>
      <w:proofErr w:type="spellEnd"/>
      <w:r w:rsidRPr="005B50B8">
        <w:t xml:space="preserve"> </w:t>
      </w:r>
      <w:proofErr w:type="spellStart"/>
      <w:r w:rsidRPr="005B50B8">
        <w:t>Maduro</w:t>
      </w:r>
      <w:proofErr w:type="spellEnd"/>
      <w:r w:rsidRPr="005B50B8">
        <w:t>, vice president of Venezuela under the recently deceased Hugo Chávez, has the world debating whether or not the self-proclaimed "son of Chávez" could lead to improved relations with the United States.</w:t>
      </w:r>
      <w:r w:rsidRPr="005B50B8">
        <w:rPr>
          <w:sz w:val="12"/>
        </w:rPr>
        <w:t xml:space="preserve">¶ </w:t>
      </w:r>
      <w:proofErr w:type="gramStart"/>
      <w:r w:rsidRPr="005B50B8">
        <w:t>However,</w:t>
      </w:r>
      <w:proofErr w:type="gramEnd"/>
      <w:r w:rsidRPr="005B50B8">
        <w:t xml:space="preserve"> the question isn't as relevant as we are making it out to be. </w:t>
      </w:r>
      <w:r w:rsidRPr="005B50B8">
        <w:rPr>
          <w:rStyle w:val="StyleBoldUnderline"/>
        </w:rPr>
        <w:t>The U.S. and Venezuela have for years managed to cooperate economically</w:t>
      </w:r>
      <w:r w:rsidRPr="005B50B8">
        <w:t xml:space="preserve">, despite all the heated political rhetoric you read about in the media, </w:t>
      </w:r>
      <w:r w:rsidRPr="005B50B8">
        <w:rPr>
          <w:rStyle w:val="StyleBoldUnderline"/>
        </w:rPr>
        <w:t>and they'll likely continue to do so.¶</w:t>
      </w:r>
      <w:r w:rsidRPr="005B50B8">
        <w:rPr>
          <w:sz w:val="12"/>
        </w:rPr>
        <w:t xml:space="preserve"> </w:t>
      </w:r>
      <w:proofErr w:type="gramStart"/>
      <w:r w:rsidRPr="005B50B8">
        <w:t>Before</w:t>
      </w:r>
      <w:proofErr w:type="gramEnd"/>
      <w:r w:rsidRPr="005B50B8">
        <w:t xml:space="preserve"> we tackle the future of diplomatic relations, allow me to offer a brief history of the tumultuous relationship shared by Venezuela and the U.S. in the past 14 years. Let's begin with the nasty break-up that occurred when Hugo Chávez assumed office in 1999. Prior to Chávez, the U.S. and Venezuela enjoyed a rather blissful diplomatic and economic relationship, complemented by the shared ambition to curb illegal drug production and distribution. This strong relationship between the two countries existed under the government of conservative neoliberal Rafael Caldera (President of Venezuela 1969-1974; 1994-1999).</w:t>
      </w:r>
      <w:r w:rsidRPr="005B50B8">
        <w:rPr>
          <w:sz w:val="12"/>
        </w:rPr>
        <w:t xml:space="preserve">¶ </w:t>
      </w:r>
      <w:proofErr w:type="gramStart"/>
      <w:r w:rsidRPr="005B50B8">
        <w:t>In</w:t>
      </w:r>
      <w:proofErr w:type="gramEnd"/>
      <w:r w:rsidRPr="005B50B8">
        <w:t xml:space="preserve"> 1999 things began to go downhill, and were hardly helped by the controversy over the Bush administration’s support for the failed coup attempt against Chávez. In 2005 the two countries stopped working together to fight illegal drugs. Then, in 2006, there was Chávez's infamous speech to the United Nations in which he referred to George W. Bush as the devil. In 2008 Venezuela broke off diplomatic ties with the U.S. altogether out of solidarity with its ally Bolivia, but </w:t>
      </w:r>
      <w:r w:rsidRPr="005B50B8">
        <w:rPr>
          <w:rStyle w:val="StyleBoldUnderline"/>
        </w:rPr>
        <w:t>President Obama managed to patch things</w:t>
      </w:r>
      <w:r w:rsidRPr="005B50B8">
        <w:t xml:space="preserve"> up to an extent in June 2009. </w:t>
      </w:r>
      <w:r w:rsidRPr="005B50B8">
        <w:rPr>
          <w:rStyle w:val="StyleBoldUnderline"/>
        </w:rPr>
        <w:t>Ties between the two countries have been strained</w:t>
      </w:r>
      <w:r w:rsidRPr="005B50B8">
        <w:t xml:space="preserve"> (to the extent that neither country had an ambassador in the other’s capital since June 2010), </w:t>
      </w:r>
      <w:r w:rsidRPr="005B50B8">
        <w:rPr>
          <w:rStyle w:val="StyleBoldUnderline"/>
        </w:rPr>
        <w:t>until now, when the opportunity for an improved relationship has accompanied a new leader to the table</w:t>
      </w:r>
      <w:r w:rsidRPr="005B50B8">
        <w:t>. It is worth nothing that throughout diplomatic problems OPEC member Venezuela never stopped supplying oil, its biggest export, to the U.S., its biggest customer.</w:t>
      </w:r>
      <w:r w:rsidRPr="005B50B8">
        <w:rPr>
          <w:sz w:val="12"/>
        </w:rPr>
        <w:t xml:space="preserve">¶ </w:t>
      </w:r>
      <w:r w:rsidRPr="005B50B8">
        <w:t xml:space="preserve">Optimists cringed as </w:t>
      </w:r>
      <w:proofErr w:type="spellStart"/>
      <w:r w:rsidRPr="005B50B8">
        <w:t>Maduro</w:t>
      </w:r>
      <w:proofErr w:type="spellEnd"/>
      <w:r w:rsidRPr="005B50B8">
        <w:t xml:space="preserve"> employed a strong anti-American sentiment in his campaign to be Chávez. To be fair, it would have been hard to try and embody the spirit of Chávez without aggressively opposing the United States. </w:t>
      </w:r>
      <w:proofErr w:type="spellStart"/>
      <w:r w:rsidRPr="005B50B8">
        <w:t>Maduro</w:t>
      </w:r>
      <w:proofErr w:type="spellEnd"/>
      <w:r w:rsidRPr="005B50B8">
        <w:t xml:space="preserve"> even went so far as to suggest that the CIA was responsible for the cancer that killed Chávez on March 5.</w:t>
      </w:r>
      <w:r w:rsidRPr="005B50B8">
        <w:rPr>
          <w:sz w:val="12"/>
        </w:rPr>
        <w:t xml:space="preserve">¶ </w:t>
      </w:r>
      <w:proofErr w:type="gramStart"/>
      <w:r w:rsidRPr="005B50B8">
        <w:t>Albeit</w:t>
      </w:r>
      <w:proofErr w:type="gramEnd"/>
      <w:r w:rsidRPr="005B50B8">
        <w:t xml:space="preserve"> unsurprisingly, none of </w:t>
      </w:r>
      <w:proofErr w:type="spellStart"/>
      <w:r w:rsidRPr="005B50B8">
        <w:t>Maduro's</w:t>
      </w:r>
      <w:proofErr w:type="spellEnd"/>
      <w:r w:rsidRPr="005B50B8">
        <w:t xml:space="preserve"> rhetoric looked particularly promising. However</w:t>
      </w:r>
      <w:r w:rsidRPr="005B50B8">
        <w:rPr>
          <w:rStyle w:val="StyleBoldUnderline"/>
        </w:rPr>
        <w:t xml:space="preserve">, just before securing the election, </w:t>
      </w:r>
      <w:proofErr w:type="spellStart"/>
      <w:r w:rsidRPr="005B50B8">
        <w:rPr>
          <w:rStyle w:val="StyleBoldUnderline"/>
        </w:rPr>
        <w:t>Maduro</w:t>
      </w:r>
      <w:proofErr w:type="spellEnd"/>
      <w:r w:rsidRPr="005B50B8">
        <w:rPr>
          <w:rStyle w:val="StyleBoldUnderline"/>
        </w:rPr>
        <w:t xml:space="preserve"> contacted the former governor of New Mexico, Bill Richardson, who was in Caracas on behalf of the Organization of American States. </w:t>
      </w:r>
      <w:proofErr w:type="spellStart"/>
      <w:r w:rsidRPr="005B50B8">
        <w:rPr>
          <w:rStyle w:val="StyleBoldUnderline"/>
        </w:rPr>
        <w:t>Maduro</w:t>
      </w:r>
      <w:proofErr w:type="spellEnd"/>
      <w:r w:rsidRPr="005B50B8">
        <w:rPr>
          <w:rStyle w:val="StyleBoldUnderline"/>
        </w:rPr>
        <w:t xml:space="preserve"> said, according to an interview with Richardson, that "we want to improve the relationship with the U.S., regularize the relationship." </w:t>
      </w:r>
      <w:r w:rsidRPr="005B50B8">
        <w:t xml:space="preserve">Apparently the U.S. did not respond favorably to this, and subsequently supported a recount of the close election that declared </w:t>
      </w:r>
      <w:proofErr w:type="spellStart"/>
      <w:r w:rsidRPr="005B50B8">
        <w:t>Maduro</w:t>
      </w:r>
      <w:proofErr w:type="spellEnd"/>
      <w:r w:rsidRPr="005B50B8">
        <w:t xml:space="preserve"> the winner. </w:t>
      </w:r>
      <w:proofErr w:type="spellStart"/>
      <w:r w:rsidRPr="005B50B8">
        <w:t>Maduro</w:t>
      </w:r>
      <w:proofErr w:type="spellEnd"/>
      <w:r w:rsidRPr="005B50B8">
        <w:t xml:space="preserve"> hardly found this amusing in the aftermath of the 2000 Bush vs. Gore election, and referred to the actions of the U.S. as "brutal" and "vulgar."</w:t>
      </w:r>
      <w:r w:rsidRPr="005B50B8">
        <w:rPr>
          <w:sz w:val="12"/>
        </w:rPr>
        <w:t xml:space="preserve">¶ </w:t>
      </w:r>
      <w:r w:rsidRPr="005B50B8">
        <w:t xml:space="preserve">However, during a live television address on Tuesday, </w:t>
      </w:r>
      <w:proofErr w:type="spellStart"/>
      <w:r w:rsidRPr="005B50B8">
        <w:t>Maduro</w:t>
      </w:r>
      <w:proofErr w:type="spellEnd"/>
      <w:r w:rsidRPr="005B50B8">
        <w:t xml:space="preserve"> seemed to offer a conciliatory message. </w:t>
      </w:r>
      <w:r w:rsidRPr="005B50B8">
        <w:rPr>
          <w:rStyle w:val="StyleBoldUnderline"/>
        </w:rPr>
        <w:t>"We want to have the best ties with all the world's governments, and the U.S. government, but on the basis of respect. There can be no threats.</w:t>
      </w:r>
      <w:r w:rsidRPr="005B50B8">
        <w:t xml:space="preserve">" </w:t>
      </w:r>
      <w:r w:rsidRPr="005B50B8">
        <w:rPr>
          <w:rStyle w:val="StyleBoldUnderline"/>
        </w:rPr>
        <w:t xml:space="preserve">He also named </w:t>
      </w:r>
      <w:proofErr w:type="spellStart"/>
      <w:r w:rsidRPr="005B50B8">
        <w:rPr>
          <w:rStyle w:val="StyleBoldUnderline"/>
        </w:rPr>
        <w:t>Calixto</w:t>
      </w:r>
      <w:proofErr w:type="spellEnd"/>
      <w:r w:rsidRPr="005B50B8">
        <w:rPr>
          <w:rStyle w:val="StyleBoldUnderline"/>
        </w:rPr>
        <w:t xml:space="preserve"> Ortega the new charge </w:t>
      </w:r>
      <w:proofErr w:type="spellStart"/>
      <w:r w:rsidRPr="005B50B8">
        <w:rPr>
          <w:rStyle w:val="StyleBoldUnderline"/>
        </w:rPr>
        <w:t>d'affaires</w:t>
      </w:r>
      <w:proofErr w:type="spellEnd"/>
      <w:r w:rsidRPr="005B50B8">
        <w:rPr>
          <w:rStyle w:val="StyleBoldUnderline"/>
        </w:rPr>
        <w:t xml:space="preserve"> in Washington, doing so in hope of opening up a dialogue with the U.S. in the absence of an ambassador.¶ </w:t>
      </w:r>
      <w:proofErr w:type="spellStart"/>
      <w:r w:rsidRPr="005B50B8">
        <w:rPr>
          <w:rStyle w:val="StyleBoldUnderline"/>
        </w:rPr>
        <w:t>Maduro</w:t>
      </w:r>
      <w:proofErr w:type="spellEnd"/>
      <w:r w:rsidRPr="005B50B8">
        <w:rPr>
          <w:rStyle w:val="StyleBoldUnderline"/>
        </w:rPr>
        <w:t xml:space="preserve"> proceeded to proclaim that Venezuela "[hopes] one day to have respectful relations with the United States, a dialogue between equals, state-to-state."¶ </w:t>
      </w:r>
      <w:proofErr w:type="gramStart"/>
      <w:r w:rsidRPr="005B50B8">
        <w:rPr>
          <w:rStyle w:val="StyleBoldUnderline"/>
        </w:rPr>
        <w:t>These</w:t>
      </w:r>
      <w:proofErr w:type="gramEnd"/>
      <w:r w:rsidRPr="005B50B8">
        <w:rPr>
          <w:rStyle w:val="StyleBoldUnderline"/>
        </w:rPr>
        <w:t xml:space="preserve"> are, without question, steps in the right direction. </w:t>
      </w:r>
      <w:r w:rsidRPr="005B50B8">
        <w:t xml:space="preserve">They are not, however, reason to assume that diplomatic ties </w:t>
      </w:r>
      <w:r w:rsidRPr="005B50B8">
        <w:lastRenderedPageBreak/>
        <w:t>between the U.S. and Venezuela will get their happy ever after. Ultimately, if the 14 years of Chávez proved anything about relations between the two nations, they proved that their economic co-dependent relationship is not dependent on having a stable diplomatic relationship or any diplomatic relationship at all. Keeping that in mind, while both sides would prefer amicable diplomatic relations, they are not a matter of life or death. Their trade relationship is intact, and that is their priority.</w:t>
      </w:r>
    </w:p>
    <w:p w:rsidR="009D26F3" w:rsidRDefault="009D26F3" w:rsidP="009D26F3">
      <w:pPr>
        <w:pStyle w:val="Heading1"/>
      </w:pPr>
    </w:p>
    <w:p w:rsidR="009D26F3" w:rsidRDefault="009D26F3" w:rsidP="009D26F3">
      <w:pPr>
        <w:pStyle w:val="Heading1"/>
      </w:pPr>
      <w:r>
        <w:lastRenderedPageBreak/>
        <w:t>General - 2NC/1NR</w:t>
      </w:r>
    </w:p>
    <w:p w:rsidR="00895F12" w:rsidRDefault="009D26F3" w:rsidP="00895F12">
      <w:pPr>
        <w:pStyle w:val="Heading1"/>
      </w:pPr>
      <w:r>
        <w:lastRenderedPageBreak/>
        <w:t>Theory</w:t>
      </w:r>
    </w:p>
    <w:p w:rsidR="009D26F3" w:rsidRDefault="009D26F3" w:rsidP="009D26F3">
      <w:pPr>
        <w:pStyle w:val="Heading2"/>
      </w:pPr>
      <w:r>
        <w:lastRenderedPageBreak/>
        <w:t xml:space="preserve">2NC Conditions CP Good </w:t>
      </w:r>
    </w:p>
    <w:p w:rsidR="009D26F3" w:rsidRPr="00383381" w:rsidRDefault="009D26F3" w:rsidP="009D26F3">
      <w:pPr>
        <w:rPr>
          <w:b/>
        </w:rPr>
      </w:pPr>
      <w:r w:rsidRPr="00383381">
        <w:rPr>
          <w:b/>
        </w:rPr>
        <w:t>Conditions Counterplans are good—</w:t>
      </w:r>
    </w:p>
    <w:p w:rsidR="009D26F3" w:rsidRPr="00383381" w:rsidRDefault="009D26F3" w:rsidP="009D26F3">
      <w:pPr>
        <w:rPr>
          <w:b/>
        </w:rPr>
      </w:pPr>
    </w:p>
    <w:p w:rsidR="009D26F3" w:rsidRDefault="009D26F3" w:rsidP="009D26F3">
      <w:pPr>
        <w:rPr>
          <w:b/>
        </w:rPr>
      </w:pPr>
      <w:r w:rsidRPr="00383381">
        <w:rPr>
          <w:b/>
        </w:rPr>
        <w:t xml:space="preserve">Key to </w:t>
      </w:r>
      <w:proofErr w:type="spellStart"/>
      <w:r w:rsidRPr="00383381">
        <w:rPr>
          <w:b/>
        </w:rPr>
        <w:t>neg</w:t>
      </w:r>
      <w:proofErr w:type="spellEnd"/>
      <w:r w:rsidRPr="00383381">
        <w:rPr>
          <w:b/>
        </w:rPr>
        <w:t xml:space="preserve"> ground—holding the </w:t>
      </w:r>
      <w:proofErr w:type="spellStart"/>
      <w:r w:rsidRPr="00383381">
        <w:rPr>
          <w:b/>
        </w:rPr>
        <w:t>aff</w:t>
      </w:r>
      <w:proofErr w:type="spellEnd"/>
      <w:r w:rsidRPr="00383381">
        <w:rPr>
          <w:b/>
        </w:rPr>
        <w:t xml:space="preserve"> to immediacy and solely governmental action is critical to politics and perception DAs—that the majority of negative ground this year—they cause one-side debate which kills clash and research because there’s no incentive to do neg work—internal link turns in-round education and destroys the only portable skill from debate</w:t>
      </w:r>
    </w:p>
    <w:p w:rsidR="009D26F3" w:rsidRDefault="009D26F3" w:rsidP="009D26F3">
      <w:pPr>
        <w:rPr>
          <w:b/>
        </w:rPr>
      </w:pPr>
    </w:p>
    <w:p w:rsidR="009D26F3" w:rsidRDefault="009D26F3" w:rsidP="009D26F3">
      <w:pPr>
        <w:rPr>
          <w:b/>
        </w:rPr>
      </w:pPr>
      <w:r>
        <w:rPr>
          <w:b/>
        </w:rPr>
        <w:t>Key to strategic thinking—increases avenues for discussion which enhances quality debate and education</w:t>
      </w:r>
    </w:p>
    <w:p w:rsidR="009D26F3" w:rsidRDefault="009D26F3" w:rsidP="009D26F3">
      <w:pPr>
        <w:rPr>
          <w:b/>
        </w:rPr>
      </w:pPr>
    </w:p>
    <w:p w:rsidR="009D26F3" w:rsidRDefault="009D26F3" w:rsidP="009D26F3">
      <w:pPr>
        <w:rPr>
          <w:b/>
        </w:rPr>
      </w:pPr>
      <w:r>
        <w:rPr>
          <w:b/>
        </w:rPr>
        <w:t>Counterplan guarantees ground—inherency means there’s opposition to the condition in the status quo by affected parties</w:t>
      </w:r>
    </w:p>
    <w:p w:rsidR="009D26F3" w:rsidRDefault="009D26F3" w:rsidP="009D26F3">
      <w:pPr>
        <w:rPr>
          <w:b/>
          <w:szCs w:val="20"/>
        </w:rPr>
      </w:pPr>
    </w:p>
    <w:p w:rsidR="009D26F3" w:rsidRDefault="009D26F3" w:rsidP="009D26F3">
      <w:pPr>
        <w:rPr>
          <w:b/>
          <w:szCs w:val="20"/>
        </w:rPr>
      </w:pPr>
      <w:r>
        <w:rPr>
          <w:b/>
          <w:szCs w:val="20"/>
        </w:rPr>
        <w:t>Net benefits check abuse—</w:t>
      </w:r>
      <w:proofErr w:type="spellStart"/>
      <w:r>
        <w:rPr>
          <w:b/>
          <w:szCs w:val="20"/>
        </w:rPr>
        <w:t>aff</w:t>
      </w:r>
      <w:proofErr w:type="spellEnd"/>
      <w:r>
        <w:rPr>
          <w:b/>
          <w:szCs w:val="20"/>
        </w:rPr>
        <w:t xml:space="preserve"> can straight turn the net benefit</w:t>
      </w:r>
    </w:p>
    <w:p w:rsidR="009D26F3" w:rsidRDefault="009D26F3" w:rsidP="009D26F3">
      <w:pPr>
        <w:rPr>
          <w:b/>
        </w:rPr>
      </w:pPr>
    </w:p>
    <w:p w:rsidR="009D26F3" w:rsidRDefault="009D26F3" w:rsidP="009D26F3">
      <w:pPr>
        <w:rPr>
          <w:b/>
        </w:rPr>
      </w:pPr>
      <w:r>
        <w:rPr>
          <w:b/>
        </w:rPr>
        <w:t xml:space="preserve">Counter-interpretation: Conditions CPs are legitimate if their net benefits justify the status quo—means debates are topic specific and predictable—solves all of their offense </w:t>
      </w:r>
    </w:p>
    <w:p w:rsidR="009D26F3" w:rsidRDefault="009D26F3" w:rsidP="009D26F3">
      <w:pPr>
        <w:rPr>
          <w:b/>
        </w:rPr>
      </w:pPr>
    </w:p>
    <w:p w:rsidR="009D26F3" w:rsidRDefault="009D26F3" w:rsidP="009D26F3">
      <w:pPr>
        <w:rPr>
          <w:b/>
        </w:rPr>
      </w:pPr>
      <w:r>
        <w:rPr>
          <w:b/>
        </w:rPr>
        <w:t>Default to theoretical reasonability—we just have to win we don’t destroy debate, not that we make it perfect</w:t>
      </w:r>
    </w:p>
    <w:p w:rsidR="009D26F3" w:rsidRDefault="009D26F3" w:rsidP="009D26F3">
      <w:pPr>
        <w:rPr>
          <w:b/>
        </w:rPr>
      </w:pPr>
    </w:p>
    <w:p w:rsidR="009D26F3" w:rsidRPr="00383381" w:rsidRDefault="009D26F3" w:rsidP="009D26F3">
      <w:pPr>
        <w:rPr>
          <w:b/>
        </w:rPr>
      </w:pPr>
      <w:r>
        <w:rPr>
          <w:b/>
        </w:rPr>
        <w:t xml:space="preserve">Reject the argument, not the team—no precedent is set by voting on Conditions theory </w:t>
      </w:r>
    </w:p>
    <w:p w:rsidR="009D26F3" w:rsidRDefault="009D26F3" w:rsidP="009D26F3"/>
    <w:p w:rsidR="009D26F3" w:rsidRDefault="009D26F3" w:rsidP="009D26F3">
      <w:pPr>
        <w:pStyle w:val="Heading2"/>
      </w:pPr>
      <w:r>
        <w:lastRenderedPageBreak/>
        <w:t>2NC AT Textual Competition</w:t>
      </w:r>
    </w:p>
    <w:p w:rsidR="009D26F3" w:rsidRDefault="009D26F3" w:rsidP="009D26F3">
      <w:pPr>
        <w:rPr>
          <w:b/>
        </w:rPr>
      </w:pPr>
      <w:bookmarkStart w:id="1" w:name="_Toc51068731"/>
      <w:r>
        <w:rPr>
          <w:b/>
        </w:rPr>
        <w:t>Evaluating whether two policies can practically co-exist is best:</w:t>
      </w:r>
      <w:bookmarkEnd w:id="1"/>
    </w:p>
    <w:p w:rsidR="009D26F3" w:rsidRDefault="009D26F3" w:rsidP="009D26F3">
      <w:pPr>
        <w:rPr>
          <w:b/>
        </w:rPr>
      </w:pPr>
    </w:p>
    <w:p w:rsidR="009D26F3" w:rsidRDefault="009D26F3" w:rsidP="009D26F3">
      <w:pPr>
        <w:rPr>
          <w:b/>
          <w:szCs w:val="20"/>
        </w:rPr>
      </w:pPr>
      <w:r>
        <w:rPr>
          <w:b/>
          <w:szCs w:val="20"/>
        </w:rPr>
        <w:t xml:space="preserve">We meet—The Counterplan still competes textually because the plan text uses words like will or should that imply unconditional and guaranteed enforcement. </w:t>
      </w:r>
    </w:p>
    <w:p w:rsidR="009D26F3" w:rsidRDefault="009D26F3" w:rsidP="009D26F3">
      <w:pPr>
        <w:rPr>
          <w:b/>
          <w:szCs w:val="20"/>
          <w:u w:val="single"/>
        </w:rPr>
      </w:pPr>
    </w:p>
    <w:p w:rsidR="009D26F3" w:rsidRDefault="009D26F3" w:rsidP="009D26F3">
      <w:pPr>
        <w:rPr>
          <w:b/>
          <w:szCs w:val="20"/>
        </w:rPr>
      </w:pPr>
      <w:r>
        <w:rPr>
          <w:b/>
          <w:szCs w:val="20"/>
          <w:u w:val="single"/>
        </w:rPr>
        <w:t>Counterplan Ground</w:t>
      </w:r>
      <w:r>
        <w:rPr>
          <w:b/>
          <w:szCs w:val="20"/>
        </w:rPr>
        <w:t xml:space="preserve">—textual competition destroys our ability to counterplan in uniqueness by making “ban the plan” non-competitive, which is critical to ground. The </w:t>
      </w:r>
      <w:proofErr w:type="spellStart"/>
      <w:r>
        <w:rPr>
          <w:b/>
          <w:szCs w:val="20"/>
        </w:rPr>
        <w:t>aff</w:t>
      </w:r>
      <w:proofErr w:type="spellEnd"/>
      <w:r>
        <w:rPr>
          <w:b/>
          <w:szCs w:val="20"/>
        </w:rPr>
        <w:t xml:space="preserve"> can always rearrange words or letter to make all counterplans not competitive.</w:t>
      </w:r>
    </w:p>
    <w:p w:rsidR="009D26F3" w:rsidRDefault="009D26F3" w:rsidP="009D26F3">
      <w:pPr>
        <w:rPr>
          <w:b/>
          <w:szCs w:val="20"/>
        </w:rPr>
      </w:pPr>
    </w:p>
    <w:p w:rsidR="009D26F3" w:rsidRDefault="009D26F3" w:rsidP="009D26F3">
      <w:pPr>
        <w:rPr>
          <w:b/>
          <w:szCs w:val="20"/>
        </w:rPr>
      </w:pPr>
      <w:r>
        <w:rPr>
          <w:b/>
          <w:szCs w:val="20"/>
          <w:u w:val="single"/>
        </w:rPr>
        <w:t>Hurts Education and Clash</w:t>
      </w:r>
      <w:r>
        <w:rPr>
          <w:b/>
          <w:szCs w:val="20"/>
        </w:rPr>
        <w:t xml:space="preserve">—debating about various interpretations of texts better simulates critical thought and allows more clash because you can read </w:t>
      </w:r>
      <w:proofErr w:type="spellStart"/>
      <w:r>
        <w:rPr>
          <w:b/>
          <w:szCs w:val="20"/>
        </w:rPr>
        <w:t>disads</w:t>
      </w:r>
      <w:proofErr w:type="spellEnd"/>
      <w:r>
        <w:rPr>
          <w:b/>
          <w:szCs w:val="20"/>
        </w:rPr>
        <w:t xml:space="preserve"> and turns off of the effects of the policy instead of only evaluating the words in a vacuum. </w:t>
      </w:r>
    </w:p>
    <w:p w:rsidR="009D26F3" w:rsidRDefault="009D26F3" w:rsidP="009D26F3">
      <w:pPr>
        <w:rPr>
          <w:b/>
          <w:szCs w:val="20"/>
        </w:rPr>
      </w:pPr>
    </w:p>
    <w:p w:rsidR="009D26F3" w:rsidRDefault="009D26F3" w:rsidP="009D26F3">
      <w:pPr>
        <w:rPr>
          <w:b/>
          <w:szCs w:val="20"/>
        </w:rPr>
      </w:pPr>
      <w:proofErr w:type="spellStart"/>
      <w:r>
        <w:rPr>
          <w:b/>
          <w:szCs w:val="20"/>
          <w:u w:val="single"/>
        </w:rPr>
        <w:t>Its</w:t>
      </w:r>
      <w:proofErr w:type="spellEnd"/>
      <w:r>
        <w:rPr>
          <w:b/>
          <w:szCs w:val="20"/>
          <w:u w:val="single"/>
        </w:rPr>
        <w:t xml:space="preserve"> bad for the Aff too</w:t>
      </w:r>
      <w:r>
        <w:rPr>
          <w:b/>
          <w:szCs w:val="20"/>
        </w:rPr>
        <w:t xml:space="preserve">—it allows counterplans to exclude a word from the plan or replace acronyms or hyphens and win on dumb net benefits like E-prime and </w:t>
      </w:r>
      <w:proofErr w:type="spellStart"/>
      <w:r>
        <w:rPr>
          <w:b/>
          <w:szCs w:val="20"/>
        </w:rPr>
        <w:t>Marcouse</w:t>
      </w:r>
      <w:proofErr w:type="spellEnd"/>
      <w:r>
        <w:rPr>
          <w:b/>
          <w:szCs w:val="20"/>
        </w:rPr>
        <w:t>.</w:t>
      </w:r>
    </w:p>
    <w:p w:rsidR="009D26F3" w:rsidRDefault="009D26F3" w:rsidP="009D26F3"/>
    <w:p w:rsidR="009D26F3" w:rsidRDefault="009D26F3" w:rsidP="009D26F3">
      <w:pPr>
        <w:pStyle w:val="Heading2"/>
        <w:rPr>
          <w:rFonts w:ascii="Georgia" w:hAnsi="Georgia" w:cstheme="minorBidi"/>
        </w:rPr>
      </w:pPr>
      <w:bookmarkStart w:id="2" w:name="_Toc320632851"/>
      <w:bookmarkStart w:id="3" w:name="_Toc319612060"/>
      <w:r>
        <w:lastRenderedPageBreak/>
        <w:t>2NC AT Perm—Do CP</w:t>
      </w:r>
      <w:bookmarkEnd w:id="2"/>
      <w:bookmarkEnd w:id="3"/>
      <w:r>
        <w:t xml:space="preserve"> </w:t>
      </w:r>
    </w:p>
    <w:p w:rsidR="009D26F3" w:rsidRDefault="009D26F3" w:rsidP="009D26F3"/>
    <w:p w:rsidR="009D26F3" w:rsidRDefault="009D26F3" w:rsidP="009D26F3">
      <w:pPr>
        <w:rPr>
          <w:b/>
        </w:rPr>
      </w:pPr>
      <w:r>
        <w:rPr>
          <w:b/>
        </w:rPr>
        <w:t>It is severance—</w:t>
      </w:r>
    </w:p>
    <w:p w:rsidR="009D26F3" w:rsidRDefault="009D26F3" w:rsidP="009D26F3">
      <w:pPr>
        <w:rPr>
          <w:b/>
        </w:rPr>
      </w:pPr>
    </w:p>
    <w:p w:rsidR="009D26F3" w:rsidRDefault="009D26F3" w:rsidP="009D26F3">
      <w:pPr>
        <w:rPr>
          <w:b/>
        </w:rPr>
      </w:pPr>
      <w:r>
        <w:rPr>
          <w:b/>
        </w:rPr>
        <w:t>Textually—CP excludes/switches [</w:t>
      </w:r>
      <w:r>
        <w:rPr>
          <w:b/>
        </w:rPr>
        <w:tab/>
      </w:r>
      <w:r>
        <w:rPr>
          <w:b/>
        </w:rPr>
        <w:tab/>
      </w:r>
      <w:r>
        <w:rPr>
          <w:b/>
        </w:rPr>
        <w:tab/>
      </w:r>
      <w:r>
        <w:rPr>
          <w:b/>
        </w:rPr>
        <w:tab/>
        <w:t xml:space="preserve">] from the plan text—proves it’s distinct. </w:t>
      </w:r>
    </w:p>
    <w:p w:rsidR="009D26F3" w:rsidRDefault="009D26F3" w:rsidP="009D26F3">
      <w:pPr>
        <w:rPr>
          <w:b/>
        </w:rPr>
      </w:pPr>
    </w:p>
    <w:p w:rsidR="009D26F3" w:rsidRDefault="009D26F3" w:rsidP="009D26F3">
      <w:pPr>
        <w:rPr>
          <w:b/>
        </w:rPr>
      </w:pPr>
      <w:r>
        <w:rPr>
          <w:b/>
        </w:rPr>
        <w:t>Functionally—</w:t>
      </w:r>
    </w:p>
    <w:p w:rsidR="009D26F3" w:rsidRDefault="009D26F3" w:rsidP="009D26F3">
      <w:pPr>
        <w:rPr>
          <w:b/>
        </w:rPr>
      </w:pPr>
    </w:p>
    <w:p w:rsidR="009D26F3" w:rsidRDefault="009D26F3" w:rsidP="009D26F3">
      <w:pPr>
        <w:rPr>
          <w:b/>
        </w:rPr>
      </w:pPr>
      <w:r>
        <w:rPr>
          <w:b/>
        </w:rPr>
        <w:t xml:space="preserve">“Resolved” means “to make a firm decision about”, American Heritage Dictionary, 03 – indicates certainty—the CP severs out of that by allowing Cuba to not meet the condition—means the permutation structurally excludes topical action. </w:t>
      </w:r>
    </w:p>
    <w:p w:rsidR="009D26F3" w:rsidRDefault="009D26F3" w:rsidP="009D26F3">
      <w:pPr>
        <w:rPr>
          <w:b/>
        </w:rPr>
      </w:pPr>
    </w:p>
    <w:p w:rsidR="009D26F3" w:rsidRDefault="009D26F3" w:rsidP="009D26F3">
      <w:pPr>
        <w:rPr>
          <w:sz w:val="16"/>
        </w:rPr>
      </w:pPr>
      <w:r>
        <w:rPr>
          <w:b/>
        </w:rPr>
        <w:t xml:space="preserve">“Should” means “used to express obligation”, Dictionary.com, 03—the CP is neither immediate or an obligation—should requires </w:t>
      </w:r>
      <w:r>
        <w:rPr>
          <w:b/>
          <w:u w:val="single"/>
        </w:rPr>
        <w:t>immediate</w:t>
      </w:r>
      <w:r>
        <w:rPr>
          <w:b/>
        </w:rPr>
        <w:t xml:space="preserve"> legal effect. </w:t>
      </w:r>
      <w:r>
        <w:rPr>
          <w:sz w:val="16"/>
          <w:szCs w:val="20"/>
        </w:rPr>
        <w:br/>
      </w:r>
      <w:r>
        <w:rPr>
          <w:b/>
          <w:bCs/>
          <w:szCs w:val="26"/>
        </w:rPr>
        <w:t>Summers ‘94</w:t>
      </w:r>
      <w:r>
        <w:rPr>
          <w:sz w:val="16"/>
        </w:rPr>
        <w:t xml:space="preserve"> (Justice – Oklahoma Supreme Court, “Kelsey v. </w:t>
      </w:r>
      <w:proofErr w:type="spellStart"/>
      <w:r>
        <w:rPr>
          <w:sz w:val="16"/>
        </w:rPr>
        <w:t>Dollarsaver</w:t>
      </w:r>
      <w:proofErr w:type="spellEnd"/>
      <w:r>
        <w:rPr>
          <w:sz w:val="16"/>
        </w:rPr>
        <w:t xml:space="preserve"> Food Warehouse of Durant”, 1994 OK 123, 11-8,http://www.oscn.net/applications/oscn/DeliverDocument.asp?CiteID=20287#marker3fn13)</w:t>
      </w:r>
      <w:r>
        <w:rPr>
          <w:sz w:val="16"/>
          <w:szCs w:val="20"/>
        </w:rPr>
        <w:br/>
      </w:r>
      <w:r>
        <w:rPr>
          <w:sz w:val="16"/>
          <w:szCs w:val="20"/>
        </w:rPr>
        <w:br/>
      </w:r>
      <w:r w:rsidRPr="00B12BC2">
        <w:rPr>
          <w:rFonts w:cs="Arial"/>
          <w:color w:val="000000"/>
          <w:szCs w:val="20"/>
          <w:u w:val="single"/>
        </w:rPr>
        <w:t>The legal question to be resolved by the court is whether the word "should"</w:t>
      </w:r>
      <w:bookmarkStart w:id="4" w:name="marker2fn13"/>
      <w:bookmarkEnd w:id="4"/>
      <w:r w:rsidRPr="00B12BC2">
        <w:rPr>
          <w:rFonts w:eastAsia="Times New Roman"/>
          <w:color w:val="000000"/>
          <w:sz w:val="16"/>
          <w:vertAlign w:val="superscript"/>
        </w:rPr>
        <w:t>13</w:t>
      </w:r>
      <w:r w:rsidRPr="00B12BC2">
        <w:rPr>
          <w:rFonts w:cs="Arial"/>
          <w:color w:val="000000"/>
          <w:sz w:val="16"/>
        </w:rPr>
        <w:t xml:space="preserve"> </w:t>
      </w:r>
      <w:r w:rsidRPr="00B12BC2">
        <w:rPr>
          <w:rFonts w:cs="Arial"/>
          <w:color w:val="000000"/>
          <w:sz w:val="16"/>
          <w:szCs w:val="20"/>
        </w:rPr>
        <w:t xml:space="preserve">in the May 18 order </w:t>
      </w:r>
      <w:r w:rsidRPr="00B12BC2">
        <w:rPr>
          <w:rFonts w:cs="Arial"/>
          <w:color w:val="000000"/>
          <w:szCs w:val="20"/>
          <w:u w:val="single"/>
        </w:rPr>
        <w:t>connotes futurity or may be deemed a ruling</w:t>
      </w:r>
      <w:r w:rsidRPr="00B12BC2">
        <w:rPr>
          <w:rFonts w:cs="Arial"/>
          <w:color w:val="000000"/>
          <w:u w:val="single"/>
        </w:rPr>
        <w:t xml:space="preserve"> </w:t>
      </w:r>
      <w:r w:rsidRPr="00B12BC2">
        <w:rPr>
          <w:rFonts w:cs="Arial"/>
          <w:i/>
          <w:iCs/>
          <w:color w:val="000000"/>
          <w:szCs w:val="20"/>
          <w:u w:val="single"/>
        </w:rPr>
        <w:t>in praesenti.</w:t>
      </w:r>
      <w:bookmarkStart w:id="5" w:name="marker2fn14"/>
      <w:bookmarkEnd w:id="5"/>
      <w:r w:rsidRPr="00B12BC2">
        <w:rPr>
          <w:rFonts w:eastAsia="Times New Roman"/>
          <w:color w:val="000000"/>
          <w:sz w:val="16"/>
          <w:vertAlign w:val="superscript"/>
        </w:rPr>
        <w:t>14</w:t>
      </w:r>
      <w:r w:rsidRPr="00B12BC2">
        <w:rPr>
          <w:rFonts w:cs="Arial"/>
          <w:color w:val="000000"/>
          <w:sz w:val="16"/>
        </w:rPr>
        <w:t xml:space="preserve"> </w:t>
      </w:r>
      <w:r w:rsidRPr="00B12BC2">
        <w:rPr>
          <w:rFonts w:cs="Arial"/>
          <w:color w:val="000000"/>
          <w:sz w:val="16"/>
          <w:szCs w:val="20"/>
        </w:rPr>
        <w:t>The answer to this query is</w:t>
      </w:r>
      <w:r w:rsidRPr="00B12BC2">
        <w:rPr>
          <w:rFonts w:cs="Arial"/>
          <w:color w:val="000000"/>
          <w:sz w:val="16"/>
        </w:rPr>
        <w:t xml:space="preserve"> </w:t>
      </w:r>
      <w:r w:rsidRPr="00B12BC2">
        <w:rPr>
          <w:rFonts w:cs="Arial"/>
          <w:i/>
          <w:iCs/>
          <w:color w:val="000000"/>
          <w:sz w:val="16"/>
          <w:szCs w:val="20"/>
        </w:rPr>
        <w:t>not</w:t>
      </w:r>
      <w:r w:rsidRPr="00B12BC2">
        <w:rPr>
          <w:rFonts w:cs="Arial"/>
          <w:color w:val="000000"/>
          <w:sz w:val="16"/>
        </w:rPr>
        <w:t xml:space="preserve"> </w:t>
      </w:r>
      <w:r w:rsidRPr="00B12BC2">
        <w:rPr>
          <w:rFonts w:cs="Arial"/>
          <w:color w:val="000000"/>
          <w:sz w:val="16"/>
          <w:szCs w:val="20"/>
        </w:rPr>
        <w:t>to be divined from rules of grammar;</w:t>
      </w:r>
      <w:bookmarkStart w:id="6" w:name="marker2fn15"/>
      <w:bookmarkEnd w:id="6"/>
      <w:r w:rsidRPr="00B12BC2">
        <w:rPr>
          <w:rFonts w:eastAsia="Times New Roman"/>
          <w:color w:val="000000"/>
          <w:sz w:val="16"/>
          <w:vertAlign w:val="superscript"/>
        </w:rPr>
        <w:t>15</w:t>
      </w:r>
      <w:r w:rsidRPr="00B12BC2">
        <w:rPr>
          <w:rFonts w:cs="Arial"/>
          <w:color w:val="000000"/>
          <w:sz w:val="16"/>
        </w:rPr>
        <w:t xml:space="preserve"> </w:t>
      </w:r>
      <w:r w:rsidRPr="00B12BC2">
        <w:rPr>
          <w:rFonts w:cs="Arial"/>
          <w:color w:val="000000"/>
          <w:szCs w:val="20"/>
          <w:u w:val="single"/>
        </w:rPr>
        <w:t xml:space="preserve">it must be governed by the age-old practice culture of legal professionals and its immemorial language usage. </w:t>
      </w:r>
      <w:r w:rsidRPr="00B12BC2">
        <w:rPr>
          <w:rFonts w:cs="Arial"/>
          <w:color w:val="000000"/>
          <w:sz w:val="16"/>
          <w:szCs w:val="20"/>
        </w:rPr>
        <w:t>To determine if the omission (from the critical May 18 entry) of the turgid phrase, "and the same hereby is", (1) makes it an</w:t>
      </w:r>
      <w:r w:rsidRPr="00B12BC2">
        <w:rPr>
          <w:rFonts w:cs="Arial"/>
          <w:color w:val="000000"/>
          <w:sz w:val="16"/>
        </w:rPr>
        <w:t xml:space="preserve"> </w:t>
      </w:r>
      <w:r w:rsidRPr="00B12BC2">
        <w:rPr>
          <w:rFonts w:cs="Arial"/>
          <w:i/>
          <w:iCs/>
          <w:color w:val="000000"/>
          <w:sz w:val="16"/>
          <w:szCs w:val="20"/>
        </w:rPr>
        <w:t xml:space="preserve">in </w:t>
      </w:r>
      <w:proofErr w:type="spellStart"/>
      <w:r w:rsidRPr="00B12BC2">
        <w:rPr>
          <w:rFonts w:cs="Arial"/>
          <w:i/>
          <w:iCs/>
          <w:color w:val="000000"/>
          <w:sz w:val="16"/>
          <w:szCs w:val="20"/>
        </w:rPr>
        <w:t>futuro</w:t>
      </w:r>
      <w:proofErr w:type="spellEnd"/>
      <w:r w:rsidRPr="00B12BC2">
        <w:rPr>
          <w:rFonts w:cs="Arial"/>
          <w:color w:val="000000"/>
          <w:sz w:val="16"/>
        </w:rPr>
        <w:t xml:space="preserve"> </w:t>
      </w:r>
      <w:r w:rsidRPr="00B12BC2">
        <w:rPr>
          <w:rFonts w:cs="Arial"/>
          <w:color w:val="000000"/>
          <w:sz w:val="16"/>
          <w:szCs w:val="20"/>
        </w:rPr>
        <w:t>ruling - i.e., an expression of what the judge</w:t>
      </w:r>
      <w:r w:rsidRPr="00B12BC2">
        <w:rPr>
          <w:rFonts w:cs="Arial"/>
          <w:color w:val="000000"/>
          <w:sz w:val="16"/>
        </w:rPr>
        <w:t xml:space="preserve"> </w:t>
      </w:r>
      <w:r w:rsidRPr="00B12BC2">
        <w:rPr>
          <w:rFonts w:cs="Arial"/>
          <w:i/>
          <w:iCs/>
          <w:color w:val="000000"/>
          <w:sz w:val="16"/>
          <w:szCs w:val="20"/>
        </w:rPr>
        <w:t>will</w:t>
      </w:r>
      <w:r w:rsidRPr="00B12BC2">
        <w:rPr>
          <w:rFonts w:cs="Arial"/>
          <w:color w:val="000000"/>
          <w:sz w:val="16"/>
        </w:rPr>
        <w:t xml:space="preserve"> </w:t>
      </w:r>
      <w:r w:rsidRPr="00B12BC2">
        <w:rPr>
          <w:rFonts w:cs="Arial"/>
          <w:color w:val="000000"/>
          <w:sz w:val="16"/>
          <w:szCs w:val="20"/>
        </w:rPr>
        <w:t>or</w:t>
      </w:r>
      <w:r w:rsidRPr="00B12BC2">
        <w:rPr>
          <w:rFonts w:cs="Arial"/>
          <w:color w:val="000000"/>
          <w:sz w:val="16"/>
        </w:rPr>
        <w:t xml:space="preserve"> </w:t>
      </w:r>
      <w:r w:rsidRPr="00B12BC2">
        <w:rPr>
          <w:rFonts w:cs="Arial"/>
          <w:i/>
          <w:iCs/>
          <w:color w:val="000000"/>
          <w:sz w:val="16"/>
          <w:szCs w:val="20"/>
        </w:rPr>
        <w:t>would</w:t>
      </w:r>
      <w:r w:rsidRPr="00B12BC2">
        <w:rPr>
          <w:rFonts w:cs="Arial"/>
          <w:color w:val="000000"/>
          <w:sz w:val="16"/>
        </w:rPr>
        <w:t xml:space="preserve"> </w:t>
      </w:r>
      <w:r w:rsidRPr="00B12BC2">
        <w:rPr>
          <w:rFonts w:cs="Arial"/>
          <w:color w:val="000000"/>
          <w:sz w:val="16"/>
          <w:szCs w:val="20"/>
        </w:rPr>
        <w:t>do at a later stage - or (2) constitutes an in</w:t>
      </w:r>
      <w:r w:rsidRPr="00B12BC2">
        <w:rPr>
          <w:rFonts w:cs="Arial"/>
          <w:color w:val="000000"/>
          <w:sz w:val="16"/>
        </w:rPr>
        <w:t xml:space="preserve"> </w:t>
      </w:r>
      <w:r w:rsidRPr="00B12BC2">
        <w:rPr>
          <w:rFonts w:cs="Arial"/>
          <w:i/>
          <w:iCs/>
          <w:color w:val="000000"/>
          <w:sz w:val="16"/>
          <w:szCs w:val="20"/>
        </w:rPr>
        <w:t xml:space="preserve">in </w:t>
      </w:r>
      <w:proofErr w:type="spellStart"/>
      <w:r w:rsidRPr="00B12BC2">
        <w:rPr>
          <w:rFonts w:cs="Arial"/>
          <w:i/>
          <w:iCs/>
          <w:color w:val="000000"/>
          <w:sz w:val="16"/>
          <w:szCs w:val="20"/>
        </w:rPr>
        <w:t>praesenti</w:t>
      </w:r>
      <w:proofErr w:type="spellEnd"/>
      <w:r w:rsidRPr="00B12BC2">
        <w:rPr>
          <w:rFonts w:cs="Arial"/>
          <w:color w:val="000000"/>
          <w:sz w:val="16"/>
        </w:rPr>
        <w:t xml:space="preserve"> </w:t>
      </w:r>
      <w:r w:rsidRPr="00B12BC2">
        <w:rPr>
          <w:rFonts w:cs="Arial"/>
          <w:color w:val="000000"/>
          <w:sz w:val="16"/>
          <w:szCs w:val="20"/>
        </w:rPr>
        <w:t>resolution of a disputed law issue, the trial judge's intent must be garnered from the four corners of the</w:t>
      </w:r>
      <w:r w:rsidRPr="00B12BC2">
        <w:rPr>
          <w:rFonts w:cs="Arial"/>
          <w:color w:val="000000"/>
          <w:sz w:val="16"/>
        </w:rPr>
        <w:t xml:space="preserve"> </w:t>
      </w:r>
      <w:r w:rsidRPr="00B12BC2">
        <w:rPr>
          <w:rFonts w:cs="Arial"/>
          <w:i/>
          <w:iCs/>
          <w:color w:val="000000"/>
          <w:sz w:val="16"/>
          <w:szCs w:val="20"/>
        </w:rPr>
        <w:t>entire</w:t>
      </w:r>
      <w:r w:rsidRPr="00B12BC2">
        <w:rPr>
          <w:rFonts w:cs="Arial"/>
          <w:color w:val="000000"/>
          <w:sz w:val="16"/>
        </w:rPr>
        <w:t xml:space="preserve"> </w:t>
      </w:r>
      <w:r w:rsidRPr="00B12BC2">
        <w:rPr>
          <w:rFonts w:cs="Arial"/>
          <w:color w:val="000000"/>
          <w:sz w:val="16"/>
          <w:szCs w:val="20"/>
        </w:rPr>
        <w:t>record.</w:t>
      </w:r>
      <w:bookmarkStart w:id="7" w:name="marker2fn16"/>
      <w:bookmarkEnd w:id="7"/>
      <w:r w:rsidRPr="00B12BC2">
        <w:rPr>
          <w:rFonts w:eastAsia="Times New Roman"/>
          <w:color w:val="000000"/>
          <w:sz w:val="16"/>
          <w:vertAlign w:val="superscript"/>
        </w:rPr>
        <w:t>16</w:t>
      </w:r>
      <w:r w:rsidRPr="00B12BC2">
        <w:rPr>
          <w:color w:val="000000"/>
          <w:sz w:val="16"/>
          <w:szCs w:val="27"/>
        </w:rPr>
        <w:t xml:space="preserve"> </w:t>
      </w:r>
      <w:r w:rsidRPr="00B12BC2">
        <w:rPr>
          <w:rFonts w:eastAsia="Times New Roman" w:cs="Arial"/>
          <w:color w:val="000000"/>
          <w:sz w:val="16"/>
          <w:szCs w:val="20"/>
        </w:rPr>
        <w:t xml:space="preserve">¶5 Nisi </w:t>
      </w:r>
      <w:proofErr w:type="spellStart"/>
      <w:r w:rsidRPr="00B12BC2">
        <w:rPr>
          <w:rFonts w:eastAsia="Times New Roman" w:cs="Arial"/>
          <w:color w:val="000000"/>
          <w:sz w:val="16"/>
          <w:szCs w:val="20"/>
        </w:rPr>
        <w:t>prius</w:t>
      </w:r>
      <w:proofErr w:type="spellEnd"/>
      <w:r w:rsidRPr="00B12BC2">
        <w:rPr>
          <w:rFonts w:eastAsia="Times New Roman" w:cs="Arial"/>
          <w:color w:val="000000"/>
          <w:sz w:val="16"/>
          <w:szCs w:val="20"/>
        </w:rPr>
        <w:t xml:space="preserve"> orders should be so construed as to give effect to</w:t>
      </w:r>
      <w:r w:rsidRPr="00B12BC2">
        <w:rPr>
          <w:rFonts w:eastAsia="Times New Roman" w:cs="Arial"/>
          <w:color w:val="000000"/>
          <w:sz w:val="16"/>
        </w:rPr>
        <w:t xml:space="preserve"> </w:t>
      </w:r>
      <w:r w:rsidRPr="00B12BC2">
        <w:rPr>
          <w:rFonts w:eastAsia="Times New Roman" w:cs="Arial"/>
          <w:i/>
          <w:iCs/>
          <w:color w:val="000000"/>
          <w:sz w:val="16"/>
          <w:szCs w:val="20"/>
        </w:rPr>
        <w:t>every words and every part of the text</w:t>
      </w:r>
      <w:r w:rsidRPr="00B12BC2">
        <w:rPr>
          <w:rFonts w:eastAsia="Times New Roman" w:cs="Arial"/>
          <w:color w:val="000000"/>
          <w:sz w:val="16"/>
          <w:szCs w:val="20"/>
        </w:rPr>
        <w:t>, with a view to carrying out the evident intent of the judge's direction.</w:t>
      </w:r>
      <w:bookmarkStart w:id="8" w:name="marker2fn17"/>
      <w:bookmarkEnd w:id="8"/>
      <w:r w:rsidRPr="00B12BC2">
        <w:rPr>
          <w:rFonts w:eastAsia="Times New Roman"/>
          <w:color w:val="000000"/>
          <w:sz w:val="16"/>
          <w:vertAlign w:val="superscript"/>
        </w:rPr>
        <w:t>17</w:t>
      </w:r>
      <w:r w:rsidRPr="00B12BC2">
        <w:rPr>
          <w:rFonts w:eastAsia="Times New Roman" w:cs="Arial"/>
          <w:color w:val="000000"/>
          <w:sz w:val="16"/>
        </w:rPr>
        <w:t xml:space="preserve"> </w:t>
      </w:r>
      <w:r w:rsidRPr="00B12BC2">
        <w:rPr>
          <w:rFonts w:eastAsia="Times New Roman" w:cs="Arial"/>
          <w:color w:val="000000"/>
          <w:szCs w:val="20"/>
          <w:u w:val="single"/>
        </w:rPr>
        <w:t>The order's language ought not to be considered abstractly. The actual meaning intended by the document's signatory should be derived from the context in which the phrase to be interpreted is used.</w:t>
      </w:r>
      <w:bookmarkStart w:id="9" w:name="marker2fn18"/>
      <w:bookmarkEnd w:id="9"/>
      <w:r w:rsidRPr="00B12BC2">
        <w:rPr>
          <w:rFonts w:eastAsia="Times New Roman"/>
          <w:color w:val="000000"/>
          <w:sz w:val="16"/>
          <w:vertAlign w:val="superscript"/>
        </w:rPr>
        <w:t>18</w:t>
      </w:r>
      <w:r w:rsidRPr="00B12BC2">
        <w:rPr>
          <w:rFonts w:eastAsia="Times New Roman" w:cs="Arial"/>
          <w:color w:val="000000"/>
          <w:sz w:val="16"/>
        </w:rPr>
        <w:t xml:space="preserve"> </w:t>
      </w:r>
      <w:r w:rsidRPr="00B12BC2">
        <w:rPr>
          <w:sz w:val="16"/>
        </w:rPr>
        <w:t xml:space="preserve">When applied to the May 18 memorial, these told canons impel my conclusion that the judge doubtless intended his ruling as an </w:t>
      </w:r>
      <w:r w:rsidRPr="00B12BC2">
        <w:rPr>
          <w:i/>
          <w:iCs/>
          <w:sz w:val="16"/>
        </w:rPr>
        <w:t xml:space="preserve">in </w:t>
      </w:r>
      <w:proofErr w:type="spellStart"/>
      <w:r w:rsidRPr="00B12BC2">
        <w:rPr>
          <w:i/>
          <w:iCs/>
          <w:sz w:val="16"/>
        </w:rPr>
        <w:t>praesenti</w:t>
      </w:r>
      <w:proofErr w:type="spellEnd"/>
      <w:r w:rsidRPr="00B12BC2">
        <w:rPr>
          <w:sz w:val="16"/>
        </w:rPr>
        <w:t xml:space="preserve"> resolution of </w:t>
      </w:r>
      <w:proofErr w:type="spellStart"/>
      <w:r w:rsidRPr="00B12BC2">
        <w:rPr>
          <w:sz w:val="16"/>
        </w:rPr>
        <w:t>Dollarsaver's</w:t>
      </w:r>
      <w:proofErr w:type="spellEnd"/>
      <w:r w:rsidRPr="00B12BC2">
        <w:rPr>
          <w:sz w:val="16"/>
        </w:rPr>
        <w:t xml:space="preserve"> quest for judgment </w:t>
      </w:r>
      <w:proofErr w:type="spellStart"/>
      <w:r w:rsidRPr="00B12BC2">
        <w:rPr>
          <w:sz w:val="16"/>
        </w:rPr>
        <w:t>n.o.v</w:t>
      </w:r>
      <w:proofErr w:type="spellEnd"/>
      <w:r w:rsidRPr="00B12BC2">
        <w:rPr>
          <w:sz w:val="16"/>
        </w:rPr>
        <w:t>. Approval of all counsel plainly appears on the face of the critical May 18 entry which is [885 P.2d 1358] signed by the judge.</w:t>
      </w:r>
      <w:bookmarkStart w:id="10" w:name="marker2fn19"/>
      <w:bookmarkEnd w:id="10"/>
      <w:r w:rsidRPr="00B12BC2">
        <w:rPr>
          <w:sz w:val="16"/>
          <w:vertAlign w:val="superscript"/>
        </w:rPr>
        <w:t>19</w:t>
      </w:r>
      <w:r w:rsidRPr="00B12BC2">
        <w:rPr>
          <w:sz w:val="16"/>
        </w:rPr>
        <w:t xml:space="preserve"> True minutes</w:t>
      </w:r>
      <w:bookmarkStart w:id="11" w:name="marker2fn20"/>
      <w:bookmarkEnd w:id="11"/>
      <w:r w:rsidRPr="00B12BC2">
        <w:rPr>
          <w:sz w:val="16"/>
          <w:vertAlign w:val="superscript"/>
        </w:rPr>
        <w:t>20</w:t>
      </w:r>
      <w:r w:rsidRPr="00B12BC2">
        <w:rPr>
          <w:sz w:val="16"/>
        </w:rPr>
        <w:t xml:space="preserve"> of a court neither call for nor bear the approval of the parties' counsel nor the judge's signature. To reject out of hand the view that in this context "should" is </w:t>
      </w:r>
      <w:r w:rsidRPr="00B12BC2">
        <w:rPr>
          <w:i/>
          <w:iCs/>
          <w:sz w:val="16"/>
        </w:rPr>
        <w:t>impliedly followed</w:t>
      </w:r>
      <w:r w:rsidRPr="00B12BC2">
        <w:rPr>
          <w:sz w:val="16"/>
        </w:rPr>
        <w:t xml:space="preserve"> by the customary, "and the same hereby is", makes the court once again revert to medieval notions of ritualistic formalism now so thoroughly condemned in national jurisprudence and long abandoned by the statutory policy of this State. </w:t>
      </w:r>
      <w:r w:rsidRPr="00B12BC2">
        <w:rPr>
          <w:bCs/>
          <w:sz w:val="16"/>
        </w:rPr>
        <w:t xml:space="preserve">IV CONCLUSION </w:t>
      </w:r>
      <w:r w:rsidRPr="00B12BC2">
        <w:rPr>
          <w:sz w:val="16"/>
        </w:rPr>
        <w:t xml:space="preserve">Nisi </w:t>
      </w:r>
      <w:proofErr w:type="spellStart"/>
      <w:r w:rsidRPr="00B12BC2">
        <w:rPr>
          <w:sz w:val="16"/>
        </w:rPr>
        <w:t>prius</w:t>
      </w:r>
      <w:proofErr w:type="spellEnd"/>
      <w:r w:rsidRPr="00B12BC2">
        <w:rPr>
          <w:sz w:val="16"/>
        </w:rPr>
        <w:t xml:space="preserve"> judgments and orders should be construed in a manner which gives effect and meaning to the </w:t>
      </w:r>
      <w:r w:rsidRPr="00B12BC2">
        <w:rPr>
          <w:i/>
          <w:iCs/>
          <w:sz w:val="16"/>
        </w:rPr>
        <w:t>complete substance</w:t>
      </w:r>
      <w:r w:rsidRPr="00B12BC2">
        <w:rPr>
          <w:sz w:val="16"/>
        </w:rPr>
        <w:t xml:space="preserve"> of the memorial. When a judge-signed direction is capable of two interpretations, one of which would make it a valid part of the record proper and the other would render it a meaningless exercise in futility, the adoption of the former interpretation is this court's due. A rule - that on direct appeal views as fatal to the order's efficacy the mere omission from the journal entry of a long and customarily implied phrase, </w:t>
      </w:r>
      <w:r w:rsidRPr="00B12BC2">
        <w:rPr>
          <w:i/>
          <w:iCs/>
          <w:sz w:val="16"/>
        </w:rPr>
        <w:t>i.e</w:t>
      </w:r>
      <w:r w:rsidRPr="00B12BC2">
        <w:rPr>
          <w:sz w:val="16"/>
        </w:rPr>
        <w:t xml:space="preserve">., "and the same hereby is" - is soon likely to drift into the body of principles which </w:t>
      </w:r>
      <w:r w:rsidRPr="00B12BC2">
        <w:rPr>
          <w:i/>
          <w:iCs/>
          <w:sz w:val="16"/>
        </w:rPr>
        <w:t>govern the facial validity of judgments</w:t>
      </w:r>
      <w:r w:rsidRPr="00B12BC2">
        <w:rPr>
          <w:sz w:val="16"/>
        </w:rPr>
        <w:t xml:space="preserve">. This development would make judicial acts acutely vulnerable to collateral attack for the most trivial of reasons and tend to undermine the stability of titles or other adjudicated rights. It is </w:t>
      </w:r>
      <w:r w:rsidRPr="00B12BC2">
        <w:rPr>
          <w:i/>
          <w:iCs/>
          <w:sz w:val="16"/>
        </w:rPr>
        <w:t>obvious</w:t>
      </w:r>
      <w:r w:rsidRPr="00B12BC2">
        <w:rPr>
          <w:sz w:val="16"/>
        </w:rPr>
        <w:t xml:space="preserve"> the trial judge intended his May 18 memorial </w:t>
      </w:r>
      <w:r w:rsidRPr="00B12BC2">
        <w:rPr>
          <w:i/>
          <w:iCs/>
          <w:sz w:val="16"/>
        </w:rPr>
        <w:t xml:space="preserve">to be an in </w:t>
      </w:r>
      <w:proofErr w:type="spellStart"/>
      <w:r w:rsidRPr="00B12BC2">
        <w:rPr>
          <w:i/>
          <w:iCs/>
          <w:sz w:val="16"/>
        </w:rPr>
        <w:t>praesenti</w:t>
      </w:r>
      <w:proofErr w:type="spellEnd"/>
      <w:r w:rsidRPr="00B12BC2">
        <w:rPr>
          <w:i/>
          <w:iCs/>
          <w:sz w:val="16"/>
        </w:rPr>
        <w:t xml:space="preserve"> order overruling</w:t>
      </w:r>
      <w:r w:rsidRPr="00B12BC2">
        <w:rPr>
          <w:sz w:val="16"/>
        </w:rPr>
        <w:t xml:space="preserve"> </w:t>
      </w:r>
      <w:proofErr w:type="spellStart"/>
      <w:r w:rsidRPr="00B12BC2">
        <w:rPr>
          <w:i/>
          <w:iCs/>
          <w:sz w:val="16"/>
        </w:rPr>
        <w:t>Dollarsaver's</w:t>
      </w:r>
      <w:proofErr w:type="spellEnd"/>
      <w:r w:rsidRPr="00B12BC2">
        <w:rPr>
          <w:i/>
          <w:iCs/>
          <w:sz w:val="16"/>
        </w:rPr>
        <w:t xml:space="preserve"> motion for judgment </w:t>
      </w:r>
      <w:proofErr w:type="spellStart"/>
      <w:r w:rsidRPr="00B12BC2">
        <w:rPr>
          <w:i/>
          <w:iCs/>
          <w:sz w:val="16"/>
        </w:rPr>
        <w:t>n.o.v</w:t>
      </w:r>
      <w:proofErr w:type="spellEnd"/>
      <w:r w:rsidRPr="00B12BC2">
        <w:rPr>
          <w:sz w:val="16"/>
        </w:rPr>
        <w:t xml:space="preserve">. It is hence that memorial, and not the later June 2 entry, which triggered appeal time in this case. Because the petition. </w:t>
      </w:r>
      <w:proofErr w:type="gramStart"/>
      <w:r w:rsidRPr="00B12BC2">
        <w:rPr>
          <w:sz w:val="16"/>
        </w:rPr>
        <w:t>in</w:t>
      </w:r>
      <w:proofErr w:type="gramEnd"/>
      <w:r w:rsidRPr="00B12BC2">
        <w:rPr>
          <w:sz w:val="16"/>
        </w:rPr>
        <w:t xml:space="preserve"> error was </w:t>
      </w:r>
      <w:r w:rsidRPr="00B12BC2">
        <w:rPr>
          <w:i/>
          <w:iCs/>
          <w:sz w:val="16"/>
        </w:rPr>
        <w:t>not filed</w:t>
      </w:r>
      <w:r w:rsidRPr="00B12BC2">
        <w:rPr>
          <w:sz w:val="16"/>
        </w:rPr>
        <w:t xml:space="preserve"> within 30 days of May 18, the appeal is </w:t>
      </w:r>
      <w:r w:rsidRPr="00B12BC2">
        <w:rPr>
          <w:i/>
          <w:iCs/>
          <w:sz w:val="16"/>
        </w:rPr>
        <w:t>untimely</w:t>
      </w:r>
      <w:r w:rsidRPr="00B12BC2">
        <w:rPr>
          <w:sz w:val="16"/>
        </w:rPr>
        <w:t>. I would hence sustain the appellee's motion to dismiss.</w:t>
      </w:r>
      <w:bookmarkStart w:id="12" w:name="marker2fn21"/>
      <w:bookmarkEnd w:id="12"/>
      <w:r w:rsidRPr="00B12BC2">
        <w:rPr>
          <w:sz w:val="16"/>
          <w:vertAlign w:val="superscript"/>
        </w:rPr>
        <w:t>21</w:t>
      </w:r>
      <w:r w:rsidRPr="00B12BC2">
        <w:rPr>
          <w:sz w:val="16"/>
        </w:rPr>
        <w:t xml:space="preserve"> </w:t>
      </w:r>
      <w:r w:rsidRPr="00B12BC2">
        <w:rPr>
          <w:bCs/>
          <w:sz w:val="16"/>
        </w:rPr>
        <w:t xml:space="preserve">Footnotes: </w:t>
      </w:r>
      <w:bookmarkStart w:id="13" w:name="marker3fn1"/>
      <w:bookmarkEnd w:id="13"/>
      <w:r w:rsidRPr="00B12BC2">
        <w:rPr>
          <w:sz w:val="16"/>
          <w:vertAlign w:val="superscript"/>
        </w:rPr>
        <w:t>1</w:t>
      </w:r>
      <w:r w:rsidRPr="00B12BC2">
        <w:rPr>
          <w:sz w:val="16"/>
        </w:rPr>
        <w:t xml:space="preserve"> </w:t>
      </w:r>
      <w:proofErr w:type="gramStart"/>
      <w:r w:rsidRPr="00B12BC2">
        <w:rPr>
          <w:sz w:val="16"/>
        </w:rPr>
        <w:t>The</w:t>
      </w:r>
      <w:proofErr w:type="gramEnd"/>
      <w:r w:rsidRPr="00B12BC2">
        <w:rPr>
          <w:sz w:val="16"/>
        </w:rPr>
        <w:t xml:space="preserve"> pertinent terms of the memorial of May 18, 1993 are: IN THE DISTRICT COURT OF BRYAN COUNTY, STATE OF OKLAHOMA COURT MINUTE 5/18/93 No. C-91-223 After having heard and considered arguments of counsel in support of and in opposition to the motions of the Defendant for judgment N.O.V. and a new trial, the Court finds that the motions should be overruled. Approved as to form: /s/ Ken </w:t>
      </w:r>
      <w:proofErr w:type="spellStart"/>
      <w:r w:rsidRPr="00B12BC2">
        <w:rPr>
          <w:sz w:val="16"/>
        </w:rPr>
        <w:t>Rainbolt</w:t>
      </w:r>
      <w:proofErr w:type="spellEnd"/>
      <w:r w:rsidRPr="00B12BC2">
        <w:rPr>
          <w:sz w:val="16"/>
        </w:rPr>
        <w:t xml:space="preserve"> /s/ Austin R. Deaton, Jr. /s/ Don Michael Haggerty /s/ Rocky L. Powers Judge </w:t>
      </w:r>
      <w:bookmarkStart w:id="14" w:name="marker3fn2"/>
      <w:bookmarkEnd w:id="14"/>
      <w:r w:rsidRPr="00B12BC2">
        <w:rPr>
          <w:sz w:val="16"/>
          <w:vertAlign w:val="superscript"/>
        </w:rPr>
        <w:t>2</w:t>
      </w:r>
      <w:r w:rsidRPr="00B12BC2">
        <w:rPr>
          <w:sz w:val="16"/>
        </w:rPr>
        <w:t xml:space="preserve"> </w:t>
      </w:r>
      <w:proofErr w:type="gramStart"/>
      <w:r w:rsidRPr="00B12BC2">
        <w:rPr>
          <w:sz w:val="16"/>
        </w:rPr>
        <w:t>The</w:t>
      </w:r>
      <w:proofErr w:type="gramEnd"/>
      <w:r w:rsidRPr="00B12BC2">
        <w:rPr>
          <w:sz w:val="16"/>
        </w:rPr>
        <w:t xml:space="preserve"> turgid phrase - "should be and the same hereby is" - is a </w:t>
      </w:r>
      <w:r w:rsidRPr="00B12BC2">
        <w:rPr>
          <w:i/>
          <w:iCs/>
          <w:sz w:val="16"/>
        </w:rPr>
        <w:t>tautological absurdity</w:t>
      </w:r>
      <w:r w:rsidRPr="00B12BC2">
        <w:rPr>
          <w:sz w:val="16"/>
        </w:rPr>
        <w:t>. This is so because "</w:t>
      </w:r>
      <w:r w:rsidRPr="00B12BC2">
        <w:rPr>
          <w:i/>
          <w:iCs/>
          <w:sz w:val="16"/>
        </w:rPr>
        <w:t>should</w:t>
      </w:r>
      <w:r w:rsidRPr="00B12BC2">
        <w:rPr>
          <w:sz w:val="16"/>
        </w:rPr>
        <w:t xml:space="preserve">" is synonymous with </w:t>
      </w:r>
      <w:r w:rsidRPr="00B12BC2">
        <w:rPr>
          <w:i/>
          <w:iCs/>
          <w:sz w:val="16"/>
        </w:rPr>
        <w:t>ought</w:t>
      </w:r>
      <w:r w:rsidRPr="00B12BC2">
        <w:rPr>
          <w:sz w:val="16"/>
        </w:rPr>
        <w:t xml:space="preserve"> or </w:t>
      </w:r>
      <w:r w:rsidRPr="00B12BC2">
        <w:rPr>
          <w:i/>
          <w:iCs/>
          <w:sz w:val="16"/>
        </w:rPr>
        <w:t>must</w:t>
      </w:r>
      <w:r w:rsidRPr="00B12BC2">
        <w:rPr>
          <w:sz w:val="16"/>
        </w:rPr>
        <w:t xml:space="preserve"> and is in itself sufficient to </w:t>
      </w:r>
      <w:proofErr w:type="gramStart"/>
      <w:r w:rsidRPr="00B12BC2">
        <w:rPr>
          <w:sz w:val="16"/>
        </w:rPr>
        <w:t>effect</w:t>
      </w:r>
      <w:proofErr w:type="gramEnd"/>
      <w:r w:rsidRPr="00B12BC2">
        <w:rPr>
          <w:sz w:val="16"/>
        </w:rPr>
        <w:t xml:space="preserve"> an </w:t>
      </w:r>
      <w:proofErr w:type="spellStart"/>
      <w:r w:rsidRPr="00B12BC2">
        <w:rPr>
          <w:i/>
          <w:iCs/>
          <w:sz w:val="16"/>
        </w:rPr>
        <w:t>inpraesenti</w:t>
      </w:r>
      <w:proofErr w:type="spellEnd"/>
      <w:r w:rsidRPr="00B12BC2">
        <w:rPr>
          <w:sz w:val="16"/>
        </w:rPr>
        <w:t xml:space="preserve"> ruling - one that is couched in "a present indicative synonymous with ought." See infra note 15. </w:t>
      </w:r>
      <w:bookmarkStart w:id="15" w:name="marker3fn3"/>
      <w:bookmarkEnd w:id="15"/>
      <w:r w:rsidRPr="00B12BC2">
        <w:rPr>
          <w:sz w:val="16"/>
          <w:vertAlign w:val="superscript"/>
        </w:rPr>
        <w:t>3</w:t>
      </w:r>
      <w:r w:rsidRPr="00B12BC2">
        <w:rPr>
          <w:sz w:val="16"/>
        </w:rPr>
        <w:t xml:space="preserve"> Carter v. Carter, </w:t>
      </w:r>
      <w:proofErr w:type="spellStart"/>
      <w:r w:rsidRPr="00B12BC2">
        <w:rPr>
          <w:sz w:val="16"/>
        </w:rPr>
        <w:t>Okl</w:t>
      </w:r>
      <w:proofErr w:type="spellEnd"/>
      <w:r w:rsidRPr="00B12BC2">
        <w:rPr>
          <w:sz w:val="16"/>
        </w:rPr>
        <w:t xml:space="preserve">., 783 P.2d 969, 970 (1989); Horizons, Inc. v. </w:t>
      </w:r>
      <w:proofErr w:type="spellStart"/>
      <w:r w:rsidRPr="00B12BC2">
        <w:rPr>
          <w:sz w:val="16"/>
        </w:rPr>
        <w:t>Keo</w:t>
      </w:r>
      <w:proofErr w:type="spellEnd"/>
      <w:r w:rsidRPr="00B12BC2">
        <w:rPr>
          <w:sz w:val="16"/>
        </w:rPr>
        <w:t xml:space="preserve"> Leasing Co., </w:t>
      </w:r>
      <w:proofErr w:type="spellStart"/>
      <w:r w:rsidRPr="00B12BC2">
        <w:rPr>
          <w:sz w:val="16"/>
        </w:rPr>
        <w:t>Okl</w:t>
      </w:r>
      <w:proofErr w:type="spellEnd"/>
      <w:r w:rsidRPr="00B12BC2">
        <w:rPr>
          <w:sz w:val="16"/>
        </w:rPr>
        <w:t xml:space="preserve">., 681 P.2d 757, 759 (1984); </w:t>
      </w:r>
      <w:proofErr w:type="spellStart"/>
      <w:r w:rsidRPr="00B12BC2">
        <w:rPr>
          <w:sz w:val="16"/>
        </w:rPr>
        <w:t>Amarex</w:t>
      </w:r>
      <w:proofErr w:type="spellEnd"/>
      <w:r w:rsidRPr="00B12BC2">
        <w:rPr>
          <w:sz w:val="16"/>
        </w:rPr>
        <w:t xml:space="preserve">, Inc. v. Baker, </w:t>
      </w:r>
      <w:proofErr w:type="spellStart"/>
      <w:r w:rsidRPr="00B12BC2">
        <w:rPr>
          <w:sz w:val="16"/>
        </w:rPr>
        <w:t>Okl</w:t>
      </w:r>
      <w:proofErr w:type="spellEnd"/>
      <w:r w:rsidRPr="00B12BC2">
        <w:rPr>
          <w:sz w:val="16"/>
        </w:rPr>
        <w:t xml:space="preserve">., 655 P.2d 1040, 1043 (1983); Knell v. </w:t>
      </w:r>
      <w:proofErr w:type="spellStart"/>
      <w:r w:rsidRPr="00B12BC2">
        <w:rPr>
          <w:sz w:val="16"/>
        </w:rPr>
        <w:t>Burnes</w:t>
      </w:r>
      <w:proofErr w:type="spellEnd"/>
      <w:r w:rsidRPr="00B12BC2">
        <w:rPr>
          <w:sz w:val="16"/>
        </w:rPr>
        <w:t xml:space="preserve">, </w:t>
      </w:r>
      <w:proofErr w:type="spellStart"/>
      <w:r w:rsidRPr="00B12BC2">
        <w:rPr>
          <w:sz w:val="16"/>
        </w:rPr>
        <w:t>Okl</w:t>
      </w:r>
      <w:proofErr w:type="spellEnd"/>
      <w:r w:rsidRPr="00B12BC2">
        <w:rPr>
          <w:sz w:val="16"/>
        </w:rPr>
        <w:t xml:space="preserve">., 645 P.2d 471, 473 (1982); </w:t>
      </w:r>
      <w:proofErr w:type="spellStart"/>
      <w:r w:rsidRPr="00B12BC2">
        <w:rPr>
          <w:sz w:val="16"/>
        </w:rPr>
        <w:t>Prock</w:t>
      </w:r>
      <w:proofErr w:type="spellEnd"/>
      <w:r w:rsidRPr="00B12BC2">
        <w:rPr>
          <w:sz w:val="16"/>
        </w:rPr>
        <w:t xml:space="preserve"> v. District Court of Pittsburgh County, </w:t>
      </w:r>
      <w:proofErr w:type="spellStart"/>
      <w:r w:rsidRPr="00B12BC2">
        <w:rPr>
          <w:sz w:val="16"/>
        </w:rPr>
        <w:t>Okl</w:t>
      </w:r>
      <w:proofErr w:type="spellEnd"/>
      <w:r w:rsidRPr="00B12BC2">
        <w:rPr>
          <w:sz w:val="16"/>
        </w:rPr>
        <w:t xml:space="preserve">., 630 P.2d 772, 775 (1981); Harry v. </w:t>
      </w:r>
      <w:proofErr w:type="spellStart"/>
      <w:r w:rsidRPr="00B12BC2">
        <w:rPr>
          <w:sz w:val="16"/>
        </w:rPr>
        <w:t>Hertzler</w:t>
      </w:r>
      <w:proofErr w:type="spellEnd"/>
      <w:r w:rsidRPr="00B12BC2">
        <w:rPr>
          <w:sz w:val="16"/>
        </w:rPr>
        <w:t xml:space="preserve">, 185 </w:t>
      </w:r>
      <w:proofErr w:type="spellStart"/>
      <w:r w:rsidRPr="00B12BC2">
        <w:rPr>
          <w:sz w:val="16"/>
        </w:rPr>
        <w:t>Okl</w:t>
      </w:r>
      <w:proofErr w:type="spellEnd"/>
      <w:r w:rsidRPr="00B12BC2">
        <w:rPr>
          <w:sz w:val="16"/>
        </w:rPr>
        <w:t xml:space="preserve">. </w:t>
      </w:r>
      <w:proofErr w:type="gramStart"/>
      <w:r w:rsidRPr="00B12BC2">
        <w:rPr>
          <w:sz w:val="16"/>
        </w:rPr>
        <w:t xml:space="preserve">151, 90 P.2d 656, 659 (1939); </w:t>
      </w:r>
      <w:proofErr w:type="spellStart"/>
      <w:r w:rsidRPr="00B12BC2">
        <w:rPr>
          <w:sz w:val="16"/>
        </w:rPr>
        <w:t>Ginn</w:t>
      </w:r>
      <w:proofErr w:type="spellEnd"/>
      <w:r w:rsidRPr="00B12BC2">
        <w:rPr>
          <w:sz w:val="16"/>
        </w:rPr>
        <w:t xml:space="preserve"> v. Knight, 106 </w:t>
      </w:r>
      <w:proofErr w:type="spellStart"/>
      <w:r w:rsidRPr="00B12BC2">
        <w:rPr>
          <w:sz w:val="16"/>
        </w:rPr>
        <w:t>Okl</w:t>
      </w:r>
      <w:proofErr w:type="spellEnd"/>
      <w:r w:rsidRPr="00B12BC2">
        <w:rPr>
          <w:sz w:val="16"/>
        </w:rPr>
        <w:t>.</w:t>
      </w:r>
      <w:proofErr w:type="gramEnd"/>
      <w:r w:rsidRPr="00B12BC2">
        <w:rPr>
          <w:sz w:val="16"/>
        </w:rPr>
        <w:t xml:space="preserve"> </w:t>
      </w:r>
      <w:proofErr w:type="gramStart"/>
      <w:r w:rsidRPr="00B12BC2">
        <w:rPr>
          <w:sz w:val="16"/>
        </w:rPr>
        <w:t>4, 232 P. 936, 937 (1925).</w:t>
      </w:r>
      <w:proofErr w:type="gramEnd"/>
      <w:r w:rsidRPr="00B12BC2">
        <w:rPr>
          <w:sz w:val="16"/>
        </w:rPr>
        <w:t xml:space="preserve"> </w:t>
      </w:r>
      <w:bookmarkStart w:id="16" w:name="marker3fn4"/>
      <w:bookmarkEnd w:id="16"/>
      <w:r w:rsidRPr="00B12BC2">
        <w:rPr>
          <w:sz w:val="16"/>
          <w:vertAlign w:val="superscript"/>
        </w:rPr>
        <w:t>4</w:t>
      </w:r>
      <w:r w:rsidRPr="00B12BC2">
        <w:rPr>
          <w:sz w:val="16"/>
        </w:rPr>
        <w:t xml:space="preserve"> "</w:t>
      </w:r>
      <w:r w:rsidRPr="00B12BC2">
        <w:rPr>
          <w:i/>
          <w:iCs/>
          <w:sz w:val="16"/>
        </w:rPr>
        <w:t>Recordable</w:t>
      </w:r>
      <w:r w:rsidRPr="00B12BC2">
        <w:rPr>
          <w:sz w:val="16"/>
        </w:rPr>
        <w:t xml:space="preserve">" means that by force of 12 O.S. 1991 § 24 an instrument meeting that section's criteria must be </w:t>
      </w:r>
      <w:r w:rsidRPr="00B12BC2">
        <w:rPr>
          <w:i/>
          <w:iCs/>
          <w:sz w:val="16"/>
        </w:rPr>
        <w:t xml:space="preserve">entered on </w:t>
      </w:r>
      <w:r w:rsidRPr="00B12BC2">
        <w:rPr>
          <w:sz w:val="16"/>
        </w:rPr>
        <w:t>or "</w:t>
      </w:r>
      <w:r w:rsidRPr="00B12BC2">
        <w:rPr>
          <w:i/>
          <w:iCs/>
          <w:sz w:val="16"/>
        </w:rPr>
        <w:t>recorded</w:t>
      </w:r>
      <w:r w:rsidRPr="00B12BC2">
        <w:rPr>
          <w:sz w:val="16"/>
        </w:rPr>
        <w:t xml:space="preserve">" </w:t>
      </w:r>
      <w:r w:rsidRPr="00B12BC2">
        <w:rPr>
          <w:i/>
          <w:iCs/>
          <w:sz w:val="16"/>
        </w:rPr>
        <w:t>in</w:t>
      </w:r>
      <w:r w:rsidRPr="00B12BC2">
        <w:rPr>
          <w:sz w:val="16"/>
        </w:rPr>
        <w:t xml:space="preserve"> the court's journal. The clerk may "enter" only that which is "</w:t>
      </w:r>
      <w:r w:rsidRPr="00B12BC2">
        <w:rPr>
          <w:i/>
          <w:iCs/>
          <w:sz w:val="16"/>
        </w:rPr>
        <w:t>on file</w:t>
      </w:r>
      <w:r w:rsidRPr="00B12BC2">
        <w:rPr>
          <w:sz w:val="16"/>
        </w:rPr>
        <w:t xml:space="preserve">." The pertinent terms of 12 O.S. 1991 § 24 are: "Upon the journal record required to be kept by the clerk of the district court in civil cases . . . shall be </w:t>
      </w:r>
      <w:r w:rsidRPr="00B12BC2">
        <w:rPr>
          <w:i/>
          <w:iCs/>
          <w:sz w:val="16"/>
        </w:rPr>
        <w:t>entered</w:t>
      </w:r>
      <w:r w:rsidRPr="00B12BC2">
        <w:rPr>
          <w:sz w:val="16"/>
        </w:rPr>
        <w:t xml:space="preserve"> copies of the following instruments </w:t>
      </w:r>
      <w:r w:rsidRPr="00B12BC2">
        <w:rPr>
          <w:i/>
          <w:iCs/>
          <w:sz w:val="16"/>
        </w:rPr>
        <w:t>on file</w:t>
      </w:r>
      <w:r w:rsidRPr="00B12BC2">
        <w:rPr>
          <w:sz w:val="16"/>
        </w:rPr>
        <w:t xml:space="preserve">: 1. All items of process by which the court acquired jurisdiction of the person of </w:t>
      </w:r>
      <w:r w:rsidRPr="00B12BC2">
        <w:rPr>
          <w:sz w:val="16"/>
        </w:rPr>
        <w:lastRenderedPageBreak/>
        <w:t xml:space="preserve">each defendant in the case; and 2. </w:t>
      </w:r>
      <w:r w:rsidRPr="00B12BC2">
        <w:rPr>
          <w:i/>
          <w:iCs/>
          <w:sz w:val="16"/>
        </w:rPr>
        <w:t>All instruments filed in the case that bear the signature of the and judge and specify clearly the relief granted or order made</w:t>
      </w:r>
      <w:r w:rsidRPr="00B12BC2">
        <w:rPr>
          <w:sz w:val="16"/>
        </w:rPr>
        <w:t xml:space="preserve">." [Emphasis added.] </w:t>
      </w:r>
      <w:bookmarkStart w:id="17" w:name="marker3fn5"/>
      <w:bookmarkEnd w:id="17"/>
      <w:r w:rsidRPr="00B12BC2">
        <w:rPr>
          <w:sz w:val="16"/>
          <w:vertAlign w:val="superscript"/>
        </w:rPr>
        <w:t>5</w:t>
      </w:r>
      <w:r w:rsidRPr="00B12BC2">
        <w:rPr>
          <w:sz w:val="16"/>
        </w:rPr>
        <w:t xml:space="preserve"> See 12 O.S. 1991 § 1116 which states in pertinent part: "Every </w:t>
      </w:r>
      <w:r w:rsidRPr="00B12BC2">
        <w:rPr>
          <w:i/>
          <w:iCs/>
          <w:sz w:val="16"/>
        </w:rPr>
        <w:t>direction</w:t>
      </w:r>
      <w:r w:rsidRPr="00B12BC2">
        <w:rPr>
          <w:sz w:val="16"/>
        </w:rPr>
        <w:t xml:space="preserve"> of a court or </w:t>
      </w:r>
      <w:r w:rsidRPr="00B12BC2">
        <w:rPr>
          <w:i/>
          <w:iCs/>
          <w:sz w:val="16"/>
        </w:rPr>
        <w:t>judge</w:t>
      </w:r>
      <w:r w:rsidRPr="00B12BC2">
        <w:rPr>
          <w:sz w:val="16"/>
        </w:rPr>
        <w:t xml:space="preserve"> made or entered </w:t>
      </w:r>
      <w:r w:rsidRPr="00B12BC2">
        <w:rPr>
          <w:i/>
          <w:iCs/>
          <w:sz w:val="16"/>
        </w:rPr>
        <w:t>in writing</w:t>
      </w:r>
      <w:r w:rsidRPr="00B12BC2">
        <w:rPr>
          <w:sz w:val="16"/>
        </w:rPr>
        <w:t xml:space="preserve">, and not included in a judgment </w:t>
      </w:r>
      <w:r w:rsidRPr="00B12BC2">
        <w:rPr>
          <w:i/>
          <w:iCs/>
          <w:sz w:val="16"/>
        </w:rPr>
        <w:t>is an order.</w:t>
      </w:r>
      <w:r w:rsidRPr="00B12BC2">
        <w:rPr>
          <w:sz w:val="16"/>
        </w:rPr>
        <w:t xml:space="preserve">" [Emphasis added.] </w:t>
      </w:r>
      <w:bookmarkStart w:id="18" w:name="marker3fn6"/>
      <w:bookmarkEnd w:id="18"/>
      <w:r w:rsidRPr="00B12BC2">
        <w:rPr>
          <w:sz w:val="16"/>
          <w:vertAlign w:val="superscript"/>
        </w:rPr>
        <w:t>6</w:t>
      </w:r>
      <w:r w:rsidRPr="00B12BC2">
        <w:rPr>
          <w:sz w:val="16"/>
        </w:rPr>
        <w:t xml:space="preserve"> The pertinent terms of 12 O.S. 1993 § 696.3 , effective October 1, 1993, are: "A. Judgments, decrees and appealable orders that are filed with the clerk of the court shall contain: 1. A caption setting forth the name of the court, the names and designation of the parties, the file number of the case and the title of the instrument; 2. A statement of the disposition of the action, proceeding, or motion, including a statement of the relief awarded to a party or parties and the liabilities and obligations imposed on the other party or parties; 3. The signature and title of the court; . . ." </w:t>
      </w:r>
      <w:bookmarkStart w:id="19" w:name="marker3fn7"/>
      <w:bookmarkEnd w:id="19"/>
      <w:r w:rsidRPr="00B12BC2">
        <w:rPr>
          <w:sz w:val="16"/>
          <w:vertAlign w:val="superscript"/>
        </w:rPr>
        <w:t>7</w:t>
      </w:r>
      <w:r w:rsidRPr="00B12BC2">
        <w:rPr>
          <w:sz w:val="16"/>
        </w:rPr>
        <w:t xml:space="preserve"> The court holds that the May 18 memorial's recital that "the Court </w:t>
      </w:r>
      <w:r w:rsidRPr="00B12BC2">
        <w:rPr>
          <w:i/>
          <w:iCs/>
          <w:sz w:val="16"/>
        </w:rPr>
        <w:t>finds</w:t>
      </w:r>
      <w:r w:rsidRPr="00B12BC2">
        <w:rPr>
          <w:sz w:val="16"/>
        </w:rPr>
        <w:t xml:space="preserve"> that the motions should be overruled" is a "</w:t>
      </w:r>
      <w:r w:rsidRPr="00B12BC2">
        <w:rPr>
          <w:i/>
          <w:iCs/>
          <w:sz w:val="16"/>
        </w:rPr>
        <w:t>finding</w:t>
      </w:r>
      <w:r w:rsidRPr="00B12BC2">
        <w:rPr>
          <w:sz w:val="16"/>
        </w:rPr>
        <w:t xml:space="preserve">" and </w:t>
      </w:r>
      <w:r w:rsidRPr="00B12BC2">
        <w:rPr>
          <w:i/>
          <w:iCs/>
          <w:sz w:val="16"/>
        </w:rPr>
        <w:t>not a ruling</w:t>
      </w:r>
      <w:r w:rsidRPr="00B12BC2">
        <w:rPr>
          <w:sz w:val="16"/>
        </w:rPr>
        <w:t xml:space="preserve">. In its pure form, a finding is </w:t>
      </w:r>
      <w:r w:rsidRPr="00B12BC2">
        <w:rPr>
          <w:i/>
          <w:iCs/>
          <w:sz w:val="16"/>
        </w:rPr>
        <w:t>generally</w:t>
      </w:r>
      <w:r w:rsidRPr="00B12BC2">
        <w:rPr>
          <w:sz w:val="16"/>
        </w:rPr>
        <w:t xml:space="preserve"> not effective as an order or judgment. </w:t>
      </w:r>
      <w:proofErr w:type="gramStart"/>
      <w:r w:rsidRPr="00B12BC2">
        <w:rPr>
          <w:sz w:val="16"/>
        </w:rPr>
        <w:t xml:space="preserve">See, e.g., Tillman v. Tillman, 199 </w:t>
      </w:r>
      <w:proofErr w:type="spellStart"/>
      <w:r w:rsidRPr="00B12BC2">
        <w:rPr>
          <w:sz w:val="16"/>
        </w:rPr>
        <w:t>Okl</w:t>
      </w:r>
      <w:proofErr w:type="spellEnd"/>
      <w:r w:rsidRPr="00B12BC2">
        <w:rPr>
          <w:sz w:val="16"/>
        </w:rPr>
        <w:t>.</w:t>
      </w:r>
      <w:proofErr w:type="gramEnd"/>
      <w:r w:rsidRPr="00B12BC2">
        <w:rPr>
          <w:sz w:val="16"/>
        </w:rPr>
        <w:t xml:space="preserve"> </w:t>
      </w:r>
      <w:proofErr w:type="gramStart"/>
      <w:r w:rsidRPr="00B12BC2">
        <w:rPr>
          <w:sz w:val="16"/>
        </w:rPr>
        <w:t>130, 184 P.2d 784 (1947), cited in the court's opinion.</w:t>
      </w:r>
      <w:proofErr w:type="gramEnd"/>
      <w:r w:rsidRPr="00B12BC2">
        <w:rPr>
          <w:sz w:val="16"/>
        </w:rPr>
        <w:t xml:space="preserve"> </w:t>
      </w:r>
      <w:bookmarkStart w:id="20" w:name="marker3fn8"/>
      <w:bookmarkEnd w:id="20"/>
      <w:r w:rsidRPr="00B12BC2">
        <w:rPr>
          <w:sz w:val="16"/>
          <w:vertAlign w:val="superscript"/>
        </w:rPr>
        <w:t>8</w:t>
      </w:r>
      <w:r w:rsidRPr="00B12BC2">
        <w:rPr>
          <w:sz w:val="16"/>
        </w:rPr>
        <w:t xml:space="preserve"> When ruling upon a motion for judgment </w:t>
      </w:r>
      <w:proofErr w:type="spellStart"/>
      <w:r w:rsidRPr="00B12BC2">
        <w:rPr>
          <w:sz w:val="16"/>
        </w:rPr>
        <w:t>n.o.v</w:t>
      </w:r>
      <w:proofErr w:type="spellEnd"/>
      <w:r w:rsidRPr="00B12BC2">
        <w:rPr>
          <w:sz w:val="16"/>
        </w:rPr>
        <w:t xml:space="preserve">. the court must </w:t>
      </w:r>
      <w:r w:rsidRPr="00B12BC2">
        <w:rPr>
          <w:i/>
          <w:iCs/>
          <w:sz w:val="16"/>
        </w:rPr>
        <w:t>take into account</w:t>
      </w:r>
      <w:r w:rsidRPr="00B12BC2">
        <w:rPr>
          <w:sz w:val="16"/>
        </w:rPr>
        <w:t xml:space="preserve"> all the evidence favorable to the party against whom the motion is directed and </w:t>
      </w:r>
      <w:r w:rsidRPr="00B12BC2">
        <w:rPr>
          <w:i/>
          <w:iCs/>
          <w:sz w:val="16"/>
        </w:rPr>
        <w:t>disregard</w:t>
      </w:r>
      <w:r w:rsidRPr="00B12BC2">
        <w:rPr>
          <w:sz w:val="16"/>
        </w:rPr>
        <w:t xml:space="preserve"> all conflicting evidence favorable to the movant. If the court should conclude the motion is sustainable, it must hold, as a matter of law, that there is </w:t>
      </w:r>
      <w:r w:rsidRPr="00B12BC2">
        <w:rPr>
          <w:i/>
          <w:iCs/>
          <w:sz w:val="16"/>
        </w:rPr>
        <w:t>an entire absence of proof</w:t>
      </w:r>
      <w:r w:rsidRPr="00B12BC2">
        <w:rPr>
          <w:sz w:val="16"/>
        </w:rPr>
        <w:t xml:space="preserve"> tending to show a right to recover. See Austin v. Wilkerson, Inc., </w:t>
      </w:r>
      <w:proofErr w:type="spellStart"/>
      <w:proofErr w:type="gramStart"/>
      <w:r w:rsidRPr="00B12BC2">
        <w:rPr>
          <w:sz w:val="16"/>
        </w:rPr>
        <w:t>Okl</w:t>
      </w:r>
      <w:proofErr w:type="spellEnd"/>
      <w:r w:rsidRPr="00B12BC2">
        <w:rPr>
          <w:sz w:val="16"/>
        </w:rPr>
        <w:t>.,</w:t>
      </w:r>
      <w:proofErr w:type="gramEnd"/>
      <w:r w:rsidRPr="00B12BC2">
        <w:rPr>
          <w:sz w:val="16"/>
        </w:rPr>
        <w:t xml:space="preserve"> 519 P.2d 899, 903 (1974). </w:t>
      </w:r>
      <w:bookmarkStart w:id="21" w:name="marker3fn9"/>
      <w:bookmarkEnd w:id="21"/>
      <w:r w:rsidRPr="00B12BC2">
        <w:rPr>
          <w:sz w:val="16"/>
          <w:vertAlign w:val="superscript"/>
        </w:rPr>
        <w:t>9</w:t>
      </w:r>
      <w:r w:rsidRPr="00B12BC2">
        <w:rPr>
          <w:sz w:val="16"/>
        </w:rPr>
        <w:t xml:space="preserve"> See Bullard v. Grisham Const. Co., </w:t>
      </w:r>
      <w:proofErr w:type="spellStart"/>
      <w:proofErr w:type="gramStart"/>
      <w:r w:rsidRPr="00B12BC2">
        <w:rPr>
          <w:sz w:val="16"/>
        </w:rPr>
        <w:t>Okl</w:t>
      </w:r>
      <w:proofErr w:type="spellEnd"/>
      <w:r w:rsidRPr="00B12BC2">
        <w:rPr>
          <w:sz w:val="16"/>
        </w:rPr>
        <w:t>.,</w:t>
      </w:r>
      <w:proofErr w:type="gramEnd"/>
      <w:r w:rsidRPr="00B12BC2">
        <w:rPr>
          <w:sz w:val="16"/>
        </w:rPr>
        <w:t xml:space="preserve"> 660 P.2d 1045, 1047 (1983), where this court reviewed a trial </w:t>
      </w:r>
      <w:r w:rsidRPr="00B12BC2">
        <w:rPr>
          <w:i/>
          <w:iCs/>
          <w:sz w:val="16"/>
        </w:rPr>
        <w:t>judge's "findings of fact</w:t>
      </w:r>
      <w:r w:rsidRPr="00B12BC2">
        <w:rPr>
          <w:sz w:val="16"/>
        </w:rPr>
        <w:t xml:space="preserve">", perceived as a basis for his ruling on a motion for judgment </w:t>
      </w:r>
      <w:proofErr w:type="spellStart"/>
      <w:r w:rsidRPr="00B12BC2">
        <w:rPr>
          <w:sz w:val="16"/>
        </w:rPr>
        <w:t>n.o.v</w:t>
      </w:r>
      <w:proofErr w:type="spellEnd"/>
      <w:r w:rsidRPr="00B12BC2">
        <w:rPr>
          <w:sz w:val="16"/>
        </w:rPr>
        <w:t xml:space="preserve">. (in the face of a defendant's reliance on plaintiff's contributory negligence). </w:t>
      </w:r>
      <w:r w:rsidRPr="00B12BC2">
        <w:rPr>
          <w:i/>
          <w:iCs/>
          <w:sz w:val="16"/>
        </w:rPr>
        <w:t xml:space="preserve">These judicial findings were held impermissible as an invasion of the providence of the jury and proscribed by OKLA. CONST. ART, 23, § </w:t>
      </w:r>
      <w:proofErr w:type="gramStart"/>
      <w:r w:rsidRPr="00B12BC2">
        <w:rPr>
          <w:i/>
          <w:iCs/>
          <w:sz w:val="16"/>
        </w:rPr>
        <w:t>6 .</w:t>
      </w:r>
      <w:proofErr w:type="gramEnd"/>
      <w:r w:rsidRPr="00B12BC2">
        <w:rPr>
          <w:sz w:val="16"/>
        </w:rPr>
        <w:t xml:space="preserve"> </w:t>
      </w:r>
      <w:proofErr w:type="gramStart"/>
      <w:r w:rsidRPr="00B12BC2">
        <w:rPr>
          <w:sz w:val="16"/>
        </w:rPr>
        <w:t>Id. at 1048.</w:t>
      </w:r>
      <w:proofErr w:type="gramEnd"/>
      <w:r w:rsidRPr="00B12BC2">
        <w:rPr>
          <w:sz w:val="16"/>
        </w:rPr>
        <w:t xml:space="preserve"> </w:t>
      </w:r>
      <w:bookmarkStart w:id="22" w:name="marker3fn10"/>
      <w:bookmarkEnd w:id="22"/>
      <w:r w:rsidRPr="00B12BC2">
        <w:rPr>
          <w:sz w:val="16"/>
          <w:vertAlign w:val="superscript"/>
        </w:rPr>
        <w:t>10</w:t>
      </w:r>
      <w:r w:rsidRPr="00B12BC2">
        <w:rPr>
          <w:sz w:val="16"/>
        </w:rPr>
        <w:t xml:space="preserve"> Everyday courthouse </w:t>
      </w:r>
      <w:proofErr w:type="gramStart"/>
      <w:r w:rsidRPr="00B12BC2">
        <w:rPr>
          <w:sz w:val="16"/>
        </w:rPr>
        <w:t>parlance</w:t>
      </w:r>
      <w:proofErr w:type="gramEnd"/>
      <w:r w:rsidRPr="00B12BC2">
        <w:rPr>
          <w:sz w:val="16"/>
        </w:rPr>
        <w:t xml:space="preserve"> does not always distinguish between a judge's "finding", which denotes nisi </w:t>
      </w:r>
      <w:proofErr w:type="spellStart"/>
      <w:r w:rsidRPr="00B12BC2">
        <w:rPr>
          <w:sz w:val="16"/>
        </w:rPr>
        <w:t>prius</w:t>
      </w:r>
      <w:proofErr w:type="spellEnd"/>
      <w:r w:rsidRPr="00B12BC2">
        <w:rPr>
          <w:sz w:val="16"/>
        </w:rPr>
        <w:t xml:space="preserve"> resolution of fact issues, and "ruling" or "conclusion of law". The latter resolves disputed issues of law. In practice usage members of the bench and bar often confuse what the judge "finds" with what that official "concludes", i.e., resolves as a legal matter. </w:t>
      </w:r>
      <w:bookmarkStart w:id="23" w:name="marker3fn11"/>
      <w:bookmarkEnd w:id="23"/>
      <w:r w:rsidRPr="00B12BC2">
        <w:rPr>
          <w:sz w:val="16"/>
          <w:vertAlign w:val="superscript"/>
        </w:rPr>
        <w:t>11</w:t>
      </w:r>
      <w:r w:rsidRPr="00B12BC2">
        <w:rPr>
          <w:sz w:val="16"/>
        </w:rPr>
        <w:t xml:space="preserve"> See Fowler v. Thomsen, 68 Neb. 578, 94 N.W. 810, 811-12 (1903), where the court determined a ruling that "[1] find from the bill of particulars that there is due the plaintiff the sum of . . ." </w:t>
      </w:r>
      <w:proofErr w:type="gramStart"/>
      <w:r w:rsidRPr="00B12BC2">
        <w:rPr>
          <w:sz w:val="16"/>
        </w:rPr>
        <w:t>was</w:t>
      </w:r>
      <w:proofErr w:type="gramEnd"/>
      <w:r w:rsidRPr="00B12BC2">
        <w:rPr>
          <w:sz w:val="16"/>
        </w:rPr>
        <w:t xml:space="preserve"> a </w:t>
      </w:r>
      <w:r w:rsidRPr="00B12BC2">
        <w:rPr>
          <w:i/>
          <w:iCs/>
          <w:sz w:val="16"/>
        </w:rPr>
        <w:t>judgment and not a find</w:t>
      </w:r>
      <w:r w:rsidRPr="00B12BC2">
        <w:rPr>
          <w:sz w:val="16"/>
        </w:rPr>
        <w:t>i</w:t>
      </w:r>
      <w:r w:rsidRPr="00B12BC2">
        <w:rPr>
          <w:i/>
          <w:iCs/>
          <w:sz w:val="16"/>
        </w:rPr>
        <w:t>ng</w:t>
      </w:r>
      <w:r w:rsidRPr="00B12BC2">
        <w:rPr>
          <w:sz w:val="16"/>
        </w:rPr>
        <w:t>. In reaching its conclusion the court reasoned that "[e]</w:t>
      </w:r>
      <w:proofErr w:type="spellStart"/>
      <w:r w:rsidRPr="00B12BC2">
        <w:rPr>
          <w:sz w:val="16"/>
        </w:rPr>
        <w:t>ffect</w:t>
      </w:r>
      <w:proofErr w:type="spellEnd"/>
      <w:r w:rsidRPr="00B12BC2">
        <w:rPr>
          <w:sz w:val="16"/>
        </w:rPr>
        <w:t xml:space="preserve"> must be given to the entire in the docket according to the manifest intention of the justice in making them." Id., 94 N.W. at 811. </w:t>
      </w:r>
      <w:bookmarkStart w:id="24" w:name="marker3fn12"/>
      <w:bookmarkEnd w:id="24"/>
      <w:r w:rsidRPr="00B12BC2">
        <w:rPr>
          <w:sz w:val="16"/>
          <w:vertAlign w:val="superscript"/>
        </w:rPr>
        <w:t>12</w:t>
      </w:r>
      <w:r w:rsidRPr="00B12BC2">
        <w:rPr>
          <w:sz w:val="16"/>
        </w:rPr>
        <w:t xml:space="preserve"> When the language of a judgment is susceptible of two interpretations, that which makes it correct and valid is preferred to one that would render it erroneous. Hale v. Independent Powder Co., 46 </w:t>
      </w:r>
      <w:proofErr w:type="spellStart"/>
      <w:r w:rsidRPr="00B12BC2">
        <w:rPr>
          <w:sz w:val="16"/>
        </w:rPr>
        <w:t>Okl</w:t>
      </w:r>
      <w:proofErr w:type="spellEnd"/>
      <w:r w:rsidRPr="00B12BC2">
        <w:rPr>
          <w:sz w:val="16"/>
        </w:rPr>
        <w:t xml:space="preserve">. 135, 148 P. 715, 716 (1915); Sharp v. </w:t>
      </w:r>
      <w:proofErr w:type="spellStart"/>
      <w:r w:rsidRPr="00B12BC2">
        <w:rPr>
          <w:sz w:val="16"/>
        </w:rPr>
        <w:t>McColm</w:t>
      </w:r>
      <w:proofErr w:type="spellEnd"/>
      <w:r w:rsidRPr="00B12BC2">
        <w:rPr>
          <w:sz w:val="16"/>
        </w:rPr>
        <w:t xml:space="preserve">, 79 Kan. 772, 101 P. 659, 662 (1909); Clay v. Hildebrand, 34 Kan. 694, 9 P. 466, 470 (1886); see also 1 A.C. FREEMAN LAW OF JUDGMENTS § 76 (5th ed. 1925). </w:t>
      </w:r>
      <w:bookmarkStart w:id="25" w:name="marker3fn13"/>
      <w:bookmarkEnd w:id="25"/>
      <w:r w:rsidRPr="00B12BC2">
        <w:rPr>
          <w:sz w:val="16"/>
          <w:vertAlign w:val="superscript"/>
        </w:rPr>
        <w:t>13</w:t>
      </w:r>
      <w:r w:rsidRPr="00B12BC2">
        <w:rPr>
          <w:sz w:val="16"/>
        </w:rPr>
        <w:t xml:space="preserve"> "</w:t>
      </w:r>
      <w:r w:rsidRPr="00B12BC2">
        <w:rPr>
          <w:i/>
          <w:iCs/>
          <w:sz w:val="16"/>
        </w:rPr>
        <w:t>Should</w:t>
      </w:r>
      <w:r w:rsidRPr="00B12BC2">
        <w:rPr>
          <w:sz w:val="16"/>
        </w:rPr>
        <w:t xml:space="preserve">" not only is used as a "present indicative" synonymous with </w:t>
      </w:r>
      <w:r w:rsidRPr="00B12BC2">
        <w:rPr>
          <w:i/>
          <w:iCs/>
          <w:sz w:val="16"/>
        </w:rPr>
        <w:t>ought</w:t>
      </w:r>
      <w:r w:rsidRPr="00B12BC2">
        <w:rPr>
          <w:sz w:val="16"/>
        </w:rPr>
        <w:t xml:space="preserve"> but also is the past tense of "shall" with various shades of meaning not always easy to analyze. See 57 C.J. Shall § 9, Judgments § 121 (1932). O. JESPERSEN, GROWTH AND STRUCTURE OF THE ENGLISH LANGUAGE (1984); St. Louis &amp; S.F.R. Co. v. Brown, 45 </w:t>
      </w:r>
      <w:proofErr w:type="spellStart"/>
      <w:r w:rsidRPr="00B12BC2">
        <w:rPr>
          <w:sz w:val="16"/>
        </w:rPr>
        <w:t>Okl</w:t>
      </w:r>
      <w:proofErr w:type="spellEnd"/>
      <w:r w:rsidRPr="00B12BC2">
        <w:rPr>
          <w:sz w:val="16"/>
        </w:rPr>
        <w:t xml:space="preserve">. </w:t>
      </w:r>
      <w:proofErr w:type="gramStart"/>
      <w:r w:rsidRPr="00B12BC2">
        <w:rPr>
          <w:sz w:val="16"/>
        </w:rPr>
        <w:t>143, 144 P. 1075, 1080-81 (1914).</w:t>
      </w:r>
      <w:proofErr w:type="gramEnd"/>
      <w:r w:rsidRPr="00B12BC2">
        <w:rPr>
          <w:sz w:val="16"/>
        </w:rPr>
        <w:t xml:space="preserve"> For a more detailed explanation, see the Partridge quotation infra note 15. Certain contexts mandate a construction of the term "should" as more than merely indicating preference or desirability. Brown, supra at 1080-81 (jury instructions stating that jurors "should" reduce the amount of damages in proportion to the amount of contributory negligence of the plaintiff was held to imply an </w:t>
      </w:r>
      <w:r w:rsidRPr="00B12BC2">
        <w:rPr>
          <w:i/>
          <w:iCs/>
          <w:sz w:val="16"/>
        </w:rPr>
        <w:t>obligation</w:t>
      </w:r>
      <w:r w:rsidRPr="00B12BC2">
        <w:rPr>
          <w:sz w:val="16"/>
        </w:rPr>
        <w:t xml:space="preserve"> </w:t>
      </w:r>
      <w:r w:rsidRPr="00B12BC2">
        <w:rPr>
          <w:i/>
          <w:iCs/>
          <w:sz w:val="16"/>
        </w:rPr>
        <w:t>and to be more than advisory</w:t>
      </w:r>
      <w:r w:rsidRPr="00B12BC2">
        <w:rPr>
          <w:sz w:val="16"/>
        </w:rPr>
        <w:t xml:space="preserve">); </w:t>
      </w:r>
      <w:proofErr w:type="spellStart"/>
      <w:r w:rsidRPr="00B12BC2">
        <w:rPr>
          <w:sz w:val="16"/>
        </w:rPr>
        <w:t>Carrigan</w:t>
      </w:r>
      <w:proofErr w:type="spellEnd"/>
      <w:r w:rsidRPr="00B12BC2">
        <w:rPr>
          <w:sz w:val="16"/>
        </w:rPr>
        <w:t xml:space="preserve"> v. California Horse Racing Board, 60 Wash. App. 79, 802 P.2d 813(1990) (one of the Rules of Appellate Procedure requiring that a party "should devote a section of the brief to the request for the fee or expenses" was interpreted to mean that a party is under an </w:t>
      </w:r>
      <w:r w:rsidRPr="00B12BC2">
        <w:rPr>
          <w:i/>
          <w:iCs/>
          <w:sz w:val="16"/>
        </w:rPr>
        <w:t>obligation</w:t>
      </w:r>
      <w:r w:rsidRPr="00B12BC2">
        <w:rPr>
          <w:sz w:val="16"/>
        </w:rPr>
        <w:t xml:space="preserve"> to include the requested segment); State v. Rack, 318 S.W.2d 211, 215 (Mo. 1958) ("</w:t>
      </w:r>
      <w:r w:rsidRPr="00B12BC2">
        <w:rPr>
          <w:u w:val="single"/>
        </w:rPr>
        <w:t>should" would mean the same as "shall" or "must" when used in an instruction to the jury which tells the triers they "should disregard false testimony</w:t>
      </w:r>
      <w:r w:rsidRPr="00B12BC2">
        <w:rPr>
          <w:sz w:val="16"/>
        </w:rPr>
        <w:t xml:space="preserve">"). </w:t>
      </w:r>
      <w:bookmarkStart w:id="26" w:name="marker3fn14"/>
      <w:bookmarkEnd w:id="26"/>
      <w:r w:rsidRPr="00B12BC2">
        <w:rPr>
          <w:sz w:val="16"/>
          <w:vertAlign w:val="superscript"/>
        </w:rPr>
        <w:t>14</w:t>
      </w:r>
      <w:r w:rsidRPr="00B12BC2">
        <w:rPr>
          <w:sz w:val="16"/>
        </w:rPr>
        <w:t xml:space="preserve"> </w:t>
      </w:r>
      <w:r w:rsidRPr="00B12BC2">
        <w:rPr>
          <w:i/>
          <w:iCs/>
          <w:u w:val="single"/>
        </w:rPr>
        <w:t xml:space="preserve">In </w:t>
      </w:r>
      <w:proofErr w:type="spellStart"/>
      <w:r w:rsidRPr="00B12BC2">
        <w:rPr>
          <w:i/>
          <w:iCs/>
          <w:u w:val="single"/>
        </w:rPr>
        <w:t>praesenti</w:t>
      </w:r>
      <w:proofErr w:type="spellEnd"/>
      <w:r w:rsidRPr="00B12BC2">
        <w:rPr>
          <w:u w:val="single"/>
        </w:rPr>
        <w:t xml:space="preserve"> means literally "at the present time</w:t>
      </w:r>
      <w:r w:rsidRPr="00B12BC2">
        <w:rPr>
          <w:sz w:val="16"/>
        </w:rPr>
        <w:t>." BLACK'S LAW DICTIONARY 792 (6th Ed. 1990</w:t>
      </w:r>
      <w:r w:rsidRPr="00B12BC2">
        <w:rPr>
          <w:b/>
          <w:u w:val="single"/>
        </w:rPr>
        <w:t xml:space="preserve">). In legal parlance the phrase denotes that which in law is </w:t>
      </w:r>
      <w:r w:rsidRPr="00B12BC2">
        <w:rPr>
          <w:b/>
          <w:i/>
          <w:iCs/>
          <w:u w:val="single"/>
        </w:rPr>
        <w:t>presently</w:t>
      </w:r>
      <w:r w:rsidRPr="00B12BC2">
        <w:rPr>
          <w:b/>
          <w:u w:val="single"/>
        </w:rPr>
        <w:t xml:space="preserve"> or </w:t>
      </w:r>
      <w:r w:rsidRPr="00B12BC2">
        <w:rPr>
          <w:b/>
          <w:i/>
          <w:iCs/>
          <w:u w:val="single"/>
        </w:rPr>
        <w:t>immediately effective</w:t>
      </w:r>
      <w:r w:rsidRPr="00B12BC2">
        <w:rPr>
          <w:b/>
          <w:u w:val="single"/>
        </w:rPr>
        <w:t xml:space="preserve">, as opposed to something that </w:t>
      </w:r>
      <w:r w:rsidRPr="00B12BC2">
        <w:rPr>
          <w:b/>
          <w:i/>
          <w:iCs/>
          <w:u w:val="single"/>
        </w:rPr>
        <w:t>will</w:t>
      </w:r>
      <w:r w:rsidRPr="00B12BC2">
        <w:rPr>
          <w:b/>
          <w:u w:val="single"/>
        </w:rPr>
        <w:t xml:space="preserve"> or </w:t>
      </w:r>
      <w:r w:rsidRPr="00B12BC2">
        <w:rPr>
          <w:b/>
          <w:i/>
          <w:iCs/>
          <w:u w:val="single"/>
        </w:rPr>
        <w:t>would</w:t>
      </w:r>
      <w:r w:rsidRPr="00B12BC2">
        <w:rPr>
          <w:b/>
          <w:u w:val="single"/>
        </w:rPr>
        <w:t xml:space="preserve"> become effective </w:t>
      </w:r>
      <w:r w:rsidRPr="00B12BC2">
        <w:rPr>
          <w:b/>
          <w:i/>
          <w:iCs/>
          <w:u w:val="single"/>
        </w:rPr>
        <w:t>in the future</w:t>
      </w:r>
      <w:r>
        <w:rPr>
          <w:i/>
          <w:iCs/>
          <w:sz w:val="16"/>
        </w:rPr>
        <w:t xml:space="preserve"> [in </w:t>
      </w:r>
      <w:proofErr w:type="spellStart"/>
      <w:r>
        <w:rPr>
          <w:i/>
          <w:iCs/>
          <w:sz w:val="16"/>
        </w:rPr>
        <w:t>futurol</w:t>
      </w:r>
      <w:proofErr w:type="spellEnd"/>
      <w:r>
        <w:rPr>
          <w:sz w:val="16"/>
        </w:rPr>
        <w:t xml:space="preserve">]. See Van </w:t>
      </w:r>
      <w:proofErr w:type="spellStart"/>
      <w:r>
        <w:rPr>
          <w:sz w:val="16"/>
        </w:rPr>
        <w:t>Wyck</w:t>
      </w:r>
      <w:proofErr w:type="spellEnd"/>
      <w:r>
        <w:rPr>
          <w:sz w:val="16"/>
        </w:rPr>
        <w:t xml:space="preserve"> v. </w:t>
      </w:r>
      <w:proofErr w:type="spellStart"/>
      <w:r>
        <w:rPr>
          <w:sz w:val="16"/>
        </w:rPr>
        <w:t>Knevals</w:t>
      </w:r>
      <w:proofErr w:type="spellEnd"/>
      <w:r>
        <w:rPr>
          <w:sz w:val="16"/>
        </w:rPr>
        <w:t xml:space="preserve">, 106 U.S. 360, 365, 1 </w:t>
      </w:r>
      <w:proofErr w:type="spellStart"/>
      <w:r>
        <w:rPr>
          <w:sz w:val="16"/>
        </w:rPr>
        <w:t>S.Ct</w:t>
      </w:r>
      <w:proofErr w:type="spellEnd"/>
      <w:r>
        <w:rPr>
          <w:sz w:val="16"/>
        </w:rPr>
        <w:t xml:space="preserve">. 336, 337, </w:t>
      </w:r>
      <w:proofErr w:type="gramStart"/>
      <w:r>
        <w:rPr>
          <w:sz w:val="16"/>
        </w:rPr>
        <w:t xml:space="preserve">27 </w:t>
      </w:r>
      <w:proofErr w:type="spellStart"/>
      <w:r>
        <w:rPr>
          <w:sz w:val="16"/>
        </w:rPr>
        <w:t>L.Ed</w:t>
      </w:r>
      <w:proofErr w:type="spellEnd"/>
      <w:proofErr w:type="gramEnd"/>
      <w:r>
        <w:rPr>
          <w:sz w:val="16"/>
        </w:rPr>
        <w:t xml:space="preserve">. </w:t>
      </w:r>
      <w:proofErr w:type="gramStart"/>
      <w:r>
        <w:rPr>
          <w:sz w:val="16"/>
        </w:rPr>
        <w:t>201 (1882).</w:t>
      </w:r>
      <w:proofErr w:type="gramEnd"/>
    </w:p>
    <w:p w:rsidR="009D26F3" w:rsidRDefault="009D26F3" w:rsidP="009D26F3">
      <w:pPr>
        <w:rPr>
          <w:sz w:val="16"/>
        </w:rPr>
      </w:pPr>
    </w:p>
    <w:p w:rsidR="009D26F3" w:rsidRDefault="009D26F3" w:rsidP="009D26F3">
      <w:pPr>
        <w:rPr>
          <w:b/>
        </w:rPr>
      </w:pPr>
      <w:r>
        <w:rPr>
          <w:b/>
        </w:rPr>
        <w:t xml:space="preserve">Severance is a reason to reject the team because it denies us stable ground and makes them a moving target, neither of which is reciprocal with block time skew. </w:t>
      </w:r>
    </w:p>
    <w:p w:rsidR="009D26F3" w:rsidRDefault="009D26F3" w:rsidP="009D26F3">
      <w:pPr>
        <w:rPr>
          <w:sz w:val="16"/>
        </w:rPr>
      </w:pPr>
    </w:p>
    <w:p w:rsidR="009D26F3" w:rsidRDefault="009D26F3" w:rsidP="009D26F3">
      <w:pPr>
        <w:rPr>
          <w:b/>
        </w:rPr>
      </w:pPr>
      <w:r>
        <w:rPr>
          <w:b/>
        </w:rPr>
        <w:t xml:space="preserve">Permutation is a reason to vote negative on presumption—proves they </w:t>
      </w:r>
      <w:r>
        <w:rPr>
          <w:b/>
          <w:u w:val="single"/>
        </w:rPr>
        <w:t>agree</w:t>
      </w:r>
      <w:r>
        <w:rPr>
          <w:b/>
        </w:rPr>
        <w:t xml:space="preserve"> with the CP as a mechanism. </w:t>
      </w:r>
    </w:p>
    <w:p w:rsidR="009D26F3" w:rsidRDefault="009D26F3" w:rsidP="009D26F3"/>
    <w:p w:rsidR="009D26F3" w:rsidRDefault="009D26F3" w:rsidP="009D26F3">
      <w:pPr>
        <w:pStyle w:val="Heading2"/>
      </w:pPr>
      <w:r>
        <w:lastRenderedPageBreak/>
        <w:t xml:space="preserve">2NC AT Perm—Do Both </w:t>
      </w:r>
    </w:p>
    <w:p w:rsidR="009D26F3" w:rsidRDefault="009D26F3" w:rsidP="009D26F3">
      <w:pPr>
        <w:tabs>
          <w:tab w:val="left" w:pos="9150"/>
        </w:tabs>
      </w:pPr>
      <w:r>
        <w:tab/>
      </w:r>
    </w:p>
    <w:p w:rsidR="009D26F3" w:rsidRDefault="009D26F3" w:rsidP="009D26F3">
      <w:pPr>
        <w:rPr>
          <w:b/>
        </w:rPr>
      </w:pPr>
      <w:r>
        <w:rPr>
          <w:b/>
        </w:rPr>
        <w:t>Any permutation is either severance or intrinsic—they either add something not in the plan or CP text, or they sever out of the immediacy or implementation of the plan—both are reasons to reject the team—</w:t>
      </w:r>
    </w:p>
    <w:p w:rsidR="009D26F3" w:rsidRDefault="009D26F3" w:rsidP="009D26F3">
      <w:pPr>
        <w:rPr>
          <w:b/>
        </w:rPr>
      </w:pPr>
    </w:p>
    <w:p w:rsidR="009D26F3" w:rsidRDefault="009D26F3" w:rsidP="009D26F3">
      <w:pPr>
        <w:rPr>
          <w:b/>
        </w:rPr>
      </w:pPr>
      <w:r>
        <w:rPr>
          <w:b/>
        </w:rPr>
        <w:t xml:space="preserve">Severance is a voting issue—skews negative strategy, curtails detailed policy analysis and fosters a culture of argumentative irresponsibility because the </w:t>
      </w:r>
      <w:proofErr w:type="spellStart"/>
      <w:r>
        <w:rPr>
          <w:b/>
        </w:rPr>
        <w:t>aff</w:t>
      </w:r>
      <w:proofErr w:type="spellEnd"/>
      <w:r>
        <w:rPr>
          <w:b/>
        </w:rPr>
        <w:t xml:space="preserve"> becomes a moving target</w:t>
      </w:r>
    </w:p>
    <w:p w:rsidR="009D26F3" w:rsidRDefault="009D26F3" w:rsidP="009D26F3">
      <w:pPr>
        <w:rPr>
          <w:b/>
        </w:rPr>
      </w:pPr>
    </w:p>
    <w:p w:rsidR="009D26F3" w:rsidRDefault="009D26F3" w:rsidP="009D26F3">
      <w:pPr>
        <w:rPr>
          <w:b/>
        </w:rPr>
      </w:pPr>
      <w:proofErr w:type="spellStart"/>
      <w:r>
        <w:rPr>
          <w:b/>
        </w:rPr>
        <w:t>Intrinsicness</w:t>
      </w:r>
      <w:proofErr w:type="spellEnd"/>
      <w:r>
        <w:rPr>
          <w:b/>
        </w:rPr>
        <w:t xml:space="preserve"> is also a reason to reject the team—skews negative ground and is infinitely regressive—there are an infinite number of things they could add to the plan</w:t>
      </w:r>
    </w:p>
    <w:p w:rsidR="009D26F3" w:rsidRDefault="009D26F3" w:rsidP="009D26F3">
      <w:pPr>
        <w:rPr>
          <w:b/>
        </w:rPr>
      </w:pPr>
    </w:p>
    <w:p w:rsidR="009D26F3" w:rsidRDefault="009D26F3" w:rsidP="009D26F3">
      <w:pPr>
        <w:rPr>
          <w:b/>
        </w:rPr>
      </w:pPr>
      <w:r>
        <w:rPr>
          <w:b/>
        </w:rPr>
        <w:t>Links to the net benefit—</w:t>
      </w:r>
      <w:proofErr w:type="gramStart"/>
      <w:r>
        <w:rPr>
          <w:b/>
        </w:rPr>
        <w:t>Conditioning</w:t>
      </w:r>
      <w:proofErr w:type="gramEnd"/>
      <w:r>
        <w:rPr>
          <w:b/>
        </w:rPr>
        <w:t xml:space="preserve"> on human rights is key</w:t>
      </w:r>
    </w:p>
    <w:p w:rsidR="009D26F3" w:rsidRDefault="009D26F3" w:rsidP="009D26F3">
      <w:pPr>
        <w:rPr>
          <w:b/>
        </w:rPr>
      </w:pPr>
    </w:p>
    <w:p w:rsidR="009D26F3" w:rsidRDefault="009D26F3" w:rsidP="009D26F3">
      <w:pPr>
        <w:rPr>
          <w:b/>
        </w:rPr>
      </w:pPr>
      <w:r>
        <w:rPr>
          <w:b/>
        </w:rPr>
        <w:t>Impossible—you can’t implement the plan and then condition it later</w:t>
      </w:r>
    </w:p>
    <w:p w:rsidR="009D26F3" w:rsidRPr="009D26F3" w:rsidRDefault="009D26F3" w:rsidP="009D26F3"/>
    <w:p w:rsidR="008D5AAB" w:rsidRDefault="008D5AAB" w:rsidP="008D5AAB">
      <w:pPr>
        <w:pStyle w:val="Heading1"/>
      </w:pPr>
      <w:r>
        <w:lastRenderedPageBreak/>
        <w:t xml:space="preserve">Conditions </w:t>
      </w:r>
      <w:r w:rsidR="00F82C5B">
        <w:t>Solves</w:t>
      </w:r>
    </w:p>
    <w:p w:rsidR="00895F12" w:rsidRPr="00895F12" w:rsidRDefault="00895F12" w:rsidP="00895F12">
      <w:pPr>
        <w:pStyle w:val="Heading3"/>
      </w:pPr>
      <w:r>
        <w:lastRenderedPageBreak/>
        <w:t>Smart Sanctions Pressure Solves</w:t>
      </w:r>
    </w:p>
    <w:p w:rsidR="00955335" w:rsidRPr="00B16573" w:rsidRDefault="00955335" w:rsidP="00955335">
      <w:pPr>
        <w:pStyle w:val="Heading4"/>
        <w:rPr>
          <w:rStyle w:val="StyleStyleBold12pt"/>
          <w:b/>
        </w:rPr>
      </w:pPr>
      <w:r>
        <w:rPr>
          <w:rStyle w:val="StyleStyleBold12pt"/>
          <w:b/>
        </w:rPr>
        <w:t xml:space="preserve">Smarter sanctions are more successful in compelling gov’ts to make political changes. </w:t>
      </w:r>
    </w:p>
    <w:p w:rsidR="00955335" w:rsidRDefault="00955335" w:rsidP="00955335">
      <w:pPr>
        <w:rPr>
          <w:rStyle w:val="StyleStyleBold12pt"/>
        </w:rPr>
      </w:pPr>
      <w:r>
        <w:rPr>
          <w:rStyle w:val="StyleStyleBold12pt"/>
        </w:rPr>
        <w:t>O’Sullivan, former deputy national security advisor of Iraq &amp; Afghanistan, 3</w:t>
      </w:r>
    </w:p>
    <w:p w:rsidR="00955335" w:rsidRPr="004C5F46" w:rsidRDefault="004C5F46" w:rsidP="004C5F46">
      <w:r w:rsidRPr="004C5F46">
        <w:t xml:space="preserve">[Meghan, 2003, </w:t>
      </w:r>
      <w:r w:rsidR="00955335" w:rsidRPr="004C5F46">
        <w:t>Shrewd Sanctions: Statecraft a</w:t>
      </w:r>
      <w:r w:rsidRPr="004C5F46">
        <w:t>nd State Sponsors of Terrorism,</w:t>
      </w:r>
      <w:r w:rsidR="00955335" w:rsidRPr="004C5F46">
        <w:t xml:space="preserve"> p.288, MC]</w:t>
      </w:r>
    </w:p>
    <w:p w:rsidR="004C5F46" w:rsidRPr="008E09EE" w:rsidRDefault="004C5F46" w:rsidP="00955335">
      <w:pPr>
        <w:rPr>
          <w:rStyle w:val="StyleStyleBold12pt"/>
          <w:b w:val="0"/>
        </w:rPr>
      </w:pPr>
    </w:p>
    <w:p w:rsidR="00955335" w:rsidRDefault="00955335" w:rsidP="00955335">
      <w:r w:rsidRPr="00066DF2">
        <w:t>Although each sanctions regime would need to be carefully crafted to fit the country in question and the situation at han</w:t>
      </w:r>
      <w:r>
        <w:t>d, it is useful to briefly con</w:t>
      </w:r>
      <w:r w:rsidRPr="00066DF2">
        <w:t xml:space="preserve">sider what stylized sanctions regimes would look like if they were shrewdly crafted to advance three categories of goals: behavior change, containment, and regime change. </w:t>
      </w:r>
      <w:r w:rsidRPr="00066DF2">
        <w:rPr>
          <w:rStyle w:val="StyleBoldUnderline"/>
        </w:rPr>
        <w:t>Sanctions whose primary aim is to change certain behaviors of a leadership</w:t>
      </w:r>
      <w:r w:rsidRPr="00066DF2">
        <w:t xml:space="preserve"> are in some respects the most difficult to fashion. Policymakers need not be only—or even</w:t>
      </w:r>
      <w:r>
        <w:t xml:space="preserve"> primarily—concerned that sanc</w:t>
      </w:r>
      <w:r w:rsidRPr="00066DF2">
        <w:t xml:space="preserve">tions have an impact; they also </w:t>
      </w:r>
      <w:r w:rsidRPr="00066DF2">
        <w:rPr>
          <w:rStyle w:val="StyleBoldUnderline"/>
        </w:rPr>
        <w:t>must focus on whether</w:t>
      </w:r>
      <w:r>
        <w:t xml:space="preserve"> the impact of sanc</w:t>
      </w:r>
      <w:r w:rsidRPr="00066DF2">
        <w:t xml:space="preserve">tions is translated into effectiveness—whether </w:t>
      </w:r>
      <w:r w:rsidRPr="00066DF2">
        <w:rPr>
          <w:rStyle w:val="StyleBoldUnderline"/>
        </w:rPr>
        <w:t>the</w:t>
      </w:r>
      <w:r>
        <w:t xml:space="preserve"> </w:t>
      </w:r>
      <w:r w:rsidRPr="00066DF2">
        <w:rPr>
          <w:rStyle w:val="StyleBoldUnderline"/>
        </w:rPr>
        <w:t>pain sanctions inflict succeeds in compelling the targeted government to make political changes</w:t>
      </w:r>
      <w:r w:rsidRPr="00066DF2">
        <w:t xml:space="preserve">. </w:t>
      </w:r>
      <w:r w:rsidRPr="00066DF2">
        <w:rPr>
          <w:rStyle w:val="StyleBoldUnderline"/>
        </w:rPr>
        <w:t>Sanctions regimes that form</w:t>
      </w:r>
      <w:r w:rsidRPr="00066DF2">
        <w:t xml:space="preserve"> the basis for a </w:t>
      </w:r>
      <w:r w:rsidRPr="00066DF2">
        <w:rPr>
          <w:rStyle w:val="StyleBoldUnderline"/>
        </w:rPr>
        <w:t>bargaining framework between the sanctioned country and the United States</w:t>
      </w:r>
      <w:r w:rsidRPr="00066DF2">
        <w:t xml:space="preserve"> or the United Nations </w:t>
      </w:r>
      <w:r w:rsidRPr="00066DF2">
        <w:rPr>
          <w:rStyle w:val="StyleBoldUnderline"/>
        </w:rPr>
        <w:t>are</w:t>
      </w:r>
      <w:r w:rsidRPr="00066DF2">
        <w:t xml:space="preserve"> most </w:t>
      </w:r>
      <w:r w:rsidRPr="00066DF2">
        <w:rPr>
          <w:rStyle w:val="StyleBoldUnderline"/>
        </w:rPr>
        <w:t>conducive to</w:t>
      </w:r>
      <w:r w:rsidRPr="00066DF2">
        <w:t xml:space="preserve"> this sort of </w:t>
      </w:r>
      <w:r w:rsidRPr="00066DF2">
        <w:rPr>
          <w:rStyle w:val="StyleBoldUnderline"/>
        </w:rPr>
        <w:t>success</w:t>
      </w:r>
      <w:r w:rsidRPr="00066DF2">
        <w:t xml:space="preserve">.4 The structure of </w:t>
      </w:r>
      <w:r w:rsidRPr="00066DF2">
        <w:rPr>
          <w:rStyle w:val="StyleBoldUnderline"/>
        </w:rPr>
        <w:t>sanctions must be flexible</w:t>
      </w:r>
      <w:r w:rsidRPr="00066DF2">
        <w:t xml:space="preserve"> enough to accommodate and encourage gradual changes in the behavior of the target, ideally </w:t>
      </w:r>
      <w:r w:rsidRPr="00066DF2">
        <w:rPr>
          <w:rStyle w:val="StyleBoldUnderline"/>
        </w:rPr>
        <w:t>by allowing restrictions to be lifted or letting them lapse incrementally as the country takes actions desired by the United States</w:t>
      </w:r>
      <w:r w:rsidRPr="00066DF2">
        <w:t>. Although not essential to success, this process works best if there is a reciprocal element to it, even if it is not nearly an equal one. Sanctions used for this purpose must be accompanied by</w:t>
      </w:r>
      <w:r>
        <w:t xml:space="preserve"> dialogue between the two coun</w:t>
      </w:r>
      <w:r w:rsidRPr="00066DF2">
        <w:t>tries, preferably in a regular and institutionalized way that allows each side to articulate its expectations and demonstrate the reforms it has under- taken; in an ideal situation, a road map—a document that charts out care- fully calibrated steps along the path to better relations—would anchor these discussions.5 Finally, the shrewd use of sanctions for behavior change will often demand the use of additional penalties and incentives apart from those offered by imposition and lifting of sanctions to coerce and entice a country down the road of rehabilitation.</w:t>
      </w:r>
    </w:p>
    <w:p w:rsidR="008D5AAB" w:rsidRPr="00090F90" w:rsidRDefault="008D5AAB" w:rsidP="008D5AAB">
      <w:pPr>
        <w:pStyle w:val="Heading4"/>
        <w:tabs>
          <w:tab w:val="left" w:pos="3960"/>
        </w:tabs>
      </w:pPr>
      <w:r w:rsidRPr="00090F90">
        <w:t xml:space="preserve">Constructive engagement prompts positive change. </w:t>
      </w:r>
    </w:p>
    <w:p w:rsidR="008D5AAB" w:rsidRPr="00090F90" w:rsidRDefault="008D5AAB" w:rsidP="008D5AAB">
      <w:pPr>
        <w:tabs>
          <w:tab w:val="left" w:pos="3960"/>
        </w:tabs>
        <w:rPr>
          <w:rStyle w:val="StyleStyleBold12pt"/>
        </w:rPr>
      </w:pPr>
      <w:proofErr w:type="spellStart"/>
      <w:r w:rsidRPr="00090F90">
        <w:rPr>
          <w:rStyle w:val="StyleStyleBold12pt"/>
        </w:rPr>
        <w:t>Forcese</w:t>
      </w:r>
      <w:proofErr w:type="spellEnd"/>
      <w:r w:rsidRPr="00090F90">
        <w:rPr>
          <w:rStyle w:val="StyleStyleBold12pt"/>
        </w:rPr>
        <w:t>, LL.M. from Yale, 2</w:t>
      </w:r>
    </w:p>
    <w:p w:rsidR="008D5AAB" w:rsidRDefault="008D5AAB" w:rsidP="008D5AAB">
      <w:pPr>
        <w:tabs>
          <w:tab w:val="left" w:pos="3960"/>
        </w:tabs>
      </w:pPr>
      <w:r w:rsidRPr="00090F90">
        <w:t>[Craig, YALE HUMAN RIGHTS &amp; DEVELOPMENT L.J., Vo. 5, “Globalizing Decency: Responsible¶ Engagement in an Era of Economic¶ Integration”,</w:t>
      </w:r>
      <w:r>
        <w:t xml:space="preserve"> p 6-8,</w:t>
      </w:r>
      <w:r w:rsidRPr="00090F90">
        <w:t xml:space="preserve"> accessed 7-7, CC]</w:t>
      </w:r>
    </w:p>
    <w:p w:rsidR="00895F12" w:rsidRPr="00090F90" w:rsidRDefault="00895F12" w:rsidP="008D5AAB">
      <w:pPr>
        <w:tabs>
          <w:tab w:val="left" w:pos="3960"/>
        </w:tabs>
      </w:pPr>
    </w:p>
    <w:p w:rsidR="008D5AAB" w:rsidRPr="006766FD" w:rsidRDefault="008D5AAB" w:rsidP="00895F12">
      <w:pPr>
        <w:rPr>
          <w:sz w:val="16"/>
        </w:rPr>
      </w:pPr>
      <w:r w:rsidRPr="00F04A74">
        <w:rPr>
          <w:rStyle w:val="StyleBoldUnderline"/>
        </w:rPr>
        <w:t>The vision of “constructive engagement” as a form of subversion</w:t>
      </w:r>
      <w:r w:rsidRPr="006766FD">
        <w:rPr>
          <w:rStyle w:val="StyleBoldUnderline"/>
          <w:b w:val="0"/>
          <w:sz w:val="12"/>
          <w:u w:val="none"/>
        </w:rPr>
        <w:t>¶</w:t>
      </w:r>
      <w:r w:rsidRPr="00F04A74">
        <w:rPr>
          <w:rStyle w:val="StyleBoldUnderline"/>
          <w:sz w:val="12"/>
        </w:rPr>
        <w:t xml:space="preserve"> </w:t>
      </w:r>
      <w:r w:rsidRPr="00F04A74">
        <w:rPr>
          <w:rStyle w:val="StyleBoldUnderline"/>
        </w:rPr>
        <w:t>through economic development has been enunciated most succinctly by</w:t>
      </w:r>
      <w:r w:rsidRPr="006766FD">
        <w:rPr>
          <w:rStyle w:val="StyleBoldUnderline"/>
          <w:b w:val="0"/>
          <w:sz w:val="12"/>
          <w:u w:val="none"/>
        </w:rPr>
        <w:t>¶</w:t>
      </w:r>
      <w:r w:rsidRPr="00F04A74">
        <w:rPr>
          <w:rStyle w:val="StyleBoldUnderline"/>
          <w:sz w:val="12"/>
        </w:rPr>
        <w:t xml:space="preserve"> </w:t>
      </w:r>
      <w:r w:rsidRPr="00F04A74">
        <w:rPr>
          <w:rStyle w:val="StyleBoldUnderline"/>
        </w:rPr>
        <w:t>the U.S. anti-sanctions lobby group USA*Engage</w:t>
      </w:r>
      <w:r w:rsidRPr="006766FD">
        <w:rPr>
          <w:sz w:val="16"/>
        </w:rPr>
        <w:t>.</w:t>
      </w:r>
      <w:r w:rsidRPr="00895F12">
        <w:t xml:space="preserve"> In its paper, Economic¶ Engagement Promotes Freedom, the organization urged that </w:t>
      </w:r>
      <w:r w:rsidRPr="00F04A74">
        <w:rPr>
          <w:rStyle w:val="StyleBoldUnderline"/>
        </w:rPr>
        <w:t>“[m</w:t>
      </w:r>
      <w:proofErr w:type="gramStart"/>
      <w:r w:rsidRPr="00F04A74">
        <w:rPr>
          <w:rStyle w:val="StyleBoldUnderline"/>
        </w:rPr>
        <w:t>]</w:t>
      </w:r>
      <w:proofErr w:type="spellStart"/>
      <w:r w:rsidRPr="00F04A74">
        <w:rPr>
          <w:rStyle w:val="StyleBoldUnderline"/>
        </w:rPr>
        <w:t>arketoriented</w:t>
      </w:r>
      <w:proofErr w:type="spellEnd"/>
      <w:proofErr w:type="gramEnd"/>
      <w:r w:rsidRPr="006766FD">
        <w:rPr>
          <w:rStyle w:val="StyleBoldUnderline"/>
          <w:b w:val="0"/>
          <w:sz w:val="12"/>
          <w:u w:val="none"/>
        </w:rPr>
        <w:t>¶</w:t>
      </w:r>
      <w:r w:rsidRPr="00F04A74">
        <w:rPr>
          <w:rStyle w:val="StyleBoldUnderline"/>
          <w:sz w:val="12"/>
        </w:rPr>
        <w:t xml:space="preserve"> </w:t>
      </w:r>
      <w:r w:rsidRPr="00F04A74">
        <w:rPr>
          <w:rStyle w:val="StyleBoldUnderline"/>
        </w:rPr>
        <w:t>economic development causes social changes that impede</w:t>
      </w:r>
      <w:r w:rsidRPr="006766FD">
        <w:rPr>
          <w:rStyle w:val="StyleBoldUnderline"/>
          <w:b w:val="0"/>
          <w:sz w:val="12"/>
          <w:u w:val="none"/>
        </w:rPr>
        <w:t>¶</w:t>
      </w:r>
      <w:r w:rsidRPr="00F04A74">
        <w:rPr>
          <w:rStyle w:val="StyleBoldUnderline"/>
          <w:sz w:val="12"/>
        </w:rPr>
        <w:t xml:space="preserve"> </w:t>
      </w:r>
      <w:r w:rsidRPr="00F04A74">
        <w:rPr>
          <w:rStyle w:val="StyleBoldUnderline"/>
        </w:rPr>
        <w:t>authoritarian rule</w:t>
      </w:r>
      <w:r w:rsidRPr="006766FD">
        <w:rPr>
          <w:sz w:val="16"/>
        </w:rPr>
        <w:t xml:space="preserve">.” 12 </w:t>
      </w:r>
      <w:r w:rsidRPr="00F04A74">
        <w:rPr>
          <w:rStyle w:val="StyleBoldUnderline"/>
        </w:rPr>
        <w:t>The key proxies of social change are said to include</w:t>
      </w:r>
      <w:r w:rsidRPr="006766FD">
        <w:rPr>
          <w:rStyle w:val="StyleBoldUnderline"/>
          <w:b w:val="0"/>
          <w:sz w:val="12"/>
          <w:u w:val="none"/>
        </w:rPr>
        <w:t>¶</w:t>
      </w:r>
      <w:r w:rsidRPr="00F04A74">
        <w:rPr>
          <w:rStyle w:val="StyleBoldUnderline"/>
          <w:sz w:val="12"/>
        </w:rPr>
        <w:t xml:space="preserve"> </w:t>
      </w:r>
      <w:r w:rsidRPr="00F04A74">
        <w:rPr>
          <w:rStyle w:val="StyleBoldUnderline"/>
        </w:rPr>
        <w:t>“widespread education, the opening of society to the outside world, and</w:t>
      </w:r>
      <w:r w:rsidRPr="006766FD">
        <w:rPr>
          <w:rStyle w:val="StyleBoldUnderline"/>
          <w:b w:val="0"/>
          <w:sz w:val="12"/>
          <w:u w:val="none"/>
        </w:rPr>
        <w:t>¶</w:t>
      </w:r>
      <w:r w:rsidRPr="00F04A74">
        <w:rPr>
          <w:rStyle w:val="StyleBoldUnderline"/>
          <w:sz w:val="12"/>
        </w:rPr>
        <w:t xml:space="preserve"> </w:t>
      </w:r>
      <w:r w:rsidRPr="00F04A74">
        <w:rPr>
          <w:rStyle w:val="StyleBoldUnderline"/>
        </w:rPr>
        <w:t>the development of an independent middle class</w:t>
      </w:r>
      <w:r w:rsidRPr="00895F12">
        <w:t xml:space="preserve">.”13 An emerging middle¶ class, fueled by economic growth, “does not depend on the state for¶ economic advancement, and thus is far </w:t>
      </w:r>
      <w:proofErr w:type="gramStart"/>
      <w:r w:rsidRPr="00895F12">
        <w:t>more free</w:t>
      </w:r>
      <w:proofErr w:type="gramEnd"/>
      <w:r w:rsidRPr="00895F12">
        <w:t xml:space="preserve"> to challenge political¶ control. A government faced with this change must seek the support of the¶ middle class and must respond to middle class demands for greater¶ political freedom, the rule of law, and the elimination of corruption.”14¶ Contact with the outside world, meanwhile, is said to expand “the flow of information. </w:t>
      </w:r>
      <w:r w:rsidRPr="006766FD">
        <w:rPr>
          <w:sz w:val="12"/>
        </w:rPr>
        <w:t>¶</w:t>
      </w:r>
      <w:r w:rsidRPr="006766FD">
        <w:rPr>
          <w:sz w:val="16"/>
        </w:rPr>
        <w:t xml:space="preserve"> </w:t>
      </w:r>
      <w:r w:rsidRPr="00F04A74">
        <w:rPr>
          <w:rStyle w:val="StyleBoldUnderline"/>
        </w:rPr>
        <w:t>The internet, television, books, newspapers, copying</w:t>
      </w:r>
      <w:r w:rsidRPr="006766FD">
        <w:rPr>
          <w:rStyle w:val="StyleBoldUnderline"/>
          <w:b w:val="0"/>
          <w:sz w:val="12"/>
          <w:u w:val="none"/>
        </w:rPr>
        <w:t>¶</w:t>
      </w:r>
      <w:r w:rsidRPr="00F04A74">
        <w:rPr>
          <w:rStyle w:val="StyleBoldUnderline"/>
          <w:sz w:val="12"/>
        </w:rPr>
        <w:t xml:space="preserve"> </w:t>
      </w:r>
      <w:r w:rsidRPr="00F04A74">
        <w:rPr>
          <w:rStyle w:val="StyleBoldUnderline"/>
        </w:rPr>
        <w:t>machines, foreign magazines, all the various forms of popular</w:t>
      </w:r>
      <w:r w:rsidRPr="006766FD">
        <w:rPr>
          <w:rStyle w:val="StyleBoldUnderline"/>
          <w:b w:val="0"/>
          <w:sz w:val="12"/>
          <w:u w:val="none"/>
        </w:rPr>
        <w:t>¶</w:t>
      </w:r>
      <w:r w:rsidRPr="00F04A74">
        <w:rPr>
          <w:rStyle w:val="StyleBoldUnderline"/>
          <w:sz w:val="12"/>
        </w:rPr>
        <w:t xml:space="preserve"> </w:t>
      </w:r>
      <w:r w:rsidRPr="00F04A74">
        <w:rPr>
          <w:rStyle w:val="StyleBoldUnderline"/>
        </w:rPr>
        <w:t>entertainment and intellectual thought begin to flow, spreading ideas like</w:t>
      </w:r>
      <w:r w:rsidRPr="006766FD">
        <w:rPr>
          <w:rStyle w:val="StyleBoldUnderline"/>
          <w:b w:val="0"/>
          <w:sz w:val="12"/>
          <w:u w:val="none"/>
        </w:rPr>
        <w:t>¶</w:t>
      </w:r>
      <w:r w:rsidRPr="00F04A74">
        <w:rPr>
          <w:rStyle w:val="StyleBoldUnderline"/>
          <w:sz w:val="12"/>
        </w:rPr>
        <w:t xml:space="preserve"> </w:t>
      </w:r>
      <w:r w:rsidRPr="00F04A74">
        <w:rPr>
          <w:rStyle w:val="StyleBoldUnderline"/>
        </w:rPr>
        <w:t>democracy, human rights, and the rule of law</w:t>
      </w:r>
      <w:r w:rsidRPr="006766FD">
        <w:rPr>
          <w:sz w:val="16"/>
        </w:rPr>
        <w:t xml:space="preserve">.”15 </w:t>
      </w:r>
      <w:r w:rsidRPr="00F04A74">
        <w:rPr>
          <w:rStyle w:val="StyleBoldUnderline"/>
        </w:rPr>
        <w:t>USA*Engage further</w:t>
      </w:r>
      <w:r w:rsidRPr="006766FD">
        <w:rPr>
          <w:rStyle w:val="StyleBoldUnderline"/>
          <w:b w:val="0"/>
          <w:sz w:val="12"/>
          <w:u w:val="none"/>
        </w:rPr>
        <w:t>¶</w:t>
      </w:r>
      <w:r w:rsidRPr="00F04A74">
        <w:rPr>
          <w:rStyle w:val="StyleBoldUnderline"/>
          <w:sz w:val="12"/>
        </w:rPr>
        <w:t xml:space="preserve"> </w:t>
      </w:r>
      <w:r w:rsidRPr="00F04A74">
        <w:rPr>
          <w:rStyle w:val="StyleBoldUnderline"/>
        </w:rPr>
        <w:t>asserts that “American businesses and agricultural concerns transplant</w:t>
      </w:r>
      <w:r w:rsidRPr="006766FD">
        <w:rPr>
          <w:rStyle w:val="StyleBoldUnderline"/>
          <w:b w:val="0"/>
          <w:sz w:val="12"/>
          <w:u w:val="none"/>
        </w:rPr>
        <w:t>¶</w:t>
      </w:r>
      <w:r w:rsidRPr="00F04A74">
        <w:rPr>
          <w:rStyle w:val="StyleBoldUnderline"/>
          <w:sz w:val="12"/>
        </w:rPr>
        <w:t xml:space="preserve"> </w:t>
      </w:r>
      <w:r w:rsidRPr="00F04A74">
        <w:rPr>
          <w:rStyle w:val="StyleBoldUnderline"/>
        </w:rPr>
        <w:t>American values and culture to the host country.”16</w:t>
      </w:r>
      <w:r w:rsidRPr="006766FD">
        <w:rPr>
          <w:rStyle w:val="StyleBoldUnderline"/>
          <w:b w:val="0"/>
          <w:sz w:val="12"/>
          <w:u w:val="none"/>
        </w:rPr>
        <w:t>¶</w:t>
      </w:r>
      <w:r w:rsidRPr="00F04A74">
        <w:rPr>
          <w:rStyle w:val="StyleBoldUnderline"/>
          <w:sz w:val="12"/>
        </w:rPr>
        <w:t xml:space="preserve"> </w:t>
      </w:r>
      <w:r w:rsidRPr="00F04A74">
        <w:rPr>
          <w:rStyle w:val="StyleBoldUnderline"/>
        </w:rPr>
        <w:lastRenderedPageBreak/>
        <w:t>U.S. business is said to foster political liberalization in a number of</w:t>
      </w:r>
      <w:r w:rsidRPr="006766FD">
        <w:rPr>
          <w:rStyle w:val="StyleBoldUnderline"/>
          <w:b w:val="0"/>
          <w:sz w:val="12"/>
          <w:u w:val="none"/>
        </w:rPr>
        <w:t>¶</w:t>
      </w:r>
      <w:r w:rsidRPr="00F04A74">
        <w:rPr>
          <w:rStyle w:val="StyleBoldUnderline"/>
          <w:sz w:val="12"/>
        </w:rPr>
        <w:t xml:space="preserve"> </w:t>
      </w:r>
      <w:r w:rsidRPr="00F04A74">
        <w:rPr>
          <w:rStyle w:val="StyleBoldUnderline"/>
        </w:rPr>
        <w:t>ways. First, American companies support the rule of law by seeking</w:t>
      </w:r>
      <w:r w:rsidRPr="006766FD">
        <w:rPr>
          <w:rStyle w:val="StyleBoldUnderline"/>
          <w:b w:val="0"/>
          <w:sz w:val="12"/>
          <w:u w:val="none"/>
        </w:rPr>
        <w:t>¶</w:t>
      </w:r>
      <w:r w:rsidRPr="00F04A74">
        <w:rPr>
          <w:rStyle w:val="StyleBoldUnderline"/>
          <w:sz w:val="12"/>
        </w:rPr>
        <w:t xml:space="preserve"> </w:t>
      </w:r>
      <w:r w:rsidRPr="00F04A74">
        <w:rPr>
          <w:rStyle w:val="StyleBoldUnderline"/>
        </w:rPr>
        <w:t>“certain assurances when operating in foreign countries, including respect</w:t>
      </w:r>
      <w:r w:rsidRPr="006766FD">
        <w:rPr>
          <w:rStyle w:val="StyleBoldUnderline"/>
          <w:b w:val="0"/>
          <w:sz w:val="12"/>
          <w:u w:val="none"/>
        </w:rPr>
        <w:t>¶</w:t>
      </w:r>
      <w:r w:rsidRPr="00F04A74">
        <w:rPr>
          <w:rStyle w:val="StyleBoldUnderline"/>
          <w:sz w:val="12"/>
        </w:rPr>
        <w:t xml:space="preserve"> </w:t>
      </w:r>
      <w:r w:rsidRPr="00F04A74">
        <w:rPr>
          <w:rStyle w:val="StyleBoldUnderline"/>
        </w:rPr>
        <w:t>for the rule of law (honoring contracts, arbitration of disputes, objective</w:t>
      </w:r>
      <w:r w:rsidRPr="006766FD">
        <w:rPr>
          <w:rStyle w:val="StyleBoldUnderline"/>
          <w:b w:val="0"/>
          <w:sz w:val="12"/>
          <w:u w:val="none"/>
        </w:rPr>
        <w:t>¶</w:t>
      </w:r>
      <w:r w:rsidRPr="00F04A74">
        <w:rPr>
          <w:rStyle w:val="StyleBoldUnderline"/>
          <w:sz w:val="12"/>
        </w:rPr>
        <w:t xml:space="preserve"> </w:t>
      </w:r>
      <w:r w:rsidRPr="00F04A74">
        <w:rPr>
          <w:rStyle w:val="StyleBoldUnderline"/>
        </w:rPr>
        <w:t>legal systems, etc.), protection of intellectual property rights, and restraints</w:t>
      </w:r>
      <w:r w:rsidRPr="006766FD">
        <w:rPr>
          <w:rStyle w:val="StyleBoldUnderline"/>
          <w:b w:val="0"/>
          <w:sz w:val="12"/>
          <w:u w:val="none"/>
        </w:rPr>
        <w:t>¶</w:t>
      </w:r>
      <w:r w:rsidRPr="00F04A74">
        <w:rPr>
          <w:rStyle w:val="StyleBoldUnderline"/>
          <w:sz w:val="12"/>
        </w:rPr>
        <w:t xml:space="preserve"> </w:t>
      </w:r>
      <w:r w:rsidRPr="00F04A74">
        <w:rPr>
          <w:rStyle w:val="StyleBoldUnderline"/>
        </w:rPr>
        <w:t>on conduct that generates commercial uncertainty (corruption and</w:t>
      </w:r>
      <w:r w:rsidRPr="006766FD">
        <w:rPr>
          <w:rStyle w:val="StyleBoldUnderline"/>
          <w:b w:val="0"/>
          <w:sz w:val="12"/>
          <w:u w:val="none"/>
        </w:rPr>
        <w:t>¶</w:t>
      </w:r>
      <w:r w:rsidRPr="00F04A74">
        <w:rPr>
          <w:rStyle w:val="StyleBoldUnderline"/>
          <w:sz w:val="12"/>
        </w:rPr>
        <w:t xml:space="preserve"> </w:t>
      </w:r>
      <w:r w:rsidRPr="00F04A74">
        <w:rPr>
          <w:rStyle w:val="StyleBoldUnderline"/>
        </w:rPr>
        <w:t>nepotism).”17 Second, U.S. investment prompts the development of local</w:t>
      </w:r>
      <w:r w:rsidRPr="006766FD">
        <w:rPr>
          <w:rStyle w:val="StyleBoldUnderline"/>
          <w:b w:val="0"/>
          <w:sz w:val="12"/>
          <w:u w:val="none"/>
        </w:rPr>
        <w:t>¶</w:t>
      </w:r>
      <w:r w:rsidRPr="00F04A74">
        <w:rPr>
          <w:rStyle w:val="StyleBoldUnderline"/>
          <w:sz w:val="12"/>
        </w:rPr>
        <w:t xml:space="preserve"> </w:t>
      </w:r>
      <w:r w:rsidRPr="00F04A74">
        <w:rPr>
          <w:rStyle w:val="StyleBoldUnderline"/>
        </w:rPr>
        <w:t>infrastructure that supports business operations, resulting in “significant</w:t>
      </w:r>
      <w:r w:rsidRPr="006766FD">
        <w:rPr>
          <w:rStyle w:val="StyleBoldUnderline"/>
          <w:b w:val="0"/>
          <w:sz w:val="12"/>
          <w:u w:val="none"/>
        </w:rPr>
        <w:t>¶</w:t>
      </w:r>
      <w:r w:rsidRPr="00F04A74">
        <w:rPr>
          <w:rStyle w:val="StyleBoldUnderline"/>
          <w:sz w:val="12"/>
        </w:rPr>
        <w:t xml:space="preserve"> </w:t>
      </w:r>
      <w:r w:rsidRPr="00F04A74">
        <w:rPr>
          <w:rStyle w:val="StyleBoldUnderline"/>
        </w:rPr>
        <w:t>benefits to the locality,</w:t>
      </w:r>
      <w:r w:rsidRPr="006766FD">
        <w:rPr>
          <w:sz w:val="16"/>
        </w:rPr>
        <w:t xml:space="preserve"> </w:t>
      </w:r>
      <w:r w:rsidRPr="00895F12">
        <w:t>such as telephone systems, roads and health care¶ facilities or even food production.”1</w:t>
      </w:r>
      <w:r w:rsidRPr="006766FD">
        <w:rPr>
          <w:sz w:val="16"/>
        </w:rPr>
        <w:t xml:space="preserve">8 </w:t>
      </w:r>
      <w:r w:rsidRPr="00F04A74">
        <w:rPr>
          <w:rStyle w:val="StyleBoldUnderline"/>
        </w:rPr>
        <w:t>Third, U.S. businesses demand, and</w:t>
      </w:r>
      <w:r w:rsidRPr="006766FD">
        <w:rPr>
          <w:rStyle w:val="StyleBoldUnderline"/>
          <w:b w:val="0"/>
          <w:sz w:val="12"/>
          <w:u w:val="none"/>
        </w:rPr>
        <w:t>¶</w:t>
      </w:r>
      <w:r w:rsidRPr="00F04A74">
        <w:rPr>
          <w:rStyle w:val="StyleBoldUnderline"/>
          <w:sz w:val="12"/>
        </w:rPr>
        <w:t xml:space="preserve"> </w:t>
      </w:r>
      <w:r w:rsidRPr="00F04A74">
        <w:rPr>
          <w:rStyle w:val="StyleBoldUnderline"/>
        </w:rPr>
        <w:t>contribute to the training of, skilled workers. Executives retained by U.S.</w:t>
      </w:r>
      <w:r w:rsidRPr="006766FD">
        <w:rPr>
          <w:rStyle w:val="StyleBoldUnderline"/>
          <w:b w:val="0"/>
          <w:sz w:val="12"/>
          <w:u w:val="none"/>
        </w:rPr>
        <w:t>¶</w:t>
      </w:r>
      <w:r w:rsidRPr="00F04A74">
        <w:rPr>
          <w:rStyle w:val="StyleBoldUnderline"/>
          <w:sz w:val="12"/>
        </w:rPr>
        <w:t xml:space="preserve"> </w:t>
      </w:r>
      <w:r w:rsidRPr="00F04A74">
        <w:rPr>
          <w:rStyle w:val="StyleBoldUnderline"/>
        </w:rPr>
        <w:t>investors are usually drawn from “the class that is most opposed to a</w:t>
      </w:r>
      <w:r w:rsidRPr="006766FD">
        <w:rPr>
          <w:rStyle w:val="StyleBoldUnderline"/>
          <w:b w:val="0"/>
          <w:sz w:val="12"/>
          <w:u w:val="none"/>
        </w:rPr>
        <w:t>¶</w:t>
      </w:r>
      <w:r w:rsidRPr="00F04A74">
        <w:rPr>
          <w:rStyle w:val="StyleBoldUnderline"/>
          <w:sz w:val="12"/>
        </w:rPr>
        <w:t xml:space="preserve"> </w:t>
      </w:r>
      <w:r w:rsidRPr="00F04A74">
        <w:rPr>
          <w:rStyle w:val="StyleBoldUnderline"/>
        </w:rPr>
        <w:t>corrupt and repressive government</w:t>
      </w:r>
      <w:r w:rsidRPr="006766FD">
        <w:rPr>
          <w:sz w:val="16"/>
        </w:rPr>
        <w:t>.</w:t>
      </w:r>
      <w:r w:rsidRPr="00895F12">
        <w:t>19 For the same reason, corporate¶ independence from such a government frequently is essential to successful¶ recruiting: the very fact that the corporation is American, and brings with it¶ American values and practices, is a powerful draw.”20</w:t>
      </w:r>
      <w:r w:rsidRPr="006766FD">
        <w:rPr>
          <w:sz w:val="16"/>
        </w:rPr>
        <w:t xml:space="preserve"> </w:t>
      </w:r>
      <w:r w:rsidRPr="00F04A74">
        <w:rPr>
          <w:rStyle w:val="StyleBoldUnderline"/>
        </w:rPr>
        <w:t>Fourth, the very</w:t>
      </w:r>
      <w:r w:rsidRPr="006766FD">
        <w:rPr>
          <w:rStyle w:val="StyleBoldUnderline"/>
          <w:b w:val="0"/>
          <w:sz w:val="12"/>
          <w:u w:val="none"/>
        </w:rPr>
        <w:t>¶</w:t>
      </w:r>
      <w:r w:rsidRPr="00F04A74">
        <w:rPr>
          <w:rStyle w:val="StyleBoldUnderline"/>
          <w:sz w:val="12"/>
        </w:rPr>
        <w:t xml:space="preserve"> </w:t>
      </w:r>
      <w:r w:rsidRPr="00F04A74">
        <w:rPr>
          <w:rStyle w:val="StyleBoldUnderline"/>
        </w:rPr>
        <w:t>production systems used by American companies have an antiauthoritarian</w:t>
      </w:r>
      <w:r w:rsidRPr="006766FD">
        <w:rPr>
          <w:rStyle w:val="StyleBoldUnderline"/>
          <w:b w:val="0"/>
          <w:sz w:val="12"/>
          <w:u w:val="none"/>
        </w:rPr>
        <w:t>¶</w:t>
      </w:r>
      <w:r w:rsidRPr="00F04A74">
        <w:rPr>
          <w:rStyle w:val="StyleBoldUnderline"/>
          <w:sz w:val="12"/>
        </w:rPr>
        <w:t xml:space="preserve"> </w:t>
      </w:r>
      <w:r w:rsidRPr="00F04A74">
        <w:rPr>
          <w:rStyle w:val="StyleBoldUnderline"/>
        </w:rPr>
        <w:t>bent</w:t>
      </w:r>
      <w:r w:rsidRPr="00895F12">
        <w:t>. In particular, “[</w:t>
      </w:r>
      <w:r w:rsidRPr="00F04A74">
        <w:rPr>
          <w:rStyle w:val="StyleBoldUnderline"/>
        </w:rPr>
        <w:t>t]he operating and productions systems</w:t>
      </w:r>
      <w:r w:rsidRPr="006766FD">
        <w:rPr>
          <w:rStyle w:val="StyleBoldUnderline"/>
          <w:b w:val="0"/>
          <w:sz w:val="12"/>
          <w:u w:val="none"/>
        </w:rPr>
        <w:t>¶</w:t>
      </w:r>
      <w:r w:rsidRPr="00F04A74">
        <w:rPr>
          <w:rStyle w:val="StyleBoldUnderline"/>
          <w:sz w:val="12"/>
        </w:rPr>
        <w:t xml:space="preserve"> </w:t>
      </w:r>
      <w:r w:rsidRPr="00F04A74">
        <w:rPr>
          <w:rStyle w:val="StyleBoldUnderline"/>
        </w:rPr>
        <w:t>of American businesses assume that employees are prepared to think and</w:t>
      </w:r>
      <w:r w:rsidRPr="006766FD">
        <w:rPr>
          <w:rStyle w:val="StyleBoldUnderline"/>
          <w:b w:val="0"/>
          <w:sz w:val="12"/>
          <w:u w:val="none"/>
        </w:rPr>
        <w:t>¶</w:t>
      </w:r>
      <w:r w:rsidRPr="00F04A74">
        <w:rPr>
          <w:rStyle w:val="StyleBoldUnderline"/>
          <w:sz w:val="12"/>
        </w:rPr>
        <w:t xml:space="preserve"> </w:t>
      </w:r>
      <w:r w:rsidRPr="00F04A74">
        <w:rPr>
          <w:rStyle w:val="StyleBoldUnderline"/>
        </w:rPr>
        <w:t>act independently, to show initiative, and to be creative</w:t>
      </w:r>
      <w:r w:rsidRPr="006766FD">
        <w:rPr>
          <w:sz w:val="16"/>
        </w:rPr>
        <w:t xml:space="preserve">. </w:t>
      </w:r>
      <w:r w:rsidRPr="00895F12">
        <w:t>. . . When¶ introduced overseas, such systems require fundamentally different¶ organizational systems and ways of thinking, particularly in formerly¶ authoritarian workplaces</w:t>
      </w:r>
      <w:r w:rsidRPr="006766FD">
        <w:rPr>
          <w:sz w:val="16"/>
        </w:rPr>
        <w:t>.”</w:t>
      </w:r>
      <w:r w:rsidRPr="00F04A74">
        <w:rPr>
          <w:rStyle w:val="StyleBoldUnderline"/>
        </w:rPr>
        <w:t>21 Last, U.S. investment is said to prompt the</w:t>
      </w:r>
      <w:r w:rsidRPr="006766FD">
        <w:rPr>
          <w:rStyle w:val="StyleBoldUnderline"/>
          <w:b w:val="0"/>
          <w:sz w:val="12"/>
          <w:u w:val="none"/>
        </w:rPr>
        <w:t>¶</w:t>
      </w:r>
      <w:r w:rsidRPr="00F04A74">
        <w:rPr>
          <w:rStyle w:val="StyleBoldUnderline"/>
          <w:sz w:val="12"/>
        </w:rPr>
        <w:t xml:space="preserve"> </w:t>
      </w:r>
      <w:r w:rsidRPr="00F04A74">
        <w:rPr>
          <w:rStyle w:val="StyleBoldUnderline"/>
        </w:rPr>
        <w:t>development of a local supply chain run by local entrepreneurs</w:t>
      </w:r>
      <w:r w:rsidRPr="006766FD">
        <w:rPr>
          <w:sz w:val="16"/>
        </w:rPr>
        <w:t xml:space="preserve">.22 </w:t>
      </w:r>
      <w:r w:rsidRPr="006766FD">
        <w:rPr>
          <w:sz w:val="12"/>
        </w:rPr>
        <w:t>¶</w:t>
      </w:r>
      <w:r w:rsidRPr="006766FD">
        <w:rPr>
          <w:sz w:val="16"/>
        </w:rPr>
        <w:t xml:space="preserve"> </w:t>
      </w:r>
      <w:r w:rsidRPr="00F04A74">
        <w:rPr>
          <w:rStyle w:val="StyleBoldUnderline"/>
        </w:rPr>
        <w:t>U.S. companies are not alone in urging constructive economic</w:t>
      </w:r>
      <w:r w:rsidRPr="006766FD">
        <w:rPr>
          <w:rStyle w:val="StyleBoldUnderline"/>
          <w:b w:val="0"/>
          <w:sz w:val="12"/>
          <w:u w:val="none"/>
        </w:rPr>
        <w:t>¶</w:t>
      </w:r>
      <w:r w:rsidRPr="00F04A74">
        <w:rPr>
          <w:rStyle w:val="StyleBoldUnderline"/>
          <w:sz w:val="12"/>
        </w:rPr>
        <w:t xml:space="preserve"> </w:t>
      </w:r>
      <w:r w:rsidRPr="00F04A74">
        <w:rPr>
          <w:rStyle w:val="StyleBoldUnderline"/>
        </w:rPr>
        <w:t>engagement as a viable human rights-sensitive foreign policy. In Canada</w:t>
      </w:r>
      <w:proofErr w:type="gramStart"/>
      <w:r w:rsidRPr="00F04A74">
        <w:rPr>
          <w:rStyle w:val="StyleBoldUnderline"/>
        </w:rPr>
        <w:t>,</w:t>
      </w:r>
      <w:r w:rsidRPr="006766FD">
        <w:rPr>
          <w:rStyle w:val="StyleBoldUnderline"/>
          <w:b w:val="0"/>
          <w:sz w:val="12"/>
          <w:u w:val="none"/>
        </w:rPr>
        <w:t>¶</w:t>
      </w:r>
      <w:proofErr w:type="gramEnd"/>
      <w:r w:rsidRPr="00F04A74">
        <w:rPr>
          <w:rStyle w:val="StyleBoldUnderline"/>
          <w:sz w:val="12"/>
        </w:rPr>
        <w:t xml:space="preserve"> </w:t>
      </w:r>
      <w:r w:rsidRPr="00F04A74">
        <w:rPr>
          <w:rStyle w:val="StyleBoldUnderline"/>
        </w:rPr>
        <w:t>for example, the Business Council on National Issues (BCNI), the country’s</w:t>
      </w:r>
      <w:r w:rsidRPr="006766FD">
        <w:rPr>
          <w:rStyle w:val="StyleBoldUnderline"/>
          <w:b w:val="0"/>
          <w:sz w:val="12"/>
          <w:u w:val="none"/>
        </w:rPr>
        <w:t>¶</w:t>
      </w:r>
      <w:r w:rsidRPr="00F04A74">
        <w:rPr>
          <w:rStyle w:val="StyleBoldUnderline"/>
          <w:sz w:val="12"/>
        </w:rPr>
        <w:t xml:space="preserve"> </w:t>
      </w:r>
      <w:r w:rsidRPr="00F04A74">
        <w:rPr>
          <w:rStyle w:val="StyleBoldUnderline"/>
        </w:rPr>
        <w:t>foremost business lobby group, has argued that companies should engage</w:t>
      </w:r>
      <w:r w:rsidRPr="006766FD">
        <w:rPr>
          <w:rStyle w:val="StyleBoldUnderline"/>
          <w:b w:val="0"/>
          <w:sz w:val="12"/>
          <w:u w:val="none"/>
        </w:rPr>
        <w:t>¶</w:t>
      </w:r>
      <w:r w:rsidRPr="00F04A74">
        <w:rPr>
          <w:rStyle w:val="StyleBoldUnderline"/>
          <w:sz w:val="12"/>
        </w:rPr>
        <w:t xml:space="preserve"> </w:t>
      </w:r>
      <w:r w:rsidRPr="00F04A74">
        <w:rPr>
          <w:rStyle w:val="StyleBoldUnderline"/>
        </w:rPr>
        <w:t>in more business with non-democratic countries because “trade will act as</w:t>
      </w:r>
      <w:r w:rsidRPr="006766FD">
        <w:rPr>
          <w:rStyle w:val="StyleBoldUnderline"/>
          <w:b w:val="0"/>
          <w:sz w:val="12"/>
          <w:u w:val="none"/>
        </w:rPr>
        <w:t>¶</w:t>
      </w:r>
      <w:r w:rsidRPr="00F04A74">
        <w:rPr>
          <w:rStyle w:val="StyleBoldUnderline"/>
          <w:sz w:val="12"/>
        </w:rPr>
        <w:t xml:space="preserve"> </w:t>
      </w:r>
      <w:r w:rsidRPr="00F04A74">
        <w:rPr>
          <w:rStyle w:val="StyleBoldUnderline"/>
        </w:rPr>
        <w:t>a positive catalyst for change</w:t>
      </w:r>
      <w:r w:rsidRPr="006766FD">
        <w:rPr>
          <w:sz w:val="16"/>
        </w:rPr>
        <w:t xml:space="preserve">.”23 </w:t>
      </w:r>
      <w:r w:rsidRPr="00F04A74">
        <w:rPr>
          <w:rStyle w:val="StyleBoldUnderline"/>
        </w:rPr>
        <w:t>Canadian business people have defended</w:t>
      </w:r>
      <w:r w:rsidRPr="006766FD">
        <w:rPr>
          <w:rStyle w:val="StyleBoldUnderline"/>
          <w:b w:val="0"/>
          <w:sz w:val="12"/>
          <w:u w:val="none"/>
        </w:rPr>
        <w:t>¶</w:t>
      </w:r>
      <w:r w:rsidRPr="00F04A74">
        <w:rPr>
          <w:rStyle w:val="StyleBoldUnderline"/>
          <w:sz w:val="12"/>
        </w:rPr>
        <w:t xml:space="preserve"> </w:t>
      </w:r>
      <w:r w:rsidRPr="00F04A74">
        <w:rPr>
          <w:rStyle w:val="StyleBoldUnderline"/>
        </w:rPr>
        <w:t xml:space="preserve">Canada’s policy of strong constructive engagement with China by </w:t>
      </w:r>
      <w:proofErr w:type="spellStart"/>
      <w:r w:rsidRPr="00F04A74">
        <w:rPr>
          <w:rStyle w:val="StyleBoldUnderline"/>
        </w:rPr>
        <w:t>urging“that</w:t>
      </w:r>
      <w:proofErr w:type="spellEnd"/>
      <w:r w:rsidRPr="00F04A74">
        <w:rPr>
          <w:rStyle w:val="StyleBoldUnderline"/>
        </w:rPr>
        <w:t xml:space="preserve"> exposure to western products, technology and the free market will</w:t>
      </w:r>
      <w:r w:rsidRPr="006766FD">
        <w:rPr>
          <w:rStyle w:val="StyleBoldUnderline"/>
          <w:b w:val="0"/>
          <w:sz w:val="12"/>
          <w:u w:val="none"/>
        </w:rPr>
        <w:t>¶</w:t>
      </w:r>
      <w:r w:rsidRPr="00F04A74">
        <w:rPr>
          <w:rStyle w:val="StyleBoldUnderline"/>
          <w:sz w:val="12"/>
        </w:rPr>
        <w:t xml:space="preserve"> </w:t>
      </w:r>
      <w:r w:rsidRPr="00F04A74">
        <w:rPr>
          <w:rStyle w:val="StyleBoldUnderline"/>
        </w:rPr>
        <w:t>inspire Chinese citizens to pursue freedom and democracy</w:t>
      </w:r>
      <w:r w:rsidRPr="006766FD">
        <w:rPr>
          <w:sz w:val="16"/>
        </w:rPr>
        <w:t>.”24</w:t>
      </w:r>
    </w:p>
    <w:p w:rsidR="008D5AAB" w:rsidRDefault="008D5AAB" w:rsidP="008D5AAB">
      <w:pPr>
        <w:pStyle w:val="Heading4"/>
      </w:pPr>
      <w:r>
        <w:t xml:space="preserve">Sanctions can create positive outcomes. </w:t>
      </w:r>
    </w:p>
    <w:p w:rsidR="008D5AAB" w:rsidRPr="00090F90" w:rsidRDefault="008D5AAB" w:rsidP="008D5AAB">
      <w:pPr>
        <w:rPr>
          <w:rStyle w:val="StyleStyleBold12pt"/>
        </w:rPr>
      </w:pPr>
      <w:proofErr w:type="spellStart"/>
      <w:r w:rsidRPr="00090F90">
        <w:rPr>
          <w:rStyle w:val="StyleStyleBold12pt"/>
        </w:rPr>
        <w:t>Forcese</w:t>
      </w:r>
      <w:proofErr w:type="spellEnd"/>
      <w:r w:rsidRPr="00090F90">
        <w:rPr>
          <w:rStyle w:val="StyleStyleBold12pt"/>
        </w:rPr>
        <w:t>, LL.M. from Yale, 2</w:t>
      </w:r>
    </w:p>
    <w:p w:rsidR="008D5AAB" w:rsidRPr="00090F90" w:rsidRDefault="008D5AAB" w:rsidP="008D5AAB">
      <w:r w:rsidRPr="00090F90">
        <w:t xml:space="preserve">[Craig, YALE HUMAN RIGHTS &amp; DEVELOPMENT L.J., Vo. 5, “Globalizing Decency: Responsible¶ Engagement in an Era of Economic¶ Integration”, </w:t>
      </w:r>
      <w:r>
        <w:t xml:space="preserve">p 17-19, </w:t>
      </w:r>
      <w:r w:rsidRPr="00090F90">
        <w:t>accessed 7-7, CC]</w:t>
      </w:r>
    </w:p>
    <w:p w:rsidR="00895F12" w:rsidRDefault="00895F12" w:rsidP="008D5AAB">
      <w:pPr>
        <w:rPr>
          <w:sz w:val="16"/>
        </w:rPr>
      </w:pPr>
    </w:p>
    <w:p w:rsidR="008D5AAB" w:rsidRPr="006766FD" w:rsidRDefault="008D5AAB" w:rsidP="00895F12">
      <w:r w:rsidRPr="006766FD">
        <w:t>While the conclusions noted above are strongly critical of the</w:t>
      </w:r>
      <w:r w:rsidRPr="006766FD">
        <w:rPr>
          <w:sz w:val="12"/>
        </w:rPr>
        <w:t>¶</w:t>
      </w:r>
      <w:r w:rsidRPr="006766FD">
        <w:t xml:space="preserve"> constructive engagement position, they cannot be read as necessarily</w:t>
      </w:r>
      <w:r w:rsidRPr="006766FD">
        <w:rPr>
          <w:sz w:val="12"/>
        </w:rPr>
        <w:t>¶</w:t>
      </w:r>
      <w:r w:rsidRPr="006766FD">
        <w:t xml:space="preserve"> supporting the “disengagement” view. To conclude that constructive</w:t>
      </w:r>
      <w:r w:rsidRPr="006766FD">
        <w:rPr>
          <w:sz w:val="12"/>
        </w:rPr>
        <w:t>¶</w:t>
      </w:r>
      <w:r w:rsidRPr="006766FD">
        <w:t xml:space="preserve"> engagement and economic growth are no guarantee of political</w:t>
      </w:r>
      <w:r w:rsidRPr="006766FD">
        <w:rPr>
          <w:sz w:val="12"/>
        </w:rPr>
        <w:t>¶</w:t>
      </w:r>
      <w:r w:rsidRPr="006766FD">
        <w:t xml:space="preserve"> liberalization and that trade and investment can prop up repressive</w:t>
      </w:r>
      <w:r w:rsidRPr="006766FD">
        <w:rPr>
          <w:sz w:val="12"/>
        </w:rPr>
        <w:t>¶</w:t>
      </w:r>
      <w:r w:rsidRPr="006766FD">
        <w:t xml:space="preserve"> regimes is not to say that measures designed to reduce economic growth</w:t>
      </w:r>
      <w:r w:rsidRPr="006766FD">
        <w:rPr>
          <w:sz w:val="12"/>
        </w:rPr>
        <w:t>¶</w:t>
      </w:r>
      <w:r w:rsidRPr="006766FD">
        <w:t xml:space="preserve"> and investment lead dictatorships to tumble. Evaluating the capacity of</w:t>
      </w:r>
      <w:r w:rsidRPr="006766FD">
        <w:rPr>
          <w:sz w:val="12"/>
        </w:rPr>
        <w:t>¶</w:t>
      </w:r>
      <w:r w:rsidRPr="006766FD">
        <w:t xml:space="preserve"> disengagement – specifically, of economic sanctions – to induce political</w:t>
      </w:r>
      <w:r w:rsidRPr="006766FD">
        <w:rPr>
          <w:sz w:val="12"/>
        </w:rPr>
        <w:t>¶</w:t>
      </w:r>
      <w:r w:rsidRPr="006766FD">
        <w:t xml:space="preserve"> liberalization is a separate question. </w:t>
      </w:r>
      <w:r w:rsidRPr="001439F4">
        <w:rPr>
          <w:rStyle w:val="StyleBoldUnderline"/>
        </w:rPr>
        <w:t>This Article follows the Congressional</w:t>
      </w:r>
      <w:r w:rsidRPr="006766FD">
        <w:rPr>
          <w:rStyle w:val="StyleBoldUnderline"/>
          <w:b w:val="0"/>
          <w:sz w:val="12"/>
          <w:u w:val="none"/>
        </w:rPr>
        <w:t>¶</w:t>
      </w:r>
      <w:r w:rsidRPr="006766FD">
        <w:rPr>
          <w:rStyle w:val="StyleBoldUnderline"/>
          <w:sz w:val="12"/>
        </w:rPr>
        <w:t xml:space="preserve"> </w:t>
      </w:r>
      <w:r w:rsidRPr="001439F4">
        <w:rPr>
          <w:rStyle w:val="StyleBoldUnderline"/>
        </w:rPr>
        <w:t>Research Service in defining “economic sanctions” as “. . .the deliberate,</w:t>
      </w:r>
      <w:r w:rsidRPr="006766FD">
        <w:rPr>
          <w:rStyle w:val="StyleBoldUnderline"/>
          <w:b w:val="0"/>
          <w:sz w:val="12"/>
          <w:u w:val="none"/>
        </w:rPr>
        <w:t>¶</w:t>
      </w:r>
      <w:r w:rsidRPr="006766FD">
        <w:rPr>
          <w:rStyle w:val="StyleBoldUnderline"/>
          <w:sz w:val="12"/>
        </w:rPr>
        <w:t xml:space="preserve"> </w:t>
      </w:r>
      <w:r w:rsidRPr="001439F4">
        <w:rPr>
          <w:rStyle w:val="StyleBoldUnderline"/>
        </w:rPr>
        <w:t>government-inspired withdrawal, or threat of withdrawal, of customary</w:t>
      </w:r>
      <w:r w:rsidRPr="006766FD">
        <w:rPr>
          <w:rStyle w:val="StyleBoldUnderline"/>
          <w:b w:val="0"/>
          <w:sz w:val="12"/>
          <w:u w:val="none"/>
        </w:rPr>
        <w:t>¶</w:t>
      </w:r>
      <w:r w:rsidRPr="006766FD">
        <w:rPr>
          <w:rStyle w:val="StyleBoldUnderline"/>
          <w:sz w:val="12"/>
        </w:rPr>
        <w:t xml:space="preserve"> </w:t>
      </w:r>
      <w:r w:rsidRPr="001439F4">
        <w:rPr>
          <w:rStyle w:val="StyleBoldUnderline"/>
        </w:rPr>
        <w:t>trade or financial relations,”76 via “measures such as trade embargoes;</w:t>
      </w:r>
      <w:r w:rsidRPr="006766FD">
        <w:rPr>
          <w:rStyle w:val="StyleBoldUnderline"/>
          <w:b w:val="0"/>
          <w:sz w:val="12"/>
          <w:u w:val="none"/>
        </w:rPr>
        <w:t>¶</w:t>
      </w:r>
      <w:r w:rsidRPr="006766FD">
        <w:rPr>
          <w:rStyle w:val="StyleBoldUnderline"/>
          <w:sz w:val="12"/>
        </w:rPr>
        <w:t xml:space="preserve"> </w:t>
      </w:r>
      <w:r w:rsidRPr="001439F4">
        <w:rPr>
          <w:rStyle w:val="StyleBoldUnderline"/>
        </w:rPr>
        <w:t>restrictions on particular exports or imports; denial of foreign assistance,</w:t>
      </w:r>
      <w:r w:rsidRPr="006766FD">
        <w:rPr>
          <w:rStyle w:val="StyleBoldUnderline"/>
          <w:b w:val="0"/>
          <w:sz w:val="12"/>
          <w:u w:val="none"/>
        </w:rPr>
        <w:t>¶</w:t>
      </w:r>
      <w:r w:rsidRPr="006766FD">
        <w:rPr>
          <w:rStyle w:val="StyleBoldUnderline"/>
          <w:sz w:val="12"/>
        </w:rPr>
        <w:t xml:space="preserve"> </w:t>
      </w:r>
      <w:r w:rsidRPr="001439F4">
        <w:rPr>
          <w:rStyle w:val="StyleBoldUnderline"/>
        </w:rPr>
        <w:t>loans, and investments; or control of foreign assets and economic</w:t>
      </w:r>
      <w:r w:rsidRPr="006766FD">
        <w:rPr>
          <w:rStyle w:val="StyleBoldUnderline"/>
          <w:b w:val="0"/>
          <w:sz w:val="12"/>
          <w:u w:val="none"/>
        </w:rPr>
        <w:t>¶</w:t>
      </w:r>
      <w:r w:rsidRPr="006766FD">
        <w:rPr>
          <w:rStyle w:val="StyleBoldUnderline"/>
          <w:sz w:val="12"/>
        </w:rPr>
        <w:t xml:space="preserve"> </w:t>
      </w:r>
      <w:r w:rsidRPr="001439F4">
        <w:rPr>
          <w:rStyle w:val="StyleBoldUnderline"/>
        </w:rPr>
        <w:t>transactions</w:t>
      </w:r>
      <w:r w:rsidRPr="006766FD">
        <w:t>” involving citizens in the sanctioning country.77</w:t>
      </w:r>
      <w:r w:rsidRPr="006766FD">
        <w:rPr>
          <w:sz w:val="12"/>
        </w:rPr>
        <w:t>¶</w:t>
      </w:r>
      <w:r w:rsidRPr="006766FD">
        <w:t xml:space="preserve"> There is now a rich and extensive literature on economic sanctions and</w:t>
      </w:r>
      <w:r w:rsidRPr="006766FD">
        <w:rPr>
          <w:sz w:val="12"/>
        </w:rPr>
        <w:t>¶</w:t>
      </w:r>
      <w:r w:rsidRPr="006766FD">
        <w:t xml:space="preserve"> their effectiveness. Much of it has been critical of sanctions, suggesting that</w:t>
      </w:r>
      <w:r w:rsidRPr="006766FD">
        <w:rPr>
          <w:sz w:val="12"/>
        </w:rPr>
        <w:t>¶</w:t>
      </w:r>
      <w:r w:rsidRPr="006766FD">
        <w:t xml:space="preserve"> these measures are often highly ineffective and frequently</w:t>
      </w:r>
      <w:r w:rsidRPr="006766FD">
        <w:rPr>
          <w:sz w:val="12"/>
        </w:rPr>
        <w:t>¶</w:t>
      </w:r>
      <w:r w:rsidRPr="006766FD">
        <w:t xml:space="preserve"> counterproductive. Summarizing recent literature on sanctions, Haas and</w:t>
      </w:r>
      <w:r w:rsidRPr="006766FD">
        <w:rPr>
          <w:sz w:val="12"/>
        </w:rPr>
        <w:t>¶</w:t>
      </w:r>
      <w:r w:rsidRPr="006766FD">
        <w:t xml:space="preserve"> O’Sullivan put it this way</w:t>
      </w:r>
      <w:proofErr w:type="gramStart"/>
      <w:r w:rsidRPr="006766FD">
        <w:t>:</w:t>
      </w:r>
      <w:r w:rsidRPr="006766FD">
        <w:rPr>
          <w:sz w:val="12"/>
        </w:rPr>
        <w:t>¶</w:t>
      </w:r>
      <w:proofErr w:type="gramEnd"/>
      <w:r w:rsidRPr="006766FD">
        <w:t xml:space="preserve"> [s]</w:t>
      </w:r>
      <w:proofErr w:type="spellStart"/>
      <w:r w:rsidRPr="006766FD">
        <w:t>anctions</w:t>
      </w:r>
      <w:proofErr w:type="spellEnd"/>
      <w:r w:rsidRPr="006766FD">
        <w:t xml:space="preserve"> almost always result in some economic hardship, but</w:t>
      </w:r>
      <w:r w:rsidRPr="006766FD">
        <w:rPr>
          <w:sz w:val="12"/>
        </w:rPr>
        <w:t>¶</w:t>
      </w:r>
      <w:r w:rsidRPr="006766FD">
        <w:t xml:space="preserve"> this impact is often insufficient or unable to force the desired</w:t>
      </w:r>
      <w:r w:rsidRPr="006766FD">
        <w:rPr>
          <w:sz w:val="12"/>
        </w:rPr>
        <w:t>¶</w:t>
      </w:r>
      <w:r w:rsidRPr="006766FD">
        <w:t xml:space="preserve"> political change in the target country. Moreover, sanctions can be</w:t>
      </w:r>
      <w:r w:rsidRPr="006766FD">
        <w:rPr>
          <w:sz w:val="12"/>
        </w:rPr>
        <w:t>¶</w:t>
      </w:r>
      <w:r w:rsidRPr="006766FD">
        <w:t xml:space="preserve"> costly for innocent bystanders, particularly the poorest in the target</w:t>
      </w:r>
      <w:r w:rsidRPr="006766FD">
        <w:rPr>
          <w:sz w:val="12"/>
        </w:rPr>
        <w:t>¶</w:t>
      </w:r>
      <w:r w:rsidRPr="006766FD">
        <w:t xml:space="preserve"> country and American businesses and commercial interests. In</w:t>
      </w:r>
      <w:r w:rsidRPr="006766FD">
        <w:rPr>
          <w:sz w:val="12"/>
        </w:rPr>
        <w:t>¶</w:t>
      </w:r>
      <w:r w:rsidRPr="006766FD">
        <w:t xml:space="preserve"> addition, sanctions often evoke unintended consequences, such as</w:t>
      </w:r>
      <w:r w:rsidRPr="006766FD">
        <w:rPr>
          <w:sz w:val="12"/>
        </w:rPr>
        <w:t>¶</w:t>
      </w:r>
      <w:r w:rsidRPr="006766FD">
        <w:t xml:space="preserve"> the strengthening of </w:t>
      </w:r>
      <w:r w:rsidRPr="006766FD">
        <w:lastRenderedPageBreak/>
        <w:t>obnoxious regimes.78</w:t>
      </w:r>
      <w:r w:rsidRPr="006766FD">
        <w:rPr>
          <w:sz w:val="12"/>
        </w:rPr>
        <w:t>¶</w:t>
      </w:r>
      <w:r w:rsidRPr="006766FD">
        <w:t xml:space="preserve"> Accordingly, as an earlier study noted, </w:t>
      </w:r>
      <w:r w:rsidRPr="006766FD">
        <w:rPr>
          <w:sz w:val="12"/>
        </w:rPr>
        <w:t>¶</w:t>
      </w:r>
      <w:r w:rsidRPr="006766FD">
        <w:t xml:space="preserve"> sanctions can have the perverse effect of bolstering authoritarian</w:t>
      </w:r>
      <w:proofErr w:type="gramStart"/>
      <w:r w:rsidRPr="006766FD">
        <w:t>,</w:t>
      </w:r>
      <w:r w:rsidRPr="006766FD">
        <w:rPr>
          <w:sz w:val="12"/>
        </w:rPr>
        <w:t>¶</w:t>
      </w:r>
      <w:proofErr w:type="gramEnd"/>
      <w:r w:rsidRPr="006766FD">
        <w:t xml:space="preserve"> statist societies. By creating scarcity, they enable </w:t>
      </w:r>
      <w:proofErr w:type="gramStart"/>
      <w:r w:rsidRPr="006766FD">
        <w:t>governments</w:t>
      </w:r>
      <w:proofErr w:type="gramEnd"/>
      <w:r w:rsidRPr="006766FD">
        <w:t xml:space="preserve"> to</w:t>
      </w:r>
      <w:r w:rsidRPr="006766FD">
        <w:rPr>
          <w:sz w:val="12"/>
        </w:rPr>
        <w:t>¶</w:t>
      </w:r>
      <w:r w:rsidRPr="006766FD">
        <w:t xml:space="preserve"> better control distribution of goods. The danger is both moral, in</w:t>
      </w:r>
      <w:r w:rsidRPr="006766FD">
        <w:rPr>
          <w:sz w:val="12"/>
        </w:rPr>
        <w:t>¶</w:t>
      </w:r>
      <w:r w:rsidRPr="006766FD">
        <w:t xml:space="preserve"> that innocents are affected, as well as practical, in that sanctions</w:t>
      </w:r>
      <w:r w:rsidRPr="006766FD">
        <w:rPr>
          <w:sz w:val="12"/>
        </w:rPr>
        <w:t>¶</w:t>
      </w:r>
      <w:r w:rsidRPr="006766FD">
        <w:t xml:space="preserve"> that harm the population at large can bring about undesired effects</w:t>
      </w:r>
      <w:r w:rsidRPr="006766FD">
        <w:rPr>
          <w:sz w:val="12"/>
        </w:rPr>
        <w:t>¶</w:t>
      </w:r>
      <w:r w:rsidRPr="006766FD">
        <w:t xml:space="preserve"> that include bolstering the regime, triggering large scale</w:t>
      </w:r>
      <w:r w:rsidRPr="006766FD">
        <w:rPr>
          <w:sz w:val="12"/>
        </w:rPr>
        <w:t>¶</w:t>
      </w:r>
      <w:r w:rsidRPr="006766FD">
        <w:t xml:space="preserve"> emigration, and retarding the emergence of a middle class and civil</w:t>
      </w:r>
      <w:r w:rsidRPr="006766FD">
        <w:rPr>
          <w:sz w:val="12"/>
        </w:rPr>
        <w:t>¶</w:t>
      </w:r>
      <w:r w:rsidRPr="006766FD">
        <w:t xml:space="preserve"> society. 79</w:t>
      </w:r>
      <w:r w:rsidRPr="006766FD">
        <w:rPr>
          <w:sz w:val="12"/>
        </w:rPr>
        <w:t>¶</w:t>
      </w:r>
      <w:r w:rsidRPr="006766FD">
        <w:t xml:space="preserve"> In a similar vein, in a study focusing on the utility of sanctions for</w:t>
      </w:r>
      <w:r w:rsidRPr="006766FD">
        <w:rPr>
          <w:sz w:val="12"/>
        </w:rPr>
        <w:t>¶</w:t>
      </w:r>
      <w:r w:rsidRPr="006766FD">
        <w:t xml:space="preserve"> middle powers, </w:t>
      </w:r>
      <w:proofErr w:type="spellStart"/>
      <w:r w:rsidRPr="006766FD">
        <w:t>Nossal</w:t>
      </w:r>
      <w:proofErr w:type="spellEnd"/>
      <w:r w:rsidRPr="006766FD">
        <w:t xml:space="preserve"> argued that “sanctions are, on balance, a</w:t>
      </w:r>
      <w:r w:rsidRPr="006766FD">
        <w:rPr>
          <w:sz w:val="12"/>
        </w:rPr>
        <w:t>¶</w:t>
      </w:r>
      <w:r w:rsidRPr="006766FD">
        <w:t xml:space="preserve"> normatively bad policy instrument: not only are they generally ineffective</w:t>
      </w:r>
      <w:r w:rsidRPr="006766FD">
        <w:rPr>
          <w:sz w:val="12"/>
        </w:rPr>
        <w:t>¶</w:t>
      </w:r>
      <w:r w:rsidRPr="006766FD">
        <w:t xml:space="preserve"> in producing political change in the target nation, but they also are a</w:t>
      </w:r>
      <w:r w:rsidRPr="006766FD">
        <w:rPr>
          <w:sz w:val="12"/>
        </w:rPr>
        <w:t>¶</w:t>
      </w:r>
      <w:r w:rsidRPr="006766FD">
        <w:t xml:space="preserve"> violent, blunt, and gendered tool of statecraft.”80 </w:t>
      </w:r>
      <w:proofErr w:type="spellStart"/>
      <w:r w:rsidRPr="006766FD">
        <w:t>Nossal</w:t>
      </w:r>
      <w:proofErr w:type="spellEnd"/>
      <w:r w:rsidRPr="006766FD">
        <w:t xml:space="preserve"> viewed sanctions</w:t>
      </w:r>
      <w:r w:rsidRPr="006766FD">
        <w:rPr>
          <w:sz w:val="12"/>
        </w:rPr>
        <w:t>¶</w:t>
      </w:r>
      <w:r w:rsidRPr="006766FD">
        <w:t xml:space="preserve"> introduced by middle powers like Canada and Australia as “rain dances,”</w:t>
      </w:r>
      <w:r w:rsidRPr="006766FD">
        <w:rPr>
          <w:sz w:val="12"/>
        </w:rPr>
        <w:t>¶</w:t>
      </w:r>
      <w:r w:rsidRPr="006766FD">
        <w:t xml:space="preserve"> described as measures satisfying domestic constituencies without having</w:t>
      </w:r>
      <w:r w:rsidRPr="006766FD">
        <w:rPr>
          <w:sz w:val="12"/>
        </w:rPr>
        <w:t>¶</w:t>
      </w:r>
      <w:r w:rsidRPr="006766FD">
        <w:t xml:space="preserve"> appreciable impact on the political behavior of the sanctioned country.81</w:t>
      </w:r>
      <w:r w:rsidRPr="006766FD">
        <w:rPr>
          <w:sz w:val="12"/>
        </w:rPr>
        <w:t>¶</w:t>
      </w:r>
      <w:r w:rsidRPr="006766FD">
        <w:t xml:space="preserve"> More than ineffective, sanctions have a </w:t>
      </w:r>
      <w:proofErr w:type="spellStart"/>
      <w:r w:rsidRPr="006766FD">
        <w:t>discernable</w:t>
      </w:r>
      <w:proofErr w:type="spellEnd"/>
      <w:r w:rsidRPr="006766FD">
        <w:t xml:space="preserve"> negative impact on the</w:t>
      </w:r>
      <w:r w:rsidRPr="006766FD">
        <w:rPr>
          <w:sz w:val="12"/>
        </w:rPr>
        <w:t>¶</w:t>
      </w:r>
      <w:r w:rsidRPr="006766FD">
        <w:t xml:space="preserve"> most vulnerable populations, leaving the political elite untouched. These</w:t>
      </w:r>
      <w:r w:rsidRPr="006766FD">
        <w:rPr>
          <w:sz w:val="12"/>
        </w:rPr>
        <w:t>¶</w:t>
      </w:r>
      <w:r w:rsidRPr="006766FD">
        <w:t xml:space="preserve"> conclusions are affirmed by a now vast literature on the often-devastating</w:t>
      </w:r>
      <w:r w:rsidRPr="006766FD">
        <w:rPr>
          <w:sz w:val="12"/>
        </w:rPr>
        <w:t>¶</w:t>
      </w:r>
      <w:r w:rsidRPr="006766FD">
        <w:t xml:space="preserve"> humanitarian “side-effects” of sanctions.82</w:t>
      </w:r>
      <w:r w:rsidRPr="006766FD">
        <w:rPr>
          <w:sz w:val="12"/>
        </w:rPr>
        <w:t>¶</w:t>
      </w:r>
      <w:r w:rsidRPr="006766FD">
        <w:t xml:space="preserve"> Unilateral sanctions have been singled out for particular criticism. For</w:t>
      </w:r>
      <w:r w:rsidRPr="006766FD">
        <w:rPr>
          <w:sz w:val="12"/>
        </w:rPr>
        <w:t>¶</w:t>
      </w:r>
      <w:r w:rsidRPr="006766FD">
        <w:t xml:space="preserve"> example, the Cato Institute has urged there are “no examples of U.S.</w:t>
      </w:r>
      <w:r w:rsidRPr="006766FD">
        <w:rPr>
          <w:sz w:val="12"/>
        </w:rPr>
        <w:t>¶</w:t>
      </w:r>
      <w:r w:rsidRPr="006766FD">
        <w:t xml:space="preserve"> unilateral economic sanctions changing the basic character or significant</w:t>
      </w:r>
      <w:r w:rsidRPr="006766FD">
        <w:rPr>
          <w:sz w:val="12"/>
        </w:rPr>
        <w:t>¶</w:t>
      </w:r>
      <w:r w:rsidRPr="006766FD">
        <w:t xml:space="preserve"> policies of a foreign nation.”83 </w:t>
      </w:r>
      <w:r w:rsidRPr="001439F4">
        <w:rPr>
          <w:rStyle w:val="StyleBoldUnderline"/>
        </w:rPr>
        <w:t>The Center for Strategic and International</w:t>
      </w:r>
      <w:r w:rsidRPr="006766FD">
        <w:rPr>
          <w:rStyle w:val="StyleBoldUnderline"/>
          <w:b w:val="0"/>
          <w:sz w:val="12"/>
          <w:u w:val="none"/>
        </w:rPr>
        <w:t>¶</w:t>
      </w:r>
      <w:r w:rsidRPr="006766FD">
        <w:rPr>
          <w:rStyle w:val="StyleBoldUnderline"/>
          <w:sz w:val="12"/>
        </w:rPr>
        <w:t xml:space="preserve"> </w:t>
      </w:r>
      <w:r w:rsidRPr="001439F4">
        <w:rPr>
          <w:rStyle w:val="StyleBoldUnderline"/>
        </w:rPr>
        <w:t>Studies is in substantial agreement, 84 though it notes some instances where</w:t>
      </w:r>
      <w:r w:rsidRPr="006766FD">
        <w:rPr>
          <w:rStyle w:val="StyleBoldUnderline"/>
          <w:b w:val="0"/>
          <w:sz w:val="12"/>
          <w:u w:val="none"/>
        </w:rPr>
        <w:t>¶</w:t>
      </w:r>
      <w:r w:rsidRPr="006766FD">
        <w:rPr>
          <w:rStyle w:val="StyleBoldUnderline"/>
          <w:sz w:val="12"/>
        </w:rPr>
        <w:t xml:space="preserve"> </w:t>
      </w:r>
      <w:r w:rsidRPr="001439F4">
        <w:rPr>
          <w:rStyle w:val="StyleBoldUnderline"/>
        </w:rPr>
        <w:t>narrowly targeted, non-comprehensive unilateral sanctions “have been</w:t>
      </w:r>
      <w:r w:rsidRPr="006766FD">
        <w:rPr>
          <w:rStyle w:val="StyleBoldUnderline"/>
          <w:b w:val="0"/>
          <w:sz w:val="12"/>
          <w:u w:val="none"/>
        </w:rPr>
        <w:t>¶</w:t>
      </w:r>
      <w:r w:rsidRPr="006766FD">
        <w:rPr>
          <w:rStyle w:val="StyleBoldUnderline"/>
          <w:sz w:val="12"/>
        </w:rPr>
        <w:t xml:space="preserve"> </w:t>
      </w:r>
      <w:r w:rsidRPr="001439F4">
        <w:rPr>
          <w:rStyle w:val="StyleBoldUnderline"/>
        </w:rPr>
        <w:t>successful in meeting their goal.”</w:t>
      </w:r>
      <w:r w:rsidRPr="006766FD">
        <w:t>85 For his part, Haas, in a Brookings</w:t>
      </w:r>
      <w:r w:rsidRPr="006766FD">
        <w:rPr>
          <w:sz w:val="12"/>
        </w:rPr>
        <w:t>¶</w:t>
      </w:r>
      <w:r w:rsidRPr="006766FD">
        <w:t xml:space="preserve"> Institution paper, concluded “unilateral sanctions tend to impose greater</w:t>
      </w:r>
      <w:r w:rsidRPr="006766FD">
        <w:rPr>
          <w:sz w:val="12"/>
        </w:rPr>
        <w:t>¶</w:t>
      </w:r>
      <w:r w:rsidRPr="006766FD">
        <w:t xml:space="preserve"> costs on American firms than on the target, which can usually find</w:t>
      </w:r>
      <w:r w:rsidRPr="006766FD">
        <w:rPr>
          <w:sz w:val="12"/>
        </w:rPr>
        <w:t>¶</w:t>
      </w:r>
      <w:r w:rsidRPr="006766FD">
        <w:t xml:space="preserve"> substitute sources of supply and financing.”86</w:t>
      </w:r>
      <w:r w:rsidRPr="006766FD">
        <w:rPr>
          <w:sz w:val="12"/>
        </w:rPr>
        <w:t>¶</w:t>
      </w:r>
      <w:r w:rsidRPr="006766FD">
        <w:t xml:space="preserve"> </w:t>
      </w:r>
      <w:proofErr w:type="gramStart"/>
      <w:r w:rsidRPr="006766FD">
        <w:t>The</w:t>
      </w:r>
      <w:proofErr w:type="gramEnd"/>
      <w:r w:rsidRPr="006766FD">
        <w:t xml:space="preserve"> literature is not, however, all bleak. Several studies point to</w:t>
      </w:r>
      <w:r w:rsidRPr="006766FD">
        <w:rPr>
          <w:sz w:val="12"/>
        </w:rPr>
        <w:t>¶</w:t>
      </w:r>
      <w:r w:rsidRPr="006766FD">
        <w:t xml:space="preserve"> instances where sanctions have achieved their objectives. The leading</w:t>
      </w:r>
      <w:r w:rsidRPr="006766FD">
        <w:rPr>
          <w:sz w:val="12"/>
        </w:rPr>
        <w:t>¶</w:t>
      </w:r>
      <w:r w:rsidRPr="006766FD">
        <w:t xml:space="preserve"> study by </w:t>
      </w:r>
      <w:proofErr w:type="spellStart"/>
      <w:r w:rsidRPr="006766FD">
        <w:t>Hufbauer</w:t>
      </w:r>
      <w:proofErr w:type="spellEnd"/>
      <w:r w:rsidRPr="006766FD">
        <w:t xml:space="preserve"> et al. reviews 116 sanctions regimes and concludes that</w:t>
      </w:r>
      <w:r w:rsidRPr="006766FD">
        <w:rPr>
          <w:sz w:val="12"/>
        </w:rPr>
        <w:t>¶</w:t>
      </w:r>
      <w:r w:rsidRPr="006766FD">
        <w:t xml:space="preserve"> sanctions contributed to their ultimate goal 34 percent of the time,87</w:t>
      </w:r>
      <w:r w:rsidRPr="006766FD">
        <w:rPr>
          <w:sz w:val="12"/>
        </w:rPr>
        <w:t>¶</w:t>
      </w:r>
      <w:r w:rsidRPr="006766FD">
        <w:t xml:space="preserve"> although other scholars contest this figure.88 More recently, Haas observed</w:t>
      </w:r>
      <w:r w:rsidRPr="006766FD">
        <w:rPr>
          <w:sz w:val="12"/>
        </w:rPr>
        <w:t>¶</w:t>
      </w:r>
      <w:r w:rsidRPr="006766FD">
        <w:t xml:space="preserve"> </w:t>
      </w:r>
      <w:r w:rsidRPr="001439F4">
        <w:rPr>
          <w:rStyle w:val="StyleBoldUnderline"/>
        </w:rPr>
        <w:t>“sanctions can on occasion achieve (or help to achieve) various foreign</w:t>
      </w:r>
      <w:r w:rsidRPr="006766FD">
        <w:rPr>
          <w:rStyle w:val="StyleBoldUnderline"/>
          <w:b w:val="0"/>
          <w:sz w:val="12"/>
          <w:u w:val="none"/>
        </w:rPr>
        <w:t>¶</w:t>
      </w:r>
      <w:r w:rsidRPr="006766FD">
        <w:rPr>
          <w:rStyle w:val="StyleBoldUnderline"/>
          <w:sz w:val="12"/>
        </w:rPr>
        <w:t xml:space="preserve"> </w:t>
      </w:r>
      <w:r w:rsidRPr="001439F4">
        <w:rPr>
          <w:rStyle w:val="StyleBoldUnderline"/>
        </w:rPr>
        <w:t>policy goals ranging from the modest to the fairly significant</w:t>
      </w:r>
      <w:r w:rsidRPr="006766FD">
        <w:t>.”89 In this</w:t>
      </w:r>
      <w:r w:rsidRPr="006766FD">
        <w:rPr>
          <w:sz w:val="12"/>
        </w:rPr>
        <w:t>¶</w:t>
      </w:r>
      <w:r w:rsidRPr="006766FD">
        <w:t xml:space="preserve"> regard, </w:t>
      </w:r>
      <w:r w:rsidRPr="001439F4">
        <w:rPr>
          <w:rStyle w:val="StyleBoldUnderline"/>
        </w:rPr>
        <w:t>sanctions introduced after the Gulf War are said to have increased</w:t>
      </w:r>
      <w:r w:rsidRPr="006766FD">
        <w:rPr>
          <w:rStyle w:val="StyleBoldUnderline"/>
          <w:b w:val="0"/>
          <w:sz w:val="12"/>
          <w:u w:val="none"/>
        </w:rPr>
        <w:t>¶</w:t>
      </w:r>
      <w:r w:rsidRPr="006766FD">
        <w:rPr>
          <w:rStyle w:val="StyleBoldUnderline"/>
          <w:sz w:val="12"/>
        </w:rPr>
        <w:t xml:space="preserve"> </w:t>
      </w:r>
      <w:r w:rsidRPr="001439F4">
        <w:rPr>
          <w:rStyle w:val="StyleBoldUnderline"/>
        </w:rPr>
        <w:t>Iraqi compliance with resolutions on the destruction of weapons of mass</w:t>
      </w:r>
      <w:r w:rsidRPr="006766FD">
        <w:rPr>
          <w:rStyle w:val="StyleBoldUnderline"/>
          <w:b w:val="0"/>
          <w:sz w:val="12"/>
          <w:u w:val="none"/>
        </w:rPr>
        <w:t>¶</w:t>
      </w:r>
      <w:r w:rsidRPr="006766FD">
        <w:rPr>
          <w:rStyle w:val="StyleBoldUnderline"/>
          <w:sz w:val="12"/>
        </w:rPr>
        <w:t xml:space="preserve"> </w:t>
      </w:r>
      <w:r w:rsidRPr="001439F4">
        <w:rPr>
          <w:rStyle w:val="StyleBoldUnderline"/>
        </w:rPr>
        <w:t>destruction. Sanctions are also said to have contributed to Serbia’s</w:t>
      </w:r>
      <w:r w:rsidRPr="006766FD">
        <w:rPr>
          <w:rStyle w:val="StyleBoldUnderline"/>
          <w:b w:val="0"/>
          <w:sz w:val="12"/>
          <w:u w:val="none"/>
        </w:rPr>
        <w:t>¶</w:t>
      </w:r>
      <w:r w:rsidRPr="006766FD">
        <w:rPr>
          <w:rStyle w:val="StyleBoldUnderline"/>
          <w:sz w:val="12"/>
        </w:rPr>
        <w:t xml:space="preserve"> </w:t>
      </w:r>
      <w:r w:rsidRPr="001439F4">
        <w:rPr>
          <w:rStyle w:val="StyleBoldUnderline"/>
        </w:rPr>
        <w:t>acceptance of the Dayton agreement on Bosnia in August 1995. Similarly, a</w:t>
      </w:r>
      <w:r w:rsidRPr="006766FD">
        <w:rPr>
          <w:rStyle w:val="StyleBoldUnderline"/>
          <w:b w:val="0"/>
          <w:sz w:val="12"/>
          <w:u w:val="none"/>
        </w:rPr>
        <w:t>¶</w:t>
      </w:r>
      <w:r w:rsidRPr="006766FD">
        <w:rPr>
          <w:rStyle w:val="StyleBoldUnderline"/>
          <w:sz w:val="12"/>
        </w:rPr>
        <w:t xml:space="preserve"> </w:t>
      </w:r>
      <w:r w:rsidRPr="001439F4">
        <w:rPr>
          <w:rStyle w:val="StyleBoldUnderline"/>
        </w:rPr>
        <w:t>recent study by the International Peace Academy financed by the Canadian</w:t>
      </w:r>
      <w:r w:rsidRPr="006766FD">
        <w:rPr>
          <w:rStyle w:val="StyleBoldUnderline"/>
          <w:b w:val="0"/>
          <w:sz w:val="12"/>
          <w:u w:val="none"/>
        </w:rPr>
        <w:t>¶</w:t>
      </w:r>
      <w:r w:rsidRPr="006766FD">
        <w:rPr>
          <w:rStyle w:val="StyleBoldUnderline"/>
          <w:sz w:val="12"/>
        </w:rPr>
        <w:t xml:space="preserve"> </w:t>
      </w:r>
      <w:r w:rsidRPr="001439F4">
        <w:rPr>
          <w:rStyle w:val="StyleBoldUnderline"/>
        </w:rPr>
        <w:t>government and released with some fanfare at the United Nations in 2000</w:t>
      </w:r>
      <w:r w:rsidRPr="006766FD">
        <w:rPr>
          <w:sz w:val="12"/>
        </w:rPr>
        <w:t>¶</w:t>
      </w:r>
      <w:r w:rsidRPr="006766FD">
        <w:t xml:space="preserve"> traces U.N. experience with sanctions in the 1990s.91</w:t>
      </w:r>
      <w:r w:rsidRPr="001439F4">
        <w:rPr>
          <w:rStyle w:val="StyleBoldUnderline"/>
        </w:rPr>
        <w:t xml:space="preserve"> Measuring “success”</w:t>
      </w:r>
      <w:r w:rsidRPr="006766FD">
        <w:rPr>
          <w:rStyle w:val="StyleBoldUnderline"/>
          <w:b w:val="0"/>
          <w:sz w:val="12"/>
          <w:u w:val="none"/>
        </w:rPr>
        <w:t>¶</w:t>
      </w:r>
      <w:r w:rsidRPr="006766FD">
        <w:rPr>
          <w:rStyle w:val="StyleBoldUnderline"/>
          <w:sz w:val="12"/>
        </w:rPr>
        <w:t xml:space="preserve"> </w:t>
      </w:r>
      <w:r w:rsidRPr="001439F4">
        <w:rPr>
          <w:rStyle w:val="StyleBoldUnderline"/>
        </w:rPr>
        <w:t>in terms of weakened power on the part of an abusive regime, the study</w:t>
      </w:r>
      <w:r w:rsidRPr="006766FD">
        <w:rPr>
          <w:rStyle w:val="StyleBoldUnderline"/>
          <w:b w:val="0"/>
          <w:sz w:val="12"/>
          <w:u w:val="none"/>
        </w:rPr>
        <w:t>¶</w:t>
      </w:r>
      <w:r w:rsidRPr="006766FD">
        <w:rPr>
          <w:rStyle w:val="StyleBoldUnderline"/>
          <w:sz w:val="12"/>
        </w:rPr>
        <w:t xml:space="preserve"> </w:t>
      </w:r>
      <w:r w:rsidRPr="001439F4">
        <w:rPr>
          <w:rStyle w:val="StyleBoldUnderline"/>
        </w:rPr>
        <w:t>concluded “sanctions appear to be more effective in gaining target</w:t>
      </w:r>
      <w:r w:rsidRPr="006766FD">
        <w:rPr>
          <w:rStyle w:val="StyleBoldUnderline"/>
          <w:b w:val="0"/>
          <w:sz w:val="12"/>
          <w:u w:val="none"/>
        </w:rPr>
        <w:t>¶</w:t>
      </w:r>
      <w:r w:rsidRPr="006766FD">
        <w:rPr>
          <w:rStyle w:val="StyleBoldUnderline"/>
          <w:sz w:val="12"/>
        </w:rPr>
        <w:t xml:space="preserve"> </w:t>
      </w:r>
      <w:r w:rsidRPr="001439F4">
        <w:rPr>
          <w:rStyle w:val="StyleBoldUnderline"/>
        </w:rPr>
        <w:t>compliance than is widely acknowledged</w:t>
      </w:r>
      <w:r w:rsidRPr="006766FD">
        <w:t>.”92</w:t>
      </w:r>
    </w:p>
    <w:p w:rsidR="008D5AAB" w:rsidRPr="0059291C" w:rsidRDefault="008D5AAB" w:rsidP="008D5AAB">
      <w:pPr>
        <w:pStyle w:val="Heading4"/>
        <w:rPr>
          <w:rStyle w:val="StyleStyleBold12pt"/>
        </w:rPr>
      </w:pPr>
      <w:r>
        <w:t xml:space="preserve">Targeted specific sanctions achieve goals. </w:t>
      </w:r>
    </w:p>
    <w:p w:rsidR="008D5AAB" w:rsidRPr="00090F90" w:rsidRDefault="008D5AAB" w:rsidP="008D5AAB">
      <w:pPr>
        <w:rPr>
          <w:rStyle w:val="StyleStyleBold12pt"/>
        </w:rPr>
      </w:pPr>
      <w:proofErr w:type="spellStart"/>
      <w:r w:rsidRPr="00090F90">
        <w:rPr>
          <w:rStyle w:val="StyleStyleBold12pt"/>
        </w:rPr>
        <w:t>Forcese</w:t>
      </w:r>
      <w:proofErr w:type="spellEnd"/>
      <w:r w:rsidRPr="00090F90">
        <w:rPr>
          <w:rStyle w:val="StyleStyleBold12pt"/>
        </w:rPr>
        <w:t>, LL.M. from Yale, 2</w:t>
      </w:r>
    </w:p>
    <w:p w:rsidR="008D5AAB" w:rsidRPr="00090F90" w:rsidRDefault="008D5AAB" w:rsidP="008D5AAB">
      <w:r w:rsidRPr="00090F90">
        <w:t xml:space="preserve">[Craig, YALE HUMAN RIGHTS &amp; DEVELOPMENT L.J., Vo. 5, “Globalizing Decency: Responsible¶ Engagement in an Era of Economic¶ Integration”, </w:t>
      </w:r>
      <w:r>
        <w:t xml:space="preserve">p 20-21, </w:t>
      </w:r>
      <w:r w:rsidRPr="00090F90">
        <w:t>accessed 7-7, CC]</w:t>
      </w:r>
    </w:p>
    <w:p w:rsidR="008D5AAB" w:rsidRDefault="008D5AAB" w:rsidP="008D5AAB"/>
    <w:p w:rsidR="008D5AAB" w:rsidRDefault="008D5AAB" w:rsidP="00895F12">
      <w:r w:rsidRPr="006766FD">
        <w:t>These conclusions echo those of the International Peace Academy in its</w:t>
      </w:r>
      <w:r w:rsidRPr="006766FD">
        <w:rPr>
          <w:sz w:val="12"/>
        </w:rPr>
        <w:t>¶</w:t>
      </w:r>
      <w:r w:rsidRPr="006766FD">
        <w:t xml:space="preserve"> 2000 study. </w:t>
      </w:r>
      <w:r w:rsidRPr="001439F4">
        <w:rPr>
          <w:rStyle w:val="StyleBoldUnderline"/>
        </w:rPr>
        <w:t>For the Academy, success is more likely with “comprehensive</w:t>
      </w:r>
      <w:proofErr w:type="gramStart"/>
      <w:r w:rsidRPr="001439F4">
        <w:rPr>
          <w:rStyle w:val="StyleBoldUnderline"/>
        </w:rPr>
        <w:t>,</w:t>
      </w:r>
      <w:r w:rsidRPr="006766FD">
        <w:rPr>
          <w:rStyle w:val="StyleBoldUnderline"/>
          <w:b w:val="0"/>
          <w:sz w:val="12"/>
          <w:u w:val="none"/>
        </w:rPr>
        <w:t>¶</w:t>
      </w:r>
      <w:proofErr w:type="gramEnd"/>
      <w:r w:rsidRPr="006766FD">
        <w:rPr>
          <w:rStyle w:val="StyleBoldUnderline"/>
          <w:sz w:val="12"/>
        </w:rPr>
        <w:t xml:space="preserve"> </w:t>
      </w:r>
      <w:r w:rsidRPr="001439F4">
        <w:rPr>
          <w:rStyle w:val="StyleBoldUnderline"/>
        </w:rPr>
        <w:t>rigorously enforced sanctions”</w:t>
      </w:r>
      <w:r w:rsidRPr="006766FD">
        <w:t xml:space="preserve"> and less likely with “limited, unenforced</w:t>
      </w:r>
      <w:r w:rsidRPr="006766FD">
        <w:rPr>
          <w:sz w:val="12"/>
        </w:rPr>
        <w:t>¶</w:t>
      </w:r>
      <w:r w:rsidRPr="006766FD">
        <w:t xml:space="preserve"> measures.”95 Yet, comprehensive sanctions represent the bluntest form of</w:t>
      </w:r>
      <w:r w:rsidRPr="006766FD">
        <w:rPr>
          <w:sz w:val="12"/>
        </w:rPr>
        <w:t>¶</w:t>
      </w:r>
      <w:r w:rsidRPr="006766FD">
        <w:t xml:space="preserve"> economic coercion, one with often unpredictable and devastating</w:t>
      </w:r>
      <w:r w:rsidRPr="006766FD">
        <w:rPr>
          <w:sz w:val="12"/>
        </w:rPr>
        <w:t>¶</w:t>
      </w:r>
      <w:r w:rsidRPr="006766FD">
        <w:t xml:space="preserve"> humanitarian and political side effects. Conversely, “[m]</w:t>
      </w:r>
      <w:proofErr w:type="spellStart"/>
      <w:r w:rsidRPr="006766FD">
        <w:t>ore</w:t>
      </w:r>
      <w:proofErr w:type="spellEnd"/>
      <w:r w:rsidRPr="006766FD">
        <w:t xml:space="preserve"> selective</w:t>
      </w:r>
      <w:proofErr w:type="gramStart"/>
      <w:r w:rsidRPr="006766FD">
        <w:t>,</w:t>
      </w:r>
      <w:r w:rsidRPr="006766FD">
        <w:rPr>
          <w:sz w:val="12"/>
        </w:rPr>
        <w:t>¶</w:t>
      </w:r>
      <w:proofErr w:type="gramEnd"/>
      <w:r w:rsidRPr="006766FD">
        <w:t xml:space="preserve"> targeted sanctions resulted in fewer humanitarian difficulties.”96 </w:t>
      </w:r>
      <w:r w:rsidRPr="001439F4">
        <w:rPr>
          <w:rStyle w:val="StyleBoldUnderline"/>
        </w:rPr>
        <w:t>These</w:t>
      </w:r>
      <w:r w:rsidRPr="006766FD">
        <w:rPr>
          <w:rStyle w:val="StyleBoldUnderline"/>
          <w:b w:val="0"/>
          <w:sz w:val="12"/>
          <w:u w:val="none"/>
        </w:rPr>
        <w:t>¶</w:t>
      </w:r>
      <w:r w:rsidRPr="006766FD">
        <w:rPr>
          <w:rStyle w:val="StyleBoldUnderline"/>
          <w:sz w:val="12"/>
        </w:rPr>
        <w:t xml:space="preserve"> </w:t>
      </w:r>
      <w:r w:rsidRPr="001439F4">
        <w:rPr>
          <w:rStyle w:val="StyleBoldUnderline"/>
        </w:rPr>
        <w:t>findings lead the authors to favor narrowly tailored measures and to argue</w:t>
      </w:r>
      <w:r w:rsidRPr="006766FD">
        <w:rPr>
          <w:rStyle w:val="StyleBoldUnderline"/>
          <w:b w:val="0"/>
          <w:sz w:val="12"/>
          <w:u w:val="none"/>
        </w:rPr>
        <w:t>¶</w:t>
      </w:r>
      <w:r w:rsidRPr="006766FD">
        <w:rPr>
          <w:rStyle w:val="StyleBoldUnderline"/>
          <w:sz w:val="12"/>
        </w:rPr>
        <w:t xml:space="preserve"> </w:t>
      </w:r>
      <w:r w:rsidRPr="001439F4">
        <w:rPr>
          <w:rStyle w:val="StyleBoldUnderline"/>
        </w:rPr>
        <w:t>“not that targeted or selective sanctions are ineffective</w:t>
      </w:r>
      <w:r w:rsidRPr="006766FD">
        <w:t>, but that policy steps</w:t>
      </w:r>
      <w:r w:rsidRPr="006766FD">
        <w:rPr>
          <w:sz w:val="12"/>
        </w:rPr>
        <w:t>¶</w:t>
      </w:r>
      <w:r w:rsidRPr="006766FD">
        <w:t xml:space="preserve"> necessary to enhance the impact of these more limited measures have not</w:t>
      </w:r>
      <w:r w:rsidRPr="006766FD">
        <w:rPr>
          <w:sz w:val="12"/>
        </w:rPr>
        <w:t>¶</w:t>
      </w:r>
      <w:r w:rsidRPr="006766FD">
        <w:t xml:space="preserve"> been taken.”97 Specifically, </w:t>
      </w:r>
      <w:r w:rsidRPr="001439F4">
        <w:rPr>
          <w:rStyle w:val="StyleBoldUnderline"/>
        </w:rPr>
        <w:t xml:space="preserve">“whether sanctions are comprehensive </w:t>
      </w:r>
      <w:r w:rsidRPr="001439F4">
        <w:rPr>
          <w:rStyle w:val="StyleBoldUnderline"/>
        </w:rPr>
        <w:lastRenderedPageBreak/>
        <w:t>or</w:t>
      </w:r>
      <w:r w:rsidRPr="006766FD">
        <w:rPr>
          <w:rStyle w:val="StyleBoldUnderline"/>
          <w:b w:val="0"/>
          <w:sz w:val="12"/>
          <w:u w:val="none"/>
        </w:rPr>
        <w:t>¶</w:t>
      </w:r>
      <w:r w:rsidRPr="006766FD">
        <w:rPr>
          <w:rStyle w:val="StyleBoldUnderline"/>
          <w:sz w:val="12"/>
        </w:rPr>
        <w:t xml:space="preserve"> </w:t>
      </w:r>
      <w:r w:rsidRPr="001439F4">
        <w:rPr>
          <w:rStyle w:val="StyleBoldUnderline"/>
        </w:rPr>
        <w:t>selective, general or targeted, their political impact depends on effective</w:t>
      </w:r>
      <w:r w:rsidRPr="006766FD">
        <w:rPr>
          <w:rStyle w:val="StyleBoldUnderline"/>
          <w:b w:val="0"/>
          <w:sz w:val="12"/>
          <w:u w:val="none"/>
        </w:rPr>
        <w:t>¶</w:t>
      </w:r>
      <w:r w:rsidRPr="006766FD">
        <w:rPr>
          <w:rStyle w:val="StyleBoldUnderline"/>
          <w:sz w:val="12"/>
        </w:rPr>
        <w:t xml:space="preserve"> </w:t>
      </w:r>
      <w:r w:rsidRPr="001439F4">
        <w:rPr>
          <w:rStyle w:val="StyleBoldUnderline"/>
        </w:rPr>
        <w:t>implementation</w:t>
      </w:r>
      <w:r w:rsidRPr="006766FD">
        <w:t xml:space="preserve">.”98 </w:t>
      </w:r>
      <w:r w:rsidRPr="001439F4">
        <w:rPr>
          <w:rStyle w:val="StyleBoldUnderline"/>
        </w:rPr>
        <w:t>According to the study, sanctions</w:t>
      </w:r>
      <w:r w:rsidRPr="006766FD">
        <w:rPr>
          <w:rStyle w:val="StyleBoldUnderline"/>
          <w:b w:val="0"/>
          <w:sz w:val="12"/>
          <w:u w:val="none"/>
        </w:rPr>
        <w:t>¶</w:t>
      </w:r>
      <w:r w:rsidRPr="006766FD">
        <w:rPr>
          <w:rStyle w:val="StyleBoldUnderline"/>
          <w:sz w:val="12"/>
        </w:rPr>
        <w:t xml:space="preserve"> </w:t>
      </w:r>
      <w:r w:rsidRPr="001439F4">
        <w:rPr>
          <w:rStyle w:val="StyleBoldUnderline"/>
        </w:rPr>
        <w:t>are most likely to be effective when they target the decision-makers</w:t>
      </w:r>
      <w:r w:rsidRPr="006766FD">
        <w:rPr>
          <w:rStyle w:val="StyleBoldUnderline"/>
          <w:b w:val="0"/>
          <w:sz w:val="12"/>
          <w:u w:val="none"/>
        </w:rPr>
        <w:t>¶</w:t>
      </w:r>
      <w:r w:rsidRPr="006766FD">
        <w:rPr>
          <w:rStyle w:val="StyleBoldUnderline"/>
          <w:sz w:val="12"/>
        </w:rPr>
        <w:t xml:space="preserve"> </w:t>
      </w:r>
      <w:r w:rsidRPr="001439F4">
        <w:rPr>
          <w:rStyle w:val="StyleBoldUnderline"/>
        </w:rPr>
        <w:t>responsible for wrongdoing and deny the assets and resources that</w:t>
      </w:r>
      <w:r w:rsidRPr="006766FD">
        <w:rPr>
          <w:rStyle w:val="StyleBoldUnderline"/>
          <w:b w:val="0"/>
          <w:sz w:val="12"/>
          <w:u w:val="none"/>
        </w:rPr>
        <w:t>¶</w:t>
      </w:r>
      <w:r w:rsidRPr="006766FD">
        <w:rPr>
          <w:rStyle w:val="StyleBoldUnderline"/>
          <w:sz w:val="12"/>
        </w:rPr>
        <w:t xml:space="preserve"> </w:t>
      </w:r>
      <w:r w:rsidRPr="001439F4">
        <w:rPr>
          <w:rStyle w:val="StyleBoldUnderline"/>
        </w:rPr>
        <w:t>are most valuable to these decision-making elites</w:t>
      </w:r>
      <w:r w:rsidRPr="006766FD">
        <w:t>. At the same</w:t>
      </w:r>
      <w:r w:rsidRPr="006766FD">
        <w:rPr>
          <w:sz w:val="12"/>
        </w:rPr>
        <w:t>¶</w:t>
      </w:r>
      <w:r w:rsidRPr="006766FD">
        <w:t xml:space="preserve"> time, care must be taken to avoid measures that cause unintended</w:t>
      </w:r>
      <w:r w:rsidRPr="006766FD">
        <w:rPr>
          <w:sz w:val="12"/>
        </w:rPr>
        <w:t>¶</w:t>
      </w:r>
      <w:r w:rsidRPr="006766FD">
        <w:t xml:space="preserve"> humanitarian hardships or inadvertently enrich or empower</w:t>
      </w:r>
      <w:r w:rsidRPr="006766FD">
        <w:rPr>
          <w:sz w:val="12"/>
        </w:rPr>
        <w:t>¶</w:t>
      </w:r>
      <w:r w:rsidRPr="006766FD">
        <w:t xml:space="preserve"> decision-makers or criminal elements. </w:t>
      </w:r>
      <w:r w:rsidRPr="001439F4">
        <w:rPr>
          <w:rStyle w:val="StyleBoldUnderline"/>
        </w:rPr>
        <w:t>The essence of smart</w:t>
      </w:r>
      <w:r w:rsidRPr="006766FD">
        <w:rPr>
          <w:rStyle w:val="StyleBoldUnderline"/>
          <w:b w:val="0"/>
          <w:sz w:val="12"/>
          <w:u w:val="none"/>
        </w:rPr>
        <w:t>¶</w:t>
      </w:r>
      <w:r w:rsidRPr="006766FD">
        <w:rPr>
          <w:rStyle w:val="StyleBoldUnderline"/>
          <w:sz w:val="12"/>
        </w:rPr>
        <w:t xml:space="preserve"> </w:t>
      </w:r>
      <w:r w:rsidRPr="001439F4">
        <w:rPr>
          <w:rStyle w:val="StyleBoldUnderline"/>
        </w:rPr>
        <w:t>sanctions strategy is tailoring sanctions to meet specific objectives</w:t>
      </w:r>
      <w:r w:rsidRPr="006766FD">
        <w:rPr>
          <w:rStyle w:val="StyleBoldUnderline"/>
          <w:b w:val="0"/>
          <w:sz w:val="12"/>
          <w:u w:val="none"/>
        </w:rPr>
        <w:t>¶</w:t>
      </w:r>
      <w:r w:rsidRPr="006766FD">
        <w:rPr>
          <w:rStyle w:val="StyleBoldUnderline"/>
          <w:sz w:val="12"/>
        </w:rPr>
        <w:t xml:space="preserve"> </w:t>
      </w:r>
      <w:r w:rsidRPr="001439F4">
        <w:rPr>
          <w:rStyle w:val="StyleBoldUnderline"/>
        </w:rPr>
        <w:t>and focusing coercive pressure on particular groups and</w:t>
      </w:r>
      <w:r w:rsidRPr="006766FD">
        <w:rPr>
          <w:rStyle w:val="StyleBoldUnderline"/>
          <w:b w:val="0"/>
          <w:sz w:val="12"/>
          <w:u w:val="none"/>
        </w:rPr>
        <w:t>¶</w:t>
      </w:r>
      <w:r w:rsidRPr="006766FD">
        <w:rPr>
          <w:rStyle w:val="StyleBoldUnderline"/>
          <w:sz w:val="12"/>
        </w:rPr>
        <w:t xml:space="preserve"> </w:t>
      </w:r>
      <w:r w:rsidRPr="001439F4">
        <w:rPr>
          <w:rStyle w:val="StyleBoldUnderline"/>
        </w:rPr>
        <w:t>resources.</w:t>
      </w:r>
      <w:r w:rsidRPr="006766FD">
        <w:t>99</w:t>
      </w:r>
      <w:r w:rsidRPr="006766FD">
        <w:rPr>
          <w:sz w:val="12"/>
        </w:rPr>
        <w:t>¶</w:t>
      </w:r>
      <w:r w:rsidRPr="006766FD">
        <w:t xml:space="preserve"> The Academy establishes a sophisticated analytical framework for</w:t>
      </w:r>
      <w:r w:rsidRPr="006766FD">
        <w:rPr>
          <w:sz w:val="12"/>
        </w:rPr>
        <w:t>¶</w:t>
      </w:r>
      <w:r w:rsidRPr="006766FD">
        <w:t xml:space="preserve"> assessing the viability of sanctions. Rather than endorsing a “naïve theory”</w:t>
      </w:r>
      <w:r w:rsidRPr="006766FD">
        <w:rPr>
          <w:sz w:val="12"/>
        </w:rPr>
        <w:t>¶</w:t>
      </w:r>
      <w:r w:rsidRPr="006766FD">
        <w:t xml:space="preserve"> that envisages political change flowing directly from the economic pain</w:t>
      </w:r>
      <w:r w:rsidRPr="006766FD">
        <w:rPr>
          <w:sz w:val="12"/>
        </w:rPr>
        <w:t>¶</w:t>
      </w:r>
      <w:r w:rsidRPr="006766FD">
        <w:t xml:space="preserve"> caused by sanctions, the study suggests that the “political impact of</w:t>
      </w:r>
      <w:r w:rsidRPr="006766FD">
        <w:rPr>
          <w:sz w:val="12"/>
        </w:rPr>
        <w:t>¶</w:t>
      </w:r>
      <w:r w:rsidRPr="006766FD">
        <w:t xml:space="preserve"> sanctions ultimately depends on internal political dynamics within the</w:t>
      </w:r>
      <w:r w:rsidRPr="006766FD">
        <w:rPr>
          <w:sz w:val="12"/>
        </w:rPr>
        <w:t>¶</w:t>
      </w:r>
      <w:r w:rsidRPr="006766FD">
        <w:t xml:space="preserve"> targeted country.”100 Specifically,</w:t>
      </w:r>
      <w:r w:rsidRPr="006766FD">
        <w:rPr>
          <w:sz w:val="12"/>
        </w:rPr>
        <w:t>¶</w:t>
      </w:r>
      <w:r w:rsidRPr="006766FD">
        <w:t xml:space="preserve"> Sanctions succeed when targeted decision-makers change their</w:t>
      </w:r>
      <w:r w:rsidRPr="006766FD">
        <w:rPr>
          <w:sz w:val="12"/>
        </w:rPr>
        <w:t>¶</w:t>
      </w:r>
      <w:r w:rsidRPr="006766FD">
        <w:t xml:space="preserve"> calculation of costs and benefits and determine that the advantages</w:t>
      </w:r>
      <w:r w:rsidRPr="006766FD">
        <w:rPr>
          <w:sz w:val="12"/>
        </w:rPr>
        <w:t>¶</w:t>
      </w:r>
      <w:r w:rsidRPr="006766FD">
        <w:t xml:space="preserve"> of cooperation with Security Council resolutions outweigh the</w:t>
      </w:r>
      <w:r w:rsidRPr="006766FD">
        <w:rPr>
          <w:sz w:val="12"/>
        </w:rPr>
        <w:t>¶</w:t>
      </w:r>
      <w:r w:rsidRPr="006766FD">
        <w:t xml:space="preserve"> costs of continued defiance of expressed global norms. </w:t>
      </w:r>
      <w:r w:rsidRPr="006766FD">
        <w:rPr>
          <w:rStyle w:val="StyleBoldUnderline"/>
        </w:rPr>
        <w:t>One of the</w:t>
      </w:r>
      <w:r w:rsidRPr="006766FD">
        <w:rPr>
          <w:rStyle w:val="StyleBoldUnderline"/>
          <w:b w:val="0"/>
          <w:sz w:val="12"/>
          <w:u w:val="none"/>
        </w:rPr>
        <w:t>¶</w:t>
      </w:r>
      <w:r w:rsidRPr="006766FD">
        <w:rPr>
          <w:rStyle w:val="StyleBoldUnderline"/>
          <w:sz w:val="12"/>
        </w:rPr>
        <w:t xml:space="preserve"> </w:t>
      </w:r>
      <w:r w:rsidRPr="006766FD">
        <w:rPr>
          <w:rStyle w:val="StyleBoldUnderline"/>
        </w:rPr>
        <w:t>key considerations in a leadership’s calculation of costs is the</w:t>
      </w:r>
      <w:r w:rsidRPr="006766FD">
        <w:rPr>
          <w:rStyle w:val="StyleBoldUnderline"/>
          <w:b w:val="0"/>
          <w:sz w:val="12"/>
          <w:u w:val="none"/>
        </w:rPr>
        <w:t>¶</w:t>
      </w:r>
      <w:r w:rsidRPr="006766FD">
        <w:rPr>
          <w:rStyle w:val="StyleBoldUnderline"/>
          <w:sz w:val="12"/>
        </w:rPr>
        <w:t xml:space="preserve"> </w:t>
      </w:r>
      <w:r w:rsidRPr="006766FD">
        <w:rPr>
          <w:rStyle w:val="StyleBoldUnderline"/>
        </w:rPr>
        <w:t>degree of opposition from domestic political constituencies.</w:t>
      </w:r>
      <w:r w:rsidRPr="006766FD">
        <w:t xml:space="preserve"> To the</w:t>
      </w:r>
      <w:r w:rsidRPr="006766FD">
        <w:rPr>
          <w:sz w:val="12"/>
        </w:rPr>
        <w:t>¶</w:t>
      </w:r>
      <w:r w:rsidRPr="006766FD">
        <w:t xml:space="preserve"> strength that sanctions strengthen or encourage these opposition</w:t>
      </w:r>
      <w:r w:rsidRPr="006766FD">
        <w:rPr>
          <w:sz w:val="12"/>
        </w:rPr>
        <w:t>¶</w:t>
      </w:r>
      <w:r w:rsidRPr="006766FD">
        <w:t xml:space="preserve"> constituencies, they are more likely to achieve success.101</w:t>
      </w:r>
      <w:r w:rsidRPr="006766FD">
        <w:rPr>
          <w:sz w:val="12"/>
        </w:rPr>
        <w:t>¶</w:t>
      </w:r>
      <w:r w:rsidRPr="006766FD">
        <w:t xml:space="preserve"> Put another way, </w:t>
      </w:r>
      <w:r w:rsidRPr="006766FD">
        <w:rPr>
          <w:rStyle w:val="StyleBoldUnderline"/>
        </w:rPr>
        <w:t>sanctions might be most appropriate when directed</w:t>
      </w:r>
      <w:r w:rsidRPr="006766FD">
        <w:rPr>
          <w:rStyle w:val="StyleBoldUnderline"/>
          <w:b w:val="0"/>
          <w:sz w:val="12"/>
          <w:u w:val="none"/>
        </w:rPr>
        <w:t>¶</w:t>
      </w:r>
      <w:r w:rsidRPr="006766FD">
        <w:rPr>
          <w:rStyle w:val="StyleBoldUnderline"/>
          <w:sz w:val="12"/>
        </w:rPr>
        <w:t xml:space="preserve"> </w:t>
      </w:r>
      <w:r w:rsidRPr="006766FD">
        <w:rPr>
          <w:rStyle w:val="StyleBoldUnderline"/>
        </w:rPr>
        <w:t>against states exhibiting some domestic opposition</w:t>
      </w:r>
      <w:r w:rsidRPr="006766FD">
        <w:t>.102</w:t>
      </w:r>
      <w:r w:rsidRPr="006766FD">
        <w:rPr>
          <w:sz w:val="12"/>
        </w:rPr>
        <w:t>¶</w:t>
      </w:r>
      <w:r w:rsidRPr="006766FD">
        <w:t xml:space="preserve"> In terms of specific economic sanctions measures, the study calls</w:t>
      </w:r>
      <w:r w:rsidRPr="006766FD">
        <w:rPr>
          <w:sz w:val="12"/>
        </w:rPr>
        <w:t>¶</w:t>
      </w:r>
      <w:r w:rsidRPr="006766FD">
        <w:t xml:space="preserve"> financial sanctions “the centerpiece of a targeted sanctions strategy”.103</w:t>
      </w:r>
      <w:r w:rsidRPr="006766FD">
        <w:rPr>
          <w:sz w:val="12"/>
        </w:rPr>
        <w:t>¶</w:t>
      </w:r>
      <w:r w:rsidRPr="006766FD">
        <w:t xml:space="preserve"> The effectiveness of these measures depends, in the study’s words, “on the</w:t>
      </w:r>
      <w:r w:rsidRPr="006766FD">
        <w:rPr>
          <w:sz w:val="12"/>
        </w:rPr>
        <w:t>¶</w:t>
      </w:r>
      <w:r w:rsidRPr="006766FD">
        <w:t xml:space="preserve"> ability to identify and target specific individuals and entities whose assets</w:t>
      </w:r>
      <w:r w:rsidRPr="006766FD">
        <w:rPr>
          <w:sz w:val="12"/>
        </w:rPr>
        <w:t>¶</w:t>
      </w:r>
      <w:r w:rsidRPr="006766FD">
        <w:t xml:space="preserve"> are to be frozen”.104 Similarly, arms embargoes are regarded as a</w:t>
      </w:r>
      <w:r w:rsidRPr="006766FD">
        <w:rPr>
          <w:sz w:val="12"/>
        </w:rPr>
        <w:t>¶</w:t>
      </w:r>
      <w:r w:rsidRPr="006766FD">
        <w:t xml:space="preserve"> “potentially effective form . . . of targeted sanctions,” one “intended to</w:t>
      </w:r>
      <w:r w:rsidRPr="006766FD">
        <w:rPr>
          <w:sz w:val="12"/>
        </w:rPr>
        <w:t>¶</w:t>
      </w:r>
      <w:r w:rsidRPr="006766FD">
        <w:t xml:space="preserve"> deny wrongdoers the resources needed for repression and military</w:t>
      </w:r>
      <w:r w:rsidRPr="006766FD">
        <w:rPr>
          <w:sz w:val="12"/>
        </w:rPr>
        <w:t>¶</w:t>
      </w:r>
      <w:r w:rsidRPr="006766FD">
        <w:t xml:space="preserve"> aggression.”105 The effectiveness of arms embargoes depends, of course, on</w:t>
      </w:r>
      <w:r w:rsidRPr="006766FD">
        <w:rPr>
          <w:sz w:val="12"/>
        </w:rPr>
        <w:t>¶</w:t>
      </w:r>
      <w:r w:rsidRPr="006766FD">
        <w:t xml:space="preserve"> the wholesale co-operation of the international community, particularly</w:t>
      </w:r>
      <w:r w:rsidRPr="006766FD">
        <w:rPr>
          <w:sz w:val="12"/>
        </w:rPr>
        <w:t>¶</w:t>
      </w:r>
      <w:r w:rsidRPr="006766FD">
        <w:t xml:space="preserve"> “frontline” states likely to see the growth of arms smuggling.</w:t>
      </w:r>
    </w:p>
    <w:p w:rsidR="008D5AAB" w:rsidRDefault="00A85587" w:rsidP="00F82C5B">
      <w:pPr>
        <w:pStyle w:val="Heading1"/>
      </w:pPr>
      <w:r>
        <w:lastRenderedPageBreak/>
        <w:t>Conditions</w:t>
      </w:r>
      <w:r w:rsidR="00F82C5B">
        <w:t xml:space="preserve"> Ethical</w:t>
      </w:r>
    </w:p>
    <w:p w:rsidR="00895F12" w:rsidRPr="00895F12" w:rsidRDefault="00895F12" w:rsidP="00895F12">
      <w:pPr>
        <w:pStyle w:val="Heading3"/>
      </w:pPr>
      <w:r>
        <w:lastRenderedPageBreak/>
        <w:t>Conditions are Ethical</w:t>
      </w:r>
    </w:p>
    <w:p w:rsidR="00F82C5B" w:rsidRDefault="00F82C5B" w:rsidP="00F82C5B">
      <w:pPr>
        <w:pStyle w:val="Heading4"/>
      </w:pPr>
      <w:r>
        <w:t>Sanctions are ethically justified—self-defense and humanitarian intervention</w:t>
      </w:r>
    </w:p>
    <w:p w:rsidR="00F82C5B" w:rsidRPr="000625F2" w:rsidRDefault="00F82C5B" w:rsidP="00F82C5B">
      <w:pPr>
        <w:rPr>
          <w:rStyle w:val="StyleStyleBold12pt"/>
        </w:rPr>
      </w:pPr>
      <w:r w:rsidRPr="000625F2">
        <w:rPr>
          <w:rStyle w:val="StyleStyleBold12pt"/>
        </w:rPr>
        <w:t>Winkler, PhD in political science, 99</w:t>
      </w:r>
    </w:p>
    <w:p w:rsidR="00F82C5B" w:rsidRDefault="00F82C5B" w:rsidP="00F82C5B">
      <w:r>
        <w:t xml:space="preserve">[Adam, Human Rights Quarterly Volume 21 Issue 1, “Just Sanctions”, Page 141-142, </w:t>
      </w:r>
      <w:hyperlink r:id="rId31" w:anchor="authbio" w:history="1">
        <w:r w:rsidRPr="00AE6442">
          <w:rPr>
            <w:rStyle w:val="Hyperlink"/>
          </w:rPr>
          <w:t>http://muse.jhu.edu/journals/human_rights_quarterly/v021/21.1winkler.html#authbio</w:t>
        </w:r>
      </w:hyperlink>
      <w:r>
        <w:t>, accessed 7/9/13, VJ]</w:t>
      </w:r>
    </w:p>
    <w:p w:rsidR="00F82C5B" w:rsidRPr="002F25E2" w:rsidRDefault="00F82C5B" w:rsidP="00F82C5B"/>
    <w:p w:rsidR="00F82C5B" w:rsidRDefault="00F82C5B" w:rsidP="00F82C5B">
      <w:r>
        <w:t xml:space="preserve">Under the laws of just war, </w:t>
      </w:r>
      <w:r w:rsidRPr="008922BD">
        <w:rPr>
          <w:rStyle w:val="StyleBoldUnderline"/>
        </w:rPr>
        <w:t xml:space="preserve">just cause is necessary to legitimize any resort to force. What constitutes just cause is a limited range of potential motivations behind the use of force, including self-defense </w:t>
      </w:r>
      <w:r>
        <w:t xml:space="preserve">50 </w:t>
      </w:r>
      <w:r w:rsidRPr="008922BD">
        <w:rPr>
          <w:rStyle w:val="StyleBoldUnderline"/>
        </w:rPr>
        <w:t>and humanitarian intervention.</w:t>
      </w:r>
      <w:r>
        <w:t xml:space="preserve"> 51 [End Page 141] </w:t>
      </w:r>
      <w:proofErr w:type="gramStart"/>
      <w:r w:rsidRPr="008922BD">
        <w:rPr>
          <w:rStyle w:val="StyleBoldUnderline"/>
        </w:rPr>
        <w:t>Under</w:t>
      </w:r>
      <w:proofErr w:type="gramEnd"/>
      <w:r>
        <w:t xml:space="preserve"> the principle of </w:t>
      </w:r>
      <w:r w:rsidRPr="008922BD">
        <w:rPr>
          <w:rStyle w:val="StyleBoldUnderline"/>
        </w:rPr>
        <w:t>self-defense, states can resort to doing harm when faced with an actual or imminent infringement of state sovereignty</w:t>
      </w:r>
      <w:r>
        <w:t xml:space="preserve">. </w:t>
      </w:r>
      <w:r w:rsidRPr="008922BD">
        <w:rPr>
          <w:rStyle w:val="StyleBoldUnderline"/>
        </w:rPr>
        <w:t>Self-defense against aggression has been codified as a legitimate reason to use force</w:t>
      </w:r>
      <w:r>
        <w:t xml:space="preserve"> in Articles 2 and 51 of the UN Charter, 52 but the principle can be traced to the beginnings of the just war tradition. 53 </w:t>
      </w:r>
      <w:r w:rsidRPr="008922BD">
        <w:rPr>
          <w:rStyle w:val="StyleBoldUnderline"/>
        </w:rPr>
        <w:t xml:space="preserve">The scope of self-defense is broad enough to encompass collective self-defense, enabling allied states to come to the assistance of a nation under attack by an aggressor. </w:t>
      </w:r>
      <w:r>
        <w:t xml:space="preserve">54 Self-defense can also justify the use of harmful force enacted for the purposes of deterrence, a strategy designed to diminish potential future infringements of sovereignty. But the principle of self-defense has its limits: one can fight back to repel an attack, but one cannot harm the aggressor for purposes of revenge or domination. 55 </w:t>
      </w:r>
      <w:r w:rsidRPr="008922BD">
        <w:rPr>
          <w:rStyle w:val="StyleBoldUnderline"/>
        </w:rPr>
        <w:t>In the context of economic sanctions, self-defense means that states certainly can resort to harmful economic measures when faced with infringements</w:t>
      </w:r>
      <w:r>
        <w:t xml:space="preserve"> of territorial </w:t>
      </w:r>
      <w:r w:rsidRPr="008922BD">
        <w:rPr>
          <w:rStyle w:val="StyleBoldUnderline"/>
        </w:rPr>
        <w:t>boundaries; where just war would declare the use of armed force to be legitimate, economic sanctions of some sort are justifiable.</w:t>
      </w:r>
      <w:r>
        <w:t xml:space="preserve"> Self-defense would also allow the adoption of sanctions when an aggressor state imposes measures of economic coercion against other states without appropriate reason. If, for example, one nation declared economic war on a neighbor, the neighboring state and its allies would be justified in imposing economic sanctions as a defensive response. An example of self-defense supplying just cause for the use of economic sanctions is the Iraqi invasion of Kuwait in 1990. Although there had been longstanding disputes over the borders of the two countries, the existing borders were internationally recognized. In addition, Iraq was clearly the aggressor under international norms; the UN General Assembly's 1974 Declaration on Aggression provides that the first resort to armed force in a dispute is prima facie evidence of aggression, 56 and Article 2(4) of the UN Charter prohibits the use of aggressive force against the territorial integrity of another nation. Therefore, when the Security Council imposed mandatory sanctions against Iraq, just cause was present. 57 Beyond self-defense, </w:t>
      </w:r>
      <w:r w:rsidRPr="008922BD">
        <w:rPr>
          <w:rStyle w:val="StyleBoldUnderline"/>
        </w:rPr>
        <w:t>the laws of just war consider humanitarian</w:t>
      </w:r>
      <w:r>
        <w:t xml:space="preserve"> [End Page 142] </w:t>
      </w:r>
      <w:r w:rsidRPr="008922BD">
        <w:rPr>
          <w:rStyle w:val="StyleBoldUnderline"/>
        </w:rPr>
        <w:t xml:space="preserve">intervention to constitute just </w:t>
      </w:r>
      <w:proofErr w:type="gramStart"/>
      <w:r w:rsidRPr="008922BD">
        <w:rPr>
          <w:rStyle w:val="StyleBoldUnderline"/>
        </w:rPr>
        <w:t>cause</w:t>
      </w:r>
      <w:proofErr w:type="gramEnd"/>
      <w:r w:rsidRPr="008922BD">
        <w:rPr>
          <w:rStyle w:val="StyleBoldUnderline"/>
        </w:rPr>
        <w:t xml:space="preserve"> legitimizing the use of force</w:t>
      </w:r>
      <w:r>
        <w:t xml:space="preserve">. 58 Therefore, </w:t>
      </w:r>
      <w:r w:rsidRPr="008922BD">
        <w:rPr>
          <w:rStyle w:val="StyleBoldUnderline"/>
        </w:rPr>
        <w:t xml:space="preserve">when a state engages in widespread violations of internationally recognized human </w:t>
      </w:r>
      <w:proofErr w:type="gramStart"/>
      <w:r w:rsidRPr="008922BD">
        <w:rPr>
          <w:rStyle w:val="StyleBoldUnderline"/>
        </w:rPr>
        <w:t>rights,</w:t>
      </w:r>
      <w:proofErr w:type="gramEnd"/>
      <w:r w:rsidRPr="008922BD">
        <w:rPr>
          <w:rStyle w:val="StyleBoldUnderline"/>
        </w:rPr>
        <w:t xml:space="preserve"> other nations can properly resort to harmful force to end the violations</w:t>
      </w:r>
      <w:r>
        <w:t xml:space="preserve">. Although the exact marking lines are unclear for when the treatment of people within a state reaches the level at which an international response is justified, among the conditions allowing the use of force are enslavement, genocide, and subjugation of peoples. 59 </w:t>
      </w:r>
      <w:r w:rsidRPr="008922BD">
        <w:rPr>
          <w:rStyle w:val="StyleBoldUnderline"/>
        </w:rPr>
        <w:t>While the principle of self-determination generally allows the state to deal with its citizens in the manner that they as a people wish to be treated, self-determination is a misnomer if the state severely oppresses part of its population.</w:t>
      </w:r>
      <w:r>
        <w:t xml:space="preserve"> 60 And while some have suggested that concern with humanitarian ideals represents a new focus for international relations--an evolution from states to individuals as relevant actors 61 --</w:t>
      </w:r>
      <w:r w:rsidRPr="008922BD">
        <w:rPr>
          <w:rStyle w:val="StyleBoldUnderline"/>
        </w:rPr>
        <w:t>the laws of just war dictate that humanitarian intervention can amount to just cause, thereby providing at least one instance where the pursuit of humanitarian ideals maintains a focus on the state</w:t>
      </w:r>
      <w:r>
        <w:t xml:space="preserve">. 62 </w:t>
      </w:r>
      <w:r w:rsidRPr="008922BD">
        <w:rPr>
          <w:rStyle w:val="StyleBoldUnderline"/>
        </w:rPr>
        <w:t>Humanitarian reasons would support the resort to economic sanctions</w:t>
      </w:r>
      <w:r>
        <w:t xml:space="preserve">, and, indeed, violations of international humanitarian norms </w:t>
      </w:r>
      <w:r>
        <w:lastRenderedPageBreak/>
        <w:t xml:space="preserve">have provided justification for the use of sanctions in recent years. For example, the </w:t>
      </w:r>
      <w:r w:rsidRPr="008922BD">
        <w:rPr>
          <w:rStyle w:val="StyleBoldUnderline"/>
        </w:rPr>
        <w:t>UN Security Council's sanctions against Serb-controlled areas of the former Yugoslavia</w:t>
      </w:r>
      <w:r>
        <w:t xml:space="preserve"> 63 </w:t>
      </w:r>
      <w:r w:rsidRPr="008922BD">
        <w:rPr>
          <w:rStyle w:val="StyleBoldUnderline"/>
        </w:rPr>
        <w:t>were prompted in part by the Serbian war policy of "ethnic cleansing," a polite way of referring to genocide.</w:t>
      </w:r>
      <w:r>
        <w:t xml:space="preserve"> During the late 1980s, the Iraqis also engaged in genocide. Targeting its Kurdish population, </w:t>
      </w:r>
      <w:r w:rsidRPr="008922BD">
        <w:rPr>
          <w:rStyle w:val="StyleBoldUnderline"/>
        </w:rPr>
        <w:t>Iraq used chemical weapons, destroyed Kurdish villages, and buried Kurdish casualties in mass unmarked graves.</w:t>
      </w:r>
      <w:r>
        <w:t xml:space="preserve"> 64 </w:t>
      </w:r>
      <w:r w:rsidRPr="008922BD">
        <w:rPr>
          <w:rStyle w:val="StyleBoldUnderline"/>
        </w:rPr>
        <w:t>Even in the absence of territorial aggression, this would have supplied ample just cause for the imposition of economic sanctions against Iraq.</w:t>
      </w:r>
      <w:r>
        <w:t xml:space="preserve"> [End Page 143]</w:t>
      </w:r>
    </w:p>
    <w:p w:rsidR="00895F12" w:rsidRDefault="00895F12" w:rsidP="00895F12">
      <w:pPr>
        <w:pStyle w:val="Heading4"/>
      </w:pPr>
      <w:r>
        <w:t>Targeted sanctions are better than generic ones</w:t>
      </w:r>
    </w:p>
    <w:p w:rsidR="00895F12" w:rsidRPr="00E11781" w:rsidRDefault="00895F12" w:rsidP="00895F12">
      <w:pPr>
        <w:rPr>
          <w:rStyle w:val="StyleStyleBold12pt"/>
        </w:rPr>
      </w:pPr>
      <w:r w:rsidRPr="00E11781">
        <w:rPr>
          <w:rStyle w:val="StyleStyleBold12pt"/>
        </w:rPr>
        <w:t xml:space="preserve">Lopez, PhD from Syracuse University, </w:t>
      </w:r>
      <w:r>
        <w:rPr>
          <w:rStyle w:val="StyleStyleBold12pt"/>
        </w:rPr>
        <w:t>12</w:t>
      </w:r>
    </w:p>
    <w:p w:rsidR="00895F12" w:rsidRDefault="00895F12" w:rsidP="00895F12">
      <w:r>
        <w:t xml:space="preserve">[George A., </w:t>
      </w:r>
      <w:proofErr w:type="gramStart"/>
      <w:r>
        <w:t>Spring</w:t>
      </w:r>
      <w:proofErr w:type="gramEnd"/>
      <w:r>
        <w:t>, Ethics &amp; International Affairs, Volume 26, Issue 1, “In Defense of Smart Sanctions: A Response to Joy Gordon”, page PQ, Pro Quest, accessed 7/5/13, VJ]</w:t>
      </w:r>
      <w:r>
        <w:tab/>
      </w:r>
    </w:p>
    <w:p w:rsidR="00895F12" w:rsidRDefault="00895F12" w:rsidP="00895F12"/>
    <w:p w:rsidR="00895F12" w:rsidRDefault="00895F12" w:rsidP="00895F12">
      <w:r w:rsidRPr="00012BF7">
        <w:rPr>
          <w:rStyle w:val="StyleBoldUnderline"/>
        </w:rPr>
        <w:t>Gordon's first concern, that targeted sanctions are no more successful than general trade sanctions, has varied dimensions.</w:t>
      </w:r>
      <w:r>
        <w:t xml:space="preserve">4 The first is </w:t>
      </w:r>
      <w:r w:rsidRPr="00012BF7">
        <w:rPr>
          <w:rStyle w:val="StyleBoldUnderline"/>
        </w:rPr>
        <w:t>Gordon's contention</w:t>
      </w:r>
      <w:r>
        <w:t xml:space="preserve">--echoing Daniel </w:t>
      </w:r>
      <w:proofErr w:type="spellStart"/>
      <w:r>
        <w:t>Drezner</w:t>
      </w:r>
      <w:proofErr w:type="spellEnd"/>
      <w:r>
        <w:t>--</w:t>
      </w:r>
      <w:r w:rsidRPr="00012BF7">
        <w:rPr>
          <w:rStyle w:val="StyleBoldUnderline"/>
        </w:rPr>
        <w:t>that targeted sanctions</w:t>
      </w:r>
      <w:r>
        <w:t xml:space="preserve">, which are applied by the UN Security Council, </w:t>
      </w:r>
      <w:r w:rsidRPr="00012BF7">
        <w:rPr>
          <w:rStyle w:val="StyleBoldUnderline"/>
        </w:rPr>
        <w:t>will always have limited success because UN member states have varied goals</w:t>
      </w:r>
      <w:r>
        <w:t xml:space="preserve"> in imposing them and quite diverse commitments to enforcing them fully. 5 But this </w:t>
      </w:r>
      <w:r w:rsidRPr="00012BF7">
        <w:rPr>
          <w:rStyle w:val="StyleBoldUnderline"/>
        </w:rPr>
        <w:t>is true of every public policy that is legislated, whether at the domestic or international level</w:t>
      </w:r>
      <w:r w:rsidRPr="00012BF7">
        <w:t xml:space="preserve"> (</w:t>
      </w:r>
      <w:r>
        <w:t xml:space="preserve">for example, by a resolution of the Security Council). </w:t>
      </w:r>
      <w:r w:rsidRPr="00012BF7">
        <w:rPr>
          <w:rStyle w:val="StyleBoldUnderline"/>
        </w:rPr>
        <w:t>The measure of success of a policy lies not in the intentions of its framers, nor very much in assessing the roadblocks or inconsistencies that such a policy may manifest in its implementation. Rather, the measure of success lies in the empirical impact of the policy--</w:t>
      </w:r>
      <w:r>
        <w:t xml:space="preserve">and, in the case of sanctions, on constraining its targets in the manner specified in the Security Council resolution. Thus, </w:t>
      </w:r>
      <w:r w:rsidRPr="00012BF7">
        <w:rPr>
          <w:rStyle w:val="StyleBoldUnderline"/>
        </w:rPr>
        <w:t>a perfect policy outcome would be one in which the change in behavior of the target perfectly conforms to the resolution imposing the sanctions.</w:t>
      </w:r>
      <w:r>
        <w:rPr>
          <w:rStyle w:val="StyleBoldUnderline"/>
        </w:rPr>
        <w:t xml:space="preserve"> </w:t>
      </w:r>
      <w:r>
        <w:t xml:space="preserve">Moreover, because </w:t>
      </w:r>
      <w:r w:rsidRPr="00012BF7">
        <w:rPr>
          <w:rStyle w:val="StyleBoldUnderline"/>
        </w:rPr>
        <w:t xml:space="preserve">economic sanctions of even the targeted variety are political in nature, they will always be affected by the current tensions </w:t>
      </w:r>
      <w:r w:rsidRPr="00012BF7">
        <w:t>within the Security Council, with its various rivalries among regional and other powerful actors, and will invariably fall victim to problems of implementation</w:t>
      </w:r>
      <w:r>
        <w:t xml:space="preserve">, monitoring, and compliance. In the worst instances, issues of implementation, monitoring, and compliance are a function of the weak workings of the Security Council, in which major world powers will muster up the organizational strength to legislate targeted sanctions, but will have neither the political will nor the institutional strength to carry them out in full. </w:t>
      </w:r>
      <w:r w:rsidRPr="00012BF7">
        <w:rPr>
          <w:rStyle w:val="StyleBoldUnderline"/>
        </w:rPr>
        <w:t>A second, data-based point undercuts Gordon's claim that targeted sanctions fare no better than trade sanctions</w:t>
      </w:r>
      <w:r>
        <w:t xml:space="preserve">. The global volume of trade for 2010 was nearly $15 trillion, more than double the $6 trillion of 1995. Moreover, </w:t>
      </w:r>
      <w:r w:rsidRPr="00012BF7">
        <w:rPr>
          <w:rStyle w:val="StyleBoldUnderline"/>
        </w:rPr>
        <w:t>the trade-based component of the gross domestic product of most countries has steadily increased as well.</w:t>
      </w:r>
      <w:r>
        <w:t xml:space="preserve"> Both </w:t>
      </w:r>
      <w:r w:rsidRPr="00012BF7">
        <w:rPr>
          <w:rStyle w:val="StyleBoldUnderline"/>
        </w:rPr>
        <w:t>logically and empirically</w:t>
      </w:r>
      <w:r>
        <w:t xml:space="preserve">, then, </w:t>
      </w:r>
      <w:r w:rsidRPr="00012BF7">
        <w:rPr>
          <w:rStyle w:val="StyleBoldUnderline"/>
        </w:rPr>
        <w:t>the application of traditional trade sanctions focused on entire nations in our current era would have a much more substantial dislocation to both unintended secondary entities and, most certainly, the general population than they did in the early 1990s</w:t>
      </w:r>
      <w:r>
        <w:t xml:space="preserve">. Trade-based sanctions in 2012 would more rapidly affect the quality of life of average people within a targeted country, and in a more widespread manner. This is an outcome that Gordon clearly wants to avoid. Thus, it is difficult to understand how Gordon could argue that targeted sanctions imposed on those persons and entities most responsible for an objectionable policy, or placed on those who violate existing sanctions, fail to be superior to such broadly affecting trade sanctions. </w:t>
      </w:r>
      <w:r w:rsidRPr="00012BF7">
        <w:rPr>
          <w:rStyle w:val="StyleBoldUnderline"/>
        </w:rPr>
        <w:t>A third approach</w:t>
      </w:r>
      <w:r>
        <w:t xml:space="preserve"> to support my argument for the utility of targeted sanctions </w:t>
      </w:r>
      <w:r w:rsidRPr="00012BF7">
        <w:rPr>
          <w:rStyle w:val="StyleBoldUnderline"/>
        </w:rPr>
        <w:t>emerges if we assess their success by examining more than just the general strengths and weaknesses of the discrete types of targeted measures</w:t>
      </w:r>
      <w:r>
        <w:t xml:space="preserve">--for example, financial, aviation, and so on--that are analyzed by Gordon. Especially in judging the adequacy of Security Council sanctions, and as a recent book by Andrea </w:t>
      </w:r>
      <w:proofErr w:type="spellStart"/>
      <w:r>
        <w:t>Charron</w:t>
      </w:r>
      <w:proofErr w:type="spellEnd"/>
      <w:r>
        <w:t xml:space="preserve"> convincingly demonstrates, sanctions cases should also be analyzed in terms of the very specific types of violations in international law they are meant to </w:t>
      </w:r>
      <w:r>
        <w:lastRenderedPageBreak/>
        <w:t xml:space="preserve">correct and the UN Charter-based goals that the Security Council expressed in adopting them. 6 </w:t>
      </w:r>
      <w:r w:rsidRPr="00012BF7">
        <w:rPr>
          <w:rStyle w:val="StyleBoldUnderline"/>
        </w:rPr>
        <w:t>Utilizing this lens of analysis points to four types of goals for which sanctions are imposed: to end serious violent conflict; to prevent international terrorism; to control nuclear proliferation; and to protect human rights and civilians during serious violent conflict. After a brief discussion of each of these goals, I assess how well targeted, smart sanctions performed in achieving them.</w:t>
      </w:r>
    </w:p>
    <w:p w:rsidR="00895F12" w:rsidRDefault="00895F12" w:rsidP="00895F12">
      <w:pPr>
        <w:pStyle w:val="Heading3"/>
      </w:pPr>
      <w:r>
        <w:lastRenderedPageBreak/>
        <w:t>AT: Harms Innocents to Punish Regime</w:t>
      </w:r>
    </w:p>
    <w:p w:rsidR="00895F12" w:rsidRDefault="00895F12" w:rsidP="00895F12">
      <w:pPr>
        <w:pStyle w:val="Heading4"/>
      </w:pPr>
      <w:r>
        <w:t xml:space="preserve">The responsibility for immoral sanction doesn’t rest with </w:t>
      </w:r>
      <w:proofErr w:type="spellStart"/>
      <w:r>
        <w:t>sanctioners</w:t>
      </w:r>
      <w:proofErr w:type="spellEnd"/>
      <w:r>
        <w:t>—it lies with the authoritarian leaders of the country</w:t>
      </w:r>
    </w:p>
    <w:p w:rsidR="00895F12" w:rsidRPr="00E11781" w:rsidRDefault="00895F12" w:rsidP="00895F12">
      <w:pPr>
        <w:rPr>
          <w:rStyle w:val="StyleStyleBold12pt"/>
        </w:rPr>
      </w:pPr>
      <w:r w:rsidRPr="00E11781">
        <w:rPr>
          <w:rStyle w:val="StyleStyleBold12pt"/>
        </w:rPr>
        <w:t>Lopez, PhD from Syracuse University, 99</w:t>
      </w:r>
    </w:p>
    <w:p w:rsidR="00895F12" w:rsidRDefault="00895F12" w:rsidP="00895F12">
      <w:r>
        <w:t>[George A., March, Ethics &amp; International Affairs, Volume 13, Issue 1, “More Ethical than Not: Sanctions as Surgical Tools: Response to “A Peaceful, Silent, Deadly Remedy”” page 145-146, Wiley Library, accessed 7/5/13, VJ]</w:t>
      </w:r>
    </w:p>
    <w:p w:rsidR="00895F12" w:rsidRDefault="00895F12" w:rsidP="00895F12"/>
    <w:p w:rsidR="00895F12" w:rsidRDefault="00895F12" w:rsidP="00895F12">
      <w:r w:rsidRPr="00012BF7">
        <w:rPr>
          <w:rStyle w:val="StyleBoldUnderline"/>
        </w:rPr>
        <w:t>Gordon correctly notes that there has also been difficulty with implementing</w:t>
      </w:r>
      <w:r>
        <w:rPr>
          <w:rStyle w:val="StyleBoldUnderline"/>
        </w:rPr>
        <w:t xml:space="preserve"> </w:t>
      </w:r>
      <w:r w:rsidRPr="00012BF7">
        <w:rPr>
          <w:rStyle w:val="StyleBoldUnderline"/>
        </w:rPr>
        <w:t>in full the humanitarian exemptions</w:t>
      </w:r>
      <w:r>
        <w:t xml:space="preserve"> and programs that are intended to operate during sanctions episodes. She, again rightly, raises concerns about their adequacy to the needs of a beleaguered population. Whether it </w:t>
      </w:r>
      <w:proofErr w:type="gramStart"/>
      <w:r>
        <w:t>be</w:t>
      </w:r>
      <w:proofErr w:type="gramEnd"/>
      <w:r>
        <w:t xml:space="preserve"> in the case of the Haiti or the Angola (UNITA) sanctions, </w:t>
      </w:r>
      <w:r w:rsidRPr="00012BF7">
        <w:rPr>
          <w:rStyle w:val="StyleBoldUnderline"/>
        </w:rPr>
        <w:t>we can now point to terrible ineptitude and lack of political will in enforcing sanctions as keys to their ineffectiveness,</w:t>
      </w:r>
      <w:r>
        <w:rPr>
          <w:rStyle w:val="StyleBoldUnderline"/>
        </w:rPr>
        <w:t xml:space="preserve"> </w:t>
      </w:r>
      <w:r w:rsidRPr="00012BF7">
        <w:rPr>
          <w:rStyle w:val="StyleBoldUnderline"/>
        </w:rPr>
        <w:t>and by extension to their harsh impact on the innocent. We can also point to the</w:t>
      </w:r>
      <w:r>
        <w:rPr>
          <w:rStyle w:val="StyleBoldUnderline"/>
        </w:rPr>
        <w:t xml:space="preserve"> </w:t>
      </w:r>
      <w:r w:rsidRPr="00012BF7">
        <w:rPr>
          <w:rStyle w:val="StyleBoldUnderline"/>
        </w:rPr>
        <w:t>slowness with which humanitarian exemptions have been adjusted in response to</w:t>
      </w:r>
      <w:r>
        <w:rPr>
          <w:rStyle w:val="StyleBoldUnderline"/>
        </w:rPr>
        <w:t xml:space="preserve"> </w:t>
      </w:r>
      <w:r w:rsidRPr="00012BF7">
        <w:rPr>
          <w:rStyle w:val="StyleBoldUnderline"/>
        </w:rPr>
        <w:t>the documented need of vulnerable populations. But these are correctable problems,</w:t>
      </w:r>
      <w:r>
        <w:rPr>
          <w:rStyle w:val="StyleBoldUnderline"/>
        </w:rPr>
        <w:t xml:space="preserve"> </w:t>
      </w:r>
      <w:r w:rsidRPr="00012BF7">
        <w:rPr>
          <w:rStyle w:val="StyleBoldUnderline"/>
        </w:rPr>
        <w:t>and they have been analyzed in some detail by both the Security Council</w:t>
      </w:r>
      <w:r>
        <w:rPr>
          <w:rStyle w:val="StyleBoldUnderline"/>
        </w:rPr>
        <w:t xml:space="preserve"> </w:t>
      </w:r>
      <w:r w:rsidRPr="00012BF7">
        <w:rPr>
          <w:rStyle w:val="StyleBoldUnderline"/>
        </w:rPr>
        <w:t>and humanitarian agencies.</w:t>
      </w:r>
      <w:r>
        <w:rPr>
          <w:rStyle w:val="StyleBoldUnderline"/>
        </w:rPr>
        <w:t xml:space="preserve"> </w:t>
      </w:r>
      <w:r w:rsidRPr="00012BF7">
        <w:rPr>
          <w:rStyle w:val="StyleBoldUnderline"/>
        </w:rPr>
        <w:t>That past behavior does not inspire confidence that attention will be paid</w:t>
      </w:r>
      <w:r>
        <w:rPr>
          <w:rStyle w:val="StyleBoldUnderline"/>
        </w:rPr>
        <w:t xml:space="preserve"> </w:t>
      </w:r>
      <w:r w:rsidRPr="00012BF7">
        <w:rPr>
          <w:rStyle w:val="StyleBoldUnderline"/>
        </w:rPr>
        <w:t>to all the humanitarian needs of a sanctioned population may be clear, but being</w:t>
      </w:r>
      <w:r>
        <w:rPr>
          <w:rStyle w:val="StyleBoldUnderline"/>
        </w:rPr>
        <w:t xml:space="preserve"> </w:t>
      </w:r>
      <w:r w:rsidRPr="00012BF7">
        <w:rPr>
          <w:rStyle w:val="StyleBoldUnderline"/>
        </w:rPr>
        <w:t>naive about issues of moral agency in the impact of sanctions compounds the</w:t>
      </w:r>
      <w:r>
        <w:rPr>
          <w:rStyle w:val="StyleBoldUnderline"/>
        </w:rPr>
        <w:t xml:space="preserve"> </w:t>
      </w:r>
      <w:r w:rsidRPr="00012BF7">
        <w:rPr>
          <w:rStyle w:val="StyleBoldUnderline"/>
        </w:rPr>
        <w:t>problem</w:t>
      </w:r>
      <w:r>
        <w:t xml:space="preserve">. Specifically, </w:t>
      </w:r>
      <w:r w:rsidRPr="00012BF7">
        <w:rPr>
          <w:rStyle w:val="StyleBoldUnderline"/>
        </w:rPr>
        <w:t>Gordon takes the facts that harm comes to innocents and</w:t>
      </w:r>
      <w:r>
        <w:rPr>
          <w:rStyle w:val="StyleBoldUnderline"/>
        </w:rPr>
        <w:t xml:space="preserve"> </w:t>
      </w:r>
      <w:r w:rsidRPr="00012BF7">
        <w:rPr>
          <w:rStyle w:val="StyleBoldUnderline"/>
        </w:rPr>
        <w:t xml:space="preserve">that sanctions are imposed by </w:t>
      </w:r>
      <w:proofErr w:type="spellStart"/>
      <w:r w:rsidRPr="00012BF7">
        <w:rPr>
          <w:rStyle w:val="StyleBoldUnderline"/>
        </w:rPr>
        <w:t>sanctioners</w:t>
      </w:r>
      <w:proofErr w:type="spellEnd"/>
      <w:r w:rsidRPr="00012BF7">
        <w:rPr>
          <w:rStyle w:val="StyleBoldUnderline"/>
        </w:rPr>
        <w:t xml:space="preserve"> and mistakenly makes the pain of the</w:t>
      </w:r>
      <w:r>
        <w:rPr>
          <w:rStyle w:val="StyleBoldUnderline"/>
        </w:rPr>
        <w:t xml:space="preserve"> </w:t>
      </w:r>
      <w:r w:rsidRPr="00012BF7">
        <w:rPr>
          <w:rStyle w:val="StyleBoldUnderline"/>
        </w:rPr>
        <w:t>former the direct and singular responsibility of the latter. She refuses to deal with</w:t>
      </w:r>
      <w:r>
        <w:rPr>
          <w:rStyle w:val="StyleBoldUnderline"/>
        </w:rPr>
        <w:t xml:space="preserve"> </w:t>
      </w:r>
      <w:r w:rsidRPr="00012BF7">
        <w:rPr>
          <w:rStyle w:val="StyleBoldUnderline"/>
        </w:rPr>
        <w:t>the intermediary and decision-making role that leadership in a target state plays</w:t>
      </w:r>
      <w:r>
        <w:rPr>
          <w:rStyle w:val="StyleBoldUnderline"/>
        </w:rPr>
        <w:t xml:space="preserve"> </w:t>
      </w:r>
      <w:r w:rsidRPr="00012BF7">
        <w:rPr>
          <w:rStyle w:val="StyleBoldUnderline"/>
        </w:rPr>
        <w:t>in determining the impact of sanctions.</w:t>
      </w:r>
      <w:r>
        <w:t xml:space="preserve"> </w:t>
      </w:r>
      <w:r w:rsidRPr="00012BF7">
        <w:rPr>
          <w:rStyle w:val="StyleBoldUnderline"/>
        </w:rPr>
        <w:t>While she blames the imposers of sanctions</w:t>
      </w:r>
      <w:r>
        <w:rPr>
          <w:rStyle w:val="StyleBoldUnderline"/>
        </w:rPr>
        <w:t xml:space="preserve"> </w:t>
      </w:r>
      <w:r w:rsidRPr="00012BF7">
        <w:rPr>
          <w:rStyle w:val="StyleBoldUnderline"/>
        </w:rPr>
        <w:t>for treating a general population instrumentally, she appears not to</w:t>
      </w:r>
      <w:r>
        <w:rPr>
          <w:rStyle w:val="StyleBoldUnderline"/>
        </w:rPr>
        <w:t xml:space="preserve"> </w:t>
      </w:r>
      <w:r w:rsidRPr="00012BF7">
        <w:rPr>
          <w:rStyle w:val="StyleBoldUnderline"/>
        </w:rPr>
        <w:t>acknowledge at all the moral responsibility of despicable leaders who victimize</w:t>
      </w:r>
      <w:r>
        <w:rPr>
          <w:rStyle w:val="StyleBoldUnderline"/>
        </w:rPr>
        <w:t xml:space="preserve"> </w:t>
      </w:r>
      <w:r w:rsidRPr="00012BF7">
        <w:rPr>
          <w:rStyle w:val="StyleBoldUnderline"/>
        </w:rPr>
        <w:t>their own people instrumentally through the manipulation of sanctions.</w:t>
      </w:r>
      <w:r>
        <w:rPr>
          <w:rStyle w:val="StyleBoldUnderline"/>
        </w:rPr>
        <w:t xml:space="preserve"> </w:t>
      </w:r>
      <w:r w:rsidRPr="00012BF7">
        <w:rPr>
          <w:rStyle w:val="StyleBoldUnderline"/>
        </w:rPr>
        <w:t>While the impact of sanctions maybe either immoral or moral, any judgment</w:t>
      </w:r>
      <w:r>
        <w:rPr>
          <w:rStyle w:val="StyleBoldUnderline"/>
        </w:rPr>
        <w:t xml:space="preserve"> </w:t>
      </w:r>
      <w:r w:rsidRPr="00012BF7">
        <w:rPr>
          <w:rStyle w:val="StyleBoldUnderline"/>
        </w:rPr>
        <w:t>regarding their impact on innocent people must be assessed by examining the</w:t>
      </w:r>
      <w:r>
        <w:rPr>
          <w:rStyle w:val="StyleBoldUnderline"/>
        </w:rPr>
        <w:t xml:space="preserve"> </w:t>
      </w:r>
      <w:r w:rsidRPr="00012BF7">
        <w:rPr>
          <w:rStyle w:val="StyleBoldUnderline"/>
        </w:rPr>
        <w:t>responses of the sanctioned country’s leader and in light of the international humanitarian</w:t>
      </w:r>
      <w:r>
        <w:rPr>
          <w:rStyle w:val="StyleBoldUnderline"/>
        </w:rPr>
        <w:t xml:space="preserve"> </w:t>
      </w:r>
      <w:r w:rsidRPr="00012BF7">
        <w:rPr>
          <w:rStyle w:val="StyleBoldUnderline"/>
        </w:rPr>
        <w:t>relief effort mobilized on behalf of the innocent</w:t>
      </w:r>
      <w:r>
        <w:t>. Again here, the case of Iraq focuses the discussion on the burden of responsibility borne by Iraqi leaders.</w:t>
      </w:r>
    </w:p>
    <w:p w:rsidR="00895F12" w:rsidRDefault="00895F12" w:rsidP="00895F12">
      <w:pPr>
        <w:pStyle w:val="Heading4"/>
      </w:pPr>
      <w:r>
        <w:t>Sanctions are necessary— we can and should assume that we have the consent of the people—they can’t express consent under authoritarian regimes</w:t>
      </w:r>
    </w:p>
    <w:p w:rsidR="00895F12" w:rsidRPr="00E11781" w:rsidRDefault="00895F12" w:rsidP="00895F12">
      <w:pPr>
        <w:rPr>
          <w:rStyle w:val="StyleStyleBold12pt"/>
        </w:rPr>
      </w:pPr>
      <w:r w:rsidRPr="00E11781">
        <w:rPr>
          <w:rStyle w:val="StyleStyleBold12pt"/>
        </w:rPr>
        <w:t>Lopez, PhD from Syracuse University, 99</w:t>
      </w:r>
    </w:p>
    <w:p w:rsidR="00895F12" w:rsidRDefault="00895F12" w:rsidP="00895F12">
      <w:r>
        <w:t>[George A., March, Ethics &amp; International Affairs, Volume 13, Issue 1, “More Ethical than Not: Sanctions as Surgical Tools: Response to “A Peaceful, Silent, Deadly Remedy””, page 146-147, Wiley Library, accessed 7/5/13, VJ]</w:t>
      </w:r>
      <w:r>
        <w:tab/>
      </w:r>
    </w:p>
    <w:p w:rsidR="00895F12" w:rsidRDefault="00895F12" w:rsidP="00895F12"/>
    <w:p w:rsidR="00895F12" w:rsidRDefault="00895F12" w:rsidP="00895F12">
      <w:r>
        <w:t xml:space="preserve">Two other disagreements with Gordon are noteworthy. </w:t>
      </w:r>
      <w:r w:rsidRPr="00012BF7">
        <w:rPr>
          <w:rStyle w:val="StyleBoldUnderline"/>
        </w:rPr>
        <w:t>The first concerns</w:t>
      </w:r>
      <w:r>
        <w:rPr>
          <w:rStyle w:val="StyleBoldUnderline"/>
        </w:rPr>
        <w:t xml:space="preserve"> </w:t>
      </w:r>
      <w:r w:rsidRPr="00012BF7">
        <w:rPr>
          <w:rStyle w:val="StyleBoldUnderline"/>
        </w:rPr>
        <w:t>the problem of sanctions’ having increased moral power if they were imposed</w:t>
      </w:r>
      <w:r>
        <w:rPr>
          <w:rStyle w:val="StyleBoldUnderline"/>
        </w:rPr>
        <w:t xml:space="preserve"> </w:t>
      </w:r>
      <w:r w:rsidRPr="00012BF7">
        <w:rPr>
          <w:rStyle w:val="StyleBoldUnderline"/>
        </w:rPr>
        <w:t>with the consent of those likely to bear their brunt</w:t>
      </w:r>
      <w:r>
        <w:t xml:space="preserve">. </w:t>
      </w:r>
      <w:r w:rsidRPr="00012BF7">
        <w:rPr>
          <w:rStyle w:val="StyleBoldUnderline"/>
        </w:rPr>
        <w:t>Gordon</w:t>
      </w:r>
      <w:r>
        <w:t xml:space="preserve">, considering as the norm the South Africa case, wherein the African National Congress and resident trade union and church groups endorsed sanctions outright, </w:t>
      </w:r>
      <w:r w:rsidRPr="00012BF7">
        <w:rPr>
          <w:rStyle w:val="StyleBoldUnderline"/>
        </w:rPr>
        <w:t>is unwilling to consider cases of implied consent, which may come from exiles or the wider international</w:t>
      </w:r>
      <w:r>
        <w:rPr>
          <w:rStyle w:val="StyleBoldUnderline"/>
        </w:rPr>
        <w:t xml:space="preserve"> </w:t>
      </w:r>
      <w:r w:rsidRPr="00012BF7">
        <w:rPr>
          <w:rStyle w:val="StyleBoldUnderline"/>
        </w:rPr>
        <w:t>community in the name of a repressed people.</w:t>
      </w:r>
      <w:r>
        <w:t xml:space="preserve"> I would claim that </w:t>
      </w:r>
      <w:r w:rsidRPr="00012BF7">
        <w:rPr>
          <w:rStyle w:val="StyleBoldUnderline"/>
        </w:rPr>
        <w:t>recent</w:t>
      </w:r>
      <w:r>
        <w:rPr>
          <w:rStyle w:val="StyleBoldUnderline"/>
        </w:rPr>
        <w:t xml:space="preserve"> </w:t>
      </w:r>
      <w:r w:rsidRPr="00012BF7">
        <w:rPr>
          <w:rStyle w:val="StyleBoldUnderline"/>
        </w:rPr>
        <w:t>evidence, such as the crowds in the streets of Russia and Eastern Europe toppling</w:t>
      </w:r>
      <w:r>
        <w:rPr>
          <w:rStyle w:val="StyleBoldUnderline"/>
        </w:rPr>
        <w:t xml:space="preserve"> </w:t>
      </w:r>
      <w:r w:rsidRPr="00012BF7">
        <w:rPr>
          <w:rStyle w:val="StyleBoldUnderline"/>
        </w:rPr>
        <w:t>statues of past dictators and the throngs in the Congo rejoicing after the fall of</w:t>
      </w:r>
      <w:r>
        <w:rPr>
          <w:rStyle w:val="StyleBoldUnderline"/>
        </w:rPr>
        <w:t xml:space="preserve"> </w:t>
      </w:r>
      <w:r w:rsidRPr="00012BF7">
        <w:rPr>
          <w:rStyle w:val="StyleBoldUnderline"/>
        </w:rPr>
        <w:t>Mobuto, underscores a fundamental generalization: We can morally argue for</w:t>
      </w:r>
      <w:r>
        <w:rPr>
          <w:rStyle w:val="StyleBoldUnderline"/>
        </w:rPr>
        <w:t xml:space="preserve"> </w:t>
      </w:r>
      <w:r w:rsidRPr="00012BF7">
        <w:rPr>
          <w:rStyle w:val="StyleBoldUnderline"/>
        </w:rPr>
        <w:t xml:space="preserve">sanctions on some </w:t>
      </w:r>
      <w:r w:rsidRPr="00012BF7">
        <w:rPr>
          <w:rStyle w:val="StyleBoldUnderline"/>
        </w:rPr>
        <w:lastRenderedPageBreak/>
        <w:t>countries because history supports the contention that</w:t>
      </w:r>
      <w:r>
        <w:rPr>
          <w:rStyle w:val="StyleBoldUnderline"/>
        </w:rPr>
        <w:t xml:space="preserve"> </w:t>
      </w:r>
      <w:r w:rsidRPr="00012BF7">
        <w:rPr>
          <w:rStyle w:val="StyleBoldUnderline"/>
        </w:rPr>
        <w:t>repressed people will consent to such.</w:t>
      </w:r>
      <w:r>
        <w:t xml:space="preserve"> Considering the evidence of the past in repressive states, such as Haiti, Iraq, or Rwanda, </w:t>
      </w:r>
      <w:r w:rsidRPr="00012BF7">
        <w:rPr>
          <w:rStyle w:val="StyleBoldUnderline"/>
        </w:rPr>
        <w:t>we can combine the criterion of</w:t>
      </w:r>
      <w:r>
        <w:rPr>
          <w:rStyle w:val="StyleBoldUnderline"/>
        </w:rPr>
        <w:t xml:space="preserve"> </w:t>
      </w:r>
      <w:r w:rsidRPr="00012BF7">
        <w:rPr>
          <w:rStyle w:val="StyleBoldUnderline"/>
        </w:rPr>
        <w:t>“right intention” with “right reason” in a philosophical sense to maintain that if</w:t>
      </w:r>
      <w:r>
        <w:rPr>
          <w:rStyle w:val="StyleBoldUnderline"/>
        </w:rPr>
        <w:t xml:space="preserve"> </w:t>
      </w:r>
      <w:r w:rsidRPr="00012BF7">
        <w:rPr>
          <w:rStyle w:val="StyleBoldUnderline"/>
        </w:rPr>
        <w:t xml:space="preserve">these </w:t>
      </w:r>
      <w:r>
        <w:t xml:space="preserve">(Haitian, Iraqi, or Rwandan) </w:t>
      </w:r>
      <w:r w:rsidRPr="00012BF7">
        <w:rPr>
          <w:rStyle w:val="StyleBoldUnderline"/>
        </w:rPr>
        <w:t>citizens lived in an environment where they</w:t>
      </w:r>
      <w:r>
        <w:rPr>
          <w:rStyle w:val="StyleBoldUnderline"/>
        </w:rPr>
        <w:t xml:space="preserve"> </w:t>
      </w:r>
      <w:r w:rsidRPr="00012BF7">
        <w:rPr>
          <w:rStyle w:val="StyleBoldUnderline"/>
        </w:rPr>
        <w:t>could speak freely, they would argue for bystanders, or outsiders, to take all</w:t>
      </w:r>
      <w:r>
        <w:rPr>
          <w:rStyle w:val="StyleBoldUnderline"/>
        </w:rPr>
        <w:t xml:space="preserve"> </w:t>
      </w:r>
      <w:r w:rsidRPr="00012BF7">
        <w:rPr>
          <w:rStyle w:val="StyleBoldUnderline"/>
        </w:rPr>
        <w:t>actions, such as sanctions, on their behalf to bring down the regime, To suggest,</w:t>
      </w:r>
      <w:r>
        <w:rPr>
          <w:rStyle w:val="StyleBoldUnderline"/>
        </w:rPr>
        <w:t xml:space="preserve"> </w:t>
      </w:r>
      <w:r w:rsidRPr="00012BF7">
        <w:rPr>
          <w:rStyle w:val="StyleBoldUnderline"/>
        </w:rPr>
        <w:t>as Gordon appears to do, that under repression citizens need to express consent</w:t>
      </w:r>
      <w:r>
        <w:rPr>
          <w:rStyle w:val="StyleBoldUnderline"/>
        </w:rPr>
        <w:t xml:space="preserve"> </w:t>
      </w:r>
      <w:r w:rsidRPr="00012BF7">
        <w:rPr>
          <w:rStyle w:val="StyleBoldUnderline"/>
        </w:rPr>
        <w:t>for external coercive sanctions in order for the latter to be moral is to condemn</w:t>
      </w:r>
      <w:r>
        <w:rPr>
          <w:rStyle w:val="StyleBoldUnderline"/>
        </w:rPr>
        <w:t xml:space="preserve"> </w:t>
      </w:r>
      <w:r w:rsidRPr="00012BF7">
        <w:rPr>
          <w:rStyle w:val="StyleBoldUnderline"/>
        </w:rPr>
        <w:t>those citizens to being the regime’s next targets</w:t>
      </w:r>
      <w:r>
        <w:t>.</w:t>
      </w:r>
    </w:p>
    <w:p w:rsidR="00895F12" w:rsidRDefault="00895F12" w:rsidP="00895F12">
      <w:pPr>
        <w:pStyle w:val="Heading3"/>
      </w:pPr>
      <w:r>
        <w:lastRenderedPageBreak/>
        <w:t>AT: Sanctions Immoral – Humanitarian Grounds</w:t>
      </w:r>
    </w:p>
    <w:p w:rsidR="00895F12" w:rsidRDefault="00895F12" w:rsidP="00895F12">
      <w:pPr>
        <w:pStyle w:val="Heading4"/>
      </w:pPr>
      <w:r>
        <w:t>“Smart sanctions” solve humanitarian concerns</w:t>
      </w:r>
    </w:p>
    <w:p w:rsidR="00895F12" w:rsidRPr="00E11781" w:rsidRDefault="00895F12" w:rsidP="00895F12">
      <w:pPr>
        <w:rPr>
          <w:rStyle w:val="StyleStyleBold12pt"/>
        </w:rPr>
      </w:pPr>
      <w:r w:rsidRPr="00E11781">
        <w:rPr>
          <w:rStyle w:val="StyleStyleBold12pt"/>
        </w:rPr>
        <w:t>Lopez, PhD from Syracuse University, 99</w:t>
      </w:r>
    </w:p>
    <w:p w:rsidR="00895F12" w:rsidRDefault="00895F12" w:rsidP="00895F12">
      <w:r>
        <w:t>[George A., March, Ethics &amp; International Affairs, Volume 13, Issue 1, “More Ethical than Not: Sanctions as Surgical Tools: Response to “A Peaceful, Silent, Deadly Remedy””, page 148, Wiley Library, accessed 7/5/13, VJ]</w:t>
      </w:r>
      <w:r>
        <w:tab/>
      </w:r>
    </w:p>
    <w:p w:rsidR="00895F12" w:rsidRDefault="00895F12" w:rsidP="00895F12"/>
    <w:p w:rsidR="00895F12" w:rsidRDefault="00895F12" w:rsidP="00895F12">
      <w:r w:rsidRPr="00012BF7">
        <w:rPr>
          <w:rStyle w:val="StyleBoldUnderline"/>
        </w:rPr>
        <w:t>Gordon dismisses much too quickly the possibility of “smart sanctions”</w:t>
      </w:r>
      <w:r>
        <w:rPr>
          <w:rStyle w:val="StyleBoldUnderline"/>
        </w:rPr>
        <w:t xml:space="preserve"> </w:t>
      </w:r>
      <w:r w:rsidRPr="00012BF7">
        <w:rPr>
          <w:rStyle w:val="StyleBoldUnderline"/>
        </w:rPr>
        <w:t>that can have minimal humanitarian impact and target elites responsible for the</w:t>
      </w:r>
      <w:r>
        <w:rPr>
          <w:rStyle w:val="StyleBoldUnderline"/>
        </w:rPr>
        <w:t xml:space="preserve"> </w:t>
      </w:r>
      <w:r w:rsidRPr="00012BF7">
        <w:rPr>
          <w:rStyle w:val="StyleBoldUnderline"/>
        </w:rPr>
        <w:t>policies that generated the sanctions</w:t>
      </w:r>
      <w:r>
        <w:t xml:space="preserve">. Admittedly, the idea of “smart sanctions” may be more elegant in conceptualization than application at the present time. But </w:t>
      </w:r>
      <w:r w:rsidRPr="00012BF7">
        <w:rPr>
          <w:rStyle w:val="StyleBoldUnderline"/>
        </w:rPr>
        <w:t>the momentum in the diplomatic and academic communities to make them a</w:t>
      </w:r>
      <w:r>
        <w:rPr>
          <w:rStyle w:val="StyleBoldUnderline"/>
        </w:rPr>
        <w:t xml:space="preserve"> </w:t>
      </w:r>
      <w:r w:rsidRPr="00012BF7">
        <w:rPr>
          <w:rStyle w:val="StyleBoldUnderline"/>
        </w:rPr>
        <w:t>reality is in full force</w:t>
      </w:r>
      <w:r>
        <w:t xml:space="preserve">. Various </w:t>
      </w:r>
      <w:r w:rsidRPr="00012BF7">
        <w:rPr>
          <w:rStyle w:val="StyleBoldUnderline"/>
        </w:rPr>
        <w:t>analyses and forums have now explored in detail</w:t>
      </w:r>
      <w:r>
        <w:rPr>
          <w:rStyle w:val="StyleBoldUnderline"/>
        </w:rPr>
        <w:t xml:space="preserve"> </w:t>
      </w:r>
      <w:r w:rsidRPr="00012BF7">
        <w:rPr>
          <w:rStyle w:val="StyleBoldUnderline"/>
        </w:rPr>
        <w:t>the possibility of more robust and refined sanctions mechanisms, such as asset</w:t>
      </w:r>
      <w:r>
        <w:rPr>
          <w:rStyle w:val="StyleBoldUnderline"/>
        </w:rPr>
        <w:t xml:space="preserve"> </w:t>
      </w:r>
      <w:r w:rsidRPr="00012BF7">
        <w:rPr>
          <w:rStyle w:val="StyleBoldUnderline"/>
        </w:rPr>
        <w:t>freezes and other financial measures, which can be more dynamically integrated</w:t>
      </w:r>
      <w:r>
        <w:rPr>
          <w:rStyle w:val="StyleBoldUnderline"/>
        </w:rPr>
        <w:t xml:space="preserve"> </w:t>
      </w:r>
      <w:r w:rsidRPr="00012BF7">
        <w:rPr>
          <w:rStyle w:val="StyleBoldUnderline"/>
        </w:rPr>
        <w:t>with arms embargoes and bans on travel and international meetings, and targeted</w:t>
      </w:r>
      <w:r>
        <w:rPr>
          <w:rStyle w:val="StyleBoldUnderline"/>
        </w:rPr>
        <w:t xml:space="preserve"> </w:t>
      </w:r>
      <w:r w:rsidRPr="00012BF7">
        <w:rPr>
          <w:rStyle w:val="StyleBoldUnderline"/>
        </w:rPr>
        <w:t>specifically at elites</w:t>
      </w:r>
      <w:r>
        <w:t xml:space="preserve">. To be fully effective, these smarter measures will need further strategic design and improved implementation through monitoring and via the enforcement capabilities of the Security Council.5 But their advent—and their importance to the international community-is clear. On balance, then, </w:t>
      </w:r>
      <w:r w:rsidRPr="00012BF7">
        <w:rPr>
          <w:rStyle w:val="StyleBoldUnderline"/>
        </w:rPr>
        <w:t>I cannot share</w:t>
      </w:r>
      <w:r>
        <w:t xml:space="preserve"> Gordon’s </w:t>
      </w:r>
      <w:r w:rsidRPr="00012BF7">
        <w:rPr>
          <w:rStyle w:val="StyleBoldUnderline"/>
        </w:rPr>
        <w:t>condemnation of sanctions as</w:t>
      </w:r>
      <w:r>
        <w:rPr>
          <w:rStyle w:val="StyleBoldUnderline"/>
        </w:rPr>
        <w:t xml:space="preserve"> </w:t>
      </w:r>
      <w:r w:rsidRPr="00012BF7">
        <w:rPr>
          <w:rStyle w:val="StyleBoldUnderline"/>
        </w:rPr>
        <w:t>categorically unethical.</w:t>
      </w:r>
      <w:r>
        <w:t xml:space="preserve"> There is no question that this decade has witnessed a set of costly and sometimes inhumane sanctions cases, with Iraq being an extraordinary quagmire. But some other </w:t>
      </w:r>
      <w:r w:rsidRPr="00012BF7">
        <w:rPr>
          <w:rStyle w:val="StyleBoldUnderline"/>
        </w:rPr>
        <w:t>sanctions episodes</w:t>
      </w:r>
      <w:r>
        <w:t xml:space="preserve"> (Rhodesia, South Africa, and Libya) </w:t>
      </w:r>
      <w:r w:rsidRPr="00012BF7">
        <w:rPr>
          <w:rStyle w:val="StyleBoldUnderline"/>
        </w:rPr>
        <w:t>have appeared to be successful without terrible humanitarian consequences,</w:t>
      </w:r>
      <w:r>
        <w:rPr>
          <w:rStyle w:val="StyleBoldUnderline"/>
        </w:rPr>
        <w:t xml:space="preserve"> </w:t>
      </w:r>
      <w:r w:rsidRPr="00012BF7">
        <w:rPr>
          <w:rStyle w:val="StyleBoldUnderline"/>
        </w:rPr>
        <w:t>while other cases had limited negative humanitarian tragedy relative to</w:t>
      </w:r>
      <w:r>
        <w:rPr>
          <w:rStyle w:val="StyleBoldUnderline"/>
        </w:rPr>
        <w:t xml:space="preserve"> </w:t>
      </w:r>
      <w:r w:rsidRPr="00012BF7">
        <w:rPr>
          <w:rStyle w:val="StyleBoldUnderline"/>
        </w:rPr>
        <w:t>accomplishing compliance</w:t>
      </w:r>
      <w:r>
        <w:t xml:space="preserve"> (the former Yugoslavia). As </w:t>
      </w:r>
      <w:r w:rsidRPr="00012BF7">
        <w:rPr>
          <w:rStyle w:val="StyleBoldUnderline"/>
        </w:rPr>
        <w:t>a result of these experiences</w:t>
      </w:r>
      <w:r>
        <w:rPr>
          <w:rStyle w:val="StyleBoldUnderline"/>
        </w:rPr>
        <w:t xml:space="preserve"> </w:t>
      </w:r>
      <w:r w:rsidRPr="00012BF7">
        <w:rPr>
          <w:rStyle w:val="StyleBoldUnderline"/>
        </w:rPr>
        <w:t>and from critiques like Gordon’s, sanctions that are more just, ethical, and</w:t>
      </w:r>
      <w:r>
        <w:rPr>
          <w:rStyle w:val="StyleBoldUnderline"/>
        </w:rPr>
        <w:t xml:space="preserve"> </w:t>
      </w:r>
      <w:r w:rsidRPr="00012BF7">
        <w:rPr>
          <w:rStyle w:val="StyleBoldUnderline"/>
        </w:rPr>
        <w:t>effective now lie within our grasp.</w:t>
      </w:r>
      <w:r>
        <w:t xml:space="preserve"> When they are again called for in response to violations of international norms, we should move deliberatively to assure that sanctions be imposed only under these heightened criteria. </w:t>
      </w:r>
    </w:p>
    <w:p w:rsidR="00895F12" w:rsidRDefault="00895F12" w:rsidP="00895F12">
      <w:pPr>
        <w:pStyle w:val="Heading4"/>
      </w:pPr>
      <w:r>
        <w:t>There are checks on humanitarian impacts, and that impact is miniscule anyway</w:t>
      </w:r>
    </w:p>
    <w:p w:rsidR="00895F12" w:rsidRPr="00E11781" w:rsidRDefault="00895F12" w:rsidP="00895F12">
      <w:pPr>
        <w:rPr>
          <w:rStyle w:val="StyleStyleBold12pt"/>
        </w:rPr>
      </w:pPr>
      <w:r w:rsidRPr="00E11781">
        <w:rPr>
          <w:rStyle w:val="StyleStyleBold12pt"/>
        </w:rPr>
        <w:t xml:space="preserve">Lopez, PhD from Syracuse University, </w:t>
      </w:r>
      <w:r>
        <w:rPr>
          <w:rStyle w:val="StyleStyleBold12pt"/>
        </w:rPr>
        <w:t>12</w:t>
      </w:r>
    </w:p>
    <w:p w:rsidR="00895F12" w:rsidRDefault="00895F12" w:rsidP="00895F12">
      <w:r>
        <w:t xml:space="preserve">[George A., </w:t>
      </w:r>
      <w:proofErr w:type="gramStart"/>
      <w:r>
        <w:t>Spring</w:t>
      </w:r>
      <w:proofErr w:type="gramEnd"/>
      <w:r>
        <w:t>, Ethics &amp; International Affairs, Volume 26, Issue 1, “In Defense of Smart Sanctions: A Response to Joy Gordon”, page PQ, Pro Quest, accessed 7/5/13, VJ]</w:t>
      </w:r>
      <w:r>
        <w:tab/>
      </w:r>
    </w:p>
    <w:p w:rsidR="00895F12" w:rsidRDefault="00895F12" w:rsidP="00895F12"/>
    <w:p w:rsidR="00895F12" w:rsidRPr="001606FB" w:rsidRDefault="00895F12" w:rsidP="00895F12">
      <w:pPr>
        <w:rPr>
          <w:rStyle w:val="StyleBoldUnderline"/>
        </w:rPr>
      </w:pPr>
      <w:r>
        <w:t xml:space="preserve">Joy Gordon has been the foremost singular intellectual voice calling for close scrutiny of sanctions on humanitarian grounds and for the application of ethical criteria to assess them. Thus, it is not surprising that she has astutely pointed out the serious impact of aviation sanctions on health and other sectors, and the potentially far-reaching legal and ethical dilemmas inherent in the sanctions listing process and in financial sanctions. 11 No serious analyst of sanctions can claim that smart sanctions have no unintended consequences, or that there are no inconsistencies in particular cases. The disagreements I have with Gordon's assessment--in addition to the '90s hangover mentioned at the outset--are twofold. First, </w:t>
      </w:r>
      <w:r w:rsidRPr="001606FB">
        <w:rPr>
          <w:rStyle w:val="StyleBoldUnderline"/>
        </w:rPr>
        <w:t xml:space="preserve">the humanitarian impact of targeted sanctions is miniscule compared to that during the era of trade </w:t>
      </w:r>
      <w:proofErr w:type="gramStart"/>
      <w:r w:rsidRPr="001606FB">
        <w:rPr>
          <w:rStyle w:val="StyleBoldUnderline"/>
        </w:rPr>
        <w:t>sanctions,</w:t>
      </w:r>
      <w:proofErr w:type="gramEnd"/>
      <w:r w:rsidRPr="001606FB">
        <w:rPr>
          <w:rStyle w:val="StyleBoldUnderline"/>
        </w:rPr>
        <w:t xml:space="preserve"> and Gordon does not place her current examples in that larger context. She does acknowledge that the studies of sanctions in the mid to late 1990s and the practical changes they underwent during this time went a long way toward ameliorating much of their worst humanitarian effects</w:t>
      </w:r>
      <w:r>
        <w:t xml:space="preserve">. Her claim that not every set of targeted sanctions is subject to a pre-assessment of impact by the UN Office for the Coordination of Humanitarian Affairs is correct. But that is not because </w:t>
      </w:r>
      <w:r>
        <w:lastRenderedPageBreak/>
        <w:t xml:space="preserve">humanitarian concerns are slighted in sanctions design as the Security Council resolution is being formulated. Rather, it is because </w:t>
      </w:r>
      <w:r w:rsidRPr="001606FB">
        <w:rPr>
          <w:rStyle w:val="StyleBoldUnderline"/>
        </w:rPr>
        <w:t>the Council has had sufficient experience in crafting sanctions so as to preempt many of the potential negative consequences</w:t>
      </w:r>
      <w:r>
        <w:t xml:space="preserve">. 12 And, I would assert, </w:t>
      </w:r>
      <w:r w:rsidRPr="001606FB">
        <w:rPr>
          <w:rStyle w:val="StyleBoldUnderline"/>
        </w:rPr>
        <w:t>the truer test of whether the sanctions process is committed to avoiding negative humanitarian effects lies in the presence of effective sanctions-monitoring mechanisms, which can aid in correcting unintended consequences. Monitoring mechanisms also allow policy-makers to continually improve the design and implementation of sanctions to bring them more fully in line with the rule of humanitarian law</w:t>
      </w:r>
      <w:r>
        <w:t xml:space="preserve">. UN missions, the special representatives of the secretary-general, and the panels of experts for each UN sanctions case all focus on monitoring in ways that did not exist a decade ago. 13 My second major disagreement with Gordon is again a matter of degree. Specifically, I am referring to her concerns about due process rights and the listing controversy that has engulfed the UN's "1267 regime" for counterterrorism. While I understand her critique, Gordon's judgment is more severe than my own, as I believe she fails to acknowledge a few realities of the past five years. First, although she describes most of the reforms undertaken over time by the Council regarding delisting and due process, Gordon does not give sufficient weight to these. I would claim that </w:t>
      </w:r>
      <w:r w:rsidRPr="001606FB">
        <w:rPr>
          <w:rStyle w:val="StyleBoldUnderline"/>
        </w:rPr>
        <w:t>in passing five new resolutions since 2006 the Security Council has undergone a remarkable evolution to a more rights-sensitive system that is consistent with the concerns and claims of the "like-minded states" that championed the due process challenge</w:t>
      </w:r>
      <w:r>
        <w:t xml:space="preserve">, and at the same time holds firm to a fundamental distinction made by a number of Security Council members that placing an entity or individual on the sanctions list is an act of preventive security, not a judicial decision subject to judicial review. 14 Further, Gordon overestimates the significance of a very small number of cases of due process in connection to asset freezes that are currently working their way through the European court system and that comprise this controversy. Moreover, analysts and lawyers of quite different persuasions disagree about the role and place of the European human rights judicial system in evaluating Security Council resolutions in this issue area. In sum, </w:t>
      </w:r>
      <w:r w:rsidRPr="001606FB">
        <w:rPr>
          <w:rStyle w:val="StyleBoldUnderline"/>
        </w:rPr>
        <w:t>Gordon's concern with targeted sanctions writ large, when the listing due process problem has affected a very small number of individuals, and only in the counterterrorism area, seems overstated.</w:t>
      </w:r>
    </w:p>
    <w:p w:rsidR="00F82C5B" w:rsidRDefault="00895F12" w:rsidP="00895F12">
      <w:pPr>
        <w:pStyle w:val="Heading3"/>
      </w:pPr>
      <w:r>
        <w:lastRenderedPageBreak/>
        <w:t>AT: Sanctions Empirically Fail</w:t>
      </w:r>
    </w:p>
    <w:p w:rsidR="006050AF" w:rsidRDefault="006050AF" w:rsidP="006050AF">
      <w:pPr>
        <w:pStyle w:val="Heading4"/>
      </w:pPr>
      <w:r>
        <w:t>Sanctions work—ethical or practical failures are due to lack of quid pro quo</w:t>
      </w:r>
    </w:p>
    <w:p w:rsidR="006050AF" w:rsidRPr="00E11781" w:rsidRDefault="006050AF" w:rsidP="006050AF">
      <w:pPr>
        <w:rPr>
          <w:rStyle w:val="StyleStyleBold12pt"/>
        </w:rPr>
      </w:pPr>
      <w:r w:rsidRPr="00E11781">
        <w:rPr>
          <w:rStyle w:val="StyleStyleBold12pt"/>
        </w:rPr>
        <w:t>Lopez, PhD from Syracuse University, 99</w:t>
      </w:r>
    </w:p>
    <w:p w:rsidR="006050AF" w:rsidRDefault="006050AF" w:rsidP="006050AF">
      <w:r>
        <w:t>[George A., March, Ethics &amp; International Affairs, Volume 13, Issue 1, “More Ethical than Not: Sanctions as Surgical Tools: Response to “A Peaceful, Silent, Deadly Remedy””, page 145, Wiley Library, accessed 7/5/13, VJ]</w:t>
      </w:r>
    </w:p>
    <w:p w:rsidR="006050AF" w:rsidRDefault="006050AF" w:rsidP="006050AF"/>
    <w:p w:rsidR="006050AF" w:rsidRDefault="006050AF" w:rsidP="006050AF">
      <w:r>
        <w:t xml:space="preserve">Beyond this “sanctions theory,” </w:t>
      </w:r>
      <w:r w:rsidRPr="0096730F">
        <w:rPr>
          <w:rStyle w:val="StyleBoldUnderline"/>
        </w:rPr>
        <w:t>the empirical record of sanctions’ success</w:t>
      </w:r>
      <w:r>
        <w:rPr>
          <w:rStyle w:val="StyleBoldUnderline"/>
        </w:rPr>
        <w:t xml:space="preserve"> </w:t>
      </w:r>
      <w:r w:rsidRPr="0096730F">
        <w:rPr>
          <w:rStyle w:val="StyleBoldUnderline"/>
        </w:rPr>
        <w:t>has more positive examples than simply the South African case</w:t>
      </w:r>
      <w:r>
        <w:t xml:space="preserve">, which Gordon considers an anomaly. Certainly in </w:t>
      </w:r>
      <w:r w:rsidRPr="0096730F">
        <w:rPr>
          <w:rStyle w:val="StyleBoldUnderline"/>
        </w:rPr>
        <w:t>the Rhodesian case, sanctions combined with</w:t>
      </w:r>
      <w:r>
        <w:rPr>
          <w:rStyle w:val="StyleBoldUnderline"/>
        </w:rPr>
        <w:t xml:space="preserve"> </w:t>
      </w:r>
      <w:r w:rsidRPr="0096730F">
        <w:rPr>
          <w:rStyle w:val="StyleBoldUnderline"/>
        </w:rPr>
        <w:t>diplomatic incentives and initiatives to produce the settlement resulting in majority</w:t>
      </w:r>
      <w:r>
        <w:rPr>
          <w:rStyle w:val="StyleBoldUnderline"/>
        </w:rPr>
        <w:t xml:space="preserve"> </w:t>
      </w:r>
      <w:r w:rsidRPr="0096730F">
        <w:rPr>
          <w:rStyle w:val="StyleBoldUnderline"/>
        </w:rPr>
        <w:t>rule.</w:t>
      </w:r>
      <w:r>
        <w:t xml:space="preserve"> As I will amplify below, </w:t>
      </w:r>
      <w:r w:rsidRPr="0096730F">
        <w:rPr>
          <w:rStyle w:val="StyleBoldUnderline"/>
        </w:rPr>
        <w:t>the Iraq case is characterized by a great deal more</w:t>
      </w:r>
      <w:r>
        <w:rPr>
          <w:rStyle w:val="StyleBoldUnderline"/>
        </w:rPr>
        <w:t xml:space="preserve"> </w:t>
      </w:r>
      <w:r w:rsidRPr="0096730F">
        <w:rPr>
          <w:rStyle w:val="StyleBoldUnderline"/>
        </w:rPr>
        <w:t>compliance than is recognized regarding weapons of mass destruction</w:t>
      </w:r>
      <w:r>
        <w:t xml:space="preserve">. And there is no question that </w:t>
      </w:r>
      <w:r w:rsidRPr="0096730F">
        <w:rPr>
          <w:rStyle w:val="StyleBoldUnderline"/>
        </w:rPr>
        <w:t xml:space="preserve">economic </w:t>
      </w:r>
      <w:proofErr w:type="gramStart"/>
      <w:r w:rsidRPr="0096730F">
        <w:rPr>
          <w:rStyle w:val="StyleBoldUnderline"/>
        </w:rPr>
        <w:t>sanctions was</w:t>
      </w:r>
      <w:proofErr w:type="gramEnd"/>
      <w:r w:rsidRPr="0096730F">
        <w:rPr>
          <w:rStyle w:val="StyleBoldUnderline"/>
        </w:rPr>
        <w:t xml:space="preserve"> one of the factors that pressured the</w:t>
      </w:r>
      <w:r>
        <w:rPr>
          <w:rStyle w:val="StyleBoldUnderline"/>
        </w:rPr>
        <w:t xml:space="preserve"> </w:t>
      </w:r>
      <w:r w:rsidRPr="0096730F">
        <w:rPr>
          <w:rStyle w:val="StyleBoldUnderline"/>
        </w:rPr>
        <w:t>Belgrade government to participate in the Dayton peace accords process</w:t>
      </w:r>
      <w:r>
        <w:t xml:space="preserve">. As we write, </w:t>
      </w:r>
      <w:r w:rsidRPr="0096730F">
        <w:rPr>
          <w:rStyle w:val="StyleBoldUnderline"/>
        </w:rPr>
        <w:t>Libya has finally agreed to release for trial the two suspects in the</w:t>
      </w:r>
      <w:r>
        <w:rPr>
          <w:rStyle w:val="StyleBoldUnderline"/>
        </w:rPr>
        <w:t xml:space="preserve"> </w:t>
      </w:r>
      <w:r w:rsidRPr="0096730F">
        <w:rPr>
          <w:rStyle w:val="StyleBoldUnderline"/>
        </w:rPr>
        <w:t>Lockerbie bombing</w:t>
      </w:r>
      <w:r>
        <w:t xml:space="preserve">. </w:t>
      </w:r>
      <w:proofErr w:type="gramStart"/>
      <w:r>
        <w:t xml:space="preserve">Gordon’s </w:t>
      </w:r>
      <w:r w:rsidRPr="0096730F">
        <w:rPr>
          <w:rStyle w:val="StyleBoldUnderline"/>
        </w:rPr>
        <w:t>claims that sanctions are a patent failure</w:t>
      </w:r>
      <w:r>
        <w:t xml:space="preserve">, and that the evidence (and the logic of sanctions) suggests that sanctions are far more likely to guarantee noncompliance, </w:t>
      </w:r>
      <w:r w:rsidRPr="0096730F">
        <w:rPr>
          <w:rStyle w:val="StyleBoldUnderline"/>
        </w:rPr>
        <w:t>are simply incorrect</w:t>
      </w:r>
      <w:r>
        <w:t>.</w:t>
      </w:r>
      <w:proofErr w:type="gramEnd"/>
      <w:r>
        <w:t xml:space="preserve"> </w:t>
      </w:r>
      <w:r w:rsidRPr="0096730F">
        <w:rPr>
          <w:rStyle w:val="StyleBoldUnderline"/>
        </w:rPr>
        <w:t>If there is a practical or ethical dilemma with sanctions it is not compliance</w:t>
      </w:r>
      <w:r>
        <w:rPr>
          <w:rStyle w:val="StyleBoldUnderline"/>
        </w:rPr>
        <w:t xml:space="preserve"> </w:t>
      </w:r>
      <w:r w:rsidRPr="0096730F">
        <w:rPr>
          <w:rStyle w:val="StyleBoldUnderline"/>
        </w:rPr>
        <w:t>failure, but compliance underachievement</w:t>
      </w:r>
      <w:r>
        <w:t xml:space="preserve">. From recent analyses of cases, however, we know that </w:t>
      </w:r>
      <w:proofErr w:type="gramStart"/>
      <w:r w:rsidRPr="0096730F">
        <w:rPr>
          <w:rStyle w:val="StyleBoldUnderline"/>
        </w:rPr>
        <w:t>this results</w:t>
      </w:r>
      <w:proofErr w:type="gramEnd"/>
      <w:r w:rsidRPr="0096730F">
        <w:rPr>
          <w:rStyle w:val="StyleBoldUnderline"/>
        </w:rPr>
        <w:t xml:space="preserve"> because leaders who impose sanctions have </w:t>
      </w:r>
      <w:r w:rsidRPr="0096730F">
        <w:t>neither</w:t>
      </w:r>
      <w:r>
        <w:t xml:space="preserve"> </w:t>
      </w:r>
      <w:r w:rsidRPr="0096730F">
        <w:t>fully used nor fully understood the mechanism and how to properly assess its</w:t>
      </w:r>
      <w:r>
        <w:t xml:space="preserve"> </w:t>
      </w:r>
      <w:r w:rsidRPr="0096730F">
        <w:t xml:space="preserve">impact. In some cases the Security Council has </w:t>
      </w:r>
      <w:r w:rsidRPr="0096730F">
        <w:rPr>
          <w:rStyle w:val="StyleBoldUnderline"/>
        </w:rPr>
        <w:t>not set conditions for the immediate</w:t>
      </w:r>
      <w:r>
        <w:rPr>
          <w:rStyle w:val="StyleBoldUnderline"/>
        </w:rPr>
        <w:t xml:space="preserve"> </w:t>
      </w:r>
      <w:r w:rsidRPr="0096730F">
        <w:rPr>
          <w:rStyle w:val="StyleBoldUnderline"/>
        </w:rPr>
        <w:t>lifting of sanctions upon compliance; or, they have “moved the goalposts”</w:t>
      </w:r>
      <w:r>
        <w:rPr>
          <w:rStyle w:val="StyleBoldUnderline"/>
        </w:rPr>
        <w:t xml:space="preserve"> </w:t>
      </w:r>
      <w:r w:rsidRPr="0096730F">
        <w:rPr>
          <w:rStyle w:val="StyleBoldUnderline"/>
        </w:rPr>
        <w:t>after sanctions have been imposed</w:t>
      </w:r>
      <w:r>
        <w:t xml:space="preserve">. Most problematic, </w:t>
      </w:r>
      <w:proofErr w:type="spellStart"/>
      <w:r w:rsidRPr="0096730F">
        <w:rPr>
          <w:rStyle w:val="StyleBoldUnderline"/>
        </w:rPr>
        <w:t>sanctioners</w:t>
      </w:r>
      <w:proofErr w:type="spellEnd"/>
      <w:r w:rsidRPr="0096730F">
        <w:rPr>
          <w:rStyle w:val="StyleBoldUnderline"/>
        </w:rPr>
        <w:t xml:space="preserve"> have failed to</w:t>
      </w:r>
      <w:r>
        <w:rPr>
          <w:rStyle w:val="StyleBoldUnderline"/>
        </w:rPr>
        <w:t xml:space="preserve"> </w:t>
      </w:r>
      <w:r w:rsidRPr="0096730F">
        <w:rPr>
          <w:rStyle w:val="StyleBoldUnderline"/>
        </w:rPr>
        <w:t>mix sanctions with incentives in order to get meaningful compliance.</w:t>
      </w:r>
      <w:r>
        <w:rPr>
          <w:rStyle w:val="StyleBoldUnderline"/>
        </w:rPr>
        <w:t xml:space="preserve"> </w:t>
      </w:r>
      <w:r>
        <w:t xml:space="preserve">There is little question that the UN Sanctions Committee system has learned some unfortunate lessons through trial and error and that, especially regarding the Iraq case, the Security Council was fairly unimaginative in executing an effective sanctions policy. In particular, </w:t>
      </w:r>
      <w:r w:rsidRPr="0096730F">
        <w:rPr>
          <w:rStyle w:val="StyleBoldUnderline"/>
        </w:rPr>
        <w:t>the council failed to see in the multiple requirements</w:t>
      </w:r>
      <w:r>
        <w:rPr>
          <w:rStyle w:val="StyleBoldUnderline"/>
        </w:rPr>
        <w:t xml:space="preserve"> </w:t>
      </w:r>
      <w:r w:rsidRPr="0096730F">
        <w:rPr>
          <w:rStyle w:val="StyleBoldUnderline"/>
        </w:rPr>
        <w:t>placed on Iraq after the Gulf War an opportunity to mix pressure, pain, and promises</w:t>
      </w:r>
      <w:r>
        <w:rPr>
          <w:rStyle w:val="StyleBoldUnderline"/>
        </w:rPr>
        <w:t xml:space="preserve"> </w:t>
      </w:r>
      <w:r w:rsidRPr="0096730F">
        <w:rPr>
          <w:rStyle w:val="StyleBoldUnderline"/>
        </w:rPr>
        <w:t>in ways that might have sparked more compliance and that would have rewarded</w:t>
      </w:r>
      <w:r>
        <w:rPr>
          <w:rStyle w:val="StyleBoldUnderline"/>
        </w:rPr>
        <w:t xml:space="preserve"> </w:t>
      </w:r>
      <w:r w:rsidRPr="0096730F">
        <w:rPr>
          <w:rStyle w:val="StyleBoldUnderline"/>
        </w:rPr>
        <w:t>the real progress made in Iraq’s compliance with various provisions important to</w:t>
      </w:r>
      <w:r>
        <w:rPr>
          <w:rStyle w:val="StyleBoldUnderline"/>
        </w:rPr>
        <w:t xml:space="preserve"> </w:t>
      </w:r>
      <w:r w:rsidRPr="0096730F">
        <w:rPr>
          <w:rStyle w:val="StyleBoldUnderline"/>
        </w:rPr>
        <w:t>the council. Sanctions have gone awry because the council did not mix carrots</w:t>
      </w:r>
      <w:r>
        <w:t xml:space="preserve"> (such as the partial lifting of sanctions as rewards) </w:t>
      </w:r>
      <w:r w:rsidRPr="0096730F">
        <w:rPr>
          <w:rStyle w:val="StyleBoldUnderline"/>
        </w:rPr>
        <w:t>with sticks</w:t>
      </w:r>
      <w:r>
        <w:t xml:space="preserve"> (keeping sanctions on the free flow of oil) in attempting to close down Iraq’s weapons development.</w:t>
      </w:r>
    </w:p>
    <w:p w:rsidR="003F7707" w:rsidRDefault="003F7707" w:rsidP="003F7707">
      <w:pPr>
        <w:pStyle w:val="Heading1"/>
      </w:pPr>
    </w:p>
    <w:p w:rsidR="003F7707" w:rsidRDefault="003F7707" w:rsidP="003F7707">
      <w:pPr>
        <w:pStyle w:val="Heading1"/>
      </w:pPr>
      <w:r>
        <w:lastRenderedPageBreak/>
        <w:t xml:space="preserve">Human Rights </w:t>
      </w:r>
      <w:r w:rsidR="00F67617">
        <w:t>Leadership</w:t>
      </w:r>
      <w:r>
        <w:t xml:space="preserve"> Net Benefit</w:t>
      </w:r>
    </w:p>
    <w:p w:rsidR="003F7707" w:rsidRDefault="003F7707" w:rsidP="003F7707">
      <w:pPr>
        <w:pStyle w:val="Heading1"/>
      </w:pPr>
      <w:r>
        <w:lastRenderedPageBreak/>
        <w:t>Uniqueness</w:t>
      </w:r>
    </w:p>
    <w:p w:rsidR="003F7707" w:rsidRDefault="003F7707" w:rsidP="003F7707">
      <w:pPr>
        <w:pStyle w:val="Heading3"/>
      </w:pPr>
      <w:r>
        <w:lastRenderedPageBreak/>
        <w:t>US Human Rights Credibility Low Now</w:t>
      </w:r>
    </w:p>
    <w:p w:rsidR="003F7707" w:rsidRDefault="003F7707" w:rsidP="003F7707">
      <w:pPr>
        <w:pStyle w:val="Heading4"/>
      </w:pPr>
      <w:r>
        <w:t>US Human Rights Credibility Low Now</w:t>
      </w:r>
    </w:p>
    <w:p w:rsidR="003F7707" w:rsidRPr="00122FAC" w:rsidRDefault="003F7707" w:rsidP="003F7707">
      <w:r w:rsidRPr="00E079FD">
        <w:rPr>
          <w:rFonts w:eastAsiaTheme="majorEastAsia" w:cstheme="majorBidi"/>
          <w:b/>
          <w:bCs/>
          <w:iCs/>
          <w:sz w:val="26"/>
        </w:rPr>
        <w:t>Shattuck, CEO of the John F. Kennedy Library Foundation and a lecturer on U.S. foreign policy at Tufts University, 08</w:t>
      </w:r>
      <w:r>
        <w:t xml:space="preserve"> [Shattuck, 2008, American Bar Association, “Restoring U.S. Credibility on Human Rights, </w:t>
      </w:r>
      <w:hyperlink r:id="rId32" w:history="1">
        <w:r w:rsidRPr="00820E37">
          <w:rPr>
            <w:rStyle w:val="Hyperlink"/>
          </w:rPr>
          <w:t>http://www.americanbar.org/publications/human_rights_magazine_home/human_rights_vol35_2008/human_rights_fall2008/hr_fall08_shattuck.html</w:t>
        </w:r>
      </w:hyperlink>
      <w:r>
        <w:t xml:space="preserve">,” 7/9/13, AR] </w:t>
      </w:r>
    </w:p>
    <w:p w:rsidR="003F7707" w:rsidRDefault="003F7707" w:rsidP="003F7707"/>
    <w:p w:rsidR="003F7707" w:rsidRDefault="003F7707" w:rsidP="003F7707">
      <w:pPr>
        <w:rPr>
          <w:rStyle w:val="StyleBoldUnderline"/>
        </w:rPr>
      </w:pPr>
      <w:r w:rsidRPr="00122FAC">
        <w:t>Among the many challenges facing you from the time you take office will be how</w:t>
      </w:r>
      <w:r w:rsidRPr="00122FAC">
        <w:rPr>
          <w:rStyle w:val="StyleBoldUnderline"/>
        </w:rPr>
        <w:t xml:space="preserve"> to restore U.S. credibility</w:t>
      </w:r>
      <w:r w:rsidRPr="00122FAC">
        <w:t xml:space="preserve"> in the world. One way to do this </w:t>
      </w:r>
      <w:r w:rsidRPr="00122FAC">
        <w:rPr>
          <w:rStyle w:val="StyleBoldUnderline"/>
        </w:rPr>
        <w:t>will be to change the global perception that the United States is a human rights violator</w:t>
      </w:r>
      <w:r w:rsidRPr="00122FAC">
        <w:t xml:space="preserve">.¶ International </w:t>
      </w:r>
      <w:r w:rsidRPr="00122FAC">
        <w:rPr>
          <w:rStyle w:val="StyleBoldUnderline"/>
        </w:rPr>
        <w:t xml:space="preserve">public opinion of the recent U.S. record on human rights has been devastating. </w:t>
      </w:r>
      <w:r w:rsidRPr="00122FAC">
        <w:t xml:space="preserve">A poll conducted last year in </w:t>
      </w:r>
      <w:r w:rsidRPr="00122FAC">
        <w:rPr>
          <w:rStyle w:val="StyleBoldUnderline"/>
        </w:rPr>
        <w:t>eighteen countries</w:t>
      </w:r>
      <w:r w:rsidRPr="00122FAC">
        <w:t xml:space="preserve"> on all continents by the British Broadcasting Corporation revealed that 67 percent </w:t>
      </w:r>
      <w:r w:rsidRPr="00122FAC">
        <w:rPr>
          <w:rStyle w:val="StyleBoldUnderline"/>
        </w:rPr>
        <w:t>disapproved of U.S. detention practices in Guantanamo Bay, Cuba.</w:t>
      </w:r>
      <w:r w:rsidRPr="00122FAC">
        <w:t xml:space="preserve"> Another poll in Germany, Great Britain, Poland, and India found that </w:t>
      </w:r>
      <w:r w:rsidRPr="00122FAC">
        <w:rPr>
          <w:rStyle w:val="StyleBoldUnderline"/>
        </w:rPr>
        <w:t>majorities or pluralities condemned the United States for torture and other violations of international law.</w:t>
      </w:r>
      <w:r w:rsidRPr="00122FAC">
        <w:t xml:space="preserve"> A third poll by the Chicago Council on Foreign Relations showed that </w:t>
      </w:r>
      <w:r w:rsidRPr="00122FAC">
        <w:rPr>
          <w:rStyle w:val="StyleBoldUnderline"/>
        </w:rPr>
        <w:t>majorities in thirteen countries, including many traditional allies, believe “the U.S. cannot be trusted to act responsibly in the world.”</w:t>
      </w:r>
    </w:p>
    <w:p w:rsidR="003F7707" w:rsidRPr="003F7707" w:rsidRDefault="003F7707" w:rsidP="003F7707">
      <w:pPr>
        <w:pStyle w:val="Heading4"/>
      </w:pPr>
      <w:r w:rsidRPr="003F7707">
        <w:t xml:space="preserve">US has Lost its Leadership in Human Rights </w:t>
      </w:r>
    </w:p>
    <w:p w:rsidR="003F7707" w:rsidRPr="00883A2B" w:rsidRDefault="003F7707" w:rsidP="003F7707">
      <w:proofErr w:type="spellStart"/>
      <w:r w:rsidRPr="00883A2B">
        <w:rPr>
          <w:rFonts w:eastAsiaTheme="majorEastAsia" w:cstheme="majorBidi"/>
          <w:b/>
          <w:bCs/>
          <w:iCs/>
          <w:sz w:val="26"/>
        </w:rPr>
        <w:t>Boustany</w:t>
      </w:r>
      <w:proofErr w:type="spellEnd"/>
      <w:r w:rsidRPr="00883A2B">
        <w:rPr>
          <w:rFonts w:eastAsiaTheme="majorEastAsia" w:cstheme="majorBidi"/>
          <w:b/>
          <w:bCs/>
          <w:iCs/>
          <w:sz w:val="26"/>
        </w:rPr>
        <w:t>, Washington Post Foreign Service, 07</w:t>
      </w:r>
      <w:r>
        <w:t xml:space="preserve"> [</w:t>
      </w:r>
      <w:proofErr w:type="spellStart"/>
      <w:r>
        <w:t>Boustany</w:t>
      </w:r>
      <w:proofErr w:type="spellEnd"/>
      <w:r>
        <w:t xml:space="preserve">, January 2007, The Washington Post, </w:t>
      </w:r>
      <w:hyperlink r:id="rId33" w:history="1">
        <w:r w:rsidRPr="00820E37">
          <w:rPr>
            <w:rStyle w:val="Hyperlink"/>
          </w:rPr>
          <w:t>http://www.washingtonpost.com/wp</w:t>
        </w:r>
      </w:hyperlink>
      <w:r>
        <w:t xml:space="preserve"> </w:t>
      </w:r>
      <w:proofErr w:type="spellStart"/>
      <w:r>
        <w:t>dyn</w:t>
      </w:r>
      <w:proofErr w:type="spellEnd"/>
      <w:r>
        <w:t xml:space="preserve">/content/article/2007/01/11/AR2007011101658.html“U.S. Has Lost Credibility </w:t>
      </w:r>
      <w:proofErr w:type="gramStart"/>
      <w:r>
        <w:t>On</w:t>
      </w:r>
      <w:proofErr w:type="gramEnd"/>
      <w:r>
        <w:t xml:space="preserve"> Rights, Group Asserts,” 7/9/13, AR]</w:t>
      </w:r>
    </w:p>
    <w:p w:rsidR="003F7707" w:rsidRDefault="003F7707" w:rsidP="003F7707">
      <w:pPr>
        <w:rPr>
          <w:rStyle w:val="StyleBoldUnderline"/>
        </w:rPr>
      </w:pPr>
    </w:p>
    <w:p w:rsidR="003F7707" w:rsidRPr="00616616" w:rsidRDefault="003F7707" w:rsidP="003F7707">
      <w:pPr>
        <w:rPr>
          <w:rStyle w:val="StyleBoldUnderline"/>
        </w:rPr>
      </w:pPr>
      <w:r w:rsidRPr="00616616">
        <w:t xml:space="preserve">The advocacy group Human Rights Watch said yesterday </w:t>
      </w:r>
      <w:r w:rsidRPr="00616616">
        <w:rPr>
          <w:rStyle w:val="StyleBoldUnderline"/>
        </w:rPr>
        <w:t>that Washington's once-powerful role as a prime defender of human rights had effectively ended because of arbitrary detentions and reports of torture since</w:t>
      </w:r>
      <w:r w:rsidRPr="00616616">
        <w:t xml:space="preserve"> the Sept. 11</w:t>
      </w:r>
      <w:r w:rsidRPr="00616616">
        <w:rPr>
          <w:rStyle w:val="StyleBoldUnderline"/>
        </w:rPr>
        <w:t>, 2001</w:t>
      </w:r>
      <w:r w:rsidRPr="00616616">
        <w:t xml:space="preserve">, terrorist attacks, and the group urged the European Union to step up as a leader of the cause.¶ Kenneth Roth, executive director of Human Rights Watch, released the group's World Report 2007, an assessment of last year's global human rights practices, by saying that </w:t>
      </w:r>
      <w:r w:rsidRPr="00616616">
        <w:rPr>
          <w:rStyle w:val="StyleBoldUnderline"/>
        </w:rPr>
        <w:t>the</w:t>
      </w:r>
      <w:r w:rsidRPr="00616616">
        <w:t xml:space="preserve"> counterterrorism </w:t>
      </w:r>
      <w:r w:rsidRPr="00616616">
        <w:rPr>
          <w:rStyle w:val="StyleBoldUnderline"/>
        </w:rPr>
        <w:t>record of the United States over the past five years has tarnished its credibility as an influential moral voice</w:t>
      </w:r>
      <w:r w:rsidRPr="00616616">
        <w:t>.¶ He listed</w:t>
      </w:r>
      <w:r w:rsidRPr="00616616">
        <w:rPr>
          <w:rStyle w:val="StyleBoldUnderline"/>
        </w:rPr>
        <w:t xml:space="preserve"> several practices</w:t>
      </w:r>
      <w:r w:rsidRPr="00616616">
        <w:t xml:space="preserve"> he said </w:t>
      </w:r>
      <w:r w:rsidRPr="00616616">
        <w:rPr>
          <w:rStyle w:val="StyleBoldUnderline"/>
        </w:rPr>
        <w:t>were being used</w:t>
      </w:r>
      <w:r w:rsidRPr="00616616">
        <w:t xml:space="preserve"> by the Bush administration in its fight against terrorism, </w:t>
      </w:r>
      <w:r w:rsidRPr="00616616">
        <w:rPr>
          <w:rStyle w:val="StyleBoldUnderline"/>
        </w:rPr>
        <w:t>including torture, arbitrary detentions, allowing CIA interrogators to use coercive techniques and the unsupervised handling of so-called enemy combatants held in other countrie</w:t>
      </w:r>
      <w:r w:rsidRPr="00616616">
        <w:t>s.¶ "This catastrophic path has left the United States effectively incapable of defending some of the most basic rights," Roth said in the report, released on the fifth anniversary of the arrival of the first detainees at the U.S. prison at Guantanamo Bay, Cuba.¶ Roth said Sudan, where the people of the western Darfur region are subject to mass murder, rape and forcible displacement, finds it easier to resist an international protection force because of the U.S.-led invasion of Iraq.¶ "The trend is bleak, but not irreversible," Roth wrote in an introduction to the report, saying</w:t>
      </w:r>
      <w:r w:rsidRPr="00616616">
        <w:rPr>
          <w:rStyle w:val="StyleBoldUnderline"/>
        </w:rPr>
        <w:t xml:space="preserve"> it was up to the new Democratic-led Congress to repudiate past abuses, press for policy change and seek accountability.</w:t>
      </w:r>
      <w:r w:rsidRPr="00616616">
        <w:t xml:space="preserve"> The report listed the governments of North Korea, Burma and Turkmenistan as "repressive" and as imposing "enormous cruelty" on their populations. Saudi Arabia, Syria and Vietnam remain closed dictatorships. Russia and Egypt are cracking down on nongovernmental organizations, while Peru and Venezuela are considering the same path. Iran and Ethiopia are silencing dissidents with impunity, the report said.¶ </w:t>
      </w:r>
      <w:proofErr w:type="gramStart"/>
      <w:r w:rsidRPr="00616616">
        <w:t>The</w:t>
      </w:r>
      <w:proofErr w:type="gramEnd"/>
      <w:r w:rsidRPr="00616616">
        <w:t xml:space="preserve"> report's introduction lamented the poor performance of the new U.N. Human Rights Council and called it hardly an improvement over its predecessor, the Commission on </w:t>
      </w:r>
      <w:r w:rsidRPr="00616616">
        <w:lastRenderedPageBreak/>
        <w:t xml:space="preserve">Human Rights. Though the council's central duty is to pressure highly abusive governments to change, it "has so far failed to criticize any government other than Israel," in "a mockery of the high principles of its founding."¶ </w:t>
      </w:r>
      <w:r w:rsidRPr="00616616">
        <w:rPr>
          <w:rStyle w:val="StyleBoldUnderline"/>
        </w:rPr>
        <w:t>With Washington's voice diminished, the E.U. should be the strongest and most potent defender of human rights</w:t>
      </w:r>
      <w:r w:rsidRPr="00616616">
        <w:t>, Roth said, but as the group seeks consensus among its enlarged membership, its impact on the world stage is much less than its potential.¶ "We are looking for a powerful actor. The Europeans say all the right things, but there is no sense of immersion, no sense of duty," Roth said in an interview Wednesday. "When you have 27 members, how do you decide on common policy?" He also criticized Europe's role in the rights council as being "too micro-tactical and one of a micromanager worried with changing words here and there rather than being effective."¶ Roth also said the E.U.'s current system of a six-month rotating presidency hampers the group's effectiveness.¶ "</w:t>
      </w:r>
      <w:r w:rsidRPr="00616616">
        <w:rPr>
          <w:rStyle w:val="StyleBoldUnderline"/>
        </w:rPr>
        <w:t>Human rights work is about sustained follow-up. You come back and you come back until you get someone or a country to change its behavior</w:t>
      </w:r>
      <w:r w:rsidRPr="00616616">
        <w:t xml:space="preserve">," Roth said. "When you have this rotating blur of presidencies . . . it is a recipe for failure. The most reluctant member determines E.U. policy, so </w:t>
      </w:r>
      <w:r w:rsidRPr="00616616">
        <w:rPr>
          <w:rStyle w:val="StyleBoldUnderline"/>
        </w:rPr>
        <w:t>the whole is less than the sum of its parts."</w:t>
      </w:r>
    </w:p>
    <w:p w:rsidR="003F7707" w:rsidRPr="00073794" w:rsidRDefault="003F7707" w:rsidP="003F7707">
      <w:pPr>
        <w:pStyle w:val="Heading4"/>
      </w:pPr>
      <w:r w:rsidRPr="00073794">
        <w:t>Actions Must Be Taken To Boost US Human Rights Leadership and Credibility</w:t>
      </w:r>
    </w:p>
    <w:p w:rsidR="003F7707" w:rsidRPr="00036C58" w:rsidRDefault="003F7707" w:rsidP="003F7707">
      <w:r w:rsidRPr="00783E2E">
        <w:rPr>
          <w:rFonts w:eastAsiaTheme="majorEastAsia" w:cstheme="majorBidi"/>
          <w:b/>
          <w:bCs/>
          <w:iCs/>
          <w:sz w:val="26"/>
        </w:rPr>
        <w:t>Schulz, Senior Fellow for the Center for American Progress, 08</w:t>
      </w:r>
      <w:r>
        <w:t xml:space="preserve"> [Schulz, 2008, Better World Campaign, The Future of Human Rights: Restoring America’s Leadership, </w:t>
      </w:r>
      <w:hyperlink r:id="rId34" w:history="1">
        <w:r w:rsidRPr="00820E37">
          <w:rPr>
            <w:rStyle w:val="Hyperlink"/>
          </w:rPr>
          <w:t>http://www.policyarchive.org/handle/10207/bitstreams/10918.pdf</w:t>
        </w:r>
      </w:hyperlink>
      <w:r>
        <w:t xml:space="preserve">, accessed 7/9/13, AR” </w:t>
      </w:r>
    </w:p>
    <w:p w:rsidR="003F7707" w:rsidRDefault="003F7707" w:rsidP="003F7707">
      <w:pPr>
        <w:rPr>
          <w:rStyle w:val="StyleBoldUnderline"/>
        </w:rPr>
      </w:pPr>
      <w:r w:rsidRPr="00036C58">
        <w:rPr>
          <w:rStyle w:val="StyleBoldUnderline"/>
        </w:rPr>
        <w:t>The United States has been living in contradiction</w:t>
      </w:r>
      <w:r>
        <w:rPr>
          <w:rStyle w:val="StyleBoldUnderline"/>
          <w:b w:val="0"/>
          <w:u w:val="none"/>
        </w:rPr>
        <w:t xml:space="preserve"> for more than fifty years; the last seven have merely</w:t>
      </w:r>
      <w:r w:rsidRPr="00036C58">
        <w:rPr>
          <w:rStyle w:val="StyleBoldUnderline"/>
          <w:b w:val="0"/>
          <w:sz w:val="12"/>
          <w:u w:val="none"/>
        </w:rPr>
        <w:t xml:space="preserve">¶ </w:t>
      </w:r>
      <w:r>
        <w:rPr>
          <w:rStyle w:val="StyleBoldUnderline"/>
          <w:b w:val="0"/>
          <w:u w:val="none"/>
        </w:rPr>
        <w:t>made that contradiction starker. On the one hand, the U.S. has with some good reason prided itself on</w:t>
      </w:r>
      <w:r w:rsidRPr="00036C58">
        <w:rPr>
          <w:rStyle w:val="StyleBoldUnderline"/>
          <w:b w:val="0"/>
          <w:sz w:val="12"/>
          <w:u w:val="none"/>
        </w:rPr>
        <w:t xml:space="preserve">¶ </w:t>
      </w:r>
      <w:r>
        <w:rPr>
          <w:rStyle w:val="StyleBoldUnderline"/>
          <w:b w:val="0"/>
          <w:u w:val="none"/>
        </w:rPr>
        <w:t>being a champion of human rights around the world; on the other</w:t>
      </w:r>
      <w:r w:rsidRPr="00036C58">
        <w:rPr>
          <w:rStyle w:val="StyleBoldUnderline"/>
        </w:rPr>
        <w:t>, it has regularly balked at the authority of the international community</w:t>
      </w:r>
      <w:r>
        <w:rPr>
          <w:rStyle w:val="StyleBoldUnderline"/>
          <w:b w:val="0"/>
          <w:u w:val="none"/>
        </w:rPr>
        <w:t xml:space="preserve"> upon which those rights are based, especially when it comes</w:t>
      </w:r>
      <w:r w:rsidRPr="00036C58">
        <w:rPr>
          <w:rStyle w:val="StyleBoldUnderline"/>
          <w:b w:val="0"/>
          <w:sz w:val="12"/>
          <w:u w:val="none"/>
        </w:rPr>
        <w:t xml:space="preserve">¶ </w:t>
      </w:r>
      <w:r>
        <w:rPr>
          <w:rStyle w:val="StyleBoldUnderline"/>
          <w:b w:val="0"/>
          <w:u w:val="none"/>
        </w:rPr>
        <w:t>to its own practices.</w:t>
      </w:r>
      <w:r w:rsidRPr="00036C58">
        <w:rPr>
          <w:rStyle w:val="StyleBoldUnderline"/>
          <w:b w:val="0"/>
          <w:sz w:val="12"/>
          <w:u w:val="none"/>
        </w:rPr>
        <w:t xml:space="preserve">¶ </w:t>
      </w:r>
      <w:r>
        <w:rPr>
          <w:rStyle w:val="StyleBoldUnderline"/>
          <w:b w:val="0"/>
          <w:u w:val="none"/>
        </w:rPr>
        <w:t>Moreover</w:t>
      </w:r>
      <w:r w:rsidRPr="00036C58">
        <w:rPr>
          <w:rStyle w:val="StyleBoldUnderline"/>
        </w:rPr>
        <w:t>, no nation, no matter how powerful, can successfully pursue improvements in human rights¶ around the world independent of that international community.</w:t>
      </w:r>
      <w:r>
        <w:rPr>
          <w:rStyle w:val="StyleBoldUnderline"/>
          <w:b w:val="0"/>
          <w:u w:val="none"/>
        </w:rPr>
        <w:t xml:space="preserve"> If it tries, for example, to impose</w:t>
      </w:r>
      <w:r w:rsidRPr="00036C58">
        <w:rPr>
          <w:rStyle w:val="StyleBoldUnderline"/>
          <w:b w:val="0"/>
          <w:sz w:val="12"/>
          <w:u w:val="none"/>
        </w:rPr>
        <w:t xml:space="preserve">¶ </w:t>
      </w:r>
      <w:r>
        <w:rPr>
          <w:rStyle w:val="StyleBoldUnderline"/>
          <w:b w:val="0"/>
          <w:u w:val="none"/>
        </w:rPr>
        <w:t xml:space="preserve">unilateral sanctions upon a country to protest human rights abuses there, </w:t>
      </w:r>
      <w:r w:rsidRPr="00036C58">
        <w:rPr>
          <w:rStyle w:val="StyleBoldUnderline"/>
        </w:rPr>
        <w:t>those sanctions will inevitably¶ fail if they lack the support and cooperation of others.¶</w:t>
      </w:r>
      <w:r w:rsidRPr="00036C58">
        <w:rPr>
          <w:rStyle w:val="StyleBoldUnderline"/>
          <w:b w:val="0"/>
          <w:sz w:val="12"/>
          <w:u w:val="none"/>
        </w:rPr>
        <w:t xml:space="preserve"> </w:t>
      </w:r>
      <w:r>
        <w:rPr>
          <w:rStyle w:val="StyleBoldUnderline"/>
          <w:b w:val="0"/>
          <w:u w:val="none"/>
        </w:rPr>
        <w:t>What has been especially damaging to human rights over the past seven years is that policies inimical to</w:t>
      </w:r>
      <w:r w:rsidRPr="00036C58">
        <w:rPr>
          <w:rStyle w:val="StyleBoldUnderline"/>
          <w:b w:val="0"/>
          <w:sz w:val="12"/>
          <w:u w:val="none"/>
        </w:rPr>
        <w:t xml:space="preserve">¶ </w:t>
      </w:r>
      <w:r>
        <w:rPr>
          <w:rStyle w:val="StyleBoldUnderline"/>
          <w:b w:val="0"/>
          <w:u w:val="none"/>
        </w:rPr>
        <w:t>human rights have been carried out</w:t>
      </w:r>
      <w:r w:rsidRPr="00036C58">
        <w:rPr>
          <w:rStyle w:val="StyleBoldUnderline"/>
          <w:b w:val="0"/>
          <w:sz w:val="12"/>
          <w:u w:val="none"/>
        </w:rPr>
        <w:t xml:space="preserve">¶ </w:t>
      </w:r>
      <w:r>
        <w:rPr>
          <w:rStyle w:val="StyleBoldUnderline"/>
          <w:b w:val="0"/>
          <w:u w:val="none"/>
        </w:rPr>
        <w:t>in the name</w:t>
      </w:r>
      <w:r w:rsidRPr="00036C58">
        <w:rPr>
          <w:rStyle w:val="StyleBoldUnderline"/>
          <w:b w:val="0"/>
          <w:sz w:val="12"/>
          <w:u w:val="none"/>
        </w:rPr>
        <w:t xml:space="preserve">¶ </w:t>
      </w:r>
      <w:r>
        <w:rPr>
          <w:rStyle w:val="StyleBoldUnderline"/>
          <w:b w:val="0"/>
          <w:u w:val="none"/>
        </w:rPr>
        <w:t xml:space="preserve">of human rights. This includes </w:t>
      </w:r>
      <w:r w:rsidRPr="00036C58">
        <w:rPr>
          <w:rStyle w:val="StyleBoldUnderline"/>
        </w:rPr>
        <w:t>the Iraq War</w:t>
      </w:r>
      <w:r>
        <w:rPr>
          <w:rStyle w:val="StyleBoldUnderline"/>
          <w:b w:val="0"/>
          <w:u w:val="none"/>
        </w:rPr>
        <w:t xml:space="preserve"> of course</w:t>
      </w:r>
      <w:r w:rsidRPr="00036C58">
        <w:rPr>
          <w:rStyle w:val="StyleBoldUnderline"/>
          <w:b w:val="0"/>
          <w:sz w:val="12"/>
          <w:u w:val="none"/>
        </w:rPr>
        <w:t xml:space="preserve">¶ </w:t>
      </w:r>
      <w:r>
        <w:rPr>
          <w:rStyle w:val="StyleBoldUnderline"/>
          <w:b w:val="0"/>
          <w:u w:val="none"/>
        </w:rPr>
        <w:t>(since human rights were at least a latter-day rationale for that conflict), but also encompasses the</w:t>
      </w:r>
      <w:r w:rsidRPr="00036C58">
        <w:rPr>
          <w:rStyle w:val="StyleBoldUnderline"/>
          <w:b w:val="0"/>
          <w:sz w:val="12"/>
          <w:u w:val="none"/>
        </w:rPr>
        <w:t xml:space="preserve">¶ </w:t>
      </w:r>
      <w:r>
        <w:rPr>
          <w:rStyle w:val="StyleBoldUnderline"/>
          <w:b w:val="0"/>
          <w:u w:val="none"/>
        </w:rPr>
        <w:t>larger war on terror that has been pursued in the name of defending freedom and the rule of law. The</w:t>
      </w:r>
      <w:r w:rsidRPr="00036C58">
        <w:rPr>
          <w:rStyle w:val="StyleBoldUnderline"/>
          <w:b w:val="0"/>
          <w:sz w:val="12"/>
          <w:u w:val="none"/>
        </w:rPr>
        <w:t xml:space="preserve">¶ </w:t>
      </w:r>
      <w:r>
        <w:rPr>
          <w:rStyle w:val="StyleBoldUnderline"/>
          <w:b w:val="0"/>
          <w:u w:val="none"/>
        </w:rPr>
        <w:t xml:space="preserve">result </w:t>
      </w:r>
      <w:r w:rsidRPr="00036C58">
        <w:rPr>
          <w:rStyle w:val="StyleBoldUnderline"/>
        </w:rPr>
        <w:t>has been an unfortunate identification of human rights with America’s worldly ambitions</w:t>
      </w:r>
      <w:r>
        <w:rPr>
          <w:rStyle w:val="StyleBoldUnderline"/>
          <w:b w:val="0"/>
          <w:u w:val="none"/>
        </w:rPr>
        <w:t>—an</w:t>
      </w:r>
      <w:r w:rsidRPr="00036C58">
        <w:rPr>
          <w:rStyle w:val="StyleBoldUnderline"/>
          <w:b w:val="0"/>
          <w:sz w:val="12"/>
          <w:u w:val="none"/>
        </w:rPr>
        <w:t xml:space="preserve">¶ </w:t>
      </w:r>
      <w:r>
        <w:rPr>
          <w:rStyle w:val="StyleBoldUnderline"/>
          <w:b w:val="0"/>
          <w:u w:val="none"/>
        </w:rPr>
        <w:t xml:space="preserve">identification that has only exacerbated the customary suspicion in </w:t>
      </w:r>
      <w:r w:rsidRPr="00036C58">
        <w:rPr>
          <w:rStyle w:val="StyleBoldUnderline"/>
        </w:rPr>
        <w:t xml:space="preserve">which human rights have been held¶ by some in the developing world who see them as a </w:t>
      </w:r>
      <w:proofErr w:type="spellStart"/>
      <w:r w:rsidRPr="00036C58">
        <w:rPr>
          <w:rStyle w:val="StyleBoldUnderline"/>
        </w:rPr>
        <w:t>guise</w:t>
      </w:r>
      <w:proofErr w:type="spellEnd"/>
      <w:r w:rsidRPr="00036C58">
        <w:rPr>
          <w:rStyle w:val="StyleBoldUnderline"/>
        </w:rPr>
        <w:t xml:space="preserve"> for imposition of Western values</w:t>
      </w:r>
      <w:r>
        <w:rPr>
          <w:rStyle w:val="StyleBoldUnderline"/>
          <w:b w:val="0"/>
          <w:u w:val="none"/>
        </w:rPr>
        <w:t>.</w:t>
      </w:r>
      <w:r w:rsidRPr="00036C58">
        <w:rPr>
          <w:rStyle w:val="StyleBoldUnderline"/>
          <w:b w:val="0"/>
          <w:sz w:val="12"/>
          <w:u w:val="none"/>
        </w:rPr>
        <w:t xml:space="preserve">¶ </w:t>
      </w:r>
      <w:r w:rsidRPr="00036C58">
        <w:rPr>
          <w:rStyle w:val="StyleBoldUnderline"/>
        </w:rPr>
        <w:t>All of this has contributed markedly to the decline in the U.S.’s global reputation.¶ A new administration</w:t>
      </w:r>
      <w:r>
        <w:rPr>
          <w:rStyle w:val="StyleBoldUnderline"/>
          <w:b w:val="0"/>
          <w:u w:val="none"/>
        </w:rPr>
        <w:t xml:space="preserve">, whether Republican or Democratic, </w:t>
      </w:r>
      <w:r w:rsidRPr="00036C58">
        <w:rPr>
          <w:rStyle w:val="StyleBoldUnderline"/>
        </w:rPr>
        <w:t>has an opportunity to reverse that decline¶ and, in the process, renew America’s reputation for human rights leadership</w:t>
      </w:r>
      <w:r>
        <w:rPr>
          <w:rStyle w:val="StyleBoldUnderline"/>
          <w:b w:val="0"/>
          <w:u w:val="none"/>
        </w:rPr>
        <w:t>. How it addresses these</w:t>
      </w:r>
      <w:r w:rsidRPr="00036C58">
        <w:rPr>
          <w:rStyle w:val="StyleBoldUnderline"/>
          <w:b w:val="0"/>
          <w:sz w:val="12"/>
          <w:u w:val="none"/>
        </w:rPr>
        <w:t xml:space="preserve">¶ </w:t>
      </w:r>
      <w:r>
        <w:rPr>
          <w:rStyle w:val="StyleBoldUnderline"/>
          <w:b w:val="0"/>
          <w:u w:val="none"/>
        </w:rPr>
        <w:t>issues cannot be considered independent of many of the other topics addressed in the “Don’t Go It</w:t>
      </w:r>
      <w:r w:rsidRPr="00036C58">
        <w:rPr>
          <w:rStyle w:val="StyleBoldUnderline"/>
          <w:b w:val="0"/>
          <w:sz w:val="12"/>
          <w:u w:val="none"/>
        </w:rPr>
        <w:t xml:space="preserve">¶ </w:t>
      </w:r>
      <w:r>
        <w:rPr>
          <w:rStyle w:val="StyleBoldUnderline"/>
          <w:b w:val="0"/>
          <w:u w:val="none"/>
        </w:rPr>
        <w:t>Alone” series</w:t>
      </w:r>
      <w:r w:rsidRPr="00036C58">
        <w:t xml:space="preserve">: </w:t>
      </w:r>
      <w:r w:rsidRPr="00036C58">
        <w:rPr>
          <w:rStyle w:val="StyleBoldUnderline"/>
        </w:rPr>
        <w:t>the Iraq War, for example, or the promotion of democracy, or the pursuit of women’s¶ health, or the fight against poverty.</w:t>
      </w:r>
      <w:r>
        <w:rPr>
          <w:rStyle w:val="StyleBoldUnderline"/>
          <w:b w:val="0"/>
          <w:u w:val="none"/>
        </w:rPr>
        <w:t xml:space="preserve"> All of </w:t>
      </w:r>
      <w:r w:rsidRPr="00036C58">
        <w:rPr>
          <w:rStyle w:val="StyleBoldUnderline"/>
        </w:rPr>
        <w:t>these have implications for human rights policy</w:t>
      </w:r>
    </w:p>
    <w:p w:rsidR="003F7707" w:rsidRPr="00036C58" w:rsidRDefault="003F7707" w:rsidP="003F7707">
      <w:pPr>
        <w:pStyle w:val="Heading4"/>
      </w:pPr>
      <w:r w:rsidRPr="00036C58">
        <w:t>US Human Rights Ratings Have Dropped</w:t>
      </w:r>
    </w:p>
    <w:p w:rsidR="003F7707" w:rsidRPr="00036C58" w:rsidRDefault="003F7707" w:rsidP="003F7707">
      <w:r w:rsidRPr="00783E2E">
        <w:rPr>
          <w:rFonts w:eastAsiaTheme="majorEastAsia" w:cstheme="majorBidi"/>
          <w:b/>
          <w:bCs/>
          <w:iCs/>
          <w:sz w:val="26"/>
        </w:rPr>
        <w:t>Schulz, Senior Fellow for the Center for American Progress, 08</w:t>
      </w:r>
      <w:r>
        <w:t xml:space="preserve"> [Schulz, 2008, Better World Campaign, The Future of Human Rights: Restoring America’s Leadership, </w:t>
      </w:r>
      <w:hyperlink r:id="rId35" w:history="1">
        <w:r w:rsidRPr="00820E37">
          <w:rPr>
            <w:rStyle w:val="Hyperlink"/>
          </w:rPr>
          <w:t>http://www.policyarchive.org/handle/10207/bitstreams/10918.pdf</w:t>
        </w:r>
      </w:hyperlink>
      <w:r>
        <w:t xml:space="preserve">, accessed 7/9/13, AR” </w:t>
      </w:r>
    </w:p>
    <w:p w:rsidR="003F7707" w:rsidRPr="00036C58" w:rsidRDefault="003F7707" w:rsidP="003F7707"/>
    <w:p w:rsidR="003F7707" w:rsidRDefault="003F7707" w:rsidP="003F7707">
      <w:pPr>
        <w:rPr>
          <w:rStyle w:val="StyleBoldUnderline"/>
        </w:rPr>
      </w:pPr>
      <w:r w:rsidRPr="00036C58">
        <w:lastRenderedPageBreak/>
        <w:t>What has been far more problematic</w:t>
      </w:r>
      <w:r w:rsidRPr="00036C58">
        <w:rPr>
          <w:rStyle w:val="StyleBoldUnderline"/>
        </w:rPr>
        <w:t xml:space="preserve"> over the last few year</w:t>
      </w:r>
      <w:r w:rsidRPr="00036C58">
        <w:t xml:space="preserve">s than random disparities between domestic¶ and international </w:t>
      </w:r>
      <w:r w:rsidRPr="00036C58">
        <w:rPr>
          <w:rStyle w:val="StyleBoldUnderline"/>
        </w:rPr>
        <w:t>interpretations of human rights law has been a fundamental disparagement</w:t>
      </w:r>
      <w:r w:rsidRPr="00036C58">
        <w:t xml:space="preserve"> of the¶ authority of the international community </w:t>
      </w:r>
      <w:proofErr w:type="gramStart"/>
      <w:r w:rsidRPr="00036C58">
        <w:t>itself.</w:t>
      </w:r>
      <w:proofErr w:type="gramEnd"/>
      <w:r w:rsidRPr="00036C58">
        <w:t xml:space="preserve"> Such </w:t>
      </w:r>
      <w:r w:rsidRPr="00036C58">
        <w:rPr>
          <w:rStyle w:val="StyleBoldUnderline"/>
        </w:rPr>
        <w:t>depreciation started early</w:t>
      </w:r>
      <w:r w:rsidRPr="00036C58">
        <w:t xml:space="preserve">: in 2000 Condoleezza¶ Rice, then foreign policy advisor to candidate George W. </w:t>
      </w:r>
      <w:proofErr w:type="gramStart"/>
      <w:r w:rsidRPr="00036C58">
        <w:t>Bush,</w:t>
      </w:r>
      <w:proofErr w:type="gramEnd"/>
      <w:r w:rsidRPr="00036C58">
        <w:t xml:space="preserve"> wrote in¶ Foreign Affairs¶ magazine, “Foreign¶ policy in a Republican administration...will proceed from the firm ground of the national interest, not¶ from the interests of an¶ illusory¶ international community [emphasis added].” Over the past seven years¶ </w:t>
      </w:r>
      <w:r w:rsidRPr="00036C58">
        <w:rPr>
          <w:rStyle w:val="StyleBoldUnderline"/>
        </w:rPr>
        <w:t>the U.S. has repeatedly demonstrated its contempt for that allegedly chimerical community by doing such¶ things as “</w:t>
      </w:r>
      <w:proofErr w:type="spellStart"/>
      <w:r w:rsidRPr="00036C58">
        <w:rPr>
          <w:rStyle w:val="StyleBoldUnderline"/>
        </w:rPr>
        <w:t>unsigning</w:t>
      </w:r>
      <w:proofErr w:type="spellEnd"/>
      <w:r w:rsidRPr="00036C58">
        <w:rPr>
          <w:rStyle w:val="StyleBoldUnderline"/>
        </w:rPr>
        <w:t>” the Rome statute of the International Criminal Court (ICC); declaring the Geneva¶ Conventions inapplicable to prisoners at Guantanamo Bay and other so-called “unlawful combatants;”¶ ignoring UN findings and resolutions in the run-up to the Iraq War; or refusing to stand for election to the¶ UN Human Rights Council.</w:t>
      </w:r>
      <w:r w:rsidRPr="00036C58">
        <w:t xml:space="preserve">¶ The </w:t>
      </w:r>
      <w:r w:rsidRPr="00036C58">
        <w:rPr>
          <w:rStyle w:val="StyleBoldUnderline"/>
        </w:rPr>
        <w:t>consequences have been devastating for the reputations both of the U.S., which has seen its favorability ratings drop precipitously around the world, and, paradoxically, of human rights themselves.</w:t>
      </w:r>
    </w:p>
    <w:p w:rsidR="003F7707" w:rsidRDefault="003F7707" w:rsidP="003F7707">
      <w:pPr>
        <w:pStyle w:val="Heading1"/>
      </w:pPr>
      <w:r w:rsidRPr="003F7707">
        <w:lastRenderedPageBreak/>
        <w:t>Links</w:t>
      </w:r>
    </w:p>
    <w:p w:rsidR="003F7707" w:rsidRDefault="003F7707" w:rsidP="003F7707">
      <w:pPr>
        <w:pStyle w:val="Heading3"/>
      </w:pPr>
      <w:r>
        <w:lastRenderedPageBreak/>
        <w:t>General</w:t>
      </w:r>
    </w:p>
    <w:p w:rsidR="003F7707" w:rsidRDefault="003F7707" w:rsidP="003F7707">
      <w:pPr>
        <w:pStyle w:val="Heading4"/>
      </w:pPr>
      <w:r>
        <w:t xml:space="preserve">Refusing unconditional engagement with human rights abusers signals commitment to human rights – </w:t>
      </w:r>
      <w:proofErr w:type="spellStart"/>
      <w:r>
        <w:t>Magnitsky</w:t>
      </w:r>
      <w:proofErr w:type="spellEnd"/>
      <w:r>
        <w:t xml:space="preserve"> proves</w:t>
      </w:r>
    </w:p>
    <w:p w:rsidR="003F7707" w:rsidRPr="005B02A6" w:rsidRDefault="003F7707" w:rsidP="003F7707">
      <w:pPr>
        <w:rPr>
          <w:rStyle w:val="StyleStyleBold12pt"/>
        </w:rPr>
      </w:pPr>
      <w:r w:rsidRPr="005B02A6">
        <w:rPr>
          <w:rStyle w:val="StyleStyleBold12pt"/>
        </w:rPr>
        <w:t>AP 12</w:t>
      </w:r>
    </w:p>
    <w:p w:rsidR="003F7707" w:rsidRPr="005B02A6" w:rsidRDefault="003F7707" w:rsidP="003F7707">
      <w:r>
        <w:t>[11-16, The Guardian, “</w:t>
      </w:r>
      <w:proofErr w:type="spellStart"/>
      <w:r>
        <w:t>Magnitsky</w:t>
      </w:r>
      <w:proofErr w:type="spellEnd"/>
      <w:r>
        <w:t xml:space="preserve"> human rights bill helps US House vote to end Soviet-era trade law”, </w:t>
      </w:r>
      <w:hyperlink r:id="rId36" w:history="1">
        <w:r w:rsidRPr="00E2675A">
          <w:rPr>
            <w:rStyle w:val="Hyperlink"/>
          </w:rPr>
          <w:t>http://www.guardian.co.uk/world/2012/nov/16/magnitsky-human-rights-soviet-trade</w:t>
        </w:r>
      </w:hyperlink>
      <w:r>
        <w:t xml:space="preserve">, accessed 7-9, CC] </w:t>
      </w:r>
    </w:p>
    <w:p w:rsidR="003F7707" w:rsidRDefault="003F7707" w:rsidP="003F7707">
      <w:r w:rsidRPr="005B02A6">
        <w:t>The legislation, which has the backing of the Obama administration, now goes to the Senate, where the Democratic leadership has indicated it will consider it promptly. Differences remain between the House and the Senate on the human rights part of the bill</w:t>
      </w:r>
      <w:r w:rsidRPr="005B02A6">
        <w:rPr>
          <w:rStyle w:val="StyleBoldUnderline"/>
        </w:rPr>
        <w:t>: the House bill imposes visa and financial restrictions on Russian officials linked to human rights abuses. The pending Senate bill would broaden that to human rights violators around the world.</w:t>
      </w:r>
      <w:r w:rsidRPr="005B02A6">
        <w:rPr>
          <w:rStyle w:val="StyleBoldUnderline"/>
          <w:b w:val="0"/>
          <w:sz w:val="12"/>
          <w:u w:val="none"/>
        </w:rPr>
        <w:t>¶</w:t>
      </w:r>
      <w:r w:rsidRPr="005B02A6">
        <w:t xml:space="preserve"> Numerous House members said they would not have voted for the trade bill without inclusion of the human rights measure. "The issue that concerns me and many members is not trade but human rights," said Ileana Ros-Lehtinen, chairman of the House foreign affairs committee.</w:t>
      </w:r>
      <w:r w:rsidRPr="005B02A6">
        <w:rPr>
          <w:sz w:val="12"/>
        </w:rPr>
        <w:t>¶</w:t>
      </w:r>
      <w:r w:rsidRPr="005B02A6">
        <w:t xml:space="preserve"> </w:t>
      </w:r>
      <w:proofErr w:type="gramStart"/>
      <w:r w:rsidRPr="005B02A6">
        <w:t>The</w:t>
      </w:r>
      <w:proofErr w:type="gramEnd"/>
      <w:r w:rsidRPr="005B02A6">
        <w:t xml:space="preserve"> trade bill, unlike bilateral free trade treaties, requires no concessions from the US side. With passage, US companies and farmers would see lower tariffs, better protections for intellectual property and greater access to Russia's service market and would be able to go to the WTO to resolve disputes.</w:t>
      </w:r>
      <w:r w:rsidRPr="005B02A6">
        <w:rPr>
          <w:sz w:val="12"/>
        </w:rPr>
        <w:t>¶</w:t>
      </w:r>
      <w:r w:rsidRPr="005B02A6">
        <w:t xml:space="preserve"> The administration and economists have predicted that US exports of goods and services, currently at $11bn, could double in five years if trade relations were normalized.</w:t>
      </w:r>
      <w:r w:rsidRPr="005B02A6">
        <w:rPr>
          <w:sz w:val="12"/>
        </w:rPr>
        <w:t>¶</w:t>
      </w:r>
      <w:r w:rsidRPr="005B02A6">
        <w:t xml:space="preserve"> The bill, the White House said in a statement supporting its passage, "is about providing opportunities for American businesses and workers and creating jobs here at home".</w:t>
      </w:r>
      <w:r w:rsidRPr="005B02A6">
        <w:rPr>
          <w:sz w:val="12"/>
        </w:rPr>
        <w:t>¶</w:t>
      </w:r>
      <w:r w:rsidRPr="005B02A6">
        <w:t xml:space="preserve"> The legislation would also extend permanent normal trade relations to Moldova, another former Soviet state.</w:t>
      </w:r>
      <w:r w:rsidRPr="005B02A6">
        <w:rPr>
          <w:sz w:val="12"/>
        </w:rPr>
        <w:t>¶</w:t>
      </w:r>
      <w:r w:rsidRPr="005B02A6">
        <w:t xml:space="preserve"> At issue is the Jackson-</w:t>
      </w:r>
      <w:proofErr w:type="spellStart"/>
      <w:r w:rsidRPr="005B02A6">
        <w:t>Vanik</w:t>
      </w:r>
      <w:proofErr w:type="spellEnd"/>
      <w:r w:rsidRPr="005B02A6">
        <w:t xml:space="preserve"> amendment to a 1974 trade bill that tied trade with the Soviet Union to greater freedom for Jews and other Soviet minorities seeking to leave the country. Since the 1990s, US presidents have annually waived the now-obsolete requirement, but it still must be eliminated as part of a permanent trade relations accord.</w:t>
      </w:r>
      <w:r w:rsidRPr="005B02A6">
        <w:rPr>
          <w:sz w:val="12"/>
        </w:rPr>
        <w:t>¶</w:t>
      </w:r>
      <w:r w:rsidRPr="005B02A6">
        <w:t xml:space="preserve"> </w:t>
      </w:r>
      <w:r w:rsidRPr="005B02A6">
        <w:rPr>
          <w:rStyle w:val="StyleBoldUnderline"/>
        </w:rPr>
        <w:t xml:space="preserve">Democrats who normally take a harder look at trade bills were strongly supportive, with many mentioning the addition of the </w:t>
      </w:r>
      <w:proofErr w:type="spellStart"/>
      <w:r w:rsidRPr="005B02A6">
        <w:rPr>
          <w:rStyle w:val="StyleBoldUnderline"/>
        </w:rPr>
        <w:t>Magnitsky</w:t>
      </w:r>
      <w:proofErr w:type="spellEnd"/>
      <w:r w:rsidRPr="005B02A6">
        <w:rPr>
          <w:rStyle w:val="StyleBoldUnderline"/>
        </w:rPr>
        <w:t xml:space="preserve"> measure.</w:t>
      </w:r>
      <w:r w:rsidRPr="005B02A6">
        <w:rPr>
          <w:rStyle w:val="StyleBoldUnderline"/>
          <w:b w:val="0"/>
          <w:sz w:val="12"/>
          <w:u w:val="none"/>
        </w:rPr>
        <w:t>¶</w:t>
      </w:r>
      <w:r w:rsidRPr="005B02A6">
        <w:t xml:space="preserve"> </w:t>
      </w:r>
      <w:r w:rsidRPr="005B02A6">
        <w:rPr>
          <w:rStyle w:val="StyleBoldUnderline"/>
        </w:rPr>
        <w:t xml:space="preserve">"It's important to remember that the rule of law in another country is vital, otherwise investment is perilous," said Sander Levin, top Democrat on the ways and means committee. "The </w:t>
      </w:r>
      <w:proofErr w:type="spellStart"/>
      <w:r w:rsidRPr="005B02A6">
        <w:rPr>
          <w:rStyle w:val="StyleBoldUnderline"/>
        </w:rPr>
        <w:t>Magnitsky</w:t>
      </w:r>
      <w:proofErr w:type="spellEnd"/>
      <w:r w:rsidRPr="005B02A6">
        <w:rPr>
          <w:rStyle w:val="StyleBoldUnderline"/>
        </w:rPr>
        <w:t xml:space="preserve"> legislation was added here in part in recognition that when you talk about trade, you have to look at a fuller picture</w:t>
      </w:r>
      <w:r w:rsidRPr="005B02A6">
        <w:t>," the Michigan congressman said.</w:t>
      </w:r>
      <w:r w:rsidRPr="005B02A6">
        <w:rPr>
          <w:sz w:val="12"/>
        </w:rPr>
        <w:t>¶</w:t>
      </w:r>
      <w:r w:rsidRPr="005B02A6">
        <w:t xml:space="preserve"> But passage of the human rights provision could spike tensions with Moscow at a time when the United States and Russia already are at odds over issues including missile defense, Syria's civil war and Iran's nuclear ambitions. Russian deputy foreign minister Sergei </w:t>
      </w:r>
      <w:proofErr w:type="spellStart"/>
      <w:r w:rsidRPr="005B02A6">
        <w:t>Ryabkov</w:t>
      </w:r>
      <w:proofErr w:type="spellEnd"/>
      <w:r w:rsidRPr="005B02A6">
        <w:t xml:space="preserve"> said Friday that Moscow had prepared a "tough" response to the passage of the </w:t>
      </w:r>
      <w:proofErr w:type="spellStart"/>
      <w:r w:rsidRPr="005B02A6">
        <w:t>Magnitsky</w:t>
      </w:r>
      <w:proofErr w:type="spellEnd"/>
      <w:r w:rsidRPr="005B02A6">
        <w:t xml:space="preserve"> bill. On Thursday the ministry spokesman said the measure was an "unfriendly, provocative act".</w:t>
      </w:r>
      <w:r w:rsidRPr="005B02A6">
        <w:rPr>
          <w:sz w:val="12"/>
        </w:rPr>
        <w:t>¶</w:t>
      </w:r>
      <w:r w:rsidRPr="005B02A6">
        <w:t xml:space="preserve"> The Obama administration has said that while it does not object to the </w:t>
      </w:r>
      <w:proofErr w:type="spellStart"/>
      <w:r w:rsidRPr="005B02A6">
        <w:t>Magnitsky</w:t>
      </w:r>
      <w:proofErr w:type="spellEnd"/>
      <w:r w:rsidRPr="005B02A6">
        <w:t xml:space="preserve"> bill, it would have preferred that the trade legislation be taken up on its own. The White House policy statement on </w:t>
      </w:r>
      <w:r w:rsidRPr="005B02A6">
        <w:rPr>
          <w:rStyle w:val="StyleBoldUnderline"/>
        </w:rPr>
        <w:t>the bill refers generally to the need to promote respect for human rights around the world and says the administration will continue to work with Congress to support those seeking a free and democratic future in Russia</w:t>
      </w:r>
      <w:r w:rsidRPr="005B02A6">
        <w:t>.</w:t>
      </w:r>
    </w:p>
    <w:p w:rsidR="003F7707" w:rsidRDefault="003F7707" w:rsidP="003F7707">
      <w:pPr>
        <w:pStyle w:val="Heading3"/>
      </w:pPr>
      <w:r>
        <w:lastRenderedPageBreak/>
        <w:t>Cuba</w:t>
      </w:r>
    </w:p>
    <w:p w:rsidR="003F7707" w:rsidRDefault="00F67617" w:rsidP="00F67617">
      <w:pPr>
        <w:pStyle w:val="Heading4"/>
      </w:pPr>
      <w:r>
        <w:t>Conditioning engagement with Cuba bolsters US human rights leadership</w:t>
      </w:r>
    </w:p>
    <w:p w:rsidR="003F7707" w:rsidRPr="00CB4E48" w:rsidRDefault="003F7707" w:rsidP="003F7707">
      <w:pPr>
        <w:rPr>
          <w:rFonts w:eastAsia="Cambria"/>
          <w:bCs/>
          <w:sz w:val="18"/>
          <w:szCs w:val="18"/>
        </w:rPr>
      </w:pPr>
      <w:proofErr w:type="spellStart"/>
      <w:r w:rsidRPr="00CB4E48">
        <w:rPr>
          <w:rFonts w:eastAsia="Cambria"/>
          <w:b/>
          <w:bCs/>
          <w:sz w:val="26"/>
        </w:rPr>
        <w:t>Calzon</w:t>
      </w:r>
      <w:proofErr w:type="spellEnd"/>
      <w:r w:rsidRPr="00CB4E48">
        <w:rPr>
          <w:rFonts w:eastAsia="Cambria"/>
          <w:b/>
          <w:bCs/>
          <w:sz w:val="26"/>
        </w:rPr>
        <w:t xml:space="preserve">, Executive Director of the Center for a Free Cuba, 9 </w:t>
      </w:r>
      <w:r w:rsidRPr="00CB4E48">
        <w:rPr>
          <w:rFonts w:eastAsia="Cambria"/>
          <w:bCs/>
          <w:sz w:val="18"/>
          <w:szCs w:val="18"/>
        </w:rPr>
        <w:t xml:space="preserve">(Frank </w:t>
      </w:r>
      <w:proofErr w:type="spellStart"/>
      <w:r w:rsidRPr="00CB4E48">
        <w:rPr>
          <w:rFonts w:eastAsia="Cambria"/>
          <w:bCs/>
          <w:sz w:val="18"/>
          <w:szCs w:val="18"/>
        </w:rPr>
        <w:t>Calzon</w:t>
      </w:r>
      <w:proofErr w:type="spellEnd"/>
      <w:r w:rsidRPr="00CB4E48">
        <w:rPr>
          <w:rFonts w:eastAsia="Cambria"/>
          <w:bCs/>
          <w:sz w:val="18"/>
          <w:szCs w:val="18"/>
        </w:rPr>
        <w:t xml:space="preserve">, 12/2/9, America’s Quarterly, “Obama, Cuba, and Complacency </w:t>
      </w:r>
      <w:proofErr w:type="gramStart"/>
      <w:r w:rsidRPr="00CB4E48">
        <w:rPr>
          <w:rFonts w:eastAsia="Cambria"/>
          <w:bCs/>
          <w:sz w:val="18"/>
          <w:szCs w:val="18"/>
        </w:rPr>
        <w:t>Toward</w:t>
      </w:r>
      <w:proofErr w:type="gramEnd"/>
      <w:r w:rsidRPr="00CB4E48">
        <w:rPr>
          <w:rFonts w:eastAsia="Cambria"/>
          <w:bCs/>
          <w:sz w:val="18"/>
          <w:szCs w:val="18"/>
        </w:rPr>
        <w:t xml:space="preserve"> Evil,” http://www.americasquarterly.org/obama-cuba-sanctions-calzon, accessed 7-2-13, KB)</w:t>
      </w:r>
    </w:p>
    <w:p w:rsidR="003F7707" w:rsidRPr="00CB4E48" w:rsidRDefault="003F7707" w:rsidP="003F7707">
      <w:pPr>
        <w:rPr>
          <w:rFonts w:eastAsia="Cambria"/>
          <w:b/>
          <w:bCs/>
          <w:sz w:val="26"/>
        </w:rPr>
      </w:pPr>
    </w:p>
    <w:p w:rsidR="003F7707" w:rsidRDefault="003F7707" w:rsidP="003F7707">
      <w:pPr>
        <w:rPr>
          <w:rFonts w:eastAsia="Cambria"/>
          <w:bCs/>
        </w:rPr>
      </w:pPr>
      <w:r w:rsidRPr="00CB4E48">
        <w:rPr>
          <w:rFonts w:eastAsia="Cambria"/>
          <w:bCs/>
        </w:rPr>
        <w:t xml:space="preserve">This may suit those global corporations,” Walesa wrote, “and shamefully there may be American corporations which would like to cut similar deals, [but] if your administration is going to live up to the expectation that </w:t>
      </w:r>
      <w:r w:rsidRPr="00CB4E48">
        <w:rPr>
          <w:rFonts w:eastAsia="Cambria"/>
          <w:b/>
          <w:bCs/>
          <w:u w:val="single"/>
        </w:rPr>
        <w:t>the United States of America will be restored to the position of international leadership on Human Rights, you should not be complicit in the abuse of workers, now taking place in Cuba</w:t>
      </w:r>
      <w:r w:rsidRPr="00CB4E48">
        <w:rPr>
          <w:rFonts w:eastAsia="Cambria"/>
          <w:bCs/>
        </w:rPr>
        <w:t>…</w:t>
      </w:r>
      <w:r w:rsidRPr="00CB4E48">
        <w:rPr>
          <w:rFonts w:eastAsia="Cambria"/>
          <w:b/>
          <w:bCs/>
          <w:u w:val="single"/>
        </w:rPr>
        <w:t>The shameful practice of the Cuban government of paying their workers in one currency and forcing them to purchase necessities of life in government stores in another currency is yet another form of serious exploitation of workers</w:t>
      </w:r>
      <w:r w:rsidRPr="00CB4E48">
        <w:rPr>
          <w:rFonts w:eastAsia="Cambria"/>
          <w:bCs/>
        </w:rPr>
        <w:t xml:space="preserve">.” ¶ It is not known what, if any, response Walesa received from Obama, but neither was there a reference to labor issues in the press reports following conversations held recently in Havana between a high State Department official and the Cuban regime.¶ </w:t>
      </w:r>
      <w:r w:rsidRPr="00CB4E48">
        <w:rPr>
          <w:rFonts w:eastAsia="Cambria"/>
          <w:b/>
          <w:bCs/>
          <w:u w:val="single"/>
        </w:rPr>
        <w:t>Former President</w:t>
      </w:r>
      <w:r w:rsidRPr="00CB4E48">
        <w:rPr>
          <w:rFonts w:eastAsia="Cambria"/>
          <w:bCs/>
        </w:rPr>
        <w:t xml:space="preserve"> </w:t>
      </w:r>
      <w:r w:rsidRPr="00CB4E48">
        <w:rPr>
          <w:rFonts w:eastAsia="Cambria"/>
          <w:b/>
          <w:bCs/>
          <w:u w:val="single"/>
        </w:rPr>
        <w:t>Vaclav Havel also has been outspoken about Cuba and the need to help defenders of human rights under dictatorships around the world.</w:t>
      </w:r>
      <w:r w:rsidRPr="00CB4E48">
        <w:rPr>
          <w:rFonts w:eastAsia="Cambria"/>
          <w:bCs/>
        </w:rPr>
        <w:t xml:space="preserve"> As quoted in mid-October by Madrid’s El </w:t>
      </w:r>
      <w:proofErr w:type="spellStart"/>
      <w:r w:rsidRPr="00CB4E48">
        <w:rPr>
          <w:rFonts w:eastAsia="Cambria"/>
          <w:bCs/>
        </w:rPr>
        <w:t>Pais</w:t>
      </w:r>
      <w:proofErr w:type="spellEnd"/>
      <w:r w:rsidRPr="00CB4E48">
        <w:rPr>
          <w:rFonts w:eastAsia="Cambria"/>
          <w:bCs/>
        </w:rPr>
        <w:t xml:space="preserve"> about Europe’s willingness to do business with dictatorships, </w:t>
      </w:r>
      <w:r w:rsidRPr="00CB4E48">
        <w:rPr>
          <w:rFonts w:eastAsia="Cambria"/>
          <w:b/>
          <w:bCs/>
          <w:u w:val="single"/>
        </w:rPr>
        <w:t>Havel opined that “The European Union suffers that old European illness that is a tendency to accept evil, to close our eyes and cooperate with autocratic regimes, and at times, even with dictators. I believe that the new European Union members, who have a recent experience with totalitarianism, should alert the EU about the danger because complacency toward evil has never forced evil to retreat</w:t>
      </w:r>
      <w:r w:rsidRPr="00CB4E48">
        <w:rPr>
          <w:rFonts w:eastAsia="Cambria"/>
          <w:bCs/>
        </w:rPr>
        <w:t>.”</w:t>
      </w:r>
      <w:proofErr w:type="gramStart"/>
      <w:r w:rsidRPr="00CB4E48">
        <w:rPr>
          <w:rFonts w:eastAsia="Cambria"/>
          <w:bCs/>
        </w:rPr>
        <w:t xml:space="preserve">¶ </w:t>
      </w:r>
      <w:r w:rsidRPr="00CB4E48">
        <w:rPr>
          <w:rFonts w:eastAsia="Cambria"/>
          <w:b/>
          <w:bCs/>
          <w:u w:val="single"/>
        </w:rPr>
        <w:t>Neither</w:t>
      </w:r>
      <w:proofErr w:type="gramEnd"/>
      <w:r w:rsidRPr="00CB4E48">
        <w:rPr>
          <w:rFonts w:eastAsia="Cambria"/>
          <w:b/>
          <w:bCs/>
          <w:u w:val="single"/>
        </w:rPr>
        <w:t xml:space="preserve"> American interests nor the interests of the Cuban people would be well served should the United States ignore Cuban history and the nature of the </w:t>
      </w:r>
      <w:proofErr w:type="spellStart"/>
      <w:r w:rsidRPr="00CB4E48">
        <w:rPr>
          <w:rFonts w:eastAsia="Cambria"/>
          <w:b/>
          <w:bCs/>
          <w:u w:val="single"/>
        </w:rPr>
        <w:t>Castros</w:t>
      </w:r>
      <w:proofErr w:type="spellEnd"/>
      <w:r w:rsidRPr="00CB4E48">
        <w:rPr>
          <w:rFonts w:eastAsia="Cambria"/>
          <w:b/>
          <w:bCs/>
          <w:u w:val="single"/>
        </w:rPr>
        <w:t>’ regime</w:t>
      </w:r>
      <w:r w:rsidRPr="00CB4E48">
        <w:rPr>
          <w:rFonts w:eastAsia="Cambria"/>
          <w:bCs/>
        </w:rPr>
        <w:t xml:space="preserve">. American policy makers are best advised to listen to Havel, Walesa, and </w:t>
      </w:r>
      <w:proofErr w:type="spellStart"/>
      <w:r w:rsidRPr="00CB4E48">
        <w:rPr>
          <w:rFonts w:eastAsia="Cambria"/>
          <w:bCs/>
        </w:rPr>
        <w:t>Aung</w:t>
      </w:r>
      <w:proofErr w:type="spellEnd"/>
      <w:r w:rsidRPr="00CB4E48">
        <w:rPr>
          <w:rFonts w:eastAsia="Cambria"/>
          <w:bCs/>
        </w:rPr>
        <w:t xml:space="preserve"> Sang </w:t>
      </w:r>
      <w:proofErr w:type="spellStart"/>
      <w:r w:rsidRPr="00CB4E48">
        <w:rPr>
          <w:rFonts w:eastAsia="Cambria"/>
          <w:bCs/>
        </w:rPr>
        <w:t>Suu</w:t>
      </w:r>
      <w:proofErr w:type="spellEnd"/>
      <w:r w:rsidRPr="00CB4E48">
        <w:rPr>
          <w:rFonts w:eastAsia="Cambria"/>
          <w:bCs/>
        </w:rPr>
        <w:t xml:space="preserve"> </w:t>
      </w:r>
      <w:proofErr w:type="spellStart"/>
      <w:r w:rsidRPr="00CB4E48">
        <w:rPr>
          <w:rFonts w:eastAsia="Cambria"/>
          <w:bCs/>
        </w:rPr>
        <w:t>Kyi</w:t>
      </w:r>
      <w:proofErr w:type="spellEnd"/>
      <w:r w:rsidRPr="00CB4E48">
        <w:rPr>
          <w:rFonts w:eastAsia="Cambria"/>
          <w:bCs/>
        </w:rPr>
        <w:t xml:space="preserve">.¶ </w:t>
      </w:r>
      <w:r w:rsidRPr="00CB4E48">
        <w:rPr>
          <w:rFonts w:eastAsia="Cambria"/>
          <w:b/>
          <w:bCs/>
          <w:u w:val="single"/>
        </w:rPr>
        <w:t xml:space="preserve">Failing to condition the United States’ Cuba policy on political and economic reforms and yielding to Havana’s braggadocio serves only to strengthen the </w:t>
      </w:r>
      <w:proofErr w:type="spellStart"/>
      <w:r w:rsidRPr="00CB4E48">
        <w:rPr>
          <w:rFonts w:eastAsia="Cambria"/>
          <w:b/>
          <w:bCs/>
          <w:u w:val="single"/>
        </w:rPr>
        <w:t>hard-line</w:t>
      </w:r>
      <w:proofErr w:type="spellEnd"/>
      <w:r w:rsidRPr="00CB4E48">
        <w:rPr>
          <w:rFonts w:eastAsia="Cambria"/>
          <w:b/>
          <w:bCs/>
          <w:u w:val="single"/>
        </w:rPr>
        <w:t xml:space="preserve"> gerontocracy that now rules the island and inspires the world’s like-minded despots to parrot Fidel Castro’s familiar anti-American rant</w:t>
      </w:r>
      <w:r w:rsidRPr="00CB4E48">
        <w:rPr>
          <w:rFonts w:eastAsia="Cambria"/>
          <w:bCs/>
        </w:rPr>
        <w:t>.</w:t>
      </w:r>
    </w:p>
    <w:p w:rsidR="00307546" w:rsidRDefault="00307546" w:rsidP="00307546">
      <w:pPr>
        <w:pStyle w:val="Heading3"/>
        <w:rPr>
          <w:rFonts w:eastAsia="Cambria"/>
        </w:rPr>
      </w:pPr>
      <w:r>
        <w:rPr>
          <w:rFonts w:eastAsia="Cambria"/>
        </w:rPr>
        <w:lastRenderedPageBreak/>
        <w:t>Venezuela</w:t>
      </w:r>
    </w:p>
    <w:p w:rsidR="00307546" w:rsidRPr="00307546" w:rsidRDefault="00307546" w:rsidP="00307546">
      <w:pPr>
        <w:pStyle w:val="Heading4"/>
      </w:pPr>
      <w:r>
        <w:t>Failure to pressure Venezuela destroys US human rights leadership</w:t>
      </w:r>
    </w:p>
    <w:p w:rsidR="00307546" w:rsidRPr="00307546" w:rsidRDefault="00307546" w:rsidP="00307546">
      <w:pPr>
        <w:rPr>
          <w:rStyle w:val="StyleStyleBold12pt"/>
        </w:rPr>
      </w:pPr>
      <w:proofErr w:type="spellStart"/>
      <w:r w:rsidRPr="00307546">
        <w:rPr>
          <w:rStyle w:val="StyleStyleBold12pt"/>
        </w:rPr>
        <w:t>Tegel</w:t>
      </w:r>
      <w:proofErr w:type="spellEnd"/>
      <w:r w:rsidRPr="00307546">
        <w:rPr>
          <w:rStyle w:val="StyleStyleBold12pt"/>
        </w:rPr>
        <w:t xml:space="preserve">, </w:t>
      </w:r>
      <w:proofErr w:type="spellStart"/>
      <w:r w:rsidRPr="00307546">
        <w:rPr>
          <w:rStyle w:val="StyleStyleBold12pt"/>
        </w:rPr>
        <w:t>GlobalPost's</w:t>
      </w:r>
      <w:proofErr w:type="spellEnd"/>
      <w:r w:rsidRPr="00307546">
        <w:rPr>
          <w:rStyle w:val="StyleStyleBold12pt"/>
        </w:rPr>
        <w:t xml:space="preserve"> senior correspondent for South America 12</w:t>
      </w:r>
    </w:p>
    <w:p w:rsidR="00307546" w:rsidRDefault="00307546" w:rsidP="00307546">
      <w:r>
        <w:t xml:space="preserve">(Simeon, “In Latin America, man bites watchdog”, Global Post, Jun 8, </w:t>
      </w:r>
    </w:p>
    <w:p w:rsidR="00307546" w:rsidRDefault="00D77E5D" w:rsidP="00307546">
      <w:hyperlink r:id="rId37" w:history="1">
        <w:r w:rsidR="00307546" w:rsidRPr="00747CEB">
          <w:rPr>
            <w:rStyle w:val="Hyperlink"/>
          </w:rPr>
          <w:t>http://www.globalpost.com/dispatch/news/regions/americas/bolivia/120607/south-america-oas-human-rights-group</w:t>
        </w:r>
      </w:hyperlink>
      <w:r w:rsidR="00307546">
        <w:t>, accessed 7/12/13)</w:t>
      </w:r>
    </w:p>
    <w:p w:rsidR="00307546" w:rsidRDefault="00307546" w:rsidP="00307546"/>
    <w:p w:rsidR="00307546" w:rsidRPr="00307546" w:rsidRDefault="00307546" w:rsidP="00307546">
      <w:pPr>
        <w:rPr>
          <w:rStyle w:val="StyleBoldUnderline"/>
        </w:rPr>
      </w:pPr>
      <w:r>
        <w:t xml:space="preserve">LIMA, Peru — </w:t>
      </w:r>
      <w:r w:rsidRPr="00307546">
        <w:rPr>
          <w:rStyle w:val="StyleBoldUnderline"/>
        </w:rPr>
        <w:t>US influence in Latin America is again under attack.</w:t>
      </w:r>
    </w:p>
    <w:p w:rsidR="00307546" w:rsidRPr="00307546" w:rsidRDefault="00307546" w:rsidP="00307546">
      <w:pPr>
        <w:rPr>
          <w:rStyle w:val="StyleBoldUnderline"/>
        </w:rPr>
      </w:pPr>
      <w:r>
        <w:t xml:space="preserve">This time, the Inter-American Commission on Human Rights, which is backed and funded by </w:t>
      </w:r>
      <w:r w:rsidRPr="00307546">
        <w:rPr>
          <w:rStyle w:val="StyleBoldUnderline"/>
        </w:rPr>
        <w:t>the United States, is under pressure from regional governments angry at what they say is US meddling in their internal affairs.</w:t>
      </w:r>
    </w:p>
    <w:p w:rsidR="00307546" w:rsidRDefault="00307546" w:rsidP="00307546">
      <w:r w:rsidRPr="00307546">
        <w:rPr>
          <w:rStyle w:val="StyleBoldUnderline"/>
        </w:rPr>
        <w:t>The attacks have been led by Venezuela</w:t>
      </w:r>
      <w:r>
        <w:t xml:space="preserve"> President Hugo Chavez and his Ecuadorean and Bolivian counterparts, Rafael Correa and </w:t>
      </w:r>
      <w:proofErr w:type="spellStart"/>
      <w:r>
        <w:t>Evo</w:t>
      </w:r>
      <w:proofErr w:type="spellEnd"/>
      <w:r>
        <w:t xml:space="preserve"> Morales. The three are leading members of Chavez’s leftist “Bolivarian” alliance of the Americas, known as ALBA.</w:t>
      </w:r>
    </w:p>
    <w:p w:rsidR="00307546" w:rsidRDefault="00307546" w:rsidP="00307546">
      <w:r>
        <w:t>The governments of Chavez and Correa in particular have come under intense scrutiny from the commission for either perpetrating or permitting serious human rights abuses.</w:t>
      </w:r>
    </w:p>
    <w:p w:rsidR="00307546" w:rsidRPr="00307546" w:rsidRDefault="00307546" w:rsidP="00307546">
      <w:pPr>
        <w:rPr>
          <w:rStyle w:val="StyleBoldUnderline"/>
        </w:rPr>
      </w:pPr>
      <w:r w:rsidRPr="00307546">
        <w:rPr>
          <w:rStyle w:val="StyleBoldUnderline"/>
        </w:rPr>
        <w:t>They claim the system</w:t>
      </w:r>
      <w:r>
        <w:t xml:space="preserve">, and </w:t>
      </w:r>
      <w:proofErr w:type="gramStart"/>
      <w:r>
        <w:t xml:space="preserve">its parent body, the Organization of American States (OAS), </w:t>
      </w:r>
      <w:r w:rsidRPr="00307546">
        <w:rPr>
          <w:rStyle w:val="StyleBoldUnderline"/>
        </w:rPr>
        <w:t>are</w:t>
      </w:r>
      <w:proofErr w:type="gramEnd"/>
      <w:r w:rsidRPr="00307546">
        <w:rPr>
          <w:rStyle w:val="StyleBoldUnderline"/>
        </w:rPr>
        <w:t xml:space="preserve"> tools of US domination and fail to address Latin America’s real needs.</w:t>
      </w:r>
    </w:p>
    <w:p w:rsidR="00307546" w:rsidRDefault="00307546" w:rsidP="00307546">
      <w:r>
        <w:t>At the OAS’ 42nd assembly in Cochabamba, Bolivia this week, Correa and Chavez won an agreement to propose specific reforms to the Inter-American Commission and its sister body, the region's human rights court, within six months.</w:t>
      </w:r>
    </w:p>
    <w:p w:rsidR="00307546" w:rsidRPr="00307546" w:rsidRDefault="00307546" w:rsidP="00307546">
      <w:r w:rsidRPr="00307546">
        <w:rPr>
          <w:rStyle w:val="StyleBoldUnderline"/>
        </w:rPr>
        <w:t>The move is the latest sign of waning US influence south of the Rio Grande. Although relationships have improved since US President Barack Obama entered the White House, Latin America’s leftist, popularly-elected leaders have flaunted their autonomy from Washington on a range of issues</w:t>
      </w:r>
      <w:r>
        <w:t>, from the war in Iraq to trade policy. Now, a dispute over how to secure citizen's human rights is pitting Latin leaders against one of the hemisphere’s most highly-regarded US-backed organizations.</w:t>
      </w:r>
    </w:p>
    <w:p w:rsidR="00307546" w:rsidRPr="00307546" w:rsidRDefault="00307546" w:rsidP="00307546"/>
    <w:p w:rsidR="00F67617" w:rsidRDefault="00F67617" w:rsidP="00F67617">
      <w:pPr>
        <w:pStyle w:val="Heading1"/>
        <w:rPr>
          <w:rFonts w:eastAsia="Cambria"/>
        </w:rPr>
      </w:pPr>
      <w:r>
        <w:rPr>
          <w:rFonts w:eastAsia="Cambria"/>
        </w:rPr>
        <w:lastRenderedPageBreak/>
        <w:t>Impacts</w:t>
      </w:r>
    </w:p>
    <w:p w:rsidR="00214470" w:rsidRPr="00214470" w:rsidRDefault="00214470" w:rsidP="00214470">
      <w:pPr>
        <w:pStyle w:val="Heading3"/>
      </w:pPr>
      <w:r>
        <w:lastRenderedPageBreak/>
        <w:t>Democracy</w:t>
      </w:r>
    </w:p>
    <w:p w:rsidR="00F67617" w:rsidRDefault="00F67617" w:rsidP="00F67617">
      <w:pPr>
        <w:pStyle w:val="Heading4"/>
      </w:pPr>
      <w:r>
        <w:t>U.S. human rights leadership key to democracy promotion</w:t>
      </w:r>
    </w:p>
    <w:p w:rsidR="00F67617" w:rsidRPr="00F122D4" w:rsidRDefault="00F67617" w:rsidP="00F67617">
      <w:pPr>
        <w:rPr>
          <w:rStyle w:val="StyleStyleBold12pt"/>
        </w:rPr>
      </w:pPr>
      <w:r w:rsidRPr="00F122D4">
        <w:rPr>
          <w:rStyle w:val="StyleStyleBold12pt"/>
        </w:rPr>
        <w:t>Griffey, human rights consultant who has worked for the United Nations, 11</w:t>
      </w:r>
    </w:p>
    <w:p w:rsidR="00F67617" w:rsidRDefault="00F67617" w:rsidP="00F67617">
      <w:r>
        <w:t xml:space="preserve">[Brian, 3/18, The Hill, “U.S. leadership on human rights essential to strengthen democracy abroad”, </w:t>
      </w:r>
      <w:hyperlink r:id="rId38" w:anchor="ixzz2YaDZcImO" w:history="1">
        <w:r w:rsidRPr="00E2675A">
          <w:rPr>
            <w:rStyle w:val="Hyperlink"/>
          </w:rPr>
          <w:t>http://thehill.com/blogs/congress-blog/foreign-policy/150667-us-leadership-on-human-rights-essential-to-strengthen-democracy-abroad#ixzz2YaDZcImO</w:t>
        </w:r>
      </w:hyperlink>
      <w:r>
        <w:t>, accessed 7/9, CC]</w:t>
      </w:r>
    </w:p>
    <w:p w:rsidR="00F67617" w:rsidRDefault="00F67617" w:rsidP="00F67617">
      <w:pPr>
        <w:rPr>
          <w:sz w:val="16"/>
        </w:rPr>
      </w:pPr>
    </w:p>
    <w:p w:rsidR="00F67617" w:rsidRDefault="00F67617" w:rsidP="00F67617">
      <w:pPr>
        <w:rPr>
          <w:rStyle w:val="StyleBoldUnderline"/>
        </w:rPr>
      </w:pPr>
      <w:r w:rsidRPr="00F122D4">
        <w:rPr>
          <w:sz w:val="16"/>
        </w:rPr>
        <w:t xml:space="preserve">Nonetheless, </w:t>
      </w:r>
      <w:r w:rsidRPr="00DA0A24">
        <w:rPr>
          <w:rStyle w:val="StyleBoldUnderline"/>
        </w:rPr>
        <w:t>U.S. leadership on human rights offers clear opportunities to advance not only international peace and security – a fundamental purpose of the U.N. – but also conjoined US political and economic interests at home and abroad</w:t>
      </w:r>
      <w:r w:rsidRPr="00F122D4">
        <w:rPr>
          <w:sz w:val="16"/>
        </w:rPr>
        <w:t>.</w:t>
      </w:r>
      <w:r w:rsidRPr="00F122D4">
        <w:rPr>
          <w:sz w:val="12"/>
        </w:rPr>
        <w:t>¶</w:t>
      </w:r>
      <w:r w:rsidRPr="00F122D4">
        <w:rPr>
          <w:sz w:val="16"/>
        </w:rPr>
        <w:t xml:space="preserve"> </w:t>
      </w:r>
      <w:r w:rsidRPr="00DA0A24">
        <w:rPr>
          <w:rStyle w:val="StyleBoldUnderline"/>
        </w:rPr>
        <w:t>The U.S. is presently demonstrating exactly how crucial such involvement is as an elected member of the Human Rights Council, participating in vital negotiations on how best to mitigate widespread abuses responding to ongoing unrest in the Middle East and North Africa, including by strategic US allies in global security and trade</w:t>
      </w:r>
      <w:r w:rsidRPr="00F67617">
        <w:t>.¶ As Secretary Clinton expressed en route to Geneva to participate in recent talks on human rights violations in Libya,</w:t>
      </w:r>
      <w:r w:rsidRPr="00F122D4">
        <w:rPr>
          <w:sz w:val="16"/>
        </w:rPr>
        <w:t xml:space="preserve"> </w:t>
      </w:r>
      <w:r w:rsidRPr="00DA0A24">
        <w:rPr>
          <w:rStyle w:val="StyleBoldUnderline"/>
        </w:rPr>
        <w:t>joining the Council has “proven to be a good decision, because we’ve been able to influence a number of actions that we otherwise would have been on the outside looking in</w:t>
      </w:r>
      <w:r w:rsidRPr="00F67617">
        <w:t xml:space="preserve">.”¶ In its first submission to the body, the U.S. likewise recognized that participation in the Council’s peer-review system allows the U.S. not only to lead by example and “encourage others to strengthen their commitments to human rights,” but also to address domestic human rights shortcomings.¶ </w:t>
      </w:r>
      <w:r w:rsidRPr="00DA0A24">
        <w:rPr>
          <w:rStyle w:val="StyleBoldUnderline"/>
        </w:rPr>
        <w:t xml:space="preserve">By leading international discourse on human rights, the U.S. will be in a better position both to advance observation of human rights abroad, and to take on new treaty commitments that demonstrate adherence of our own system to the </w:t>
      </w:r>
      <w:r w:rsidRPr="00F67617">
        <w:rPr>
          <w:rStyle w:val="StyleBoldUnderline"/>
        </w:rPr>
        <w:t>vaulting principles we identify with our democracy</w:t>
      </w:r>
      <w:r w:rsidRPr="00F67617">
        <w:t>.¶ While the U.S. is party to more than 12,000 treaties, it has dodged most human rights treaties drafted since World War II through the U.N., and has ratified only a dozen.¶ Upon transmission of four core human rights treaties to the Senate in 1978, President Carter observed: “Our failure to become a party increasingly reflects upon our attainments, and prejudices United States participation in the development of the international law of human rights.”¶ The Senate ratified two of those treaties 15 years later. The others continue to languish in the Senate Foreign Relations Committee, still awaiting ratification after 32 years. It likewise took the Senate almost 40 years to approve a treaty punishing genocide, after signing it in 1948 following the Holocaust.¶ Other human rights treaties U.S. presidents have signed – but the Senate has yet to agree to – include U.N. conventions protecting the rights of women, children, and persons with disabilities.¶ The U.S. is the only nation in the world that hasn’t ratified the Convention on the Rights of the Child, with the exception of war-torn Somalia, which lacks a functioning government and control over much of its territory. ¶ As we watch the contours and nature of power being reshaped in the Middle East and North Africa,</w:t>
      </w:r>
      <w:r w:rsidRPr="00F122D4">
        <w:rPr>
          <w:rStyle w:val="StyleBoldUnderline"/>
        </w:rPr>
        <w:t xml:space="preserve"> the U.S. must have a singular message on human rights – both at home and abroad:</w:t>
      </w:r>
      <w:r w:rsidRPr="00F122D4">
        <w:rPr>
          <w:rStyle w:val="StyleBoldUnderline"/>
          <w:b w:val="0"/>
          <w:sz w:val="12"/>
          <w:u w:val="none"/>
        </w:rPr>
        <w:t>¶</w:t>
      </w:r>
      <w:r w:rsidRPr="00F122D4">
        <w:rPr>
          <w:rStyle w:val="StyleBoldUnderline"/>
          <w:sz w:val="12"/>
        </w:rPr>
        <w:t xml:space="preserve"> </w:t>
      </w:r>
      <w:r w:rsidRPr="00F122D4">
        <w:rPr>
          <w:rStyle w:val="StyleBoldUnderline"/>
        </w:rPr>
        <w:t>Human rights go hand-in-hand with a healthy democracy, and demand a concerted and collective effort to be upheld</w:t>
      </w:r>
      <w:r w:rsidRPr="00F122D4">
        <w:rPr>
          <w:sz w:val="16"/>
        </w:rPr>
        <w:t xml:space="preserve">, </w:t>
      </w:r>
      <w:r w:rsidRPr="00F67617">
        <w:t>especially in times of crisis.¶</w:t>
      </w:r>
      <w:r w:rsidRPr="00F122D4">
        <w:rPr>
          <w:sz w:val="16"/>
        </w:rPr>
        <w:t xml:space="preserve"> </w:t>
      </w:r>
      <w:r w:rsidRPr="00F122D4">
        <w:rPr>
          <w:rStyle w:val="StyleBoldUnderline"/>
        </w:rPr>
        <w:t>Greater U.S. participation in U.N. human rights treaties would ensure that the country has not only a seat at the table, but also an authoritative voice on matters vital to advancing democracy abroad, and our national security.</w:t>
      </w:r>
      <w:r w:rsidRPr="00F122D4">
        <w:rPr>
          <w:rStyle w:val="StyleBoldUnderline"/>
          <w:b w:val="0"/>
          <w:sz w:val="12"/>
          <w:u w:val="none"/>
        </w:rPr>
        <w:t>¶</w:t>
      </w:r>
      <w:r w:rsidRPr="00F122D4">
        <w:rPr>
          <w:sz w:val="16"/>
        </w:rPr>
        <w:t xml:space="preserve"> </w:t>
      </w:r>
      <w:r w:rsidRPr="00F122D4">
        <w:rPr>
          <w:rStyle w:val="StyleBoldUnderline"/>
        </w:rPr>
        <w:t>A welcome consequence would be a more prominent place for the human rights lens in our vision of U.S. democracy – and perhaps a stronger resolve to ameliorate the plights of those least well off in our own society.</w:t>
      </w:r>
    </w:p>
    <w:p w:rsidR="00F67617" w:rsidRDefault="00F67617" w:rsidP="00F67617">
      <w:pPr>
        <w:pStyle w:val="Heading4"/>
      </w:pPr>
      <w:r>
        <w:t>Democracy promotion prevents war.</w:t>
      </w:r>
    </w:p>
    <w:p w:rsidR="00F67617" w:rsidRPr="000448AC" w:rsidRDefault="00F67617" w:rsidP="00F67617">
      <w:pPr>
        <w:rPr>
          <w:rStyle w:val="StyleStyleBold12pt"/>
        </w:rPr>
      </w:pPr>
      <w:proofErr w:type="spellStart"/>
      <w:r w:rsidRPr="000448AC">
        <w:rPr>
          <w:rStyle w:val="StyleStyleBold12pt"/>
        </w:rPr>
        <w:t>Lagon</w:t>
      </w:r>
      <w:proofErr w:type="spellEnd"/>
      <w:r w:rsidRPr="000448AC">
        <w:rPr>
          <w:rStyle w:val="StyleStyleBold12pt"/>
        </w:rPr>
        <w:t>, Adjunct Senior Fellow for Human Rights, 11</w:t>
      </w:r>
    </w:p>
    <w:p w:rsidR="00F67617" w:rsidRDefault="00F67617" w:rsidP="00F67617">
      <w:r>
        <w:lastRenderedPageBreak/>
        <w:t xml:space="preserve">[Mark, February, Council on Foreign Relations, “Promoting Democracy: The Whys and </w:t>
      </w:r>
      <w:proofErr w:type="spellStart"/>
      <w:r>
        <w:t>Hows</w:t>
      </w:r>
      <w:proofErr w:type="spellEnd"/>
      <w:r>
        <w:t xml:space="preserve"> for the United States and the International Community”, </w:t>
      </w:r>
      <w:hyperlink r:id="rId39" w:history="1">
        <w:r w:rsidRPr="00E2675A">
          <w:rPr>
            <w:rStyle w:val="Hyperlink"/>
          </w:rPr>
          <w:t>http://www.cfr.org/democratization/promoting-democracy-whys-hows-united-states-international-community/p24090</w:t>
        </w:r>
      </w:hyperlink>
      <w:r>
        <w:t>, accessed 7-9, CC]</w:t>
      </w:r>
    </w:p>
    <w:p w:rsidR="00F67617" w:rsidRDefault="00F67617" w:rsidP="00F67617"/>
    <w:p w:rsidR="00F67617" w:rsidRDefault="00F67617" w:rsidP="00F67617">
      <w:r w:rsidRPr="00F122D4">
        <w:t xml:space="preserve">Furthering democracy is often dismissed as moralism distinct from U.S. interests or mere lip service to build support for strategic policies. Yet </w:t>
      </w:r>
      <w:r w:rsidRPr="000448AC">
        <w:rPr>
          <w:rStyle w:val="StyleBoldUnderline"/>
        </w:rPr>
        <w:t>there are tangible stakes for the United States and indeed the world in the spread of democracy—namely, greater peace, prosperity, and pluralism</w:t>
      </w:r>
      <w:r w:rsidRPr="00F122D4">
        <w:t>. Controversial means for promoting democracy and frequent mismatches between deeds and words have clouded appreciation of this truth.</w:t>
      </w:r>
      <w:r w:rsidRPr="000448AC">
        <w:rPr>
          <w:sz w:val="12"/>
        </w:rPr>
        <w:t xml:space="preserve">¶ </w:t>
      </w:r>
      <w:r w:rsidRPr="00F122D4">
        <w:t xml:space="preserve">Democracies often have conflicting priorities, and democracy promotion is not a panacea. Yet one of the few truly robust findings in international relations is </w:t>
      </w:r>
      <w:r w:rsidRPr="000448AC">
        <w:rPr>
          <w:rStyle w:val="StyleBoldUnderline"/>
        </w:rPr>
        <w:t>that established democracies never go to war with one another. Foreign policy “realists” advocate working with other governments on the basis of interests, irrespective of character, and suggest that this approach best preserves stability in the world</w:t>
      </w:r>
      <w:r w:rsidRPr="00F122D4">
        <w:t>. However, durable stability flows from a domestic politics built on consensus and peaceful competition, which more often than not promotes similar international conduct for governments.</w:t>
      </w:r>
      <w:r w:rsidRPr="000448AC">
        <w:rPr>
          <w:sz w:val="12"/>
        </w:rPr>
        <w:t xml:space="preserve">¶ </w:t>
      </w:r>
      <w:proofErr w:type="gramStart"/>
      <w:r w:rsidRPr="00F122D4">
        <w:t>There</w:t>
      </w:r>
      <w:proofErr w:type="gramEnd"/>
      <w:r w:rsidRPr="00F122D4">
        <w:t xml:space="preserve"> has long been controversy about whether democracy enhances economic development. The dramatic growth of China certainly challenges this notion. </w:t>
      </w:r>
      <w:proofErr w:type="gramStart"/>
      <w:r w:rsidRPr="000448AC">
        <w:rPr>
          <w:rStyle w:val="StyleBoldUnderline"/>
        </w:rPr>
        <w:t>Still, history will likely show that democracy yields the most prosperity.</w:t>
      </w:r>
      <w:proofErr w:type="gramEnd"/>
      <w:r w:rsidRPr="000448AC">
        <w:rPr>
          <w:rStyle w:val="StyleBoldUnderline"/>
        </w:rPr>
        <w:t xml:space="preserve"> Notwithstanding the global financial turbulence of the past three years, democracy’s elements facilitate long-term economic growt</w:t>
      </w:r>
      <w:r w:rsidRPr="00F122D4">
        <w:t xml:space="preserve">h. These elements include above all freedom of expression and learning to promote innovation, and rule of law to foster predictability for investors and stop corruption from stunting growth. It is for that reason that the UN Development </w:t>
      </w:r>
      <w:proofErr w:type="spellStart"/>
      <w:r w:rsidRPr="00F122D4">
        <w:t>Programme</w:t>
      </w:r>
      <w:proofErr w:type="spellEnd"/>
      <w:r w:rsidRPr="00F122D4">
        <w:t xml:space="preserve"> (UNDP) and the 2002 UN Financing for Development Conference in Monterey, Mexico, embraced good governance as the enabler of development. </w:t>
      </w:r>
      <w:r w:rsidRPr="000448AC">
        <w:rPr>
          <w:rStyle w:val="StyleBoldUnderline"/>
        </w:rPr>
        <w:t>These elements have unleashed new emerging powers such as India and Brazil and raised the quality of life for impoverished peoples. Those who argue that economic development will eventually yield political freedoms may be reversing the order of influences</w:t>
      </w:r>
      <w:r w:rsidRPr="00F122D4">
        <w:t>—or at least discounting the reciprocal relationship between political and economic liberalization.</w:t>
      </w:r>
      <w:r w:rsidRPr="000448AC">
        <w:rPr>
          <w:sz w:val="12"/>
        </w:rPr>
        <w:t xml:space="preserve">¶ </w:t>
      </w:r>
      <w:r w:rsidRPr="00F122D4">
        <w:t xml:space="preserve">Finally, </w:t>
      </w:r>
      <w:r w:rsidRPr="000448AC">
        <w:rPr>
          <w:rStyle w:val="StyleBoldUnderline"/>
        </w:rPr>
        <w:t>democracy affords all groups equal access to justice—and equal opportunity to shine as assets in a country’s economy. Democracy’s support for pluralism prevents human assets—including religious and ethnic minorities, women, and migrants—from being squandered</w:t>
      </w:r>
      <w:r w:rsidRPr="00F122D4">
        <w:t>. Indeed, a shortage of economic opportunities and outlets for grievances has contributed significantly to the ongoing upheaval in the Middle East. Pluralism is also precisely what is needed to stop violent extremism from wreaking havoc on the world.</w:t>
      </w:r>
    </w:p>
    <w:p w:rsidR="00DD161A" w:rsidRDefault="00DD161A" w:rsidP="00DD161A">
      <w:pPr>
        <w:pStyle w:val="Heading3"/>
      </w:pPr>
      <w:r>
        <w:lastRenderedPageBreak/>
        <w:t>Human Rights Promotion Reduces Conflict/War</w:t>
      </w:r>
    </w:p>
    <w:p w:rsidR="00DD161A" w:rsidRPr="003D7137" w:rsidRDefault="00DD161A" w:rsidP="00DD161A">
      <w:pPr>
        <w:pStyle w:val="Heading4"/>
      </w:pPr>
      <w:r>
        <w:t>National security and human rights are inextricably linked- protection of human rights would enhance global and national security</w:t>
      </w:r>
    </w:p>
    <w:p w:rsidR="00DD161A" w:rsidRPr="003D7137" w:rsidRDefault="00DD161A" w:rsidP="00DD161A">
      <w:r w:rsidRPr="003D7137">
        <w:rPr>
          <w:rStyle w:val="StyleStyleBold12pt"/>
        </w:rPr>
        <w:t>Burke-White, Deputy Dean and Prof. of Law at University of Pennsylvania,</w:t>
      </w:r>
      <w:r>
        <w:t xml:space="preserve"> </w:t>
      </w:r>
      <w:r w:rsidRPr="00706E21">
        <w:rPr>
          <w:rStyle w:val="StyleStyleBold12pt"/>
        </w:rPr>
        <w:t xml:space="preserve">2004 </w:t>
      </w:r>
      <w:r>
        <w:t>[</w:t>
      </w:r>
      <w:r w:rsidRPr="003D7137">
        <w:t>William W, expert on international law and global governance, served in the Obama Administration from 2009-2011, 2004</w:t>
      </w:r>
      <w:r>
        <w:t>, “</w:t>
      </w:r>
      <w:r w:rsidRPr="003D7137">
        <w:t>Human Rights and National Security: The Strategic</w:t>
      </w:r>
      <w:r>
        <w:t xml:space="preserve"> </w:t>
      </w:r>
      <w:r w:rsidRPr="003D7137">
        <w:t>Correlation</w:t>
      </w:r>
      <w:r>
        <w:t xml:space="preserve">” </w:t>
      </w:r>
      <w:r w:rsidRPr="001B7F07">
        <w:t xml:space="preserve">Harvard Human Rights Journal. </w:t>
      </w:r>
      <w:proofErr w:type="gramStart"/>
      <w:r w:rsidRPr="001B7F07">
        <w:t>Vol. 17.</w:t>
      </w:r>
      <w:proofErr w:type="gramEnd"/>
      <w:r w:rsidRPr="001B7F07">
        <w:t xml:space="preserve"> </w:t>
      </w:r>
      <w:hyperlink r:id="rId40" w:history="1">
        <w:r w:rsidRPr="00225669">
          <w:rPr>
            <w:rStyle w:val="Hyperlink"/>
          </w:rPr>
          <w:t>https://www.law.upenn.edu/cf/faculty/wburkewh/workingpapers/17HarvHumRtsJ249(2004).pdf</w:t>
        </w:r>
      </w:hyperlink>
      <w:r>
        <w:t>, Accessed 7/9/13- JM]</w:t>
      </w:r>
    </w:p>
    <w:p w:rsidR="00DD161A" w:rsidRDefault="00DD161A" w:rsidP="00DD161A"/>
    <w:p w:rsidR="00DD161A" w:rsidRDefault="00DD161A" w:rsidP="00DD161A">
      <w:r w:rsidRPr="003D7137">
        <w:rPr>
          <w:rStyle w:val="StyleBoldUnderline"/>
        </w:rPr>
        <w:t>For</w:t>
      </w:r>
      <w:r w:rsidRPr="003D7137">
        <w:t xml:space="preserve"> most of the past </w:t>
      </w:r>
      <w:r w:rsidRPr="003D7137">
        <w:rPr>
          <w:rStyle w:val="StyleBoldUnderline"/>
        </w:rPr>
        <w:t>fifty years, U.S. foreign policymakers have largely viewed the promotion of human rights and the protection of national security as in inherent tension</w:t>
      </w:r>
      <w:r w:rsidRPr="003D7137">
        <w:t xml:space="preserve">. Almost without exception, </w:t>
      </w:r>
      <w:r w:rsidRPr="003D7137">
        <w:rPr>
          <w:rStyle w:val="StyleBoldUnderline"/>
        </w:rPr>
        <w:t>each administration has treated the two goals as mutually exclusive</w:t>
      </w:r>
      <w:r w:rsidRPr="003D7137">
        <w:t>: promote human rights at</w:t>
      </w:r>
      <w:r>
        <w:t xml:space="preserve"> </w:t>
      </w:r>
      <w:r w:rsidRPr="003D7137">
        <w:t>the expense of national security or protect national security while overlooking</w:t>
      </w:r>
      <w:r>
        <w:t xml:space="preserve"> </w:t>
      </w:r>
      <w:r w:rsidRPr="003D7137">
        <w:t xml:space="preserve">international human rights. </w:t>
      </w:r>
      <w:r w:rsidRPr="003D7137">
        <w:rPr>
          <w:rStyle w:val="StyleBoldUnderline"/>
        </w:rPr>
        <w:t>While U.S. policymakers have been motivated at times by human rights concerns, such concerns have generally been subordinate to national security.</w:t>
      </w:r>
      <w:r w:rsidRPr="003D7137">
        <w:t xml:space="preserve"> For example, President Bush’s 2002 U.S.</w:t>
      </w:r>
      <w:r>
        <w:t xml:space="preserve"> </w:t>
      </w:r>
      <w:r w:rsidRPr="003D7137">
        <w:t>National Security Strategy speaks of a “commitment to protecting basic human</w:t>
      </w:r>
      <w:r>
        <w:t xml:space="preserve"> </w:t>
      </w:r>
      <w:r w:rsidRPr="003D7137">
        <w:t>rights.” In the same document, President Bush makes it clear that “defending</w:t>
      </w:r>
      <w:r>
        <w:t xml:space="preserve"> </w:t>
      </w:r>
      <w:r w:rsidRPr="003D7137">
        <w:t xml:space="preserve">our Nation against its enemies is the </w:t>
      </w:r>
      <w:r>
        <w:t>fi</w:t>
      </w:r>
      <w:r w:rsidRPr="003D7137">
        <w:t>rst and fundamental commitment</w:t>
      </w:r>
      <w:r>
        <w:t xml:space="preserve"> </w:t>
      </w:r>
      <w:r w:rsidRPr="003D7137">
        <w:t>of the Federal Government.”</w:t>
      </w:r>
      <w:r w:rsidRPr="003D7137">
        <w:rPr>
          <w:vertAlign w:val="superscript"/>
        </w:rPr>
        <w:t>1</w:t>
      </w:r>
      <w:r w:rsidRPr="003D7137">
        <w:t xml:space="preserve"> </w:t>
      </w:r>
      <w:r w:rsidRPr="003D7137">
        <w:rPr>
          <w:rStyle w:val="StyleBoldUnderline"/>
        </w:rPr>
        <w:t xml:space="preserve">This subordination of human rights to national security is both unnecessary and strategically questionable. A more effective U.S. foreign policy would view human rights and national security as correlated and complementary goals. Better protection of human rights around the world would make the United States safer and more secure. </w:t>
      </w:r>
      <w:r w:rsidRPr="003D7137">
        <w:t>The</w:t>
      </w:r>
      <w:r>
        <w:t xml:space="preserve"> </w:t>
      </w:r>
      <w:r w:rsidRPr="003D7137">
        <w:t>United States needs to restructure its foreign policy accordingly.</w:t>
      </w:r>
      <w:r>
        <w:t xml:space="preserve"> </w:t>
      </w:r>
      <w:r w:rsidRPr="003D7137">
        <w:t>This Article presents a strategic—as opposed to ideological or normative—</w:t>
      </w:r>
      <w:r>
        <w:t xml:space="preserve"> </w:t>
      </w:r>
      <w:r w:rsidRPr="003D7137">
        <w:t xml:space="preserve">argument that </w:t>
      </w:r>
      <w:r w:rsidRPr="003D7137">
        <w:rPr>
          <w:rStyle w:val="StyleBoldUnderline"/>
        </w:rPr>
        <w:t>the promotion of human rights should be given a more prominent place in U.S. foreign policy.</w:t>
      </w:r>
      <w:r w:rsidRPr="003D7137">
        <w:t xml:space="preserve"> It does so by suggesting a correlation</w:t>
      </w:r>
      <w:r>
        <w:t xml:space="preserve"> </w:t>
      </w:r>
      <w:r w:rsidRPr="003D7137">
        <w:t>between the domestic human rights practices of states and their propensity</w:t>
      </w:r>
      <w:r>
        <w:t xml:space="preserve"> </w:t>
      </w:r>
      <w:r w:rsidRPr="003D7137">
        <w:t>to engage in aggressive international conduct. Among the chief threats to</w:t>
      </w:r>
      <w:r>
        <w:t xml:space="preserve"> </w:t>
      </w:r>
      <w:r w:rsidRPr="003D7137">
        <w:t>U.S. national security are acts of aggression by other states. Aggressive acts</w:t>
      </w:r>
      <w:r>
        <w:t xml:space="preserve"> </w:t>
      </w:r>
      <w:r w:rsidRPr="003D7137">
        <w:t>of war may directly endanger the United States, as did the Japanese bombing</w:t>
      </w:r>
      <w:r>
        <w:t xml:space="preserve"> </w:t>
      </w:r>
      <w:r w:rsidRPr="003D7137">
        <w:t>of Pearl Harbor in 1941, or they may require U.S. military action overseas,</w:t>
      </w:r>
      <w:r>
        <w:t xml:space="preserve"> as in Kuwait fi</w:t>
      </w:r>
      <w:r w:rsidRPr="003D7137">
        <w:t>fty years later. Evidence from the post–Cold War period</w:t>
      </w:r>
      <w:r>
        <w:t xml:space="preserve"> </w:t>
      </w:r>
      <w:r w:rsidRPr="003D7137">
        <w:t xml:space="preserve">indicates that </w:t>
      </w:r>
      <w:r w:rsidRPr="0076592A">
        <w:rPr>
          <w:rStyle w:val="StyleBoldUnderline"/>
        </w:rPr>
        <w:t>states that systematically abuse their own citizens’ human rights are also those most likely to engage in aggression.</w:t>
      </w:r>
      <w:r w:rsidRPr="003D7137">
        <w:t xml:space="preserve"> To the degree that</w:t>
      </w:r>
      <w:r>
        <w:t xml:space="preserve"> </w:t>
      </w:r>
      <w:r w:rsidRPr="003D7137">
        <w:t>improvements in various states’ human rights records decrease the likelihood</w:t>
      </w:r>
      <w:r>
        <w:t xml:space="preserve"> </w:t>
      </w:r>
      <w:r w:rsidRPr="003D7137">
        <w:t xml:space="preserve">of aggressive war, </w:t>
      </w:r>
      <w:r w:rsidRPr="003D7137">
        <w:rPr>
          <w:rStyle w:val="StyleBoldUnderline"/>
        </w:rPr>
        <w:t>a foreign policy informed by human rights can significantly enhance U.S. and global security.</w:t>
      </w:r>
      <w:r>
        <w:t xml:space="preserve"> </w:t>
      </w:r>
    </w:p>
    <w:p w:rsidR="00DD161A" w:rsidRDefault="00DD161A" w:rsidP="00DD161A"/>
    <w:p w:rsidR="00DD161A" w:rsidRDefault="00DD161A" w:rsidP="00DD161A">
      <w:pPr>
        <w:pStyle w:val="Heading4"/>
      </w:pPr>
      <w:r>
        <w:t>International aggression is initiated by states with poor human rights for its citizens- empirically proven</w:t>
      </w:r>
    </w:p>
    <w:p w:rsidR="00DD161A" w:rsidRPr="003D7137" w:rsidRDefault="00DD161A" w:rsidP="00DD161A">
      <w:r w:rsidRPr="003D7137">
        <w:rPr>
          <w:rStyle w:val="StyleStyleBold12pt"/>
        </w:rPr>
        <w:t>Burke-White, Deputy Dean and Prof. of Law at University of Pennsylvania,</w:t>
      </w:r>
      <w:r w:rsidRPr="00706E21">
        <w:rPr>
          <w:rStyle w:val="StyleStyleBold12pt"/>
        </w:rPr>
        <w:t xml:space="preserve"> 2004</w:t>
      </w:r>
      <w:r>
        <w:t xml:space="preserve"> [</w:t>
      </w:r>
      <w:r w:rsidRPr="003D7137">
        <w:t>William W, expert on international law and global governance, served in the Obama Administration from 2009-2011, 2004</w:t>
      </w:r>
      <w:r>
        <w:t>, “</w:t>
      </w:r>
      <w:r w:rsidRPr="003D7137">
        <w:t>Human Rights and National Security: The Strategic</w:t>
      </w:r>
      <w:r>
        <w:t xml:space="preserve"> </w:t>
      </w:r>
      <w:r w:rsidRPr="003D7137">
        <w:t>Correlation</w:t>
      </w:r>
      <w:r>
        <w:t xml:space="preserve">” </w:t>
      </w:r>
      <w:r w:rsidRPr="001B7F07">
        <w:t xml:space="preserve">Harvard Human Rights Journal. </w:t>
      </w:r>
      <w:proofErr w:type="gramStart"/>
      <w:r w:rsidRPr="001B7F07">
        <w:t>Vol. 17.</w:t>
      </w:r>
      <w:proofErr w:type="gramEnd"/>
      <w:r w:rsidRPr="001B7F07">
        <w:t xml:space="preserve"> </w:t>
      </w:r>
      <w:hyperlink r:id="rId41" w:history="1">
        <w:r w:rsidRPr="00225669">
          <w:rPr>
            <w:rStyle w:val="Hyperlink"/>
          </w:rPr>
          <w:t>https://www.law.upenn.edu/cf/faculty/wburkewh/workingpapers/17HarvHumRtsJ249(2004).pdf</w:t>
        </w:r>
      </w:hyperlink>
      <w:r>
        <w:t>, Accessed 7/9/13- JM]</w:t>
      </w:r>
    </w:p>
    <w:p w:rsidR="00DD161A" w:rsidRDefault="00DD161A" w:rsidP="00DD161A"/>
    <w:p w:rsidR="00DD161A" w:rsidRPr="00FD550D" w:rsidRDefault="00DD161A" w:rsidP="00DD161A">
      <w:r w:rsidRPr="0036670A">
        <w:lastRenderedPageBreak/>
        <w:t xml:space="preserve">Soon after the September 11, 2001 terrorist attacks, Michael </w:t>
      </w:r>
      <w:proofErr w:type="spellStart"/>
      <w:r w:rsidRPr="0036670A">
        <w:t>Ignatieff</w:t>
      </w:r>
      <w:proofErr w:type="spellEnd"/>
      <w:r>
        <w:t xml:space="preserve"> </w:t>
      </w:r>
      <w:r w:rsidRPr="0036670A">
        <w:t>asked: “</w:t>
      </w:r>
      <w:r w:rsidRPr="00D53AF1">
        <w:rPr>
          <w:rStyle w:val="StyleBoldUnderline"/>
        </w:rPr>
        <w:t>Is the Human Rights Era Ending</w:t>
      </w:r>
      <w:r w:rsidRPr="0036670A">
        <w:t xml:space="preserve">?” He </w:t>
      </w:r>
      <w:r w:rsidRPr="00D53AF1">
        <w:rPr>
          <w:rStyle w:val="StyleBoldUnderline"/>
        </w:rPr>
        <w:t>asserted that for the movement to remain relevant it has “to challenge directly the claim that national security trumps human rights.</w:t>
      </w:r>
      <w:r w:rsidRPr="0036670A">
        <w:t xml:space="preserve">”147 </w:t>
      </w:r>
      <w:r w:rsidRPr="00D53AF1">
        <w:rPr>
          <w:rStyle w:val="StyleBoldUnderline"/>
        </w:rPr>
        <w:t xml:space="preserve">This article </w:t>
      </w:r>
      <w:r w:rsidRPr="0036670A">
        <w:t>strives to do just that. It has</w:t>
      </w:r>
      <w:r>
        <w:t xml:space="preserve"> </w:t>
      </w:r>
      <w:r w:rsidRPr="00D53AF1">
        <w:rPr>
          <w:rStyle w:val="StyleBoldUnderline"/>
        </w:rPr>
        <w:t>suggested a correlation between a state’s domestic human rights record and its propensity to engage in international aggression.</w:t>
      </w:r>
      <w:r w:rsidRPr="0036670A">
        <w:t xml:space="preserve"> </w:t>
      </w:r>
      <w:r w:rsidRPr="00D53AF1">
        <w:rPr>
          <w:rStyle w:val="StyleBoldUnderline"/>
        </w:rPr>
        <w:t>In the post–Cold War period, every instance of aggression was either initiated by a state that systematically denied the human rights of its own citizens</w:t>
      </w:r>
      <w:r w:rsidRPr="0036670A">
        <w:t xml:space="preserve"> or was undertaken</w:t>
      </w:r>
      <w:r>
        <w:t xml:space="preserve"> </w:t>
      </w:r>
      <w:r w:rsidRPr="0036670A">
        <w:t>by a human rights respecting state at least in part to protect the human</w:t>
      </w:r>
      <w:r>
        <w:t xml:space="preserve"> </w:t>
      </w:r>
      <w:r w:rsidRPr="0036670A">
        <w:t>rights of citizens in the target state. Taken in conjunction with the numerous</w:t>
      </w:r>
      <w:r>
        <w:t xml:space="preserve"> </w:t>
      </w:r>
      <w:r w:rsidRPr="0036670A">
        <w:t xml:space="preserve">statistical studies on the democratic peace phenomenon, these </w:t>
      </w:r>
      <w:r>
        <w:t>fi</w:t>
      </w:r>
      <w:r w:rsidRPr="0036670A">
        <w:t>ndings</w:t>
      </w:r>
      <w:r>
        <w:t xml:space="preserve"> </w:t>
      </w:r>
      <w:r w:rsidRPr="0036670A">
        <w:t>appear likely to be accurate. Both institutional constraints and social beliefs</w:t>
      </w:r>
      <w:r>
        <w:t xml:space="preserve"> </w:t>
      </w:r>
      <w:r w:rsidRPr="0036670A">
        <w:t>may offer causal mechanisms for this human rights peace. Additional studies,</w:t>
      </w:r>
      <w:r>
        <w:t xml:space="preserve"> </w:t>
      </w:r>
      <w:r w:rsidRPr="0036670A">
        <w:t>relying on political science methods of statistical regression analysis, will</w:t>
      </w:r>
      <w:r>
        <w:t xml:space="preserve"> </w:t>
      </w:r>
      <w:r w:rsidRPr="0036670A">
        <w:t>be necessary to isolate other variables and prove the robustness of this correlation.</w:t>
      </w:r>
      <w:r>
        <w:t xml:space="preserve"> </w:t>
      </w:r>
      <w:r w:rsidRPr="0036670A">
        <w:t>The strategic linkage between a state’s domestic human rights record and</w:t>
      </w:r>
      <w:r>
        <w:t xml:space="preserve"> </w:t>
      </w:r>
      <w:r w:rsidRPr="0036670A">
        <w:t>its propensity for international aggression is suf</w:t>
      </w:r>
      <w:r>
        <w:t>fi</w:t>
      </w:r>
      <w:r w:rsidRPr="0036670A">
        <w:t>ciently strong to advance</w:t>
      </w:r>
      <w:r>
        <w:t xml:space="preserve"> </w:t>
      </w:r>
      <w:r w:rsidRPr="0036670A">
        <w:t xml:space="preserve">the claim that </w:t>
      </w:r>
      <w:r w:rsidRPr="00D53AF1">
        <w:rPr>
          <w:rStyle w:val="StyleBoldUnderline"/>
        </w:rPr>
        <w:t>the international promotion of human rights is integral to U.S. national security.</w:t>
      </w:r>
      <w:r w:rsidRPr="0036670A">
        <w:t xml:space="preserve"> By advancing the promotion of human rights around</w:t>
      </w:r>
      <w:r>
        <w:t xml:space="preserve"> </w:t>
      </w:r>
      <w:r w:rsidRPr="0036670A">
        <w:t>the globe, the United States can decrease the likelihood of international aggression</w:t>
      </w:r>
      <w:r>
        <w:t xml:space="preserve"> </w:t>
      </w:r>
      <w:r w:rsidRPr="0036670A">
        <w:t>and thereby enhance national security. In the post–September 11</w:t>
      </w:r>
      <w:r>
        <w:t xml:space="preserve"> </w:t>
      </w:r>
      <w:r w:rsidRPr="0036670A">
        <w:t xml:space="preserve">world, </w:t>
      </w:r>
      <w:r w:rsidRPr="00F44F43">
        <w:rPr>
          <w:rStyle w:val="StyleBoldUnderline"/>
        </w:rPr>
        <w:t>it is</w:t>
      </w:r>
      <w:r w:rsidRPr="0036670A">
        <w:t xml:space="preserve"> all the </w:t>
      </w:r>
      <w:r w:rsidRPr="00F44F43">
        <w:rPr>
          <w:rStyle w:val="StyleBoldUnderline"/>
        </w:rPr>
        <w:t>more important that the United States reject the traditional view that human rights and national security are</w:t>
      </w:r>
      <w:r w:rsidRPr="0036670A">
        <w:t xml:space="preserve"> in competition or</w:t>
      </w:r>
      <w:r>
        <w:t xml:space="preserve"> </w:t>
      </w:r>
      <w:r w:rsidRPr="00F44F43">
        <w:rPr>
          <w:rStyle w:val="StyleBoldUnderline"/>
        </w:rPr>
        <w:t>mutually exclusive and</w:t>
      </w:r>
      <w:r w:rsidRPr="0036670A">
        <w:t xml:space="preserve">, instead, </w:t>
      </w:r>
      <w:r w:rsidRPr="00F44F43">
        <w:rPr>
          <w:rStyle w:val="StyleBoldUnderline"/>
        </w:rPr>
        <w:t>allow human rights to inform foreign policy. The resulting policy will</w:t>
      </w:r>
      <w:r w:rsidRPr="0036670A">
        <w:t xml:space="preserve"> not only reinvigorate the human rights movement,</w:t>
      </w:r>
      <w:r>
        <w:t xml:space="preserve"> </w:t>
      </w:r>
      <w:r w:rsidRPr="0036670A">
        <w:t xml:space="preserve">but will also </w:t>
      </w:r>
      <w:r w:rsidRPr="00F44F43">
        <w:rPr>
          <w:rStyle w:val="StyleBoldUnderline"/>
        </w:rPr>
        <w:t>make the United States more secure.</w:t>
      </w:r>
    </w:p>
    <w:p w:rsidR="00DD161A" w:rsidRDefault="00DD161A" w:rsidP="00DD161A">
      <w:pPr>
        <w:pStyle w:val="Heading4"/>
      </w:pPr>
      <w:r>
        <w:t>Foreign policy based on human rights would prevent abusive States from obtaining WMDs</w:t>
      </w:r>
    </w:p>
    <w:p w:rsidR="00DD161A" w:rsidRPr="003D7137" w:rsidRDefault="00DD161A" w:rsidP="00DD161A">
      <w:r w:rsidRPr="003D7137">
        <w:rPr>
          <w:rStyle w:val="StyleStyleBold12pt"/>
        </w:rPr>
        <w:t>Burke-White, Deputy Dean and Prof. of Law at University of Pennsylvania,</w:t>
      </w:r>
      <w:r w:rsidRPr="00706E21">
        <w:rPr>
          <w:rStyle w:val="StyleStyleBold12pt"/>
        </w:rPr>
        <w:t xml:space="preserve"> 2004</w:t>
      </w:r>
      <w:r>
        <w:t xml:space="preserve"> [</w:t>
      </w:r>
      <w:r w:rsidRPr="003D7137">
        <w:t>William W, expert on international law and global governance, served in the Obama Administration from 2009-2011, 2004</w:t>
      </w:r>
      <w:r>
        <w:t>, “</w:t>
      </w:r>
      <w:r w:rsidRPr="003D7137">
        <w:t>Human Rights and National Security: The Strategic</w:t>
      </w:r>
      <w:r>
        <w:t xml:space="preserve"> </w:t>
      </w:r>
      <w:r w:rsidRPr="003D7137">
        <w:t>Correlation</w:t>
      </w:r>
      <w:r>
        <w:t xml:space="preserve">” </w:t>
      </w:r>
      <w:r w:rsidRPr="001B7F07">
        <w:t xml:space="preserve">Harvard Human Rights Journal. </w:t>
      </w:r>
      <w:proofErr w:type="gramStart"/>
      <w:r w:rsidRPr="001B7F07">
        <w:t>Vol. 17.</w:t>
      </w:r>
      <w:proofErr w:type="gramEnd"/>
      <w:r w:rsidRPr="001B7F07">
        <w:t xml:space="preserve"> </w:t>
      </w:r>
      <w:hyperlink r:id="rId42" w:history="1">
        <w:r w:rsidRPr="00225669">
          <w:rPr>
            <w:rStyle w:val="Hyperlink"/>
          </w:rPr>
          <w:t>https://www.law.upenn.edu/cf/faculty/wburkewh/workingpapers/17HarvHumRtsJ249(2004).pdf</w:t>
        </w:r>
      </w:hyperlink>
      <w:r>
        <w:t>, Accessed 7/9/13- JM]</w:t>
      </w:r>
    </w:p>
    <w:p w:rsidR="00DD161A" w:rsidRDefault="00DD161A" w:rsidP="00DD161A"/>
    <w:p w:rsidR="00DD161A" w:rsidRDefault="00DD161A" w:rsidP="00DD161A">
      <w:r w:rsidRPr="00FD550D">
        <w:t xml:space="preserve">Since 1990, </w:t>
      </w:r>
      <w:r w:rsidRPr="00D53AF1">
        <w:rPr>
          <w:rStyle w:val="StyleBoldUnderline"/>
        </w:rPr>
        <w:t>a state’s domestic human rights policy appears to be a telling indicator of that state’s propensity to engage in international aggression</w:t>
      </w:r>
      <w:r w:rsidRPr="00FD550D">
        <w:t>. A</w:t>
      </w:r>
      <w:r>
        <w:t xml:space="preserve"> </w:t>
      </w:r>
      <w:r w:rsidRPr="00FD550D">
        <w:t>central element of U.S. foreign policy has long been the preservation of</w:t>
      </w:r>
      <w:r>
        <w:t xml:space="preserve"> </w:t>
      </w:r>
      <w:r w:rsidRPr="00FD550D">
        <w:t xml:space="preserve">peace and the prevention of such acts of aggression.2 </w:t>
      </w:r>
      <w:proofErr w:type="gramStart"/>
      <w:r w:rsidRPr="00FD550D">
        <w:t>If</w:t>
      </w:r>
      <w:proofErr w:type="gramEnd"/>
      <w:r w:rsidRPr="00FD550D">
        <w:t xml:space="preserve"> the correlation discussed</w:t>
      </w:r>
      <w:r>
        <w:t xml:space="preserve"> </w:t>
      </w:r>
      <w:r w:rsidRPr="00FD550D">
        <w:t>herein is accurate, it provides U.S. policymakers with a powerful new</w:t>
      </w:r>
      <w:r>
        <w:t xml:space="preserve"> </w:t>
      </w:r>
      <w:r w:rsidRPr="00FD550D">
        <w:t>tool to enhance national security through the promotion of human rights. A</w:t>
      </w:r>
      <w:r>
        <w:t xml:space="preserve"> </w:t>
      </w:r>
      <w:r w:rsidRPr="00FD550D">
        <w:t xml:space="preserve">strategic </w:t>
      </w:r>
      <w:r w:rsidRPr="00D53AF1">
        <w:rPr>
          <w:rStyle w:val="StyleBoldUnderline"/>
        </w:rPr>
        <w:t>linkage between national security and human rights would result in</w:t>
      </w:r>
      <w:r w:rsidRPr="00FD550D">
        <w:t xml:space="preserve"> a number of important policy modifications. First, it changes </w:t>
      </w:r>
      <w:r w:rsidRPr="00D53AF1">
        <w:rPr>
          <w:rStyle w:val="StyleBoldUnderline"/>
        </w:rPr>
        <w:t xml:space="preserve">the prioritization of </w:t>
      </w:r>
      <w:r w:rsidRPr="00D53AF1">
        <w:t>those</w:t>
      </w:r>
      <w:r w:rsidRPr="00D53AF1">
        <w:rPr>
          <w:rStyle w:val="StyleBoldUnderline"/>
        </w:rPr>
        <w:t xml:space="preserve"> countries U.S. policymakers have identified as presenting the greatest concern</w:t>
      </w:r>
      <w:r w:rsidRPr="00FD550D">
        <w:t>. Second, it alters some of the policy prescriptions for such</w:t>
      </w:r>
      <w:r>
        <w:t xml:space="preserve"> </w:t>
      </w:r>
      <w:r w:rsidRPr="00FD550D">
        <w:t>states. Third, it offers states a means of signaling benign international intent</w:t>
      </w:r>
      <w:r>
        <w:t xml:space="preserve"> </w:t>
      </w:r>
      <w:r w:rsidRPr="00FD550D">
        <w:t>through the improvement of their domestic human rights records. Fourth, it</w:t>
      </w:r>
      <w:r>
        <w:t xml:space="preserve"> </w:t>
      </w:r>
      <w:r w:rsidRPr="00FD550D">
        <w:t xml:space="preserve">provides </w:t>
      </w:r>
      <w:r w:rsidRPr="00D53AF1">
        <w:rPr>
          <w:rStyle w:val="StyleBoldUnderline"/>
        </w:rPr>
        <w:t>a way for a current government to prevent future governments from aggressive international behavior</w:t>
      </w:r>
      <w:r w:rsidRPr="00FD550D">
        <w:t xml:space="preserve"> through the institutionalization of human</w:t>
      </w:r>
      <w:r>
        <w:t xml:space="preserve"> </w:t>
      </w:r>
      <w:r w:rsidRPr="00FD550D">
        <w:t xml:space="preserve">rights protections. Fifth, </w:t>
      </w:r>
      <w:r w:rsidRPr="00D53AF1">
        <w:rPr>
          <w:rStyle w:val="StyleBoldUnderline"/>
        </w:rPr>
        <w:t>it addresses the particular threat of human rights abusing states obtaining</w:t>
      </w:r>
      <w:r w:rsidRPr="00FD550D">
        <w:t xml:space="preserve"> weapons of mass destruction (</w:t>
      </w:r>
      <w:r w:rsidRPr="00D53AF1">
        <w:rPr>
          <w:rStyle w:val="StyleBoldUnderline"/>
        </w:rPr>
        <w:t>WMD</w:t>
      </w:r>
      <w:r w:rsidRPr="00FD550D">
        <w:t>). Finally, it</w:t>
      </w:r>
      <w:r>
        <w:t xml:space="preserve"> </w:t>
      </w:r>
      <w:r w:rsidRPr="00FD550D">
        <w:t>offers a mechanism for U.S.-U.N. cooperation on human rights issues.</w:t>
      </w:r>
      <w:r>
        <w:t xml:space="preserve"> </w:t>
      </w:r>
      <w:r w:rsidRPr="00FD550D">
        <w:t xml:space="preserve">In some cases </w:t>
      </w:r>
      <w:r w:rsidRPr="00D53AF1">
        <w:rPr>
          <w:rStyle w:val="StyleBoldUnderline"/>
        </w:rPr>
        <w:t>this linkage yields only minor changes in actual policy</w:t>
      </w:r>
      <w:r w:rsidRPr="00FD550D">
        <w:t>—for</w:t>
      </w:r>
      <w:r>
        <w:t xml:space="preserve"> </w:t>
      </w:r>
      <w:r w:rsidRPr="00FD550D">
        <w:t>example, greater scrutiny of particular states with troubling human rights</w:t>
      </w:r>
      <w:r>
        <w:t xml:space="preserve"> </w:t>
      </w:r>
      <w:r w:rsidRPr="00FD550D">
        <w:t>records or an increased emphasis on human rights in our bilateral dialogues</w:t>
      </w:r>
      <w:r>
        <w:t xml:space="preserve"> </w:t>
      </w:r>
      <w:r w:rsidRPr="00FD550D">
        <w:t xml:space="preserve">with some states. However, </w:t>
      </w:r>
      <w:r w:rsidRPr="00D53AF1">
        <w:rPr>
          <w:rStyle w:val="StyleBoldUnderline"/>
        </w:rPr>
        <w:t>where human rights have</w:t>
      </w:r>
      <w:r w:rsidRPr="00FD550D">
        <w:t xml:space="preserve"> largely </w:t>
      </w:r>
      <w:r w:rsidRPr="00D53AF1">
        <w:rPr>
          <w:rStyle w:val="StyleBoldUnderline"/>
        </w:rPr>
        <w:t>been marginalized by national security concerns</w:t>
      </w:r>
      <w:r w:rsidRPr="00FD550D">
        <w:t>, such as in U.S.-China or U.S.-Russia</w:t>
      </w:r>
      <w:r>
        <w:t xml:space="preserve"> </w:t>
      </w:r>
      <w:r w:rsidRPr="00FD550D">
        <w:t xml:space="preserve">relations, </w:t>
      </w:r>
      <w:r w:rsidRPr="00D53AF1">
        <w:rPr>
          <w:rStyle w:val="StyleBoldUnderline"/>
        </w:rPr>
        <w:t>the</w:t>
      </w:r>
      <w:r w:rsidRPr="00FD550D">
        <w:t xml:space="preserve"> strategic </w:t>
      </w:r>
      <w:r w:rsidRPr="00D53AF1">
        <w:rPr>
          <w:rStyle w:val="StyleBoldUnderline"/>
        </w:rPr>
        <w:t>linkage could be reason to focus on</w:t>
      </w:r>
      <w:r w:rsidRPr="00FD550D">
        <w:t>—rather than</w:t>
      </w:r>
      <w:r>
        <w:t xml:space="preserve"> </w:t>
      </w:r>
      <w:r w:rsidRPr="00FD550D">
        <w:t>overlook—</w:t>
      </w:r>
      <w:r w:rsidRPr="00D53AF1">
        <w:rPr>
          <w:rStyle w:val="StyleBoldUnderline"/>
        </w:rPr>
        <w:t>human rights abuses</w:t>
      </w:r>
      <w:r w:rsidRPr="00FD550D">
        <w:t xml:space="preserve"> in Chechnya, Tibet, and elsewhere.</w:t>
      </w:r>
      <w:r>
        <w:t xml:space="preserve"> </w:t>
      </w:r>
    </w:p>
    <w:p w:rsidR="00214470" w:rsidRDefault="00214470" w:rsidP="00214470">
      <w:pPr>
        <w:pStyle w:val="Heading3"/>
      </w:pPr>
      <w:r>
        <w:lastRenderedPageBreak/>
        <w:t>Extinction</w:t>
      </w:r>
    </w:p>
    <w:p w:rsidR="00214470" w:rsidRPr="008A57BA" w:rsidRDefault="00214470" w:rsidP="00214470">
      <w:pPr>
        <w:pStyle w:val="tag"/>
      </w:pPr>
      <w:r>
        <w:t>E</w:t>
      </w:r>
      <w:r w:rsidRPr="008A57BA">
        <w:t>xtinction</w:t>
      </w:r>
    </w:p>
    <w:p w:rsidR="00214470" w:rsidRPr="005A7B03" w:rsidRDefault="00214470" w:rsidP="00214470"/>
    <w:p w:rsidR="00214470" w:rsidRDefault="00214470" w:rsidP="00214470">
      <w:proofErr w:type="spellStart"/>
      <w:r w:rsidRPr="0033199B">
        <w:rPr>
          <w:rStyle w:val="cite"/>
        </w:rPr>
        <w:t>Copelon</w:t>
      </w:r>
      <w:proofErr w:type="spellEnd"/>
      <w:r>
        <w:rPr>
          <w:rStyle w:val="cite"/>
        </w:rPr>
        <w:t>, Law Professor CUNY,</w:t>
      </w:r>
      <w:r w:rsidRPr="0033199B">
        <w:rPr>
          <w:rStyle w:val="cite"/>
        </w:rPr>
        <w:t xml:space="preserve"> 98</w:t>
      </w:r>
      <w:r w:rsidRPr="0033199B">
        <w:t xml:space="preserve"> </w:t>
      </w:r>
    </w:p>
    <w:p w:rsidR="00214470" w:rsidRPr="00214470" w:rsidRDefault="00214470" w:rsidP="00214470">
      <w:r w:rsidRPr="00214470">
        <w:t>(Rhonda, Professor of Law and Director of the International Women's Human Rights Law Clinic at the City University of New York School of Law, New York City Law Review, /99, 3 N.Y. City L. Rev. 59)</w:t>
      </w:r>
    </w:p>
    <w:p w:rsidR="00214470" w:rsidRDefault="00214470" w:rsidP="00214470">
      <w:pPr>
        <w:rPr>
          <w:rStyle w:val="underline"/>
        </w:rPr>
      </w:pPr>
    </w:p>
    <w:p w:rsidR="00214470" w:rsidRDefault="00214470" w:rsidP="00214470">
      <w:pPr>
        <w:rPr>
          <w:rStyle w:val="underline"/>
        </w:rPr>
      </w:pPr>
      <w:r w:rsidRPr="00214470">
        <w:rPr>
          <w:rStyle w:val="underline"/>
        </w:rPr>
        <w:t>The indivisible human rights framework survived the Cold War</w:t>
      </w:r>
      <w:r w:rsidRPr="00214470">
        <w:t xml:space="preserve"> despite U.S. machinations to truncate it in the international arena. The framework is there to shatter the myth of the superiority of the </w:t>
      </w:r>
      <w:smartTag w:uri="urn:schemas-microsoft-com:office:smarttags" w:element="place">
        <w:smartTag w:uri="urn:schemas-microsoft-com:office:smarttags" w:element="country-region">
          <w:r w:rsidRPr="00214470">
            <w:t>U.S.</w:t>
          </w:r>
        </w:smartTag>
      </w:smartTag>
      <w:r w:rsidRPr="00214470">
        <w:t xml:space="preserve"> version of rights, to rebuild popular expectations, and to help develop a culture and jurisprudence of indivisible human rights. Indeed, in the face of systemic inequality and crushing poverty, violence by official and private actors, globalization of the market economy, and military and environmental depredation, the human rights framework is gaining new force and new dimensions. </w:t>
      </w:r>
      <w:r w:rsidRPr="00214470">
        <w:rPr>
          <w:rStyle w:val="underline"/>
        </w:rPr>
        <w:t>It is being broadened</w:t>
      </w:r>
      <w:r w:rsidRPr="00214470">
        <w:t xml:space="preserve"> today </w:t>
      </w:r>
      <w:r w:rsidRPr="00214470">
        <w:rPr>
          <w:rStyle w:val="underline"/>
        </w:rPr>
        <w:t>by the movements of people</w:t>
      </w:r>
      <w:r w:rsidRPr="00214470">
        <w:t xml:space="preserve"> in different parts of the world, particularly in the Southern Hemisphere and significantly of women, </w:t>
      </w:r>
      <w:r w:rsidRPr="00214470">
        <w:rPr>
          <w:rStyle w:val="underline"/>
        </w:rPr>
        <w:t>who understand the protection of human rights as a matter of individual and collective human survival and betterment.</w:t>
      </w:r>
      <w:r w:rsidRPr="00214470">
        <w:t xml:space="preserve"> Also emerging is a notion of third-generation rights, encompassing collective rights that cannot be solved on a state-by-state basis and that call for new mechanisms of accountability, particularly affecting Northern countries. </w:t>
      </w:r>
      <w:r w:rsidRPr="00214470">
        <w:rPr>
          <w:rStyle w:val="underline"/>
        </w:rPr>
        <w:t xml:space="preserve">The emerging rights include human-centered sustainable development, environmental protection, peace, and security. Given the poverty and inequality in the </w:t>
      </w:r>
      <w:smartTag w:uri="urn:schemas-microsoft-com:office:smarttags" w:element="place">
        <w:smartTag w:uri="urn:schemas-microsoft-com:office:smarttags" w:element="country-region">
          <w:r w:rsidRPr="00214470">
            <w:rPr>
              <w:rStyle w:val="underline"/>
            </w:rPr>
            <w:t>United States</w:t>
          </w:r>
        </w:smartTag>
      </w:smartTag>
      <w:r w:rsidRPr="00214470">
        <w:rPr>
          <w:rStyle w:val="underline"/>
        </w:rPr>
        <w:t xml:space="preserve"> as well as our role in the world, it is imperative that we bring the human rights framework to bear on both domestic and foreign policy.</w:t>
      </w:r>
    </w:p>
    <w:p w:rsidR="00214470" w:rsidRPr="00214470" w:rsidRDefault="00214470" w:rsidP="00214470"/>
    <w:p w:rsidR="00CA5CA6" w:rsidRDefault="00CA5CA6" w:rsidP="00CA5CA6">
      <w:pPr>
        <w:pStyle w:val="Heading1"/>
      </w:pPr>
      <w:r>
        <w:lastRenderedPageBreak/>
        <w:t>Appeasement NB</w:t>
      </w:r>
    </w:p>
    <w:p w:rsidR="00CA5CA6" w:rsidRDefault="00CA5CA6" w:rsidP="00CA5CA6">
      <w:pPr>
        <w:pStyle w:val="Heading3"/>
      </w:pPr>
      <w:r>
        <w:lastRenderedPageBreak/>
        <w:t>Uniqueness- Obama Tough on Rogue States</w:t>
      </w:r>
    </w:p>
    <w:p w:rsidR="00CA5CA6" w:rsidRPr="002307A1" w:rsidRDefault="00CA5CA6" w:rsidP="00CA5CA6">
      <w:pPr>
        <w:pStyle w:val="Heading4"/>
      </w:pPr>
      <w:r>
        <w:t>Obama’s taking a hard line approach to foreign policy now</w:t>
      </w:r>
    </w:p>
    <w:p w:rsidR="00CA5CA6" w:rsidRPr="002307A1" w:rsidRDefault="00CA5CA6" w:rsidP="00CA5CA6">
      <w:pPr>
        <w:rPr>
          <w:rStyle w:val="StyleStyleBold12pt"/>
        </w:rPr>
      </w:pPr>
      <w:r w:rsidRPr="002307A1">
        <w:rPr>
          <w:rStyle w:val="StyleStyleBold12pt"/>
        </w:rPr>
        <w:t>Carpenter, senior fellow at the Cato institute, 11</w:t>
      </w:r>
    </w:p>
    <w:p w:rsidR="00CA5CA6" w:rsidRDefault="00CA5CA6" w:rsidP="00CA5CA6">
      <w:r>
        <w:t>[Ted Galen, December 28</w:t>
      </w:r>
      <w:r w:rsidRPr="002307A1">
        <w:rPr>
          <w:vertAlign w:val="superscript"/>
        </w:rPr>
        <w:t>th</w:t>
      </w:r>
      <w:r>
        <w:t xml:space="preserve">, Cato Institute, “The GOP’s Allegations of Appeasement </w:t>
      </w:r>
      <w:proofErr w:type="gramStart"/>
      <w:r>
        <w:t>Against</w:t>
      </w:r>
      <w:proofErr w:type="gramEnd"/>
      <w:r>
        <w:t xml:space="preserve"> Obama”, </w:t>
      </w:r>
      <w:hyperlink r:id="rId43" w:history="1">
        <w:r w:rsidRPr="00AE6442">
          <w:rPr>
            <w:rStyle w:val="Hyperlink"/>
          </w:rPr>
          <w:t>http://www.cato.org/publications/commentary/gops-allegations-appeasement-against-obama</w:t>
        </w:r>
      </w:hyperlink>
      <w:r>
        <w:t>, accessed 7/9/13, VJ]</w:t>
      </w:r>
    </w:p>
    <w:p w:rsidR="00CA5CA6" w:rsidRPr="002307A1" w:rsidRDefault="00CA5CA6" w:rsidP="00CA5CA6"/>
    <w:p w:rsidR="00CA5CA6" w:rsidRPr="00BE1466" w:rsidRDefault="00CA5CA6" w:rsidP="00CA5CA6">
      <w:r w:rsidRPr="00F51CF8">
        <w:rPr>
          <w:rStyle w:val="StyleBoldUnderline"/>
        </w:rPr>
        <w:t>Republican</w:t>
      </w:r>
      <w:r>
        <w:t xml:space="preserve"> presidential </w:t>
      </w:r>
      <w:r w:rsidRPr="00F51CF8">
        <w:rPr>
          <w:rStyle w:val="StyleBoldUnderline"/>
        </w:rPr>
        <w:t>candidates</w:t>
      </w:r>
      <w:r>
        <w:t xml:space="preserve"> (with the exception of Ron Paul) </w:t>
      </w:r>
      <w:r w:rsidRPr="00F51CF8">
        <w:rPr>
          <w:rStyle w:val="StyleBoldUnderline"/>
        </w:rPr>
        <w:t>have taken to accusing President Obama of conducting a foreign policy of appeasement</w:t>
      </w:r>
      <w:r>
        <w:t xml:space="preserve">. This is not a new tactic for the neocon-dominated Grand Old Party. In a speech to the Israeli Knesset in 2008, President George W. Bush attacked advocates of a more restrained approach to global affairs in the same fashion. Actually, appeasement historically had a fairly good track record of achieving positive results until the British-French miscalculation of trying to mollify Adolf Hitler at Munich. Among the examples of success was London’s shrewd decision in the 1890s to give way and accept the United States as the dominant power in the Western Hemisphere, thereby paving the way for more than a century of </w:t>
      </w:r>
      <w:proofErr w:type="spellStart"/>
      <w:r>
        <w:t>Ango</w:t>
      </w:r>
      <w:proofErr w:type="spellEnd"/>
      <w:r>
        <w:t xml:space="preserve">-American cooperation. But the Munich fiasco seemingly forever discredited appeasement in all situations. Instead, the term has become a vacuous slur that hawks use to intimidate anyone who opposes promiscuous war-making. </w:t>
      </w:r>
      <w:r w:rsidRPr="00F51CF8">
        <w:rPr>
          <w:rStyle w:val="StyleBoldUnderline"/>
        </w:rPr>
        <w:t>The appeasement allegations directed against Obama, though, border on bizarre</w:t>
      </w:r>
      <w:r>
        <w:t xml:space="preserve">. And </w:t>
      </w:r>
      <w:r w:rsidRPr="00F51CF8">
        <w:rPr>
          <w:rStyle w:val="StyleBoldUnderline"/>
        </w:rPr>
        <w:t xml:space="preserve">the president fired back at his opponents, suggesting that they ask Osama Bin Laden and the twenty-two other high-level al-Qaeda operatives who have been killed since Obama took office whether he is an appeaser. Fox News host Sean Hannity immediately sneered that Obama merely cited “his one foreign policy success.” By success, Hannity implicitly meant an uncompromising, </w:t>
      </w:r>
      <w:proofErr w:type="spellStart"/>
      <w:r w:rsidRPr="00F51CF8">
        <w:rPr>
          <w:rStyle w:val="StyleBoldUnderline"/>
        </w:rPr>
        <w:t>hard-line</w:t>
      </w:r>
      <w:proofErr w:type="spellEnd"/>
      <w:r w:rsidRPr="00F51CF8">
        <w:rPr>
          <w:rStyle w:val="StyleBoldUnderline"/>
        </w:rPr>
        <w:t xml:space="preserve"> policy.</w:t>
      </w:r>
      <w:r>
        <w:rPr>
          <w:rStyle w:val="StyleBoldUnderline"/>
        </w:rPr>
        <w:t xml:space="preserve"> </w:t>
      </w:r>
      <w:r w:rsidRPr="00F51CF8">
        <w:rPr>
          <w:rStyle w:val="StyleBoldUnderline"/>
        </w:rPr>
        <w:t xml:space="preserve">But even by that dubious standard, the Republican appeasement charge is misguided. </w:t>
      </w:r>
      <w:r>
        <w:t xml:space="preserve">The current bastardized definition of appeasement implies a weak-kneed willingness to make far-reaching, unwise concessions to aggressors. </w:t>
      </w:r>
      <w:r w:rsidRPr="00F51CF8">
        <w:rPr>
          <w:rStyle w:val="StyleBoldUnderline"/>
        </w:rPr>
        <w:t>That certainly does not describe the current occupant of the Oval Office. After all, Obama sharply escalated the war in Afghanistan, has led efforts to impose harsher economic sanctions on Iran, adopted a hostile stance regarding China’s ambitious territorial claims in the South China Sea and served as the godfather of NATO’s military campaign to overthrow Muammar Gaddafi. That’s not exactly a record reminiscent of Neville Chamberlain</w:t>
      </w:r>
      <w:r>
        <w:t>. So what is the president’s conduct that warrants allegations of appeasement? For the current crop of GOP presidential wannabes, merely exhibiting a willingness to conduct negotiations with adversaries is considered evidence of craven appeasement on the part of an American policy maker. And because Obama has attempted to open or advance dialogues with such adversaries, Republican activists excoriate him</w:t>
      </w:r>
    </w:p>
    <w:p w:rsidR="00CA5CA6" w:rsidRDefault="00CA5CA6" w:rsidP="00CA5CA6">
      <w:pPr>
        <w:pStyle w:val="Heading3"/>
      </w:pPr>
      <w:r>
        <w:lastRenderedPageBreak/>
        <w:t>Uniqueness- No Appeasement Now</w:t>
      </w:r>
    </w:p>
    <w:p w:rsidR="00CA5CA6" w:rsidRDefault="00CA5CA6" w:rsidP="00CA5CA6">
      <w:pPr>
        <w:pStyle w:val="Heading4"/>
      </w:pPr>
      <w:r>
        <w:t>Obama has adopted a policy of “strategic engagement” which projects a tough image in the status quo.</w:t>
      </w:r>
    </w:p>
    <w:p w:rsidR="00CA5CA6" w:rsidRDefault="00CA5CA6" w:rsidP="00CA5CA6">
      <w:pPr>
        <w:rPr>
          <w:rStyle w:val="StyleStyleBold12pt"/>
        </w:rPr>
      </w:pPr>
      <w:proofErr w:type="spellStart"/>
      <w:r>
        <w:rPr>
          <w:rStyle w:val="StyleStyleBold12pt"/>
        </w:rPr>
        <w:t>Oloya</w:t>
      </w:r>
      <w:proofErr w:type="spellEnd"/>
      <w:r w:rsidRPr="0077119D">
        <w:rPr>
          <w:rStyle w:val="StyleStyleBold12pt"/>
        </w:rPr>
        <w:t xml:space="preserve">, </w:t>
      </w:r>
      <w:r>
        <w:rPr>
          <w:rStyle w:val="StyleStyleBold12pt"/>
        </w:rPr>
        <w:t>New Vision writer, 12</w:t>
      </w:r>
    </w:p>
    <w:p w:rsidR="00CA5CA6" w:rsidRPr="000B3BFC" w:rsidRDefault="00CA5CA6" w:rsidP="00CA5CA6">
      <w:r w:rsidRPr="000B3BFC">
        <w:t>[</w:t>
      </w:r>
      <w:proofErr w:type="spellStart"/>
      <w:r>
        <w:t>Opiyo</w:t>
      </w:r>
      <w:proofErr w:type="spellEnd"/>
      <w:r w:rsidRPr="000B3BFC">
        <w:t xml:space="preserve">, </w:t>
      </w:r>
      <w:r>
        <w:t>New Vision, 10/1/12</w:t>
      </w:r>
      <w:r w:rsidRPr="000B3BFC">
        <w:t>, “</w:t>
      </w:r>
      <w:r>
        <w:t>Strategic global engagement is not appeasement, but way forward for the USA</w:t>
      </w:r>
      <w:r w:rsidRPr="000B3BFC">
        <w:t>”,</w:t>
      </w:r>
      <w:r>
        <w:t xml:space="preserve"> http://www.newvision.co.ug/news/170-blog-strategic-global-engagement-is-not-appeasement-but-way-forward-for-the-usa.aspx</w:t>
      </w:r>
      <w:r w:rsidRPr="000B3BFC">
        <w:t xml:space="preserve">, </w:t>
      </w:r>
      <w:proofErr w:type="gramStart"/>
      <w:r w:rsidRPr="000B3BFC">
        <w:t>Accesse</w:t>
      </w:r>
      <w:r>
        <w:t>d  7</w:t>
      </w:r>
      <w:proofErr w:type="gramEnd"/>
      <w:r>
        <w:t>/8</w:t>
      </w:r>
      <w:r w:rsidRPr="000B3BFC">
        <w:t>/13, HW]</w:t>
      </w:r>
    </w:p>
    <w:p w:rsidR="00CA5CA6" w:rsidRPr="009418D2" w:rsidRDefault="00CA5CA6" w:rsidP="00CA5CA6"/>
    <w:p w:rsidR="00CA5CA6" w:rsidRDefault="00CA5CA6" w:rsidP="00CA5CA6">
      <w:r w:rsidRPr="003D7963">
        <w:rPr>
          <w:rStyle w:val="StyleBoldUnderline"/>
        </w:rPr>
        <w:t>After the September 11, 2001 attacks on America, President George Bush also talked tough, vowing to seek and destroy America’s enemies. He opened wars on two fronts in Iraq to seek ‘weapons of mass destruction” and in Afghanistan to demonstrate that he meant business. America sorely lost the war in Iraq which cost 4488 American and several hundred thousands of Iraqi lives, and billions of dollars. The ongoing war in Afghanistan, meanwhile, is in the save-face phase which is mostly about allowing the US-led NATO forces to withdraw by 2014 without looking like defeated warriors.</w:t>
      </w:r>
      <w:r>
        <w:t xml:space="preserve"> </w:t>
      </w:r>
      <w:r w:rsidRPr="003D7963">
        <w:t xml:space="preserve">The reality is that the </w:t>
      </w:r>
      <w:r w:rsidRPr="003D7963">
        <w:rPr>
          <w:rStyle w:val="StyleBoldUnderline"/>
        </w:rPr>
        <w:t>war failed to achieve its most basic objective</w:t>
      </w:r>
      <w:r w:rsidRPr="003D7963">
        <w:t xml:space="preserve"> which was to create a stable post-Taliban democracy in Afghanistan that would deny terrorists safe haven from which to attack America. </w:t>
      </w:r>
      <w:r w:rsidRPr="003D7963">
        <w:rPr>
          <w:rStyle w:val="StyleBoldUnderline"/>
        </w:rPr>
        <w:t>Today, Afghanistan is anything but stable, democratic and peaceful.</w:t>
      </w:r>
      <w:r>
        <w:t xml:space="preserve"> </w:t>
      </w:r>
      <w:r w:rsidRPr="003D7963">
        <w:t>As recent as two days ago, the Taliban brazenly walked right inside Camp Bastion, killing two American Marines and damaging military planes. The attack underlined the simple fact that despite the billions of dollars and hundreds of lives lost in this war, it is essentially a failure.</w:t>
      </w:r>
      <w:r>
        <w:t xml:space="preserve"> </w:t>
      </w:r>
      <w:r w:rsidRPr="003D7963">
        <w:t>What’s more, rather than engender fear and respect from world citizens, America stoked anger, resentment and further isolation, increasing the target on its backside that read: Hit me.</w:t>
      </w:r>
      <w:r>
        <w:t xml:space="preserve"> </w:t>
      </w:r>
      <w:r w:rsidRPr="00E80522">
        <w:rPr>
          <w:rStyle w:val="StyleBoldUnderline"/>
        </w:rPr>
        <w:t>This explains President Barack Obama’s dilemma when it comes to foreign policy. Despite the image of a weakling that his opponents enjoy using against him, Obama has sought to define America’s foreign policy exactly as displayed on the US Coats of Arms which shows a bald eagle clutching olives branches in its right talons while wielding 13 arrows with the left talons.</w:t>
      </w:r>
      <w:r>
        <w:t xml:space="preserve"> </w:t>
      </w:r>
      <w:r w:rsidRPr="00E80522">
        <w:rPr>
          <w:rStyle w:val="StyleBoldUnderline"/>
        </w:rPr>
        <w:t xml:space="preserve">Best described as strategic engagement, Obama approaches foreign policy by shying away from the masochistic I-am-the-man swagger that </w:t>
      </w:r>
      <w:proofErr w:type="spellStart"/>
      <w:r w:rsidRPr="00E80522">
        <w:rPr>
          <w:rStyle w:val="StyleBoldUnderline"/>
        </w:rPr>
        <w:t>characterised</w:t>
      </w:r>
      <w:proofErr w:type="spellEnd"/>
      <w:r w:rsidRPr="00E80522">
        <w:rPr>
          <w:rStyle w:val="StyleBoldUnderline"/>
        </w:rPr>
        <w:t xml:space="preserve"> Reagan and Bush. He seeks instead to firmly promote America’s global interests without sounding threatening or warlike</w:t>
      </w:r>
      <w:r w:rsidRPr="00586C72">
        <w:rPr>
          <w:rStyle w:val="StyleBoldUnderline"/>
        </w:rPr>
        <w:t>. Yet, make no mistake that Obama is an American hawk like no other, tough if not tougher than his predecessors</w:t>
      </w:r>
      <w:r w:rsidRPr="003D7963">
        <w:t>.</w:t>
      </w:r>
      <w:r>
        <w:t xml:space="preserve"> </w:t>
      </w:r>
      <w:r w:rsidRPr="003D7963">
        <w:t xml:space="preserve">Consider that </w:t>
      </w:r>
      <w:r w:rsidRPr="00586C72">
        <w:rPr>
          <w:rStyle w:val="StyleBoldUnderline"/>
        </w:rPr>
        <w:t>under the Obama administration there have been more troops on the battlefield, more unilateral incursions on sovereign soils and more targeted killing using drones than in the last three US administrations combined.</w:t>
      </w:r>
      <w:r>
        <w:t xml:space="preserve"> </w:t>
      </w:r>
      <w:r w:rsidRPr="003D7963">
        <w:t xml:space="preserve">For instance, the Marines did not knock on the door of Pakistan to seek permission to enter when they killed Osama bin Laden on May 2, 2011. </w:t>
      </w:r>
      <w:r w:rsidRPr="00E80522">
        <w:t>Indeed, supposedly soft like</w:t>
      </w:r>
      <w:r w:rsidRPr="003D7963">
        <w:t xml:space="preserve"> Jell-O according to his detractors, Obama even refused to distinguish between enemies of America who are foreign nationals and Americans that have turned enemies like US-born cleric Anwar al-</w:t>
      </w:r>
      <w:proofErr w:type="spellStart"/>
      <w:r w:rsidRPr="003D7963">
        <w:t>Awlaki</w:t>
      </w:r>
      <w:proofErr w:type="spellEnd"/>
      <w:r w:rsidRPr="003D7963">
        <w:t xml:space="preserve"> who was killed in a US drone attack on September 30, 2011.</w:t>
      </w:r>
      <w:r>
        <w:t xml:space="preserve"> </w:t>
      </w:r>
    </w:p>
    <w:p w:rsidR="00CA5CA6" w:rsidRPr="001349A9" w:rsidRDefault="00CA5CA6" w:rsidP="00CA5CA6">
      <w:pPr>
        <w:pStyle w:val="Heading4"/>
      </w:pPr>
      <w:r w:rsidRPr="00E150F2">
        <w:t>Despite talk, Obama’s foreign p</w:t>
      </w:r>
      <w:r>
        <w:t>olicy has not been a policy of a</w:t>
      </w:r>
      <w:r w:rsidRPr="00E150F2">
        <w:t>ppeasement</w:t>
      </w:r>
    </w:p>
    <w:p w:rsidR="00CA5CA6" w:rsidRDefault="00CA5CA6" w:rsidP="00CA5CA6">
      <w:r w:rsidRPr="001349A9">
        <w:rPr>
          <w:rStyle w:val="StyleStyleBold12pt"/>
        </w:rPr>
        <w:t>Martinez, Journalist, 6-27-13</w:t>
      </w:r>
      <w:r w:rsidRPr="001349A9">
        <w:rPr>
          <w:sz w:val="16"/>
          <w:szCs w:val="16"/>
        </w:rPr>
        <w:t xml:space="preserve">, </w:t>
      </w:r>
      <w:r w:rsidRPr="008B52FD">
        <w:t>(Guillermo Martinez</w:t>
      </w:r>
      <w:proofErr w:type="gramStart"/>
      <w:r w:rsidRPr="008B52FD">
        <w:t>,  ,Sun</w:t>
      </w:r>
      <w:proofErr w:type="gramEnd"/>
      <w:r w:rsidRPr="008B52FD">
        <w:t xml:space="preserve"> Sentinel, “Guillermo Martinez: Appeasement doesn't work, so Obama must be tough” June 27th 2013, &lt;http://articles.sun-sentinel.com/2013-06-27/news/fl-gmcol-oped0627-20130627_1_president-obama-moscow-airport-guillermo-martinez&gt; Accessed: 7-9-2013, BK)</w:t>
      </w:r>
    </w:p>
    <w:p w:rsidR="00CA5CA6" w:rsidRDefault="00CA5CA6" w:rsidP="00CA5CA6"/>
    <w:p w:rsidR="00CA5CA6" w:rsidRDefault="00CA5CA6" w:rsidP="00CA5CA6">
      <w:pPr>
        <w:rPr>
          <w:sz w:val="12"/>
        </w:rPr>
      </w:pPr>
      <w:r>
        <w:t xml:space="preserve">Former British Prime Minister Neville </w:t>
      </w:r>
      <w:r w:rsidRPr="001349A9">
        <w:rPr>
          <w:rStyle w:val="StyleBoldUnderline"/>
        </w:rPr>
        <w:t>Chamberlain is best known for</w:t>
      </w:r>
      <w:r>
        <w:t xml:space="preserve"> his attempts at preventing World War II by </w:t>
      </w:r>
      <w:r w:rsidRPr="001349A9">
        <w:rPr>
          <w:rStyle w:val="StyleBoldUnderline"/>
        </w:rPr>
        <w:t>appeasing Adolf Hitler. Appeasement didn't work then, and it won't work now</w:t>
      </w:r>
      <w:r>
        <w:t>.</w:t>
      </w:r>
      <w:r w:rsidRPr="001349A9">
        <w:rPr>
          <w:sz w:val="12"/>
        </w:rPr>
        <w:t>¶</w:t>
      </w:r>
      <w:r w:rsidRPr="001349A9">
        <w:rPr>
          <w:rStyle w:val="StyleBoldUnderline"/>
        </w:rPr>
        <w:t xml:space="preserve"> </w:t>
      </w:r>
      <w:proofErr w:type="gramStart"/>
      <w:r w:rsidRPr="001349A9">
        <w:rPr>
          <w:rStyle w:val="StyleBoldUnderline"/>
        </w:rPr>
        <w:t>Not</w:t>
      </w:r>
      <w:proofErr w:type="gramEnd"/>
      <w:r>
        <w:t xml:space="preserve"> </w:t>
      </w:r>
      <w:r w:rsidRPr="006E6059">
        <w:rPr>
          <w:rStyle w:val="StyleBoldUnderline"/>
        </w:rPr>
        <w:t xml:space="preserve">to say </w:t>
      </w:r>
      <w:r w:rsidRPr="006E6059">
        <w:rPr>
          <w:rStyle w:val="StyleBoldUnderline"/>
        </w:rPr>
        <w:lastRenderedPageBreak/>
        <w:t>that</w:t>
      </w:r>
      <w:r>
        <w:t xml:space="preserve"> recent American presidents – George W. </w:t>
      </w:r>
      <w:r w:rsidRPr="001349A9">
        <w:rPr>
          <w:rStyle w:val="StyleBoldUnderline"/>
        </w:rPr>
        <w:t>Bush and</w:t>
      </w:r>
      <w:r>
        <w:t xml:space="preserve"> Barrack </w:t>
      </w:r>
      <w:r w:rsidRPr="001349A9">
        <w:rPr>
          <w:rStyle w:val="StyleBoldUnderline"/>
        </w:rPr>
        <w:t xml:space="preserve">Obama – have had a policy of </w:t>
      </w:r>
      <w:r w:rsidRPr="006E6059">
        <w:rPr>
          <w:rStyle w:val="StyleBoldUnderline"/>
        </w:rPr>
        <w:t>appeasement precisely.</w:t>
      </w:r>
      <w:r>
        <w:t xml:space="preserve"> </w:t>
      </w:r>
      <w:r w:rsidRPr="001349A9">
        <w:rPr>
          <w:rStyle w:val="StyleBoldUnderline"/>
        </w:rPr>
        <w:t xml:space="preserve">But </w:t>
      </w:r>
      <w:r>
        <w:t xml:space="preserve">both, and particularly </w:t>
      </w:r>
      <w:r w:rsidRPr="001349A9">
        <w:rPr>
          <w:rStyle w:val="StyleBoldUnderline"/>
        </w:rPr>
        <w:t>Obama</w:t>
      </w:r>
      <w:r>
        <w:t xml:space="preserve"> in recent years, </w:t>
      </w:r>
      <w:r w:rsidRPr="001349A9">
        <w:rPr>
          <w:rStyle w:val="StyleBoldUnderline"/>
        </w:rPr>
        <w:t>has preached</w:t>
      </w:r>
      <w:r>
        <w:t xml:space="preserve">, talked, </w:t>
      </w:r>
      <w:r w:rsidRPr="001349A9">
        <w:rPr>
          <w:rStyle w:val="StyleBoldUnderline"/>
        </w:rPr>
        <w:t xml:space="preserve">how he intends </w:t>
      </w:r>
      <w:r w:rsidRPr="006E6059">
        <w:rPr>
          <w:rStyle w:val="StyleBoldUnderline"/>
        </w:rPr>
        <w:t>to improve relations</w:t>
      </w:r>
      <w:r>
        <w:t xml:space="preserve"> with rival nations by approaching them and establishing better relations.</w:t>
      </w:r>
      <w:r w:rsidRPr="001349A9">
        <w:rPr>
          <w:sz w:val="12"/>
        </w:rPr>
        <w:t xml:space="preserve">¶ </w:t>
      </w:r>
    </w:p>
    <w:p w:rsidR="00CA5CA6" w:rsidRDefault="00CA5CA6" w:rsidP="00CA5CA6">
      <w:pPr>
        <w:pStyle w:val="Heading3"/>
      </w:pPr>
      <w:r>
        <w:lastRenderedPageBreak/>
        <w:t>Uniqueness- Tough on NK Now</w:t>
      </w:r>
    </w:p>
    <w:p w:rsidR="00CA5CA6" w:rsidRPr="001F6493" w:rsidRDefault="00CA5CA6" w:rsidP="00CA5CA6">
      <w:pPr>
        <w:pStyle w:val="Heading4"/>
      </w:pPr>
      <w:r>
        <w:t>Obama is pursuing a hardline policy with North Korea now</w:t>
      </w:r>
    </w:p>
    <w:p w:rsidR="00CA5CA6" w:rsidRPr="001F6493" w:rsidRDefault="00CA5CA6" w:rsidP="00CA5CA6">
      <w:pPr>
        <w:rPr>
          <w:rStyle w:val="StyleStyleBold12pt"/>
        </w:rPr>
      </w:pPr>
      <w:r w:rsidRPr="001F6493">
        <w:rPr>
          <w:rStyle w:val="StyleStyleBold12pt"/>
        </w:rPr>
        <w:t>Boot, foreign policy analyst, 13</w:t>
      </w:r>
    </w:p>
    <w:p w:rsidR="00CA5CA6" w:rsidRPr="001F6493" w:rsidRDefault="00CA5CA6" w:rsidP="00CA5CA6">
      <w:r>
        <w:t xml:space="preserve">[Max, 3/8, Commentary Magazine, “Obama’s Commendable Response to North Korea’s Threats”, </w:t>
      </w:r>
      <w:hyperlink r:id="rId44" w:history="1">
        <w:r w:rsidRPr="00AE6442">
          <w:rPr>
            <w:rStyle w:val="Hyperlink"/>
          </w:rPr>
          <w:t>http://www.commentarymagazine.com/2013/03/08/obamas-commendable-response-to-north-koreas-threats/</w:t>
        </w:r>
      </w:hyperlink>
      <w:r>
        <w:t>, accessed 7/9/13, VJ]</w:t>
      </w:r>
    </w:p>
    <w:p w:rsidR="00CA5CA6" w:rsidRPr="002E44C2" w:rsidRDefault="00CA5CA6" w:rsidP="00CA5CA6">
      <w:pPr>
        <w:rPr>
          <w:b/>
          <w:bCs/>
          <w:u w:val="single"/>
        </w:rPr>
      </w:pPr>
      <w:r>
        <w:t xml:space="preserve">Give credit where it’s due: </w:t>
      </w:r>
      <w:r w:rsidRPr="00114B01">
        <w:rPr>
          <w:rStyle w:val="StyleBoldUnderline"/>
        </w:rPr>
        <w:t xml:space="preserve">the Obama administration deserves praise for pursuing a hardline policy against North Korea–in fact a harder line than the Bush administration policy, </w:t>
      </w:r>
      <w:r w:rsidRPr="00114B01">
        <w:t>at least in Bush’s second term.</w:t>
      </w:r>
      <w:r>
        <w:t xml:space="preserve"> In 2008, recall, the </w:t>
      </w:r>
      <w:r w:rsidRPr="00114B01">
        <w:rPr>
          <w:rStyle w:val="StyleBoldUnderline"/>
        </w:rPr>
        <w:t>Bush</w:t>
      </w:r>
      <w:r>
        <w:t xml:space="preserve"> administration–thanks to the misguided efforts of Secretary of State Condoleezza Rice and negotiator Chris Hill–</w:t>
      </w:r>
      <w:r w:rsidRPr="00114B01">
        <w:rPr>
          <w:rStyle w:val="StyleBoldUnderline"/>
        </w:rPr>
        <w:t>announced an accord to lift some economic sanctions on North Korea and remove it from the list of state sponsors of terrorism in return for unbelievable, and quickly abandoned, promises from Pyongyang to abandon its nuclear program.</w:t>
      </w:r>
      <w:r>
        <w:t xml:space="preserve"> This was widely seen as a bid–similar to the ill-advised Annapolis conference she convened in an attempt to achieve a breakthrough in Israeli-Palestinian negotiations–by Rice to land herself a Nobel Prize, or at least rack up some notable achievement, before she left office. Perhaps, then, </w:t>
      </w:r>
      <w:r w:rsidRPr="00114B01">
        <w:rPr>
          <w:rStyle w:val="StyleBoldUnderline"/>
        </w:rPr>
        <w:t xml:space="preserve">it’s a good thing that Obama already got his Nobel because he doesn’t seem to feel compelled to engage in pointless outreach with North Korea. Instead, he continues to ratchet up sanctions and has even managed to get Chinese support at the United Nations for the latest round of sanctions. </w:t>
      </w:r>
      <w:proofErr w:type="gramStart"/>
      <w:r w:rsidRPr="00114B01">
        <w:rPr>
          <w:rStyle w:val="StyleBoldUnderline"/>
        </w:rPr>
        <w:t>The fact that the North Korean regime is threatening in retaliation to erase the Korean War armistice and launch a preemptive nuclear attack on the U.S. is a sign that it is feeling the pressure.</w:t>
      </w:r>
      <w:proofErr w:type="gramEnd"/>
      <w:r>
        <w:rPr>
          <w:rStyle w:val="StyleBoldUnderline"/>
        </w:rPr>
        <w:t xml:space="preserve"> </w:t>
      </w:r>
      <w:r>
        <w:t xml:space="preserve">The North Korean threats should not be taken lightly–as the sinking of a South Korean ship by a North Korean submarine in 2010 demonstrated, </w:t>
      </w:r>
      <w:r w:rsidRPr="00114B01">
        <w:rPr>
          <w:rStyle w:val="StyleBoldUnderline"/>
        </w:rPr>
        <w:t>the North is capable of lashing out in unpredictable and deadly ways</w:t>
      </w:r>
      <w:r>
        <w:t xml:space="preserve">. But nor should the North’s threats deter its neighbors from continuing to increase the pressure on this criminal regime. At the end of the day, third-generation dictator </w:t>
      </w:r>
      <w:r w:rsidRPr="00114B01">
        <w:rPr>
          <w:rStyle w:val="StyleBoldUnderline"/>
        </w:rPr>
        <w:t>Kim Jong-un is not suicidal: He knows that launching an attack on the United States or a major assault on South Korea will result in the end of his regime. Nuclear weapons or not, North Korea’s antiquated military could not long survive a South Korean-American military offensive. Like his father and grandfather, Kim is only trying to gain concessions from the West by threatening us.</w:t>
      </w:r>
      <w:r>
        <w:rPr>
          <w:rStyle w:val="StyleBoldUnderline"/>
        </w:rPr>
        <w:t xml:space="preserve"> </w:t>
      </w:r>
      <w:r w:rsidRPr="00114B01">
        <w:rPr>
          <w:rStyle w:val="StyleBoldUnderline"/>
        </w:rPr>
        <w:t>Obama deserves credit for hanging tough in the face of these continued North Korean provocations.</w:t>
      </w:r>
    </w:p>
    <w:p w:rsidR="00CA5CA6" w:rsidRDefault="00CA5CA6" w:rsidP="00CA5CA6">
      <w:pPr>
        <w:pStyle w:val="Heading4"/>
      </w:pPr>
      <w:r>
        <w:t>Hardline approach with North Korea now</w:t>
      </w:r>
    </w:p>
    <w:p w:rsidR="00CA5CA6" w:rsidRPr="00F00592" w:rsidRDefault="00CA5CA6" w:rsidP="00CA5CA6">
      <w:pPr>
        <w:rPr>
          <w:rStyle w:val="StyleStyleBold12pt"/>
        </w:rPr>
      </w:pPr>
      <w:r w:rsidRPr="00F00592">
        <w:rPr>
          <w:rStyle w:val="StyleStyleBold12pt"/>
        </w:rPr>
        <w:t>Pace, Associated Press, 13</w:t>
      </w:r>
    </w:p>
    <w:p w:rsidR="00CA5CA6" w:rsidRDefault="00CA5CA6" w:rsidP="00CA5CA6">
      <w:r>
        <w:t>[Julie, May 7</w:t>
      </w:r>
      <w:r w:rsidRPr="00F00592">
        <w:rPr>
          <w:vertAlign w:val="superscript"/>
        </w:rPr>
        <w:t>th</w:t>
      </w:r>
      <w:r>
        <w:t xml:space="preserve">, </w:t>
      </w:r>
      <w:proofErr w:type="spellStart"/>
      <w:r>
        <w:t>MilitaryTimes</w:t>
      </w:r>
      <w:proofErr w:type="spellEnd"/>
      <w:r>
        <w:t xml:space="preserve">, “Obama, S. Korea show united front against Pyongyang”, </w:t>
      </w:r>
      <w:hyperlink r:id="rId45" w:history="1">
        <w:r w:rsidRPr="00AE6442">
          <w:rPr>
            <w:rStyle w:val="Hyperlink"/>
          </w:rPr>
          <w:t>http://www.militarytimes.com/article/20130507/NEWS/305070028/Obama-S-Korea-show-united-front-against-Pyongyang</w:t>
        </w:r>
      </w:hyperlink>
      <w:r>
        <w:t>, accessed 7/9/13, VJ]</w:t>
      </w:r>
    </w:p>
    <w:p w:rsidR="00CA5CA6" w:rsidRPr="002E44C2" w:rsidRDefault="00CA5CA6" w:rsidP="00CA5CA6">
      <w:pPr>
        <w:rPr>
          <w:b/>
          <w:bCs/>
          <w:u w:val="single"/>
        </w:rPr>
      </w:pPr>
      <w:r>
        <w:t xml:space="preserve">WASHINGTON — Projecting a united front, President </w:t>
      </w:r>
      <w:r w:rsidRPr="00114B01">
        <w:rPr>
          <w:rStyle w:val="StyleBoldUnderline"/>
        </w:rPr>
        <w:t>Obama and South Korea's new leader warned North Korea on Tuesday against further nuclear provocations, with Obama declaring that the days when Pyongyang could "create a crisis and elicit concessions" were over.</w:t>
      </w:r>
      <w:r>
        <w:rPr>
          <w:rStyle w:val="StyleBoldUnderline"/>
        </w:rPr>
        <w:t xml:space="preserve"> </w:t>
      </w:r>
      <w:r>
        <w:t>Obama also disputed the notion that his cautious response to reported chemical weapons use in Syria — a move he had said would cross a "red line" — could embolden North Korea's unpredictable young leader and other U.S. foes. "</w:t>
      </w:r>
      <w:r w:rsidRPr="00114B01">
        <w:rPr>
          <w:rStyle w:val="StyleBoldUnderline"/>
        </w:rPr>
        <w:t>Whether it's bin Laden or Gadhafi, if we say we're taking a position, I would think at this point the international community has a pretty good sense that we typically follow through on our commitments,"</w:t>
      </w:r>
      <w:r>
        <w:t xml:space="preserve"> Obama said, referring to the al-Qaida commander Osama bin Laden and former Libyan leader </w:t>
      </w:r>
      <w:proofErr w:type="spellStart"/>
      <w:r>
        <w:t>Moammar</w:t>
      </w:r>
      <w:proofErr w:type="spellEnd"/>
      <w:r>
        <w:t xml:space="preserve"> Gadhafi, both of whom were killed during Obama's watch. </w:t>
      </w:r>
      <w:r w:rsidRPr="00114B01">
        <w:rPr>
          <w:rStyle w:val="StyleBoldUnderline"/>
        </w:rPr>
        <w:t xml:space="preserve">Tuesday's meetings between Obama and South Korean President Park </w:t>
      </w:r>
      <w:proofErr w:type="spellStart"/>
      <w:r w:rsidRPr="00114B01">
        <w:rPr>
          <w:rStyle w:val="StyleBoldUnderline"/>
        </w:rPr>
        <w:t>Geun-hye</w:t>
      </w:r>
      <w:proofErr w:type="spellEnd"/>
      <w:r w:rsidRPr="00114B01">
        <w:rPr>
          <w:rStyle w:val="StyleBoldUnderline"/>
        </w:rPr>
        <w:t xml:space="preserve"> followed months of increased tensions </w:t>
      </w:r>
      <w:r w:rsidRPr="00114B01">
        <w:rPr>
          <w:rStyle w:val="StyleBoldUnderline"/>
        </w:rPr>
        <w:lastRenderedPageBreak/>
        <w:t>on the Korean Peninsula. North Korea conducted an underground atomic test in February and had appeared ready for another</w:t>
      </w:r>
      <w:r>
        <w:t xml:space="preserve">. New U.S. intelligence assessments also showed for the first time that North Korea may have the know-how to launch a nuclear-armed missile, though American officials say Pyongyang still appears to lack the capability to carry out an attack. Ahead of Tuesday's talks, </w:t>
      </w:r>
      <w:r w:rsidRPr="00114B01">
        <w:rPr>
          <w:rStyle w:val="StyleBoldUnderline"/>
        </w:rPr>
        <w:t>the North appeared to send mixed messages. U.S. officials said Pyongyang removed from a launch pad a set of medium-range ballistic missiles that had been readied for possible test-firing. But North Korea also warned the U.S. and South Korea that it would retaliate if joint military exercise between the two allies resulted in any shells landing on its territory.</w:t>
      </w:r>
      <w:r>
        <w:rPr>
          <w:rStyle w:val="StyleBoldUnderline"/>
        </w:rPr>
        <w:t xml:space="preserve"> </w:t>
      </w:r>
      <w:r>
        <w:t xml:space="preserve">Speaking at a joint news conference at the White House, Obama and Park warned Pyongyang of unspecified consequences if it pressed ahead with provocative actions, with Obama vowing to protect the U.S. and its allies using both "conventional and nuclear forces." </w:t>
      </w:r>
      <w:r w:rsidRPr="00114B01">
        <w:rPr>
          <w:rStyle w:val="StyleBoldUnderline"/>
        </w:rPr>
        <w:t>Still, in keeping with their countries' long-standing policies, the two leaders left open the possibility of direct negotiations should the North signal its readiness to end its nuclear pursuits or take other meaningful actions.</w:t>
      </w:r>
      <w:r>
        <w:rPr>
          <w:rStyle w:val="StyleBoldUnderline"/>
        </w:rPr>
        <w:t xml:space="preserve"> </w:t>
      </w:r>
      <w:r>
        <w:t xml:space="preserve">"Should North Korea choose the path to becoming a responsible member of the community of nations, we are willing to provide assistance, together with the international community," Park said. Analysts see some of North Korea's recent bluster as an attempt by the country's new leader, Kim Jong </w:t>
      </w:r>
      <w:proofErr w:type="gramStart"/>
      <w:r>
        <w:t>Un</w:t>
      </w:r>
      <w:proofErr w:type="gramEnd"/>
      <w:r>
        <w:t>, to establish himself as a power player, both within his own country and in the international community. Obama said he knew little about Kim personally and has never spoken to him, but added that his actions were leading him down a dead end. "</w:t>
      </w:r>
      <w:r w:rsidRPr="00114B01">
        <w:rPr>
          <w:rStyle w:val="StyleBoldUnderline"/>
        </w:rPr>
        <w:t>There's going to have to be changes in behavior," Obama said. "We have an expression in English, '</w:t>
      </w:r>
      <w:proofErr w:type="gramStart"/>
      <w:r w:rsidRPr="00114B01">
        <w:rPr>
          <w:rStyle w:val="StyleBoldUnderline"/>
        </w:rPr>
        <w:t>Don't</w:t>
      </w:r>
      <w:proofErr w:type="gramEnd"/>
      <w:r w:rsidRPr="00114B01">
        <w:rPr>
          <w:rStyle w:val="StyleBoldUnderline"/>
        </w:rPr>
        <w:t xml:space="preserve"> worry about what I say, just watch what I do.'"</w:t>
      </w:r>
      <w:r>
        <w:rPr>
          <w:rStyle w:val="StyleBoldUnderline"/>
        </w:rPr>
        <w:t xml:space="preserve"> </w:t>
      </w:r>
      <w:r>
        <w:t xml:space="preserve">North Korea ratcheted up its provocations this year after the U.N. Security Council tightened sanctions in response to the February nuclear test, its third since 2006. Pyongyang claims to have scrapped the 1953 Korean War armistice and has threatened nuclear strikes on the U.S., prompting Washington to bolster missile defenses. While another nuclear test had seemed likely, a pair of launch-ready missiles has been removed from a launch pad, according to two U.S. officials. The officials spoke on condition of anonymity because they were not authorized to publicly discuss a matter involving sensitive U.S. intelligence. Park's visit was also focused on building a rapport with Obama, who had a close relationship with her predecessor, Lee </w:t>
      </w:r>
      <w:proofErr w:type="spellStart"/>
      <w:r>
        <w:t>Myung-bak</w:t>
      </w:r>
      <w:proofErr w:type="spellEnd"/>
      <w:r>
        <w:t xml:space="preserve">. Lee took a hard line on relations with Pyongyang, cutting aid to the impoverished nation. While his approach had Obama's firm backing, public frustration in the South has mounted over the North's continued weapons tests and other provocative actions, including attacks in 2010 that left dozens of South Koreans dead. </w:t>
      </w:r>
      <w:r w:rsidRPr="00114B01">
        <w:rPr>
          <w:rStyle w:val="StyleBoldUnderline"/>
        </w:rPr>
        <w:t>In a change of tone, Park, although a conservative, has advocated trying to build trust with Pyongyang through aid shipments and large-scale economic initiatives if there's progress on the nuclear issue, even as she and South Korea's military promise to respond forcefully to any attack from the North.</w:t>
      </w:r>
      <w:r>
        <w:rPr>
          <w:rStyle w:val="StyleBoldUnderline"/>
        </w:rPr>
        <w:t xml:space="preserve"> </w:t>
      </w:r>
      <w:r w:rsidRPr="00114B01">
        <w:rPr>
          <w:rStyle w:val="StyleBoldUnderline"/>
        </w:rPr>
        <w:t>Obama made clear Tuesday that there continues to be no daylight between the White House and the new South Korean leader.</w:t>
      </w:r>
      <w:r>
        <w:rPr>
          <w:rStyle w:val="StyleBoldUnderline"/>
        </w:rPr>
        <w:t xml:space="preserve"> </w:t>
      </w:r>
      <w:r w:rsidRPr="00114B01">
        <w:rPr>
          <w:rStyle w:val="StyleBoldUnderline"/>
        </w:rPr>
        <w:t>"If Pyongyang thought its recent threats would drive a wedge between South Korea and the United States or somehow garner the North international respect, today is further evidence that North Korea has failed again," he said</w:t>
      </w:r>
    </w:p>
    <w:p w:rsidR="00CA5CA6" w:rsidRPr="001F6493" w:rsidRDefault="00CA5CA6" w:rsidP="00CA5CA6">
      <w:pPr>
        <w:pStyle w:val="Heading3"/>
      </w:pPr>
      <w:r>
        <w:lastRenderedPageBreak/>
        <w:t>Uniqueness- Tough on Iran Now</w:t>
      </w:r>
    </w:p>
    <w:p w:rsidR="00CA5CA6" w:rsidRPr="00FA7760" w:rsidRDefault="00CA5CA6" w:rsidP="00CA5CA6">
      <w:pPr>
        <w:pStyle w:val="Heading4"/>
      </w:pPr>
      <w:r>
        <w:t>Hard line approach now—Obama is ramping up pressure on Iran</w:t>
      </w:r>
    </w:p>
    <w:p w:rsidR="00CA5CA6" w:rsidRPr="00FA7760" w:rsidRDefault="00CA5CA6" w:rsidP="00CA5CA6">
      <w:pPr>
        <w:rPr>
          <w:rStyle w:val="StyleStyleBold12pt"/>
        </w:rPr>
      </w:pPr>
      <w:r w:rsidRPr="00FA7760">
        <w:rPr>
          <w:rStyle w:val="StyleStyleBold12pt"/>
        </w:rPr>
        <w:t>Bengali, LA Times, 13</w:t>
      </w:r>
    </w:p>
    <w:p w:rsidR="00CA5CA6" w:rsidRDefault="00CA5CA6" w:rsidP="00CA5CA6">
      <w:r>
        <w:t>[</w:t>
      </w:r>
      <w:proofErr w:type="spellStart"/>
      <w:r>
        <w:t>Shashank</w:t>
      </w:r>
      <w:proofErr w:type="spellEnd"/>
      <w:r>
        <w:t>, June 3</w:t>
      </w:r>
      <w:r w:rsidRPr="00FA7760">
        <w:rPr>
          <w:vertAlign w:val="superscript"/>
        </w:rPr>
        <w:t>rd</w:t>
      </w:r>
      <w:r>
        <w:t xml:space="preserve">, </w:t>
      </w:r>
      <w:proofErr w:type="spellStart"/>
      <w:r>
        <w:t>LATimes</w:t>
      </w:r>
      <w:proofErr w:type="spellEnd"/>
      <w:r>
        <w:t xml:space="preserve">, “Obama announces new sanctions on Iran”, </w:t>
      </w:r>
      <w:hyperlink r:id="rId46" w:history="1">
        <w:r w:rsidRPr="00AE6442">
          <w:rPr>
            <w:rStyle w:val="Hyperlink"/>
          </w:rPr>
          <w:t>http://articles.latimes.com/2013/jun/03/world/la-fg-iran-sanctions-20130604</w:t>
        </w:r>
      </w:hyperlink>
      <w:r>
        <w:t>, accessed 7/9/13, VJ]</w:t>
      </w:r>
    </w:p>
    <w:p w:rsidR="00CA5CA6" w:rsidRPr="00FA7760" w:rsidRDefault="00CA5CA6" w:rsidP="00CA5CA6"/>
    <w:p w:rsidR="00CA5CA6" w:rsidRDefault="00CA5CA6" w:rsidP="00CA5CA6">
      <w:pPr>
        <w:rPr>
          <w:rStyle w:val="StyleBoldUnderline"/>
        </w:rPr>
      </w:pPr>
      <w:r>
        <w:t xml:space="preserve">President </w:t>
      </w:r>
      <w:r w:rsidRPr="00F51CF8">
        <w:rPr>
          <w:rStyle w:val="StyleBoldUnderline"/>
        </w:rPr>
        <w:t>Obama announced new economic sanctions on Iran on Monday in a bid to raise pressure on conservative hard-liners who have vowed not to compromise</w:t>
      </w:r>
      <w:r>
        <w:t xml:space="preserve"> with the West </w:t>
      </w:r>
      <w:r w:rsidRPr="00F51CF8">
        <w:rPr>
          <w:rStyle w:val="StyleBoldUnderline"/>
        </w:rPr>
        <w:t>over Tehran's nuclear development program.</w:t>
      </w:r>
      <w:r>
        <w:rPr>
          <w:rStyle w:val="StyleBoldUnderline"/>
        </w:rPr>
        <w:t xml:space="preserve"> </w:t>
      </w:r>
      <w:r w:rsidRPr="00F51CF8">
        <w:rPr>
          <w:rStyle w:val="StyleBoldUnderline"/>
        </w:rPr>
        <w:t>Obama, who has faced demands from Congress to tighten sanctions, issued an executive order targeting large transactions involving the Iranian currency,</w:t>
      </w:r>
      <w:r>
        <w:t xml:space="preserve"> the </w:t>
      </w:r>
      <w:proofErr w:type="spellStart"/>
      <w:r>
        <w:t>rial</w:t>
      </w:r>
      <w:proofErr w:type="spellEnd"/>
      <w:r>
        <w:t xml:space="preserve">, in overseas banks. </w:t>
      </w:r>
      <w:r w:rsidRPr="00F51CF8">
        <w:rPr>
          <w:rStyle w:val="StyleBoldUnderline"/>
        </w:rPr>
        <w:t>The goal is to further undermine a currency that has lost two-thirds of its value in two years.</w:t>
      </w:r>
      <w:r>
        <w:rPr>
          <w:rStyle w:val="StyleBoldUnderline"/>
        </w:rPr>
        <w:t xml:space="preserve"> </w:t>
      </w:r>
      <w:r w:rsidRPr="00F51CF8">
        <w:rPr>
          <w:rStyle w:val="StyleBoldUnderline"/>
        </w:rPr>
        <w:t>He also slapped sanctions on Iran's domestic auto industry, a major revenue source for the government</w:t>
      </w:r>
      <w:r>
        <w:t xml:space="preserve"> and, U.S. </w:t>
      </w:r>
      <w:proofErr w:type="gramStart"/>
      <w:r>
        <w:t>experts</w:t>
      </w:r>
      <w:proofErr w:type="gramEnd"/>
      <w:r>
        <w:t xml:space="preserve"> charge, the cover for procuring industrial equipment that can be used for nuclear infrastructure. </w:t>
      </w:r>
      <w:r w:rsidRPr="00F51CF8">
        <w:t>The moves less than two weeks before Iran's presidential election were the latest restrictions by the Obama administration amid an escalating standoff with Tehran over its nuclear program and its support for Syrian President Bashar Assad's military campaign against rebels seeking to overthrow him.</w:t>
      </w:r>
      <w:r>
        <w:t xml:space="preserve"> U.S. experts said the new sanctions are unlikely to affect Iran's June 14 election, which is being contested by eight conservative candidates who were approved by the nation's </w:t>
      </w:r>
      <w:proofErr w:type="spellStart"/>
      <w:r>
        <w:t>hard-line</w:t>
      </w:r>
      <w:proofErr w:type="spellEnd"/>
      <w:r>
        <w:t xml:space="preserve"> theocracy. Secretary of State John F. Kerry said last week that the outcome of the election won't change Iran's "fundamental calculus," which is determined by the anti-Western supreme leader, Ayatollah Ali Khamenei. "The discourse of the campaign in Iran has already been formulated along the lines of how hard-core you are going to be against Western sanctions," said </w:t>
      </w:r>
      <w:proofErr w:type="spellStart"/>
      <w:r>
        <w:t>Mehrzad</w:t>
      </w:r>
      <w:proofErr w:type="spellEnd"/>
      <w:r>
        <w:t xml:space="preserve"> </w:t>
      </w:r>
      <w:proofErr w:type="spellStart"/>
      <w:r>
        <w:t>Boroujerdi</w:t>
      </w:r>
      <w:proofErr w:type="spellEnd"/>
      <w:r>
        <w:t xml:space="preserve">, an Iran expert and associate professor at Syracuse University. </w:t>
      </w:r>
      <w:r w:rsidRPr="00F51CF8">
        <w:rPr>
          <w:rStyle w:val="StyleBoldUnderline"/>
        </w:rPr>
        <w:t>Obama administration officials say the latest sanctions are intended to narrow the choice for Iran's ruling clerics: Abandon pursuit of a nuclear weapon or face economic collapse. Iran's leaders deny they are seeking to build a nuclear bomb.</w:t>
      </w:r>
      <w:r>
        <w:rPr>
          <w:rStyle w:val="StyleBoldUnderline"/>
        </w:rPr>
        <w:t xml:space="preserve"> </w:t>
      </w:r>
      <w:r w:rsidRPr="00F51CF8">
        <w:rPr>
          <w:rStyle w:val="StyleBoldUnderline"/>
        </w:rPr>
        <w:t>"This is a significant step up in the force and reach of our sanctions, but there is more to come," said a senior Obama administration official who briefed reporters on condition of anonymity.</w:t>
      </w:r>
      <w:r>
        <w:rPr>
          <w:rStyle w:val="StyleBoldUnderline"/>
        </w:rPr>
        <w:t xml:space="preserve"> </w:t>
      </w:r>
      <w:r w:rsidRPr="00F51CF8">
        <w:rPr>
          <w:rStyle w:val="StyleBoldUnderline"/>
        </w:rPr>
        <w:t>The new sanctions are to go into effect July 1, the same day as measures Obama previously announced to target Iran's shipping and energy sectors.</w:t>
      </w:r>
    </w:p>
    <w:p w:rsidR="00CA5CA6" w:rsidRDefault="00CA5CA6" w:rsidP="00CA5CA6">
      <w:pPr>
        <w:pStyle w:val="Heading4"/>
      </w:pPr>
      <w:r>
        <w:t>Obama is increasing pressure on Iran—new sanctions</w:t>
      </w:r>
    </w:p>
    <w:p w:rsidR="00CA5CA6" w:rsidRPr="009D165D" w:rsidRDefault="00CA5CA6" w:rsidP="00CA5CA6">
      <w:pPr>
        <w:rPr>
          <w:rStyle w:val="StyleStyleBold12pt"/>
        </w:rPr>
      </w:pPr>
      <w:r w:rsidRPr="009D165D">
        <w:rPr>
          <w:rStyle w:val="StyleStyleBold12pt"/>
        </w:rPr>
        <w:t>AP 13</w:t>
      </w:r>
    </w:p>
    <w:p w:rsidR="00CA5CA6" w:rsidRDefault="00CA5CA6" w:rsidP="00CA5CA6">
      <w:r>
        <w:t xml:space="preserve">[Associated Press, 6/3, WHDH News, “Obama orders new economic sanctions on Iran”, </w:t>
      </w:r>
      <w:hyperlink r:id="rId47" w:history="1">
        <w:r w:rsidRPr="00AE6442">
          <w:rPr>
            <w:rStyle w:val="Hyperlink"/>
          </w:rPr>
          <w:t>http://www1.whdh.com/news/articles/politics/10010799959573/obama-orders-new-economic-sanctions-on-iran/</w:t>
        </w:r>
      </w:hyperlink>
      <w:r>
        <w:t>, accessed 7/9/13, VJ]</w:t>
      </w:r>
    </w:p>
    <w:p w:rsidR="00CA5CA6" w:rsidRDefault="00CA5CA6" w:rsidP="00CA5CA6">
      <w:pPr>
        <w:rPr>
          <w:b/>
        </w:rPr>
      </w:pPr>
    </w:p>
    <w:p w:rsidR="00CA5CA6" w:rsidRDefault="00CA5CA6" w:rsidP="00CA5CA6">
      <w:r>
        <w:t xml:space="preserve">WASHINGTON (AP) -- </w:t>
      </w:r>
      <w:r w:rsidRPr="00F51CF8">
        <w:rPr>
          <w:rStyle w:val="StyleBoldUnderline"/>
        </w:rPr>
        <w:t>Turning the screw on Iran and its nuclear program, the Obama administration imposed new sanctions Monday on Iran's currency and auto industry, seeking to render Iranian money useless outside the country and to cut off the regime from critical revenue sources.</w:t>
      </w:r>
      <w:r>
        <w:t xml:space="preserve"> </w:t>
      </w:r>
      <w:r w:rsidRPr="00F51CF8">
        <w:rPr>
          <w:rStyle w:val="StyleBoldUnderline"/>
        </w:rPr>
        <w:t>The executive order from President Barack Obama broadens an already concerted and multifaceted sanctions campaign aimed at</w:t>
      </w:r>
      <w:r w:rsidRPr="0050263A">
        <w:t xml:space="preserve"> crippling</w:t>
      </w:r>
      <w:r w:rsidRPr="00F51CF8">
        <w:rPr>
          <w:rStyle w:val="StyleBoldUnderline"/>
        </w:rPr>
        <w:t xml:space="preserve"> Iran's economy, forcing it to comply with international demands that it prove its nuclear program is peaceful</w:t>
      </w:r>
      <w:r>
        <w:t xml:space="preserve">. The U.S. believes Iran is working to develop nuclear weapons, a charge that Iran denies. </w:t>
      </w:r>
      <w:r w:rsidRPr="00F51CF8">
        <w:rPr>
          <w:rStyle w:val="StyleBoldUnderline"/>
        </w:rPr>
        <w:t>Officials described the move as part of a dual-track effort to offer meaningful negotiations to the Iranian regime while continually upping the economic stakes.</w:t>
      </w:r>
      <w:r>
        <w:rPr>
          <w:rStyle w:val="StyleBoldUnderline"/>
        </w:rPr>
        <w:t xml:space="preserve"> </w:t>
      </w:r>
      <w:r>
        <w:t>"</w:t>
      </w:r>
      <w:r w:rsidRPr="00F51CF8">
        <w:rPr>
          <w:rStyle w:val="StyleBoldUnderline"/>
        </w:rPr>
        <w:t xml:space="preserve">Even as we intensify our pressure on the Iranian government, we hold the door open to a diplomatic </w:t>
      </w:r>
      <w:r w:rsidRPr="00F51CF8">
        <w:rPr>
          <w:rStyle w:val="StyleBoldUnderline"/>
        </w:rPr>
        <w:lastRenderedPageBreak/>
        <w:t>solution that allows Iran to rejoin the community of nations if they meet their obligations. However, Iran must understand that time is not unlimited</w:t>
      </w:r>
      <w:r>
        <w:t xml:space="preserve">," said White House press secretary Jay Carney, adding that more sanctions will follow if the regime doesn't change course. </w:t>
      </w:r>
      <w:r w:rsidRPr="00F51CF8">
        <w:rPr>
          <w:rStyle w:val="StyleBoldUnderline"/>
        </w:rPr>
        <w:t>The new sanctions marked the first time Iran's currency,</w:t>
      </w:r>
      <w:r>
        <w:t xml:space="preserve"> the </w:t>
      </w:r>
      <w:proofErr w:type="spellStart"/>
      <w:r>
        <w:t>rial</w:t>
      </w:r>
      <w:proofErr w:type="spellEnd"/>
      <w:r>
        <w:t xml:space="preserve">, </w:t>
      </w:r>
      <w:r w:rsidRPr="00F51CF8">
        <w:rPr>
          <w:rStyle w:val="StyleBoldUnderline"/>
        </w:rPr>
        <w:t>has been targeted directly with sanctions</w:t>
      </w:r>
      <w:r>
        <w:t xml:space="preserve">, the White House said. The sanctions apply to foreign financial institutions that purchase or sell significant amounts of the </w:t>
      </w:r>
      <w:proofErr w:type="spellStart"/>
      <w:r>
        <w:t>rial</w:t>
      </w:r>
      <w:proofErr w:type="spellEnd"/>
      <w:r>
        <w:t xml:space="preserve">, and to those who hold significant amounts of the </w:t>
      </w:r>
      <w:proofErr w:type="spellStart"/>
      <w:r>
        <w:t>rial</w:t>
      </w:r>
      <w:proofErr w:type="spellEnd"/>
      <w:r>
        <w:t xml:space="preserve"> in accounts outside Iran. Senior administration officials said the sanctions were designed to make the </w:t>
      </w:r>
      <w:proofErr w:type="spellStart"/>
      <w:r>
        <w:t>rial</w:t>
      </w:r>
      <w:proofErr w:type="spellEnd"/>
      <w:r>
        <w:t xml:space="preserve"> essentially unusable outside of Iran. </w:t>
      </w:r>
      <w:r w:rsidRPr="00F51CF8">
        <w:rPr>
          <w:rStyle w:val="StyleBoldUnderline"/>
        </w:rPr>
        <w:t>The hope is that banks and businesses holding Iranian currency will dump the funds</w:t>
      </w:r>
      <w:r w:rsidRPr="00F51CF8">
        <w:t>,</w:t>
      </w:r>
      <w:r>
        <w:t xml:space="preserve"> making the </w:t>
      </w:r>
      <w:proofErr w:type="spellStart"/>
      <w:r>
        <w:t>rial</w:t>
      </w:r>
      <w:proofErr w:type="spellEnd"/>
      <w:r>
        <w:t xml:space="preserve"> weaker. The value of the </w:t>
      </w:r>
      <w:proofErr w:type="spellStart"/>
      <w:r>
        <w:t>rial</w:t>
      </w:r>
      <w:proofErr w:type="spellEnd"/>
      <w:r>
        <w:t xml:space="preserve"> has dropped by half since the start of 2012, the White House said.</w:t>
      </w:r>
    </w:p>
    <w:p w:rsidR="00CA5CA6" w:rsidRDefault="00CA5CA6" w:rsidP="00CA5CA6">
      <w:pPr>
        <w:pStyle w:val="Heading4"/>
      </w:pPr>
      <w:r>
        <w:t>Iran strategy will succeed now- new president ensures Iranian compromise</w:t>
      </w:r>
    </w:p>
    <w:p w:rsidR="00CA5CA6" w:rsidRPr="009D165D" w:rsidRDefault="00CA5CA6" w:rsidP="00CA5CA6">
      <w:pPr>
        <w:rPr>
          <w:rStyle w:val="StyleStyleBold12pt"/>
        </w:rPr>
      </w:pPr>
      <w:r w:rsidRPr="009D165D">
        <w:rPr>
          <w:rStyle w:val="StyleStyleBold12pt"/>
        </w:rPr>
        <w:t>Lederman, writer, 13</w:t>
      </w:r>
    </w:p>
    <w:p w:rsidR="00CA5CA6" w:rsidRDefault="00CA5CA6" w:rsidP="00CA5CA6">
      <w:r>
        <w:t xml:space="preserve">[Josh, 6/15, Huffington Post, “U.S. Respects Iran Election Results, White House Says”, </w:t>
      </w:r>
      <w:hyperlink r:id="rId48" w:history="1">
        <w:r w:rsidRPr="00AE6442">
          <w:rPr>
            <w:rStyle w:val="Hyperlink"/>
          </w:rPr>
          <w:t>http://www.huffingtonpost.com/2013/06/15/us-iran-election_n_3447697.html</w:t>
        </w:r>
      </w:hyperlink>
      <w:r>
        <w:t>, accessed 7/9/13, VJ]</w:t>
      </w:r>
    </w:p>
    <w:p w:rsidR="00CA5CA6" w:rsidRPr="009D165D" w:rsidRDefault="00CA5CA6" w:rsidP="00CA5CA6"/>
    <w:p w:rsidR="00CA5CA6" w:rsidRPr="00CB2A59" w:rsidRDefault="00CA5CA6" w:rsidP="00CA5CA6">
      <w:pPr>
        <w:rPr>
          <w:b/>
          <w:bCs/>
          <w:u w:val="single"/>
        </w:rPr>
      </w:pPr>
      <w:r w:rsidRPr="00EB3868">
        <w:rPr>
          <w:rStyle w:val="StyleBoldUnderline"/>
        </w:rPr>
        <w:t xml:space="preserve">The stunning surge in Friday's election behind </w:t>
      </w:r>
      <w:proofErr w:type="spellStart"/>
      <w:r w:rsidRPr="00EB3868">
        <w:rPr>
          <w:rStyle w:val="StyleBoldUnderline"/>
        </w:rPr>
        <w:t>Rowhani</w:t>
      </w:r>
      <w:proofErr w:type="spellEnd"/>
      <w:r w:rsidRPr="00EB3868">
        <w:rPr>
          <w:rStyle w:val="StyleBoldUnderline"/>
        </w:rPr>
        <w:t xml:space="preserve">, a former nuclear negotiator, was perceived by supporters as a rebuke to </w:t>
      </w:r>
      <w:proofErr w:type="spellStart"/>
      <w:r w:rsidRPr="00EB3868">
        <w:rPr>
          <w:rStyle w:val="StyleBoldUnderline"/>
        </w:rPr>
        <w:t>hard-line</w:t>
      </w:r>
      <w:proofErr w:type="spellEnd"/>
      <w:r w:rsidRPr="00EB3868">
        <w:rPr>
          <w:rStyle w:val="StyleBoldUnderline"/>
        </w:rPr>
        <w:t xml:space="preserve"> policies that have left Iran diplomatically and economically isolated. The U.S. and other nations have used penalties to undercut Tehran's disputed nuclear program.</w:t>
      </w:r>
      <w:r>
        <w:rPr>
          <w:rStyle w:val="StyleBoldUnderline"/>
        </w:rPr>
        <w:t xml:space="preserve"> </w:t>
      </w:r>
      <w:r>
        <w:t xml:space="preserve">Iran's ruling clerics barred more prominent reform candidates from the ballot, leaving a group of mostly staunch loyalists to the Islamic establishment. Iran's opposition settled on </w:t>
      </w:r>
      <w:proofErr w:type="spellStart"/>
      <w:r>
        <w:t>Rowhani</w:t>
      </w:r>
      <w:proofErr w:type="spellEnd"/>
      <w:r>
        <w:t xml:space="preserve"> as the least objectionable, making the 64-year-old cleric the de facto candidate for reform-minded Iranians. "It is our hope that </w:t>
      </w:r>
      <w:r w:rsidRPr="00EB3868">
        <w:rPr>
          <w:rStyle w:val="StyleBoldUnderline"/>
        </w:rPr>
        <w:t>the Iranian government will heed the will of the Iranian people and make responsible choices that create a better future for all Iranians,"</w:t>
      </w:r>
      <w:r>
        <w:t xml:space="preserve"> Carney said. Signaling that the election has not changed the administration's stance, Carney said </w:t>
      </w:r>
      <w:r w:rsidRPr="00EB3868">
        <w:rPr>
          <w:rStyle w:val="StyleBoldUnderline"/>
        </w:rPr>
        <w:t>the U.S. is still willing to engage Tehran directly to find a diplomatic solution to concerns about Iran's nuclear program.</w:t>
      </w:r>
      <w:r>
        <w:rPr>
          <w:rStyle w:val="StyleBoldUnderline"/>
        </w:rPr>
        <w:t xml:space="preserve"> </w:t>
      </w:r>
      <w:r w:rsidRPr="00EB3868">
        <w:rPr>
          <w:rStyle w:val="StyleBoldUnderline"/>
        </w:rPr>
        <w:t>The U.S. has been ramping up efforts geared toward persuading Iran to prove its nuclear program is peaceful. The U.S. believes Iran is working to develop nuclear weapons, a charge that Iran denies.</w:t>
      </w:r>
      <w:r>
        <w:rPr>
          <w:rStyle w:val="StyleBoldUnderline"/>
        </w:rPr>
        <w:t xml:space="preserve"> </w:t>
      </w:r>
      <w:r>
        <w:t xml:space="preserve">But the strict limitations the regime placed on who could compete in the election dampened U.S. hopes that a postelection Iran would pursue a different course. Kerry said last month he wasn't optimistic that the election would produce any change in Iran's nuclear ambitions, a topic he revisited in his statement after the election. </w:t>
      </w:r>
      <w:r w:rsidRPr="00EB3868">
        <w:rPr>
          <w:rStyle w:val="StyleBoldUnderline"/>
        </w:rPr>
        <w:t>"We, along with our international partners, remain ready to engage directly with the Iranian government," Kerry said. "We hope they will honor their international obligations to the rest of the world in order to reach a diplomatic solution that will fully address the international community's concerns about Iran's nuclear program."</w:t>
      </w:r>
    </w:p>
    <w:p w:rsidR="00CA5CA6" w:rsidRDefault="00CA5CA6" w:rsidP="00CA5CA6">
      <w:pPr>
        <w:pStyle w:val="Heading3"/>
      </w:pPr>
      <w:r>
        <w:lastRenderedPageBreak/>
        <w:t>AT: Not Unique- Appeasing Iran Now</w:t>
      </w:r>
    </w:p>
    <w:p w:rsidR="00CA5CA6" w:rsidRPr="00E104B3" w:rsidRDefault="00CA5CA6" w:rsidP="00CA5CA6">
      <w:pPr>
        <w:pStyle w:val="Heading4"/>
      </w:pPr>
      <w:proofErr w:type="gramStart"/>
      <w:r w:rsidRPr="00E104B3">
        <w:t>Obama not appeasing Iran- maintaining stringent sanctions now.</w:t>
      </w:r>
      <w:proofErr w:type="gramEnd"/>
    </w:p>
    <w:p w:rsidR="00CA5CA6" w:rsidRDefault="00CA5CA6" w:rsidP="00CA5CA6">
      <w:pPr>
        <w:rPr>
          <w:rStyle w:val="StyleStyleBold12pt"/>
        </w:rPr>
      </w:pPr>
      <w:proofErr w:type="spellStart"/>
      <w:r>
        <w:rPr>
          <w:rStyle w:val="StyleStyleBold12pt"/>
        </w:rPr>
        <w:t>Duss</w:t>
      </w:r>
      <w:proofErr w:type="spellEnd"/>
      <w:r w:rsidRPr="0077119D">
        <w:rPr>
          <w:rStyle w:val="StyleStyleBold12pt"/>
        </w:rPr>
        <w:t xml:space="preserve">, </w:t>
      </w:r>
      <w:r>
        <w:rPr>
          <w:rStyle w:val="StyleStyleBold12pt"/>
        </w:rPr>
        <w:t>national security reporter for the Center for American Progress, 11</w:t>
      </w:r>
    </w:p>
    <w:p w:rsidR="00CA5CA6" w:rsidRPr="000B3BFC" w:rsidRDefault="00CA5CA6" w:rsidP="00CA5CA6">
      <w:r w:rsidRPr="000B3BFC">
        <w:t>[</w:t>
      </w:r>
      <w:r>
        <w:t>Matt</w:t>
      </w:r>
      <w:r w:rsidRPr="000B3BFC">
        <w:t xml:space="preserve">, </w:t>
      </w:r>
      <w:r>
        <w:t>Think Progress, 12/16/11</w:t>
      </w:r>
      <w:r w:rsidRPr="000B3BFC">
        <w:t>, “</w:t>
      </w:r>
      <w:r>
        <w:t>What Appeasement Isn’t</w:t>
      </w:r>
      <w:r w:rsidRPr="000B3BFC">
        <w:t>”,</w:t>
      </w:r>
      <w:r>
        <w:t xml:space="preserve"> http://thinkprogress.org/security/2011/12/16/390866/what-appeasement-isnt/</w:t>
      </w:r>
      <w:r w:rsidRPr="000B3BFC">
        <w:t xml:space="preserve">, </w:t>
      </w:r>
      <w:proofErr w:type="gramStart"/>
      <w:r w:rsidRPr="000B3BFC">
        <w:t>Accesse</w:t>
      </w:r>
      <w:r>
        <w:t>d  7</w:t>
      </w:r>
      <w:proofErr w:type="gramEnd"/>
      <w:r>
        <w:t>/8</w:t>
      </w:r>
      <w:r w:rsidRPr="000B3BFC">
        <w:t>/13, HW]</w:t>
      </w:r>
    </w:p>
    <w:p w:rsidR="00CA5CA6" w:rsidRPr="007572AE" w:rsidRDefault="00CA5CA6" w:rsidP="00CA5CA6"/>
    <w:p w:rsidR="00CA5CA6" w:rsidRDefault="00CA5CA6" w:rsidP="00CA5CA6">
      <w:pPr>
        <w:rPr>
          <w:rStyle w:val="StyleBoldUnderline"/>
        </w:rPr>
      </w:pPr>
      <w:r w:rsidRPr="007572AE">
        <w:rPr>
          <w:rStyle w:val="StyleBoldUnderline"/>
        </w:rPr>
        <w:t>One can disagree with the Obama administration’s two track approach of engagement and pressure. But to describe that approach — which includes</w:t>
      </w:r>
      <w:r w:rsidRPr="007572AE">
        <w:t xml:space="preserve"> the adoption of </w:t>
      </w:r>
      <w:hyperlink r:id="rId49" w:history="1">
        <w:r w:rsidRPr="007572AE">
          <w:rPr>
            <w:rStyle w:val="Hyperlink"/>
          </w:rPr>
          <w:t xml:space="preserve">some of the most </w:t>
        </w:r>
        <w:r w:rsidRPr="00E104B3">
          <w:rPr>
            <w:rStyle w:val="StyleBoldUnderline"/>
          </w:rPr>
          <w:t>stringent</w:t>
        </w:r>
        <w:r w:rsidRPr="007572AE">
          <w:rPr>
            <w:rStyle w:val="Hyperlink"/>
          </w:rPr>
          <w:t xml:space="preserve"> multilateral </w:t>
        </w:r>
        <w:r w:rsidRPr="007572AE">
          <w:rPr>
            <w:rStyle w:val="StyleBoldUnderline"/>
          </w:rPr>
          <w:t>sanctions</w:t>
        </w:r>
        <w:r w:rsidRPr="007572AE">
          <w:rPr>
            <w:rStyle w:val="Hyperlink"/>
          </w:rPr>
          <w:t xml:space="preserve"> ever</w:t>
        </w:r>
      </w:hyperlink>
      <w:r w:rsidRPr="007572AE">
        <w:t>, successfully supporting the </w:t>
      </w:r>
      <w:hyperlink r:id="rId50" w:history="1">
        <w:r w:rsidRPr="007572AE">
          <w:rPr>
            <w:rStyle w:val="Hyperlink"/>
          </w:rPr>
          <w:t>appointment of a special UN human rights monitor for Iran</w:t>
        </w:r>
      </w:hyperlink>
      <w:r w:rsidRPr="007572AE">
        <w:t xml:space="preserve">, </w:t>
      </w:r>
      <w:r w:rsidRPr="007572AE">
        <w:rPr>
          <w:rStyle w:val="StyleBoldUnderline"/>
        </w:rPr>
        <w:t>and </w:t>
      </w:r>
      <w:hyperlink r:id="rId51" w:history="1">
        <w:r w:rsidRPr="007572AE">
          <w:rPr>
            <w:rStyle w:val="StyleBoldUnderline"/>
          </w:rPr>
          <w:t>unprecedented defense cooperation</w:t>
        </w:r>
      </w:hyperlink>
      <w:r w:rsidRPr="007572AE">
        <w:rPr>
          <w:rStyle w:val="StyleBoldUnderline"/>
        </w:rPr>
        <w:t> with regional allies — as "appeasement" is to declare oneself desperately in need of a dictionary.</w:t>
      </w:r>
    </w:p>
    <w:p w:rsidR="00CA5CA6" w:rsidRPr="00F06F50" w:rsidRDefault="00CA5CA6" w:rsidP="00CA5CA6">
      <w:pPr>
        <w:pStyle w:val="Heading3"/>
      </w:pPr>
      <w:r>
        <w:lastRenderedPageBreak/>
        <w:t>Link- Unconditional Engagement</w:t>
      </w:r>
    </w:p>
    <w:p w:rsidR="00CA5CA6" w:rsidRPr="00F06F50" w:rsidRDefault="00CA5CA6" w:rsidP="00CA5CA6">
      <w:pPr>
        <w:pStyle w:val="Heading4"/>
      </w:pPr>
      <w:r w:rsidRPr="00F06F50">
        <w:t xml:space="preserve">Unconditional engagement </w:t>
      </w:r>
      <w:r>
        <w:t>creates a moral hazard and encourages future blackmail just to maintain good behavior.</w:t>
      </w:r>
    </w:p>
    <w:p w:rsidR="00CA5CA6" w:rsidRPr="00F06F50" w:rsidRDefault="00CA5CA6" w:rsidP="00CA5CA6">
      <w:pPr>
        <w:rPr>
          <w:rStyle w:val="StyleStyleBold12pt"/>
        </w:rPr>
      </w:pPr>
      <w:r w:rsidRPr="00F06F50">
        <w:rPr>
          <w:rStyle w:val="StyleStyleBold12pt"/>
        </w:rPr>
        <w:t>Davies, Senior Lecturer @ University of Leeds &amp; Essex, 11</w:t>
      </w:r>
    </w:p>
    <w:p w:rsidR="00CA5CA6" w:rsidRPr="00F06F50" w:rsidRDefault="00CA5CA6" w:rsidP="00CA5CA6">
      <w:r w:rsidRPr="00F06F50">
        <w:t>(Graeme A. M., “The Domestic Consequences of International Over-Cooperation,” April 12, http://www.esrc.ac.uk/my-esrc/grants/RES-062-23-1952/outputs/Download/c7ffc6de-b3fe-4b56-b864-eb526efebe98, 7/6/13, PD)</w:t>
      </w:r>
    </w:p>
    <w:p w:rsidR="00CA5CA6" w:rsidRDefault="00CA5CA6" w:rsidP="00CA5CA6">
      <w:pPr>
        <w:rPr>
          <w:b/>
          <w:bCs/>
          <w:sz w:val="26"/>
        </w:rPr>
      </w:pPr>
    </w:p>
    <w:p w:rsidR="00CA5CA6" w:rsidRDefault="00CA5CA6" w:rsidP="00CA5CA6">
      <w:pPr>
        <w:rPr>
          <w:rStyle w:val="StyleBoldUnderline"/>
        </w:rPr>
      </w:pPr>
      <w:r w:rsidRPr="005C2152">
        <w:t xml:space="preserve">A </w:t>
      </w:r>
      <w:r w:rsidRPr="00AA5B36">
        <w:rPr>
          <w:rStyle w:val="StyleBoldUnderline"/>
        </w:rPr>
        <w:t>second area of disapproval relates particularly to transformative or unconditional engagement.</w:t>
      </w:r>
      <w:r w:rsidRPr="005C2152">
        <w:t xml:space="preserve"> </w:t>
      </w:r>
      <w:proofErr w:type="spellStart"/>
      <w:r w:rsidRPr="005C2152">
        <w:t>Mastaduno</w:t>
      </w:r>
      <w:proofErr w:type="spellEnd"/>
      <w:r w:rsidRPr="005C2152">
        <w:t xml:space="preserve"> (2003) suggests that </w:t>
      </w:r>
      <w:r w:rsidRPr="00AA5B36">
        <w:rPr>
          <w:rStyle w:val="StyleBoldUnderline"/>
        </w:rPr>
        <w:t>engagement strategies associated with diffuse reciprocity can increase the likelihood of the state being blackmailed by an adversary</w:t>
      </w:r>
      <w:r w:rsidRPr="005C2152">
        <w:t xml:space="preserve">. </w:t>
      </w:r>
      <w:r w:rsidRPr="005241C9">
        <w:rPr>
          <w:rStyle w:val="Emphasis"/>
        </w:rPr>
        <w:t xml:space="preserve">If benefits are sent to encourage a general transformation in </w:t>
      </w:r>
      <w:proofErr w:type="spellStart"/>
      <w:r w:rsidRPr="005241C9">
        <w:rPr>
          <w:rStyle w:val="Emphasis"/>
        </w:rPr>
        <w:t>behaviour</w:t>
      </w:r>
      <w:proofErr w:type="spellEnd"/>
      <w:r w:rsidRPr="005241C9">
        <w:rPr>
          <w:rStyle w:val="Emphasis"/>
        </w:rPr>
        <w:t>, rather than for a specific quid pro quo</w:t>
      </w:r>
      <w:r w:rsidRPr="005C2152">
        <w:t xml:space="preserve">, </w:t>
      </w:r>
      <w:r w:rsidRPr="00AA5B36">
        <w:rPr>
          <w:rStyle w:val="StyleBoldUnderline"/>
        </w:rPr>
        <w:t xml:space="preserve">the target state may subsequently demand further benefits as a condition for maintaining good </w:t>
      </w:r>
      <w:proofErr w:type="spellStart"/>
      <w:r w:rsidRPr="00AA5B36">
        <w:rPr>
          <w:rStyle w:val="StyleBoldUnderline"/>
        </w:rPr>
        <w:t>behaviour</w:t>
      </w:r>
      <w:proofErr w:type="spellEnd"/>
      <w:r w:rsidRPr="005C2152">
        <w:t xml:space="preserve">. </w:t>
      </w:r>
      <w:r w:rsidRPr="00AA5B36">
        <w:rPr>
          <w:rStyle w:val="StyleBoldUnderline"/>
        </w:rPr>
        <w:t xml:space="preserve">The public may </w:t>
      </w:r>
      <w:proofErr w:type="spellStart"/>
      <w:r w:rsidRPr="00AA5B36">
        <w:rPr>
          <w:rStyle w:val="StyleBoldUnderline"/>
        </w:rPr>
        <w:t>recognise</w:t>
      </w:r>
      <w:proofErr w:type="spellEnd"/>
      <w:r w:rsidRPr="00AA5B36">
        <w:rPr>
          <w:rStyle w:val="StyleBoldUnderline"/>
        </w:rPr>
        <w:t xml:space="preserve"> this potential for blackmail, or believe that they have been bullied into sending resources to a potential enemy</w:t>
      </w:r>
      <w:r w:rsidRPr="005C2152">
        <w:t xml:space="preserve">. </w:t>
      </w:r>
      <w:r w:rsidRPr="00AA5B36">
        <w:rPr>
          <w:rStyle w:val="StyleBoldUnderline"/>
        </w:rPr>
        <w:t>The third point is closely related and concerns moral hazard</w:t>
      </w:r>
      <w:r w:rsidRPr="005C2152">
        <w:t>.</w:t>
      </w:r>
      <w:r>
        <w:t xml:space="preserve"> </w:t>
      </w:r>
      <w:r w:rsidRPr="005C2152">
        <w:t xml:space="preserve">Pursuing the earlier example, </w:t>
      </w:r>
      <w:r w:rsidRPr="00AA5B36">
        <w:rPr>
          <w:rStyle w:val="StyleBoldUnderline"/>
        </w:rPr>
        <w:t xml:space="preserve">the public may conclude that its government is rewarding bad </w:t>
      </w:r>
      <w:proofErr w:type="spellStart"/>
      <w:r w:rsidRPr="00AA5B36">
        <w:rPr>
          <w:rStyle w:val="StyleBoldUnderline"/>
        </w:rPr>
        <w:t>behaviour</w:t>
      </w:r>
      <w:proofErr w:type="spellEnd"/>
      <w:r w:rsidRPr="00AA5B36">
        <w:rPr>
          <w:rStyle w:val="StyleBoldUnderline"/>
        </w:rPr>
        <w:t xml:space="preserve"> by sending inducements to a rogue state </w:t>
      </w:r>
      <w:r w:rsidRPr="005241C9">
        <w:t xml:space="preserve">that is developing a nuclear weapon. </w:t>
      </w:r>
      <w:r w:rsidRPr="005C2152">
        <w:t xml:space="preserve">What is to stop other states developing their own weapons in order to extract further benefits (Hass and O’Sullivan, 2000)? </w:t>
      </w:r>
      <w:r w:rsidRPr="00AA5B36">
        <w:rPr>
          <w:rStyle w:val="StyleBoldUnderline"/>
        </w:rPr>
        <w:t>The use of incentives may in fact embolden an opponent to become more aggressive in order to extract further benefits, which in turn further undermines the security of the sender state</w:t>
      </w:r>
      <w:r w:rsidRPr="005C2152">
        <w:t xml:space="preserve"> (</w:t>
      </w:r>
      <w:proofErr w:type="spellStart"/>
      <w:r w:rsidRPr="005C2152">
        <w:t>Cortright</w:t>
      </w:r>
      <w:proofErr w:type="spellEnd"/>
      <w:r w:rsidRPr="005C2152">
        <w:t>, 1997a, 1997b).</w:t>
      </w:r>
      <w:r>
        <w:t xml:space="preserve"> </w:t>
      </w:r>
      <w:r w:rsidRPr="005C2152">
        <w:t xml:space="preserve">Given the lack of monitoring involved in transformative policy, </w:t>
      </w:r>
      <w:r w:rsidRPr="00AA5B36">
        <w:rPr>
          <w:rStyle w:val="StyleBoldUnderline"/>
        </w:rPr>
        <w:t>the handing over of inducements without guarantees can appear naïve at best, and at worst risks undermining a state’s reputation and credibility for tough negotiation on the international stage</w:t>
      </w:r>
      <w:r w:rsidRPr="005C2152">
        <w:t xml:space="preserve"> (</w:t>
      </w:r>
      <w:proofErr w:type="spellStart"/>
      <w:r w:rsidRPr="005C2152">
        <w:t>Sartori</w:t>
      </w:r>
      <w:proofErr w:type="spellEnd"/>
      <w:r w:rsidRPr="005C2152">
        <w:t xml:space="preserve">, 2002; </w:t>
      </w:r>
      <w:proofErr w:type="spellStart"/>
      <w:r w:rsidRPr="005C2152">
        <w:t>Fearon</w:t>
      </w:r>
      <w:proofErr w:type="spellEnd"/>
      <w:r w:rsidRPr="005C2152">
        <w:t>, 1994, 1997</w:t>
      </w:r>
      <w:r w:rsidRPr="00AA5B36">
        <w:rPr>
          <w:rStyle w:val="StyleBoldUnderline"/>
        </w:rPr>
        <w:t xml:space="preserve">). The fourth concern pertains to the balance of sender-receiver power and ultimately the security of the sender state. This is particularly relevant to unconditional engagement that relies on diffuse reciprocity and transformative change in the </w:t>
      </w:r>
      <w:proofErr w:type="spellStart"/>
      <w:r w:rsidRPr="00AA5B36">
        <w:rPr>
          <w:rStyle w:val="StyleBoldUnderline"/>
        </w:rPr>
        <w:t>behaviour</w:t>
      </w:r>
      <w:proofErr w:type="spellEnd"/>
      <w:r w:rsidRPr="00AA5B36">
        <w:rPr>
          <w:rStyle w:val="StyleBoldUnderline"/>
        </w:rPr>
        <w:t xml:space="preserve"> of the target</w:t>
      </w:r>
      <w:r w:rsidRPr="005C2152">
        <w:t xml:space="preserve">. The key point is that </w:t>
      </w:r>
      <w:r w:rsidRPr="00F06F50">
        <w:rPr>
          <w:rStyle w:val="StyleBoldUnderline"/>
        </w:rPr>
        <w:t>inducement resources</w:t>
      </w:r>
      <w:r w:rsidRPr="005C2152">
        <w:t xml:space="preserve"> could have been used by the sender to strengthen its own military capacity, but </w:t>
      </w:r>
      <w:r w:rsidRPr="00F06F50">
        <w:rPr>
          <w:rStyle w:val="StyleBoldUnderline"/>
        </w:rPr>
        <w:t xml:space="preserve">may </w:t>
      </w:r>
      <w:r w:rsidRPr="005C2152">
        <w:t xml:space="preserve">instead </w:t>
      </w:r>
      <w:r w:rsidRPr="00F06F50">
        <w:rPr>
          <w:rStyle w:val="StyleBoldUnderline"/>
        </w:rPr>
        <w:t>boost the capabilities of the target state and thus the threat it poses</w:t>
      </w:r>
      <w:r w:rsidRPr="005C2152">
        <w:t xml:space="preserve"> (</w:t>
      </w:r>
      <w:proofErr w:type="spellStart"/>
      <w:r w:rsidRPr="005C2152">
        <w:t>Gowa</w:t>
      </w:r>
      <w:proofErr w:type="spellEnd"/>
      <w:r w:rsidRPr="005C2152">
        <w:t xml:space="preserve">, 1994; </w:t>
      </w:r>
      <w:proofErr w:type="spellStart"/>
      <w:r w:rsidRPr="005C2152">
        <w:t>Kastner</w:t>
      </w:r>
      <w:proofErr w:type="spellEnd"/>
      <w:r w:rsidRPr="005C2152">
        <w:t xml:space="preserve">, 2009). </w:t>
      </w:r>
      <w:r w:rsidRPr="00F06F50">
        <w:rPr>
          <w:rStyle w:val="StyleBoldUnderline"/>
        </w:rPr>
        <w:t xml:space="preserve">Even if these resources are not reallocated towards military capabilities the use of aid will help the leader of the target state to remain in power. </w:t>
      </w:r>
    </w:p>
    <w:p w:rsidR="00CA5CA6" w:rsidRDefault="00CA5CA6" w:rsidP="00CA5CA6">
      <w:pPr>
        <w:pStyle w:val="Heading4"/>
      </w:pPr>
      <w:r w:rsidRPr="007A1CDA">
        <w:t xml:space="preserve">Making engagement conditional </w:t>
      </w:r>
      <w:r>
        <w:t>prevents</w:t>
      </w:r>
      <w:r w:rsidRPr="007A1CDA">
        <w:t xml:space="preserve"> the perception of weakness otherwise created by unconditional agreements</w:t>
      </w:r>
    </w:p>
    <w:p w:rsidR="00CA5CA6" w:rsidRPr="00870715" w:rsidRDefault="00CA5CA6" w:rsidP="00CA5CA6">
      <w:pPr>
        <w:rPr>
          <w:rStyle w:val="StyleStyleBold12pt"/>
        </w:rPr>
      </w:pPr>
      <w:proofErr w:type="spellStart"/>
      <w:r>
        <w:rPr>
          <w:rStyle w:val="StyleStyleBold12pt"/>
        </w:rPr>
        <w:t>Cortright</w:t>
      </w:r>
      <w:proofErr w:type="spellEnd"/>
      <w:r w:rsidRPr="00870715">
        <w:rPr>
          <w:rStyle w:val="StyleStyleBold12pt"/>
        </w:rPr>
        <w:t xml:space="preserve">, </w:t>
      </w:r>
      <w:r>
        <w:rPr>
          <w:rStyle w:val="StyleStyleBold12pt"/>
        </w:rPr>
        <w:t>Director of Policy Studies, International Peace Studies at Notre Dame</w:t>
      </w:r>
      <w:r w:rsidRPr="00870715">
        <w:rPr>
          <w:rStyle w:val="StyleStyleBold12pt"/>
        </w:rPr>
        <w:t>, 9</w:t>
      </w:r>
    </w:p>
    <w:p w:rsidR="00CA5CA6" w:rsidRPr="000B3BFC" w:rsidRDefault="00CA5CA6" w:rsidP="00CA5CA6">
      <w:r w:rsidRPr="000B3BFC">
        <w:t>[</w:t>
      </w:r>
      <w:r>
        <w:t>David</w:t>
      </w:r>
      <w:r w:rsidRPr="000B3BFC">
        <w:t xml:space="preserve">, </w:t>
      </w:r>
      <w:r>
        <w:t>American Political Science Association, March 2002</w:t>
      </w:r>
      <w:r w:rsidRPr="000B3BFC">
        <w:t>, “</w:t>
      </w:r>
      <w:r>
        <w:t xml:space="preserve">Appeasement in International Politics by Stephen R. Rock Review by: David </w:t>
      </w:r>
      <w:proofErr w:type="spellStart"/>
      <w:r>
        <w:t>Cortright</w:t>
      </w:r>
      <w:proofErr w:type="spellEnd"/>
      <w:r w:rsidRPr="000B3BFC">
        <w:t>”,</w:t>
      </w:r>
      <w:r>
        <w:t xml:space="preserve"> http://www.jstor.org/stable/pdfplus/3117918.pdf?acceptTC=true</w:t>
      </w:r>
      <w:r w:rsidRPr="000B3BFC">
        <w:t>, Accessed 7/</w:t>
      </w:r>
      <w:r>
        <w:t>6</w:t>
      </w:r>
      <w:r w:rsidRPr="000B3BFC">
        <w:t>/13, HW]</w:t>
      </w:r>
    </w:p>
    <w:p w:rsidR="00CA5CA6" w:rsidRPr="007A1CDA" w:rsidRDefault="00CA5CA6" w:rsidP="00CA5CA6"/>
    <w:p w:rsidR="00CA5CA6" w:rsidRDefault="00CA5CA6" w:rsidP="00CA5CA6">
      <w:pPr>
        <w:rPr>
          <w:rStyle w:val="StyleBoldUnderline"/>
        </w:rPr>
      </w:pPr>
      <w:r w:rsidRPr="009C5D3A">
        <w:rPr>
          <w:rStyle w:val="StyleBoldUnderline"/>
        </w:rPr>
        <w:t xml:space="preserve">Inducement policies carry significant risks. They may be ¶ perceived by the adversary as a sign of weakness and may ¶ lead to further attempts to extract concessions. The </w:t>
      </w:r>
      <w:proofErr w:type="spellStart"/>
      <w:r w:rsidRPr="009C5D3A">
        <w:rPr>
          <w:rStyle w:val="StyleBoldUnderline"/>
        </w:rPr>
        <w:t>adver</w:t>
      </w:r>
      <w:proofErr w:type="spellEnd"/>
      <w:r w:rsidRPr="009C5D3A">
        <w:rPr>
          <w:rStyle w:val="StyleBoldUnderline"/>
        </w:rPr>
        <w:t xml:space="preserve">- ¶ </w:t>
      </w:r>
      <w:proofErr w:type="spellStart"/>
      <w:r w:rsidRPr="009C5D3A">
        <w:rPr>
          <w:rStyle w:val="StyleBoldUnderline"/>
        </w:rPr>
        <w:t>sary</w:t>
      </w:r>
      <w:proofErr w:type="spellEnd"/>
      <w:r w:rsidRPr="009C5D3A">
        <w:rPr>
          <w:rStyle w:val="StyleBoldUnderline"/>
        </w:rPr>
        <w:t xml:space="preserve"> may become more daring and aggressive in pursuit of ¶ its hostile objectives.</w:t>
      </w:r>
      <w:r w:rsidRPr="009C5D3A">
        <w:t xml:space="preserve"> Rock argues that this is more likely in </w:t>
      </w:r>
      <w:r w:rsidRPr="009C5D3A">
        <w:rPr>
          <w:sz w:val="12"/>
        </w:rPr>
        <w:t xml:space="preserve">¶ </w:t>
      </w:r>
      <w:r w:rsidRPr="009C5D3A">
        <w:t xml:space="preserve">a regime that is motivated by greed than by insecurity, al- </w:t>
      </w:r>
      <w:r w:rsidRPr="009C5D3A">
        <w:rPr>
          <w:sz w:val="12"/>
        </w:rPr>
        <w:t xml:space="preserve">¶ </w:t>
      </w:r>
      <w:r w:rsidRPr="009C5D3A">
        <w:t xml:space="preserve">though his evidence in support of this claim is limited. Rock </w:t>
      </w:r>
      <w:r w:rsidRPr="009C5D3A">
        <w:rPr>
          <w:sz w:val="12"/>
        </w:rPr>
        <w:t xml:space="preserve">¶ </w:t>
      </w:r>
      <w:r w:rsidRPr="009C5D3A">
        <w:t xml:space="preserve">is on firmer ground when he identifies means for avoiding </w:t>
      </w:r>
      <w:r w:rsidRPr="009C5D3A">
        <w:rPr>
          <w:sz w:val="12"/>
        </w:rPr>
        <w:t xml:space="preserve">¶ </w:t>
      </w:r>
      <w:r w:rsidRPr="009C5D3A">
        <w:t xml:space="preserve">this moral hazard. </w:t>
      </w:r>
      <w:r w:rsidRPr="009C5D3A">
        <w:rPr>
          <w:rStyle w:val="StyleBoldUnderline"/>
        </w:rPr>
        <w:t xml:space="preserve">A state can diminish the chances of be- ¶ </w:t>
      </w:r>
      <w:proofErr w:type="spellStart"/>
      <w:r w:rsidRPr="009C5D3A">
        <w:rPr>
          <w:rStyle w:val="StyleBoldUnderline"/>
        </w:rPr>
        <w:t>ing</w:t>
      </w:r>
      <w:proofErr w:type="spellEnd"/>
      <w:r w:rsidRPr="009C5D3A">
        <w:rPr>
          <w:rStyle w:val="StyleBoldUnderline"/>
        </w:rPr>
        <w:t xml:space="preserve"> perceived as weak by making concessions conditional ¶ on </w:t>
      </w:r>
      <w:r w:rsidRPr="009C5D3A">
        <w:rPr>
          <w:rStyle w:val="StyleBoldUnderline"/>
        </w:rPr>
        <w:lastRenderedPageBreak/>
        <w:t xml:space="preserve">reciprocal cooperation, by establishing a reputation for ¶ firmness and strength, and by maintaining the materiel </w:t>
      </w:r>
      <w:proofErr w:type="spellStart"/>
      <w:r w:rsidRPr="009C5D3A">
        <w:rPr>
          <w:rStyle w:val="StyleBoldUnderline"/>
        </w:rPr>
        <w:t>ca</w:t>
      </w:r>
      <w:proofErr w:type="spellEnd"/>
      <w:r w:rsidRPr="009C5D3A">
        <w:rPr>
          <w:rStyle w:val="StyleBoldUnderline"/>
        </w:rPr>
        <w:t xml:space="preserve">- ¶ </w:t>
      </w:r>
      <w:proofErr w:type="spellStart"/>
      <w:r w:rsidRPr="009C5D3A">
        <w:rPr>
          <w:rStyle w:val="StyleBoldUnderline"/>
        </w:rPr>
        <w:t>pability</w:t>
      </w:r>
      <w:proofErr w:type="spellEnd"/>
      <w:r w:rsidRPr="009C5D3A">
        <w:rPr>
          <w:rStyle w:val="StyleBoldUnderline"/>
        </w:rPr>
        <w:t xml:space="preserve"> to employ deterrent </w:t>
      </w:r>
      <w:r w:rsidRPr="009C5D3A">
        <w:t xml:space="preserve">or coercive </w:t>
      </w:r>
      <w:r w:rsidRPr="009C5D3A">
        <w:rPr>
          <w:rStyle w:val="StyleBoldUnderline"/>
        </w:rPr>
        <w:t>strategies</w:t>
      </w:r>
      <w:r w:rsidRPr="009C5D3A">
        <w:t xml:space="preserve"> if </w:t>
      </w:r>
      <w:proofErr w:type="spellStart"/>
      <w:r w:rsidRPr="009C5D3A">
        <w:t>concil</w:t>
      </w:r>
      <w:proofErr w:type="spellEnd"/>
      <w:r w:rsidRPr="009C5D3A">
        <w:t xml:space="preserve">- </w:t>
      </w:r>
      <w:r w:rsidRPr="009C5D3A">
        <w:rPr>
          <w:sz w:val="12"/>
        </w:rPr>
        <w:t xml:space="preserve">¶ </w:t>
      </w:r>
      <w:proofErr w:type="spellStart"/>
      <w:r w:rsidRPr="009C5D3A">
        <w:t>iatory</w:t>
      </w:r>
      <w:proofErr w:type="spellEnd"/>
      <w:r w:rsidRPr="009C5D3A">
        <w:t xml:space="preserve"> gestures fail. In the case of North Korea, the United </w:t>
      </w:r>
      <w:r w:rsidRPr="009C5D3A">
        <w:rPr>
          <w:sz w:val="12"/>
        </w:rPr>
        <w:t xml:space="preserve">¶ </w:t>
      </w:r>
      <w:r w:rsidRPr="009C5D3A">
        <w:t xml:space="preserve">States and its South Korean and Japanese partners offered </w:t>
      </w:r>
      <w:r w:rsidRPr="009C5D3A">
        <w:rPr>
          <w:sz w:val="12"/>
        </w:rPr>
        <w:t xml:space="preserve">¶ </w:t>
      </w:r>
      <w:r w:rsidRPr="009C5D3A">
        <w:rPr>
          <w:rStyle w:val="StyleBoldUnderline"/>
        </w:rPr>
        <w:t xml:space="preserve">incentives on a step-by-step basis and made the delivery of ¶ benefits conditional on reciprocal cooperation from the other ¶ side. ¶ </w:t>
      </w:r>
    </w:p>
    <w:p w:rsidR="00CA5CA6" w:rsidRDefault="00CA5CA6" w:rsidP="00CA5CA6">
      <w:pPr>
        <w:rPr>
          <w:rStyle w:val="StyleBoldUnderline"/>
        </w:rPr>
      </w:pPr>
    </w:p>
    <w:p w:rsidR="00CA5CA6" w:rsidRPr="001A444A" w:rsidRDefault="00CA5CA6" w:rsidP="00CA5CA6">
      <w:pPr>
        <w:pStyle w:val="Heading3"/>
      </w:pPr>
      <w:r w:rsidRPr="001A444A">
        <w:lastRenderedPageBreak/>
        <w:t>Link- Cuba</w:t>
      </w:r>
    </w:p>
    <w:p w:rsidR="00CA5CA6" w:rsidRPr="0026275A" w:rsidRDefault="00CA5CA6" w:rsidP="00CA5CA6">
      <w:pPr>
        <w:pStyle w:val="Heading4"/>
      </w:pPr>
      <w:r w:rsidRPr="0026275A">
        <w:t>Unilaterally lifting the embargo is appeasement- hurts the Cuban people and sends a signal of weakness</w:t>
      </w:r>
    </w:p>
    <w:p w:rsidR="00CA5CA6" w:rsidRDefault="00CA5CA6" w:rsidP="00CA5CA6">
      <w:r w:rsidRPr="0083375C">
        <w:rPr>
          <w:rStyle w:val="StyleStyleBold12pt"/>
        </w:rPr>
        <w:t>Brookes</w:t>
      </w:r>
      <w:r>
        <w:rPr>
          <w:rStyle w:val="StyleStyleBold12pt"/>
        </w:rPr>
        <w:t xml:space="preserve">, Heritage Foundation, Senior Fellow </w:t>
      </w:r>
      <w:r w:rsidRPr="0083375C">
        <w:rPr>
          <w:rStyle w:val="StyleStyleBold12pt"/>
        </w:rPr>
        <w:t xml:space="preserve"> 9</w:t>
      </w:r>
      <w:r>
        <w:t xml:space="preserve"> [Peter Brookes, member of the congressional US-China Commission, Previously: deputy assistant secretary of defense, CIA officer, State Department official, naval officer, 4-15-09, New York Post, “KEEP THE EMBARGO, O STAND FOR CUBAN HUMAN RIGHTS”, </w:t>
      </w:r>
      <w:hyperlink r:id="rId52" w:history="1">
        <w:r w:rsidRPr="0013600C">
          <w:rPr>
            <w:rStyle w:val="Hyperlink"/>
          </w:rPr>
          <w:t>http://www.nypost.com/p/news/opinion/opedcolumnists/item_Oul9gWKYCFsACA0D6IVpvL</w:t>
        </w:r>
      </w:hyperlink>
      <w:r>
        <w:t>, accessed 7-05-13 AMS]</w:t>
      </w:r>
    </w:p>
    <w:p w:rsidR="00CA5CA6" w:rsidRDefault="00CA5CA6" w:rsidP="00CA5CA6"/>
    <w:p w:rsidR="00CA5CA6" w:rsidRDefault="00CA5CA6" w:rsidP="00CA5CA6">
      <w:r>
        <w:rPr>
          <w:rStyle w:val="StyleBoldUnderline"/>
        </w:rPr>
        <w:t>IN another outreach to rogu</w:t>
      </w:r>
      <w:r w:rsidRPr="0033417B">
        <w:rPr>
          <w:rStyle w:val="StyleBoldUnderline"/>
        </w:rPr>
        <w:t>ish regimes</w:t>
      </w:r>
      <w:r>
        <w:t xml:space="preserve">, </w:t>
      </w:r>
      <w:r w:rsidRPr="0033417B">
        <w:rPr>
          <w:rStyle w:val="StyleBoldUnderline"/>
        </w:rPr>
        <w:t>the Obama administration</w:t>
      </w:r>
      <w:r>
        <w:t xml:space="preserve"> on Monday </w:t>
      </w:r>
      <w:r w:rsidRPr="0033417B">
        <w:rPr>
          <w:rStyle w:val="StyleBoldUnderline"/>
        </w:rPr>
        <w:t>announced the easing of some restrictions on Cuba.</w:t>
      </w:r>
    </w:p>
    <w:p w:rsidR="00CA5CA6" w:rsidRDefault="00CA5CA6" w:rsidP="00CA5CA6">
      <w:r>
        <w:t xml:space="preserve">Team Bam hopes that a new face in the White House will heal old wounds. </w:t>
      </w:r>
      <w:proofErr w:type="gramStart"/>
      <w:r>
        <w:t>Fat chance.</w:t>
      </w:r>
      <w:proofErr w:type="gramEnd"/>
    </w:p>
    <w:p w:rsidR="00CA5CA6" w:rsidRDefault="00CA5CA6" w:rsidP="00CA5CA6">
      <w:r>
        <w:t xml:space="preserve">Sure, it's fine to allow separated families to see each other more than once every three years -- even though </w:t>
      </w:r>
      <w:proofErr w:type="spellStart"/>
      <w:r>
        <w:t>Cubanos</w:t>
      </w:r>
      <w:proofErr w:type="spellEnd"/>
      <w:r>
        <w:t xml:space="preserve"> aren't allowed to visit America.</w:t>
      </w:r>
    </w:p>
    <w:p w:rsidR="00CA5CA6" w:rsidRDefault="00CA5CA6" w:rsidP="00CA5CA6">
      <w:r>
        <w:t>And permitting gifts to Cuban relatives could ease unnecessary poverty -- even though the regime will siphon off an estimated 20 percent of the money sent there.</w:t>
      </w:r>
    </w:p>
    <w:p w:rsidR="00CA5CA6" w:rsidRDefault="00CA5CA6" w:rsidP="00CA5CA6">
      <w:r w:rsidRPr="00CD244D">
        <w:rPr>
          <w:rStyle w:val="StyleBoldUnderline"/>
        </w:rPr>
        <w:t xml:space="preserve">In the end, though, </w:t>
      </w:r>
      <w:r w:rsidRPr="00D83C3B">
        <w:rPr>
          <w:rStyle w:val="StyleBoldUnderline"/>
        </w:rPr>
        <w:t>it's still Fidel Castro and his</w:t>
      </w:r>
      <w:r w:rsidRPr="00CD244D">
        <w:rPr>
          <w:rStyle w:val="StyleBoldUnderline"/>
        </w:rPr>
        <w:t xml:space="preserve"> brother Raul</w:t>
      </w:r>
      <w:r>
        <w:t xml:space="preserve"> </w:t>
      </w:r>
      <w:r w:rsidRPr="00CD244D">
        <w:rPr>
          <w:rStyle w:val="StyleBoldUnderline"/>
        </w:rPr>
        <w:t xml:space="preserve">who'll decide whether there'll be a thaw in ties with the United States </w:t>
      </w:r>
      <w:r w:rsidRPr="00085A83">
        <w:rPr>
          <w:rStyle w:val="StyleBoldUnderline"/>
        </w:rPr>
        <w:t>-- or not.</w:t>
      </w:r>
    </w:p>
    <w:p w:rsidR="00CA5CA6" w:rsidRDefault="00CA5CA6" w:rsidP="00CA5CA6">
      <w:r w:rsidRPr="007F6EEC">
        <w:rPr>
          <w:rStyle w:val="StyleBoldUnderline"/>
        </w:rPr>
        <w:t>And in usual Castro-style, Fidel himself stood defiant in response to the White House proclamation</w:t>
      </w:r>
      <w:r w:rsidRPr="0033417B">
        <w:rPr>
          <w:rStyle w:val="StyleBoldUnderline"/>
        </w:rPr>
        <w:t>, barely recognizing the US policy shift</w:t>
      </w:r>
      <w:r>
        <w:t>.</w:t>
      </w:r>
    </w:p>
    <w:p w:rsidR="00CA5CA6" w:rsidRDefault="00CA5CA6" w:rsidP="00CA5CA6">
      <w:r>
        <w:t xml:space="preserve">Instead, and predictably, Fidel demanded an end to el </w:t>
      </w:r>
      <w:proofErr w:type="spellStart"/>
      <w:r>
        <w:t>bloqueo</w:t>
      </w:r>
      <w:proofErr w:type="spellEnd"/>
      <w:r>
        <w:t xml:space="preserve"> (the blockade) -- without any promises of change for the people who labor under the regime's </w:t>
      </w:r>
      <w:proofErr w:type="spellStart"/>
      <w:r>
        <w:t>hard-line</w:t>
      </w:r>
      <w:proofErr w:type="spellEnd"/>
      <w:r>
        <w:t xml:space="preserve"> policies.</w:t>
      </w:r>
    </w:p>
    <w:p w:rsidR="00CA5CA6" w:rsidRPr="0033417B" w:rsidRDefault="00CA5CA6" w:rsidP="00CA5CA6">
      <w:pPr>
        <w:rPr>
          <w:rStyle w:val="StyleBoldUnderline"/>
        </w:rPr>
      </w:pPr>
      <w:proofErr w:type="gramStart"/>
      <w:r w:rsidRPr="0033417B">
        <w:rPr>
          <w:rStyle w:val="StyleBoldUnderline"/>
        </w:rPr>
        <w:t>So much for the theory that if we're nice to them, they'll be nice to us.</w:t>
      </w:r>
      <w:proofErr w:type="gramEnd"/>
    </w:p>
    <w:p w:rsidR="00CA5CA6" w:rsidRDefault="00CA5CA6" w:rsidP="00CA5CA6">
      <w:r w:rsidRPr="00BD509E">
        <w:rPr>
          <w:rStyle w:val="StyleBoldUnderline"/>
        </w:rPr>
        <w:t>Many are concerned</w:t>
      </w:r>
      <w:r>
        <w:t xml:space="preserve"> that </w:t>
      </w:r>
      <w:r w:rsidRPr="00085A83">
        <w:rPr>
          <w:rStyle w:val="StyleBoldUnderline"/>
        </w:rPr>
        <w:t>the lack of love from Havana will lead Washington to make</w:t>
      </w:r>
      <w:r>
        <w:t xml:space="preserve"> </w:t>
      </w:r>
      <w:r w:rsidRPr="00BD509E">
        <w:rPr>
          <w:rStyle w:val="StyleBoldUnderline"/>
        </w:rPr>
        <w:t xml:space="preserve">even more unilateral concessions to create an </w:t>
      </w:r>
      <w:r w:rsidRPr="00085A83">
        <w:rPr>
          <w:rStyle w:val="StyleBoldUnderline"/>
        </w:rPr>
        <w:t>opening with Fidel and the gang.</w:t>
      </w:r>
    </w:p>
    <w:p w:rsidR="00CA5CA6" w:rsidRDefault="00CA5CA6" w:rsidP="00CA5CA6">
      <w:r w:rsidRPr="007F6EEC">
        <w:rPr>
          <w:rStyle w:val="StyleBoldUnderline"/>
        </w:rPr>
        <w:t>Of course, the big empanada is the US economic embargo against Cuba, in place since 1962, which undoubtedly is the thing Havana most wants done away with</w:t>
      </w:r>
      <w:r>
        <w:t xml:space="preserve"> -- without any concessions on Cuba's part, of course.</w:t>
      </w:r>
    </w:p>
    <w:p w:rsidR="00CA5CA6" w:rsidRDefault="00CA5CA6" w:rsidP="00CA5CA6">
      <w:r w:rsidRPr="00BD509E">
        <w:rPr>
          <w:rStyle w:val="StyleBoldUnderline"/>
        </w:rPr>
        <w:t>Lifting the embargo won't normalize relations, but instead legitimize</w:t>
      </w:r>
      <w:r>
        <w:t xml:space="preserve"> -- </w:t>
      </w:r>
      <w:r w:rsidRPr="00931019">
        <w:rPr>
          <w:rStyle w:val="StyleBoldUnderline"/>
        </w:rPr>
        <w:t>an</w:t>
      </w:r>
      <w:r w:rsidRPr="00BD509E">
        <w:rPr>
          <w:rStyle w:val="StyleBoldUnderline"/>
        </w:rPr>
        <w:t xml:space="preserve">d wave the white flag to -- Fidel's 50-year fight against the </w:t>
      </w:r>
      <w:proofErr w:type="spellStart"/>
      <w:r w:rsidRPr="00BD509E">
        <w:rPr>
          <w:rStyle w:val="StyleBoldUnderline"/>
        </w:rPr>
        <w:t>Yanquis</w:t>
      </w:r>
      <w:proofErr w:type="spellEnd"/>
      <w:r w:rsidRPr="00BD509E">
        <w:rPr>
          <w:rStyle w:val="StyleBoldUnderline"/>
        </w:rPr>
        <w:t>, further lionizing the dictator and encouraging the Latin American Left.</w:t>
      </w:r>
    </w:p>
    <w:p w:rsidR="00CA5CA6" w:rsidRPr="00BD509E" w:rsidRDefault="00CA5CA6" w:rsidP="00CA5CA6">
      <w:pPr>
        <w:rPr>
          <w:rStyle w:val="StyleBoldUnderline"/>
        </w:rPr>
      </w:pPr>
      <w:r w:rsidRPr="00BD509E">
        <w:rPr>
          <w:rStyle w:val="StyleBoldUnderline"/>
        </w:rPr>
        <w:t xml:space="preserve">Because the economy is nationalized, trade will pour plenty of cash into the Cuban national coffers </w:t>
      </w:r>
      <w:r>
        <w:t xml:space="preserve">-- </w:t>
      </w:r>
      <w:r w:rsidRPr="00BD509E">
        <w:rPr>
          <w:rStyle w:val="StyleBoldUnderline"/>
        </w:rPr>
        <w:t>allowing Havana to suppress dissent at home and bolster its communist agenda abroad.</w:t>
      </w:r>
    </w:p>
    <w:p w:rsidR="00CA5CA6" w:rsidRDefault="00CA5CA6" w:rsidP="00CA5CA6">
      <w:r w:rsidRPr="00BD509E">
        <w:rPr>
          <w:rStyle w:val="StyleBoldUnderline"/>
        </w:rPr>
        <w:t>The last thing we should do is to fill the pockets of a regime that'll use those profits to keep a jackboot on the neck of the Cuban people.</w:t>
      </w:r>
      <w:r>
        <w:t xml:space="preserve"> The political and human-rights situation in Cuba is grim enough already.</w:t>
      </w:r>
    </w:p>
    <w:p w:rsidR="00CA5CA6" w:rsidRPr="00BD509E" w:rsidRDefault="00CA5CA6" w:rsidP="00CA5CA6">
      <w:pPr>
        <w:rPr>
          <w:rStyle w:val="StyleBoldUnderline"/>
        </w:rPr>
      </w:pPr>
      <w:r w:rsidRPr="00BD509E">
        <w:rPr>
          <w:rStyle w:val="StyleBoldUnderline"/>
        </w:rPr>
        <w:t>The police state controls the lives of 11 million Cubans in what has become an island prison</w:t>
      </w:r>
      <w:r>
        <w:t xml:space="preserve">. The people enjoy none of the basic civil liberties -- </w:t>
      </w:r>
      <w:proofErr w:type="gramStart"/>
      <w:r w:rsidRPr="00BD509E">
        <w:rPr>
          <w:rStyle w:val="StyleBoldUnderline"/>
        </w:rPr>
        <w:t>no</w:t>
      </w:r>
      <w:proofErr w:type="gramEnd"/>
      <w:r w:rsidRPr="00BD509E">
        <w:rPr>
          <w:rStyle w:val="StyleBoldUnderline"/>
        </w:rPr>
        <w:t xml:space="preserve"> freedom of speech, press, assembly or association.</w:t>
      </w:r>
    </w:p>
    <w:p w:rsidR="00CA5CA6" w:rsidRDefault="00CA5CA6" w:rsidP="00CA5CA6">
      <w:r w:rsidRPr="0082567C">
        <w:rPr>
          <w:rStyle w:val="StyleBoldUnderline"/>
        </w:rPr>
        <w:t>Security types monitor</w:t>
      </w:r>
      <w:r>
        <w:t xml:space="preserve"> foreign </w:t>
      </w:r>
      <w:r w:rsidRPr="0082567C">
        <w:rPr>
          <w:rStyle w:val="StyleBoldUnderline"/>
        </w:rPr>
        <w:t xml:space="preserve">journalists, restrict Internet access and foreign news and censor the domestic media. </w:t>
      </w:r>
      <w:r>
        <w:t>The regime holds more than 200 political dissidents in jails that rats won't live in.</w:t>
      </w:r>
    </w:p>
    <w:p w:rsidR="00CA5CA6" w:rsidRPr="00CF295F" w:rsidRDefault="00CA5CA6" w:rsidP="00CA5CA6">
      <w:pPr>
        <w:rPr>
          <w:rStyle w:val="StyleBoldUnderline"/>
        </w:rPr>
      </w:pPr>
      <w:r w:rsidRPr="0082567C">
        <w:rPr>
          <w:rStyle w:val="StyleBoldUnderline"/>
        </w:rPr>
        <w:t>We</w:t>
      </w:r>
      <w:r>
        <w:t xml:space="preserve"> also </w:t>
      </w:r>
      <w:r w:rsidRPr="0082567C">
        <w:rPr>
          <w:rStyle w:val="StyleBoldUnderline"/>
        </w:rPr>
        <w:t xml:space="preserve">don't need a pumped-up Cuba that could become a serious menace to US </w:t>
      </w:r>
      <w:r w:rsidRPr="00CF295F">
        <w:rPr>
          <w:rStyle w:val="StyleBoldUnderline"/>
        </w:rPr>
        <w:t>interests in Latin America, the Caribbean -- or beyond. (The likes of China, Russia and Iran might also look to partner with a revitalized Cuba.)</w:t>
      </w:r>
    </w:p>
    <w:p w:rsidR="00CA5CA6" w:rsidRPr="0082567C" w:rsidRDefault="00CA5CA6" w:rsidP="00CA5CA6">
      <w:pPr>
        <w:rPr>
          <w:rStyle w:val="StyleBoldUnderline"/>
        </w:rPr>
      </w:pPr>
      <w:r w:rsidRPr="0082567C">
        <w:rPr>
          <w:rStyle w:val="StyleBoldUnderline"/>
        </w:rPr>
        <w:lastRenderedPageBreak/>
        <w:t>With an influx of resources, the Cuban regime would surely team up with the rulers of nations like Venezuela, Nicaragua and Bolivia to advance socialism and anti-Americanism in the Western Hemisphere.</w:t>
      </w:r>
    </w:p>
    <w:p w:rsidR="00CA5CA6" w:rsidRDefault="00CA5CA6" w:rsidP="00CA5CA6">
      <w:r w:rsidRPr="00CD244D">
        <w:rPr>
          <w:rStyle w:val="StyleBoldUnderline"/>
        </w:rPr>
        <w:t xml:space="preserve">The embargo has stifled Havana's </w:t>
      </w:r>
      <w:r w:rsidRPr="00085A83">
        <w:rPr>
          <w:rStyle w:val="StyleBoldUnderline"/>
        </w:rPr>
        <w:t xml:space="preserve">ambitions ever since the </w:t>
      </w:r>
      <w:proofErr w:type="spellStart"/>
      <w:r w:rsidRPr="00085A83">
        <w:rPr>
          <w:rStyle w:val="StyleBoldUnderline"/>
        </w:rPr>
        <w:t>Castros</w:t>
      </w:r>
      <w:proofErr w:type="spellEnd"/>
      <w:r w:rsidRPr="00085A83">
        <w:rPr>
          <w:rStyle w:val="StyleBoldUnderline"/>
        </w:rPr>
        <w:t xml:space="preserve"> lost their Soviet sponsorship in the early 1990s.</w:t>
      </w:r>
      <w:r>
        <w:t xml:space="preserve"> </w:t>
      </w:r>
      <w:r w:rsidRPr="00CD244D">
        <w:rPr>
          <w:rStyle w:val="StyleBoldUnderline"/>
        </w:rPr>
        <w:t>Anyone noticed the lack of trouble Cuba has caused internationally since then</w:t>
      </w:r>
      <w:r>
        <w:t>? Contrast that with the 1980s some time.</w:t>
      </w:r>
    </w:p>
    <w:p w:rsidR="00CA5CA6" w:rsidRDefault="00CA5CA6" w:rsidP="00CA5CA6">
      <w:r>
        <w:t>Regrettably, 110 years after independence from Spain (courtesy of Uncle Sam), Cuba still isn't free. Instead of utopia, it has become a dystopia at the hands of the Castro brothers.</w:t>
      </w:r>
    </w:p>
    <w:p w:rsidR="00CA5CA6" w:rsidRDefault="00CA5CA6" w:rsidP="00CA5CA6">
      <w:r w:rsidRPr="0082567C">
        <w:rPr>
          <w:rStyle w:val="StyleBoldUnderline"/>
        </w:rPr>
        <w:t>The US embargo remains a matter of principle</w:t>
      </w:r>
      <w:r>
        <w:t xml:space="preserve"> -- and </w:t>
      </w:r>
      <w:r w:rsidRPr="00CD244D">
        <w:rPr>
          <w:rStyle w:val="StyleBoldUnderline"/>
        </w:rPr>
        <w:t>an appropriate response to Cuba's brutal repression of its people. Giving in to evil only begets more of it</w:t>
      </w:r>
      <w:r>
        <w:t>. Haven't we learned that yet?</w:t>
      </w:r>
    </w:p>
    <w:p w:rsidR="00CA5CA6" w:rsidRDefault="00CA5CA6" w:rsidP="00CA5CA6">
      <w:pPr>
        <w:rPr>
          <w:rStyle w:val="StyleBoldUnderline"/>
        </w:rPr>
      </w:pPr>
      <w:r>
        <w:t xml:space="preserve">Until we see progress in </w:t>
      </w:r>
      <w:proofErr w:type="spellStart"/>
      <w:r>
        <w:t>loosing</w:t>
      </w:r>
      <w:proofErr w:type="spellEnd"/>
      <w:r>
        <w:t xml:space="preserve"> the Cuban people from the yoke of the communist regime, </w:t>
      </w:r>
      <w:r w:rsidRPr="0082567C">
        <w:rPr>
          <w:rStyle w:val="StyleBoldUnderline"/>
        </w:rPr>
        <w:t>we should hold firm onto the leverage the embargo provides.</w:t>
      </w:r>
    </w:p>
    <w:p w:rsidR="00CA5CA6" w:rsidRDefault="00CA5CA6" w:rsidP="00CA5CA6">
      <w:pPr>
        <w:pStyle w:val="Heading3"/>
      </w:pPr>
      <w:r>
        <w:lastRenderedPageBreak/>
        <w:t>Internal Link- Resolve/Perception of Weakness</w:t>
      </w:r>
    </w:p>
    <w:p w:rsidR="00CA5CA6" w:rsidRDefault="00CA5CA6" w:rsidP="00CA5CA6">
      <w:pPr>
        <w:pStyle w:val="Heading4"/>
      </w:pPr>
      <w:r>
        <w:t>Acceding to one adversary undermines resolve and encourages others to attack.</w:t>
      </w:r>
    </w:p>
    <w:p w:rsidR="00CA5CA6" w:rsidRPr="00F06F50" w:rsidRDefault="00CA5CA6" w:rsidP="00CA5CA6">
      <w:pPr>
        <w:rPr>
          <w:rStyle w:val="StyleStyleBold12pt"/>
        </w:rPr>
      </w:pPr>
      <w:proofErr w:type="spellStart"/>
      <w:r w:rsidRPr="00F06F50">
        <w:rPr>
          <w:rStyle w:val="StyleStyleBold12pt"/>
        </w:rPr>
        <w:t>Treisman</w:t>
      </w:r>
      <w:proofErr w:type="spellEnd"/>
      <w:r w:rsidRPr="00F06F50">
        <w:rPr>
          <w:rStyle w:val="StyleStyleBold12pt"/>
        </w:rPr>
        <w:t>, Professor of Political Science @ UCLA, 4</w:t>
      </w:r>
    </w:p>
    <w:p w:rsidR="00CA5CA6" w:rsidRPr="00F06F50" w:rsidRDefault="00CA5CA6" w:rsidP="00CA5CA6">
      <w:r w:rsidRPr="00F06F50">
        <w:t>(Daniel, 2004, “Rational Appeasement” http://slantchev.ucsd.edu/courses/pdf/treisman-io2004v58n2.pdf, 7/6/13, PD)</w:t>
      </w:r>
    </w:p>
    <w:p w:rsidR="00CA5CA6" w:rsidRPr="00171E4B" w:rsidRDefault="00CA5CA6" w:rsidP="00CA5CA6">
      <w:pPr>
        <w:rPr>
          <w:rStyle w:val="StyleStyleBold12pt"/>
        </w:rPr>
      </w:pPr>
    </w:p>
    <w:p w:rsidR="00CA5CA6" w:rsidRPr="0040618D" w:rsidRDefault="00CA5CA6" w:rsidP="00CA5CA6">
      <w:r w:rsidRPr="00171E4B">
        <w:rPr>
          <w:rStyle w:val="StyleBoldUnderline"/>
        </w:rPr>
        <w:t>Appeasement has few defenders</w:t>
      </w:r>
      <w:r w:rsidRPr="00171E4B">
        <w:t>+ Ever since Neville Chamberlain’s famous piece of paper failed to stop the Nazi advances in the 1930s</w:t>
      </w:r>
      <w:r w:rsidRPr="00171E4B">
        <w:rPr>
          <w:rStyle w:val="StyleBoldUnderline"/>
        </w:rPr>
        <w:t>, making concessions to an aggressor in the hope of preventing war has seemed to most observers rather foolish</w:t>
      </w:r>
      <w:r w:rsidRPr="00171E4B">
        <w:t xml:space="preserve">+ Winston </w:t>
      </w:r>
      <w:r w:rsidRPr="00171E4B">
        <w:rPr>
          <w:rStyle w:val="StyleBoldUnderline"/>
        </w:rPr>
        <w:t>Churchill ridiculed appeasement as the strategy of “one who feeds a crocodile, hoping it will eat him last</w:t>
      </w:r>
      <w:r w:rsidRPr="00171E4B">
        <w:t>+” 1 Reasons for distrusting the policy were, in fact, noticed long before Munich+ Classical political thinkers from Thucydides to Machiavelli offer many statements of the anti-appeasement view</w:t>
      </w:r>
      <w:r w:rsidRPr="00171E4B">
        <w:rPr>
          <w:rStyle w:val="StyleBoldUnderline"/>
        </w:rPr>
        <w:t>+ Appeasement,</w:t>
      </w:r>
      <w:r w:rsidRPr="00171E4B">
        <w:t xml:space="preserve"> many argue, </w:t>
      </w:r>
      <w:r w:rsidRPr="00171E4B">
        <w:rPr>
          <w:rStyle w:val="StyleBoldUnderline"/>
        </w:rPr>
        <w:t>is not just futile: it is self-destructive+ The danger is most acute when many potential challengers exist</w:t>
      </w:r>
      <w:r w:rsidRPr="00171E4B">
        <w:t xml:space="preserve">+ </w:t>
      </w:r>
      <w:r w:rsidRPr="00171E4B">
        <w:rPr>
          <w:rStyle w:val="StyleBoldUnderline"/>
        </w:rPr>
        <w:t>Acceding to one challenger undermines the appeaser’s reputation for resolve and encourages others to attack</w:t>
      </w:r>
      <w:r w:rsidRPr="00171E4B">
        <w:t xml:space="preserve">, </w:t>
      </w:r>
      <w:r w:rsidRPr="0040618D">
        <w:rPr>
          <w:rStyle w:val="StyleBoldUnderline"/>
        </w:rPr>
        <w:t>starting a cascade of dominoes</w:t>
      </w:r>
      <w:r w:rsidRPr="00171E4B">
        <w:t xml:space="preserve">+ </w:t>
      </w:r>
      <w:r w:rsidRPr="0040618D">
        <w:t xml:space="preserve">The argument received a compelling game theoretic formulation in the solutions of Kreps and Wilson and </w:t>
      </w:r>
      <w:proofErr w:type="spellStart"/>
      <w:r w:rsidRPr="0040618D">
        <w:t>Milgrom</w:t>
      </w:r>
      <w:proofErr w:type="spellEnd"/>
      <w:r w:rsidRPr="0040618D">
        <w:t xml:space="preserve"> and Roberts to </w:t>
      </w:r>
      <w:proofErr w:type="spellStart"/>
      <w:r w:rsidRPr="0040618D">
        <w:t>Reinhard</w:t>
      </w:r>
      <w:proofErr w:type="spellEnd"/>
      <w:r w:rsidRPr="0040618D">
        <w:t xml:space="preserve"> </w:t>
      </w:r>
      <w:proofErr w:type="spellStart"/>
      <w:r w:rsidRPr="0040618D">
        <w:t>Selten’s</w:t>
      </w:r>
      <w:proofErr w:type="spellEnd"/>
      <w:r w:rsidRPr="0040618D">
        <w:t xml:space="preserve"> “chain-store paradox.”</w:t>
      </w:r>
    </w:p>
    <w:p w:rsidR="00CA5CA6" w:rsidRPr="00272652" w:rsidRDefault="00CA5CA6" w:rsidP="00CA5CA6">
      <w:pPr>
        <w:pStyle w:val="Heading4"/>
      </w:pPr>
      <w:r>
        <w:t>Appeasing rogu</w:t>
      </w:r>
      <w:r w:rsidRPr="00272652">
        <w:t xml:space="preserve">e nations </w:t>
      </w:r>
      <w:r>
        <w:t>sends a signal of weakness that empowers hostile challengers.</w:t>
      </w:r>
    </w:p>
    <w:p w:rsidR="00CA5CA6" w:rsidRDefault="00CA5CA6" w:rsidP="00CA5CA6">
      <w:r w:rsidRPr="00157094">
        <w:rPr>
          <w:rStyle w:val="StyleStyleBold12pt"/>
        </w:rPr>
        <w:t xml:space="preserve">O’Leary, </w:t>
      </w:r>
      <w:r>
        <w:rPr>
          <w:rStyle w:val="StyleStyleBold12pt"/>
        </w:rPr>
        <w:t xml:space="preserve">PM Group, Chairman, </w:t>
      </w:r>
      <w:r w:rsidRPr="00157094">
        <w:rPr>
          <w:rStyle w:val="StyleStyleBold12pt"/>
        </w:rPr>
        <w:t>8</w:t>
      </w:r>
      <w:r>
        <w:t xml:space="preserve"> [Brad O'Leary, 2008, Brad O'Leary “The Audacity of Deceit: Barack Obama's War on American Values”, P. 136-137, Google Books, AMS]</w:t>
      </w:r>
    </w:p>
    <w:p w:rsidR="00CA5CA6" w:rsidRDefault="00CA5CA6" w:rsidP="00CA5CA6"/>
    <w:p w:rsidR="00CA5CA6" w:rsidRDefault="00CA5CA6" w:rsidP="00CA5CA6">
      <w:r>
        <w:t xml:space="preserve">In fact, </w:t>
      </w:r>
      <w:r w:rsidRPr="002456C9">
        <w:rPr>
          <w:rStyle w:val="StyleBoldUnderline"/>
        </w:rPr>
        <w:t>it has been U.S. policy for decades</w:t>
      </w:r>
      <w:r>
        <w:t>—through Republican and Democratic administrations—</w:t>
      </w:r>
      <w:r w:rsidRPr="002456C9">
        <w:rPr>
          <w:rStyle w:val="StyleBoldUnderline"/>
        </w:rPr>
        <w:t>not to appease rogue nations</w:t>
      </w:r>
      <w:r>
        <w:t xml:space="preserve">—nations </w:t>
      </w:r>
      <w:r w:rsidRPr="002456C9">
        <w:rPr>
          <w:rStyle w:val="StyleBoldUnderline"/>
        </w:rPr>
        <w:t xml:space="preserve">that </w:t>
      </w:r>
      <w:r>
        <w:t xml:space="preserve">(a) </w:t>
      </w:r>
      <w:r w:rsidRPr="002456C9">
        <w:rPr>
          <w:rStyle w:val="StyleBoldUnderline"/>
        </w:rPr>
        <w:t>sponsor terrorism (think Venezuela and Iran); or</w:t>
      </w:r>
      <w:r>
        <w:t xml:space="preserve"> (b) </w:t>
      </w:r>
      <w:r w:rsidRPr="002456C9">
        <w:rPr>
          <w:rStyle w:val="StyleBoldUnderline"/>
        </w:rPr>
        <w:t>attempt to hold U.S. foreign policy and that of its allies hostage</w:t>
      </w:r>
      <w:r>
        <w:t xml:space="preserve"> </w:t>
      </w:r>
      <w:r w:rsidRPr="00272652">
        <w:rPr>
          <w:rStyle w:val="StyleBoldUnderline"/>
        </w:rPr>
        <w:t>(think Iran and North Korea, via their nuclear weapons programs).</w:t>
      </w:r>
      <w:r>
        <w:t xml:space="preserve"> </w:t>
      </w:r>
      <w:r w:rsidRPr="004D61FF">
        <w:t>Negotiations, when they have taken place,</w:t>
      </w:r>
      <w:r>
        <w:t xml:space="preserve"> have usually been through third-party intermediaries or in conjunction with oilier nations, though in the case of Cuba (the Clinton administration) and North </w:t>
      </w:r>
      <w:proofErr w:type="gramStart"/>
      <w:r>
        <w:t>Korea(</w:t>
      </w:r>
      <w:proofErr w:type="gramEnd"/>
      <w:r>
        <w:t xml:space="preserve">the Bush administration), the U.S. did occasionally hold certain high-level direct talks, depending on the importance of the issue. The reason is simple: </w:t>
      </w:r>
      <w:r w:rsidRPr="002456C9">
        <w:rPr>
          <w:rStyle w:val="StyleBoldUnderline"/>
        </w:rPr>
        <w:t>as a superpower, the U.S. cannot afford to look weak before the world by appearing to kowtow to a lesser enemy or adversary. To do so would encourage smaller, less powerful nations to do the same and, worse, stronger enemies would feel empowered to take a more hostile approach to the U.S.</w:t>
      </w:r>
      <w:r>
        <w:t xml:space="preserve">, thinking they can get away with such affronts. </w:t>
      </w:r>
      <w:r w:rsidRPr="004D61FF">
        <w:rPr>
          <w:rStyle w:val="StyleBoldUnderline"/>
        </w:rPr>
        <w:t>This isn't rocket science; it's Diplomacy 101</w:t>
      </w:r>
      <w:r>
        <w:t>.</w:t>
      </w:r>
    </w:p>
    <w:p w:rsidR="00CA5CA6" w:rsidRPr="00EF604E" w:rsidRDefault="00CA5CA6" w:rsidP="00CA5CA6">
      <w:pPr>
        <w:keepNext/>
        <w:keepLines/>
        <w:spacing w:before="200"/>
        <w:outlineLvl w:val="3"/>
        <w:rPr>
          <w:rFonts w:eastAsiaTheme="majorEastAsia" w:cstheme="majorBidi"/>
          <w:b/>
          <w:bCs/>
          <w:iCs/>
          <w:sz w:val="26"/>
        </w:rPr>
      </w:pPr>
      <w:r>
        <w:rPr>
          <w:rFonts w:eastAsiaTheme="majorEastAsia" w:cstheme="majorBidi"/>
          <w:b/>
          <w:bCs/>
          <w:iCs/>
          <w:sz w:val="26"/>
        </w:rPr>
        <w:t>Conciliatory foreign policy spills over other states as well- Iraq &amp; Serbia prove</w:t>
      </w:r>
    </w:p>
    <w:p w:rsidR="00CA5CA6" w:rsidRPr="00EF604E" w:rsidRDefault="00CA5CA6" w:rsidP="00CA5CA6">
      <w:pPr>
        <w:rPr>
          <w:b/>
          <w:bCs/>
          <w:sz w:val="26"/>
        </w:rPr>
      </w:pPr>
      <w:proofErr w:type="spellStart"/>
      <w:r>
        <w:rPr>
          <w:b/>
          <w:bCs/>
          <w:sz w:val="26"/>
        </w:rPr>
        <w:t>Henriksen</w:t>
      </w:r>
      <w:proofErr w:type="spellEnd"/>
      <w:r>
        <w:rPr>
          <w:b/>
          <w:bCs/>
          <w:sz w:val="26"/>
        </w:rPr>
        <w:t xml:space="preserve">, Senior Fellow @ </w:t>
      </w:r>
      <w:proofErr w:type="gramStart"/>
      <w:r>
        <w:rPr>
          <w:b/>
          <w:bCs/>
          <w:sz w:val="26"/>
        </w:rPr>
        <w:t>The</w:t>
      </w:r>
      <w:proofErr w:type="gramEnd"/>
      <w:r>
        <w:rPr>
          <w:b/>
          <w:bCs/>
          <w:sz w:val="26"/>
        </w:rPr>
        <w:t xml:space="preserve"> Hoover Institution, ‘99</w:t>
      </w:r>
    </w:p>
    <w:p w:rsidR="00CA5CA6" w:rsidRPr="00AB598F" w:rsidRDefault="00CA5CA6" w:rsidP="00CA5CA6">
      <w:r w:rsidRPr="00AB598F">
        <w:t xml:space="preserve">(Thomas H., 2/1/99, The Hoover Institute, “Using Power and Diplomacy </w:t>
      </w:r>
      <w:proofErr w:type="gramStart"/>
      <w:r w:rsidRPr="00AB598F">
        <w:t>To Deal With</w:t>
      </w:r>
      <w:proofErr w:type="gramEnd"/>
      <w:r w:rsidRPr="00AB598F">
        <w:t xml:space="preserve"> Rogue States”, </w:t>
      </w:r>
      <w:hyperlink r:id="rId53" w:history="1">
        <w:r w:rsidRPr="000F3F38">
          <w:rPr>
            <w:rStyle w:val="Hyperlink"/>
          </w:rPr>
          <w:t>http://www.hoover.org/publications/monographs/27159</w:t>
        </w:r>
      </w:hyperlink>
      <w:r w:rsidRPr="00AB598F">
        <w:t>,</w:t>
      </w:r>
      <w:r>
        <w:t xml:space="preserve"> Accessed</w:t>
      </w:r>
      <w:r w:rsidRPr="00AB598F">
        <w:t xml:space="preserve"> 7/9/13, PD)</w:t>
      </w:r>
    </w:p>
    <w:p w:rsidR="00CA5CA6" w:rsidRDefault="00CA5CA6" w:rsidP="00CA5CA6">
      <w:pPr>
        <w:rPr>
          <w:b/>
          <w:bCs/>
          <w:sz w:val="26"/>
        </w:rPr>
      </w:pPr>
    </w:p>
    <w:p w:rsidR="00CA5CA6" w:rsidRDefault="00CA5CA6" w:rsidP="00CA5CA6">
      <w:r w:rsidRPr="00EF0993">
        <w:rPr>
          <w:rStyle w:val="StyleBoldUnderline"/>
        </w:rPr>
        <w:t>In today's globally interconnected world, events on one side of the planet can influence actions on the other side, meaning that how the United States responds to a regional rogue has worldwide implications</w:t>
      </w:r>
      <w:r>
        <w:t xml:space="preserve">. Rogue leaders draw conclusions from weak responses to aggression. </w:t>
      </w:r>
      <w:r w:rsidRPr="00EF0993">
        <w:rPr>
          <w:rStyle w:val="StyleBoldUnderline"/>
        </w:rPr>
        <w:t>That Iraq's president</w:t>
      </w:r>
      <w:r>
        <w:t xml:space="preserve">, Saddam Hussein, </w:t>
      </w:r>
      <w:r w:rsidRPr="00EF0993">
        <w:rPr>
          <w:rStyle w:val="StyleBoldUnderline"/>
        </w:rPr>
        <w:t>escaped unpunished for his invasion of Kuwait no doubt emboldened the Yugoslav president</w:t>
      </w:r>
      <w:r>
        <w:t xml:space="preserve">, Slobodan Milosevic, </w:t>
      </w:r>
      <w:r w:rsidRPr="00EF0993">
        <w:rPr>
          <w:rStyle w:val="StyleBoldUnderline"/>
        </w:rPr>
        <w:t xml:space="preserve">in his campaign to extirpate Muslims from Bosnia-Herzegovina in </w:t>
      </w:r>
      <w:r w:rsidRPr="00EF0993">
        <w:rPr>
          <w:rStyle w:val="StyleBoldUnderline"/>
        </w:rPr>
        <w:lastRenderedPageBreak/>
        <w:t>pursuit of a greater Serbia.</w:t>
      </w:r>
      <w:r>
        <w:t xml:space="preserve"> Deterring security threats is a valuable mechanism to maintain peace, as witnessed by the cold war, and it may afford the only realistic option available. But in dealing with rogue states deterrence and containment may not be enough. Before NATO intervened in the Bosnia imbroglio in 1995, to take one example, the ethno-nationalist conflict raised the specter of a wider war, drawing in the neighboring countries of Greece, Turkey, and Russia.</w:t>
      </w:r>
    </w:p>
    <w:p w:rsidR="00CA5CA6" w:rsidRDefault="00CA5CA6" w:rsidP="00CA5CA6"/>
    <w:p w:rsidR="00CA5CA6" w:rsidRPr="00EF604E" w:rsidRDefault="00CA5CA6" w:rsidP="00CA5CA6">
      <w:pPr>
        <w:keepNext/>
        <w:keepLines/>
        <w:spacing w:before="200"/>
        <w:outlineLvl w:val="3"/>
        <w:rPr>
          <w:rFonts w:eastAsiaTheme="majorEastAsia" w:cstheme="majorBidi"/>
          <w:b/>
          <w:bCs/>
          <w:iCs/>
          <w:sz w:val="26"/>
        </w:rPr>
      </w:pPr>
      <w:r>
        <w:rPr>
          <w:rFonts w:eastAsiaTheme="majorEastAsia" w:cstheme="majorBidi"/>
          <w:b/>
          <w:bCs/>
          <w:iCs/>
          <w:sz w:val="26"/>
        </w:rPr>
        <w:t>Weakness of foreign policy in one area spills over into others- empirics prove</w:t>
      </w:r>
    </w:p>
    <w:p w:rsidR="00CA5CA6" w:rsidRPr="00EF604E" w:rsidRDefault="00CA5CA6" w:rsidP="00CA5CA6">
      <w:pPr>
        <w:rPr>
          <w:b/>
          <w:bCs/>
          <w:sz w:val="26"/>
        </w:rPr>
      </w:pPr>
      <w:r>
        <w:rPr>
          <w:b/>
          <w:bCs/>
          <w:sz w:val="26"/>
        </w:rPr>
        <w:t xml:space="preserve">Paul, Senior Fellow @ </w:t>
      </w:r>
      <w:proofErr w:type="gramStart"/>
      <w:r>
        <w:rPr>
          <w:b/>
          <w:bCs/>
          <w:sz w:val="26"/>
        </w:rPr>
        <w:t>The</w:t>
      </w:r>
      <w:proofErr w:type="gramEnd"/>
      <w:r>
        <w:rPr>
          <w:b/>
          <w:bCs/>
          <w:sz w:val="26"/>
        </w:rPr>
        <w:t xml:space="preserve"> Hoover Institution, ‘99</w:t>
      </w:r>
    </w:p>
    <w:p w:rsidR="00CA5CA6" w:rsidRDefault="00CA5CA6" w:rsidP="00CA5CA6">
      <w:r w:rsidRPr="00396512">
        <w:t xml:space="preserve">(Wolfowitz, 2/1/99, </w:t>
      </w:r>
      <w:r>
        <w:t>“</w:t>
      </w:r>
      <w:r w:rsidRPr="00396512">
        <w:t xml:space="preserve">US POLICY ON IRAQ: Hearing Before </w:t>
      </w:r>
      <w:proofErr w:type="spellStart"/>
      <w:r w:rsidRPr="00396512">
        <w:t>theHouse</w:t>
      </w:r>
      <w:proofErr w:type="spellEnd"/>
      <w:r w:rsidRPr="00396512">
        <w:t xml:space="preserve"> National Security Committee</w:t>
      </w:r>
      <w:r>
        <w:t>”</w:t>
      </w:r>
      <w:r w:rsidRPr="00396512">
        <w:t xml:space="preserve">, http://www.iraqwatch.org/government/US/HearingsPreparedstatements/hnsc-hearing-9-16-98.htm, </w:t>
      </w:r>
      <w:r>
        <w:t>Accessed 7/6/13</w:t>
      </w:r>
      <w:proofErr w:type="gramStart"/>
      <w:r>
        <w:t>,</w:t>
      </w:r>
      <w:r w:rsidRPr="00396512">
        <w:t>PD</w:t>
      </w:r>
      <w:proofErr w:type="gramEnd"/>
      <w:r w:rsidRPr="00396512">
        <w:t>)</w:t>
      </w:r>
    </w:p>
    <w:p w:rsidR="00CA5CA6" w:rsidRPr="00382844" w:rsidRDefault="00CA5CA6" w:rsidP="00CA5CA6">
      <w:r>
        <w:t xml:space="preserve">MR. WOLFOWITZ: I would just say amen. And I think just as I believe </w:t>
      </w:r>
      <w:r w:rsidRPr="00C33C69">
        <w:rPr>
          <w:rStyle w:val="StyleBoldUnderline"/>
        </w:rPr>
        <w:t>weakness in one area affects another, if we think that Saddam Hussein and the North Koreans aren't talking to one another I think we're dreaming</w:t>
      </w:r>
      <w:r>
        <w:t xml:space="preserve">. But </w:t>
      </w:r>
      <w:r w:rsidRPr="007B4B0F">
        <w:rPr>
          <w:rStyle w:val="StyleBoldUnderline"/>
        </w:rPr>
        <w:t>strength in one area sets an example elsewhere</w:t>
      </w:r>
      <w:r>
        <w:t xml:space="preserve">. As a matter of fact, </w:t>
      </w:r>
      <w:r w:rsidRPr="007B4B0F">
        <w:rPr>
          <w:rStyle w:val="StyleBoldUnderline"/>
        </w:rPr>
        <w:t>if you go back and look at the history of our dealings with North Korea, among the few concessions they ever made to us were in late 1991 and early 1992, when they first agreed to inspections</w:t>
      </w:r>
      <w:r>
        <w:t xml:space="preserve">. And there are different theories about why this happened, because there were multiple causes. </w:t>
      </w:r>
      <w:r w:rsidRPr="007B4B0F">
        <w:rPr>
          <w:rStyle w:val="StyleBoldUnderline"/>
        </w:rPr>
        <w:t>But I was convinced that one of the reasons was because they saw what we were doing in terms of dismantling Iraqi weapons of mass destruction capability, and they were trying to wiggle out from under that</w:t>
      </w:r>
      <w:r>
        <w:t xml:space="preserve">. Unfortunately now they can see that even the Iraqis don't have to worry too much. </w:t>
      </w:r>
      <w:r w:rsidRPr="007B4B0F">
        <w:rPr>
          <w:rStyle w:val="StyleBoldUnderline"/>
        </w:rPr>
        <w:t xml:space="preserve">I think if we could get serious </w:t>
      </w:r>
      <w:r>
        <w:t>-- and I believe the public would support it -- in one place,</w:t>
      </w:r>
      <w:r w:rsidRPr="007B4B0F">
        <w:rPr>
          <w:rStyle w:val="StyleBoldUnderline"/>
        </w:rPr>
        <w:t xml:space="preserve"> it would begin to have positive ripple effects elsewhere. </w:t>
      </w:r>
    </w:p>
    <w:p w:rsidR="00CA5CA6" w:rsidRPr="001F6493" w:rsidRDefault="00CA5CA6" w:rsidP="00CA5CA6">
      <w:pPr>
        <w:pStyle w:val="Heading3"/>
      </w:pPr>
      <w:r>
        <w:lastRenderedPageBreak/>
        <w:t>Impacts- North Korea</w:t>
      </w:r>
    </w:p>
    <w:p w:rsidR="00CA5CA6" w:rsidRPr="00983CD6" w:rsidRDefault="00CA5CA6" w:rsidP="00CA5CA6">
      <w:pPr>
        <w:pStyle w:val="Heading4"/>
        <w:rPr>
          <w:rStyle w:val="StyleStyleBold12pt"/>
          <w:b/>
        </w:rPr>
      </w:pPr>
      <w:r>
        <w:rPr>
          <w:rStyle w:val="StyleStyleBold12pt"/>
          <w:b/>
        </w:rPr>
        <w:t xml:space="preserve">Appeasement with Latin American regimes sends a global signal—North Korea has shown that it is willing to attack the south if the US weakens resolve globally—Korean </w:t>
      </w:r>
      <w:proofErr w:type="gramStart"/>
      <w:r>
        <w:rPr>
          <w:rStyle w:val="StyleStyleBold12pt"/>
          <w:b/>
        </w:rPr>
        <w:t>war</w:t>
      </w:r>
      <w:proofErr w:type="gramEnd"/>
      <w:r>
        <w:rPr>
          <w:rStyle w:val="StyleStyleBold12pt"/>
          <w:b/>
        </w:rPr>
        <w:t xml:space="preserve"> draws in US and China</w:t>
      </w:r>
    </w:p>
    <w:p w:rsidR="00CA5CA6" w:rsidRPr="00983CD6" w:rsidRDefault="00CA5CA6" w:rsidP="00CA5CA6">
      <w:pPr>
        <w:rPr>
          <w:rStyle w:val="StyleStyleBold12pt"/>
        </w:rPr>
      </w:pPr>
      <w:r w:rsidRPr="00983CD6">
        <w:rPr>
          <w:rStyle w:val="StyleStyleBold12pt"/>
        </w:rPr>
        <w:t xml:space="preserve">Grey, </w:t>
      </w:r>
      <w:r>
        <w:rPr>
          <w:rStyle w:val="StyleStyleBold12pt"/>
        </w:rPr>
        <w:t xml:space="preserve">founder of </w:t>
      </w:r>
      <w:proofErr w:type="spellStart"/>
      <w:r>
        <w:rPr>
          <w:rStyle w:val="StyleStyleBold12pt"/>
        </w:rPr>
        <w:t>Crestridge</w:t>
      </w:r>
      <w:proofErr w:type="spellEnd"/>
      <w:r>
        <w:rPr>
          <w:rStyle w:val="StyleStyleBold12pt"/>
        </w:rPr>
        <w:t xml:space="preserve"> Investments</w:t>
      </w:r>
      <w:r w:rsidRPr="00983CD6">
        <w:rPr>
          <w:rStyle w:val="StyleStyleBold12pt"/>
        </w:rPr>
        <w:t>, 10</w:t>
      </w:r>
    </w:p>
    <w:p w:rsidR="00CA5CA6" w:rsidRDefault="00CA5CA6" w:rsidP="00CA5CA6">
      <w:r>
        <w:t xml:space="preserve">[Christopher, 11/29, WND Commentary, “BLAME APPEASEMENT FOR NORTH KOREA'S ANTICS”, </w:t>
      </w:r>
      <w:hyperlink r:id="rId54" w:history="1">
        <w:r w:rsidRPr="00AE6442">
          <w:rPr>
            <w:rStyle w:val="Hyperlink"/>
          </w:rPr>
          <w:t>http://www.wnd.com/2010/11/234213/</w:t>
        </w:r>
      </w:hyperlink>
      <w:r>
        <w:t>, accessed 7/9/13, VJ]</w:t>
      </w:r>
    </w:p>
    <w:p w:rsidR="00CA5CA6" w:rsidRDefault="00CA5CA6" w:rsidP="00CA5CA6"/>
    <w:p w:rsidR="00CA5CA6" w:rsidRPr="00B056C7" w:rsidRDefault="00CA5CA6" w:rsidP="00CA5CA6">
      <w:pPr>
        <w:rPr>
          <w:b/>
          <w:bCs/>
          <w:u w:val="single"/>
        </w:rPr>
      </w:pPr>
      <w:r w:rsidRPr="00983CD6">
        <w:rPr>
          <w:rStyle w:val="StyleBoldUnderline"/>
        </w:rPr>
        <w:t>The recent attack by North Korea on South Korea killed numerous civilians. It created panic and outrage in South Korea</w:t>
      </w:r>
      <w:r>
        <w:t xml:space="preserve">. It roiled the South Korean government, leading to the resignation of their defense minister and unprecedented language from their leaders vowing “a thousand fold” revenge on the North. This attack is the worst violence on the Korean Peninsula since the end of the war in 1953. It has struck fear into the entire Asian region. However, </w:t>
      </w:r>
      <w:r w:rsidRPr="00983CD6">
        <w:rPr>
          <w:rStyle w:val="StyleBoldUnderline"/>
        </w:rPr>
        <w:t>the untold story of this attack is that it could have been prevented</w:t>
      </w:r>
      <w:r>
        <w:t xml:space="preserve">. You even could say that the North Koreans have a point when they claim that the United States “orchestrated” the circumstances that led to this attack. The </w:t>
      </w:r>
      <w:r w:rsidRPr="00983CD6">
        <w:rPr>
          <w:rStyle w:val="StyleBoldUnderline"/>
        </w:rPr>
        <w:t>appeasement policy of the Obama administration, including his endless apologies for America and his coddling of dictators such as Hugo Chavez</w:t>
      </w:r>
      <w:r>
        <w:t xml:space="preserve"> and </w:t>
      </w:r>
      <w:proofErr w:type="spellStart"/>
      <w:r>
        <w:t>Ahmedinejad</w:t>
      </w:r>
      <w:proofErr w:type="spellEnd"/>
      <w:r>
        <w:t xml:space="preserve"> </w:t>
      </w:r>
      <w:r w:rsidRPr="00983CD6">
        <w:rPr>
          <w:rStyle w:val="StyleBoldUnderline"/>
        </w:rPr>
        <w:t>are the diplomatic equivalent of throwing red meat in front of North Korea’s wild, carnivorous beast of a regime and daring them to eat it.</w:t>
      </w:r>
      <w:r>
        <w:rPr>
          <w:rStyle w:val="StyleBoldUnderline"/>
        </w:rPr>
        <w:t xml:space="preserve"> </w:t>
      </w:r>
      <w:r w:rsidRPr="00983CD6">
        <w:rPr>
          <w:rStyle w:val="StyleBoldUnderline"/>
        </w:rPr>
        <w:t>They have not disappointed.</w:t>
      </w:r>
      <w:r>
        <w:rPr>
          <w:rStyle w:val="StyleBoldUnderline"/>
        </w:rPr>
        <w:t xml:space="preserve"> </w:t>
      </w:r>
      <w:r w:rsidRPr="00983CD6">
        <w:rPr>
          <w:rStyle w:val="StyleBoldUnderline"/>
        </w:rPr>
        <w:t xml:space="preserve">Conventional wisdom is that this attack was caused by the inevitable turmoil resulting from the ongoing transfer of power from longstanding dictator Kim </w:t>
      </w:r>
      <w:proofErr w:type="spellStart"/>
      <w:r w:rsidRPr="00983CD6">
        <w:rPr>
          <w:rStyle w:val="StyleBoldUnderline"/>
        </w:rPr>
        <w:t>Jong-il</w:t>
      </w:r>
      <w:proofErr w:type="spellEnd"/>
      <w:r w:rsidRPr="00983CD6">
        <w:rPr>
          <w:rStyle w:val="StyleBoldUnderline"/>
        </w:rPr>
        <w:t xml:space="preserve"> to his young son, Kim Jong-un. Some have suggested the attack was intended to give the appearance inside heavily controlled North Korea that Kim Jong-un was responsible for a great military victory against the South.</w:t>
      </w:r>
      <w:r>
        <w:rPr>
          <w:rStyle w:val="StyleBoldUnderline"/>
        </w:rPr>
        <w:t xml:space="preserve"> </w:t>
      </w:r>
      <w:r w:rsidRPr="00983CD6">
        <w:rPr>
          <w:rStyle w:val="StyleBoldUnderline"/>
        </w:rPr>
        <w:t>This may be true, but why do something so extreme and risk creating a real war, as well as angering their benefactors in China, just for internal public relations reasons? People say</w:t>
      </w:r>
      <w:r>
        <w:t xml:space="preserve"> the North Koreans are crazy and </w:t>
      </w:r>
      <w:r w:rsidRPr="00983CD6">
        <w:rPr>
          <w:rStyle w:val="StyleBoldUnderline"/>
        </w:rPr>
        <w:t>their behavior can’t be explained with reason, but I think their behavior shows a rational mind at work. They have calculated that the current American administration is so weak, so willing to surrender and appease an aggressor, that they really don’t have any significant risk of paying the price for this attack.</w:t>
      </w:r>
      <w:r>
        <w:rPr>
          <w:rStyle w:val="StyleBoldUnderline"/>
        </w:rPr>
        <w:t xml:space="preserve"> </w:t>
      </w:r>
      <w:r>
        <w:t xml:space="preserve">The North Koreans may have miscalculated though. </w:t>
      </w:r>
      <w:r w:rsidRPr="00983CD6">
        <w:rPr>
          <w:rStyle w:val="StyleBoldUnderline"/>
        </w:rPr>
        <w:t>South Korea was shaken to its core by what happened. Up until this attack, the South Koreans have been moving away from a close alliance with America’s military</w:t>
      </w:r>
      <w:r>
        <w:t xml:space="preserve">. They have been pushing for U.S. troops to leave. </w:t>
      </w:r>
      <w:r w:rsidRPr="00983CD6">
        <w:rPr>
          <w:rStyle w:val="StyleBoldUnderline"/>
        </w:rPr>
        <w:t>They have been objecting to the economic and political costs of a perceived military and diplomatic dependency on America.</w:t>
      </w:r>
      <w:r>
        <w:t xml:space="preserve"> They generally have been conciliatory with North Korea and have bent over backwards to avoid confrontation and hostility. They have supported the Chinese approach to engaging North Korea, which basically involves treating them as equals. Even after the incident earlier this year in which North Korea sank a South Korean ship, killing 46 sailors, the South exercised restraint. </w:t>
      </w:r>
      <w:r w:rsidRPr="00983CD6">
        <w:rPr>
          <w:rStyle w:val="StyleBoldUnderline"/>
        </w:rPr>
        <w:t>This time is different. South Korea’s people and government are enraged by this attack.</w:t>
      </w:r>
      <w:r>
        <w:t xml:space="preserve"> The rhetoric coming from South Korea towards the North is now the most hostile that it has been since the two countries were at war nearly 60 years ago. </w:t>
      </w:r>
      <w:r w:rsidRPr="00983CD6">
        <w:rPr>
          <w:rStyle w:val="StyleBoldUnderline"/>
        </w:rPr>
        <w:t>For South Korea, this attack seems to feel like Pearl Harbor</w:t>
      </w:r>
      <w:r>
        <w:t xml:space="preserve">. Their national identity has been violated. Any kinship they have felt with the North seems to be gone. High level government officials in the South are calling for military retaliation and not ruling out the possibility of war with the North. </w:t>
      </w:r>
      <w:r w:rsidRPr="00983CD6">
        <w:rPr>
          <w:rStyle w:val="StyleBoldUnderline"/>
        </w:rPr>
        <w:t>Suddenly, South Korea is begging to get closer to America’s military. They requested one of our carrier groups be sent immediately to conduct war games with them. Of course, we have accommodated them. We have no choice but to help them not only by treaty but also because we cannot afford to turn our back on an ally</w:t>
      </w:r>
      <w:r w:rsidRPr="00983CD6">
        <w:t>. If we don’t support our allies, especially those allies of over 60 years, we won’t have any allies in the world.</w:t>
      </w:r>
      <w:r>
        <w:t xml:space="preserve"> </w:t>
      </w:r>
      <w:r w:rsidRPr="00983CD6">
        <w:rPr>
          <w:rStyle w:val="StyleBoldUnderline"/>
        </w:rPr>
        <w:t xml:space="preserve">China is in a similar mess. They cannot back down from their support of North </w:t>
      </w:r>
      <w:r w:rsidRPr="00983CD6">
        <w:rPr>
          <w:rStyle w:val="StyleBoldUnderline"/>
        </w:rPr>
        <w:lastRenderedPageBreak/>
        <w:t>Korea even as this situation is exactly what they don’t want for both diplomatic and economic reasons. There is no upside for the Chinese to get dragged into a war on the Korean Peninsula.</w:t>
      </w:r>
      <w:r>
        <w:t xml:space="preserve"> They want to keep North Korea, which is basically their violent stepchild, in a controlled box. Unfortunately, North Korea is making it clear that they want more. They want to flex their muscles. </w:t>
      </w:r>
      <w:r w:rsidRPr="00983CD6">
        <w:rPr>
          <w:rStyle w:val="StyleBoldUnderline"/>
        </w:rPr>
        <w:t>That’s what this attack was really trying to demonstrate. North Korea wanted to show that they could blatantly attack the South at will, kill civilians, and get away with it because both the South Koreans and the Americans don’t have the guts to do anything about it.</w:t>
      </w:r>
      <w:r>
        <w:rPr>
          <w:rStyle w:val="StyleBoldUnderline"/>
        </w:rPr>
        <w:t xml:space="preserve"> </w:t>
      </w:r>
      <w:r w:rsidRPr="00983CD6">
        <w:rPr>
          <w:rStyle w:val="StyleBoldUnderline"/>
        </w:rPr>
        <w:t>North Korea further has threatened to use nuclear weapons both on South Korea and even on the United States, Japan or any country supporting South Korea if war does occur. They have moved surface to surface missiles into position. This provocation cannot be taken lightly.</w:t>
      </w:r>
      <w:r>
        <w:t xml:space="preserve"> We know that North Korea has nuclear warheads as well as the necessary long range surface to surface missiles on which to send them. They probably don’t have the technology to reach the mainland of the United States, but they could possibly reach Hawaii. Defense analysts have feared something like this for years. </w:t>
      </w:r>
      <w:r w:rsidRPr="00983CD6">
        <w:rPr>
          <w:rStyle w:val="StyleBoldUnderline"/>
        </w:rPr>
        <w:t>Of course, any such attack logically would be suicide. The United States easily could annihilate the entire country of North Korea. In all likelihood, these are empty threats. However, the risk of a severe and disastrous miscalculation by the North Koreans grows with every sign of weakness by the United States.</w:t>
      </w:r>
      <w:r>
        <w:rPr>
          <w:rStyle w:val="StyleBoldUnderline"/>
        </w:rPr>
        <w:t xml:space="preserve"> </w:t>
      </w:r>
      <w:r w:rsidRPr="00983CD6">
        <w:rPr>
          <w:rStyle w:val="StyleBoldUnderline"/>
        </w:rPr>
        <w:t>During the Cuban missile crisis decades ago, the only way we prevailed was by convincing the Soviets that we would annihilate them if they attacked us. We and our allies need similar resolve, rather than half measures and conciliation, right now.</w:t>
      </w:r>
      <w:r>
        <w:rPr>
          <w:rStyle w:val="StyleBoldUnderline"/>
        </w:rPr>
        <w:t xml:space="preserve"> </w:t>
      </w:r>
      <w:r>
        <w:t xml:space="preserve">North Korea is a bully. They view any attempts to help them as weak. They view negotiation and diplomacy as weak. They view civilized behavior as weak. The only thing they understand is strength. </w:t>
      </w:r>
      <w:r w:rsidRPr="00983CD6">
        <w:rPr>
          <w:rStyle w:val="StyleBoldUnderline"/>
        </w:rPr>
        <w:t>They need to believe that we will destroy them if they do not stop their aggression.</w:t>
      </w:r>
      <w:r>
        <w:rPr>
          <w:rStyle w:val="StyleBoldUnderline"/>
        </w:rPr>
        <w:t xml:space="preserve"> </w:t>
      </w:r>
      <w:r>
        <w:t xml:space="preserve">The Chinese can help deliver this message to the North Koreans, but first the Chinese have to believe it themselves. The Chinese have been pushing us around economically for years. They violate trade and currency agreements at will. Every time we raise an objection to their human rights abuses or aggressive behavior towards Taiwan, Tibet, or Japan, they tell us shut up and stay out of their affairs. </w:t>
      </w:r>
      <w:r w:rsidRPr="00983CD6">
        <w:rPr>
          <w:rStyle w:val="StyleBoldUnderline"/>
        </w:rPr>
        <w:t>We have a credibility problem with them as well.</w:t>
      </w:r>
      <w:r>
        <w:rPr>
          <w:rStyle w:val="StyleBoldUnderline"/>
        </w:rPr>
        <w:t xml:space="preserve"> </w:t>
      </w:r>
      <w:r>
        <w:t xml:space="preserve">To be fair to the Obama administration, </w:t>
      </w:r>
      <w:r w:rsidRPr="00983CD6">
        <w:rPr>
          <w:rStyle w:val="StyleBoldUnderline"/>
        </w:rPr>
        <w:t>this appeasement of North Korea has been going on for decades</w:t>
      </w:r>
      <w:r>
        <w:t xml:space="preserve">. No administration has been willing to step up and get rid of this rogue state that is a danger to the entire world. </w:t>
      </w:r>
      <w:r w:rsidRPr="00983CD6">
        <w:rPr>
          <w:rStyle w:val="StyleBoldUnderline"/>
        </w:rPr>
        <w:t>The difference now is that we have circumstances inside North Korea that are more volatile than they have been in decades combined and an American administration that is perceived as the weakest on national security since Jimmy Carter.</w:t>
      </w:r>
      <w:r>
        <w:rPr>
          <w:rStyle w:val="StyleBoldUnderline"/>
        </w:rPr>
        <w:t xml:space="preserve"> </w:t>
      </w:r>
      <w:r w:rsidRPr="00983CD6">
        <w:rPr>
          <w:rStyle w:val="StyleBoldUnderline"/>
        </w:rPr>
        <w:t>This is an extremely dangerous mixture.</w:t>
      </w:r>
    </w:p>
    <w:p w:rsidR="00CA5CA6" w:rsidRDefault="00CA5CA6" w:rsidP="00CA5CA6">
      <w:pPr>
        <w:pStyle w:val="Heading3"/>
      </w:pPr>
      <w:r>
        <w:lastRenderedPageBreak/>
        <w:t xml:space="preserve">Impacts- Appeasement =&gt; North Korean </w:t>
      </w:r>
      <w:proofErr w:type="spellStart"/>
      <w:r>
        <w:t>Miscalc</w:t>
      </w:r>
      <w:proofErr w:type="spellEnd"/>
    </w:p>
    <w:p w:rsidR="00CA5CA6" w:rsidRDefault="00CA5CA6" w:rsidP="00CA5CA6">
      <w:pPr>
        <w:pStyle w:val="Heading4"/>
      </w:pPr>
      <w:r w:rsidRPr="00E64E9B">
        <w:t xml:space="preserve">Appeasement fuels rogue regimes – </w:t>
      </w:r>
      <w:r>
        <w:t>new signs of weakness invite nuclear miscalculation by North Korea.</w:t>
      </w:r>
    </w:p>
    <w:p w:rsidR="00CA5CA6" w:rsidRDefault="00CA5CA6" w:rsidP="00CA5CA6">
      <w:pPr>
        <w:rPr>
          <w:rStyle w:val="StyleStyleBold12pt"/>
        </w:rPr>
      </w:pPr>
      <w:r>
        <w:rPr>
          <w:rStyle w:val="StyleStyleBold12pt"/>
        </w:rPr>
        <w:t>Grey</w:t>
      </w:r>
      <w:r w:rsidRPr="0077119D">
        <w:rPr>
          <w:rStyle w:val="StyleStyleBold12pt"/>
        </w:rPr>
        <w:t xml:space="preserve">, </w:t>
      </w:r>
      <w:r>
        <w:rPr>
          <w:rStyle w:val="StyleStyleBold12pt"/>
        </w:rPr>
        <w:t>a senior executive and managing partner in private equity, finance and banking for fifteen years, 2010</w:t>
      </w:r>
    </w:p>
    <w:p w:rsidR="00CA5CA6" w:rsidRPr="000B3BFC" w:rsidRDefault="00CA5CA6" w:rsidP="00CA5CA6">
      <w:r w:rsidRPr="000B3BFC">
        <w:t>[</w:t>
      </w:r>
      <w:r>
        <w:t>Christopher</w:t>
      </w:r>
      <w:r w:rsidRPr="000B3BFC">
        <w:t xml:space="preserve">, </w:t>
      </w:r>
      <w:r>
        <w:t>WND Commentary, 11/29/10</w:t>
      </w:r>
      <w:r w:rsidRPr="000B3BFC">
        <w:t>, “</w:t>
      </w:r>
      <w:r>
        <w:t>BLAME APPEASEMENT FOR NORTH KOREA'S ANTICS</w:t>
      </w:r>
      <w:r w:rsidRPr="000B3BFC">
        <w:t>”,</w:t>
      </w:r>
      <w:r>
        <w:t xml:space="preserve"> http://www.wnd.com/2010/11/234213/</w:t>
      </w:r>
      <w:r w:rsidRPr="000B3BFC">
        <w:t xml:space="preserve">, </w:t>
      </w:r>
      <w:proofErr w:type="gramStart"/>
      <w:r w:rsidRPr="000B3BFC">
        <w:t>Accesse</w:t>
      </w:r>
      <w:r>
        <w:t>d  7</w:t>
      </w:r>
      <w:proofErr w:type="gramEnd"/>
      <w:r>
        <w:t>/8</w:t>
      </w:r>
      <w:r w:rsidRPr="000B3BFC">
        <w:t>/13, HW]</w:t>
      </w:r>
    </w:p>
    <w:p w:rsidR="00CA5CA6" w:rsidRPr="00E64E9B" w:rsidRDefault="00CA5CA6" w:rsidP="00CA5CA6"/>
    <w:p w:rsidR="00CA5CA6" w:rsidRDefault="00CA5CA6" w:rsidP="00CA5CA6">
      <w:pPr>
        <w:rPr>
          <w:rStyle w:val="StyleBoldUnderline"/>
        </w:rPr>
      </w:pPr>
      <w:r w:rsidRPr="00A27881">
        <w:rPr>
          <w:rStyle w:val="StyleBoldUnderline"/>
        </w:rPr>
        <w:t>The recent attack by North Korea</w:t>
      </w:r>
      <w:r w:rsidRPr="00A27881">
        <w:t xml:space="preserve"> on South Korea killed numerous civilians. It created panic and outrage in South Korea. It roiled the South Korean government, leading to the resignation of their defense minister and unprecedented language from their leaders vowing “a thousand fold” revenge on the North. This attack </w:t>
      </w:r>
      <w:r w:rsidRPr="00A27881">
        <w:rPr>
          <w:rStyle w:val="StyleBoldUnderline"/>
        </w:rPr>
        <w:t xml:space="preserve">is the worst violence on the Korean Peninsula since the end of the war in 1953. It has struck fear into the entire Asian </w:t>
      </w:r>
      <w:r w:rsidRPr="008A5198">
        <w:rPr>
          <w:rStyle w:val="StyleBoldUnderline"/>
        </w:rPr>
        <w:t>region</w:t>
      </w:r>
      <w:r w:rsidRPr="00727173">
        <w:t xml:space="preserve">. However, the untold story of </w:t>
      </w:r>
      <w:r w:rsidRPr="008A5198">
        <w:rPr>
          <w:rStyle w:val="StyleBoldUnderline"/>
        </w:rPr>
        <w:t xml:space="preserve">this attack is that it could have been prevented. </w:t>
      </w:r>
      <w:r w:rsidRPr="00727173">
        <w:t>You even could say that the North Koreans have a point when they claim that the United States “orchestrated” the circumstances that led to this attack.</w:t>
      </w:r>
      <w:r w:rsidRPr="008A5198">
        <w:rPr>
          <w:rStyle w:val="StyleBoldUnderline"/>
        </w:rPr>
        <w:t xml:space="preserve"> The appeasement policy of the Obama administration, including his </w:t>
      </w:r>
      <w:r w:rsidRPr="00727173">
        <w:t>endless apologies for America and</w:t>
      </w:r>
      <w:r w:rsidRPr="008A5198">
        <w:rPr>
          <w:rStyle w:val="StyleBoldUnderline"/>
        </w:rPr>
        <w:t xml:space="preserve"> his coddling of dictators such as Hugo Chavez </w:t>
      </w:r>
      <w:r w:rsidRPr="00727173">
        <w:t xml:space="preserve">and </w:t>
      </w:r>
      <w:proofErr w:type="spellStart"/>
      <w:r w:rsidRPr="00727173">
        <w:t>Ahmedinejad</w:t>
      </w:r>
      <w:proofErr w:type="spellEnd"/>
      <w:r w:rsidRPr="008A5198">
        <w:rPr>
          <w:rStyle w:val="StyleBoldUnderline"/>
        </w:rPr>
        <w:t xml:space="preserve"> are the diplomatic equivalent of throwing red meat in front of North Korea’s wild, carnivorous beast of a regime and daring them to eat it.</w:t>
      </w:r>
      <w:r>
        <w:t xml:space="preserve"> </w:t>
      </w:r>
      <w:r w:rsidRPr="00A27881">
        <w:t>They have not disappointed.</w:t>
      </w:r>
      <w:r>
        <w:t xml:space="preserve"> </w:t>
      </w:r>
      <w:r w:rsidRPr="00A27881">
        <w:t xml:space="preserve">Conventional wisdom is that this attack was caused by the inevitable turmoil resulting from the ongoing transfer of power from longstanding dictator Kim </w:t>
      </w:r>
      <w:proofErr w:type="spellStart"/>
      <w:r w:rsidRPr="00A27881">
        <w:t>Jong-il</w:t>
      </w:r>
      <w:proofErr w:type="spellEnd"/>
      <w:r w:rsidRPr="00A27881">
        <w:t xml:space="preserve"> to his young son, Kim Jong-un. Some have suggested the attack was intended to give the appearance inside heavily controlled North Korea that Kim Jong-un was responsible for a great military victory against the South.</w:t>
      </w:r>
      <w:r>
        <w:t xml:space="preserve"> </w:t>
      </w:r>
      <w:r w:rsidRPr="00A27881">
        <w:t xml:space="preserve">This may be true, but why do something so extreme and risk creating a real war, as well as angering their benefactors in China, just for internal public relations reasons? </w:t>
      </w:r>
      <w:r w:rsidRPr="008A5198">
        <w:rPr>
          <w:rStyle w:val="StyleBoldUnderline"/>
        </w:rPr>
        <w:t>People say the North Koreans are crazy and their behavior can’t be explained with reason, but I think their behavior shows a rational mind at work. They have calculated that the current American administration is so weak, so willing to surrender and appease an aggressor, that they really don’t have any significant risk of paying the price for this attack.</w:t>
      </w:r>
      <w:r>
        <w:t xml:space="preserve"> </w:t>
      </w:r>
      <w:r w:rsidRPr="00A27881">
        <w:t>The North Koreans may have miscalculated though. South Korea was shaken to its core by what happened. Up until this attack, the South Koreans have been moving away from a close alliance with America’s military. They have been pushing for U.S. troops to leave. They have been objecting to the economic and political costs of a perceived military and diplomatic dependency on America. They generally have been conciliatory with North Korea and have bent over backwards to avoid confrontation and hostility. They have supported the Chinese approach to engaging North Korea, which basically involves treating them as equals. Even after the incident earlier this year in which North Korea sank a South Korean ship, killing 46 sailors, the South exercised restraint.</w:t>
      </w:r>
      <w:r>
        <w:t xml:space="preserve"> </w:t>
      </w:r>
      <w:r w:rsidRPr="00A27881">
        <w:t>This time is different. South Korea’s people and government are enraged by this attack. The rhetoric coming from South Korea towards the North is now the most hostile that it has been since the two countries were at war nearly 60 years ago. For South Korea, this attack seems to feel like Pearl Harbor. Their national identity has been violated. Any kinship they have felt with the North seems to be gone. High level government officials in the South are calling for military retaliation and not ruling out the possibility of war with the North.</w:t>
      </w:r>
      <w:r>
        <w:t xml:space="preserve"> </w:t>
      </w:r>
      <w:r w:rsidRPr="00A27881">
        <w:t>Suddenly, South Korea is begging to get closer to America’s military. They requested one of our carrier groups be sent immediately to conduct war games with them. Of course, we have accommodated them. We have no choice but to help them not only by treaty but also because we cannot afford to turn our back on an ally. If we don’t support our allies, especially those allies of over 60 years, we won’t have any allies in the world.</w:t>
      </w:r>
      <w:r>
        <w:t xml:space="preserve"> </w:t>
      </w:r>
      <w:r w:rsidRPr="00A27881">
        <w:t xml:space="preserve">China is in a similar mess. They cannot back down from their support of North Korea even as this situation is </w:t>
      </w:r>
      <w:r w:rsidRPr="00A27881">
        <w:lastRenderedPageBreak/>
        <w:t xml:space="preserve">exactly what they don’t want for both diplomatic and economic reasons. There is no upside for the Chinese to get dragged into a war on the Korean Peninsula. They want to keep North Korea, which is basically their violent stepchild, in a controlled box. Unfortunately, </w:t>
      </w:r>
      <w:r w:rsidRPr="00BF0080">
        <w:rPr>
          <w:rStyle w:val="StyleBoldUnderline"/>
        </w:rPr>
        <w:t xml:space="preserve">North Korea is making it clear that they want more. They want to flex their muscles. </w:t>
      </w:r>
      <w:r w:rsidRPr="00727173">
        <w:t>That’s what this attack was really trying to demonstrate. North Korea wanted to show that they could blatantly attack the South at will, kill civilians, and get away with it because both the South Koreans and the Americans don’t have the guts to do anything about it.</w:t>
      </w:r>
      <w:r>
        <w:t xml:space="preserve"> </w:t>
      </w:r>
      <w:r w:rsidRPr="00A27881">
        <w:t>North Korea further has threatened to use nuclear weapons both on South Korea and even on the United States, Japan or any country supporting South Korea if war does occur. They have moved surface to surface missiles into position. This provocation cannot be taken lightly. We know that North Korea has nuclear warheads as well as the necessary long range surface to surface missiles on which to send them. They probably don’t have the technology to reach the mainland of the United States, but they could possibly reach Hawaii.</w:t>
      </w:r>
      <w:r>
        <w:t xml:space="preserve"> </w:t>
      </w:r>
      <w:r w:rsidRPr="00A27881">
        <w:t xml:space="preserve">Defense analysts have feared something like this for years. Of course, any such attack logically would be suicide. The United States easily could annihilate the entire country of North Korea. </w:t>
      </w:r>
      <w:r w:rsidRPr="00727173">
        <w:rPr>
          <w:rStyle w:val="StyleBoldUnderline"/>
        </w:rPr>
        <w:t>In all likelihood, these are empty threats</w:t>
      </w:r>
      <w:r w:rsidRPr="00A27881">
        <w:t xml:space="preserve">. </w:t>
      </w:r>
      <w:r w:rsidRPr="00727173">
        <w:rPr>
          <w:rStyle w:val="Emphasis"/>
        </w:rPr>
        <w:t>However, the risk of a severe and disastrous miscalculation by the North Koreans grows with every sign of weakness by the United States.</w:t>
      </w:r>
      <w:r w:rsidRPr="00BF0080">
        <w:rPr>
          <w:rStyle w:val="StyleBoldUnderline"/>
        </w:rPr>
        <w:t xml:space="preserve"> During the Cuban missile crisis decades ago, the only way we prevailed was by convincing the Soviets that we would annihilate them if they attacked us. We and our allies need similar resolve, rather than half measures and conciliation, right now.</w:t>
      </w:r>
      <w:r>
        <w:t xml:space="preserve"> </w:t>
      </w:r>
      <w:r w:rsidRPr="00727173">
        <w:rPr>
          <w:rStyle w:val="StyleBoldUnderline"/>
        </w:rPr>
        <w:t>North Korea is a bully</w:t>
      </w:r>
      <w:r w:rsidRPr="00A27881">
        <w:t xml:space="preserve">. They view any attempts to help them as weak. </w:t>
      </w:r>
      <w:r w:rsidRPr="00727173">
        <w:rPr>
          <w:rStyle w:val="StyleBoldUnderline"/>
        </w:rPr>
        <w:t>They view negotiation and diplomacy as weak</w:t>
      </w:r>
      <w:r w:rsidRPr="00A27881">
        <w:t xml:space="preserve">. They view civilized behavior as weak. </w:t>
      </w:r>
      <w:r w:rsidRPr="00727173">
        <w:rPr>
          <w:rStyle w:val="StyleBoldUnderline"/>
        </w:rPr>
        <w:t>The only thing they understand is strength</w:t>
      </w:r>
      <w:r w:rsidRPr="00A27881">
        <w:t xml:space="preserve">. </w:t>
      </w:r>
      <w:r w:rsidRPr="00B87EA6">
        <w:rPr>
          <w:rStyle w:val="StyleBoldUnderline"/>
        </w:rPr>
        <w:t>They need to believe that we will destroy them if they do not stop their aggression.</w:t>
      </w:r>
      <w:r>
        <w:t xml:space="preserve"> </w:t>
      </w:r>
      <w:r w:rsidRPr="00A27881">
        <w:t xml:space="preserve">The Chinese can help deliver this message to the North Koreans, but first the Chinese have to believe it themselves. The Chinese have been pushing us around economically for years. They violate trade and currency agreements at will. </w:t>
      </w:r>
      <w:r w:rsidRPr="00727173">
        <w:t>Every time we raise an objection to their human rights abuses or aggressive behavior towards Taiwan, Tibet, or Japan, they tell us shut up and stay out of their affairs.</w:t>
      </w:r>
      <w:r w:rsidRPr="00B87EA6">
        <w:rPr>
          <w:rStyle w:val="StyleBoldUnderline"/>
        </w:rPr>
        <w:t xml:space="preserve"> We have a credibility problem with them as well.</w:t>
      </w:r>
      <w:r>
        <w:t xml:space="preserve"> </w:t>
      </w:r>
      <w:r w:rsidRPr="00A27881">
        <w:t xml:space="preserve">To be fair to the Obama administration, </w:t>
      </w:r>
      <w:r w:rsidRPr="00727173">
        <w:t>this appeasement of North Korea has been going on for decades.</w:t>
      </w:r>
      <w:r w:rsidRPr="00A27881">
        <w:t xml:space="preserve"> No administration has been willing to step up and get rid of this rogue state that is a danger to the entire world. </w:t>
      </w:r>
      <w:r w:rsidRPr="00727173">
        <w:rPr>
          <w:rStyle w:val="StyleBoldUnderline"/>
        </w:rPr>
        <w:t>The difference now is that we have circumstances inside North Korea that are more volatile than they have been in decades</w:t>
      </w:r>
      <w:r w:rsidRPr="00A27881">
        <w:t xml:space="preserve"> combined and an American administration that is perceived as the weakest on national security since Jimmy Carter.</w:t>
      </w:r>
      <w:r>
        <w:t xml:space="preserve"> </w:t>
      </w:r>
      <w:r w:rsidRPr="00A27881">
        <w:t>This is an extremely dangerous mixture.</w:t>
      </w:r>
      <w:r>
        <w:t xml:space="preserve"> </w:t>
      </w:r>
      <w:r w:rsidRPr="00727173">
        <w:rPr>
          <w:rStyle w:val="StyleBoldUnderline"/>
        </w:rPr>
        <w:t>Hopefully Obama and his team can</w:t>
      </w:r>
      <w:r w:rsidRPr="00A27881">
        <w:t xml:space="preserve">, like John Kennedy and his team did during the Cuban crisis, </w:t>
      </w:r>
      <w:r w:rsidRPr="00727173">
        <w:rPr>
          <w:rStyle w:val="StyleBoldUnderline"/>
        </w:rPr>
        <w:t>rise to the occasion and get the North Koreans to back down. Wa</w:t>
      </w:r>
      <w:r w:rsidRPr="00B87EA6">
        <w:rPr>
          <w:rStyle w:val="StyleBoldUnderline"/>
        </w:rPr>
        <w:t>r can be prevented, but the possibility of war is real. This situation could spin out of control and lead to a catastrophe if it is not handled properly. Let’s hope that this administration is up to daunting job at hand. Potentially millions of lives depend on it.</w:t>
      </w:r>
    </w:p>
    <w:p w:rsidR="00CA5CA6" w:rsidRDefault="00CA5CA6" w:rsidP="00CA5CA6">
      <w:pPr>
        <w:rPr>
          <w:rStyle w:val="StyleBoldUnderline"/>
        </w:rPr>
      </w:pPr>
    </w:p>
    <w:p w:rsidR="00CA5CA6" w:rsidRPr="00622FF0" w:rsidRDefault="00CA5CA6" w:rsidP="00CA5CA6">
      <w:pPr>
        <w:pStyle w:val="Heading3"/>
      </w:pPr>
      <w:r>
        <w:lastRenderedPageBreak/>
        <w:t>Impacts- Appeasement =&gt; Violence</w:t>
      </w:r>
    </w:p>
    <w:p w:rsidR="00CA5CA6" w:rsidRPr="000A55C1" w:rsidRDefault="00CA5CA6" w:rsidP="00CA5CA6">
      <w:pPr>
        <w:pStyle w:val="Heading4"/>
      </w:pPr>
      <w:r>
        <w:t>Appeasement just emboldens dictators- empirically causes millions of deaths.</w:t>
      </w:r>
    </w:p>
    <w:p w:rsidR="00CA5CA6" w:rsidRPr="00AF5B34" w:rsidRDefault="00CA5CA6" w:rsidP="00CA5CA6">
      <w:pPr>
        <w:rPr>
          <w:rStyle w:val="StyleStyleBold12pt"/>
        </w:rPr>
      </w:pPr>
      <w:r>
        <w:rPr>
          <w:rStyle w:val="StyleStyleBold12pt"/>
        </w:rPr>
        <w:t>Hanson, Senior Fellow at Hoover Institute, 04</w:t>
      </w:r>
      <w:r w:rsidRPr="00AF5B34">
        <w:rPr>
          <w:sz w:val="16"/>
          <w:szCs w:val="16"/>
        </w:rPr>
        <w:t>, (Victor Davis Hanson,</w:t>
      </w:r>
      <w:r>
        <w:rPr>
          <w:sz w:val="16"/>
          <w:szCs w:val="16"/>
        </w:rPr>
        <w:t xml:space="preserve"> Historian and Senior Fellow at</w:t>
      </w:r>
      <w:r w:rsidRPr="00AF5B34">
        <w:rPr>
          <w:sz w:val="16"/>
          <w:szCs w:val="16"/>
        </w:rPr>
        <w:t xml:space="preserve"> </w:t>
      </w:r>
      <w:r>
        <w:rPr>
          <w:sz w:val="16"/>
          <w:szCs w:val="16"/>
        </w:rPr>
        <w:t>Hoover Institute, s</w:t>
      </w:r>
      <w:r w:rsidRPr="00AF5B34">
        <w:rPr>
          <w:sz w:val="16"/>
          <w:szCs w:val="16"/>
        </w:rPr>
        <w:t>pring 2004, City Journal, “The Fruits of Appeasement” &lt;http://www.city-journal.org/html/14_2_the_fruits.html&gt; Accessed: 7-7-2013, BK)</w:t>
      </w:r>
    </w:p>
    <w:p w:rsidR="00CA5CA6" w:rsidRDefault="00CA5CA6" w:rsidP="00CA5CA6"/>
    <w:p w:rsidR="00CA5CA6" w:rsidRDefault="00CA5CA6" w:rsidP="00CA5CA6">
      <w:r w:rsidRPr="00AF5B34">
        <w:rPr>
          <w:rStyle w:val="StyleBoldUnderline"/>
        </w:rPr>
        <w:t xml:space="preserve">The twentieth century should have taught </w:t>
      </w:r>
      <w:r w:rsidRPr="00622FF0">
        <w:t>the citizens of liberal democracies</w:t>
      </w:r>
      <w:r w:rsidRPr="00AF5B34">
        <w:rPr>
          <w:rStyle w:val="StyleBoldUnderline"/>
        </w:rPr>
        <w:t xml:space="preserve"> the catastrophic consequences of placating tyrants. </w:t>
      </w:r>
      <w:r w:rsidRPr="00622FF0">
        <w:t>British and French</w:t>
      </w:r>
      <w:r w:rsidRPr="00AF5B34">
        <w:rPr>
          <w:rStyle w:val="StyleBoldUnderline"/>
        </w:rPr>
        <w:t xml:space="preserve"> restraint over the occupation of the Rhineland, </w:t>
      </w:r>
      <w:r w:rsidRPr="00622FF0">
        <w:t>the Anschluss,</w:t>
      </w:r>
      <w:r w:rsidRPr="00AF5B34">
        <w:rPr>
          <w:rStyle w:val="StyleBoldUnderline"/>
        </w:rPr>
        <w:t xml:space="preserve"> the absorption of the</w:t>
      </w:r>
      <w:r w:rsidRPr="00622FF0">
        <w:t xml:space="preserve"> Czech</w:t>
      </w:r>
      <w:r w:rsidRPr="00AF5B34">
        <w:rPr>
          <w:rStyle w:val="StyleBoldUnderline"/>
        </w:rPr>
        <w:t xml:space="preserve"> Sudetenland</w:t>
      </w:r>
      <w:r w:rsidRPr="00622FF0">
        <w:t xml:space="preserve">, and the incorporation of Bohemia and Moravia </w:t>
      </w:r>
      <w:r w:rsidRPr="00AF5B34">
        <w:rPr>
          <w:rStyle w:val="StyleBoldUnderline"/>
        </w:rPr>
        <w:t>did not win gratitude but rather Hitler’s contempt for their weakness. Fifty million dead, the Holocaust, and the near destruction of European civilization were the wages of “appeasement”</w:t>
      </w:r>
      <w:r>
        <w:t>—a term that early-1930s liberals proudly embraced as far more enlightened than the old idea of “deterrence” and “military readiness.”</w:t>
      </w:r>
      <w:r w:rsidRPr="00DD6CD8">
        <w:rPr>
          <w:sz w:val="12"/>
        </w:rPr>
        <w:t xml:space="preserve">¶ </w:t>
      </w:r>
      <w:proofErr w:type="gramStart"/>
      <w:r>
        <w:t>So</w:t>
      </w:r>
      <w:proofErr w:type="gramEnd"/>
      <w:r>
        <w:t xml:space="preserve"> too did </w:t>
      </w:r>
      <w:r w:rsidRPr="00622FF0">
        <w:t>Western excuses for the Russians’ violation of guarantees of free elections in postwar Eastern Europe, China, and Southeast Asia only embolden the Soviet Union. What eventually contained Stalinism was the Truman Doctrine, NATO, and nuclear deterrence—not the United Nations—and what destroyed its legacy was Ronald Reagan’s assertiveness, not Jimmy Carter’s</w:t>
      </w:r>
      <w:r>
        <w:t xml:space="preserve"> accommodation or Richard Nixon’s détente.</w:t>
      </w:r>
      <w:r w:rsidRPr="00DD6CD8">
        <w:rPr>
          <w:sz w:val="12"/>
        </w:rPr>
        <w:t xml:space="preserve">¶ </w:t>
      </w:r>
      <w:r>
        <w:t xml:space="preserve">As long ago as the fourth century </w:t>
      </w:r>
      <w:proofErr w:type="spellStart"/>
      <w:r>
        <w:t>b.c</w:t>
      </w:r>
      <w:r w:rsidRPr="00622FF0">
        <w:t>.</w:t>
      </w:r>
      <w:proofErr w:type="spellEnd"/>
      <w:r w:rsidRPr="00622FF0">
        <w:t>, Demosthenes warned how complacency and self-delusion among an affluent and free Athenian people allowed a Macedonian thug like Philip II to end some four centuries of Greek liberty—and</w:t>
      </w:r>
      <w:r>
        <w:t xml:space="preserve"> in a mere 20 years of creeping aggrandizement down the Greek peninsula. Thereafter, </w:t>
      </w:r>
      <w:r w:rsidRPr="00AF5B34">
        <w:rPr>
          <w:rStyle w:val="StyleBoldUnderline"/>
        </w:rPr>
        <w:t xml:space="preserve">these historical lessons should have been clear </w:t>
      </w:r>
      <w:r w:rsidRPr="00622FF0">
        <w:t>to citizens of any liberal society:</w:t>
      </w:r>
      <w:r w:rsidRPr="00AF5B34">
        <w:rPr>
          <w:rStyle w:val="StyleBoldUnderline"/>
        </w:rPr>
        <w:t xml:space="preserve"> we must neither presume that comfort and security are our birthrights and are guaranteed without constant sacrifice and vigilance, nor expect that peoples outside</w:t>
      </w:r>
      <w:r>
        <w:t xml:space="preserve"> the purview of bourgeois </w:t>
      </w:r>
      <w:r w:rsidRPr="00AF5B34">
        <w:rPr>
          <w:rStyle w:val="StyleBoldUnderline"/>
        </w:rPr>
        <w:t xml:space="preserve">liberalism share our commitment to reason, </w:t>
      </w:r>
      <w:r w:rsidRPr="00622FF0">
        <w:rPr>
          <w:rStyle w:val="StyleBoldUnderline"/>
        </w:rPr>
        <w:t>tolerance, and enlightened self-interest</w:t>
      </w:r>
      <w:r>
        <w:t>.</w:t>
      </w:r>
      <w:r w:rsidRPr="00DD6CD8">
        <w:rPr>
          <w:sz w:val="12"/>
        </w:rPr>
        <w:t xml:space="preserve">¶ </w:t>
      </w:r>
      <w:r>
        <w:t xml:space="preserve">Most important, </w:t>
      </w:r>
      <w:r w:rsidRPr="00AF5B34">
        <w:rPr>
          <w:rStyle w:val="StyleBoldUnderline"/>
        </w:rPr>
        <w:t>military deterrence and the willingness to use force against evil in its infancy</w:t>
      </w:r>
      <w:r>
        <w:t xml:space="preserve"> </w:t>
      </w:r>
      <w:r w:rsidRPr="00AF5B34">
        <w:t xml:space="preserve">usually </w:t>
      </w:r>
      <w:r w:rsidRPr="00AF5B34">
        <w:rPr>
          <w:rStyle w:val="StyleBoldUnderline"/>
        </w:rPr>
        <w:t>end up</w:t>
      </w:r>
      <w:r>
        <w:t xml:space="preserve">, in the terrible arithmetic of war, </w:t>
      </w:r>
      <w:r w:rsidRPr="00AF5B34">
        <w:rPr>
          <w:rStyle w:val="StyleBoldUnderline"/>
        </w:rPr>
        <w:t>saving more lives than they cost.</w:t>
      </w:r>
      <w:r>
        <w:t xml:space="preserve"> All this can be a hard lesson to relearn each generation, especially now that we contend with the sirens of the mall, Oprah, and latte. Our affluence and leisure are as antithetical to the use of force as rural life and relative poverty once were catalysts for muscular action. </w:t>
      </w:r>
      <w:r w:rsidRPr="00AF5B34">
        <w:rPr>
          <w:rStyle w:val="StyleBoldUnderline"/>
        </w:rPr>
        <w:t>The age-old lure of appeasement</w:t>
      </w:r>
      <w:r>
        <w:t>—</w:t>
      </w:r>
      <w:r w:rsidRPr="00622FF0">
        <w:rPr>
          <w:rStyle w:val="StyleBoldUnderline"/>
        </w:rPr>
        <w:t>perhaps they will cease with this latest concession</w:t>
      </w:r>
      <w:r>
        <w:t xml:space="preserve">, </w:t>
      </w:r>
      <w:r w:rsidRPr="00622FF0">
        <w:rPr>
          <w:rStyle w:val="StyleBoldUnderline"/>
        </w:rPr>
        <w:t>perhaps we provoked our enemies, perhaps demonstrations of our future good intentions will win their approval</w:t>
      </w:r>
      <w:r>
        <w:t>—</w:t>
      </w:r>
      <w:r w:rsidRPr="00622FF0">
        <w:t>was never more evident</w:t>
      </w:r>
      <w:r w:rsidRPr="00AF5B34">
        <w:rPr>
          <w:rStyle w:val="StyleBoldUnderline"/>
        </w:rPr>
        <w:t xml:space="preserve"> </w:t>
      </w:r>
      <w:r w:rsidRPr="00622FF0">
        <w:t>than in the recent Spanish elections, when an affluent European electorate, reeling from the horrific terrorist attack of 3/11, swept from power the pro-U.S. center-right government on the grounds that the mass murders were more the fault of the United States for dragging Spain into the effort to remove fascists and implant democracy in Iraq</w:t>
      </w:r>
      <w:r w:rsidRPr="00AF5B34">
        <w:rPr>
          <w:rStyle w:val="StyleBoldUnderline"/>
        </w:rPr>
        <w:t xml:space="preserve"> </w:t>
      </w:r>
      <w:r>
        <w:t>than of the primordial al-</w:t>
      </w:r>
      <w:proofErr w:type="spellStart"/>
      <w:r>
        <w:t>Qaidist</w:t>
      </w:r>
      <w:proofErr w:type="spellEnd"/>
      <w:r>
        <w:t xml:space="preserve"> culprits, who long ago promised the Western and Christian Iberians ruin for the Crusades and the Reconquista.</w:t>
      </w:r>
      <w:r w:rsidRPr="00DD6CD8">
        <w:rPr>
          <w:sz w:val="12"/>
        </w:rPr>
        <w:t xml:space="preserve">¶ </w:t>
      </w:r>
      <w:r w:rsidRPr="00622FF0">
        <w:t>What went wrong with the West—and with the United States</w:t>
      </w:r>
      <w:r>
        <w:t xml:space="preserve"> in particular—when not just the classical but especially the recent antecedents to September 11, from the Iranian hostage-taking to the attack on the USS Cole, were so clear? Though Americans in an election year, legitimately concerned about our war dead, may now be divided over the Iraqi occupation, polls nevertheless show a surprising consensus that the many precursors to the World Trade Center and Pentagon bombings were acts of war, not police </w:t>
      </w:r>
      <w:r w:rsidRPr="00622FF0">
        <w:t xml:space="preserve">matters. Roll the tape backward from the USS Cole in 2000, through the bombing of the </w:t>
      </w:r>
      <w:proofErr w:type="spellStart"/>
      <w:r w:rsidRPr="00622FF0">
        <w:t>Khobar</w:t>
      </w:r>
      <w:proofErr w:type="spellEnd"/>
      <w:r w:rsidRPr="00622FF0">
        <w:t xml:space="preserve"> Towers and the U.S. embassies in East Africa in 1998, the first World Trade Center bombing in 1993, the destruction of the American embassy and annex in Beirut in 1983, the mass murder of 241 U.S. Marine peacekeepers asleep in their Lebanese barracks that same year, and assorted kidnappings and gruesome murders of American citizens and diplomats (including TWA Flight 800, Pan Am 103, William R. Higgins, Leon Klinghoffer, Robert Dean </w:t>
      </w:r>
      <w:proofErr w:type="spellStart"/>
      <w:r w:rsidRPr="00622FF0">
        <w:t>Stethem</w:t>
      </w:r>
      <w:proofErr w:type="spellEnd"/>
      <w:r w:rsidRPr="00622FF0">
        <w:t xml:space="preserve">, and CIA operative William Francis Buckley), until we arrive at </w:t>
      </w:r>
      <w:r w:rsidRPr="00622FF0">
        <w:lastRenderedPageBreak/>
        <w:t xml:space="preserve">the Iranian hostage-taking of November 1979: that debacle is where we first saw the strange brew of Islamic fascism, autocracy, and Middle East state terrorism—and failed to grasp its menace, condemn it, and go to war against it.¶ That lapse, worth meditating upon in this 25th anniversary year of </w:t>
      </w:r>
      <w:proofErr w:type="spellStart"/>
      <w:r w:rsidRPr="00622FF0">
        <w:t>Khomeinism</w:t>
      </w:r>
      <w:proofErr w:type="spellEnd"/>
      <w:r w:rsidRPr="00622FF0">
        <w:t xml:space="preserve">, then set the precedent that such aggression against the United States was better adjudicated as a matter of law than settled by war. Criminals were to be understood, not punished; and we, not our enemies, were at fault for our past behavior. Whether Carter’s impotence sprang from his deep-seated moral distrust of using American power unilaterally or from real remorse over past American actions in the cold war or even from his innate pessimism about the military capability of the United States mattered little to the hostage takers in Teheran, who for some 444 days humiliated the United States through a variety of public demands for changes in U.S. foreign policy, the return of the exiled Shah, and reparations.¶ But if we know how we </w:t>
      </w:r>
      <w:r>
        <w:t>failed to respond in the last three decades, d</w:t>
      </w:r>
      <w:r w:rsidRPr="00AF5B34">
        <w:rPr>
          <w:rStyle w:val="StyleBoldUnderline"/>
        </w:rPr>
        <w:t>o we yet grasp why we were so afraid to act decisively at these earlier junctures, which might have stopped the chain of events that would lead to</w:t>
      </w:r>
      <w:r>
        <w:t xml:space="preserve"> the al-Qaida terrorist acts of </w:t>
      </w:r>
      <w:r w:rsidRPr="00AF5B34">
        <w:rPr>
          <w:rStyle w:val="StyleBoldUnderline"/>
        </w:rPr>
        <w:t>September 11</w:t>
      </w:r>
      <w:r>
        <w:t xml:space="preserve">? </w:t>
      </w:r>
      <w:r w:rsidRPr="00AF5B34">
        <w:rPr>
          <w:rStyle w:val="StyleBoldUnderline"/>
        </w:rPr>
        <w:t>Our failure was</w:t>
      </w:r>
      <w:r>
        <w:t xml:space="preserve"> never </w:t>
      </w:r>
      <w:r w:rsidRPr="00AF5B34">
        <w:rPr>
          <w:rStyle w:val="StyleBoldUnderline"/>
        </w:rPr>
        <w:t>due to a</w:t>
      </w:r>
      <w:r>
        <w:t xml:space="preserve"> lack of the necessary wealth or military resources, but rather to a deeply </w:t>
      </w:r>
      <w:r w:rsidRPr="00AF5B34">
        <w:rPr>
          <w:rStyle w:val="StyleBoldUnderline"/>
        </w:rPr>
        <w:t>ingrained assumption that we should not retaliate—a hesitancy al-Qaida perceives and plays upon.</w:t>
      </w:r>
      <w:r w:rsidRPr="00DD6CD8">
        <w:rPr>
          <w:rStyle w:val="StyleBoldUnderline"/>
          <w:sz w:val="12"/>
        </w:rPr>
        <w:t>¶</w:t>
      </w:r>
      <w:r w:rsidRPr="00DD6CD8">
        <w:rPr>
          <w:sz w:val="12"/>
        </w:rPr>
        <w:t xml:space="preserve"> </w:t>
      </w:r>
      <w:r w:rsidRPr="00AF5B34">
        <w:rPr>
          <w:rStyle w:val="StyleBoldUnderline"/>
        </w:rPr>
        <w:t>Along that sad succession of provocations</w:t>
      </w:r>
      <w:r w:rsidRPr="00622FF0">
        <w:rPr>
          <w:rStyle w:val="StyleBoldUnderline"/>
        </w:rPr>
        <w:t>, we can look back and see particularly critical turning points that reflected this now-institutionalized state policy of worrying more about what the enemy was going to do to us than we to him</w:t>
      </w:r>
      <w:r>
        <w:t xml:space="preserve">, to paraphrase Grant’s dictum: not hammering back after the murder of the marines in Lebanon for fear of ending up like the Israelis in a Lebanese quagmire; not going to Baghdad in 1991 because of paranoia that the “coalition” would collapse and we would polarize the Arabs; pulling abruptly out of Somalia once pictures of </w:t>
      </w:r>
      <w:r w:rsidRPr="00622FF0">
        <w:t xml:space="preserve">American bodies dragged through the streets of Mogadishu were broadcast around the world; or turning down offers in 1995 from Sudan to place </w:t>
      </w:r>
      <w:proofErr w:type="spellStart"/>
      <w:r w:rsidRPr="00622FF0">
        <w:t>Usama</w:t>
      </w:r>
      <w:proofErr w:type="spellEnd"/>
      <w:r w:rsidRPr="00622FF0">
        <w:t xml:space="preserve"> bin </w:t>
      </w:r>
      <w:proofErr w:type="spellStart"/>
      <w:r w:rsidRPr="00622FF0">
        <w:t>Ladin</w:t>
      </w:r>
      <w:proofErr w:type="spellEnd"/>
      <w:r w:rsidRPr="00622FF0">
        <w:t xml:space="preserve"> into our custody, for fear that U.S. diplomats or citizens might be murdered abroad.¶</w:t>
      </w:r>
      <w:r w:rsidRPr="00DD6CD8">
        <w:rPr>
          <w:sz w:val="12"/>
        </w:rPr>
        <w:t xml:space="preserve"> </w:t>
      </w:r>
      <w:r w:rsidRPr="00AF5B34">
        <w:rPr>
          <w:rStyle w:val="StyleBoldUnderline"/>
        </w:rPr>
        <w:t>Throughout this tragic quarter-century of appeasement, our response</w:t>
      </w:r>
      <w:r>
        <w:t xml:space="preserve"> usually </w:t>
      </w:r>
      <w:r w:rsidRPr="00AF5B34">
        <w:rPr>
          <w:rStyle w:val="StyleBoldUnderline"/>
        </w:rPr>
        <w:t>consisted of a stern lecture</w:t>
      </w:r>
      <w:r>
        <w:t xml:space="preserve"> by a Jimmy Carter, Ronald Reagan, George H. W. Bush, or Bill Clinton </w:t>
      </w:r>
      <w:r w:rsidRPr="00AF5B34">
        <w:rPr>
          <w:rStyle w:val="StyleBoldUnderline"/>
        </w:rPr>
        <w:t>about “never giving in to terrorist blackmail” and “not negotiating with terrorists.”</w:t>
      </w:r>
      <w:r>
        <w:t xml:space="preserve"> Even Ronald Reagan’s saber-rattling “You can run but not hide” did not preclude trading arms to the Iranian terrorists or abruptly abandoning Lebanon after the horrific Hezbollah attack.</w:t>
      </w:r>
    </w:p>
    <w:p w:rsidR="00CA5CA6" w:rsidRDefault="00CA5CA6" w:rsidP="00CA5CA6">
      <w:pPr>
        <w:pStyle w:val="Heading4"/>
      </w:pPr>
      <w:r>
        <w:t>Appeasing evil governments gives them legitimacy, time to develop and sustain nuclear weapons, and attention</w:t>
      </w:r>
    </w:p>
    <w:p w:rsidR="00CA5CA6" w:rsidRPr="00054494" w:rsidRDefault="00CA5CA6" w:rsidP="00CA5CA6">
      <w:pPr>
        <w:rPr>
          <w:rStyle w:val="StyleStyleBold12pt"/>
        </w:rPr>
      </w:pPr>
      <w:r>
        <w:rPr>
          <w:rStyle w:val="StyleStyleBold12pt"/>
        </w:rPr>
        <w:t>Bolton, Senior F</w:t>
      </w:r>
      <w:r w:rsidRPr="00054494">
        <w:rPr>
          <w:rStyle w:val="StyleStyleBold12pt"/>
        </w:rPr>
        <w:t>ellow at the American Enterprise Institute</w:t>
      </w:r>
      <w:r>
        <w:rPr>
          <w:rStyle w:val="StyleStyleBold12pt"/>
        </w:rPr>
        <w:t xml:space="preserve">, 8 </w:t>
      </w:r>
      <w:r w:rsidRPr="00054494">
        <w:rPr>
          <w:rStyle w:val="StyleStyleBold12pt"/>
          <w:b w:val="0"/>
          <w:sz w:val="18"/>
          <w:szCs w:val="18"/>
        </w:rPr>
        <w:t xml:space="preserve">(John R. Bolton, 5/19/8, The Wall Street Journal, “Bring </w:t>
      </w:r>
      <w:proofErr w:type="gramStart"/>
      <w:r w:rsidRPr="00054494">
        <w:rPr>
          <w:rStyle w:val="StyleStyleBold12pt"/>
          <w:b w:val="0"/>
          <w:sz w:val="18"/>
          <w:szCs w:val="18"/>
        </w:rPr>
        <w:t>On</w:t>
      </w:r>
      <w:proofErr w:type="gramEnd"/>
      <w:r w:rsidRPr="00054494">
        <w:rPr>
          <w:rStyle w:val="StyleStyleBold12pt"/>
          <w:b w:val="0"/>
          <w:sz w:val="18"/>
          <w:szCs w:val="18"/>
        </w:rPr>
        <w:t xml:space="preserve"> the Foreign Policy Debate,” http://online.wsj.com/article/SB121115528610702289.html, accessed 7-9-13, KB)</w:t>
      </w:r>
    </w:p>
    <w:p w:rsidR="00CA5CA6" w:rsidRPr="00102505" w:rsidRDefault="00CA5CA6" w:rsidP="00CA5CA6">
      <w:r>
        <w:t xml:space="preserve">The real debate is radically different. On one side are those who believe that negotiations should be used to resolve international disputes 99% of the time. That is where I am, and where I think Mr. McCain is. On the other side are those like Mr. </w:t>
      </w:r>
      <w:r w:rsidRPr="00054494">
        <w:rPr>
          <w:rStyle w:val="StyleBoldUnderline"/>
        </w:rPr>
        <w:t>Obama</w:t>
      </w:r>
      <w:r>
        <w:t xml:space="preserve">, who apparently </w:t>
      </w:r>
      <w:r w:rsidRPr="00054494">
        <w:rPr>
          <w:rStyle w:val="StyleBoldUnderline"/>
        </w:rPr>
        <w:t>want to use negotiations 100% of the time. It is the 100%-</w:t>
      </w:r>
      <w:proofErr w:type="spellStart"/>
      <w:r w:rsidRPr="00054494">
        <w:rPr>
          <w:rStyle w:val="StyleBoldUnderline"/>
        </w:rPr>
        <w:t>ers</w:t>
      </w:r>
      <w:proofErr w:type="spellEnd"/>
      <w:r w:rsidRPr="00054494">
        <w:rPr>
          <w:rStyle w:val="StyleBoldUnderline"/>
        </w:rPr>
        <w:t xml:space="preserve"> who suffer from an obsession that is naïve and dangerous.¶ Negotiation is not a policy</w:t>
      </w:r>
      <w:r>
        <w:t xml:space="preserve">. It is a technique. Saying that one favors negotiation with, say, </w:t>
      </w:r>
      <w:proofErr w:type="gramStart"/>
      <w:r>
        <w:t>Iran,</w:t>
      </w:r>
      <w:proofErr w:type="gramEnd"/>
      <w:r>
        <w:t xml:space="preserve"> has no more intellectual content than saying one favors using a spoon. </w:t>
      </w:r>
      <w:proofErr w:type="gramStart"/>
      <w:r>
        <w:t>For what?</w:t>
      </w:r>
      <w:proofErr w:type="gramEnd"/>
      <w:r>
        <w:t xml:space="preserve"> </w:t>
      </w:r>
      <w:proofErr w:type="gramStart"/>
      <w:r>
        <w:t>Under what circumstances?</w:t>
      </w:r>
      <w:proofErr w:type="gramEnd"/>
      <w:r>
        <w:t xml:space="preserve"> </w:t>
      </w:r>
      <w:proofErr w:type="gramStart"/>
      <w:r>
        <w:t>With what objectives?</w:t>
      </w:r>
      <w:proofErr w:type="gramEnd"/>
      <w:r>
        <w:t xml:space="preserve"> On these specifics, Mr. </w:t>
      </w:r>
      <w:r w:rsidRPr="00054494">
        <w:rPr>
          <w:rStyle w:val="StyleBoldUnderline"/>
        </w:rPr>
        <w:t>Obama has been consistently sketchy</w:t>
      </w:r>
      <w:r>
        <w:t>.</w:t>
      </w:r>
      <w:r w:rsidRPr="00054494">
        <w:rPr>
          <w:sz w:val="12"/>
        </w:rPr>
        <w:t xml:space="preserve">¶ </w:t>
      </w:r>
      <w:proofErr w:type="gramStart"/>
      <w:r>
        <w:t>Like</w:t>
      </w:r>
      <w:proofErr w:type="gramEnd"/>
      <w:r>
        <w:t xml:space="preserve"> all human activity, negotiation has costs and benefits. If only benefits were involved, then it would be hard to quarrel with the "what can we lose?" mantra one hears so often. In fact, the costs and potential downsides are real, and not to be ignored.</w:t>
      </w:r>
      <w:r w:rsidRPr="00054494">
        <w:rPr>
          <w:sz w:val="12"/>
        </w:rPr>
        <w:t xml:space="preserve">¶ </w:t>
      </w:r>
      <w:r w:rsidRPr="00054494">
        <w:rPr>
          <w:rStyle w:val="StyleBoldUnderline"/>
        </w:rPr>
        <w:t>When the U.S. negotiates with "terrorists and radicals," it gives them legitimacy, a precious and tangible political asset.</w:t>
      </w:r>
      <w:r>
        <w:t xml:space="preserve"> Thus, even Mr. Obama criticized former President Jimmy Carter for his recent meetings with Hamas leaders. </w:t>
      </w:r>
      <w:r w:rsidRPr="00054494">
        <w:rPr>
          <w:rStyle w:val="StyleBoldUnderline"/>
        </w:rPr>
        <w:t>Meeting with leaders of state sponsors of terrorism</w:t>
      </w:r>
      <w:r>
        <w:t xml:space="preserve"> such as Mahmoud Ahmadinejad or Kim Jong </w:t>
      </w:r>
      <w:proofErr w:type="gramStart"/>
      <w:r>
        <w:t>Il</w:t>
      </w:r>
      <w:proofErr w:type="gramEnd"/>
      <w:r>
        <w:t xml:space="preserve"> </w:t>
      </w:r>
      <w:r w:rsidRPr="00054494">
        <w:rPr>
          <w:rStyle w:val="StyleBoldUnderline"/>
        </w:rPr>
        <w:t>is</w:t>
      </w:r>
      <w:r>
        <w:t xml:space="preserve"> also </w:t>
      </w:r>
      <w:r w:rsidRPr="00054494">
        <w:rPr>
          <w:rStyle w:val="StyleBoldUnderline"/>
        </w:rPr>
        <w:t xml:space="preserve">a mistake. State sponsors use others as surrogates, but they are just as much terrorists as those who actually carry out the dastardly acts. </w:t>
      </w:r>
      <w:r w:rsidRPr="00054494">
        <w:rPr>
          <w:rStyle w:val="StyleBoldUnderline"/>
        </w:rPr>
        <w:lastRenderedPageBreak/>
        <w:t>Legitimacy and international acceptability are qualities terrorists crave, and should therefore not be conferred casually</w:t>
      </w:r>
      <w:r>
        <w:t>, if at all.</w:t>
      </w:r>
      <w:r w:rsidRPr="00054494">
        <w:rPr>
          <w:sz w:val="12"/>
        </w:rPr>
        <w:t xml:space="preserve">¶ </w:t>
      </w:r>
      <w:r>
        <w:t xml:space="preserve">Moreover, </w:t>
      </w:r>
      <w:r w:rsidRPr="00054494">
        <w:rPr>
          <w:rStyle w:val="StyleBoldUnderline"/>
        </w:rPr>
        <w:t xml:space="preserve">negotiations – especially those "without precondition" as Mr. Obama has specifically advocated – consume time, another precious asset that terrorists and rogue </w:t>
      </w:r>
      <w:proofErr w:type="gramStart"/>
      <w:r w:rsidRPr="00054494">
        <w:rPr>
          <w:rStyle w:val="StyleBoldUnderline"/>
        </w:rPr>
        <w:t>leaders</w:t>
      </w:r>
      <w:proofErr w:type="gramEnd"/>
      <w:r w:rsidRPr="00054494">
        <w:rPr>
          <w:rStyle w:val="StyleBoldUnderline"/>
        </w:rPr>
        <w:t xml:space="preserve"> prize.</w:t>
      </w:r>
      <w:r>
        <w:t xml:space="preserve"> Here, President Bush's reference to Hitler was particularly apt: While the diplomats of European democracies played with their umbrellas, the Nazis were rearming and expanding their industrial power.</w:t>
      </w:r>
      <w:r w:rsidRPr="00054494">
        <w:rPr>
          <w:sz w:val="12"/>
        </w:rPr>
        <w:t xml:space="preserve">¶ </w:t>
      </w:r>
      <w:proofErr w:type="gramStart"/>
      <w:r w:rsidRPr="00054494">
        <w:rPr>
          <w:rStyle w:val="StyleBoldUnderline"/>
        </w:rPr>
        <w:t>In</w:t>
      </w:r>
      <w:proofErr w:type="gramEnd"/>
      <w:r w:rsidRPr="00054494">
        <w:rPr>
          <w:rStyle w:val="StyleBoldUnderline"/>
        </w:rPr>
        <w:t xml:space="preserve"> today's world of weapons of mass destruction, time is again a precious asset, one almost invariably on the side of the would-be proliferators. Time allows them to perfect the complex science and technology necessary to sustain nuclear weapons and missile programs, and provides far greater opportunity for concealing their activities from our ability to detect and</w:t>
      </w:r>
      <w:r>
        <w:t xml:space="preserve">, if necessary, </w:t>
      </w:r>
      <w:r w:rsidRPr="00054494">
        <w:rPr>
          <w:rStyle w:val="StyleBoldUnderline"/>
        </w:rPr>
        <w:t>destroy them.¶ Iran has conclusively proven how to use negotiations to this end</w:t>
      </w:r>
      <w:r>
        <w:t xml:space="preserve">. After five years of negotiations with the Europeans, with the Bush administration's approbation throughout, the only result is that Iran is five years closer to having nuclear weapons. North Korea has also used the Six-Party Talks to gain time, testing its first nuclear weapon in 2006, all the while cloning its </w:t>
      </w:r>
      <w:proofErr w:type="spellStart"/>
      <w:r>
        <w:t>Yongbyon</w:t>
      </w:r>
      <w:proofErr w:type="spellEnd"/>
      <w:r>
        <w:t xml:space="preserve"> reactor in the Syrian desert.</w:t>
      </w:r>
      <w:r w:rsidRPr="00054494">
        <w:rPr>
          <w:sz w:val="12"/>
        </w:rPr>
        <w:t xml:space="preserve">¶ </w:t>
      </w:r>
      <w:proofErr w:type="gramStart"/>
      <w:r>
        <w:t>Finally</w:t>
      </w:r>
      <w:proofErr w:type="gramEnd"/>
      <w:r>
        <w:t xml:space="preserve">, </w:t>
      </w:r>
      <w:r w:rsidRPr="00054494">
        <w:rPr>
          <w:rStyle w:val="StyleBoldUnderline"/>
        </w:rPr>
        <w:t>negotiations entail opportunity costs, consuming scarce presidential time and attention.</w:t>
      </w:r>
      <w:r>
        <w:t xml:space="preserve"> Those resources cannot be applied everywhere, and </w:t>
      </w:r>
      <w:r w:rsidRPr="00054494">
        <w:rPr>
          <w:rStyle w:val="StyleBoldUnderline"/>
        </w:rPr>
        <w:t>engaging in true discussions</w:t>
      </w:r>
      <w:r>
        <w:t xml:space="preserve">, as opposed to political charades, </w:t>
      </w:r>
      <w:r w:rsidRPr="00054494">
        <w:rPr>
          <w:rStyle w:val="StyleBoldUnderline"/>
        </w:rPr>
        <w:t>does divert time and attention from other priorities.</w:t>
      </w:r>
      <w:r>
        <w:t xml:space="preserve"> No better example can be found than the Bush administration's pursuit of the Annapolis Process between Arabs and Israelis, which has gone and will go nowhere. While Annapolis has been burning up U.S. time and effort, Lebanon has been burning, as Hezbollah strengthens its position there. This is an opportunity cost for the </w:t>
      </w:r>
      <w:proofErr w:type="gramStart"/>
      <w:r>
        <w:t>U.S.,</w:t>
      </w:r>
      <w:proofErr w:type="gramEnd"/>
      <w:r>
        <w:t xml:space="preserve"> and a tragedy for the people of Lebanon.</w:t>
      </w:r>
    </w:p>
    <w:p w:rsidR="00CA5CA6" w:rsidRDefault="00CA5CA6" w:rsidP="00CA5CA6"/>
    <w:p w:rsidR="00CA5CA6" w:rsidRDefault="00CA5CA6" w:rsidP="00CA5CA6">
      <w:pPr>
        <w:pStyle w:val="Heading3"/>
      </w:pPr>
      <w:r w:rsidRPr="00F55671">
        <w:lastRenderedPageBreak/>
        <w:t>AT: Engagement Changes Behavior</w:t>
      </w:r>
    </w:p>
    <w:p w:rsidR="00CA5CA6" w:rsidRPr="00F61F00" w:rsidRDefault="00CA5CA6" w:rsidP="00CA5CA6">
      <w:pPr>
        <w:pStyle w:val="Heading4"/>
      </w:pPr>
      <w:r w:rsidRPr="00F61F00">
        <w:t xml:space="preserve">Appeasement of </w:t>
      </w:r>
      <w:r>
        <w:t xml:space="preserve">Cuba and Venezuela </w:t>
      </w:r>
      <w:r w:rsidRPr="00F61F00">
        <w:t xml:space="preserve">has </w:t>
      </w:r>
      <w:r>
        <w:t xml:space="preserve">empirically failed- </w:t>
      </w:r>
      <w:r w:rsidRPr="00F61F00">
        <w:t>only reciprocated with hostile action</w:t>
      </w:r>
    </w:p>
    <w:p w:rsidR="00CA5CA6" w:rsidRDefault="00CA5CA6" w:rsidP="00CA5CA6">
      <w:r>
        <w:rPr>
          <w:rStyle w:val="StyleStyleBold12pt"/>
        </w:rPr>
        <w:t xml:space="preserve">Reich, </w:t>
      </w:r>
      <w:r w:rsidRPr="00D83C3B">
        <w:rPr>
          <w:rStyle w:val="StyleStyleBold12pt"/>
        </w:rPr>
        <w:t>Former United States Ambassador to Venezuela</w:t>
      </w:r>
      <w:proofErr w:type="gramStart"/>
      <w:r>
        <w:rPr>
          <w:rStyle w:val="StyleStyleBold12pt"/>
        </w:rPr>
        <w:t>,12</w:t>
      </w:r>
      <w:proofErr w:type="gramEnd"/>
      <w:r>
        <w:rPr>
          <w:rStyle w:val="StyleStyleBold12pt"/>
        </w:rPr>
        <w:t xml:space="preserve"> </w:t>
      </w:r>
      <w:r w:rsidRPr="0058658C">
        <w:t xml:space="preserve">[Otto Reich, </w:t>
      </w:r>
      <w:r>
        <w:t xml:space="preserve">President's Special Envoy for the Western Hemisphere; Assistant Secretary of State for Western Hemisphere Affairs;; and Assistant Administrator of the US Agency for International Development; Recipient of the Walter Judd Freedom Award, </w:t>
      </w:r>
      <w:r w:rsidRPr="0058658C">
        <w:t xml:space="preserve">12-17-12, Inter-American </w:t>
      </w:r>
      <w:proofErr w:type="spellStart"/>
      <w:r w:rsidRPr="0058658C">
        <w:t>Dialouges</w:t>
      </w:r>
      <w:proofErr w:type="spellEnd"/>
      <w:r w:rsidRPr="0058658C">
        <w:t>, Q&amp;A, “Is the United S</w:t>
      </w:r>
      <w:r>
        <w:t xml:space="preserve">tates Losing Influence in Latin </w:t>
      </w:r>
      <w:r w:rsidRPr="0058658C">
        <w:t>America?”</w:t>
      </w:r>
      <w:r>
        <w:t xml:space="preserve"> </w:t>
      </w:r>
      <w:r w:rsidRPr="0058658C">
        <w:t>http://www.thedialogue.org/page.cfm?pageID=32&amp;pubID=3179, accessed, 7-06-13 AMS]</w:t>
      </w:r>
    </w:p>
    <w:p w:rsidR="00CA5CA6" w:rsidRPr="0058658C" w:rsidRDefault="00CA5CA6" w:rsidP="00CA5CA6"/>
    <w:p w:rsidR="00CA5CA6" w:rsidRPr="00F55671" w:rsidRDefault="00CA5CA6" w:rsidP="00CA5CA6">
      <w:r w:rsidRPr="0058658C">
        <w:t xml:space="preserve">"Does the United States have influence in Latin America? It has enormous potential influence, by virtue of being the remaining global superpower and by the geographic, historical and other ties that connect us. </w:t>
      </w:r>
      <w:r w:rsidRPr="007F6EEC">
        <w:rPr>
          <w:rStyle w:val="StyleBoldUnderline"/>
        </w:rPr>
        <w:t>Sadly, however, in the past four years the U</w:t>
      </w:r>
      <w:r w:rsidRPr="00F61F00">
        <w:rPr>
          <w:rStyle w:val="StyleBoldUnderline"/>
        </w:rPr>
        <w:t xml:space="preserve">.S. government has apparently </w:t>
      </w:r>
      <w:r w:rsidRPr="007F6EEC">
        <w:rPr>
          <w:rStyle w:val="StyleBoldUnderline"/>
        </w:rPr>
        <w:t>decided that Latin</w:t>
      </w:r>
      <w:r w:rsidRPr="00F61F00">
        <w:rPr>
          <w:rStyle w:val="StyleBoldUnderline"/>
        </w:rPr>
        <w:t xml:space="preserve"> America is not worth the time or effort to use</w:t>
      </w:r>
      <w:r w:rsidRPr="0058658C">
        <w:t xml:space="preserve"> that </w:t>
      </w:r>
      <w:r w:rsidRPr="00085A83">
        <w:rPr>
          <w:rStyle w:val="StyleBoldUnderline"/>
        </w:rPr>
        <w:t xml:space="preserve">influence for good purposes. </w:t>
      </w:r>
      <w:r w:rsidRPr="007F6EEC">
        <w:rPr>
          <w:rStyle w:val="StyleBoldUnderline"/>
        </w:rPr>
        <w:t>The problem may not be insufficient attention but rather misplaced</w:t>
      </w:r>
      <w:r w:rsidRPr="00F61F00">
        <w:rPr>
          <w:rStyle w:val="StyleBoldUnderline"/>
        </w:rPr>
        <w:t xml:space="preserve"> priorities</w:t>
      </w:r>
      <w:r w:rsidRPr="0058658C">
        <w:t xml:space="preserve">. </w:t>
      </w:r>
      <w:r w:rsidRPr="007F6EEC">
        <w:rPr>
          <w:rStyle w:val="StyleBoldUnderline"/>
        </w:rPr>
        <w:t>How else to explain</w:t>
      </w:r>
      <w:r w:rsidRPr="00085A83">
        <w:rPr>
          <w:rStyle w:val="StyleBoldUnderline"/>
        </w:rPr>
        <w:t xml:space="preserve"> th</w:t>
      </w:r>
      <w:r w:rsidRPr="00F61F00">
        <w:rPr>
          <w:rStyle w:val="StyleBoldUnderline"/>
        </w:rPr>
        <w:t>e counterproductive policies directed at the region's most hostile countries</w:t>
      </w:r>
      <w:r w:rsidRPr="0058658C">
        <w:t xml:space="preserve"> while neglecting the friendliest nations? The primary purpose of any nation's foreign policy is to advance its national interests; U.S. interests are advanced by having free, democratic, secure, prosperous and friendly neighbors. In the past four years, </w:t>
      </w:r>
      <w:r w:rsidRPr="00F61F00">
        <w:rPr>
          <w:rStyle w:val="StyleBoldUnderline"/>
        </w:rPr>
        <w:t>the United States has tried to appease the anti-American allianc</w:t>
      </w:r>
      <w:r w:rsidRPr="00654545">
        <w:rPr>
          <w:rStyle w:val="StyleBoldUnderline"/>
        </w:rPr>
        <w:t>e gathered under the</w:t>
      </w:r>
      <w:r w:rsidRPr="00F61F00">
        <w:rPr>
          <w:rStyle w:val="StyleBoldUnderline"/>
        </w:rPr>
        <w:t xml:space="preserve"> ALBA umbrella, a group of failed or failing states united by anti-Americanism</w:t>
      </w:r>
      <w:r w:rsidRPr="0058658C">
        <w:t xml:space="preserve">, Marxist economics and authoritarian methods. </w:t>
      </w:r>
      <w:r w:rsidRPr="00654545">
        <w:rPr>
          <w:rStyle w:val="StyleBoldUnderline"/>
        </w:rPr>
        <w:t xml:space="preserve">These are Cuba, Venezuela, Ecuador, Bolivia, Nicaragua </w:t>
      </w:r>
      <w:r w:rsidRPr="0058658C">
        <w:t xml:space="preserve">and Argentina (Argentina is not yet an ALBA member, but it imitates one). </w:t>
      </w:r>
      <w:r w:rsidRPr="00F61F00">
        <w:rPr>
          <w:rStyle w:val="StyleBoldUnderline"/>
        </w:rPr>
        <w:t>In the same period that the United States exhibited unlimited patience with ALBA countries they have</w:t>
      </w:r>
      <w:r w:rsidRPr="00085A83">
        <w:rPr>
          <w:rStyle w:val="StyleBoldUnderline"/>
        </w:rPr>
        <w:t>, individually or collectively, for example: expelled U.S. ambassadors and other diplomats; confiscated</w:t>
      </w:r>
      <w:r w:rsidRPr="00F61F00">
        <w:rPr>
          <w:rStyle w:val="StyleBoldUnderline"/>
        </w:rPr>
        <w:t xml:space="preserve"> U.S. properties; cooperated with Iran and terrorist groups; held an American civilian hostage</w:t>
      </w:r>
      <w:r w:rsidRPr="0058658C">
        <w:t xml:space="preserve"> </w:t>
      </w:r>
      <w:r w:rsidRPr="00085A83">
        <w:rPr>
          <w:rStyle w:val="StyleBoldUnderline"/>
        </w:rPr>
        <w:t>for three years and counting; stamped out individual freedoms; packed or neutered legislatures and judiciaries; voided</w:t>
      </w:r>
      <w:r w:rsidRPr="00F61F00">
        <w:rPr>
          <w:rStyle w:val="StyleBoldUnderline"/>
        </w:rPr>
        <w:t xml:space="preserve"> the separation of powers; and generally made a mockery of democratic institutions</w:t>
      </w:r>
      <w:r w:rsidRPr="00654545">
        <w:rPr>
          <w:rStyle w:val="StyleBoldUnderline"/>
        </w:rPr>
        <w:t>, all in the name of '21st Century Socialism.'</w:t>
      </w:r>
      <w:r w:rsidRPr="0058658C">
        <w:t xml:space="preserve"> Meanwhile, it took the administration three years to ratify a free-trade agreement with Colombia and with Panama, two friendly and strategically important countries; </w:t>
      </w:r>
      <w:r w:rsidRPr="00F61F00">
        <w:t>it has not begun or promoted any new free-trade negotiations in the region; it has weakly assisted Mexico's war on narcotics and organized crime;</w:t>
      </w:r>
      <w:r w:rsidRPr="0058658C">
        <w:t xml:space="preserve"> Chávez, Castro, Correa, Kirchner, Morales, Ortega and other despots still enjoy the fruits of their authoritarianism. If we really have influence in the region, why not use it</w:t>
      </w:r>
      <w:proofErr w:type="gramStart"/>
      <w:r w:rsidRPr="0058658C">
        <w:t>?.</w:t>
      </w:r>
      <w:proofErr w:type="gramEnd"/>
      <w:r w:rsidRPr="0058658C">
        <w:t>"</w:t>
      </w:r>
    </w:p>
    <w:p w:rsidR="000022F2" w:rsidRDefault="006A74E0" w:rsidP="0040718F">
      <w:pPr>
        <w:pStyle w:val="Heading1"/>
      </w:pPr>
      <w:r>
        <w:lastRenderedPageBreak/>
        <w:t xml:space="preserve">AFF </w:t>
      </w:r>
      <w:r w:rsidR="00231009">
        <w:t>ANSWERS</w:t>
      </w:r>
    </w:p>
    <w:p w:rsidR="009D26F3" w:rsidRDefault="009D26F3" w:rsidP="009D26F3">
      <w:pPr>
        <w:pStyle w:val="Heading1"/>
      </w:pPr>
      <w:r>
        <w:lastRenderedPageBreak/>
        <w:t>Theory</w:t>
      </w:r>
    </w:p>
    <w:p w:rsidR="009D26F3" w:rsidRDefault="009D26F3" w:rsidP="009D26F3">
      <w:pPr>
        <w:pStyle w:val="Heading2"/>
      </w:pPr>
      <w:r>
        <w:lastRenderedPageBreak/>
        <w:t xml:space="preserve">2AC Conditions CPs Bad </w:t>
      </w:r>
    </w:p>
    <w:p w:rsidR="009D26F3" w:rsidRPr="006C0C7E" w:rsidRDefault="009D26F3" w:rsidP="009D26F3">
      <w:pPr>
        <w:pStyle w:val="Heading4"/>
      </w:pPr>
      <w:r w:rsidRPr="006C0C7E">
        <w:t>1.</w:t>
      </w:r>
      <w:r>
        <w:t xml:space="preserve"> </w:t>
      </w:r>
      <w:proofErr w:type="gramStart"/>
      <w:r w:rsidRPr="006C0C7E">
        <w:t>It’s</w:t>
      </w:r>
      <w:proofErr w:type="gramEnd"/>
      <w:r w:rsidRPr="006C0C7E">
        <w:t xml:space="preserve"> infinitely regressive – we can’t predict all the different conditions the plan can place on other countries to solve. Shifts the debate away from the resolution to unpredictable small net benefits and small policy differences</w:t>
      </w:r>
    </w:p>
    <w:p w:rsidR="009D26F3" w:rsidRPr="006C0C7E" w:rsidRDefault="009D26F3" w:rsidP="009D26F3">
      <w:pPr>
        <w:pStyle w:val="Heading4"/>
      </w:pPr>
      <w:r w:rsidRPr="006C0C7E">
        <w:t>2.</w:t>
      </w:r>
      <w:r>
        <w:t xml:space="preserve"> Moots the 1ac:</w:t>
      </w:r>
      <w:r w:rsidRPr="006C0C7E">
        <w:t xml:space="preserve"> resulting in the entire plan’s mandate means we don’t get the 1ac as offense</w:t>
      </w:r>
    </w:p>
    <w:p w:rsidR="009D26F3" w:rsidRDefault="009D26F3" w:rsidP="009D26F3">
      <w:pPr>
        <w:pStyle w:val="Heading4"/>
      </w:pPr>
      <w:r w:rsidRPr="006C0C7E">
        <w:t>3.</w:t>
      </w:r>
      <w:r>
        <w:t xml:space="preserve"> </w:t>
      </w:r>
      <w:r w:rsidRPr="006C0C7E">
        <w:t xml:space="preserve">CP is Plan Plus: it just specifies an additional portion of the plan that the </w:t>
      </w:r>
      <w:proofErr w:type="spellStart"/>
      <w:r w:rsidRPr="006C0C7E">
        <w:t>aff</w:t>
      </w:r>
      <w:proofErr w:type="spellEnd"/>
      <w:r w:rsidRPr="006C0C7E">
        <w:t xml:space="preserve"> did not.</w:t>
      </w:r>
    </w:p>
    <w:p w:rsidR="009D26F3" w:rsidRPr="006B4931" w:rsidRDefault="009D26F3" w:rsidP="009D26F3">
      <w:pPr>
        <w:pStyle w:val="Heading4"/>
      </w:pPr>
      <w:r>
        <w:t xml:space="preserve">4. Prefer functional competition—textual competition increases judge intervention and kills substantive clash over the results of the plan and instead makes it about irrelevant </w:t>
      </w:r>
    </w:p>
    <w:p w:rsidR="009D26F3" w:rsidRDefault="009D26F3" w:rsidP="009D26F3">
      <w:pPr>
        <w:pStyle w:val="Heading4"/>
      </w:pPr>
      <w:r w:rsidRPr="006C0C7E">
        <w:t xml:space="preserve">4. </w:t>
      </w:r>
      <w:r>
        <w:t>Interpretation: Counterplans can’t possibly result in the entire mandate of the plan</w:t>
      </w:r>
    </w:p>
    <w:p w:rsidR="009D26F3" w:rsidRDefault="009D26F3" w:rsidP="009D26F3"/>
    <w:p w:rsidR="009D26F3" w:rsidRDefault="009D26F3" w:rsidP="009D26F3">
      <w:pPr>
        <w:pStyle w:val="Heading2"/>
      </w:pPr>
      <w:r>
        <w:lastRenderedPageBreak/>
        <w:t xml:space="preserve">2AC Textual Competition Good </w:t>
      </w:r>
    </w:p>
    <w:p w:rsidR="009D26F3" w:rsidRPr="002E1048" w:rsidRDefault="009D26F3" w:rsidP="009D26F3">
      <w:pPr>
        <w:rPr>
          <w:b/>
        </w:rPr>
      </w:pPr>
      <w:r w:rsidRPr="002E1048">
        <w:rPr>
          <w:b/>
        </w:rPr>
        <w:t>Textual competition is best—</w:t>
      </w:r>
    </w:p>
    <w:p w:rsidR="009D26F3" w:rsidRPr="002E1048" w:rsidRDefault="009D26F3" w:rsidP="009D26F3">
      <w:pPr>
        <w:rPr>
          <w:b/>
        </w:rPr>
      </w:pPr>
    </w:p>
    <w:p w:rsidR="009D26F3" w:rsidRPr="002E1048" w:rsidRDefault="009D26F3" w:rsidP="009D26F3">
      <w:pPr>
        <w:pStyle w:val="ListParagraph"/>
        <w:numPr>
          <w:ilvl w:val="0"/>
          <w:numId w:val="4"/>
        </w:numPr>
        <w:rPr>
          <w:b/>
        </w:rPr>
      </w:pPr>
      <w:r w:rsidRPr="002E1048">
        <w:rPr>
          <w:b/>
        </w:rPr>
        <w:t>Focus on the wording of the two texts allows for the most predictable education—the plan text is the starting point of the debate</w:t>
      </w:r>
    </w:p>
    <w:p w:rsidR="009D26F3" w:rsidRPr="002E1048" w:rsidRDefault="009D26F3" w:rsidP="009D26F3">
      <w:pPr>
        <w:pStyle w:val="ListParagraph"/>
        <w:numPr>
          <w:ilvl w:val="0"/>
          <w:numId w:val="4"/>
        </w:numPr>
        <w:rPr>
          <w:b/>
        </w:rPr>
      </w:pPr>
      <w:r w:rsidRPr="002E1048">
        <w:rPr>
          <w:b/>
        </w:rPr>
        <w:t xml:space="preserve">Checks abusive CPs—forces advocacies that have intrinsic net benefits and allocates ground for the 2AC—solves any strategy skew </w:t>
      </w:r>
    </w:p>
    <w:p w:rsidR="009D26F3" w:rsidRPr="00097A63" w:rsidRDefault="009D26F3" w:rsidP="009D26F3"/>
    <w:p w:rsidR="009D26F3" w:rsidRDefault="009D26F3" w:rsidP="009D26F3">
      <w:pPr>
        <w:pStyle w:val="Heading2"/>
      </w:pPr>
      <w:r>
        <w:lastRenderedPageBreak/>
        <w:t>1AR—Perm Do Both</w:t>
      </w:r>
    </w:p>
    <w:p w:rsidR="009D26F3" w:rsidRPr="00973D0D" w:rsidRDefault="009D26F3" w:rsidP="009D26F3">
      <w:pPr>
        <w:rPr>
          <w:b/>
        </w:rPr>
      </w:pPr>
      <w:r w:rsidRPr="00973D0D">
        <w:rPr>
          <w:b/>
        </w:rPr>
        <w:t>Permutation solves the entirety of the CP—doing the counterplan and the plan has multiple net benefits</w:t>
      </w:r>
    </w:p>
    <w:p w:rsidR="009D26F3" w:rsidRPr="00973D0D" w:rsidRDefault="009D26F3" w:rsidP="009D26F3">
      <w:pPr>
        <w:rPr>
          <w:b/>
        </w:rPr>
      </w:pPr>
    </w:p>
    <w:p w:rsidR="009D26F3" w:rsidRPr="00973D0D" w:rsidRDefault="009D26F3" w:rsidP="009D26F3">
      <w:pPr>
        <w:pStyle w:val="ListParagraph"/>
        <w:numPr>
          <w:ilvl w:val="0"/>
          <w:numId w:val="2"/>
        </w:numPr>
        <w:rPr>
          <w:b/>
        </w:rPr>
      </w:pPr>
      <w:r w:rsidRPr="00973D0D">
        <w:rPr>
          <w:b/>
        </w:rPr>
        <w:t xml:space="preserve">Certainty—CP excludes the certainty of the plan which means there is only a risk that the permutation is able to solve the </w:t>
      </w:r>
      <w:proofErr w:type="spellStart"/>
      <w:r w:rsidRPr="00973D0D">
        <w:rPr>
          <w:b/>
        </w:rPr>
        <w:t>aff</w:t>
      </w:r>
      <w:proofErr w:type="spellEnd"/>
      <w:r w:rsidRPr="00973D0D">
        <w:rPr>
          <w:b/>
        </w:rPr>
        <w:t xml:space="preserve"> and the net benefit </w:t>
      </w:r>
    </w:p>
    <w:p w:rsidR="009D26F3" w:rsidRDefault="009D26F3" w:rsidP="009D26F3">
      <w:pPr>
        <w:pStyle w:val="ListParagraph"/>
        <w:numPr>
          <w:ilvl w:val="0"/>
          <w:numId w:val="2"/>
        </w:numPr>
        <w:rPr>
          <w:b/>
        </w:rPr>
      </w:pPr>
      <w:r w:rsidRPr="00973D0D">
        <w:rPr>
          <w:b/>
        </w:rPr>
        <w:t>Double offer—permutation is the best possible option for [Country name] because they can choose which offer is preferable—only a risk it solves the CP better</w:t>
      </w:r>
    </w:p>
    <w:p w:rsidR="009D26F3" w:rsidRDefault="009D26F3" w:rsidP="009D26F3">
      <w:pPr>
        <w:rPr>
          <w:b/>
        </w:rPr>
      </w:pPr>
      <w:r>
        <w:rPr>
          <w:b/>
        </w:rPr>
        <w:t>Proves the counterplan isn’t competitive—doesn’t sever out of should or resolved because the definite offer is the entirety of the plan</w:t>
      </w:r>
    </w:p>
    <w:p w:rsidR="009D26F3" w:rsidRDefault="009D26F3" w:rsidP="009D26F3">
      <w:pPr>
        <w:rPr>
          <w:b/>
        </w:rPr>
      </w:pPr>
    </w:p>
    <w:p w:rsidR="009D26F3" w:rsidRDefault="009D26F3" w:rsidP="009D26F3">
      <w:pPr>
        <w:pStyle w:val="Heading2"/>
      </w:pPr>
      <w:r>
        <w:lastRenderedPageBreak/>
        <w:t>1AR—Perm Do CP</w:t>
      </w:r>
    </w:p>
    <w:p w:rsidR="009D26F3" w:rsidRPr="00097A63" w:rsidRDefault="009D26F3" w:rsidP="009D26F3">
      <w:pPr>
        <w:rPr>
          <w:b/>
        </w:rPr>
      </w:pPr>
      <w:r w:rsidRPr="00097A63">
        <w:rPr>
          <w:b/>
        </w:rPr>
        <w:t>Perm do the CP solves—</w:t>
      </w:r>
    </w:p>
    <w:p w:rsidR="009D26F3" w:rsidRPr="00097A63" w:rsidRDefault="009D26F3" w:rsidP="009D26F3">
      <w:pPr>
        <w:rPr>
          <w:b/>
        </w:rPr>
      </w:pPr>
    </w:p>
    <w:p w:rsidR="009D26F3" w:rsidRPr="00097A63" w:rsidRDefault="009D26F3" w:rsidP="009D26F3">
      <w:pPr>
        <w:pStyle w:val="ListParagraph"/>
        <w:numPr>
          <w:ilvl w:val="0"/>
          <w:numId w:val="3"/>
        </w:numPr>
        <w:rPr>
          <w:b/>
        </w:rPr>
      </w:pPr>
      <w:r w:rsidRPr="00097A63">
        <w:rPr>
          <w:b/>
        </w:rPr>
        <w:t xml:space="preserve">Doesn’t disprove the </w:t>
      </w:r>
      <w:proofErr w:type="spellStart"/>
      <w:r w:rsidRPr="00097A63">
        <w:rPr>
          <w:b/>
        </w:rPr>
        <w:t>aff</w:t>
      </w:r>
      <w:proofErr w:type="spellEnd"/>
      <w:r w:rsidRPr="00097A63">
        <w:rPr>
          <w:b/>
        </w:rPr>
        <w:t>—no opportunity cost to the adoption of the plan because the CP affirms the plan as a good idea</w:t>
      </w:r>
    </w:p>
    <w:p w:rsidR="009D26F3" w:rsidRPr="00097A63" w:rsidRDefault="009D26F3" w:rsidP="009D26F3">
      <w:pPr>
        <w:pStyle w:val="ListParagraph"/>
        <w:numPr>
          <w:ilvl w:val="0"/>
          <w:numId w:val="3"/>
        </w:numPr>
        <w:rPr>
          <w:b/>
        </w:rPr>
      </w:pPr>
      <w:r w:rsidRPr="00097A63">
        <w:rPr>
          <w:b/>
        </w:rPr>
        <w:t>Not textually competitive—prefer it to functional competition because the plan text is the locus point of the debate—most predictable standard</w:t>
      </w:r>
    </w:p>
    <w:p w:rsidR="009D26F3" w:rsidRPr="00097A63" w:rsidRDefault="009D26F3" w:rsidP="009D26F3">
      <w:pPr>
        <w:pStyle w:val="ListParagraph"/>
        <w:numPr>
          <w:ilvl w:val="0"/>
          <w:numId w:val="3"/>
        </w:numPr>
        <w:rPr>
          <w:b/>
        </w:rPr>
      </w:pPr>
      <w:r w:rsidRPr="00097A63">
        <w:rPr>
          <w:b/>
        </w:rPr>
        <w:t xml:space="preserve">No link differential—artificial net benefits uniquely destroy debate because there isn’t predictable ground that the </w:t>
      </w:r>
      <w:proofErr w:type="spellStart"/>
      <w:r w:rsidRPr="00097A63">
        <w:rPr>
          <w:b/>
        </w:rPr>
        <w:t>aff</w:t>
      </w:r>
      <w:proofErr w:type="spellEnd"/>
      <w:r w:rsidRPr="00097A63">
        <w:rPr>
          <w:b/>
        </w:rPr>
        <w:t xml:space="preserve"> can prepare to answer </w:t>
      </w:r>
    </w:p>
    <w:p w:rsidR="009D26F3" w:rsidRPr="00097A58" w:rsidRDefault="009D26F3" w:rsidP="009D26F3"/>
    <w:p w:rsidR="009D26F3" w:rsidRPr="009D26F3" w:rsidRDefault="009D26F3" w:rsidP="009D26F3"/>
    <w:p w:rsidR="0040718F" w:rsidRDefault="0040718F" w:rsidP="0040718F">
      <w:pPr>
        <w:pStyle w:val="Heading1"/>
      </w:pPr>
      <w:r>
        <w:lastRenderedPageBreak/>
        <w:t>Cuba</w:t>
      </w:r>
    </w:p>
    <w:p w:rsidR="0040718F" w:rsidRDefault="0040718F" w:rsidP="0040718F">
      <w:pPr>
        <w:pStyle w:val="Heading3"/>
      </w:pPr>
      <w:r>
        <w:lastRenderedPageBreak/>
        <w:t>Cuba Says No</w:t>
      </w:r>
      <w:r w:rsidR="00D228BC">
        <w:t>/Say Yes = Collapse</w:t>
      </w:r>
    </w:p>
    <w:p w:rsidR="0040718F" w:rsidRPr="0040718F" w:rsidRDefault="0040718F" w:rsidP="0040718F">
      <w:pPr>
        <w:pStyle w:val="Heading4"/>
      </w:pPr>
      <w:r>
        <w:t xml:space="preserve">Cuba says No - </w:t>
      </w:r>
      <w:r w:rsidRPr="0040718F">
        <w:t>Raul Castro power base built on opposition to the US</w:t>
      </w:r>
      <w:r>
        <w:t xml:space="preserve">, </w:t>
      </w:r>
      <w:r w:rsidR="00957742">
        <w:t xml:space="preserve">saying yes </w:t>
      </w:r>
      <w:r>
        <w:t>would cause elite backlash and instability</w:t>
      </w:r>
    </w:p>
    <w:p w:rsidR="0040718F" w:rsidRDefault="0040718F" w:rsidP="0040718F">
      <w:pPr>
        <w:rPr>
          <w:rStyle w:val="Strong"/>
          <w:b w:val="0"/>
        </w:rPr>
      </w:pPr>
      <w:proofErr w:type="spellStart"/>
      <w:r w:rsidRPr="00D853F5">
        <w:rPr>
          <w:rStyle w:val="Strong"/>
          <w:rFonts w:eastAsiaTheme="majorEastAsia" w:cstheme="majorBidi"/>
          <w:iCs/>
          <w:sz w:val="26"/>
        </w:rPr>
        <w:t>Suchlicki</w:t>
      </w:r>
      <w:proofErr w:type="spellEnd"/>
      <w:r w:rsidRPr="00D853F5">
        <w:rPr>
          <w:rStyle w:val="Strong"/>
          <w:rFonts w:eastAsiaTheme="majorEastAsia" w:cstheme="majorBidi"/>
          <w:iCs/>
          <w:sz w:val="26"/>
        </w:rPr>
        <w:t>, Director, Institute for Cuban and Cuban-American Studies, 12</w:t>
      </w:r>
      <w:r w:rsidRPr="00D853F5">
        <w:rPr>
          <w:rStyle w:val="Strong"/>
          <w:b w:val="0"/>
        </w:rPr>
        <w:t xml:space="preserve"> </w:t>
      </w:r>
    </w:p>
    <w:p w:rsidR="0040718F" w:rsidRPr="00D853F5" w:rsidRDefault="0040718F" w:rsidP="0040718F">
      <w:pPr>
        <w:rPr>
          <w:b/>
        </w:rPr>
      </w:pPr>
      <w:r w:rsidRPr="00D853F5">
        <w:rPr>
          <w:rStyle w:val="Strong"/>
          <w:b w:val="0"/>
        </w:rPr>
        <w:t>[</w:t>
      </w:r>
      <w:proofErr w:type="spellStart"/>
      <w:r w:rsidRPr="00D853F5">
        <w:rPr>
          <w:rStyle w:val="Strong"/>
          <w:b w:val="0"/>
        </w:rPr>
        <w:t>Suchlicki</w:t>
      </w:r>
      <w:proofErr w:type="spellEnd"/>
      <w:r w:rsidRPr="00D853F5">
        <w:rPr>
          <w:rStyle w:val="Strong"/>
          <w:b w:val="0"/>
        </w:rPr>
        <w:t xml:space="preserve">, </w:t>
      </w:r>
      <w:r>
        <w:rPr>
          <w:rStyle w:val="Strong"/>
          <w:b w:val="0"/>
        </w:rPr>
        <w:t xml:space="preserve">Emilio Bacardi Moreau Distinguished Professor, </w:t>
      </w:r>
      <w:r w:rsidRPr="00D853F5">
        <w:rPr>
          <w:rStyle w:val="Strong"/>
          <w:b w:val="0"/>
        </w:rPr>
        <w:t xml:space="preserve">October 2012, Institute for Cuban and Cuban-American Studies, “Ignore </w:t>
      </w:r>
      <w:proofErr w:type="spellStart"/>
      <w:r w:rsidRPr="00D853F5">
        <w:rPr>
          <w:rStyle w:val="Strong"/>
          <w:b w:val="0"/>
        </w:rPr>
        <w:t>Raúl</w:t>
      </w:r>
      <w:proofErr w:type="spellEnd"/>
      <w:r w:rsidRPr="00D853F5">
        <w:rPr>
          <w:rStyle w:val="Strong"/>
          <w:b w:val="0"/>
        </w:rPr>
        <w:t xml:space="preserve"> Castro’s Siren Song,”</w:t>
      </w:r>
      <w:r>
        <w:rPr>
          <w:rStyle w:val="Strong"/>
          <w:b w:val="0"/>
        </w:rPr>
        <w:t xml:space="preserve"> </w:t>
      </w:r>
      <w:r w:rsidRPr="00D853F5">
        <w:rPr>
          <w:rStyle w:val="Strong"/>
          <w:b w:val="0"/>
        </w:rPr>
        <w:t>http://ctp.iccas.miami.edu/FOCUS_Web/Issue174.htm, accessed 7/5/13, AR]</w:t>
      </w:r>
    </w:p>
    <w:p w:rsidR="0040718F" w:rsidRPr="00D853F5" w:rsidRDefault="0040718F" w:rsidP="0040718F"/>
    <w:p w:rsidR="0040718F" w:rsidRDefault="0040718F" w:rsidP="0040718F">
      <w:pPr>
        <w:rPr>
          <w:sz w:val="12"/>
        </w:rPr>
      </w:pPr>
      <w:r w:rsidRPr="00B8344B">
        <w:t xml:space="preserve">The </w:t>
      </w:r>
      <w:r w:rsidRPr="00B8344B">
        <w:rPr>
          <w:rStyle w:val="StyleBoldUnderline"/>
        </w:rPr>
        <w:t>Cuban leadership</w:t>
      </w:r>
      <w:r w:rsidRPr="00B8344B">
        <w:t xml:space="preserve"> in Havana </w:t>
      </w:r>
      <w:r w:rsidRPr="00B8344B">
        <w:rPr>
          <w:rStyle w:val="StyleBoldUnderline"/>
        </w:rPr>
        <w:t>continues to try to woo the U.S.</w:t>
      </w:r>
      <w:r w:rsidRPr="00B8344B">
        <w:t xml:space="preserve"> administration </w:t>
      </w:r>
      <w:r w:rsidRPr="00B8344B">
        <w:rPr>
          <w:rStyle w:val="StyleBoldUnderline"/>
        </w:rPr>
        <w:t>into providing unilateral concessions to Cuba</w:t>
      </w:r>
      <w:r w:rsidRPr="0040718F">
        <w:t>. The embargo and the travel ban will be ended, they believe, as a result of internal pressures and a more accommodating Obama administration.¶ The latest attempt comes via Louis Farrakhan, the Muslim-American</w:t>
      </w:r>
      <w:r w:rsidRPr="00B8344B">
        <w:t xml:space="preserve"> leader who met this month with Gen. </w:t>
      </w:r>
      <w:proofErr w:type="spellStart"/>
      <w:r w:rsidRPr="00B8344B">
        <w:t>Raúl</w:t>
      </w:r>
      <w:proofErr w:type="spellEnd"/>
      <w:r w:rsidRPr="00B8344B">
        <w:t xml:space="preserve"> Castro in Havana. “</w:t>
      </w:r>
      <w:proofErr w:type="spellStart"/>
      <w:r w:rsidRPr="00B8344B">
        <w:t>Raúl</w:t>
      </w:r>
      <w:proofErr w:type="spellEnd"/>
      <w:r w:rsidRPr="00B8344B">
        <w:t xml:space="preserve"> Castro asked me,” said Farrakhan, “to let the world know that </w:t>
      </w:r>
      <w:r w:rsidRPr="00B8344B">
        <w:rPr>
          <w:rStyle w:val="StyleBoldUnderline"/>
        </w:rPr>
        <w:t>Cuba is ready to talk with the U.S.</w:t>
      </w:r>
      <w:r w:rsidRPr="00B8344B">
        <w:t xml:space="preserve"> authorities.” The same statement </w:t>
      </w:r>
      <w:r w:rsidRPr="0040718F">
        <w:rPr>
          <w:rStyle w:val="StyleBoldUnderline"/>
        </w:rPr>
        <w:t xml:space="preserve">has been repeated recently by several Cuban officials.¶ </w:t>
      </w:r>
      <w:proofErr w:type="gramStart"/>
      <w:r w:rsidRPr="0040718F">
        <w:rPr>
          <w:rStyle w:val="StyleBoldUnderline"/>
        </w:rPr>
        <w:t>Yet</w:t>
      </w:r>
      <w:proofErr w:type="gramEnd"/>
      <w:r w:rsidRPr="0040718F">
        <w:rPr>
          <w:rStyle w:val="StyleBoldUnderline"/>
        </w:rPr>
        <w:t xml:space="preserve"> the issue is not about talking</w:t>
      </w:r>
      <w:r w:rsidRPr="00B8344B">
        <w:t xml:space="preserve">. </w:t>
      </w:r>
      <w:r w:rsidRPr="0040718F">
        <w:rPr>
          <w:rStyle w:val="StyleBoldUnderline"/>
        </w:rPr>
        <w:t xml:space="preserve">The avenues for engagement between Cuba and the U.S. have never been closed. </w:t>
      </w:r>
      <w:r w:rsidRPr="00B8344B">
        <w:t xml:space="preserve">The U.S. and Cuba signed anti-hijacking and migration accords. They talk at the U.N., in Washington, and at cocktail parties. </w:t>
      </w:r>
      <w:r w:rsidRPr="00B8344B">
        <w:rPr>
          <w:rStyle w:val="StyleBoldUnderline"/>
        </w:rPr>
        <w:t>For the U.S. to change its policies there has to be a willingness on the part of the Cuban leadership to offer real concessions in the area of human rights and political change.</w:t>
      </w:r>
      <w:r w:rsidRPr="00B8344B">
        <w:t xml:space="preserve"> </w:t>
      </w:r>
      <w:r w:rsidRPr="00B8344B">
        <w:rPr>
          <w:rStyle w:val="StyleBoldUnderline"/>
        </w:rPr>
        <w:t>No country changes its policies without a substantial quid pro quo from the other side.</w:t>
      </w:r>
      <w:r w:rsidRPr="00B8344B">
        <w:rPr>
          <w:sz w:val="12"/>
        </w:rPr>
        <w:t>¶</w:t>
      </w:r>
      <w:r>
        <w:rPr>
          <w:sz w:val="12"/>
        </w:rPr>
        <w:t xml:space="preserve"> </w:t>
      </w:r>
      <w:proofErr w:type="gramStart"/>
      <w:r w:rsidRPr="0040718F">
        <w:rPr>
          <w:rStyle w:val="StyleBoldUnderline"/>
        </w:rPr>
        <w:t>We</w:t>
      </w:r>
      <w:proofErr w:type="gramEnd"/>
      <w:r w:rsidRPr="0040718F">
        <w:rPr>
          <w:rStyle w:val="StyleBoldUnderline"/>
        </w:rPr>
        <w:t xml:space="preserve"> seem to cling to an outdated economic determinism in trying to understand events in other societies and the motivations of their leaders. Despite economic difficulties, </w:t>
      </w:r>
      <w:proofErr w:type="spellStart"/>
      <w:r w:rsidRPr="0040718F">
        <w:rPr>
          <w:rStyle w:val="StyleBoldUnderline"/>
        </w:rPr>
        <w:t>Raúl</w:t>
      </w:r>
      <w:proofErr w:type="spellEnd"/>
      <w:r w:rsidRPr="0040718F">
        <w:rPr>
          <w:rStyle w:val="StyleBoldUnderline"/>
        </w:rPr>
        <w:t xml:space="preserve"> Castro does not seem ready to provide meaningful and irreversible concessions for </w:t>
      </w:r>
      <w:proofErr w:type="gramStart"/>
      <w:r w:rsidRPr="0040718F">
        <w:rPr>
          <w:rStyle w:val="StyleBoldUnderline"/>
        </w:rPr>
        <w:t>a U.S</w:t>
      </w:r>
      <w:proofErr w:type="gramEnd"/>
      <w:r w:rsidRPr="0040718F">
        <w:rPr>
          <w:rStyle w:val="StyleBoldUnderline"/>
        </w:rPr>
        <w:t>.-Cuba normalization</w:t>
      </w:r>
      <w:r w:rsidRPr="00B8344B">
        <w:t xml:space="preserve">. </w:t>
      </w:r>
      <w:r w:rsidRPr="0040718F">
        <w:rPr>
          <w:rStyle w:val="StyleBoldUnderline"/>
        </w:rPr>
        <w:t>He may</w:t>
      </w:r>
      <w:r w:rsidRPr="00B8344B">
        <w:rPr>
          <w:rStyle w:val="StyleBoldUnderline"/>
        </w:rPr>
        <w:t xml:space="preserve"> release and exile some political prisoners; </w:t>
      </w:r>
      <w:r w:rsidRPr="0040718F">
        <w:t>he may offer more consumer goods and food to tranquilize the Cuban population;</w:t>
      </w:r>
      <w:r w:rsidRPr="00B8344B">
        <w:rPr>
          <w:rStyle w:val="StyleBoldUnderline"/>
        </w:rPr>
        <w:t xml:space="preserve"> but no major structural reforms </w:t>
      </w:r>
      <w:r w:rsidRPr="0040718F">
        <w:t>that would open the Cuban economy and</w:t>
      </w:r>
      <w:r w:rsidRPr="00B8344B">
        <w:t xml:space="preserve"> no political openings.</w:t>
      </w:r>
      <w:r w:rsidRPr="00B8344B">
        <w:rPr>
          <w:sz w:val="12"/>
        </w:rPr>
        <w:t>¶</w:t>
      </w:r>
      <w:r>
        <w:rPr>
          <w:sz w:val="12"/>
        </w:rPr>
        <w:t xml:space="preserve"> </w:t>
      </w:r>
      <w:proofErr w:type="spellStart"/>
      <w:r w:rsidRPr="0040718F">
        <w:rPr>
          <w:rStyle w:val="StyleBoldUnderline"/>
        </w:rPr>
        <w:t>Raúl’s</w:t>
      </w:r>
      <w:proofErr w:type="spellEnd"/>
      <w:r w:rsidRPr="0040718F">
        <w:rPr>
          <w:rStyle w:val="StyleBoldUnderline"/>
        </w:rPr>
        <w:t xml:space="preserve"> legitimacy is based on his closeness to Fidel Castro’s policies of</w:t>
      </w:r>
      <w:r w:rsidRPr="00B8344B">
        <w:t xml:space="preserve"> economic centralization and </w:t>
      </w:r>
      <w:r w:rsidRPr="0040718F">
        <w:rPr>
          <w:rStyle w:val="StyleBoldUnderline"/>
        </w:rPr>
        <w:t>opposition to the U.S</w:t>
      </w:r>
      <w:r w:rsidRPr="00B8344B">
        <w:t>.</w:t>
      </w:r>
      <w:r w:rsidRPr="0040718F">
        <w:rPr>
          <w:rStyle w:val="StyleBoldUnderline"/>
        </w:rPr>
        <w:t xml:space="preserve"> He cannot now</w:t>
      </w:r>
      <w:r w:rsidRPr="00B8344B">
        <w:t xml:space="preserve"> reject Fidel’s legacy and </w:t>
      </w:r>
      <w:r w:rsidRPr="0040718F">
        <w:rPr>
          <w:rStyle w:val="StyleBoldUnderline"/>
        </w:rPr>
        <w:t>move closer</w:t>
      </w:r>
      <w:r w:rsidRPr="00B8344B">
        <w:t xml:space="preserve"> to the U.S. A move in this direction would be fraught with danger. </w:t>
      </w:r>
      <w:r w:rsidRPr="0040718F">
        <w:rPr>
          <w:rStyle w:val="StyleBoldUnderline"/>
        </w:rPr>
        <w:t>It would create uncertainty among the elites that govern Cuba and increase instability as some advocate rapid change while others cling to more orthodox policies.</w:t>
      </w:r>
      <w:r w:rsidRPr="00B8344B">
        <w:t xml:space="preserve"> </w:t>
      </w:r>
      <w:r w:rsidRPr="00B8344B">
        <w:rPr>
          <w:rStyle w:val="StyleBoldUnderline"/>
        </w:rPr>
        <w:t>The Cuban population also could see this as an opportunity for mobilization to demand faster reforms.</w:t>
      </w:r>
      <w:r w:rsidRPr="00B8344B">
        <w:rPr>
          <w:rStyle w:val="StyleBoldUnderline"/>
          <w:sz w:val="12"/>
        </w:rPr>
        <w:t>¶</w:t>
      </w:r>
      <w:r>
        <w:rPr>
          <w:sz w:val="12"/>
        </w:rPr>
        <w:t xml:space="preserve"> </w:t>
      </w:r>
    </w:p>
    <w:p w:rsidR="00D228BC" w:rsidRPr="00D228BC" w:rsidRDefault="00957742" w:rsidP="00D228BC">
      <w:pPr>
        <w:pStyle w:val="Heading4"/>
      </w:pPr>
      <w:r>
        <w:t>High risk of violent collapse in Cuba</w:t>
      </w:r>
    </w:p>
    <w:p w:rsidR="00D228BC" w:rsidRPr="00D228BC" w:rsidRDefault="00D228BC" w:rsidP="00D228BC">
      <w:pPr>
        <w:rPr>
          <w:rStyle w:val="StyleStyleBold12pt"/>
        </w:rPr>
      </w:pPr>
      <w:proofErr w:type="spellStart"/>
      <w:r w:rsidRPr="00D228BC">
        <w:rPr>
          <w:rStyle w:val="StyleStyleBold12pt"/>
        </w:rPr>
        <w:t>Maybarduk</w:t>
      </w:r>
      <w:proofErr w:type="spellEnd"/>
      <w:r w:rsidRPr="00D228BC">
        <w:rPr>
          <w:rStyle w:val="StyleStyleBold12pt"/>
        </w:rPr>
        <w:t xml:space="preserve">, Analyst for Cuban economics and politics, 8 </w:t>
      </w:r>
    </w:p>
    <w:p w:rsidR="00D228BC" w:rsidRPr="009F61B5" w:rsidRDefault="00D228BC" w:rsidP="00D228BC">
      <w:r>
        <w:t xml:space="preserve">[Gary H., 2008, </w:t>
      </w:r>
      <w:proofErr w:type="spellStart"/>
      <w:r>
        <w:t>Bildner</w:t>
      </w:r>
      <w:proofErr w:type="spellEnd"/>
      <w:r>
        <w:t xml:space="preserve"> Center for Western Hemisphere Studies, “The US strategy for Transition in Cuba,” </w:t>
      </w:r>
      <w:hyperlink r:id="rId55" w:history="1">
        <w:r w:rsidRPr="00627043">
          <w:rPr>
            <w:rStyle w:val="Hyperlink"/>
          </w:rPr>
          <w:t>http://web.gc.cuny.edu/dept/bildn/publications/documents/Maybarduk12_001.pdf</w:t>
        </w:r>
      </w:hyperlink>
      <w:r>
        <w:t xml:space="preserve">, accessed 7/5/13, AK] </w:t>
      </w:r>
    </w:p>
    <w:p w:rsidR="00D228BC" w:rsidRDefault="00D228BC" w:rsidP="00D228BC">
      <w:pPr>
        <w:rPr>
          <w:rStyle w:val="StyleBoldUnderline"/>
        </w:rPr>
      </w:pPr>
    </w:p>
    <w:p w:rsidR="00D228BC" w:rsidRPr="00BA0D82" w:rsidRDefault="00D228BC" w:rsidP="00D228BC">
      <w:r w:rsidRPr="00BA0D82">
        <w:rPr>
          <w:rStyle w:val="StyleBoldUnderline"/>
        </w:rPr>
        <w:t>There is no reliable method to predict Cuba’s path in the next few years</w:t>
      </w:r>
      <w:r w:rsidRPr="00BA0D82">
        <w:t xml:space="preserve">. A few moments thought can easily lead to a dozen different scenarios, </w:t>
      </w:r>
      <w:r w:rsidRPr="00BA0D82">
        <w:rPr>
          <w:rStyle w:val="StyleBoldUnderline"/>
        </w:rPr>
        <w:t>but</w:t>
      </w:r>
      <w:r w:rsidRPr="00BA0D82">
        <w:t xml:space="preserve"> two polar examples are worth mentioning. </w:t>
      </w:r>
      <w:r w:rsidRPr="00BA0D82">
        <w:rPr>
          <w:rStyle w:val="StyleBoldUnderline"/>
        </w:rPr>
        <w:t>Collapse could follow from a military coup or, in a more likely scenario, from a series of public protests that turned violent</w:t>
      </w:r>
      <w:r w:rsidRPr="00BA0D82">
        <w:t xml:space="preserve">. </w:t>
      </w:r>
      <w:r w:rsidRPr="00BA0D82">
        <w:rPr>
          <w:rStyle w:val="StyleBoldUnderline"/>
        </w:rPr>
        <w:t xml:space="preserve">The government has a wide variety of tools it uses to contain </w:t>
      </w:r>
      <w:r>
        <w:rPr>
          <w:rStyle w:val="StyleBoldUnderline"/>
        </w:rPr>
        <w:t>demonstrations when they occur.</w:t>
      </w:r>
      <w:r w:rsidRPr="00BA0D82">
        <w:rPr>
          <w:rStyle w:val="StyleBoldUnderline"/>
        </w:rPr>
        <w:t xml:space="preserve"> Violence is seldom necessary. Punishment of demonstrators usually comes after the demonstrations are over.</w:t>
      </w:r>
    </w:p>
    <w:p w:rsidR="00D228BC" w:rsidRPr="00D228BC" w:rsidRDefault="00D228BC" w:rsidP="00D228BC">
      <w:pPr>
        <w:pStyle w:val="Heading4"/>
      </w:pPr>
      <w:r w:rsidRPr="00D228BC">
        <w:lastRenderedPageBreak/>
        <w:t>Violent change is bad for both Cuba and US- it will worse</w:t>
      </w:r>
      <w:r w:rsidR="00957742">
        <w:t xml:space="preserve">n the conditions on the island – turns CP solvency and is an external DA </w:t>
      </w:r>
    </w:p>
    <w:p w:rsidR="00D228BC" w:rsidRPr="00D228BC" w:rsidRDefault="00D228BC" w:rsidP="00D228BC">
      <w:pPr>
        <w:rPr>
          <w:rStyle w:val="StyleStyleBold12pt"/>
        </w:rPr>
      </w:pPr>
      <w:r w:rsidRPr="00D228BC">
        <w:rPr>
          <w:rStyle w:val="StyleStyleBold12pt"/>
        </w:rPr>
        <w:t xml:space="preserve">Cuba Study Group, organization of Cuban businesses and community leaders, 6 </w:t>
      </w:r>
    </w:p>
    <w:p w:rsidR="00D228BC" w:rsidRPr="00D228BC" w:rsidRDefault="00D228BC" w:rsidP="00D228BC">
      <w:r w:rsidRPr="00D228BC">
        <w:t xml:space="preserve">(Cuba Study Group, 3/15/06, Cuba Study Group, “Enhancing U.S. Policy toward Cuba: Building blocks of a transition,” </w:t>
      </w:r>
      <w:hyperlink r:id="rId56" w:history="1">
        <w:r w:rsidRPr="00D228BC">
          <w:rPr>
            <w:rStyle w:val="Hyperlink"/>
          </w:rPr>
          <w:t>http://www.cubastudygroup.org/index.cfm/files/serve?File_id=1634f963-ecad-4c6d-bd5c-95ba8b693d8a</w:t>
        </w:r>
      </w:hyperlink>
      <w:r w:rsidRPr="00D228BC">
        <w:t>, accessed 7/5/13, AK)</w:t>
      </w:r>
    </w:p>
    <w:p w:rsidR="00D228BC" w:rsidRDefault="00D228BC" w:rsidP="00D228BC">
      <w:pPr>
        <w:rPr>
          <w:rStyle w:val="StyleBoldUnderline"/>
        </w:rPr>
      </w:pPr>
    </w:p>
    <w:p w:rsidR="00D228BC" w:rsidRDefault="00D228BC" w:rsidP="00D228BC">
      <w:pPr>
        <w:rPr>
          <w:rStyle w:val="StyleBoldUnderline"/>
        </w:rPr>
      </w:pPr>
      <w:r w:rsidRPr="00922322">
        <w:rPr>
          <w:rStyle w:val="StyleBoldUnderline"/>
        </w:rPr>
        <w:t>Violent change in Cuba is antithetical to the best interests of both the United States and Cuba.</w:t>
      </w:r>
      <w:r>
        <w:t xml:space="preserve"> </w:t>
      </w:r>
      <w:r>
        <w:rPr>
          <w:rStyle w:val="StyleBoldUnderline"/>
        </w:rPr>
        <w:t xml:space="preserve">The consequent </w:t>
      </w:r>
      <w:r w:rsidRPr="00922322">
        <w:rPr>
          <w:rStyle w:val="StyleBoldUnderline"/>
        </w:rPr>
        <w:t>instability would create a security risk to the United States and worsen the conditi</w:t>
      </w:r>
      <w:r>
        <w:rPr>
          <w:rStyle w:val="StyleBoldUnderline"/>
        </w:rPr>
        <w:t xml:space="preserve">ons on the island, increasing </w:t>
      </w:r>
      <w:r w:rsidRPr="00922322">
        <w:rPr>
          <w:rStyle w:val="StyleBoldUnderline"/>
        </w:rPr>
        <w:t>the difficulties and the costs of economic reforms and the necessary social and political transformations.</w:t>
      </w:r>
      <w:r>
        <w:t xml:space="preserve"> </w:t>
      </w:r>
      <w:r w:rsidRPr="00922322">
        <w:rPr>
          <w:sz w:val="12"/>
        </w:rPr>
        <w:t xml:space="preserve"> </w:t>
      </w:r>
      <w:r w:rsidRPr="00922322">
        <w:rPr>
          <w:rStyle w:val="StyleBoldUnderline"/>
        </w:rPr>
        <w:t>Cuba’s proximity to Florida’s shores and the history of migration of Cubans</w:t>
      </w:r>
      <w:r>
        <w:rPr>
          <w:rStyle w:val="StyleBoldUnderline"/>
        </w:rPr>
        <w:t xml:space="preserve"> to the U.S. would result in a </w:t>
      </w:r>
      <w:r w:rsidRPr="00922322">
        <w:rPr>
          <w:rStyle w:val="StyleBoldUnderline"/>
        </w:rPr>
        <w:t>massive U.S.-bound exodus in the event of any chaotic political development in Cuba.</w:t>
      </w:r>
      <w:r>
        <w:t xml:space="preserve"> Due to the probable breakdown of law and order under such scenario, </w:t>
      </w:r>
      <w:r w:rsidRPr="00922322">
        <w:rPr>
          <w:rStyle w:val="StyleBoldUnderline"/>
        </w:rPr>
        <w:t>Cuba is very likely to become a hotbed of corruption</w:t>
      </w:r>
      <w:proofErr w:type="gramStart"/>
      <w:r w:rsidRPr="00922322">
        <w:rPr>
          <w:rStyle w:val="StyleBoldUnderline"/>
        </w:rPr>
        <w:t>,  organized</w:t>
      </w:r>
      <w:proofErr w:type="gramEnd"/>
      <w:r w:rsidRPr="00922322">
        <w:rPr>
          <w:rStyle w:val="StyleBoldUnderline"/>
        </w:rPr>
        <w:t xml:space="preserve"> crime and drug trafficking, seriously hampering the processes for democracy to take effective root.  The American public would have little tolerance or support for such mass exodus to their shores.</w:t>
      </w:r>
    </w:p>
    <w:p w:rsidR="008633DF" w:rsidRPr="008633DF" w:rsidRDefault="008633DF" w:rsidP="008633DF">
      <w:pPr>
        <w:pStyle w:val="Heading3"/>
      </w:pPr>
      <w:r w:rsidRPr="008633DF">
        <w:lastRenderedPageBreak/>
        <w:t>Cuban Sanctions Unethical</w:t>
      </w:r>
    </w:p>
    <w:p w:rsidR="008633DF" w:rsidRPr="00B52016" w:rsidRDefault="008633DF" w:rsidP="008633DF">
      <w:pPr>
        <w:pStyle w:val="Heading4"/>
      </w:pPr>
      <w:r>
        <w:t>Even utilitarian calculus rejects Cuban sanctions</w:t>
      </w:r>
    </w:p>
    <w:p w:rsidR="008633DF" w:rsidRPr="00B52016" w:rsidRDefault="008633DF" w:rsidP="008633DF">
      <w:pPr>
        <w:rPr>
          <w:rStyle w:val="StyleStyleBold12pt"/>
        </w:rPr>
      </w:pPr>
      <w:r w:rsidRPr="00B52016">
        <w:rPr>
          <w:rStyle w:val="StyleStyleBold12pt"/>
        </w:rPr>
        <w:t>Gordon, professor at Fairfield University, 99</w:t>
      </w:r>
    </w:p>
    <w:p w:rsidR="008633DF" w:rsidRDefault="008633DF" w:rsidP="008633DF">
      <w:r>
        <w:t>[Joy, March, Ethics &amp; International Affairs, Volume 13, Issue 1, “A Peaceful, Silent, Deadly Remedy: The Ethics of Economic Sanctions”, page 133-</w:t>
      </w:r>
      <w:proofErr w:type="gramStart"/>
      <w:r>
        <w:t>135 ,Wiley</w:t>
      </w:r>
      <w:proofErr w:type="gramEnd"/>
      <w:r>
        <w:t xml:space="preserve"> Library, accessed 7/7/13, VJ]</w:t>
      </w:r>
    </w:p>
    <w:p w:rsidR="008633DF" w:rsidRDefault="008633DF" w:rsidP="008633DF"/>
    <w:p w:rsidR="008633DF" w:rsidRPr="00F209A9" w:rsidRDefault="008633DF" w:rsidP="008633DF">
      <w:pPr>
        <w:rPr>
          <w:rStyle w:val="StyleBoldUnderline"/>
        </w:rPr>
      </w:pPr>
      <w:r>
        <w:t xml:space="preserve">Since the formation of the League of Nations, </w:t>
      </w:r>
      <w:r w:rsidRPr="00F209A9">
        <w:rPr>
          <w:rStyle w:val="StyleBoldUnderline"/>
        </w:rPr>
        <w:t>those defending sanctions have justified</w:t>
      </w:r>
    </w:p>
    <w:p w:rsidR="008633DF" w:rsidRPr="00B41526" w:rsidRDefault="008633DF" w:rsidP="008633DF">
      <w:pPr>
        <w:rPr>
          <w:rStyle w:val="StyleBoldUnderline"/>
        </w:rPr>
      </w:pPr>
      <w:proofErr w:type="gramStart"/>
      <w:r w:rsidRPr="00F209A9">
        <w:rPr>
          <w:rStyle w:val="StyleBoldUnderline"/>
        </w:rPr>
        <w:t>them</w:t>
      </w:r>
      <w:proofErr w:type="gramEnd"/>
      <w:r w:rsidRPr="00F209A9">
        <w:rPr>
          <w:rStyle w:val="StyleBoldUnderline"/>
        </w:rPr>
        <w:t xml:space="preserve"> in part on the basis of utilitarian reasons: the argument is that the economic</w:t>
      </w:r>
      <w:r>
        <w:rPr>
          <w:rStyle w:val="StyleBoldUnderline"/>
        </w:rPr>
        <w:t xml:space="preserve"> </w:t>
      </w:r>
      <w:r w:rsidRPr="00F209A9">
        <w:rPr>
          <w:rStyle w:val="StyleBoldUnderline"/>
        </w:rPr>
        <w:t>hardship of the civilian population of the target country entails less human</w:t>
      </w:r>
      <w:r>
        <w:rPr>
          <w:rStyle w:val="StyleBoldUnderline"/>
        </w:rPr>
        <w:t xml:space="preserve"> </w:t>
      </w:r>
      <w:r w:rsidRPr="00F209A9">
        <w:rPr>
          <w:rStyle w:val="StyleBoldUnderline"/>
        </w:rPr>
        <w:t>harm overall, and less harm to the sanctioned population, than the military aggression</w:t>
      </w:r>
      <w:r>
        <w:rPr>
          <w:rStyle w:val="StyleBoldUnderline"/>
        </w:rPr>
        <w:t xml:space="preserve"> </w:t>
      </w:r>
      <w:r w:rsidRPr="00F209A9">
        <w:rPr>
          <w:rStyle w:val="StyleBoldUnderline"/>
        </w:rPr>
        <w:t>or human rights violations the sanctions seek to prevent</w:t>
      </w:r>
      <w:r>
        <w:t xml:space="preserve">. Yet </w:t>
      </w:r>
      <w:r w:rsidRPr="00F209A9">
        <w:rPr>
          <w:rStyle w:val="StyleBoldUnderline"/>
        </w:rPr>
        <w:t>if this is so,</w:t>
      </w:r>
      <w:r>
        <w:rPr>
          <w:rStyle w:val="StyleBoldUnderline"/>
        </w:rPr>
        <w:t xml:space="preserve"> </w:t>
      </w:r>
      <w:r w:rsidRPr="00F209A9">
        <w:rPr>
          <w:rStyle w:val="StyleBoldUnderline"/>
        </w:rPr>
        <w:t>then—as an ethical matter—we must look at the effectiveness of sanctions. If they</w:t>
      </w:r>
      <w:r>
        <w:rPr>
          <w:rStyle w:val="StyleBoldUnderline"/>
        </w:rPr>
        <w:t xml:space="preserve"> </w:t>
      </w:r>
      <w:r w:rsidRPr="00F209A9">
        <w:rPr>
          <w:rStyle w:val="StyleBoldUnderline"/>
        </w:rPr>
        <w:t>do not in fact stop military aggression or human rights violations, then a procedure</w:t>
      </w:r>
      <w:r>
        <w:rPr>
          <w:rStyle w:val="StyleBoldUnderline"/>
        </w:rPr>
        <w:t xml:space="preserve"> </w:t>
      </w:r>
      <w:r w:rsidRPr="00F209A9">
        <w:rPr>
          <w:rStyle w:val="StyleBoldUnderline"/>
        </w:rPr>
        <w:t>that harms innocent sectors of the population loses its utilitarian justification</w:t>
      </w:r>
      <w:r>
        <w:t xml:space="preserve">. We might begin by distinguishing between economic effectiveness and political effectiveness. A common view is that the “generally accepted goal” of sanctions is “to influence the conduct of political actors in another country who refuse to conform to the accepted norms of international conduct. “2° Economic effectiveness concerns “the volume of pecuniary damage or disruption inflicted, while political effectiveness refers to the degree that desired changes, if any, are undertaken by the target state. “21 Johan </w:t>
      </w:r>
      <w:proofErr w:type="spellStart"/>
      <w:r>
        <w:t>Galtung</w:t>
      </w:r>
      <w:proofErr w:type="spellEnd"/>
      <w:r>
        <w:t xml:space="preserve"> points out that </w:t>
      </w:r>
      <w:r w:rsidRPr="00B41526">
        <w:rPr>
          <w:rStyle w:val="StyleBoldUnderline"/>
        </w:rPr>
        <w:t>the economic damage done by sanctions in</w:t>
      </w:r>
      <w:r>
        <w:rPr>
          <w:rStyle w:val="StyleBoldUnderline"/>
        </w:rPr>
        <w:t xml:space="preserve"> </w:t>
      </w:r>
      <w:r w:rsidRPr="00B41526">
        <w:rPr>
          <w:rStyle w:val="StyleBoldUnderline"/>
        </w:rPr>
        <w:t>fact tends to have little likelihood of actually achieving the stated goal of forcing the</w:t>
      </w:r>
      <w:r>
        <w:rPr>
          <w:rStyle w:val="StyleBoldUnderline"/>
        </w:rPr>
        <w:t xml:space="preserve"> </w:t>
      </w:r>
      <w:r w:rsidRPr="00B41526">
        <w:rPr>
          <w:rStyle w:val="StyleBoldUnderline"/>
        </w:rPr>
        <w:t>target nation to change its conduct or policies</w:t>
      </w:r>
      <w:r>
        <w:t xml:space="preserve">. Instead, he argues, </w:t>
      </w:r>
      <w:r w:rsidRPr="00B41526">
        <w:rPr>
          <w:rStyle w:val="StyleBoldUnderline"/>
        </w:rPr>
        <w:t>what emerges is</w:t>
      </w:r>
      <w:r>
        <w:rPr>
          <w:rStyle w:val="StyleBoldUnderline"/>
        </w:rPr>
        <w:t xml:space="preserve"> </w:t>
      </w:r>
      <w:r w:rsidRPr="00B41526">
        <w:rPr>
          <w:rStyle w:val="StyleBoldUnderline"/>
        </w:rPr>
        <w:t>an ethos of “conspicuous sacrifice</w:t>
      </w:r>
      <w:r>
        <w:t xml:space="preserve">. “22 </w:t>
      </w:r>
      <w:r w:rsidRPr="00B41526">
        <w:rPr>
          <w:rStyle w:val="StyleBoldUnderline"/>
        </w:rPr>
        <w:t>Far from undermining the political legitimacy</w:t>
      </w:r>
      <w:r>
        <w:rPr>
          <w:rStyle w:val="StyleBoldUnderline"/>
        </w:rPr>
        <w:t xml:space="preserve"> </w:t>
      </w:r>
      <w:r w:rsidRPr="00B41526">
        <w:rPr>
          <w:rStyle w:val="StyleBoldUnderline"/>
        </w:rPr>
        <w:t>of the target state, sanctions often trigger the opposite response:</w:t>
      </w:r>
      <w:r>
        <w:rPr>
          <w:rStyle w:val="StyleBoldUnderline"/>
        </w:rPr>
        <w:t xml:space="preserve"> </w:t>
      </w:r>
      <w:proofErr w:type="spellStart"/>
      <w:r w:rsidRPr="00B41526">
        <w:rPr>
          <w:rStyle w:val="StyleBoldUnderline"/>
        </w:rPr>
        <w:t>Galtung</w:t>
      </w:r>
      <w:proofErr w:type="spellEnd"/>
      <w:r w:rsidRPr="00B41526">
        <w:rPr>
          <w:rStyle w:val="StyleBoldUnderline"/>
        </w:rPr>
        <w:t xml:space="preserve"> used the term “rally-around-the-flag effect” to argue that leaders in target</w:t>
      </w:r>
      <w:r>
        <w:rPr>
          <w:rStyle w:val="StyleBoldUnderline"/>
        </w:rPr>
        <w:t xml:space="preserve"> </w:t>
      </w:r>
      <w:r w:rsidRPr="00B41526">
        <w:rPr>
          <w:rStyle w:val="StyleBoldUnderline"/>
        </w:rPr>
        <w:t>nations could use the economic pain caused by foreign nations to rally their</w:t>
      </w:r>
      <w:r>
        <w:rPr>
          <w:rStyle w:val="StyleBoldUnderline"/>
        </w:rPr>
        <w:t xml:space="preserve"> </w:t>
      </w:r>
      <w:r w:rsidRPr="00B41526">
        <w:rPr>
          <w:rStyle w:val="StyleBoldUnderline"/>
        </w:rPr>
        <w:t>populations around their cause.</w:t>
      </w:r>
      <w:r>
        <w:t xml:space="preserve"> Rather than creating disintegration in the target state, </w:t>
      </w:r>
      <w:r w:rsidRPr="00B41526">
        <w:rPr>
          <w:rStyle w:val="StyleBoldUnderline"/>
        </w:rPr>
        <w:t>sanctions would invoke nationalism and political integration</w:t>
      </w:r>
      <w:r>
        <w:t xml:space="preserve">.2j </w:t>
      </w:r>
      <w:proofErr w:type="gramStart"/>
      <w:r>
        <w:t>The</w:t>
      </w:r>
      <w:proofErr w:type="gramEnd"/>
      <w:r>
        <w:t xml:space="preserve"> relation between economic effectiveness and political effectiveness is not at all clear; indeed, it may be an inverse relation. Many economists and historians hold that, generally, </w:t>
      </w:r>
      <w:r w:rsidRPr="00B41526">
        <w:rPr>
          <w:rStyle w:val="StyleBoldUnderline"/>
        </w:rPr>
        <w:t>sanctions are politically ineffectual</w:t>
      </w:r>
      <w:r>
        <w:t xml:space="preserve">. In the twentieth century, this assessment dates back at least to the first time the League of Nations sought to impose sanctions on a major military power—Italy under Mussolini— and failed quite spectacularly.24 Rather than impeding Mussolini, the </w:t>
      </w:r>
      <w:r w:rsidRPr="00B41526">
        <w:rPr>
          <w:rStyle w:val="StyleBoldUnderline"/>
        </w:rPr>
        <w:t>sanctions</w:t>
      </w:r>
      <w:r>
        <w:rPr>
          <w:rStyle w:val="StyleBoldUnderline"/>
        </w:rPr>
        <w:t xml:space="preserve"> </w:t>
      </w:r>
      <w:r w:rsidRPr="00B41526">
        <w:rPr>
          <w:rStyle w:val="StyleBoldUnderline"/>
        </w:rPr>
        <w:t>were reported to increase patriotic fervor and support for his military project.</w:t>
      </w:r>
      <w:r>
        <w:rPr>
          <w:rStyle w:val="StyleBoldUnderline"/>
        </w:rPr>
        <w:t xml:space="preserve"> </w:t>
      </w:r>
      <w:r w:rsidRPr="00B41526">
        <w:rPr>
          <w:rStyle w:val="StyleBoldUnderline"/>
        </w:rPr>
        <w:t xml:space="preserve">Sanctions were denounced as ineffectual in stopping </w:t>
      </w:r>
      <w:proofErr w:type="spellStart"/>
      <w:r w:rsidRPr="00B41526">
        <w:rPr>
          <w:rStyle w:val="StyleBoldUnderline"/>
        </w:rPr>
        <w:t>aggression</w:t>
      </w:r>
      <w:proofErr w:type="gramStart"/>
      <w:r>
        <w:t>,zd</w:t>
      </w:r>
      <w:proofErr w:type="spellEnd"/>
      <w:proofErr w:type="gramEnd"/>
      <w:r>
        <w:t xml:space="preserve"> and the League of Nations did not survive.</w:t>
      </w:r>
      <w:r>
        <w:rPr>
          <w:rStyle w:val="StyleBoldUnderline"/>
        </w:rPr>
        <w:t xml:space="preserve"> </w:t>
      </w:r>
      <w:proofErr w:type="spellStart"/>
      <w:r>
        <w:t>Losman’s</w:t>
      </w:r>
      <w:proofErr w:type="spellEnd"/>
      <w:r>
        <w:t xml:space="preserve"> study of </w:t>
      </w:r>
      <w:r w:rsidRPr="00B41526">
        <w:rPr>
          <w:rStyle w:val="StyleBoldUnderline"/>
        </w:rPr>
        <w:t>long-term boycotts against</w:t>
      </w:r>
      <w:r>
        <w:t xml:space="preserve"> Israel, </w:t>
      </w:r>
      <w:r w:rsidRPr="00B41526">
        <w:rPr>
          <w:rStyle w:val="StyleBoldUnderline"/>
        </w:rPr>
        <w:t>Cuba</w:t>
      </w:r>
      <w:r>
        <w:t xml:space="preserve">, and Rhodesia </w:t>
      </w:r>
      <w:r w:rsidRPr="00B41526">
        <w:rPr>
          <w:rStyle w:val="StyleBoldUnderline"/>
        </w:rPr>
        <w:t>notes that even where there was considerable economic damage, the only apparent</w:t>
      </w:r>
      <w:r>
        <w:rPr>
          <w:rStyle w:val="StyleBoldUnderline"/>
        </w:rPr>
        <w:t xml:space="preserve"> </w:t>
      </w:r>
      <w:r w:rsidRPr="00B41526">
        <w:rPr>
          <w:rStyle w:val="StyleBoldUnderline"/>
        </w:rPr>
        <w:t>political effect was increased political integration</w:t>
      </w:r>
      <w:r>
        <w:t xml:space="preserve">.27 </w:t>
      </w:r>
      <w:r w:rsidRPr="00B41526">
        <w:rPr>
          <w:rStyle w:val="StyleBoldUnderline"/>
        </w:rPr>
        <w:t>The common</w:t>
      </w:r>
      <w:r>
        <w:t xml:space="preserve"> (though not universal) </w:t>
      </w:r>
      <w:r w:rsidRPr="00B41526">
        <w:rPr>
          <w:rStyle w:val="StyleBoldUnderline"/>
        </w:rPr>
        <w:t>result is</w:t>
      </w:r>
      <w:r>
        <w:t xml:space="preserve"> that “the morale-killing effects of economic sanctions often operate in the opposite fashion, stimulating </w:t>
      </w:r>
      <w:r w:rsidRPr="00B41526">
        <w:rPr>
          <w:rStyle w:val="StyleBoldUnderline"/>
        </w:rPr>
        <w:t>xenophobia and</w:t>
      </w:r>
      <w:r>
        <w:t xml:space="preserve"> strengthening the </w:t>
      </w:r>
      <w:r w:rsidRPr="00B41526">
        <w:rPr>
          <w:rStyle w:val="StyleBoldUnderline"/>
        </w:rPr>
        <w:t>determination</w:t>
      </w:r>
      <w:r>
        <w:rPr>
          <w:rStyle w:val="StyleBoldUnderline"/>
        </w:rPr>
        <w:t xml:space="preserve"> </w:t>
      </w:r>
      <w:r w:rsidRPr="00B41526">
        <w:rPr>
          <w:rStyle w:val="StyleBoldUnderline"/>
        </w:rPr>
        <w:t>of the target country to maintain its stance</w:t>
      </w:r>
      <w:r>
        <w:t xml:space="preserve">. “28 The scholarship on sanctions has to a large extent documented this phenomenon, though it has also described exceptions. In the first large empirical study of the success of sanctions in the twentieth century, published in 1985, </w:t>
      </w:r>
      <w:proofErr w:type="spellStart"/>
      <w:r>
        <w:t>Hufbauer</w:t>
      </w:r>
      <w:proofErr w:type="spellEnd"/>
      <w:r>
        <w:t xml:space="preserve">, Schott, and Elliott held that sanctions had in fact been effective in about one-third of the situations in which they were imposed.29 </w:t>
      </w:r>
      <w:proofErr w:type="gramStart"/>
      <w:r>
        <w:t>Theirs</w:t>
      </w:r>
      <w:proofErr w:type="gramEnd"/>
      <w:r>
        <w:t xml:space="preserve"> is one of the most optimistic estimates. Others question whether sanctions have been effective even one-third of the time.JO </w:t>
      </w:r>
      <w:proofErr w:type="gramStart"/>
      <w:r>
        <w:t>It</w:t>
      </w:r>
      <w:proofErr w:type="gramEnd"/>
      <w:r>
        <w:t xml:space="preserve"> is not surprising to see historians, political scientists, and economists echoing the observation that target nations cannot generally be expected to change their acts or policies in response to sanctions. </w:t>
      </w:r>
      <w:r w:rsidRPr="00B41526">
        <w:rPr>
          <w:rStyle w:val="StyleBoldUnderline"/>
        </w:rPr>
        <w:t>Thus, when we work out the utilitarian calculus of sanctions, we see on</w:t>
      </w:r>
      <w:r>
        <w:rPr>
          <w:rStyle w:val="StyleBoldUnderline"/>
        </w:rPr>
        <w:t xml:space="preserve"> </w:t>
      </w:r>
      <w:r w:rsidRPr="00B41526">
        <w:rPr>
          <w:rStyle w:val="StyleBoldUnderline"/>
        </w:rPr>
        <w:t xml:space="preserve">one side that there is not a high likelihood that </w:t>
      </w:r>
      <w:r w:rsidRPr="00B41526">
        <w:rPr>
          <w:rStyle w:val="StyleBoldUnderline"/>
        </w:rPr>
        <w:lastRenderedPageBreak/>
        <w:t>sanctions will succeed in stopping</w:t>
      </w:r>
      <w:r>
        <w:rPr>
          <w:rStyle w:val="StyleBoldUnderline"/>
        </w:rPr>
        <w:t xml:space="preserve"> </w:t>
      </w:r>
      <w:r w:rsidRPr="00B41526">
        <w:rPr>
          <w:rStyle w:val="StyleBoldUnderline"/>
        </w:rPr>
        <w:t>military aggression or human rights violations. On the other side of the calculus,</w:t>
      </w:r>
      <w:r>
        <w:rPr>
          <w:rStyle w:val="StyleBoldUnderline"/>
        </w:rPr>
        <w:t xml:space="preserve"> </w:t>
      </w:r>
      <w:r w:rsidRPr="00B41526">
        <w:rPr>
          <w:rStyle w:val="StyleBoldUnderline"/>
        </w:rPr>
        <w:t>we see the high probability, if not inevitability, that sanctions will harm the most</w:t>
      </w:r>
    </w:p>
    <w:p w:rsidR="008633DF" w:rsidRPr="00B41526" w:rsidRDefault="008633DF" w:rsidP="008633DF">
      <w:pPr>
        <w:rPr>
          <w:rStyle w:val="StyleBoldUnderline"/>
        </w:rPr>
      </w:pPr>
      <w:proofErr w:type="gramStart"/>
      <w:r w:rsidRPr="00B41526">
        <w:rPr>
          <w:rStyle w:val="StyleBoldUnderline"/>
        </w:rPr>
        <w:t>vulnerable</w:t>
      </w:r>
      <w:proofErr w:type="gramEnd"/>
      <w:r w:rsidRPr="00B41526">
        <w:rPr>
          <w:rStyle w:val="StyleBoldUnderline"/>
        </w:rPr>
        <w:t xml:space="preserve"> population.</w:t>
      </w:r>
    </w:p>
    <w:p w:rsidR="00D228BC" w:rsidRDefault="00955335" w:rsidP="00955335">
      <w:pPr>
        <w:pStyle w:val="Heading1"/>
      </w:pPr>
      <w:r>
        <w:lastRenderedPageBreak/>
        <w:t>Venezuela</w:t>
      </w:r>
    </w:p>
    <w:p w:rsidR="00955335" w:rsidRDefault="00955335" w:rsidP="00955335">
      <w:pPr>
        <w:pStyle w:val="Heading3"/>
      </w:pPr>
      <w:r>
        <w:lastRenderedPageBreak/>
        <w:t>Conditioning Fails</w:t>
      </w:r>
    </w:p>
    <w:p w:rsidR="00955335" w:rsidRDefault="00955335" w:rsidP="00955335">
      <w:pPr>
        <w:pStyle w:val="Heading4"/>
      </w:pPr>
      <w:r>
        <w:t>The US should engage with Venezuela- Sanctions and conditions do not work</w:t>
      </w:r>
    </w:p>
    <w:p w:rsidR="00955335" w:rsidRPr="00F1525D" w:rsidRDefault="00955335" w:rsidP="00955335">
      <w:pPr>
        <w:rPr>
          <w:rStyle w:val="StyleStyleBold12pt"/>
        </w:rPr>
      </w:pPr>
      <w:r w:rsidRPr="00F1525D">
        <w:rPr>
          <w:rStyle w:val="StyleStyleBold12pt"/>
        </w:rPr>
        <w:t>Griffin, a Crimson editorial writer</w:t>
      </w:r>
      <w:proofErr w:type="gramStart"/>
      <w:r w:rsidRPr="00F1525D">
        <w:rPr>
          <w:rStyle w:val="StyleStyleBold12pt"/>
        </w:rPr>
        <w:t>,13</w:t>
      </w:r>
      <w:proofErr w:type="gramEnd"/>
    </w:p>
    <w:p w:rsidR="00955335" w:rsidRDefault="00955335" w:rsidP="00955335">
      <w:r>
        <w:t>(John, 4/3/13</w:t>
      </w:r>
      <w:proofErr w:type="gramStart"/>
      <w:r>
        <w:t>,“</w:t>
      </w:r>
      <w:proofErr w:type="gramEnd"/>
      <w:r>
        <w:t>Engage with Venezuela”,</w:t>
      </w:r>
      <w:hyperlink r:id="rId57" w:history="1">
        <w:r>
          <w:rPr>
            <w:rStyle w:val="Hyperlink"/>
          </w:rPr>
          <w:t>http://www.thecrimson.com/article/2013/4/3/Harvard-Venezuela-Chavez-death/</w:t>
        </w:r>
      </w:hyperlink>
      <w:r>
        <w:t>, Accessed 7/5/13,I.K)</w:t>
      </w:r>
    </w:p>
    <w:p w:rsidR="00955335" w:rsidRDefault="00955335" w:rsidP="00955335"/>
    <w:p w:rsidR="00955335" w:rsidRPr="0040714F" w:rsidRDefault="00955335" w:rsidP="00955335">
      <w:r>
        <w:t xml:space="preserve">Unfortunately for the United States, its general strategy regarding Venezuela has often strengthened Chávez’s position. </w:t>
      </w:r>
      <w:r w:rsidRPr="00FA367A">
        <w:rPr>
          <w:rStyle w:val="StyleBoldUnderline"/>
        </w:rPr>
        <w:t>Every time Washington chastises Venezuela for opposing American interests or attempts to bring sanctions against the Latin American country, the leader in Caracas</w:t>
      </w:r>
      <w:r>
        <w:t xml:space="preserve"> (whether it be Chávez or </w:t>
      </w:r>
      <w:proofErr w:type="spellStart"/>
      <w:r>
        <w:t>Maduro</w:t>
      </w:r>
      <w:proofErr w:type="spellEnd"/>
      <w:r>
        <w:t xml:space="preserve">) </w:t>
      </w:r>
      <w:r w:rsidRPr="00FA367A">
        <w:rPr>
          <w:rStyle w:val="StyleBoldUnderline"/>
        </w:rPr>
        <w:t>simply gains more evidence toward his claim that Washington is a neo-colonialist meddler.</w:t>
      </w:r>
      <w:r>
        <w:t xml:space="preserve"> </w:t>
      </w:r>
      <w:r w:rsidRPr="00FA367A">
        <w:rPr>
          <w:rStyle w:val="StyleBoldUnderline"/>
        </w:rPr>
        <w:t>This weakens the United States’ diplomatic position, while simultaneously strengthening Venezuela’s.</w:t>
      </w:r>
      <w:r>
        <w:t xml:space="preserve"> </w:t>
      </w:r>
      <w:r w:rsidRPr="00E627A6">
        <w:rPr>
          <w:rStyle w:val="StyleBoldUnderline"/>
        </w:rPr>
        <w:t>If Washington wants Latin America to stop its current trend of electing leftist</w:t>
      </w:r>
      <w:r>
        <w:t xml:space="preserve">, </w:t>
      </w:r>
      <w:proofErr w:type="spellStart"/>
      <w:r>
        <w:t>Chavista</w:t>
      </w:r>
      <w:proofErr w:type="spellEnd"/>
      <w:r>
        <w:t xml:space="preserve"> governments, </w:t>
      </w:r>
      <w:r w:rsidRPr="00E627A6">
        <w:rPr>
          <w:rStyle w:val="StyleBoldUnderline"/>
        </w:rPr>
        <w:t>its first step should be to adopt a less astringent tone in dealing with Venezuela</w:t>
      </w:r>
      <w:r>
        <w:t xml:space="preserve">. Caracas will be unable to paint Washington as an aggressor, and Washington will in turn gain a better image in Latin America. Beyond leading to more amicable, cooperative relationships with Latin American nations, </w:t>
      </w:r>
      <w:r w:rsidRPr="00E627A6">
        <w:t>engagement with Venezuela would also be economically advisable</w:t>
      </w:r>
      <w:r>
        <w:t xml:space="preserve">. With the world’s largest oil reserves, countless other valuable resources, and stunning natural beauty to attract scores of tourists, Venezuela has quite a bit to offer economically. Even now, America can see the possible benefits of economic engagement with Caracas by looking at one of the few extant cases of such cooperation: Each year, thousands of needy Americans are able to keep their homes heated because of the cooperation between Venezuela and a Boston-area oil company. </w:t>
      </w:r>
      <w:r w:rsidRPr="00E627A6">
        <w:rPr>
          <w:rStyle w:val="StyleBoldUnderline"/>
        </w:rPr>
        <w:t>Engagement with Venezuela would also lead to stronger economic cooperation with the entirety of Latin America.</w:t>
      </w:r>
      <w:r>
        <w:t xml:space="preserve"> It was mostly through Venezuela’s efforts that the United States was unable to create a “Free Trade Area of the Americas,” an endeavor that would have eliminated most trade barriers among participant nations, thereby leading to more lucrative trade. In a world where the United States and Venezuela were to enjoy normalized relations, all nations involved would benefit from such agreements. For both diplomatic and economic reasons, then, positive engagement is the best course of action for the United States. As it stands, the negative relationship between the countries has created an atmosphere of animosity in the hemisphere, hindering dialogue and making economic cooperation nearly impossible. </w:t>
      </w:r>
      <w:r w:rsidRPr="00F1525D">
        <w:rPr>
          <w:rStyle w:val="StyleBoldUnderline"/>
        </w:rPr>
        <w:t>While there is much for which the Venezuelan government can rightly be criticized—authoritarian rule, abuse of human rights, lack of market-friendly policies—nothing that the United States is doing to counter those drawbacks is having any effect. The United States should stop playing “tough guy” with Venezuela, bite the bullet, and work toward stability and prosperity for the entire hemisphere</w:t>
      </w:r>
      <w:r>
        <w:t>. We aren’t catching any flies with our vinegar—it’s high time we started trying to catch them with honey.</w:t>
      </w:r>
    </w:p>
    <w:p w:rsidR="00955335" w:rsidRPr="00955335" w:rsidRDefault="00955335" w:rsidP="00955335"/>
    <w:p w:rsidR="0040718F" w:rsidRDefault="008D5AAB" w:rsidP="008D5AAB">
      <w:pPr>
        <w:pStyle w:val="Heading1"/>
      </w:pPr>
      <w:r>
        <w:lastRenderedPageBreak/>
        <w:t xml:space="preserve">General – Conditions </w:t>
      </w:r>
      <w:r w:rsidR="00F82C5B">
        <w:t>Fail</w:t>
      </w:r>
    </w:p>
    <w:p w:rsidR="008633DF" w:rsidRPr="008633DF" w:rsidRDefault="008633DF" w:rsidP="008633DF">
      <w:pPr>
        <w:pStyle w:val="Heading3"/>
      </w:pPr>
      <w:r>
        <w:lastRenderedPageBreak/>
        <w:t xml:space="preserve">Conditions Fail </w:t>
      </w:r>
    </w:p>
    <w:p w:rsidR="008D5AAB" w:rsidRDefault="008D5AAB" w:rsidP="008D5AAB">
      <w:pPr>
        <w:pStyle w:val="Heading4"/>
      </w:pPr>
      <w:r>
        <w:t xml:space="preserve">Constructive engagement is flawed. </w:t>
      </w:r>
    </w:p>
    <w:p w:rsidR="008D5AAB" w:rsidRPr="00A57DE1" w:rsidRDefault="008D5AAB" w:rsidP="008D5AAB">
      <w:pPr>
        <w:rPr>
          <w:rStyle w:val="StyleStyleBold12pt"/>
        </w:rPr>
      </w:pPr>
      <w:r>
        <w:rPr>
          <w:rStyle w:val="StyleStyleBold12pt"/>
        </w:rPr>
        <w:t>Sur</w:t>
      </w:r>
      <w:r w:rsidRPr="00A57DE1">
        <w:rPr>
          <w:rStyle w:val="StyleStyleBold12pt"/>
        </w:rPr>
        <w:t>, 10</w:t>
      </w:r>
    </w:p>
    <w:p w:rsidR="008D5AAB" w:rsidRDefault="008D5AAB" w:rsidP="008D5AAB">
      <w:r>
        <w:t xml:space="preserve">[June, </w:t>
      </w:r>
      <w:proofErr w:type="spellStart"/>
      <w:r>
        <w:t>Connectas</w:t>
      </w:r>
      <w:proofErr w:type="spellEnd"/>
      <w:r>
        <w:t xml:space="preserve"> Human Rights, “International Journal on Human Rights”, P 184-185, accessed 7-9, CC]</w:t>
      </w:r>
    </w:p>
    <w:p w:rsidR="008D5AAB" w:rsidRDefault="008D5AAB" w:rsidP="008D5AAB">
      <w:r w:rsidRPr="005800A7">
        <w:t xml:space="preserve">The </w:t>
      </w:r>
      <w:proofErr w:type="gramStart"/>
      <w:r w:rsidRPr="005800A7">
        <w:t>argument is that the mere existence of aiding and abetting liability will deter</w:t>
      </w:r>
      <w:r w:rsidRPr="005800A7">
        <w:rPr>
          <w:sz w:val="12"/>
        </w:rPr>
        <w:t>¶</w:t>
      </w:r>
      <w:r w:rsidRPr="005800A7">
        <w:t xml:space="preserve"> investment in foreign countries and thereby undermine</w:t>
      </w:r>
      <w:proofErr w:type="gramEnd"/>
      <w:r w:rsidRPr="005800A7">
        <w:t xml:space="preserve"> the U.S. foreign policy of</w:t>
      </w:r>
      <w:r w:rsidRPr="005800A7">
        <w:rPr>
          <w:sz w:val="12"/>
        </w:rPr>
        <w:t>¶</w:t>
      </w:r>
      <w:r w:rsidRPr="005800A7">
        <w:t xml:space="preserve"> ‘constructive engagement’. To evaluate the merits of this argument and so also the</w:t>
      </w:r>
      <w:r w:rsidRPr="005800A7">
        <w:rPr>
          <w:sz w:val="12"/>
        </w:rPr>
        <w:t>¶</w:t>
      </w:r>
      <w:r w:rsidRPr="005800A7">
        <w:t xml:space="preserve"> correctness of its dismissal, </w:t>
      </w:r>
      <w:r w:rsidRPr="005800A7">
        <w:rPr>
          <w:rStyle w:val="StyleBoldUnderline"/>
        </w:rPr>
        <w:t>it is necessary to outline the ‘constructive engagement’¶ model and examine the effect aiding and abetting liability would have on it. The¶ model is largely based on the idea that foreign investment by corporations in countries¶ with repressive regimes will encourage reform and promote democracy and human¶ rights</w:t>
      </w:r>
      <w:r w:rsidRPr="005800A7">
        <w:t>.42 The model is highly controversial and has generated much debate which</w:t>
      </w:r>
      <w:r w:rsidRPr="005800A7">
        <w:rPr>
          <w:sz w:val="12"/>
        </w:rPr>
        <w:t>¶</w:t>
      </w:r>
      <w:r w:rsidRPr="005800A7">
        <w:t xml:space="preserve"> goes beyond the scope of this paper</w:t>
      </w:r>
      <w:r w:rsidRPr="005800A7">
        <w:rPr>
          <w:rStyle w:val="StyleBoldUnderline"/>
        </w:rPr>
        <w:t>. There have been contradictory empirical studies,¶ one concluded that in some cases constructive engagement and investment actually¶ had the opposite effect by encouraging and increasing repressive behavior</w:t>
      </w:r>
      <w:r w:rsidRPr="005800A7">
        <w:t xml:space="preserve"> (FORCESE,</w:t>
      </w:r>
      <w:r w:rsidRPr="005800A7">
        <w:rPr>
          <w:sz w:val="12"/>
        </w:rPr>
        <w:t>¶</w:t>
      </w:r>
      <w:r w:rsidRPr="005800A7">
        <w:t xml:space="preserve"> 2002, p. 10-17) </w:t>
      </w:r>
      <w:r w:rsidRPr="005800A7">
        <w:rPr>
          <w:rStyle w:val="StyleBoldUnderline"/>
        </w:rPr>
        <w:t>while another concluded that foreign investment was associated with¶ increased respect for civil and political rights</w:t>
      </w:r>
      <w:r w:rsidRPr="005800A7">
        <w:t xml:space="preserve"> (RICHARDS, 2001, p. 231-232).</w:t>
      </w:r>
      <w:r w:rsidRPr="005800A7">
        <w:rPr>
          <w:sz w:val="12"/>
        </w:rPr>
        <w:t>¶</w:t>
      </w:r>
      <w:r w:rsidRPr="005800A7">
        <w:t xml:space="preserve"> What is of relevance is that </w:t>
      </w:r>
      <w:r w:rsidRPr="005800A7">
        <w:rPr>
          <w:rStyle w:val="StyleBoldUnderline"/>
        </w:rPr>
        <w:t>since one of the purported goals of constructive¶ engagement is to promote freedom and democracy; a corporation which aids or¶ abets human rights violations would undermine the model and further the very¶ abuses it claims to help eradicate</w:t>
      </w:r>
      <w:r w:rsidRPr="005800A7">
        <w:t>. Moreover, complicit corporations may have huge</w:t>
      </w:r>
      <w:r w:rsidRPr="005800A7">
        <w:rPr>
          <w:sz w:val="12"/>
        </w:rPr>
        <w:t>¶</w:t>
      </w:r>
      <w:r w:rsidRPr="005800A7">
        <w:t xml:space="preserve"> legal and economic interests in maintaining or supporting oppressive regimes and</w:t>
      </w:r>
      <w:r w:rsidRPr="005800A7">
        <w:rPr>
          <w:sz w:val="12"/>
        </w:rPr>
        <w:t>¶</w:t>
      </w:r>
      <w:r w:rsidRPr="005800A7">
        <w:t xml:space="preserve"> without the threat of liability as incentive to encourage reform face no consequences.</w:t>
      </w:r>
      <w:r w:rsidRPr="005800A7">
        <w:rPr>
          <w:sz w:val="12"/>
        </w:rPr>
        <w:t>¶</w:t>
      </w:r>
      <w:r w:rsidRPr="005800A7">
        <w:t xml:space="preserve"> In this regard aiding and abetting liability could be used as a tool to ensure</w:t>
      </w:r>
      <w:r w:rsidRPr="005800A7">
        <w:rPr>
          <w:sz w:val="12"/>
        </w:rPr>
        <w:t>¶</w:t>
      </w:r>
      <w:r w:rsidRPr="005800A7">
        <w:t xml:space="preserve"> that individual corporations who defy the policy of constructive engagement are</w:t>
      </w:r>
      <w:r w:rsidRPr="005800A7">
        <w:rPr>
          <w:sz w:val="12"/>
        </w:rPr>
        <w:t>¶</w:t>
      </w:r>
      <w:r w:rsidRPr="005800A7">
        <w:t xml:space="preserve"> held accountable. </w:t>
      </w:r>
      <w:r w:rsidRPr="005800A7">
        <w:rPr>
          <w:rStyle w:val="StyleBoldUnderline"/>
        </w:rPr>
        <w:t>It could also encourage corporations to conduct business in ways¶ which promote the goals of democracy and human rights in general</w:t>
      </w:r>
      <w:r w:rsidRPr="005800A7">
        <w:t>. Thus aiding</w:t>
      </w:r>
      <w:r w:rsidRPr="005800A7">
        <w:rPr>
          <w:sz w:val="12"/>
        </w:rPr>
        <w:t>¶</w:t>
      </w:r>
      <w:r w:rsidRPr="005800A7">
        <w:t xml:space="preserve"> and abetting liability could actually facilitate rather than undermine the model</w:t>
      </w:r>
      <w:r w:rsidRPr="005800A7">
        <w:rPr>
          <w:sz w:val="12"/>
        </w:rPr>
        <w:t>¶</w:t>
      </w:r>
      <w:r w:rsidRPr="005800A7">
        <w:t xml:space="preserve"> and the argument of the U.S. government must fail.</w:t>
      </w:r>
      <w:r w:rsidRPr="005800A7">
        <w:rPr>
          <w:sz w:val="12"/>
        </w:rPr>
        <w:t>¶</w:t>
      </w:r>
      <w:r w:rsidRPr="005800A7">
        <w:t xml:space="preserve"> </w:t>
      </w:r>
      <w:proofErr w:type="gramStart"/>
      <w:r w:rsidRPr="005800A7">
        <w:t>The</w:t>
      </w:r>
      <w:proofErr w:type="gramEnd"/>
      <w:r w:rsidRPr="005800A7">
        <w:t xml:space="preserve"> commentator Richard </w:t>
      </w:r>
      <w:proofErr w:type="spellStart"/>
      <w:r w:rsidRPr="005800A7">
        <w:t>Herz</w:t>
      </w:r>
      <w:proofErr w:type="spellEnd"/>
      <w:r w:rsidRPr="005800A7">
        <w:t xml:space="preserve"> has presented similar arguments and noted</w:t>
      </w:r>
      <w:r w:rsidRPr="005800A7">
        <w:rPr>
          <w:sz w:val="12"/>
        </w:rPr>
        <w:t>¶</w:t>
      </w:r>
      <w:r w:rsidRPr="005800A7">
        <w:t xml:space="preserve"> further inconsistencies</w:t>
      </w:r>
      <w:r w:rsidRPr="00A57DE1">
        <w:rPr>
          <w:rStyle w:val="StyleBoldUnderline"/>
        </w:rPr>
        <w:t xml:space="preserve">. First, the U.S. government seems to be applying a ‘double¶ standard’ by criticizing oppressive regimes but protecting corporations for aiding or¶ abetting abuses committed by them and that this casts doubt on how committed¶ the government in fact is to </w:t>
      </w:r>
      <w:proofErr w:type="spellStart"/>
      <w:r w:rsidRPr="00A57DE1">
        <w:rPr>
          <w:rStyle w:val="StyleBoldUnderline"/>
        </w:rPr>
        <w:t>brining</w:t>
      </w:r>
      <w:proofErr w:type="spellEnd"/>
      <w:r w:rsidRPr="00A57DE1">
        <w:rPr>
          <w:rStyle w:val="StyleBoldUnderline"/>
        </w:rPr>
        <w:t xml:space="preserve"> about reform in advancing democracy and¶ human rights</w:t>
      </w:r>
      <w:r w:rsidRPr="005800A7">
        <w:t>.43 Second</w:t>
      </w:r>
      <w:r w:rsidRPr="00A57DE1">
        <w:rPr>
          <w:rStyle w:val="StyleBoldUnderline"/>
        </w:rPr>
        <w:t>, by protecting corporations from liability on foreign¶ policy grounds the government may in fact ‘encourage or subsidize’ complicity</w:t>
      </w:r>
      <w:r w:rsidRPr="005800A7">
        <w:t>.</w:t>
      </w:r>
      <w:r w:rsidRPr="005800A7">
        <w:rPr>
          <w:sz w:val="12"/>
        </w:rPr>
        <w:t>¶</w:t>
      </w:r>
      <w:r w:rsidRPr="005800A7">
        <w:t xml:space="preserve"> This is so as without the possibility of being held accountable corporations could</w:t>
      </w:r>
      <w:r w:rsidRPr="005800A7">
        <w:rPr>
          <w:sz w:val="12"/>
        </w:rPr>
        <w:t>¶</w:t>
      </w:r>
      <w:r w:rsidRPr="005800A7">
        <w:t xml:space="preserve"> decrease costs involved with taking measures to avoid complicity and without the</w:t>
      </w:r>
      <w:r w:rsidRPr="005800A7">
        <w:rPr>
          <w:sz w:val="12"/>
        </w:rPr>
        <w:t>¶</w:t>
      </w:r>
      <w:r w:rsidRPr="005800A7">
        <w:t xml:space="preserve"> possibility of litigation avoid being liable for compensating successful victims. </w:t>
      </w:r>
      <w:r w:rsidRPr="00A57DE1">
        <w:rPr>
          <w:rStyle w:val="StyleBoldUnderline"/>
        </w:rPr>
        <w:t>Such¶ corporations could have a competitive edge over other corporations who refuse to¶ operate in countries with oppressive regimes.¶ It could be argued that the risks of litigation are too marginal to deter¶ corporations from being complicit in abuses where comparatively huge economic¶ profit is at stake</w:t>
      </w:r>
      <w:r w:rsidRPr="005800A7">
        <w:t xml:space="preserve">. However, as </w:t>
      </w:r>
      <w:proofErr w:type="spellStart"/>
      <w:r w:rsidRPr="005800A7">
        <w:t>Herz</w:t>
      </w:r>
      <w:proofErr w:type="spellEnd"/>
      <w:r w:rsidRPr="005800A7">
        <w:t xml:space="preserve"> correctly points out, the U.S. government’s</w:t>
      </w:r>
      <w:r w:rsidRPr="005800A7">
        <w:rPr>
          <w:sz w:val="12"/>
        </w:rPr>
        <w:t>¶</w:t>
      </w:r>
      <w:r w:rsidRPr="005800A7">
        <w:t xml:space="preserve"> argument is that the risk of liability under the ATCA would be so substantial so as</w:t>
      </w:r>
      <w:r w:rsidRPr="005800A7">
        <w:rPr>
          <w:sz w:val="12"/>
        </w:rPr>
        <w:t>¶</w:t>
      </w:r>
      <w:r w:rsidRPr="005800A7">
        <w:t xml:space="preserve"> to deter investment. Assuming that the risks of liability would be too marginal to</w:t>
      </w:r>
      <w:r w:rsidRPr="005800A7">
        <w:rPr>
          <w:sz w:val="12"/>
        </w:rPr>
        <w:t>¶</w:t>
      </w:r>
      <w:r w:rsidRPr="005800A7">
        <w:t xml:space="preserve"> deter complicity, the underlying rationale of the government’s argument would fall</w:t>
      </w:r>
      <w:r w:rsidRPr="005800A7">
        <w:rPr>
          <w:sz w:val="12"/>
        </w:rPr>
        <w:t>¶</w:t>
      </w:r>
      <w:r w:rsidRPr="005800A7">
        <w:t xml:space="preserve"> away. On the other hand if the risk of potential litigation were substantial enough</w:t>
      </w:r>
      <w:r w:rsidRPr="005800A7">
        <w:rPr>
          <w:sz w:val="12"/>
        </w:rPr>
        <w:t>¶</w:t>
      </w:r>
      <w:r w:rsidRPr="005800A7">
        <w:t xml:space="preserve"> to deter corporations from being complicit in abuses committed by oppressive</w:t>
      </w:r>
      <w:r w:rsidRPr="005800A7">
        <w:rPr>
          <w:sz w:val="12"/>
        </w:rPr>
        <w:t>¶</w:t>
      </w:r>
      <w:r w:rsidRPr="005800A7">
        <w:t xml:space="preserve"> regimes, the U.S. government’s opposition of liability could reward and encourage</w:t>
      </w:r>
      <w:r w:rsidRPr="005800A7">
        <w:rPr>
          <w:sz w:val="12"/>
        </w:rPr>
        <w:t>¶</w:t>
      </w:r>
      <w:r w:rsidRPr="005800A7">
        <w:t xml:space="preserve"> investment which directly undermines the model upon which their foreign policy</w:t>
      </w:r>
      <w:r w:rsidRPr="005800A7">
        <w:rPr>
          <w:sz w:val="12"/>
        </w:rPr>
        <w:t>¶</w:t>
      </w:r>
      <w:r w:rsidRPr="005800A7">
        <w:t xml:space="preserve"> is based. </w:t>
      </w:r>
      <w:r w:rsidRPr="00A57DE1">
        <w:rPr>
          <w:rStyle w:val="StyleBoldUnderline"/>
        </w:rPr>
        <w:t xml:space="preserve">These inconsistencies as noted by </w:t>
      </w:r>
      <w:proofErr w:type="spellStart"/>
      <w:r w:rsidRPr="00A57DE1">
        <w:rPr>
          <w:rStyle w:val="StyleBoldUnderline"/>
        </w:rPr>
        <w:t>Herz</w:t>
      </w:r>
      <w:proofErr w:type="spellEnd"/>
      <w:r w:rsidRPr="00A57DE1">
        <w:rPr>
          <w:rStyle w:val="StyleBoldUnderline"/>
        </w:rPr>
        <w:t xml:space="preserve"> provide additional convincing¶ support for rejecting the views of the U.S. government</w:t>
      </w:r>
      <w:r w:rsidRPr="005800A7">
        <w:t xml:space="preserve"> (HERZ, 2008, p. 207).</w:t>
      </w:r>
      <w:r w:rsidRPr="005800A7">
        <w:rPr>
          <w:sz w:val="12"/>
        </w:rPr>
        <w:t>¶</w:t>
      </w:r>
      <w:r w:rsidRPr="005800A7">
        <w:t xml:space="preserve"> </w:t>
      </w:r>
      <w:proofErr w:type="gramStart"/>
      <w:r w:rsidRPr="005800A7">
        <w:t>The</w:t>
      </w:r>
      <w:proofErr w:type="gramEnd"/>
      <w:r w:rsidRPr="005800A7">
        <w:t xml:space="preserve"> preceding section argued that aiding and abetting liability could promote</w:t>
      </w:r>
      <w:r w:rsidRPr="005800A7">
        <w:rPr>
          <w:sz w:val="12"/>
        </w:rPr>
        <w:t>¶</w:t>
      </w:r>
      <w:r w:rsidRPr="005800A7">
        <w:t xml:space="preserve"> rather than undermine U.S. foreign </w:t>
      </w:r>
      <w:r w:rsidRPr="00A57DE1">
        <w:rPr>
          <w:rStyle w:val="StyleBoldUnderline"/>
        </w:rPr>
        <w:t xml:space="preserve">policy. By opposing </w:t>
      </w:r>
      <w:r w:rsidRPr="00A57DE1">
        <w:rPr>
          <w:rStyle w:val="StyleBoldUnderline"/>
        </w:rPr>
        <w:lastRenderedPageBreak/>
        <w:t>liability corporations¶ would be shielded and perhaps even encouraged to engage in practices which would¶ undermine the purported goals of the ‘constructive engagement’ model</w:t>
      </w:r>
      <w:r w:rsidRPr="005800A7">
        <w:t>. For these</w:t>
      </w:r>
      <w:r w:rsidRPr="005800A7">
        <w:rPr>
          <w:sz w:val="12"/>
        </w:rPr>
        <w:t>¶</w:t>
      </w:r>
      <w:r w:rsidRPr="005800A7">
        <w:t xml:space="preserve"> reasons Judge </w:t>
      </w:r>
      <w:proofErr w:type="spellStart"/>
      <w:r w:rsidRPr="005800A7">
        <w:t>Scheindlin</w:t>
      </w:r>
      <w:proofErr w:type="spellEnd"/>
      <w:r w:rsidRPr="005800A7">
        <w:t xml:space="preserve"> was correct in dismissing the argument that aiding and</w:t>
      </w:r>
      <w:r w:rsidRPr="005800A7">
        <w:rPr>
          <w:sz w:val="12"/>
        </w:rPr>
        <w:t>¶</w:t>
      </w:r>
      <w:r w:rsidRPr="005800A7">
        <w:t xml:space="preserve"> abetting liability would undermine U.S. foreign policy </w:t>
      </w:r>
    </w:p>
    <w:p w:rsidR="008633DF" w:rsidRDefault="008633DF" w:rsidP="008633DF">
      <w:pPr>
        <w:pStyle w:val="Heading4"/>
      </w:pPr>
      <w:r>
        <w:t>Smart sanctions fail—don’t force change and continue humanitarian violations</w:t>
      </w:r>
    </w:p>
    <w:p w:rsidR="008633DF" w:rsidRPr="008509E5" w:rsidRDefault="008633DF" w:rsidP="008633DF">
      <w:pPr>
        <w:rPr>
          <w:rStyle w:val="StyleStyleBold12pt"/>
        </w:rPr>
      </w:pPr>
      <w:r w:rsidRPr="008509E5">
        <w:rPr>
          <w:rStyle w:val="StyleStyleBold12pt"/>
        </w:rPr>
        <w:t>Gordon, professor at Fairfield University, 11</w:t>
      </w:r>
    </w:p>
    <w:p w:rsidR="008633DF" w:rsidRDefault="008633DF" w:rsidP="008633DF">
      <w:r>
        <w:t xml:space="preserve">[Joy, Fall, Ethics &amp; International Affairs, Volume 25, Issue 3, “Smart Sanctions Revisited” page PQ, </w:t>
      </w:r>
      <w:proofErr w:type="spellStart"/>
      <w:r>
        <w:t>ProQuest</w:t>
      </w:r>
      <w:proofErr w:type="spellEnd"/>
      <w:r>
        <w:t>, accessed 7/6/13, VJ]</w:t>
      </w:r>
    </w:p>
    <w:p w:rsidR="008633DF" w:rsidRDefault="008633DF" w:rsidP="008633DF"/>
    <w:p w:rsidR="008633DF" w:rsidRPr="005F0E1C" w:rsidRDefault="008633DF" w:rsidP="008633DF">
      <w:pPr>
        <w:rPr>
          <w:rStyle w:val="StyleBoldUnderline"/>
        </w:rPr>
      </w:pPr>
      <w:r>
        <w:t xml:space="preserve">Several types of targeted sanctions, such as arms embargoes, have structural problems with implementation that appear to be irresolvable after almost two decades of efforts by practitioners, NGOs, and academics. </w:t>
      </w:r>
      <w:r w:rsidRPr="005F0E1C">
        <w:rPr>
          <w:rStyle w:val="StyleBoldUnderline"/>
        </w:rPr>
        <w:t>Most types of smart sanctions have not brought about an increase in effectiveness that is dramatically better than that of "traditional" broad trade sanctions</w:t>
      </w:r>
      <w:r>
        <w:t xml:space="preserve">. Some have argued that </w:t>
      </w:r>
      <w:r w:rsidRPr="005F0E1C">
        <w:rPr>
          <w:rStyle w:val="StyleBoldUnderline"/>
        </w:rPr>
        <w:t>effectiveness has to be understood more broadly than just target compliance</w:t>
      </w:r>
      <w:r>
        <w:t xml:space="preserve">. As noted earlier, Baldwin maintains that sanctions should be seen as effective if they increase the costs to the targeted actor or otherwise affect the calculus of decision-making. </w:t>
      </w:r>
      <w:r w:rsidRPr="005F0E1C">
        <w:t xml:space="preserve">Adopting a different approach, </w:t>
      </w:r>
      <w:proofErr w:type="spellStart"/>
      <w:r w:rsidRPr="005F0E1C">
        <w:t>Brzoska</w:t>
      </w:r>
      <w:proofErr w:type="spellEnd"/>
      <w:r w:rsidRPr="005F0E1C">
        <w:t xml:space="preserve"> suggested that, in the case of arms embargoes, while target compliance was very low, arms embargoes could be considered much more successful if we look instead at situations where the sender is satisfied with the outcome, regardless of actual compliance.</w:t>
      </w:r>
      <w:r>
        <w:t xml:space="preserve"> There may be merit to Baldwin's and </w:t>
      </w:r>
      <w:proofErr w:type="spellStart"/>
      <w:r>
        <w:t>Brzoska's</w:t>
      </w:r>
      <w:proofErr w:type="spellEnd"/>
      <w:r>
        <w:t xml:space="preserve"> strategies for evaluating the impact of sanctions. However, they do not support the view that, because they aim at specific individuals or goods, targeted sanctions are significantly more effective than traditional trade sanctions. </w:t>
      </w:r>
      <w:r w:rsidRPr="005F0E1C">
        <w:rPr>
          <w:rStyle w:val="StyleBoldUnderline"/>
        </w:rPr>
        <w:t>These proposals only suggest that if we use different criteria, we will view sanctions as more successful than they seem by the measurement of target compliance. But that is equally true of traditional sanctions</w:t>
      </w:r>
      <w:r>
        <w:t xml:space="preserve">. And, as </w:t>
      </w:r>
      <w:proofErr w:type="spellStart"/>
      <w:r>
        <w:t>Drezner</w:t>
      </w:r>
      <w:proofErr w:type="spellEnd"/>
      <w:r>
        <w:t xml:space="preserve"> notes, </w:t>
      </w:r>
      <w:r w:rsidRPr="005F0E1C">
        <w:rPr>
          <w:rStyle w:val="StyleBoldUnderline"/>
        </w:rPr>
        <w:t>however "smart" the sanctions are, their effectiveness is compromised when the senders have different goals. One sender can be looking for containment, another for regime change; or one sender's goals can change as its strategic interests in the region change, without any goal being accomplished</w:t>
      </w:r>
      <w:r>
        <w:t xml:space="preserve">.75 To the extent that targeted sanctions are imposed to achieve conflicting or ambiguous goals, they will be no more effective than traditional sanctions. More disappointingly, </w:t>
      </w:r>
      <w:r w:rsidRPr="005F0E1C">
        <w:rPr>
          <w:rStyle w:val="StyleBoldUnderline"/>
        </w:rPr>
        <w:t>targeted sanctions did not bring an end to the humanitarian damage or the ethical conundrums presented by traditional trade sanctions</w:t>
      </w:r>
      <w:r>
        <w:t xml:space="preserve"> - at least not in the manner expected. </w:t>
      </w:r>
      <w:r w:rsidRPr="005F0E1C">
        <w:rPr>
          <w:rStyle w:val="StyleBoldUnderline"/>
        </w:rPr>
        <w:t>Arms embargoes that are imposed against all parties- both aggressors and victims- can cripple the self-defense efforts of those under attack. Aviation bans can undermine a major component of a nation's transportation sector, adversely affecting the civilian population generally. Financial sanctions targeting the personal assets of individuals</w:t>
      </w:r>
      <w:r>
        <w:t xml:space="preserve"> - the form of targeted sanctions that is often seen as the most promising in every regard - has raised issues of due process that have brought into question the fundamental nature of the Council's authority to impose Chapter VII measures. </w:t>
      </w:r>
      <w:r w:rsidRPr="005F0E1C">
        <w:rPr>
          <w:rStyle w:val="StyleBoldUnderline"/>
        </w:rPr>
        <w:t>It may even be that the rhetoric of targeted sanctions has caused, so to speak, a certain collateral damage: it seems that the trend toward designing- or at least labeling - economic measures as "targeted" has done much to silence the discussion of the humanitarian impact</w:t>
      </w:r>
      <w:r>
        <w:t xml:space="preserve">. Where the 1990s witnessed growing demands that humanitarian monitoring be incorporated within the sanctions regime, and for prior assessment of the humanitarian impact, this has largely ceased. </w:t>
      </w:r>
      <w:r w:rsidRPr="005F0E1C">
        <w:rPr>
          <w:rStyle w:val="StyleBoldUnderline"/>
        </w:rPr>
        <w:t>It seems that the common view is that since sanctions are now "smart," we no longer have to worry about harming the innocent. But that is clearly not the case. Sanctions targeting a nation's financial system, or critical industries or exports, disrupt the economy as a whole, much like traditional trade sanctions.</w:t>
      </w:r>
    </w:p>
    <w:p w:rsidR="008633DF" w:rsidRDefault="008633DF" w:rsidP="008633DF">
      <w:pPr>
        <w:pStyle w:val="Heading4"/>
      </w:pPr>
      <w:r>
        <w:lastRenderedPageBreak/>
        <w:t xml:space="preserve">Sanctions fail and it’s impossible to apply </w:t>
      </w:r>
      <w:proofErr w:type="spellStart"/>
      <w:r>
        <w:t>util</w:t>
      </w:r>
      <w:proofErr w:type="spellEnd"/>
      <w:r>
        <w:t xml:space="preserve"> to sanctions</w:t>
      </w:r>
    </w:p>
    <w:p w:rsidR="008633DF" w:rsidRPr="0087313E" w:rsidRDefault="008633DF" w:rsidP="008633DF">
      <w:pPr>
        <w:rPr>
          <w:rStyle w:val="StyleStyleBold12pt"/>
        </w:rPr>
      </w:pPr>
      <w:r w:rsidRPr="0087313E">
        <w:rPr>
          <w:rStyle w:val="StyleStyleBold12pt"/>
        </w:rPr>
        <w:t>McGee, president of the Dumont Institute for Public Policy Research, 03</w:t>
      </w:r>
    </w:p>
    <w:p w:rsidR="008633DF" w:rsidRPr="008509E5" w:rsidRDefault="008633DF" w:rsidP="008633DF">
      <w:r>
        <w:t xml:space="preserve">[Robert W., December 1, Economic Affairs, </w:t>
      </w:r>
      <w:proofErr w:type="spellStart"/>
      <w:r>
        <w:t>pg</w:t>
      </w:r>
      <w:proofErr w:type="spellEnd"/>
      <w:r>
        <w:t xml:space="preserve"> 42, “THE ETHICS OF ECONOMIC SANCTIONS”, EBSCO, accessed 7/6/13, VJ]</w:t>
      </w:r>
    </w:p>
    <w:p w:rsidR="008633DF" w:rsidRDefault="008633DF" w:rsidP="008633DF">
      <w:r w:rsidRPr="005F0E1C">
        <w:rPr>
          <w:rStyle w:val="StyleBoldUnderline"/>
        </w:rPr>
        <w:t xml:space="preserve">If the sanctions are successful, the </w:t>
      </w:r>
      <w:proofErr w:type="spellStart"/>
      <w:r w:rsidRPr="005F0E1C">
        <w:rPr>
          <w:rStyle w:val="StyleBoldUnderline"/>
        </w:rPr>
        <w:t>nations</w:t>
      </w:r>
      <w:proofErr w:type="spellEnd"/>
      <w:r>
        <w:rPr>
          <w:rStyle w:val="StyleBoldUnderline"/>
        </w:rPr>
        <w:t xml:space="preserve"> </w:t>
      </w:r>
      <w:r w:rsidRPr="005F0E1C">
        <w:rPr>
          <w:rStyle w:val="StyleBoldUnderline"/>
        </w:rPr>
        <w:t>imposing the sanctions gain psychic income</w:t>
      </w:r>
      <w:r>
        <w:t xml:space="preserve">, since their efforts have paid off and have resulted in the target country buckling under pressure to change </w:t>
      </w:r>
      <w:proofErr w:type="spellStart"/>
      <w:r>
        <w:t>behaviour</w:t>
      </w:r>
      <w:proofErr w:type="spellEnd"/>
      <w:r>
        <w:t xml:space="preserve">. If the sanctions were imposed because the target country engages in human rights abuses, the people who are being abused benefit when the abuses cease. </w:t>
      </w:r>
      <w:r w:rsidRPr="005F0E1C">
        <w:rPr>
          <w:rStyle w:val="StyleBoldUnderline"/>
        </w:rPr>
        <w:t>If the abusive country has been abusing the</w:t>
      </w:r>
      <w:r>
        <w:rPr>
          <w:rStyle w:val="StyleBoldUnderline"/>
        </w:rPr>
        <w:t xml:space="preserve"> </w:t>
      </w:r>
      <w:r w:rsidRPr="005F0E1C">
        <w:rPr>
          <w:rStyle w:val="StyleBoldUnderline"/>
        </w:rPr>
        <w:t>rights of 10 million of its own people, there are</w:t>
      </w:r>
      <w:r>
        <w:rPr>
          <w:rStyle w:val="StyleBoldUnderline"/>
        </w:rPr>
        <w:t xml:space="preserve"> </w:t>
      </w:r>
      <w:r w:rsidRPr="005F0E1C">
        <w:rPr>
          <w:rStyle w:val="StyleBoldUnderline"/>
        </w:rPr>
        <w:t>10 million beneficiaries. But that is only one side</w:t>
      </w:r>
      <w:r>
        <w:rPr>
          <w:rStyle w:val="StyleBoldUnderline"/>
        </w:rPr>
        <w:t xml:space="preserve"> </w:t>
      </w:r>
      <w:r w:rsidRPr="005F0E1C">
        <w:rPr>
          <w:rStyle w:val="StyleBoldUnderline"/>
        </w:rPr>
        <w:t>of the coin. Who are the losers?</w:t>
      </w:r>
      <w:r>
        <w:rPr>
          <w:rStyle w:val="StyleBoldUnderline"/>
        </w:rPr>
        <w:t xml:space="preserve"> </w:t>
      </w:r>
      <w:r w:rsidRPr="005F0E1C">
        <w:rPr>
          <w:rStyle w:val="StyleBoldUnderline"/>
        </w:rPr>
        <w:t>If the oil embargo is effective, the price of oil must</w:t>
      </w:r>
      <w:r>
        <w:rPr>
          <w:rStyle w:val="StyleBoldUnderline"/>
        </w:rPr>
        <w:t xml:space="preserve"> </w:t>
      </w:r>
      <w:r w:rsidRPr="005F0E1C">
        <w:rPr>
          <w:rStyle w:val="StyleBoldUnderline"/>
        </w:rPr>
        <w:t>necessarily go up, since the supply is effectively</w:t>
      </w:r>
      <w:r>
        <w:rPr>
          <w:rStyle w:val="StyleBoldUnderline"/>
        </w:rPr>
        <w:t xml:space="preserve"> </w:t>
      </w:r>
      <w:r w:rsidRPr="005F0E1C">
        <w:rPr>
          <w:rStyle w:val="StyleBoldUnderline"/>
        </w:rPr>
        <w:t>reduced. That being the case, the 6 billion people on</w:t>
      </w:r>
      <w:r>
        <w:rPr>
          <w:rStyle w:val="StyleBoldUnderline"/>
        </w:rPr>
        <w:t xml:space="preserve"> </w:t>
      </w:r>
      <w:r w:rsidRPr="005F0E1C">
        <w:rPr>
          <w:rStyle w:val="StyleBoldUnderline"/>
        </w:rPr>
        <w:t>the planet who use oil, either directly or indirectly, are</w:t>
      </w:r>
      <w:r>
        <w:rPr>
          <w:rStyle w:val="StyleBoldUnderline"/>
        </w:rPr>
        <w:t xml:space="preserve"> </w:t>
      </w:r>
      <w:r w:rsidRPr="005F0E1C">
        <w:rPr>
          <w:rStyle w:val="StyleBoldUnderline"/>
        </w:rPr>
        <w:t>losers because they must pay more for oil and oil</w:t>
      </w:r>
      <w:r>
        <w:rPr>
          <w:rStyle w:val="StyleBoldUnderline"/>
        </w:rPr>
        <w:t xml:space="preserve"> </w:t>
      </w:r>
      <w:r w:rsidRPr="005F0E1C">
        <w:rPr>
          <w:rStyle w:val="StyleBoldUnderline"/>
        </w:rPr>
        <w:t>products</w:t>
      </w:r>
      <w:r>
        <w:t xml:space="preserve">. The obvious retort to this line of reasoning is that the 10 million people who cease to have their human rights abused more than offsets the few extra pennies that 6 billion losers must pay for their oil. That may or may not be the case. </w:t>
      </w:r>
      <w:r w:rsidRPr="005F0E1C">
        <w:rPr>
          <w:rStyle w:val="StyleBoldUnderline"/>
        </w:rPr>
        <w:t>One of the major</w:t>
      </w:r>
      <w:r>
        <w:rPr>
          <w:rStyle w:val="StyleBoldUnderline"/>
        </w:rPr>
        <w:t xml:space="preserve"> </w:t>
      </w:r>
      <w:r w:rsidRPr="005F0E1C">
        <w:rPr>
          <w:rStyle w:val="StyleBoldUnderline"/>
        </w:rPr>
        <w:t>problems with utilitarian ethics is that there is no</w:t>
      </w:r>
      <w:r>
        <w:rPr>
          <w:rStyle w:val="StyleBoldUnderline"/>
        </w:rPr>
        <w:t xml:space="preserve"> </w:t>
      </w:r>
      <w:r w:rsidRPr="005F0E1C">
        <w:rPr>
          <w:rStyle w:val="StyleBoldUnderline"/>
        </w:rPr>
        <w:t>precise way to measure gains and losses. Is it worth it to pressure some country to ease up on</w:t>
      </w:r>
      <w:r>
        <w:rPr>
          <w:rStyle w:val="StyleBoldUnderline"/>
        </w:rPr>
        <w:t xml:space="preserve"> </w:t>
      </w:r>
      <w:r w:rsidRPr="005F0E1C">
        <w:rPr>
          <w:rStyle w:val="StyleBoldUnderline"/>
        </w:rPr>
        <w:t>their human rights abuses if doing so causes the</w:t>
      </w:r>
      <w:r>
        <w:rPr>
          <w:rStyle w:val="StyleBoldUnderline"/>
        </w:rPr>
        <w:t xml:space="preserve"> </w:t>
      </w:r>
      <w:r w:rsidRPr="005F0E1C">
        <w:rPr>
          <w:rStyle w:val="StyleBoldUnderline"/>
        </w:rPr>
        <w:t>price of oil to increase just a little bit? Such a</w:t>
      </w:r>
      <w:r>
        <w:rPr>
          <w:rStyle w:val="StyleBoldUnderline"/>
        </w:rPr>
        <w:t xml:space="preserve"> </w:t>
      </w:r>
      <w:r w:rsidRPr="005F0E1C">
        <w:rPr>
          <w:rStyle w:val="StyleBoldUnderline"/>
        </w:rPr>
        <w:t xml:space="preserve">decision involves value </w:t>
      </w:r>
      <w:proofErr w:type="spellStart"/>
      <w:r w:rsidRPr="005F0E1C">
        <w:rPr>
          <w:rStyle w:val="StyleBoldUnderline"/>
        </w:rPr>
        <w:t>judgements</w:t>
      </w:r>
      <w:proofErr w:type="spellEnd"/>
      <w:r w:rsidRPr="005F0E1C">
        <w:rPr>
          <w:rStyle w:val="StyleBoldUnderline"/>
        </w:rPr>
        <w:t xml:space="preserve"> and</w:t>
      </w:r>
      <w:r>
        <w:rPr>
          <w:rStyle w:val="StyleBoldUnderline"/>
        </w:rPr>
        <w:t xml:space="preserve"> </w:t>
      </w:r>
      <w:r w:rsidRPr="005F0E1C">
        <w:rPr>
          <w:rStyle w:val="StyleBoldUnderline"/>
        </w:rPr>
        <w:t>estimates as to gains and losses.</w:t>
      </w:r>
      <w:r>
        <w:rPr>
          <w:rStyle w:val="StyleBoldUnderline"/>
        </w:rPr>
        <w:t xml:space="preserve"> </w:t>
      </w:r>
      <w:r w:rsidRPr="005F0E1C">
        <w:rPr>
          <w:rStyle w:val="StyleBoldUnderline"/>
        </w:rPr>
        <w:t>Another major problem with this line of</w:t>
      </w:r>
      <w:r>
        <w:rPr>
          <w:rStyle w:val="StyleBoldUnderline"/>
        </w:rPr>
        <w:t xml:space="preserve"> </w:t>
      </w:r>
      <w:r w:rsidRPr="005F0E1C">
        <w:rPr>
          <w:rStyle w:val="StyleBoldUnderline"/>
        </w:rPr>
        <w:t>reasoning is that the assumption is that the sanctions</w:t>
      </w:r>
      <w:r>
        <w:rPr>
          <w:rStyle w:val="StyleBoldUnderline"/>
        </w:rPr>
        <w:t xml:space="preserve"> </w:t>
      </w:r>
      <w:r w:rsidRPr="005F0E1C">
        <w:rPr>
          <w:rStyle w:val="StyleBoldUnderline"/>
        </w:rPr>
        <w:t>are effective</w:t>
      </w:r>
      <w:r>
        <w:t xml:space="preserve">. Studies have almost uniformly shown that </w:t>
      </w:r>
      <w:r w:rsidRPr="005F0E1C">
        <w:rPr>
          <w:rStyle w:val="StyleBoldUnderline"/>
        </w:rPr>
        <w:t>sanctions are more likely to fail than succeed.</w:t>
      </w:r>
      <w:r>
        <w:rPr>
          <w:rStyle w:val="StyleBoldUnderline"/>
        </w:rPr>
        <w:t xml:space="preserve"> </w:t>
      </w:r>
      <w:r w:rsidRPr="005F0E1C">
        <w:rPr>
          <w:rStyle w:val="StyleBoldUnderline"/>
        </w:rPr>
        <w:t>That being the case, it appears even less likely that a</w:t>
      </w:r>
      <w:r>
        <w:rPr>
          <w:rStyle w:val="StyleBoldUnderline"/>
        </w:rPr>
        <w:t xml:space="preserve"> </w:t>
      </w:r>
      <w:r w:rsidRPr="005F0E1C">
        <w:rPr>
          <w:rStyle w:val="StyleBoldUnderline"/>
        </w:rPr>
        <w:t>sanction intended to prevent or reduce human rights</w:t>
      </w:r>
      <w:r>
        <w:rPr>
          <w:rStyle w:val="StyleBoldUnderline"/>
        </w:rPr>
        <w:t xml:space="preserve"> </w:t>
      </w:r>
      <w:r w:rsidRPr="005F0E1C">
        <w:rPr>
          <w:rStyle w:val="StyleBoldUnderline"/>
        </w:rPr>
        <w:t>abuses will result in a positive-sum game. What is a</w:t>
      </w:r>
      <w:r>
        <w:rPr>
          <w:rStyle w:val="StyleBoldUnderline"/>
        </w:rPr>
        <w:t xml:space="preserve"> </w:t>
      </w:r>
      <w:r w:rsidRPr="005F0E1C">
        <w:rPr>
          <w:rStyle w:val="StyleBoldUnderline"/>
        </w:rPr>
        <w:t>more likely scenario is that the 10 million people in the</w:t>
      </w:r>
      <w:r>
        <w:rPr>
          <w:rStyle w:val="StyleBoldUnderline"/>
        </w:rPr>
        <w:t xml:space="preserve"> </w:t>
      </w:r>
      <w:r w:rsidRPr="005F0E1C">
        <w:rPr>
          <w:rStyle w:val="StyleBoldUnderline"/>
        </w:rPr>
        <w:t>target country will not experience a lessening in the</w:t>
      </w:r>
      <w:r>
        <w:rPr>
          <w:rStyle w:val="StyleBoldUnderline"/>
        </w:rPr>
        <w:t xml:space="preserve"> </w:t>
      </w:r>
      <w:r w:rsidRPr="005F0E1C">
        <w:rPr>
          <w:rStyle w:val="StyleBoldUnderline"/>
        </w:rPr>
        <w:t>extent of the human rights abuses perpetrated</w:t>
      </w:r>
      <w:r>
        <w:rPr>
          <w:rStyle w:val="StyleBoldUnderline"/>
        </w:rPr>
        <w:t xml:space="preserve"> </w:t>
      </w:r>
      <w:r w:rsidRPr="005F0E1C">
        <w:rPr>
          <w:rStyle w:val="StyleBoldUnderline"/>
        </w:rPr>
        <w:t>against them, while the 6 billion other people in</w:t>
      </w:r>
      <w:r>
        <w:rPr>
          <w:rStyle w:val="StyleBoldUnderline"/>
        </w:rPr>
        <w:t xml:space="preserve"> </w:t>
      </w:r>
      <w:r w:rsidRPr="005F0E1C">
        <w:rPr>
          <w:rStyle w:val="StyleBoldUnderline"/>
        </w:rPr>
        <w:t>the world will have to pay higher prices for oil and</w:t>
      </w:r>
      <w:r>
        <w:rPr>
          <w:rStyle w:val="StyleBoldUnderline"/>
        </w:rPr>
        <w:t xml:space="preserve"> </w:t>
      </w:r>
      <w:r w:rsidRPr="005F0E1C">
        <w:rPr>
          <w:rStyle w:val="StyleBoldUnderline"/>
        </w:rPr>
        <w:t>oil products. Thus, everyone is a loser. Indeed, the</w:t>
      </w:r>
      <w:r>
        <w:rPr>
          <w:rStyle w:val="StyleBoldUnderline"/>
        </w:rPr>
        <w:t xml:space="preserve"> </w:t>
      </w:r>
      <w:r w:rsidRPr="005F0E1C">
        <w:rPr>
          <w:rStyle w:val="StyleBoldUnderline"/>
        </w:rPr>
        <w:t>sanctions may result in additional suffering on the</w:t>
      </w:r>
      <w:r>
        <w:rPr>
          <w:rStyle w:val="StyleBoldUnderline"/>
        </w:rPr>
        <w:t xml:space="preserve"> </w:t>
      </w:r>
      <w:r w:rsidRPr="005F0E1C">
        <w:rPr>
          <w:rStyle w:val="StyleBoldUnderline"/>
        </w:rPr>
        <w:t>part of the very people the sanctions are intended</w:t>
      </w:r>
      <w:r>
        <w:rPr>
          <w:rStyle w:val="StyleBoldUnderline"/>
        </w:rPr>
        <w:t xml:space="preserve"> </w:t>
      </w:r>
      <w:r w:rsidRPr="005F0E1C">
        <w:rPr>
          <w:rStyle w:val="StyleBoldUnderline"/>
        </w:rPr>
        <w:t>to help</w:t>
      </w:r>
      <w:r>
        <w:t>. That is definitely the case with the sanctions against Iraq, as we shall discuss below.</w:t>
      </w:r>
    </w:p>
    <w:p w:rsidR="008633DF" w:rsidRDefault="008633DF" w:rsidP="008633DF">
      <w:pPr>
        <w:pStyle w:val="Heading3"/>
      </w:pPr>
      <w:r>
        <w:lastRenderedPageBreak/>
        <w:t>Turn – Strengthens the Regime</w:t>
      </w:r>
    </w:p>
    <w:p w:rsidR="008633DF" w:rsidRDefault="008633DF" w:rsidP="008633DF">
      <w:pPr>
        <w:pStyle w:val="Heading4"/>
      </w:pPr>
      <w:r>
        <w:t>Sanctions fail, hurt the general public, and strengthen repressive forces</w:t>
      </w:r>
    </w:p>
    <w:p w:rsidR="008633DF" w:rsidRPr="00E11781" w:rsidRDefault="008633DF" w:rsidP="008633DF">
      <w:pPr>
        <w:rPr>
          <w:rStyle w:val="StyleStyleBold12pt"/>
        </w:rPr>
      </w:pPr>
      <w:r w:rsidRPr="00E11781">
        <w:rPr>
          <w:rStyle w:val="StyleStyleBold12pt"/>
        </w:rPr>
        <w:t xml:space="preserve">Lopez, PhD from Syracuse University, </w:t>
      </w:r>
      <w:r>
        <w:rPr>
          <w:rStyle w:val="StyleStyleBold12pt"/>
        </w:rPr>
        <w:t>2K</w:t>
      </w:r>
    </w:p>
    <w:p w:rsidR="008633DF" w:rsidRDefault="008633DF" w:rsidP="008633DF">
      <w:r>
        <w:t>[George A., November 25</w:t>
      </w:r>
      <w:r w:rsidRPr="0087313E">
        <w:rPr>
          <w:vertAlign w:val="superscript"/>
        </w:rPr>
        <w:t>th</w:t>
      </w:r>
      <w:r>
        <w:t>, America Magazine, “Toward Ethical Economic Sanctions”, http://americamagazine.org/issue/390/article/toward-ethical-economic-sanctions, accessed 7/5/13, VJ]</w:t>
      </w:r>
      <w:r>
        <w:tab/>
      </w:r>
    </w:p>
    <w:p w:rsidR="008633DF" w:rsidRPr="00E11781" w:rsidRDefault="008633DF" w:rsidP="008633DF"/>
    <w:p w:rsidR="008633DF" w:rsidRDefault="008633DF" w:rsidP="008633DF">
      <w:r>
        <w:t xml:space="preserve">Despite their frequent use, however, </w:t>
      </w:r>
      <w:r w:rsidRPr="005F0E1C">
        <w:rPr>
          <w:rStyle w:val="StyleBoldUnderline"/>
        </w:rPr>
        <w:t>the conventional belief still holds that sanctions are mostly symbolic in nature and have little practical impact. One reporter described sanctions as an ineffective bromide intended to placate public demands for action but incapable of achieving real results</w:t>
      </w:r>
      <w:r>
        <w:t xml:space="preserve">. Whether </w:t>
      </w:r>
      <w:r w:rsidRPr="005F0E1C">
        <w:rPr>
          <w:rStyle w:val="StyleBoldUnderline"/>
        </w:rPr>
        <w:t>in Cuba, where 40 years of U.S. embargo have not dislodged Castro</w:t>
      </w:r>
      <w:r>
        <w:t xml:space="preserve">, or in Iraq, where Saddam Hussein remains firmly in power despite 10 years of U.N. sanctions, </w:t>
      </w:r>
      <w:r w:rsidRPr="005F0E1C">
        <w:rPr>
          <w:rStyle w:val="StyleBoldUnderline"/>
        </w:rPr>
        <w:t>sanctions seem to have minimal political consequences or none at all.</w:t>
      </w:r>
      <w:r>
        <w:rPr>
          <w:rStyle w:val="StyleBoldUnderline"/>
        </w:rPr>
        <w:t xml:space="preserve"> </w:t>
      </w:r>
      <w:r>
        <w:t xml:space="preserve">Yet contrary to this critique, as the case of Iraq illustrates, </w:t>
      </w:r>
      <w:r w:rsidRPr="005F0E1C">
        <w:rPr>
          <w:rStyle w:val="StyleBoldUnderline"/>
        </w:rPr>
        <w:t xml:space="preserve">their economic bite can be sufficiently sharp that sanctions will have severe humanitarian and social consequences. In Haiti the short-lived U.N. embargo of 1993-94 also had negative impacts on children’s health. In Cuba </w:t>
      </w:r>
      <w:r w:rsidRPr="005F0E1C">
        <w:t>and Nicaragua</w:t>
      </w:r>
      <w:r w:rsidRPr="005F0E1C">
        <w:rPr>
          <w:rStyle w:val="StyleBoldUnderline"/>
        </w:rPr>
        <w:t>, unilateral U.S. sanctions undermined significant advances in public health.</w:t>
      </w:r>
      <w:r>
        <w:rPr>
          <w:rStyle w:val="StyleBoldUnderline"/>
        </w:rPr>
        <w:t xml:space="preserve"> </w:t>
      </w:r>
      <w:r w:rsidRPr="005F0E1C">
        <w:rPr>
          <w:rStyle w:val="StyleBoldUnderline"/>
        </w:rPr>
        <w:t>Sanctions often cause social consequences that make the desired political changes within the target regime less likely</w:t>
      </w:r>
      <w:r>
        <w:t xml:space="preserve">. During the 1991-95 war in Yugoslavia, </w:t>
      </w:r>
      <w:r w:rsidRPr="005F0E1C">
        <w:rPr>
          <w:rStyle w:val="StyleBoldUnderline"/>
        </w:rPr>
        <w:t>U.N. sanctions deprived middle-class human rights groups of international contacts and support and reduced the availability of newsprint and broadcasting equipment with which these groups sought to challenge the regime’s warlike policies. Sanctions harmed the very constituencies within Serbia that were most supportive of the human rights norms being advanced by the United Nations. Sanctions also have the bitterly ironic result of fostering black market criminality, which in many cases is controlled by state forces or paramilitary groups. This strengthens the repressive forces against which sanctions are supposedly aimed</w:t>
      </w:r>
      <w:r>
        <w:t>.</w:t>
      </w:r>
    </w:p>
    <w:p w:rsidR="008633DF" w:rsidRPr="008633DF" w:rsidRDefault="008633DF" w:rsidP="008633DF">
      <w:pPr>
        <w:pStyle w:val="Heading3"/>
      </w:pPr>
      <w:r w:rsidRPr="008633DF">
        <w:lastRenderedPageBreak/>
        <w:t>AT: Symbolic Solvency</w:t>
      </w:r>
    </w:p>
    <w:p w:rsidR="008633DF" w:rsidRDefault="008633DF" w:rsidP="008633DF">
      <w:pPr>
        <w:pStyle w:val="Heading4"/>
      </w:pPr>
      <w:r>
        <w:t>Sanctions fail as symbolic messages—overly penal and there are better alternatives</w:t>
      </w:r>
    </w:p>
    <w:p w:rsidR="008633DF" w:rsidRPr="000625F2" w:rsidRDefault="008633DF" w:rsidP="008633DF">
      <w:pPr>
        <w:rPr>
          <w:rStyle w:val="StyleStyleBold12pt"/>
        </w:rPr>
      </w:pPr>
      <w:r w:rsidRPr="000625F2">
        <w:rPr>
          <w:rStyle w:val="StyleStyleBold12pt"/>
        </w:rPr>
        <w:t>Winkler, PhD in political science, 99</w:t>
      </w:r>
    </w:p>
    <w:p w:rsidR="008633DF" w:rsidRDefault="008633DF" w:rsidP="008633DF">
      <w:r>
        <w:t xml:space="preserve">[Adam, Human Rights Quarterly Volume 21 Issue 1, “Just Sanctions”, Page 144, </w:t>
      </w:r>
      <w:hyperlink r:id="rId58" w:anchor="authbio" w:history="1">
        <w:r w:rsidRPr="00AE6442">
          <w:rPr>
            <w:rStyle w:val="Hyperlink"/>
          </w:rPr>
          <w:t>http://muse.jhu.edu/journals/human_rights_quarterly/v021/21.1winkler.html#authbio</w:t>
        </w:r>
      </w:hyperlink>
      <w:r>
        <w:t>, accessed 7/9/13, VJ]</w:t>
      </w:r>
    </w:p>
    <w:p w:rsidR="008633DF" w:rsidRDefault="008633DF" w:rsidP="008633DF"/>
    <w:p w:rsidR="008633DF" w:rsidRPr="008922BD" w:rsidRDefault="008633DF" w:rsidP="008633DF">
      <w:pPr>
        <w:rPr>
          <w:rStyle w:val="StyleBoldUnderline"/>
        </w:rPr>
      </w:pPr>
      <w:r w:rsidRPr="008922BD">
        <w:rPr>
          <w:rStyle w:val="StyleBoldUnderline"/>
        </w:rPr>
        <w:t xml:space="preserve">A </w:t>
      </w:r>
      <w:r>
        <w:t xml:space="preserve">second </w:t>
      </w:r>
      <w:r w:rsidRPr="008922BD">
        <w:rPr>
          <w:rStyle w:val="StyleBoldUnderline"/>
        </w:rPr>
        <w:t>dilemma for right intention is that posed by the pursuit of symbolic goals</w:t>
      </w:r>
      <w:r>
        <w:t xml:space="preserve">. David </w:t>
      </w:r>
      <w:r w:rsidRPr="008922BD">
        <w:rPr>
          <w:rStyle w:val="StyleBoldUnderline"/>
        </w:rPr>
        <w:t>Baldwin argues that sanctions should be understood to have</w:t>
      </w:r>
      <w:r>
        <w:t xml:space="preserve"> both primary economic objectives, such as impacting a foreign economy and achieving a change in a target nation's policies, and </w:t>
      </w:r>
      <w:r w:rsidRPr="008922BD">
        <w:rPr>
          <w:rStyle w:val="StyleBoldUnderline"/>
        </w:rPr>
        <w:t>symbolic objectives, such as demonstrating resolve to allies or domestic constituents</w:t>
      </w:r>
      <w:r>
        <w:t xml:space="preserve">. 72 According to Baldwin, even when sanctions have little economic impact, they may still be considered successful if symbolic messages are relayed. 73 As sanctions are more often successful in relaying messages than in achieving policy objectives, Baldwin recommends that states use them for their communicative potential. 74 </w:t>
      </w:r>
      <w:r w:rsidRPr="008922BD">
        <w:rPr>
          <w:rStyle w:val="StyleBoldUnderline"/>
        </w:rPr>
        <w:t>The principle of right intention, however, renders the pursuit of symbolic goals objectionable. Because of the harm caused by economic sanctions, they are far too penal to be used as signaling devices intended for domestic constituents or foreign allies. Symbolic messages can be sent in numerous other ways without harming anyone, including public statements, resolutions of international organizations, and diplomatic maneuvers, like recalling ambassadors or negotiators</w:t>
      </w:r>
      <w:r>
        <w:t xml:space="preserve">. Symbolic sanctions are neither the last resort short of war nor do they aim at objectives that absolutely mandate inflicting harm on others. </w:t>
      </w:r>
      <w:r w:rsidRPr="008922BD">
        <w:rPr>
          <w:rStyle w:val="StyleBoldUnderline"/>
        </w:rPr>
        <w:t>Finally, symbolic goals are often unarticulated and thus risk the same dangers of vague sanctioning goals described above.</w:t>
      </w:r>
    </w:p>
    <w:p w:rsidR="008633DF" w:rsidRDefault="008633DF" w:rsidP="008D5AAB"/>
    <w:p w:rsidR="00CC2912" w:rsidRDefault="00A85587" w:rsidP="00F82C5B">
      <w:pPr>
        <w:pStyle w:val="Heading1"/>
      </w:pPr>
      <w:r>
        <w:lastRenderedPageBreak/>
        <w:t>General - Conditions</w:t>
      </w:r>
      <w:r w:rsidR="00F82C5B">
        <w:t xml:space="preserve"> </w:t>
      </w:r>
      <w:r w:rsidR="00CC2912">
        <w:t>Unethical</w:t>
      </w:r>
    </w:p>
    <w:p w:rsidR="008633DF" w:rsidRPr="008633DF" w:rsidRDefault="008633DF" w:rsidP="008633DF">
      <w:pPr>
        <w:pStyle w:val="Heading3"/>
      </w:pPr>
      <w:r>
        <w:lastRenderedPageBreak/>
        <w:t>Punish Innocent Civilians</w:t>
      </w:r>
    </w:p>
    <w:p w:rsidR="00CC2912" w:rsidRPr="00B52016" w:rsidRDefault="00CC2912" w:rsidP="00CC2912">
      <w:pPr>
        <w:pStyle w:val="Heading4"/>
      </w:pPr>
      <w:r>
        <w:t>Sanctions are modern siege warfare—they systematically deprive the innocents of basic life</w:t>
      </w:r>
    </w:p>
    <w:p w:rsidR="00CC2912" w:rsidRPr="00B52016" w:rsidRDefault="00CC2912" w:rsidP="00CC2912">
      <w:pPr>
        <w:rPr>
          <w:rStyle w:val="StyleStyleBold12pt"/>
        </w:rPr>
      </w:pPr>
      <w:r w:rsidRPr="00B52016">
        <w:rPr>
          <w:rStyle w:val="StyleStyleBold12pt"/>
        </w:rPr>
        <w:t>Gordon, professor at Fairfield University, 99</w:t>
      </w:r>
    </w:p>
    <w:p w:rsidR="00CC2912" w:rsidRDefault="00CC2912" w:rsidP="00CC2912">
      <w:r>
        <w:t>[Joy, March, Ethics &amp; International Affairs, Volume 13, Issue 1, “A Peaceful, Silent, Deadly Remedy: The Ethics of Economic Sanctions”, page 126-</w:t>
      </w:r>
      <w:proofErr w:type="gramStart"/>
      <w:r>
        <w:t>127 ,Wiley</w:t>
      </w:r>
      <w:proofErr w:type="gramEnd"/>
      <w:r>
        <w:t xml:space="preserve"> Library, accessed 7/7/13, VJ]</w:t>
      </w:r>
    </w:p>
    <w:p w:rsidR="00CC2912" w:rsidRDefault="00CC2912" w:rsidP="00CC2912"/>
    <w:p w:rsidR="00CC2912" w:rsidRPr="008E409A" w:rsidRDefault="00CC2912" w:rsidP="00CC2912">
      <w:pPr>
        <w:rPr>
          <w:rStyle w:val="StyleBoldUnderline"/>
        </w:rPr>
      </w:pPr>
      <w:r>
        <w:t xml:space="preserve">Thus, </w:t>
      </w:r>
      <w:r w:rsidRPr="00CA3F88">
        <w:t xml:space="preserve">the argument can be made that </w:t>
      </w:r>
      <w:r w:rsidRPr="00107E99">
        <w:rPr>
          <w:rStyle w:val="StyleBoldUnderline"/>
        </w:rPr>
        <w:t>siege is a form of warfare that itself</w:t>
      </w:r>
      <w:r>
        <w:rPr>
          <w:rStyle w:val="StyleBoldUnderline"/>
        </w:rPr>
        <w:t xml:space="preserve"> </w:t>
      </w:r>
      <w:r w:rsidRPr="00107E99">
        <w:rPr>
          <w:rStyle w:val="StyleBoldUnderline"/>
        </w:rPr>
        <w:t>constitutes a war crime</w:t>
      </w:r>
      <w:r>
        <w:t>. In just war doctrine we could demand a justification for a military strategy in terms of the obligation to minimize harm to civilians: the ammunition factory was a legitimate target, and there was no way to bomb it without collateral damage to nearby residential areas. But siege is peculiar in that it resists such an analysis: t</w:t>
      </w:r>
      <w:r w:rsidRPr="00107E99">
        <w:rPr>
          <w:rStyle w:val="StyleBoldUnderline"/>
        </w:rPr>
        <w:t>he immediate goal is precisely to cause suffering to</w:t>
      </w:r>
      <w:r>
        <w:rPr>
          <w:rStyle w:val="StyleBoldUnderline"/>
        </w:rPr>
        <w:t xml:space="preserve"> </w:t>
      </w:r>
      <w:r w:rsidRPr="00107E99">
        <w:rPr>
          <w:rStyle w:val="StyleBoldUnderline"/>
        </w:rPr>
        <w:t>civilians</w:t>
      </w:r>
      <w:r>
        <w:t xml:space="preserve">. In the case of the ammunitions factory, we can answer the question, how is this act consistent with the moral requirement to discriminate? In the case of siege, we cannot. </w:t>
      </w:r>
      <w:r w:rsidRPr="008E409A">
        <w:rPr>
          <w:rStyle w:val="StyleBoldUnderline"/>
        </w:rPr>
        <w:t>Sanctions are subject to many of the same moral objections as siege. They</w:t>
      </w:r>
      <w:r>
        <w:rPr>
          <w:rStyle w:val="StyleBoldUnderline"/>
        </w:rPr>
        <w:t xml:space="preserve"> </w:t>
      </w:r>
      <w:r w:rsidRPr="008E409A">
        <w:rPr>
          <w:rStyle w:val="StyleBoldUnderline"/>
        </w:rPr>
        <w:t>intentionally, or</w:t>
      </w:r>
      <w:r>
        <w:t xml:space="preserve"> at least </w:t>
      </w:r>
      <w:r w:rsidRPr="008E409A">
        <w:rPr>
          <w:rStyle w:val="StyleBoldUnderline"/>
        </w:rPr>
        <w:t>predictably, harm the most vulnerable and the least political,</w:t>
      </w:r>
      <w:r>
        <w:rPr>
          <w:rStyle w:val="StyleBoldUnderline"/>
        </w:rPr>
        <w:t xml:space="preserve"> </w:t>
      </w:r>
      <w:r>
        <w:t xml:space="preserve">and this is something the party imposing sanctions either knows or should know. To the extent that </w:t>
      </w:r>
      <w:r w:rsidRPr="008E409A">
        <w:rPr>
          <w:rStyle w:val="StyleBoldUnderline"/>
        </w:rPr>
        <w:t>economic sanctions seek to undermine the economy of a</w:t>
      </w:r>
      <w:r>
        <w:rPr>
          <w:rStyle w:val="StyleBoldUnderline"/>
        </w:rPr>
        <w:t xml:space="preserve"> </w:t>
      </w:r>
      <w:r w:rsidRPr="008E409A">
        <w:rPr>
          <w:rStyle w:val="StyleBoldUnderline"/>
        </w:rPr>
        <w:t>society and thereby prevent the production or importation of necessities, they are</w:t>
      </w:r>
      <w:r>
        <w:rPr>
          <w:rStyle w:val="StyleBoldUnderline"/>
        </w:rPr>
        <w:t xml:space="preserve"> </w:t>
      </w:r>
      <w:r w:rsidRPr="008E409A">
        <w:rPr>
          <w:rStyle w:val="StyleBoldUnderline"/>
        </w:rPr>
        <w:t>functioning as the modern equivalent of siege</w:t>
      </w:r>
      <w:r>
        <w:t xml:space="preserve">. To the extent that </w:t>
      </w:r>
      <w:r w:rsidRPr="008E409A">
        <w:rPr>
          <w:rStyle w:val="StyleBoldUnderline"/>
        </w:rPr>
        <w:t>sanctions deprive</w:t>
      </w:r>
      <w:r>
        <w:rPr>
          <w:rStyle w:val="StyleBoldUnderline"/>
        </w:rPr>
        <w:t xml:space="preserve"> </w:t>
      </w:r>
      <w:r w:rsidRPr="008E409A">
        <w:rPr>
          <w:rStyle w:val="StyleBoldUnderline"/>
        </w:rPr>
        <w:t>the most vulnerable and least political sectors of society of the food, potable water,</w:t>
      </w:r>
      <w:r>
        <w:rPr>
          <w:rStyle w:val="StyleBoldUnderline"/>
        </w:rPr>
        <w:t xml:space="preserve"> </w:t>
      </w:r>
      <w:r w:rsidRPr="008E409A">
        <w:rPr>
          <w:rStyle w:val="StyleBoldUnderline"/>
        </w:rPr>
        <w:t>medical care, and fuel necessary for survival and basic human needs,</w:t>
      </w:r>
      <w:r>
        <w:t xml:space="preserve"> sanctions should be subject to the same moral objections as siege warfare. Drew Christiansen and Gerard Powers argue that the just war doctrine does not apply to peacetime sanctions in the same way that this doctrine applies to sieges and blockades imposed as part of a war effort. The fundamental difference, they hold, is that the use of economic sanctions is rooted in the intention to avoid the use of armed force, as opposed to the intent to multiply the effects of wars </w:t>
      </w:r>
      <w:proofErr w:type="gramStart"/>
      <w:r>
        <w:t>The</w:t>
      </w:r>
      <w:proofErr w:type="gramEnd"/>
      <w:r>
        <w:t xml:space="preserve"> distinction between sanctions-as-war and sanctions-as-nonviolent-alternative-to war goes back to the fundamental question, what kind of “things” are economic sanctions? Are </w:t>
      </w:r>
      <w:r w:rsidRPr="008E409A">
        <w:rPr>
          <w:rStyle w:val="StyleBoldUnderline"/>
        </w:rPr>
        <w:t>sanctions</w:t>
      </w:r>
      <w:r>
        <w:t xml:space="preserve"> “a stern but peaceful act”-a punishment that inconveniences or embarrasses, but does no damage of the sort that raises moral issues? Or </w:t>
      </w:r>
      <w:r w:rsidRPr="008E409A">
        <w:rPr>
          <w:rStyle w:val="StyleBoldUnderline"/>
        </w:rPr>
        <w:t>are</w:t>
      </w:r>
      <w:r>
        <w:t xml:space="preserve"> they </w:t>
      </w:r>
      <w:r w:rsidRPr="008E409A">
        <w:rPr>
          <w:rStyle w:val="StyleBoldUnderline"/>
        </w:rPr>
        <w:t>a form of slow-acting but lethal warfare, which targets the innocent</w:t>
      </w:r>
      <w:r>
        <w:rPr>
          <w:rStyle w:val="StyleBoldUnderline"/>
        </w:rPr>
        <w:t xml:space="preserve"> </w:t>
      </w:r>
      <w:r w:rsidRPr="008E409A">
        <w:rPr>
          <w:rStyle w:val="StyleBoldUnderline"/>
        </w:rPr>
        <w:t>and helpless in a way that would constitute a war crime in a military context</w:t>
      </w:r>
      <w:r>
        <w:t xml:space="preserve">? The implications of this ontological issue are enormous: in one view, economic sanctions are attractive and can be ethically justified easily and often; in the other view, </w:t>
      </w:r>
      <w:r w:rsidRPr="008E409A">
        <w:rPr>
          <w:rStyle w:val="StyleBoldUnderline"/>
        </w:rPr>
        <w:t>sanctions do gratuitous, direct human damage that is ethically indefensible.</w:t>
      </w:r>
      <w:r>
        <w:rPr>
          <w:rStyle w:val="StyleBoldUnderline"/>
        </w:rPr>
        <w:t xml:space="preserve"> </w:t>
      </w:r>
      <w:r>
        <w:t xml:space="preserve">Christiansen and Powers suggest that warfare is akin to the death penalty, whereas sanctions are more like attaching someone’s assets in a civil proceeding. In this analogy, the economic domain is seen as fully separate, and of a different nature altogether, from the domain of power and violence. But </w:t>
      </w:r>
      <w:r w:rsidRPr="008E409A">
        <w:rPr>
          <w:rStyle w:val="StyleBoldUnderline"/>
        </w:rPr>
        <w:t>economic harm,</w:t>
      </w:r>
      <w:r>
        <w:rPr>
          <w:rStyle w:val="StyleBoldUnderline"/>
        </w:rPr>
        <w:t xml:space="preserve"> </w:t>
      </w:r>
      <w:r w:rsidRPr="008E409A">
        <w:rPr>
          <w:rStyle w:val="StyleBoldUnderline"/>
        </w:rPr>
        <w:t>while it is not directly physical, can also be a form of violence.</w:t>
      </w:r>
      <w:r>
        <w:t xml:space="preserve"> The sanctions-</w:t>
      </w:r>
      <w:proofErr w:type="spellStart"/>
      <w:r>
        <w:t>asmere</w:t>
      </w:r>
      <w:proofErr w:type="spellEnd"/>
      <w:r>
        <w:t>- seizure-of-assets theory, whether on the level of the individual or an entire economy, implicitly assumes a starting point of relative abundance. Whether the seizure of someone’s assets is inconvenient or devastating depends entirely on what those assets are and how much is left after the seizure. “</w:t>
      </w:r>
      <w:r w:rsidRPr="008E409A">
        <w:rPr>
          <w:rStyle w:val="StyleBoldUnderline"/>
        </w:rPr>
        <w:t>Economic deprivation”</w:t>
      </w:r>
      <w:r>
        <w:rPr>
          <w:rStyle w:val="StyleBoldUnderline"/>
        </w:rPr>
        <w:t xml:space="preserve"> </w:t>
      </w:r>
      <w:r w:rsidRPr="008E409A">
        <w:rPr>
          <w:rStyle w:val="StyleBoldUnderline"/>
        </w:rPr>
        <w:t>is not a uniform phenomenon; the loss of conveniences constitutes a different</w:t>
      </w:r>
      <w:r>
        <w:rPr>
          <w:rStyle w:val="StyleBoldUnderline"/>
        </w:rPr>
        <w:t xml:space="preserve"> </w:t>
      </w:r>
      <w:r w:rsidRPr="008E409A">
        <w:rPr>
          <w:rStyle w:val="StyleBoldUnderline"/>
        </w:rPr>
        <w:t>experience from the loss of the means to meet basic needs.</w:t>
      </w:r>
      <w:r>
        <w:rPr>
          <w:rStyle w:val="StyleBoldUnderline"/>
        </w:rPr>
        <w:t xml:space="preserve"> </w:t>
      </w:r>
      <w:r>
        <w:t xml:space="preserve">I do not deny that the contexts in which sanctions and sieges occur maybe different. The intent of each may </w:t>
      </w:r>
      <w:proofErr w:type="gramStart"/>
      <w:r>
        <w:t>differ</w:t>
      </w:r>
      <w:proofErr w:type="gramEnd"/>
      <w:r>
        <w:t xml:space="preserve"> the nature of the demands maybe different, and the options of the besieged or sanctioned states may be different. But the moral objection to sanctions does not rest on the analogy; </w:t>
      </w:r>
      <w:r w:rsidRPr="008E409A">
        <w:rPr>
          <w:rStyle w:val="StyleBoldUnderline"/>
        </w:rPr>
        <w:t>sanctions do not have to be identical to</w:t>
      </w:r>
      <w:r>
        <w:rPr>
          <w:rStyle w:val="StyleBoldUnderline"/>
        </w:rPr>
        <w:t xml:space="preserve"> </w:t>
      </w:r>
      <w:r w:rsidRPr="008E409A">
        <w:rPr>
          <w:rStyle w:val="StyleBoldUnderline"/>
        </w:rPr>
        <w:t>siege warfare in order to be subject to condemnation under just war principles.</w:t>
      </w:r>
      <w:r>
        <w:t xml:space="preserve"> Indeed, </w:t>
      </w:r>
      <w:r w:rsidRPr="008E409A">
        <w:rPr>
          <w:rStyle w:val="StyleBoldUnderline"/>
        </w:rPr>
        <w:t xml:space="preserve">if the intent of sanctions is peaceful rather than </w:t>
      </w:r>
      <w:r w:rsidRPr="008E409A">
        <w:rPr>
          <w:rStyle w:val="StyleBoldUnderline"/>
        </w:rPr>
        <w:lastRenderedPageBreak/>
        <w:t>belligerent, then the usual justifications</w:t>
      </w:r>
      <w:r>
        <w:rPr>
          <w:rStyle w:val="StyleBoldUnderline"/>
        </w:rPr>
        <w:t xml:space="preserve"> </w:t>
      </w:r>
      <w:r w:rsidRPr="008E409A">
        <w:rPr>
          <w:rStyle w:val="StyleBoldUnderline"/>
        </w:rPr>
        <w:t>in warfare are unavailable. I am morally permitted to kill where my survival is at stake,</w:t>
      </w:r>
      <w:r>
        <w:rPr>
          <w:rStyle w:val="StyleBoldUnderline"/>
        </w:rPr>
        <w:t xml:space="preserve"> </w:t>
      </w:r>
      <w:r w:rsidRPr="008E409A">
        <w:rPr>
          <w:rStyle w:val="StyleBoldUnderline"/>
        </w:rPr>
        <w:t>and in war, I am morally permitted to kill even innocents, in some circumstances. But</w:t>
      </w:r>
      <w:r>
        <w:rPr>
          <w:rStyle w:val="StyleBoldUnderline"/>
        </w:rPr>
        <w:t xml:space="preserve"> </w:t>
      </w:r>
      <w:r w:rsidRPr="008E409A">
        <w:rPr>
          <w:rStyle w:val="StyleBoldUnderline"/>
        </w:rPr>
        <w:t>if one’s goal is to see that international law is enforced or that human rights are respected,</w:t>
      </w:r>
      <w:r>
        <w:rPr>
          <w:rStyle w:val="StyleBoldUnderline"/>
        </w:rPr>
        <w:t xml:space="preserve"> </w:t>
      </w:r>
      <w:r w:rsidRPr="008E409A">
        <w:rPr>
          <w:rStyle w:val="StyleBoldUnderline"/>
        </w:rPr>
        <w:t xml:space="preserve">then the stakes and the justificatory context are quite different. </w:t>
      </w:r>
      <w:r>
        <w:t xml:space="preserve">Lori </w:t>
      </w:r>
      <w:proofErr w:type="spellStart"/>
      <w:r>
        <w:t>Fisler</w:t>
      </w:r>
      <w:proofErr w:type="spellEnd"/>
      <w:r>
        <w:t xml:space="preserve"> Damrosch has argued that sanctions warrant a particularly high degree of tolerance because of the importance of the international norms they are intended to protect: Especially in the case of norms such as the prohibitions against aggression and genocide, which are themselves devoted to the preservation of human life, it may be necessary to tolerate a high level of civilian hardship in order to prevent or at least discourage future violations.7 Yet </w:t>
      </w:r>
      <w:r w:rsidRPr="008E409A">
        <w:rPr>
          <w:rStyle w:val="StyleBoldUnderline"/>
        </w:rPr>
        <w:t>it is hard to make sense of the claim that “collateral damage” can be</w:t>
      </w:r>
      <w:r>
        <w:rPr>
          <w:rStyle w:val="StyleBoldUnderline"/>
        </w:rPr>
        <w:t xml:space="preserve"> </w:t>
      </w:r>
      <w:r w:rsidRPr="008E409A">
        <w:rPr>
          <w:rStyle w:val="StyleBoldUnderline"/>
        </w:rPr>
        <w:t>justified in the name of protecting human rights; or that international law might</w:t>
      </w:r>
      <w:r>
        <w:rPr>
          <w:rStyle w:val="StyleBoldUnderline"/>
        </w:rPr>
        <w:t xml:space="preserve"> </w:t>
      </w:r>
      <w:r w:rsidRPr="008E409A">
        <w:rPr>
          <w:rStyle w:val="StyleBoldUnderline"/>
        </w:rPr>
        <w:t>be enforced by means that stand in violation of international laws, including the</w:t>
      </w:r>
      <w:r>
        <w:rPr>
          <w:rStyle w:val="StyleBoldUnderline"/>
        </w:rPr>
        <w:t xml:space="preserve"> </w:t>
      </w:r>
      <w:r w:rsidRPr="008E409A">
        <w:rPr>
          <w:rStyle w:val="StyleBoldUnderline"/>
        </w:rPr>
        <w:t>just war principle of discrimination</w:t>
      </w:r>
      <w:r>
        <w:t xml:space="preserve">. Thus, if </w:t>
      </w:r>
      <w:r w:rsidRPr="008E409A">
        <w:rPr>
          <w:rStyle w:val="StyleBoldUnderline"/>
        </w:rPr>
        <w:t>sanctions</w:t>
      </w:r>
      <w:r>
        <w:t xml:space="preserve"> are analogous to siege warfare, then they are problematic for the same reasons—both effectively violate the principle of discrimination. But if sanctions are not analogous to siege, then they a</w:t>
      </w:r>
      <w:r w:rsidRPr="008E409A">
        <w:rPr>
          <w:rStyle w:val="StyleBoldUnderline"/>
        </w:rPr>
        <w:t>re even more difficult to justify. If the goals of sanctions are the enforcement of</w:t>
      </w:r>
      <w:r>
        <w:rPr>
          <w:rStyle w:val="StyleBoldUnderline"/>
        </w:rPr>
        <w:t xml:space="preserve"> </w:t>
      </w:r>
      <w:r w:rsidRPr="008E409A">
        <w:rPr>
          <w:rStyle w:val="StyleBoldUnderline"/>
        </w:rPr>
        <w:t>humanitarian standards or compliance with legal and ethical norms, then extensive</w:t>
      </w:r>
      <w:r>
        <w:rPr>
          <w:rStyle w:val="StyleBoldUnderline"/>
        </w:rPr>
        <w:t xml:space="preserve"> </w:t>
      </w:r>
      <w:r w:rsidRPr="008E409A">
        <w:rPr>
          <w:rStyle w:val="StyleBoldUnderline"/>
        </w:rPr>
        <w:t>and predi</w:t>
      </w:r>
      <w:r>
        <w:rPr>
          <w:rStyle w:val="StyleBoldUnderline"/>
        </w:rPr>
        <w:t>ctable harm to civilians cannot</w:t>
      </w:r>
      <w:r w:rsidRPr="008E409A">
        <w:rPr>
          <w:rStyle w:val="StyleBoldUnderline"/>
        </w:rPr>
        <w:t xml:space="preserve"> be justified even by reference to survival</w:t>
      </w:r>
      <w:r>
        <w:rPr>
          <w:rStyle w:val="StyleBoldUnderline"/>
        </w:rPr>
        <w:t xml:space="preserve"> </w:t>
      </w:r>
      <w:r w:rsidRPr="008E409A">
        <w:rPr>
          <w:rStyle w:val="StyleBoldUnderline"/>
        </w:rPr>
        <w:t>or military advantage. Insofar as this is the case, sanctions are simply a</w:t>
      </w:r>
    </w:p>
    <w:p w:rsidR="00CC2912" w:rsidRDefault="00CC2912" w:rsidP="00CC2912">
      <w:pPr>
        <w:rPr>
          <w:rStyle w:val="StyleBoldUnderline"/>
        </w:rPr>
      </w:pPr>
      <w:proofErr w:type="gramStart"/>
      <w:r w:rsidRPr="008E409A">
        <w:rPr>
          <w:rStyle w:val="StyleBoldUnderline"/>
        </w:rPr>
        <w:t>device</w:t>
      </w:r>
      <w:proofErr w:type="gramEnd"/>
      <w:r w:rsidRPr="008E409A">
        <w:rPr>
          <w:rStyle w:val="StyleBoldUnderline"/>
        </w:rPr>
        <w:t xml:space="preserve"> of cruelty garbed in self-righteousness.</w:t>
      </w:r>
    </w:p>
    <w:p w:rsidR="008633DF" w:rsidRPr="00F330FE" w:rsidRDefault="008633DF" w:rsidP="008633DF">
      <w:pPr>
        <w:pStyle w:val="Heading4"/>
        <w:rPr>
          <w:u w:val="single"/>
        </w:rPr>
      </w:pPr>
      <w:r>
        <w:t xml:space="preserve">Smart sanctions only mask civilian suffering—sanctions are </w:t>
      </w:r>
      <w:r w:rsidRPr="00F330FE">
        <w:rPr>
          <w:u w:val="single"/>
        </w:rPr>
        <w:t>inherently unethical</w:t>
      </w:r>
    </w:p>
    <w:p w:rsidR="008633DF" w:rsidRPr="00B52016" w:rsidRDefault="008633DF" w:rsidP="008633DF">
      <w:pPr>
        <w:rPr>
          <w:rStyle w:val="StyleStyleBold12pt"/>
        </w:rPr>
      </w:pPr>
      <w:r w:rsidRPr="00B52016">
        <w:rPr>
          <w:rStyle w:val="StyleStyleBold12pt"/>
        </w:rPr>
        <w:t>Gordon, professor at Fairfield University, 99</w:t>
      </w:r>
    </w:p>
    <w:p w:rsidR="008633DF" w:rsidRDefault="008633DF" w:rsidP="008633DF">
      <w:r>
        <w:t>[Joy, March, Ethics &amp; International Affairs, Volume 13, Issue 1, “A Peaceful, Silent, Deadly Remedy: The Ethics of Economic Sanctions”, page 141-142, Wiley Library, accessed 7/7/13, VJ]</w:t>
      </w:r>
    </w:p>
    <w:p w:rsidR="008633DF" w:rsidRDefault="008633DF" w:rsidP="008633DF"/>
    <w:p w:rsidR="008633DF" w:rsidRDefault="008633DF" w:rsidP="008633DF">
      <w:r>
        <w:t xml:space="preserve">Many of </w:t>
      </w:r>
      <w:r w:rsidRPr="00173325">
        <w:rPr>
          <w:rStyle w:val="StyleBoldUnderline"/>
        </w:rPr>
        <w:t>those who defend sanctions do not argue that damage to innocents is</w:t>
      </w:r>
      <w:r>
        <w:rPr>
          <w:rStyle w:val="StyleBoldUnderline"/>
        </w:rPr>
        <w:t xml:space="preserve"> </w:t>
      </w:r>
      <w:r w:rsidRPr="00173325">
        <w:rPr>
          <w:rStyle w:val="StyleBoldUnderline"/>
        </w:rPr>
        <w:t>morally acceptable, but rather that this damage is not inherent in sanctions and</w:t>
      </w:r>
      <w:r>
        <w:rPr>
          <w:rStyle w:val="StyleBoldUnderline"/>
        </w:rPr>
        <w:t xml:space="preserve"> </w:t>
      </w:r>
      <w:r w:rsidRPr="00173325">
        <w:rPr>
          <w:rStyle w:val="StyleBoldUnderline"/>
        </w:rPr>
        <w:t>could in principle be mitigated or avoided altogether</w:t>
      </w:r>
      <w:r>
        <w:t xml:space="preserve">. </w:t>
      </w:r>
      <w:r w:rsidRPr="00173325">
        <w:rPr>
          <w:rStyle w:val="StyleBoldUnderline"/>
        </w:rPr>
        <w:t>Where measures are taken</w:t>
      </w:r>
      <w:r>
        <w:rPr>
          <w:rStyle w:val="StyleBoldUnderline"/>
        </w:rPr>
        <w:t xml:space="preserve"> </w:t>
      </w:r>
      <w:r w:rsidRPr="00173325">
        <w:rPr>
          <w:rStyle w:val="StyleBoldUnderline"/>
        </w:rPr>
        <w:t>to minimize civilian harm, the argument goes, sanctions are ethically defensible.</w:t>
      </w:r>
      <w:r>
        <w:rPr>
          <w:rStyle w:val="StyleBoldUnderline"/>
        </w:rPr>
        <w:t xml:space="preserve"> </w:t>
      </w:r>
      <w:r w:rsidRPr="00173325">
        <w:rPr>
          <w:rStyle w:val="StyleBoldUnderline"/>
        </w:rPr>
        <w:t>But this optimism is inconsistent with the nature of economic sanctions, as well</w:t>
      </w:r>
      <w:r>
        <w:rPr>
          <w:rStyle w:val="StyleBoldUnderline"/>
        </w:rPr>
        <w:t xml:space="preserve"> </w:t>
      </w:r>
      <w:r w:rsidRPr="00173325">
        <w:rPr>
          <w:rStyle w:val="StyleBoldUnderline"/>
        </w:rPr>
        <w:t>as with the history of sanctions and the logic of the vested interests created by</w:t>
      </w:r>
      <w:r>
        <w:rPr>
          <w:rStyle w:val="StyleBoldUnderline"/>
        </w:rPr>
        <w:t xml:space="preserve"> </w:t>
      </w:r>
      <w:r w:rsidRPr="00173325">
        <w:rPr>
          <w:rStyle w:val="StyleBoldUnderline"/>
        </w:rPr>
        <w:t>sanctions</w:t>
      </w:r>
      <w:r>
        <w:t xml:space="preserve">. If economic sanctions are motivated by </w:t>
      </w:r>
      <w:proofErr w:type="gramStart"/>
      <w:r>
        <w:t>an intent</w:t>
      </w:r>
      <w:proofErr w:type="gramEnd"/>
      <w:r>
        <w:t xml:space="preserve"> to do economic damage, then partial sanctions and humanitarian exemptions will allow the target nation to adjust its economy to minimize the overall damage, undermining the intentions of the political actors imposing the sanctions. </w:t>
      </w:r>
      <w:r w:rsidRPr="00173325">
        <w:rPr>
          <w:rStyle w:val="StyleBoldUnderline"/>
        </w:rPr>
        <w:t>The more complete the</w:t>
      </w:r>
      <w:r>
        <w:rPr>
          <w:rStyle w:val="StyleBoldUnderline"/>
        </w:rPr>
        <w:t xml:space="preserve"> </w:t>
      </w:r>
      <w:r w:rsidRPr="00173325">
        <w:rPr>
          <w:rStyle w:val="StyleBoldUnderline"/>
        </w:rPr>
        <w:t>sanctions, the more effective they will be, in terms of economic damage; but that</w:t>
      </w:r>
      <w:r>
        <w:rPr>
          <w:rStyle w:val="StyleBoldUnderline"/>
        </w:rPr>
        <w:t xml:space="preserve"> </w:t>
      </w:r>
      <w:r w:rsidRPr="00173325">
        <w:rPr>
          <w:rStyle w:val="StyleBoldUnderline"/>
        </w:rPr>
        <w:t>in turn means that the economy as a whole will be undermined. The greater the</w:t>
      </w:r>
      <w:r>
        <w:rPr>
          <w:rStyle w:val="StyleBoldUnderline"/>
        </w:rPr>
        <w:t xml:space="preserve"> </w:t>
      </w:r>
      <w:r w:rsidRPr="00173325">
        <w:rPr>
          <w:rStyle w:val="StyleBoldUnderline"/>
        </w:rPr>
        <w:t>degree to which the economy is generally undermined, the greater the damage to</w:t>
      </w:r>
      <w:r>
        <w:rPr>
          <w:rStyle w:val="StyleBoldUnderline"/>
        </w:rPr>
        <w:t xml:space="preserve"> </w:t>
      </w:r>
      <w:r w:rsidRPr="00173325">
        <w:rPr>
          <w:rStyle w:val="StyleBoldUnderline"/>
        </w:rPr>
        <w:t>the civilian population, outside the military and political leadership. The greater</w:t>
      </w:r>
      <w:r>
        <w:rPr>
          <w:rStyle w:val="StyleBoldUnderline"/>
        </w:rPr>
        <w:t xml:space="preserve"> </w:t>
      </w:r>
      <w:r w:rsidRPr="00173325">
        <w:rPr>
          <w:rStyle w:val="StyleBoldUnderline"/>
        </w:rPr>
        <w:t>the damage to the civilian population, the more serious the harm will be to the</w:t>
      </w:r>
      <w:r>
        <w:rPr>
          <w:rStyle w:val="StyleBoldUnderline"/>
        </w:rPr>
        <w:t xml:space="preserve"> </w:t>
      </w:r>
      <w:r w:rsidRPr="00173325">
        <w:rPr>
          <w:rStyle w:val="StyleBoldUnderline"/>
        </w:rPr>
        <w:t>most vulnerable sectors—infants, the elderly, the sick, the handicapped, pregnant</w:t>
      </w:r>
      <w:r>
        <w:rPr>
          <w:rStyle w:val="StyleBoldUnderline"/>
        </w:rPr>
        <w:t xml:space="preserve"> </w:t>
      </w:r>
      <w:r w:rsidRPr="00173325">
        <w:rPr>
          <w:rStyle w:val="StyleBoldUnderline"/>
        </w:rPr>
        <w:t>women, widows with children</w:t>
      </w:r>
      <w:r>
        <w:t xml:space="preserve">. Sanctions that are economically effective necessarily entail the greatest harm to those who are the most vulnerable and the most disenfranchised from power. </w:t>
      </w:r>
      <w:r w:rsidRPr="00173325">
        <w:rPr>
          <w:rStyle w:val="StyleBoldUnderline"/>
        </w:rPr>
        <w:t>The ethical dilemma is not resolved by placing blame on the target state</w:t>
      </w:r>
      <w:r>
        <w:rPr>
          <w:rStyle w:val="StyleBoldUnderline"/>
        </w:rPr>
        <w:t xml:space="preserve"> </w:t>
      </w:r>
      <w:r w:rsidRPr="00173325">
        <w:rPr>
          <w:rStyle w:val="StyleBoldUnderline"/>
        </w:rPr>
        <w:t>for its initial wrongdoing or for its response to economic crisis. We know from</w:t>
      </w:r>
      <w:r>
        <w:rPr>
          <w:rStyle w:val="StyleBoldUnderline"/>
        </w:rPr>
        <w:t xml:space="preserve"> </w:t>
      </w:r>
      <w:r w:rsidRPr="00173325">
        <w:rPr>
          <w:rStyle w:val="StyleBoldUnderline"/>
        </w:rPr>
        <w:t>the history of sanctions</w:t>
      </w:r>
      <w:r>
        <w:t xml:space="preserve">, and of sieges and blockades in wartime, that the state </w:t>
      </w:r>
      <w:r w:rsidRPr="00173325">
        <w:rPr>
          <w:rStyle w:val="StyleBoldUnderline"/>
        </w:rPr>
        <w:t>will generally increase the proportion of the economy that goes to the support of</w:t>
      </w:r>
      <w:r>
        <w:rPr>
          <w:rStyle w:val="StyleBoldUnderline"/>
        </w:rPr>
        <w:t xml:space="preserve"> </w:t>
      </w:r>
      <w:r w:rsidRPr="00173325">
        <w:rPr>
          <w:rStyle w:val="StyleBoldUnderline"/>
        </w:rPr>
        <w:t>the political leadership and to the military</w:t>
      </w:r>
      <w:r>
        <w:t xml:space="preserve">, for any of a number of reasons: because national security is legitimately seen as the highest priority, or because the nature of the “siege mentality” is that the leadership will first protect itself, or because </w:t>
      </w:r>
      <w:r w:rsidRPr="00F330FE">
        <w:rPr>
          <w:rStyle w:val="StyleBoldUnderline"/>
        </w:rPr>
        <w:t>desperate need for basic goods creates opportunities for black marketeering.</w:t>
      </w:r>
      <w:r>
        <w:t xml:space="preserve"> </w:t>
      </w:r>
      <w:r w:rsidRPr="00F330FE">
        <w:rPr>
          <w:rStyle w:val="StyleBoldUnderline"/>
        </w:rPr>
        <w:t>This</w:t>
      </w:r>
      <w:r>
        <w:t xml:space="preserve"> may shift part of the moral responsibility to the target state, but it </w:t>
      </w:r>
      <w:r w:rsidRPr="00F330FE">
        <w:rPr>
          <w:rStyle w:val="StyleBoldUnderline"/>
        </w:rPr>
        <w:t>does not vitiate the moral agency that resides in the state that initiated the crisis</w:t>
      </w:r>
      <w:r>
        <w:rPr>
          <w:rStyle w:val="StyleBoldUnderline"/>
        </w:rPr>
        <w:t xml:space="preserve"> </w:t>
      </w:r>
      <w:r w:rsidRPr="00F330FE">
        <w:rPr>
          <w:rStyle w:val="StyleBoldUnderline"/>
        </w:rPr>
        <w:t xml:space="preserve">by imposing sanctions in the </w:t>
      </w:r>
      <w:r w:rsidRPr="00F330FE">
        <w:rPr>
          <w:rStyle w:val="StyleBoldUnderline"/>
        </w:rPr>
        <w:lastRenderedPageBreak/>
        <w:t xml:space="preserve">first place, </w:t>
      </w:r>
      <w:r w:rsidRPr="00F330FE">
        <w:t>particularly</w:t>
      </w:r>
      <w:r w:rsidRPr="00F330FE">
        <w:rPr>
          <w:rStyle w:val="StyleBoldUnderline"/>
        </w:rPr>
        <w:t xml:space="preserve"> in light of the predictability</w:t>
      </w:r>
      <w:r>
        <w:rPr>
          <w:rStyle w:val="StyleBoldUnderline"/>
        </w:rPr>
        <w:t xml:space="preserve"> </w:t>
      </w:r>
      <w:r w:rsidRPr="00F330FE">
        <w:rPr>
          <w:rStyle w:val="StyleBoldUnderline"/>
        </w:rPr>
        <w:t>of the outcome.</w:t>
      </w:r>
      <w:r>
        <w:rPr>
          <w:rStyle w:val="StyleBoldUnderline"/>
        </w:rPr>
        <w:t xml:space="preserve"> </w:t>
      </w:r>
      <w:r>
        <w:t xml:space="preserve">The use of sanctions is even more troubling if we acknowledge that </w:t>
      </w:r>
      <w:r w:rsidRPr="00F330FE">
        <w:rPr>
          <w:rStyle w:val="StyleBoldUnderline"/>
        </w:rPr>
        <w:t>the</w:t>
      </w:r>
      <w:r>
        <w:rPr>
          <w:rStyle w:val="StyleBoldUnderline"/>
        </w:rPr>
        <w:t xml:space="preserve"> </w:t>
      </w:r>
      <w:r w:rsidRPr="00F330FE">
        <w:rPr>
          <w:rStyle w:val="StyleBoldUnderline"/>
        </w:rPr>
        <w:t>odds are not good that any political ends will be achieved by sanctions. Even if</w:t>
      </w:r>
      <w:r>
        <w:rPr>
          <w:rStyle w:val="StyleBoldUnderline"/>
        </w:rPr>
        <w:t xml:space="preserve"> </w:t>
      </w:r>
      <w:r w:rsidRPr="00F330FE">
        <w:rPr>
          <w:rStyle w:val="StyleBoldUnderline"/>
        </w:rPr>
        <w:t>the end is one that could justify the human cost of sanctions—such as stopping</w:t>
      </w:r>
      <w:r>
        <w:rPr>
          <w:rStyle w:val="StyleBoldUnderline"/>
        </w:rPr>
        <w:t xml:space="preserve"> </w:t>
      </w:r>
      <w:r w:rsidRPr="00F330FE">
        <w:rPr>
          <w:rStyle w:val="StyleBoldUnderline"/>
        </w:rPr>
        <w:t>military aggression— the one thing we know about sanctions is that they are generally</w:t>
      </w:r>
      <w:r>
        <w:rPr>
          <w:rStyle w:val="StyleBoldUnderline"/>
        </w:rPr>
        <w:t xml:space="preserve"> </w:t>
      </w:r>
      <w:r w:rsidRPr="00F330FE">
        <w:rPr>
          <w:rStyle w:val="StyleBoldUnderline"/>
        </w:rPr>
        <w:t>unlikely to achieve their goa</w:t>
      </w:r>
      <w:r>
        <w:t xml:space="preserve">l. </w:t>
      </w:r>
      <w:r w:rsidRPr="00F330FE">
        <w:rPr>
          <w:rStyle w:val="StyleBoldUnderline"/>
        </w:rPr>
        <w:t>Alternatively, we could frame the “goals” of sanctions</w:t>
      </w:r>
      <w:r>
        <w:t xml:space="preserve"> not in terms of political ends, but </w:t>
      </w:r>
      <w:r w:rsidRPr="00F330FE">
        <w:rPr>
          <w:rStyle w:val="StyleBoldUnderline"/>
        </w:rPr>
        <w:t>in terms of punishment or symbolic</w:t>
      </w:r>
      <w:r>
        <w:rPr>
          <w:rStyle w:val="StyleBoldUnderline"/>
        </w:rPr>
        <w:t xml:space="preserve"> </w:t>
      </w:r>
      <w:r w:rsidRPr="00F330FE">
        <w:rPr>
          <w:rStyle w:val="StyleBoldUnderline"/>
        </w:rPr>
        <w:t>expression.</w:t>
      </w:r>
      <w:r>
        <w:t xml:space="preserve"> However, </w:t>
      </w:r>
      <w:r w:rsidRPr="00F330FE">
        <w:rPr>
          <w:rStyle w:val="StyleBoldUnderline"/>
        </w:rPr>
        <w:t>these cannot claim the ethical justification that was invoked</w:t>
      </w:r>
      <w:r>
        <w:rPr>
          <w:rStyle w:val="StyleBoldUnderline"/>
        </w:rPr>
        <w:t xml:space="preserve"> </w:t>
      </w:r>
      <w:r w:rsidRPr="00F330FE">
        <w:rPr>
          <w:rStyle w:val="StyleBoldUnderline"/>
        </w:rPr>
        <w:t>when sanctions were seen as the means of stopping war—that harm to innocents</w:t>
      </w:r>
      <w:r>
        <w:rPr>
          <w:rStyle w:val="StyleBoldUnderline"/>
        </w:rPr>
        <w:t xml:space="preserve"> </w:t>
      </w:r>
      <w:r w:rsidRPr="00F330FE">
        <w:rPr>
          <w:rStyle w:val="StyleBoldUnderline"/>
        </w:rPr>
        <w:t>may be justified when it is for the purpose of preventing a far greater harm.</w:t>
      </w:r>
      <w:r>
        <w:rPr>
          <w:rStyle w:val="StyleBoldUnderline"/>
        </w:rPr>
        <w:t xml:space="preserve"> </w:t>
      </w:r>
      <w:r w:rsidRPr="00F330FE">
        <w:rPr>
          <w:rStyle w:val="StyleBoldUnderline"/>
        </w:rPr>
        <w:t>Establishing criteria for the ethical use of sanctions does not resolve these</w:t>
      </w:r>
      <w:r>
        <w:rPr>
          <w:rStyle w:val="StyleBoldUnderline"/>
        </w:rPr>
        <w:t xml:space="preserve"> </w:t>
      </w:r>
      <w:r w:rsidRPr="00F330FE">
        <w:rPr>
          <w:rStyle w:val="StyleBoldUnderline"/>
        </w:rPr>
        <w:t>contradictions, but instead masks them. To say that sanctions are ethical as long</w:t>
      </w:r>
      <w:r>
        <w:rPr>
          <w:rStyle w:val="StyleBoldUnderline"/>
        </w:rPr>
        <w:t xml:space="preserve"> </w:t>
      </w:r>
      <w:r w:rsidRPr="00F330FE">
        <w:rPr>
          <w:rStyle w:val="StyleBoldUnderline"/>
        </w:rPr>
        <w:t>as we make sure to minimize civilian harm is to mask the fact that sanctions by</w:t>
      </w:r>
      <w:r>
        <w:rPr>
          <w:rStyle w:val="StyleBoldUnderline"/>
        </w:rPr>
        <w:t xml:space="preserve"> </w:t>
      </w:r>
      <w:r w:rsidRPr="00F330FE">
        <w:rPr>
          <w:rStyle w:val="StyleBoldUnderline"/>
        </w:rPr>
        <w:t>their nature cause harm to civilians directly and primaril</w:t>
      </w:r>
      <w:r>
        <w:t xml:space="preserve">y. It is like using a pickaxe for brain surgery the nature of the instrument suggests that targeting certain areas with precision and effectiveness, without killing the patient in the </w:t>
      </w:r>
      <w:proofErr w:type="gramStart"/>
      <w:r>
        <w:t>process,</w:t>
      </w:r>
      <w:proofErr w:type="gramEnd"/>
      <w:r>
        <w:t xml:space="preserve"> is not going to happen. </w:t>
      </w:r>
      <w:r w:rsidRPr="00F330FE">
        <w:rPr>
          <w:rStyle w:val="StyleBoldUnderline"/>
        </w:rPr>
        <w:t>It is disingenuous to be surprised or apologetic when sanctions</w:t>
      </w:r>
      <w:r>
        <w:rPr>
          <w:rStyle w:val="StyleBoldUnderline"/>
        </w:rPr>
        <w:t xml:space="preserve"> </w:t>
      </w:r>
      <w:r w:rsidRPr="00F330FE">
        <w:rPr>
          <w:rStyle w:val="StyleBoldUnderline"/>
        </w:rPr>
        <w:t>turn out to do no harm to a ruling elite</w:t>
      </w:r>
      <w:r>
        <w:t>, to achieve none of the ostensible goals of the sanctions regarding “unacceptable behavior” or “punishment of international outlaws</w:t>
      </w:r>
      <w:proofErr w:type="gramStart"/>
      <w:r>
        <w:t>, ”</w:t>
      </w:r>
      <w:proofErr w:type="gramEnd"/>
      <w:r>
        <w:t xml:space="preserve"> and to be generally ineffectual for much of anything besides rhetorical posturing and the psychological gratification of having done something.</w:t>
      </w:r>
    </w:p>
    <w:p w:rsidR="008633DF" w:rsidRDefault="008633DF" w:rsidP="008633DF">
      <w:pPr>
        <w:pStyle w:val="Heading4"/>
      </w:pPr>
      <w:r>
        <w:t xml:space="preserve">Sanctions take civilian populations hostage—the sacrifice of whole people for strategic interests is ethically indefensible </w:t>
      </w:r>
    </w:p>
    <w:p w:rsidR="008633DF" w:rsidRPr="003B2AF6" w:rsidRDefault="008633DF" w:rsidP="008633DF">
      <w:pPr>
        <w:rPr>
          <w:rStyle w:val="StyleStyleBold12pt"/>
        </w:rPr>
      </w:pPr>
      <w:proofErr w:type="spellStart"/>
      <w:r w:rsidRPr="003B2AF6">
        <w:rPr>
          <w:rStyle w:val="StyleStyleBold12pt"/>
        </w:rPr>
        <w:t>Kochler</w:t>
      </w:r>
      <w:proofErr w:type="spellEnd"/>
      <w:r w:rsidRPr="003B2AF6">
        <w:rPr>
          <w:rStyle w:val="StyleStyleBold12pt"/>
        </w:rPr>
        <w:t>, Professor of Philosophy, 94</w:t>
      </w:r>
    </w:p>
    <w:p w:rsidR="008633DF" w:rsidRDefault="008633DF" w:rsidP="008633DF">
      <w:r>
        <w:t xml:space="preserve">[Dr. Hans, International Press Organization, “Ethical Aspects of Sanctions in International Law The Practice of the Sanctions Policy and Human Rights”, </w:t>
      </w:r>
      <w:hyperlink r:id="rId59" w:anchor="I" w:history="1">
        <w:r w:rsidRPr="00BA6B9C">
          <w:rPr>
            <w:rStyle w:val="Hyperlink"/>
          </w:rPr>
          <w:t>http://i-p-o.org/sanctp.htm#I</w:t>
        </w:r>
      </w:hyperlink>
      <w:r>
        <w:t>, accessed 7/8/13, VJ]</w:t>
      </w:r>
    </w:p>
    <w:p w:rsidR="008633DF" w:rsidRDefault="008633DF" w:rsidP="008633DF">
      <w:pPr>
        <w:rPr>
          <w:b/>
        </w:rPr>
      </w:pPr>
      <w:r w:rsidRPr="00387D41">
        <w:rPr>
          <w:b/>
        </w:rPr>
        <w:t>We don’t endorse ableist language</w:t>
      </w:r>
    </w:p>
    <w:p w:rsidR="008633DF" w:rsidRPr="00387D41" w:rsidRDefault="008633DF" w:rsidP="008633DF">
      <w:pPr>
        <w:rPr>
          <w:b/>
        </w:rPr>
      </w:pPr>
    </w:p>
    <w:p w:rsidR="008633DF" w:rsidRDefault="008633DF" w:rsidP="008633DF">
      <w:r>
        <w:t xml:space="preserve">Comprehensive </w:t>
      </w:r>
      <w:r w:rsidRPr="00F330FE">
        <w:rPr>
          <w:rStyle w:val="StyleBoldUnderline"/>
        </w:rPr>
        <w:t>economic sanctions</w:t>
      </w:r>
      <w:r>
        <w:t xml:space="preserve">, then – continuing with the comparison above – </w:t>
      </w:r>
      <w:r w:rsidRPr="00F330FE">
        <w:rPr>
          <w:rStyle w:val="StyleBoldUnderline"/>
        </w:rPr>
        <w:t>have the ethical quality of terror bombings: the civilian population is explicitly taken hostage in the framework of a security strategy of power politics</w:t>
      </w:r>
      <w:r>
        <w:t xml:space="preserve">. It is self-evident that </w:t>
      </w:r>
      <w:r w:rsidRPr="00F330FE">
        <w:rPr>
          <w:rStyle w:val="StyleBoldUnderline"/>
        </w:rPr>
        <w:t xml:space="preserve">this kind of political </w:t>
      </w:r>
      <w:proofErr w:type="spellStart"/>
      <w:r w:rsidRPr="00F330FE">
        <w:rPr>
          <w:rStyle w:val="StyleBoldUnderline"/>
        </w:rPr>
        <w:t>instrumentalization</w:t>
      </w:r>
      <w:proofErr w:type="spellEnd"/>
      <w:r w:rsidRPr="00F330FE">
        <w:rPr>
          <w:rStyle w:val="StyleBoldUnderline"/>
        </w:rPr>
        <w:t xml:space="preserve"> of the human being – as the citizen of a community that is a subject in international law – is not compatible with </w:t>
      </w:r>
      <w:r w:rsidRPr="00F330FE">
        <w:t xml:space="preserve">his status as an autonomous subject, i.e. </w:t>
      </w:r>
      <w:r w:rsidRPr="00F330FE">
        <w:rPr>
          <w:rStyle w:val="StyleBoldUnderline"/>
        </w:rPr>
        <w:t>with human dignity</w:t>
      </w:r>
      <w:r>
        <w:t xml:space="preserve">.23 </w:t>
      </w:r>
      <w:r w:rsidRPr="00F330FE">
        <w:rPr>
          <w:rStyle w:val="StyleBoldUnderline"/>
        </w:rPr>
        <w:t>People have a natural right not to be sacrificed for a strategic purpose over whose formulation and realization they exercise no influence</w:t>
      </w:r>
      <w:r>
        <w:t>. As Quinn says, "</w:t>
      </w:r>
      <w:r w:rsidRPr="00F330FE">
        <w:rPr>
          <w:rStyle w:val="StyleBoldUnderline"/>
        </w:rPr>
        <w:t>They have a right not to be pressed, in apparent violation of their prior rights, into the service of other people's purposes</w:t>
      </w:r>
      <w:r>
        <w:t xml:space="preserve">."24 In the area of ethics, the so-called "Doctrine of Double Effect" secures every person's right to veto "a certain kind of attempt to make the world a better place at his expense."25 </w:t>
      </w:r>
      <w:r w:rsidRPr="00F330FE">
        <w:rPr>
          <w:rStyle w:val="StyleBoldUnderline"/>
        </w:rPr>
        <w:t xml:space="preserve">It attacks the purely utilitarian approach (the maximization of usefulness) which, in the case of sanctions, could sacrifice the health and prosperity of a whole people for the sake of the external political purposes of member states </w:t>
      </w:r>
      <w:r>
        <w:t xml:space="preserve">in the Security Council or of another state coalition. (This could be clarified case by case in such measures as the sanctions placed against Iraq, Former Yugoslavia, Haiti, etc.) </w:t>
      </w:r>
      <w:r w:rsidRPr="00F330FE">
        <w:rPr>
          <w:rStyle w:val="StyleBoldUnderline"/>
        </w:rPr>
        <w:t>The sacrifice of a whole people for the sake of the strategic interests of a superpower or of a coalition of states</w:t>
      </w:r>
      <w:r>
        <w:t xml:space="preserve"> (as may be formed within the Security Council) </w:t>
      </w:r>
      <w:r w:rsidRPr="00F330FE">
        <w:rPr>
          <w:rStyle w:val="StyleBoldUnderline"/>
        </w:rPr>
        <w:t>would appear to be in no way ethically justifiable.</w:t>
      </w:r>
      <w:r>
        <w:t xml:space="preserve">26 Assertions to this effect have already been made in connection with the sanctions against South Africa: if there are no general criteria for morally evaluating a particular political strategy, then those who have to bear the primary costs of measures such as sanctions should be able to decide whether they are to be imposed.27 The general ethical principle guiding the use of sanctions should thus be that consideration be taken of the affected population in the formulation of such measures. Precisely this principle, however, is excluded by the nature of the coercive measures in accordance with Chapter VII of the UN Charter. As American authors have illustrated in an evaluation of </w:t>
      </w:r>
      <w:r>
        <w:lastRenderedPageBreak/>
        <w:t xml:space="preserve">the sanctions policy in the wake of the Gulf War, economic sanctions cause the civilian population to be held hostage in its own country.28 </w:t>
      </w:r>
      <w:r w:rsidRPr="00387D41">
        <w:rPr>
          <w:rStyle w:val="StyleBoldUnderline"/>
        </w:rPr>
        <w:t>Measures such as those which explicitly intend to harm the population are to be judged as amoral</w:t>
      </w:r>
      <w:proofErr w:type="gramStart"/>
      <w:r w:rsidRPr="00387D41">
        <w:rPr>
          <w:rStyle w:val="StyleBoldUnderline"/>
        </w:rPr>
        <w:t>,29</w:t>
      </w:r>
      <w:proofErr w:type="gramEnd"/>
      <w:r w:rsidRPr="00387D41">
        <w:rPr>
          <w:rStyle w:val="StyleBoldUnderline"/>
        </w:rPr>
        <w:t xml:space="preserve"> for "one cannot intentionally cripple an economy without intentionally affecting the people whose working and consuming lives are partially constitutive of that economy</w:t>
      </w:r>
      <w:r>
        <w:t>."30</w:t>
      </w:r>
    </w:p>
    <w:p w:rsidR="008633DF" w:rsidRDefault="008633DF" w:rsidP="008633DF"/>
    <w:p w:rsidR="008633DF" w:rsidRDefault="008633DF" w:rsidP="008633DF">
      <w:pPr>
        <w:pStyle w:val="Heading4"/>
      </w:pPr>
      <w:r>
        <w:t xml:space="preserve">Sanctions fail and disproportionally and intentionally target the most vulnerable and least political </w:t>
      </w:r>
    </w:p>
    <w:p w:rsidR="008633DF" w:rsidRPr="00B52016" w:rsidRDefault="008633DF" w:rsidP="008633DF">
      <w:pPr>
        <w:rPr>
          <w:rStyle w:val="StyleStyleBold12pt"/>
        </w:rPr>
      </w:pPr>
      <w:r w:rsidRPr="00B52016">
        <w:rPr>
          <w:rStyle w:val="StyleStyleBold12pt"/>
        </w:rPr>
        <w:t>Gordon, professor at Fairfield University, 99</w:t>
      </w:r>
    </w:p>
    <w:p w:rsidR="008633DF" w:rsidRDefault="008633DF" w:rsidP="008633DF">
      <w:r>
        <w:t>[Joy, Fall, Cross Currents, Volume 49, Issue 3, “ECONOMIC SANCTIONS, JUST WAR DOCTRINE, AND THE "FEARFUL SPECTACLE OF THE CIVILIAN DEAD"”, http://www.crosscurrents.org/gordon.htm, accessed 7/9/13, VJ]</w:t>
      </w:r>
    </w:p>
    <w:p w:rsidR="008633DF" w:rsidRDefault="008633DF" w:rsidP="008633DF"/>
    <w:p w:rsidR="008633DF" w:rsidRPr="00B43091" w:rsidRDefault="008633DF" w:rsidP="008633DF">
      <w:pPr>
        <w:rPr>
          <w:rStyle w:val="StyleBoldUnderline"/>
        </w:rPr>
      </w:pPr>
      <w:r>
        <w:t xml:space="preserve">To some extent, </w:t>
      </w:r>
      <w:r w:rsidRPr="00B43091">
        <w:t>their reasons reiterate the same arguments made by others -- that sanctions are less harsh than warfare; that the population consented to, or for other reasons can properly be held responsible for, the acts of the leadership; that structuring in humanitarian exceptions will prevent sanctions from causing death or great suffering. I have addressed these issues elsewhere</w:t>
      </w:r>
      <w:proofErr w:type="gramStart"/>
      <w:r w:rsidRPr="00B43091">
        <w:t>.(</w:t>
      </w:r>
      <w:proofErr w:type="gramEnd"/>
      <w:r w:rsidRPr="00B43091">
        <w:t xml:space="preserve">24) Here I want to look at Christiansen and Powers to draw a distinction between sanctions-as-war and sanctions-without-war. The distinction does not resolve the underlying question: </w:t>
      </w:r>
      <w:r w:rsidRPr="00B43091">
        <w:rPr>
          <w:rStyle w:val="StyleBoldUnderline"/>
        </w:rPr>
        <w:t>Are sanctions a device that keeps the peace and enforces international law, or are they intrinsically a form of violence, which in fact violates the laws of warfare?</w:t>
      </w:r>
      <w:r>
        <w:t xml:space="preserve"> Woodrow Wilson, in urging the adoption of sanctions as a method by which the League of Nations would keep the world free of war, described them as a "peaceful, silent, deadly remedy." And indeed, </w:t>
      </w:r>
      <w:r w:rsidRPr="00B43091">
        <w:rPr>
          <w:rStyle w:val="StyleBoldUnderline"/>
        </w:rPr>
        <w:t>before the Iraq situation showed us how extensive and extreme the human damage from sanctions can be, economic sanctions were most commonly portrayed in the U.S. as a kind of stern but peaceful act</w:t>
      </w:r>
      <w:r>
        <w:t xml:space="preserve"> -- a punishment which inconveniences or embarrasses, but does no damage of the sort that raises moral issues. In fact, it was the peace activists who, in 1990, were in the forefront arguing that sanctions be used in the case of Iraq rather than military undertakings. Like many other commentators, Christiansen and Powers are partly basing their claim on two sets of empirical assumptions regarding the speed and degree of damage done by sanctions: "Whereas war's impact is speedy and frequently lethal, the impact of sanctions grows over time and allows more easily for mitigation of these harmful effects and for a negotiated solution than acts of war."(25) Christiansen and Powers suggest that the way to conceptualize sanctions is that warfare is akin to the death penalty, whereas sanctions are more like attaching someone's assets in a civil proceeding.(26) In this analogy, </w:t>
      </w:r>
      <w:r w:rsidRPr="00B43091">
        <w:rPr>
          <w:rStyle w:val="StyleBoldUnderline"/>
        </w:rPr>
        <w:t xml:space="preserve">the economic domain is seen as fully separate, and of a different nature altogether, than the domain of power and of violence. But economic harm, while it is not directly physical, can also be a form of violence. The sanctions-as-mere-seizure-of-assets theory, whether on the level of the individual or an entire economy, implicitly assumes a starting point of relative abundance. Whether the seizure of someone's assets is inconvenient or devastating depends entirely on what their assets are, and how much is left after the seizure. For an upper-middle-class person with, say, $50,000 in stocks and an annual income of $80,000, seizing $1000 from a checking account would at most cause inconvenience, annoyance, perhaps some slight reduction in luxuries or indulgences. For someone living at poverty level, seizing $1000 may mean that a family has lost irreplaceably the ability to pay for fuel oil for a winter's heating season, or lost their car in a rural area with no other transportation, or lost the security deposit and first month's rent on an apartment that would have given them a way out of a homeless shelter. Living in a home with a temperature of 40 degrees in the winter does not kill quickly, in the way that a bullet does, and may not kill at all. It may only make someone sick, or over </w:t>
      </w:r>
      <w:r w:rsidRPr="00B43091">
        <w:rPr>
          <w:rStyle w:val="StyleBoldUnderline"/>
        </w:rPr>
        <w:lastRenderedPageBreak/>
        <w:t>some time, worsen an illness until death occurs. Living in a shelter or on the street for a night or for a week or for a month doesn't kill in the way that a bullet does, but it exposes someone to a risk of considerable random violence, including killings. To conceptualize economic deprivation in terms of mild punishment whose effects are reversible with no permanent damage -- inconvenience, embarrassment, living on a budget -- is to misunderstand the nature of the economic.</w:t>
      </w:r>
      <w:r>
        <w:t xml:space="preserve"> "Economic deprivation" is not a uniform phenomenon; the loss of conveniences constitutes a different experience than the loss of the means to meet basic needs. There is a reason that infant mortality rates and life expectancy rates are used as measures of economic development: poverty manifests itself in malnutrition, sickness, exposure to the elements, exhaustion, dirty drinking water, </w:t>
      </w:r>
      <w:proofErr w:type="gramStart"/>
      <w:r>
        <w:t>the</w:t>
      </w:r>
      <w:proofErr w:type="gramEnd"/>
      <w:r>
        <w:t xml:space="preserve"> lack of means to leave a violent country or neighborhood -- the shortening of one's life. It is for this reason that liberation theologians and others have argued that poverty is indeed a form of violence, although it doesn't kill in the way that a bullet does. Christiansen and Powers argue that sanctions differ from siege partly on the grounds that the intent of sanctions is to prevent violence rather than exacerbate it. Under the doctrine of double effect, however, this does not seem to hold. The doctrine of double effect provides that the foreseen evil effect of a man's action is not morally imputable to him, provided that (1) the action in itself is directed immediately to some other result, (2) the evil effect is not willed either in itself or as a means to the other result, (3) the permitting of the evil effect is justified by reasons of proportionate weight.(27) </w:t>
      </w:r>
      <w:r w:rsidRPr="00B43091">
        <w:rPr>
          <w:rStyle w:val="StyleBoldUnderline"/>
        </w:rPr>
        <w:t>Although the doctrine of double effect would seem to justify "collateral damage," it does not offer a justification of sanctions. "Collateral damage" entails the unintended secondary harm to civilians. If a bombing raid is conducted against a military base, the collateral damage would be that the schoolhouse half a mile away was destroyed by a bomb that missed its intended target, which was the military base</w:t>
      </w:r>
      <w:r>
        <w:t xml:space="preserve">. In that case, the bombing raid would be equally successful if the </w:t>
      </w:r>
      <w:proofErr w:type="gramStart"/>
      <w:r>
        <w:t>base were</w:t>
      </w:r>
      <w:proofErr w:type="gramEnd"/>
      <w:r>
        <w:t xml:space="preserve"> hit, and the schoolhouse were undamaged. But the damage done by indirect sanctions is not in fact "collateral," in that the damage to the civilian population is necessary and instrumental. </w:t>
      </w:r>
      <w:r w:rsidRPr="00B43091">
        <w:rPr>
          <w:rStyle w:val="StyleBoldUnderline"/>
        </w:rPr>
        <w:t>The direct damage to the economy is intended to indirectly influence the leadership, by triggering political pressure or uprisings of the civilians, or by generating moral guilt from the "fearful spectacle of the civilian dead." Sanctions directed against an economy would in fact be considered unsuccessful if no disruption of the economy took place</w:t>
      </w:r>
      <w:r>
        <w:t xml:space="preserve">. We often hear commentators objecting that "sanctions didn't work" in one situation or another because they weren't "tight" enough -- they did not succeed in disrupting the economy. Thus, sanctions are not defensible under the doctrine of double effect. Although the end may indeed be legitimate, the intended intermediate means consists of the generalized damage to the economy, which violates both the first and second requirements of the doctrine. But there is a second reason why good intent </w:t>
      </w:r>
      <w:proofErr w:type="spellStart"/>
      <w:r>
        <w:t>can not</w:t>
      </w:r>
      <w:proofErr w:type="spellEnd"/>
      <w:r>
        <w:t xml:space="preserve"> available as a justification for sanctions: the intent cannot in good faith be reconciled with the history and the logic of sanctions, and with the likely outcome. We know from the history of siege warfare that, legitimately or not, in </w:t>
      </w:r>
      <w:r w:rsidRPr="00B43091">
        <w:rPr>
          <w:rStyle w:val="StyleBoldUnderline"/>
        </w:rPr>
        <w:t>the face of economic strangulation, the military and political leadership will insulate themselves from its consequences, and place a disproportionate burden on the civilian population. We also know from history that economic strangulation will consolidate the state's power rather than undermine it; we know that sanctions are, for the most part, unlikely to prevent military aggression, or stop human rights violations, or achieve compliance with any political or military demand, even when sanctions drag on for decades</w:t>
      </w:r>
      <w:r>
        <w:t xml:space="preserve">. It is hard to reconcile the claimed "good intent" of sanctions with a history that makes it easy to foresee that those intentions are not likely to be realized. Thus, I would suggest that </w:t>
      </w:r>
      <w:r w:rsidRPr="00B43091">
        <w:rPr>
          <w:rStyle w:val="StyleBoldUnderline"/>
        </w:rPr>
        <w:t>while sanctions may have very different goals than siege warfare -- including goals such as international governance -- they are nevertheless subject to many of the same moral objections: that they intentionally, or at least predictably, harm the most vulnerable and the least political</w:t>
      </w:r>
      <w:r>
        <w:t xml:space="preserve">; and that this is something which the party imposing sanctions either knows, or should know. To the extent that economic sanctions seek to undermine the economy of a society, and thereby prevent the production or importation of necessities, they are functioning as the modern equivalent of </w:t>
      </w:r>
      <w:r>
        <w:lastRenderedPageBreak/>
        <w:t xml:space="preserve">siege. To </w:t>
      </w:r>
      <w:r w:rsidRPr="00B43091">
        <w:rPr>
          <w:rStyle w:val="StyleBoldUnderline"/>
        </w:rPr>
        <w:t>the extent that sanctions deprive the most vulnerable and least political sectors of society of the food, potable water, medical care, and fuel necessary for survival and basic human needs, sanctions should be subject to the same moral objections as siege warfare.</w:t>
      </w:r>
    </w:p>
    <w:p w:rsidR="008633DF" w:rsidRDefault="008633DF" w:rsidP="008633DF"/>
    <w:p w:rsidR="008633DF" w:rsidRDefault="008633DF" w:rsidP="008633DF">
      <w:pPr>
        <w:pStyle w:val="Heading3"/>
      </w:pPr>
      <w:r>
        <w:lastRenderedPageBreak/>
        <w:t>Sanctions are Genocide/Warfare</w:t>
      </w:r>
    </w:p>
    <w:p w:rsidR="008633DF" w:rsidRDefault="008633DF" w:rsidP="008633DF">
      <w:pPr>
        <w:pStyle w:val="Heading4"/>
      </w:pPr>
      <w:r>
        <w:t>Violent sanctions outweigh war</w:t>
      </w:r>
    </w:p>
    <w:p w:rsidR="008633DF" w:rsidRPr="0021621A" w:rsidRDefault="008633DF" w:rsidP="008633DF">
      <w:pPr>
        <w:rPr>
          <w:rStyle w:val="StyleStyleBold12pt"/>
        </w:rPr>
      </w:pPr>
      <w:proofErr w:type="spellStart"/>
      <w:r w:rsidRPr="0021621A">
        <w:rPr>
          <w:rStyle w:val="StyleStyleBold12pt"/>
        </w:rPr>
        <w:t>Dalecki</w:t>
      </w:r>
      <w:proofErr w:type="spellEnd"/>
      <w:r w:rsidRPr="0021621A">
        <w:rPr>
          <w:rStyle w:val="StyleStyleBold12pt"/>
        </w:rPr>
        <w:t>, writer, 12</w:t>
      </w:r>
    </w:p>
    <w:p w:rsidR="008633DF" w:rsidRDefault="008633DF" w:rsidP="008633DF">
      <w:r>
        <w:t>[Maggie, October 1</w:t>
      </w:r>
      <w:r w:rsidRPr="0021621A">
        <w:rPr>
          <w:vertAlign w:val="superscript"/>
        </w:rPr>
        <w:t>st</w:t>
      </w:r>
      <w:r>
        <w:t>, The Ethics Blog, “Are Economic Sanctions Ethical?</w:t>
      </w:r>
      <w:proofErr w:type="gramStart"/>
      <w:r>
        <w:t>”,</w:t>
      </w:r>
      <w:proofErr w:type="gramEnd"/>
      <w:r>
        <w:t xml:space="preserve"> http://ethicsblog.ca/archives/44, accessed 7/6/13, VJ]</w:t>
      </w:r>
    </w:p>
    <w:p w:rsidR="008633DF" w:rsidRDefault="008633DF" w:rsidP="008633DF"/>
    <w:p w:rsidR="008633DF" w:rsidRPr="006F1A5A" w:rsidRDefault="008633DF" w:rsidP="008633DF">
      <w:pPr>
        <w:rPr>
          <w:rStyle w:val="StyleBoldUnderline"/>
        </w:rPr>
      </w:pPr>
      <w:r>
        <w:t xml:space="preserve">Economic </w:t>
      </w:r>
      <w:r w:rsidRPr="006F1A5A">
        <w:rPr>
          <w:rStyle w:val="StyleBoldUnderline"/>
        </w:rPr>
        <w:t>sanctions are often seen as a way to change the way a government behaves that is easier and more humane than war</w:t>
      </w:r>
      <w:r>
        <w:t xml:space="preserve">. However, Professor Emily Muller (University of Manitoba) argues that our faith in them is based on a misperception. </w:t>
      </w:r>
      <w:r w:rsidRPr="006F1A5A">
        <w:rPr>
          <w:rStyle w:val="StyleBoldUnderline"/>
        </w:rPr>
        <w:t>When we look more closely at their effects on civilian populations, and at their effectiveness in actually bringing change, we can see that they are often a bad idea.</w:t>
      </w:r>
      <w:r>
        <w:rPr>
          <w:rStyle w:val="StyleBoldUnderline"/>
        </w:rPr>
        <w:t xml:space="preserve"> </w:t>
      </w:r>
      <w:r w:rsidRPr="006F1A5A">
        <w:rPr>
          <w:rStyle w:val="StyleBoldUnderline"/>
        </w:rPr>
        <w:t xml:space="preserve">Those in </w:t>
      </w:r>
      <w:proofErr w:type="spellStart"/>
      <w:r w:rsidRPr="006F1A5A">
        <w:rPr>
          <w:rStyle w:val="StyleBoldUnderline"/>
        </w:rPr>
        <w:t>favour</w:t>
      </w:r>
      <w:proofErr w:type="spellEnd"/>
      <w:r w:rsidRPr="006F1A5A">
        <w:rPr>
          <w:rStyle w:val="StyleBoldUnderline"/>
        </w:rPr>
        <w:t xml:space="preserve"> of sanctions argue that because they avoid military action, they are an important tool to promote change internationally without bringing on the horrors of war.</w:t>
      </w:r>
      <w:r>
        <w:rPr>
          <w:rStyle w:val="StyleBoldUnderline"/>
        </w:rPr>
        <w:t xml:space="preserve"> </w:t>
      </w:r>
      <w:r w:rsidRPr="006F1A5A">
        <w:rPr>
          <w:rStyle w:val="StyleBoldUnderline"/>
        </w:rPr>
        <w:t>But economic sanctions can be brutal.</w:t>
      </w:r>
      <w:r>
        <w:rPr>
          <w:rStyle w:val="StyleBoldUnderline"/>
        </w:rPr>
        <w:t xml:space="preserve"> </w:t>
      </w:r>
      <w:r w:rsidRPr="006F1A5A">
        <w:rPr>
          <w:rStyle w:val="StyleBoldUnderline"/>
        </w:rPr>
        <w:t>They often create levels of civilian suffering and hardship as great as or even greater than those resulting from war.</w:t>
      </w:r>
      <w:r>
        <w:t xml:space="preserve"> If their imposition is to be ethically defensible, the harm done to civilians should be offset or outweighed by a reasonable chance of securing victory. </w:t>
      </w:r>
      <w:r w:rsidRPr="006F1A5A">
        <w:rPr>
          <w:rStyle w:val="StyleBoldUnderline"/>
        </w:rPr>
        <w:t>Another problem with economic sanctions, however, is that they are imprecise and their effects are unpredictable. Generally it is extremely difficult to know whom they will hurt most, or whether they will affect those in power at all.</w:t>
      </w:r>
      <w:r>
        <w:rPr>
          <w:rStyle w:val="StyleBoldUnderline"/>
        </w:rPr>
        <w:t xml:space="preserve"> </w:t>
      </w:r>
      <w:r w:rsidRPr="006F1A5A">
        <w:t>Further, if sanctions are to work, there must be a reliable connection between subjecting civilian populations to economic hardship and those populations pressuring their governments to change.</w:t>
      </w:r>
      <w:r>
        <w:t xml:space="preserve"> And if the people do bring such pressure, it must be effective. Professor Muller thinks that in many cases, the </w:t>
      </w:r>
      <w:r w:rsidRPr="006F1A5A">
        <w:rPr>
          <w:rStyle w:val="StyleBoldUnderline"/>
        </w:rPr>
        <w:t>sanctions will either rally support for the enemy regime, or rob the population of its ability to bring about change</w:t>
      </w:r>
      <w:r>
        <w:t xml:space="preserve">. There is a strong connection between a thriving middle class and </w:t>
      </w:r>
      <w:proofErr w:type="gramStart"/>
      <w:r>
        <w:t>accountable</w:t>
      </w:r>
      <w:proofErr w:type="gramEnd"/>
      <w:r>
        <w:t xml:space="preserve"> governments, says Professor Muller. She argues that </w:t>
      </w:r>
      <w:r w:rsidRPr="006F1A5A">
        <w:rPr>
          <w:rStyle w:val="StyleBoldUnderline"/>
        </w:rPr>
        <w:t>when societies are placed under economic sanctions, it often disempowers the middle class by reducing them to poverty. This in turn robs them of their capacity to deal with political oppression.</w:t>
      </w:r>
      <w:r>
        <w:rPr>
          <w:rStyle w:val="StyleBoldUnderline"/>
        </w:rPr>
        <w:t xml:space="preserve"> </w:t>
      </w:r>
      <w:r>
        <w:t xml:space="preserve">It is also important to consider, when contemplating sanctions, who takes responsibility. Because sanctions seem like an easy and bloodless alternative to war, and because </w:t>
      </w:r>
      <w:r w:rsidRPr="006F1A5A">
        <w:rPr>
          <w:rStyle w:val="StyleBoldUnderline"/>
        </w:rPr>
        <w:t>the harms are indirect and hard to calculate, governments are often quick to impose them, without thinking seriously about the true costs or about the prospects for success. And the governments responsible for sanctions often fail to accept any blame for the suffering they cause. Whoever imposes economic sanctions must take their decision seriously, and must be prepared to bear responsibility for the effects – especially harmful ones – of this decision.</w:t>
      </w:r>
    </w:p>
    <w:p w:rsidR="008633DF" w:rsidRDefault="008633DF" w:rsidP="008633DF"/>
    <w:p w:rsidR="008633DF" w:rsidRDefault="008633DF" w:rsidP="008633DF">
      <w:pPr>
        <w:pStyle w:val="Heading4"/>
      </w:pPr>
      <w:r>
        <w:t>Sanctions are genocidal</w:t>
      </w:r>
    </w:p>
    <w:p w:rsidR="008633DF" w:rsidRPr="0021621A" w:rsidRDefault="008633DF" w:rsidP="008633DF">
      <w:pPr>
        <w:rPr>
          <w:rStyle w:val="StyleStyleBold12pt"/>
        </w:rPr>
      </w:pPr>
      <w:r w:rsidRPr="0021621A">
        <w:rPr>
          <w:rStyle w:val="StyleStyleBold12pt"/>
        </w:rPr>
        <w:t>Anderson, senior editor, 10</w:t>
      </w:r>
    </w:p>
    <w:p w:rsidR="008633DF" w:rsidRDefault="008633DF" w:rsidP="008633DF">
      <w:r>
        <w:t xml:space="preserve">[David E., September 13, Religion &amp; Ethics Weekly, “The Ethics of Sanctions”, </w:t>
      </w:r>
      <w:hyperlink r:id="rId60" w:history="1">
        <w:r w:rsidRPr="002D72AB">
          <w:rPr>
            <w:rStyle w:val="Hyperlink"/>
          </w:rPr>
          <w:t>http://www.pbs.org/wnet/religionandethics/2010/09/13/the-ethics-of-sanctions/7016/</w:t>
        </w:r>
      </w:hyperlink>
      <w:r>
        <w:t xml:space="preserve">, accessed 7/6/13, VJ] </w:t>
      </w:r>
    </w:p>
    <w:p w:rsidR="008633DF" w:rsidRPr="0021621A" w:rsidRDefault="008633DF" w:rsidP="008633DF"/>
    <w:p w:rsidR="008633DF" w:rsidRDefault="008633DF" w:rsidP="008633DF">
      <w:r w:rsidRPr="006F1A5A">
        <w:rPr>
          <w:rStyle w:val="StyleBoldUnderline"/>
        </w:rPr>
        <w:t>Sanctions are attractive to policy makers—and the public—for a number of reasons. They seem more substantial than diplomatic finger-wagging, less costly to impose than military action, and morally preferable to war. “They are often discussed as though they were a mild sort of punishment, not an act of aggression of the kind that has actual human costs</w:t>
      </w:r>
      <w:r>
        <w:t xml:space="preserve">,’’ Gordon wrote in a 1999 issue of </w:t>
      </w:r>
      <w:proofErr w:type="spellStart"/>
      <w:r>
        <w:t>CrossCurrents</w:t>
      </w:r>
      <w:proofErr w:type="spellEnd"/>
      <w:r>
        <w:t xml:space="preserve">, the journal of Association for Religion and Intellectual Life. Over the years, as </w:t>
      </w:r>
      <w:r w:rsidRPr="006F1A5A">
        <w:rPr>
          <w:rStyle w:val="StyleBoldUnderline"/>
        </w:rPr>
        <w:t xml:space="preserve">the humanitarian consequences and punitive social impact of comprehensive economic sanctions </w:t>
      </w:r>
      <w:r w:rsidRPr="006F1A5A">
        <w:rPr>
          <w:rStyle w:val="StyleBoldUnderline"/>
        </w:rPr>
        <w:lastRenderedPageBreak/>
        <w:t>imposed on Iraq and other countries such as</w:t>
      </w:r>
      <w:r>
        <w:t xml:space="preserve"> Haiti, </w:t>
      </w:r>
      <w:r w:rsidRPr="006F1A5A">
        <w:rPr>
          <w:rStyle w:val="StyleBoldUnderline"/>
        </w:rPr>
        <w:t>Cuba</w:t>
      </w:r>
      <w:r>
        <w:t xml:space="preserve">, Nicaragua, and Yugoslavia </w:t>
      </w:r>
      <w:r w:rsidRPr="006F1A5A">
        <w:rPr>
          <w:rStyle w:val="StyleBoldUnderline"/>
        </w:rPr>
        <w:t>became apparent, ethicists began debating more urgently how this tool should be understood</w:t>
      </w:r>
      <w:r>
        <w:t xml:space="preserve">. Albert C. Pierce, professor of ethics and national security at the National Defense University in Washington, DC, writing in a 1996 issue of Ethics &amp; International Affairs, the journal of the Carnegie Council for Ethics in International Affairs, argued that </w:t>
      </w:r>
      <w:r w:rsidRPr="003A7A9F">
        <w:rPr>
          <w:rStyle w:val="StyleBoldUnderline"/>
        </w:rPr>
        <w:t>economic sanctions “are intended to inflict great human suffering, pain, harm, and even death and thus should be subject to the same kind of careful moral and ethical scrutiny given to the use of military force before it is chosen as a means to achieve national political objectives.</w:t>
      </w:r>
      <w:r>
        <w:t>’’ According to Gordon, “</w:t>
      </w:r>
      <w:r w:rsidRPr="003A7A9F">
        <w:rPr>
          <w:rStyle w:val="StyleBoldUnderline"/>
        </w:rPr>
        <w:t>because sanctions are themselves a form of violence, they cannot legitimately be seen merely as a peacekeeping device, or as a tool for enforcing international law.…They require the same level of justification as other acts of warfare.</w:t>
      </w:r>
      <w:r>
        <w:t xml:space="preserve">’’ Pierce, Gordon, and others say </w:t>
      </w:r>
      <w:r w:rsidRPr="003A7A9F">
        <w:rPr>
          <w:rStyle w:val="StyleBoldUnderline"/>
        </w:rPr>
        <w:t>sanctions should be evaluated in much the same way and with similar principles as force is evaluated, that is, with the just war doctrine</w:t>
      </w:r>
      <w:r>
        <w:t xml:space="preserve">. Gordon, for example, argues the sanctions imposed on Iraq violated both the criteria that must be met before going to war, such as just cause and the probability of success, and the criteria for how the war is conducted, employing such norms as proportionality and discrimination,’ which bars directly intended attacks on noncombatants and noncombatant targets. Comprehensive economic sanctions as employed against nations such as Iraq in 1990, Haiti in 1991, and Cuba since the 1960s, have failed to achieve their goals while at the same imposing devastating hardships on the civilian population. Gordon cites studies that found the economic sanctions leveled against Iraq were responsible for the death of some 237,000 Iraqi children under age five. At best, </w:t>
      </w:r>
      <w:r w:rsidRPr="003A7A9F">
        <w:rPr>
          <w:rStyle w:val="StyleBoldUnderline"/>
        </w:rPr>
        <w:t>sanctions have been successful in just a third of the cases where they have been employed. US sanctions in Iraq “systemically overrode many of the basic principles of international humanitarian law</w:t>
      </w:r>
      <w:r>
        <w:t>,” she writes, adding that “</w:t>
      </w:r>
      <w:r w:rsidRPr="003A7A9F">
        <w:rPr>
          <w:rStyle w:val="StyleBoldUnderline"/>
        </w:rPr>
        <w:t>many have maintained that the magnitude of the suffering was such that the sanctions regime could properly be termed genocidal</w:t>
      </w:r>
      <w:r>
        <w:t>.”</w:t>
      </w:r>
    </w:p>
    <w:p w:rsidR="008633DF" w:rsidRDefault="008633DF" w:rsidP="008633DF">
      <w:pPr>
        <w:pStyle w:val="Heading3"/>
      </w:pPr>
      <w:proofErr w:type="gramStart"/>
      <w:r>
        <w:lastRenderedPageBreak/>
        <w:t>Unethical  -</w:t>
      </w:r>
      <w:proofErr w:type="gramEnd"/>
      <w:r>
        <w:t xml:space="preserve"> Must Reject the CP</w:t>
      </w:r>
    </w:p>
    <w:p w:rsidR="00CC2912" w:rsidRPr="00B52016" w:rsidRDefault="00CC2912" w:rsidP="00CC2912">
      <w:pPr>
        <w:pStyle w:val="Heading4"/>
      </w:pPr>
      <w:r>
        <w:t>Sanctions are ethically unacceptable</w:t>
      </w:r>
    </w:p>
    <w:p w:rsidR="00CC2912" w:rsidRPr="00B52016" w:rsidRDefault="00CC2912" w:rsidP="00CC2912">
      <w:pPr>
        <w:rPr>
          <w:rStyle w:val="StyleStyleBold12pt"/>
        </w:rPr>
      </w:pPr>
      <w:r w:rsidRPr="00B52016">
        <w:rPr>
          <w:rStyle w:val="StyleStyleBold12pt"/>
        </w:rPr>
        <w:t>Gordon, professor at Fairfield University, 99</w:t>
      </w:r>
    </w:p>
    <w:p w:rsidR="00CC2912" w:rsidRDefault="00CC2912" w:rsidP="00CC2912">
      <w:r>
        <w:t>[Joy, March, Ethics &amp; International Affairs, Volume 13, Issue 1, “A Peaceful, Silent, Deadly Remedy: The Ethics of Economic Sanctions”, page 128-</w:t>
      </w:r>
      <w:proofErr w:type="gramStart"/>
      <w:r>
        <w:t>129 ,Wiley</w:t>
      </w:r>
      <w:proofErr w:type="gramEnd"/>
      <w:r>
        <w:t xml:space="preserve"> Library, accessed 7/7/13, VJ]</w:t>
      </w:r>
    </w:p>
    <w:p w:rsidR="00CC2912" w:rsidRDefault="00CC2912" w:rsidP="00CC2912"/>
    <w:p w:rsidR="00CC2912" w:rsidRPr="00F209A9" w:rsidRDefault="00CC2912" w:rsidP="00CC2912">
      <w:pPr>
        <w:rPr>
          <w:rStyle w:val="StyleBoldUnderline"/>
        </w:rPr>
      </w:pPr>
      <w:r w:rsidRPr="00A86554">
        <w:rPr>
          <w:rStyle w:val="StyleBoldUnderline"/>
        </w:rPr>
        <w:t>In addition to viewing sanctions within the ethical framework offered by the just war doctrine, we should also examine them from a deontological perspective</w:t>
      </w:r>
      <w:r>
        <w:t xml:space="preserve">. I refer here to Kant’s ethical theory, which holds that </w:t>
      </w:r>
      <w:r w:rsidRPr="00A86554">
        <w:rPr>
          <w:rStyle w:val="StyleBoldUnderline"/>
        </w:rPr>
        <w:t>all rational beings are characterized</w:t>
      </w:r>
      <w:r>
        <w:rPr>
          <w:rStyle w:val="StyleBoldUnderline"/>
        </w:rPr>
        <w:t xml:space="preserve"> </w:t>
      </w:r>
      <w:r w:rsidRPr="00A86554">
        <w:rPr>
          <w:rStyle w:val="StyleBoldUnderline"/>
        </w:rPr>
        <w:t>by “dignity,” the inherent worth of a person that makes him or her irreplaceable</w:t>
      </w:r>
      <w:r>
        <w:rPr>
          <w:rStyle w:val="StyleBoldUnderline"/>
        </w:rPr>
        <w:t xml:space="preserve"> </w:t>
      </w:r>
      <w:r w:rsidRPr="00A86554">
        <w:rPr>
          <w:rStyle w:val="StyleBoldUnderline"/>
        </w:rPr>
        <w:t>and that stands in contrast to those material things with a price, which</w:t>
      </w:r>
      <w:r>
        <w:rPr>
          <w:rStyle w:val="StyleBoldUnderline"/>
        </w:rPr>
        <w:t xml:space="preserve"> </w:t>
      </w:r>
      <w:r w:rsidRPr="00A86554">
        <w:rPr>
          <w:rStyle w:val="StyleBoldUnderline"/>
        </w:rPr>
        <w:t>can be exchanged for other things of equal or greater price without loss</w:t>
      </w:r>
      <w:r>
        <w:t xml:space="preserve">. This is the basis for Kant’s claim that all rational beings have autonomy, the right and the capacity to rule </w:t>
      </w:r>
      <w:proofErr w:type="gramStart"/>
      <w:r>
        <w:t>themselves</w:t>
      </w:r>
      <w:proofErr w:type="gramEnd"/>
      <w:r>
        <w:t xml:space="preserve">. In Grounding for the Metaphysics of Morals, Kant says that </w:t>
      </w:r>
      <w:r w:rsidRPr="00A86554">
        <w:rPr>
          <w:rStyle w:val="StyleBoldUnderline"/>
        </w:rPr>
        <w:t>it is a categorical imperative, an unconditional moral mandate</w:t>
      </w:r>
      <w:r>
        <w:rPr>
          <w:rStyle w:val="StyleBoldUnderline"/>
        </w:rPr>
        <w:t xml:space="preserve"> </w:t>
      </w:r>
      <w:r w:rsidRPr="00A86554">
        <w:rPr>
          <w:rStyle w:val="StyleBoldUnderline"/>
        </w:rPr>
        <w:t>binding on all rational beings, to “act in such a way that you treat humanity,</w:t>
      </w:r>
      <w:r>
        <w:rPr>
          <w:rStyle w:val="StyleBoldUnderline"/>
        </w:rPr>
        <w:t xml:space="preserve"> </w:t>
      </w:r>
      <w:r w:rsidRPr="00A86554">
        <w:rPr>
          <w:rStyle w:val="StyleBoldUnderline"/>
        </w:rPr>
        <w:t>whether in your own person or in the person of another, always as an end and</w:t>
      </w:r>
      <w:r>
        <w:rPr>
          <w:rStyle w:val="StyleBoldUnderline"/>
        </w:rPr>
        <w:t xml:space="preserve"> </w:t>
      </w:r>
      <w:r w:rsidRPr="00A86554">
        <w:rPr>
          <w:rStyle w:val="StyleBoldUnderline"/>
        </w:rPr>
        <w:t>never simply as a means</w:t>
      </w:r>
      <w:r>
        <w:t xml:space="preserve">.”8 This ethical framework would arguably have had little to offer in the debate over sanctions at the time that Article 16 of the Covenant of the League of Nations was being set forth as a mechanism of enforcement. </w:t>
      </w:r>
      <w:r w:rsidRPr="00A86554">
        <w:rPr>
          <w:rStyle w:val="StyleBoldUnderline"/>
        </w:rPr>
        <w:t>The articulated</w:t>
      </w:r>
      <w:r>
        <w:rPr>
          <w:rStyle w:val="StyleBoldUnderline"/>
        </w:rPr>
        <w:t xml:space="preserve"> </w:t>
      </w:r>
      <w:r w:rsidRPr="00A86554">
        <w:rPr>
          <w:rStyle w:val="StyleBoldUnderline"/>
        </w:rPr>
        <w:t>purpose of sanctions was quite narrow: it was to stop military aggression. In that</w:t>
      </w:r>
      <w:r>
        <w:rPr>
          <w:rStyle w:val="StyleBoldUnderline"/>
        </w:rPr>
        <w:t xml:space="preserve"> </w:t>
      </w:r>
      <w:r w:rsidRPr="00A86554">
        <w:rPr>
          <w:rStyle w:val="StyleBoldUnderline"/>
        </w:rPr>
        <w:t>context, there were two innocent populations involved—the nonpolitical/nonmilitary</w:t>
      </w:r>
      <w:r>
        <w:rPr>
          <w:rStyle w:val="StyleBoldUnderline"/>
        </w:rPr>
        <w:t xml:space="preserve"> </w:t>
      </w:r>
      <w:r w:rsidRPr="00A86554">
        <w:rPr>
          <w:rStyle w:val="StyleBoldUnderline"/>
        </w:rPr>
        <w:t>population of the aggressor nation and the entire population of the</w:t>
      </w:r>
      <w:r>
        <w:rPr>
          <w:rStyle w:val="StyleBoldUnderline"/>
        </w:rPr>
        <w:t xml:space="preserve"> </w:t>
      </w:r>
      <w:r w:rsidRPr="00A86554">
        <w:rPr>
          <w:rStyle w:val="StyleBoldUnderline"/>
        </w:rPr>
        <w:t>nation under attack</w:t>
      </w:r>
      <w:r>
        <w:t xml:space="preserve">. </w:t>
      </w:r>
      <w:r w:rsidRPr="00F209A9">
        <w:t>Because deontological ethics enjoins us to treat all human</w:t>
      </w:r>
      <w:r>
        <w:t xml:space="preserve"> </w:t>
      </w:r>
      <w:r w:rsidRPr="00F209A9">
        <w:t>beings as ends in themselves and not solely as means, it would not offer much</w:t>
      </w:r>
      <w:r>
        <w:t xml:space="preserve"> </w:t>
      </w:r>
      <w:r w:rsidRPr="00F209A9">
        <w:t>guidance in the situation where some innocent population (or at least a sector of</w:t>
      </w:r>
      <w:r>
        <w:t xml:space="preserve"> </w:t>
      </w:r>
      <w:r w:rsidRPr="00F209A9">
        <w:t>the population) will be harmed, and where the issue is whether the innocents</w:t>
      </w:r>
      <w:r>
        <w:t xml:space="preserve"> </w:t>
      </w:r>
      <w:r w:rsidRPr="00F209A9">
        <w:t>who are harmed will be the civilian population of the aggressor nation upon</w:t>
      </w:r>
      <w:r>
        <w:t xml:space="preserve"> </w:t>
      </w:r>
      <w:r w:rsidRPr="00F209A9">
        <w:t>whom sanctions are imposed, or the civilian population of the attacked nations</w:t>
      </w:r>
      <w:r>
        <w:t xml:space="preserve"> </w:t>
      </w:r>
      <w:r w:rsidRPr="00F209A9">
        <w:t>who are the objects of military aggression. In this case, either one population is the means to the military victory of the aggressor, or the other population is the</w:t>
      </w:r>
      <w:r>
        <w:t xml:space="preserve"> </w:t>
      </w:r>
      <w:r w:rsidRPr="00F209A9">
        <w:t>means to interdict the aggressor.</w:t>
      </w:r>
      <w:r>
        <w:t xml:space="preserve"> But </w:t>
      </w:r>
      <w:r w:rsidRPr="00F209A9">
        <w:rPr>
          <w:rStyle w:val="StyleBoldUnderline"/>
        </w:rPr>
        <w:t>deontological arguments</w:t>
      </w:r>
      <w:r>
        <w:t xml:space="preserve"> do </w:t>
      </w:r>
      <w:r w:rsidRPr="00F209A9">
        <w:rPr>
          <w:rStyle w:val="StyleBoldUnderline"/>
        </w:rPr>
        <w:t>offer guidance in situations where military</w:t>
      </w:r>
      <w:r>
        <w:rPr>
          <w:rStyle w:val="StyleBoldUnderline"/>
        </w:rPr>
        <w:t xml:space="preserve"> </w:t>
      </w:r>
      <w:r w:rsidRPr="00F209A9">
        <w:rPr>
          <w:rStyle w:val="StyleBoldUnderline"/>
        </w:rPr>
        <w:t xml:space="preserve">aggression is not at issue, and where the choice </w:t>
      </w:r>
      <w:r w:rsidRPr="00F209A9">
        <w:t>therefore</w:t>
      </w:r>
      <w:r w:rsidRPr="00F209A9">
        <w:rPr>
          <w:rStyle w:val="StyleBoldUnderline"/>
        </w:rPr>
        <w:t xml:space="preserve"> is </w:t>
      </w:r>
      <w:r w:rsidRPr="00F209A9">
        <w:t>not which</w:t>
      </w:r>
      <w:r>
        <w:t xml:space="preserve"> </w:t>
      </w:r>
      <w:r w:rsidRPr="00F209A9">
        <w:t>innocent population suffers harm, but</w:t>
      </w:r>
      <w:r w:rsidRPr="00F209A9">
        <w:rPr>
          <w:rStyle w:val="StyleBoldUnderline"/>
        </w:rPr>
        <w:t xml:space="preserve"> whether an innocent population may</w:t>
      </w:r>
      <w:r>
        <w:rPr>
          <w:rStyle w:val="StyleBoldUnderline"/>
        </w:rPr>
        <w:t xml:space="preserve"> </w:t>
      </w:r>
      <w:r w:rsidRPr="00F209A9">
        <w:rPr>
          <w:rStyle w:val="StyleBoldUnderline"/>
        </w:rPr>
        <w:t>be harmed in the service of the political interests of a foreign state, or for the</w:t>
      </w:r>
      <w:r>
        <w:rPr>
          <w:rStyle w:val="StyleBoldUnderline"/>
        </w:rPr>
        <w:t xml:space="preserve"> </w:t>
      </w:r>
      <w:r w:rsidRPr="00F209A9">
        <w:rPr>
          <w:rStyle w:val="StyleBoldUnderline"/>
        </w:rPr>
        <w:t>interest of the international community in enforcing norms. Where sanctions</w:t>
      </w:r>
      <w:r>
        <w:rPr>
          <w:rStyle w:val="StyleBoldUnderline"/>
        </w:rPr>
        <w:t xml:space="preserve"> </w:t>
      </w:r>
      <w:r w:rsidRPr="00F209A9">
        <w:rPr>
          <w:rStyle w:val="StyleBoldUnderline"/>
        </w:rPr>
        <w:t>impose suffering on innocent sectors of the target country population for an</w:t>
      </w:r>
      <w:r>
        <w:rPr>
          <w:rStyle w:val="StyleBoldUnderline"/>
        </w:rPr>
        <w:t xml:space="preserve"> </w:t>
      </w:r>
      <w:r w:rsidRPr="00F209A9">
        <w:rPr>
          <w:rStyle w:val="StyleBoldUnderline"/>
        </w:rPr>
        <w:t>objective other than preventing the deaths of other innocent persons, this is</w:t>
      </w:r>
      <w:r>
        <w:rPr>
          <w:rStyle w:val="StyleBoldUnderline"/>
        </w:rPr>
        <w:t xml:space="preserve"> </w:t>
      </w:r>
      <w:r w:rsidRPr="00F209A9">
        <w:rPr>
          <w:rStyle w:val="StyleBoldUnderline"/>
        </w:rPr>
        <w:t>clearly incompatible with deontological ethics,</w:t>
      </w:r>
      <w:r>
        <w:t xml:space="preserve"> since in these situations, to use Kantian language</w:t>
      </w:r>
      <w:r w:rsidRPr="00F209A9">
        <w:rPr>
          <w:rStyle w:val="StyleBoldUnderline"/>
        </w:rPr>
        <w:t>, human beings are reduced to nothing more than a means</w:t>
      </w:r>
      <w:r>
        <w:rPr>
          <w:rStyle w:val="StyleBoldUnderline"/>
        </w:rPr>
        <w:t xml:space="preserve"> </w:t>
      </w:r>
      <w:r w:rsidRPr="00F209A9">
        <w:rPr>
          <w:rStyle w:val="StyleBoldUnderline"/>
        </w:rPr>
        <w:t>to an end, where that end is something less than the lives of other human</w:t>
      </w:r>
      <w:r>
        <w:rPr>
          <w:rStyle w:val="StyleBoldUnderline"/>
        </w:rPr>
        <w:t xml:space="preserve"> </w:t>
      </w:r>
      <w:r w:rsidRPr="00F209A9">
        <w:rPr>
          <w:rStyle w:val="StyleBoldUnderline"/>
        </w:rPr>
        <w:t>beings.</w:t>
      </w:r>
    </w:p>
    <w:p w:rsidR="008633DF" w:rsidRDefault="008633DF" w:rsidP="008633DF">
      <w:pPr>
        <w:pStyle w:val="Heading4"/>
      </w:pPr>
      <w:r>
        <w:t>Sanctions fail and are only ethical if they result in change</w:t>
      </w:r>
    </w:p>
    <w:p w:rsidR="008633DF" w:rsidRPr="00FF6B08" w:rsidRDefault="008633DF" w:rsidP="008633DF">
      <w:pPr>
        <w:rPr>
          <w:rStyle w:val="StyleStyleBold12pt"/>
        </w:rPr>
      </w:pPr>
      <w:proofErr w:type="spellStart"/>
      <w:r w:rsidRPr="00FF6B08">
        <w:rPr>
          <w:rStyle w:val="StyleStyleBold12pt"/>
        </w:rPr>
        <w:t>Rarick</w:t>
      </w:r>
      <w:proofErr w:type="spellEnd"/>
      <w:r w:rsidRPr="00FF6B08">
        <w:rPr>
          <w:rStyle w:val="StyleStyleBold12pt"/>
        </w:rPr>
        <w:t xml:space="preserve">, Professor at Purdue, and </w:t>
      </w:r>
      <w:proofErr w:type="spellStart"/>
      <w:r w:rsidRPr="00FF6B08">
        <w:rPr>
          <w:rStyle w:val="StyleStyleBold12pt"/>
        </w:rPr>
        <w:t>Duchatelet</w:t>
      </w:r>
      <w:proofErr w:type="spellEnd"/>
      <w:r w:rsidRPr="00FF6B08">
        <w:rPr>
          <w:rStyle w:val="StyleStyleBold12pt"/>
        </w:rPr>
        <w:t>, Dean at Purdue, 08</w:t>
      </w:r>
    </w:p>
    <w:p w:rsidR="008633DF" w:rsidRPr="002350AB" w:rsidRDefault="008633DF" w:rsidP="008633DF">
      <w:r>
        <w:t>[Charles A, Martine, June 1</w:t>
      </w:r>
      <w:r w:rsidRPr="00FF6B08">
        <w:rPr>
          <w:vertAlign w:val="superscript"/>
        </w:rPr>
        <w:t>st</w:t>
      </w:r>
      <w:r>
        <w:t>, Economic Affairs, Volume 28, Issue 2, “AN ETHICAL ASSESSMENT OF THE USE OF ECONOMIC SANCTIONS AS A TOOL OF FOREIGN POLICY”, page 49, EBSCO, accessed 7/9/13, VJ]</w:t>
      </w:r>
    </w:p>
    <w:p w:rsidR="008633DF" w:rsidRDefault="008633DF" w:rsidP="008633DF"/>
    <w:p w:rsidR="008633DF" w:rsidRPr="00DC3F2C" w:rsidRDefault="008633DF" w:rsidP="008633DF">
      <w:pPr>
        <w:rPr>
          <w:rStyle w:val="StyleBoldUnderline"/>
        </w:rPr>
      </w:pPr>
      <w:r w:rsidRPr="00DC3F2C">
        <w:rPr>
          <w:rStyle w:val="StyleBoldUnderline"/>
        </w:rPr>
        <w:t>When we look at the consequences of sanctions, in most</w:t>
      </w:r>
      <w:r>
        <w:rPr>
          <w:rStyle w:val="StyleBoldUnderline"/>
        </w:rPr>
        <w:t xml:space="preserve"> </w:t>
      </w:r>
      <w:r w:rsidRPr="00DC3F2C">
        <w:rPr>
          <w:rStyle w:val="StyleBoldUnderline"/>
        </w:rPr>
        <w:t>cases the outcome has been to lower the economic, educational</w:t>
      </w:r>
      <w:r>
        <w:rPr>
          <w:rStyle w:val="StyleBoldUnderline"/>
        </w:rPr>
        <w:t xml:space="preserve"> </w:t>
      </w:r>
      <w:r w:rsidRPr="00DC3F2C">
        <w:rPr>
          <w:rStyle w:val="StyleBoldUnderline"/>
        </w:rPr>
        <w:t>and healthcare systems of the sanctioned countries. While one</w:t>
      </w:r>
      <w:r>
        <w:rPr>
          <w:rStyle w:val="StyleBoldUnderline"/>
        </w:rPr>
        <w:t xml:space="preserve"> </w:t>
      </w:r>
      <w:r w:rsidRPr="00DC3F2C">
        <w:rPr>
          <w:rStyle w:val="StyleBoldUnderline"/>
        </w:rPr>
        <w:t>could argue that higher pleasures such as virtue and moral</w:t>
      </w:r>
      <w:r>
        <w:rPr>
          <w:rStyle w:val="StyleBoldUnderline"/>
        </w:rPr>
        <w:t xml:space="preserve"> </w:t>
      </w:r>
      <w:r w:rsidRPr="00DC3F2C">
        <w:rPr>
          <w:rStyle w:val="StyleBoldUnderline"/>
        </w:rPr>
        <w:t>principle could override the negative consequences of</w:t>
      </w:r>
      <w:r>
        <w:rPr>
          <w:rStyle w:val="StyleBoldUnderline"/>
        </w:rPr>
        <w:t xml:space="preserve"> </w:t>
      </w:r>
      <w:r w:rsidRPr="00DC3F2C">
        <w:rPr>
          <w:rStyle w:val="StyleBoldUnderline"/>
        </w:rPr>
        <w:t>sanctions, it is questionable that most people in sanctioned</w:t>
      </w:r>
      <w:r>
        <w:rPr>
          <w:rStyle w:val="StyleBoldUnderline"/>
        </w:rPr>
        <w:t xml:space="preserve"> </w:t>
      </w:r>
      <w:r w:rsidRPr="00DC3F2C">
        <w:rPr>
          <w:rStyle w:val="StyleBoldUnderline"/>
        </w:rPr>
        <w:t xml:space="preserve">countries would agree with that argument. </w:t>
      </w:r>
      <w:r>
        <w:t xml:space="preserve">In some cases the citizens of sanctioned countries may. </w:t>
      </w:r>
      <w:proofErr w:type="gramStart"/>
      <w:r>
        <w:t>through</w:t>
      </w:r>
      <w:proofErr w:type="gramEnd"/>
      <w:r>
        <w:t xml:space="preserve"> state propaganda, take a </w:t>
      </w:r>
      <w:r>
        <w:lastRenderedPageBreak/>
        <w:t xml:space="preserve">different view. However, factual data concerning quality-of-life issues is a better indicator of negative consequences. </w:t>
      </w:r>
      <w:r w:rsidRPr="00DC3F2C">
        <w:rPr>
          <w:rStyle w:val="StyleBoldUnderline"/>
        </w:rPr>
        <w:t>The longest-running case of economic</w:t>
      </w:r>
      <w:r>
        <w:rPr>
          <w:rStyle w:val="StyleBoldUnderline"/>
        </w:rPr>
        <w:t xml:space="preserve"> </w:t>
      </w:r>
      <w:r w:rsidRPr="00DC3F2C">
        <w:rPr>
          <w:rStyle w:val="StyleBoldUnderline"/>
        </w:rPr>
        <w:t>sanctions, the embargo against Cuba, has harmed the</w:t>
      </w:r>
      <w:r>
        <w:rPr>
          <w:rStyle w:val="StyleBoldUnderline"/>
        </w:rPr>
        <w:t xml:space="preserve"> </w:t>
      </w:r>
      <w:r w:rsidRPr="00DC3F2C">
        <w:rPr>
          <w:rStyle w:val="StyleBoldUnderline"/>
        </w:rPr>
        <w:t>healthcare industry of that country. A study by the American</w:t>
      </w:r>
      <w:r>
        <w:rPr>
          <w:rStyle w:val="StyleBoldUnderline"/>
        </w:rPr>
        <w:t xml:space="preserve"> </w:t>
      </w:r>
      <w:r w:rsidRPr="00DC3F2C">
        <w:rPr>
          <w:rStyle w:val="StyleBoldUnderline"/>
        </w:rPr>
        <w:t>Association for World Health concluded that economic</w:t>
      </w:r>
      <w:r>
        <w:rPr>
          <w:rStyle w:val="StyleBoldUnderline"/>
        </w:rPr>
        <w:t xml:space="preserve"> </w:t>
      </w:r>
      <w:r w:rsidRPr="00DC3F2C">
        <w:rPr>
          <w:rStyle w:val="StyleBoldUnderline"/>
        </w:rPr>
        <w:t>sanctions haw had a devastating impact on the quality of</w:t>
      </w:r>
      <w:r>
        <w:rPr>
          <w:rStyle w:val="StyleBoldUnderline"/>
        </w:rPr>
        <w:t xml:space="preserve"> </w:t>
      </w:r>
      <w:r w:rsidRPr="00DC3F2C">
        <w:rPr>
          <w:rStyle w:val="StyleBoldUnderline"/>
        </w:rPr>
        <w:t>healthcare in Cuba. The trade embargo is responsible, at least</w:t>
      </w:r>
      <w:r>
        <w:rPr>
          <w:rStyle w:val="StyleBoldUnderline"/>
        </w:rPr>
        <w:t xml:space="preserve"> </w:t>
      </w:r>
      <w:r w:rsidRPr="00DC3F2C">
        <w:rPr>
          <w:rStyle w:val="StyleBoldUnderline"/>
        </w:rPr>
        <w:t xml:space="preserve">in part, for increases in certain diseases such as </w:t>
      </w:r>
      <w:proofErr w:type="spellStart"/>
      <w:r w:rsidRPr="00DC3F2C">
        <w:rPr>
          <w:rStyle w:val="StyleBoldUnderline"/>
        </w:rPr>
        <w:t>waterbome</w:t>
      </w:r>
      <w:proofErr w:type="spellEnd"/>
      <w:r>
        <w:rPr>
          <w:rStyle w:val="StyleBoldUnderline"/>
        </w:rPr>
        <w:t xml:space="preserve"> </w:t>
      </w:r>
      <w:r w:rsidRPr="00DC3F2C">
        <w:rPr>
          <w:rStyle w:val="StyleBoldUnderline"/>
        </w:rPr>
        <w:t>illness, the lack of surgical supplies and equipment, and the</w:t>
      </w:r>
      <w:r>
        <w:rPr>
          <w:rStyle w:val="StyleBoldUnderline"/>
        </w:rPr>
        <w:t xml:space="preserve"> </w:t>
      </w:r>
      <w:r w:rsidRPr="00DC3F2C">
        <w:rPr>
          <w:rStyle w:val="StyleBoldUnderline"/>
        </w:rPr>
        <w:t>unavailability of medicine</w:t>
      </w:r>
      <w:r>
        <w:t xml:space="preserve"> (Williams, 191"</w:t>
      </w:r>
      <w:proofErr w:type="gramStart"/>
      <w:r>
        <w:t>)-</w:t>
      </w:r>
      <w:proofErr w:type="gramEnd"/>
      <w:r>
        <w:t xml:space="preserve"> While the socialist policies of Fidel Castro have made medical services available to all citizens of Cuba, the lack of medicine, medical supplies and equipment have decreased the effectiveness of healthcare providers. The dire economic conditions in Cuba, of course, cannot entirely be blamed on US economic sanctions. Castro has been a less than effective economic planner. He has, however, been able to blame his failed policies on US-imposed sanctions (Katz, 2005) and has gained some sympathy with other political leaders in the region. </w:t>
      </w:r>
      <w:r w:rsidRPr="00DC3F2C">
        <w:rPr>
          <w:rStyle w:val="StyleBoldUnderline"/>
        </w:rPr>
        <w:t>There are both short- and</w:t>
      </w:r>
      <w:r>
        <w:rPr>
          <w:rStyle w:val="StyleBoldUnderline"/>
        </w:rPr>
        <w:t xml:space="preserve"> </w:t>
      </w:r>
      <w:r w:rsidRPr="00DC3F2C">
        <w:rPr>
          <w:rStyle w:val="StyleBoldUnderline"/>
        </w:rPr>
        <w:t>long-term consequences of US sanctions against Cuba</w:t>
      </w:r>
      <w:r>
        <w:t xml:space="preserve">, and the results of this policy may be felt for some time past the eventual lifting of the sanctions. </w:t>
      </w:r>
      <w:r w:rsidRPr="00DC3F2C">
        <w:rPr>
          <w:rStyle w:val="StyleBoldUnderline"/>
        </w:rPr>
        <w:t>If sanctions were effective most of the</w:t>
      </w:r>
      <w:r>
        <w:rPr>
          <w:rStyle w:val="StyleBoldUnderline"/>
        </w:rPr>
        <w:t xml:space="preserve"> </w:t>
      </w:r>
      <w:r w:rsidRPr="00DC3F2C">
        <w:rPr>
          <w:rStyle w:val="StyleBoldUnderline"/>
        </w:rPr>
        <w:t>time, it could be argued that the positive results gained by the</w:t>
      </w:r>
      <w:r>
        <w:rPr>
          <w:rStyle w:val="StyleBoldUnderline"/>
        </w:rPr>
        <w:t xml:space="preserve"> </w:t>
      </w:r>
      <w:r w:rsidRPr="00DC3F2C">
        <w:rPr>
          <w:rStyle w:val="StyleBoldUnderline"/>
        </w:rPr>
        <w:t>people of the sanctioned country justify* the necessary pain they</w:t>
      </w:r>
      <w:r>
        <w:rPr>
          <w:rStyle w:val="StyleBoldUnderline"/>
        </w:rPr>
        <w:t xml:space="preserve"> </w:t>
      </w:r>
      <w:r w:rsidRPr="00DC3F2C">
        <w:rPr>
          <w:rStyle w:val="StyleBoldUnderline"/>
        </w:rPr>
        <w:t>experience in the application of the sanctions. This is not,</w:t>
      </w:r>
      <w:r>
        <w:rPr>
          <w:rStyle w:val="StyleBoldUnderline"/>
        </w:rPr>
        <w:t xml:space="preserve"> </w:t>
      </w:r>
      <w:r w:rsidRPr="00DC3F2C">
        <w:rPr>
          <w:rStyle w:val="StyleBoldUnderline"/>
        </w:rPr>
        <w:t>however, the case because economic sanctions seldom achieve</w:t>
      </w:r>
      <w:r>
        <w:rPr>
          <w:rStyle w:val="StyleBoldUnderline"/>
        </w:rPr>
        <w:t xml:space="preserve"> </w:t>
      </w:r>
      <w:r w:rsidRPr="00DC3F2C">
        <w:rPr>
          <w:rStyle w:val="StyleBoldUnderline"/>
        </w:rPr>
        <w:t>their desired aims. In most cases, they therefore result in a net</w:t>
      </w:r>
      <w:r>
        <w:rPr>
          <w:rStyle w:val="StyleBoldUnderline"/>
        </w:rPr>
        <w:t xml:space="preserve"> </w:t>
      </w:r>
      <w:r w:rsidRPr="00DC3F2C">
        <w:rPr>
          <w:rStyle w:val="StyleBoldUnderline"/>
        </w:rPr>
        <w:t>loss in happiness for sanctioned-country citizens, both in terms</w:t>
      </w:r>
      <w:r>
        <w:rPr>
          <w:rStyle w:val="StyleBoldUnderline"/>
        </w:rPr>
        <w:t xml:space="preserve"> </w:t>
      </w:r>
      <w:r w:rsidRPr="00DC3F2C">
        <w:rPr>
          <w:rStyle w:val="StyleBoldUnderline"/>
        </w:rPr>
        <w:t>of lower and higher forms of pleasure.</w:t>
      </w:r>
    </w:p>
    <w:p w:rsidR="008633DF" w:rsidRDefault="008633DF" w:rsidP="008633DF">
      <w:pPr>
        <w:pStyle w:val="Heading4"/>
      </w:pPr>
      <w:r>
        <w:t>Sanctions are unethical instruments of mass destruction</w:t>
      </w:r>
    </w:p>
    <w:p w:rsidR="008633DF" w:rsidRPr="00FF6B08" w:rsidRDefault="008633DF" w:rsidP="008633DF">
      <w:pPr>
        <w:rPr>
          <w:rStyle w:val="StyleStyleBold12pt"/>
        </w:rPr>
      </w:pPr>
      <w:proofErr w:type="spellStart"/>
      <w:r w:rsidRPr="00FF6B08">
        <w:rPr>
          <w:rStyle w:val="StyleStyleBold12pt"/>
        </w:rPr>
        <w:t>Rarick</w:t>
      </w:r>
      <w:proofErr w:type="spellEnd"/>
      <w:r w:rsidRPr="00FF6B08">
        <w:rPr>
          <w:rStyle w:val="StyleStyleBold12pt"/>
        </w:rPr>
        <w:t xml:space="preserve">, Professor at Purdue, and </w:t>
      </w:r>
      <w:proofErr w:type="spellStart"/>
      <w:r w:rsidRPr="00FF6B08">
        <w:rPr>
          <w:rStyle w:val="StyleStyleBold12pt"/>
        </w:rPr>
        <w:t>Duchatelet</w:t>
      </w:r>
      <w:proofErr w:type="spellEnd"/>
      <w:r w:rsidRPr="00FF6B08">
        <w:rPr>
          <w:rStyle w:val="StyleStyleBold12pt"/>
        </w:rPr>
        <w:t>, Dean at Purdue, 08</w:t>
      </w:r>
    </w:p>
    <w:p w:rsidR="008633DF" w:rsidRPr="002350AB" w:rsidRDefault="008633DF" w:rsidP="008633DF">
      <w:r>
        <w:t>[Charles A, Martine, June 1</w:t>
      </w:r>
      <w:r w:rsidRPr="00FF6B08">
        <w:rPr>
          <w:vertAlign w:val="superscript"/>
        </w:rPr>
        <w:t>st</w:t>
      </w:r>
      <w:r>
        <w:t>, Economic Affairs, Volume 28, Issue 2, “AN ETHICAL ASSESSMENT OF THE USE OF ECONOMIC SANCTIONS AS A TOOL OF FOREIGN POLICY”, page 50, EBSCO, accessed 7/9/13, VJ]</w:t>
      </w:r>
    </w:p>
    <w:p w:rsidR="008633DF" w:rsidRDefault="008633DF" w:rsidP="008633DF"/>
    <w:p w:rsidR="008633DF" w:rsidRDefault="008633DF" w:rsidP="008633DF">
      <w:proofErr w:type="gramStart"/>
      <w:r>
        <w:t>The main deontologist.</w:t>
      </w:r>
      <w:proofErr w:type="gramEnd"/>
      <w:r>
        <w:t xml:space="preserve"> </w:t>
      </w:r>
      <w:proofErr w:type="gramStart"/>
      <w:r>
        <w:t>eighteenth-century</w:t>
      </w:r>
      <w:proofErr w:type="gramEnd"/>
      <w:r>
        <w:t xml:space="preserve"> German</w:t>
      </w:r>
    </w:p>
    <w:p w:rsidR="008633DF" w:rsidRPr="00916A77" w:rsidRDefault="008633DF" w:rsidP="008633DF">
      <w:pPr>
        <w:rPr>
          <w:rStyle w:val="StyleBoldUnderline"/>
        </w:rPr>
      </w:pPr>
      <w:proofErr w:type="gramStart"/>
      <w:r>
        <w:t>philosopher</w:t>
      </w:r>
      <w:proofErr w:type="gramEnd"/>
      <w:r>
        <w:t xml:space="preserve"> Immanuel Kant, discounted the consequences of </w:t>
      </w:r>
      <w:proofErr w:type="spellStart"/>
      <w:r>
        <w:t>behaviour</w:t>
      </w:r>
      <w:proofErr w:type="spellEnd"/>
      <w:r>
        <w:t xml:space="preserve"> in assessing ethics, and instead focused on human reasoning and logic. Kant developed the categorical imperative as his framework for ethical </w:t>
      </w:r>
      <w:proofErr w:type="spellStart"/>
      <w:r>
        <w:t>behaviour</w:t>
      </w:r>
      <w:proofErr w:type="spellEnd"/>
      <w:r>
        <w:t xml:space="preserve">. The categorical imperative has two formulations; the first being universalism. </w:t>
      </w:r>
      <w:r w:rsidRPr="00DC3F2C">
        <w:rPr>
          <w:rStyle w:val="StyleBoldUnderline"/>
        </w:rPr>
        <w:t>In order to act in an ethical manner a person has to want the</w:t>
      </w:r>
      <w:r>
        <w:rPr>
          <w:rStyle w:val="StyleBoldUnderline"/>
        </w:rPr>
        <w:t xml:space="preserve"> </w:t>
      </w:r>
      <w:proofErr w:type="spellStart"/>
      <w:r w:rsidRPr="00DC3F2C">
        <w:rPr>
          <w:rStyle w:val="StyleBoldUnderline"/>
        </w:rPr>
        <w:t>behaviour</w:t>
      </w:r>
      <w:proofErr w:type="spellEnd"/>
      <w:r w:rsidRPr="00DC3F2C">
        <w:rPr>
          <w:rStyle w:val="StyleBoldUnderline"/>
        </w:rPr>
        <w:t xml:space="preserve"> they are engaging in to be universally applied.</w:t>
      </w:r>
      <w:r>
        <w:rPr>
          <w:rStyle w:val="StyleBoldUnderline"/>
        </w:rPr>
        <w:t xml:space="preserve"> </w:t>
      </w:r>
      <w:r>
        <w:t xml:space="preserve">For example, </w:t>
      </w:r>
      <w:r w:rsidRPr="00DC3F2C">
        <w:rPr>
          <w:rStyle w:val="StyleBoldUnderline"/>
        </w:rPr>
        <w:t>if you want the act of murder to be ethical, you</w:t>
      </w:r>
      <w:r>
        <w:rPr>
          <w:rStyle w:val="StyleBoldUnderline"/>
        </w:rPr>
        <w:t xml:space="preserve"> </w:t>
      </w:r>
      <w:r w:rsidRPr="00DC3F2C">
        <w:rPr>
          <w:rStyle w:val="StyleBoldUnderline"/>
        </w:rPr>
        <w:t>would have to accept that everyone is entitled to murder</w:t>
      </w:r>
      <w:r>
        <w:rPr>
          <w:rStyle w:val="StyleBoldUnderline"/>
        </w:rPr>
        <w:t xml:space="preserve"> </w:t>
      </w:r>
      <w:r w:rsidRPr="00DC3F2C">
        <w:rPr>
          <w:rStyle w:val="StyleBoldUnderline"/>
        </w:rPr>
        <w:t>others</w:t>
      </w:r>
      <w:r>
        <w:t>. The second formulation of the categorical imperative - '</w:t>
      </w:r>
      <w:proofErr w:type="gramStart"/>
      <w:r>
        <w:t>So</w:t>
      </w:r>
      <w:proofErr w:type="gramEnd"/>
      <w:r>
        <w:t xml:space="preserve"> act that you use humanity, whether in your person or in the person of any other, always at the same time as an ends, never as a means' (Kant. can be used to argue against the use of sanctions. Sanctions are a means to an end. </w:t>
      </w:r>
      <w:r w:rsidRPr="00DC3F2C">
        <w:rPr>
          <w:rStyle w:val="StyleBoldUnderline"/>
        </w:rPr>
        <w:t>The theory operating behind sanctions is to cause as much</w:t>
      </w:r>
      <w:r>
        <w:rPr>
          <w:rStyle w:val="StyleBoldUnderline"/>
        </w:rPr>
        <w:t xml:space="preserve"> </w:t>
      </w:r>
      <w:r w:rsidRPr="00DC3F2C">
        <w:rPr>
          <w:rStyle w:val="StyleBoldUnderline"/>
        </w:rPr>
        <w:t>pain as possible to the people of the receiving country in</w:t>
      </w:r>
      <w:r>
        <w:rPr>
          <w:rStyle w:val="StyleBoldUnderline"/>
        </w:rPr>
        <w:t xml:space="preserve"> </w:t>
      </w:r>
      <w:r w:rsidRPr="00DC3F2C">
        <w:rPr>
          <w:rStyle w:val="StyleBoldUnderline"/>
        </w:rPr>
        <w:t>order for pressure to be brought on the government.</w:t>
      </w:r>
      <w:r>
        <w:rPr>
          <w:rStyle w:val="StyleBoldUnderline"/>
        </w:rPr>
        <w:t xml:space="preserve"> </w:t>
      </w:r>
      <w:r w:rsidRPr="00DC3F2C">
        <w:rPr>
          <w:rStyle w:val="StyleBoldUnderline"/>
        </w:rPr>
        <w:t>The citizens of the sanctioned country are used as a means</w:t>
      </w:r>
      <w:r>
        <w:rPr>
          <w:rStyle w:val="StyleBoldUnderline"/>
        </w:rPr>
        <w:t xml:space="preserve"> </w:t>
      </w:r>
      <w:r w:rsidRPr="00DC3F2C">
        <w:rPr>
          <w:rStyle w:val="StyleBoldUnderline"/>
        </w:rPr>
        <w:t>to achieve the foreign policy objectives of the sanctioning</w:t>
      </w:r>
      <w:r>
        <w:rPr>
          <w:rStyle w:val="StyleBoldUnderline"/>
        </w:rPr>
        <w:t xml:space="preserve"> </w:t>
      </w:r>
      <w:r w:rsidRPr="00DC3F2C">
        <w:rPr>
          <w:rStyle w:val="StyleBoldUnderline"/>
        </w:rPr>
        <w:t>country.</w:t>
      </w:r>
      <w:r>
        <w:rPr>
          <w:rStyle w:val="StyleBoldUnderline"/>
        </w:rPr>
        <w:t xml:space="preserve"> </w:t>
      </w:r>
      <w:r w:rsidRPr="00DC3F2C">
        <w:rPr>
          <w:rStyle w:val="StyleBoldUnderline"/>
        </w:rPr>
        <w:t>Using people as a means represents an inhumane form of</w:t>
      </w:r>
      <w:r>
        <w:rPr>
          <w:rStyle w:val="StyleBoldUnderline"/>
        </w:rPr>
        <w:t xml:space="preserve"> </w:t>
      </w:r>
      <w:r w:rsidRPr="00DC3F2C">
        <w:rPr>
          <w:rStyle w:val="StyleBoldUnderline"/>
        </w:rPr>
        <w:t>public policy</w:t>
      </w:r>
      <w:r>
        <w:t xml:space="preserve">. Dennis </w:t>
      </w:r>
      <w:proofErr w:type="spellStart"/>
      <w:r w:rsidRPr="00DC3F2C">
        <w:rPr>
          <w:rStyle w:val="StyleBoldUnderline"/>
        </w:rPr>
        <w:t>Halliday</w:t>
      </w:r>
      <w:proofErr w:type="spellEnd"/>
      <w:r>
        <w:t xml:space="preserve">. </w:t>
      </w:r>
      <w:proofErr w:type="gramStart"/>
      <w:r>
        <w:t>former</w:t>
      </w:r>
      <w:proofErr w:type="gramEnd"/>
      <w:r>
        <w:t xml:space="preserve"> </w:t>
      </w:r>
      <w:proofErr w:type="spellStart"/>
      <w:r>
        <w:t>co-ordinator</w:t>
      </w:r>
      <w:proofErr w:type="spellEnd"/>
      <w:r>
        <w:t xml:space="preserve"> of United Nations Resolution 986 (Food-for-Oil in Iraq), </w:t>
      </w:r>
      <w:r w:rsidRPr="00916A77">
        <w:rPr>
          <w:rStyle w:val="StyleBoldUnderline"/>
        </w:rPr>
        <w:t>describes</w:t>
      </w:r>
      <w:r>
        <w:rPr>
          <w:rStyle w:val="StyleBoldUnderline"/>
        </w:rPr>
        <w:t xml:space="preserve"> </w:t>
      </w:r>
      <w:r w:rsidRPr="00916A77">
        <w:rPr>
          <w:rStyle w:val="StyleBoldUnderline"/>
        </w:rPr>
        <w:t>economic sanctions as a 'totally bankrupt concept'. Sanctions</w:t>
      </w:r>
      <w:r>
        <w:rPr>
          <w:rStyle w:val="StyleBoldUnderline"/>
        </w:rPr>
        <w:t xml:space="preserve"> </w:t>
      </w:r>
      <w:r w:rsidRPr="00916A77">
        <w:rPr>
          <w:rStyle w:val="StyleBoldUnderline"/>
        </w:rPr>
        <w:t>in Iraq caused the price of basic food products to greatly</w:t>
      </w:r>
      <w:r>
        <w:rPr>
          <w:rStyle w:val="StyleBoldUnderline"/>
        </w:rPr>
        <w:t xml:space="preserve"> </w:t>
      </w:r>
      <w:r w:rsidRPr="00916A77">
        <w:rPr>
          <w:rStyle w:val="StyleBoldUnderline"/>
        </w:rPr>
        <w:t>increase, resulted in inadequate nutrition, caused a decline of</w:t>
      </w:r>
      <w:r>
        <w:rPr>
          <w:rStyle w:val="StyleBoldUnderline"/>
        </w:rPr>
        <w:t xml:space="preserve"> </w:t>
      </w:r>
      <w:r w:rsidRPr="00916A77">
        <w:rPr>
          <w:rStyle w:val="StyleBoldUnderline"/>
        </w:rPr>
        <w:t>healthcare, and led to the collapse of the national currency</w:t>
      </w:r>
      <w:r>
        <w:rPr>
          <w:rStyle w:val="StyleBoldUnderline"/>
        </w:rPr>
        <w:t xml:space="preserve"> </w:t>
      </w:r>
      <w:r>
        <w:t xml:space="preserve">(BBC, 1998). According to UN1CEF, </w:t>
      </w:r>
      <w:r w:rsidRPr="00916A77">
        <w:rPr>
          <w:rStyle w:val="StyleBoldUnderline"/>
        </w:rPr>
        <w:t>economic sanctions against</w:t>
      </w:r>
      <w:r>
        <w:rPr>
          <w:rStyle w:val="StyleBoldUnderline"/>
        </w:rPr>
        <w:t xml:space="preserve"> </w:t>
      </w:r>
      <w:r w:rsidRPr="00916A77">
        <w:rPr>
          <w:rStyle w:val="StyleBoldUnderline"/>
        </w:rPr>
        <w:t>Iraq resulted in a doubling of the death rate for children less</w:t>
      </w:r>
      <w:r>
        <w:rPr>
          <w:rStyle w:val="StyleBoldUnderline"/>
        </w:rPr>
        <w:t xml:space="preserve"> </w:t>
      </w:r>
      <w:r w:rsidRPr="00916A77">
        <w:rPr>
          <w:rStyle w:val="StyleBoldUnderline"/>
        </w:rPr>
        <w:t>than five years of age.</w:t>
      </w:r>
      <w:r>
        <w:t xml:space="preserve"> The </w:t>
      </w:r>
      <w:proofErr w:type="spellStart"/>
      <w:r>
        <w:t>organisation</w:t>
      </w:r>
      <w:proofErr w:type="spellEnd"/>
      <w:r>
        <w:t xml:space="preserve"> reports that the sanctions made it wry difficult for parents to provide needed medicine, food and safe drinking water for their children, and estimates that they resulted in the deaths of 500,000 children under the age of five between 1991 and 199s (</w:t>
      </w:r>
      <w:proofErr w:type="spellStart"/>
      <w:r>
        <w:t>Pigler</w:t>
      </w:r>
      <w:proofErr w:type="spellEnd"/>
      <w:r>
        <w:t>, 2004</w:t>
      </w:r>
      <w:proofErr w:type="gramStart"/>
      <w:r>
        <w:t>)-</w:t>
      </w:r>
      <w:proofErr w:type="gramEnd"/>
      <w:r>
        <w:t xml:space="preserve"> </w:t>
      </w:r>
      <w:r w:rsidRPr="00916A77">
        <w:rPr>
          <w:rStyle w:val="StyleBoldUnderline"/>
        </w:rPr>
        <w:t>Economic sanctions themselves can be called instruments of</w:t>
      </w:r>
      <w:r>
        <w:rPr>
          <w:rStyle w:val="StyleBoldUnderline"/>
        </w:rPr>
        <w:t xml:space="preserve"> </w:t>
      </w:r>
      <w:r w:rsidRPr="00916A77">
        <w:rPr>
          <w:rStyle w:val="StyleBoldUnderline"/>
        </w:rPr>
        <w:t>mass destruction</w:t>
      </w:r>
      <w:r>
        <w:t xml:space="preserve"> (Mueller and Mueller, 1999</w:t>
      </w:r>
      <w:r w:rsidRPr="00916A77">
        <w:rPr>
          <w:rStyle w:val="StyleBoldUnderline"/>
        </w:rPr>
        <w:t>) when one</w:t>
      </w:r>
      <w:r>
        <w:rPr>
          <w:rStyle w:val="StyleBoldUnderline"/>
        </w:rPr>
        <w:t xml:space="preserve"> </w:t>
      </w:r>
      <w:r w:rsidRPr="00916A77">
        <w:rPr>
          <w:rStyle w:val="StyleBoldUnderline"/>
        </w:rPr>
        <w:t>considers the human toll inflicted on the innocent people of</w:t>
      </w:r>
    </w:p>
    <w:p w:rsidR="008633DF" w:rsidRPr="00916A77" w:rsidRDefault="008633DF" w:rsidP="008633DF">
      <w:pPr>
        <w:rPr>
          <w:rStyle w:val="StyleBoldUnderline"/>
        </w:rPr>
      </w:pPr>
      <w:proofErr w:type="gramStart"/>
      <w:r w:rsidRPr="00916A77">
        <w:rPr>
          <w:rStyle w:val="StyleBoldUnderline"/>
        </w:rPr>
        <w:lastRenderedPageBreak/>
        <w:t>sanctioned</w:t>
      </w:r>
      <w:proofErr w:type="gramEnd"/>
      <w:r w:rsidRPr="00916A77">
        <w:rPr>
          <w:rStyle w:val="StyleBoldUnderline"/>
        </w:rPr>
        <w:t xml:space="preserve"> countries.</w:t>
      </w:r>
    </w:p>
    <w:p w:rsidR="00CC2912" w:rsidRDefault="008633DF" w:rsidP="008633DF">
      <w:pPr>
        <w:pStyle w:val="Heading3"/>
      </w:pPr>
      <w:r>
        <w:lastRenderedPageBreak/>
        <w:t>Economic Bullying</w:t>
      </w:r>
    </w:p>
    <w:p w:rsidR="008633DF" w:rsidRPr="00B52016" w:rsidRDefault="008633DF" w:rsidP="008633DF">
      <w:pPr>
        <w:pStyle w:val="Heading4"/>
      </w:pPr>
      <w:r>
        <w:t>Sanctions are economic bullying—only the superpowers have the ability to hurt growing nations to maintain their lead</w:t>
      </w:r>
    </w:p>
    <w:p w:rsidR="008633DF" w:rsidRPr="00B52016" w:rsidRDefault="008633DF" w:rsidP="008633DF">
      <w:pPr>
        <w:rPr>
          <w:rStyle w:val="StyleStyleBold12pt"/>
        </w:rPr>
      </w:pPr>
      <w:r w:rsidRPr="00B52016">
        <w:rPr>
          <w:rStyle w:val="StyleStyleBold12pt"/>
        </w:rPr>
        <w:t>Gordon, professor at Fairfield University, 99</w:t>
      </w:r>
    </w:p>
    <w:p w:rsidR="008633DF" w:rsidRDefault="008633DF" w:rsidP="008633DF">
      <w:r>
        <w:t>[Joy, March, Ethics &amp; International Affairs, Volume 13, Issue 1, “A Peaceful, Silent, Deadly Remedy: The Ethics of Economic Sanctions”, page 136-</w:t>
      </w:r>
      <w:proofErr w:type="gramStart"/>
      <w:r>
        <w:t>137 ,Wiley</w:t>
      </w:r>
      <w:proofErr w:type="gramEnd"/>
      <w:r>
        <w:t xml:space="preserve"> Library, accessed 7/7/13, VJ]</w:t>
      </w:r>
    </w:p>
    <w:p w:rsidR="008633DF" w:rsidRDefault="008633DF" w:rsidP="008633DF"/>
    <w:p w:rsidR="008633DF" w:rsidRDefault="008633DF" w:rsidP="008633DF">
      <w:pPr>
        <w:rPr>
          <w:rStyle w:val="StyleBoldUnderline"/>
        </w:rPr>
      </w:pPr>
      <w:r w:rsidRPr="005F59B7">
        <w:rPr>
          <w:rStyle w:val="StyleBoldUnderline"/>
        </w:rPr>
        <w:t>Large and diversified economies are virtually immune to sanctions, since</w:t>
      </w:r>
      <w:r>
        <w:rPr>
          <w:rStyle w:val="StyleBoldUnderline"/>
        </w:rPr>
        <w:t xml:space="preserve"> </w:t>
      </w:r>
      <w:r w:rsidRPr="005F59B7">
        <w:rPr>
          <w:rStyle w:val="StyleBoldUnderline"/>
        </w:rPr>
        <w:t>they have the economic flexibility to pay higher costs in the short run, and to</w:t>
      </w:r>
      <w:r>
        <w:rPr>
          <w:rStyle w:val="StyleBoldUnderline"/>
        </w:rPr>
        <w:t xml:space="preserve"> </w:t>
      </w:r>
      <w:r w:rsidRPr="005F59B7">
        <w:rPr>
          <w:rStyle w:val="StyleBoldUnderline"/>
        </w:rPr>
        <w:t>make structural changes</w:t>
      </w:r>
      <w:r>
        <w:t xml:space="preserve"> in the long </w:t>
      </w:r>
      <w:proofErr w:type="spellStart"/>
      <w:r>
        <w:t>run.sq</w:t>
      </w:r>
      <w:proofErr w:type="spellEnd"/>
      <w:r>
        <w:t xml:space="preserve"> </w:t>
      </w:r>
      <w:proofErr w:type="spellStart"/>
      <w:r>
        <w:t>Hufbauer</w:t>
      </w:r>
      <w:proofErr w:type="spellEnd"/>
      <w:r>
        <w:t xml:space="preserve">, Schott, and Elliott note that </w:t>
      </w:r>
      <w:r w:rsidRPr="005F59B7">
        <w:rPr>
          <w:rStyle w:val="StyleBoldUnderline"/>
        </w:rPr>
        <w:t>nations with weak or unstable economies therefore make the best targets for economic</w:t>
      </w:r>
      <w:r>
        <w:rPr>
          <w:rStyle w:val="StyleBoldUnderline"/>
        </w:rPr>
        <w:t xml:space="preserve"> </w:t>
      </w:r>
      <w:r w:rsidRPr="005F59B7">
        <w:rPr>
          <w:rStyle w:val="StyleBoldUnderline"/>
        </w:rPr>
        <w:t>sanctions</w:t>
      </w:r>
      <w:r>
        <w:t>. In a section entitled “The Weakest Go to the Wall,” they argue that “</w:t>
      </w:r>
      <w:r w:rsidRPr="005F59B7">
        <w:rPr>
          <w:rStyle w:val="StyleBoldUnderline"/>
        </w:rPr>
        <w:t>there seems to be a direct correlation between the political and economic</w:t>
      </w:r>
      <w:r>
        <w:rPr>
          <w:rStyle w:val="StyleBoldUnderline"/>
        </w:rPr>
        <w:t xml:space="preserve"> </w:t>
      </w:r>
      <w:r w:rsidRPr="005F59B7">
        <w:rPr>
          <w:rStyle w:val="StyleBoldUnderline"/>
        </w:rPr>
        <w:t>health of the target country and its susceptibility to economic pressure</w:t>
      </w:r>
      <w:r>
        <w:t xml:space="preserve">,” and suggest that their data “demonstrate that countries in distress or experiencing significant problems are far more likely to succumb to coercion by the sender country. “3s </w:t>
      </w:r>
      <w:r w:rsidRPr="005F59B7">
        <w:rPr>
          <w:rStyle w:val="StyleBoldUnderline"/>
        </w:rPr>
        <w:t>They conclude</w:t>
      </w:r>
      <w:r>
        <w:t xml:space="preserve"> with a list of “dos and don’ts” for those imposing sanctions, including “Do </w:t>
      </w:r>
      <w:r w:rsidRPr="005F59B7">
        <w:rPr>
          <w:rStyle w:val="StyleBoldUnderline"/>
        </w:rPr>
        <w:t>pick on the weak and helpless</w:t>
      </w:r>
      <w:r>
        <w:t xml:space="preserve">. “3s Their analysis of the cases indicates that </w:t>
      </w:r>
      <w:r w:rsidRPr="005F59B7">
        <w:rPr>
          <w:rStyle w:val="StyleBoldUnderline"/>
        </w:rPr>
        <w:t>sanctions are most effective when the target is much smaller than the</w:t>
      </w:r>
      <w:r>
        <w:rPr>
          <w:rStyle w:val="StyleBoldUnderline"/>
        </w:rPr>
        <w:t xml:space="preserve"> </w:t>
      </w:r>
      <w:r w:rsidRPr="005F59B7">
        <w:rPr>
          <w:rStyle w:val="StyleBoldUnderline"/>
        </w:rPr>
        <w:t>country imposing sanctions, and economically weak and politically unstable</w:t>
      </w:r>
      <w:r>
        <w:t xml:space="preserve">. In successful cases, </w:t>
      </w:r>
      <w:r w:rsidRPr="005F59B7">
        <w:rPr>
          <w:rStyle w:val="StyleBoldUnderline"/>
        </w:rPr>
        <w:t>the average sender’s economy was 187 times larger than that of</w:t>
      </w:r>
      <w:r>
        <w:rPr>
          <w:rStyle w:val="StyleBoldUnderline"/>
        </w:rPr>
        <w:t xml:space="preserve"> </w:t>
      </w:r>
      <w:r w:rsidRPr="005F59B7">
        <w:rPr>
          <w:rStyle w:val="StyleBoldUnderline"/>
        </w:rPr>
        <w:t>the average target</w:t>
      </w:r>
      <w:r>
        <w:t xml:space="preserve">.37 Thus, </w:t>
      </w:r>
      <w:r w:rsidRPr="005F59B7">
        <w:t>sanctions offer themselves solely as mechanisms that strong</w:t>
      </w:r>
      <w:r>
        <w:t xml:space="preserve"> </w:t>
      </w:r>
      <w:r w:rsidRPr="005F59B7">
        <w:t>nations with large economies</w:t>
      </w:r>
      <w:r>
        <w:t xml:space="preserve">, or international alliances including strong nations with large economies, can effectively use against countries with weak or import-dependent economies, or countries with unstable governments. </w:t>
      </w:r>
      <w:r w:rsidRPr="005F59B7">
        <w:rPr>
          <w:rStyle w:val="StyleBoldUnderline"/>
        </w:rPr>
        <w:t>The</w:t>
      </w:r>
      <w:r>
        <w:rPr>
          <w:rStyle w:val="StyleBoldUnderline"/>
        </w:rPr>
        <w:t xml:space="preserve"> </w:t>
      </w:r>
      <w:r w:rsidRPr="005F59B7">
        <w:rPr>
          <w:rStyle w:val="StyleBoldUnderline"/>
        </w:rPr>
        <w:t>reverse is not true— sanctions are not a device realistically available to small or</w:t>
      </w:r>
      <w:r>
        <w:rPr>
          <w:rStyle w:val="StyleBoldUnderline"/>
        </w:rPr>
        <w:t xml:space="preserve"> </w:t>
      </w:r>
      <w:r w:rsidRPr="005F59B7">
        <w:rPr>
          <w:rStyle w:val="StyleBoldUnderline"/>
        </w:rPr>
        <w:t>poor nations that can be used with any significant impact against large or economically</w:t>
      </w:r>
      <w:r>
        <w:rPr>
          <w:rStyle w:val="StyleBoldUnderline"/>
        </w:rPr>
        <w:t xml:space="preserve"> </w:t>
      </w:r>
      <w:r w:rsidRPr="005F59B7">
        <w:rPr>
          <w:rStyle w:val="StyleBoldUnderline"/>
        </w:rPr>
        <w:t>dominant nations, even if the latter were to, say, engage in aggression</w:t>
      </w:r>
      <w:r>
        <w:rPr>
          <w:rStyle w:val="StyleBoldUnderline"/>
        </w:rPr>
        <w:t xml:space="preserve"> </w:t>
      </w:r>
      <w:r w:rsidRPr="005F59B7">
        <w:rPr>
          <w:rStyle w:val="StyleBoldUnderline"/>
        </w:rPr>
        <w:t>or human rights violations, or otherwise offend the international community.</w:t>
      </w:r>
      <w:r>
        <w:rPr>
          <w:rStyle w:val="StyleBoldUnderline"/>
        </w:rPr>
        <w:t xml:space="preserve"> </w:t>
      </w:r>
      <w:r>
        <w:t xml:space="preserve">This has been obvious since the reformulation of sanctions as a tool of international law.38 </w:t>
      </w:r>
      <w:proofErr w:type="gramStart"/>
      <w:r>
        <w:t>Therefore,</w:t>
      </w:r>
      <w:proofErr w:type="gramEnd"/>
      <w:r>
        <w:t xml:space="preserve"> </w:t>
      </w:r>
      <w:r w:rsidRPr="005F59B7">
        <w:rPr>
          <w:rStyle w:val="StyleBoldUnderline"/>
        </w:rPr>
        <w:t>there is a danger that sanctions will be used “opportunistically”</w:t>
      </w:r>
      <w:r>
        <w:t xml:space="preserve"> by powerful nations39 —for example, </w:t>
      </w:r>
      <w:r w:rsidRPr="005F59B7">
        <w:rPr>
          <w:rStyle w:val="StyleBoldUnderline"/>
        </w:rPr>
        <w:t>as a response by a superpower to its</w:t>
      </w:r>
      <w:r>
        <w:rPr>
          <w:rStyle w:val="StyleBoldUnderline"/>
        </w:rPr>
        <w:t xml:space="preserve"> </w:t>
      </w:r>
      <w:r w:rsidRPr="005F59B7">
        <w:rPr>
          <w:rStyle w:val="StyleBoldUnderline"/>
        </w:rPr>
        <w:t xml:space="preserve">declining economic </w:t>
      </w:r>
      <w:r w:rsidRPr="00D50511">
        <w:rPr>
          <w:rStyle w:val="StyleBoldUnderline"/>
        </w:rPr>
        <w:t>hegemony. Here we can understand the particular enthusiasm</w:t>
      </w:r>
      <w:r>
        <w:rPr>
          <w:rStyle w:val="StyleBoldUnderline"/>
        </w:rPr>
        <w:t xml:space="preserve"> </w:t>
      </w:r>
      <w:r w:rsidRPr="00D50511">
        <w:rPr>
          <w:rStyle w:val="StyleBoldUnderline"/>
        </w:rPr>
        <w:t>the United States holds for sanctions; the sheer size of the U.S. economy means</w:t>
      </w:r>
      <w:r>
        <w:rPr>
          <w:rStyle w:val="StyleBoldUnderline"/>
        </w:rPr>
        <w:t xml:space="preserve"> </w:t>
      </w:r>
      <w:r w:rsidRPr="00D50511">
        <w:rPr>
          <w:rStyle w:val="StyleBoldUnderline"/>
        </w:rPr>
        <w:t>that sanctions can be imposed at little cost to itself, and with no likelihood that</w:t>
      </w:r>
      <w:r>
        <w:rPr>
          <w:rStyle w:val="StyleBoldUnderline"/>
        </w:rPr>
        <w:t xml:space="preserve"> </w:t>
      </w:r>
      <w:r w:rsidRPr="00D50511">
        <w:rPr>
          <w:rStyle w:val="StyleBoldUnderline"/>
        </w:rPr>
        <w:t>any other nation could retaliate in kind.</w:t>
      </w:r>
      <w:r>
        <w:rPr>
          <w:rStyle w:val="StyleBoldUnderline"/>
        </w:rPr>
        <w:t xml:space="preserve"> </w:t>
      </w:r>
      <w:r>
        <w:t xml:space="preserve">It would seem that we have lost altogether the rationale for sanctions that was articulated in the formation of the League of Nations, It </w:t>
      </w:r>
      <w:r w:rsidRPr="00D50511">
        <w:rPr>
          <w:rStyle w:val="StyleBoldUnderline"/>
        </w:rPr>
        <w:t>may be that sanctions,</w:t>
      </w:r>
      <w:r>
        <w:rPr>
          <w:rStyle w:val="StyleBoldUnderline"/>
        </w:rPr>
        <w:t xml:space="preserve"> </w:t>
      </w:r>
      <w:r w:rsidRPr="00D50511">
        <w:rPr>
          <w:rStyle w:val="StyleBoldUnderline"/>
        </w:rPr>
        <w:t>and the attendant harm to innocents, can be justified as an alternative to</w:t>
      </w:r>
      <w:r>
        <w:rPr>
          <w:rStyle w:val="StyleBoldUnderline"/>
        </w:rPr>
        <w:t xml:space="preserve"> </w:t>
      </w:r>
      <w:r w:rsidRPr="00D50511">
        <w:rPr>
          <w:rStyle w:val="StyleBoldUnderline"/>
        </w:rPr>
        <w:t>actual warfare; but in order to justify this choice on utilitarian grounds, we would</w:t>
      </w:r>
      <w:r>
        <w:rPr>
          <w:rStyle w:val="StyleBoldUnderline"/>
        </w:rPr>
        <w:t xml:space="preserve"> </w:t>
      </w:r>
      <w:r w:rsidRPr="00D50511">
        <w:rPr>
          <w:rStyle w:val="StyleBoldUnderline"/>
        </w:rPr>
        <w:t>have to have reason to believe that sanctions in fact obtain compliance by the target</w:t>
      </w:r>
      <w:r>
        <w:rPr>
          <w:rStyle w:val="StyleBoldUnderline"/>
        </w:rPr>
        <w:t xml:space="preserve"> </w:t>
      </w:r>
      <w:r w:rsidRPr="00D50511">
        <w:rPr>
          <w:rStyle w:val="StyleBoldUnderline"/>
        </w:rPr>
        <w:t>state. If not, then they simply constitute the gratuitous imposition of suffering</w:t>
      </w:r>
      <w:r>
        <w:rPr>
          <w:rStyle w:val="StyleBoldUnderline"/>
        </w:rPr>
        <w:t xml:space="preserve"> </w:t>
      </w:r>
      <w:r w:rsidRPr="00D50511">
        <w:rPr>
          <w:rStyle w:val="StyleBoldUnderline"/>
        </w:rPr>
        <w:t>on a helpless population, for no ethically defensible reason.</w:t>
      </w:r>
    </w:p>
    <w:p w:rsidR="008633DF" w:rsidRDefault="008633DF" w:rsidP="008633DF">
      <w:pPr>
        <w:pStyle w:val="Heading3"/>
      </w:pPr>
      <w:r>
        <w:lastRenderedPageBreak/>
        <w:t>ATL Utilitarianism</w:t>
      </w:r>
    </w:p>
    <w:p w:rsidR="006050AF" w:rsidRDefault="006050AF" w:rsidP="006050AF">
      <w:pPr>
        <w:pStyle w:val="Heading4"/>
      </w:pPr>
      <w:r>
        <w:t>Utilitarianism a bad way to weigh unethical sanctions</w:t>
      </w:r>
    </w:p>
    <w:p w:rsidR="006050AF" w:rsidRPr="0087313E" w:rsidRDefault="006050AF" w:rsidP="006050AF">
      <w:pPr>
        <w:rPr>
          <w:rStyle w:val="StyleStyleBold12pt"/>
        </w:rPr>
      </w:pPr>
      <w:r w:rsidRPr="0087313E">
        <w:rPr>
          <w:rStyle w:val="StyleStyleBold12pt"/>
        </w:rPr>
        <w:t>McGee, president of the Dumont Institute for Public Policy Research, 03</w:t>
      </w:r>
    </w:p>
    <w:p w:rsidR="006050AF" w:rsidRPr="008509E5" w:rsidRDefault="006050AF" w:rsidP="006050AF">
      <w:r>
        <w:t xml:space="preserve">[Robert W., December 1, Economic Affairs, </w:t>
      </w:r>
      <w:proofErr w:type="spellStart"/>
      <w:r>
        <w:t>pg</w:t>
      </w:r>
      <w:proofErr w:type="spellEnd"/>
      <w:r>
        <w:t xml:space="preserve"> 43, “THE ETHICS OF ECONOMIC SANCTIONS”, EBSCO, accessed 7/6/13, VJ]</w:t>
      </w:r>
    </w:p>
    <w:p w:rsidR="006050AF" w:rsidRDefault="006050AF" w:rsidP="006050AF"/>
    <w:p w:rsidR="006050AF" w:rsidRDefault="006050AF" w:rsidP="006050AF">
      <w:r w:rsidRPr="006F1A5A">
        <w:rPr>
          <w:rStyle w:val="StyleBoldUnderline"/>
        </w:rPr>
        <w:t>Sanctions generally cannot be justified on utilitarian</w:t>
      </w:r>
      <w:r>
        <w:rPr>
          <w:rStyle w:val="StyleBoldUnderline"/>
        </w:rPr>
        <w:t xml:space="preserve"> </w:t>
      </w:r>
      <w:r w:rsidRPr="006F1A5A">
        <w:rPr>
          <w:rStyle w:val="StyleBoldUnderline"/>
        </w:rPr>
        <w:t>grounds because the losers exceed the winners</w:t>
      </w:r>
      <w:r>
        <w:t xml:space="preserve">. However, </w:t>
      </w:r>
      <w:r w:rsidRPr="006F1A5A">
        <w:rPr>
          <w:rStyle w:val="StyleBoldUnderline"/>
        </w:rPr>
        <w:t>utilitarian ethics is not a precise tool</w:t>
      </w:r>
      <w:r>
        <w:rPr>
          <w:rStyle w:val="StyleBoldUnderline"/>
        </w:rPr>
        <w:t xml:space="preserve"> </w:t>
      </w:r>
      <w:r w:rsidRPr="006F1A5A">
        <w:rPr>
          <w:rStyle w:val="StyleBoldUnderline"/>
        </w:rPr>
        <w:t>because it is not possible to precisely measure gains</w:t>
      </w:r>
      <w:r>
        <w:rPr>
          <w:rStyle w:val="StyleBoldUnderline"/>
        </w:rPr>
        <w:t xml:space="preserve"> </w:t>
      </w:r>
      <w:r w:rsidRPr="006F1A5A">
        <w:rPr>
          <w:rStyle w:val="StyleBoldUnderline"/>
        </w:rPr>
        <w:t>and losses, especially when some of the gains and</w:t>
      </w:r>
      <w:r>
        <w:rPr>
          <w:rStyle w:val="StyleBoldUnderline"/>
        </w:rPr>
        <w:t xml:space="preserve"> </w:t>
      </w:r>
      <w:r w:rsidRPr="006F1A5A">
        <w:rPr>
          <w:rStyle w:val="StyleBoldUnderline"/>
        </w:rPr>
        <w:t>losses cannot be reduced to monetary units</w:t>
      </w:r>
      <w:r>
        <w:t xml:space="preserve">. Psychic gains are only one example. </w:t>
      </w:r>
      <w:r w:rsidRPr="006F1A5A">
        <w:rPr>
          <w:rStyle w:val="StyleBoldUnderline"/>
        </w:rPr>
        <w:t>Many other gains and</w:t>
      </w:r>
      <w:r>
        <w:rPr>
          <w:rStyle w:val="StyleBoldUnderline"/>
        </w:rPr>
        <w:t xml:space="preserve"> </w:t>
      </w:r>
      <w:r w:rsidRPr="006F1A5A">
        <w:rPr>
          <w:rStyle w:val="StyleBoldUnderline"/>
        </w:rPr>
        <w:t>losses are of a non-monetary nature. If sanctions kill,</w:t>
      </w:r>
      <w:r>
        <w:rPr>
          <w:rStyle w:val="StyleBoldUnderline"/>
        </w:rPr>
        <w:t xml:space="preserve"> </w:t>
      </w:r>
      <w:r w:rsidRPr="006F1A5A">
        <w:rPr>
          <w:rStyle w:val="StyleBoldUnderline"/>
        </w:rPr>
        <w:t>which they sometimes do, how can total gains and</w:t>
      </w:r>
      <w:r>
        <w:rPr>
          <w:rStyle w:val="StyleBoldUnderline"/>
        </w:rPr>
        <w:t xml:space="preserve"> </w:t>
      </w:r>
      <w:r w:rsidRPr="006F1A5A">
        <w:rPr>
          <w:rStyle w:val="StyleBoldUnderline"/>
        </w:rPr>
        <w:t>losses be measured and compared?</w:t>
      </w:r>
      <w:r>
        <w:rPr>
          <w:rStyle w:val="StyleBoldUnderline"/>
        </w:rPr>
        <w:t xml:space="preserve"> </w:t>
      </w:r>
      <w:r w:rsidRPr="006F1A5A">
        <w:rPr>
          <w:rStyle w:val="StyleBoldUnderline"/>
        </w:rPr>
        <w:t>Another major problem with applying utilitarian</w:t>
      </w:r>
      <w:r>
        <w:rPr>
          <w:rStyle w:val="StyleBoldUnderline"/>
        </w:rPr>
        <w:t xml:space="preserve"> </w:t>
      </w:r>
      <w:r w:rsidRPr="006F1A5A">
        <w:rPr>
          <w:rStyle w:val="StyleBoldUnderline"/>
        </w:rPr>
        <w:t xml:space="preserve">ethics is that </w:t>
      </w:r>
      <w:proofErr w:type="spellStart"/>
      <w:r w:rsidRPr="006F1A5A">
        <w:rPr>
          <w:rStyle w:val="StyleBoldUnderline"/>
        </w:rPr>
        <w:t>utilitarians</w:t>
      </w:r>
      <w:proofErr w:type="spellEnd"/>
      <w:r w:rsidRPr="006F1A5A">
        <w:rPr>
          <w:rStyle w:val="StyleBoldUnderline"/>
        </w:rPr>
        <w:t xml:space="preserve"> ignore rights violations. All</w:t>
      </w:r>
      <w:r>
        <w:rPr>
          <w:rStyle w:val="StyleBoldUnderline"/>
        </w:rPr>
        <w:t xml:space="preserve"> </w:t>
      </w:r>
      <w:r w:rsidRPr="006F1A5A">
        <w:rPr>
          <w:rStyle w:val="StyleBoldUnderline"/>
        </w:rPr>
        <w:t>that matters to a utilitarian is whether the gains</w:t>
      </w:r>
      <w:r>
        <w:rPr>
          <w:rStyle w:val="StyleBoldUnderline"/>
        </w:rPr>
        <w:t xml:space="preserve"> </w:t>
      </w:r>
      <w:r w:rsidRPr="006F1A5A">
        <w:rPr>
          <w:rStyle w:val="StyleBoldUnderline"/>
        </w:rPr>
        <w:t>exceed the losses. The ends justify the means. For a</w:t>
      </w:r>
      <w:r>
        <w:rPr>
          <w:rStyle w:val="StyleBoldUnderline"/>
        </w:rPr>
        <w:t xml:space="preserve"> </w:t>
      </w:r>
      <w:r w:rsidRPr="006F1A5A">
        <w:rPr>
          <w:rStyle w:val="StyleBoldUnderline"/>
        </w:rPr>
        <w:t xml:space="preserve">utilitarian, killing a few </w:t>
      </w:r>
      <w:r>
        <w:t xml:space="preserve">(or a few million) </w:t>
      </w:r>
      <w:r w:rsidRPr="006F1A5A">
        <w:rPr>
          <w:rStyle w:val="StyleBoldUnderline"/>
        </w:rPr>
        <w:t>innocent</w:t>
      </w:r>
      <w:r>
        <w:rPr>
          <w:rStyle w:val="StyleBoldUnderline"/>
        </w:rPr>
        <w:t xml:space="preserve"> </w:t>
      </w:r>
      <w:r w:rsidRPr="006F1A5A">
        <w:rPr>
          <w:rStyle w:val="StyleBoldUnderline"/>
        </w:rPr>
        <w:t>people might be justified as long as the result is a good</w:t>
      </w:r>
      <w:r>
        <w:rPr>
          <w:rStyle w:val="StyleBoldUnderline"/>
        </w:rPr>
        <w:t xml:space="preserve"> </w:t>
      </w:r>
      <w:r w:rsidRPr="006F1A5A">
        <w:rPr>
          <w:rStyle w:val="StyleBoldUnderline"/>
        </w:rPr>
        <w:t>one. That is one of the major problems with utilitarian</w:t>
      </w:r>
      <w:r>
        <w:rPr>
          <w:rStyle w:val="StyleBoldUnderline"/>
        </w:rPr>
        <w:t xml:space="preserve"> </w:t>
      </w:r>
      <w:r w:rsidRPr="006F1A5A">
        <w:rPr>
          <w:rStyle w:val="StyleBoldUnderline"/>
        </w:rPr>
        <w:t>ethics and it is one of the major strengths of</w:t>
      </w:r>
      <w:r>
        <w:rPr>
          <w:rStyle w:val="StyleBoldUnderline"/>
        </w:rPr>
        <w:t xml:space="preserve"> </w:t>
      </w:r>
      <w:r w:rsidRPr="006F1A5A">
        <w:rPr>
          <w:rStyle w:val="StyleBoldUnderline"/>
        </w:rPr>
        <w:t>rights-based ethics. A rights-based ethic takes the position that an</w:t>
      </w:r>
      <w:r>
        <w:rPr>
          <w:rStyle w:val="StyleBoldUnderline"/>
        </w:rPr>
        <w:t xml:space="preserve"> </w:t>
      </w:r>
      <w:r w:rsidRPr="006F1A5A">
        <w:rPr>
          <w:rStyle w:val="StyleBoldUnderline"/>
        </w:rPr>
        <w:t>action is bad if someone’s rights are violated,</w:t>
      </w:r>
      <w:r>
        <w:rPr>
          <w:rStyle w:val="StyleBoldUnderline"/>
        </w:rPr>
        <w:t xml:space="preserve"> </w:t>
      </w:r>
      <w:r w:rsidRPr="006F1A5A">
        <w:rPr>
          <w:rStyle w:val="StyleBoldUnderline"/>
        </w:rPr>
        <w:t>regardless of whether the good outweighs the bad</w:t>
      </w:r>
      <w:r>
        <w:t>. What is wrong prima facie does not become right just because some majority ultimately benefits. A</w:t>
      </w:r>
      <w:r>
        <w:rPr>
          <w:rStyle w:val="StyleBoldUnderline"/>
        </w:rPr>
        <w:t xml:space="preserve"> </w:t>
      </w:r>
      <w:r w:rsidRPr="006F1A5A">
        <w:rPr>
          <w:rStyle w:val="StyleBoldUnderline"/>
        </w:rPr>
        <w:t>major advantage of a rights-based ethic is that there</w:t>
      </w:r>
      <w:r>
        <w:rPr>
          <w:rStyle w:val="StyleBoldUnderline"/>
        </w:rPr>
        <w:t xml:space="preserve"> </w:t>
      </w:r>
      <w:r w:rsidRPr="006F1A5A">
        <w:rPr>
          <w:rStyle w:val="StyleBoldUnderline"/>
        </w:rPr>
        <w:t>is no need to calculate total gains and compare them</w:t>
      </w:r>
      <w:r>
        <w:rPr>
          <w:rStyle w:val="StyleBoldUnderline"/>
        </w:rPr>
        <w:t xml:space="preserve"> </w:t>
      </w:r>
      <w:r w:rsidRPr="006F1A5A">
        <w:rPr>
          <w:rStyle w:val="StyleBoldUnderline"/>
        </w:rPr>
        <w:t>with total losses. It is impossible to precisely measure</w:t>
      </w:r>
      <w:r>
        <w:rPr>
          <w:rStyle w:val="StyleBoldUnderline"/>
        </w:rPr>
        <w:t xml:space="preserve"> </w:t>
      </w:r>
      <w:r w:rsidRPr="006F1A5A">
        <w:rPr>
          <w:rStyle w:val="StyleBoldUnderline"/>
        </w:rPr>
        <w:t>gains and losses anyway</w:t>
      </w:r>
      <w:r>
        <w:t xml:space="preserve">. A rights-based ethic removes this problem. </w:t>
      </w:r>
      <w:r w:rsidRPr="006F1A5A">
        <w:rPr>
          <w:rStyle w:val="StyleBoldUnderline"/>
        </w:rPr>
        <w:t>The only thing that needs to be</w:t>
      </w:r>
      <w:r>
        <w:rPr>
          <w:rStyle w:val="StyleBoldUnderline"/>
        </w:rPr>
        <w:t xml:space="preserve"> </w:t>
      </w:r>
      <w:r w:rsidRPr="006F1A5A">
        <w:rPr>
          <w:rStyle w:val="StyleBoldUnderline"/>
        </w:rPr>
        <w:t>determined is whether someone’s rights would be</w:t>
      </w:r>
      <w:r>
        <w:rPr>
          <w:rStyle w:val="StyleBoldUnderline"/>
        </w:rPr>
        <w:t xml:space="preserve"> </w:t>
      </w:r>
      <w:r w:rsidRPr="006F1A5A">
        <w:rPr>
          <w:rStyle w:val="StyleBoldUnderline"/>
        </w:rPr>
        <w:t>violated.</w:t>
      </w:r>
      <w:r>
        <w:rPr>
          <w:rStyle w:val="StyleBoldUnderline"/>
        </w:rPr>
        <w:t xml:space="preserve"> </w:t>
      </w:r>
      <w:r>
        <w:t xml:space="preserve">The matter is further complicated, however, because </w:t>
      </w:r>
      <w:r w:rsidRPr="006F1A5A">
        <w:rPr>
          <w:rStyle w:val="StyleBoldUnderline"/>
        </w:rPr>
        <w:t>there are two different kinds of rights,</w:t>
      </w:r>
      <w:r>
        <w:rPr>
          <w:rStyle w:val="StyleBoldUnderline"/>
        </w:rPr>
        <w:t xml:space="preserve"> </w:t>
      </w:r>
      <w:r w:rsidRPr="006F1A5A">
        <w:rPr>
          <w:rStyle w:val="StyleBoldUnderline"/>
        </w:rPr>
        <w:t>negative rights and positive rights. Negative rights</w:t>
      </w:r>
      <w:r>
        <w:rPr>
          <w:rStyle w:val="StyleBoldUnderline"/>
        </w:rPr>
        <w:t xml:space="preserve"> </w:t>
      </w:r>
      <w:r w:rsidRPr="006F1A5A">
        <w:rPr>
          <w:rStyle w:val="StyleBoldUnderline"/>
        </w:rPr>
        <w:t>include the right not to have your property taken</w:t>
      </w:r>
      <w:r>
        <w:rPr>
          <w:rStyle w:val="StyleBoldUnderline"/>
        </w:rPr>
        <w:t xml:space="preserve"> </w:t>
      </w:r>
      <w:r w:rsidRPr="006F1A5A">
        <w:rPr>
          <w:rStyle w:val="StyleBoldUnderline"/>
        </w:rPr>
        <w:t>from you without your consent and the right not to</w:t>
      </w:r>
      <w:r>
        <w:rPr>
          <w:rStyle w:val="StyleBoldUnderline"/>
        </w:rPr>
        <w:t xml:space="preserve"> </w:t>
      </w:r>
      <w:r w:rsidRPr="006F1A5A">
        <w:rPr>
          <w:rStyle w:val="StyleBoldUnderline"/>
        </w:rPr>
        <w:t>be killed.</w:t>
      </w:r>
      <w:r>
        <w:t xml:space="preserve"> One attribute of negative rights is that they do not conflict. My right to property does not conflict with your right to property. My right to life does not conflict with your right to life. Positive rights have different attributes from negative rights. </w:t>
      </w:r>
      <w:r w:rsidRPr="006F1A5A">
        <w:rPr>
          <w:rStyle w:val="StyleBoldUnderline"/>
        </w:rPr>
        <w:t>Examples of positive rights include</w:t>
      </w:r>
      <w:r>
        <w:rPr>
          <w:rStyle w:val="StyleBoldUnderline"/>
        </w:rPr>
        <w:t xml:space="preserve"> </w:t>
      </w:r>
      <w:r w:rsidRPr="006F1A5A">
        <w:rPr>
          <w:rStyle w:val="StyleBoldUnderline"/>
        </w:rPr>
        <w:t>the right to free or low-cost medical care and</w:t>
      </w:r>
      <w:r>
        <w:rPr>
          <w:rStyle w:val="StyleBoldUnderline"/>
        </w:rPr>
        <w:t xml:space="preserve"> </w:t>
      </w:r>
      <w:r w:rsidRPr="006F1A5A">
        <w:rPr>
          <w:rStyle w:val="StyleBoldUnderline"/>
        </w:rPr>
        <w:t xml:space="preserve">the right to </w:t>
      </w:r>
      <w:proofErr w:type="spellStart"/>
      <w:r w:rsidRPr="006F1A5A">
        <w:rPr>
          <w:rStyle w:val="StyleBoldUnderline"/>
        </w:rPr>
        <w:t>subsidised</w:t>
      </w:r>
      <w:proofErr w:type="spellEnd"/>
      <w:r w:rsidRPr="006F1A5A">
        <w:rPr>
          <w:rStyle w:val="StyleBoldUnderline"/>
        </w:rPr>
        <w:t xml:space="preserve"> housing</w:t>
      </w:r>
      <w:r>
        <w:t xml:space="preserve">. One attribute of positive rights is that they always involve the violation of someone’s negative rights. My right to free or low-cost medical care comes at the expense of the taxpayers who must pay something to make up the difference between the market price of the service and the price I have to pay. My right to </w:t>
      </w:r>
      <w:proofErr w:type="spellStart"/>
      <w:r>
        <w:t>lowcost</w:t>
      </w:r>
      <w:proofErr w:type="spellEnd"/>
      <w:r>
        <w:t xml:space="preserve"> housing comes at the expense of the landlord, who is prohibited from charging the market rate for the rental of his property. In a sense, positive rights are not rights at all. They are a </w:t>
      </w:r>
      <w:proofErr w:type="spellStart"/>
      <w:r>
        <w:t>licence</w:t>
      </w:r>
      <w:proofErr w:type="spellEnd"/>
      <w:r>
        <w:t xml:space="preserve"> to expropriate the property of others with legal sanction. </w:t>
      </w:r>
      <w:r w:rsidRPr="006F1A5A">
        <w:rPr>
          <w:rStyle w:val="StyleBoldUnderline"/>
        </w:rPr>
        <w:t>The kind of rights we need to look at when we</w:t>
      </w:r>
      <w:r>
        <w:rPr>
          <w:rStyle w:val="StyleBoldUnderline"/>
        </w:rPr>
        <w:t xml:space="preserve"> </w:t>
      </w:r>
      <w:r w:rsidRPr="006F1A5A">
        <w:rPr>
          <w:rStyle w:val="StyleBoldUnderline"/>
        </w:rPr>
        <w:t>are trying to determine whether a particular sanction</w:t>
      </w:r>
      <w:r>
        <w:rPr>
          <w:rStyle w:val="StyleBoldUnderline"/>
        </w:rPr>
        <w:t xml:space="preserve"> </w:t>
      </w:r>
      <w:r w:rsidRPr="006F1A5A">
        <w:rPr>
          <w:rStyle w:val="StyleBoldUnderline"/>
        </w:rPr>
        <w:t>is justified is negative rights. We must ask ourselves</w:t>
      </w:r>
      <w:r>
        <w:rPr>
          <w:rStyle w:val="StyleBoldUnderline"/>
        </w:rPr>
        <w:t xml:space="preserve"> </w:t>
      </w:r>
      <w:r w:rsidRPr="006F1A5A">
        <w:rPr>
          <w:rStyle w:val="StyleBoldUnderline"/>
        </w:rPr>
        <w:t>the question: ‘Are anyone’s negative rights to life,</w:t>
      </w:r>
      <w:r>
        <w:rPr>
          <w:rStyle w:val="StyleBoldUnderline"/>
        </w:rPr>
        <w:t xml:space="preserve"> </w:t>
      </w:r>
      <w:r w:rsidRPr="006F1A5A">
        <w:rPr>
          <w:rStyle w:val="StyleBoldUnderline"/>
        </w:rPr>
        <w:t>property, contract, etc. violated by this sanction?’</w:t>
      </w:r>
      <w:r>
        <w:rPr>
          <w:rStyle w:val="StyleBoldUnderline"/>
        </w:rPr>
        <w:t xml:space="preserve"> </w:t>
      </w:r>
      <w:r w:rsidRPr="006F1A5A">
        <w:rPr>
          <w:rStyle w:val="StyleBoldUnderline"/>
        </w:rPr>
        <w:t>If the answer is ‘yes,’ then the sanction cannot be</w:t>
      </w:r>
      <w:r>
        <w:rPr>
          <w:rStyle w:val="StyleBoldUnderline"/>
        </w:rPr>
        <w:t xml:space="preserve"> </w:t>
      </w:r>
      <w:r w:rsidRPr="006F1A5A">
        <w:rPr>
          <w:rStyle w:val="StyleBoldUnderline"/>
        </w:rPr>
        <w:t>justified.</w:t>
      </w:r>
      <w:r>
        <w:rPr>
          <w:rStyle w:val="StyleBoldUnderline"/>
        </w:rPr>
        <w:t xml:space="preserve"> </w:t>
      </w:r>
      <w:r>
        <w:t xml:space="preserve">That being the case, </w:t>
      </w:r>
      <w:r w:rsidRPr="006F1A5A">
        <w:rPr>
          <w:rStyle w:val="StyleBoldUnderline"/>
        </w:rPr>
        <w:t>one can easily conclude</w:t>
      </w:r>
      <w:r>
        <w:rPr>
          <w:rStyle w:val="StyleBoldUnderline"/>
        </w:rPr>
        <w:t xml:space="preserve"> </w:t>
      </w:r>
      <w:r w:rsidRPr="006F1A5A">
        <w:rPr>
          <w:rStyle w:val="StyleBoldUnderline"/>
        </w:rPr>
        <w:t>that the vast majority of sanctions cannot be justified</w:t>
      </w:r>
      <w:r>
        <w:rPr>
          <w:rStyle w:val="StyleBoldUnderline"/>
        </w:rPr>
        <w:t xml:space="preserve"> </w:t>
      </w:r>
      <w:r w:rsidRPr="006F1A5A">
        <w:rPr>
          <w:rStyle w:val="StyleBoldUnderline"/>
        </w:rPr>
        <w:t>on ethical grounds because someone’s rights are</w:t>
      </w:r>
      <w:r>
        <w:rPr>
          <w:rStyle w:val="StyleBoldUnderline"/>
        </w:rPr>
        <w:t xml:space="preserve"> </w:t>
      </w:r>
      <w:r w:rsidRPr="006F1A5A">
        <w:rPr>
          <w:rStyle w:val="StyleBoldUnderline"/>
        </w:rPr>
        <w:t>almost certainly violated. If even one willing buyer</w:t>
      </w:r>
      <w:r>
        <w:rPr>
          <w:rStyle w:val="StyleBoldUnderline"/>
        </w:rPr>
        <w:t xml:space="preserve"> </w:t>
      </w:r>
      <w:r w:rsidRPr="006F1A5A">
        <w:rPr>
          <w:rStyle w:val="StyleBoldUnderline"/>
        </w:rPr>
        <w:t>is prevented from buying what he wants from</w:t>
      </w:r>
      <w:r>
        <w:rPr>
          <w:rStyle w:val="StyleBoldUnderline"/>
        </w:rPr>
        <w:t xml:space="preserve"> </w:t>
      </w:r>
      <w:r w:rsidRPr="006F1A5A">
        <w:rPr>
          <w:rStyle w:val="StyleBoldUnderline"/>
        </w:rPr>
        <w:t>whomever he wants, rights are violated. But what</w:t>
      </w:r>
      <w:r>
        <w:rPr>
          <w:rStyle w:val="StyleBoldUnderline"/>
        </w:rPr>
        <w:t xml:space="preserve"> </w:t>
      </w:r>
      <w:r w:rsidRPr="006F1A5A">
        <w:rPr>
          <w:rStyle w:val="StyleBoldUnderline"/>
        </w:rPr>
        <w:t>is more likely is that the rights of thousands, or even</w:t>
      </w:r>
      <w:r>
        <w:rPr>
          <w:rStyle w:val="StyleBoldUnderline"/>
        </w:rPr>
        <w:t xml:space="preserve"> </w:t>
      </w:r>
      <w:r w:rsidRPr="006F1A5A">
        <w:rPr>
          <w:rStyle w:val="StyleBoldUnderline"/>
        </w:rPr>
        <w:t>millions, are violated by economic sanctions. The</w:t>
      </w:r>
      <w:r>
        <w:t xml:space="preserve"> two </w:t>
      </w:r>
      <w:r w:rsidRPr="006F1A5A">
        <w:rPr>
          <w:rStyle w:val="StyleBoldUnderline"/>
        </w:rPr>
        <w:t>case</w:t>
      </w:r>
      <w:r>
        <w:t xml:space="preserve"> studies </w:t>
      </w:r>
      <w:r w:rsidRPr="006F1A5A">
        <w:rPr>
          <w:rStyle w:val="StyleBoldUnderline"/>
        </w:rPr>
        <w:t>examined</w:t>
      </w:r>
      <w:r>
        <w:t xml:space="preserve"> in this article </w:t>
      </w:r>
      <w:r w:rsidRPr="006F1A5A">
        <w:rPr>
          <w:rStyle w:val="StyleBoldUnderline"/>
        </w:rPr>
        <w:t>are the sanctions</w:t>
      </w:r>
      <w:r>
        <w:rPr>
          <w:rStyle w:val="StyleBoldUnderline"/>
        </w:rPr>
        <w:t xml:space="preserve"> </w:t>
      </w:r>
      <w:r>
        <w:t xml:space="preserve">that have been imposed </w:t>
      </w:r>
      <w:r w:rsidRPr="006F1A5A">
        <w:rPr>
          <w:rStyle w:val="StyleBoldUnderline"/>
        </w:rPr>
        <w:t>against</w:t>
      </w:r>
      <w:r>
        <w:t xml:space="preserve"> Iraq and </w:t>
      </w:r>
      <w:r w:rsidRPr="006F1A5A">
        <w:rPr>
          <w:rStyle w:val="StyleBoldUnderline"/>
        </w:rPr>
        <w:t>Cuba</w:t>
      </w:r>
      <w:r>
        <w:t>. Although they are both good examples, because they illustrate the point, they are by no means the only examples that could be given. They have been chosen because they are cases the average reader is most likely to be familiar with because they have been reported frequently in the popular press.</w:t>
      </w:r>
    </w:p>
    <w:p w:rsidR="008633DF" w:rsidRDefault="008633DF" w:rsidP="008633DF">
      <w:pPr>
        <w:pStyle w:val="Heading4"/>
      </w:pPr>
      <w:r>
        <w:lastRenderedPageBreak/>
        <w:t>Sanctions unethical and utilitarianism can’t be applied</w:t>
      </w:r>
    </w:p>
    <w:p w:rsidR="008633DF" w:rsidRPr="003B2AF6" w:rsidRDefault="008633DF" w:rsidP="008633DF">
      <w:pPr>
        <w:rPr>
          <w:rStyle w:val="StyleStyleBold12pt"/>
        </w:rPr>
      </w:pPr>
      <w:proofErr w:type="spellStart"/>
      <w:r w:rsidRPr="003B2AF6">
        <w:rPr>
          <w:rStyle w:val="StyleStyleBold12pt"/>
        </w:rPr>
        <w:t>Kochler</w:t>
      </w:r>
      <w:proofErr w:type="spellEnd"/>
      <w:r w:rsidRPr="003B2AF6">
        <w:rPr>
          <w:rStyle w:val="StyleStyleBold12pt"/>
        </w:rPr>
        <w:t>, Professor of Philosophy, 94</w:t>
      </w:r>
    </w:p>
    <w:p w:rsidR="008633DF" w:rsidRDefault="008633DF" w:rsidP="008633DF">
      <w:r>
        <w:t xml:space="preserve">[Dr. Hans, International Press Organization, “Ethical Aspects of Sanctions in International Law The Practice of the Sanctions Policy and Human Rights”, </w:t>
      </w:r>
      <w:hyperlink r:id="rId61" w:anchor="I" w:history="1">
        <w:r w:rsidRPr="00BA6B9C">
          <w:rPr>
            <w:rStyle w:val="Hyperlink"/>
          </w:rPr>
          <w:t>http://i-p-o.org/sanctp.htm#I</w:t>
        </w:r>
      </w:hyperlink>
      <w:r>
        <w:t>, accessed 7/8/13, VJ]</w:t>
      </w:r>
    </w:p>
    <w:p w:rsidR="008633DF" w:rsidRDefault="008633DF" w:rsidP="008633DF"/>
    <w:p w:rsidR="008633DF" w:rsidRDefault="008633DF" w:rsidP="008633DF">
      <w:pPr>
        <w:rPr>
          <w:rStyle w:val="StyleBoldUnderline"/>
        </w:rPr>
      </w:pPr>
      <w:r>
        <w:t xml:space="preserve">Comprehensive </w:t>
      </w:r>
      <w:r w:rsidRPr="00F330FE">
        <w:rPr>
          <w:rStyle w:val="StyleBoldUnderline"/>
        </w:rPr>
        <w:t xml:space="preserve">economic sanctions which heavily impact the life and health of the civilian population need to be analyzed from an ethical standpoint </w:t>
      </w:r>
      <w:r w:rsidRPr="00F330FE">
        <w:t>before</w:t>
      </w:r>
      <w:r>
        <w:t xml:space="preserve"> a normative evaluation of the current practice in international law can be undertaken. Indeed, comprehensive </w:t>
      </w:r>
      <w:r w:rsidRPr="00F330FE">
        <w:rPr>
          <w:rStyle w:val="StyleBoldUnderline"/>
        </w:rPr>
        <w:t>economic sanctions seem to be the "classical" instruments for inducing submission in the power politics of the so-called "New World Order</w:t>
      </w:r>
      <w:r>
        <w:t xml:space="preserve">"14 – and instruments whose permissibility must be critically examined from the standpoint of ethics as well as of international law. </w:t>
      </w:r>
      <w:r w:rsidRPr="00F330FE">
        <w:rPr>
          <w:rStyle w:val="StyleBoldUnderline"/>
        </w:rPr>
        <w:t>It does not of necessity follow that a measure praised as the panacea of power politics fulfills the requirements placed on a legitimate international order.</w:t>
      </w:r>
      <w:r>
        <w:rPr>
          <w:rStyle w:val="StyleBoldUnderline"/>
        </w:rPr>
        <w:t xml:space="preserve"> </w:t>
      </w:r>
      <w:r>
        <w:t xml:space="preserve">In the first place, </w:t>
      </w:r>
      <w:r w:rsidRPr="00F330FE">
        <w:rPr>
          <w:rStyle w:val="StyleBoldUnderline"/>
        </w:rPr>
        <w:t>coercive measures like economic sanctions represent a form of collective punishment</w:t>
      </w:r>
      <w:r w:rsidRPr="00F330FE">
        <w:t>15</w:t>
      </w:r>
      <w:r>
        <w:t xml:space="preserve"> </w:t>
      </w:r>
      <w:r w:rsidRPr="00F330FE">
        <w:rPr>
          <w:rStyle w:val="StyleBoldUnderline"/>
        </w:rPr>
        <w:t>and</w:t>
      </w:r>
      <w:r>
        <w:t xml:space="preserve"> thus </w:t>
      </w:r>
      <w:r w:rsidRPr="00F330FE">
        <w:rPr>
          <w:rStyle w:val="StyleBoldUnderline"/>
        </w:rPr>
        <w:t>do not comply with the ethical principle of individual responsibility</w:t>
      </w:r>
      <w:r>
        <w:t xml:space="preserve">, </w:t>
      </w:r>
      <w:proofErr w:type="spellStart"/>
      <w:r>
        <w:t>i</w:t>
      </w:r>
      <w:proofErr w:type="spellEnd"/>
      <w:r>
        <w:t xml:space="preserve">. e. with the ability to attribute </w:t>
      </w:r>
      <w:proofErr w:type="spellStart"/>
      <w:r>
        <w:t>behaviour</w:t>
      </w:r>
      <w:proofErr w:type="spellEnd"/>
      <w:r>
        <w:t xml:space="preserve"> to an individual. </w:t>
      </w:r>
      <w:r w:rsidRPr="00F330FE">
        <w:rPr>
          <w:rStyle w:val="StyleBoldUnderline"/>
        </w:rPr>
        <w:t>The punishment of people not responsible for political decisions is most akin to a terrorist measure; the aim of such a measure is to influence the government's course of action by deliberately assaulting the civilian population.</w:t>
      </w:r>
      <w:r>
        <w:t xml:space="preserve">16 </w:t>
      </w:r>
      <w:proofErr w:type="gramStart"/>
      <w:r w:rsidRPr="00F330FE">
        <w:rPr>
          <w:rStyle w:val="StyleBoldUnderline"/>
        </w:rPr>
        <w:t>Purposefully</w:t>
      </w:r>
      <w:proofErr w:type="gramEnd"/>
      <w:r w:rsidRPr="00F330FE">
        <w:rPr>
          <w:rStyle w:val="StyleBoldUnderline"/>
        </w:rPr>
        <w:t xml:space="preserve"> injuring the innocent is</w:t>
      </w:r>
      <w:r>
        <w:t xml:space="preserve">, however, </w:t>
      </w:r>
      <w:r w:rsidRPr="00F330FE">
        <w:rPr>
          <w:rStyle w:val="StyleBoldUnderline"/>
        </w:rPr>
        <w:t>an immoral act</w:t>
      </w:r>
      <w:r>
        <w:t xml:space="preserve"> per se, </w:t>
      </w:r>
      <w:r w:rsidRPr="00F330FE">
        <w:rPr>
          <w:rStyle w:val="StyleBoldUnderline"/>
        </w:rPr>
        <w:t>one which cannot be justified by any construction of utilitarian ethics</w:t>
      </w:r>
      <w:r>
        <w:t xml:space="preserve">. In accordance with the conception of Thomas </w:t>
      </w:r>
      <w:r w:rsidRPr="00F330FE">
        <w:t>Aquinas, inquiring into the intention behind a particular decision is of decisive value for an ethical evaluation.17 In the present context, several conditions govern the moral permissibility of acts in which a morally questionable bad upshot</w:t>
      </w:r>
      <w:r>
        <w:t xml:space="preserve"> is foreseen: (a) the intended final end must be good, (b) the intended means to it must be morally acceptable; (c) the foreseen bad upshot must not itself be willed (that is, must not be, in some sense, intended); and (d) the good end must be proportionate to the bad upshot18, (that is, must be important enough to justify the bad upshot).19 </w:t>
      </w:r>
      <w:r w:rsidRPr="00F330FE">
        <w:rPr>
          <w:rStyle w:val="StyleBoldUnderline"/>
        </w:rPr>
        <w:t xml:space="preserve">The problematic nature of this utilitarian context of evaluation is plain to view. Are </w:t>
      </w:r>
      <w:proofErr w:type="gramStart"/>
      <w:r w:rsidRPr="00F330FE">
        <w:rPr>
          <w:rStyle w:val="StyleBoldUnderline"/>
        </w:rPr>
        <w:t>those who suffer under a certain measure to be viewed sympathetically as the victims of the pursuit of a good intention, or is</w:t>
      </w:r>
      <w:proofErr w:type="gramEnd"/>
      <w:r w:rsidRPr="00F330FE">
        <w:rPr>
          <w:rStyle w:val="StyleBoldUnderline"/>
        </w:rPr>
        <w:t xml:space="preserve"> their suffering to be regarded as the deliberate component of a strategy? This debate seems merely to invite hypocritical casuistry. The outcome for the affected population is one and the same.</w:t>
      </w:r>
      <w:r>
        <w:rPr>
          <w:rStyle w:val="StyleBoldUnderline"/>
        </w:rPr>
        <w:t xml:space="preserve"> </w:t>
      </w:r>
      <w:r w:rsidRPr="00F330FE">
        <w:rPr>
          <w:rStyle w:val="StyleBoldUnderline"/>
        </w:rPr>
        <w:t>A "superficial" difference may only be discerned by an ethics of attitude from the viewpoint of the perpetrator. The latter appeases his conscience with reference to the unintentional but "inevitable" side effects</w:t>
      </w:r>
      <w:r>
        <w:t xml:space="preserve">. In the Anglo-Saxon tradition, </w:t>
      </w:r>
      <w:r w:rsidRPr="00F330FE">
        <w:rPr>
          <w:rStyle w:val="StyleBoldUnderline"/>
        </w:rPr>
        <w:t>the</w:t>
      </w:r>
      <w:r>
        <w:t xml:space="preserve"> so-called "</w:t>
      </w:r>
      <w:r w:rsidRPr="00F330FE">
        <w:rPr>
          <w:rStyle w:val="StyleBoldUnderline"/>
        </w:rPr>
        <w:t>Doctrine of Double Effect" was developed</w:t>
      </w:r>
      <w:r>
        <w:t xml:space="preserve">, following a distinction made by Thomas Aquinas.20 It was designed </w:t>
      </w:r>
      <w:r w:rsidRPr="00F330FE">
        <w:rPr>
          <w:rStyle w:val="StyleBoldUnderline"/>
        </w:rPr>
        <w:t>to</w:t>
      </w:r>
      <w:r>
        <w:t xml:space="preserve"> help </w:t>
      </w:r>
      <w:r w:rsidRPr="00F330FE">
        <w:rPr>
          <w:rStyle w:val="StyleBoldUnderline"/>
        </w:rPr>
        <w:t>clarify ethical questions that arise when a morally good end can only be reached through inflicting harm upon other people</w:t>
      </w:r>
      <w:r>
        <w:t xml:space="preserve">.21 In the concrete instance of comprehensive economic sanctions in accordance with Chapter VII of the UN Charter, </w:t>
      </w:r>
      <w:r w:rsidRPr="00F330FE">
        <w:rPr>
          <w:rStyle w:val="StyleBoldUnderline"/>
        </w:rPr>
        <w:t>the moral good that is aspired is the maintenance or restoration of international peace; the wrong that is thereby effected is the suffering of the civilian population (including sickness and death as results of the mass suffering that accompanies the breakdown in the distribution of essential commodities</w:t>
      </w:r>
      <w:r>
        <w:t xml:space="preserve">). According to Quinn's ethical analysis, it is necessary to take into account the relation which the aspired goal has to the foreseen wrong that results from it.22 In this context, </w:t>
      </w:r>
      <w:r w:rsidRPr="00F330FE">
        <w:rPr>
          <w:rStyle w:val="StyleBoldUnderline"/>
        </w:rPr>
        <w:t>Quinn refers to the difference between "terror bombing" and "strategic" bombing in war: in the first instance, the suffering of the civilian population is deliberately intended; in the second, the possibility that the population will suffer is merely tolerated. In the first instance, harm is directly inflicted, in the second case indirectly</w:t>
      </w:r>
      <w:r>
        <w:t xml:space="preserve">. (In accordance with the currently valid rules of international humanitarian law, which we will later examine more closely, terror bombings are strictly prohibited, for the civilian population is never allowed to be the direct target in a military conflict.) </w:t>
      </w:r>
      <w:r w:rsidRPr="00F330FE">
        <w:rPr>
          <w:rStyle w:val="StyleBoldUnderline"/>
        </w:rPr>
        <w:t>Economic sanctions, however, are in line with the first case mentioned above: harm is directly and deliberately inflicted so as to force the government to alter its course of action.</w:t>
      </w:r>
    </w:p>
    <w:p w:rsidR="008D5AAB" w:rsidRPr="005800A7" w:rsidRDefault="008D5AAB" w:rsidP="008633DF">
      <w:pPr>
        <w:pStyle w:val="Heading3"/>
      </w:pPr>
      <w:r>
        <w:lastRenderedPageBreak/>
        <w:t xml:space="preserve"> </w:t>
      </w:r>
      <w:r w:rsidR="008633DF">
        <w:t>Ethnocentric</w:t>
      </w:r>
    </w:p>
    <w:p w:rsidR="00F56649" w:rsidRDefault="00F56649" w:rsidP="00F56649">
      <w:pPr>
        <w:pStyle w:val="Heading4"/>
      </w:pPr>
      <w:r>
        <w:t xml:space="preserve">Sanctions are a form of </w:t>
      </w:r>
      <w:r w:rsidRPr="00DC3F2C">
        <w:rPr>
          <w:u w:val="single"/>
        </w:rPr>
        <w:t>corrupt ethnocentrism</w:t>
      </w:r>
    </w:p>
    <w:p w:rsidR="00F56649" w:rsidRPr="00FF6B08" w:rsidRDefault="00F56649" w:rsidP="00F56649">
      <w:pPr>
        <w:rPr>
          <w:rStyle w:val="StyleStyleBold12pt"/>
        </w:rPr>
      </w:pPr>
      <w:proofErr w:type="spellStart"/>
      <w:r w:rsidRPr="00FF6B08">
        <w:rPr>
          <w:rStyle w:val="StyleStyleBold12pt"/>
        </w:rPr>
        <w:t>Rarick</w:t>
      </w:r>
      <w:proofErr w:type="spellEnd"/>
      <w:r w:rsidRPr="00FF6B08">
        <w:rPr>
          <w:rStyle w:val="StyleStyleBold12pt"/>
        </w:rPr>
        <w:t xml:space="preserve">, Professor at Purdue, and </w:t>
      </w:r>
      <w:proofErr w:type="spellStart"/>
      <w:r w:rsidRPr="00FF6B08">
        <w:rPr>
          <w:rStyle w:val="StyleStyleBold12pt"/>
        </w:rPr>
        <w:t>Duchatelet</w:t>
      </w:r>
      <w:proofErr w:type="spellEnd"/>
      <w:r w:rsidRPr="00FF6B08">
        <w:rPr>
          <w:rStyle w:val="StyleStyleBold12pt"/>
        </w:rPr>
        <w:t>, Dean at Purdue, 08</w:t>
      </w:r>
    </w:p>
    <w:p w:rsidR="00F56649" w:rsidRPr="002350AB" w:rsidRDefault="00F56649" w:rsidP="00F56649">
      <w:r>
        <w:t>[Charles A, Martine, June 1</w:t>
      </w:r>
      <w:r w:rsidRPr="00FF6B08">
        <w:rPr>
          <w:vertAlign w:val="superscript"/>
        </w:rPr>
        <w:t>st</w:t>
      </w:r>
      <w:r>
        <w:t>, Economic Affairs, Volume 28, Issue 2, “AN ETHICAL ASSESSMENT OF THE USE OF ECONOMIC SANCTIONS AS A TOOL OF FOREIGN POLICY”, page 49, EBSCO, accessed 7/9/13, VJ]</w:t>
      </w:r>
    </w:p>
    <w:p w:rsidR="00F56649" w:rsidRPr="002350AB" w:rsidRDefault="00F56649" w:rsidP="00F56649"/>
    <w:p w:rsidR="00F56649" w:rsidRDefault="00F56649" w:rsidP="00F56649">
      <w:r>
        <w:t xml:space="preserve">A number of </w:t>
      </w:r>
      <w:r w:rsidRPr="00DC3F2C">
        <w:rPr>
          <w:rStyle w:val="StyleBoldUnderline"/>
        </w:rPr>
        <w:t>economic sanctions have been imposed based</w:t>
      </w:r>
      <w:r>
        <w:rPr>
          <w:rStyle w:val="StyleBoldUnderline"/>
        </w:rPr>
        <w:t xml:space="preserve"> </w:t>
      </w:r>
      <w:r w:rsidRPr="00DC3F2C">
        <w:rPr>
          <w:rStyle w:val="StyleBoldUnderline"/>
        </w:rPr>
        <w:t>upon a lack of democracy in a country. While democracy is</w:t>
      </w:r>
      <w:r>
        <w:rPr>
          <w:rStyle w:val="StyleBoldUnderline"/>
        </w:rPr>
        <w:t xml:space="preserve"> </w:t>
      </w:r>
      <w:r w:rsidRPr="00DC3F2C">
        <w:rPr>
          <w:rStyle w:val="StyleBoldUnderline"/>
        </w:rPr>
        <w:t>generally viewed as the preferred form of government, even</w:t>
      </w:r>
      <w:r>
        <w:rPr>
          <w:rStyle w:val="StyleBoldUnderline"/>
        </w:rPr>
        <w:t xml:space="preserve"> </w:t>
      </w:r>
      <w:r w:rsidRPr="00DC3F2C">
        <w:rPr>
          <w:rStyle w:val="StyleBoldUnderline"/>
        </w:rPr>
        <w:t>democracies can be ineffective in advancing the interests of</w:t>
      </w:r>
      <w:r>
        <w:rPr>
          <w:rStyle w:val="StyleBoldUnderline"/>
        </w:rPr>
        <w:t xml:space="preserve"> </w:t>
      </w:r>
      <w:r w:rsidRPr="00DC3F2C">
        <w:rPr>
          <w:rStyle w:val="StyleBoldUnderline"/>
        </w:rPr>
        <w:t>all citizens, and democracy will not solve every country's</w:t>
      </w:r>
      <w:r>
        <w:rPr>
          <w:rStyle w:val="StyleBoldUnderline"/>
        </w:rPr>
        <w:t xml:space="preserve"> </w:t>
      </w:r>
      <w:r w:rsidRPr="00DC3F2C">
        <w:rPr>
          <w:rStyle w:val="StyleBoldUnderline"/>
        </w:rPr>
        <w:t>problems</w:t>
      </w:r>
      <w:r>
        <w:t xml:space="preserve">. Reich (2007) has argued that even in democratic countries such as the USA. </w:t>
      </w:r>
      <w:proofErr w:type="gramStart"/>
      <w:r w:rsidRPr="00DC3F2C">
        <w:rPr>
          <w:rStyle w:val="StyleBoldUnderline"/>
        </w:rPr>
        <w:t>citizen</w:t>
      </w:r>
      <w:proofErr w:type="gramEnd"/>
      <w:r w:rsidRPr="00DC3F2C">
        <w:rPr>
          <w:rStyle w:val="StyleBoldUnderline"/>
        </w:rPr>
        <w:t xml:space="preserve"> interest has been overtaken</w:t>
      </w:r>
      <w:r>
        <w:rPr>
          <w:rStyle w:val="StyleBoldUnderline"/>
        </w:rPr>
        <w:t xml:space="preserve"> </w:t>
      </w:r>
      <w:r w:rsidRPr="00DC3F2C">
        <w:rPr>
          <w:rStyle w:val="StyleBoldUnderline"/>
        </w:rPr>
        <w:t>by special-interest groups lobbying law-makers for policies</w:t>
      </w:r>
      <w:r>
        <w:rPr>
          <w:rStyle w:val="StyleBoldUnderline"/>
        </w:rPr>
        <w:t xml:space="preserve"> </w:t>
      </w:r>
      <w:proofErr w:type="spellStart"/>
      <w:r w:rsidRPr="00DC3F2C">
        <w:rPr>
          <w:rStyle w:val="StyleBoldUnderline"/>
        </w:rPr>
        <w:t>favourable</w:t>
      </w:r>
      <w:proofErr w:type="spellEnd"/>
      <w:r w:rsidRPr="00DC3F2C">
        <w:rPr>
          <w:rStyle w:val="StyleBoldUnderline"/>
        </w:rPr>
        <w:t xml:space="preserve"> to their interests</w:t>
      </w:r>
      <w:r>
        <w:t xml:space="preserve">. Brittan (2007) warns against viewing democracy as everything that is politically desirable. While this paper does not argue against the desirability of a democratic form of government, it does propose that </w:t>
      </w:r>
      <w:r w:rsidRPr="00DC3F2C">
        <w:rPr>
          <w:rStyle w:val="StyleBoldUnderline"/>
        </w:rPr>
        <w:t>economic</w:t>
      </w:r>
      <w:r>
        <w:rPr>
          <w:rStyle w:val="StyleBoldUnderline"/>
        </w:rPr>
        <w:t xml:space="preserve"> </w:t>
      </w:r>
      <w:r w:rsidRPr="00DC3F2C">
        <w:rPr>
          <w:rStyle w:val="StyleBoldUnderline"/>
        </w:rPr>
        <w:t>sanctions cannot be relied upon to produce democratic forms</w:t>
      </w:r>
      <w:r>
        <w:rPr>
          <w:rStyle w:val="StyleBoldUnderline"/>
        </w:rPr>
        <w:t xml:space="preserve"> </w:t>
      </w:r>
      <w:r w:rsidRPr="00DC3F2C">
        <w:rPr>
          <w:rStyle w:val="StyleBoldUnderline"/>
        </w:rPr>
        <w:t>of government, or to ease the suffering of people under</w:t>
      </w:r>
      <w:r>
        <w:rPr>
          <w:rStyle w:val="StyleBoldUnderline"/>
        </w:rPr>
        <w:t xml:space="preserve"> </w:t>
      </w:r>
      <w:r w:rsidRPr="00DC3F2C">
        <w:rPr>
          <w:rStyle w:val="StyleBoldUnderline"/>
        </w:rPr>
        <w:t>totalitarian regimes. It is an ethnocentric viewpoint to assume</w:t>
      </w:r>
      <w:r>
        <w:rPr>
          <w:rStyle w:val="StyleBoldUnderline"/>
        </w:rPr>
        <w:t xml:space="preserve"> </w:t>
      </w:r>
      <w:r w:rsidRPr="00DC3F2C">
        <w:rPr>
          <w:rStyle w:val="StyleBoldUnderline"/>
        </w:rPr>
        <w:t>that people strongly desire democracy over economic freedom</w:t>
      </w:r>
      <w:r>
        <w:rPr>
          <w:rStyle w:val="StyleBoldUnderline"/>
        </w:rPr>
        <w:t xml:space="preserve"> </w:t>
      </w:r>
      <w:r w:rsidRPr="00DC3F2C">
        <w:rPr>
          <w:rStyle w:val="StyleBoldUnderline"/>
        </w:rPr>
        <w:t>and development. Economic sanctions aimed at producing</w:t>
      </w:r>
      <w:r>
        <w:rPr>
          <w:rStyle w:val="StyleBoldUnderline"/>
        </w:rPr>
        <w:t xml:space="preserve"> </w:t>
      </w:r>
      <w:r w:rsidRPr="00DC3F2C">
        <w:rPr>
          <w:rStyle w:val="StyleBoldUnderline"/>
        </w:rPr>
        <w:t>political change can have the opposite effect and harden</w:t>
      </w:r>
      <w:r>
        <w:rPr>
          <w:rStyle w:val="StyleBoldUnderline"/>
        </w:rPr>
        <w:t xml:space="preserve"> </w:t>
      </w:r>
      <w:r w:rsidRPr="00DC3F2C">
        <w:rPr>
          <w:rStyle w:val="StyleBoldUnderline"/>
        </w:rPr>
        <w:t>dictatorial rule, increasing the suffering of people in the</w:t>
      </w:r>
      <w:r>
        <w:rPr>
          <w:rStyle w:val="StyleBoldUnderline"/>
        </w:rPr>
        <w:t xml:space="preserve"> </w:t>
      </w:r>
      <w:r w:rsidRPr="00DC3F2C">
        <w:rPr>
          <w:rStyle w:val="StyleBoldUnderline"/>
        </w:rPr>
        <w:t>sanctioned countries</w:t>
      </w:r>
      <w:r>
        <w:t xml:space="preserve">. In the case of </w:t>
      </w:r>
      <w:proofErr w:type="spellStart"/>
      <w:r>
        <w:t>Myanma</w:t>
      </w:r>
      <w:proofErr w:type="spellEnd"/>
      <w:r>
        <w:t xml:space="preserve"> r. recent civil unrest over the military regime's policies and worsening economic situation has produced an even harsher response from the government (</w:t>
      </w:r>
      <w:proofErr w:type="spellStart"/>
      <w:r>
        <w:t>Kazmin</w:t>
      </w:r>
      <w:proofErr w:type="spellEnd"/>
      <w:r>
        <w:t xml:space="preserve">, 2007) including a crackdown even on the monastic community of the country. </w:t>
      </w:r>
      <w:r w:rsidRPr="00DC3F2C">
        <w:rPr>
          <w:rStyle w:val="StyleBoldUnderline"/>
        </w:rPr>
        <w:t>Government leaders have a fiduciary duty to represent all</w:t>
      </w:r>
      <w:r>
        <w:rPr>
          <w:rStyle w:val="StyleBoldUnderline"/>
        </w:rPr>
        <w:t xml:space="preserve"> </w:t>
      </w:r>
      <w:r w:rsidRPr="00DC3F2C">
        <w:rPr>
          <w:rStyle w:val="StyleBoldUnderline"/>
        </w:rPr>
        <w:t>people, not just those with special interests</w:t>
      </w:r>
      <w:r>
        <w:t xml:space="preserve">. Young (2007) has proposed that leaders should use this fiduciary duty, which has evolved from the </w:t>
      </w:r>
      <w:proofErr w:type="spellStart"/>
      <w:r>
        <w:t>Judaeo-Chrtstian</w:t>
      </w:r>
      <w:proofErr w:type="spellEnd"/>
      <w:r>
        <w:t xml:space="preserve"> tradition and Roman law, to represent all stakeholders. </w:t>
      </w:r>
      <w:r w:rsidRPr="00DC3F2C">
        <w:rPr>
          <w:rStyle w:val="StyleBoldUnderline"/>
        </w:rPr>
        <w:t>Often sanctions ar</w:t>
      </w:r>
      <w:r>
        <w:rPr>
          <w:rStyle w:val="StyleBoldUnderline"/>
        </w:rPr>
        <w:t>e</w:t>
      </w:r>
      <w:r w:rsidRPr="00DC3F2C">
        <w:rPr>
          <w:rStyle w:val="StyleBoldUnderline"/>
        </w:rPr>
        <w:t xml:space="preserve"> imposed</w:t>
      </w:r>
      <w:r>
        <w:rPr>
          <w:rStyle w:val="StyleBoldUnderline"/>
        </w:rPr>
        <w:t xml:space="preserve"> </w:t>
      </w:r>
      <w:r w:rsidRPr="00DC3F2C">
        <w:rPr>
          <w:rStyle w:val="StyleBoldUnderline"/>
        </w:rPr>
        <w:t>because of pressure brought by special-interest groups, such as</w:t>
      </w:r>
      <w:r>
        <w:rPr>
          <w:rStyle w:val="StyleBoldUnderline"/>
        </w:rPr>
        <w:t xml:space="preserve"> </w:t>
      </w:r>
      <w:r w:rsidRPr="00DC3F2C">
        <w:t>Burmese or</w:t>
      </w:r>
      <w:r w:rsidRPr="00DC3F2C">
        <w:rPr>
          <w:rStyle w:val="StyleBoldUnderline"/>
        </w:rPr>
        <w:t xml:space="preserve"> Cuban refugees living in the USA. </w:t>
      </w:r>
      <w:proofErr w:type="gramStart"/>
      <w:r w:rsidRPr="00DC3F2C">
        <w:rPr>
          <w:rStyle w:val="StyleBoldUnderline"/>
        </w:rPr>
        <w:t>who</w:t>
      </w:r>
      <w:proofErr w:type="gramEnd"/>
      <w:r w:rsidRPr="00DC3F2C">
        <w:rPr>
          <w:rStyle w:val="StyleBoldUnderline"/>
        </w:rPr>
        <w:t xml:space="preserve"> are</w:t>
      </w:r>
      <w:r>
        <w:rPr>
          <w:rStyle w:val="StyleBoldUnderline"/>
        </w:rPr>
        <w:t xml:space="preserve"> </w:t>
      </w:r>
      <w:r w:rsidRPr="00DC3F2C">
        <w:rPr>
          <w:rStyle w:val="StyleBoldUnderline"/>
        </w:rPr>
        <w:t>successful in getting sanctions imposed in order to advance</w:t>
      </w:r>
      <w:r>
        <w:rPr>
          <w:rStyle w:val="StyleBoldUnderline"/>
        </w:rPr>
        <w:t xml:space="preserve"> </w:t>
      </w:r>
      <w:r w:rsidRPr="00DC3F2C">
        <w:rPr>
          <w:rStyle w:val="StyleBoldUnderline"/>
        </w:rPr>
        <w:t>their own agendas</w:t>
      </w:r>
      <w:r>
        <w:t xml:space="preserve">. </w:t>
      </w:r>
      <w:r w:rsidRPr="00DC3F2C">
        <w:rPr>
          <w:rStyle w:val="StyleBoldUnderline"/>
        </w:rPr>
        <w:t>Economic sanctions imposed for a special</w:t>
      </w:r>
      <w:r>
        <w:rPr>
          <w:rStyle w:val="StyleBoldUnderline"/>
        </w:rPr>
        <w:t xml:space="preserve"> </w:t>
      </w:r>
      <w:r w:rsidRPr="00DC3F2C">
        <w:rPr>
          <w:rStyle w:val="StyleBoldUnderline"/>
        </w:rPr>
        <w:t>interest, even with good intentions, can be questioned on the</w:t>
      </w:r>
      <w:r>
        <w:rPr>
          <w:rStyle w:val="StyleBoldUnderline"/>
        </w:rPr>
        <w:t xml:space="preserve"> </w:t>
      </w:r>
      <w:r w:rsidRPr="00DC3F2C">
        <w:rPr>
          <w:rStyle w:val="StyleBoldUnderline"/>
        </w:rPr>
        <w:t>basis of their ethical legitimacy</w:t>
      </w:r>
      <w:r>
        <w:t>. Using the three major frameworks of ethics the morality of economic sanctions can be explored, and conclusions drawn concerning the ethical nature of this type of public policy.</w:t>
      </w:r>
    </w:p>
    <w:p w:rsidR="00DD161A" w:rsidRDefault="00DD161A" w:rsidP="00DD161A">
      <w:pPr>
        <w:pStyle w:val="Heading1"/>
      </w:pPr>
      <w:r>
        <w:lastRenderedPageBreak/>
        <w:t>Human Rights Leadership</w:t>
      </w:r>
      <w:r w:rsidR="009D26F3">
        <w:t xml:space="preserve"> Answers</w:t>
      </w:r>
    </w:p>
    <w:p w:rsidR="00DD161A" w:rsidRDefault="00DD161A" w:rsidP="00DD161A">
      <w:pPr>
        <w:pStyle w:val="Heading3"/>
      </w:pPr>
      <w:r>
        <w:lastRenderedPageBreak/>
        <w:t xml:space="preserve">Non Unique – </w:t>
      </w:r>
    </w:p>
    <w:p w:rsidR="00DD161A" w:rsidRDefault="00DD161A" w:rsidP="00DD161A">
      <w:pPr>
        <w:pStyle w:val="Heading4"/>
      </w:pPr>
      <w:proofErr w:type="spellStart"/>
      <w:r>
        <w:t>Magnitsky</w:t>
      </w:r>
      <w:proofErr w:type="spellEnd"/>
      <w:r>
        <w:t xml:space="preserve"> signaled a zero tolerance policy for human rights violators – proves leadership high now</w:t>
      </w:r>
    </w:p>
    <w:p w:rsidR="00DD161A" w:rsidRPr="00795F28" w:rsidRDefault="00DD161A" w:rsidP="00DD161A">
      <w:pPr>
        <w:rPr>
          <w:rStyle w:val="StyleStyleBold12pt"/>
        </w:rPr>
      </w:pPr>
      <w:r w:rsidRPr="00795F28">
        <w:rPr>
          <w:rStyle w:val="StyleStyleBold12pt"/>
        </w:rPr>
        <w:t xml:space="preserve">Cohen and </w:t>
      </w:r>
      <w:proofErr w:type="spellStart"/>
      <w:r w:rsidRPr="00795F28">
        <w:rPr>
          <w:rStyle w:val="StyleStyleBold12pt"/>
        </w:rPr>
        <w:t>Titoff</w:t>
      </w:r>
      <w:proofErr w:type="spellEnd"/>
      <w:r w:rsidRPr="00795F28">
        <w:rPr>
          <w:rStyle w:val="StyleStyleBold12pt"/>
        </w:rPr>
        <w:t>, contributors to t</w:t>
      </w:r>
      <w:r>
        <w:rPr>
          <w:rStyle w:val="StyleStyleBold12pt"/>
        </w:rPr>
        <w:t xml:space="preserve">he Heritage Foundation, </w:t>
      </w:r>
      <w:r w:rsidRPr="00795F28">
        <w:rPr>
          <w:rStyle w:val="StyleStyleBold12pt"/>
        </w:rPr>
        <w:t>12</w:t>
      </w:r>
    </w:p>
    <w:p w:rsidR="00DD161A" w:rsidRDefault="00DD161A" w:rsidP="00DD161A">
      <w:r>
        <w:t xml:space="preserve">[Ariel Cohen and Dmitri </w:t>
      </w:r>
      <w:proofErr w:type="spellStart"/>
      <w:r>
        <w:t>Titoff</w:t>
      </w:r>
      <w:proofErr w:type="spellEnd"/>
      <w:r>
        <w:t>, November 19, Heritage Foundation, “</w:t>
      </w:r>
      <w:proofErr w:type="spellStart"/>
      <w:r>
        <w:t>Magnitsky</w:t>
      </w:r>
      <w:proofErr w:type="spellEnd"/>
      <w:r>
        <w:t xml:space="preserve"> Act Promises to Punish Human Rights Abuse, Open Trade”, </w:t>
      </w:r>
      <w:hyperlink r:id="rId62" w:history="1">
        <w:r w:rsidRPr="00E2675A">
          <w:rPr>
            <w:rStyle w:val="Hyperlink"/>
          </w:rPr>
          <w:t>http://blog.heritage.org/2012/11/19/magnitsky-act-promises-to-punish-human-rights-abuse-open-trade/</w:t>
        </w:r>
      </w:hyperlink>
      <w:r>
        <w:t>, accessed 7/9, CC]</w:t>
      </w:r>
    </w:p>
    <w:p w:rsidR="00DD161A" w:rsidRDefault="00DD161A" w:rsidP="00DD161A"/>
    <w:p w:rsidR="00DD161A" w:rsidRDefault="00DD161A" w:rsidP="00DD161A">
      <w:r w:rsidRPr="00795F28">
        <w:rPr>
          <w:sz w:val="16"/>
        </w:rPr>
        <w:t xml:space="preserve"> </w:t>
      </w:r>
      <w:r w:rsidRPr="005B02A6">
        <w:rPr>
          <w:rStyle w:val="StyleBoldUnderline"/>
        </w:rPr>
        <w:t xml:space="preserve">Russia’s lawlessness and corruption brought about the </w:t>
      </w:r>
      <w:proofErr w:type="spellStart"/>
      <w:r w:rsidRPr="005B02A6">
        <w:rPr>
          <w:rStyle w:val="StyleBoldUnderline"/>
        </w:rPr>
        <w:t>Magnitsky</w:t>
      </w:r>
      <w:proofErr w:type="spellEnd"/>
      <w:r w:rsidRPr="005B02A6">
        <w:rPr>
          <w:rStyle w:val="StyleBoldUnderline"/>
        </w:rPr>
        <w:t xml:space="preserve"> bill. “The bill is beneficial to my country, punishes the criminals</w:t>
      </w:r>
      <w:r w:rsidRPr="00795F28">
        <w:rPr>
          <w:sz w:val="16"/>
        </w:rPr>
        <w:t xml:space="preserve">, and fosters economic relations between Russia and the U.S.,” said Boris </w:t>
      </w:r>
      <w:proofErr w:type="spellStart"/>
      <w:r w:rsidRPr="00795F28">
        <w:rPr>
          <w:sz w:val="16"/>
        </w:rPr>
        <w:t>Nemtsov</w:t>
      </w:r>
      <w:proofErr w:type="spellEnd"/>
      <w:r w:rsidRPr="00795F28">
        <w:rPr>
          <w:sz w:val="16"/>
        </w:rPr>
        <w:t>, a democratic opposition leader, on a visit to Washington.</w:t>
      </w:r>
      <w:r w:rsidRPr="00795F28">
        <w:rPr>
          <w:sz w:val="12"/>
        </w:rPr>
        <w:t>¶</w:t>
      </w:r>
      <w:r w:rsidRPr="00795F28">
        <w:rPr>
          <w:sz w:val="16"/>
        </w:rPr>
        <w:t xml:space="preserve"> </w:t>
      </w:r>
      <w:proofErr w:type="gramStart"/>
      <w:r w:rsidRPr="00795F28">
        <w:rPr>
          <w:sz w:val="16"/>
        </w:rPr>
        <w:t>The</w:t>
      </w:r>
      <w:proofErr w:type="gramEnd"/>
      <w:r w:rsidRPr="00795F28">
        <w:rPr>
          <w:sz w:val="16"/>
        </w:rPr>
        <w:t xml:space="preserve"> </w:t>
      </w:r>
      <w:proofErr w:type="spellStart"/>
      <w:r w:rsidRPr="00795F28">
        <w:rPr>
          <w:sz w:val="16"/>
        </w:rPr>
        <w:t>Magnitsky</w:t>
      </w:r>
      <w:proofErr w:type="spellEnd"/>
      <w:r w:rsidRPr="00795F28">
        <w:rPr>
          <w:sz w:val="16"/>
        </w:rPr>
        <w:t xml:space="preserve"> case is far from being the only outrage. Mikhail </w:t>
      </w:r>
      <w:proofErr w:type="spellStart"/>
      <w:r w:rsidRPr="00795F28">
        <w:rPr>
          <w:sz w:val="16"/>
        </w:rPr>
        <w:t>Khodorkovsky</w:t>
      </w:r>
      <w:proofErr w:type="spellEnd"/>
      <w:r w:rsidRPr="00795F28">
        <w:rPr>
          <w:sz w:val="16"/>
        </w:rPr>
        <w:t xml:space="preserve">, former CEO of the </w:t>
      </w:r>
      <w:proofErr w:type="spellStart"/>
      <w:r w:rsidRPr="00795F28">
        <w:rPr>
          <w:sz w:val="16"/>
        </w:rPr>
        <w:t>Yukos</w:t>
      </w:r>
      <w:proofErr w:type="spellEnd"/>
      <w:r w:rsidRPr="00795F28">
        <w:rPr>
          <w:sz w:val="16"/>
        </w:rPr>
        <w:t xml:space="preserve"> oil company, which was illegally seized by the Russian government in 2004 and 2005, is serving a second nine-year prison term. Amnesty International has recognized </w:t>
      </w:r>
      <w:proofErr w:type="spellStart"/>
      <w:r w:rsidRPr="00795F28">
        <w:rPr>
          <w:sz w:val="16"/>
        </w:rPr>
        <w:t>Khodorkovsky</w:t>
      </w:r>
      <w:proofErr w:type="spellEnd"/>
      <w:r w:rsidRPr="00795F28">
        <w:rPr>
          <w:sz w:val="16"/>
        </w:rPr>
        <w:t xml:space="preserve"> as a political prisoner. There are hundreds more businesspeople like him in Russian jails.</w:t>
      </w:r>
      <w:r w:rsidRPr="00795F28">
        <w:rPr>
          <w:sz w:val="12"/>
        </w:rPr>
        <w:t>¶</w:t>
      </w:r>
      <w:r w:rsidRPr="00795F28">
        <w:rPr>
          <w:sz w:val="16"/>
        </w:rPr>
        <w:t xml:space="preserve"> </w:t>
      </w:r>
      <w:r w:rsidRPr="005B02A6">
        <w:rPr>
          <w:rStyle w:val="StyleBoldUnderline"/>
        </w:rPr>
        <w:t xml:space="preserve">American lawmakers stepped in where Russian law enforcement failed so abysmally. It was these lawmakers who drew attention to the outrages in Russian jails and contributed to a better business climate through the </w:t>
      </w:r>
      <w:proofErr w:type="spellStart"/>
      <w:r w:rsidRPr="005B02A6">
        <w:rPr>
          <w:rStyle w:val="StyleBoldUnderline"/>
        </w:rPr>
        <w:t>Magnitsky</w:t>
      </w:r>
      <w:proofErr w:type="spellEnd"/>
      <w:r w:rsidRPr="005B02A6">
        <w:rPr>
          <w:rStyle w:val="StyleBoldUnderline"/>
        </w:rPr>
        <w:t xml:space="preserve"> Act.</w:t>
      </w:r>
      <w:r w:rsidRPr="00795F28">
        <w:rPr>
          <w:rStyle w:val="StyleBoldUnderline"/>
          <w:b w:val="0"/>
          <w:sz w:val="12"/>
          <w:u w:val="none"/>
        </w:rPr>
        <w:t>¶</w:t>
      </w:r>
      <w:r w:rsidRPr="00795F28">
        <w:rPr>
          <w:rStyle w:val="StyleBoldUnderline"/>
          <w:sz w:val="12"/>
        </w:rPr>
        <w:t xml:space="preserve"> </w:t>
      </w:r>
      <w:r w:rsidRPr="00795F28">
        <w:rPr>
          <w:sz w:val="16"/>
        </w:rPr>
        <w:t xml:space="preserve">The </w:t>
      </w:r>
      <w:proofErr w:type="spellStart"/>
      <w:r w:rsidRPr="00795F28">
        <w:rPr>
          <w:sz w:val="16"/>
        </w:rPr>
        <w:t>Magnitsky</w:t>
      </w:r>
      <w:proofErr w:type="spellEnd"/>
      <w:r w:rsidRPr="00795F28">
        <w:rPr>
          <w:sz w:val="16"/>
        </w:rPr>
        <w:t xml:space="preserve"> Act was part of legislation that granted Russia—now a World Trade Organization member—permanent normal trade relations status (PNTR). Without PNTR, U.S. firms doing business with Russia would be at a disadvantage vis-à-vis foreign firms. U.S. businesses lobbied Congress to foster access to the $400 billion import market in Russia.</w:t>
      </w:r>
      <w:r w:rsidRPr="00795F28">
        <w:rPr>
          <w:sz w:val="12"/>
        </w:rPr>
        <w:t>¶</w:t>
      </w:r>
      <w:r w:rsidRPr="00795F28">
        <w:rPr>
          <w:sz w:val="16"/>
        </w:rPr>
        <w:t xml:space="preserve"> </w:t>
      </w:r>
      <w:proofErr w:type="gramStart"/>
      <w:r w:rsidRPr="00795F28">
        <w:rPr>
          <w:sz w:val="16"/>
        </w:rPr>
        <w:t>The</w:t>
      </w:r>
      <w:proofErr w:type="gramEnd"/>
      <w:r w:rsidRPr="00795F28">
        <w:rPr>
          <w:sz w:val="16"/>
        </w:rPr>
        <w:t xml:space="preserve"> Heritage Foundation has been at the forefront of this issue since the beginning, arguing that </w:t>
      </w:r>
      <w:r w:rsidRPr="005B02A6">
        <w:rPr>
          <w:rStyle w:val="StyleBoldUnderline"/>
        </w:rPr>
        <w:t>the U.S. should not juxtapose human rights and business. Both are important U.S. priorities.</w:t>
      </w:r>
      <w:r w:rsidRPr="00795F28">
        <w:rPr>
          <w:sz w:val="12"/>
        </w:rPr>
        <w:t>¶</w:t>
      </w:r>
      <w:r w:rsidRPr="00795F28">
        <w:rPr>
          <w:sz w:val="16"/>
        </w:rPr>
        <w:t xml:space="preserve"> Until the Senate votes on the bill with </w:t>
      </w:r>
      <w:proofErr w:type="spellStart"/>
      <w:r w:rsidRPr="00795F28">
        <w:rPr>
          <w:sz w:val="16"/>
        </w:rPr>
        <w:t>Magnitsky</w:t>
      </w:r>
      <w:proofErr w:type="spellEnd"/>
      <w:r w:rsidRPr="00795F28">
        <w:rPr>
          <w:sz w:val="16"/>
        </w:rPr>
        <w:t xml:space="preserve"> language, trade with Russia—worth $40 billion a year, less than half of Russian trade with Germany—remains subject to the 1974 Jackson–</w:t>
      </w:r>
      <w:proofErr w:type="spellStart"/>
      <w:r w:rsidRPr="00795F28">
        <w:rPr>
          <w:sz w:val="16"/>
        </w:rPr>
        <w:t>Vanik</w:t>
      </w:r>
      <w:proofErr w:type="spellEnd"/>
      <w:r w:rsidRPr="00795F28">
        <w:rPr>
          <w:sz w:val="16"/>
        </w:rPr>
        <w:t xml:space="preserve"> Amendment adopted during the Ford Administration.</w:t>
      </w:r>
      <w:r w:rsidRPr="00795F28">
        <w:rPr>
          <w:sz w:val="12"/>
        </w:rPr>
        <w:t>¶</w:t>
      </w:r>
      <w:r w:rsidRPr="00795F28">
        <w:rPr>
          <w:sz w:val="16"/>
        </w:rPr>
        <w:t xml:space="preserve"> </w:t>
      </w:r>
      <w:r w:rsidRPr="00795F28">
        <w:rPr>
          <w:rStyle w:val="StyleBoldUnderline"/>
        </w:rPr>
        <w:t>The Jackson–</w:t>
      </w:r>
      <w:proofErr w:type="spellStart"/>
      <w:r w:rsidRPr="00795F28">
        <w:rPr>
          <w:rStyle w:val="StyleBoldUnderline"/>
        </w:rPr>
        <w:t>Vanik</w:t>
      </w:r>
      <w:proofErr w:type="spellEnd"/>
      <w:r w:rsidRPr="00795F28">
        <w:rPr>
          <w:rStyle w:val="StyleBoldUnderline"/>
        </w:rPr>
        <w:t xml:space="preserve"> legislation was an important tool for promoting freedom of emigration and other human rights issues in the Soviet Union</w:t>
      </w:r>
      <w:r w:rsidRPr="00795F28">
        <w:rPr>
          <w:sz w:val="16"/>
        </w:rPr>
        <w:t>. In the 21st century, however, it became antiquated, as emigration from Russia is now free. And while official Moscow may be fuming for now, its long-term interest lies in growing U.S.–Russian business ties.</w:t>
      </w:r>
      <w:r w:rsidRPr="00795F28">
        <w:rPr>
          <w:sz w:val="12"/>
        </w:rPr>
        <w:t>¶</w:t>
      </w:r>
      <w:r w:rsidRPr="00795F28">
        <w:rPr>
          <w:sz w:val="16"/>
        </w:rPr>
        <w:t xml:space="preserve"> </w:t>
      </w:r>
      <w:proofErr w:type="gramStart"/>
      <w:r w:rsidRPr="00795F28">
        <w:rPr>
          <w:rStyle w:val="StyleBoldUnderline"/>
        </w:rPr>
        <w:t>Continuing</w:t>
      </w:r>
      <w:proofErr w:type="gramEnd"/>
      <w:r w:rsidRPr="00795F28">
        <w:rPr>
          <w:rStyle w:val="StyleBoldUnderline"/>
        </w:rPr>
        <w:t xml:space="preserve"> the work of the House on this issue would be an important signal for Congress to send. By doing so, the Senate would provide a solution that pinpoints and punishes gross violators of human rights while allowing U.S. companies to compete for business in Russia and elsewhere</w:t>
      </w:r>
      <w:r w:rsidRPr="00795F28">
        <w:rPr>
          <w:sz w:val="16"/>
        </w:rPr>
        <w:t>.</w:t>
      </w:r>
    </w:p>
    <w:p w:rsidR="00C94E09" w:rsidRDefault="00C94E09" w:rsidP="00C94E09">
      <w:pPr>
        <w:pStyle w:val="Heading3"/>
      </w:pPr>
      <w:r>
        <w:lastRenderedPageBreak/>
        <w:t>No Impact – Alt Causes Take Out</w:t>
      </w:r>
    </w:p>
    <w:p w:rsidR="00C94E09" w:rsidRDefault="00C94E09" w:rsidP="00C94E09">
      <w:pPr>
        <w:pStyle w:val="Heading4"/>
      </w:pPr>
      <w:r>
        <w:t>Can’t overcome loss of leadership on surveillance</w:t>
      </w:r>
    </w:p>
    <w:p w:rsidR="00C94E09" w:rsidRPr="00C94E09" w:rsidRDefault="00C94E09" w:rsidP="00C94E09">
      <w:pPr>
        <w:rPr>
          <w:rStyle w:val="StyleStyleBold12pt"/>
        </w:rPr>
      </w:pPr>
      <w:r w:rsidRPr="00C94E09">
        <w:rPr>
          <w:rStyle w:val="StyleStyleBold12pt"/>
        </w:rPr>
        <w:t>New America Foundation 13</w:t>
      </w:r>
    </w:p>
    <w:p w:rsidR="00C94E09" w:rsidRDefault="00C94E09" w:rsidP="00C94E09">
      <w:r>
        <w:t xml:space="preserve">(“Safeguarding Human Rights in Times of Surveillance”, July, </w:t>
      </w:r>
      <w:hyperlink r:id="rId63" w:history="1">
        <w:r w:rsidRPr="007B5DAB">
          <w:rPr>
            <w:rStyle w:val="Hyperlink"/>
          </w:rPr>
          <w:t>http://www.newamerica.net/events/2013/human_rights_surveillance</w:t>
        </w:r>
      </w:hyperlink>
      <w:r>
        <w:t>)</w:t>
      </w:r>
    </w:p>
    <w:p w:rsidR="00C94E09" w:rsidRDefault="00C94E09" w:rsidP="00C94E09"/>
    <w:p w:rsidR="00C94E09" w:rsidRPr="00534EFF" w:rsidRDefault="00C94E09" w:rsidP="00C94E09">
      <w:pPr>
        <w:rPr>
          <w:rStyle w:val="StyleBoldUnderline"/>
        </w:rPr>
      </w:pPr>
      <w:r w:rsidRPr="00534EFF">
        <w:rPr>
          <w:rStyle w:val="StyleBoldUnderline"/>
        </w:rPr>
        <w:t>As Brazil formally asks the U.S. to explain how American surveillance programs harm Brazilians, and the European Parliament insists that this “serious violation” of its peoples’ rights warrants an inquiry into state surveillance, the U.S. must confront its global human rights commitments to people beyond the purview of the U.S. Constitution.</w:t>
      </w:r>
    </w:p>
    <w:p w:rsidR="00C94E09" w:rsidRDefault="00C94E09" w:rsidP="00C94E09">
      <w:r w:rsidRPr="00534EFF">
        <w:rPr>
          <w:rStyle w:val="StyleBoldUnderline"/>
        </w:rPr>
        <w:t>The United States has increasingly played a leadership role in international internet human rights battles</w:t>
      </w:r>
      <w:r>
        <w:t xml:space="preserve">. </w:t>
      </w:r>
      <w:r w:rsidRPr="00534EFF">
        <w:rPr>
          <w:rStyle w:val="StyleBoldUnderline"/>
        </w:rPr>
        <w:t>A cross-regional statement that the U.S. signed</w:t>
      </w:r>
      <w:r>
        <w:t xml:space="preserve"> on June 10 </w:t>
      </w:r>
      <w:r w:rsidRPr="00534EFF">
        <w:rPr>
          <w:rStyle w:val="StyleBoldUnderline"/>
        </w:rPr>
        <w:t>emphasized online security</w:t>
      </w:r>
      <w:r>
        <w:t xml:space="preserve"> measures must be “consistent with states’ obligations under international human rights law and full respect for human rights must be maintained.” </w:t>
      </w:r>
      <w:r w:rsidRPr="00534EFF">
        <w:rPr>
          <w:rStyle w:val="StyleBoldUnderline"/>
        </w:rPr>
        <w:t>The tension between this stance and the recent surveillance revelations has created a moment,</w:t>
      </w:r>
      <w:r>
        <w:t xml:space="preserve"> as a global society, </w:t>
      </w:r>
      <w:r w:rsidRPr="00534EFF">
        <w:rPr>
          <w:rStyle w:val="StyleBoldUnderline"/>
        </w:rPr>
        <w:t>to discuss and implement appropriate checks and balances for the protection of privacy and freedom of expression</w:t>
      </w:r>
      <w:r>
        <w:t xml:space="preserve"> online. U.N. Special Rapporteur Frank la Rue offers an authoritative view on privacy and freedom of expression, setting global standards for international behavior.</w:t>
      </w:r>
    </w:p>
    <w:p w:rsidR="00214470" w:rsidRDefault="00A3334E" w:rsidP="00214470">
      <w:pPr>
        <w:pStyle w:val="Heading3"/>
      </w:pPr>
      <w:r>
        <w:lastRenderedPageBreak/>
        <w:t xml:space="preserve">AT: </w:t>
      </w:r>
      <w:r w:rsidR="00214470">
        <w:t>Democracy</w:t>
      </w:r>
      <w:r>
        <w:t xml:space="preserve"> Impacts</w:t>
      </w:r>
    </w:p>
    <w:p w:rsidR="004F1612" w:rsidRPr="004F1612" w:rsidRDefault="004F1612" w:rsidP="004F1612">
      <w:pPr>
        <w:pStyle w:val="Heading4"/>
      </w:pPr>
      <w:r>
        <w:t>Democracy promotion fails -</w:t>
      </w:r>
      <w:r w:rsidRPr="004F1612">
        <w:t xml:space="preserve"> authoritarian governments will not give way to democracy- benefits outweighed by violence</w:t>
      </w:r>
    </w:p>
    <w:p w:rsidR="004F1612" w:rsidRDefault="004F1612" w:rsidP="004F1612">
      <w:r>
        <w:rPr>
          <w:rStyle w:val="cite"/>
        </w:rPr>
        <w:t>Pei, Director China Program, Carnegie Endowment for International Peace, 7</w:t>
      </w:r>
    </w:p>
    <w:p w:rsidR="004F1612" w:rsidRPr="004F1612" w:rsidRDefault="004F1612" w:rsidP="004F1612">
      <w:r w:rsidRPr="004F1612">
        <w:t>[</w:t>
      </w:r>
      <w:proofErr w:type="spellStart"/>
      <w:r w:rsidRPr="004F1612">
        <w:t>Minxin</w:t>
      </w:r>
      <w:proofErr w:type="spellEnd"/>
      <w:r w:rsidRPr="004F1612">
        <w:t>, senior associate, "How Will China Democratize?</w:t>
      </w:r>
      <w:proofErr w:type="gramStart"/>
      <w:r w:rsidRPr="004F1612">
        <w:t>",</w:t>
      </w:r>
      <w:proofErr w:type="gramEnd"/>
      <w:r w:rsidRPr="004F1612">
        <w:t xml:space="preserve"> </w:t>
      </w:r>
      <w:proofErr w:type="spellStart"/>
      <w:r>
        <w:t>Journl</w:t>
      </w:r>
      <w:proofErr w:type="spellEnd"/>
      <w:r>
        <w:t xml:space="preserve"> of Democracy, July, </w:t>
      </w:r>
      <w:proofErr w:type="spellStart"/>
      <w:r>
        <w:t>vol</w:t>
      </w:r>
      <w:proofErr w:type="spellEnd"/>
      <w:r>
        <w:t xml:space="preserve"> 18, # 3</w:t>
      </w:r>
    </w:p>
    <w:p w:rsidR="004F1612" w:rsidRPr="004F1612" w:rsidRDefault="00D77E5D" w:rsidP="004F1612">
      <w:hyperlink r:id="rId64" w:history="1">
        <w:r w:rsidR="004F1612">
          <w:rPr>
            <w:rStyle w:val="Hyperlink"/>
          </w:rPr>
          <w:t>http://www.journalofdemocracy.org/articles/gratis/China-cluster-18-3.pdf</w:t>
        </w:r>
      </w:hyperlink>
      <w:r w:rsidR="004F1612">
        <w:t>, accessed 7/12/13</w:t>
      </w:r>
      <w:r w:rsidR="004F1612" w:rsidRPr="004F1612">
        <w:t>]</w:t>
      </w:r>
    </w:p>
    <w:p w:rsidR="004F1612" w:rsidRPr="00CB5B41" w:rsidRDefault="004F1612" w:rsidP="004F1612"/>
    <w:p w:rsidR="004F1612" w:rsidRPr="00B67CA6" w:rsidRDefault="004F1612" w:rsidP="004F1612">
      <w:pPr>
        <w:rPr>
          <w:rStyle w:val="underline"/>
        </w:rPr>
      </w:pPr>
      <w:r w:rsidRPr="00B67CA6">
        <w:t xml:space="preserve">A serious flaw in the liberal-evolution theory is its assumption that the ruling elites will accept democracy as inevitable and do nothing to blunt the political effects of socioeconomic modernization. The reality appears to be the opposite. </w:t>
      </w:r>
      <w:r w:rsidRPr="00B67CA6">
        <w:rPr>
          <w:rStyle w:val="underline"/>
        </w:rPr>
        <w:t xml:space="preserve">Few authoritarian rulers in history have voluntarily chosen to cede power simply because their societies have grown wealthier and their people better schooled. Historically, democratization most often comes about via </w:t>
      </w:r>
      <w:r w:rsidRPr="00B67CA6">
        <w:rPr>
          <w:rStyle w:val="underline"/>
          <w:sz w:val="16"/>
        </w:rPr>
        <w:t>peaceful bargaining among elites</w:t>
      </w:r>
      <w:r w:rsidRPr="00B67CA6">
        <w:rPr>
          <w:rStyle w:val="underline"/>
        </w:rPr>
        <w:t>, crisis-driven regime collapse, or even violent uprising.</w:t>
      </w:r>
      <w:r w:rsidRPr="00B67CA6">
        <w:t xml:space="preserve"> The </w:t>
      </w:r>
      <w:r w:rsidRPr="00B67CA6">
        <w:rPr>
          <w:rStyle w:val="underline"/>
        </w:rPr>
        <w:t>record of successful liberal evolution is rather thin,</w:t>
      </w:r>
      <w:r w:rsidRPr="00B67CA6">
        <w:t xml:space="preserve"> with a short list of cases covering England, Taiwan, South Korea, and Mexico. </w:t>
      </w:r>
      <w:r w:rsidRPr="00B67CA6">
        <w:rPr>
          <w:rStyle w:val="underline"/>
        </w:rPr>
        <w:t>More often than not, transitions involve the fall of the old order, social revolution, domestic upheaval, and external intervention. Why has political evolution produced so few democratic transitions? The answer is simple: Ruling elites who sense that their power is at risk can show great determination and resourcefulness in seeking to hold onto it. Rapid economic growth can actually strengthen elites by furnishing the authoritarian state with more resources to pay for efforts to counter the political effects of economic modernization.</w:t>
      </w:r>
    </w:p>
    <w:p w:rsidR="004F1612" w:rsidRDefault="00A3334E" w:rsidP="00A3334E">
      <w:pPr>
        <w:pStyle w:val="Heading3"/>
      </w:pPr>
      <w:r>
        <w:lastRenderedPageBreak/>
        <w:t>AT: Conflict Impacts</w:t>
      </w:r>
    </w:p>
    <w:p w:rsidR="00A3334E" w:rsidRDefault="00A3334E" w:rsidP="00A3334E">
      <w:pPr>
        <w:pStyle w:val="Heading4"/>
      </w:pPr>
      <w:r>
        <w:t>Human rights promotion tears nations apart, causing conflict</w:t>
      </w:r>
    </w:p>
    <w:p w:rsidR="00A3334E" w:rsidRDefault="00A3334E" w:rsidP="00A3334E">
      <w:proofErr w:type="gramStart"/>
      <w:r>
        <w:rPr>
          <w:b/>
          <w:sz w:val="24"/>
        </w:rPr>
        <w:t>Gentry,</w:t>
      </w:r>
      <w:proofErr w:type="gramEnd"/>
      <w:r>
        <w:rPr>
          <w:b/>
          <w:sz w:val="24"/>
        </w:rPr>
        <w:t xml:space="preserve"> retired Army officer, researcher and writer on defense and security issues, </w:t>
      </w:r>
      <w:r w:rsidRPr="00B676FA">
        <w:rPr>
          <w:b/>
          <w:sz w:val="24"/>
        </w:rPr>
        <w:t>4</w:t>
      </w:r>
    </w:p>
    <w:p w:rsidR="00A3334E" w:rsidRDefault="00A3334E" w:rsidP="00A3334E">
      <w:r>
        <w:t xml:space="preserve">(John A., </w:t>
      </w:r>
      <w:r w:rsidRPr="00A3334E">
        <w:rPr>
          <w:i/>
        </w:rPr>
        <w:t>Human Rights: Opposing Viewpoints</w:t>
      </w:r>
      <w:r>
        <w:t>, p. 52)</w:t>
      </w:r>
    </w:p>
    <w:p w:rsidR="00A3334E" w:rsidRPr="003B083F" w:rsidRDefault="00A3334E" w:rsidP="00A3334E">
      <w:pPr>
        <w:rPr>
          <w:u w:val="single"/>
        </w:rPr>
      </w:pPr>
    </w:p>
    <w:p w:rsidR="00A3334E" w:rsidRPr="00A3334E" w:rsidRDefault="00A3334E" w:rsidP="00A3334E">
      <w:pPr>
        <w:rPr>
          <w:rStyle w:val="StyleBoldUnderline"/>
        </w:rPr>
      </w:pPr>
      <w:r w:rsidRPr="00A3334E">
        <w:rPr>
          <w:rStyle w:val="StyleBoldUnderline"/>
        </w:rPr>
        <w:t>The proliferation of human rights</w:t>
      </w:r>
      <w:r w:rsidRPr="003B083F">
        <w:rPr>
          <w:u w:val="single"/>
        </w:rPr>
        <w:t xml:space="preserve"> </w:t>
      </w:r>
      <w:r w:rsidRPr="003B083F">
        <w:t>is a boon for rights-oriented bureaucracies and trial lawyers, but it</w:t>
      </w:r>
      <w:r w:rsidRPr="003B083F">
        <w:rPr>
          <w:u w:val="single"/>
        </w:rPr>
        <w:t xml:space="preserve"> </w:t>
      </w:r>
      <w:r w:rsidRPr="00A3334E">
        <w:rPr>
          <w:rStyle w:val="StyleBoldUnderline"/>
        </w:rPr>
        <w:t xml:space="preserve">damages the social fabric that turns groups of people into communities and communities into a nation. Because the only asset any government ultimately has is its legitimacy, the cost of a government’s inability to satisfy rights-based demands is overwhelming. That cost rises further when governments, and the political parties that seek to control them, favor some rights over competing claims to please political backers or to curry favor with voters. </w:t>
      </w:r>
    </w:p>
    <w:p w:rsidR="00A3334E" w:rsidRDefault="00A3334E" w:rsidP="00A3334E"/>
    <w:p w:rsidR="004B1B99" w:rsidRPr="008304C7" w:rsidRDefault="004B1B99" w:rsidP="004B1B99">
      <w:pPr>
        <w:pStyle w:val="Heading4"/>
      </w:pPr>
      <w:r w:rsidRPr="008304C7">
        <w:t>Human rights collapse nationhood and will inevitably cause civil war</w:t>
      </w:r>
    </w:p>
    <w:p w:rsidR="004B1B99" w:rsidRPr="004B1B99" w:rsidRDefault="004B1B99" w:rsidP="004B1B99">
      <w:pPr>
        <w:rPr>
          <w:rStyle w:val="StyleStyleBold12pt"/>
        </w:rPr>
      </w:pPr>
      <w:r w:rsidRPr="004B1B99">
        <w:rPr>
          <w:rStyle w:val="StyleStyleBold12pt"/>
        </w:rPr>
        <w:t xml:space="preserve">Gentry, adjunct professor at National Intelligence University, 99 </w:t>
      </w:r>
    </w:p>
    <w:p w:rsidR="004B1B99" w:rsidRDefault="004B1B99" w:rsidP="004B1B99">
      <w:r>
        <w:t xml:space="preserve">(John, “The Cancer of Human Rights”, Sept. 22, The Washington Quarterly, </w:t>
      </w:r>
      <w:hyperlink r:id="rId65" w:history="1">
        <w:r>
          <w:rPr>
            <w:rStyle w:val="Hyperlink"/>
          </w:rPr>
          <w:t>http://www.accessmylibrary.com/article-1G1-57645263/cancer-human-rights.html</w:t>
        </w:r>
      </w:hyperlink>
      <w:r>
        <w:t xml:space="preserve">) </w:t>
      </w:r>
    </w:p>
    <w:p w:rsidR="004B1B99" w:rsidRPr="000345BC" w:rsidRDefault="004B1B99" w:rsidP="004B1B99">
      <w:pPr>
        <w:pStyle w:val="card"/>
        <w:ind w:left="0"/>
        <w:rPr>
          <w:rStyle w:val="underline"/>
          <w:sz w:val="16"/>
          <w:szCs w:val="16"/>
        </w:rPr>
      </w:pPr>
    </w:p>
    <w:p w:rsidR="004B1B99" w:rsidRDefault="004B1B99" w:rsidP="00AE286F">
      <w:r>
        <w:rPr>
          <w:rStyle w:val="underline"/>
        </w:rPr>
        <w:t xml:space="preserve">Excessive human rights are anathema to nationhood because they denigrate the compromise, discipline, and sacrifice needed for collective work in pursuit of common goals in favor of </w:t>
      </w:r>
      <w:r>
        <w:t>the</w:t>
      </w:r>
      <w:r>
        <w:rPr>
          <w:rStyle w:val="underline"/>
        </w:rPr>
        <w:t xml:space="preserve"> immediate gratification</w:t>
      </w:r>
      <w:r>
        <w:t xml:space="preserve"> of individual desires. With personal desires enshrined as rights through justifications of ideology or theology, there is no need to share them or to compromise on their definition, cost, or speed of actualization. </w:t>
      </w:r>
      <w:r>
        <w:rPr>
          <w:rStyle w:val="underline"/>
        </w:rPr>
        <w:t xml:space="preserve">Rights are absolute by definition. With claims to rights clear, the shared community values and goals that helped bond society </w:t>
      </w:r>
      <w:r>
        <w:t xml:space="preserve">when rights were fewer and resource constraints more obvious </w:t>
      </w:r>
      <w:r>
        <w:rPr>
          <w:rStyle w:val="underline"/>
        </w:rPr>
        <w:t>are much less important. There is less need to work together and thus less of the glue of nationhood</w:t>
      </w:r>
      <w:r>
        <w:t xml:space="preserve">. Even when nationhood is diminished or destroyed, however, government structures remain to service the rights of individuals and small groups, including the employment rights of bureaucracies and unions built to provide services justified by </w:t>
      </w:r>
      <w:proofErr w:type="spellStart"/>
      <w:r>
        <w:t>rights.Although</w:t>
      </w:r>
      <w:proofErr w:type="spellEnd"/>
      <w:r>
        <w:t xml:space="preserve"> initially created as individual properties, human rights are easily aggregated to become collective assets of groups of similar individuals. The logical step is small, but the consequences of this action are sometimes very large because group rights are different from and greater than the sum of rights of individuals. Just as individuals have alleged rights of opportunity and sometimes results, activists often claim that the collective ambitions of groups deserve actualization as rights. The variously defined performances of groups in society -- be they consumption levels, unemployment rates, or inmate populations -- must in aggregate be at least equal to that of other groups without consideration of troublesome distractions such as historical and cultural factors, labor force participation rates, and work ethics. As in </w:t>
      </w:r>
      <w:smartTag w:uri="urn:schemas-microsoft-com:office:smarttags" w:element="place">
        <w:smartTag w:uri="urn:schemas-microsoft-com:office:smarttags" w:element="PlaceType">
          <w:r>
            <w:t>Lake</w:t>
          </w:r>
        </w:smartTag>
        <w:r>
          <w:t xml:space="preserve"> </w:t>
        </w:r>
        <w:proofErr w:type="spellStart"/>
        <w:smartTag w:uri="urn:schemas-microsoft-com:office:smarttags" w:element="PlaceName">
          <w:r>
            <w:t>Wobegone</w:t>
          </w:r>
        </w:smartTag>
      </w:smartTag>
      <w:proofErr w:type="spellEnd"/>
      <w:r>
        <w:t xml:space="preserve">, everyone must be at least average. Subpar performance by any of a host of measures is allegedly evidence of discrimination.  As for individuals, the rights of groups allegedly are immutable and merit immediate gratification. Because they too are absolute, there is no appropriate compromise among the demands for group rights. </w:t>
      </w:r>
      <w:r>
        <w:rPr>
          <w:rStyle w:val="underline"/>
        </w:rPr>
        <w:t xml:space="preserve">The result is proliferation of strident social subgroups of special interests little inclined to work constructively with one another </w:t>
      </w:r>
      <w:r>
        <w:t xml:space="preserve">except for reasons of tactical expediency. The degeneration of </w:t>
      </w:r>
      <w:smartTag w:uri="urn:schemas-microsoft-com:office:smarttags" w:element="country-region">
        <w:r>
          <w:t>U.S.</w:t>
        </w:r>
      </w:smartTag>
      <w:r>
        <w:t xml:space="preserve"> society into narrow interest groups further diminishes the nationhood of the </w:t>
      </w:r>
      <w:smartTag w:uri="urn:schemas-microsoft-com:office:smarttags" w:element="place">
        <w:smartTag w:uri="urn:schemas-microsoft-com:office:smarttags" w:element="country-region">
          <w:r>
            <w:t>United States</w:t>
          </w:r>
        </w:smartTag>
      </w:smartTag>
      <w:r>
        <w:t xml:space="preserve">. Countless commentators have identified symptoms; single-issue groups constitute a growing share of politically active citizens, for example.  Samuel Huntington made the point differently by observing that, in the name of multiculturalism, powerful forces in the </w:t>
      </w:r>
      <w:smartTag w:uri="urn:schemas-microsoft-com:office:smarttags" w:element="country-region">
        <w:r>
          <w:t xml:space="preserve">United </w:t>
        </w:r>
        <w:r>
          <w:lastRenderedPageBreak/>
          <w:t>States</w:t>
        </w:r>
      </w:smartTag>
      <w:r>
        <w:t xml:space="preserve"> are accentuating the differences among </w:t>
      </w:r>
      <w:smartTag w:uri="urn:schemas-microsoft-com:office:smarttags" w:element="place">
        <w:smartTag w:uri="urn:schemas-microsoft-com:office:smarttags" w:element="country-region">
          <w:r>
            <w:t>U.S.</w:t>
          </w:r>
        </w:smartTag>
      </w:smartTag>
      <w:r>
        <w:t xml:space="preserve"> residents and encouraging their preservation. By so doing, these persons attack the identity of the </w:t>
      </w:r>
      <w:smartTag w:uri="urn:schemas-microsoft-com:office:smarttags" w:element="place">
        <w:smartTag w:uri="urn:schemas-microsoft-com:office:smarttags" w:element="country-region">
          <w:r>
            <w:t>United States</w:t>
          </w:r>
        </w:smartTag>
      </w:smartTag>
      <w:r>
        <w:t xml:space="preserve"> as a member of Western civilization. </w:t>
      </w:r>
      <w:proofErr w:type="gramStart"/>
      <w:r>
        <w:t>n3</w:t>
      </w:r>
      <w:proofErr w:type="gramEnd"/>
      <w:r>
        <w:t xml:space="preserve"> Failure to assimilate immigrant groups risks transformation of the </w:t>
      </w:r>
      <w:smartTag w:uri="urn:schemas-microsoft-com:office:smarttags" w:element="country-region">
        <w:r>
          <w:t>United States</w:t>
        </w:r>
      </w:smartTag>
      <w:r>
        <w:t xml:space="preserve"> into what </w:t>
      </w:r>
      <w:smartTag w:uri="urn:schemas-microsoft-com:office:smarttags" w:element="place">
        <w:smartTag w:uri="urn:schemas-microsoft-com:office:smarttags" w:element="City">
          <w:r>
            <w:t>Huntington</w:t>
          </w:r>
        </w:smartTag>
      </w:smartTag>
      <w:r>
        <w:t xml:space="preserve"> calls a cleft country, </w:t>
      </w:r>
      <w:r>
        <w:rPr>
          <w:rStyle w:val="underline"/>
        </w:rPr>
        <w:t xml:space="preserve">with potentially dire consequences for political stability. This amounts to an attack on the whole in the name of the perceived rights of groups that refuse to assimilate.  Countries that are not nations </w:t>
      </w:r>
      <w:r>
        <w:t xml:space="preserve">can survive a long time in the absence of a crisis. They are prone to fail in the face of external threat but </w:t>
      </w:r>
      <w:r>
        <w:rPr>
          <w:rStyle w:val="underline"/>
        </w:rPr>
        <w:t>may explode</w:t>
      </w:r>
      <w:r>
        <w:t xml:space="preserve">, however, if the crisis is internal. </w:t>
      </w:r>
      <w:r>
        <w:rPr>
          <w:rStyle w:val="underline"/>
        </w:rPr>
        <w:t>They are especially likely to fail if disparate groups, bolstered by the certainty that they hold rights to their goals, strive for self-gratification at the expense of other groups. If groups threaten the perceived vital interests</w:t>
      </w:r>
      <w:r>
        <w:t xml:space="preserve"> of other groups, </w:t>
      </w:r>
      <w:r>
        <w:rPr>
          <w:rStyle w:val="underline"/>
        </w:rPr>
        <w:t>including perceived human rights, civil war may result.</w:t>
      </w:r>
      <w:r>
        <w:t xml:space="preserve"> This happened in </w:t>
      </w:r>
      <w:smartTag w:uri="urn:schemas-microsoft-com:office:smarttags" w:element="place">
        <w:smartTag w:uri="urn:schemas-microsoft-com:office:smarttags" w:element="country-region">
          <w:r>
            <w:t>Bosnia</w:t>
          </w:r>
        </w:smartTag>
      </w:smartTag>
      <w:r>
        <w:t xml:space="preserve"> in 1992 and in Kosovo in 1998. Although not an immediate threat, it could happen in </w:t>
      </w:r>
      <w:smartTag w:uri="urn:schemas-microsoft-com:office:smarttags" w:element="place">
        <w:smartTag w:uri="urn:schemas-microsoft-com:office:smarttags" w:element="State">
          <w:r>
            <w:t>California</w:t>
          </w:r>
        </w:smartTag>
      </w:smartTag>
      <w:r>
        <w:t xml:space="preserve">, too.  </w:t>
      </w:r>
    </w:p>
    <w:p w:rsidR="004B1B99" w:rsidRPr="00A3334E" w:rsidRDefault="004B1B99" w:rsidP="00A3334E"/>
    <w:p w:rsidR="00CA5CA6" w:rsidRDefault="00CA5CA6" w:rsidP="00CA5CA6">
      <w:pPr>
        <w:pStyle w:val="Heading1"/>
      </w:pPr>
      <w:r>
        <w:lastRenderedPageBreak/>
        <w:t xml:space="preserve">**Appeasement </w:t>
      </w:r>
      <w:proofErr w:type="spellStart"/>
      <w:r>
        <w:t>Aff</w:t>
      </w:r>
      <w:proofErr w:type="spellEnd"/>
      <w:r>
        <w:t>**</w:t>
      </w:r>
    </w:p>
    <w:p w:rsidR="00CA5CA6" w:rsidRDefault="00CA5CA6" w:rsidP="00CA5CA6">
      <w:pPr>
        <w:pStyle w:val="Heading3"/>
      </w:pPr>
      <w:r>
        <w:lastRenderedPageBreak/>
        <w:t>Not Unique- Appeasement Now</w:t>
      </w:r>
    </w:p>
    <w:p w:rsidR="00CA5CA6" w:rsidRDefault="00CA5CA6" w:rsidP="00CA5CA6">
      <w:pPr>
        <w:pStyle w:val="Heading4"/>
      </w:pPr>
      <w:r>
        <w:t>Non-unique -- US has engaged with enemies in the past and there was no impact</w:t>
      </w:r>
    </w:p>
    <w:p w:rsidR="00CA5CA6" w:rsidRDefault="00CA5CA6" w:rsidP="00CA5CA6">
      <w:pPr>
        <w:rPr>
          <w:rStyle w:val="StyleStyleBold12pt"/>
          <w:b w:val="0"/>
          <w:sz w:val="18"/>
          <w:szCs w:val="18"/>
        </w:rPr>
      </w:pPr>
      <w:r w:rsidRPr="00102505">
        <w:rPr>
          <w:rStyle w:val="StyleStyleBold12pt"/>
        </w:rPr>
        <w:t>Rubin</w:t>
      </w:r>
      <w:r>
        <w:rPr>
          <w:rStyle w:val="StyleStyleBold12pt"/>
        </w:rPr>
        <w:t xml:space="preserve">, Political Writer for The Post, 11 </w:t>
      </w:r>
      <w:r w:rsidRPr="00102505">
        <w:rPr>
          <w:rStyle w:val="StyleStyleBold12pt"/>
          <w:b w:val="0"/>
          <w:sz w:val="18"/>
          <w:szCs w:val="18"/>
        </w:rPr>
        <w:t>(Jennifer Rubin, 10/18/11, Washington Post, “Obama’s Cuba appeasement,” http://www.washingtonpost.com/blogs/right-turn/post/obamas-cuba-appeasement/2011/03/29/gIQAjuL2tL_blog.html, accessed 7-7-13, KB)</w:t>
      </w:r>
    </w:p>
    <w:p w:rsidR="00CA5CA6" w:rsidRPr="00FF6FCC" w:rsidRDefault="00CA5CA6" w:rsidP="00CA5CA6"/>
    <w:p w:rsidR="00CA5CA6" w:rsidRDefault="00CA5CA6" w:rsidP="00CA5CA6">
      <w:r>
        <w:t xml:space="preserve">The blowback was swift. Sen. Marco Rubio (R-Fla.) put out a statement that read: “It’s deplorable that </w:t>
      </w:r>
      <w:r w:rsidRPr="008D2D8A">
        <w:rPr>
          <w:rStyle w:val="StyleBoldUnderline"/>
        </w:rPr>
        <w:t>the U.S. government offered several unilateral concessions to the Castro regime</w:t>
      </w:r>
      <w:r>
        <w:t xml:space="preserve"> in exchange for the release of a man who was wrongfully jailed in the first place. Rather than easing sanctions in response to hostage taking, the U.S. should put more punitive measures on the Castro regime. Until Secretary Clinton answers for this, the nomination of Roberta Jacobson to be the next assistant secretary of state for the western hemisphere will be in question.”</w:t>
      </w:r>
      <w:r w:rsidRPr="008D2D8A">
        <w:rPr>
          <w:sz w:val="12"/>
        </w:rPr>
        <w:t xml:space="preserve">¶ </w:t>
      </w:r>
      <w:proofErr w:type="gramStart"/>
      <w:r>
        <w:t>The</w:t>
      </w:r>
      <w:proofErr w:type="gramEnd"/>
      <w:r>
        <w:t xml:space="preserve"> chairwoman of the foreign affairs committee, Rep. Ileana Ros-Lehtinen was equally irate: “According to news reports, </w:t>
      </w:r>
      <w:r w:rsidRPr="008D2D8A">
        <w:rPr>
          <w:rStyle w:val="StyleBoldUnderline"/>
        </w:rPr>
        <w:t>the Administration attempted to barter for the freedom of wrongly imprisoned U.S. citizen Alan Gross by offering to return Rene Gonzalez, a convicted Cuban spy who was involved in the murder of innocent American citizens</w:t>
      </w:r>
      <w:r>
        <w:t xml:space="preserve">. If true, such a swap would </w:t>
      </w:r>
      <w:r w:rsidRPr="008D2D8A">
        <w:rPr>
          <w:rStyle w:val="StyleBoldUnderline"/>
        </w:rPr>
        <w:t>demonstrate the</w:t>
      </w:r>
      <w:r>
        <w:t xml:space="preserve"> outrageous </w:t>
      </w:r>
      <w:r w:rsidRPr="008D2D8A">
        <w:rPr>
          <w:rStyle w:val="StyleBoldUnderline"/>
        </w:rPr>
        <w:t>willingness of the Administration to engage with the regime in Havana</w:t>
      </w:r>
      <w:r>
        <w:t xml:space="preserve">, which is designated by the U.S. as a state-sponsor of terrorism. Regrettably, </w:t>
      </w:r>
      <w:r w:rsidRPr="008D2D8A">
        <w:rPr>
          <w:rStyle w:val="StyleBoldUnderline"/>
        </w:rPr>
        <w:t>this comes as no surprise as this Administration has never met a dictatorship with which it didn’t try to engage</w:t>
      </w:r>
      <w:r>
        <w:t>. It seems that a rogue regime cannot undertake a deed so dastardly that the Obama Administration would abandon engagement, even while talking tough with reporters. Cuba is a state-sponsor of terrorism. We should not be trying to barter with them. We must demand the unconditional release of Gross, not engage in a quid-pro-quo with tyrants.”</w:t>
      </w:r>
      <w:r w:rsidRPr="008D2D8A">
        <w:rPr>
          <w:sz w:val="12"/>
        </w:rPr>
        <w:t xml:space="preserve">¶ </w:t>
      </w:r>
      <w:proofErr w:type="gramStart"/>
      <w:r>
        <w:t>As</w:t>
      </w:r>
      <w:proofErr w:type="gramEnd"/>
      <w:r>
        <w:t xml:space="preserve"> bad as a prisoner exchange would have been, the administration actions didn’t stop there. The Associated Press reported, “</w:t>
      </w:r>
      <w:r w:rsidRPr="00FF6FCC">
        <w:rPr>
          <w:rStyle w:val="StyleBoldUnderline"/>
        </w:rPr>
        <w:t>The Gross-Gonzalez swap was raised</w:t>
      </w:r>
      <w:r>
        <w:t xml:space="preserve"> by former New Mexico Gov. Bill Richardson, as well as by senior U.S. officials in a series of meetings with Cuban officials. Richardson traveled to Cuba last month seeking Gross’ release. </w:t>
      </w:r>
      <w:r w:rsidRPr="00FF6FCC">
        <w:rPr>
          <w:rStyle w:val="StyleBoldUnderline"/>
        </w:rPr>
        <w:t>He also told Cuban Foreign Minister</w:t>
      </w:r>
      <w:r>
        <w:t xml:space="preserve"> Bruno </w:t>
      </w:r>
      <w:r w:rsidRPr="00FF6FCC">
        <w:rPr>
          <w:rStyle w:val="StyleBoldUnderline"/>
        </w:rPr>
        <w:t>Rodriguez that the U.S. would be willing to consider other areas of interest to Cuba</w:t>
      </w:r>
      <w:r>
        <w:t xml:space="preserve">. Among them was removing Cuba from the U.S. list of state sponsors of terrorism; reducing spending on Cuban democracy promotion programs like the one that led to the hiring of Gross; authorizing U.S. companies to help Cuba clean up oil spills from planned offshore drilling; improving postal exchanges; ending a program that makes it easier for Cuban medical personnel to move to the United States; and licensing the French company </w:t>
      </w:r>
      <w:proofErr w:type="spellStart"/>
      <w:r>
        <w:t>Pernod</w:t>
      </w:r>
      <w:proofErr w:type="spellEnd"/>
      <w:r>
        <w:t xml:space="preserve"> </w:t>
      </w:r>
      <w:proofErr w:type="spellStart"/>
      <w:r>
        <w:t>Ricard</w:t>
      </w:r>
      <w:proofErr w:type="spellEnd"/>
      <w:r>
        <w:t xml:space="preserve"> to sell Havana Club rum in the United States.”</w:t>
      </w:r>
      <w:r w:rsidRPr="008D2D8A">
        <w:rPr>
          <w:sz w:val="12"/>
        </w:rPr>
        <w:t xml:space="preserve">¶ </w:t>
      </w:r>
      <w:r>
        <w:t>Former deputy national security adviser Elliott Abrams explained, “It is especially offensive that we were willing to negotiate over support for democracy in Cuba, for that would mean that the unjust imprisonment of Gross had given the Castro dictatorship a significant victory. The implications for those engaged in similar democracy promotion activities elsewhere are clear: local regimes would think that imprisoning an American might be a terrific way to get into a negotiation about ending such activities. Every American administration faces tough choices in these situations, but the Obama administration has made a great mistake here. Our support for democracy should not be a subject of negotiation with the Castro regime.”</w:t>
      </w:r>
      <w:r w:rsidRPr="008D2D8A">
        <w:rPr>
          <w:sz w:val="12"/>
        </w:rPr>
        <w:t xml:space="preserve">¶ </w:t>
      </w:r>
      <w:proofErr w:type="gramStart"/>
      <w:r>
        <w:t>The</w:t>
      </w:r>
      <w:proofErr w:type="gramEnd"/>
      <w:r>
        <w:t xml:space="preserve"> administration’s conduct is all the more galling given the behavior of the Castro regime. Our willingness to relax sanctions was not greeted with goodwill gestures, let alone systemic reforms. To the contrary, this was the setting for Gross’s imprisonment. So naturally the administration orders up more of the same.</w:t>
      </w:r>
      <w:r w:rsidRPr="008D2D8A">
        <w:rPr>
          <w:sz w:val="12"/>
        </w:rPr>
        <w:t xml:space="preserve">¶ </w:t>
      </w:r>
      <w:proofErr w:type="gramStart"/>
      <w:r>
        <w:t>Throughout</w:t>
      </w:r>
      <w:proofErr w:type="gramEnd"/>
      <w:r>
        <w:t xml:space="preserve"> his tenure, President Obama has failed to comprehend the cost-benefit analysis that despotic regimes undertake. </w:t>
      </w:r>
      <w:r w:rsidRPr="00FF6FCC">
        <w:rPr>
          <w:rStyle w:val="StyleBoldUnderline"/>
        </w:rPr>
        <w:t>He has offered armfuls of goodies and promised quietude on human rights</w:t>
      </w:r>
      <w:r>
        <w:t>; the despots’ behavior has worsened. There is simply no downside for rogue regimes to take their shots at the United States.</w:t>
      </w:r>
      <w:r w:rsidRPr="008D2D8A">
        <w:rPr>
          <w:sz w:val="12"/>
        </w:rPr>
        <w:t xml:space="preserve">¶ </w:t>
      </w:r>
      <w:r w:rsidRPr="00FF6FCC">
        <w:rPr>
          <w:rStyle w:val="StyleBoldUnderline"/>
        </w:rPr>
        <w:t xml:space="preserve">Whether it is Cuba or Iran, the administration reverts </w:t>
      </w:r>
      <w:r w:rsidRPr="00FF6FCC">
        <w:rPr>
          <w:rStyle w:val="StyleBoldUnderline"/>
        </w:rPr>
        <w:lastRenderedPageBreak/>
        <w:t>to “engagement” mode when its engagement efforts are met with aggression and/or domestic oppression.</w:t>
      </w:r>
      <w:r>
        <w:t xml:space="preserve"> Try to murder a diplomat on U.S. soil? </w:t>
      </w:r>
      <w:r w:rsidRPr="00FF6FCC">
        <w:rPr>
          <w:rStyle w:val="StyleBoldUnderline"/>
        </w:rPr>
        <w:t>We’ll sit down and chat.</w:t>
      </w:r>
      <w:r>
        <w:t xml:space="preserve"> Grab an American contractor and try him in a kangaroo court? </w:t>
      </w:r>
      <w:r w:rsidRPr="00FF6FCC">
        <w:rPr>
          <w:rStyle w:val="StyleBoldUnderline"/>
        </w:rPr>
        <w:t>We’ll trade prisoners and talk about relaxing more sanctions.</w:t>
      </w:r>
      <w:r>
        <w:t xml:space="preserve"> Invade Georgia, imprison political opponents and interfere with attempts to restart the peace process? We’ll put the screws on our </w:t>
      </w:r>
      <w:proofErr w:type="spellStart"/>
      <w:r>
        <w:t>democratic ally</w:t>
      </w:r>
      <w:proofErr w:type="spellEnd"/>
      <w:r>
        <w:t xml:space="preserve"> to get you into World Trade Organization. </w:t>
      </w:r>
      <w:r w:rsidRPr="00FF6FCC">
        <w:rPr>
          <w:rStyle w:val="StyleBoldUnderline"/>
        </w:rPr>
        <w:t>The response of these thuggish regimes is entirely predictable</w:t>
      </w:r>
      <w:r>
        <w:t xml:space="preserve"> and, from their perspective, completely logical. What is inexplicable is the Obama administration’s willingness to throw gifts to tyrants in the expectation they will reciprocate in kind.</w:t>
      </w:r>
    </w:p>
    <w:p w:rsidR="00CA5CA6" w:rsidRDefault="00CA5CA6" w:rsidP="00CA5CA6">
      <w:pPr>
        <w:pStyle w:val="Heading4"/>
      </w:pPr>
      <w:r>
        <w:t>Non-Unique – US is appeasing so called tyrants now</w:t>
      </w:r>
    </w:p>
    <w:p w:rsidR="00CA5CA6" w:rsidRDefault="00CA5CA6" w:rsidP="00CA5CA6">
      <w:pPr>
        <w:rPr>
          <w:rStyle w:val="StyleStyleBold12pt"/>
          <w:b w:val="0"/>
          <w:sz w:val="18"/>
          <w:szCs w:val="18"/>
        </w:rPr>
      </w:pPr>
      <w:r w:rsidRPr="00055C91">
        <w:rPr>
          <w:rStyle w:val="StyleStyleBold12pt"/>
        </w:rPr>
        <w:t>Foreign Affairs</w:t>
      </w:r>
      <w:proofErr w:type="gramStart"/>
      <w:r>
        <w:rPr>
          <w:rStyle w:val="StyleStyleBold12pt"/>
        </w:rPr>
        <w:t>, ,</w:t>
      </w:r>
      <w:proofErr w:type="gramEnd"/>
      <w:r>
        <w:rPr>
          <w:rStyle w:val="StyleStyleBold12pt"/>
        </w:rPr>
        <w:t xml:space="preserve"> 13 </w:t>
      </w:r>
      <w:r w:rsidRPr="00055C91">
        <w:rPr>
          <w:rStyle w:val="StyleStyleBold12pt"/>
          <w:b w:val="0"/>
          <w:sz w:val="18"/>
          <w:szCs w:val="18"/>
        </w:rPr>
        <w:t>(Foreign Affairs, 1/4/13, Ros-Lehtinen House, “Engagement with the Chavez Regime Is Counterproductive, State’s Actions Undermine U.S. Foreign Policy Interests,” http://ros-lehtinen.house.gov/press-release/engagement-chavez-regime-counterproductive-state%E2%80%99s-actions-undermine-us-foreign-policy, accessed 7-7-13, KB)</w:t>
      </w:r>
    </w:p>
    <w:p w:rsidR="00CA5CA6" w:rsidRPr="00055C91" w:rsidRDefault="00CA5CA6" w:rsidP="00CA5CA6">
      <w:pPr>
        <w:rPr>
          <w:rStyle w:val="StyleStyleBold12pt"/>
        </w:rPr>
      </w:pPr>
    </w:p>
    <w:p w:rsidR="00CA5CA6" w:rsidRDefault="00CA5CA6" w:rsidP="00CA5CA6">
      <w:r>
        <w:t>“</w:t>
      </w:r>
      <w:r w:rsidRPr="00AF1CCE">
        <w:rPr>
          <w:rStyle w:val="StyleBoldUnderline"/>
        </w:rPr>
        <w:t>It is</w:t>
      </w:r>
      <w:r>
        <w:t xml:space="preserve"> very troubling but </w:t>
      </w:r>
      <w:r w:rsidRPr="00AF1CCE">
        <w:rPr>
          <w:rStyle w:val="StyleBoldUnderline"/>
        </w:rPr>
        <w:t>not surprising that, once again, the Department of State looks to cozy up with yet another tyrant in the Western Hemisphere.</w:t>
      </w:r>
      <w:r>
        <w:t xml:space="preserve"> Chavez and his cohorts have a long and nefarious track record of supporting illicit activities such as drug trafficking, aiding the Iranian and Syrian regimes, violent extremist groups, and suppressing human rights.</w:t>
      </w:r>
      <w:r w:rsidRPr="00AF1CCE">
        <w:rPr>
          <w:sz w:val="12"/>
        </w:rPr>
        <w:t xml:space="preserve">¶ </w:t>
      </w:r>
      <w:r w:rsidRPr="00AF1CCE">
        <w:rPr>
          <w:rStyle w:val="StyleBoldUnderline"/>
        </w:rPr>
        <w:t>State’s policy of engaging bad actors while ignoring their abusive power grabs and oppression of civil society</w:t>
      </w:r>
      <w:r>
        <w:t xml:space="preserve"> only encourages rogue regimes’ to </w:t>
      </w:r>
      <w:r w:rsidRPr="00823D0B">
        <w:rPr>
          <w:rStyle w:val="StyleBoldUnderline"/>
        </w:rPr>
        <w:t>continue</w:t>
      </w:r>
      <w:r>
        <w:t xml:space="preserve"> their unlawful and unconstitutional actions. This approach has failed </w:t>
      </w:r>
      <w:r w:rsidRPr="00823D0B">
        <w:rPr>
          <w:rStyle w:val="StyleBoldUnderline"/>
        </w:rPr>
        <w:t>with regimes in Cuba, Nicaragua, Bolivia, and Ecuador</w:t>
      </w:r>
      <w:r>
        <w:t xml:space="preserve"> but the Department of State does not learn from its mistakes.</w:t>
      </w:r>
      <w:r w:rsidRPr="00AF1CCE">
        <w:rPr>
          <w:sz w:val="12"/>
        </w:rPr>
        <w:t xml:space="preserve">¶ </w:t>
      </w:r>
      <w:r w:rsidRPr="00823D0B">
        <w:rPr>
          <w:rStyle w:val="StyleBoldUnderline"/>
        </w:rPr>
        <w:t>The Obama Administration’s continued policy of appeasing tyrants who undermine democratic principles does nothing</w:t>
      </w:r>
      <w:r>
        <w:t xml:space="preserve"> to advance our national interest nor does it benefit the Venezuelan people. The U.S. must support true democratic reforms in Venezuela and urge the immediate rejection of transnational illicit networks before any further engagement with the Chavez regime takes place.”</w:t>
      </w:r>
    </w:p>
    <w:p w:rsidR="00CA5CA6" w:rsidRDefault="00CA5CA6" w:rsidP="00CA5CA6">
      <w:pPr>
        <w:pStyle w:val="Heading4"/>
      </w:pPr>
      <w:r>
        <w:t>Obama appeasing enemies now</w:t>
      </w:r>
    </w:p>
    <w:p w:rsidR="00CA5CA6" w:rsidRPr="00F71F11" w:rsidRDefault="00CA5CA6" w:rsidP="00CA5CA6">
      <w:pPr>
        <w:rPr>
          <w:rStyle w:val="StyleStyleBold12pt"/>
        </w:rPr>
      </w:pPr>
      <w:r w:rsidRPr="00F71F11">
        <w:rPr>
          <w:rStyle w:val="StyleStyleBold12pt"/>
        </w:rPr>
        <w:t>Greenfield</w:t>
      </w:r>
      <w:r>
        <w:rPr>
          <w:rStyle w:val="StyleStyleBold12pt"/>
        </w:rPr>
        <w:t>, F</w:t>
      </w:r>
      <w:r w:rsidRPr="00D64B97">
        <w:rPr>
          <w:rStyle w:val="StyleStyleBold12pt"/>
        </w:rPr>
        <w:t>ellow at the David Horowitz Freedom Center.</w:t>
      </w:r>
      <w:r>
        <w:rPr>
          <w:rStyle w:val="StyleStyleBold12pt"/>
        </w:rPr>
        <w:t xml:space="preserve">, 12 </w:t>
      </w:r>
      <w:r w:rsidRPr="00F71F11">
        <w:rPr>
          <w:rStyle w:val="StyleStyleBold12pt"/>
          <w:b w:val="0"/>
          <w:sz w:val="18"/>
          <w:szCs w:val="18"/>
        </w:rPr>
        <w:t>(Daniel Greenfield, 10/22/12, Front Page Magazine, “Obama Still Trying to Appease North Korea,” http://frontpagemag.com/2012/dgreenfield/obama-still-trying-to-appease-north-korea/, accessed 7-9-13, KB)</w:t>
      </w:r>
    </w:p>
    <w:p w:rsidR="00CA5CA6" w:rsidRDefault="00CA5CA6" w:rsidP="00CA5CA6">
      <w:r>
        <w:t xml:space="preserve">Clifford Hart, </w:t>
      </w:r>
      <w:r w:rsidRPr="00F71F11">
        <w:rPr>
          <w:rStyle w:val="StyleBoldUnderline"/>
        </w:rPr>
        <w:t>the Obama administration</w:t>
      </w:r>
      <w:r>
        <w:t xml:space="preserve">’s special envoy to the now-defunct Six Party Talks, </w:t>
      </w:r>
      <w:r w:rsidRPr="00F71F11">
        <w:rPr>
          <w:rStyle w:val="StyleBoldUnderline"/>
        </w:rPr>
        <w:t xml:space="preserve">met with Han </w:t>
      </w:r>
      <w:proofErr w:type="spellStart"/>
      <w:r w:rsidRPr="00F71F11">
        <w:rPr>
          <w:rStyle w:val="StyleBoldUnderline"/>
        </w:rPr>
        <w:t>Song</w:t>
      </w:r>
      <w:proofErr w:type="spellEnd"/>
      <w:r w:rsidRPr="00F71F11">
        <w:rPr>
          <w:rStyle w:val="StyleBoldUnderline"/>
        </w:rPr>
        <w:t>-</w:t>
      </w:r>
      <w:proofErr w:type="spellStart"/>
      <w:r w:rsidRPr="00F71F11">
        <w:rPr>
          <w:rStyle w:val="StyleBoldUnderline"/>
        </w:rPr>
        <w:t>ryol</w:t>
      </w:r>
      <w:proofErr w:type="spellEnd"/>
      <w:r w:rsidRPr="00F71F11">
        <w:rPr>
          <w:rStyle w:val="StyleBoldUnderline"/>
        </w:rPr>
        <w:t xml:space="preserve">, North Korea’s deputy ambassador to the United Nations, and </w:t>
      </w:r>
      <w:proofErr w:type="spellStart"/>
      <w:r w:rsidRPr="00F71F11">
        <w:rPr>
          <w:rStyle w:val="StyleBoldUnderline"/>
        </w:rPr>
        <w:t>Choe</w:t>
      </w:r>
      <w:proofErr w:type="spellEnd"/>
      <w:r w:rsidRPr="00F71F11">
        <w:rPr>
          <w:rStyle w:val="StyleBoldUnderline"/>
        </w:rPr>
        <w:t xml:space="preserve"> Son </w:t>
      </w:r>
      <w:proofErr w:type="spellStart"/>
      <w:r w:rsidRPr="00F71F11">
        <w:rPr>
          <w:rStyle w:val="StyleBoldUnderline"/>
        </w:rPr>
        <w:t>Hui</w:t>
      </w:r>
      <w:proofErr w:type="spellEnd"/>
      <w:r w:rsidRPr="00F71F11">
        <w:rPr>
          <w:rStyle w:val="StyleBoldUnderline"/>
        </w:rPr>
        <w:t>, the deputy director-general of the North American affairs bureau in the DPRK foreign ministry, late last month in China</w:t>
      </w:r>
      <w:r w:rsidRPr="00F71F11">
        <w:rPr>
          <w:sz w:val="12"/>
        </w:rPr>
        <w:t xml:space="preserve">¶ </w:t>
      </w:r>
      <w:r>
        <w:t>No progress was made on toward resuming negotiations over North Korea’s nuclear program, both officials said.</w:t>
      </w:r>
      <w:r w:rsidRPr="00F71F11">
        <w:rPr>
          <w:sz w:val="12"/>
        </w:rPr>
        <w:t xml:space="preserve">¶ </w:t>
      </w:r>
      <w:r w:rsidRPr="00F71F11">
        <w:rPr>
          <w:rStyle w:val="StyleBoldUnderline"/>
        </w:rPr>
        <w:t xml:space="preserve">Obama’s appeasement of Iran gets top billing in national security dialogue. His appeasement of the Muslim world in general is often talked about. But Obama doesn’t limit himself there. He’s a man who will go anywhere and bow to anyone… or send off his subordinates to do it for him.¶ </w:t>
      </w:r>
      <w:proofErr w:type="gramStart"/>
      <w:r w:rsidRPr="00F71F11">
        <w:rPr>
          <w:rStyle w:val="StyleBoldUnderline"/>
        </w:rPr>
        <w:t>The</w:t>
      </w:r>
      <w:proofErr w:type="gramEnd"/>
      <w:r w:rsidRPr="00F71F11">
        <w:rPr>
          <w:rStyle w:val="StyleBoldUnderline"/>
        </w:rPr>
        <w:t xml:space="preserve"> moment that Lil Kim crooks a finger and offers to possibly one day allow inspections of North Korea’s nuclear program, Obama will rush to shower him with everything he could ask for</w:t>
      </w:r>
      <w:r>
        <w:t>. Because the Democrats just don’t change.</w:t>
      </w:r>
    </w:p>
    <w:p w:rsidR="00CA5CA6" w:rsidRDefault="00CA5CA6" w:rsidP="00CA5CA6"/>
    <w:p w:rsidR="00CA5CA6" w:rsidRPr="00033FEE" w:rsidRDefault="00CA5CA6" w:rsidP="00CA5CA6">
      <w:pPr>
        <w:pStyle w:val="Heading3"/>
      </w:pPr>
      <w:r w:rsidRPr="00033FEE">
        <w:lastRenderedPageBreak/>
        <w:t>Not Unique- Appeasing Cuba Now</w:t>
      </w:r>
    </w:p>
    <w:p w:rsidR="00CA5CA6" w:rsidRPr="00033FEE" w:rsidRDefault="00CA5CA6" w:rsidP="00CA5CA6">
      <w:pPr>
        <w:pStyle w:val="Heading4"/>
      </w:pPr>
      <w:r>
        <w:t>Not unique- Obama is perceived as appeasing Cuba now.</w:t>
      </w:r>
    </w:p>
    <w:p w:rsidR="00CA5CA6" w:rsidRDefault="00CA5CA6" w:rsidP="00CA5CA6">
      <w:pPr>
        <w:rPr>
          <w:rStyle w:val="StyleStyleBold12pt"/>
        </w:rPr>
      </w:pPr>
      <w:r>
        <w:rPr>
          <w:rStyle w:val="StyleStyleBold12pt"/>
        </w:rPr>
        <w:t>Zuckerman</w:t>
      </w:r>
      <w:r w:rsidRPr="0077119D">
        <w:rPr>
          <w:rStyle w:val="StyleStyleBold12pt"/>
        </w:rPr>
        <w:t xml:space="preserve">, </w:t>
      </w:r>
      <w:r>
        <w:rPr>
          <w:rStyle w:val="StyleStyleBold12pt"/>
        </w:rPr>
        <w:t>Concentration in Latin America for Allison Center for Foreign Policy Studies, 12</w:t>
      </w:r>
    </w:p>
    <w:p w:rsidR="00CA5CA6" w:rsidRPr="000B3BFC" w:rsidRDefault="00CA5CA6" w:rsidP="00CA5CA6">
      <w:r w:rsidRPr="000B3BFC">
        <w:t>[</w:t>
      </w:r>
      <w:r>
        <w:t>Jessica</w:t>
      </w:r>
      <w:r w:rsidRPr="000B3BFC">
        <w:t xml:space="preserve">, </w:t>
      </w:r>
      <w:r>
        <w:t>The Heritage Foundation, 1/13/12</w:t>
      </w:r>
      <w:r w:rsidRPr="000B3BFC">
        <w:t>, “</w:t>
      </w:r>
      <w:r>
        <w:t>“Ladies in White” and Obama’s Failed Policy of Cuban Appeasement</w:t>
      </w:r>
      <w:r w:rsidRPr="000B3BFC">
        <w:t>”,</w:t>
      </w:r>
      <w:r>
        <w:t xml:space="preserve"> </w:t>
      </w:r>
      <w:hyperlink r:id="rId66" w:history="1">
        <w:r>
          <w:rPr>
            <w:rStyle w:val="Hyperlink"/>
          </w:rPr>
          <w:t>http://blog.heritage.org/2012/01/13/ladies-in-white-and-obama%E2%80%99s-failed-policy-of-cuban-appeasement/</w:t>
        </w:r>
      </w:hyperlink>
      <w:r>
        <w:t xml:space="preserve">, </w:t>
      </w:r>
      <w:proofErr w:type="gramStart"/>
      <w:r w:rsidRPr="000B3BFC">
        <w:t>Accesse</w:t>
      </w:r>
      <w:r>
        <w:t>d  7</w:t>
      </w:r>
      <w:proofErr w:type="gramEnd"/>
      <w:r>
        <w:t>/8</w:t>
      </w:r>
      <w:r w:rsidRPr="000B3BFC">
        <w:t>/13, HW]</w:t>
      </w:r>
    </w:p>
    <w:p w:rsidR="00CA5CA6" w:rsidRPr="00562817" w:rsidRDefault="00CA5CA6" w:rsidP="00CA5CA6"/>
    <w:p w:rsidR="00CA5CA6" w:rsidRPr="00E77173" w:rsidRDefault="00CA5CA6" w:rsidP="00CA5CA6">
      <w:pPr>
        <w:rPr>
          <w:rStyle w:val="StyleBoldUnderline"/>
        </w:rPr>
      </w:pPr>
      <w:r w:rsidRPr="00F46380">
        <w:t>They call themselves “</w:t>
      </w:r>
      <w:proofErr w:type="spellStart"/>
      <w:r w:rsidRPr="00F46380">
        <w:fldChar w:fldCharType="begin"/>
      </w:r>
      <w:r w:rsidRPr="00F46380">
        <w:instrText xml:space="preserve"> HYPERLINK "http://www.damasdeblanco.com/" </w:instrText>
      </w:r>
      <w:r w:rsidRPr="00F46380">
        <w:fldChar w:fldCharType="separate"/>
      </w:r>
      <w:r w:rsidRPr="00F46380">
        <w:rPr>
          <w:rStyle w:val="Hyperlink"/>
        </w:rPr>
        <w:t>las</w:t>
      </w:r>
      <w:proofErr w:type="spellEnd"/>
      <w:r w:rsidRPr="00F46380">
        <w:rPr>
          <w:rStyle w:val="Hyperlink"/>
        </w:rPr>
        <w:t xml:space="preserve"> </w:t>
      </w:r>
      <w:proofErr w:type="spellStart"/>
      <w:r w:rsidRPr="00F46380">
        <w:rPr>
          <w:rStyle w:val="Hyperlink"/>
        </w:rPr>
        <w:t>Damas</w:t>
      </w:r>
      <w:proofErr w:type="spellEnd"/>
      <w:r w:rsidRPr="00F46380">
        <w:rPr>
          <w:rStyle w:val="Hyperlink"/>
        </w:rPr>
        <w:t xml:space="preserve"> de Blanco</w:t>
      </w:r>
      <w:r w:rsidRPr="00F46380">
        <w:fldChar w:fldCharType="end"/>
      </w:r>
      <w:r w:rsidRPr="00F46380">
        <w:t xml:space="preserve">” </w:t>
      </w:r>
      <w:r w:rsidRPr="00AA0841">
        <w:rPr>
          <w:rStyle w:val="StyleBoldUnderline"/>
        </w:rPr>
        <w:t>(“</w:t>
      </w:r>
      <w:hyperlink r:id="rId67" w:tooltip="http://www.damasdeblanco.org/" w:history="1">
        <w:r w:rsidRPr="00AA0841">
          <w:rPr>
            <w:rStyle w:val="StyleBoldUnderline"/>
          </w:rPr>
          <w:t>the Ladies in White</w:t>
        </w:r>
      </w:hyperlink>
      <w:r w:rsidRPr="00AA0841">
        <w:rPr>
          <w:rStyle w:val="StyleBoldUnderline"/>
        </w:rPr>
        <w:t>”). They are a prominent group of courageous Cuban women, many of them wives of political prisoners. They have fought not just for the rights of the unjustly imprisoned but for the rights of all the Cuban people to have a voice in the way their country is governed. Their tactics are entirely peaceful: They take to the streets of Havana and Santiago de Cuba each Sunday and silently march in protest against human rights violations of the Castro regime and the harassment and jailing of Cuban activists and dissidents</w:t>
      </w:r>
      <w:r w:rsidRPr="00F46380">
        <w:t xml:space="preserve">. Dressed in white and holding red gladiolas flowers, </w:t>
      </w:r>
      <w:r w:rsidRPr="00AA0841">
        <w:rPr>
          <w:rStyle w:val="StyleBoldUnderline"/>
        </w:rPr>
        <w:t>the Ladies in White are enduring symbols of the acute toll of Cuban political oppression</w:t>
      </w:r>
      <w:r w:rsidRPr="00EB1868">
        <w:rPr>
          <w:rStyle w:val="StyleBoldUnderline"/>
        </w:rPr>
        <w:t>. In July 2010</w:t>
      </w:r>
      <w:r w:rsidRPr="00F46380">
        <w:t>, following the sacrifices of prisoners of conscience, such as hunger striker</w:t>
      </w:r>
      <w:r>
        <w:t xml:space="preserve"> </w:t>
      </w:r>
      <w:hyperlink r:id="rId68" w:history="1">
        <w:r w:rsidRPr="00F46380">
          <w:rPr>
            <w:rStyle w:val="Hyperlink"/>
          </w:rPr>
          <w:t>Orlando Zapata Tamayo</w:t>
        </w:r>
      </w:hyperlink>
      <w:r>
        <w:t xml:space="preserve"> </w:t>
      </w:r>
      <w:r w:rsidRPr="00F46380">
        <w:t xml:space="preserve">(d. February 23, 2010), </w:t>
      </w:r>
      <w:r w:rsidRPr="00EB1868">
        <w:rPr>
          <w:rStyle w:val="StyleBoldUnderline"/>
        </w:rPr>
        <w:t>the Ladies in White achieved</w:t>
      </w:r>
      <w:r w:rsidRPr="00F46380">
        <w:t xml:space="preserve"> their first major victory. In a deal brokered by the Roman Catholic Church and the Spanish government,</w:t>
      </w:r>
      <w:r>
        <w:t xml:space="preserve"> </w:t>
      </w:r>
      <w:hyperlink r:id="rId69" w:tooltip="http://www.bbc.co.uk/news/10595296" w:history="1">
        <w:r w:rsidRPr="00EB1868">
          <w:rPr>
            <w:rStyle w:val="StyleBoldUnderline"/>
          </w:rPr>
          <w:t>52 activists jailed since 2003 were released</w:t>
        </w:r>
        <w:r w:rsidRPr="00F46380">
          <w:rPr>
            <w:rStyle w:val="Hyperlink"/>
          </w:rPr>
          <w:t>,</w:t>
        </w:r>
      </w:hyperlink>
      <w:r>
        <w:t xml:space="preserve"> </w:t>
      </w:r>
      <w:r w:rsidRPr="00F46380">
        <w:t xml:space="preserve">among them the husband of Ladies in White founder Laura </w:t>
      </w:r>
      <w:proofErr w:type="spellStart"/>
      <w:r w:rsidRPr="00F46380">
        <w:t>Pollan</w:t>
      </w:r>
      <w:proofErr w:type="spellEnd"/>
      <w:r w:rsidRPr="00F46380">
        <w:t>.</w:t>
      </w:r>
      <w:r>
        <w:t xml:space="preserve"> </w:t>
      </w:r>
      <w:r w:rsidRPr="00EB1868">
        <w:rPr>
          <w:rStyle w:val="StyleBoldUnderline"/>
        </w:rPr>
        <w:t xml:space="preserve">But the summer also brought an escalation of attacks against the Ladies in White by Castro thugs and state security goons as the women once again became </w:t>
      </w:r>
      <w:hyperlink r:id="rId70" w:tooltip="http://online.wsj.com/article/SB10001424053111904875404576530302503295010.html" w:history="1">
        <w:r w:rsidRPr="00EB1868">
          <w:rPr>
            <w:rStyle w:val="StyleBoldUnderline"/>
          </w:rPr>
          <w:t>victims of brutal beatings and attacks</w:t>
        </w:r>
      </w:hyperlink>
      <w:r w:rsidRPr="00EB1868">
        <w:rPr>
          <w:rStyle w:val="StyleBoldUnderline"/>
        </w:rPr>
        <w:t xml:space="preserve"> at the hands of the regime.</w:t>
      </w:r>
      <w:r>
        <w:t xml:space="preserve"> </w:t>
      </w:r>
      <w:r w:rsidRPr="00F46380">
        <w:t>In October, the Ladies in White suffered another blow when</w:t>
      </w:r>
      <w:r>
        <w:t xml:space="preserve"> </w:t>
      </w:r>
      <w:hyperlink r:id="rId71" w:tooltip="http://www.salon.com/2011/10/15/laura_pollan_founder_of_cuban_protest_group_dies/" w:history="1">
        <w:proofErr w:type="spellStart"/>
        <w:r w:rsidRPr="00F46380">
          <w:rPr>
            <w:rStyle w:val="Hyperlink"/>
          </w:rPr>
          <w:t>Pollan</w:t>
        </w:r>
        <w:proofErr w:type="spellEnd"/>
        <w:r w:rsidRPr="00F46380">
          <w:rPr>
            <w:rStyle w:val="Hyperlink"/>
          </w:rPr>
          <w:t xml:space="preserve"> died</w:t>
        </w:r>
      </w:hyperlink>
      <w:r>
        <w:t xml:space="preserve"> </w:t>
      </w:r>
      <w:r w:rsidRPr="00F46380">
        <w:t xml:space="preserve">of a heart attack at the age of 63. </w:t>
      </w:r>
      <w:proofErr w:type="spellStart"/>
      <w:r w:rsidRPr="00F46380">
        <w:t>Pollan’s</w:t>
      </w:r>
      <w:proofErr w:type="spellEnd"/>
      <w:r w:rsidRPr="00F46380">
        <w:t xml:space="preserve"> leadership in the</w:t>
      </w:r>
      <w:r>
        <w:t xml:space="preserve"> </w:t>
      </w:r>
      <w:hyperlink r:id="rId72" w:history="1">
        <w:r w:rsidRPr="00F46380">
          <w:rPr>
            <w:rStyle w:val="Hyperlink"/>
          </w:rPr>
          <w:t>fight for Cuban freedom</w:t>
        </w:r>
      </w:hyperlink>
      <w:r>
        <w:t xml:space="preserve"> </w:t>
      </w:r>
      <w:r w:rsidRPr="00F46380">
        <w:t>was extraordinary. For her determination, she was posthumously awarded the</w:t>
      </w:r>
      <w:r>
        <w:t xml:space="preserve"> </w:t>
      </w:r>
      <w:hyperlink r:id="rId73" w:history="1">
        <w:r w:rsidRPr="00F46380">
          <w:rPr>
            <w:rStyle w:val="Hyperlink"/>
          </w:rPr>
          <w:t>National Endowment for Democracy’s Human Rights Award</w:t>
        </w:r>
      </w:hyperlink>
      <w:r w:rsidRPr="00F46380">
        <w:t>.</w:t>
      </w:r>
      <w:r>
        <w:t xml:space="preserve"> </w:t>
      </w:r>
      <w:r w:rsidRPr="00EB1868">
        <w:rPr>
          <w:rStyle w:val="StyleBoldUnderline"/>
        </w:rPr>
        <w:t xml:space="preserve">The repression and violence experienced by the Ladies in White is, unfortunately, not unusual. Just this week, the Cuban Commission on Human Rights and National Reconciliation announced that </w:t>
      </w:r>
      <w:hyperlink r:id="rId74" w:tooltip="http://www.laht.com/article.asp?ArticleId=461270&amp;CategoryId=14510" w:history="1">
        <w:r w:rsidRPr="00EB1868">
          <w:rPr>
            <w:rStyle w:val="StyleBoldUnderline"/>
          </w:rPr>
          <w:t>a record 786 political arrests</w:t>
        </w:r>
      </w:hyperlink>
      <w:r w:rsidRPr="00EB1868">
        <w:rPr>
          <w:rStyle w:val="StyleBoldUnderline"/>
        </w:rPr>
        <w:t xml:space="preserve"> occurred in Cuba last month.</w:t>
      </w:r>
      <w:r w:rsidRPr="00F46380">
        <w:t xml:space="preserve"> While many are of a short-term nature, </w:t>
      </w:r>
      <w:r w:rsidRPr="00E77173">
        <w:rPr>
          <w:rStyle w:val="StyleBoldUnderline"/>
        </w:rPr>
        <w:t>they are designed to promote fear and intimidation.</w:t>
      </w:r>
      <w:r w:rsidRPr="00F46380">
        <w:t xml:space="preserve"> These arrests brought the 2011 total to 4,123, compared with 2,074 in 2010.</w:t>
      </w:r>
      <w:r>
        <w:t xml:space="preserve"> </w:t>
      </w:r>
      <w:r w:rsidRPr="00E77173">
        <w:rPr>
          <w:rStyle w:val="StyleBoldUnderline"/>
        </w:rPr>
        <w:t xml:space="preserve">Yet all too often </w:t>
      </w:r>
      <w:hyperlink r:id="rId75" w:tooltip="http://www.heritage.org/events/2011/11/cuba" w:history="1">
        <w:r w:rsidRPr="00E77173">
          <w:rPr>
            <w:rStyle w:val="StyleBoldUnderline"/>
          </w:rPr>
          <w:t>the media and Obama Administration overlook this continuing wave of repression</w:t>
        </w:r>
      </w:hyperlink>
      <w:r w:rsidRPr="00E77173">
        <w:rPr>
          <w:rStyle w:val="StyleBoldUnderline"/>
        </w:rPr>
        <w:t xml:space="preserve"> in Cuba. This inaction, at least on the part of the Administration, is a manifestation of </w:t>
      </w:r>
      <w:hyperlink r:id="rId76" w:tooltip="http://www.washingtonpost.com/opinions/obamas-foreign-initiatives-have-faltered/2012/01/05/gIQAeCqAkP_story.html" w:history="1">
        <w:r w:rsidRPr="00E77173">
          <w:rPr>
            <w:rStyle w:val="StyleBoldUnderline"/>
          </w:rPr>
          <w:t>Obama’s flawed foreign policy of engaging with U.S. adversaries</w:t>
        </w:r>
      </w:hyperlink>
      <w:r w:rsidRPr="00E77173">
        <w:rPr>
          <w:rStyle w:val="StyleBoldUnderline"/>
        </w:rPr>
        <w:t xml:space="preserve"> such as Iran, Venezuela and Cuba.</w:t>
      </w:r>
      <w:r>
        <w:t xml:space="preserve"> </w:t>
      </w:r>
      <w:r w:rsidRPr="00F46380">
        <w:t xml:space="preserve">Thankfully, some in the U.S. Senate are not inclined to ignore the day-to-day struggle for freedom in Cuba, </w:t>
      </w:r>
      <w:r w:rsidRPr="00E77173">
        <w:rPr>
          <w:rStyle w:val="StyleBoldUnderline"/>
        </w:rPr>
        <w:t>Most recently, Senators Marco Rubio (R–FL) and Robert Menendez (D–NJ)</w:t>
      </w:r>
      <w:hyperlink r:id="rId77" w:tooltip="http://menendez.senate.gov/newsroom/press/release/?id=154818f1-c736-42a7-999e-399c237a8804" w:history="1">
        <w:r w:rsidRPr="00E77173">
          <w:rPr>
            <w:rStyle w:val="StyleBoldUnderline"/>
          </w:rPr>
          <w:t>called for the release of Ladies in White member</w:t>
        </w:r>
      </w:hyperlink>
      <w:r w:rsidRPr="00E77173">
        <w:rPr>
          <w:rStyle w:val="StyleBoldUnderline"/>
        </w:rPr>
        <w:t xml:space="preserve"> </w:t>
      </w:r>
      <w:proofErr w:type="spellStart"/>
      <w:r w:rsidRPr="00E77173">
        <w:rPr>
          <w:rStyle w:val="StyleBoldUnderline"/>
        </w:rPr>
        <w:t>Ivonne</w:t>
      </w:r>
      <w:proofErr w:type="spellEnd"/>
      <w:r w:rsidRPr="00E77173">
        <w:rPr>
          <w:rStyle w:val="StyleBoldUnderline"/>
        </w:rPr>
        <w:t xml:space="preserve"> </w:t>
      </w:r>
      <w:proofErr w:type="spellStart"/>
      <w:r w:rsidRPr="00E77173">
        <w:rPr>
          <w:rStyle w:val="StyleBoldUnderline"/>
        </w:rPr>
        <w:t>Malleza</w:t>
      </w:r>
      <w:proofErr w:type="spellEnd"/>
      <w:r w:rsidRPr="00E77173">
        <w:rPr>
          <w:rStyle w:val="StyleBoldUnderline"/>
        </w:rPr>
        <w:t xml:space="preserve"> </w:t>
      </w:r>
      <w:r w:rsidRPr="00F46380">
        <w:t xml:space="preserve">and activist Isabel </w:t>
      </w:r>
      <w:proofErr w:type="spellStart"/>
      <w:r w:rsidRPr="00F46380">
        <w:t>Hayde</w:t>
      </w:r>
      <w:proofErr w:type="spellEnd"/>
      <w:r w:rsidRPr="00F46380">
        <w:t xml:space="preserve"> Alvarez </w:t>
      </w:r>
      <w:proofErr w:type="spellStart"/>
      <w:r w:rsidRPr="00F46380">
        <w:t>Mosqueda</w:t>
      </w:r>
      <w:proofErr w:type="spellEnd"/>
      <w:r w:rsidRPr="00F46380">
        <w:t>.</w:t>
      </w:r>
      <w:r>
        <w:t xml:space="preserve"> </w:t>
      </w:r>
      <w:r w:rsidRPr="00E77173">
        <w:rPr>
          <w:rStyle w:val="StyleBoldUnderline"/>
        </w:rPr>
        <w:t>This is a just demand that the Obama Administration has yet to endorse but is needed to underscore the precarious human rights situation in Cuba.</w:t>
      </w:r>
    </w:p>
    <w:p w:rsidR="00CA5CA6" w:rsidRDefault="00CA5CA6" w:rsidP="00CA5CA6">
      <w:pPr>
        <w:spacing w:after="200" w:line="276" w:lineRule="auto"/>
        <w:rPr>
          <w:rFonts w:asciiTheme="minorHAnsi" w:hAnsiTheme="minorHAnsi" w:cstheme="minorBidi"/>
        </w:rPr>
      </w:pPr>
    </w:p>
    <w:p w:rsidR="00CA5CA6" w:rsidRDefault="00CA5CA6" w:rsidP="00CA5CA6">
      <w:pPr>
        <w:pStyle w:val="Heading3"/>
      </w:pPr>
      <w:r>
        <w:lastRenderedPageBreak/>
        <w:t>Not Unique- Travel Restrictions Eased</w:t>
      </w:r>
    </w:p>
    <w:p w:rsidR="00CA5CA6" w:rsidRDefault="00CA5CA6" w:rsidP="00CA5CA6">
      <w:pPr>
        <w:pStyle w:val="Heading4"/>
      </w:pPr>
      <w:r>
        <w:t>Cuba appeasement now- travel restrictions lifted.</w:t>
      </w:r>
    </w:p>
    <w:p w:rsidR="00CA5CA6" w:rsidRPr="00087A7C" w:rsidRDefault="00CA5CA6" w:rsidP="00CA5CA6">
      <w:pPr>
        <w:rPr>
          <w:rStyle w:val="StyleStyleBold12pt"/>
        </w:rPr>
      </w:pPr>
      <w:r w:rsidRPr="00087A7C">
        <w:rPr>
          <w:rStyle w:val="StyleStyleBold12pt"/>
        </w:rPr>
        <w:t>Cardenas, former assistant administrator for Latin America at the U.S. Agenc</w:t>
      </w:r>
      <w:r>
        <w:rPr>
          <w:rStyle w:val="StyleStyleBold12pt"/>
        </w:rPr>
        <w:t>y for International Development</w:t>
      </w:r>
      <w:r w:rsidRPr="00087A7C">
        <w:rPr>
          <w:rStyle w:val="StyleStyleBold12pt"/>
        </w:rPr>
        <w:t>,</w:t>
      </w:r>
      <w:r>
        <w:rPr>
          <w:rStyle w:val="StyleStyleBold12pt"/>
        </w:rPr>
        <w:t xml:space="preserve"> </w:t>
      </w:r>
      <w:r w:rsidRPr="00087A7C">
        <w:rPr>
          <w:rStyle w:val="StyleStyleBold12pt"/>
        </w:rPr>
        <w:t>12</w:t>
      </w:r>
    </w:p>
    <w:p w:rsidR="00CA5CA6" w:rsidRPr="000B3BFC" w:rsidRDefault="00CA5CA6" w:rsidP="00CA5CA6">
      <w:r w:rsidRPr="000B3BFC">
        <w:t xml:space="preserve"> [</w:t>
      </w:r>
      <w:r>
        <w:t>Jose</w:t>
      </w:r>
      <w:r w:rsidRPr="000B3BFC">
        <w:t xml:space="preserve">, </w:t>
      </w:r>
      <w:r>
        <w:t>Foreign Policy, 10/9/12</w:t>
      </w:r>
      <w:r w:rsidRPr="000B3BFC">
        <w:t>, “</w:t>
      </w:r>
      <w:r>
        <w:t>Obama defends, then changes, Cuba policy</w:t>
      </w:r>
      <w:r w:rsidRPr="000B3BFC">
        <w:t>”,</w:t>
      </w:r>
      <w:r>
        <w:t xml:space="preserve"> http://shadow.foreignpolicy.com/posts/2012/10/09/obama_defends_then_changes_cuba_policy, </w:t>
      </w:r>
      <w:r w:rsidRPr="000B3BFC">
        <w:t>Accesse</w:t>
      </w:r>
      <w:r>
        <w:t>d 7/8</w:t>
      </w:r>
      <w:r w:rsidRPr="000B3BFC">
        <w:t>/13, HW]</w:t>
      </w:r>
    </w:p>
    <w:p w:rsidR="00CA5CA6" w:rsidRPr="009D3DBB" w:rsidRDefault="00CA5CA6" w:rsidP="00CA5CA6"/>
    <w:p w:rsidR="00CA5CA6" w:rsidRDefault="00CA5CA6" w:rsidP="00CA5CA6">
      <w:r w:rsidRPr="00681B40">
        <w:t xml:space="preserve">The Obama campaign recently took umbrage with criticisms of the president's Cuba policy by Paul Ryan in a campaign swing through Miami, the heart of the Cuban exile community. </w:t>
      </w:r>
      <w:r w:rsidRPr="002625AC">
        <w:rPr>
          <w:rStyle w:val="StyleBoldUnderline"/>
        </w:rPr>
        <w:t>Ryan charged that the policy amounted to appeasement of the Castro regime</w:t>
      </w:r>
      <w:r w:rsidRPr="00681B40">
        <w:t>, to which the campaign</w:t>
      </w:r>
      <w:r>
        <w:t xml:space="preserve"> </w:t>
      </w:r>
      <w:hyperlink r:id="rId78" w:tgtFrame="_blank" w:history="1">
        <w:r w:rsidRPr="00681B40">
          <w:rPr>
            <w:rStyle w:val="Hyperlink"/>
          </w:rPr>
          <w:t>responded</w:t>
        </w:r>
      </w:hyperlink>
      <w:r>
        <w:t xml:space="preserve"> </w:t>
      </w:r>
      <w:r w:rsidRPr="00681B40">
        <w:t>that Obama "has repeatedly renewed the trade embargo with Cuba, pressured the Castro regime to give its people more of a say in their own future, and supported democracy movements on the island."</w:t>
      </w:r>
      <w:r>
        <w:t xml:space="preserve"> </w:t>
      </w:r>
      <w:r w:rsidRPr="00681B40">
        <w:t>Yet even as the campaign defended the president's policy, administration officials were furiously rewriting the rules of one of the president's signature Cuba initiatives that had gone scandalously awry.</w:t>
      </w:r>
      <w:r>
        <w:t xml:space="preserve"> </w:t>
      </w:r>
      <w:r w:rsidRPr="00681B40">
        <w:rPr>
          <w:rStyle w:val="StyleBoldUnderline"/>
        </w:rPr>
        <w:t>Last year, the Obama administration significantly liberalized Bush-era restrictions on private travel to Cuba</w:t>
      </w:r>
      <w:r w:rsidRPr="00681B40">
        <w:t xml:space="preserve"> that were designed to deny hard currency transfers to the Stalinist dictatorship. Th</w:t>
      </w:r>
      <w:r w:rsidRPr="002625AC">
        <w:rPr>
          <w:rStyle w:val="StyleBoldUnderline"/>
        </w:rPr>
        <w:t>e thinking behind the change was that "purposeful" or "people-to-people" travel can build relationships between Americans and Cubans</w:t>
      </w:r>
      <w:r w:rsidRPr="00681B40">
        <w:t xml:space="preserve"> and empower the latter to think and act as individuals rather than as vassals of the state.</w:t>
      </w:r>
      <w:r>
        <w:t xml:space="preserve"> </w:t>
      </w:r>
      <w:r w:rsidRPr="002625AC">
        <w:rPr>
          <w:rStyle w:val="StyleBoldUnderline"/>
        </w:rPr>
        <w:t>Well, as it happens, the initiative came to serve no purpose other than to become a propaganda vehicle for the Castro regime with the complicity of fellow-traveling U.S. tour operators. Far from promoting contact with real Cubans, the trip itineraries revealed close collaboration with the Castro regime and featured interactions only with Cubans approved by the regime -- hapless minions who could only be counted on to spout the party line that all of poor, little Cuba's problems are caused by the big, mean old United States.</w:t>
      </w:r>
      <w:r>
        <w:t xml:space="preserve"> </w:t>
      </w:r>
      <w:r w:rsidRPr="00681B40">
        <w:t>And where the indoctrination ended, it was rounded-out by frivolous tourist activities --</w:t>
      </w:r>
      <w:r>
        <w:t xml:space="preserve"> </w:t>
      </w:r>
      <w:r w:rsidRPr="00681B40">
        <w:t>rum, salsa, Hemingway!</w:t>
      </w:r>
      <w:r>
        <w:t xml:space="preserve"> </w:t>
      </w:r>
      <w:r w:rsidRPr="00681B40">
        <w:t xml:space="preserve">-- </w:t>
      </w:r>
      <w:proofErr w:type="gramStart"/>
      <w:r w:rsidRPr="00681B40">
        <w:t>that</w:t>
      </w:r>
      <w:proofErr w:type="gramEnd"/>
      <w:r w:rsidRPr="00681B40">
        <w:t xml:space="preserve"> are carefully walled off from interaction with ordinary Cuban citizens.</w:t>
      </w:r>
      <w:r>
        <w:t xml:space="preserve"> </w:t>
      </w:r>
      <w:r w:rsidRPr="00681B40">
        <w:t>In fact, the abuses became so flagrant that Senator Marco Rubio (R-FL)</w:t>
      </w:r>
      <w:r>
        <w:t xml:space="preserve"> </w:t>
      </w:r>
      <w:hyperlink r:id="rId79" w:tgtFrame="_blank" w:history="1">
        <w:r w:rsidRPr="00681B40">
          <w:rPr>
            <w:rStyle w:val="Hyperlink"/>
          </w:rPr>
          <w:t>held up</w:t>
        </w:r>
      </w:hyperlink>
      <w:r>
        <w:t xml:space="preserve"> </w:t>
      </w:r>
      <w:r w:rsidRPr="00681B40">
        <w:t>the nomination of a senior State Department official until the administration agreed to review a program that had egregiously gone off track.</w:t>
      </w:r>
      <w:r>
        <w:t xml:space="preserve"> </w:t>
      </w:r>
      <w:r w:rsidRPr="00681B40">
        <w:t>Typical of the purposeless results is a recent report in which a professor at the University of Iowa</w:t>
      </w:r>
      <w:r>
        <w:t xml:space="preserve"> </w:t>
      </w:r>
      <w:hyperlink r:id="rId80" w:tgtFrame="_blank" w:history="1">
        <w:r w:rsidRPr="00681B40">
          <w:rPr>
            <w:rStyle w:val="Hyperlink"/>
          </w:rPr>
          <w:t>gushed</w:t>
        </w:r>
        <w:r>
          <w:rPr>
            <w:rStyle w:val="Hyperlink"/>
          </w:rPr>
          <w:t xml:space="preserve"> </w:t>
        </w:r>
      </w:hyperlink>
      <w:r w:rsidRPr="00681B40">
        <w:t xml:space="preserve">about an essay written by a student after meeting with "an American fugitive who had escaped the country and taken asylum in Cuba." That would likely be either Joanne </w:t>
      </w:r>
      <w:proofErr w:type="spellStart"/>
      <w:r w:rsidRPr="00681B40">
        <w:t>Chesimard</w:t>
      </w:r>
      <w:proofErr w:type="spellEnd"/>
      <w:r w:rsidRPr="00681B40">
        <w:t xml:space="preserve"> or Charlie Hill, two radicals wanted by U.S. authorities for the</w:t>
      </w:r>
      <w:r>
        <w:t xml:space="preserve"> </w:t>
      </w:r>
      <w:hyperlink r:id="rId81" w:tgtFrame="_blank" w:history="1">
        <w:r w:rsidRPr="00681B40">
          <w:rPr>
            <w:rStyle w:val="Hyperlink"/>
          </w:rPr>
          <w:t>murders</w:t>
        </w:r>
      </w:hyperlink>
      <w:hyperlink r:id="rId82" w:tgtFrame="_blank" w:history="1">
        <w:r>
          <w:rPr>
            <w:rStyle w:val="Hyperlink"/>
          </w:rPr>
          <w:t xml:space="preserve"> </w:t>
        </w:r>
      </w:hyperlink>
      <w:r w:rsidRPr="00681B40">
        <w:t>of U.S. law enforcement officials in the 1970s.</w:t>
      </w:r>
      <w:r>
        <w:t xml:space="preserve"> </w:t>
      </w:r>
      <w:r w:rsidRPr="00681B40">
        <w:t>Then there is the Duke University Alumni Association promoting an "Art &amp; Architecture Tour of Havana" next month. Not only is the trip wholly choreographed by the Castro regime, but the group is only allowed to meet with regime-approved artists. But the key line in their brochure is this: "The arts have long presented Cubans with an opportunity to cautiously express their views on society."</w:t>
      </w:r>
      <w:r>
        <w:t xml:space="preserve"> </w:t>
      </w:r>
    </w:p>
    <w:p w:rsidR="00CA5CA6" w:rsidRDefault="00CA5CA6" w:rsidP="00CA5CA6">
      <w:pPr>
        <w:spacing w:after="200" w:line="276" w:lineRule="auto"/>
        <w:rPr>
          <w:rFonts w:asciiTheme="minorHAnsi" w:hAnsiTheme="minorHAnsi" w:cstheme="minorBidi"/>
        </w:rPr>
      </w:pPr>
    </w:p>
    <w:p w:rsidR="00CA5CA6" w:rsidRDefault="00CA5CA6" w:rsidP="00CA5CA6">
      <w:pPr>
        <w:pStyle w:val="Heading3"/>
        <w:rPr>
          <w:rFonts w:eastAsiaTheme="minorHAnsi"/>
        </w:rPr>
      </w:pPr>
      <w:r>
        <w:rPr>
          <w:rFonts w:eastAsiaTheme="minorHAnsi"/>
        </w:rPr>
        <w:lastRenderedPageBreak/>
        <w:t>Engagement Good/Appeasement Analogy Bad</w:t>
      </w:r>
    </w:p>
    <w:p w:rsidR="00CA5CA6" w:rsidRDefault="00CA5CA6" w:rsidP="00CA5CA6">
      <w:pPr>
        <w:pStyle w:val="Heading4"/>
      </w:pPr>
      <w:r>
        <w:t>United States shunning and refusal to “engage” strengthens the regimes and deprives the US of influence</w:t>
      </w:r>
    </w:p>
    <w:p w:rsidR="00CA5CA6" w:rsidRDefault="00CA5CA6" w:rsidP="00CA5CA6">
      <w:pPr>
        <w:rPr>
          <w:rStyle w:val="StyleStyleBold12pt"/>
        </w:rPr>
      </w:pPr>
      <w:proofErr w:type="spellStart"/>
      <w:r w:rsidRPr="00913643">
        <w:rPr>
          <w:rStyle w:val="StyleStyleBold12pt"/>
        </w:rPr>
        <w:t>Larison</w:t>
      </w:r>
      <w:proofErr w:type="spellEnd"/>
      <w:r w:rsidRPr="00913643">
        <w:rPr>
          <w:rStyle w:val="StyleStyleBold12pt"/>
        </w:rPr>
        <w:t>, PhD in history from the University of Chicago, 12</w:t>
      </w:r>
    </w:p>
    <w:p w:rsidR="00CA5CA6" w:rsidRPr="000B3BFC" w:rsidRDefault="00CA5CA6" w:rsidP="00CA5CA6">
      <w:r w:rsidRPr="000B3BFC">
        <w:t>[</w:t>
      </w:r>
      <w:r>
        <w:t>Daniel</w:t>
      </w:r>
      <w:r w:rsidRPr="000B3BFC">
        <w:t xml:space="preserve">, </w:t>
      </w:r>
      <w:proofErr w:type="gramStart"/>
      <w:r w:rsidRPr="000B3BFC">
        <w:t>The</w:t>
      </w:r>
      <w:proofErr w:type="gramEnd"/>
      <w:r w:rsidRPr="000B3BFC">
        <w:t xml:space="preserve"> </w:t>
      </w:r>
      <w:r>
        <w:t>American Conservative, 4/27/12</w:t>
      </w:r>
      <w:r w:rsidRPr="000B3BFC">
        <w:t>, “</w:t>
      </w:r>
      <w:r>
        <w:t>Engagement Is Not Appeasement</w:t>
      </w:r>
      <w:r w:rsidRPr="000B3BFC">
        <w:t xml:space="preserve">”, </w:t>
      </w:r>
      <w:r>
        <w:t>http://www.theamericanconservative.com/larison/engagement-is-not-appeasement/, Accessed 7/5</w:t>
      </w:r>
      <w:r w:rsidRPr="000B3BFC">
        <w:t>/13, HW]</w:t>
      </w:r>
    </w:p>
    <w:p w:rsidR="00CA5CA6" w:rsidRPr="00913643" w:rsidRDefault="00CA5CA6" w:rsidP="00CA5CA6">
      <w:pPr>
        <w:rPr>
          <w:rStyle w:val="StyleStyleBold12pt"/>
        </w:rPr>
      </w:pPr>
    </w:p>
    <w:p w:rsidR="00CA5CA6" w:rsidRDefault="00CA5CA6" w:rsidP="00CA5CA6">
      <w:pPr>
        <w:rPr>
          <w:rStyle w:val="StyleBoldUnderline"/>
        </w:rPr>
      </w:pPr>
      <w:r>
        <w:t xml:space="preserve">The most important error Rubin makes is the assumption that engagement mainly benefits the regime being engaged over the long term. </w:t>
      </w:r>
      <w:r w:rsidRPr="00913643">
        <w:rPr>
          <w:rStyle w:val="StyleBoldUnderline"/>
        </w:rPr>
        <w:t>Cutting off contacts with other regimes doesn’t hasten their downfall or weaken their hold on power. On the contrary, such regimes can take advantage of attempts at isolation to suppress dissent, consolidate power, and rally their nations behind them.</w:t>
      </w:r>
      <w:r>
        <w:t xml:space="preserve"> It is not the purpose of </w:t>
      </w:r>
      <w:r w:rsidRPr="00913643">
        <w:t>engagement</w:t>
      </w:r>
      <w:r>
        <w:t xml:space="preserve"> to undermine other regimes. The purpose is and should be to advance the interests of the United States. </w:t>
      </w:r>
      <w:r w:rsidRPr="00913643">
        <w:rPr>
          <w:rStyle w:val="StyleBoldUnderline"/>
        </w:rPr>
        <w:t>It is more likely that authoritarian regimes will gradually lose their grip on power if the people in their countries are exposed more regularly to contacts with other nations than if they are shut off from them.¶ Repressive regimes will engage in brutal crackdowns and will violently suppress challenges to their control</w:t>
      </w:r>
      <w:r>
        <w:t xml:space="preserve">. That isn’t going to change, and it will happen no matter who occupies different Cabinet posts or the White House. That isn’t something that the U.S. can normally prevent, nor does the U.S. have the resources to police how all these regimes act in their own countries, but </w:t>
      </w:r>
      <w:r w:rsidRPr="00913643">
        <w:rPr>
          <w:rStyle w:val="StyleBoldUnderline"/>
        </w:rPr>
        <w:t>it is something that the U.S. might be able to limit to some degree if it were in a position to influence these regimes. Refusing to engage with these regimes deprives the U.S. of influence. It deprives these regimes of nothing.</w:t>
      </w:r>
    </w:p>
    <w:p w:rsidR="00CA5CA6" w:rsidRDefault="00CA5CA6" w:rsidP="00CA5CA6">
      <w:pPr>
        <w:rPr>
          <w:rStyle w:val="StyleBoldUnderline"/>
        </w:rPr>
      </w:pPr>
    </w:p>
    <w:p w:rsidR="00CA5CA6" w:rsidRDefault="00CA5CA6" w:rsidP="00CA5CA6"/>
    <w:p w:rsidR="00CA5CA6" w:rsidRDefault="00CA5CA6" w:rsidP="00CA5CA6">
      <w:pPr>
        <w:pStyle w:val="Heading4"/>
      </w:pPr>
      <w:r>
        <w:t>Have to stop using Hitler as an example of appeasement going wrong – appeasement falsely defined with one moment in history</w:t>
      </w:r>
    </w:p>
    <w:p w:rsidR="00CA5CA6" w:rsidRDefault="00CA5CA6" w:rsidP="00CA5CA6">
      <w:pPr>
        <w:rPr>
          <w:rStyle w:val="StyleStyleBold12pt"/>
          <w:b w:val="0"/>
          <w:sz w:val="18"/>
          <w:szCs w:val="18"/>
        </w:rPr>
      </w:pPr>
      <w:r>
        <w:rPr>
          <w:rStyle w:val="StyleStyleBold12pt"/>
        </w:rPr>
        <w:t xml:space="preserve">Record, </w:t>
      </w:r>
      <w:r w:rsidRPr="00407A27">
        <w:rPr>
          <w:rStyle w:val="StyleStyleBold12pt"/>
        </w:rPr>
        <w:t>Senior Fellow at the Institute for Foreign Policy Analysis</w:t>
      </w:r>
      <w:r>
        <w:rPr>
          <w:rStyle w:val="StyleStyleBold12pt"/>
        </w:rPr>
        <w:t xml:space="preserve">, 8 </w:t>
      </w:r>
      <w:r w:rsidRPr="00475838">
        <w:rPr>
          <w:rStyle w:val="StyleStyleBold12pt"/>
          <w:b w:val="0"/>
          <w:sz w:val="18"/>
          <w:szCs w:val="18"/>
        </w:rPr>
        <w:t xml:space="preserve">(Jeffrey Record, </w:t>
      </w:r>
      <w:proofErr w:type="gramStart"/>
      <w:r w:rsidRPr="00475838">
        <w:rPr>
          <w:rStyle w:val="StyleStyleBold12pt"/>
          <w:b w:val="0"/>
          <w:sz w:val="18"/>
          <w:szCs w:val="18"/>
        </w:rPr>
        <w:t>Summer</w:t>
      </w:r>
      <w:proofErr w:type="gramEnd"/>
      <w:r w:rsidRPr="00475838">
        <w:rPr>
          <w:rStyle w:val="StyleStyleBold12pt"/>
          <w:b w:val="0"/>
          <w:sz w:val="18"/>
          <w:szCs w:val="18"/>
        </w:rPr>
        <w:t xml:space="preserve"> 2008, Strategic Studies Institute, “Retiring Hitler and¶ ‘Appeasement’ from the¶ National Security Debate,” http://strategicstudiesinstitute.army.mil/pubs/parameters/Articles/08summer/record.pdf, accessed 7-7-13, KB)</w:t>
      </w:r>
    </w:p>
    <w:p w:rsidR="00CA5CA6" w:rsidRPr="00475838" w:rsidRDefault="00CA5CA6" w:rsidP="00CA5CA6">
      <w:pPr>
        <w:rPr>
          <w:rStyle w:val="StyleStyleBold12pt"/>
        </w:rPr>
      </w:pPr>
    </w:p>
    <w:p w:rsidR="00CA5CA6" w:rsidRPr="009A6503" w:rsidRDefault="00CA5CA6" w:rsidP="00CA5CA6">
      <w:pPr>
        <w:rPr>
          <w:rStyle w:val="StyleBoldUnderline"/>
        </w:rPr>
      </w:pPr>
      <w:r w:rsidRPr="00E447AF">
        <w:rPr>
          <w:rStyle w:val="StyleBoldUnderline"/>
        </w:rPr>
        <w:t>It is high time to retire Adolf Hitler and “appeasement” from the national security debate. The repeated analogizing of current threats to the menace of Hitler¶ in the 1930s</w:t>
      </w:r>
      <w:r>
        <w:t>, and comparing diplomatic efforts to Anglo-French placating of the</w:t>
      </w:r>
      <w:r w:rsidRPr="00E447AF">
        <w:rPr>
          <w:sz w:val="12"/>
        </w:rPr>
        <w:t xml:space="preserve">¶ </w:t>
      </w:r>
      <w:r>
        <w:t xml:space="preserve">Nazi dictator, </w:t>
      </w:r>
      <w:r w:rsidRPr="00E447AF">
        <w:rPr>
          <w:rStyle w:val="StyleBoldUnderline"/>
        </w:rPr>
        <w:t>has spoiled the true meaning of appeasement, distorted sound¶ thinking regarding national security challenges and responses, and falsified history.</w:t>
      </w:r>
      <w:r>
        <w:t xml:space="preserve"> For the past six decades every President except Jimmy Carter has routinely</w:t>
      </w:r>
      <w:r w:rsidRPr="00E447AF">
        <w:rPr>
          <w:sz w:val="12"/>
        </w:rPr>
        <w:t xml:space="preserve">¶ </w:t>
      </w:r>
      <w:r>
        <w:t>invoked the Munich analogy as a means of inflating national security threats and</w:t>
      </w:r>
      <w:r w:rsidRPr="00E447AF">
        <w:rPr>
          <w:sz w:val="12"/>
        </w:rPr>
        <w:t xml:space="preserve">¶ </w:t>
      </w:r>
      <w:r>
        <w:t>demonizing dictators. Presidents and their spokespersons have not only believed</w:t>
      </w:r>
      <w:r w:rsidRPr="00E447AF">
        <w:rPr>
          <w:sz w:val="12"/>
        </w:rPr>
        <w:t xml:space="preserve">¶ </w:t>
      </w:r>
      <w:r>
        <w:t>the analogy but also used it to mobilize public opinion for war.2 After all, if the</w:t>
      </w:r>
      <w:r w:rsidRPr="00E447AF">
        <w:rPr>
          <w:sz w:val="12"/>
        </w:rPr>
        <w:t xml:space="preserve">¶ </w:t>
      </w:r>
      <w:r>
        <w:t>enemy really is another Hitler, then force becomes mandatory, and the sooner it</w:t>
      </w:r>
      <w:r w:rsidRPr="00E447AF">
        <w:rPr>
          <w:sz w:val="12"/>
        </w:rPr>
        <w:t xml:space="preserve">¶ </w:t>
      </w:r>
      <w:r>
        <w:t xml:space="preserve">is used the better. More recently, </w:t>
      </w:r>
      <w:r w:rsidRPr="005B0FDC">
        <w:rPr>
          <w:rStyle w:val="StyleBoldUnderline"/>
        </w:rPr>
        <w:t>neoconservatives and their allies in government¶ have branded as appeasers any and all proponents of using nonviolent conflict¶ resolution to negotiate with hostile dictatorships</w:t>
      </w:r>
      <w:r>
        <w:t>. For neoconservatives, to appease is to be naïve, cowardly, and soft on the threat du jour, be it terrorism, a</w:t>
      </w:r>
      <w:r w:rsidRPr="00E447AF">
        <w:rPr>
          <w:sz w:val="12"/>
        </w:rPr>
        <w:t xml:space="preserve">¶ </w:t>
      </w:r>
      <w:r>
        <w:t>rogue state, or a rising great power. To appease is to be a Chamberlain rather than</w:t>
      </w:r>
      <w:r w:rsidRPr="00E447AF">
        <w:rPr>
          <w:sz w:val="12"/>
        </w:rPr>
        <w:t xml:space="preserve">¶ </w:t>
      </w:r>
      <w:r>
        <w:t>a Churchill, to comprise with evil rather than slay it.</w:t>
      </w:r>
      <w:r w:rsidRPr="00E447AF">
        <w:rPr>
          <w:sz w:val="12"/>
        </w:rPr>
        <w:t xml:space="preserve">¶ </w:t>
      </w:r>
      <w:r>
        <w:t xml:space="preserve">Summer 2008 </w:t>
      </w:r>
      <w:r w:rsidRPr="005B0FDC">
        <w:rPr>
          <w:rStyle w:val="StyleBoldUnderline"/>
        </w:rPr>
        <w:t xml:space="preserve">91The Munich analogy informed every major threatened or actual US¶ use of force during the first two decades of the Cold War as well </w:t>
      </w:r>
      <w:r w:rsidRPr="005B0FDC">
        <w:rPr>
          <w:rStyle w:val="StyleBoldUnderline"/>
        </w:rPr>
        <w:lastRenderedPageBreak/>
        <w:t>as the decisions¶ to attack Iraq in 1991 and 2003</w:t>
      </w:r>
      <w:r>
        <w:t xml:space="preserve">. </w:t>
      </w:r>
      <w:r w:rsidRPr="005B0FDC">
        <w:rPr>
          <w:rStyle w:val="StyleBoldUnderline"/>
        </w:rPr>
        <w:t>Munich conditioned the thinking of almost every Cold War President</w:t>
      </w:r>
      <w:r>
        <w:t xml:space="preserve"> from Harry S. Truman to George H.W. Bush. For Truman, </w:t>
      </w:r>
      <w:r w:rsidRPr="005B0FDC">
        <w:rPr>
          <w:rStyle w:val="StyleBoldUnderline"/>
        </w:rPr>
        <w:t>the analogy dictated intervention in Korea</w:t>
      </w:r>
      <w:r>
        <w:t>: “Communism was acting in</w:t>
      </w:r>
      <w:r w:rsidRPr="00E447AF">
        <w:rPr>
          <w:sz w:val="12"/>
        </w:rPr>
        <w:t xml:space="preserve">¶ </w:t>
      </w:r>
      <w:r>
        <w:t>Korea just as Hitler and the Japanese had acted ten, fifteen, twenty years earlier.”3 A year after the Korean War ended, President Dwight D. Eisenhower, citing the “domino effects” of a Communist victory in French Indochina on the</w:t>
      </w:r>
      <w:r w:rsidRPr="00E447AF">
        <w:rPr>
          <w:sz w:val="12"/>
        </w:rPr>
        <w:t xml:space="preserve">¶ </w:t>
      </w:r>
      <w:r>
        <w:t>rest of Southeast Asia, invoked Munich in an appeal for Anglo-American military action. “We failed to halt Hirohito, Mussolini, and Hitler by not acting in</w:t>
      </w:r>
      <w:r w:rsidRPr="00E447AF">
        <w:rPr>
          <w:sz w:val="12"/>
        </w:rPr>
        <w:t xml:space="preserve">¶ </w:t>
      </w:r>
      <w:r>
        <w:t>unity and in time. . . . May it not be that [we] have learned something from that</w:t>
      </w:r>
      <w:r w:rsidRPr="00E447AF">
        <w:rPr>
          <w:sz w:val="12"/>
        </w:rPr>
        <w:t xml:space="preserve">¶ </w:t>
      </w:r>
      <w:r>
        <w:t>lesson?”4</w:t>
      </w:r>
      <w:r w:rsidRPr="00E447AF">
        <w:rPr>
          <w:sz w:val="12"/>
        </w:rPr>
        <w:t xml:space="preserve">¶ </w:t>
      </w:r>
      <w:r>
        <w:t>President John F. Kennedy invoked the Munich analogy during the</w:t>
      </w:r>
      <w:r w:rsidRPr="00E447AF">
        <w:rPr>
          <w:sz w:val="12"/>
        </w:rPr>
        <w:t xml:space="preserve">¶ </w:t>
      </w:r>
      <w:r>
        <w:t>Cuban Missile Crisis, warning that the “1930s taught us a clear lesson: Aggressive conduct, if allowed to go unchecked, ultimately leads to war.”5</w:t>
      </w:r>
      <w:r w:rsidRPr="00E447AF">
        <w:rPr>
          <w:sz w:val="12"/>
        </w:rPr>
        <w:t xml:space="preserve">¶ </w:t>
      </w:r>
      <w:r w:rsidRPr="005B0FDC">
        <w:rPr>
          <w:rStyle w:val="StyleBoldUnderline"/>
        </w:rPr>
        <w:t>Munich indisputably propelled the United States into Vietnam</w:t>
      </w:r>
      <w:r>
        <w:t>. President Lyndon B. Johnson told his Secretary of Defense, Robert McNamara, that</w:t>
      </w:r>
      <w:r w:rsidRPr="00E447AF">
        <w:rPr>
          <w:sz w:val="12"/>
        </w:rPr>
        <w:t xml:space="preserve">¶ </w:t>
      </w:r>
      <w:r>
        <w:t>if the United States pulled out of Vietnam, “the dominoes would fall and a part</w:t>
      </w:r>
      <w:r w:rsidRPr="00E447AF">
        <w:rPr>
          <w:sz w:val="12"/>
        </w:rPr>
        <w:t xml:space="preserve">¶ </w:t>
      </w:r>
      <w:r>
        <w:t>of the world would go Communist.”6</w:t>
      </w:r>
      <w:r w:rsidRPr="00E447AF">
        <w:rPr>
          <w:sz w:val="12"/>
        </w:rPr>
        <w:t xml:space="preserve">¶ </w:t>
      </w:r>
      <w:r>
        <w:t>Johnson later told historian Doris Kearns</w:t>
      </w:r>
      <w:r w:rsidRPr="00E447AF">
        <w:rPr>
          <w:sz w:val="12"/>
        </w:rPr>
        <w:t xml:space="preserve">¶ </w:t>
      </w:r>
      <w:r>
        <w:t>that “everything I knew about history told me that if I got out of Vietnam and let</w:t>
      </w:r>
      <w:r w:rsidRPr="00E447AF">
        <w:rPr>
          <w:sz w:val="12"/>
        </w:rPr>
        <w:t xml:space="preserve">¶ </w:t>
      </w:r>
      <w:r>
        <w:t>Ho Chi Minh run through the streets of Saigon, then I’d be doing exactly what</w:t>
      </w:r>
      <w:r w:rsidRPr="00E447AF">
        <w:rPr>
          <w:sz w:val="12"/>
        </w:rPr>
        <w:t xml:space="preserve">¶ </w:t>
      </w:r>
      <w:r>
        <w:t>[Neville] Chamberlain did. . . . I’d be giving a fat reward to aggression.”7</w:t>
      </w:r>
      <w:r w:rsidRPr="00E447AF">
        <w:rPr>
          <w:sz w:val="12"/>
        </w:rPr>
        <w:t xml:space="preserve">¶ </w:t>
      </w:r>
      <w:r>
        <w:t xml:space="preserve">President Ronald </w:t>
      </w:r>
      <w:r w:rsidRPr="005B0FDC">
        <w:rPr>
          <w:rStyle w:val="StyleBoldUnderline"/>
        </w:rPr>
        <w:t>Reagan</w:t>
      </w:r>
      <w:r>
        <w:t xml:space="preserve"> saw in the Soviet Union a replay of the challenges the democracies faced in the 1930s and </w:t>
      </w:r>
      <w:r w:rsidRPr="005B0FDC">
        <w:rPr>
          <w:rStyle w:val="StyleBoldUnderline"/>
        </w:rPr>
        <w:t>invoked the Munich analogy to justify a¶ major US military buildup, intervention in Grenada, and possible intervention¶ in Nicaragua.</w:t>
      </w:r>
      <w:r>
        <w:t xml:space="preserve"> “One of the great tragedies of this century,” he said in a 1983</w:t>
      </w:r>
      <w:r w:rsidRPr="00E447AF">
        <w:rPr>
          <w:sz w:val="12"/>
        </w:rPr>
        <w:t xml:space="preserve">¶ </w:t>
      </w:r>
      <w:r>
        <w:t>speech, “was that it was only after the balance of power was allowed to erode</w:t>
      </w:r>
      <w:r w:rsidRPr="00E447AF">
        <w:rPr>
          <w:sz w:val="12"/>
        </w:rPr>
        <w:t xml:space="preserve">¶ </w:t>
      </w:r>
      <w:r>
        <w:t>and a ruthless adversary, Adolf Hitler, deliberately weighed the risks and decided to strike that the importance of a strong defense was realized.”8</w:t>
      </w:r>
      <w:r w:rsidRPr="00E447AF">
        <w:rPr>
          <w:sz w:val="12"/>
        </w:rPr>
        <w:t xml:space="preserve">¶ </w:t>
      </w:r>
      <w:r>
        <w:t>Similarly</w:t>
      </w:r>
      <w:proofErr w:type="gramStart"/>
      <w:r>
        <w:t>,</w:t>
      </w:r>
      <w:r w:rsidRPr="00E447AF">
        <w:rPr>
          <w:sz w:val="12"/>
        </w:rPr>
        <w:t>¶</w:t>
      </w:r>
      <w:proofErr w:type="gramEnd"/>
      <w:r w:rsidRPr="00E447AF">
        <w:rPr>
          <w:sz w:val="12"/>
        </w:rPr>
        <w:t xml:space="preserve"> </w:t>
      </w:r>
      <w:r>
        <w:t>George H.W. Bush saw Saddam Hussein as an Arab Hitler whose aggression</w:t>
      </w:r>
      <w:r w:rsidRPr="00E447AF">
        <w:rPr>
          <w:sz w:val="12"/>
        </w:rPr>
        <w:t xml:space="preserve">¶ </w:t>
      </w:r>
      <w:r>
        <w:t>against Kuwait, if unchecked, would lead to further aggression in the Persian</w:t>
      </w:r>
      <w:r w:rsidRPr="00E447AF">
        <w:rPr>
          <w:sz w:val="12"/>
        </w:rPr>
        <w:t xml:space="preserve">¶ </w:t>
      </w:r>
      <w:r>
        <w:t>Gulf. In announcing the dispatch of US forces to Saudi Arabia in response to</w:t>
      </w:r>
      <w:r w:rsidRPr="00E447AF">
        <w:rPr>
          <w:sz w:val="12"/>
        </w:rPr>
        <w:t xml:space="preserve">¶ </w:t>
      </w:r>
      <w:r>
        <w:t>Saddam Hussein’s conquest of Kuwait, he declared, “If history teaches us anything, it is that we must resist aggression or it will destroy our freedoms. Appeasement does not work. As was the case in the 1930s, we see in Saddam</w:t>
      </w:r>
      <w:r w:rsidRPr="00E447AF">
        <w:rPr>
          <w:sz w:val="12"/>
        </w:rPr>
        <w:t xml:space="preserve">¶ </w:t>
      </w:r>
      <w:r>
        <w:t>Hussein an aggressive dictator threatening his neighbors.”9 Lessons of Munich</w:t>
      </w:r>
      <w:r w:rsidRPr="009A6503">
        <w:rPr>
          <w:sz w:val="12"/>
        </w:rPr>
        <w:t xml:space="preserve">¶ </w:t>
      </w:r>
      <w:r>
        <w:t>In the run-up to the US invasion of Iraq in 2003, war proponents</w:t>
      </w:r>
      <w:r w:rsidRPr="009A6503">
        <w:rPr>
          <w:sz w:val="12"/>
        </w:rPr>
        <w:t xml:space="preserve">¶ </w:t>
      </w:r>
      <w:r>
        <w:t>claimed that war with Iraq was unavoidable, citing the lessons of Munich.</w:t>
      </w:r>
      <w:r w:rsidRPr="009A6503">
        <w:rPr>
          <w:sz w:val="12"/>
        </w:rPr>
        <w:t xml:space="preserve">¶ </w:t>
      </w:r>
      <w:r>
        <w:t xml:space="preserve">Richard </w:t>
      </w:r>
      <w:proofErr w:type="spellStart"/>
      <w:r>
        <w:t>Perle</w:t>
      </w:r>
      <w:proofErr w:type="spellEnd"/>
      <w:r>
        <w:t>, the influential chairman of the Pentagon’s Defense Policy</w:t>
      </w:r>
      <w:r w:rsidRPr="009A6503">
        <w:rPr>
          <w:sz w:val="12"/>
        </w:rPr>
        <w:t xml:space="preserve">¶ </w:t>
      </w:r>
      <w:r>
        <w:t>Board, argued in an August 2002 interview</w:t>
      </w:r>
      <w:proofErr w:type="gramStart"/>
      <w:r>
        <w:t>:</w:t>
      </w:r>
      <w:r w:rsidRPr="009A6503">
        <w:rPr>
          <w:sz w:val="12"/>
        </w:rPr>
        <w:t>¶</w:t>
      </w:r>
      <w:proofErr w:type="gramEnd"/>
      <w:r w:rsidRPr="009A6503">
        <w:rPr>
          <w:sz w:val="12"/>
        </w:rPr>
        <w:t xml:space="preserve"> </w:t>
      </w:r>
      <w:r>
        <w:t>[An] action to remove Saddam Hussein could precipitate the very thing we are</w:t>
      </w:r>
      <w:r w:rsidRPr="009A6503">
        <w:rPr>
          <w:sz w:val="12"/>
        </w:rPr>
        <w:t xml:space="preserve">¶ </w:t>
      </w:r>
      <w:r>
        <w:t>most anxious to prevent: his use of chemical or biological weapons. But the danger that springs from his capabilities will only grow as he expands his arsenal. A</w:t>
      </w:r>
      <w:r w:rsidRPr="009A6503">
        <w:rPr>
          <w:sz w:val="12"/>
        </w:rPr>
        <w:t xml:space="preserve">¶ </w:t>
      </w:r>
      <w:r>
        <w:t>preemptive strike against Hitler at the time of Munich would have meant an immediate war, as opposed to the one that came later. Later was much worse.10</w:t>
      </w:r>
      <w:r w:rsidRPr="009A6503">
        <w:rPr>
          <w:sz w:val="12"/>
        </w:rPr>
        <w:t xml:space="preserve">¶ </w:t>
      </w:r>
      <w:proofErr w:type="gramStart"/>
      <w:r>
        <w:t>In</w:t>
      </w:r>
      <w:proofErr w:type="gramEnd"/>
      <w:r>
        <w:t xml:space="preserve"> that same month, Secretary of Defense Donald Rumsfeld, in a television interview, opined, “Think of all the countries that said, ‘Well, we don’t</w:t>
      </w:r>
      <w:r w:rsidRPr="009A6503">
        <w:rPr>
          <w:sz w:val="12"/>
        </w:rPr>
        <w:t xml:space="preserve">¶ </w:t>
      </w:r>
      <w:r>
        <w:t xml:space="preserve">have enough </w:t>
      </w:r>
      <w:proofErr w:type="spellStart"/>
      <w:r>
        <w:t>evidence.’Mein</w:t>
      </w:r>
      <w:proofErr w:type="spellEnd"/>
      <w:r>
        <w:t xml:space="preserve"> </w:t>
      </w:r>
      <w:proofErr w:type="spellStart"/>
      <w:r>
        <w:t>Kampf</w:t>
      </w:r>
      <w:proofErr w:type="spellEnd"/>
      <w:r>
        <w:t xml:space="preserve"> had already been written. Hitler had indicated what he intended to do. Maybe he won’t attack us. . . . Well, there are millions of dead because of [those] miscalculations.” Later, Rumsfeld added</w:t>
      </w:r>
      <w:proofErr w:type="gramStart"/>
      <w:r>
        <w:t>,</w:t>
      </w:r>
      <w:r w:rsidRPr="009A6503">
        <w:rPr>
          <w:sz w:val="12"/>
        </w:rPr>
        <w:t>¶</w:t>
      </w:r>
      <w:proofErr w:type="gramEnd"/>
      <w:r w:rsidRPr="009A6503">
        <w:rPr>
          <w:sz w:val="12"/>
        </w:rPr>
        <w:t xml:space="preserve"> </w:t>
      </w:r>
      <w:r>
        <w:t>“Maybe Winston Churchill was right. Maybe that lone voice expressing concern about what was happening was right.”11 President George W. Bush, in a</w:t>
      </w:r>
      <w:r w:rsidRPr="009A6503">
        <w:rPr>
          <w:sz w:val="12"/>
        </w:rPr>
        <w:t xml:space="preserve">¶ </w:t>
      </w:r>
      <w:r>
        <w:t>speech on 17 March 2003, pointedly noted that in “the twentieth century, some</w:t>
      </w:r>
      <w:r w:rsidRPr="009A6503">
        <w:rPr>
          <w:sz w:val="12"/>
        </w:rPr>
        <w:t xml:space="preserve">¶ </w:t>
      </w:r>
      <w:r>
        <w:t>chose to appease murderous dictators, whose threats were allowed to grow into</w:t>
      </w:r>
      <w:r w:rsidRPr="009A6503">
        <w:rPr>
          <w:sz w:val="12"/>
        </w:rPr>
        <w:t xml:space="preserve">¶ </w:t>
      </w:r>
      <w:r>
        <w:t>genocide and war.”12</w:t>
      </w:r>
      <w:r w:rsidRPr="009A6503">
        <w:rPr>
          <w:sz w:val="12"/>
        </w:rPr>
        <w:t xml:space="preserve">¶ </w:t>
      </w:r>
      <w:r>
        <w:t xml:space="preserve">Unfortunately, </w:t>
      </w:r>
      <w:r w:rsidRPr="009A6503">
        <w:rPr>
          <w:rStyle w:val="StyleBoldUnderline"/>
        </w:rPr>
        <w:t>invocations of the Munich analogy almost invariably¶ mislead because they distort the true nature of appeasement, ignore the extreme¶ rarity of the Nazi German threat, and falsely suggest that Britain and France¶ could have readily stopped Hitler prior to 1939</w:t>
      </w:r>
      <w:r>
        <w:t xml:space="preserve">. Additionally, </w:t>
      </w:r>
      <w:r w:rsidRPr="009A6503">
        <w:rPr>
          <w:rStyle w:val="StyleBoldUnderline"/>
        </w:rPr>
        <w:t xml:space="preserve">the Munich analogy reinforces the presidential tendency since 1945 to overstate threats for the¶ purpose of rallying public and congressional support, and </w:t>
      </w:r>
      <w:r w:rsidRPr="009A6503">
        <w:t>overstated threats</w:t>
      </w:r>
      <w:r w:rsidRPr="009A6503">
        <w:rPr>
          <w:rStyle w:val="StyleBoldUnderline"/>
        </w:rPr>
        <w:t xml:space="preserve"> encourage resort to force in circumstances where alternatives</w:t>
      </w:r>
      <w:r>
        <w:t xml:space="preserve"> might </w:t>
      </w:r>
      <w:r w:rsidRPr="009A6503">
        <w:rPr>
          <w:rStyle w:val="StyleBoldUnderline"/>
        </w:rPr>
        <w:t>better serve¶ long-term US security interests.</w:t>
      </w:r>
      <w:r>
        <w:t xml:space="preserve"> </w:t>
      </w:r>
      <w:r w:rsidRPr="009A6503">
        <w:rPr>
          <w:rStyle w:val="StyleBoldUnderline"/>
        </w:rPr>
        <w:t xml:space="preserve">Threats that are in fact limited—as was Baathist¶ Iraq after the 9/11 attacks—tend to be portrayed in Manichaean terms, thus¶ skewing the policy choice toward military action, including preventive war with¶ all its </w:t>
      </w:r>
      <w:r w:rsidRPr="009A6503">
        <w:rPr>
          <w:rStyle w:val="StyleBoldUnderline"/>
        </w:rPr>
        <w:lastRenderedPageBreak/>
        <w:t>attendant risks and penalties. If the 1930s reveal the danger of underestimating a security threat, the post-World War II decades and post-9/11 years contain examples of the danger of overestimating such threats.</w:t>
      </w:r>
    </w:p>
    <w:p w:rsidR="00CA5CA6" w:rsidRDefault="00CA5CA6" w:rsidP="00CA5CA6">
      <w:pPr>
        <w:rPr>
          <w:rStyle w:val="StyleBoldUnderline"/>
        </w:rPr>
      </w:pPr>
    </w:p>
    <w:p w:rsidR="00CA5CA6" w:rsidRPr="00382844" w:rsidRDefault="00CA5CA6" w:rsidP="00CA5CA6">
      <w:pPr>
        <w:pStyle w:val="Heading4"/>
      </w:pPr>
      <w:r w:rsidRPr="00382844">
        <w:t>Hitler was just one example of appeasement going wrong – shouldn’t base it off of the Hitler example</w:t>
      </w:r>
    </w:p>
    <w:p w:rsidR="00CA5CA6" w:rsidRDefault="00CA5CA6" w:rsidP="00CA5CA6">
      <w:pPr>
        <w:rPr>
          <w:rStyle w:val="StyleStyleBold12pt"/>
          <w:b w:val="0"/>
          <w:sz w:val="18"/>
          <w:szCs w:val="18"/>
        </w:rPr>
      </w:pPr>
      <w:r>
        <w:rPr>
          <w:rStyle w:val="StyleStyleBold12pt"/>
        </w:rPr>
        <w:t xml:space="preserve">Record, </w:t>
      </w:r>
      <w:r w:rsidRPr="00407A27">
        <w:rPr>
          <w:rStyle w:val="StyleStyleBold12pt"/>
        </w:rPr>
        <w:t>Senior Fellow at the Institute for Foreign Policy Analysis</w:t>
      </w:r>
      <w:r>
        <w:rPr>
          <w:rStyle w:val="StyleStyleBold12pt"/>
        </w:rPr>
        <w:t xml:space="preserve">, 8 </w:t>
      </w:r>
      <w:r w:rsidRPr="00475838">
        <w:rPr>
          <w:rStyle w:val="StyleStyleBold12pt"/>
          <w:b w:val="0"/>
          <w:sz w:val="18"/>
          <w:szCs w:val="18"/>
        </w:rPr>
        <w:t xml:space="preserve">(Jeffrey Record, </w:t>
      </w:r>
      <w:proofErr w:type="gramStart"/>
      <w:r w:rsidRPr="00475838">
        <w:rPr>
          <w:rStyle w:val="StyleStyleBold12pt"/>
          <w:b w:val="0"/>
          <w:sz w:val="18"/>
          <w:szCs w:val="18"/>
        </w:rPr>
        <w:t>Summer</w:t>
      </w:r>
      <w:proofErr w:type="gramEnd"/>
      <w:r w:rsidRPr="00475838">
        <w:rPr>
          <w:rStyle w:val="StyleStyleBold12pt"/>
          <w:b w:val="0"/>
          <w:sz w:val="18"/>
          <w:szCs w:val="18"/>
        </w:rPr>
        <w:t xml:space="preserve"> 2008, Strategic Studies Institute, “Retiring Hitler and¶ ‘Appeasement’ from the¶ National Security Debate,” http://strategicstudiesinstitute.army.mil/pubs/parameters/Articles/0</w:t>
      </w:r>
      <w:r>
        <w:rPr>
          <w:rStyle w:val="StyleStyleBold12pt"/>
          <w:b w:val="0"/>
          <w:sz w:val="18"/>
          <w:szCs w:val="18"/>
        </w:rPr>
        <w:t>8summer/record.pdf, accessed 7-8</w:t>
      </w:r>
      <w:r w:rsidRPr="00475838">
        <w:rPr>
          <w:rStyle w:val="StyleStyleBold12pt"/>
          <w:b w:val="0"/>
          <w:sz w:val="18"/>
          <w:szCs w:val="18"/>
        </w:rPr>
        <w:t>-13, KB)</w:t>
      </w:r>
    </w:p>
    <w:p w:rsidR="00CA5CA6" w:rsidRPr="00487269" w:rsidRDefault="00CA5CA6" w:rsidP="00CA5CA6"/>
    <w:p w:rsidR="00CA5CA6" w:rsidRDefault="00CA5CA6" w:rsidP="00CA5CA6">
      <w:pPr>
        <w:rPr>
          <w:rStyle w:val="StyleBoldUnderline"/>
        </w:rPr>
      </w:pPr>
      <w:r w:rsidRPr="00FF311E">
        <w:rPr>
          <w:rStyle w:val="StyleBoldUnderline"/>
        </w:rPr>
        <w:t>Critics of Anglo-French appeasement of Hitler properly recognize that</w:t>
      </w:r>
      <w:r w:rsidRPr="00FF311E">
        <w:rPr>
          <w:rStyle w:val="StyleBoldUnderline"/>
          <w:sz w:val="12"/>
        </w:rPr>
        <w:t xml:space="preserve">¶ </w:t>
      </w:r>
      <w:r w:rsidRPr="00FF311E">
        <w:rPr>
          <w:rStyle w:val="StyleBoldUnderline"/>
        </w:rPr>
        <w:t xml:space="preserve">appeasement failed because Hitler’s ambitions in Europe reached far beyond¶ what the appeasers were prepared to give. But the </w:t>
      </w:r>
      <w:proofErr w:type="spellStart"/>
      <w:r w:rsidRPr="00FF311E">
        <w:rPr>
          <w:rStyle w:val="StyleBoldUnderline"/>
        </w:rPr>
        <w:t>critics’assumption</w:t>
      </w:r>
      <w:proofErr w:type="spellEnd"/>
      <w:r w:rsidRPr="00FF311E">
        <w:rPr>
          <w:rStyle w:val="StyleBoldUnderline"/>
        </w:rPr>
        <w:t xml:space="preserve"> that Hitler</w:t>
      </w:r>
      <w:r w:rsidRPr="00FF311E">
        <w:rPr>
          <w:rStyle w:val="StyleBoldUnderline"/>
          <w:sz w:val="12"/>
        </w:rPr>
        <w:t xml:space="preserve">¶ </w:t>
      </w:r>
      <w:r w:rsidRPr="00FF311E">
        <w:rPr>
          <w:rStyle w:val="StyleBoldUnderline"/>
        </w:rPr>
        <w:t>could have been deterred from attempting the subjugation of Europe by an early</w:t>
      </w:r>
      <w:r w:rsidRPr="00FF311E">
        <w:rPr>
          <w:rStyle w:val="StyleBoldUnderline"/>
          <w:sz w:val="12"/>
        </w:rPr>
        <w:t xml:space="preserve">¶ </w:t>
      </w:r>
      <w:r w:rsidRPr="00FF311E">
        <w:rPr>
          <w:rStyle w:val="StyleBoldUnderline"/>
        </w:rPr>
        <w:t>show of force or the formation of a grand alliance to stop him reflects a fundamental misreading of Hitler and the Nazi German threat.24 The early adoption of¶ a policy of firmness and deterrence would have altered Hitler’s tactical calculations, but there is no reason to believe such a policy would have caused him to¶ change strategic goals. His tactical opportunism did not encompass a willingness to discard the commitment to creating a German racial empire stretching</w:t>
      </w:r>
      <w:r w:rsidRPr="00FF311E">
        <w:rPr>
          <w:rStyle w:val="StyleBoldUnderline"/>
          <w:sz w:val="12"/>
        </w:rPr>
        <w:t xml:space="preserve">¶ </w:t>
      </w:r>
      <w:r w:rsidRPr="00FF311E">
        <w:rPr>
          <w:rStyle w:val="StyleBoldUnderline"/>
        </w:rPr>
        <w:t>from the English Channel to the Ural Mountains.</w:t>
      </w:r>
      <w:r w:rsidRPr="00FF311E">
        <w:rPr>
          <w:rStyle w:val="StyleBoldUnderline"/>
          <w:sz w:val="12"/>
        </w:rPr>
        <w:t xml:space="preserve">¶ </w:t>
      </w:r>
      <w:r w:rsidRPr="00FF311E">
        <w:rPr>
          <w:rStyle w:val="StyleBoldUnderline"/>
        </w:rPr>
        <w:t xml:space="preserve">Historian Ernest R. May has observed that </w:t>
      </w:r>
      <w:r w:rsidRPr="0000744C">
        <w:rPr>
          <w:rStyle w:val="StyleBoldUnderline"/>
        </w:rPr>
        <w:t>if the appeasers had illusions about Hitler, so too did many “anti-appeasers” (presumably including¶ Churchill), who “had their own illusions which were almost equally distant from¶ reality. They believed that Hitler could be deterred by the threat of war</w:t>
      </w:r>
      <w:r w:rsidRPr="00FF311E">
        <w:rPr>
          <w:rStyle w:val="StyleBoldUnderline"/>
        </w:rPr>
        <w:t>. Few suspected that Hitler wanted war.”25 Thus Churchill was wrong when he claimed in</w:t>
      </w:r>
      <w:r w:rsidRPr="00FF311E">
        <w:rPr>
          <w:rStyle w:val="StyleBoldUnderline"/>
          <w:sz w:val="12"/>
        </w:rPr>
        <w:t xml:space="preserve">¶ </w:t>
      </w:r>
      <w:r w:rsidRPr="00FF311E">
        <w:rPr>
          <w:rStyle w:val="StyleBoldUnderline"/>
        </w:rPr>
        <w:t>1946 that “[t]here was never a war in all history easier to prevent by timely action</w:t>
      </w:r>
      <w:r w:rsidRPr="00FF311E">
        <w:rPr>
          <w:rStyle w:val="StyleBoldUnderline"/>
          <w:sz w:val="12"/>
        </w:rPr>
        <w:t xml:space="preserve">¶ </w:t>
      </w:r>
      <w:r w:rsidRPr="00FF311E">
        <w:rPr>
          <w:rStyle w:val="StyleBoldUnderline"/>
        </w:rPr>
        <w:t>than the one that has just desolated the globe. It could have been prevented without the firing of a single shot.”26 Hitler wanted war no later than 1943, and he believed that Germany would be powerful enough to defeat any combination of</w:t>
      </w:r>
      <w:r w:rsidRPr="00FF311E">
        <w:rPr>
          <w:rStyle w:val="StyleBoldUnderline"/>
          <w:sz w:val="12"/>
        </w:rPr>
        <w:t xml:space="preserve">¶ </w:t>
      </w:r>
      <w:r w:rsidRPr="00FF311E">
        <w:rPr>
          <w:rStyle w:val="StyleBoldUnderline"/>
        </w:rPr>
        <w:t xml:space="preserve">opposing states. </w:t>
      </w:r>
      <w:r w:rsidRPr="008C497D">
        <w:rPr>
          <w:rStyle w:val="StyleBoldUnderline"/>
        </w:rPr>
        <w:t>War was thus inevitable as long as Hitler remained in power.¶</w:t>
      </w:r>
      <w:r w:rsidRPr="00FF311E">
        <w:rPr>
          <w:rStyle w:val="StyleBoldUnderline"/>
          <w:sz w:val="12"/>
        </w:rPr>
        <w:t xml:space="preserve"> </w:t>
      </w:r>
      <w:r w:rsidRPr="00FF311E">
        <w:rPr>
          <w:rStyle w:val="StyleBoldUnderline"/>
        </w:rPr>
        <w:t xml:space="preserve">Hitler’s </w:t>
      </w:r>
      <w:proofErr w:type="spellStart"/>
      <w:r w:rsidRPr="00FF311E">
        <w:rPr>
          <w:rStyle w:val="StyleBoldUnderline"/>
        </w:rPr>
        <w:t>undeterrability</w:t>
      </w:r>
      <w:proofErr w:type="spellEnd"/>
      <w:r w:rsidRPr="00FF311E">
        <w:rPr>
          <w:rStyle w:val="StyleBoldUnderline"/>
        </w:rPr>
        <w:t xml:space="preserve"> renders moot much discussion regarding what</w:t>
      </w:r>
      <w:r w:rsidRPr="00FF311E">
        <w:rPr>
          <w:rStyle w:val="StyleBoldUnderline"/>
          <w:sz w:val="12"/>
        </w:rPr>
        <w:t xml:space="preserve">¶ </w:t>
      </w:r>
      <w:r w:rsidRPr="00FF311E">
        <w:rPr>
          <w:rStyle w:val="StyleBoldUnderline"/>
        </w:rPr>
        <w:t>might have been. Would, for example, a credible Anglo-French alliance with the</w:t>
      </w:r>
      <w:r w:rsidRPr="00FF311E">
        <w:rPr>
          <w:rStyle w:val="StyleBoldUnderline"/>
          <w:sz w:val="12"/>
        </w:rPr>
        <w:t xml:space="preserve">¶ </w:t>
      </w:r>
      <w:r w:rsidRPr="00FF311E">
        <w:rPr>
          <w:rStyle w:val="StyleBoldUnderline"/>
        </w:rPr>
        <w:t>Soviet Union (Churchill’s favored course of action) have deterred Hitler from</w:t>
      </w:r>
      <w:r w:rsidRPr="00FF311E">
        <w:rPr>
          <w:rStyle w:val="StyleBoldUnderline"/>
          <w:sz w:val="12"/>
        </w:rPr>
        <w:t xml:space="preserve">¶ </w:t>
      </w:r>
      <w:r w:rsidRPr="00FF311E">
        <w:rPr>
          <w:rStyle w:val="StyleBoldUnderline"/>
        </w:rPr>
        <w:t xml:space="preserve">seeking to enslave the Slavic </w:t>
      </w:r>
      <w:proofErr w:type="spellStart"/>
      <w:r w:rsidRPr="00FF311E">
        <w:rPr>
          <w:rStyle w:val="StyleBoldUnderline"/>
        </w:rPr>
        <w:t>untermensch</w:t>
      </w:r>
      <w:proofErr w:type="spellEnd"/>
      <w:r w:rsidRPr="00FF311E">
        <w:rPr>
          <w:rStyle w:val="StyleBoldUnderline"/>
        </w:rPr>
        <w:t xml:space="preserve"> in the East? </w:t>
      </w:r>
      <w:r w:rsidRPr="008C497D">
        <w:rPr>
          <w:rStyle w:val="StyleBoldUnderline"/>
        </w:rPr>
        <w:t>Hitler was ideologically¶ propelled to invade the Soviet Union, for which he had both racial and military¶ contempt,</w:t>
      </w:r>
      <w:r w:rsidRPr="00FF311E">
        <w:rPr>
          <w:rStyle w:val="StyleBoldUnderline"/>
        </w:rPr>
        <w:t xml:space="preserve"> and he proceeded to do so in June 1941 notwithstanding an unfinished</w:t>
      </w:r>
      <w:r w:rsidRPr="00FF311E">
        <w:rPr>
          <w:rStyle w:val="StyleBoldUnderline"/>
          <w:sz w:val="12"/>
        </w:rPr>
        <w:t xml:space="preserve">¶ </w:t>
      </w:r>
      <w:r w:rsidRPr="00FF311E">
        <w:rPr>
          <w:rStyle w:val="StyleBoldUnderline"/>
        </w:rPr>
        <w:t>and expanding war with Britain in the West and the growing difficulties of his</w:t>
      </w:r>
      <w:r w:rsidRPr="00FF311E">
        <w:rPr>
          <w:rStyle w:val="StyleBoldUnderline"/>
          <w:sz w:val="12"/>
        </w:rPr>
        <w:t xml:space="preserve">¶ </w:t>
      </w:r>
      <w:r w:rsidRPr="00FF311E">
        <w:rPr>
          <w:rStyle w:val="StyleBoldUnderline"/>
        </w:rPr>
        <w:t>Italian ally in the Mediterranean. In reality there was no prospect of a credible</w:t>
      </w:r>
      <w:r w:rsidRPr="00FF311E">
        <w:rPr>
          <w:rStyle w:val="StyleBoldUnderline"/>
          <w:sz w:val="12"/>
        </w:rPr>
        <w:t xml:space="preserve">¶ </w:t>
      </w:r>
      <w:r w:rsidRPr="00FF311E">
        <w:rPr>
          <w:rStyle w:val="StyleBoldUnderline"/>
        </w:rPr>
        <w:t>Anglo-French-Soviet alliance in the 1930s, given Stalin’s suspicions of capitalist Britain and France and the extreme hostility of much British and French political opinion to Bolshevism and the Soviet pariah state. Russia’s military value as</w:t>
      </w:r>
      <w:r w:rsidRPr="00FF311E">
        <w:rPr>
          <w:rStyle w:val="StyleBoldUnderline"/>
          <w:sz w:val="12"/>
        </w:rPr>
        <w:t xml:space="preserve">¶ </w:t>
      </w:r>
      <w:r w:rsidRPr="00FF311E">
        <w:rPr>
          <w:rStyle w:val="StyleBoldUnderline"/>
        </w:rPr>
        <w:t>an ally was also questionable, given Stalin’s decimation of the Red Army’s senior leadership. Moreover, the Soviet Union’s lack of a common border with</w:t>
      </w:r>
      <w:r w:rsidRPr="00FF311E">
        <w:rPr>
          <w:rStyle w:val="StyleBoldUnderline"/>
          <w:sz w:val="12"/>
        </w:rPr>
        <w:t xml:space="preserve">¶ </w:t>
      </w:r>
      <w:r w:rsidRPr="00FF311E">
        <w:rPr>
          <w:rStyle w:val="StyleBoldUnderline"/>
        </w:rPr>
        <w:t>Germany blocked Moscow from projecting its military power against Germany</w:t>
      </w:r>
      <w:r w:rsidRPr="00FF311E">
        <w:rPr>
          <w:rStyle w:val="StyleBoldUnderline"/>
          <w:sz w:val="12"/>
        </w:rPr>
        <w:t xml:space="preserve">¶ </w:t>
      </w:r>
      <w:r w:rsidRPr="00FF311E">
        <w:rPr>
          <w:rStyle w:val="StyleBoldUnderline"/>
        </w:rPr>
        <w:t>except through Poland and Czechoslovakia.</w:t>
      </w:r>
      <w:r w:rsidRPr="00FF311E">
        <w:rPr>
          <w:rStyle w:val="StyleBoldUnderline"/>
          <w:sz w:val="12"/>
        </w:rPr>
        <w:t xml:space="preserve">¶ </w:t>
      </w:r>
      <w:r w:rsidRPr="008C497D">
        <w:rPr>
          <w:rStyle w:val="StyleBoldUnderline"/>
        </w:rPr>
        <w:t>The fact that Hitler could be neither deterred nor appeased meant¶ that war could have been avoided only via Hitler’s death or removal from¶ power,</w:t>
      </w:r>
      <w:r w:rsidRPr="00FF311E">
        <w:rPr>
          <w:rStyle w:val="StyleBoldUnderline"/>
        </w:rPr>
        <w:t xml:space="preserve"> options that prior to the war were apparently not considered by </w:t>
      </w:r>
      <w:proofErr w:type="spellStart"/>
      <w:r w:rsidRPr="00FF311E">
        <w:rPr>
          <w:rStyle w:val="StyleBoldUnderline"/>
        </w:rPr>
        <w:t>LonSummer</w:t>
      </w:r>
      <w:proofErr w:type="spellEnd"/>
      <w:r w:rsidRPr="00FF311E">
        <w:rPr>
          <w:rStyle w:val="StyleBoldUnderline"/>
        </w:rPr>
        <w:t xml:space="preserve"> 2008 99don or Paris and only briefly weighed by some German military leaders </w:t>
      </w:r>
      <w:proofErr w:type="spellStart"/>
      <w:r w:rsidRPr="00FF311E">
        <w:rPr>
          <w:rStyle w:val="StyleBoldUnderline"/>
        </w:rPr>
        <w:t>i</w:t>
      </w:r>
      <w:proofErr w:type="spellEnd"/>
      <w:r w:rsidRPr="00FF311E">
        <w:rPr>
          <w:b/>
        </w:rPr>
        <w:t xml:space="preserve"> </w:t>
      </w:r>
      <w:r w:rsidRPr="00FF311E">
        <w:rPr>
          <w:rStyle w:val="StyleBoldUnderline"/>
        </w:rPr>
        <w:t>n</w:t>
      </w:r>
      <w:r w:rsidRPr="00FF311E">
        <w:rPr>
          <w:rStyle w:val="StyleBoldUnderline"/>
          <w:sz w:val="12"/>
        </w:rPr>
        <w:t xml:space="preserve">¶ </w:t>
      </w:r>
      <w:r w:rsidRPr="00FF311E">
        <w:rPr>
          <w:rStyle w:val="StyleBoldUnderline"/>
        </w:rPr>
        <w:t>1938. (Democratic Britain and France were not in the business of sponsoring</w:t>
      </w:r>
      <w:r w:rsidRPr="00FF311E">
        <w:rPr>
          <w:rStyle w:val="StyleBoldUnderline"/>
          <w:sz w:val="12"/>
        </w:rPr>
        <w:t xml:space="preserve">¶ </w:t>
      </w:r>
      <w:r w:rsidRPr="00FF311E">
        <w:rPr>
          <w:rStyle w:val="StyleBoldUnderline"/>
        </w:rPr>
        <w:t>assassinations of European heads of state.) Beyond Hitler’s departure from</w:t>
      </w:r>
      <w:r w:rsidRPr="00FF311E">
        <w:rPr>
          <w:rStyle w:val="StyleBoldUnderline"/>
          <w:sz w:val="12"/>
        </w:rPr>
        <w:t xml:space="preserve">¶ </w:t>
      </w:r>
      <w:r w:rsidRPr="00FF311E">
        <w:rPr>
          <w:rStyle w:val="StyleBoldUnderline"/>
        </w:rPr>
        <w:t>power, only a preventive war that crippled German military power, collapsed</w:t>
      </w:r>
      <w:r w:rsidRPr="00FF311E">
        <w:rPr>
          <w:rStyle w:val="StyleBoldUnderline"/>
          <w:sz w:val="12"/>
        </w:rPr>
        <w:t xml:space="preserve">¶ </w:t>
      </w:r>
      <w:r w:rsidRPr="00FF311E">
        <w:rPr>
          <w:rStyle w:val="StyleBoldUnderline"/>
        </w:rPr>
        <w:t>the Nazi regime, or both could have averted World War II. Yet Britain in the</w:t>
      </w:r>
      <w:r w:rsidRPr="00FF311E">
        <w:rPr>
          <w:rStyle w:val="StyleBoldUnderline"/>
          <w:sz w:val="12"/>
        </w:rPr>
        <w:t xml:space="preserve">¶ </w:t>
      </w:r>
      <w:r w:rsidRPr="00FF311E">
        <w:rPr>
          <w:rStyle w:val="StyleBoldUnderline"/>
        </w:rPr>
        <w:t>1930s had no capacity to project decisive military power onto the Continent</w:t>
      </w:r>
      <w:proofErr w:type="gramStart"/>
      <w:r w:rsidRPr="00FF311E">
        <w:rPr>
          <w:rStyle w:val="StyleBoldUnderline"/>
        </w:rPr>
        <w:t>,</w:t>
      </w:r>
      <w:r w:rsidRPr="00FF311E">
        <w:rPr>
          <w:rStyle w:val="StyleBoldUnderline"/>
          <w:sz w:val="12"/>
        </w:rPr>
        <w:t>¶</w:t>
      </w:r>
      <w:proofErr w:type="gramEnd"/>
      <w:r w:rsidRPr="00FF311E">
        <w:rPr>
          <w:rStyle w:val="StyleBoldUnderline"/>
          <w:sz w:val="12"/>
        </w:rPr>
        <w:t xml:space="preserve"> </w:t>
      </w:r>
      <w:r w:rsidRPr="00FF311E">
        <w:rPr>
          <w:rStyle w:val="StyleBoldUnderline"/>
        </w:rPr>
        <w:t>much less deep into Germany; and France, though in possession of a large</w:t>
      </w:r>
      <w:r w:rsidRPr="00FF311E">
        <w:rPr>
          <w:rStyle w:val="StyleBoldUnderline"/>
          <w:sz w:val="12"/>
        </w:rPr>
        <w:t xml:space="preserve">¶ </w:t>
      </w:r>
      <w:r w:rsidRPr="00FF311E">
        <w:rPr>
          <w:rStyle w:val="StyleBoldUnderline"/>
        </w:rPr>
        <w:t>army, had adopted a purely defensive strategy. In neither country was there</w:t>
      </w:r>
      <w:r w:rsidRPr="00FF311E">
        <w:rPr>
          <w:rStyle w:val="StyleBoldUnderline"/>
          <w:sz w:val="12"/>
        </w:rPr>
        <w:t xml:space="preserve">¶ </w:t>
      </w:r>
      <w:r w:rsidRPr="00FF311E">
        <w:rPr>
          <w:rStyle w:val="StyleBoldUnderline"/>
        </w:rPr>
        <w:t xml:space="preserve">any public or parliamentary support for a preventive </w:t>
      </w:r>
      <w:r w:rsidRPr="00FF311E">
        <w:rPr>
          <w:rStyle w:val="StyleBoldUnderline"/>
        </w:rPr>
        <w:lastRenderedPageBreak/>
        <w:t>war against Germany;</w:t>
      </w:r>
      <w:r w:rsidRPr="00FF311E">
        <w:rPr>
          <w:rStyle w:val="StyleBoldUnderline"/>
          <w:sz w:val="12"/>
        </w:rPr>
        <w:t xml:space="preserve">¶ </w:t>
      </w:r>
      <w:r w:rsidRPr="00FF311E">
        <w:rPr>
          <w:rStyle w:val="StyleBoldUnderline"/>
        </w:rPr>
        <w:t>even Churchill rejected preventive war in favor of deterrence through the creation of a grand coalition of anti-Nazi states (and if Hitler nonetheless decided on war, then at least Britain would have locked in powerful allies).</w:t>
      </w:r>
      <w:r w:rsidRPr="00366E29">
        <w:t xml:space="preserve"> </w:t>
      </w:r>
      <w:r w:rsidRPr="00366E29">
        <w:rPr>
          <w:rStyle w:val="StyleBoldUnderline"/>
        </w:rPr>
        <w:t xml:space="preserve">Thus when neoconservative critics of appeasement speak about how¶ Hitler could and should have been stopped prior to </w:t>
      </w:r>
      <w:proofErr w:type="gramStart"/>
      <w:r w:rsidRPr="00366E29">
        <w:rPr>
          <w:rStyle w:val="StyleBoldUnderline"/>
        </w:rPr>
        <w:t>1939,</w:t>
      </w:r>
      <w:proofErr w:type="gramEnd"/>
      <w:r w:rsidRPr="00366E29">
        <w:rPr>
          <w:rStyle w:val="StyleBoldUnderline"/>
        </w:rPr>
        <w:t xml:space="preserve"> they mean forcible regime change of the kind the United States launched against Saddam Hussein in¶ 2003. But it is here that the neoconservatives and others who believe in the continuing validity of the Munich analogy enter the fantasy realm of historical¶ </w:t>
      </w:r>
      <w:proofErr w:type="spellStart"/>
      <w:r w:rsidRPr="00366E29">
        <w:rPr>
          <w:rStyle w:val="StyleBoldUnderline"/>
        </w:rPr>
        <w:t>counterfactualism</w:t>
      </w:r>
      <w:proofErr w:type="spellEnd"/>
      <w:r w:rsidRPr="00366E29">
        <w:rPr>
          <w:rStyle w:val="StyleBoldUnderline"/>
        </w:rPr>
        <w:t>. For Britain and France in the 1930s, a decisive preventive</w:t>
      </w:r>
      <w:r w:rsidRPr="00366E29">
        <w:rPr>
          <w:rStyle w:val="StyleBoldUnderline"/>
          <w:sz w:val="12"/>
        </w:rPr>
        <w:t xml:space="preserve">¶ </w:t>
      </w:r>
      <w:r w:rsidRPr="00366E29">
        <w:rPr>
          <w:rStyle w:val="StyleBoldUnderline"/>
        </w:rPr>
        <w:t>war against Nazi Germany was morally unacceptable, politically impossible</w:t>
      </w:r>
      <w:proofErr w:type="gramStart"/>
      <w:r w:rsidRPr="00366E29">
        <w:rPr>
          <w:rStyle w:val="StyleBoldUnderline"/>
        </w:rPr>
        <w:t>,</w:t>
      </w:r>
      <w:r w:rsidRPr="00366E29">
        <w:rPr>
          <w:rStyle w:val="StyleBoldUnderline"/>
          <w:sz w:val="12"/>
        </w:rPr>
        <w:t>¶</w:t>
      </w:r>
      <w:proofErr w:type="gramEnd"/>
      <w:r w:rsidRPr="00366E29">
        <w:rPr>
          <w:rStyle w:val="StyleBoldUnderline"/>
          <w:sz w:val="12"/>
        </w:rPr>
        <w:t xml:space="preserve"> </w:t>
      </w:r>
      <w:r w:rsidRPr="00366E29">
        <w:rPr>
          <w:rStyle w:val="StyleBoldUnderline"/>
        </w:rPr>
        <w:t>and militarily infeasible. Neville Chamberlain did horribly misread Hitler, but</w:t>
      </w:r>
      <w:r w:rsidRPr="00366E29">
        <w:rPr>
          <w:rStyle w:val="StyleBoldUnderline"/>
          <w:sz w:val="12"/>
        </w:rPr>
        <w:t xml:space="preserve">¶ </w:t>
      </w:r>
      <w:r w:rsidRPr="00366E29">
        <w:rPr>
          <w:rStyle w:val="StyleBoldUnderline"/>
        </w:rPr>
        <w:t>the neoconservative indictment of Chamberlain falsely assumes that the option¶ of preventive war against Germany was as readily available to London and Paris¶ in 1938 as it was to the United States against Iraq in 2003.</w:t>
      </w:r>
    </w:p>
    <w:p w:rsidR="00CA5CA6" w:rsidRPr="00382844" w:rsidRDefault="00CA5CA6" w:rsidP="00CA5CA6">
      <w:pPr>
        <w:pStyle w:val="Heading4"/>
      </w:pPr>
      <w:r w:rsidRPr="00382844">
        <w:t>The Munich analogy distorted what appeasement actually is – it is the only way to peace</w:t>
      </w:r>
    </w:p>
    <w:p w:rsidR="00CA5CA6" w:rsidRDefault="00CA5CA6" w:rsidP="00CA5CA6">
      <w:pPr>
        <w:rPr>
          <w:rStyle w:val="StyleStyleBold12pt"/>
          <w:b w:val="0"/>
          <w:sz w:val="18"/>
          <w:szCs w:val="18"/>
        </w:rPr>
      </w:pPr>
      <w:r>
        <w:rPr>
          <w:rStyle w:val="StyleStyleBold12pt"/>
        </w:rPr>
        <w:t xml:space="preserve">Record, </w:t>
      </w:r>
      <w:r w:rsidRPr="00407A27">
        <w:rPr>
          <w:rStyle w:val="StyleStyleBold12pt"/>
        </w:rPr>
        <w:t>Senior Fellow at the Institute for Foreign Policy Analysis</w:t>
      </w:r>
      <w:r>
        <w:rPr>
          <w:rStyle w:val="StyleStyleBold12pt"/>
        </w:rPr>
        <w:t xml:space="preserve">, 8 </w:t>
      </w:r>
      <w:r w:rsidRPr="00475838">
        <w:rPr>
          <w:rStyle w:val="StyleStyleBold12pt"/>
          <w:b w:val="0"/>
          <w:sz w:val="18"/>
          <w:szCs w:val="18"/>
        </w:rPr>
        <w:t xml:space="preserve">(Jeffrey Record, </w:t>
      </w:r>
      <w:proofErr w:type="gramStart"/>
      <w:r w:rsidRPr="00475838">
        <w:rPr>
          <w:rStyle w:val="StyleStyleBold12pt"/>
          <w:b w:val="0"/>
          <w:sz w:val="18"/>
          <w:szCs w:val="18"/>
        </w:rPr>
        <w:t>Summer</w:t>
      </w:r>
      <w:proofErr w:type="gramEnd"/>
      <w:r w:rsidRPr="00475838">
        <w:rPr>
          <w:rStyle w:val="StyleStyleBold12pt"/>
          <w:b w:val="0"/>
          <w:sz w:val="18"/>
          <w:szCs w:val="18"/>
        </w:rPr>
        <w:t xml:space="preserve"> 2008, Strategic Studies Institute, “Retiring Hitler and¶ ‘Appeasement’ from the¶ National Security Debate,” http://strategicstudiesinstitute.army.mil/pubs/parameters/Articles/0</w:t>
      </w:r>
      <w:r>
        <w:rPr>
          <w:rStyle w:val="StyleStyleBold12pt"/>
          <w:b w:val="0"/>
          <w:sz w:val="18"/>
          <w:szCs w:val="18"/>
        </w:rPr>
        <w:t>8summer/record.pdf, accessed 7-8</w:t>
      </w:r>
      <w:r w:rsidRPr="00475838">
        <w:rPr>
          <w:rStyle w:val="StyleStyleBold12pt"/>
          <w:b w:val="0"/>
          <w:sz w:val="18"/>
          <w:szCs w:val="18"/>
        </w:rPr>
        <w:t>-13, KB)</w:t>
      </w:r>
    </w:p>
    <w:p w:rsidR="00CA5CA6" w:rsidRPr="0024713C" w:rsidRDefault="00CA5CA6" w:rsidP="00CA5CA6"/>
    <w:p w:rsidR="00CA5CA6" w:rsidRDefault="00CA5CA6" w:rsidP="00CA5CA6">
      <w:pPr>
        <w:rPr>
          <w:rStyle w:val="StyleBoldUnderline"/>
          <w:b w:val="0"/>
        </w:rPr>
      </w:pPr>
      <w:r w:rsidRPr="00436582">
        <w:rPr>
          <w:rStyle w:val="StyleBoldUnderline"/>
        </w:rPr>
        <w:t>Unfortunately, invocations of the Munich analogy almost invariably¶ mislead because they distort the true nature of appeasement, ignore the extreme¶ rarity of the Nazi German threat, and falsely suggest that Britain and France¶ could have readily stopped Hitler prior to 1939. Additionally, the Munich analogy reinforces the presidential tendency since 1945 to overstate threats for the</w:t>
      </w:r>
      <w:r w:rsidRPr="00436582">
        <w:rPr>
          <w:rStyle w:val="StyleBoldUnderline"/>
          <w:sz w:val="12"/>
        </w:rPr>
        <w:t xml:space="preserve">¶ </w:t>
      </w:r>
      <w:r w:rsidRPr="00436582">
        <w:rPr>
          <w:rStyle w:val="StyleBoldUnderline"/>
        </w:rPr>
        <w:t>purpose of rallying public and congressional support, and overstated threats encourage resort to force in circumstances where alternatives might better serve</w:t>
      </w:r>
      <w:r w:rsidRPr="00436582">
        <w:rPr>
          <w:rStyle w:val="StyleBoldUnderline"/>
          <w:sz w:val="12"/>
        </w:rPr>
        <w:t xml:space="preserve">¶ </w:t>
      </w:r>
      <w:r w:rsidRPr="00436582">
        <w:rPr>
          <w:rStyle w:val="StyleBoldUnderline"/>
        </w:rPr>
        <w:t>long-term US security interests. Threats that are in fact limited—as was Baathist</w:t>
      </w:r>
      <w:r w:rsidRPr="00436582">
        <w:rPr>
          <w:rStyle w:val="StyleBoldUnderline"/>
          <w:sz w:val="12"/>
        </w:rPr>
        <w:t xml:space="preserve">¶ </w:t>
      </w:r>
      <w:r w:rsidRPr="00436582">
        <w:rPr>
          <w:rStyle w:val="StyleBoldUnderline"/>
        </w:rPr>
        <w:t>Iraq after the 9/11 attacks—tend to be portrayed in Manichaean terms, thus</w:t>
      </w:r>
      <w:r w:rsidRPr="00436582">
        <w:rPr>
          <w:rStyle w:val="StyleBoldUnderline"/>
          <w:sz w:val="12"/>
        </w:rPr>
        <w:t xml:space="preserve">¶ </w:t>
      </w:r>
      <w:r w:rsidRPr="00436582">
        <w:rPr>
          <w:rStyle w:val="StyleBoldUnderline"/>
        </w:rPr>
        <w:t>skewing the policy choice toward military action, including preventive war with</w:t>
      </w:r>
      <w:r w:rsidRPr="00436582">
        <w:rPr>
          <w:rStyle w:val="StyleBoldUnderline"/>
          <w:sz w:val="12"/>
        </w:rPr>
        <w:t xml:space="preserve">¶ </w:t>
      </w:r>
      <w:r w:rsidRPr="00436582">
        <w:rPr>
          <w:rStyle w:val="StyleBoldUnderline"/>
        </w:rPr>
        <w:t>all its attendant risks and penalties. If the 1930s reveal the danger of underestimating a security threat, the post-World War II decades and post-9/11 years contain examples of the danger of overestimating such threats.</w:t>
      </w:r>
      <w:r w:rsidRPr="00436582">
        <w:rPr>
          <w:rStyle w:val="StyleBoldUnderline"/>
          <w:sz w:val="12"/>
        </w:rPr>
        <w:t xml:space="preserve">¶ </w:t>
      </w:r>
      <w:r w:rsidRPr="0024713C">
        <w:rPr>
          <w:rStyle w:val="StyleBoldUnderline"/>
        </w:rPr>
        <w:t>A</w:t>
      </w:r>
      <w:r w:rsidRPr="00436582">
        <w:rPr>
          <w:rStyle w:val="StyleBoldUnderline"/>
        </w:rPr>
        <w:t xml:space="preserve">ppeasement, which became a politically charged term only after¶ World War II, actually means “to pacify, quiet, or satisfy, especially by giving¶ in to the demands of,” according to Webster’s New World Dictionary and Thesaurus, which goes on to list synonyms including “amends, settlement, reparation, conciliation, and compromise.”13 These terms are consistent with what¶ most historians and international relations theorists understand to be the </w:t>
      </w:r>
      <w:proofErr w:type="spellStart"/>
      <w:r w:rsidRPr="00436582">
        <w:rPr>
          <w:rStyle w:val="StyleBoldUnderline"/>
        </w:rPr>
        <w:t>phe</w:t>
      </w:r>
      <w:proofErr w:type="spellEnd"/>
      <w:r w:rsidRPr="00436582">
        <w:rPr>
          <w:rStyle w:val="StyleBoldUnderline"/>
        </w:rPr>
        <w:t xml:space="preserve">¶ </w:t>
      </w:r>
      <w:proofErr w:type="spellStart"/>
      <w:r w:rsidRPr="00436582">
        <w:rPr>
          <w:rStyle w:val="StyleBoldUnderline"/>
        </w:rPr>
        <w:t>nomenon</w:t>
      </w:r>
      <w:proofErr w:type="spellEnd"/>
      <w:r w:rsidRPr="00436582">
        <w:rPr>
          <w:rStyle w:val="StyleBoldUnderline"/>
        </w:rPr>
        <w:t xml:space="preserve"> of appeasement: states seeking to adjust or settle their differences by¶ measures short of war. Theorist Stephen Rock defines appeasement as simply¶ “the policy of reducing tensions with one’s adversary by removing the causes¶ of conflict and disagreement,”14 a definition echoed by political scientists</w:t>
      </w:r>
      <w:r w:rsidRPr="00436582">
        <w:rPr>
          <w:rStyle w:val="StyleBoldUnderline"/>
          <w:sz w:val="12"/>
        </w:rPr>
        <w:t xml:space="preserve">¶ </w:t>
      </w:r>
      <w:r w:rsidRPr="00436582">
        <w:rPr>
          <w:rStyle w:val="StyleBoldUnderline"/>
        </w:rPr>
        <w:t>Gordon Craig and Alexander George: “the reduction of tension between [two¶ states] by the methodical removal of the principal causes of conflict and disagreement between them.”15 Thus Richard Nixon was guilty of “appeasing”¶ Communist China in 1972 by embracing Beijing’s one-China policy, and Ronald Reagan was guilty of “appeasing” the Soviet Union in 1987 by resolving</w:t>
      </w:r>
      <w:r w:rsidRPr="00436582">
        <w:rPr>
          <w:rStyle w:val="StyleBoldUnderline"/>
          <w:sz w:val="12"/>
        </w:rPr>
        <w:t xml:space="preserve">¶ </w:t>
      </w:r>
      <w:r w:rsidRPr="00436582">
        <w:rPr>
          <w:rStyle w:val="StyleBoldUnderline"/>
        </w:rPr>
        <w:t xml:space="preserve">tensions with Moscow over actual and planned deployments of </w:t>
      </w:r>
      <w:proofErr w:type="spellStart"/>
      <w:r w:rsidRPr="00436582">
        <w:rPr>
          <w:rStyle w:val="StyleBoldUnderline"/>
        </w:rPr>
        <w:t>intermediaterange</w:t>
      </w:r>
      <w:proofErr w:type="spellEnd"/>
      <w:r w:rsidRPr="00436582">
        <w:rPr>
          <w:rStyle w:val="StyleBoldUnderline"/>
        </w:rPr>
        <w:t xml:space="preserve"> nuclear forces in Europe.</w:t>
      </w:r>
      <w:r w:rsidRPr="00436582">
        <w:rPr>
          <w:rStyle w:val="StyleBoldUnderline"/>
          <w:sz w:val="12"/>
        </w:rPr>
        <w:t xml:space="preserve">¶ </w:t>
      </w:r>
      <w:r w:rsidRPr="00436582">
        <w:rPr>
          <w:rStyle w:val="StyleBoldUnderline"/>
        </w:rPr>
        <w:t>Unfortunately, Anglo-French behavior toward Nazi Germany gave¶ appeasement such a bad name that the term is no longer usable except as a political pejorative. Before Munich, however, observes historian Paul Kennedy,¶ “the policy of settling international . . . quarrels by admitting and satisfying¶ grievances through rational negotiation and compromise, thereby avoiding¶ the resort to an armed conflict which would be expensive, bloody, and possibly very dangerous” was generally viewed as “constructive, positive, and¶ honorable.”16 Five years after World War II, Winston Churchill, the great</w:t>
      </w:r>
      <w:r w:rsidRPr="00436582">
        <w:rPr>
          <w:rStyle w:val="StyleBoldUnderline"/>
          <w:sz w:val="12"/>
        </w:rPr>
        <w:t xml:space="preserve">¶ </w:t>
      </w:r>
      <w:r w:rsidRPr="00436582">
        <w:rPr>
          <w:rStyle w:val="StyleBoldUnderline"/>
        </w:rPr>
        <w:t>anti-appeaser of Hitler, declared, “Appeasement in itself may be good or bad</w:t>
      </w:r>
      <w:r w:rsidRPr="00436582">
        <w:rPr>
          <w:rStyle w:val="StyleBoldUnderline"/>
          <w:sz w:val="12"/>
        </w:rPr>
        <w:t xml:space="preserve">¶ </w:t>
      </w:r>
      <w:r w:rsidRPr="00436582">
        <w:rPr>
          <w:rStyle w:val="StyleBoldUnderline"/>
        </w:rPr>
        <w:t xml:space="preserve">according to the </w:t>
      </w:r>
      <w:r w:rsidRPr="00436582">
        <w:rPr>
          <w:rStyle w:val="StyleBoldUnderline"/>
        </w:rPr>
        <w:lastRenderedPageBreak/>
        <w:t xml:space="preserve">circumstances. </w:t>
      </w:r>
      <w:proofErr w:type="gramStart"/>
      <w:r w:rsidRPr="00436582">
        <w:rPr>
          <w:rStyle w:val="StyleBoldUnderline"/>
        </w:rPr>
        <w:t>Appeasement from weakness and fear is</w:t>
      </w:r>
      <w:r w:rsidRPr="00436582">
        <w:rPr>
          <w:rStyle w:val="StyleBoldUnderline"/>
          <w:sz w:val="12"/>
        </w:rPr>
        <w:t xml:space="preserve">¶ </w:t>
      </w:r>
      <w:r w:rsidRPr="00436582">
        <w:rPr>
          <w:rStyle w:val="StyleBoldUnderline"/>
        </w:rPr>
        <w:t>alike futile and fatal.”</w:t>
      </w:r>
      <w:proofErr w:type="gramEnd"/>
      <w:r w:rsidRPr="00436582">
        <w:rPr>
          <w:rStyle w:val="StyleBoldUnderline"/>
        </w:rPr>
        <w:t xml:space="preserve"> He added, “Appeasement from strength is magnanimous and noble, and might be the surest and only path to world peace.”17</w:t>
      </w:r>
    </w:p>
    <w:p w:rsidR="00CA5CA6" w:rsidRDefault="00CA5CA6" w:rsidP="00CA5CA6">
      <w:pPr>
        <w:rPr>
          <w:rStyle w:val="StyleBoldUnderline"/>
          <w:b w:val="0"/>
        </w:rPr>
      </w:pPr>
    </w:p>
    <w:p w:rsidR="00CA5CA6" w:rsidRPr="00382844" w:rsidRDefault="00CA5CA6" w:rsidP="00CA5CA6">
      <w:pPr>
        <w:pStyle w:val="Heading4"/>
      </w:pPr>
      <w:r w:rsidRPr="00382844">
        <w:t>Critics of appeasement are wrong - appeasement actually prevents war and proliferation</w:t>
      </w:r>
    </w:p>
    <w:p w:rsidR="00CA5CA6" w:rsidRDefault="00CA5CA6" w:rsidP="00CA5CA6">
      <w:pPr>
        <w:rPr>
          <w:rStyle w:val="StyleStyleBold12pt"/>
          <w:b w:val="0"/>
          <w:sz w:val="18"/>
          <w:szCs w:val="18"/>
        </w:rPr>
      </w:pPr>
      <w:proofErr w:type="spellStart"/>
      <w:r w:rsidRPr="002F3B4F">
        <w:rPr>
          <w:rStyle w:val="StyleStyleBold12pt"/>
        </w:rPr>
        <w:t>Scoblic</w:t>
      </w:r>
      <w:proofErr w:type="spellEnd"/>
      <w:r>
        <w:rPr>
          <w:rStyle w:val="StyleStyleBold12pt"/>
        </w:rPr>
        <w:t>, S</w:t>
      </w:r>
      <w:r w:rsidRPr="002F3B4F">
        <w:rPr>
          <w:rStyle w:val="StyleStyleBold12pt"/>
        </w:rPr>
        <w:t>cholar in the Carnegie Endowment’s Nonproliferation Projec</w:t>
      </w:r>
      <w:r>
        <w:rPr>
          <w:rStyle w:val="StyleStyleBold12pt"/>
        </w:rPr>
        <w:t>t and Executive E</w:t>
      </w:r>
      <w:r w:rsidRPr="002F3B4F">
        <w:rPr>
          <w:rStyle w:val="StyleStyleBold12pt"/>
        </w:rPr>
        <w:t>ditor of the New Republic</w:t>
      </w:r>
      <w:r>
        <w:rPr>
          <w:rStyle w:val="StyleStyleBold12pt"/>
        </w:rPr>
        <w:t xml:space="preserve">, 8 </w:t>
      </w:r>
      <w:r w:rsidRPr="002F3B4F">
        <w:rPr>
          <w:rStyle w:val="StyleStyleBold12pt"/>
          <w:b w:val="0"/>
          <w:sz w:val="18"/>
          <w:szCs w:val="18"/>
        </w:rPr>
        <w:t xml:space="preserve">(J. Peter </w:t>
      </w:r>
      <w:proofErr w:type="spellStart"/>
      <w:r w:rsidRPr="002F3B4F">
        <w:rPr>
          <w:rStyle w:val="StyleStyleBold12pt"/>
          <w:b w:val="0"/>
          <w:sz w:val="18"/>
          <w:szCs w:val="18"/>
        </w:rPr>
        <w:t>Scoblic</w:t>
      </w:r>
      <w:proofErr w:type="spellEnd"/>
      <w:r w:rsidRPr="002F3B4F">
        <w:rPr>
          <w:rStyle w:val="StyleStyleBold12pt"/>
          <w:b w:val="0"/>
          <w:sz w:val="18"/>
          <w:szCs w:val="18"/>
        </w:rPr>
        <w:t>, 5/17/8, Los Angeles Times, “It's 2008, not 1938:</w:t>
      </w:r>
      <w:r>
        <w:rPr>
          <w:rStyle w:val="StyleStyleBold12pt"/>
          <w:b w:val="0"/>
          <w:sz w:val="18"/>
          <w:szCs w:val="18"/>
        </w:rPr>
        <w:t xml:space="preserve"> </w:t>
      </w:r>
      <w:r w:rsidRPr="002F3B4F">
        <w:rPr>
          <w:rStyle w:val="StyleStyleBold12pt"/>
          <w:b w:val="0"/>
          <w:sz w:val="18"/>
          <w:szCs w:val="18"/>
        </w:rPr>
        <w:t>History shows that talking to our enemies doesn't equal appeasement,” http://articles.latimes.com/2008</w:t>
      </w:r>
      <w:r>
        <w:rPr>
          <w:rStyle w:val="StyleStyleBold12pt"/>
          <w:b w:val="0"/>
          <w:sz w:val="18"/>
          <w:szCs w:val="18"/>
        </w:rPr>
        <w:t xml:space="preserve"> </w:t>
      </w:r>
      <w:r w:rsidRPr="002F3B4F">
        <w:rPr>
          <w:rStyle w:val="StyleStyleBold12pt"/>
          <w:b w:val="0"/>
          <w:sz w:val="18"/>
          <w:szCs w:val="18"/>
        </w:rPr>
        <w:t>/may/17/opinion/oe-scoblic17, accessed 7-9-13, KB)</w:t>
      </w:r>
    </w:p>
    <w:p w:rsidR="00CA5CA6" w:rsidRPr="002F3B4F" w:rsidRDefault="00CA5CA6" w:rsidP="00CA5CA6">
      <w:pPr>
        <w:rPr>
          <w:rStyle w:val="StyleStyleBold12pt"/>
          <w:b w:val="0"/>
          <w:sz w:val="18"/>
          <w:szCs w:val="18"/>
        </w:rPr>
      </w:pPr>
    </w:p>
    <w:p w:rsidR="00CA5CA6" w:rsidRDefault="00CA5CA6" w:rsidP="00CA5CA6">
      <w:pPr>
        <w:rPr>
          <w:rStyle w:val="StyleBoldUnderline"/>
        </w:rPr>
      </w:pPr>
      <w:r w:rsidRPr="002F3B4F">
        <w:rPr>
          <w:rStyle w:val="StyleBoldUnderline"/>
        </w:rPr>
        <w:t>Containment, negotiation, nuclear stability -- each of these things helped protect the United States and end the Cold War.</w:t>
      </w:r>
      <w:r w:rsidRPr="00380626">
        <w:rPr>
          <w:rStyle w:val="StyleBoldUnderline"/>
        </w:rPr>
        <w:t xml:space="preserve"> </w:t>
      </w:r>
      <w:r w:rsidRPr="002F3B4F">
        <w:rPr>
          <w:rStyle w:val="StyleBoldUnderline"/>
        </w:rPr>
        <w:t>And yet</w:t>
      </w:r>
      <w:r w:rsidRPr="00380626">
        <w:rPr>
          <w:rStyle w:val="StyleBoldUnderline"/>
        </w:rPr>
        <w:t xml:space="preserve">, at the time, </w:t>
      </w:r>
      <w:r w:rsidRPr="002F3B4F">
        <w:rPr>
          <w:rStyle w:val="StyleBoldUnderline"/>
        </w:rPr>
        <w:t>conservatives thought each was synonymous with appeasement</w:t>
      </w:r>
      <w:r w:rsidRPr="00380626">
        <w:rPr>
          <w:rStyle w:val="StyleBoldUnderline"/>
        </w:rPr>
        <w:t>.</w:t>
      </w:r>
      <w:r w:rsidRPr="00380626">
        <w:rPr>
          <w:rStyle w:val="StyleBoldUnderline"/>
          <w:sz w:val="12"/>
        </w:rPr>
        <w:t xml:space="preserve">¶ </w:t>
      </w:r>
      <w:r w:rsidRPr="002F3B4F">
        <w:rPr>
          <w:rStyle w:val="StyleBoldUnderline"/>
        </w:rPr>
        <w:t xml:space="preserve">The Bush administration has been little different, refusing for years to talk to North Korea or Iran about their nuclear programs because it wanted to defeat evil, not talk to it. The result was that Pyongyang tested a nuclear weapon and Iran's uranium program continued unfettered. </w:t>
      </w:r>
      <w:r w:rsidRPr="002F3B4F">
        <w:t>(</w:t>
      </w:r>
      <w:r w:rsidRPr="002F3B4F">
        <w:rPr>
          <w:rStyle w:val="StyleBoldUnderline"/>
        </w:rPr>
        <w:t>By contrast, when the administration negotiated with Libya</w:t>
      </w:r>
      <w:r w:rsidRPr="00380626">
        <w:rPr>
          <w:rStyle w:val="StyleBoldUnderline"/>
        </w:rPr>
        <w:t xml:space="preserve"> -- </w:t>
      </w:r>
      <w:r w:rsidRPr="002F3B4F">
        <w:rPr>
          <w:rStyle w:val="StyleBoldUnderline"/>
        </w:rPr>
        <w:t>an act that</w:t>
      </w:r>
      <w:r w:rsidRPr="00380626">
        <w:rPr>
          <w:rStyle w:val="StyleBoldUnderline"/>
        </w:rPr>
        <w:t xml:space="preserve"> its chief arms controller, John </w:t>
      </w:r>
      <w:r w:rsidRPr="002F3B4F">
        <w:rPr>
          <w:rStyle w:val="StyleBoldUnderline"/>
        </w:rPr>
        <w:t>Bolton, had previously derided as</w:t>
      </w:r>
      <w:r w:rsidRPr="00380626">
        <w:rPr>
          <w:rStyle w:val="StyleBoldUnderline"/>
        </w:rPr>
        <w:t xml:space="preserve">, yes, </w:t>
      </w:r>
      <w:r w:rsidRPr="002F3B4F">
        <w:rPr>
          <w:rStyle w:val="StyleBoldUnderline"/>
        </w:rPr>
        <w:t>"appeasement" -- it succeeded in eliminating Tripoli's nuclear program</w:t>
      </w:r>
      <w:r w:rsidRPr="00380626">
        <w:rPr>
          <w:rStyle w:val="StyleBoldUnderline"/>
        </w:rPr>
        <w:t>.)</w:t>
      </w:r>
      <w:r w:rsidRPr="00380626">
        <w:rPr>
          <w:rStyle w:val="StyleBoldUnderline"/>
          <w:sz w:val="12"/>
        </w:rPr>
        <w:t xml:space="preserve">¶ </w:t>
      </w:r>
      <w:r w:rsidRPr="00380626">
        <w:rPr>
          <w:rStyle w:val="StyleBoldUnderline"/>
        </w:rPr>
        <w:t xml:space="preserve">Alas, John McCain accused President Clinton of "appeasement" for engaging North Korea, instead calling for "rogue state rollback," and now he dismisses the idea of negotiations with Iran. </w:t>
      </w:r>
      <w:r w:rsidRPr="002F3B4F">
        <w:rPr>
          <w:rStyle w:val="StyleBoldUnderline"/>
        </w:rPr>
        <w:t xml:space="preserve">Given conservatism's historical record, Obama's inclination to negotiate seems only sensible. When will conservatives learn that it is </w:t>
      </w:r>
      <w:r w:rsidRPr="002F3B4F">
        <w:t>2008</w:t>
      </w:r>
      <w:r w:rsidRPr="002F3B4F">
        <w:rPr>
          <w:rStyle w:val="StyleBoldUnderline"/>
        </w:rPr>
        <w:t>, not 1938?</w:t>
      </w:r>
    </w:p>
    <w:p w:rsidR="00CA5CA6" w:rsidRDefault="00CA5CA6" w:rsidP="00CA5CA6">
      <w:pPr>
        <w:rPr>
          <w:rStyle w:val="StyleBoldUnderline"/>
        </w:rPr>
      </w:pPr>
    </w:p>
    <w:p w:rsidR="00CA5CA6" w:rsidRDefault="00CA5CA6" w:rsidP="00CA5CA6">
      <w:pPr>
        <w:pStyle w:val="Heading4"/>
      </w:pPr>
      <w:r>
        <w:t>Appeasement actually prevents wars and conflicts – empirics prove</w:t>
      </w:r>
    </w:p>
    <w:p w:rsidR="00CA5CA6" w:rsidRDefault="00CA5CA6" w:rsidP="00CA5CA6">
      <w:pPr>
        <w:rPr>
          <w:rStyle w:val="StyleStyleBold12pt"/>
          <w:b w:val="0"/>
          <w:sz w:val="18"/>
          <w:szCs w:val="18"/>
        </w:rPr>
      </w:pPr>
      <w:r>
        <w:rPr>
          <w:rStyle w:val="StyleStyleBold12pt"/>
        </w:rPr>
        <w:t xml:space="preserve">Matthews, Political Analyst, 12 </w:t>
      </w:r>
      <w:r w:rsidRPr="00EA0CDC">
        <w:rPr>
          <w:rStyle w:val="StyleStyleBold12pt"/>
          <w:b w:val="0"/>
          <w:sz w:val="18"/>
          <w:szCs w:val="18"/>
        </w:rPr>
        <w:t>(Chris Matthews, 10/14/12, New Republic, “How John F. Kennedy's Appeasement Strategy Averted a Nuclear Holocaust,” http://www.newrepublic.com/article/politics/108575/how-john-f-kennedys-appeasement-strategy-averted-nuclear-holocaust#, accessed 7-9-13, KB)</w:t>
      </w:r>
    </w:p>
    <w:p w:rsidR="00CA5CA6" w:rsidRPr="00AB723B" w:rsidRDefault="00CA5CA6" w:rsidP="00CA5CA6">
      <w:pPr>
        <w:rPr>
          <w:rStyle w:val="StyleStyleBold12pt"/>
        </w:rPr>
      </w:pPr>
    </w:p>
    <w:p w:rsidR="00CA5CA6" w:rsidRPr="00AB723B" w:rsidRDefault="00CA5CA6" w:rsidP="00CA5CA6">
      <w:pPr>
        <w:rPr>
          <w:rStyle w:val="StyleBoldUnderline"/>
        </w:rPr>
      </w:pPr>
      <w:r>
        <w:t xml:space="preserve">Fifty Octobers ago, the world faced a nuclear war that would have left this planet a very different place. The danger was every bit as it appeared. Nikita </w:t>
      </w:r>
      <w:proofErr w:type="spellStart"/>
      <w:r>
        <w:t>Krushchev</w:t>
      </w:r>
      <w:proofErr w:type="spellEnd"/>
      <w:r>
        <w:t>, the Soviet leader who had secretly deployed 90 nuclear missiles in Cuba, had a back-up plan should the United States attack the weapon sites.</w:t>
      </w:r>
      <w:r w:rsidRPr="00AB723B">
        <w:rPr>
          <w:sz w:val="12"/>
        </w:rPr>
        <w:t xml:space="preserve">¶ </w:t>
      </w:r>
      <w:r>
        <w:t xml:space="preserve">“I knew the United States could knock out some of our installations, but not all of them,” he wrote in his memoirs. “If a quarter or even a tenth of our missiles survived—even if only one or two big ones were left—we could still hit New York, and there wouldn’t be much of New York left.” </w:t>
      </w:r>
      <w:r w:rsidRPr="00AB723B">
        <w:rPr>
          <w:sz w:val="12"/>
        </w:rPr>
        <w:t xml:space="preserve">¶ </w:t>
      </w:r>
      <w:r w:rsidRPr="00AB723B">
        <w:rPr>
          <w:rStyle w:val="StyleBoldUnderline"/>
        </w:rPr>
        <w:t>The U.S</w:t>
      </w:r>
      <w:r>
        <w:t xml:space="preserve">. never tested Khrushchev’s dire resolve. We </w:t>
      </w:r>
      <w:r w:rsidRPr="00AB723B">
        <w:rPr>
          <w:rStyle w:val="StyleBoldUnderline"/>
        </w:rPr>
        <w:t>never attacked his missiles</w:t>
      </w:r>
      <w:r>
        <w:t xml:space="preserve">. </w:t>
      </w:r>
      <w:r w:rsidRPr="00AB723B">
        <w:rPr>
          <w:rStyle w:val="StyleBoldUnderline"/>
        </w:rPr>
        <w:t>Instead, President Kennedy improvised a jerry-built policy</w:t>
      </w:r>
      <w:r>
        <w:t xml:space="preserve"> that included an embargo on further shipment of Soviet missiles and a demand that all such weapons in Cuba be removed. </w:t>
      </w:r>
      <w:r w:rsidRPr="00AB723B">
        <w:rPr>
          <w:rStyle w:val="StyleBoldUnderline"/>
        </w:rPr>
        <w:t>Khrushchev turned back his cargo ships and removed his missiles</w:t>
      </w:r>
      <w:r>
        <w:t xml:space="preserve">. In this eyeball-to-eyeball conflict, he appeared to “blink” while his counterpart, President John F. Kennedy stood firm. </w:t>
      </w:r>
      <w:r w:rsidRPr="00AB723B">
        <w:rPr>
          <w:sz w:val="12"/>
        </w:rPr>
        <w:t xml:space="preserve">¶ </w:t>
      </w:r>
      <w:r w:rsidRPr="00AB723B">
        <w:rPr>
          <w:rStyle w:val="StyleBoldUnderline"/>
        </w:rPr>
        <w:t>The full truth</w:t>
      </w:r>
      <w:r>
        <w:t xml:space="preserve">, which would only get out years later, </w:t>
      </w:r>
      <w:r w:rsidRPr="00AB723B">
        <w:rPr>
          <w:rStyle w:val="StyleBoldUnderline"/>
        </w:rPr>
        <w:t xml:space="preserve">is that the American president, dreading nuclear war and fearing a “miscalculation” that would trigger it, made an under-the-table deal. He gave Khrushchev precisely what he </w:t>
      </w:r>
      <w:proofErr w:type="gramStart"/>
      <w:r w:rsidRPr="00AB723B">
        <w:rPr>
          <w:rStyle w:val="StyleBoldUnderline"/>
        </w:rPr>
        <w:t>needed</w:t>
      </w:r>
      <w:r>
        <w:t xml:space="preserve"> :</w:t>
      </w:r>
      <w:proofErr w:type="gramEnd"/>
      <w:r>
        <w:t xml:space="preserve"> something to get the hawks off his back. He agreed to remove the nuclear missiles we had deployed in Turkey, to do so in a short period of time but quietly, out of the glare of media—and Republican—attention. </w:t>
      </w:r>
      <w:r w:rsidRPr="00AB723B">
        <w:rPr>
          <w:rStyle w:val="StyleBoldUnderline"/>
        </w:rPr>
        <w:t>He did what was necessary, proffering a deal he knew he couldn't sell to his fellow countrymen.¶ This is the lesson of the Cuban Missile Crisis that gets overlooked but should be the key to all future confrontations with a dangerous enemy: Always leave the other side a way out. Otherwise, they will only have a way in.</w:t>
      </w:r>
    </w:p>
    <w:p w:rsidR="00CA5CA6" w:rsidRPr="002F3B4F" w:rsidRDefault="00CA5CA6" w:rsidP="00CA5CA6">
      <w:pPr>
        <w:rPr>
          <w:rStyle w:val="StyleBoldUnderline"/>
        </w:rPr>
      </w:pPr>
    </w:p>
    <w:p w:rsidR="00CA5CA6" w:rsidRDefault="00CA5CA6" w:rsidP="00CA5CA6">
      <w:pPr>
        <w:spacing w:after="200" w:line="276" w:lineRule="auto"/>
        <w:rPr>
          <w:rFonts w:asciiTheme="minorHAnsi" w:hAnsiTheme="minorHAnsi" w:cstheme="minorBidi"/>
        </w:rPr>
      </w:pPr>
    </w:p>
    <w:p w:rsidR="00CA5CA6" w:rsidRPr="006F5768" w:rsidRDefault="00CA5CA6" w:rsidP="00CA5CA6">
      <w:pPr>
        <w:pStyle w:val="Heading4"/>
      </w:pPr>
      <w:r w:rsidRPr="006F5768">
        <w:t>Diplomacy does not mean appeasement – empirics prove with other Presidents making deals with enemies of the US</w:t>
      </w:r>
    </w:p>
    <w:p w:rsidR="00CA5CA6" w:rsidRDefault="00CA5CA6" w:rsidP="00CA5CA6">
      <w:pPr>
        <w:rPr>
          <w:rStyle w:val="StyleStyleBold12pt"/>
        </w:rPr>
      </w:pPr>
      <w:proofErr w:type="spellStart"/>
      <w:r w:rsidRPr="00E32A8C">
        <w:rPr>
          <w:rStyle w:val="StyleStyleBold12pt"/>
        </w:rPr>
        <w:t>M</w:t>
      </w:r>
      <w:r>
        <w:rPr>
          <w:rStyle w:val="StyleStyleBold12pt"/>
        </w:rPr>
        <w:t>ataconis</w:t>
      </w:r>
      <w:proofErr w:type="spellEnd"/>
      <w:r>
        <w:rPr>
          <w:rStyle w:val="StyleStyleBold12pt"/>
        </w:rPr>
        <w:t xml:space="preserve">, Lawyer, 12 </w:t>
      </w:r>
    </w:p>
    <w:p w:rsidR="00CA5CA6" w:rsidRDefault="00CA5CA6" w:rsidP="00CA5CA6">
      <w:pPr>
        <w:rPr>
          <w:rStyle w:val="StyleStyleBold12pt"/>
          <w:b w:val="0"/>
          <w:sz w:val="18"/>
          <w:szCs w:val="18"/>
        </w:rPr>
      </w:pPr>
      <w:r w:rsidRPr="00E32A8C">
        <w:rPr>
          <w:rStyle w:val="StyleStyleBold12pt"/>
          <w:b w:val="0"/>
          <w:sz w:val="18"/>
          <w:szCs w:val="18"/>
        </w:rPr>
        <w:t xml:space="preserve">(Doug </w:t>
      </w:r>
      <w:proofErr w:type="spellStart"/>
      <w:r w:rsidRPr="00E32A8C">
        <w:rPr>
          <w:rStyle w:val="StyleStyleBold12pt"/>
          <w:b w:val="0"/>
          <w:sz w:val="18"/>
          <w:szCs w:val="18"/>
        </w:rPr>
        <w:t>Mataconis</w:t>
      </w:r>
      <w:proofErr w:type="spellEnd"/>
      <w:r w:rsidRPr="00E32A8C">
        <w:rPr>
          <w:rStyle w:val="StyleStyleBold12pt"/>
          <w:b w:val="0"/>
          <w:sz w:val="18"/>
          <w:szCs w:val="18"/>
        </w:rPr>
        <w:t>, 1/3/12, Outside the Beltway, “The GOP’s Ridiculous Appeasement Argument,” http://www.outsidethebeltway.com/the-gops-ridiculous-app</w:t>
      </w:r>
      <w:r>
        <w:rPr>
          <w:rStyle w:val="StyleStyleBold12pt"/>
          <w:b w:val="0"/>
          <w:sz w:val="18"/>
          <w:szCs w:val="18"/>
        </w:rPr>
        <w:t>easement-argument/, accessed 7-7</w:t>
      </w:r>
      <w:r w:rsidRPr="00E32A8C">
        <w:rPr>
          <w:rStyle w:val="StyleStyleBold12pt"/>
          <w:b w:val="0"/>
          <w:sz w:val="18"/>
          <w:szCs w:val="18"/>
        </w:rPr>
        <w:t>-13, KB)</w:t>
      </w:r>
    </w:p>
    <w:p w:rsidR="00CA5CA6" w:rsidRPr="00E32A8C" w:rsidRDefault="00CA5CA6" w:rsidP="00CA5CA6">
      <w:pPr>
        <w:rPr>
          <w:rStyle w:val="StyleStyleBold12pt"/>
        </w:rPr>
      </w:pPr>
    </w:p>
    <w:p w:rsidR="00CA5CA6" w:rsidRDefault="00CA5CA6" w:rsidP="00CA5CA6">
      <w:r w:rsidRPr="006F5768">
        <w:t xml:space="preserve">That was just one example, though, of this odd idea that Republicans seem to have developed that there’s something wrong with diplomacy, at least when the other guy does it. If anything, it’s more important that we have open lines of communication with our adversaries than our friends, if only to prevent misunderstandings and mistakes that could lead to a crisis that doesn’t need to happen. More broadly, though, the suggestion that being willing to talk to ones adversaries under the right conditions is in and of itself appeasement is simply absurd. History is full of examples where that precise thing occurred, to the benefit of all parties involved.¶ Kennedy met with </w:t>
      </w:r>
      <w:proofErr w:type="spellStart"/>
      <w:r w:rsidRPr="006F5768">
        <w:t>Kruschev</w:t>
      </w:r>
      <w:proofErr w:type="spellEnd"/>
      <w:r w:rsidRPr="006F5768">
        <w:t xml:space="preserve">. Nixon met with Mao. Reagan met with Gorbachev (and said he would have met with Brezhnev, Andropov, or </w:t>
      </w:r>
      <w:proofErr w:type="spellStart"/>
      <w:r w:rsidRPr="006F5768">
        <w:t>Chernenko</w:t>
      </w:r>
      <w:proofErr w:type="spellEnd"/>
      <w:r w:rsidRPr="006F5768">
        <w:t xml:space="preserve"> if Russian leaders in the early 1980s hadn’t developed the inconvenient habit of dying every 18 months). Heck, we’ve sent Secretaries of State to North Korea and have diplomatic relations with the Vietnamese now. For years, we didn’t have diplomatic relations with the Libyans and yet the Bush Administration made contact with them and successfully negotiated the dismantling of the Libyan chemical weapons program. And before all that happened there were lower-level meetings going on for years between the United States and regimes that posed a far greater threat to our security, and their own citizens, than a mad-man like </w:t>
      </w:r>
      <w:proofErr w:type="spellStart"/>
      <w:r w:rsidRPr="006F5768">
        <w:t>Ahmenijad</w:t>
      </w:r>
      <w:proofErr w:type="spellEnd"/>
      <w:r w:rsidRPr="006F5768">
        <w:t xml:space="preserve"> does today.¶ And that’s the part of this that Republicans can’t explain — if it’s okay to talk to the Soviets, the Red Chinese, the North Koreans, the Vietnamese, the Cubans, and the Libyans then what’s so bad about suggesting the possibility of diplomatic contact with Iran ?¶ Diplomacy is a good thing, as Winston Churchill himself recognized. Since Sir Winston seems to be the only European that conservatives like, perhaps they’d listen to what he has to say about the matter.</w:t>
      </w:r>
    </w:p>
    <w:p w:rsidR="00CA5CA6" w:rsidRDefault="00CA5CA6" w:rsidP="00CA5CA6">
      <w:pPr>
        <w:spacing w:after="200" w:line="276" w:lineRule="auto"/>
        <w:rPr>
          <w:rFonts w:asciiTheme="minorHAnsi" w:hAnsiTheme="minorHAnsi" w:cstheme="minorBidi"/>
        </w:rPr>
      </w:pPr>
    </w:p>
    <w:p w:rsidR="00CA5CA6" w:rsidRPr="00EF604E" w:rsidRDefault="00CA5CA6" w:rsidP="00CA5CA6">
      <w:pPr>
        <w:keepNext/>
        <w:keepLines/>
        <w:spacing w:before="200"/>
        <w:outlineLvl w:val="3"/>
        <w:rPr>
          <w:rFonts w:eastAsiaTheme="majorEastAsia" w:cstheme="majorBidi"/>
          <w:b/>
          <w:bCs/>
          <w:iCs/>
          <w:sz w:val="26"/>
        </w:rPr>
      </w:pPr>
      <w:r>
        <w:rPr>
          <w:rFonts w:eastAsiaTheme="majorEastAsia" w:cstheme="majorBidi"/>
          <w:b/>
          <w:bCs/>
          <w:iCs/>
          <w:sz w:val="26"/>
        </w:rPr>
        <w:t>Conservative understandings of negotiation are fundamentally wrong- appeasement works</w:t>
      </w:r>
    </w:p>
    <w:p w:rsidR="00CA5CA6" w:rsidRPr="00EF604E" w:rsidRDefault="00CA5CA6" w:rsidP="00CA5CA6">
      <w:pPr>
        <w:rPr>
          <w:b/>
          <w:bCs/>
          <w:sz w:val="26"/>
        </w:rPr>
      </w:pPr>
      <w:proofErr w:type="spellStart"/>
      <w:r>
        <w:rPr>
          <w:b/>
          <w:bCs/>
          <w:sz w:val="26"/>
        </w:rPr>
        <w:t>Yglesias</w:t>
      </w:r>
      <w:proofErr w:type="spellEnd"/>
      <w:r>
        <w:rPr>
          <w:b/>
          <w:bCs/>
          <w:sz w:val="26"/>
        </w:rPr>
        <w:t>, Senior Editor @ Center for American Progress Action Fund, ‘08</w:t>
      </w:r>
    </w:p>
    <w:p w:rsidR="00CA5CA6" w:rsidRPr="00AB598F" w:rsidRDefault="00CA5CA6" w:rsidP="00CA5CA6">
      <w:r w:rsidRPr="00AB598F">
        <w:t xml:space="preserve">(Matthew, 5/23/08, The American Prospect, “The Appeasement Paradox”, http://prospect.org/article/appeasement-paradox-0, </w:t>
      </w:r>
      <w:r>
        <w:t xml:space="preserve">Accessed </w:t>
      </w:r>
      <w:r w:rsidRPr="00AB598F">
        <w:t>7/8/13, PD)</w:t>
      </w:r>
    </w:p>
    <w:p w:rsidR="00CA5CA6" w:rsidRPr="00EF604E" w:rsidRDefault="00CA5CA6" w:rsidP="00CA5CA6">
      <w:pPr>
        <w:rPr>
          <w:b/>
          <w:bCs/>
          <w:sz w:val="26"/>
        </w:rPr>
      </w:pPr>
    </w:p>
    <w:p w:rsidR="00CA5CA6" w:rsidRDefault="00CA5CA6" w:rsidP="00CA5CA6">
      <w:r w:rsidRPr="009B7A8A">
        <w:rPr>
          <w:rStyle w:val="StyleBoldUnderline"/>
        </w:rPr>
        <w:t>One defining feature of appeasement-phobia, after all, is a curious tendency to underrate the importance of objective reality in determining the behavior of foreign countries.</w:t>
      </w:r>
      <w:r>
        <w:t xml:space="preserve"> In a speech Tuesday on Cuba policy, </w:t>
      </w:r>
      <w:r w:rsidRPr="009B7A8A">
        <w:rPr>
          <w:rStyle w:val="StyleBoldUnderline"/>
        </w:rPr>
        <w:t>McCain derided willingness to "sit down unconditionally for a presidential meeting with Raul Castro" on the grounds that this would "send the worst possible signal to Cuba's dictators -- there is no need to undertake fundamental reforms; they can simply wait for a unilateral change in U.S. policy."</w:t>
      </w:r>
      <w:r w:rsidRPr="009B7A8A">
        <w:t xml:space="preserve"> The idea that Cuban decision-making would hinge on a "signal" from Washington is baffling</w:t>
      </w:r>
      <w:r>
        <w:t xml:space="preserve">. After all, the past 50 years of failed American efforts to starve the Cuban people into rebelling against the Castro regime is better evidence than any signal that Havana has no need to back down in the face of our embargo. Similarly, Buckley worried that meeting </w:t>
      </w:r>
      <w:proofErr w:type="spellStart"/>
      <w:r>
        <w:t>Khruschev</w:t>
      </w:r>
      <w:proofErr w:type="spellEnd"/>
      <w:r>
        <w:t xml:space="preserve"> would signal low U.S. morale to Moscow, with unspecified dire results. And McCain says the trouble with meeting with Iranian leaders (when he's not too busy being confused about who the leaders of Iran are) is that a meeting "is </w:t>
      </w:r>
      <w:r>
        <w:lastRenderedPageBreak/>
        <w:t>the most prestigious card we have to play" and scheduling one might give the Iranians an ego bo</w:t>
      </w:r>
      <w:r w:rsidRPr="009B7A8A">
        <w:t xml:space="preserve">ost and "confer both international legitimacy on the Iranian president and could strengthen him domestically." That's all fine, but the premise of the appeasement frame is that we're dealing with hardcore irrational ideologues </w:t>
      </w:r>
      <w:proofErr w:type="gramStart"/>
      <w:r w:rsidRPr="009B7A8A">
        <w:t>who'll</w:t>
      </w:r>
      <w:proofErr w:type="gramEnd"/>
      <w:r w:rsidRPr="009B7A8A">
        <w:t xml:space="preserve"> stop at nothing to destroy us. Adolf Hitler actually was such a man and, not coincidentally, he wasn't particularly interested in acquiring the international prestige and legitimacy associated with a sit-down with English politicians -- he wanted a giant </w:t>
      </w:r>
      <w:r>
        <w:t xml:space="preserve">war. </w:t>
      </w:r>
      <w:r w:rsidRPr="009B7A8A">
        <w:rPr>
          <w:rStyle w:val="StyleBoldUnderline"/>
        </w:rPr>
        <w:t>In general, the right wants us to believe that world history is littered with countries whose rulers, like Hitler, will stop at nothing short of world-domination but who also spend their evenings fondly dreaming of the chance at a White House photo-op.</w:t>
      </w:r>
      <w:r>
        <w:t xml:space="preserve"> </w:t>
      </w:r>
      <w:r w:rsidRPr="009B7A8A">
        <w:rPr>
          <w:rStyle w:val="StyleBoldUnderline"/>
        </w:rPr>
        <w:t>But that’s absurd</w:t>
      </w:r>
      <w:r>
        <w:t xml:space="preserve">. </w:t>
      </w:r>
      <w:r w:rsidRPr="009B7A8A">
        <w:rPr>
          <w:rStyle w:val="StyleBoldUnderline"/>
        </w:rPr>
        <w:t>One shouldn’t, of course, strike a bad bargain with a foreign country just because you held a meeting, but to fear that the very act of holding a meeting is a blow to the national interest is silly</w:t>
      </w:r>
      <w:r>
        <w:t xml:space="preserve">. Genuine madmen aren’t going to care what “signal” we’re sending, and </w:t>
      </w:r>
      <w:r w:rsidRPr="009B7A8A">
        <w:rPr>
          <w:rStyle w:val="StyleBoldUnderline"/>
        </w:rPr>
        <w:t>non-crazy people can be productively bargained with</w:t>
      </w:r>
      <w:r>
        <w:t xml:space="preserve">. The truth, however, is </w:t>
      </w:r>
      <w:r w:rsidRPr="009B7A8A">
        <w:rPr>
          <w:rStyle w:val="StyleBoldUnderline"/>
        </w:rPr>
        <w:t>that conservatives don't just make this mistake over and over again, they fundamentally don't understand the use of diplomacy</w:t>
      </w:r>
      <w:r>
        <w:t xml:space="preserve">. McCain describes Iran as "an implacable foe of the United States" but the truth is that the Iranian government made several post-September 11 overtures to the U.S. seeking to improve relations. The real implacable foe of our era is al-Qaeda, the same al-Qaeda that's recently been denouncing Iran Bush/McCain-style for an alleged plot to dominate the Middle East. But the Bush administration rejected those overtures out of hand, preferring to hold out for regime change. As Dick Cheney said of North Korea, "we don't negotiate with evil, we defeat it." </w:t>
      </w:r>
    </w:p>
    <w:p w:rsidR="00CA5CA6" w:rsidRDefault="00CA5CA6" w:rsidP="00CA5CA6">
      <w:pPr>
        <w:spacing w:after="200" w:line="276" w:lineRule="auto"/>
        <w:rPr>
          <w:rFonts w:asciiTheme="minorHAnsi" w:hAnsiTheme="minorHAnsi" w:cstheme="minorBidi"/>
        </w:rPr>
      </w:pPr>
    </w:p>
    <w:p w:rsidR="00CA5CA6" w:rsidRDefault="00CA5CA6" w:rsidP="00CA5CA6">
      <w:pPr>
        <w:pStyle w:val="Heading3"/>
      </w:pPr>
      <w:r>
        <w:lastRenderedPageBreak/>
        <w:t>Engagement =&gt; Change- Cuba</w:t>
      </w:r>
    </w:p>
    <w:p w:rsidR="00CA5CA6" w:rsidRPr="00D972BB" w:rsidRDefault="00CA5CA6" w:rsidP="00CA5CA6">
      <w:pPr>
        <w:pStyle w:val="Heading4"/>
      </w:pPr>
      <w:r w:rsidRPr="00D972BB">
        <w:t>Unconditional economic engagement can actually get them to change – unconditional is key</w:t>
      </w:r>
    </w:p>
    <w:p w:rsidR="00CA5CA6" w:rsidRDefault="00CA5CA6" w:rsidP="00CA5CA6">
      <w:pPr>
        <w:rPr>
          <w:rStyle w:val="StyleStyleBold12pt"/>
        </w:rPr>
      </w:pPr>
      <w:proofErr w:type="spellStart"/>
      <w:r>
        <w:rPr>
          <w:rStyle w:val="StyleStyleBold12pt"/>
        </w:rPr>
        <w:t>Haass</w:t>
      </w:r>
      <w:proofErr w:type="spellEnd"/>
      <w:r>
        <w:rPr>
          <w:rStyle w:val="StyleStyleBold12pt"/>
        </w:rPr>
        <w:t xml:space="preserve"> and O’Sullivan</w:t>
      </w:r>
      <w:r w:rsidRPr="0077119D">
        <w:rPr>
          <w:rStyle w:val="StyleStyleBold12pt"/>
        </w:rPr>
        <w:t xml:space="preserve">, </w:t>
      </w:r>
      <w:r>
        <w:rPr>
          <w:rStyle w:val="StyleStyleBold12pt"/>
        </w:rPr>
        <w:t>Director of Foreign Policy Studies at the Brookings Institution and Fellow with the Foreign Policy Studies Program at the Brookings Institution, 2k</w:t>
      </w:r>
    </w:p>
    <w:p w:rsidR="00CA5CA6" w:rsidRPr="000B3BFC" w:rsidRDefault="00CA5CA6" w:rsidP="00CA5CA6">
      <w:r w:rsidRPr="000B3BFC">
        <w:t>[</w:t>
      </w:r>
      <w:r>
        <w:t>Richard and Meghan</w:t>
      </w:r>
      <w:r w:rsidRPr="000B3BFC">
        <w:t xml:space="preserve">, </w:t>
      </w:r>
      <w:r>
        <w:t>Brookings Institution, June 2000</w:t>
      </w:r>
      <w:r w:rsidRPr="000B3BFC">
        <w:t>, “</w:t>
      </w:r>
      <w:r>
        <w:t>Engaging Problem Countries</w:t>
      </w:r>
      <w:r w:rsidRPr="000B3BFC">
        <w:t>”,</w:t>
      </w:r>
      <w:r>
        <w:t xml:space="preserve"> http://www.brookings.edu/research/papers/2000/06/sanctions-haass</w:t>
      </w:r>
      <w:r w:rsidRPr="000B3BFC">
        <w:t xml:space="preserve">, </w:t>
      </w:r>
      <w:proofErr w:type="gramStart"/>
      <w:r w:rsidRPr="000B3BFC">
        <w:t>Accesse</w:t>
      </w:r>
      <w:r>
        <w:t>d  7</w:t>
      </w:r>
      <w:proofErr w:type="gramEnd"/>
      <w:r>
        <w:t>/7</w:t>
      </w:r>
      <w:r w:rsidRPr="000B3BFC">
        <w:t>/13, HW]</w:t>
      </w:r>
    </w:p>
    <w:p w:rsidR="00CA5CA6" w:rsidRDefault="00CA5CA6" w:rsidP="00CA5CA6">
      <w:pPr>
        <w:rPr>
          <w:rStyle w:val="StyleBoldUnderline"/>
        </w:rPr>
      </w:pPr>
    </w:p>
    <w:p w:rsidR="00CA5CA6" w:rsidRPr="00704E51" w:rsidRDefault="00CA5CA6" w:rsidP="00CA5CA6">
      <w:pPr>
        <w:rPr>
          <w:b/>
          <w:bCs/>
          <w:u w:val="single"/>
        </w:rPr>
      </w:pPr>
      <w:r w:rsidRPr="00337328">
        <w:rPr>
          <w:rStyle w:val="StyleBoldUnderline"/>
        </w:rPr>
        <w:t>When stringent U.S. sanctions were placed on Cuba in 1962, Cuba posed a threat to the United States</w:t>
      </w:r>
      <w:r w:rsidRPr="00337328">
        <w:t xml:space="preserve"> as an outpost of communism in the Western Hemisphere and an ardent exporter of revolution to its neighbors. However, </w:t>
      </w:r>
      <w:r w:rsidRPr="00337328">
        <w:rPr>
          <w:rStyle w:val="StyleBoldUnderline"/>
        </w:rPr>
        <w:t>Cuba's importance has since dwindled and its ability to promote radical politics among its democratizing neighbors has almost entirely evaporated</w:t>
      </w:r>
      <w:r w:rsidRPr="00337328">
        <w:t xml:space="preserve">. Not only has much of the rationale for isolating Cuba collapsed, but </w:t>
      </w:r>
      <w:r w:rsidRPr="00337328">
        <w:rPr>
          <w:rStyle w:val="StyleBoldUnderline"/>
        </w:rPr>
        <w:t>U.S. policy toward the country</w:t>
      </w:r>
      <w:r w:rsidRPr="00337328">
        <w:t>—in particular the imposition of 'secondary sanctions'—</w:t>
      </w:r>
      <w:r w:rsidRPr="00337328">
        <w:rPr>
          <w:rStyle w:val="StyleBoldUnderline"/>
        </w:rPr>
        <w:t>has created tensions with America's European allies that outweigh Cuba's importance. Most important, there is no evidence suggesting that the current U.S. policy of isolation is close to achieving the objective of a peaceful transition to a democratic, market-oriented Cuba.</w:t>
      </w:r>
      <w:r w:rsidRPr="00337328">
        <w:t xml:space="preserve"> Regardless, </w:t>
      </w:r>
      <w:r w:rsidRPr="00337328">
        <w:rPr>
          <w:rStyle w:val="StyleBoldUnderline"/>
        </w:rPr>
        <w:t xml:space="preserve">unconditional engagement can be undertaken and expanded. The recent easing of certain restrictions in the hope of building ties between the United States and Cuba at the civic level is </w:t>
      </w:r>
      <w:r w:rsidRPr="00200E2F">
        <w:rPr>
          <w:rStyle w:val="StyleBoldUnderline"/>
        </w:rPr>
        <w:t>laudable. Yet the United States should also expand unconditional engagement of the economic variety with Cuba, a low-risk strategy that can gradually promote internal changes as Cubans benefit from new economic opportunities.</w:t>
      </w:r>
      <w:r w:rsidRPr="00337328">
        <w:t xml:space="preserve"> Even if Castro resists conditional engagement, U.S. policymakers should consider ways in which investment codes—which would allow for American economic involvement with Cuban entities meeting specific conditions concerning ownership structure and labor rights—could replace aspects of the embargo. </w:t>
      </w:r>
      <w:r w:rsidRPr="00BD720A">
        <w:rPr>
          <w:rStyle w:val="StyleBoldUnderline"/>
        </w:rPr>
        <w:t>A relaxation of the embargo to permit the export of agricultural and pharmaceutical products by the United States also makes sense in this regard.</w:t>
      </w:r>
    </w:p>
    <w:p w:rsidR="00CA5CA6" w:rsidRDefault="00CA5CA6" w:rsidP="00CA5CA6">
      <w:pPr>
        <w:pStyle w:val="Heading4"/>
      </w:pPr>
      <w:r w:rsidRPr="004759D4">
        <w:t xml:space="preserve">Engaging Cuba does not indicate approval of the gov’t, </w:t>
      </w:r>
      <w:r>
        <w:t xml:space="preserve">and attempting to isolate </w:t>
      </w:r>
      <w:r w:rsidRPr="004759D4">
        <w:t>them strengthens the regime</w:t>
      </w:r>
    </w:p>
    <w:p w:rsidR="00CA5CA6" w:rsidRDefault="00CA5CA6" w:rsidP="00CA5CA6">
      <w:pPr>
        <w:rPr>
          <w:rStyle w:val="StyleStyleBold12pt"/>
        </w:rPr>
      </w:pPr>
      <w:proofErr w:type="spellStart"/>
      <w:r>
        <w:rPr>
          <w:rStyle w:val="StyleStyleBold12pt"/>
        </w:rPr>
        <w:t>Pascual</w:t>
      </w:r>
      <w:proofErr w:type="spellEnd"/>
      <w:r w:rsidRPr="0077119D">
        <w:rPr>
          <w:rStyle w:val="StyleStyleBold12pt"/>
        </w:rPr>
        <w:t xml:space="preserve">, </w:t>
      </w:r>
      <w:r>
        <w:rPr>
          <w:rStyle w:val="StyleStyleBold12pt"/>
        </w:rPr>
        <w:t>Vice president and Director of Foreign policy at The Brookings institution, 9</w:t>
      </w:r>
    </w:p>
    <w:p w:rsidR="00CA5CA6" w:rsidRDefault="00CA5CA6" w:rsidP="00CA5CA6">
      <w:r w:rsidRPr="000B3BFC">
        <w:t>[</w:t>
      </w:r>
      <w:r>
        <w:t>Carlos</w:t>
      </w:r>
      <w:r w:rsidRPr="000B3BFC">
        <w:t xml:space="preserve">, </w:t>
      </w:r>
      <w:r>
        <w:t xml:space="preserve">Brookings Institution, </w:t>
      </w:r>
      <w:proofErr w:type="gramStart"/>
      <w:r>
        <w:t>Spring</w:t>
      </w:r>
      <w:proofErr w:type="gramEnd"/>
      <w:r>
        <w:t xml:space="preserve"> 2009</w:t>
      </w:r>
      <w:r w:rsidRPr="000B3BFC">
        <w:t>, “</w:t>
      </w:r>
      <w:r>
        <w:t xml:space="preserve">Cuba: A New policy of Critical and </w:t>
      </w:r>
    </w:p>
    <w:p w:rsidR="00CA5CA6" w:rsidRPr="000B3BFC" w:rsidRDefault="00CA5CA6" w:rsidP="00CA5CA6">
      <w:r>
        <w:t>Constructive Engagement</w:t>
      </w:r>
      <w:r w:rsidRPr="000B3BFC">
        <w:t>”,</w:t>
      </w:r>
      <w:r>
        <w:t xml:space="preserve"> http://www2.fiu.edu/~ipor/cuba-t/BrookingsCubaReport-English.pdf</w:t>
      </w:r>
      <w:r w:rsidRPr="000B3BFC">
        <w:t xml:space="preserve">, </w:t>
      </w:r>
      <w:proofErr w:type="gramStart"/>
      <w:r w:rsidRPr="000B3BFC">
        <w:t>Accesse</w:t>
      </w:r>
      <w:r>
        <w:t>d  7</w:t>
      </w:r>
      <w:proofErr w:type="gramEnd"/>
      <w:r>
        <w:t>/7</w:t>
      </w:r>
      <w:r w:rsidRPr="000B3BFC">
        <w:t>/13, HW]</w:t>
      </w:r>
    </w:p>
    <w:p w:rsidR="00CA5CA6" w:rsidRPr="004759D4" w:rsidRDefault="00CA5CA6" w:rsidP="00CA5CA6"/>
    <w:p w:rsidR="00CA5CA6" w:rsidRPr="00CA5CA6" w:rsidRDefault="00CA5CA6" w:rsidP="00CA5CA6">
      <w:r w:rsidRPr="00BD2C81">
        <w:rPr>
          <w:rStyle w:val="StyleBoldUnderline"/>
        </w:rPr>
        <w:t>Engagement does not mean approval of the Cuban government’s policies, nor should it indicate a wish to control internal developments in Cuba</w:t>
      </w:r>
      <w:r w:rsidRPr="00BD2C81">
        <w:t>;</w:t>
      </w:r>
      <w:r>
        <w:t xml:space="preserve"> </w:t>
      </w:r>
      <w:r w:rsidRPr="00BD2C81">
        <w:t>legitimate changes in Cuba will only come from</w:t>
      </w:r>
      <w:r>
        <w:t xml:space="preserve"> </w:t>
      </w:r>
      <w:r w:rsidRPr="00BD2C81">
        <w:t xml:space="preserve">the actions of Cubans. </w:t>
      </w:r>
      <w:r>
        <w:t>I</w:t>
      </w:r>
      <w:r w:rsidRPr="00BD2C81">
        <w:t>f the United States is to</w:t>
      </w:r>
      <w:r>
        <w:t xml:space="preserve"> </w:t>
      </w:r>
      <w:r w:rsidRPr="00BD2C81">
        <w:t>play a positive role in Cuba’s future, it must not</w:t>
      </w:r>
      <w:r>
        <w:t xml:space="preserve"> </w:t>
      </w:r>
      <w:r w:rsidRPr="00BD2C81">
        <w:t>indulge in hostile rhetoric nor obstruct a dialogue</w:t>
      </w:r>
      <w:r>
        <w:t xml:space="preserve"> </w:t>
      </w:r>
      <w:r w:rsidRPr="00BD2C81">
        <w:t>on issues that would advance democracy, justice,</w:t>
      </w:r>
      <w:r>
        <w:t xml:space="preserve"> </w:t>
      </w:r>
      <w:r w:rsidRPr="00BD2C81">
        <w:t>and human rights as well as our broader national</w:t>
      </w:r>
      <w:r>
        <w:t xml:space="preserve"> interests. </w:t>
      </w:r>
      <w:r w:rsidRPr="008B39B7">
        <w:rPr>
          <w:rStyle w:val="StyleBoldUnderline"/>
        </w:rPr>
        <w:t xml:space="preserve">Perversely, the policy of seeking to isolate Cuba, rather than achieving its objective, has contributed to undermining the well-being of the Cuban people and to eroding U.S. influence in Cuba and </w:t>
      </w:r>
      <w:r>
        <w:rPr>
          <w:rStyle w:val="StyleBoldUnderline"/>
        </w:rPr>
        <w:t>L</w:t>
      </w:r>
      <w:r w:rsidRPr="008B39B7">
        <w:rPr>
          <w:rStyle w:val="StyleBoldUnderline"/>
        </w:rPr>
        <w:t xml:space="preserve">atin America. It has reinforced the Cuban government’s power over its citizens by increasing their dependence on it for every aspect of their livelihood. By slowing the flow of ideas and information, we have unwittingly helped Cuban state security delay Cuba’s political and economic evolution toward a more open and representative government. </w:t>
      </w:r>
      <w:r w:rsidRPr="00BD2C81">
        <w:t>And, by too tightly embracing</w:t>
      </w:r>
      <w:r>
        <w:t xml:space="preserve"> </w:t>
      </w:r>
      <w:r w:rsidRPr="00BD2C81">
        <w:t>Cuba’s brave dissidents, we have provided the Cuban authorities with an excuse to denounce their</w:t>
      </w:r>
      <w:r>
        <w:t xml:space="preserve"> </w:t>
      </w:r>
      <w:r w:rsidRPr="00BD2C81">
        <w:t>legitimate efforts to build a more open society.</w:t>
      </w:r>
    </w:p>
    <w:p w:rsidR="00CA5CA6" w:rsidRDefault="00CA5CA6">
      <w:pPr>
        <w:spacing w:after="200" w:line="276" w:lineRule="auto"/>
        <w:rPr>
          <w:rFonts w:asciiTheme="minorHAnsi" w:hAnsiTheme="minorHAnsi" w:cstheme="minorBidi"/>
        </w:rPr>
      </w:pPr>
    </w:p>
    <w:sectPr w:rsidR="00CA5CA6">
      <w:headerReference w:type="default" r:id="rId8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77E5D" w:rsidRDefault="00D77E5D" w:rsidP="005F5576">
      <w:r>
        <w:separator/>
      </w:r>
    </w:p>
  </w:endnote>
  <w:endnote w:type="continuationSeparator" w:id="0">
    <w:p w:rsidR="00D77E5D" w:rsidRDefault="00D77E5D"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77E5D" w:rsidRDefault="00D77E5D" w:rsidP="005F5576">
      <w:r>
        <w:separator/>
      </w:r>
    </w:p>
  </w:footnote>
  <w:footnote w:type="continuationSeparator" w:id="0">
    <w:p w:rsidR="00D77E5D" w:rsidRDefault="00D77E5D" w:rsidP="005F55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A5CA6" w:rsidRDefault="00CA5CA6">
    <w:pPr>
      <w:pStyle w:val="Header"/>
    </w:pPr>
    <w:r>
      <w:t>Gonzaga Debate Institute 2013</w:t>
    </w:r>
  </w:p>
  <w:p w:rsidR="00CA5CA6" w:rsidRDefault="00CA5CA6">
    <w:pPr>
      <w:pStyle w:val="Header"/>
    </w:pPr>
    <w:proofErr w:type="spellStart"/>
    <w:r>
      <w:t>Lundeen</w:t>
    </w:r>
    <w:proofErr w:type="spellEnd"/>
    <w:r>
      <w:t>/</w:t>
    </w:r>
    <w:proofErr w:type="spellStart"/>
    <w:r>
      <w:t>Lundeen</w:t>
    </w:r>
    <w:proofErr w:type="spellEnd"/>
    <w:r>
      <w:t>/</w:t>
    </w:r>
    <w:proofErr w:type="spellStart"/>
    <w:r>
      <w:t>Skoog</w:t>
    </w:r>
    <w:proofErr w:type="spellEnd"/>
  </w:p>
  <w:p w:rsidR="002409B7" w:rsidRDefault="002409B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F341325"/>
    <w:multiLevelType w:val="multilevel"/>
    <w:tmpl w:val="2BD60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437C20EF"/>
    <w:multiLevelType w:val="hybridMultilevel"/>
    <w:tmpl w:val="F544B36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5BE4757C"/>
    <w:multiLevelType w:val="hybridMultilevel"/>
    <w:tmpl w:val="282EBF4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6D4B1FA5"/>
    <w:multiLevelType w:val="hybridMultilevel"/>
    <w:tmpl w:val="3E76AEF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C60D5"/>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D6822"/>
    <w:rsid w:val="000E41A3"/>
    <w:rsid w:val="000E50AF"/>
    <w:rsid w:val="000F37E7"/>
    <w:rsid w:val="00113C68"/>
    <w:rsid w:val="00114663"/>
    <w:rsid w:val="0012057B"/>
    <w:rsid w:val="00126D92"/>
    <w:rsid w:val="001301AC"/>
    <w:rsid w:val="001304DF"/>
    <w:rsid w:val="00140397"/>
    <w:rsid w:val="0014072D"/>
    <w:rsid w:val="00141F7D"/>
    <w:rsid w:val="00141FBF"/>
    <w:rsid w:val="0015299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4470"/>
    <w:rsid w:val="00217499"/>
    <w:rsid w:val="00231009"/>
    <w:rsid w:val="0024023F"/>
    <w:rsid w:val="002409B7"/>
    <w:rsid w:val="00240C4E"/>
    <w:rsid w:val="00243DC0"/>
    <w:rsid w:val="00250E16"/>
    <w:rsid w:val="00257696"/>
    <w:rsid w:val="0026382E"/>
    <w:rsid w:val="00272786"/>
    <w:rsid w:val="00287AB7"/>
    <w:rsid w:val="00294D00"/>
    <w:rsid w:val="002A213E"/>
    <w:rsid w:val="002A612B"/>
    <w:rsid w:val="002B2BD0"/>
    <w:rsid w:val="002B68A4"/>
    <w:rsid w:val="002C02AB"/>
    <w:rsid w:val="002C571D"/>
    <w:rsid w:val="002C5772"/>
    <w:rsid w:val="002C60D5"/>
    <w:rsid w:val="002D0374"/>
    <w:rsid w:val="002D2946"/>
    <w:rsid w:val="002D529E"/>
    <w:rsid w:val="002D6BD6"/>
    <w:rsid w:val="002E4DD9"/>
    <w:rsid w:val="002E5DBF"/>
    <w:rsid w:val="002F0314"/>
    <w:rsid w:val="00307546"/>
    <w:rsid w:val="0031182D"/>
    <w:rsid w:val="00314B9D"/>
    <w:rsid w:val="003157CE"/>
    <w:rsid w:val="00315CA2"/>
    <w:rsid w:val="00316FEB"/>
    <w:rsid w:val="00326EEB"/>
    <w:rsid w:val="0033078A"/>
    <w:rsid w:val="00331559"/>
    <w:rsid w:val="00341D6C"/>
    <w:rsid w:val="0034240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3432"/>
    <w:rsid w:val="003B55B7"/>
    <w:rsid w:val="003C756E"/>
    <w:rsid w:val="003D1968"/>
    <w:rsid w:val="003D2C33"/>
    <w:rsid w:val="003E4831"/>
    <w:rsid w:val="003E48DE"/>
    <w:rsid w:val="003E7E8B"/>
    <w:rsid w:val="003F3030"/>
    <w:rsid w:val="003F47AE"/>
    <w:rsid w:val="003F7707"/>
    <w:rsid w:val="00403971"/>
    <w:rsid w:val="0040718F"/>
    <w:rsid w:val="00407386"/>
    <w:rsid w:val="004138EF"/>
    <w:rsid w:val="00417A75"/>
    <w:rsid w:val="004319DE"/>
    <w:rsid w:val="00435232"/>
    <w:rsid w:val="004400EA"/>
    <w:rsid w:val="00450669"/>
    <w:rsid w:val="00450882"/>
    <w:rsid w:val="00451C20"/>
    <w:rsid w:val="00452001"/>
    <w:rsid w:val="0045442E"/>
    <w:rsid w:val="004564E2"/>
    <w:rsid w:val="004620C3"/>
    <w:rsid w:val="00462418"/>
    <w:rsid w:val="00471A70"/>
    <w:rsid w:val="00473A79"/>
    <w:rsid w:val="00475E03"/>
    <w:rsid w:val="00476723"/>
    <w:rsid w:val="0047798D"/>
    <w:rsid w:val="004931DE"/>
    <w:rsid w:val="00493624"/>
    <w:rsid w:val="004A6083"/>
    <w:rsid w:val="004A6E81"/>
    <w:rsid w:val="004A7806"/>
    <w:rsid w:val="004B0545"/>
    <w:rsid w:val="004B11CB"/>
    <w:rsid w:val="004B1B99"/>
    <w:rsid w:val="004B710A"/>
    <w:rsid w:val="004B7E46"/>
    <w:rsid w:val="004C5F46"/>
    <w:rsid w:val="004D3745"/>
    <w:rsid w:val="004D3987"/>
    <w:rsid w:val="004E294C"/>
    <w:rsid w:val="004E3132"/>
    <w:rsid w:val="004E552E"/>
    <w:rsid w:val="004E656D"/>
    <w:rsid w:val="004F0849"/>
    <w:rsid w:val="004F1612"/>
    <w:rsid w:val="004F173C"/>
    <w:rsid w:val="004F1B8C"/>
    <w:rsid w:val="004F33F3"/>
    <w:rsid w:val="004F45B0"/>
    <w:rsid w:val="005020C3"/>
    <w:rsid w:val="005111F8"/>
    <w:rsid w:val="00513724"/>
    <w:rsid w:val="00513FA2"/>
    <w:rsid w:val="00514387"/>
    <w:rsid w:val="00516459"/>
    <w:rsid w:val="00520153"/>
    <w:rsid w:val="005349E1"/>
    <w:rsid w:val="00534EFF"/>
    <w:rsid w:val="00537EF5"/>
    <w:rsid w:val="005420CC"/>
    <w:rsid w:val="005434D0"/>
    <w:rsid w:val="0054437C"/>
    <w:rsid w:val="005449E2"/>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23D9"/>
    <w:rsid w:val="00603768"/>
    <w:rsid w:val="006050AF"/>
    <w:rsid w:val="006059E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A74E0"/>
    <w:rsid w:val="006B302F"/>
    <w:rsid w:val="006C64D4"/>
    <w:rsid w:val="006D2893"/>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0744"/>
    <w:rsid w:val="007B383B"/>
    <w:rsid w:val="007C350D"/>
    <w:rsid w:val="007C3689"/>
    <w:rsid w:val="007C3C9B"/>
    <w:rsid w:val="007D3012"/>
    <w:rsid w:val="007D65A7"/>
    <w:rsid w:val="007E3F59"/>
    <w:rsid w:val="007E5043"/>
    <w:rsid w:val="007E5183"/>
    <w:rsid w:val="007F6F2E"/>
    <w:rsid w:val="008133F9"/>
    <w:rsid w:val="00822A12"/>
    <w:rsid w:val="00823AAC"/>
    <w:rsid w:val="00836437"/>
    <w:rsid w:val="00847777"/>
    <w:rsid w:val="00854C66"/>
    <w:rsid w:val="008553E1"/>
    <w:rsid w:val="008633DF"/>
    <w:rsid w:val="0087643B"/>
    <w:rsid w:val="00877669"/>
    <w:rsid w:val="00880364"/>
    <w:rsid w:val="00893603"/>
    <w:rsid w:val="00895F12"/>
    <w:rsid w:val="00897F92"/>
    <w:rsid w:val="008A4546"/>
    <w:rsid w:val="008A64C9"/>
    <w:rsid w:val="008B180A"/>
    <w:rsid w:val="008B24B7"/>
    <w:rsid w:val="008B575B"/>
    <w:rsid w:val="008C2CD8"/>
    <w:rsid w:val="008C5743"/>
    <w:rsid w:val="008C68EE"/>
    <w:rsid w:val="008C7F44"/>
    <w:rsid w:val="008D4273"/>
    <w:rsid w:val="008D4EF3"/>
    <w:rsid w:val="008D5AAB"/>
    <w:rsid w:val="008E0E4F"/>
    <w:rsid w:val="008E1FD5"/>
    <w:rsid w:val="008E4139"/>
    <w:rsid w:val="008F322F"/>
    <w:rsid w:val="009077EB"/>
    <w:rsid w:val="00907DFE"/>
    <w:rsid w:val="00911E4E"/>
    <w:rsid w:val="00914596"/>
    <w:rsid w:val="009146BF"/>
    <w:rsid w:val="00915AD4"/>
    <w:rsid w:val="00915EF1"/>
    <w:rsid w:val="00924C08"/>
    <w:rsid w:val="00927D88"/>
    <w:rsid w:val="00930D1F"/>
    <w:rsid w:val="00935127"/>
    <w:rsid w:val="0094025E"/>
    <w:rsid w:val="0094256C"/>
    <w:rsid w:val="00945A28"/>
    <w:rsid w:val="00953F11"/>
    <w:rsid w:val="00955335"/>
    <w:rsid w:val="00957742"/>
    <w:rsid w:val="009706C1"/>
    <w:rsid w:val="00976675"/>
    <w:rsid w:val="00976FBF"/>
    <w:rsid w:val="00984B38"/>
    <w:rsid w:val="009A0636"/>
    <w:rsid w:val="009A6FF5"/>
    <w:rsid w:val="009B2B47"/>
    <w:rsid w:val="009B35DB"/>
    <w:rsid w:val="009C4298"/>
    <w:rsid w:val="009D26F3"/>
    <w:rsid w:val="009D318C"/>
    <w:rsid w:val="00A10B8B"/>
    <w:rsid w:val="00A20D78"/>
    <w:rsid w:val="00A2174A"/>
    <w:rsid w:val="00A26733"/>
    <w:rsid w:val="00A3334E"/>
    <w:rsid w:val="00A3595E"/>
    <w:rsid w:val="00A46C7F"/>
    <w:rsid w:val="00A73245"/>
    <w:rsid w:val="00A77145"/>
    <w:rsid w:val="00A82989"/>
    <w:rsid w:val="00A85587"/>
    <w:rsid w:val="00A904FE"/>
    <w:rsid w:val="00A9262C"/>
    <w:rsid w:val="00AB3B76"/>
    <w:rsid w:val="00AB61DD"/>
    <w:rsid w:val="00AC222F"/>
    <w:rsid w:val="00AC2CC7"/>
    <w:rsid w:val="00AC7B3B"/>
    <w:rsid w:val="00AD3CE6"/>
    <w:rsid w:val="00AE1307"/>
    <w:rsid w:val="00AE286F"/>
    <w:rsid w:val="00AE7586"/>
    <w:rsid w:val="00AF7A65"/>
    <w:rsid w:val="00B06710"/>
    <w:rsid w:val="00B07EBF"/>
    <w:rsid w:val="00B166CB"/>
    <w:rsid w:val="00B235E1"/>
    <w:rsid w:val="00B272CF"/>
    <w:rsid w:val="00B3145D"/>
    <w:rsid w:val="00B357BA"/>
    <w:rsid w:val="00B564DB"/>
    <w:rsid w:val="00B768B6"/>
    <w:rsid w:val="00B80BF3"/>
    <w:rsid w:val="00B816A3"/>
    <w:rsid w:val="00B908D1"/>
    <w:rsid w:val="00B940D1"/>
    <w:rsid w:val="00BB58BD"/>
    <w:rsid w:val="00BB6A26"/>
    <w:rsid w:val="00BC1034"/>
    <w:rsid w:val="00BE2408"/>
    <w:rsid w:val="00BE3EC6"/>
    <w:rsid w:val="00BE5BEB"/>
    <w:rsid w:val="00BE6528"/>
    <w:rsid w:val="00BF3AD9"/>
    <w:rsid w:val="00C0087A"/>
    <w:rsid w:val="00C05F9D"/>
    <w:rsid w:val="00C27212"/>
    <w:rsid w:val="00C34185"/>
    <w:rsid w:val="00C42DD6"/>
    <w:rsid w:val="00C465DD"/>
    <w:rsid w:val="00C545E7"/>
    <w:rsid w:val="00C62B16"/>
    <w:rsid w:val="00C66858"/>
    <w:rsid w:val="00C72E69"/>
    <w:rsid w:val="00C7411E"/>
    <w:rsid w:val="00C84988"/>
    <w:rsid w:val="00C94E09"/>
    <w:rsid w:val="00CA4AF6"/>
    <w:rsid w:val="00CA59CA"/>
    <w:rsid w:val="00CA5CA6"/>
    <w:rsid w:val="00CB2356"/>
    <w:rsid w:val="00CB4075"/>
    <w:rsid w:val="00CB4E6D"/>
    <w:rsid w:val="00CC23DE"/>
    <w:rsid w:val="00CC2912"/>
    <w:rsid w:val="00CC6754"/>
    <w:rsid w:val="00CD3E3A"/>
    <w:rsid w:val="00CD3F78"/>
    <w:rsid w:val="00CD4598"/>
    <w:rsid w:val="00CD7459"/>
    <w:rsid w:val="00CE55A6"/>
    <w:rsid w:val="00CF13FC"/>
    <w:rsid w:val="00CF40DF"/>
    <w:rsid w:val="00CF4AAF"/>
    <w:rsid w:val="00CF561A"/>
    <w:rsid w:val="00CF6C18"/>
    <w:rsid w:val="00CF7EA8"/>
    <w:rsid w:val="00D004DA"/>
    <w:rsid w:val="00D01673"/>
    <w:rsid w:val="00D0309A"/>
    <w:rsid w:val="00D07BA4"/>
    <w:rsid w:val="00D109BA"/>
    <w:rsid w:val="00D176BE"/>
    <w:rsid w:val="00D17C4E"/>
    <w:rsid w:val="00D21359"/>
    <w:rsid w:val="00D215F6"/>
    <w:rsid w:val="00D228BC"/>
    <w:rsid w:val="00D22BE1"/>
    <w:rsid w:val="00D2765B"/>
    <w:rsid w:val="00D31DF7"/>
    <w:rsid w:val="00D33B91"/>
    <w:rsid w:val="00D415C6"/>
    <w:rsid w:val="00D420EA"/>
    <w:rsid w:val="00D4639E"/>
    <w:rsid w:val="00D51ABF"/>
    <w:rsid w:val="00D5444B"/>
    <w:rsid w:val="00D55302"/>
    <w:rsid w:val="00D57CBF"/>
    <w:rsid w:val="00D66ABC"/>
    <w:rsid w:val="00D71CFC"/>
    <w:rsid w:val="00D77E5D"/>
    <w:rsid w:val="00D86024"/>
    <w:rsid w:val="00D94CA3"/>
    <w:rsid w:val="00D96595"/>
    <w:rsid w:val="00DA018C"/>
    <w:rsid w:val="00DA3C9D"/>
    <w:rsid w:val="00DB0F7E"/>
    <w:rsid w:val="00DB5489"/>
    <w:rsid w:val="00DB6C98"/>
    <w:rsid w:val="00DC701C"/>
    <w:rsid w:val="00DD161A"/>
    <w:rsid w:val="00DD7F91"/>
    <w:rsid w:val="00DE5630"/>
    <w:rsid w:val="00E00376"/>
    <w:rsid w:val="00E01016"/>
    <w:rsid w:val="00E043B1"/>
    <w:rsid w:val="00E13D84"/>
    <w:rsid w:val="00E14EBD"/>
    <w:rsid w:val="00E16734"/>
    <w:rsid w:val="00E23260"/>
    <w:rsid w:val="00E2367A"/>
    <w:rsid w:val="00E25DFC"/>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A49B2"/>
    <w:rsid w:val="00EA7371"/>
    <w:rsid w:val="00EB2CDE"/>
    <w:rsid w:val="00EB3D24"/>
    <w:rsid w:val="00EC1A81"/>
    <w:rsid w:val="00EC7E5C"/>
    <w:rsid w:val="00ED78F1"/>
    <w:rsid w:val="00EE4DCA"/>
    <w:rsid w:val="00EF0F62"/>
    <w:rsid w:val="00F007E1"/>
    <w:rsid w:val="00F0134E"/>
    <w:rsid w:val="00F057C6"/>
    <w:rsid w:val="00F17D96"/>
    <w:rsid w:val="00F22565"/>
    <w:rsid w:val="00F2296D"/>
    <w:rsid w:val="00F3380E"/>
    <w:rsid w:val="00F36D9F"/>
    <w:rsid w:val="00F40837"/>
    <w:rsid w:val="00F42F79"/>
    <w:rsid w:val="00F455FC"/>
    <w:rsid w:val="00F47773"/>
    <w:rsid w:val="00F5019D"/>
    <w:rsid w:val="00F56308"/>
    <w:rsid w:val="00F56649"/>
    <w:rsid w:val="00F634D6"/>
    <w:rsid w:val="00F64385"/>
    <w:rsid w:val="00F6473F"/>
    <w:rsid w:val="00F67617"/>
    <w:rsid w:val="00F76366"/>
    <w:rsid w:val="00F805C0"/>
    <w:rsid w:val="00F82C5B"/>
    <w:rsid w:val="00FA4844"/>
    <w:rsid w:val="00FB4261"/>
    <w:rsid w:val="00FB43B1"/>
    <w:rsid w:val="00FC0608"/>
    <w:rsid w:val="00FC2155"/>
    <w:rsid w:val="00FC41A7"/>
    <w:rsid w:val="00FC73B0"/>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PlaceName"/>
  <w:smartTagType w:namespaceuri="urn:schemas-microsoft-com:office:smarttags" w:name="PlaceType"/>
  <w:smartTagType w:namespaceuri="urn:schemas-microsoft-com:office:smarttags" w:name="country-region"/>
  <w:smartTagType w:namespaceuri="urn:schemas-microsoft-com:office:smarttags" w:name="place"/>
  <w:smartTagType w:namespaceuri="urn:schemas-microsoft-com:office:smarttags" w:name="City"/>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CA5CA6"/>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CA5CA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CA5CA6"/>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CA5CA6"/>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Normal Tag,body,small text,Tag1"/>
    <w:basedOn w:val="Normal"/>
    <w:next w:val="Normal"/>
    <w:link w:val="Heading4Char"/>
    <w:uiPriority w:val="4"/>
    <w:qFormat/>
    <w:rsid w:val="00CA5CA6"/>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CA5CA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A5CA6"/>
  </w:style>
  <w:style w:type="character" w:customStyle="1" w:styleId="Heading1Char">
    <w:name w:val="Heading 1 Char"/>
    <w:aliases w:val="Pocket Char"/>
    <w:basedOn w:val="DefaultParagraphFont"/>
    <w:link w:val="Heading1"/>
    <w:uiPriority w:val="1"/>
    <w:rsid w:val="00CA5CA6"/>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CA5CA6"/>
    <w:rPr>
      <w:rFonts w:ascii="Calibri" w:eastAsiaTheme="majorEastAsia" w:hAnsi="Calibri" w:cstheme="majorBidi"/>
      <w:b/>
      <w:bCs/>
      <w:sz w:val="44"/>
      <w:szCs w:val="26"/>
      <w:u w:val="double"/>
    </w:rPr>
  </w:style>
  <w:style w:type="character" w:styleId="Emphasis">
    <w:name w:val="Emphasis"/>
    <w:basedOn w:val="DefaultParagraphFont"/>
    <w:uiPriority w:val="7"/>
    <w:qFormat/>
    <w:rsid w:val="00CA5CA6"/>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CA5CA6"/>
    <w:rPr>
      <w:b/>
      <w:bCs/>
    </w:rPr>
  </w:style>
  <w:style w:type="character" w:customStyle="1" w:styleId="Heading3Char">
    <w:name w:val="Heading 3 Char"/>
    <w:aliases w:val="Block Char"/>
    <w:basedOn w:val="DefaultParagraphFont"/>
    <w:link w:val="Heading3"/>
    <w:uiPriority w:val="3"/>
    <w:rsid w:val="00CA5CA6"/>
    <w:rPr>
      <w:rFonts w:ascii="Calibri" w:eastAsiaTheme="majorEastAsia" w:hAnsi="Calibri" w:cstheme="majorBidi"/>
      <w:b/>
      <w:bCs/>
      <w:sz w:val="32"/>
      <w:u w:val="single"/>
    </w:rPr>
  </w:style>
  <w:style w:type="character" w:customStyle="1" w:styleId="StyleBoldUnderline">
    <w:name w:val="Style Bold Underline"/>
    <w:aliases w:val="Underline"/>
    <w:basedOn w:val="DefaultParagraphFont"/>
    <w:uiPriority w:val="6"/>
    <w:qFormat/>
    <w:rsid w:val="00CA5CA6"/>
    <w:rPr>
      <w:b/>
      <w:bCs/>
      <w:sz w:val="22"/>
      <w:u w:val="single"/>
    </w:rPr>
  </w:style>
  <w:style w:type="character" w:customStyle="1" w:styleId="StyleStyleBold12pt">
    <w:name w:val="Style Style Bold + 12 pt"/>
    <w:aliases w:val="Cite,Style Style Bold,Style Style Bold + 12pt,Style Style + 12 pt,Style Style Bo... +,Style Style Bold + 10 pt,Old Cite"/>
    <w:basedOn w:val="StyleBold"/>
    <w:uiPriority w:val="5"/>
    <w:qFormat/>
    <w:rsid w:val="00CA5CA6"/>
    <w:rPr>
      <w:b/>
      <w:bCs/>
      <w:sz w:val="26"/>
      <w:u w:val="none"/>
    </w:rPr>
  </w:style>
  <w:style w:type="paragraph" w:styleId="Header">
    <w:name w:val="header"/>
    <w:basedOn w:val="Normal"/>
    <w:link w:val="HeaderChar"/>
    <w:uiPriority w:val="99"/>
    <w:rsid w:val="00CA5CA6"/>
    <w:pPr>
      <w:tabs>
        <w:tab w:val="center" w:pos="4680"/>
        <w:tab w:val="right" w:pos="9360"/>
      </w:tabs>
    </w:pPr>
  </w:style>
  <w:style w:type="character" w:customStyle="1" w:styleId="HeaderChar">
    <w:name w:val="Header Char"/>
    <w:basedOn w:val="DefaultParagraphFont"/>
    <w:link w:val="Header"/>
    <w:uiPriority w:val="99"/>
    <w:rsid w:val="00CA5CA6"/>
    <w:rPr>
      <w:rFonts w:ascii="Calibri" w:hAnsi="Calibri" w:cs="Calibri"/>
    </w:rPr>
  </w:style>
  <w:style w:type="paragraph" w:styleId="Footer">
    <w:name w:val="footer"/>
    <w:basedOn w:val="Normal"/>
    <w:link w:val="FooterChar"/>
    <w:uiPriority w:val="99"/>
    <w:semiHidden/>
    <w:rsid w:val="00CA5CA6"/>
    <w:pPr>
      <w:tabs>
        <w:tab w:val="center" w:pos="4680"/>
        <w:tab w:val="right" w:pos="9360"/>
      </w:tabs>
    </w:pPr>
  </w:style>
  <w:style w:type="character" w:customStyle="1" w:styleId="FooterChar">
    <w:name w:val="Footer Char"/>
    <w:basedOn w:val="DefaultParagraphFont"/>
    <w:link w:val="Footer"/>
    <w:uiPriority w:val="99"/>
    <w:semiHidden/>
    <w:rsid w:val="00CA5CA6"/>
    <w:rPr>
      <w:rFonts w:ascii="Calibri" w:hAnsi="Calibri" w:cs="Calibri"/>
    </w:rPr>
  </w:style>
  <w:style w:type="character" w:styleId="Hyperlink">
    <w:name w:val="Hyperlink"/>
    <w:aliases w:val="heading 1 (block title),Important,Read,Card Text"/>
    <w:basedOn w:val="DefaultParagraphFont"/>
    <w:uiPriority w:val="99"/>
    <w:rsid w:val="00CA5CA6"/>
    <w:rPr>
      <w:color w:val="auto"/>
      <w:u w:val="none"/>
    </w:rPr>
  </w:style>
  <w:style w:type="character" w:styleId="FollowedHyperlink">
    <w:name w:val="FollowedHyperlink"/>
    <w:basedOn w:val="DefaultParagraphFont"/>
    <w:uiPriority w:val="99"/>
    <w:semiHidden/>
    <w:rsid w:val="00CA5CA6"/>
    <w:rPr>
      <w:color w:val="auto"/>
      <w:u w:val="none"/>
    </w:rPr>
  </w:style>
  <w:style w:type="character" w:customStyle="1" w:styleId="Heading4Char">
    <w:name w:val="Heading 4 Char"/>
    <w:aliases w:val="Tag Char,Big card Char,Normal Tag Char,body Char,small text Char,Tag1 Char"/>
    <w:basedOn w:val="DefaultParagraphFont"/>
    <w:link w:val="Heading4"/>
    <w:uiPriority w:val="4"/>
    <w:rsid w:val="00CA5CA6"/>
    <w:rPr>
      <w:rFonts w:ascii="Calibri" w:eastAsiaTheme="majorEastAsia" w:hAnsi="Calibri" w:cstheme="majorBidi"/>
      <w:b/>
      <w:bCs/>
      <w:iCs/>
      <w:sz w:val="26"/>
    </w:rPr>
  </w:style>
  <w:style w:type="character" w:styleId="Strong">
    <w:name w:val="Strong"/>
    <w:basedOn w:val="DefaultParagraphFont"/>
    <w:uiPriority w:val="22"/>
    <w:qFormat/>
    <w:rsid w:val="0040718F"/>
    <w:rPr>
      <w:b/>
      <w:bCs/>
    </w:rPr>
  </w:style>
  <w:style w:type="character" w:customStyle="1" w:styleId="cite">
    <w:name w:val="cite"/>
    <w:aliases w:val="Heading 3 Char Char Char,Heading 3 Char Char Char1,Heading 3 Char1,Char Char2,Citation Char,cites Char Char,Heading 3 Char1 Char,Citation Char Char1 Char Char Char Char Char,Char Char,Underlined Text Char,Block Writing Char,Index Headers Char"/>
    <w:basedOn w:val="DefaultParagraphFont"/>
    <w:rsid w:val="00214470"/>
    <w:rPr>
      <w:rFonts w:ascii="Times New Roman" w:hAnsi="Times New Roman"/>
      <w:b/>
      <w:sz w:val="24"/>
    </w:rPr>
  </w:style>
  <w:style w:type="paragraph" w:customStyle="1" w:styleId="tag">
    <w:name w:val="tag"/>
    <w:basedOn w:val="Normal"/>
    <w:next w:val="Normal"/>
    <w:link w:val="tagChar"/>
    <w:rsid w:val="00214470"/>
    <w:rPr>
      <w:rFonts w:ascii="Times New Roman" w:eastAsia="Times New Roman" w:hAnsi="Times New Roman" w:cs="Times New Roman"/>
      <w:b/>
      <w:sz w:val="24"/>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basedOn w:val="DefaultParagraphFont"/>
    <w:link w:val="tag"/>
    <w:rsid w:val="00214470"/>
    <w:rPr>
      <w:rFonts w:ascii="Times New Roman" w:eastAsia="Times New Roman" w:hAnsi="Times New Roman" w:cs="Times New Roman"/>
      <w:b/>
      <w:sz w:val="24"/>
      <w:szCs w:val="20"/>
    </w:rPr>
  </w:style>
  <w:style w:type="paragraph" w:customStyle="1" w:styleId="card">
    <w:name w:val="card"/>
    <w:basedOn w:val="Normal"/>
    <w:next w:val="Normal"/>
    <w:link w:val="cardChar"/>
    <w:rsid w:val="00214470"/>
    <w:pPr>
      <w:ind w:left="288" w:right="288"/>
    </w:pPr>
    <w:rPr>
      <w:rFonts w:ascii="Times New Roman" w:eastAsia="Times New Roman" w:hAnsi="Times New Roman" w:cs="Times New Roman"/>
      <w:sz w:val="20"/>
      <w:szCs w:val="20"/>
    </w:rPr>
  </w:style>
  <w:style w:type="character" w:customStyle="1" w:styleId="cardChar">
    <w:name w:val="card Char"/>
    <w:basedOn w:val="DefaultParagraphFont"/>
    <w:link w:val="card"/>
    <w:rsid w:val="00214470"/>
    <w:rPr>
      <w:rFonts w:ascii="Times New Roman" w:eastAsia="Times New Roman" w:hAnsi="Times New Roman" w:cs="Times New Roman"/>
      <w:sz w:val="20"/>
      <w:szCs w:val="20"/>
    </w:rPr>
  </w:style>
  <w:style w:type="character" w:customStyle="1" w:styleId="underline">
    <w:name w:val="underline"/>
    <w:basedOn w:val="DefaultParagraphFont"/>
    <w:rsid w:val="00214470"/>
    <w:rPr>
      <w:b/>
      <w:u w:val="single"/>
    </w:rPr>
  </w:style>
  <w:style w:type="paragraph" w:styleId="ListParagraph">
    <w:name w:val="List Paragraph"/>
    <w:basedOn w:val="Normal"/>
    <w:uiPriority w:val="34"/>
    <w:rsid w:val="009D26F3"/>
    <w:pPr>
      <w:ind w:left="720"/>
      <w:contextualSpacing/>
    </w:pPr>
  </w:style>
  <w:style w:type="paragraph" w:styleId="BalloonText">
    <w:name w:val="Balloon Text"/>
    <w:basedOn w:val="Normal"/>
    <w:link w:val="BalloonTextChar"/>
    <w:uiPriority w:val="99"/>
    <w:semiHidden/>
    <w:rsid w:val="002409B7"/>
    <w:rPr>
      <w:rFonts w:ascii="Tahoma" w:hAnsi="Tahoma" w:cs="Tahoma"/>
      <w:sz w:val="16"/>
      <w:szCs w:val="16"/>
    </w:rPr>
  </w:style>
  <w:style w:type="character" w:customStyle="1" w:styleId="BalloonTextChar">
    <w:name w:val="Balloon Text Char"/>
    <w:basedOn w:val="DefaultParagraphFont"/>
    <w:link w:val="BalloonText"/>
    <w:uiPriority w:val="99"/>
    <w:semiHidden/>
    <w:rsid w:val="002409B7"/>
    <w:rPr>
      <w:rFonts w:ascii="Tahoma" w:hAnsi="Tahoma" w:cs="Tahoma"/>
      <w:sz w:val="16"/>
      <w:szCs w:val="16"/>
    </w:rPr>
  </w:style>
  <w:style w:type="paragraph" w:styleId="NormalWeb">
    <w:name w:val="Normal (Web)"/>
    <w:basedOn w:val="Normal"/>
    <w:uiPriority w:val="99"/>
    <w:unhideWhenUsed/>
    <w:rsid w:val="00CA5CA6"/>
    <w:pPr>
      <w:spacing w:before="100" w:beforeAutospacing="1" w:after="100" w:afterAutospacing="1"/>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CA5CA6"/>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CA5CA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CA5CA6"/>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CA5CA6"/>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Normal Tag,body,small text,Tag1"/>
    <w:basedOn w:val="Normal"/>
    <w:next w:val="Normal"/>
    <w:link w:val="Heading4Char"/>
    <w:uiPriority w:val="4"/>
    <w:qFormat/>
    <w:rsid w:val="00CA5CA6"/>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CA5CA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A5CA6"/>
  </w:style>
  <w:style w:type="character" w:customStyle="1" w:styleId="Heading1Char">
    <w:name w:val="Heading 1 Char"/>
    <w:aliases w:val="Pocket Char"/>
    <w:basedOn w:val="DefaultParagraphFont"/>
    <w:link w:val="Heading1"/>
    <w:uiPriority w:val="1"/>
    <w:rsid w:val="00CA5CA6"/>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CA5CA6"/>
    <w:rPr>
      <w:rFonts w:ascii="Calibri" w:eastAsiaTheme="majorEastAsia" w:hAnsi="Calibri" w:cstheme="majorBidi"/>
      <w:b/>
      <w:bCs/>
      <w:sz w:val="44"/>
      <w:szCs w:val="26"/>
      <w:u w:val="double"/>
    </w:rPr>
  </w:style>
  <w:style w:type="character" w:styleId="Emphasis">
    <w:name w:val="Emphasis"/>
    <w:basedOn w:val="DefaultParagraphFont"/>
    <w:uiPriority w:val="7"/>
    <w:qFormat/>
    <w:rsid w:val="00CA5CA6"/>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CA5CA6"/>
    <w:rPr>
      <w:b/>
      <w:bCs/>
    </w:rPr>
  </w:style>
  <w:style w:type="character" w:customStyle="1" w:styleId="Heading3Char">
    <w:name w:val="Heading 3 Char"/>
    <w:aliases w:val="Block Char"/>
    <w:basedOn w:val="DefaultParagraphFont"/>
    <w:link w:val="Heading3"/>
    <w:uiPriority w:val="3"/>
    <w:rsid w:val="00CA5CA6"/>
    <w:rPr>
      <w:rFonts w:ascii="Calibri" w:eastAsiaTheme="majorEastAsia" w:hAnsi="Calibri" w:cstheme="majorBidi"/>
      <w:b/>
      <w:bCs/>
      <w:sz w:val="32"/>
      <w:u w:val="single"/>
    </w:rPr>
  </w:style>
  <w:style w:type="character" w:customStyle="1" w:styleId="StyleBoldUnderline">
    <w:name w:val="Style Bold Underline"/>
    <w:aliases w:val="Underline"/>
    <w:basedOn w:val="DefaultParagraphFont"/>
    <w:uiPriority w:val="6"/>
    <w:qFormat/>
    <w:rsid w:val="00CA5CA6"/>
    <w:rPr>
      <w:b/>
      <w:bCs/>
      <w:sz w:val="22"/>
      <w:u w:val="single"/>
    </w:rPr>
  </w:style>
  <w:style w:type="character" w:customStyle="1" w:styleId="StyleStyleBold12pt">
    <w:name w:val="Style Style Bold + 12 pt"/>
    <w:aliases w:val="Cite,Style Style Bold,Style Style Bold + 12pt,Style Style + 12 pt,Style Style Bo... +,Style Style Bold + 10 pt,Old Cite"/>
    <w:basedOn w:val="StyleBold"/>
    <w:uiPriority w:val="5"/>
    <w:qFormat/>
    <w:rsid w:val="00CA5CA6"/>
    <w:rPr>
      <w:b/>
      <w:bCs/>
      <w:sz w:val="26"/>
      <w:u w:val="none"/>
    </w:rPr>
  </w:style>
  <w:style w:type="paragraph" w:styleId="Header">
    <w:name w:val="header"/>
    <w:basedOn w:val="Normal"/>
    <w:link w:val="HeaderChar"/>
    <w:uiPriority w:val="99"/>
    <w:rsid w:val="00CA5CA6"/>
    <w:pPr>
      <w:tabs>
        <w:tab w:val="center" w:pos="4680"/>
        <w:tab w:val="right" w:pos="9360"/>
      </w:tabs>
    </w:pPr>
  </w:style>
  <w:style w:type="character" w:customStyle="1" w:styleId="HeaderChar">
    <w:name w:val="Header Char"/>
    <w:basedOn w:val="DefaultParagraphFont"/>
    <w:link w:val="Header"/>
    <w:uiPriority w:val="99"/>
    <w:rsid w:val="00CA5CA6"/>
    <w:rPr>
      <w:rFonts w:ascii="Calibri" w:hAnsi="Calibri" w:cs="Calibri"/>
    </w:rPr>
  </w:style>
  <w:style w:type="paragraph" w:styleId="Footer">
    <w:name w:val="footer"/>
    <w:basedOn w:val="Normal"/>
    <w:link w:val="FooterChar"/>
    <w:uiPriority w:val="99"/>
    <w:semiHidden/>
    <w:rsid w:val="00CA5CA6"/>
    <w:pPr>
      <w:tabs>
        <w:tab w:val="center" w:pos="4680"/>
        <w:tab w:val="right" w:pos="9360"/>
      </w:tabs>
    </w:pPr>
  </w:style>
  <w:style w:type="character" w:customStyle="1" w:styleId="FooterChar">
    <w:name w:val="Footer Char"/>
    <w:basedOn w:val="DefaultParagraphFont"/>
    <w:link w:val="Footer"/>
    <w:uiPriority w:val="99"/>
    <w:semiHidden/>
    <w:rsid w:val="00CA5CA6"/>
    <w:rPr>
      <w:rFonts w:ascii="Calibri" w:hAnsi="Calibri" w:cs="Calibri"/>
    </w:rPr>
  </w:style>
  <w:style w:type="character" w:styleId="Hyperlink">
    <w:name w:val="Hyperlink"/>
    <w:aliases w:val="heading 1 (block title),Important,Read,Card Text"/>
    <w:basedOn w:val="DefaultParagraphFont"/>
    <w:uiPriority w:val="99"/>
    <w:rsid w:val="00CA5CA6"/>
    <w:rPr>
      <w:color w:val="auto"/>
      <w:u w:val="none"/>
    </w:rPr>
  </w:style>
  <w:style w:type="character" w:styleId="FollowedHyperlink">
    <w:name w:val="FollowedHyperlink"/>
    <w:basedOn w:val="DefaultParagraphFont"/>
    <w:uiPriority w:val="99"/>
    <w:semiHidden/>
    <w:rsid w:val="00CA5CA6"/>
    <w:rPr>
      <w:color w:val="auto"/>
      <w:u w:val="none"/>
    </w:rPr>
  </w:style>
  <w:style w:type="character" w:customStyle="1" w:styleId="Heading4Char">
    <w:name w:val="Heading 4 Char"/>
    <w:aliases w:val="Tag Char,Big card Char,Normal Tag Char,body Char,small text Char,Tag1 Char"/>
    <w:basedOn w:val="DefaultParagraphFont"/>
    <w:link w:val="Heading4"/>
    <w:uiPriority w:val="4"/>
    <w:rsid w:val="00CA5CA6"/>
    <w:rPr>
      <w:rFonts w:ascii="Calibri" w:eastAsiaTheme="majorEastAsia" w:hAnsi="Calibri" w:cstheme="majorBidi"/>
      <w:b/>
      <w:bCs/>
      <w:iCs/>
      <w:sz w:val="26"/>
    </w:rPr>
  </w:style>
  <w:style w:type="character" w:styleId="Strong">
    <w:name w:val="Strong"/>
    <w:basedOn w:val="DefaultParagraphFont"/>
    <w:uiPriority w:val="22"/>
    <w:qFormat/>
    <w:rsid w:val="0040718F"/>
    <w:rPr>
      <w:b/>
      <w:bCs/>
    </w:rPr>
  </w:style>
  <w:style w:type="character" w:customStyle="1" w:styleId="cite">
    <w:name w:val="cite"/>
    <w:aliases w:val="Heading 3 Char Char Char,Heading 3 Char Char Char1,Heading 3 Char1,Char Char2,Citation Char,cites Char Char,Heading 3 Char1 Char,Citation Char Char1 Char Char Char Char Char,Char Char,Underlined Text Char,Block Writing Char,Index Headers Char"/>
    <w:basedOn w:val="DefaultParagraphFont"/>
    <w:rsid w:val="00214470"/>
    <w:rPr>
      <w:rFonts w:ascii="Times New Roman" w:hAnsi="Times New Roman"/>
      <w:b/>
      <w:sz w:val="24"/>
    </w:rPr>
  </w:style>
  <w:style w:type="paragraph" w:customStyle="1" w:styleId="tag">
    <w:name w:val="tag"/>
    <w:basedOn w:val="Normal"/>
    <w:next w:val="Normal"/>
    <w:link w:val="tagChar"/>
    <w:rsid w:val="00214470"/>
    <w:rPr>
      <w:rFonts w:ascii="Times New Roman" w:eastAsia="Times New Roman" w:hAnsi="Times New Roman" w:cs="Times New Roman"/>
      <w:b/>
      <w:sz w:val="24"/>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basedOn w:val="DefaultParagraphFont"/>
    <w:link w:val="tag"/>
    <w:rsid w:val="00214470"/>
    <w:rPr>
      <w:rFonts w:ascii="Times New Roman" w:eastAsia="Times New Roman" w:hAnsi="Times New Roman" w:cs="Times New Roman"/>
      <w:b/>
      <w:sz w:val="24"/>
      <w:szCs w:val="20"/>
    </w:rPr>
  </w:style>
  <w:style w:type="paragraph" w:customStyle="1" w:styleId="card">
    <w:name w:val="card"/>
    <w:basedOn w:val="Normal"/>
    <w:next w:val="Normal"/>
    <w:link w:val="cardChar"/>
    <w:rsid w:val="00214470"/>
    <w:pPr>
      <w:ind w:left="288" w:right="288"/>
    </w:pPr>
    <w:rPr>
      <w:rFonts w:ascii="Times New Roman" w:eastAsia="Times New Roman" w:hAnsi="Times New Roman" w:cs="Times New Roman"/>
      <w:sz w:val="20"/>
      <w:szCs w:val="20"/>
    </w:rPr>
  </w:style>
  <w:style w:type="character" w:customStyle="1" w:styleId="cardChar">
    <w:name w:val="card Char"/>
    <w:basedOn w:val="DefaultParagraphFont"/>
    <w:link w:val="card"/>
    <w:rsid w:val="00214470"/>
    <w:rPr>
      <w:rFonts w:ascii="Times New Roman" w:eastAsia="Times New Roman" w:hAnsi="Times New Roman" w:cs="Times New Roman"/>
      <w:sz w:val="20"/>
      <w:szCs w:val="20"/>
    </w:rPr>
  </w:style>
  <w:style w:type="character" w:customStyle="1" w:styleId="underline">
    <w:name w:val="underline"/>
    <w:basedOn w:val="DefaultParagraphFont"/>
    <w:rsid w:val="00214470"/>
    <w:rPr>
      <w:b/>
      <w:u w:val="single"/>
    </w:rPr>
  </w:style>
  <w:style w:type="paragraph" w:styleId="ListParagraph">
    <w:name w:val="List Paragraph"/>
    <w:basedOn w:val="Normal"/>
    <w:uiPriority w:val="34"/>
    <w:rsid w:val="009D26F3"/>
    <w:pPr>
      <w:ind w:left="720"/>
      <w:contextualSpacing/>
    </w:pPr>
  </w:style>
  <w:style w:type="paragraph" w:styleId="BalloonText">
    <w:name w:val="Balloon Text"/>
    <w:basedOn w:val="Normal"/>
    <w:link w:val="BalloonTextChar"/>
    <w:uiPriority w:val="99"/>
    <w:semiHidden/>
    <w:rsid w:val="002409B7"/>
    <w:rPr>
      <w:rFonts w:ascii="Tahoma" w:hAnsi="Tahoma" w:cs="Tahoma"/>
      <w:sz w:val="16"/>
      <w:szCs w:val="16"/>
    </w:rPr>
  </w:style>
  <w:style w:type="character" w:customStyle="1" w:styleId="BalloonTextChar">
    <w:name w:val="Balloon Text Char"/>
    <w:basedOn w:val="DefaultParagraphFont"/>
    <w:link w:val="BalloonText"/>
    <w:uiPriority w:val="99"/>
    <w:semiHidden/>
    <w:rsid w:val="002409B7"/>
    <w:rPr>
      <w:rFonts w:ascii="Tahoma" w:hAnsi="Tahoma" w:cs="Tahoma"/>
      <w:sz w:val="16"/>
      <w:szCs w:val="16"/>
    </w:rPr>
  </w:style>
  <w:style w:type="paragraph" w:styleId="NormalWeb">
    <w:name w:val="Normal (Web)"/>
    <w:basedOn w:val="Normal"/>
    <w:uiPriority w:val="99"/>
    <w:unhideWhenUsed/>
    <w:rsid w:val="00CA5CA6"/>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huffingtonpost.com/2009/08/05/mexico-anti-drug-aid-dela_n_251586.html" TargetMode="External"/><Relationship Id="rId21" Type="http://schemas.openxmlformats.org/officeDocument/2006/relationships/hyperlink" Target="http://babalublog.com/2011/11/15/bipartisan-effort-in-u-s-senate-stops-another-unilateral-concession-to-the-castro-dictatorship/" TargetMode="External"/><Relationship Id="rId42" Type="http://schemas.openxmlformats.org/officeDocument/2006/relationships/hyperlink" Target="https://www.law.upenn.edu/cf/faculty/wburkewh/workingpapers/17HarvHumRtsJ249(2004).pdf" TargetMode="External"/><Relationship Id="rId47" Type="http://schemas.openxmlformats.org/officeDocument/2006/relationships/hyperlink" Target="http://www1.whdh.com/news/articles/politics/10010799959573/obama-orders-new-economic-sanctions-on-iran/" TargetMode="External"/><Relationship Id="rId63" Type="http://schemas.openxmlformats.org/officeDocument/2006/relationships/hyperlink" Target="http://www.newamerica.net/events/2013/human_rights_surveillance" TargetMode="External"/><Relationship Id="rId68" Type="http://schemas.openxmlformats.org/officeDocument/2006/relationships/hyperlink" Target="http://en.wikipedia.org/wiki/Orlando_Zapata" TargetMode="External"/><Relationship Id="rId84" Type="http://schemas.openxmlformats.org/officeDocument/2006/relationships/fontTable" Target="fontTable.xml"/><Relationship Id="rId16" Type="http://schemas.openxmlformats.org/officeDocument/2006/relationships/hyperlink" Target="http://www.hrw.org/sites/default/files/reports/cuba1109web_0.pdf" TargetMode="External"/><Relationship Id="rId11" Type="http://schemas.openxmlformats.org/officeDocument/2006/relationships/hyperlink" Target="http://www.hrw.org/sites/default/files/reports/cuba1109web_0.pdf" TargetMode="External"/><Relationship Id="rId32" Type="http://schemas.openxmlformats.org/officeDocument/2006/relationships/hyperlink" Target="http://www.americanbar.org/publications/human_rights_magazine_home/human_rights_vol35_2008/human_rights_fall2008/hr_fall08_shattuck.html" TargetMode="External"/><Relationship Id="rId37" Type="http://schemas.openxmlformats.org/officeDocument/2006/relationships/hyperlink" Target="http://www.globalpost.com/dispatch/news/regions/americas/bolivia/120607/south-america-oas-human-rights-group" TargetMode="External"/><Relationship Id="rId53" Type="http://schemas.openxmlformats.org/officeDocument/2006/relationships/hyperlink" Target="http://www.hoover.org/publications/monographs/27159" TargetMode="External"/><Relationship Id="rId58" Type="http://schemas.openxmlformats.org/officeDocument/2006/relationships/hyperlink" Target="http://muse.jhu.edu/journals/human_rights_quarterly/v021/21.1winkler.html" TargetMode="External"/><Relationship Id="rId74" Type="http://schemas.openxmlformats.org/officeDocument/2006/relationships/hyperlink" Target="http://www.laht.com/article.asp?ArticleId=461270&amp;CategoryId=14510" TargetMode="External"/><Relationship Id="rId79" Type="http://schemas.openxmlformats.org/officeDocument/2006/relationships/hyperlink" Target="http://www.ajc.com/news/ap/education/us-travel-outfits-decry-tighter-cuba-rules/nR9kH/" TargetMode="External"/><Relationship Id="rId5" Type="http://schemas.openxmlformats.org/officeDocument/2006/relationships/styles" Target="styles.xml"/><Relationship Id="rId19" Type="http://schemas.openxmlformats.org/officeDocument/2006/relationships/hyperlink" Target="http://www2.fiu.edu/~ipor/cuba-t/BrookingsCubaReport-English.pdf%207-6-13" TargetMode="External"/><Relationship Id="rId14" Type="http://schemas.openxmlformats.org/officeDocument/2006/relationships/hyperlink" Target="http://www.cubastudygroup.org/index.cfm/files/serve?File_id=1634f963-ecad-4c6d-bd5c-95ba8b693d8a" TargetMode="External"/><Relationship Id="rId22" Type="http://schemas.openxmlformats.org/officeDocument/2006/relationships/hyperlink" Target="http://www.state.gov/j/tip/rls/tiprpt/2010/142760.htm" TargetMode="External"/><Relationship Id="rId27" Type="http://schemas.openxmlformats.org/officeDocument/2006/relationships/hyperlink" Target="http://www.wola.org/news/as_president_obama_heads_to_mexico_members_of_congress_express_concern_over_human_rights" TargetMode="External"/><Relationship Id="rId30" Type="http://schemas.openxmlformats.org/officeDocument/2006/relationships/hyperlink" Target="http://blog.heritage.org/2013/03/18/beware-of-venezuelas-paranoid-anti-americanism/" TargetMode="External"/><Relationship Id="rId35" Type="http://schemas.openxmlformats.org/officeDocument/2006/relationships/hyperlink" Target="http://www.policyarchive.org/handle/10207/bitstreams/10918.pdf" TargetMode="External"/><Relationship Id="rId43" Type="http://schemas.openxmlformats.org/officeDocument/2006/relationships/hyperlink" Target="http://www.cato.org/publications/commentary/gops-allegations-appeasement-against-obama" TargetMode="External"/><Relationship Id="rId48" Type="http://schemas.openxmlformats.org/officeDocument/2006/relationships/hyperlink" Target="http://www.huffingtonpost.com/2013/06/15/us-iran-election_n_3447697.html" TargetMode="External"/><Relationship Id="rId56" Type="http://schemas.openxmlformats.org/officeDocument/2006/relationships/hyperlink" Target="http://www.cubastudygroup.org/index.cfm/files/serve?File_id=1634f963-ecad-4c6d-bd5c-95ba8b693d8a" TargetMode="External"/><Relationship Id="rId64" Type="http://schemas.openxmlformats.org/officeDocument/2006/relationships/hyperlink" Target="http://www.journalofdemocracy.org/articles/gratis/China-cluster-18-3.pdf" TargetMode="External"/><Relationship Id="rId69" Type="http://schemas.openxmlformats.org/officeDocument/2006/relationships/hyperlink" Target="http://www.bbc.co.uk/news/10595296" TargetMode="External"/><Relationship Id="rId77" Type="http://schemas.openxmlformats.org/officeDocument/2006/relationships/hyperlink" Target="http://menendez.senate.gov/newsroom/press/release/?id=154818f1-c736-42a7-999e-399c237a8804" TargetMode="External"/><Relationship Id="rId8" Type="http://schemas.openxmlformats.org/officeDocument/2006/relationships/webSettings" Target="webSettings.xml"/><Relationship Id="rId51" Type="http://schemas.openxmlformats.org/officeDocument/2006/relationships/hyperlink" Target="http://www.americanprogress.org/issues/2011/12/nuclear_iran.html" TargetMode="External"/><Relationship Id="rId72" Type="http://schemas.openxmlformats.org/officeDocument/2006/relationships/hyperlink" Target="http://latino.foxnews.com/latino/politics/2011/10/22/opinion-laura-pollan-death-fear-and-birth-freedom/" TargetMode="External"/><Relationship Id="rId80" Type="http://schemas.openxmlformats.org/officeDocument/2006/relationships/hyperlink" Target="http://www.dailyiowan.com/2012/09/18/Metro/29847.html" TargetMode="External"/><Relationship Id="rId85"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hyperlink" Target="http://www.hrw.org/sites/default/files/reports/cuba1109web_0.pdf" TargetMode="External"/><Relationship Id="rId17" Type="http://schemas.openxmlformats.org/officeDocument/2006/relationships/hyperlink" Target="http://online.wsj.com/article/SB123958449490312295.html" TargetMode="External"/><Relationship Id="rId25" Type="http://schemas.openxmlformats.org/officeDocument/2006/relationships/hyperlink" Target="http://www.huffingtonpost.com/2010/09/03/us-withholding-aid-to-mexico-human-rights_n_705501.html%207/5/13" TargetMode="External"/><Relationship Id="rId33" Type="http://schemas.openxmlformats.org/officeDocument/2006/relationships/hyperlink" Target="http://www.washingtonpost.com/wp" TargetMode="External"/><Relationship Id="rId38" Type="http://schemas.openxmlformats.org/officeDocument/2006/relationships/hyperlink" Target="http://thehill.com/blogs/congress-blog/foreign-policy/150667-us-leadership-on-human-rights-essential-to-strengthen-democracy-abroad" TargetMode="External"/><Relationship Id="rId46" Type="http://schemas.openxmlformats.org/officeDocument/2006/relationships/hyperlink" Target="http://articles.latimes.com/2013/jun/03/world/la-fg-iran-sanctions-20130604" TargetMode="External"/><Relationship Id="rId59" Type="http://schemas.openxmlformats.org/officeDocument/2006/relationships/hyperlink" Target="http://i-p-o.org/sanctp.htm" TargetMode="External"/><Relationship Id="rId67" Type="http://schemas.openxmlformats.org/officeDocument/2006/relationships/hyperlink" Target="http://www.damasdeblanco.org/" TargetMode="External"/><Relationship Id="rId20" Type="http://schemas.openxmlformats.org/officeDocument/2006/relationships/hyperlink" Target="http://www.american.com/archive/2013/april/cuba-should-remain-designated-as-a-state-sponsor-of-terrorism" TargetMode="External"/><Relationship Id="rId41" Type="http://schemas.openxmlformats.org/officeDocument/2006/relationships/hyperlink" Target="https://www.law.upenn.edu/cf/faculty/wburkewh/workingpapers/17HarvHumRtsJ249(2004).pdf" TargetMode="External"/><Relationship Id="rId54" Type="http://schemas.openxmlformats.org/officeDocument/2006/relationships/hyperlink" Target="http://www.wnd.com/2010/11/234213/" TargetMode="External"/><Relationship Id="rId62" Type="http://schemas.openxmlformats.org/officeDocument/2006/relationships/hyperlink" Target="http://blog.heritage.org/2012/11/19/magnitsky-act-promises-to-punish-human-rights-abuse-open-trade/" TargetMode="External"/><Relationship Id="rId70" Type="http://schemas.openxmlformats.org/officeDocument/2006/relationships/hyperlink" Target="http://online.wsj.com/article/SB10001424053111904875404576530302503295010.html" TargetMode="External"/><Relationship Id="rId75" Type="http://schemas.openxmlformats.org/officeDocument/2006/relationships/hyperlink" Target="http://www.heritage.org/events/2011/11/cuba" TargetMode="External"/><Relationship Id="rId83" Type="http://schemas.openxmlformats.org/officeDocument/2006/relationships/header" Target="header1.xml"/><Relationship Id="rId1" Type="http://schemas.openxmlformats.org/officeDocument/2006/relationships/customXml" Target="../customXml/item1.xml"/><Relationship Id="rId6" Type="http://schemas.microsoft.com/office/2007/relationships/stylesWithEffects" Target="stylesWithEffects.xml"/><Relationship Id="rId15" Type="http://schemas.openxmlformats.org/officeDocument/2006/relationships/hyperlink" Target="http://www.guardian.co.uk/world/2010/jul/25/cuba-to-free-all-political-prisoners" TargetMode="External"/><Relationship Id="rId23" Type="http://schemas.openxmlformats.org/officeDocument/2006/relationships/hyperlink" Target="http://www.humanevents.com/article.php?id=14618%5dDate%20Accessed:%207-4-2013%20BK" TargetMode="External"/><Relationship Id="rId28" Type="http://schemas.openxmlformats.org/officeDocument/2006/relationships/hyperlink" Target="http://www.usnews.com/opinion/blogs/world-report/2013/03/15/after-chavez-us-must-encourage-democratic-venezuela" TargetMode="External"/><Relationship Id="rId36" Type="http://schemas.openxmlformats.org/officeDocument/2006/relationships/hyperlink" Target="http://www.guardian.co.uk/world/2012/nov/16/magnitsky-human-rights-soviet-trade" TargetMode="External"/><Relationship Id="rId49" Type="http://schemas.openxmlformats.org/officeDocument/2006/relationships/hyperlink" Target="http://www.americanprogress.org/issues/2011/05/corralling_iran.html" TargetMode="External"/><Relationship Id="rId57" Type="http://schemas.openxmlformats.org/officeDocument/2006/relationships/hyperlink" Target="http://www.thecrimson.com/article/2013/4/3/Harvard-Venezuela-Chavez-death/" TargetMode="External"/><Relationship Id="rId10" Type="http://schemas.openxmlformats.org/officeDocument/2006/relationships/endnotes" Target="endnotes.xml"/><Relationship Id="rId31" Type="http://schemas.openxmlformats.org/officeDocument/2006/relationships/hyperlink" Target="http://muse.jhu.edu/journals/human_rights_quarterly/v021/21.1winkler.html" TargetMode="External"/><Relationship Id="rId44" Type="http://schemas.openxmlformats.org/officeDocument/2006/relationships/hyperlink" Target="http://www.commentarymagazine.com/2013/03/08/obamas-commendable-response-to-north-koreas-threats/" TargetMode="External"/><Relationship Id="rId52" Type="http://schemas.openxmlformats.org/officeDocument/2006/relationships/hyperlink" Target="http://www.nypost.com/p/news/opinion/opedcolumnists/item_Oul9gWKYCFsACA0D6IVpvL" TargetMode="External"/><Relationship Id="rId60" Type="http://schemas.openxmlformats.org/officeDocument/2006/relationships/hyperlink" Target="http://www.pbs.org/wnet/religionandethics/2010/09/13/the-ethics-of-sanctions/7016/" TargetMode="External"/><Relationship Id="rId65" Type="http://schemas.openxmlformats.org/officeDocument/2006/relationships/hyperlink" Target="http://www.accessmylibrary.com/article-1G1-57645263/cancer-human-rights.html" TargetMode="External"/><Relationship Id="rId73" Type="http://schemas.openxmlformats.org/officeDocument/2006/relationships/hyperlink" Target="http://latino.foxnews.com/latino/news/2011/12/14/late-cuban-activist-laura-pollan-gets-human-rights-award/" TargetMode="External"/><Relationship Id="rId78" Type="http://schemas.openxmlformats.org/officeDocument/2006/relationships/hyperlink" Target="http://www.nytimes.com/2012/09/23/us/politics/ryan-criticizes-obamas-cuba-policy-and-explains-his-shift-on-the-issue.html?_r=0" TargetMode="External"/><Relationship Id="rId81" Type="http://schemas.openxmlformats.org/officeDocument/2006/relationships/hyperlink" Target="http://www.nytimes.com/2007/05/12/world/americas/12cuba.html?_r=0" TargetMode="External"/><Relationship Id="rId4" Type="http://schemas.openxmlformats.org/officeDocument/2006/relationships/numbering" Target="numbering.xml"/><Relationship Id="rId9" Type="http://schemas.openxmlformats.org/officeDocument/2006/relationships/footnotes" Target="footnotes.xml"/><Relationship Id="rId13" Type="http://schemas.openxmlformats.org/officeDocument/2006/relationships/hyperlink" Target="http://www.forbes.com/2009/04/21/communist-cuba-castro-opinions-contributors-bailout.html" TargetMode="External"/><Relationship Id="rId18" Type="http://schemas.openxmlformats.org/officeDocument/2006/relationships/hyperlink" Target="http://www.brookings.edu/research/papers/2000/06/sanctions-haass" TargetMode="External"/><Relationship Id="rId39" Type="http://schemas.openxmlformats.org/officeDocument/2006/relationships/hyperlink" Target="http://www.cfr.org/democratization/promoting-democracy-whys-hows-united-states-international-community/p24090" TargetMode="External"/><Relationship Id="rId34" Type="http://schemas.openxmlformats.org/officeDocument/2006/relationships/hyperlink" Target="http://www.policyarchive.org/handle/10207/bitstreams/10918.pdf" TargetMode="External"/><Relationship Id="rId50" Type="http://schemas.openxmlformats.org/officeDocument/2006/relationships/hyperlink" Target="http://www.nytimes.com/2011/03/25/world/asia/25iht-iran25.html" TargetMode="External"/><Relationship Id="rId55" Type="http://schemas.openxmlformats.org/officeDocument/2006/relationships/hyperlink" Target="http://web.gc.cuny.edu/dept/bildn/publications/documents/Maybarduk12_001.pdf" TargetMode="External"/><Relationship Id="rId76" Type="http://schemas.openxmlformats.org/officeDocument/2006/relationships/hyperlink" Target="http://www.washingtonpost.com/opinions/obamas-foreign-initiatives-have-faltered/2012/01/05/gIQAeCqAkP_story.html" TargetMode="External"/><Relationship Id="rId7" Type="http://schemas.openxmlformats.org/officeDocument/2006/relationships/settings" Target="settings.xml"/><Relationship Id="rId71" Type="http://schemas.openxmlformats.org/officeDocument/2006/relationships/hyperlink" Target="http://www.salon.com/2011/10/15/laura_pollan_founder_of_cuban_protest_group_dies/" TargetMode="External"/><Relationship Id="rId2" Type="http://schemas.openxmlformats.org/officeDocument/2006/relationships/customXml" Target="../customXml/item2.xml"/><Relationship Id="rId29" Type="http://schemas.openxmlformats.org/officeDocument/2006/relationships/hyperlink" Target="http://www.heritage.org/research/reports/2013/04/venezuela-us-should-push-president-maduro-toward-economic-freedom" TargetMode="External"/><Relationship Id="rId24" Type="http://schemas.openxmlformats.org/officeDocument/2006/relationships/hyperlink" Target="http://www.state.gov/j/tip/rls/tiprpt/2010/142760.htm" TargetMode="External"/><Relationship Id="rId40" Type="http://schemas.openxmlformats.org/officeDocument/2006/relationships/hyperlink" Target="https://www.law.upenn.edu/cf/faculty/wburkewh/workingpapers/17HarvHumRtsJ249(2004).pdf" TargetMode="External"/><Relationship Id="rId45" Type="http://schemas.openxmlformats.org/officeDocument/2006/relationships/hyperlink" Target="http://www.militarytimes.com/article/20130507/NEWS/305070028/Obama-S-Korea-show-united-front-against-Pyongyang" TargetMode="External"/><Relationship Id="rId66" Type="http://schemas.openxmlformats.org/officeDocument/2006/relationships/hyperlink" Target="http://www.washingtontimes.com/news/2010/sep/27/crisis-point-dead-ahead/" TargetMode="External"/><Relationship Id="rId61" Type="http://schemas.openxmlformats.org/officeDocument/2006/relationships/hyperlink" Target="http://i-p-o.org/sanctp.htm" TargetMode="External"/><Relationship Id="rId82" Type="http://schemas.openxmlformats.org/officeDocument/2006/relationships/hyperlink" Target="http://www.nytimes.com/2007/05/12/world/americas/12cuba.html?_r=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eoff\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152</Pages>
  <Words>54730</Words>
  <Characters>301016</Characters>
  <Application>Microsoft Office Word</Application>
  <DocSecurity>0</DocSecurity>
  <Lines>4180</Lines>
  <Paragraphs>730</Paragraphs>
  <ScaleCrop>false</ScaleCrop>
  <HeadingPairs>
    <vt:vector size="2" baseType="variant">
      <vt:variant>
        <vt:lpstr>Title</vt:lpstr>
      </vt:variant>
      <vt:variant>
        <vt:i4>1</vt:i4>
      </vt:variant>
    </vt:vector>
  </HeadingPairs>
  <TitlesOfParts>
    <vt:vector size="1" baseType="lpstr">
      <vt:lpstr>Human Rights Conditioning CPs</vt:lpstr>
    </vt:vector>
  </TitlesOfParts>
  <Company>Gonzaga Debate Institute</Company>
  <LinksUpToDate>false</LinksUpToDate>
  <CharactersWithSpaces>355016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Human Rights Conditioning CPs</dc:title>
  <dc:creator>Sarah</dc:creator>
  <cp:lastModifiedBy>Geoff</cp:lastModifiedBy>
  <cp:revision>2</cp:revision>
  <dcterms:created xsi:type="dcterms:W3CDTF">2013-07-14T19:57:00Z</dcterms:created>
  <dcterms:modified xsi:type="dcterms:W3CDTF">2013-07-14T19:57:00Z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