
<file path=[Content_Types].xml><?xml version="1.0" encoding="utf-8"?>
<Types xmlns="http://schemas.openxmlformats.org/package/2006/content-types">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Default Extension="xml" ContentType="application/xml"/>
  <Override PartName="/customXml/itemProps1.xml" ContentType="application/vnd.openxmlformats-officedocument.customXmlProperties+xml"/>
  <Override PartName="/word/webSettings.xml" ContentType="application/vnd.openxmlformats-officedocument.wordprocessingml.webSettings+xml"/>
  <Override PartName="/word/theme/theme1.xml" ContentType="application/vnd.openxmlformats-officedocument.theme+xml"/>
  <Override PartName="/word/endnotes.xml" ContentType="application/vnd.openxmlformats-officedocument.wordprocessingml.endnotes+xml"/>
  <Default Extension="rels" ContentType="application/vnd.openxmlformats-package.relationships+xml"/>
  <Override PartName="/customXml/itemProps2.xml" ContentType="application/vnd.openxmlformats-officedocument.customXmlProperties+xml"/>
  <Override PartName="/word/styles.xml" ContentType="application/vnd.openxmlformats-officedocument.wordprocessingml.styles+xml"/>
  <Override PartName="/docProps/custom.xml" ContentType="application/vnd.openxmlformats-officedocument.custom-properties+xml"/>
  <Override PartName="/word/settings.xml" ContentType="application/vnd.openxmlformats-officedocument.wordprocessingml.settings+xml"/>
  <Override PartName="/customXml/itemProps3.xml" ContentType="application/vnd.openxmlformats-officedocument.customXmlProperti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6D09" w:rsidRDefault="008F6D09" w:rsidP="00F05C85">
      <w:pPr>
        <w:pStyle w:val="Heading1"/>
      </w:pPr>
      <w:r>
        <w:t>Cuba Embargo Negative</w:t>
      </w:r>
    </w:p>
    <w:p w:rsidR="008F6D09" w:rsidRDefault="008F6D09" w:rsidP="008F6D09"/>
    <w:p w:rsidR="008F6D09" w:rsidRDefault="008F6D09" w:rsidP="008F6D09"/>
    <w:p w:rsidR="008F6D09" w:rsidRPr="0053416D" w:rsidRDefault="008F6D09" w:rsidP="008F6D09">
      <w:pPr>
        <w:pStyle w:val="Heading2"/>
      </w:pPr>
      <w:r>
        <w:t>A2: Public Health Advantage</w:t>
      </w:r>
    </w:p>
    <w:p w:rsidR="008F6D09" w:rsidRDefault="008F6D09" w:rsidP="008F6D09"/>
    <w:p w:rsidR="008F6D09" w:rsidRDefault="008F6D09" w:rsidP="008F6D09">
      <w:pPr>
        <w:pStyle w:val="Heading3"/>
      </w:pPr>
      <w:bookmarkStart w:id="0" w:name="_Toc359104495"/>
      <w:r>
        <w:t>Cuban Public Health System Strong Now – Focus on Prevention</w:t>
      </w:r>
      <w:bookmarkEnd w:id="0"/>
    </w:p>
    <w:p w:rsidR="008F6D09" w:rsidRDefault="008F6D09" w:rsidP="008F6D09">
      <w:pPr>
        <w:pStyle w:val="Heading4"/>
      </w:pPr>
      <w:r>
        <w:t xml:space="preserve">The Cuban health care industry guarantees basic health coverage – it provides exceptional preventative medicine for all citizens. </w:t>
      </w:r>
    </w:p>
    <w:p w:rsidR="008F6D09" w:rsidRPr="004D7D58" w:rsidRDefault="008F6D09" w:rsidP="008F6D09"/>
    <w:p w:rsidR="008F6D09" w:rsidRPr="003170F2" w:rsidRDefault="008F6D09" w:rsidP="008F6D09">
      <w:pPr>
        <w:rPr>
          <w:rStyle w:val="StyleStyleBold12pt"/>
        </w:rPr>
      </w:pPr>
      <w:r w:rsidRPr="003170F2">
        <w:rPr>
          <w:rStyle w:val="StyleStyleBold12pt"/>
        </w:rPr>
        <w:t>Garrett, Senior Fellow for Global Health at the Council on Foreign Relations, 2010</w:t>
      </w:r>
    </w:p>
    <w:p w:rsidR="008F6D09" w:rsidRPr="003170F2" w:rsidRDefault="008F6D09" w:rsidP="008F6D09">
      <w:r>
        <w:t xml:space="preserve">(Laurie, “Castrocare in Crisis,” </w:t>
      </w:r>
      <w:r>
        <w:rPr>
          <w:i/>
        </w:rPr>
        <w:t>Foreign Affairs</w:t>
      </w:r>
      <w:r>
        <w:t xml:space="preserve">, 89:4, July/August, EBSCOhost) </w:t>
      </w:r>
    </w:p>
    <w:p w:rsidR="008F6D09" w:rsidRDefault="008F6D09" w:rsidP="008F6D09">
      <w:pPr>
        <w:rPr>
          <w:rStyle w:val="StyleStyleBold12pt"/>
        </w:rPr>
      </w:pPr>
    </w:p>
    <w:p w:rsidR="008F6D09" w:rsidRDefault="008F6D09" w:rsidP="008F6D09">
      <w:pPr>
        <w:rPr>
          <w:rStyle w:val="StyleBoldUnderline"/>
        </w:rPr>
      </w:pPr>
      <w:r w:rsidRPr="004D7D58">
        <w:rPr>
          <w:rStyle w:val="StyleBoldUnderline"/>
          <w:szCs w:val="28"/>
        </w:rPr>
        <w:t>The two keys to Cuba's medical and public health achievements are training provided by the state and a community-based approach that requires physicians to live in the neighborhoods they serve and be on call 24 hours a day.</w:t>
      </w:r>
      <w:r w:rsidRPr="0053416D">
        <w:rPr>
          <w:sz w:val="16"/>
          <w:szCs w:val="28"/>
        </w:rPr>
        <w:t xml:space="preserve"> In the wake of the 1959 Cuban Revolution, more than one-third of Cuba's doctors fled, mostly to the United States, leaving the country with just 6,300 physicians and a doctor-patient ratio of 9.2 per 10,000, according to the Cuban Ministry of Public Health. In response, Fidel Castro declared public health and doctor training to be paramount tasks for the new socialist state</w:t>
      </w:r>
      <w:proofErr w:type="gramStart"/>
      <w:r w:rsidRPr="0053416D">
        <w:rPr>
          <w:sz w:val="16"/>
          <w:szCs w:val="28"/>
        </w:rPr>
        <w:t>.</w:t>
      </w:r>
      <w:r w:rsidRPr="0053416D">
        <w:rPr>
          <w:sz w:val="12"/>
          <w:szCs w:val="28"/>
        </w:rPr>
        <w:t>¶</w:t>
      </w:r>
      <w:proofErr w:type="gramEnd"/>
      <w:r w:rsidRPr="0053416D">
        <w:rPr>
          <w:sz w:val="16"/>
          <w:szCs w:val="28"/>
        </w:rPr>
        <w:t xml:space="preserve"> </w:t>
      </w:r>
      <w:r w:rsidRPr="004D7D58">
        <w:rPr>
          <w:rStyle w:val="StyleBoldUnderline"/>
          <w:szCs w:val="28"/>
        </w:rPr>
        <w:t>By the early 1980s, Cuba led the socialist world</w:t>
      </w:r>
      <w:r w:rsidRPr="0053416D">
        <w:rPr>
          <w:sz w:val="16"/>
          <w:szCs w:val="28"/>
        </w:rPr>
        <w:t xml:space="preserve"> -- including its patron, the Soviet Union -- </w:t>
      </w:r>
      <w:r w:rsidRPr="004D7D58">
        <w:rPr>
          <w:rStyle w:val="StyleBoldUnderline"/>
          <w:szCs w:val="28"/>
        </w:rPr>
        <w:t>in all health indicators.</w:t>
      </w:r>
      <w:r w:rsidRPr="0053416D">
        <w:rPr>
          <w:sz w:val="16"/>
          <w:szCs w:val="28"/>
        </w:rPr>
        <w:t xml:space="preserve"> Between 1959 and 1989, </w:t>
      </w:r>
      <w:r w:rsidRPr="004D7D58">
        <w:rPr>
          <w:rStyle w:val="StyleBoldUnderline"/>
          <w:szCs w:val="28"/>
        </w:rPr>
        <w:t>Cuba's doctor-patient ratio more than tripled,</w:t>
      </w:r>
      <w:r w:rsidRPr="0053416D">
        <w:rPr>
          <w:sz w:val="16"/>
          <w:szCs w:val="28"/>
        </w:rPr>
        <w:t xml:space="preserve"> soaring to 33 per 10,000, and health-care expenditures rose by 162 percent. </w:t>
      </w:r>
      <w:r w:rsidRPr="004D7D58">
        <w:rPr>
          <w:rStyle w:val="StyleBoldUnderline"/>
          <w:szCs w:val="28"/>
        </w:rPr>
        <w:t>Cuba today has the highest doctor-patient ratio in the entire world,</w:t>
      </w:r>
      <w:r w:rsidRPr="0053416D">
        <w:rPr>
          <w:sz w:val="16"/>
          <w:szCs w:val="28"/>
        </w:rPr>
        <w:t xml:space="preserve"> with 59 physicians per 10,000 people -- </w:t>
      </w:r>
      <w:r w:rsidRPr="004D7D58">
        <w:rPr>
          <w:rStyle w:val="StyleBoldUnderline"/>
          <w:szCs w:val="28"/>
        </w:rPr>
        <w:t>more than twice the ratio of the U</w:t>
      </w:r>
      <w:r w:rsidRPr="0053416D">
        <w:rPr>
          <w:sz w:val="16"/>
          <w:szCs w:val="28"/>
        </w:rPr>
        <w:t xml:space="preserve">nited </w:t>
      </w:r>
      <w:r w:rsidRPr="004D7D58">
        <w:rPr>
          <w:rStyle w:val="StyleBoldUnderline"/>
          <w:szCs w:val="28"/>
        </w:rPr>
        <w:t>S</w:t>
      </w:r>
      <w:r w:rsidRPr="0053416D">
        <w:rPr>
          <w:sz w:val="16"/>
          <w:szCs w:val="28"/>
        </w:rPr>
        <w:t xml:space="preserve">tates. </w:t>
      </w:r>
      <w:r w:rsidRPr="004D7D58">
        <w:rPr>
          <w:rStyle w:val="StyleBoldUnderline"/>
          <w:szCs w:val="28"/>
        </w:rPr>
        <w:t>Cuba is the world's only poor country that can rightly say that basic health is no longer an existential problem for its people. Its achievement</w:t>
      </w:r>
      <w:r w:rsidRPr="0053416D">
        <w:rPr>
          <w:sz w:val="16"/>
          <w:szCs w:val="28"/>
        </w:rPr>
        <w:t xml:space="preserve"> in this respect </w:t>
      </w:r>
      <w:r w:rsidRPr="004D7D58">
        <w:rPr>
          <w:rStyle w:val="StyleBoldUnderline"/>
          <w:szCs w:val="28"/>
        </w:rPr>
        <w:t>is unparalleled.</w:t>
      </w:r>
      <w:r w:rsidRPr="0053416D">
        <w:rPr>
          <w:sz w:val="12"/>
          <w:szCs w:val="28"/>
        </w:rPr>
        <w:t>¶</w:t>
      </w:r>
      <w:r w:rsidRPr="0053416D">
        <w:rPr>
          <w:sz w:val="16"/>
          <w:szCs w:val="28"/>
        </w:rPr>
        <w:t xml:space="preserve"> Cuba now boasts more than 73,000 practicing doctors (half of whom work in primary care), 107,761 nurses, and a total health-care work force of 566,365, according to government figures. About 12 percent of Cuba's adult population is employed by the state in the health-care sector. </w:t>
      </w:r>
      <w:r w:rsidRPr="004D7D58">
        <w:rPr>
          <w:rStyle w:val="StyleBoldUnderline"/>
          <w:szCs w:val="28"/>
        </w:rPr>
        <w:t>Because of economic exigencies that have limited Cuba's access to advanced technology for diagnosing and curing ailments, the Cuban health system has focused -- successfully -- on prevention.</w:t>
      </w:r>
      <w:r w:rsidRPr="0053416D">
        <w:rPr>
          <w:sz w:val="16"/>
          <w:szCs w:val="28"/>
        </w:rPr>
        <w:t xml:space="preserve"> Between 1959 and 2000, </w:t>
      </w:r>
      <w:r w:rsidRPr="004D7D58">
        <w:rPr>
          <w:rStyle w:val="StyleBoldUnderline"/>
          <w:szCs w:val="28"/>
        </w:rPr>
        <w:t>Cuba reduced its infant mortality by 90 percent, and the number of mothers who died from pregnancy-related complications dropped from 125</w:t>
      </w:r>
      <w:r w:rsidRPr="0053416D">
        <w:rPr>
          <w:sz w:val="16"/>
          <w:szCs w:val="28"/>
        </w:rPr>
        <w:t xml:space="preserve"> per 100,000 live births </w:t>
      </w:r>
      <w:r w:rsidRPr="004D7D58">
        <w:rPr>
          <w:rStyle w:val="StyleBoldUnderline"/>
          <w:szCs w:val="28"/>
        </w:rPr>
        <w:t>to 55 per 100,000.</w:t>
      </w:r>
    </w:p>
    <w:p w:rsidR="008F6D09" w:rsidRPr="0060223F" w:rsidRDefault="008F6D09" w:rsidP="008F6D09"/>
    <w:p w:rsidR="008F6D09" w:rsidRDefault="008F6D09" w:rsidP="008F6D09">
      <w:pPr>
        <w:pStyle w:val="Heading3"/>
      </w:pPr>
      <w:bookmarkStart w:id="1" w:name="_Toc359104496"/>
      <w:r>
        <w:t>Cuban Public Health System Strong Now – Free Care</w:t>
      </w:r>
      <w:bookmarkEnd w:id="1"/>
    </w:p>
    <w:p w:rsidR="008F6D09" w:rsidRPr="0060223F" w:rsidRDefault="008F6D09" w:rsidP="008F6D09">
      <w:pPr>
        <w:pStyle w:val="Heading4"/>
        <w:rPr>
          <w:rFonts w:cs="Arial"/>
        </w:rPr>
      </w:pPr>
      <w:r w:rsidRPr="0060223F">
        <w:rPr>
          <w:rFonts w:cs="Arial"/>
        </w:rPr>
        <w:t xml:space="preserve">Cuban health care is exceptional – </w:t>
      </w:r>
      <w:r>
        <w:rPr>
          <w:rFonts w:cs="Arial"/>
        </w:rPr>
        <w:t>everyone has access to a doctor</w:t>
      </w:r>
      <w:r w:rsidRPr="0060223F">
        <w:rPr>
          <w:rFonts w:cs="Arial"/>
        </w:rPr>
        <w:t xml:space="preserve"> and coverage is free. </w:t>
      </w:r>
    </w:p>
    <w:p w:rsidR="008F6D09" w:rsidRPr="0060223F" w:rsidRDefault="008F6D09" w:rsidP="008F6D09"/>
    <w:p w:rsidR="008F6D09" w:rsidRPr="0060223F" w:rsidRDefault="008F6D09" w:rsidP="008F6D09">
      <w:pPr>
        <w:rPr>
          <w:rStyle w:val="StyleStyleBold12pt"/>
        </w:rPr>
      </w:pPr>
      <w:r w:rsidRPr="0060223F">
        <w:rPr>
          <w:rStyle w:val="StyleStyleBold12pt"/>
        </w:rPr>
        <w:t xml:space="preserve">Campion, M.D. &amp; Morrissey, Ph.D., 2013 </w:t>
      </w:r>
    </w:p>
    <w:p w:rsidR="008F6D09" w:rsidRPr="0060223F" w:rsidRDefault="008F6D09" w:rsidP="008F6D09">
      <w:r w:rsidRPr="0060223F">
        <w:t xml:space="preserve">(Edward &amp; Stephen, “A Different Model — Medical Care in Cuba” </w:t>
      </w:r>
      <w:r w:rsidRPr="0060223F">
        <w:rPr>
          <w:i/>
        </w:rPr>
        <w:t>New England Journal of Medicine</w:t>
      </w:r>
      <w:r w:rsidRPr="0060223F">
        <w:t xml:space="preserve">, Online: </w:t>
      </w:r>
      <w:hyperlink r:id="rId10" w:history="1">
        <w:r w:rsidRPr="0060223F">
          <w:rPr>
            <w:rStyle w:val="Hyperlink"/>
          </w:rPr>
          <w:t>http://www.sld.cu/galerias/pdf/sitios/santiagodecuba/nejmp1215226_1.pdf</w:t>
        </w:r>
      </w:hyperlink>
      <w:r w:rsidRPr="0060223F">
        <w:t>)</w:t>
      </w:r>
    </w:p>
    <w:p w:rsidR="008F6D09" w:rsidRPr="0060223F" w:rsidRDefault="008F6D09" w:rsidP="008F6D09"/>
    <w:p w:rsidR="008F6D09" w:rsidRPr="0060223F" w:rsidRDefault="008F6D09" w:rsidP="008F6D09">
      <w:pPr>
        <w:rPr>
          <w:rStyle w:val="StyleBoldUnderline"/>
        </w:rPr>
      </w:pPr>
      <w:r w:rsidRPr="0053416D">
        <w:rPr>
          <w:sz w:val="16"/>
          <w:szCs w:val="24"/>
        </w:rPr>
        <w:t xml:space="preserve">Internet access is virtually nonexistent. And </w:t>
      </w:r>
      <w:r w:rsidRPr="0060223F">
        <w:rPr>
          <w:rStyle w:val="StyleBoldUnderline"/>
          <w:szCs w:val="24"/>
        </w:rPr>
        <w:t>the Cuban health care system</w:t>
      </w:r>
      <w:r w:rsidRPr="0053416D">
        <w:rPr>
          <w:sz w:val="16"/>
          <w:szCs w:val="24"/>
        </w:rPr>
        <w:t xml:space="preserve"> also </w:t>
      </w:r>
      <w:r w:rsidRPr="0053416D">
        <w:rPr>
          <w:sz w:val="16"/>
        </w:rPr>
        <w:t xml:space="preserve">seems unreal. There are too many doctors. Everybody has a family physician. Everything </w:t>
      </w:r>
      <w:r w:rsidRPr="0060223F">
        <w:rPr>
          <w:rStyle w:val="StyleBoldUnderline"/>
          <w:szCs w:val="24"/>
        </w:rPr>
        <w:t>is free,</w:t>
      </w:r>
      <w:r w:rsidRPr="0053416D">
        <w:rPr>
          <w:sz w:val="16"/>
          <w:szCs w:val="24"/>
        </w:rPr>
        <w:t xml:space="preserve"> totally free — and not after prior approval or some copay. The whole system seems turned upside down. </w:t>
      </w:r>
      <w:r w:rsidRPr="0060223F">
        <w:rPr>
          <w:rStyle w:val="StyleBoldUnderline"/>
          <w:szCs w:val="24"/>
        </w:rPr>
        <w:t>It is tightly organized, and the first priority is prevention.</w:t>
      </w:r>
      <w:r w:rsidRPr="0053416D">
        <w:rPr>
          <w:sz w:val="16"/>
          <w:szCs w:val="24"/>
        </w:rPr>
        <w:t xml:space="preserve"> </w:t>
      </w:r>
      <w:r w:rsidRPr="0060223F">
        <w:rPr>
          <w:rStyle w:val="StyleBoldUnderline"/>
          <w:szCs w:val="24"/>
        </w:rPr>
        <w:t>Although Cuba has limited economic resources, its health care system has solved some problems that ours has not yet managed to address.</w:t>
      </w:r>
      <w:r w:rsidRPr="0053416D">
        <w:rPr>
          <w:sz w:val="16"/>
          <w:szCs w:val="24"/>
        </w:rPr>
        <w:t xml:space="preserve"> </w:t>
      </w:r>
      <w:r w:rsidRPr="0060223F">
        <w:rPr>
          <w:rStyle w:val="StyleBoldUnderline"/>
          <w:szCs w:val="24"/>
        </w:rPr>
        <w:t>Family physicians</w:t>
      </w:r>
      <w:r w:rsidRPr="0053416D">
        <w:rPr>
          <w:sz w:val="16"/>
          <w:szCs w:val="24"/>
        </w:rPr>
        <w:t xml:space="preserve">, along with their nurses and other health workers, </w:t>
      </w:r>
      <w:r w:rsidRPr="0060223F">
        <w:rPr>
          <w:rStyle w:val="StyleBoldUnderline"/>
          <w:szCs w:val="24"/>
        </w:rPr>
        <w:t>are responsible for delivering primary care and preventive services to their panel of patients</w:t>
      </w:r>
      <w:r w:rsidRPr="0053416D">
        <w:rPr>
          <w:sz w:val="16"/>
          <w:szCs w:val="24"/>
        </w:rPr>
        <w:t xml:space="preserve"> — about 1000 patients per physician in urban areas. </w:t>
      </w:r>
      <w:r w:rsidRPr="0060223F">
        <w:rPr>
          <w:rStyle w:val="StyleBoldUnderline"/>
          <w:szCs w:val="24"/>
        </w:rPr>
        <w:t>All care delivery is organized at the local level, and the patients and their caregivers generally live in the same community.</w:t>
      </w:r>
      <w:r w:rsidRPr="0053416D">
        <w:rPr>
          <w:sz w:val="16"/>
          <w:szCs w:val="24"/>
        </w:rPr>
        <w:t xml:space="preserve"> The medical records in cardboard folders are simple and handwritten, not unlike those we used in the United States 50 years ago. But </w:t>
      </w:r>
      <w:r w:rsidRPr="0060223F">
        <w:rPr>
          <w:rStyle w:val="StyleBoldUnderline"/>
          <w:szCs w:val="24"/>
        </w:rPr>
        <w:t>the system is surprisingly information-rich and focused on population health.</w:t>
      </w:r>
    </w:p>
    <w:p w:rsidR="008F6D09" w:rsidRDefault="008F6D09" w:rsidP="008F6D09"/>
    <w:p w:rsidR="008F6D09" w:rsidRDefault="008F6D09" w:rsidP="008F6D09"/>
    <w:p w:rsidR="008F6D09" w:rsidRDefault="008F6D09" w:rsidP="008F6D09">
      <w:pPr>
        <w:pStyle w:val="Heading3"/>
        <w:rPr>
          <w:rFonts w:cs="Arial"/>
        </w:rPr>
      </w:pPr>
      <w:bookmarkStart w:id="2" w:name="_Toc359104497"/>
      <w:r>
        <w:rPr>
          <w:rFonts w:cs="Arial"/>
        </w:rPr>
        <w:t>A2:</w:t>
      </w:r>
      <w:r w:rsidRPr="0060223F">
        <w:rPr>
          <w:rFonts w:cs="Arial"/>
        </w:rPr>
        <w:t xml:space="preserve"> </w:t>
      </w:r>
      <w:r>
        <w:rPr>
          <w:rFonts w:cs="Arial"/>
        </w:rPr>
        <w:t>Public Health Wrecked by Embargo</w:t>
      </w:r>
      <w:bookmarkEnd w:id="2"/>
    </w:p>
    <w:p w:rsidR="008F6D09" w:rsidRDefault="008F6D09" w:rsidP="008F6D09">
      <w:pPr>
        <w:pStyle w:val="Heading4"/>
        <w:rPr>
          <w:rFonts w:cs="Arial"/>
        </w:rPr>
      </w:pPr>
      <w:r>
        <w:rPr>
          <w:rFonts w:cs="Arial"/>
        </w:rPr>
        <w:t>Even with the costs imposed by the embargo, Cuba’s health system is exceptional now.</w:t>
      </w:r>
      <w:r w:rsidRPr="0060223F">
        <w:rPr>
          <w:rFonts w:cs="Arial"/>
        </w:rPr>
        <w:t xml:space="preserve"> </w:t>
      </w:r>
    </w:p>
    <w:p w:rsidR="008F6D09" w:rsidRPr="00BB00C5" w:rsidRDefault="008F6D09" w:rsidP="008F6D09"/>
    <w:p w:rsidR="008F6D09" w:rsidRPr="0060223F" w:rsidRDefault="008F6D09" w:rsidP="008F6D09">
      <w:pPr>
        <w:rPr>
          <w:rStyle w:val="StyleStyleBold12pt"/>
        </w:rPr>
      </w:pPr>
      <w:r w:rsidRPr="0060223F">
        <w:rPr>
          <w:rStyle w:val="StyleStyleBold12pt"/>
        </w:rPr>
        <w:t xml:space="preserve">Barry, Member of the Social Sciences Research Council for the Cuban Working Group of the American Council of Learned Societies, 2010 </w:t>
      </w:r>
    </w:p>
    <w:p w:rsidR="008F6D09" w:rsidRPr="0060223F" w:rsidRDefault="008F6D09" w:rsidP="008F6D09">
      <w:r w:rsidRPr="0060223F">
        <w:t xml:space="preserve">(Paul Drain &amp; Michele “Fifty Years of U.S. Embargo: Cuba's Health Outcomes and Lessons” </w:t>
      </w:r>
      <w:r w:rsidRPr="0060223F">
        <w:rPr>
          <w:i/>
        </w:rPr>
        <w:t>Science Magazine</w:t>
      </w:r>
      <w:r w:rsidRPr="0060223F">
        <w:t xml:space="preserve">, April, Online: </w:t>
      </w:r>
      <w:hyperlink r:id="rId11" w:history="1">
        <w:r w:rsidRPr="0060223F">
          <w:rPr>
            <w:rStyle w:val="Hyperlink"/>
          </w:rPr>
          <w:t>http://www.sciencemag.org/content/328/5978/572.full</w:t>
        </w:r>
      </w:hyperlink>
      <w:r w:rsidRPr="0060223F">
        <w:t>)</w:t>
      </w:r>
    </w:p>
    <w:p w:rsidR="008F6D09" w:rsidRPr="0060223F" w:rsidRDefault="008F6D09" w:rsidP="008F6D09">
      <w:pPr>
        <w:rPr>
          <w:szCs w:val="24"/>
        </w:rPr>
      </w:pPr>
    </w:p>
    <w:p w:rsidR="008F6D09" w:rsidRPr="0053416D" w:rsidRDefault="008F6D09" w:rsidP="008F6D09">
      <w:pPr>
        <w:rPr>
          <w:sz w:val="16"/>
          <w:szCs w:val="24"/>
        </w:rPr>
      </w:pPr>
      <w:r w:rsidRPr="0053416D">
        <w:rPr>
          <w:sz w:val="16"/>
          <w:szCs w:val="24"/>
        </w:rPr>
        <w:t xml:space="preserve">However, impacts of sanctions on Cuba's financial systems, medical supplies, and aggregate health measures appear to be attenuated by their successes in other aspects of health care. </w:t>
      </w:r>
      <w:r w:rsidRPr="0060223F">
        <w:rPr>
          <w:rStyle w:val="StyleBoldUnderline"/>
          <w:szCs w:val="24"/>
        </w:rPr>
        <w:t>Despite the embargo, Cuba has produced better health outcomes than most Latin American countries, and they are comparable to those of most developed countries</w:t>
      </w:r>
      <w:r w:rsidRPr="0053416D">
        <w:rPr>
          <w:sz w:val="16"/>
          <w:szCs w:val="24"/>
        </w:rPr>
        <w:t xml:space="preserve">. </w:t>
      </w:r>
      <w:r w:rsidRPr="0060223F">
        <w:rPr>
          <w:rStyle w:val="StyleBoldUnderline"/>
          <w:szCs w:val="24"/>
        </w:rPr>
        <w:t>Cuba has the highest average life expectancy</w:t>
      </w:r>
      <w:r w:rsidRPr="0053416D">
        <w:rPr>
          <w:sz w:val="16"/>
          <w:szCs w:val="24"/>
        </w:rPr>
        <w:t xml:space="preserve"> (78.6 years) </w:t>
      </w:r>
      <w:r w:rsidRPr="0060223F">
        <w:rPr>
          <w:rStyle w:val="StyleBoldUnderline"/>
          <w:szCs w:val="24"/>
        </w:rPr>
        <w:t>and density of physicians per capita</w:t>
      </w:r>
      <w:r w:rsidRPr="0053416D">
        <w:rPr>
          <w:sz w:val="16"/>
          <w:szCs w:val="24"/>
        </w:rPr>
        <w:t xml:space="preserve"> (59 physicians per 10,000 people), </w:t>
      </w:r>
      <w:r w:rsidRPr="0060223F">
        <w:rPr>
          <w:rStyle w:val="StyleBoldUnderline"/>
          <w:szCs w:val="24"/>
        </w:rPr>
        <w:t>and the lowest infant</w:t>
      </w:r>
      <w:r w:rsidRPr="0053416D">
        <w:rPr>
          <w:sz w:val="16"/>
          <w:szCs w:val="24"/>
        </w:rPr>
        <w:t xml:space="preserve"> (5.0/1000 live births) </w:t>
      </w:r>
      <w:r w:rsidRPr="0060223F">
        <w:rPr>
          <w:rStyle w:val="StyleBoldUnderline"/>
          <w:szCs w:val="24"/>
        </w:rPr>
        <w:t>and child</w:t>
      </w:r>
      <w:r w:rsidRPr="0053416D">
        <w:rPr>
          <w:sz w:val="16"/>
          <w:szCs w:val="24"/>
        </w:rPr>
        <w:t xml:space="preserve"> (7.0/1000 live births) </w:t>
      </w:r>
      <w:r w:rsidRPr="0060223F">
        <w:rPr>
          <w:rStyle w:val="StyleBoldUnderline"/>
          <w:szCs w:val="24"/>
        </w:rPr>
        <w:t>mortality rates among 33 Latin American and Caribbean countries</w:t>
      </w:r>
      <w:r w:rsidRPr="0053416D">
        <w:rPr>
          <w:sz w:val="16"/>
          <w:szCs w:val="24"/>
        </w:rPr>
        <w:t xml:space="preserve"> (11, 26).</w:t>
      </w:r>
      <w:r w:rsidRPr="0053416D">
        <w:rPr>
          <w:sz w:val="12"/>
          <w:szCs w:val="24"/>
        </w:rPr>
        <w:t>¶</w:t>
      </w:r>
      <w:r w:rsidRPr="0053416D">
        <w:rPr>
          <w:sz w:val="16"/>
          <w:szCs w:val="24"/>
        </w:rPr>
        <w:t xml:space="preserve"> In 2006, the Cuban government spent about $355 per capita on health, 7.1% of total Gross Domestic Product (GDP) (11, 26). The annual cost of health care for an American was $6714, 15.3% of total U.S. GDP. Cuba also spent less on health than most European countries. But low </w:t>
      </w:r>
      <w:r w:rsidRPr="0060223F">
        <w:rPr>
          <w:rStyle w:val="StyleBoldUnderline"/>
          <w:szCs w:val="24"/>
        </w:rPr>
        <w:t>health care costs alone may not fully explain Cuba's successes (27), which may relate more to their emphasis on disease prevention and primary health care, which have been cultivated during the U.S. trade embargo.</w:t>
      </w:r>
      <w:r w:rsidRPr="0053416D">
        <w:rPr>
          <w:sz w:val="12"/>
          <w:szCs w:val="24"/>
        </w:rPr>
        <w:t>¶</w:t>
      </w:r>
      <w:r w:rsidRPr="0053416D">
        <w:rPr>
          <w:sz w:val="16"/>
          <w:szCs w:val="24"/>
        </w:rPr>
        <w:t xml:space="preserve"> </w:t>
      </w:r>
      <w:r w:rsidRPr="0060223F">
        <w:rPr>
          <w:rStyle w:val="StyleBoldUnderline"/>
          <w:szCs w:val="24"/>
        </w:rPr>
        <w:t>Cuba has one of the most proactive primary health care systems in the world. By educating</w:t>
      </w:r>
      <w:r w:rsidRPr="0053416D">
        <w:rPr>
          <w:sz w:val="16"/>
          <w:szCs w:val="24"/>
        </w:rPr>
        <w:t xml:space="preserve"> their population </w:t>
      </w:r>
      <w:r w:rsidRPr="0060223F">
        <w:rPr>
          <w:rStyle w:val="StyleBoldUnderline"/>
          <w:szCs w:val="24"/>
        </w:rPr>
        <w:t>about disease prevention and health promotion, the Cubans rely less on medical supplies to maintain a healthy population.</w:t>
      </w:r>
      <w:r w:rsidRPr="0053416D">
        <w:rPr>
          <w:sz w:val="16"/>
          <w:szCs w:val="24"/>
        </w:rPr>
        <w:t xml:space="preserve"> The converse is the United States, which relies heavily on medical supplies and technologies to maintain a healthy population, but at a very high cost.</w:t>
      </w:r>
    </w:p>
    <w:p w:rsidR="008F6D09" w:rsidRPr="0060223F" w:rsidRDefault="008F6D09" w:rsidP="008F6D09"/>
    <w:p w:rsidR="008F6D09" w:rsidRPr="0060223F" w:rsidRDefault="008F6D09" w:rsidP="008F6D09">
      <w:pPr>
        <w:rPr>
          <w:rStyle w:val="StyleBoldUnderline"/>
        </w:rPr>
      </w:pPr>
    </w:p>
    <w:p w:rsidR="008F6D09" w:rsidRPr="0060223F" w:rsidRDefault="008F6D09" w:rsidP="008F6D09">
      <w:pPr>
        <w:pStyle w:val="Heading3"/>
        <w:rPr>
          <w:rFonts w:cs="Arial"/>
        </w:rPr>
      </w:pPr>
      <w:bookmarkStart w:id="3" w:name="_Toc359104498"/>
      <w:r>
        <w:rPr>
          <w:rFonts w:cs="Arial"/>
        </w:rPr>
        <w:t>Turn - Lifting Embargo Hurts Healthcare System</w:t>
      </w:r>
      <w:bookmarkEnd w:id="3"/>
    </w:p>
    <w:p w:rsidR="008F6D09" w:rsidRPr="0060223F" w:rsidRDefault="008F6D09" w:rsidP="008F6D09">
      <w:pPr>
        <w:pStyle w:val="Heading4"/>
        <w:rPr>
          <w:rFonts w:cs="Arial"/>
        </w:rPr>
      </w:pPr>
      <w:r w:rsidRPr="0060223F">
        <w:rPr>
          <w:rFonts w:cs="Arial"/>
        </w:rPr>
        <w:t xml:space="preserve">Lifting the embargo leads to medical tourism which overstretches healthcare system </w:t>
      </w:r>
    </w:p>
    <w:p w:rsidR="008F6D09" w:rsidRPr="0060223F" w:rsidRDefault="008F6D09" w:rsidP="008F6D09"/>
    <w:p w:rsidR="008F6D09" w:rsidRPr="0060223F" w:rsidRDefault="008F6D09" w:rsidP="008F6D09">
      <w:pPr>
        <w:rPr>
          <w:rStyle w:val="StyleStyleBold12pt"/>
        </w:rPr>
      </w:pPr>
      <w:r w:rsidRPr="0060223F">
        <w:rPr>
          <w:rStyle w:val="StyleStyleBold12pt"/>
        </w:rPr>
        <w:t>Garrett, Senior Fellow for Global Health at the Council on Foreign Relations, 2010</w:t>
      </w:r>
    </w:p>
    <w:p w:rsidR="008F6D09" w:rsidRPr="0060223F" w:rsidRDefault="008F6D09" w:rsidP="008F6D09">
      <w:r w:rsidRPr="0060223F">
        <w:t xml:space="preserve">(Laurie, “Castrocare in Crisis,” </w:t>
      </w:r>
      <w:r w:rsidRPr="0060223F">
        <w:rPr>
          <w:i/>
        </w:rPr>
        <w:t>Foreign Affairs</w:t>
      </w:r>
      <w:r w:rsidRPr="0060223F">
        <w:t xml:space="preserve">, 89:4, July/August, EBSCOhost) </w:t>
      </w:r>
    </w:p>
    <w:p w:rsidR="008F6D09" w:rsidRPr="0060223F" w:rsidRDefault="008F6D09" w:rsidP="008F6D09"/>
    <w:p w:rsidR="008F6D09" w:rsidRPr="0060223F" w:rsidRDefault="008F6D09" w:rsidP="008F6D09">
      <w:pPr>
        <w:rPr>
          <w:rStyle w:val="StyleBoldUnderline"/>
        </w:rPr>
      </w:pPr>
      <w:r w:rsidRPr="0060223F">
        <w:rPr>
          <w:rStyle w:val="StyleBoldUnderline"/>
        </w:rPr>
        <w:t>Cuba's economic situation has been dire since</w:t>
      </w:r>
      <w:r w:rsidRPr="0053416D">
        <w:rPr>
          <w:sz w:val="16"/>
        </w:rPr>
        <w:t xml:space="preserve"> 1989, when </w:t>
      </w:r>
      <w:r w:rsidRPr="0060223F">
        <w:rPr>
          <w:rStyle w:val="StyleBoldUnderline"/>
        </w:rPr>
        <w:t>the country lost its Soviet benefactors</w:t>
      </w:r>
      <w:r w:rsidRPr="0053416D">
        <w:rPr>
          <w:sz w:val="16"/>
        </w:rPr>
        <w:t xml:space="preserve"> and its economy experienced a 35 percent contraction. Today, </w:t>
      </w:r>
      <w:r w:rsidRPr="0060223F">
        <w:rPr>
          <w:rStyle w:val="StyleBoldUnderline"/>
        </w:rPr>
        <w:t>Cuba's major industries</w:t>
      </w:r>
      <w:r w:rsidRPr="0053416D">
        <w:rPr>
          <w:sz w:val="16"/>
        </w:rPr>
        <w:t>--tourism, nickel mining, tobacco and rum production, and health care--</w:t>
      </w:r>
      <w:r w:rsidRPr="0060223F">
        <w:rPr>
          <w:rStyle w:val="StyleBoldUnderline"/>
        </w:rPr>
        <w:t>are fragile. Cubans blame the long-standing U.S. trade embargo for some of these strains and are wildly optimistic about the transformations that will come once the embargo is lifted</w:t>
      </w:r>
      <w:r w:rsidRPr="0053416D">
        <w:rPr>
          <w:sz w:val="16"/>
        </w:rPr>
        <w:t xml:space="preserve">. </w:t>
      </w:r>
      <w:r w:rsidRPr="0060223F">
        <w:rPr>
          <w:rStyle w:val="StyleBoldUnderline"/>
        </w:rPr>
        <w:t>Overlooked in these dreamy discussions</w:t>
      </w:r>
      <w:r w:rsidRPr="0053416D">
        <w:rPr>
          <w:sz w:val="16"/>
        </w:rPr>
        <w:t xml:space="preserve"> of lifestyle improvements, however, </w:t>
      </w:r>
      <w:r w:rsidRPr="0060223F">
        <w:rPr>
          <w:rStyle w:val="StyleBoldUnderline"/>
        </w:rPr>
        <w:t>is that Cuba's health-care industry will likely be radically affected by any serious easing in trade and travel restrictions</w:t>
      </w:r>
      <w:r w:rsidRPr="0053416D">
        <w:rPr>
          <w:sz w:val="16"/>
        </w:rPr>
        <w:t xml:space="preserve"> between the United States and Cuba. If policymakers on both sides of the Florida Straits do not take great care, the tiny Caribbean nation could swiftly be robbed of its greatest triumph. </w:t>
      </w:r>
      <w:r w:rsidRPr="0060223F">
        <w:rPr>
          <w:rStyle w:val="StyleBoldUnderline"/>
        </w:rPr>
        <w:t>First, its public health network could be devastated by an exodus of thousands of well-trained Cuban physicians and nurses. Second, for-profit U.S. companies could transform the remaining health-care system into a prime destination for medical tourism from abroad</w:t>
      </w:r>
      <w:r w:rsidRPr="0053416D">
        <w:rPr>
          <w:sz w:val="16"/>
        </w:rPr>
        <w:t xml:space="preserve">. </w:t>
      </w:r>
      <w:r w:rsidRPr="0060223F">
        <w:rPr>
          <w:rStyle w:val="StyleBoldUnderline"/>
        </w:rPr>
        <w:t xml:space="preserve">The very strategies that the Cuban government has employed to develop its system into a major success story have rendered it ripe for the plucking by the U.S. medical industry </w:t>
      </w:r>
      <w:r w:rsidRPr="0053416D">
        <w:rPr>
          <w:sz w:val="16"/>
        </w:rPr>
        <w:t xml:space="preserve">and by foreigners eager for affordable, elective surgeries in a sunny climate. In short, </w:t>
      </w:r>
      <w:r w:rsidRPr="0060223F">
        <w:rPr>
          <w:rStyle w:val="StyleBoldUnderline"/>
        </w:rPr>
        <w:t>although the U.S. embargo strains Cuba's health-care system and its overall economy, it may be the better of two bad options.</w:t>
      </w:r>
    </w:p>
    <w:p w:rsidR="008F6D09" w:rsidRPr="0060223F" w:rsidRDefault="008F6D09" w:rsidP="008F6D09">
      <w:pPr>
        <w:rPr>
          <w:rStyle w:val="StyleBoldUnderline"/>
        </w:rPr>
      </w:pPr>
    </w:p>
    <w:p w:rsidR="008F6D09" w:rsidRDefault="008F6D09" w:rsidP="008F6D09">
      <w:pPr>
        <w:pStyle w:val="Heading3"/>
        <w:rPr>
          <w:rFonts w:cs="Arial"/>
        </w:rPr>
      </w:pPr>
      <w:bookmarkStart w:id="4" w:name="_Toc359104499"/>
      <w:r>
        <w:rPr>
          <w:rFonts w:cs="Arial"/>
        </w:rPr>
        <w:t xml:space="preserve">Turn - </w:t>
      </w:r>
      <w:r w:rsidRPr="0060223F">
        <w:rPr>
          <w:rFonts w:cs="Arial"/>
        </w:rPr>
        <w:t xml:space="preserve">Lifting Embargo Hurts Healthcare – </w:t>
      </w:r>
      <w:r>
        <w:rPr>
          <w:rFonts w:cs="Arial"/>
        </w:rPr>
        <w:t>Healthcare Workers</w:t>
      </w:r>
      <w:r w:rsidRPr="0060223F">
        <w:rPr>
          <w:rFonts w:cs="Arial"/>
        </w:rPr>
        <w:t xml:space="preserve"> Leave</w:t>
      </w:r>
      <w:bookmarkEnd w:id="4"/>
    </w:p>
    <w:p w:rsidR="008F6D09" w:rsidRDefault="008F6D09" w:rsidP="008F6D09">
      <w:pPr>
        <w:pStyle w:val="Heading4"/>
        <w:rPr>
          <w:rFonts w:cs="Arial"/>
        </w:rPr>
      </w:pPr>
      <w:r w:rsidRPr="0060223F">
        <w:rPr>
          <w:rFonts w:cs="Arial"/>
        </w:rPr>
        <w:t xml:space="preserve">Easing the embargo would cause Cuban healthcare professionals to leave the country – this would collapse the public healthcare system.  </w:t>
      </w:r>
    </w:p>
    <w:p w:rsidR="008F6D09" w:rsidRPr="00BB00C5" w:rsidRDefault="008F6D09" w:rsidP="008F6D09"/>
    <w:p w:rsidR="008F6D09" w:rsidRPr="0060223F" w:rsidRDefault="008F6D09" w:rsidP="008F6D09">
      <w:pPr>
        <w:rPr>
          <w:rStyle w:val="StyleStyleBold12pt"/>
        </w:rPr>
      </w:pPr>
      <w:r w:rsidRPr="0060223F">
        <w:rPr>
          <w:rStyle w:val="StyleStyleBold12pt"/>
        </w:rPr>
        <w:t>Garrett, Senior Fellow for Global Health at the Council on Foreign Relations, 2010</w:t>
      </w:r>
    </w:p>
    <w:p w:rsidR="008F6D09" w:rsidRPr="0060223F" w:rsidRDefault="008F6D09" w:rsidP="008F6D09">
      <w:r w:rsidRPr="0060223F">
        <w:t xml:space="preserve">(Laurie, “Castrocare in Crisis,” </w:t>
      </w:r>
      <w:r w:rsidRPr="0060223F">
        <w:rPr>
          <w:i/>
        </w:rPr>
        <w:t>Foreign Affairs</w:t>
      </w:r>
      <w:r w:rsidRPr="0060223F">
        <w:t xml:space="preserve">, 89:4, July/August, EBSCOhost) </w:t>
      </w:r>
    </w:p>
    <w:p w:rsidR="008F6D09" w:rsidRPr="0060223F" w:rsidRDefault="008F6D09" w:rsidP="008F6D09"/>
    <w:p w:rsidR="008F6D09" w:rsidRPr="0053416D" w:rsidRDefault="008F6D09" w:rsidP="008F6D09">
      <w:pPr>
        <w:rPr>
          <w:sz w:val="16"/>
        </w:rPr>
      </w:pPr>
      <w:r w:rsidRPr="0053416D">
        <w:rPr>
          <w:sz w:val="16"/>
        </w:rPr>
        <w:t xml:space="preserve">According to Steven Ullmann of the University of Miami's Cuba Transition Project, </w:t>
      </w:r>
      <w:r w:rsidRPr="0060223F">
        <w:rPr>
          <w:rStyle w:val="StyleBoldUnderline"/>
          <w:szCs w:val="24"/>
        </w:rPr>
        <w:t>if Washington lifts its embargo, Cuba can expect a mass exodus of health-care workers and then the creation of a domestic health system with two tiers, one private and one public. The system's</w:t>
      </w:r>
      <w:r w:rsidRPr="0053416D">
        <w:rPr>
          <w:sz w:val="16"/>
        </w:rPr>
        <w:t xml:space="preserve"> lower, </w:t>
      </w:r>
      <w:r w:rsidRPr="0060223F">
        <w:rPr>
          <w:rStyle w:val="StyleBoldUnderline"/>
          <w:szCs w:val="24"/>
        </w:rPr>
        <w:t>public tier would be at risk of complete collapse.</w:t>
      </w:r>
      <w:r w:rsidRPr="0053416D">
        <w:rPr>
          <w:sz w:val="16"/>
        </w:rPr>
        <w:t xml:space="preserve"> Ullmann therefore suggests "fostering this [public] system through partnerships and enhanced compensation of personnel." He also argues that officials in both governments should "limit out-migration of scientific brainpower from the country." Properly handled, the transition could leave Cuba with a mixed health-care economy -- part public, part locally owned and private, and part outsourced and private -- that could compensate Cuban physicians, nurses, and other health-care workers enough to keep them in the country and working at least part time in the public sector. The only U.S. policy currently in place, however, encourages Cuban physicians to immigrate to the United States. In 2006, the U.S. Department of Homeland Security created a special parole program under which health-care workers who defect from Cuba are granted legal residence in the United States while they prepare for U.S. medical licensing examinations. An estimated 2,000 physicians have taken advantage of the program. Although few have managed to gain accreditation as U.S. doctors, largely due to their poor English-language skills and the stark differences between Cuban and U.S. medical training, many now work as nurses in Florida hospitals. </w:t>
      </w:r>
      <w:r w:rsidRPr="0060223F">
        <w:rPr>
          <w:rStyle w:val="StyleBoldUnderline"/>
          <w:szCs w:val="24"/>
        </w:rPr>
        <w:t>The Castro government,</w:t>
      </w:r>
      <w:r w:rsidRPr="0053416D">
        <w:rPr>
          <w:sz w:val="16"/>
        </w:rPr>
        <w:t xml:space="preserve"> meanwhile, </w:t>
      </w:r>
      <w:r w:rsidRPr="0060223F">
        <w:rPr>
          <w:rStyle w:val="StyleBoldUnderline"/>
          <w:szCs w:val="24"/>
        </w:rPr>
        <w:t>is in a</w:t>
      </w:r>
      <w:r w:rsidRPr="0053416D">
        <w:rPr>
          <w:sz w:val="16"/>
        </w:rPr>
        <w:t xml:space="preserve"> seemingly </w:t>
      </w:r>
      <w:r w:rsidRPr="0060223F">
        <w:rPr>
          <w:rStyle w:val="StyleBoldUnderline"/>
          <w:szCs w:val="24"/>
        </w:rPr>
        <w:t>untenable position.</w:t>
      </w:r>
      <w:r w:rsidRPr="0053416D">
        <w:rPr>
          <w:sz w:val="16"/>
        </w:rPr>
        <w:t xml:space="preserve"> The two greatest achievements of the Cuban Revolution -- </w:t>
      </w:r>
      <w:r w:rsidRPr="0060223F">
        <w:rPr>
          <w:rStyle w:val="StyleBoldUnderline"/>
          <w:szCs w:val="24"/>
        </w:rPr>
        <w:t>100 percent literacy and quality universal health care -- depend on huge streams of government spending. If Washington does</w:t>
      </w:r>
      <w:r w:rsidRPr="0053416D">
        <w:rPr>
          <w:sz w:val="16"/>
        </w:rPr>
        <w:t xml:space="preserve"> eventually </w:t>
      </w:r>
      <w:r w:rsidRPr="0060223F">
        <w:rPr>
          <w:rStyle w:val="StyleBoldUnderline"/>
          <w:szCs w:val="24"/>
        </w:rPr>
        <w:t>start to normalize relations, plugging just a few holes in the embargo wall would require vast additional spending by the Cuban government. The government would have to pay higher salaries</w:t>
      </w:r>
      <w:r w:rsidRPr="0053416D">
        <w:rPr>
          <w:sz w:val="16"/>
        </w:rPr>
        <w:t xml:space="preserve"> to teachers, doctors, nurses, and technicians; strengthen the country's deteriorating infrastructure; and improve working conditions for common workers. </w:t>
      </w:r>
      <w:r w:rsidRPr="0060223F">
        <w:rPr>
          <w:rStyle w:val="StyleBoldUnderline"/>
          <w:szCs w:val="24"/>
        </w:rPr>
        <w:t>To bolster its health-care infrastructure and create incentives for Cuban doctors to stay in the system, Cuba will have to find external support</w:t>
      </w:r>
      <w:r w:rsidRPr="0053416D">
        <w:rPr>
          <w:sz w:val="16"/>
        </w:rPr>
        <w:t xml:space="preserve"> from donors, such as the United Nations and the U.S. Agency for International Development. </w:t>
      </w:r>
      <w:r w:rsidRPr="0060223F">
        <w:rPr>
          <w:rStyle w:val="StyleBoldUnderline"/>
          <w:szCs w:val="24"/>
        </w:rPr>
        <w:t>But few sources will support Havana with funding</w:t>
      </w:r>
      <w:r w:rsidRPr="0053416D">
        <w:rPr>
          <w:sz w:val="16"/>
        </w:rPr>
        <w:t xml:space="preserve"> as long as the regime restricts the travel of its citizens.</w:t>
      </w:r>
    </w:p>
    <w:p w:rsidR="008F6D09" w:rsidRPr="0060223F" w:rsidRDefault="008F6D09" w:rsidP="008F6D09"/>
    <w:p w:rsidR="008F6D09" w:rsidRPr="0060223F" w:rsidRDefault="008F6D09" w:rsidP="008F6D09">
      <w:pPr>
        <w:pStyle w:val="Heading3"/>
        <w:rPr>
          <w:rFonts w:cs="Arial"/>
        </w:rPr>
      </w:pPr>
      <w:bookmarkStart w:id="5" w:name="_Toc359104500"/>
      <w:r>
        <w:rPr>
          <w:rFonts w:cs="Arial"/>
        </w:rPr>
        <w:t>Turn - Lifting Embargo Hurts Public Health – Causes Obesity</w:t>
      </w:r>
      <w:bookmarkEnd w:id="5"/>
      <w:r>
        <w:rPr>
          <w:rFonts w:cs="Arial"/>
        </w:rPr>
        <w:t xml:space="preserve"> </w:t>
      </w:r>
    </w:p>
    <w:p w:rsidR="008F6D09" w:rsidRPr="0060223F" w:rsidRDefault="008F6D09" w:rsidP="008F6D09">
      <w:pPr>
        <w:pStyle w:val="Heading4"/>
        <w:rPr>
          <w:rFonts w:cs="Arial"/>
        </w:rPr>
      </w:pPr>
      <w:r w:rsidRPr="0060223F">
        <w:rPr>
          <w:rFonts w:cs="Arial"/>
        </w:rPr>
        <w:t xml:space="preserve">Lifting the embargo will harm public health – increased food availability and shift to car culture will result in an obesity epidemic. </w:t>
      </w:r>
    </w:p>
    <w:p w:rsidR="008F6D09" w:rsidRPr="0060223F" w:rsidRDefault="008F6D09" w:rsidP="008F6D09"/>
    <w:p w:rsidR="008F6D09" w:rsidRPr="0060223F" w:rsidRDefault="008F6D09" w:rsidP="008F6D09">
      <w:pPr>
        <w:rPr>
          <w:rStyle w:val="StyleStyleBold12pt"/>
        </w:rPr>
      </w:pPr>
      <w:r w:rsidRPr="0060223F">
        <w:rPr>
          <w:rStyle w:val="StyleStyleBold12pt"/>
        </w:rPr>
        <w:t>Cassimally, med student and blog manager at Nature.com, 2013</w:t>
      </w:r>
    </w:p>
    <w:p w:rsidR="008F6D09" w:rsidRPr="0060223F" w:rsidRDefault="008F6D09" w:rsidP="008F6D09">
      <w:r w:rsidRPr="0060223F">
        <w:t xml:space="preserve">(Khalil, “The Only Positive Effect Of The Cuban Embargo? Weight Loss,” April 19, Online: </w:t>
      </w:r>
      <w:hyperlink r:id="rId12" w:history="1">
        <w:r w:rsidRPr="0060223F">
          <w:rPr>
            <w:rStyle w:val="Hyperlink"/>
          </w:rPr>
          <w:t>http://www.nature.com/scitable/blog/labcoat-life/the_only_positive_effect_of</w:t>
        </w:r>
      </w:hyperlink>
      <w:r w:rsidRPr="0060223F">
        <w:t xml:space="preserve">) </w:t>
      </w:r>
    </w:p>
    <w:p w:rsidR="008F6D09" w:rsidRPr="0060223F" w:rsidRDefault="008F6D09" w:rsidP="008F6D09"/>
    <w:p w:rsidR="008F6D09" w:rsidRPr="0053416D" w:rsidRDefault="008F6D09" w:rsidP="008F6D09">
      <w:pPr>
        <w:rPr>
          <w:sz w:val="16"/>
        </w:rPr>
      </w:pPr>
      <w:r w:rsidRPr="0060223F">
        <w:rPr>
          <w:rStyle w:val="StyleBoldUnderline"/>
        </w:rPr>
        <w:t>Despite all the atrocity</w:t>
      </w:r>
      <w:r w:rsidRPr="0053416D">
        <w:rPr>
          <w:sz w:val="16"/>
        </w:rPr>
        <w:t xml:space="preserve"> and </w:t>
      </w:r>
      <w:proofErr w:type="gramStart"/>
      <w:r w:rsidRPr="0053416D">
        <w:rPr>
          <w:sz w:val="16"/>
        </w:rPr>
        <w:t>machiavellianism</w:t>
      </w:r>
      <w:proofErr w:type="gramEnd"/>
      <w:r w:rsidRPr="0053416D">
        <w:rPr>
          <w:sz w:val="16"/>
        </w:rPr>
        <w:t xml:space="preserve"> </w:t>
      </w:r>
      <w:r w:rsidRPr="0060223F">
        <w:rPr>
          <w:rStyle w:val="StyleBoldUnderline"/>
        </w:rPr>
        <w:t>that trail economic embargoes, science has somehow found a way to profit from the Cuban "special period.</w:t>
      </w:r>
      <w:r w:rsidRPr="0053416D">
        <w:rPr>
          <w:sz w:val="16"/>
        </w:rPr>
        <w:t xml:space="preserve">" Thanks to the impressive Cuban healthcare system which diligently collected health data even during the "special period," Manuel Franco, at </w:t>
      </w:r>
      <w:r w:rsidRPr="0060223F">
        <w:rPr>
          <w:rStyle w:val="StyleBoldUnderline"/>
        </w:rPr>
        <w:t>the University of Alcalá</w:t>
      </w:r>
      <w:r w:rsidRPr="0053416D">
        <w:rPr>
          <w:sz w:val="16"/>
        </w:rPr>
        <w:t xml:space="preserve"> in Spain a</w:t>
      </w:r>
      <w:r w:rsidRPr="0060223F">
        <w:rPr>
          <w:rStyle w:val="StyleBoldUnderline"/>
        </w:rPr>
        <w:t>nd colleagues from US and Cuban institutions, were able to analyse some of the health indicators of the time.</w:t>
      </w:r>
      <w:r w:rsidRPr="0053416D">
        <w:rPr>
          <w:sz w:val="16"/>
        </w:rPr>
        <w:t xml:space="preserve"> What they found underlines the atrocity of the embargo on the Cuban people but does come with a surprising silver lining which they report in a paper published last week by the British Medical Journal (BMJ)</w:t>
      </w:r>
      <w:proofErr w:type="gramStart"/>
      <w:r w:rsidRPr="0053416D">
        <w:rPr>
          <w:sz w:val="16"/>
        </w:rPr>
        <w:t>.</w:t>
      </w:r>
      <w:r w:rsidRPr="0053416D">
        <w:rPr>
          <w:sz w:val="12"/>
        </w:rPr>
        <w:t>¶</w:t>
      </w:r>
      <w:proofErr w:type="gramEnd"/>
      <w:r w:rsidRPr="0053416D">
        <w:rPr>
          <w:sz w:val="16"/>
        </w:rPr>
        <w:t xml:space="preserve"> </w:t>
      </w:r>
      <w:r w:rsidRPr="0060223F">
        <w:rPr>
          <w:rStyle w:val="StyleBoldUnderline"/>
        </w:rPr>
        <w:t xml:space="preserve">The shortage of food caused by the embargo led to a population-wide weight loss of about 5.5 kg. The food shortage was a direct result of Cuba's inability to import anything. Physical activity was another important contributing factor to the weight loss. </w:t>
      </w:r>
      <w:r w:rsidRPr="0053416D">
        <w:rPr>
          <w:sz w:val="16"/>
        </w:rPr>
        <w:t xml:space="preserve">The Cuban government somehow got its hands on more than one million bicycles for the population. </w:t>
      </w:r>
      <w:r w:rsidRPr="0060223F">
        <w:rPr>
          <w:rStyle w:val="StyleBoldUnderline"/>
        </w:rPr>
        <w:t>During the "special period," Cubans were forced to walk or cycle, sometimes for kilometres, as public transport was saddled due to the virtual nonexistence of petrol</w:t>
      </w:r>
      <w:proofErr w:type="gramStart"/>
      <w:r w:rsidRPr="0060223F">
        <w:rPr>
          <w:rStyle w:val="StyleBoldUnderline"/>
        </w:rPr>
        <w:t>.</w:t>
      </w:r>
      <w:r w:rsidRPr="0053416D">
        <w:rPr>
          <w:rStyle w:val="StyleBoldUnderline"/>
          <w:b w:val="0"/>
          <w:sz w:val="12"/>
          <w:u w:val="none"/>
        </w:rPr>
        <w:t>¶</w:t>
      </w:r>
      <w:proofErr w:type="gramEnd"/>
      <w:r w:rsidRPr="0053416D">
        <w:rPr>
          <w:sz w:val="16"/>
        </w:rPr>
        <w:t xml:space="preserve"> Interestingly, </w:t>
      </w:r>
      <w:r w:rsidRPr="0060223F">
        <w:rPr>
          <w:rStyle w:val="StyleBoldUnderline"/>
        </w:rPr>
        <w:t>the weight loss matched with declines in cases of diabetes and heart diseases. Essentially, the embargo spurred a mini health revolution</w:t>
      </w:r>
      <w:r w:rsidRPr="0053416D">
        <w:rPr>
          <w:sz w:val="16"/>
        </w:rPr>
        <w:t xml:space="preserve">. As the authors state in the paper: "so far, </w:t>
      </w:r>
      <w:r w:rsidRPr="0060223F">
        <w:rPr>
          <w:rStyle w:val="StyleBoldUnderline"/>
        </w:rPr>
        <w:t>no country or regional population has successfully reduced the distribution of body mass index or reduced the prevalence of obesity through public health campaigns or targeted treatment programmes." Where campaigns and targeted programmes failed, the embargo succeeded.</w:t>
      </w:r>
      <w:r w:rsidRPr="0053416D">
        <w:rPr>
          <w:rStyle w:val="StyleBoldUnderline"/>
          <w:b w:val="0"/>
          <w:sz w:val="12"/>
          <w:u w:val="none"/>
        </w:rPr>
        <w:t>¶</w:t>
      </w:r>
      <w:r w:rsidRPr="0053416D">
        <w:rPr>
          <w:sz w:val="16"/>
        </w:rPr>
        <w:t xml:space="preserve"> But it gets more interesting. </w:t>
      </w:r>
      <w:r w:rsidRPr="0060223F">
        <w:rPr>
          <w:rStyle w:val="StyleBoldUnderline"/>
        </w:rPr>
        <w:t xml:space="preserve">After 1995, the Cuban economy started to pick up again and has risen steadily since—especially post-2000. Coupled to this steady economic rise was </w:t>
      </w:r>
      <w:proofErr w:type="gramStart"/>
      <w:r w:rsidRPr="0060223F">
        <w:rPr>
          <w:rStyle w:val="StyleBoldUnderline"/>
        </w:rPr>
        <w:t>a resurgence</w:t>
      </w:r>
      <w:proofErr w:type="gramEnd"/>
      <w:r w:rsidRPr="0060223F">
        <w:rPr>
          <w:rStyle w:val="StyleBoldUnderline"/>
        </w:rPr>
        <w:t xml:space="preserve"> of obesity, and with it diabetes and heart diseases. The resurgence was predominantly due to an increased energy intake from food and drinks consumed since physical activity only marginally decreased.</w:t>
      </w:r>
      <w:r w:rsidRPr="0053416D">
        <w:rPr>
          <w:sz w:val="16"/>
        </w:rPr>
        <w:t xml:space="preserve"> Energy intake reached pre-crisis levels by 2002 and obesity rates had tripled that of 1995 by 2011</w:t>
      </w:r>
      <w:proofErr w:type="gramStart"/>
      <w:r w:rsidRPr="0053416D">
        <w:rPr>
          <w:sz w:val="16"/>
        </w:rPr>
        <w:t>.</w:t>
      </w:r>
      <w:r w:rsidRPr="0053416D">
        <w:rPr>
          <w:sz w:val="12"/>
        </w:rPr>
        <w:t>¶</w:t>
      </w:r>
      <w:proofErr w:type="gramEnd"/>
      <w:r w:rsidRPr="0053416D">
        <w:rPr>
          <w:sz w:val="16"/>
        </w:rPr>
        <w:t xml:space="preserve"> What the embargo tells us is that </w:t>
      </w:r>
      <w:r w:rsidRPr="0060223F">
        <w:rPr>
          <w:rStyle w:val="StyleBoldUnderline"/>
        </w:rPr>
        <w:t xml:space="preserve">even meager loss of weight throughout a population, if sustained, can lead to a decline in non-transmissible diseases such as diabetes and heart diseases. How to achieve such sustained decline without having an embargo </w:t>
      </w:r>
      <w:r w:rsidRPr="0053416D">
        <w:rPr>
          <w:sz w:val="16"/>
        </w:rPr>
        <w:t xml:space="preserve">imposed however </w:t>
      </w:r>
      <w:r w:rsidRPr="0060223F">
        <w:rPr>
          <w:rStyle w:val="StyleBoldUnderline"/>
        </w:rPr>
        <w:t>is another question</w:t>
      </w:r>
      <w:r w:rsidRPr="0053416D">
        <w:rPr>
          <w:sz w:val="16"/>
        </w:rPr>
        <w:t>. The usual strategies put forward include sensitisation through education and policy changes to promote physical activity, taxes on unhealthy food, etcetera.</w:t>
      </w:r>
    </w:p>
    <w:p w:rsidR="008F6D09" w:rsidRPr="0060223F" w:rsidRDefault="008F6D09" w:rsidP="008F6D09"/>
    <w:p w:rsidR="008F6D09" w:rsidRPr="0060223F" w:rsidRDefault="008F6D09" w:rsidP="008F6D09"/>
    <w:p w:rsidR="008F6D09" w:rsidRPr="0060223F" w:rsidRDefault="008F6D09" w:rsidP="008F6D09"/>
    <w:p w:rsidR="008F6D09" w:rsidRPr="0060223F" w:rsidRDefault="008F6D09" w:rsidP="008F6D09"/>
    <w:p w:rsidR="008F6D09" w:rsidRPr="0060223F" w:rsidRDefault="008F6D09" w:rsidP="008F6D09"/>
    <w:p w:rsidR="008F6D09" w:rsidRPr="0060223F" w:rsidRDefault="008F6D09" w:rsidP="008F6D09">
      <w:pPr>
        <w:pStyle w:val="Heading3"/>
        <w:rPr>
          <w:rFonts w:cs="Arial"/>
        </w:rPr>
      </w:pPr>
      <w:bookmarkStart w:id="6" w:name="_Toc359104501"/>
      <w:r>
        <w:rPr>
          <w:rFonts w:cs="Arial"/>
        </w:rPr>
        <w:t>Turn - Lifting Embargo Hurts Public Health – Causes Obesity</w:t>
      </w:r>
      <w:bookmarkEnd w:id="6"/>
      <w:r>
        <w:rPr>
          <w:rFonts w:cs="Arial"/>
        </w:rPr>
        <w:t xml:space="preserve"> </w:t>
      </w:r>
    </w:p>
    <w:p w:rsidR="008F6D09" w:rsidRPr="0060223F" w:rsidRDefault="008F6D09" w:rsidP="008F6D09">
      <w:pPr>
        <w:pStyle w:val="Heading4"/>
        <w:rPr>
          <w:rFonts w:cs="Arial"/>
        </w:rPr>
      </w:pPr>
      <w:r w:rsidRPr="0060223F">
        <w:rPr>
          <w:rFonts w:cs="Arial"/>
        </w:rPr>
        <w:t xml:space="preserve">The embargo has led to an overall reduction in obesity – people aren’t starving, they’re thriving. </w:t>
      </w:r>
    </w:p>
    <w:p w:rsidR="008F6D09" w:rsidRPr="0060223F" w:rsidRDefault="008F6D09" w:rsidP="008F6D09"/>
    <w:p w:rsidR="008F6D09" w:rsidRPr="0060223F" w:rsidRDefault="008F6D09" w:rsidP="008F6D09">
      <w:pPr>
        <w:rPr>
          <w:rStyle w:val="StyleStyleBold12pt"/>
        </w:rPr>
      </w:pPr>
      <w:r w:rsidRPr="0060223F">
        <w:rPr>
          <w:rStyle w:val="StyleStyleBold12pt"/>
        </w:rPr>
        <w:t>Willett, Chair of the Department of Nutrition at Harvard, 2013</w:t>
      </w:r>
    </w:p>
    <w:p w:rsidR="008F6D09" w:rsidRPr="0060223F" w:rsidRDefault="008F6D09" w:rsidP="008F6D09">
      <w:pPr>
        <w:rPr>
          <w:rStyle w:val="StyleStyleBold12pt"/>
        </w:rPr>
      </w:pPr>
      <w:r w:rsidRPr="0060223F">
        <w:rPr>
          <w:rStyle w:val="StyleStyleBold12pt"/>
        </w:rPr>
        <w:t xml:space="preserve">(Walter, “Weight Changes and Health in Cuba: Learning from Hardship,” </w:t>
      </w:r>
      <w:r w:rsidRPr="0060223F">
        <w:rPr>
          <w:rStyle w:val="StyleStyleBold12pt"/>
          <w:i/>
        </w:rPr>
        <w:t>BMJ</w:t>
      </w:r>
      <w:r w:rsidRPr="0060223F">
        <w:rPr>
          <w:rStyle w:val="StyleStyleBold12pt"/>
        </w:rPr>
        <w:t xml:space="preserve"> Editorial, April 9</w:t>
      </w:r>
      <w:r w:rsidRPr="0060223F">
        <w:rPr>
          <w:rStyle w:val="StyleStyleBold12pt"/>
          <w:vertAlign w:val="superscript"/>
        </w:rPr>
        <w:t>th</w:t>
      </w:r>
      <w:r w:rsidRPr="0060223F">
        <w:rPr>
          <w:rStyle w:val="StyleStyleBold12pt"/>
        </w:rPr>
        <w:t>, Online:</w:t>
      </w:r>
      <w:r w:rsidRPr="0060223F">
        <w:t xml:space="preserve"> </w:t>
      </w:r>
      <w:hyperlink r:id="rId13" w:history="1">
        <w:r w:rsidRPr="0060223F">
          <w:rPr>
            <w:rStyle w:val="Hyperlink"/>
          </w:rPr>
          <w:t>http://www.bmj.com/content/346/bmj.f1777</w:t>
        </w:r>
      </w:hyperlink>
      <w:r w:rsidRPr="0060223F">
        <w:t xml:space="preserve">) </w:t>
      </w:r>
    </w:p>
    <w:p w:rsidR="008F6D09" w:rsidRPr="0060223F" w:rsidRDefault="008F6D09" w:rsidP="008F6D09">
      <w:pPr>
        <w:rPr>
          <w:rStyle w:val="StyleStyleBold12pt"/>
        </w:rPr>
      </w:pPr>
    </w:p>
    <w:p w:rsidR="008F6D09" w:rsidRPr="0053416D" w:rsidRDefault="008F6D09" w:rsidP="008F6D09">
      <w:pPr>
        <w:rPr>
          <w:sz w:val="16"/>
        </w:rPr>
      </w:pPr>
      <w:r w:rsidRPr="0060223F">
        <w:rPr>
          <w:rStyle w:val="StyleBoldUnderline"/>
        </w:rPr>
        <w:t xml:space="preserve">Changes in food supplies and reductions in physical activity are fueling increases in overweight and obesity, diabetes, and cardiovascular disease worldwide.1 We have had few opportunities to see a reversal of this process, </w:t>
      </w:r>
      <w:r w:rsidRPr="0053416D">
        <w:rPr>
          <w:sz w:val="16"/>
        </w:rPr>
        <w:t xml:space="preserve">which is continuing inexorably almost everywhere. </w:t>
      </w:r>
      <w:r w:rsidRPr="0060223F">
        <w:rPr>
          <w:rStyle w:val="StyleBoldUnderline"/>
        </w:rPr>
        <w:t>One such opportunity was provided by the well developed public health surveillance systems in Cuba, which were maintained during a period of serious economic hardship</w:t>
      </w:r>
      <w:r w:rsidRPr="0053416D">
        <w:rPr>
          <w:sz w:val="16"/>
        </w:rPr>
        <w:t xml:space="preserve"> in the early 1990s. In a linked study (doi:10.1136/bmj.f1515), Franco and colleagues used these systems to look at the effects of reduced energy intake and increased physical activity on body weight and the occurrence of diabetes, cardiovascular disease, cancer, and death.2</w:t>
      </w:r>
      <w:r w:rsidRPr="0053416D">
        <w:rPr>
          <w:sz w:val="12"/>
        </w:rPr>
        <w:t>¶</w:t>
      </w:r>
      <w:r w:rsidRPr="0053416D">
        <w:rPr>
          <w:sz w:val="16"/>
        </w:rPr>
        <w:t xml:space="preserve"> </w:t>
      </w:r>
      <w:r w:rsidRPr="0060223F">
        <w:rPr>
          <w:rStyle w:val="StyleBoldUnderline"/>
        </w:rPr>
        <w:t xml:space="preserve">In Cuba, decreased food availability </w:t>
      </w:r>
      <w:r w:rsidRPr="0053416D">
        <w:rPr>
          <w:sz w:val="16"/>
        </w:rPr>
        <w:t xml:space="preserve">and increased physical activity, supported by the distribution of more than a million bicycles during 1991 to 1995, </w:t>
      </w:r>
      <w:r w:rsidRPr="0060223F">
        <w:rPr>
          <w:rStyle w:val="StyleBoldUnderline"/>
        </w:rPr>
        <w:t>led to an average 5.5 kg reduction in weight over five years, shifting the whole population distribution of weight downwards. Predictably, a profound and almost immediate reduction in the incidence of diabetes occurred, and a striking decline in cardiovascular mortality began</w:t>
      </w:r>
      <w:r w:rsidRPr="0053416D">
        <w:rPr>
          <w:sz w:val="16"/>
        </w:rPr>
        <w:t>, with a lag of about five years. These findings are consistent with those of the many epidemiologic and clinical studies that have examined the incidence of diabetes, cardiovascular disease, and cancer.3 4 5 6</w:t>
      </w:r>
      <w:r w:rsidRPr="0053416D">
        <w:rPr>
          <w:sz w:val="12"/>
        </w:rPr>
        <w:t>¶</w:t>
      </w:r>
      <w:r w:rsidRPr="0053416D">
        <w:rPr>
          <w:sz w:val="16"/>
        </w:rPr>
        <w:t xml:space="preserve"> </w:t>
      </w:r>
      <w:r w:rsidRPr="0060223F">
        <w:rPr>
          <w:rStyle w:val="StyleBoldUnderline"/>
        </w:rPr>
        <w:t>The economic crisis was followed by a slow recovery, increased food intake, reduction in activity, and an increase in the prevalence of obesity to three times higher than before the crisis. With weight regain, the trend in incidence of diabetes rapidly reversed, and a decade after the period of weight loss, the decline in cardiovascular disease had greatly slowed.</w:t>
      </w:r>
      <w:r w:rsidRPr="0053416D">
        <w:rPr>
          <w:sz w:val="16"/>
        </w:rPr>
        <w:t xml:space="preserve"> </w:t>
      </w:r>
      <w:r w:rsidRPr="0060223F">
        <w:rPr>
          <w:rStyle w:val="StyleBoldUnderline"/>
        </w:rPr>
        <w:t>Most troublesome, the continued rapid increase in obesity and diabetes predicts that the decline in cardiovascular disease, and thus total mortality, will be reversed</w:t>
      </w:r>
      <w:r w:rsidRPr="0053416D">
        <w:rPr>
          <w:sz w:val="16"/>
        </w:rPr>
        <w:t xml:space="preserve"> because the full impact of diabetes on incidence of cardiovascular disease is not seen until several decades after diagnosis.5 The apparent lack of effect of weight loss on death from cancer seen in the current study is not surprising. Only some cancers are associated with obesity and disease latency can be decades.7 </w:t>
      </w:r>
      <w:proofErr w:type="gramStart"/>
      <w:r w:rsidRPr="0053416D">
        <w:rPr>
          <w:sz w:val="16"/>
        </w:rPr>
        <w:t>More</w:t>
      </w:r>
      <w:proofErr w:type="gramEnd"/>
      <w:r w:rsidRPr="0053416D">
        <w:rPr>
          <w:sz w:val="16"/>
        </w:rPr>
        <w:t xml:space="preserve"> detailed analyses by specific types of cancer would be useful.</w:t>
      </w:r>
    </w:p>
    <w:p w:rsidR="008F6D09" w:rsidRPr="0060223F" w:rsidRDefault="008F6D09" w:rsidP="008F6D09"/>
    <w:p w:rsidR="008F6D09" w:rsidRDefault="008F6D09" w:rsidP="008F6D09">
      <w:pPr>
        <w:pStyle w:val="Heading2"/>
      </w:pPr>
      <w:r>
        <w:t>A2: US/LA Relations Advantage</w:t>
      </w:r>
    </w:p>
    <w:p w:rsidR="008F6D09" w:rsidRPr="0060223F" w:rsidRDefault="008F6D09" w:rsidP="008F6D09">
      <w:pPr>
        <w:pStyle w:val="Heading3"/>
        <w:rPr>
          <w:rFonts w:cs="Arial"/>
        </w:rPr>
      </w:pPr>
      <w:bookmarkStart w:id="7" w:name="_Toc359104506"/>
      <w:r>
        <w:rPr>
          <w:rFonts w:cs="Arial"/>
        </w:rPr>
        <w:t>No I/L – US/Latin American Relations Resilient</w:t>
      </w:r>
      <w:bookmarkEnd w:id="7"/>
      <w:r>
        <w:rPr>
          <w:rFonts w:cs="Arial"/>
        </w:rPr>
        <w:t xml:space="preserve"> </w:t>
      </w:r>
    </w:p>
    <w:p w:rsidR="008F6D09" w:rsidRPr="0060223F" w:rsidRDefault="008F6D09" w:rsidP="008F6D09">
      <w:pPr>
        <w:pStyle w:val="Heading4"/>
        <w:rPr>
          <w:rFonts w:cs="Arial"/>
        </w:rPr>
      </w:pPr>
      <w:r w:rsidRPr="0060223F">
        <w:rPr>
          <w:rFonts w:cs="Arial"/>
        </w:rPr>
        <w:t xml:space="preserve">US relations to Latin America are resilient and high now – we still have significant economic influence in the region. </w:t>
      </w:r>
    </w:p>
    <w:p w:rsidR="008F6D09" w:rsidRPr="0060223F" w:rsidRDefault="008F6D09" w:rsidP="008F6D09"/>
    <w:p w:rsidR="008F6D09" w:rsidRPr="0060223F" w:rsidRDefault="008F6D09" w:rsidP="008F6D09">
      <w:pPr>
        <w:rPr>
          <w:rStyle w:val="StyleStyleBold12pt"/>
        </w:rPr>
      </w:pPr>
      <w:r w:rsidRPr="0060223F">
        <w:rPr>
          <w:rStyle w:val="StyleStyleBold12pt"/>
        </w:rPr>
        <w:t>Duddy, former US ambassador to Venezuela and Mora, former Assistant Secretary of Defense, 2013</w:t>
      </w:r>
    </w:p>
    <w:p w:rsidR="008F6D09" w:rsidRPr="0060223F" w:rsidRDefault="008F6D09" w:rsidP="008F6D09">
      <w:r w:rsidRPr="0060223F">
        <w:t>(Patrick and Frank, “Latin America: Is US Influence Waning</w:t>
      </w:r>
      <w:proofErr w:type="gramStart"/>
      <w:r w:rsidRPr="0060223F">
        <w:t>?,</w:t>
      </w:r>
      <w:proofErr w:type="gramEnd"/>
      <w:r w:rsidRPr="0060223F">
        <w:t xml:space="preserve">” </w:t>
      </w:r>
      <w:r w:rsidRPr="0060223F">
        <w:rPr>
          <w:i/>
        </w:rPr>
        <w:t xml:space="preserve">Miami </w:t>
      </w:r>
      <w:r w:rsidRPr="0060223F">
        <w:t>Herald, May 1</w:t>
      </w:r>
      <w:r w:rsidRPr="0060223F">
        <w:rPr>
          <w:vertAlign w:val="superscript"/>
        </w:rPr>
        <w:t>st</w:t>
      </w:r>
      <w:r w:rsidRPr="0060223F">
        <w:t xml:space="preserve">, Online: </w:t>
      </w:r>
      <w:hyperlink r:id="rId14" w:history="1">
        <w:r w:rsidRPr="0060223F">
          <w:rPr>
            <w:rStyle w:val="Hyperlink"/>
          </w:rPr>
          <w:t>http://www.miamiherald.com/2013/05/01/3375160/latin-america-is-us-influence.html</w:t>
        </w:r>
      </w:hyperlink>
      <w:r w:rsidRPr="0060223F">
        <w:t xml:space="preserve">) </w:t>
      </w:r>
    </w:p>
    <w:p w:rsidR="008F6D09" w:rsidRPr="0060223F" w:rsidRDefault="008F6D09" w:rsidP="008F6D09"/>
    <w:p w:rsidR="008F6D09" w:rsidRPr="0053416D" w:rsidRDefault="008F6D09" w:rsidP="008F6D09">
      <w:pPr>
        <w:rPr>
          <w:sz w:val="16"/>
        </w:rPr>
      </w:pPr>
      <w:r w:rsidRPr="0053416D">
        <w:rPr>
          <w:sz w:val="16"/>
        </w:rPr>
        <w:t xml:space="preserve">While it is true that other countries are important to the economies of Latin America and the Caribbean, it is also still true that </w:t>
      </w:r>
      <w:r w:rsidRPr="0060223F">
        <w:rPr>
          <w:rStyle w:val="StyleBoldUnderline"/>
        </w:rPr>
        <w:t>the United States is by far the largest and most important economic partner of the region and trade is growing even with those countries with which we do not have free trade agreements.</w:t>
      </w:r>
      <w:r w:rsidRPr="0053416D">
        <w:rPr>
          <w:rStyle w:val="StyleBoldUnderline"/>
          <w:b w:val="0"/>
          <w:sz w:val="12"/>
          <w:u w:val="none"/>
        </w:rPr>
        <w:t>¶</w:t>
      </w:r>
      <w:r w:rsidRPr="0053416D">
        <w:rPr>
          <w:sz w:val="16"/>
        </w:rPr>
        <w:t xml:space="preserve"> An area of immense importance to regional economies that we often overlook is the exponential growth in travel, tourism and migration. It is commonplace to note the enormous presence of foreign students in the United States but in 2011, according to the Institute of International Education, after Europe, Latin America was the second most popular destination for U.S. university students. Hundreds of thousands of U.S. tourists travel every year to Latin America and the Caribbean helping to support thousands of jobs</w:t>
      </w:r>
      <w:proofErr w:type="gramStart"/>
      <w:r w:rsidRPr="0053416D">
        <w:rPr>
          <w:sz w:val="16"/>
        </w:rPr>
        <w:t>.</w:t>
      </w:r>
      <w:r w:rsidRPr="0053416D">
        <w:rPr>
          <w:sz w:val="12"/>
        </w:rPr>
        <w:t>¶</w:t>
      </w:r>
      <w:proofErr w:type="gramEnd"/>
      <w:r w:rsidRPr="0053416D">
        <w:rPr>
          <w:sz w:val="16"/>
        </w:rPr>
        <w:t xml:space="preserve"> </w:t>
      </w:r>
      <w:r w:rsidRPr="0060223F">
        <w:rPr>
          <w:rStyle w:val="StyleBoldUnderline"/>
        </w:rPr>
        <w:t>From 2006-2011 U.S. non-government organizations, such as churches, think tanks and universities increased the number of partnerships with their regional cohorts by a factor of four. Remittances to Latin America and the Caribbean from the United States totaled $64 billion in 2012.</w:t>
      </w:r>
      <w:r w:rsidRPr="0053416D">
        <w:rPr>
          <w:sz w:val="16"/>
        </w:rPr>
        <w:t xml:space="preserve"> Particularly </w:t>
      </w:r>
      <w:r w:rsidRPr="0060223F">
        <w:rPr>
          <w:rStyle w:val="StyleBoldUnderline"/>
        </w:rPr>
        <w:t>for the smaller economies of Central America and the Caribbean these flows can sometimes constitute more than 10 percent of gross domestic product</w:t>
      </w:r>
      <w:proofErr w:type="gramStart"/>
      <w:r w:rsidRPr="0060223F">
        <w:rPr>
          <w:rStyle w:val="StyleBoldUnderline"/>
        </w:rPr>
        <w:t>.</w:t>
      </w:r>
      <w:r w:rsidRPr="0053416D">
        <w:rPr>
          <w:rStyle w:val="StyleBoldUnderline"/>
          <w:b w:val="0"/>
          <w:sz w:val="12"/>
          <w:u w:val="none"/>
        </w:rPr>
        <w:t>¶</w:t>
      </w:r>
      <w:proofErr w:type="gramEnd"/>
      <w:r w:rsidRPr="0053416D">
        <w:rPr>
          <w:sz w:val="16"/>
        </w:rPr>
        <w:t xml:space="preserve"> Finally, </w:t>
      </w:r>
      <w:r w:rsidRPr="0060223F">
        <w:rPr>
          <w:rStyle w:val="StyleBoldUnderline"/>
        </w:rPr>
        <w:t>one should not underestimate the resiliency of U.S. soft power in the region. The power of national reputation, popular culture, values and institutions continues to contribute to U.S. influence in ways that are difficult to measure and impossible to quantify</w:t>
      </w:r>
      <w:r w:rsidRPr="0053416D">
        <w:rPr>
          <w:sz w:val="16"/>
        </w:rPr>
        <w:t>. Example: Despite 14 years of strident anti-American rhetoric during the Chávez government, tens of thousand of Venezuelans apply for U.S. nonimmigrant visas every year, including many thousands of Chávez loyalists.</w:t>
      </w:r>
      <w:r w:rsidRPr="0053416D">
        <w:rPr>
          <w:sz w:val="12"/>
        </w:rPr>
        <w:t>¶</w:t>
      </w:r>
      <w:r w:rsidRPr="0053416D">
        <w:rPr>
          <w:sz w:val="16"/>
        </w:rPr>
        <w:t xml:space="preserve"> Does this mean we can feel comfortable relegating U.S. relations with the hemisphere to the second or third tier of our international concerns? </w:t>
      </w:r>
      <w:proofErr w:type="gramStart"/>
      <w:r w:rsidRPr="0053416D">
        <w:rPr>
          <w:sz w:val="16"/>
        </w:rPr>
        <w:t>Certainly not.</w:t>
      </w:r>
      <w:proofErr w:type="gramEnd"/>
      <w:r w:rsidRPr="0053416D">
        <w:rPr>
          <w:sz w:val="16"/>
        </w:rPr>
        <w:t xml:space="preserve"> We have real and proliferating interests in the region. As the president and his team head to Mexico and Costa Rica, it is important to recognize the importance of our ties to the region</w:t>
      </w:r>
      <w:proofErr w:type="gramStart"/>
      <w:r w:rsidRPr="0053416D">
        <w:rPr>
          <w:sz w:val="16"/>
        </w:rPr>
        <w:t>.</w:t>
      </w:r>
      <w:r w:rsidRPr="0053416D">
        <w:rPr>
          <w:sz w:val="12"/>
        </w:rPr>
        <w:t>¶</w:t>
      </w:r>
      <w:proofErr w:type="gramEnd"/>
      <w:r w:rsidRPr="0053416D">
        <w:rPr>
          <w:sz w:val="16"/>
        </w:rPr>
        <w:t xml:space="preserve"> We have many individual national partners in the Americas. </w:t>
      </w:r>
      <w:r w:rsidRPr="0060223F">
        <w:rPr>
          <w:rStyle w:val="StyleBoldUnderline"/>
        </w:rPr>
        <w:t>We don’t need a new template for relations with the hemisphere as a whole or another grand U.S.-Latin America strategy</w:t>
      </w:r>
      <w:r w:rsidRPr="0053416D">
        <w:rPr>
          <w:sz w:val="16"/>
        </w:rPr>
        <w:t xml:space="preserve">. A greater commitment to work more intensely with the individual countries on the issues most relevant to them would be appropriate. </w:t>
      </w:r>
      <w:r w:rsidRPr="0060223F">
        <w:rPr>
          <w:rStyle w:val="StyleBoldUnderline"/>
        </w:rPr>
        <w:t>The United States still has the economic and cultural heft in the region to play a fundamental role and to advance its own interests.</w:t>
      </w:r>
    </w:p>
    <w:p w:rsidR="008F6D09" w:rsidRPr="0060223F" w:rsidRDefault="008F6D09" w:rsidP="008F6D09"/>
    <w:p w:rsidR="008F6D09" w:rsidRDefault="008F6D09" w:rsidP="008F6D09"/>
    <w:p w:rsidR="008F6D09" w:rsidRPr="0060223F" w:rsidRDefault="008F6D09" w:rsidP="008F6D09">
      <w:pPr>
        <w:pStyle w:val="Heading3"/>
        <w:rPr>
          <w:rFonts w:cs="Arial"/>
        </w:rPr>
      </w:pPr>
      <w:bookmarkStart w:id="8" w:name="_Toc359104507"/>
      <w:r>
        <w:rPr>
          <w:rFonts w:cs="Arial"/>
        </w:rPr>
        <w:t>No I/L – China Fills in for US</w:t>
      </w:r>
      <w:bookmarkEnd w:id="8"/>
    </w:p>
    <w:p w:rsidR="008F6D09" w:rsidRPr="0060223F" w:rsidRDefault="008F6D09" w:rsidP="008F6D09">
      <w:pPr>
        <w:pStyle w:val="Heading4"/>
        <w:rPr>
          <w:rFonts w:cs="Arial"/>
        </w:rPr>
      </w:pPr>
      <w:r w:rsidRPr="0060223F">
        <w:rPr>
          <w:rFonts w:cs="Arial"/>
        </w:rPr>
        <w:t xml:space="preserve">Even if US influence declines, China will fill in – China and Latin American co-operation solves. </w:t>
      </w:r>
    </w:p>
    <w:p w:rsidR="008F6D09" w:rsidRPr="0060223F" w:rsidRDefault="008F6D09" w:rsidP="008F6D09"/>
    <w:p w:rsidR="008F6D09" w:rsidRPr="0060223F" w:rsidRDefault="008F6D09" w:rsidP="008F6D09">
      <w:pPr>
        <w:rPr>
          <w:rStyle w:val="StyleStyleBold12pt"/>
        </w:rPr>
      </w:pPr>
      <w:r w:rsidRPr="0060223F">
        <w:rPr>
          <w:rStyle w:val="StyleStyleBold12pt"/>
        </w:rPr>
        <w:t>Xiaoxia, Professor of Economics at Tsinghua University, 2013</w:t>
      </w:r>
    </w:p>
    <w:p w:rsidR="008F6D09" w:rsidRPr="0060223F" w:rsidRDefault="008F6D09" w:rsidP="008F6D09">
      <w:r w:rsidRPr="0060223F">
        <w:t>(Wang, “IN AMERICA'S BACKYARD: CHINA'S RISING INFLUENCE IN LATIN AMERICA,” May 6</w:t>
      </w:r>
      <w:r w:rsidRPr="0060223F">
        <w:rPr>
          <w:vertAlign w:val="superscript"/>
        </w:rPr>
        <w:t>th</w:t>
      </w:r>
      <w:r w:rsidRPr="0060223F">
        <w:t xml:space="preserve">, </w:t>
      </w:r>
      <w:r w:rsidRPr="0060223F">
        <w:rPr>
          <w:i/>
        </w:rPr>
        <w:t>WorldCrunch</w:t>
      </w:r>
      <w:r w:rsidRPr="0060223F">
        <w:t xml:space="preserve">, Online: </w:t>
      </w:r>
      <w:hyperlink r:id="rId15" w:history="1">
        <w:r w:rsidRPr="0060223F">
          <w:rPr>
            <w:rStyle w:val="Hyperlink"/>
          </w:rPr>
          <w:t>http://worldcrunch.com/china-2.0/in-america-039-s-backyard-china-039-s-rising-influence-in-latin-america/foreign-policy-trade-economy-investments-energy/c9s11647/</w:t>
        </w:r>
      </w:hyperlink>
      <w:r w:rsidRPr="0060223F">
        <w:t xml:space="preserve">) </w:t>
      </w:r>
    </w:p>
    <w:p w:rsidR="008F6D09" w:rsidRPr="0060223F" w:rsidRDefault="008F6D09" w:rsidP="008F6D09"/>
    <w:p w:rsidR="008F6D09" w:rsidRPr="0053416D" w:rsidRDefault="008F6D09" w:rsidP="008F6D09">
      <w:pPr>
        <w:rPr>
          <w:sz w:val="16"/>
        </w:rPr>
      </w:pPr>
      <w:r w:rsidRPr="0053416D">
        <w:rPr>
          <w:sz w:val="16"/>
        </w:rPr>
        <w:t xml:space="preserve">In the opinion of many European and American scholars, </w:t>
      </w:r>
      <w:r w:rsidRPr="0060223F">
        <w:rPr>
          <w:rStyle w:val="StyleBoldUnderline"/>
        </w:rPr>
        <w:t>China's current practice isn’t much different from that of Western colonizers of the last century</w:t>
      </w:r>
      <w:r w:rsidRPr="0053416D">
        <w:rPr>
          <w:sz w:val="16"/>
        </w:rPr>
        <w:t xml:space="preserve">. These scholars believe that China doesn’t care about local human rights or the state of democracy when dealing with countries. </w:t>
      </w:r>
      <w:r w:rsidRPr="0060223F">
        <w:rPr>
          <w:rStyle w:val="StyleBoldUnderline"/>
        </w:rPr>
        <w:t xml:space="preserve">All China is interested in is establishing long-term, stable economic relations. </w:t>
      </w:r>
      <w:r w:rsidRPr="0053416D">
        <w:rPr>
          <w:sz w:val="16"/>
        </w:rPr>
        <w:t>This realistic path is exactly opposite to that of America's newfound idealism. Thus China has become a close collaborator of certain Latin American countries, such as Venezuela, that are in sharp conflict with the United States.</w:t>
      </w:r>
      <w:r w:rsidRPr="0053416D">
        <w:rPr>
          <w:sz w:val="12"/>
        </w:rPr>
        <w:t>¶</w:t>
      </w:r>
      <w:r w:rsidRPr="0053416D">
        <w:rPr>
          <w:sz w:val="16"/>
        </w:rPr>
        <w:t xml:space="preserve"> </w:t>
      </w:r>
      <w:r w:rsidRPr="0060223F">
        <w:rPr>
          <w:rStyle w:val="StyleBoldUnderline"/>
        </w:rPr>
        <w:t>The global financial crisis of 2008 was a chance for China to become an increasingly important player in Latin American</w:t>
      </w:r>
      <w:r w:rsidRPr="0053416D">
        <w:rPr>
          <w:sz w:val="16"/>
        </w:rPr>
        <w:t>. As Europe and the United States were caught in a financial quagmire, China, with nearly $3 trillion of foreign exchange reserves as backing, embarked on "funds-for-assets" transactions with Latin American countries.</w:t>
      </w:r>
      <w:r w:rsidRPr="0053416D">
        <w:rPr>
          <w:sz w:val="12"/>
        </w:rPr>
        <w:t>¶</w:t>
      </w:r>
      <w:r w:rsidRPr="0053416D">
        <w:rPr>
          <w:sz w:val="16"/>
        </w:rPr>
        <w:t xml:space="preserve"> </w:t>
      </w:r>
      <w:r w:rsidRPr="0060223F">
        <w:rPr>
          <w:rStyle w:val="StyleBoldUnderline"/>
        </w:rPr>
        <w:t>So what does China want exactly in entering Latin American</w:t>
      </w:r>
      <w:r w:rsidRPr="0053416D">
        <w:rPr>
          <w:sz w:val="16"/>
        </w:rPr>
        <w:t>? Is it to obtain a stable supply of energy and resources, and thus inadvertently acquire political influence? Or the other way round?</w:t>
      </w:r>
      <w:r w:rsidRPr="0053416D">
        <w:rPr>
          <w:sz w:val="12"/>
        </w:rPr>
        <w:t>¶</w:t>
      </w:r>
      <w:r w:rsidRPr="0053416D">
        <w:rPr>
          <w:sz w:val="16"/>
        </w:rPr>
        <w:t xml:space="preserve"> Presumably most U.S. foreign policy-makers are well aware of the answer.</w:t>
      </w:r>
      <w:r w:rsidRPr="0053416D">
        <w:rPr>
          <w:sz w:val="12"/>
        </w:rPr>
        <w:t>¶</w:t>
      </w:r>
      <w:r w:rsidRPr="0053416D">
        <w:rPr>
          <w:sz w:val="16"/>
        </w:rPr>
        <w:t xml:space="preserve"> </w:t>
      </w:r>
      <w:r w:rsidRPr="0060223F">
        <w:rPr>
          <w:rStyle w:val="StyleBoldUnderline"/>
        </w:rPr>
        <w:t xml:space="preserve">China's involvement in the Latin American continent doesn’t constitute a threat to the United States, but brings benefits. </w:t>
      </w:r>
      <w:r w:rsidRPr="0053416D">
        <w:rPr>
          <w:sz w:val="16"/>
        </w:rPr>
        <w:t>It is precisely because</w:t>
      </w:r>
      <w:r w:rsidRPr="0060223F">
        <w:rPr>
          <w:rStyle w:val="StyleBoldUnderline"/>
        </w:rPr>
        <w:t xml:space="preserve"> China has reached "loans-for-oil" swap agreements with Venezuela, Brazil, Ecuador and other countries</w:t>
      </w:r>
      <w:r w:rsidRPr="0053416D">
        <w:rPr>
          <w:sz w:val="16"/>
        </w:rPr>
        <w:t xml:space="preserve"> that it brings much-needed funds to these oil-producing countries in South America. Not only have </w:t>
      </w:r>
      <w:r w:rsidRPr="0060223F">
        <w:rPr>
          <w:rStyle w:val="StyleBoldUnderline"/>
        </w:rPr>
        <w:t>these funds been used in the field of oil production, but they have also safeguarded the energy supply of the United States, as well as stabilized these countries' livelihood -- and to a certain extent reduced the impact of illegal immigration and the drug trade on the U.S.</w:t>
      </w:r>
      <w:r w:rsidRPr="0053416D">
        <w:rPr>
          <w:rStyle w:val="StyleBoldUnderline"/>
          <w:b w:val="0"/>
          <w:sz w:val="12"/>
          <w:u w:val="none"/>
        </w:rPr>
        <w:t>¶</w:t>
      </w:r>
      <w:r w:rsidRPr="0060223F">
        <w:rPr>
          <w:rStyle w:val="StyleBoldUnderline"/>
          <w:sz w:val="12"/>
        </w:rPr>
        <w:t xml:space="preserve"> </w:t>
      </w:r>
      <w:r w:rsidRPr="0053416D">
        <w:rPr>
          <w:sz w:val="16"/>
        </w:rPr>
        <w:t xml:space="preserve">For South America, China and the United States, </w:t>
      </w:r>
      <w:r w:rsidRPr="0060223F">
        <w:rPr>
          <w:rStyle w:val="StyleBoldUnderline"/>
        </w:rPr>
        <w:t>this is not a zero-sum game, but a multiple choice of mutual benefits and synergies.</w:t>
      </w:r>
      <w:r w:rsidRPr="0053416D">
        <w:rPr>
          <w:sz w:val="16"/>
        </w:rPr>
        <w:t xml:space="preserve"> </w:t>
      </w:r>
      <w:r w:rsidRPr="0060223F">
        <w:rPr>
          <w:rStyle w:val="StyleBoldUnderline"/>
        </w:rPr>
        <w:t>Even if China has become the Latin American economy’s new upstart, it is still not in a position to challenge the strong and diverse influence that the United States has accumulated over two centuries in the region</w:t>
      </w:r>
      <w:r w:rsidRPr="0053416D">
        <w:rPr>
          <w:sz w:val="16"/>
        </w:rPr>
        <w:t>.</w:t>
      </w:r>
    </w:p>
    <w:p w:rsidR="008F6D09" w:rsidRDefault="008F6D09" w:rsidP="008F6D09"/>
    <w:p w:rsidR="008F6D09" w:rsidRPr="0060223F" w:rsidRDefault="008F6D09" w:rsidP="008F6D09">
      <w:pPr>
        <w:pStyle w:val="Heading3"/>
        <w:rPr>
          <w:rFonts w:cs="Arial"/>
        </w:rPr>
      </w:pPr>
      <w:r>
        <w:rPr>
          <w:rFonts w:cs="Arial"/>
        </w:rPr>
        <w:t>No Solvency - Alt Causes</w:t>
      </w:r>
    </w:p>
    <w:p w:rsidR="008F6D09" w:rsidRPr="0060223F" w:rsidRDefault="008F6D09" w:rsidP="008F6D09">
      <w:pPr>
        <w:pStyle w:val="Heading4"/>
        <w:rPr>
          <w:rFonts w:cs="Arial"/>
        </w:rPr>
      </w:pPr>
      <w:r w:rsidRPr="0060223F">
        <w:rPr>
          <w:rFonts w:cs="Arial"/>
        </w:rPr>
        <w:t>Cuba is only one of many obstacles to US/Latin American cooperation – the plan can’t solve</w:t>
      </w:r>
    </w:p>
    <w:p w:rsidR="008F6D09" w:rsidRPr="0060223F" w:rsidRDefault="008F6D09" w:rsidP="008F6D09"/>
    <w:p w:rsidR="008F6D09" w:rsidRPr="0060223F" w:rsidRDefault="008F6D09" w:rsidP="008F6D09">
      <w:pPr>
        <w:rPr>
          <w:rStyle w:val="StyleStyleBold12pt"/>
        </w:rPr>
      </w:pPr>
      <w:r w:rsidRPr="0060223F">
        <w:rPr>
          <w:rStyle w:val="StyleStyleBold12pt"/>
        </w:rPr>
        <w:t>Lobe, chief of Washington Bureau of the Inter Press Service, 2012</w:t>
      </w:r>
    </w:p>
    <w:p w:rsidR="008F6D09" w:rsidRPr="0060223F" w:rsidRDefault="008F6D09" w:rsidP="008F6D09">
      <w:r w:rsidRPr="0060223F">
        <w:t xml:space="preserve">(Jim, “U.S., Latin America Growing More Distant, Warns Think Tank,” Inter Press Service, April, Online: </w:t>
      </w:r>
      <w:hyperlink r:id="rId16" w:history="1">
        <w:r w:rsidRPr="0060223F">
          <w:rPr>
            <w:rStyle w:val="Hyperlink"/>
          </w:rPr>
          <w:t>http://www.ipsnews.net/2012/04/us-latin-america-growing-more-distant-warns-think-tank/</w:t>
        </w:r>
      </w:hyperlink>
      <w:r w:rsidRPr="0060223F">
        <w:t xml:space="preserve">) </w:t>
      </w:r>
    </w:p>
    <w:p w:rsidR="008F6D09" w:rsidRPr="0060223F" w:rsidRDefault="008F6D09" w:rsidP="008F6D09"/>
    <w:p w:rsidR="008F6D09" w:rsidRDefault="008F6D09" w:rsidP="008F6D09">
      <w:pPr>
        <w:rPr>
          <w:sz w:val="16"/>
        </w:rPr>
      </w:pPr>
      <w:r w:rsidRPr="0060223F">
        <w:rPr>
          <w:rStyle w:val="StyleBoldUnderline"/>
        </w:rPr>
        <w:t>Relations between the United States and Latin America have “grown</w:t>
      </w:r>
      <w:r w:rsidRPr="0053416D">
        <w:rPr>
          <w:sz w:val="16"/>
        </w:rPr>
        <w:t xml:space="preserve"> more </w:t>
      </w:r>
      <w:r w:rsidRPr="0060223F">
        <w:rPr>
          <w:rStyle w:val="StyleBoldUnderline"/>
        </w:rPr>
        <w:t>distant</w:t>
      </w:r>
      <w:r w:rsidRPr="0053416D">
        <w:rPr>
          <w:sz w:val="16"/>
        </w:rPr>
        <w:t xml:space="preserve">” in importance part </w:t>
      </w:r>
      <w:r w:rsidRPr="0060223F">
        <w:rPr>
          <w:rStyle w:val="StyleBoldUnderline"/>
        </w:rPr>
        <w:t>due to the latter’s persistent disagreement with U.S. policies on immigration, drugs, and Cuba</w:t>
      </w:r>
      <w:r w:rsidRPr="0053416D">
        <w:rPr>
          <w:sz w:val="16"/>
        </w:rPr>
        <w:t xml:space="preserve">, according to a new report released here Wednesday on the eve of this year’s Summit of the Americas in Cartagena, Colombia. </w:t>
      </w:r>
      <w:r w:rsidRPr="0060223F">
        <w:rPr>
          <w:rStyle w:val="StyleBoldUnderline"/>
        </w:rPr>
        <w:t>“The United States must regain credibility in the region by dealing seriously with an unfinished agenda</w:t>
      </w:r>
      <w:r w:rsidRPr="0053416D">
        <w:rPr>
          <w:sz w:val="16"/>
        </w:rPr>
        <w:t xml:space="preserve"> </w:t>
      </w:r>
      <w:r w:rsidRPr="0060223F">
        <w:rPr>
          <w:rStyle w:val="StyleBoldUnderline"/>
        </w:rPr>
        <w:t xml:space="preserve">of problems, including immigration, drugs, and Cuba </w:t>
      </w:r>
      <w:r w:rsidRPr="0053416D">
        <w:rPr>
          <w:sz w:val="16"/>
        </w:rPr>
        <w:t xml:space="preserve">– </w:t>
      </w:r>
      <w:r w:rsidRPr="0060223F">
        <w:rPr>
          <w:rStyle w:val="StyleBoldUnderline"/>
        </w:rPr>
        <w:t>that stands in the way of a real partnership</w:t>
      </w:r>
      <w:r w:rsidRPr="0053416D">
        <w:rPr>
          <w:sz w:val="16"/>
        </w:rPr>
        <w:t>,” according to Michael Shifter, president of the Washington-based Inter-American Dialogue (IAD).</w:t>
      </w:r>
      <w:r w:rsidRPr="0053416D">
        <w:rPr>
          <w:sz w:val="12"/>
        </w:rPr>
        <w:t>¶</w:t>
      </w:r>
      <w:r w:rsidRPr="0053416D">
        <w:rPr>
          <w:sz w:val="16"/>
        </w:rPr>
        <w:t xml:space="preserve"> The 20-page report, entitled “Remaking the Relationship”, described current inter-American relations as “generally cordial but lack(ing) in vigor and purpose”. It suggested that </w:t>
      </w:r>
      <w:r w:rsidRPr="0060223F">
        <w:rPr>
          <w:rStyle w:val="StyleBoldUnderline"/>
        </w:rPr>
        <w:t>Washington</w:t>
      </w:r>
      <w:r w:rsidRPr="0053416D">
        <w:rPr>
          <w:sz w:val="16"/>
        </w:rPr>
        <w:t xml:space="preserve">, in particular, </w:t>
      </w:r>
      <w:r w:rsidRPr="0060223F">
        <w:rPr>
          <w:rStyle w:val="StyleBoldUnderline"/>
        </w:rPr>
        <w:t>has failed to fully come to terms with Latin America’s strong economic and political progress</w:t>
      </w:r>
      <w:r w:rsidRPr="0053416D">
        <w:rPr>
          <w:sz w:val="16"/>
        </w:rPr>
        <w:t xml:space="preserve"> over the past two decades.</w:t>
      </w:r>
      <w:r w:rsidRPr="0053416D">
        <w:rPr>
          <w:sz w:val="12"/>
        </w:rPr>
        <w:t>¶</w:t>
      </w:r>
      <w:r w:rsidRPr="0053416D">
        <w:rPr>
          <w:sz w:val="16"/>
        </w:rPr>
        <w:t xml:space="preserve"> It also concluded that </w:t>
      </w:r>
      <w:r w:rsidRPr="0060223F">
        <w:rPr>
          <w:rStyle w:val="StyleBoldUnderline"/>
        </w:rPr>
        <w:t>the two sides “need to do more to exploit the enormous untapped opportunities of their relationship in economics, trade, and energy</w:t>
      </w:r>
      <w:r w:rsidRPr="0053416D">
        <w:rPr>
          <w:sz w:val="16"/>
        </w:rPr>
        <w:t>”, as well as to work more closely together on global and regional problems.</w:t>
      </w:r>
      <w:r w:rsidRPr="0053416D">
        <w:rPr>
          <w:sz w:val="12"/>
        </w:rPr>
        <w:t>¶</w:t>
      </w:r>
      <w:r w:rsidRPr="0053416D">
        <w:rPr>
          <w:sz w:val="16"/>
        </w:rPr>
        <w:t xml:space="preserve"> “They need to breathe new life and vigor into hemispheric relations,” it stressed.</w:t>
      </w:r>
      <w:r w:rsidRPr="0053416D">
        <w:rPr>
          <w:sz w:val="12"/>
        </w:rPr>
        <w:t>¶</w:t>
      </w:r>
      <w:r w:rsidRPr="0053416D">
        <w:rPr>
          <w:sz w:val="16"/>
        </w:rPr>
        <w:t xml:space="preserve"> </w:t>
      </w:r>
      <w:r w:rsidRPr="0060223F">
        <w:rPr>
          <w:rStyle w:val="StyleBoldUnderline"/>
        </w:rPr>
        <w:t>“If the United States and Latin America do not make the effort now, the chance may slip away</w:t>
      </w:r>
      <w:r w:rsidRPr="0053416D">
        <w:rPr>
          <w:sz w:val="16"/>
        </w:rPr>
        <w:t>,” the report warned. “</w:t>
      </w:r>
      <w:r w:rsidRPr="0060223F">
        <w:rPr>
          <w:rStyle w:val="StyleBoldUnderline"/>
        </w:rPr>
        <w:t>The most likely scenario</w:t>
      </w:r>
      <w:r w:rsidRPr="0053416D">
        <w:rPr>
          <w:sz w:val="16"/>
        </w:rPr>
        <w:t xml:space="preserve"> then </w:t>
      </w:r>
      <w:r w:rsidRPr="0060223F">
        <w:rPr>
          <w:rStyle w:val="StyleBoldUnderline"/>
        </w:rPr>
        <w:t>would be marked by a continued drift in their relationship</w:t>
      </w:r>
      <w:r w:rsidRPr="0053416D">
        <w:rPr>
          <w:sz w:val="16"/>
        </w:rPr>
        <w:t xml:space="preserve">, further deterioration of hemispheric-wide institutions, </w:t>
      </w:r>
      <w:r w:rsidRPr="0060223F">
        <w:rPr>
          <w:rStyle w:val="StyleBoldUnderline"/>
        </w:rPr>
        <w:t>a reduced ability and willingness to deal with a range of common problems, and a spate of missed opportunities for more robust growth and greater social equity</w:t>
      </w:r>
      <w:r w:rsidRPr="0053416D">
        <w:rPr>
          <w:sz w:val="16"/>
        </w:rPr>
        <w:t>.”</w:t>
      </w:r>
    </w:p>
    <w:p w:rsidR="008F6D09" w:rsidRDefault="008F6D09" w:rsidP="008F6D09">
      <w:pPr>
        <w:rPr>
          <w:sz w:val="16"/>
        </w:rPr>
      </w:pPr>
    </w:p>
    <w:p w:rsidR="008F6D09" w:rsidRDefault="008F6D09" w:rsidP="008F6D09">
      <w:pPr>
        <w:rPr>
          <w:sz w:val="16"/>
        </w:rPr>
      </w:pPr>
    </w:p>
    <w:p w:rsidR="008F6D09" w:rsidRDefault="008F6D09" w:rsidP="008F6D09">
      <w:pPr>
        <w:pStyle w:val="Heading2"/>
      </w:pPr>
      <w:r>
        <w:t>A2: Cuba Economy Advantage</w:t>
      </w:r>
    </w:p>
    <w:p w:rsidR="008F6D09" w:rsidRPr="000F5710" w:rsidRDefault="008F6D09" w:rsidP="008F6D09"/>
    <w:p w:rsidR="008F6D09" w:rsidRPr="0060223F" w:rsidRDefault="008F6D09" w:rsidP="008F6D09">
      <w:pPr>
        <w:pStyle w:val="Heading3"/>
        <w:rPr>
          <w:rFonts w:cs="Arial"/>
        </w:rPr>
      </w:pPr>
      <w:r>
        <w:rPr>
          <w:rFonts w:cs="Arial"/>
        </w:rPr>
        <w:t>No Solvency – Government Mismanages Funds</w:t>
      </w:r>
    </w:p>
    <w:p w:rsidR="008F6D09" w:rsidRDefault="008F6D09" w:rsidP="008F6D09">
      <w:pPr>
        <w:pStyle w:val="Heading4"/>
      </w:pPr>
      <w:r w:rsidRPr="00EC7089">
        <w:rPr>
          <w:rFonts w:cs="Arial"/>
        </w:rPr>
        <w:t xml:space="preserve"> [</w:t>
      </w:r>
      <w:r w:rsidRPr="00EC7089">
        <w:rPr>
          <w:rFonts w:cs="Arial"/>
        </w:rPr>
        <w:tab/>
        <w:t>]</w:t>
      </w:r>
      <w:r>
        <w:rPr>
          <w:rFonts w:cs="Arial"/>
        </w:rPr>
        <w:t xml:space="preserve"> </w:t>
      </w:r>
      <w:r>
        <w:t xml:space="preserve">Engagement wouldn’t promote change – Castro will use US goods to maintain his control over Cubans. </w:t>
      </w:r>
    </w:p>
    <w:p w:rsidR="008F6D09" w:rsidRPr="00842A59" w:rsidRDefault="008F6D09" w:rsidP="008F6D09"/>
    <w:p w:rsidR="008F6D09" w:rsidRPr="00233FA3" w:rsidRDefault="008F6D09" w:rsidP="008F6D09">
      <w:pPr>
        <w:rPr>
          <w:rStyle w:val="StyleStyleBold12pt"/>
        </w:rPr>
      </w:pPr>
      <w:r w:rsidRPr="00233FA3">
        <w:rPr>
          <w:rStyle w:val="StyleStyleBold12pt"/>
        </w:rPr>
        <w:t xml:space="preserve">Jorge, Professor of Political Economy at Florida International University, 2000 </w:t>
      </w:r>
    </w:p>
    <w:p w:rsidR="008F6D09" w:rsidRPr="00FB5990" w:rsidRDefault="008F6D09" w:rsidP="008F6D09">
      <w:pPr>
        <w:rPr>
          <w:rStyle w:val="StyleStyleBold12pt"/>
        </w:rPr>
      </w:pPr>
      <w:r w:rsidRPr="00233FA3">
        <w:rPr>
          <w:rStyle w:val="StyleStyleBold12pt"/>
          <w:b w:val="0"/>
          <w:szCs w:val="24"/>
        </w:rPr>
        <w:t>(Dr. Antonio, "The U.S. Embargo and the Failu</w:t>
      </w:r>
      <w:r>
        <w:rPr>
          <w:rStyle w:val="StyleStyleBold12pt"/>
          <w:b w:val="0"/>
          <w:szCs w:val="24"/>
        </w:rPr>
        <w:t xml:space="preserve">re of the Cuban Economy," </w:t>
      </w:r>
      <w:r w:rsidRPr="00233FA3">
        <w:rPr>
          <w:rStyle w:val="StyleStyleBold12pt"/>
          <w:b w:val="0"/>
          <w:i/>
          <w:szCs w:val="24"/>
        </w:rPr>
        <w:t>Institute for Cuban &amp; Cuban-American Studies Occasional Papers</w:t>
      </w:r>
      <w:r>
        <w:rPr>
          <w:rStyle w:val="StyleStyleBold12pt"/>
          <w:b w:val="0"/>
          <w:szCs w:val="24"/>
        </w:rPr>
        <w:t xml:space="preserve">, Online: </w:t>
      </w:r>
      <w:r w:rsidRPr="00233FA3">
        <w:rPr>
          <w:rStyle w:val="StyleStyleBold12pt"/>
          <w:b w:val="0"/>
          <w:szCs w:val="24"/>
        </w:rPr>
        <w:t xml:space="preserve"> http://scholarlyrepository.miami.edu/iccaspapers/28)</w:t>
      </w:r>
      <w:r>
        <w:rPr>
          <w:rStyle w:val="StyleStyleBold12pt"/>
          <w:b w:val="0"/>
          <w:sz w:val="18"/>
        </w:rPr>
        <w:br/>
      </w:r>
    </w:p>
    <w:p w:rsidR="008F6D09" w:rsidRPr="00ED1C91" w:rsidRDefault="008F6D09" w:rsidP="008F6D09">
      <w:pPr>
        <w:rPr>
          <w:sz w:val="16"/>
        </w:rPr>
      </w:pPr>
      <w:r w:rsidRPr="00ED1C91">
        <w:rPr>
          <w:sz w:val="16"/>
        </w:rPr>
        <w:t xml:space="preserve">Under the real world of Castroism, however, the answer must be a terse one: none. The embargo has not harmed the Cuban economy. Cooperation between the United States and Cuba would have been impossible from the very beginning of the Revolution for legal, political, ideological, strategic, and economic reasons, not to mention others of a philosophical or moral character. In other words, </w:t>
      </w:r>
      <w:r w:rsidRPr="00842A59">
        <w:rPr>
          <w:rStyle w:val="StyleBoldUnderline"/>
        </w:rPr>
        <w:t>it was in the past, and continues to be at present, contrary to the United States’ national interest and to its fundamental foreign policy orientation and objectives to lift the embargo under Castro’s conditions:</w:t>
      </w:r>
      <w:r w:rsidRPr="00ED1C91">
        <w:rPr>
          <w:sz w:val="16"/>
        </w:rPr>
        <w:t xml:space="preserve"> that is, </w:t>
      </w:r>
      <w:r w:rsidRPr="00842A59">
        <w:rPr>
          <w:rStyle w:val="StyleBoldUnderline"/>
        </w:rPr>
        <w:t>without a firm commitment to the political democratization and market reforms that his regime</w:t>
      </w:r>
      <w:r w:rsidRPr="00ED1C91">
        <w:rPr>
          <w:sz w:val="16"/>
        </w:rPr>
        <w:t xml:space="preserve"> has stubbornly opposed for the last 40 years. However, </w:t>
      </w:r>
      <w:r w:rsidRPr="00842A59">
        <w:rPr>
          <w:rStyle w:val="StyleBoldUnderline"/>
        </w:rPr>
        <w:t>if, purely for the sake of an intellectual exercise, we were to assume that the embargo had never existed, its nonexistence would have had no effect whatsoever on the Cuban economy. Castro simply would have squandered U.S. instead of Soviet resources. Given Castro’s objectives and policies, the ultimate result for the Cuban economy could not have been any different, regardless of who had financed his Revolution</w:t>
      </w:r>
      <w:r w:rsidRPr="00ED1C91">
        <w:rPr>
          <w:sz w:val="16"/>
        </w:rPr>
        <w:t>.</w:t>
      </w:r>
    </w:p>
    <w:p w:rsidR="008F6D09" w:rsidRDefault="008F6D09" w:rsidP="008F6D09"/>
    <w:p w:rsidR="008F6D09" w:rsidRPr="0060223F" w:rsidRDefault="008F6D09" w:rsidP="008F6D09">
      <w:pPr>
        <w:pStyle w:val="Heading3"/>
        <w:rPr>
          <w:rFonts w:cs="Arial"/>
        </w:rPr>
      </w:pPr>
      <w:r>
        <w:rPr>
          <w:rFonts w:cs="Arial"/>
        </w:rPr>
        <w:t>Turn – Growth Funds Government Repression</w:t>
      </w:r>
    </w:p>
    <w:p w:rsidR="008F6D09" w:rsidRPr="0060223F" w:rsidRDefault="008F6D09" w:rsidP="008F6D09">
      <w:pPr>
        <w:pStyle w:val="Heading4"/>
        <w:rPr>
          <w:rFonts w:cs="Arial"/>
        </w:rPr>
      </w:pPr>
      <w:r w:rsidRPr="0060223F">
        <w:rPr>
          <w:rFonts w:cs="Arial"/>
        </w:rPr>
        <w:t xml:space="preserve">All economic benefits of engagement would flow to the government – </w:t>
      </w:r>
      <w:r>
        <w:rPr>
          <w:rFonts w:cs="Arial"/>
        </w:rPr>
        <w:t xml:space="preserve">giving it more power to repress its people. </w:t>
      </w:r>
    </w:p>
    <w:p w:rsidR="008F6D09" w:rsidRPr="0060223F" w:rsidRDefault="008F6D09" w:rsidP="008F6D09"/>
    <w:p w:rsidR="008F6D09" w:rsidRPr="0060223F" w:rsidRDefault="008F6D09" w:rsidP="008F6D09">
      <w:pPr>
        <w:rPr>
          <w:rStyle w:val="StyleStyleBold12pt"/>
        </w:rPr>
      </w:pPr>
      <w:r w:rsidRPr="0060223F">
        <w:rPr>
          <w:rStyle w:val="StyleStyleBold12pt"/>
        </w:rPr>
        <w:t>Radosh, adjunct fellow at the Hudson Institute, 2013</w:t>
      </w:r>
    </w:p>
    <w:p w:rsidR="008F6D09" w:rsidRPr="0060223F" w:rsidRDefault="008F6D09" w:rsidP="008F6D09">
      <w:r w:rsidRPr="0060223F">
        <w:t>(Ron, “Ron Radosh: The Time to Help Cuba’s Brave Dissidents Is Now- Why the Embargo Must Not be Lifted,” March 20</w:t>
      </w:r>
      <w:r w:rsidRPr="0060223F">
        <w:rPr>
          <w:vertAlign w:val="superscript"/>
        </w:rPr>
        <w:t>th</w:t>
      </w:r>
      <w:r w:rsidRPr="0060223F">
        <w:t xml:space="preserve">, Online: </w:t>
      </w:r>
      <w:hyperlink r:id="rId17" w:history="1">
        <w:r w:rsidRPr="0060223F">
          <w:rPr>
            <w:rStyle w:val="Hyperlink"/>
          </w:rPr>
          <w:t>http://interamericansecuritywatch.com/ron-radosh-the-time-to-help-cubas-brave-dissidents-is-now-why-the-embargo-must-not-be-lifted/</w:t>
        </w:r>
      </w:hyperlink>
      <w:r w:rsidRPr="0060223F">
        <w:t xml:space="preserve">) </w:t>
      </w:r>
    </w:p>
    <w:p w:rsidR="008F6D09" w:rsidRPr="0060223F" w:rsidRDefault="008F6D09" w:rsidP="008F6D09"/>
    <w:p w:rsidR="008F6D09" w:rsidRDefault="008F6D09" w:rsidP="008F6D09">
      <w:pPr>
        <w:rPr>
          <w:rStyle w:val="StyleBoldUnderline"/>
        </w:rPr>
      </w:pPr>
      <w:r w:rsidRPr="0053416D">
        <w:rPr>
          <w:sz w:val="16"/>
        </w:rPr>
        <w:t xml:space="preserve">What these liberals and leftists leave out is that this demand — </w:t>
      </w:r>
      <w:r w:rsidRPr="0060223F">
        <w:rPr>
          <w:rStyle w:val="StyleBoldUnderline"/>
        </w:rPr>
        <w:t>lifting the embargo</w:t>
      </w:r>
      <w:r w:rsidRPr="0053416D">
        <w:rPr>
          <w:sz w:val="16"/>
        </w:rPr>
        <w:t xml:space="preserve"> — </w:t>
      </w:r>
      <w:r w:rsidRPr="0060223F">
        <w:rPr>
          <w:rStyle w:val="StyleBoldUnderline"/>
        </w:rPr>
        <w:t>is also the number one desire of the Cuban Communists. In making it the key demand</w:t>
      </w:r>
      <w:r w:rsidRPr="0053416D">
        <w:rPr>
          <w:sz w:val="16"/>
        </w:rPr>
        <w:t xml:space="preserve">, these well-meaning (at least some of them) </w:t>
      </w:r>
      <w:r w:rsidRPr="0060223F">
        <w:rPr>
          <w:rStyle w:val="StyleBoldUnderline"/>
        </w:rPr>
        <w:t>liberals echo precisely the propaganda of the Cuban government, thereby doing the Castro brothers’ work for them here in the United States.</w:t>
      </w:r>
      <w:r w:rsidRPr="0053416D">
        <w:rPr>
          <w:sz w:val="16"/>
        </w:rPr>
        <w:t xml:space="preserve"> And, as we know, </w:t>
      </w:r>
      <w:r w:rsidRPr="0060223F">
        <w:rPr>
          <w:rStyle w:val="StyleBoldUnderline"/>
        </w:rPr>
        <w:t>many of those who call for this actually believe that the Cuban government is on the side of the people, and favor the Cuban Revolution which they see as a positive role model for the region</w:t>
      </w:r>
      <w:r w:rsidRPr="0053416D">
        <w:rPr>
          <w:sz w:val="16"/>
        </w:rPr>
        <w:t>. They have always believed, since the 1960s of their youth, that socialism in Cuba has pointed the way forward to development and liberty based on the kind of socialist society they wish could exist in the United States.</w:t>
      </w:r>
      <w:r w:rsidRPr="0053416D">
        <w:rPr>
          <w:sz w:val="12"/>
        </w:rPr>
        <w:t>¶</w:t>
      </w:r>
      <w:r w:rsidRPr="0053416D">
        <w:rPr>
          <w:sz w:val="16"/>
        </w:rPr>
        <w:t xml:space="preserve"> Another brave group of Cuban opponents of the regime has actually taped a television interview filmed illegally in Havana. “Young Cuban democracy leader Antonio Rodiles,” an American support group called Capitol Hill Cubans has reported, “has just released the latest episode of his civil society project Estado de Sats (filmed within Cuba), where he discusses the importance U.S. sanctions policy with two of Cuba’s most renowned opposition activists and former political prisoners, Guillermo Fariñas and Jose Daniel Ferrer.”</w:t>
      </w:r>
      <w:r w:rsidRPr="0053416D">
        <w:rPr>
          <w:sz w:val="12"/>
        </w:rPr>
        <w:t>¶</w:t>
      </w:r>
      <w:r w:rsidRPr="0053416D">
        <w:rPr>
          <w:sz w:val="16"/>
        </w:rPr>
        <w:t xml:space="preserve"> </w:t>
      </w:r>
      <w:proofErr w:type="gramStart"/>
      <w:r w:rsidRPr="0053416D">
        <w:rPr>
          <w:sz w:val="16"/>
        </w:rPr>
        <w:t>The</w:t>
      </w:r>
      <w:proofErr w:type="gramEnd"/>
      <w:r w:rsidRPr="0053416D">
        <w:rPr>
          <w:sz w:val="16"/>
        </w:rPr>
        <w:t xml:space="preserve"> argument they present is aimed directly at those on </w:t>
      </w:r>
      <w:r w:rsidRPr="0060223F">
        <w:rPr>
          <w:rStyle w:val="StyleBoldUnderline"/>
        </w:rPr>
        <w:t>the left in the United States</w:t>
      </w:r>
      <w:r w:rsidRPr="0053416D">
        <w:rPr>
          <w:sz w:val="16"/>
        </w:rPr>
        <w:t xml:space="preserve">, some of </w:t>
      </w:r>
      <w:r w:rsidRPr="0060223F">
        <w:rPr>
          <w:rStyle w:val="StyleBoldUnderline"/>
        </w:rPr>
        <w:t>whom think they are helping democracy in Cuba by calling for an end to the embargo.</w:t>
      </w:r>
      <w:r w:rsidRPr="0053416D">
        <w:rPr>
          <w:sz w:val="16"/>
        </w:rPr>
        <w:t xml:space="preserve"> In strong and clear language, the two</w:t>
      </w:r>
      <w:r w:rsidRPr="0060223F">
        <w:rPr>
          <w:rStyle w:val="StyleBoldUnderline"/>
        </w:rPr>
        <w:t xml:space="preserve"> dissidents say the following</w:t>
      </w:r>
      <w:proofErr w:type="gramStart"/>
      <w:r w:rsidRPr="0060223F">
        <w:rPr>
          <w:rStyle w:val="StyleBoldUnderline"/>
        </w:rPr>
        <w:t>:</w:t>
      </w:r>
      <w:r w:rsidRPr="0053416D">
        <w:rPr>
          <w:rStyle w:val="StyleBoldUnderline"/>
          <w:b w:val="0"/>
          <w:sz w:val="12"/>
          <w:u w:val="none"/>
        </w:rPr>
        <w:t>¶</w:t>
      </w:r>
      <w:proofErr w:type="gramEnd"/>
      <w:r w:rsidRPr="0053416D">
        <w:rPr>
          <w:sz w:val="16"/>
        </w:rPr>
        <w:t xml:space="preserve"> </w:t>
      </w:r>
      <w:r w:rsidRPr="0060223F">
        <w:rPr>
          <w:rStyle w:val="StyleBoldUnderline"/>
        </w:rPr>
        <w:t>If at this time, the [economic] need of the Cuban government is satisfied through financial credits and the lifting of the embargo, repression would increase, it would allow for a continuation of the Castro’s society, totalitarianism would strengthen its hold</w:t>
      </w:r>
      <w:r w:rsidRPr="0053416D">
        <w:rPr>
          <w:sz w:val="16"/>
        </w:rPr>
        <w:t xml:space="preserve"> and philosophically, it would just be immoral … </w:t>
      </w:r>
      <w:r w:rsidRPr="0060223F">
        <w:rPr>
          <w:rStyle w:val="StyleBoldUnderline"/>
        </w:rPr>
        <w:t>If you did an opinion poll among Cuban opposition activists, the majority would be in favor of not lifting the embargo.</w:t>
      </w:r>
      <w:r>
        <w:rPr>
          <w:rStyle w:val="StyleBoldUnderline"/>
        </w:rPr>
        <w:t xml:space="preserve"> </w:t>
      </w:r>
    </w:p>
    <w:p w:rsidR="008F6D09" w:rsidRDefault="008F6D09" w:rsidP="008F6D09">
      <w:pPr>
        <w:rPr>
          <w:rStyle w:val="StyleBoldUnderline"/>
        </w:rPr>
      </w:pPr>
    </w:p>
    <w:p w:rsidR="008F6D09" w:rsidRDefault="008F6D09" w:rsidP="008F6D09">
      <w:pPr>
        <w:pStyle w:val="Heading4"/>
      </w:pPr>
      <w:r>
        <w:t xml:space="preserve">Past regimes have grown stronger through trade – the same is true of Cuba. </w:t>
      </w:r>
    </w:p>
    <w:p w:rsidR="008F6D09" w:rsidRPr="00233FA3" w:rsidRDefault="008F6D09" w:rsidP="008F6D09"/>
    <w:p w:rsidR="008F6D09" w:rsidRPr="00233FA3" w:rsidRDefault="008F6D09" w:rsidP="008F6D09">
      <w:pPr>
        <w:rPr>
          <w:rStyle w:val="StyleStyleBold12pt"/>
        </w:rPr>
      </w:pPr>
      <w:r w:rsidRPr="00233FA3">
        <w:rPr>
          <w:rStyle w:val="StyleStyleBold12pt"/>
        </w:rPr>
        <w:t xml:space="preserve">Jorge, Professor of Political Economy at Florida International University, 2000 </w:t>
      </w:r>
    </w:p>
    <w:p w:rsidR="008F6D09" w:rsidRPr="00233FA3" w:rsidRDefault="008F6D09" w:rsidP="008F6D09">
      <w:pPr>
        <w:rPr>
          <w:szCs w:val="24"/>
        </w:rPr>
      </w:pPr>
      <w:r w:rsidRPr="00233FA3">
        <w:rPr>
          <w:rStyle w:val="StyleStyleBold12pt"/>
          <w:b w:val="0"/>
          <w:szCs w:val="24"/>
        </w:rPr>
        <w:t>(Dr. Antonio, "The U.S. Embargo and the Failu</w:t>
      </w:r>
      <w:r>
        <w:rPr>
          <w:rStyle w:val="StyleStyleBold12pt"/>
          <w:b w:val="0"/>
          <w:szCs w:val="24"/>
        </w:rPr>
        <w:t xml:space="preserve">re of the Cuban Economy," </w:t>
      </w:r>
      <w:r w:rsidRPr="00233FA3">
        <w:rPr>
          <w:rStyle w:val="StyleStyleBold12pt"/>
          <w:b w:val="0"/>
          <w:i/>
          <w:szCs w:val="24"/>
        </w:rPr>
        <w:t>Institute for Cuban &amp; Cuban-American Studies Occasional Papers</w:t>
      </w:r>
      <w:r>
        <w:rPr>
          <w:rStyle w:val="StyleStyleBold12pt"/>
          <w:b w:val="0"/>
          <w:szCs w:val="24"/>
        </w:rPr>
        <w:t xml:space="preserve">, Online: </w:t>
      </w:r>
      <w:r w:rsidRPr="00233FA3">
        <w:rPr>
          <w:rStyle w:val="StyleStyleBold12pt"/>
          <w:b w:val="0"/>
          <w:szCs w:val="24"/>
        </w:rPr>
        <w:t xml:space="preserve"> http://scholarlyrepository.miami.edu/iccaspapers/28)</w:t>
      </w:r>
      <w:r w:rsidRPr="00233FA3">
        <w:rPr>
          <w:rStyle w:val="StyleStyleBold12pt"/>
          <w:b w:val="0"/>
          <w:szCs w:val="24"/>
        </w:rPr>
        <w:br/>
      </w:r>
    </w:p>
    <w:p w:rsidR="008F6D09" w:rsidRDefault="008F6D09" w:rsidP="008F6D09">
      <w:pPr>
        <w:rPr>
          <w:sz w:val="16"/>
        </w:rPr>
      </w:pPr>
      <w:r w:rsidRPr="0053416D">
        <w:rPr>
          <w:sz w:val="16"/>
        </w:rPr>
        <w:t xml:space="preserve">It follows, from all of the above, that </w:t>
      </w:r>
      <w:r w:rsidRPr="00233FA3">
        <w:rPr>
          <w:rStyle w:val="StyleBoldUnderline"/>
        </w:rPr>
        <w:t>a lifting of the embargo at this time would only serve the purpose of facilitating to Castro desperately needed resources, mainly in the form of credit lines extended by international organizations</w:t>
      </w:r>
      <w:r w:rsidRPr="0053416D">
        <w:rPr>
          <w:sz w:val="16"/>
        </w:rPr>
        <w:t xml:space="preserve"> such as the International Monetary Fund, the World Bank, and the Inter-American Development Bank, and also by private banking and other financial institutions. </w:t>
      </w:r>
      <w:r w:rsidRPr="00233FA3">
        <w:rPr>
          <w:rStyle w:val="StyleBoldUnderline"/>
        </w:rPr>
        <w:t>This financial influx would serve to strengthen his 40-year stranglehold on the Cuban people.</w:t>
      </w:r>
      <w:r w:rsidRPr="0053416D">
        <w:rPr>
          <w:sz w:val="16"/>
        </w:rPr>
        <w:t xml:space="preserve"> Furthermore, </w:t>
      </w:r>
      <w:r w:rsidRPr="00233FA3">
        <w:rPr>
          <w:rStyle w:val="StyleBoldUnderline"/>
        </w:rPr>
        <w:t>to those who believe that greater contacts between the United States and Cuba would further the cause of democratization, it should be pointed out that such hopes definitely have not been validated by the experience of Marxist societies</w:t>
      </w:r>
      <w:r w:rsidRPr="0053416D">
        <w:rPr>
          <w:sz w:val="16"/>
        </w:rPr>
        <w:t xml:space="preserve"> from the inception of the New Economic Policy in the Soviet Union, which followed the stage of War Communism, up to the last efforts at reforming socialism </w:t>
      </w:r>
      <w:r w:rsidRPr="00233FA3">
        <w:rPr>
          <w:rStyle w:val="StyleBoldUnderline"/>
        </w:rPr>
        <w:t>in Eastern Europe in the late 1980s. In these countries, trade, foreign investment, and loans led</w:t>
      </w:r>
      <w:r w:rsidRPr="0053416D">
        <w:rPr>
          <w:sz w:val="16"/>
        </w:rPr>
        <w:t xml:space="preserve"> hermetic </w:t>
      </w:r>
      <w:r w:rsidRPr="00233FA3">
        <w:rPr>
          <w:rStyle w:val="StyleBoldUnderline"/>
        </w:rPr>
        <w:t>lives of their own</w:t>
      </w:r>
      <w:r w:rsidRPr="0053416D">
        <w:rPr>
          <w:sz w:val="16"/>
        </w:rPr>
        <w:t xml:space="preserve">, oblivious to and unaffected by the rest of society. </w:t>
      </w:r>
      <w:r w:rsidRPr="00233FA3">
        <w:rPr>
          <w:rStyle w:val="StyleBoldUnderline"/>
        </w:rPr>
        <w:t>There is no historical precedent for drawing hope from the Cuban experience.</w:t>
      </w:r>
      <w:r w:rsidRPr="0053416D">
        <w:rPr>
          <w:sz w:val="16"/>
        </w:rPr>
        <w:t xml:space="preserve"> As a matter of fact</w:t>
      </w:r>
      <w:r w:rsidRPr="00233FA3">
        <w:rPr>
          <w:rStyle w:val="StyleBoldUnderline"/>
        </w:rPr>
        <w:t>, it could be realistically argued that the opposite has happened. As the Cuban regime succeeds in solidifying itself, as a result of the legitimacy conferred upon it by other nations and by an augmented flow of resources, its repressive proclivities have increased</w:t>
      </w:r>
      <w:r w:rsidRPr="0053416D">
        <w:rPr>
          <w:sz w:val="16"/>
        </w:rPr>
        <w:t xml:space="preserve"> in parallel fashion. </w:t>
      </w:r>
      <w:r w:rsidRPr="00233FA3">
        <w:rPr>
          <w:rStyle w:val="StyleBoldUnderline"/>
        </w:rPr>
        <w:t>Trade and investment with totalitarian states have not weakened or eroded those states;</w:t>
      </w:r>
      <w:r w:rsidRPr="0053416D">
        <w:rPr>
          <w:sz w:val="16"/>
        </w:rPr>
        <w:t xml:space="preserve"> rather, the contrary has always been the case. </w:t>
      </w:r>
      <w:r w:rsidRPr="00233FA3">
        <w:rPr>
          <w:rStyle w:val="StyleBoldUnderline"/>
        </w:rPr>
        <w:t xml:space="preserve">Castro’s regime is certainly no exception to the rule </w:t>
      </w:r>
      <w:r w:rsidRPr="0053416D">
        <w:rPr>
          <w:sz w:val="16"/>
        </w:rPr>
        <w:t>and, in fact, categorically confirms it. Only pressure has led Castro temporarily to implement some timid reforms that he subsequently has either partly rescinded or revoked altogether. Cuba has established for all to see a system of apartheid — which is openly and vigorously enforced — between foreigners and Cuban nationals.</w:t>
      </w:r>
    </w:p>
    <w:p w:rsidR="008F6D09" w:rsidRPr="0053416D" w:rsidRDefault="008F6D09" w:rsidP="008F6D09">
      <w:pPr>
        <w:rPr>
          <w:sz w:val="16"/>
        </w:rPr>
      </w:pPr>
    </w:p>
    <w:p w:rsidR="008F6D09" w:rsidRPr="00D975A0" w:rsidRDefault="008F6D09" w:rsidP="008F6D09">
      <w:pPr>
        <w:pStyle w:val="Heading4"/>
        <w:rPr>
          <w:rFonts w:cs="Arial"/>
        </w:rPr>
      </w:pPr>
      <w:r>
        <w:t xml:space="preserve">Economic engagement won’t yield regime change because the wealth from trade won’t trickle down to citizens. </w:t>
      </w:r>
    </w:p>
    <w:p w:rsidR="008F6D09" w:rsidRPr="00424C9B" w:rsidRDefault="008F6D09" w:rsidP="008F6D09"/>
    <w:p w:rsidR="008F6D09" w:rsidRPr="006B35D9" w:rsidRDefault="008F6D09" w:rsidP="008F6D09">
      <w:pPr>
        <w:rPr>
          <w:rStyle w:val="StyleStyleBold12pt"/>
        </w:rPr>
      </w:pPr>
      <w:r w:rsidRPr="006B35D9">
        <w:rPr>
          <w:rStyle w:val="StyleStyleBold12pt"/>
        </w:rPr>
        <w:t>Lopez, former professor of political science at the University of Illinois, 2000</w:t>
      </w:r>
    </w:p>
    <w:p w:rsidR="008F6D09" w:rsidRDefault="008F6D09" w:rsidP="008F6D09">
      <w:r>
        <w:t>(Juan, “</w:t>
      </w:r>
      <w:r w:rsidRPr="00652B37">
        <w:t>Sanctions on Cuba Are Good, But Not Enough</w:t>
      </w:r>
      <w:r>
        <w:t xml:space="preserve">,” </w:t>
      </w:r>
      <w:r>
        <w:rPr>
          <w:i/>
        </w:rPr>
        <w:t>Orbis</w:t>
      </w:r>
      <w:r>
        <w:t>, Volume 44, Issue 3, June, p. 345-362, EBSCOhost)</w:t>
      </w:r>
    </w:p>
    <w:p w:rsidR="008F6D09" w:rsidRDefault="008F6D09" w:rsidP="008F6D09"/>
    <w:p w:rsidR="008F6D09" w:rsidRPr="00ED1C91" w:rsidRDefault="008F6D09" w:rsidP="008F6D09">
      <w:pPr>
        <w:rPr>
          <w:sz w:val="16"/>
        </w:rPr>
      </w:pPr>
      <w:r w:rsidRPr="00900FE4">
        <w:rPr>
          <w:rStyle w:val="StyleBoldUnderline"/>
        </w:rPr>
        <w:t>The engagement thesis also claims that economic development tends to promote democracy</w:t>
      </w:r>
      <w:r w:rsidRPr="00ED1C91">
        <w:rPr>
          <w:sz w:val="16"/>
        </w:rPr>
        <w:t>, an old hypothesis dating from the 1950s work of Seymour Martin Lipset</w:t>
      </w:r>
      <w:proofErr w:type="gramStart"/>
      <w:r w:rsidRPr="00ED1C91">
        <w:rPr>
          <w:sz w:val="16"/>
        </w:rPr>
        <w:t>.(</w:t>
      </w:r>
      <w:proofErr w:type="gramEnd"/>
      <w:r w:rsidRPr="00ED1C91">
        <w:rPr>
          <w:sz w:val="16"/>
        </w:rPr>
        <w:t xml:space="preserve">n19) </w:t>
      </w:r>
      <w:r w:rsidRPr="00900FE4">
        <w:rPr>
          <w:rStyle w:val="StyleBoldUnderline"/>
        </w:rPr>
        <w:t>But the empirical evidence of the past fifty years suggests that this hypothesis is also false. Countries under dictatorial regimes are not more likely to experience a transition to democracy as they reach higher levels of economic development</w:t>
      </w:r>
      <w:r w:rsidRPr="00ED1C91">
        <w:rPr>
          <w:sz w:val="16"/>
        </w:rPr>
        <w:t xml:space="preserve">.(n20) Nevertheless, </w:t>
      </w:r>
      <w:r w:rsidRPr="00900FE4">
        <w:rPr>
          <w:rStyle w:val="StyleBoldUnderline"/>
        </w:rPr>
        <w:t>the idea that development generates democracy continues to be presented as if it were true and is one of the key arguments used</w:t>
      </w:r>
      <w:r w:rsidRPr="00ED1C91">
        <w:rPr>
          <w:sz w:val="16"/>
        </w:rPr>
        <w:t xml:space="preserve"> by USA Engage </w:t>
      </w:r>
      <w:r w:rsidRPr="00900FE4">
        <w:rPr>
          <w:rStyle w:val="StyleBoldUnderline"/>
        </w:rPr>
        <w:t>to justify its opposition to the U.S. embargo.</w:t>
      </w:r>
      <w:r>
        <w:rPr>
          <w:rStyle w:val="StyleBoldUnderline"/>
        </w:rPr>
        <w:t xml:space="preserve"> </w:t>
      </w:r>
      <w:r w:rsidRPr="00ED1C91">
        <w:rPr>
          <w:sz w:val="16"/>
        </w:rPr>
        <w:t>Samuel Huntington has also argued that economic development produces democracy by creating new sources of wealth and power outside state control. However</w:t>
      </w:r>
      <w:r w:rsidRPr="00900FE4">
        <w:rPr>
          <w:rStyle w:val="StyleBoldUnderline"/>
        </w:rPr>
        <w:t>, if one considers the intervening mechanism between development and democracy</w:t>
      </w:r>
      <w:r w:rsidRPr="00ED1C91">
        <w:rPr>
          <w:sz w:val="16"/>
        </w:rPr>
        <w:t xml:space="preserve"> in Huntington's reasoning, </w:t>
      </w:r>
      <w:r w:rsidRPr="00900FE4">
        <w:rPr>
          <w:rStyle w:val="StyleBoldUnderline"/>
        </w:rPr>
        <w:t>one finds that</w:t>
      </w:r>
      <w:r w:rsidRPr="00ED1C91">
        <w:rPr>
          <w:sz w:val="16"/>
        </w:rPr>
        <w:t xml:space="preserve">, whatever its validity elsewhere, </w:t>
      </w:r>
      <w:r w:rsidRPr="00900FE4">
        <w:rPr>
          <w:rStyle w:val="StyleBoldUnderline"/>
        </w:rPr>
        <w:t>it does not hold up in the Cuban case. If increased wealth simply accrues to the state, as in Cuba, then</w:t>
      </w:r>
      <w:r w:rsidRPr="00ED1C91">
        <w:rPr>
          <w:sz w:val="16"/>
        </w:rPr>
        <w:t xml:space="preserve"> (as Huntington himself acknowledges) </w:t>
      </w:r>
      <w:r w:rsidRPr="00900FE4">
        <w:rPr>
          <w:rStyle w:val="StyleBoldUnderline"/>
        </w:rPr>
        <w:t>the additional revenue merely increases the power of the state and makes no contribution to democratization</w:t>
      </w:r>
      <w:r w:rsidRPr="00ED1C91">
        <w:rPr>
          <w:sz w:val="16"/>
        </w:rPr>
        <w:t>.</w:t>
      </w:r>
    </w:p>
    <w:p w:rsidR="008F6D09" w:rsidRDefault="008F6D09" w:rsidP="008F6D09"/>
    <w:p w:rsidR="008F6D09" w:rsidRDefault="008F6D09" w:rsidP="008F6D09"/>
    <w:p w:rsidR="008F6D09" w:rsidRPr="0060223F" w:rsidRDefault="008F6D09" w:rsidP="008F6D09"/>
    <w:p w:rsidR="008F6D09" w:rsidRDefault="008F6D09" w:rsidP="008F6D09">
      <w:pPr>
        <w:pStyle w:val="Heading3"/>
      </w:pPr>
      <w:r>
        <w:t>No Impact – Bioterrorism Defense</w:t>
      </w:r>
    </w:p>
    <w:p w:rsidR="008F6D09" w:rsidRPr="006159B3" w:rsidRDefault="008F6D09" w:rsidP="008F6D09">
      <w:pPr>
        <w:pStyle w:val="Heading4"/>
      </w:pPr>
      <w:r w:rsidRPr="006159B3">
        <w:t>No impact to bioweapons</w:t>
      </w:r>
    </w:p>
    <w:p w:rsidR="008F6D09" w:rsidRPr="0053416D" w:rsidRDefault="008F6D09" w:rsidP="008F6D09">
      <w:pPr>
        <w:rPr>
          <w:rStyle w:val="StyleStyleBold12pt"/>
          <w:rFonts w:eastAsiaTheme="majorEastAsia" w:cstheme="majorBidi"/>
          <w:b w:val="0"/>
          <w:bCs w:val="0"/>
          <w:iCs/>
        </w:rPr>
      </w:pPr>
      <w:r w:rsidRPr="0053416D">
        <w:rPr>
          <w:rStyle w:val="StyleStyleBold12pt"/>
        </w:rPr>
        <w:t xml:space="preserve">Easterbrook, Senior Fellow @ the New Republic, 2003 </w:t>
      </w:r>
    </w:p>
    <w:p w:rsidR="008F6D09" w:rsidRPr="0053416D" w:rsidRDefault="008F6D09" w:rsidP="008F6D09">
      <w:r>
        <w:t>(Gregg, “We’re All Gonna Die</w:t>
      </w:r>
      <w:proofErr w:type="gramStart"/>
      <w:r>
        <w:t>!,</w:t>
      </w:r>
      <w:proofErr w:type="gramEnd"/>
      <w:r>
        <w:t xml:space="preserve">” </w:t>
      </w:r>
      <w:r w:rsidRPr="0053416D">
        <w:rPr>
          <w:i/>
        </w:rPr>
        <w:t>Wired</w:t>
      </w:r>
      <w:r>
        <w:t xml:space="preserve">, July, Online: </w:t>
      </w:r>
      <w:r w:rsidRPr="0053416D">
        <w:t>http://www.wired.com/wired/archive/11.07/doomsday.html?pg=2&amp;topic=&amp;topic_set=)</w:t>
      </w:r>
    </w:p>
    <w:p w:rsidR="008F6D09" w:rsidRPr="0053416D" w:rsidRDefault="008F6D09" w:rsidP="008F6D09"/>
    <w:p w:rsidR="008F6D09" w:rsidRPr="0053416D" w:rsidRDefault="008F6D09" w:rsidP="008F6D09">
      <w:pPr>
        <w:rPr>
          <w:sz w:val="16"/>
        </w:rPr>
      </w:pPr>
      <w:r w:rsidRPr="0053416D">
        <w:rPr>
          <w:sz w:val="16"/>
        </w:rPr>
        <w:t xml:space="preserve">Like chemical agents, </w:t>
      </w:r>
      <w:r w:rsidRPr="0053416D">
        <w:rPr>
          <w:rStyle w:val="StyleBoldUnderline"/>
        </w:rPr>
        <w:t>biological weapons have never lived up to their billing in popular culture</w:t>
      </w:r>
      <w:r w:rsidRPr="0053416D">
        <w:rPr>
          <w:sz w:val="16"/>
        </w:rPr>
        <w:t xml:space="preserve">. Consider the 1995 medical thriller Outbreak, in which a highly contagious virus takes out entire towns. The reality is quite different. </w:t>
      </w:r>
      <w:r w:rsidRPr="0053416D">
        <w:rPr>
          <w:rStyle w:val="StyleBoldUnderline"/>
        </w:rPr>
        <w:t>Weaponized smallpox escaped from a Soviet laboratory in Aralsk, Kazakhstan, in 1971; three people died, no epidemic followed. In 1979, weapons-grade anthrax got out of a Soviet facility in Sverdlovsk (now called Ekaterinburg); 68 died, no epidemic.</w:t>
      </w:r>
      <w:r w:rsidRPr="0053416D">
        <w:rPr>
          <w:sz w:val="16"/>
        </w:rPr>
        <w:t xml:space="preserve"> The loss of life was tragic, but no greater than could have been caused by a single conventional bomb. In 1989, </w:t>
      </w:r>
      <w:r w:rsidRPr="0053416D">
        <w:rPr>
          <w:rStyle w:val="StyleBoldUnderline"/>
        </w:rPr>
        <w:t>workers at a US government facility near Washington were accidentally exposed to Ebola virus. They walked around the community and hung out with family and friends for several days before the mistake was discovered. No one died. The fact is</w:t>
      </w:r>
      <w:proofErr w:type="gramStart"/>
      <w:r w:rsidRPr="0053416D">
        <w:rPr>
          <w:rStyle w:val="StyleBoldUnderline"/>
        </w:rPr>
        <w:t>,</w:t>
      </w:r>
      <w:proofErr w:type="gramEnd"/>
      <w:r w:rsidRPr="0053416D">
        <w:rPr>
          <w:rStyle w:val="StyleBoldUnderline"/>
        </w:rPr>
        <w:t xml:space="preserve"> evolution has spent millions of years conditioning mammals to resist germs. Consider the Black Plague. It was the worst known pathogen in history,</w:t>
      </w:r>
      <w:r w:rsidRPr="0053416D">
        <w:rPr>
          <w:sz w:val="16"/>
        </w:rPr>
        <w:t xml:space="preserve"> loose in a </w:t>
      </w:r>
      <w:proofErr w:type="gramStart"/>
      <w:r w:rsidRPr="0053416D">
        <w:rPr>
          <w:sz w:val="16"/>
        </w:rPr>
        <w:t>Middle</w:t>
      </w:r>
      <w:proofErr w:type="gramEnd"/>
      <w:r w:rsidRPr="0053416D">
        <w:rPr>
          <w:sz w:val="16"/>
        </w:rPr>
        <w:t xml:space="preserve"> Ages society of poor public health, awful sanitation, and no antibiotics. </w:t>
      </w:r>
      <w:r w:rsidRPr="0053416D">
        <w:rPr>
          <w:rStyle w:val="StyleBoldUnderline"/>
        </w:rPr>
        <w:t>Yet it didn’t kill off humanity. Most people who were caught in the epidemic survived. Any superbug introduced into today’s Western world would encounter top-notch public health, excellent sanitation, and an array of medicines specifically engineered to kill bioagents.</w:t>
      </w:r>
      <w:r w:rsidRPr="0053416D">
        <w:rPr>
          <w:sz w:val="16"/>
        </w:rPr>
        <w:t xml:space="preserve"> Perhaps one day some aspiring Dr. Evil will invent a bug that bypasses the immune system. Because it is possible some novel superdisease could be invented, or that existing pathogens like smallpox could be genetically altered to make them more virulent (two-thirds of those who contract natural smallpox survive), biological agents are a legitimate concern. They may turn increasingly troublesome as time passes and knowledge of biotechnology becomes harder to control, allowing individuals or small groups to cook up nasty germs as readily as they can buy guns today. But </w:t>
      </w:r>
      <w:r w:rsidRPr="0053416D">
        <w:rPr>
          <w:rStyle w:val="StyleBoldUnderline"/>
        </w:rPr>
        <w:t>no superplague has ever come close to wiping out humanity before, and it seems unlikely to happen in the future</w:t>
      </w:r>
      <w:r w:rsidRPr="0053416D">
        <w:rPr>
          <w:sz w:val="16"/>
        </w:rPr>
        <w:t>.</w:t>
      </w:r>
    </w:p>
    <w:p w:rsidR="008F6D09" w:rsidRDefault="008F6D09" w:rsidP="008F6D09"/>
    <w:p w:rsidR="008F6D09" w:rsidRDefault="008F6D09" w:rsidP="008F6D09"/>
    <w:p w:rsidR="008F6D09" w:rsidRPr="00891D7D" w:rsidRDefault="008F6D09" w:rsidP="008F6D09">
      <w:pPr>
        <w:pStyle w:val="Heading2"/>
      </w:pPr>
      <w:r>
        <w:t xml:space="preserve">A2: Solvency </w:t>
      </w:r>
    </w:p>
    <w:p w:rsidR="008F6D09" w:rsidRDefault="008F6D09" w:rsidP="008F6D09">
      <w:pPr>
        <w:pStyle w:val="Heading3"/>
      </w:pPr>
      <w:bookmarkStart w:id="9" w:name="_Toc359104509"/>
      <w:r>
        <w:t>No Solvency – Regime Resilient</w:t>
      </w:r>
      <w:bookmarkEnd w:id="9"/>
      <w:r>
        <w:t xml:space="preserve"> </w:t>
      </w:r>
    </w:p>
    <w:p w:rsidR="008F6D09" w:rsidRDefault="008F6D09" w:rsidP="008F6D09">
      <w:pPr>
        <w:pStyle w:val="Heading4"/>
        <w:rPr>
          <w:rFonts w:eastAsiaTheme="minorHAnsi" w:cs="Calibri"/>
          <w:bCs w:val="0"/>
          <w:iCs w:val="0"/>
        </w:rPr>
      </w:pPr>
      <w:r>
        <w:rPr>
          <w:rFonts w:eastAsiaTheme="minorHAnsi" w:cs="Calibri"/>
          <w:bCs w:val="0"/>
          <w:iCs w:val="0"/>
        </w:rPr>
        <w:t>Economic engagement historically hasn’t created regime change – Cuba has traded with other countries for decades without effect.</w:t>
      </w:r>
    </w:p>
    <w:p w:rsidR="008F6D09" w:rsidRPr="001F1471" w:rsidRDefault="008F6D09" w:rsidP="008F6D09">
      <w:r>
        <w:t xml:space="preserve"> </w:t>
      </w:r>
    </w:p>
    <w:p w:rsidR="008F6D09" w:rsidRPr="006B35D9" w:rsidRDefault="008F6D09" w:rsidP="008F6D09">
      <w:pPr>
        <w:rPr>
          <w:rStyle w:val="StyleStyleBold12pt"/>
        </w:rPr>
      </w:pPr>
      <w:r w:rsidRPr="006B35D9">
        <w:rPr>
          <w:rStyle w:val="StyleStyleBold12pt"/>
        </w:rPr>
        <w:t>Lopez, former professor of political science at the University of Illinois, 2000</w:t>
      </w:r>
    </w:p>
    <w:p w:rsidR="008F6D09" w:rsidRDefault="008F6D09" w:rsidP="008F6D09">
      <w:r>
        <w:t>(Juan, “</w:t>
      </w:r>
      <w:r w:rsidRPr="00652B37">
        <w:t>Sanctions on Cuba Are Good, But Not Enough</w:t>
      </w:r>
      <w:r>
        <w:t xml:space="preserve">,” </w:t>
      </w:r>
      <w:r>
        <w:rPr>
          <w:i/>
        </w:rPr>
        <w:t>Orbis</w:t>
      </w:r>
      <w:r>
        <w:t xml:space="preserve">, Volume 44, Issue 3, June, </w:t>
      </w:r>
    </w:p>
    <w:p w:rsidR="008F6D09" w:rsidRDefault="008F6D09" w:rsidP="008F6D09">
      <w:r>
        <w:t>p. 345-362, EBSCOhost)</w:t>
      </w:r>
    </w:p>
    <w:p w:rsidR="008F6D09" w:rsidRDefault="008F6D09" w:rsidP="008F6D09"/>
    <w:p w:rsidR="008F6D09" w:rsidRPr="009D6F11" w:rsidRDefault="008F6D09" w:rsidP="008F6D09">
      <w:pPr>
        <w:rPr>
          <w:sz w:val="16"/>
        </w:rPr>
      </w:pPr>
      <w:r w:rsidRPr="00923B99">
        <w:rPr>
          <w:rStyle w:val="StyleBoldUnderline"/>
        </w:rPr>
        <w:t>The nature of the Cuban regime is such that it is unjustified to think that engagement can induce the Castro government to implement political liberalization</w:t>
      </w:r>
      <w:r w:rsidRPr="009D6F11">
        <w:rPr>
          <w:sz w:val="16"/>
        </w:rPr>
        <w:t xml:space="preserve">.(n11) </w:t>
      </w:r>
      <w:r w:rsidRPr="00923B99">
        <w:rPr>
          <w:rStyle w:val="StyleBoldUnderline"/>
        </w:rPr>
        <w:t>Havana is controlled by hardliners</w:t>
      </w:r>
      <w:r w:rsidRPr="009D6F11">
        <w:rPr>
          <w:sz w:val="16"/>
        </w:rPr>
        <w:t xml:space="preserve">, led by Fidel Castro himself, </w:t>
      </w:r>
      <w:r w:rsidRPr="00923B99">
        <w:rPr>
          <w:rStyle w:val="StyleBoldUnderline"/>
        </w:rPr>
        <w:t>who oppose any change in the status quo. There are no regime "softliners</w:t>
      </w:r>
      <w:r w:rsidRPr="009D6F11">
        <w:rPr>
          <w:sz w:val="16"/>
        </w:rPr>
        <w:t xml:space="preserve">" (those who believe that some degree of political liberalization is necessary for the dictatorship to endure) </w:t>
      </w:r>
      <w:r w:rsidRPr="00923B99">
        <w:rPr>
          <w:rStyle w:val="StyleBoldUnderline"/>
        </w:rPr>
        <w:t>with sufficient power and autonomy to conduct negotiations concerning political liberalization with members of the moderate opposition.</w:t>
      </w:r>
      <w:r w:rsidRPr="009D6F11">
        <w:rPr>
          <w:sz w:val="16"/>
        </w:rPr>
        <w:t xml:space="preserve"> Were softliners in fact to emerge and display a willingness to negotiate with democratic moderates,</w:t>
      </w:r>
      <w:r w:rsidRPr="00923B99">
        <w:rPr>
          <w:rStyle w:val="StyleBoldUnderline"/>
        </w:rPr>
        <w:t xml:space="preserve"> they would be quickly eliminated or demoted </w:t>
      </w:r>
      <w:r w:rsidRPr="009D6F11">
        <w:rPr>
          <w:sz w:val="16"/>
        </w:rPr>
        <w:t>by hardliners.(n12) It is important to add that the standard conception of softliners in the literature on transitions to democracy involves those advocating political liberalization, not economic reform, because some scholars attempting to conjure up moderates in the Cuban ruling elite count advocates of market reforms (even if very limited ones) as softliners. But a cogent example demonstrating that economic reformers in Cuba are not political softliners is Carlos Lage, Cuba's minister of economy, who stated on September 2, 1999, that there is already a democracy in Cuba while at the same time advocating the influx of foreign investment</w:t>
      </w:r>
      <w:proofErr w:type="gramStart"/>
      <w:r w:rsidRPr="009D6F11">
        <w:rPr>
          <w:sz w:val="16"/>
        </w:rPr>
        <w:t>.(</w:t>
      </w:r>
      <w:proofErr w:type="gramEnd"/>
      <w:r w:rsidRPr="009D6F11">
        <w:rPr>
          <w:sz w:val="16"/>
        </w:rPr>
        <w:t>n13) The fact that the U.S. embargo has been in place since 1962 and the Cuban dictatorship has endured is taken by</w:t>
      </w:r>
      <w:r w:rsidRPr="00923B99">
        <w:rPr>
          <w:rStyle w:val="StyleBoldUnderline"/>
        </w:rPr>
        <w:t xml:space="preserve"> critics of the embargo</w:t>
      </w:r>
      <w:r w:rsidRPr="009D6F11">
        <w:rPr>
          <w:sz w:val="16"/>
        </w:rPr>
        <w:t xml:space="preserve"> as an indication that the economic sanctions have failed. Those who make this argument</w:t>
      </w:r>
      <w:r w:rsidRPr="00923B99">
        <w:rPr>
          <w:rStyle w:val="StyleBoldUnderline"/>
        </w:rPr>
        <w:t xml:space="preserve"> disregard the fact that,</w:t>
      </w:r>
      <w:r w:rsidRPr="009D6F11">
        <w:rPr>
          <w:sz w:val="16"/>
        </w:rPr>
        <w:t xml:space="preserve"> for a long time, </w:t>
      </w:r>
      <w:r w:rsidRPr="00923B99">
        <w:rPr>
          <w:rStyle w:val="StyleBoldUnderline"/>
        </w:rPr>
        <w:t>Cuba has had diplomatic and commercial relations with most other countries</w:t>
      </w:r>
      <w:r w:rsidRPr="009D6F11">
        <w:rPr>
          <w:sz w:val="16"/>
        </w:rPr>
        <w:t xml:space="preserve">. Not only have Latin American and European countries engaged the Cuban government in diplomatic and trade relations, but some leaders from these countries have tried many times to persuade the Cuban government to take steps toward political liberalization without the least success.(n14) In short, </w:t>
      </w:r>
      <w:r w:rsidRPr="00923B99">
        <w:rPr>
          <w:rStyle w:val="StyleBoldUnderline"/>
        </w:rPr>
        <w:t>the Cuban government has failed to respond to positive inducements</w:t>
      </w:r>
      <w:r w:rsidRPr="009D6F11">
        <w:rPr>
          <w:sz w:val="16"/>
        </w:rPr>
        <w:t xml:space="preserve">. For example, </w:t>
      </w:r>
      <w:r w:rsidRPr="00923B99">
        <w:rPr>
          <w:rStyle w:val="StyleBoldUnderline"/>
        </w:rPr>
        <w:t>Havana has not accepted the offer of the European Union to establish an economic cooperation agreement that would facilitate trade, investments, and aid in exchange for Cuba's respecting human rights and moving toward political liberalization.(</w:t>
      </w:r>
      <w:r w:rsidRPr="009D6F11">
        <w:rPr>
          <w:sz w:val="16"/>
        </w:rPr>
        <w:t xml:space="preserve">n15) Both Fidel Castro and his brother Raul, the second in command in </w:t>
      </w:r>
      <w:r w:rsidRPr="00923B99">
        <w:rPr>
          <w:rStyle w:val="StyleBoldUnderline"/>
        </w:rPr>
        <w:t>the ruling elite, have consistently rejected any negotiations to improve relations with the United States that would include preconditions involving Cuba's domestic policies</w:t>
      </w:r>
      <w:r w:rsidRPr="009D6F11">
        <w:rPr>
          <w:sz w:val="16"/>
        </w:rPr>
        <w:t>.(n16)</w:t>
      </w:r>
    </w:p>
    <w:p w:rsidR="008F6D09" w:rsidRDefault="008F6D09" w:rsidP="008F6D09"/>
    <w:p w:rsidR="008F6D09" w:rsidRDefault="008F6D09" w:rsidP="008F6D09"/>
    <w:p w:rsidR="008F6D09" w:rsidRDefault="008F6D09" w:rsidP="008F6D09"/>
    <w:p w:rsidR="008F6D09" w:rsidRDefault="008F6D09" w:rsidP="008F6D09"/>
    <w:p w:rsidR="008F6D09" w:rsidRDefault="008F6D09" w:rsidP="008F6D09"/>
    <w:p w:rsidR="008F6D09" w:rsidRDefault="008F6D09" w:rsidP="008F6D09"/>
    <w:p w:rsidR="008F6D09" w:rsidRDefault="008F6D09" w:rsidP="008F6D09"/>
    <w:p w:rsidR="008F6D09" w:rsidRDefault="008F6D09" w:rsidP="008F6D09"/>
    <w:p w:rsidR="008F6D09" w:rsidRDefault="008F6D09" w:rsidP="008F6D09"/>
    <w:p w:rsidR="008F6D09" w:rsidRDefault="008F6D09" w:rsidP="008F6D09">
      <w:pPr>
        <w:spacing w:after="200" w:line="276" w:lineRule="auto"/>
        <w:rPr>
          <w:rFonts w:asciiTheme="minorHAnsi" w:hAnsiTheme="minorHAnsi" w:cstheme="minorBidi"/>
          <w:sz w:val="22"/>
        </w:rPr>
      </w:pPr>
    </w:p>
    <w:p w:rsidR="008F6D09" w:rsidRDefault="008F6D09" w:rsidP="008F6D09">
      <w:pPr>
        <w:pStyle w:val="Heading3"/>
        <w:rPr>
          <w:rStyle w:val="StyleBoldUnderline"/>
          <w:rFonts w:eastAsiaTheme="minorHAnsi" w:cs="Times New Roman"/>
          <w:b/>
          <w:bCs/>
        </w:rPr>
      </w:pPr>
      <w:bookmarkStart w:id="10" w:name="_Toc359104510"/>
      <w:r>
        <w:t>No Solvency – Government Backlash</w:t>
      </w:r>
      <w:bookmarkEnd w:id="10"/>
    </w:p>
    <w:p w:rsidR="008F6D09" w:rsidRDefault="008F6D09" w:rsidP="008F6D09">
      <w:pPr>
        <w:pStyle w:val="Heading4"/>
      </w:pPr>
      <w:r>
        <w:t xml:space="preserve">Trade won’t promote democracy – Cuba’s regime will crack down on dissent. </w:t>
      </w:r>
    </w:p>
    <w:p w:rsidR="008F6D09" w:rsidRPr="00F46FFE" w:rsidRDefault="008F6D09" w:rsidP="008F6D09"/>
    <w:p w:rsidR="008F6D09" w:rsidRPr="00E512AC" w:rsidRDefault="008F6D09" w:rsidP="008F6D09">
      <w:pPr>
        <w:rPr>
          <w:rStyle w:val="StyleStyleBold12pt"/>
        </w:rPr>
      </w:pPr>
      <w:r w:rsidRPr="00E512AC">
        <w:rPr>
          <w:rStyle w:val="StyleStyleBold12pt"/>
        </w:rPr>
        <w:t>Amnesty International, international organization promoting human rights, 2012</w:t>
      </w:r>
    </w:p>
    <w:p w:rsidR="008F6D09" w:rsidRDefault="008F6D09" w:rsidP="008F6D09">
      <w:r>
        <w:t xml:space="preserve">(“Routine Repression,” Online: </w:t>
      </w:r>
      <w:hyperlink r:id="rId18" w:history="1">
        <w:r w:rsidRPr="00B41221">
          <w:rPr>
            <w:rStyle w:val="Hyperlink"/>
          </w:rPr>
          <w:t>http://www.amnesty.org/en/library/asset/AMR25/007/2012/en/16f0c0fe-c76b-428e-9050-bc9eb2ea95f7/amr250072012en.pdf</w:t>
        </w:r>
      </w:hyperlink>
      <w:r>
        <w:t xml:space="preserve">) </w:t>
      </w:r>
    </w:p>
    <w:p w:rsidR="008F6D09" w:rsidRDefault="008F6D09" w:rsidP="008F6D09"/>
    <w:p w:rsidR="008F6D09" w:rsidRDefault="008F6D09" w:rsidP="008F6D09">
      <w:pPr>
        <w:rPr>
          <w:rStyle w:val="StyleBoldUnderline"/>
        </w:rPr>
      </w:pPr>
      <w:r w:rsidRPr="00E512AC">
        <w:rPr>
          <w:rStyle w:val="StyleBoldUnderline"/>
        </w:rPr>
        <w:t>Cuba does not tolerate any criticism of the state</w:t>
      </w:r>
      <w:r w:rsidRPr="009D6F11">
        <w:rPr>
          <w:sz w:val="16"/>
        </w:rPr>
        <w:t xml:space="preserve"> outside the official mechanisms established</w:t>
      </w:r>
      <w:r w:rsidRPr="009D6F11">
        <w:rPr>
          <w:sz w:val="12"/>
        </w:rPr>
        <w:t>¶</w:t>
      </w:r>
      <w:r w:rsidRPr="009D6F11">
        <w:rPr>
          <w:sz w:val="16"/>
        </w:rPr>
        <w:t xml:space="preserve"> under government control. </w:t>
      </w:r>
      <w:r w:rsidRPr="00E512AC">
        <w:rPr>
          <w:rStyle w:val="StyleBoldUnderline"/>
        </w:rPr>
        <w:t>Laws on “public disorder</w:t>
      </w:r>
      <w:r w:rsidRPr="009D6F11">
        <w:rPr>
          <w:sz w:val="16"/>
        </w:rPr>
        <w:t>”, “contempt”, “disrespect”</w:t>
      </w:r>
      <w:proofErr w:type="gramStart"/>
      <w:r w:rsidRPr="009D6F11">
        <w:rPr>
          <w:sz w:val="16"/>
        </w:rPr>
        <w:t>,</w:t>
      </w:r>
      <w:r w:rsidRPr="009D6F11">
        <w:rPr>
          <w:sz w:val="12"/>
        </w:rPr>
        <w:t>¶</w:t>
      </w:r>
      <w:proofErr w:type="gramEnd"/>
      <w:r w:rsidRPr="009D6F11">
        <w:rPr>
          <w:sz w:val="16"/>
        </w:rPr>
        <w:t xml:space="preserve"> “dangerousness” and “agression”, </w:t>
      </w:r>
      <w:r w:rsidRPr="00E512AC">
        <w:rPr>
          <w:rStyle w:val="StyleBoldUnderline"/>
        </w:rPr>
        <w:t>are used to prosecute government opponents. No political</w:t>
      </w:r>
      <w:r w:rsidRPr="009D6F11">
        <w:rPr>
          <w:rStyle w:val="StyleBoldUnderline"/>
          <w:b w:val="0"/>
          <w:sz w:val="12"/>
          <w:u w:val="none"/>
        </w:rPr>
        <w:t>¶</w:t>
      </w:r>
      <w:r w:rsidRPr="00E512AC">
        <w:rPr>
          <w:rStyle w:val="StyleBoldUnderline"/>
          <w:sz w:val="12"/>
        </w:rPr>
        <w:t xml:space="preserve"> </w:t>
      </w:r>
      <w:r w:rsidRPr="00E512AC">
        <w:rPr>
          <w:rStyle w:val="StyleBoldUnderline"/>
        </w:rPr>
        <w:t>or human rights organizations are allowed to obtain legal status</w:t>
      </w:r>
      <w:r w:rsidRPr="009D6F11">
        <w:rPr>
          <w:sz w:val="16"/>
        </w:rPr>
        <w:t>. Trade unions and bar</w:t>
      </w:r>
      <w:r w:rsidRPr="009D6F11">
        <w:rPr>
          <w:sz w:val="12"/>
        </w:rPr>
        <w:t>¶</w:t>
      </w:r>
      <w:r w:rsidRPr="009D6F11">
        <w:rPr>
          <w:sz w:val="16"/>
        </w:rPr>
        <w:t xml:space="preserve"> </w:t>
      </w:r>
      <w:r w:rsidRPr="00E512AC">
        <w:rPr>
          <w:rStyle w:val="StyleBoldUnderline"/>
        </w:rPr>
        <w:t>associations independent from</w:t>
      </w:r>
      <w:r w:rsidRPr="009D6F11">
        <w:rPr>
          <w:sz w:val="16"/>
        </w:rPr>
        <w:t xml:space="preserve"> those affiliated to </w:t>
      </w:r>
      <w:r w:rsidRPr="00E512AC">
        <w:rPr>
          <w:rStyle w:val="StyleBoldUnderline"/>
        </w:rPr>
        <w:t>the Cuban Communist Party are not</w:t>
      </w:r>
      <w:r w:rsidRPr="009D6F11">
        <w:rPr>
          <w:rStyle w:val="StyleBoldUnderline"/>
          <w:b w:val="0"/>
          <w:sz w:val="12"/>
          <w:u w:val="none"/>
        </w:rPr>
        <w:t>¶</w:t>
      </w:r>
      <w:r w:rsidRPr="00E512AC">
        <w:rPr>
          <w:rStyle w:val="StyleBoldUnderline"/>
          <w:sz w:val="12"/>
        </w:rPr>
        <w:t xml:space="preserve"> </w:t>
      </w:r>
      <w:r w:rsidRPr="00E512AC">
        <w:rPr>
          <w:rStyle w:val="StyleBoldUnderline"/>
        </w:rPr>
        <w:t>permited to operate legally and their members are subject to repressive measures</w:t>
      </w:r>
      <w:r w:rsidRPr="009D6F11">
        <w:rPr>
          <w:sz w:val="16"/>
        </w:rPr>
        <w:t xml:space="preserve">. </w:t>
      </w:r>
      <w:r w:rsidRPr="00E512AC">
        <w:rPr>
          <w:rStyle w:val="StyleBoldUnderline"/>
        </w:rPr>
        <w:t>Any</w:t>
      </w:r>
      <w:r w:rsidRPr="009D6F11">
        <w:rPr>
          <w:rStyle w:val="StyleBoldUnderline"/>
          <w:b w:val="0"/>
          <w:sz w:val="12"/>
          <w:u w:val="none"/>
        </w:rPr>
        <w:t>¶</w:t>
      </w:r>
      <w:r w:rsidRPr="00E512AC">
        <w:rPr>
          <w:rStyle w:val="StyleBoldUnderline"/>
          <w:sz w:val="12"/>
        </w:rPr>
        <w:t xml:space="preserve"> </w:t>
      </w:r>
      <w:r w:rsidRPr="00E512AC">
        <w:rPr>
          <w:rStyle w:val="StyleBoldUnderline"/>
        </w:rPr>
        <w:t>challenge to official policy invariably results in retaliatory action involving the violation of</w:t>
      </w:r>
      <w:r w:rsidRPr="009D6F11">
        <w:rPr>
          <w:rStyle w:val="StyleBoldUnderline"/>
          <w:b w:val="0"/>
          <w:sz w:val="12"/>
          <w:u w:val="none"/>
        </w:rPr>
        <w:t>¶</w:t>
      </w:r>
      <w:r w:rsidRPr="00E512AC">
        <w:rPr>
          <w:rStyle w:val="StyleBoldUnderline"/>
          <w:sz w:val="12"/>
        </w:rPr>
        <w:t xml:space="preserve"> </w:t>
      </w:r>
      <w:r w:rsidRPr="00E512AC">
        <w:rPr>
          <w:rStyle w:val="StyleBoldUnderline"/>
        </w:rPr>
        <w:t>human rights</w:t>
      </w:r>
      <w:proofErr w:type="gramStart"/>
      <w:r w:rsidRPr="00E512AC">
        <w:rPr>
          <w:rStyle w:val="StyleBoldUnderline"/>
        </w:rPr>
        <w:t>.</w:t>
      </w:r>
      <w:r w:rsidRPr="009D6F11">
        <w:rPr>
          <w:rStyle w:val="StyleBoldUnderline"/>
          <w:b w:val="0"/>
          <w:sz w:val="12"/>
          <w:u w:val="none"/>
        </w:rPr>
        <w:t>¶</w:t>
      </w:r>
      <w:proofErr w:type="gramEnd"/>
      <w:r w:rsidRPr="00E512AC">
        <w:rPr>
          <w:rStyle w:val="StyleBoldUnderline"/>
          <w:sz w:val="12"/>
        </w:rPr>
        <w:t xml:space="preserve"> </w:t>
      </w:r>
      <w:r w:rsidRPr="00E512AC">
        <w:rPr>
          <w:rStyle w:val="StyleBoldUnderline"/>
        </w:rPr>
        <w:t>To justify their arsenal of repressive laws and practices, Cuban officials continue to claim</w:t>
      </w:r>
      <w:r w:rsidRPr="009D6F11">
        <w:rPr>
          <w:rStyle w:val="StyleBoldUnderline"/>
          <w:b w:val="0"/>
          <w:sz w:val="12"/>
          <w:u w:val="none"/>
        </w:rPr>
        <w:t>¶</w:t>
      </w:r>
      <w:r w:rsidRPr="00E512AC">
        <w:rPr>
          <w:rStyle w:val="StyleBoldUnderline"/>
          <w:sz w:val="12"/>
        </w:rPr>
        <w:t xml:space="preserve"> </w:t>
      </w:r>
      <w:r w:rsidRPr="00E512AC">
        <w:rPr>
          <w:rStyle w:val="StyleBoldUnderline"/>
        </w:rPr>
        <w:t xml:space="preserve">that political opponents </w:t>
      </w:r>
      <w:r w:rsidRPr="009D6F11">
        <w:rPr>
          <w:sz w:val="16"/>
        </w:rPr>
        <w:t>act under the sponsorship or the infludence of the United States</w:t>
      </w:r>
      <w:r w:rsidRPr="009D6F11">
        <w:rPr>
          <w:sz w:val="12"/>
        </w:rPr>
        <w:t>¶</w:t>
      </w:r>
      <w:r w:rsidRPr="009D6F11">
        <w:rPr>
          <w:sz w:val="16"/>
        </w:rPr>
        <w:t xml:space="preserve"> government, and that their activities </w:t>
      </w:r>
      <w:r w:rsidRPr="00E512AC">
        <w:rPr>
          <w:rStyle w:val="StyleBoldUnderline"/>
        </w:rPr>
        <w:t>are a threat against national security</w:t>
      </w:r>
      <w:r w:rsidRPr="009D6F11">
        <w:rPr>
          <w:sz w:val="16"/>
        </w:rPr>
        <w:t>, Cuba’s integrity</w:t>
      </w:r>
      <w:r w:rsidRPr="009D6F11">
        <w:rPr>
          <w:sz w:val="12"/>
        </w:rPr>
        <w:t>¶</w:t>
      </w:r>
      <w:r w:rsidRPr="009D6F11">
        <w:rPr>
          <w:sz w:val="16"/>
        </w:rPr>
        <w:t xml:space="preserve"> and the revolution. </w:t>
      </w:r>
    </w:p>
    <w:p w:rsidR="008F6D09" w:rsidRDefault="008F6D09" w:rsidP="008F6D09">
      <w:pPr>
        <w:pStyle w:val="Heading3"/>
      </w:pPr>
      <w:bookmarkStart w:id="11" w:name="_Toc359104511"/>
      <w:r>
        <w:t>No Solvency – Cuba Controls Imports</w:t>
      </w:r>
      <w:bookmarkEnd w:id="11"/>
    </w:p>
    <w:p w:rsidR="008F6D09" w:rsidRDefault="008F6D09" w:rsidP="008F6D09">
      <w:pPr>
        <w:pStyle w:val="Heading4"/>
        <w:rPr>
          <w:rStyle w:val="StyleStyleBold12pt"/>
          <w:iCs w:val="0"/>
        </w:rPr>
      </w:pPr>
      <w:r>
        <w:rPr>
          <w:rStyle w:val="StyleStyleBold12pt"/>
          <w:b/>
        </w:rPr>
        <w:t xml:space="preserve">Lifting the embargo won’t create change – the Cuban government will still maintain control over profits from trade, which deters investors. </w:t>
      </w:r>
    </w:p>
    <w:p w:rsidR="008F6D09" w:rsidRPr="00B95133" w:rsidRDefault="008F6D09" w:rsidP="008F6D09"/>
    <w:p w:rsidR="008F6D09" w:rsidRPr="00B95133" w:rsidRDefault="008F6D09" w:rsidP="008F6D09">
      <w:pPr>
        <w:rPr>
          <w:rStyle w:val="StyleStyleBold12pt"/>
        </w:rPr>
      </w:pPr>
      <w:r w:rsidRPr="00B95133">
        <w:rPr>
          <w:rStyle w:val="StyleStyleBold12pt"/>
        </w:rPr>
        <w:t xml:space="preserve">Suchlicki, Director of Institute for Cuban Studies at the University of Miami, 2013 </w:t>
      </w:r>
    </w:p>
    <w:p w:rsidR="008F6D09" w:rsidRDefault="008F6D09" w:rsidP="008F6D09">
      <w:r>
        <w:rPr>
          <w:rStyle w:val="StyleStyleBold12pt"/>
          <w:b w:val="0"/>
        </w:rPr>
        <w:t>(</w:t>
      </w:r>
      <w:r>
        <w:t>Jaime, “What If…the U.S. Ended the Cuba Travel Ban and the Embargo</w:t>
      </w:r>
      <w:proofErr w:type="gramStart"/>
      <w:r>
        <w:t>?,</w:t>
      </w:r>
      <w:proofErr w:type="gramEnd"/>
      <w:r>
        <w:t xml:space="preserve">” Feb 26, Online: </w:t>
      </w:r>
      <w:hyperlink r:id="rId19" w:history="1">
        <w:r w:rsidRPr="00F34DB4">
          <w:rPr>
            <w:rStyle w:val="Hyperlink"/>
          </w:rPr>
          <w:t>http://interamericansecuritywatch.com/what-if-the-u-s-ended-the-cuba-travel-ban-and-the-embargo/</w:t>
        </w:r>
      </w:hyperlink>
      <w:r>
        <w:t>)</w:t>
      </w:r>
    </w:p>
    <w:p w:rsidR="008F6D09" w:rsidRDefault="008F6D09" w:rsidP="008F6D09"/>
    <w:p w:rsidR="008F6D09" w:rsidRPr="00B95133" w:rsidRDefault="008F6D09" w:rsidP="008F6D09">
      <w:pPr>
        <w:rPr>
          <w:rStyle w:val="StyleBoldUnderline"/>
        </w:rPr>
      </w:pPr>
      <w:r w:rsidRPr="009D6F11">
        <w:rPr>
          <w:sz w:val="16"/>
        </w:rPr>
        <w:t xml:space="preserve">In Cuba, </w:t>
      </w:r>
      <w:r w:rsidRPr="00B95133">
        <w:rPr>
          <w:rStyle w:val="StyleBoldUnderline"/>
        </w:rPr>
        <w:t>foreign investors cannot partner with private Cuban citizens. They can only invest in the island through</w:t>
      </w:r>
      <w:r w:rsidRPr="009D6F11">
        <w:rPr>
          <w:sz w:val="16"/>
        </w:rPr>
        <w:t xml:space="preserve"> minority joint ventures with </w:t>
      </w:r>
      <w:r w:rsidRPr="00B95133">
        <w:rPr>
          <w:rStyle w:val="StyleBoldUnderline"/>
        </w:rPr>
        <w:t>the government</w:t>
      </w:r>
      <w:r w:rsidRPr="009D6F11">
        <w:rPr>
          <w:sz w:val="16"/>
        </w:rPr>
        <w:t xml:space="preserve"> </w:t>
      </w:r>
      <w:r w:rsidRPr="00B95133">
        <w:rPr>
          <w:rStyle w:val="StyleBoldUnderline"/>
        </w:rPr>
        <w:t>and</w:t>
      </w:r>
      <w:r w:rsidRPr="009D6F11">
        <w:rPr>
          <w:sz w:val="16"/>
        </w:rPr>
        <w:t xml:space="preserve"> its state enterprises. The dominant enterprise in the Cuban economy is the Grupo GAESA, controlled by </w:t>
      </w:r>
      <w:r w:rsidRPr="00B95133">
        <w:rPr>
          <w:rStyle w:val="StyleBoldUnderline"/>
        </w:rPr>
        <w:t>the Cuban military</w:t>
      </w:r>
      <w:r w:rsidRPr="009D6F11">
        <w:rPr>
          <w:sz w:val="16"/>
        </w:rPr>
        <w:t xml:space="preserve">. Most investments are done through or with GAESA. Therefore, </w:t>
      </w:r>
      <w:r w:rsidRPr="00B95133">
        <w:rPr>
          <w:rStyle w:val="StyleBoldUnderline"/>
        </w:rPr>
        <w:t>American companies willing to invest in Cuba will have to partner mostly with the Cuban military</w:t>
      </w:r>
      <w:r w:rsidRPr="009D6F11">
        <w:rPr>
          <w:sz w:val="16"/>
        </w:rPr>
        <w:t xml:space="preserve">. </w:t>
      </w:r>
      <w:r w:rsidRPr="00B95133">
        <w:rPr>
          <w:rStyle w:val="StyleBoldUnderline"/>
        </w:rPr>
        <w:t>Cuba ranks 176 out of 177 countries in the world in terms of economic freedom. Outshined only by North Korea. It ranks as one of the most unattractive investments next to Iran</w:t>
      </w:r>
      <w:r w:rsidRPr="009D6F11">
        <w:rPr>
          <w:sz w:val="16"/>
        </w:rPr>
        <w:t xml:space="preserve">, Zimbabwe, Libya, Mali, etc. </w:t>
      </w:r>
      <w:r w:rsidRPr="00B95133">
        <w:rPr>
          <w:rStyle w:val="StyleBoldUnderline"/>
        </w:rPr>
        <w:t>Foreign investors cannot hire, fire, or pay workers directly. They must go through the Cuban government employment agency which selects the workers.</w:t>
      </w:r>
      <w:r w:rsidRPr="009D6F11">
        <w:rPr>
          <w:sz w:val="16"/>
        </w:rPr>
        <w:t xml:space="preserve"> Investors pay the government in dollars or euros and the government pays the workers a meager 10% in Cuban pesos. </w:t>
      </w:r>
      <w:r w:rsidRPr="00B95133">
        <w:rPr>
          <w:rStyle w:val="StyleBoldUnderline"/>
        </w:rPr>
        <w:t>Corruption is pervasive, undermining equity and respect for the rule of law. Cuba does not have an independent/transparent legal system</w:t>
      </w:r>
      <w:r w:rsidRPr="009D6F11">
        <w:rPr>
          <w:sz w:val="16"/>
        </w:rPr>
        <w:t xml:space="preserve">. All judges are appointed by the State and all lawyers are licensed by the State. In the last few years, European investors have had over $1 billion arbitrarily frozen by the government and several investments have been confiscated. </w:t>
      </w:r>
      <w:r w:rsidRPr="00B95133">
        <w:rPr>
          <w:rStyle w:val="StyleBoldUnderline"/>
        </w:rPr>
        <w:t>Cuba’s Law 77 allows the State to expropriate foreign-invested assets for reason of “public utility” or “social interest</w:t>
      </w:r>
      <w:r w:rsidRPr="009D6F11">
        <w:rPr>
          <w:sz w:val="16"/>
        </w:rPr>
        <w:t xml:space="preserve">.” In the last year, the CEOs of three companies with extensive dealings with the Cuban government were arrested without charges. </w:t>
      </w:r>
    </w:p>
    <w:p w:rsidR="008F6D09" w:rsidRPr="0060223F" w:rsidRDefault="008F6D09" w:rsidP="008F6D09">
      <w:pPr>
        <w:pStyle w:val="Heading3"/>
      </w:pPr>
      <w:bookmarkStart w:id="12" w:name="_Toc359104512"/>
      <w:r>
        <w:t>No Solvency – No US/Cuban Trade</w:t>
      </w:r>
      <w:bookmarkEnd w:id="12"/>
    </w:p>
    <w:p w:rsidR="008F6D09" w:rsidRDefault="008F6D09" w:rsidP="008F6D09">
      <w:pPr>
        <w:pStyle w:val="Heading4"/>
        <w:rPr>
          <w:rStyle w:val="StyleStyleBold12pt"/>
          <w:iCs w:val="0"/>
        </w:rPr>
      </w:pPr>
      <w:r>
        <w:rPr>
          <w:rStyle w:val="StyleStyleBold12pt"/>
          <w:b/>
        </w:rPr>
        <w:t xml:space="preserve">Cuba and the US won’t trade – there’s no market in US for Cuban goods and Cuba won’t abandon relationships with China and Venezuela. </w:t>
      </w:r>
    </w:p>
    <w:p w:rsidR="008F6D09" w:rsidRPr="00887835" w:rsidRDefault="008F6D09" w:rsidP="008F6D09"/>
    <w:p w:rsidR="008F6D09" w:rsidRPr="00B95133" w:rsidRDefault="008F6D09" w:rsidP="008F6D09">
      <w:pPr>
        <w:rPr>
          <w:rStyle w:val="StyleStyleBold12pt"/>
        </w:rPr>
      </w:pPr>
      <w:r w:rsidRPr="00B95133">
        <w:rPr>
          <w:rStyle w:val="StyleStyleBold12pt"/>
        </w:rPr>
        <w:t xml:space="preserve">Suchlicki, Director of Institute for Cuban Studies at the University of Miami, 2013 </w:t>
      </w:r>
    </w:p>
    <w:p w:rsidR="008F6D09" w:rsidRDefault="008F6D09" w:rsidP="008F6D09">
      <w:r>
        <w:rPr>
          <w:rStyle w:val="StyleStyleBold12pt"/>
          <w:b w:val="0"/>
        </w:rPr>
        <w:t>(</w:t>
      </w:r>
      <w:r>
        <w:t>Jaime, “What If…the U.S. Ended the Cuba Travel Ban and the Embargo</w:t>
      </w:r>
      <w:proofErr w:type="gramStart"/>
      <w:r>
        <w:t>?,</w:t>
      </w:r>
      <w:proofErr w:type="gramEnd"/>
      <w:r>
        <w:t xml:space="preserve">” Feb 26, Online: </w:t>
      </w:r>
      <w:hyperlink r:id="rId20" w:history="1">
        <w:r w:rsidRPr="00F34DB4">
          <w:rPr>
            <w:rStyle w:val="Hyperlink"/>
          </w:rPr>
          <w:t>http://interamericansecuritywatch.com/what-if-the-u-s-ended-the-cuba-travel-ban-and-the-embargo/</w:t>
        </w:r>
      </w:hyperlink>
      <w:r>
        <w:t>)</w:t>
      </w:r>
    </w:p>
    <w:p w:rsidR="008F6D09" w:rsidRDefault="008F6D09" w:rsidP="008F6D09"/>
    <w:p w:rsidR="008F6D09" w:rsidRPr="009D6F11" w:rsidRDefault="008F6D09" w:rsidP="008F6D09">
      <w:pPr>
        <w:rPr>
          <w:sz w:val="16"/>
        </w:rPr>
      </w:pPr>
      <w:r w:rsidRPr="00887835">
        <w:rPr>
          <w:rStyle w:val="StyleBoldUnderline"/>
        </w:rPr>
        <w:t>All trade with Cuba is done with state owned businesses. Since Cuba has very little credit and is a major debtor nation, the U.S. and its businesses would have to provide credits</w:t>
      </w:r>
      <w:r w:rsidRPr="009D6F11">
        <w:rPr>
          <w:sz w:val="16"/>
        </w:rPr>
        <w:t xml:space="preserve"> to Cuban enterprises. </w:t>
      </w:r>
      <w:r w:rsidRPr="00887835">
        <w:rPr>
          <w:rStyle w:val="StyleBoldUnderline"/>
        </w:rPr>
        <w:t>There is a long history of Cuba defaulting on loans. Cuba is not likely to buy a substantial amount of products in the U.S.</w:t>
      </w:r>
      <w:r w:rsidRPr="009D6F11">
        <w:rPr>
          <w:sz w:val="16"/>
        </w:rPr>
        <w:t xml:space="preserve"> In the past few years, Cuba purchased several hundred million dollars of food in the U.S. That amount is now down to $170 million per year. </w:t>
      </w:r>
      <w:r w:rsidRPr="00887835">
        <w:rPr>
          <w:rStyle w:val="StyleBoldUnderline"/>
        </w:rPr>
        <w:t>Cuba can buy in any other country and it is not likely to abandon its relationship with China, Russia, Venezuela, and Iran to become a major trading partner of the U.S. Cuba has very little to sell in the U.S. Nickel, one of Cuba’s major exports, is</w:t>
      </w:r>
      <w:r w:rsidRPr="009D6F11">
        <w:rPr>
          <w:sz w:val="16"/>
        </w:rPr>
        <w:t xml:space="preserve"> controlled by the Canadians and </w:t>
      </w:r>
      <w:r w:rsidRPr="00887835">
        <w:rPr>
          <w:rStyle w:val="StyleBoldUnderline"/>
        </w:rPr>
        <w:t>exported primarily to Canada.</w:t>
      </w:r>
      <w:r w:rsidRPr="009D6F11">
        <w:rPr>
          <w:sz w:val="16"/>
        </w:rPr>
        <w:t xml:space="preserve"> </w:t>
      </w:r>
      <w:r w:rsidRPr="00887835">
        <w:rPr>
          <w:rStyle w:val="StyleBoldUnderline"/>
        </w:rPr>
        <w:t>Cuba has decimated its sugar industry and there is no appetite in the U.S. for more sugar.</w:t>
      </w:r>
      <w:r w:rsidRPr="009D6F11">
        <w:rPr>
          <w:sz w:val="16"/>
        </w:rPr>
        <w:t xml:space="preserve"> Cigars and rum are important Cuban exports. Yet, cigar production is mostly committed to the European market. </w:t>
      </w:r>
    </w:p>
    <w:p w:rsidR="008F6D09" w:rsidRDefault="008F6D09" w:rsidP="008F6D09">
      <w:pPr>
        <w:spacing w:after="200" w:line="276" w:lineRule="auto"/>
        <w:rPr>
          <w:rFonts w:asciiTheme="minorHAnsi" w:hAnsiTheme="minorHAnsi" w:cstheme="minorBidi"/>
          <w:sz w:val="22"/>
        </w:rPr>
      </w:pPr>
    </w:p>
    <w:p w:rsidR="008F6D09" w:rsidRPr="0053416D" w:rsidRDefault="008F6D09" w:rsidP="008F6D09"/>
    <w:p w:rsidR="008F6D09" w:rsidRPr="00C61F7F" w:rsidRDefault="008F6D09" w:rsidP="008F6D09">
      <w:pPr>
        <w:pStyle w:val="Heading2"/>
      </w:pPr>
      <w:r>
        <w:t xml:space="preserve">PIC Tourism/Oil Counterplan </w:t>
      </w:r>
    </w:p>
    <w:p w:rsidR="008F6D09" w:rsidRDefault="008F6D09" w:rsidP="008F6D09"/>
    <w:p w:rsidR="008F6D09" w:rsidRPr="00541DE6" w:rsidRDefault="008F6D09" w:rsidP="008F6D09">
      <w:pPr>
        <w:pStyle w:val="Heading3"/>
      </w:pPr>
      <w:r>
        <w:t>Tourism/Oil PIC 1NC</w:t>
      </w:r>
    </w:p>
    <w:p w:rsidR="008F6D09" w:rsidRDefault="008F6D09" w:rsidP="008F6D09">
      <w:pPr>
        <w:pStyle w:val="Heading4"/>
        <w:rPr>
          <w:rFonts w:cs="Arial"/>
        </w:rPr>
      </w:pPr>
      <w:r>
        <w:rPr>
          <w:rFonts w:cs="Arial"/>
        </w:rPr>
        <w:t xml:space="preserve">We advocate the following counterplan: </w:t>
      </w:r>
    </w:p>
    <w:p w:rsidR="008F6D09" w:rsidRPr="0060223F" w:rsidRDefault="008F6D09" w:rsidP="008F6D09">
      <w:pPr>
        <w:pStyle w:val="Heading4"/>
        <w:rPr>
          <w:rFonts w:cs="Arial"/>
        </w:rPr>
      </w:pPr>
      <w:r w:rsidRPr="0060223F">
        <w:rPr>
          <w:rFonts w:cs="Arial"/>
        </w:rPr>
        <w:t xml:space="preserve">The United States federal government should </w:t>
      </w:r>
      <w:r>
        <w:rPr>
          <w:rFonts w:cs="Arial"/>
        </w:rPr>
        <w:t xml:space="preserve">maintain its restrictions on tourism, remittances, and oil production in Cuba. </w:t>
      </w:r>
    </w:p>
    <w:p w:rsidR="008F6D09" w:rsidRDefault="008F6D09" w:rsidP="008F6D09">
      <w:pPr>
        <w:pStyle w:val="Heading4"/>
      </w:pPr>
      <w:r>
        <w:t xml:space="preserve">This is key to promote democratization – the death of Chavez puts the Cuban government against the ropes – economic pressure will be more effective than ever. </w:t>
      </w:r>
    </w:p>
    <w:p w:rsidR="008F6D09" w:rsidRPr="0060223F" w:rsidRDefault="008F6D09" w:rsidP="008F6D09"/>
    <w:p w:rsidR="008F6D09" w:rsidRPr="0060223F" w:rsidRDefault="008F6D09" w:rsidP="008F6D09">
      <w:pPr>
        <w:rPr>
          <w:rStyle w:val="StyleStyleBold12pt"/>
        </w:rPr>
      </w:pPr>
      <w:r w:rsidRPr="0060223F">
        <w:rPr>
          <w:rStyle w:val="StyleStyleBold12pt"/>
        </w:rPr>
        <w:t>International Policy Digest, 2013</w:t>
      </w:r>
    </w:p>
    <w:p w:rsidR="008F6D09" w:rsidRPr="0060223F" w:rsidRDefault="008F6D09" w:rsidP="008F6D09">
      <w:pPr>
        <w:rPr>
          <w:rStyle w:val="Hyperlink"/>
        </w:rPr>
      </w:pPr>
      <w:r w:rsidRPr="0060223F">
        <w:t xml:space="preserve">(“Time to Strengthen the Cuban Embargo,” May 9, </w:t>
      </w:r>
      <w:r w:rsidRPr="0060223F">
        <w:rPr>
          <w:i/>
        </w:rPr>
        <w:t>International Policy Digest</w:t>
      </w:r>
      <w:r w:rsidRPr="0060223F">
        <w:t xml:space="preserve">, Online: </w:t>
      </w:r>
      <w:hyperlink r:id="rId21" w:history="1">
        <w:r w:rsidRPr="0060223F">
          <w:rPr>
            <w:rStyle w:val="Hyperlink"/>
          </w:rPr>
          <w:t>http://www.internationalpolicydigest.org/2013/05/09/time-to-strengthen-the-cuban-embargo/?utm_source=feedburner&amp;utm_medium=feed&amp;utm_campaign=Feed%3A+internationalpolicydigest+(International+Policy+Digest)</w:t>
        </w:r>
      </w:hyperlink>
    </w:p>
    <w:p w:rsidR="008F6D09" w:rsidRPr="0060223F" w:rsidRDefault="008F6D09" w:rsidP="008F6D09">
      <w:pPr>
        <w:rPr>
          <w:rStyle w:val="Hyperlink"/>
        </w:rPr>
      </w:pPr>
    </w:p>
    <w:p w:rsidR="008F6D09" w:rsidRPr="00B77CE2" w:rsidRDefault="008F6D09" w:rsidP="008F6D09">
      <w:pPr>
        <w:rPr>
          <w:sz w:val="16"/>
        </w:rPr>
      </w:pPr>
      <w:r w:rsidRPr="00B77CE2">
        <w:rPr>
          <w:sz w:val="16"/>
        </w:rPr>
        <w:t xml:space="preserve">Still there is the idea that further increasing American tourism to this nearby Caribbean island will at least aid their impoverished citizens in some manner, but this is neither a straight-forward nor easy solution. From the annual throng of American visitors, U.S. Senator Marco Rubio declared at a 2011 Western Hemisphere Subcommittee Hearing that </w:t>
      </w:r>
      <w:r w:rsidRPr="00B77CE2">
        <w:rPr>
          <w:rStyle w:val="StyleBoldUnderline"/>
        </w:rPr>
        <w:t>an estimated, “$4 billion a year flow directly to the Cuban government from remittances and travel by Cuban Americans</w:t>
      </w:r>
      <w:r w:rsidRPr="00B77CE2">
        <w:rPr>
          <w:sz w:val="16"/>
        </w:rPr>
        <w:t xml:space="preserve">, which is perhaps </w:t>
      </w:r>
      <w:r w:rsidRPr="00B77CE2">
        <w:rPr>
          <w:rStyle w:val="StyleBoldUnderline"/>
        </w:rPr>
        <w:t>the single largest source of revenue to the most repressive government in the region.</w:t>
      </w:r>
      <w:r w:rsidRPr="00B77CE2">
        <w:rPr>
          <w:sz w:val="16"/>
        </w:rPr>
        <w:t>”</w:t>
      </w:r>
      <w:r w:rsidRPr="00B77CE2">
        <w:rPr>
          <w:sz w:val="12"/>
        </w:rPr>
        <w:t>¶</w:t>
      </w:r>
      <w:r w:rsidRPr="00B77CE2">
        <w:rPr>
          <w:sz w:val="16"/>
        </w:rPr>
        <w:t xml:space="preserve"> </w:t>
      </w:r>
      <w:proofErr w:type="gramStart"/>
      <w:r w:rsidRPr="00B77CE2">
        <w:rPr>
          <w:sz w:val="16"/>
        </w:rPr>
        <w:t>These</w:t>
      </w:r>
      <w:proofErr w:type="gramEnd"/>
      <w:r w:rsidRPr="00B77CE2">
        <w:rPr>
          <w:sz w:val="16"/>
        </w:rPr>
        <w:t xml:space="preserve"> remittances are sent by Americans to help their Cuban families, not support the Cuban government. It is also a common belief that the Cuban embargo is a leading cause of poverty among the Cuban citizens and that lifting the embargo would go a long way toward improving the Cuban standard of living. However, no amount of money can increase the living standards there as long as their current regime stands. “After all, the authorities were already skimming 20 percent of the remittances from Cuban-Americans and 90 percent of the salary paid to Cubans by non-American foreign investors,” states Alvaro Vargas Llosa, Senior Fellow of The Center on Global Prosperity at The Independent Institute.</w:t>
      </w:r>
      <w:r w:rsidRPr="00B77CE2">
        <w:rPr>
          <w:sz w:val="12"/>
        </w:rPr>
        <w:t>¶</w:t>
      </w:r>
      <w:r w:rsidRPr="00B77CE2">
        <w:rPr>
          <w:sz w:val="16"/>
        </w:rPr>
        <w:t xml:space="preserve"> However unfortunate it may be, </w:t>
      </w:r>
      <w:r w:rsidRPr="00B77CE2">
        <w:rPr>
          <w:rStyle w:val="StyleBoldUnderline"/>
        </w:rPr>
        <w:t>Cuba, in its current state, is a nation consisting only of a wealthy and powerful few and an impoverished and oppressed proletariat, who possess little to no means to escape or even improve their fate. Lifting the trade embargo will not increase the general prosperity of the Cuban people, but it will increase the prosperity of the government. Ergo, the poverty and dire situation of the Cuban people cannot be blamed on the United States or the embargo</w:t>
      </w:r>
      <w:proofErr w:type="gramStart"/>
      <w:r w:rsidRPr="00B77CE2">
        <w:rPr>
          <w:sz w:val="16"/>
        </w:rPr>
        <w:t>.</w:t>
      </w:r>
      <w:r w:rsidRPr="00B77CE2">
        <w:rPr>
          <w:sz w:val="12"/>
        </w:rPr>
        <w:t>¶</w:t>
      </w:r>
      <w:proofErr w:type="gramEnd"/>
      <w:r w:rsidRPr="00B77CE2">
        <w:rPr>
          <w:sz w:val="16"/>
        </w:rPr>
        <w:t xml:space="preserve"> </w:t>
      </w:r>
      <w:r w:rsidRPr="00B77CE2">
        <w:rPr>
          <w:rStyle w:val="StyleBoldUnderline"/>
        </w:rPr>
        <w:t xml:space="preserve">No doubt, it has been a fruitless 50 years </w:t>
      </w:r>
      <w:r w:rsidRPr="00B77CE2">
        <w:rPr>
          <w:sz w:val="16"/>
        </w:rPr>
        <w:t xml:space="preserve">since the embargo was enacted. Little has changed as far as democracy and human rights are concerned. </w:t>
      </w:r>
      <w:r w:rsidRPr="00B77CE2">
        <w:rPr>
          <w:rStyle w:val="StyleBoldUnderline"/>
        </w:rPr>
        <w:t>To maintain control, Cuba has “managed to offset much of the effects over the years in large part because the Soviets subsidized the island for three decades, because the regime welcomed Canadian, Mexican and European capital after the collapse of the Berlin Wall, and because Venezuela is its new patron,” according to Llosa. However, Venezuela is now undergoing a political transition of its own with the recent death of Hugo Chávez</w:t>
      </w:r>
      <w:r w:rsidRPr="00B77CE2">
        <w:rPr>
          <w:sz w:val="16"/>
        </w:rPr>
        <w:t>, its president for the past 14 years, and the controversial election of Nicolás Maduro.</w:t>
      </w:r>
      <w:r w:rsidRPr="00B77CE2">
        <w:rPr>
          <w:sz w:val="12"/>
        </w:rPr>
        <w:t>¶</w:t>
      </w:r>
      <w:r w:rsidRPr="00B77CE2">
        <w:rPr>
          <w:sz w:val="16"/>
        </w:rPr>
        <w:t xml:space="preserve"> Despite being Chávez’s handpicked successor, Maduro only won by a narrow margin and will likely be forced to cut spending on social programs and foreign assistance in an effort to stabilize Venezuela’s dire economic problems. Therefore, </w:t>
      </w:r>
      <w:r w:rsidRPr="00B77CE2">
        <w:rPr>
          <w:rStyle w:val="StyleBoldUnderline"/>
        </w:rPr>
        <w:t>now is the ideal time to take action. Without Venezuela’s support, the Cuban government will assuredly face an economic crisis. Strengthening the embargo to limit U.S. dollars flowing into Cuba would place further pressure on the Cuban government and has the potential to trigger an economic collapse. A change in the Cuban political climate is within reach</w:t>
      </w:r>
      <w:r w:rsidRPr="00B77CE2">
        <w:rPr>
          <w:sz w:val="16"/>
        </w:rPr>
        <w:t>.</w:t>
      </w:r>
      <w:r w:rsidRPr="00B77CE2">
        <w:rPr>
          <w:sz w:val="12"/>
        </w:rPr>
        <w:t>¶</w:t>
      </w:r>
      <w:r w:rsidRPr="00B77CE2">
        <w:rPr>
          <w:sz w:val="16"/>
        </w:rPr>
        <w:t xml:space="preserve"> According to U.S. Senator Robert Menendez, </w:t>
      </w:r>
      <w:r w:rsidRPr="00B77CE2">
        <w:rPr>
          <w:rStyle w:val="StyleBoldUnderline"/>
        </w:rPr>
        <w:t>“Tourism to Cuba is a natural resource</w:t>
      </w:r>
      <w:r w:rsidRPr="00B77CE2">
        <w:rPr>
          <w:sz w:val="16"/>
        </w:rPr>
        <w:t xml:space="preserve">, akin to providing refined petroleum products to Iran. </w:t>
      </w:r>
      <w:r w:rsidRPr="00B77CE2">
        <w:rPr>
          <w:rStyle w:val="StyleBoldUnderline"/>
        </w:rPr>
        <w:t xml:space="preserve">It’s reported that 2.5 million tourists visit Cuba </w:t>
      </w:r>
      <w:r w:rsidRPr="00B77CE2">
        <w:rPr>
          <w:sz w:val="16"/>
        </w:rPr>
        <w:t xml:space="preserve">– 1.5 million from North America…1 million Canadians…More than 170,000 from England…More than 400,000 from Spain, Italy, Germany, and France combined – </w:t>
      </w:r>
      <w:r w:rsidRPr="00B77CE2">
        <w:rPr>
          <w:rStyle w:val="StyleBoldUnderline"/>
        </w:rPr>
        <w:t>All bringing in $1.9 billion in revenue to the Castro regime.”</w:t>
      </w:r>
      <w:r>
        <w:rPr>
          <w:rStyle w:val="StyleBoldUnderline"/>
        </w:rPr>
        <w:t xml:space="preserve"> </w:t>
      </w:r>
      <w:r w:rsidRPr="00B77CE2">
        <w:rPr>
          <w:rStyle w:val="StyleBoldUnderline"/>
        </w:rPr>
        <w:t>This behavior undermines the embargo,</w:t>
      </w:r>
      <w:r w:rsidRPr="00B77CE2">
        <w:rPr>
          <w:sz w:val="16"/>
        </w:rPr>
        <w:t xml:space="preserve"> which is why the U.S. should urge other nations to adopt similar policies toward Cuba. </w:t>
      </w:r>
      <w:r w:rsidRPr="00B77CE2">
        <w:rPr>
          <w:rStyle w:val="StyleBoldUnderline"/>
        </w:rPr>
        <w:t>A strong and unyielding embargo, supported by the U.S</w:t>
      </w:r>
      <w:r w:rsidRPr="00B77CE2">
        <w:rPr>
          <w:sz w:val="16"/>
        </w:rPr>
        <w:t xml:space="preserve">. and its allies, </w:t>
      </w:r>
      <w:r w:rsidRPr="00B77CE2">
        <w:rPr>
          <w:rStyle w:val="StyleBoldUnderline"/>
        </w:rPr>
        <w:t>is necessary to incite political change</w:t>
      </w:r>
      <w:r w:rsidRPr="00B77CE2">
        <w:rPr>
          <w:sz w:val="16"/>
        </w:rPr>
        <w:t>. Furthermore, Sen. Menendez argues, “</w:t>
      </w:r>
      <w:r w:rsidRPr="00B77CE2">
        <w:rPr>
          <w:rStyle w:val="StyleBoldUnderline"/>
        </w:rPr>
        <w:t>Those who lament our dependence on foreign oil because it enriches regimes in terrorist states like Iran, should not have a double standard when it comes to enriching a brutal dictatorship like Cuba right here in our own backyard.”</w:t>
      </w:r>
      <w:r w:rsidRPr="00B77CE2">
        <w:rPr>
          <w:rStyle w:val="StyleBoldUnderline"/>
          <w:b w:val="0"/>
          <w:sz w:val="12"/>
          <w:u w:val="none"/>
        </w:rPr>
        <w:t>¶</w:t>
      </w:r>
      <w:r w:rsidRPr="00B77CE2">
        <w:rPr>
          <w:rStyle w:val="StyleBoldUnderline"/>
          <w:sz w:val="12"/>
        </w:rPr>
        <w:t xml:space="preserve"> </w:t>
      </w:r>
      <w:proofErr w:type="gramStart"/>
      <w:r w:rsidRPr="00B77CE2">
        <w:rPr>
          <w:rStyle w:val="StyleBoldUnderline"/>
        </w:rPr>
        <w:t>If</w:t>
      </w:r>
      <w:proofErr w:type="gramEnd"/>
      <w:r w:rsidRPr="00B77CE2">
        <w:rPr>
          <w:rStyle w:val="StyleBoldUnderline"/>
        </w:rPr>
        <w:t xml:space="preserve"> the policy of the U.S. is to challenge these behaviors, then it must also stand up to Cuba. It would be a disservice to squander the progress of the past 50 years when opportunity is looming</w:t>
      </w:r>
      <w:r w:rsidRPr="00B77CE2">
        <w:rPr>
          <w:sz w:val="16"/>
        </w:rPr>
        <w:t>.</w:t>
      </w:r>
    </w:p>
    <w:p w:rsidR="008F6D09" w:rsidRPr="00C61F7F" w:rsidRDefault="008F6D09" w:rsidP="008F6D09"/>
    <w:p w:rsidR="008F6D09" w:rsidRPr="00C61F7F" w:rsidRDefault="008F6D09" w:rsidP="008F6D09">
      <w:pPr>
        <w:pStyle w:val="Heading3"/>
      </w:pPr>
      <w:bookmarkStart w:id="13" w:name="_Toc359103623"/>
      <w:r>
        <w:t>Government Repression Net Ben 1NC</w:t>
      </w:r>
    </w:p>
    <w:p w:rsidR="008F6D09" w:rsidRDefault="008F6D09" w:rsidP="008F6D09">
      <w:pPr>
        <w:pStyle w:val="Heading4"/>
        <w:rPr>
          <w:rFonts w:cs="Arial"/>
        </w:rPr>
      </w:pPr>
      <w:r w:rsidRPr="00EC7089">
        <w:rPr>
          <w:rFonts w:cs="Arial"/>
        </w:rPr>
        <w:t>Despite claims of progress, Castro’s government continues to violate the political and civil rights of Cuban citizens</w:t>
      </w:r>
      <w:r>
        <w:rPr>
          <w:rFonts w:cs="Arial"/>
        </w:rPr>
        <w:t>.</w:t>
      </w:r>
    </w:p>
    <w:p w:rsidR="008F6D09" w:rsidRPr="0044180C" w:rsidRDefault="008F6D09" w:rsidP="008F6D09"/>
    <w:p w:rsidR="008F6D09" w:rsidRPr="00EC7089" w:rsidRDefault="008F6D09" w:rsidP="008F6D09">
      <w:pPr>
        <w:rPr>
          <w:rStyle w:val="StyleStyleBold12pt"/>
        </w:rPr>
      </w:pPr>
      <w:r w:rsidRPr="00EC7089">
        <w:rPr>
          <w:rStyle w:val="StyleStyleBold12pt"/>
        </w:rPr>
        <w:t>Brewer, CEO of Criminal Justice International Associates, 2013</w:t>
      </w:r>
    </w:p>
    <w:p w:rsidR="008F6D09" w:rsidRDefault="008F6D09" w:rsidP="008F6D09">
      <w:r w:rsidRPr="00EC7089">
        <w:t xml:space="preserve">(Jerry, “Political Change in Cuba so that everything remains the same,” May 6, Online: </w:t>
      </w:r>
      <w:hyperlink r:id="rId22" w:history="1">
        <w:r w:rsidRPr="00C40F02">
          <w:rPr>
            <w:rStyle w:val="Hyperlink"/>
          </w:rPr>
          <w:t>http://www.mexidata.info/id3612.html</w:t>
        </w:r>
      </w:hyperlink>
      <w:r w:rsidRPr="00EC7089">
        <w:t>)</w:t>
      </w:r>
    </w:p>
    <w:p w:rsidR="008F6D09" w:rsidRPr="00EC7089" w:rsidRDefault="008F6D09" w:rsidP="008F6D09"/>
    <w:p w:rsidR="008F6D09" w:rsidRPr="0044180C" w:rsidRDefault="008F6D09" w:rsidP="008F6D09">
      <w:pPr>
        <w:rPr>
          <w:sz w:val="16"/>
        </w:rPr>
      </w:pPr>
      <w:r w:rsidRPr="0044180C">
        <w:rPr>
          <w:sz w:val="16"/>
        </w:rPr>
        <w:t xml:space="preserve">The most discussed world critique, </w:t>
      </w:r>
      <w:r w:rsidRPr="00EC7089">
        <w:rPr>
          <w:rStyle w:val="StyleBoldUnderline"/>
        </w:rPr>
        <w:t>beyond the misery and decades of economic failures</w:t>
      </w:r>
      <w:r w:rsidRPr="0044180C">
        <w:rPr>
          <w:sz w:val="16"/>
        </w:rPr>
        <w:t xml:space="preserve"> of Castro rule and their professed world revolution, </w:t>
      </w:r>
      <w:r w:rsidRPr="00EC7089">
        <w:rPr>
          <w:rStyle w:val="StyleBoldUnderline"/>
        </w:rPr>
        <w:t>is</w:t>
      </w:r>
      <w:r w:rsidRPr="0044180C">
        <w:rPr>
          <w:sz w:val="16"/>
        </w:rPr>
        <w:t xml:space="preserve"> in </w:t>
      </w:r>
      <w:r w:rsidRPr="00EC7089">
        <w:rPr>
          <w:rStyle w:val="StyleBoldUnderline"/>
        </w:rPr>
        <w:t xml:space="preserve">the well documented record of human tragedy and the abysmal human rights record. Since the early days of Fidel Castro's rule essential freedoms of association, assembly, movement and expression have been withheld from the people of Cuba, and many citizens who dared to take a stand against the revolutionary oppression have been beaten, tortured, imprisoned and/or killed. </w:t>
      </w:r>
      <w:r w:rsidRPr="0044180C">
        <w:rPr>
          <w:rStyle w:val="StyleBoldUnderline"/>
          <w:b w:val="0"/>
          <w:sz w:val="12"/>
          <w:u w:val="none"/>
        </w:rPr>
        <w:t>¶</w:t>
      </w:r>
      <w:r w:rsidRPr="0044180C">
        <w:rPr>
          <w:sz w:val="16"/>
        </w:rPr>
        <w:t xml:space="preserve"> </w:t>
      </w:r>
      <w:proofErr w:type="gramStart"/>
      <w:r w:rsidRPr="00EC7089">
        <w:rPr>
          <w:rStyle w:val="StyleBoldUnderline"/>
        </w:rPr>
        <w:t>This</w:t>
      </w:r>
      <w:proofErr w:type="gramEnd"/>
      <w:r w:rsidRPr="00EC7089">
        <w:rPr>
          <w:rStyle w:val="StyleBoldUnderline"/>
        </w:rPr>
        <w:t xml:space="preserve"> record has been passed on</w:t>
      </w:r>
      <w:r w:rsidRPr="0044180C">
        <w:rPr>
          <w:sz w:val="16"/>
        </w:rPr>
        <w:t xml:space="preserve"> in a sort of diabolical rite of passage </w:t>
      </w:r>
      <w:r w:rsidRPr="00EC7089">
        <w:rPr>
          <w:rStyle w:val="StyleBoldUnderline"/>
        </w:rPr>
        <w:t xml:space="preserve">to Raul Castro, who has tiptoed in perceived progress. </w:t>
      </w:r>
      <w:r w:rsidRPr="0044180C">
        <w:rPr>
          <w:sz w:val="16"/>
        </w:rPr>
        <w:t xml:space="preserve">Reportedly under his watch the Cuban government released "more than 125 prisoners in 2010-2011," but </w:t>
      </w:r>
      <w:r w:rsidRPr="00EC7089">
        <w:rPr>
          <w:rStyle w:val="StyleBoldUnderline"/>
        </w:rPr>
        <w:t>since 2012 the number of political prisoners has</w:t>
      </w:r>
      <w:r w:rsidRPr="0044180C">
        <w:rPr>
          <w:sz w:val="16"/>
        </w:rPr>
        <w:t xml:space="preserve"> reportedly </w:t>
      </w:r>
      <w:r w:rsidRPr="00EC7089">
        <w:rPr>
          <w:rStyle w:val="StyleBoldUnderline"/>
        </w:rPr>
        <w:t>increased</w:t>
      </w:r>
      <w:r w:rsidRPr="0044180C">
        <w:rPr>
          <w:sz w:val="16"/>
        </w:rPr>
        <w:t xml:space="preserve">. </w:t>
      </w:r>
      <w:r w:rsidRPr="0044180C">
        <w:rPr>
          <w:sz w:val="12"/>
        </w:rPr>
        <w:t>¶</w:t>
      </w:r>
      <w:r w:rsidRPr="0044180C">
        <w:rPr>
          <w:sz w:val="16"/>
        </w:rPr>
        <w:t xml:space="preserve"> In January 2013 the Havana-based Cuban Commission on Human Rights and National Reconciliation (CCDHRN), estimated that Cuba "held at least 90 political prisoners, compared to an estimated 50 in April 2012, and more than 200 estimated at the beginning of 2010."</w:t>
      </w:r>
      <w:r w:rsidRPr="0044180C">
        <w:rPr>
          <w:sz w:val="12"/>
        </w:rPr>
        <w:t>¶</w:t>
      </w:r>
      <w:r w:rsidRPr="0044180C">
        <w:rPr>
          <w:sz w:val="16"/>
        </w:rPr>
        <w:t xml:space="preserve"> What vociferously trumpets these charges and abuses is a report from March 2012 by Amnesty International, maintaining that "</w:t>
      </w:r>
      <w:r w:rsidRPr="00EC7089">
        <w:rPr>
          <w:rStyle w:val="StyleBoldUnderline"/>
        </w:rPr>
        <w:t>the Cuban government wages a permanent campaign of harassment and short-term detentions of political opponents to stop them from demanding respect for civil and political rights." It appears clear from these numbers and the record that the release of political prisoners in 2011 has shown no changes in the Cuban regime's human rights policy.</w:t>
      </w:r>
      <w:r w:rsidRPr="0044180C">
        <w:rPr>
          <w:rStyle w:val="StyleBoldUnderline"/>
          <w:b w:val="0"/>
          <w:sz w:val="12"/>
          <w:u w:val="none"/>
        </w:rPr>
        <w:t>¶</w:t>
      </w:r>
      <w:r w:rsidRPr="0044180C">
        <w:rPr>
          <w:sz w:val="16"/>
        </w:rPr>
        <w:t xml:space="preserve"> </w:t>
      </w:r>
      <w:r w:rsidRPr="00EC7089">
        <w:rPr>
          <w:rStyle w:val="StyleBoldUnderline"/>
        </w:rPr>
        <w:t>What is clear</w:t>
      </w:r>
      <w:r w:rsidRPr="0044180C">
        <w:rPr>
          <w:sz w:val="16"/>
        </w:rPr>
        <w:t xml:space="preserve">, pursuant to those voices that escape censorship by this Communist-run island's secretive citadel of power, </w:t>
      </w:r>
      <w:r w:rsidRPr="00EC7089">
        <w:rPr>
          <w:rStyle w:val="StyleBoldUnderline"/>
        </w:rPr>
        <w:t>is a continuance of constant surveillance, intimidation, harassment, and acts of repudiation against citizens who dare to speak out and demand change</w:t>
      </w:r>
      <w:r w:rsidRPr="0044180C">
        <w:rPr>
          <w:sz w:val="16"/>
        </w:rPr>
        <w:t>.</w:t>
      </w:r>
    </w:p>
    <w:p w:rsidR="008F6D09" w:rsidRPr="00EC7089" w:rsidRDefault="008F6D09" w:rsidP="008F6D09"/>
    <w:p w:rsidR="008F6D09" w:rsidRDefault="008F6D09" w:rsidP="008F6D09">
      <w:pPr>
        <w:spacing w:after="200" w:line="276" w:lineRule="auto"/>
        <w:rPr>
          <w:rFonts w:eastAsiaTheme="majorEastAsia"/>
          <w:b/>
          <w:bCs/>
          <w:iCs/>
          <w:sz w:val="26"/>
        </w:rPr>
      </w:pPr>
    </w:p>
    <w:p w:rsidR="008F6D09" w:rsidRPr="00EC7089" w:rsidRDefault="008F6D09" w:rsidP="008F6D09">
      <w:pPr>
        <w:pStyle w:val="Heading4"/>
        <w:rPr>
          <w:rFonts w:cs="Arial"/>
        </w:rPr>
      </w:pPr>
      <w:r w:rsidRPr="00EC7089">
        <w:rPr>
          <w:rFonts w:cs="Arial"/>
        </w:rPr>
        <w:t>These violations are reprehensible – the U</w:t>
      </w:r>
      <w:r>
        <w:rPr>
          <w:rFonts w:cs="Arial"/>
        </w:rPr>
        <w:t>nited States has a</w:t>
      </w:r>
      <w:r w:rsidRPr="00EC7089">
        <w:rPr>
          <w:rFonts w:cs="Arial"/>
        </w:rPr>
        <w:t xml:space="preserve"> </w:t>
      </w:r>
      <w:r>
        <w:rPr>
          <w:rFonts w:cs="Arial"/>
        </w:rPr>
        <w:t xml:space="preserve">moral </w:t>
      </w:r>
      <w:r w:rsidRPr="00EC7089">
        <w:rPr>
          <w:rFonts w:cs="Arial"/>
        </w:rPr>
        <w:t>obligat</w:t>
      </w:r>
      <w:r>
        <w:rPr>
          <w:rFonts w:cs="Arial"/>
        </w:rPr>
        <w:t>ion to promote political change.</w:t>
      </w:r>
    </w:p>
    <w:p w:rsidR="008F6D09" w:rsidRPr="00EC7089" w:rsidRDefault="008F6D09" w:rsidP="008F6D09"/>
    <w:p w:rsidR="008F6D09" w:rsidRPr="00EC7089" w:rsidRDefault="008F6D09" w:rsidP="008F6D09">
      <w:pPr>
        <w:rPr>
          <w:rStyle w:val="StyleStyleBold12pt"/>
        </w:rPr>
      </w:pPr>
      <w:r w:rsidRPr="00EC7089">
        <w:rPr>
          <w:rStyle w:val="StyleStyleBold12pt"/>
        </w:rPr>
        <w:t>Navarro, former ambassador the UN Human Rights Commission, 2002</w:t>
      </w:r>
    </w:p>
    <w:p w:rsidR="008F6D09" w:rsidRPr="00EC7089" w:rsidRDefault="008F6D09" w:rsidP="008F6D09">
      <w:r w:rsidRPr="00EC7089">
        <w:t>(Ana, “Defending Repressed Cubans,” April, Online: http://www.sigloxxi.org/Archivo/repressed.htm)</w:t>
      </w:r>
    </w:p>
    <w:p w:rsidR="008F6D09" w:rsidRPr="00EC7089" w:rsidRDefault="008F6D09" w:rsidP="008F6D09"/>
    <w:p w:rsidR="008F6D09" w:rsidRPr="00EC7089" w:rsidRDefault="008F6D09" w:rsidP="008F6D09">
      <w:pPr>
        <w:rPr>
          <w:rStyle w:val="StyleBoldUnderline"/>
        </w:rPr>
      </w:pPr>
      <w:r w:rsidRPr="0044180C">
        <w:rPr>
          <w:sz w:val="16"/>
        </w:rPr>
        <w:t xml:space="preserve">During 2001, repression has increased in Cuba. </w:t>
      </w:r>
      <w:r w:rsidRPr="00EC7089">
        <w:rPr>
          <w:rStyle w:val="StyleBoldUnderline"/>
        </w:rPr>
        <w:t>For the last 43 years, the basic human rights of the Cuban people have been violated. Cubans do not have political rights because Castro and the Communist Party, the only legal party, have absolute power. Those who peacefully have tried to promote changes have ended up in prisons.</w:t>
      </w:r>
      <w:r w:rsidRPr="0044180C">
        <w:rPr>
          <w:sz w:val="12"/>
        </w:rPr>
        <w:t>¶</w:t>
      </w:r>
      <w:r w:rsidRPr="0044180C">
        <w:rPr>
          <w:sz w:val="16"/>
        </w:rPr>
        <w:t xml:space="preserve"> </w:t>
      </w:r>
      <w:r w:rsidRPr="00EC7089">
        <w:rPr>
          <w:rStyle w:val="StyleBoldUnderline"/>
        </w:rPr>
        <w:t>For the Cuban people, there is no justice</w:t>
      </w:r>
      <w:r w:rsidRPr="0044180C">
        <w:rPr>
          <w:sz w:val="16"/>
        </w:rPr>
        <w:t xml:space="preserve">. The fundamental democratic precept of </w:t>
      </w:r>
      <w:r w:rsidRPr="00EC7089">
        <w:rPr>
          <w:rStyle w:val="StyleBoldUnderline"/>
        </w:rPr>
        <w:t>judicial independence is not valid. Judges are chosen by the Communist Party based on their</w:t>
      </w:r>
      <w:r w:rsidRPr="0044180C">
        <w:rPr>
          <w:sz w:val="16"/>
        </w:rPr>
        <w:t xml:space="preserve"> political integration and </w:t>
      </w:r>
      <w:r w:rsidRPr="00EC7089">
        <w:rPr>
          <w:rStyle w:val="StyleBoldUnderline"/>
        </w:rPr>
        <w:t>commitment to the regime</w:t>
      </w:r>
      <w:r w:rsidRPr="0044180C">
        <w:rPr>
          <w:sz w:val="16"/>
        </w:rPr>
        <w:t xml:space="preserve">. Closed-door and summary trials are frequently held. </w:t>
      </w:r>
      <w:r w:rsidRPr="00EC7089">
        <w:rPr>
          <w:rStyle w:val="StyleBoldUnderline"/>
        </w:rPr>
        <w:t>The common citizen has no protection against the regime's violence. People under arrest are held</w:t>
      </w:r>
      <w:r w:rsidRPr="0044180C">
        <w:rPr>
          <w:sz w:val="16"/>
        </w:rPr>
        <w:t xml:space="preserve"> incommunicado </w:t>
      </w:r>
      <w:r w:rsidRPr="00EC7089">
        <w:rPr>
          <w:rStyle w:val="StyleBoldUnderline"/>
        </w:rPr>
        <w:t>indefinitely</w:t>
      </w:r>
      <w:r w:rsidRPr="0044180C">
        <w:rPr>
          <w:sz w:val="16"/>
        </w:rPr>
        <w:t>. The police and the armed forces, too, are politicized; they beat, arrest and even murder those who protest against the lack of rights.</w:t>
      </w:r>
      <w:r w:rsidRPr="0044180C">
        <w:rPr>
          <w:sz w:val="12"/>
        </w:rPr>
        <w:t>¶</w:t>
      </w:r>
      <w:r w:rsidRPr="0044180C">
        <w:rPr>
          <w:sz w:val="16"/>
        </w:rPr>
        <w:t xml:space="preserve"> </w:t>
      </w:r>
      <w:r w:rsidRPr="00EC7089">
        <w:rPr>
          <w:rStyle w:val="StyleBoldUnderline"/>
        </w:rPr>
        <w:t>In Cuba</w:t>
      </w:r>
      <w:r w:rsidRPr="0044180C">
        <w:rPr>
          <w:sz w:val="16"/>
        </w:rPr>
        <w:t xml:space="preserve">, the ''Rapid Response </w:t>
      </w:r>
      <w:r w:rsidRPr="00EC7089">
        <w:rPr>
          <w:rStyle w:val="StyleBoldUnderline"/>
        </w:rPr>
        <w:t>Brigades,'' armed with</w:t>
      </w:r>
      <w:r w:rsidRPr="0044180C">
        <w:rPr>
          <w:sz w:val="16"/>
        </w:rPr>
        <w:t xml:space="preserve"> sticks and </w:t>
      </w:r>
      <w:r w:rsidRPr="00EC7089">
        <w:rPr>
          <w:rStyle w:val="StyleBoldUnderline"/>
        </w:rPr>
        <w:t xml:space="preserve">iron bars and dressed as civilians, attack human-rights advocates </w:t>
      </w:r>
      <w:r w:rsidRPr="0044180C">
        <w:rPr>
          <w:sz w:val="16"/>
        </w:rPr>
        <w:t>to give the impression to the international media that ''the common people'' spontaneously clash with opposition groups.</w:t>
      </w:r>
      <w:r w:rsidRPr="0044180C">
        <w:rPr>
          <w:rStyle w:val="StyleBoldUnderline"/>
          <w:b w:val="0"/>
          <w:sz w:val="12"/>
          <w:u w:val="none"/>
        </w:rPr>
        <w:t>¶</w:t>
      </w:r>
      <w:r w:rsidRPr="0044180C">
        <w:rPr>
          <w:sz w:val="16"/>
        </w:rPr>
        <w:t xml:space="preserve"> The </w:t>
      </w:r>
      <w:r w:rsidRPr="00EC7089">
        <w:rPr>
          <w:rStyle w:val="StyleBoldUnderline"/>
        </w:rPr>
        <w:t>political prisoners suffer the most. They are confined in cells with highly dangerous common prisoners who attack them, with the guards' tacit approval. Political prisoners also are denied medical attention as a form of punishment</w:t>
      </w:r>
      <w:proofErr w:type="gramStart"/>
      <w:r w:rsidRPr="0044180C">
        <w:rPr>
          <w:sz w:val="16"/>
        </w:rPr>
        <w:t>.</w:t>
      </w:r>
      <w:r w:rsidRPr="0044180C">
        <w:rPr>
          <w:sz w:val="12"/>
        </w:rPr>
        <w:t>¶</w:t>
      </w:r>
      <w:proofErr w:type="gramEnd"/>
      <w:r w:rsidRPr="0044180C">
        <w:rPr>
          <w:sz w:val="16"/>
        </w:rPr>
        <w:t xml:space="preserve"> </w:t>
      </w:r>
      <w:r w:rsidRPr="00EC7089">
        <w:rPr>
          <w:rStyle w:val="StyleBoldUnderline"/>
        </w:rPr>
        <w:t>Cubans are afraid to tell their suffering. Few dare speak out; the price is high</w:t>
      </w:r>
      <w:r w:rsidRPr="0044180C">
        <w:rPr>
          <w:sz w:val="16"/>
        </w:rPr>
        <w:t>. Dr. Oscar Elías Biscet, a dissident, has been beaten and arrested many times. He is still in prison.</w:t>
      </w:r>
      <w:r w:rsidRPr="0044180C">
        <w:rPr>
          <w:sz w:val="12"/>
        </w:rPr>
        <w:t>¶</w:t>
      </w:r>
      <w:r w:rsidRPr="0044180C">
        <w:rPr>
          <w:sz w:val="16"/>
        </w:rPr>
        <w:t xml:space="preserve"> </w:t>
      </w:r>
      <w:r w:rsidRPr="00EC7089">
        <w:rPr>
          <w:rStyle w:val="StyleBoldUnderline"/>
        </w:rPr>
        <w:t>Freedom of the press is suppressed totally. All mass media belong to the government</w:t>
      </w:r>
      <w:r w:rsidRPr="0044180C">
        <w:rPr>
          <w:sz w:val="16"/>
        </w:rPr>
        <w:t>, and there is no possibility of expressing a dissenting opinion in the media</w:t>
      </w:r>
      <w:proofErr w:type="gramStart"/>
      <w:r w:rsidRPr="0044180C">
        <w:rPr>
          <w:sz w:val="16"/>
        </w:rPr>
        <w:t>.</w:t>
      </w:r>
      <w:r w:rsidRPr="0044180C">
        <w:rPr>
          <w:sz w:val="12"/>
        </w:rPr>
        <w:t>¶</w:t>
      </w:r>
      <w:proofErr w:type="gramEnd"/>
      <w:r w:rsidRPr="0044180C">
        <w:rPr>
          <w:sz w:val="16"/>
        </w:rPr>
        <w:t xml:space="preserve"> Cuban authorities brag about their education and health systems. But they fail to mention that students must participate in pro-government activities to be able to attend universities or technical schools. Or </w:t>
      </w:r>
      <w:proofErr w:type="gramStart"/>
      <w:r w:rsidRPr="0044180C">
        <w:rPr>
          <w:sz w:val="16"/>
        </w:rPr>
        <w:t xml:space="preserve">that </w:t>
      </w:r>
      <w:r w:rsidRPr="00EC7089">
        <w:rPr>
          <w:rStyle w:val="StyleBoldUnderline"/>
        </w:rPr>
        <w:t>students</w:t>
      </w:r>
      <w:proofErr w:type="gramEnd"/>
      <w:r w:rsidRPr="00EC7089">
        <w:rPr>
          <w:rStyle w:val="StyleBoldUnderline"/>
        </w:rPr>
        <w:t xml:space="preserve"> who don't sympathize with the government are expelled</w:t>
      </w:r>
      <w:r w:rsidRPr="0044180C">
        <w:rPr>
          <w:sz w:val="16"/>
        </w:rPr>
        <w:t xml:space="preserve">. Or that </w:t>
      </w:r>
      <w:r w:rsidRPr="00EC7089">
        <w:rPr>
          <w:rStyle w:val="StyleBoldUnderline"/>
        </w:rPr>
        <w:t>workers who disagree with regime policies are fired from their jobs</w:t>
      </w:r>
      <w:proofErr w:type="gramStart"/>
      <w:r w:rsidRPr="00EC7089">
        <w:rPr>
          <w:rStyle w:val="StyleBoldUnderline"/>
        </w:rPr>
        <w:t>.</w:t>
      </w:r>
      <w:r w:rsidRPr="0044180C">
        <w:rPr>
          <w:rStyle w:val="StyleBoldUnderline"/>
          <w:b w:val="0"/>
          <w:sz w:val="12"/>
          <w:u w:val="none"/>
        </w:rPr>
        <w:t>¶</w:t>
      </w:r>
      <w:proofErr w:type="gramEnd"/>
      <w:r w:rsidRPr="0044180C">
        <w:rPr>
          <w:sz w:val="16"/>
        </w:rPr>
        <w:t xml:space="preserve"> The repression in Cuba is such that </w:t>
      </w:r>
      <w:r w:rsidRPr="00EC7089">
        <w:rPr>
          <w:rStyle w:val="StyleBoldUnderline"/>
        </w:rPr>
        <w:t>distributing the Declaration of Human Rights is classified a ''counterrevolutionary activity,'' which is enough to earn a Cuban a beating from the police</w:t>
      </w:r>
      <w:r w:rsidRPr="0044180C">
        <w:rPr>
          <w:sz w:val="16"/>
        </w:rPr>
        <w:t xml:space="preserve"> or paramilitary brigades.</w:t>
      </w:r>
      <w:r w:rsidRPr="0044180C">
        <w:rPr>
          <w:sz w:val="12"/>
        </w:rPr>
        <w:t>¶</w:t>
      </w:r>
      <w:r w:rsidRPr="0044180C">
        <w:rPr>
          <w:sz w:val="16"/>
        </w:rPr>
        <w:t xml:space="preserve"> </w:t>
      </w:r>
      <w:r w:rsidRPr="00EC7089">
        <w:rPr>
          <w:rStyle w:val="StyleBoldUnderline"/>
        </w:rPr>
        <w:t>The human-rights violations perpetrated by the Cuban government are inexcusable</w:t>
      </w:r>
      <w:r w:rsidRPr="0044180C">
        <w:rPr>
          <w:sz w:val="16"/>
        </w:rPr>
        <w:t xml:space="preserve">. We, </w:t>
      </w:r>
      <w:r w:rsidRPr="00EC7089">
        <w:rPr>
          <w:rStyle w:val="StyleBoldUnderline"/>
        </w:rPr>
        <w:t>the countries that believe in freedom and live in democracy, should not abandon the people of Cuba.</w:t>
      </w:r>
    </w:p>
    <w:p w:rsidR="008F6D09" w:rsidRPr="00C61F7F" w:rsidRDefault="008F6D09" w:rsidP="008F6D09"/>
    <w:p w:rsidR="008F6D09" w:rsidRDefault="008F6D09" w:rsidP="008F6D09">
      <w:pPr>
        <w:pStyle w:val="Heading3"/>
      </w:pPr>
      <w:r>
        <w:t>Embargo Solves – Promotes Civil Unrest</w:t>
      </w:r>
      <w:bookmarkEnd w:id="13"/>
    </w:p>
    <w:p w:rsidR="008F6D09" w:rsidRDefault="008F6D09" w:rsidP="008F6D09">
      <w:pPr>
        <w:pStyle w:val="Heading4"/>
      </w:pPr>
      <w:r>
        <w:t xml:space="preserve">Economic decline promotes public backlash against the Cuban regime. </w:t>
      </w:r>
    </w:p>
    <w:p w:rsidR="008F6D09" w:rsidRPr="00424C9B" w:rsidRDefault="008F6D09" w:rsidP="008F6D09"/>
    <w:p w:rsidR="008F6D09" w:rsidRPr="006B35D9" w:rsidRDefault="008F6D09" w:rsidP="008F6D09">
      <w:pPr>
        <w:rPr>
          <w:rStyle w:val="StyleStyleBold12pt"/>
        </w:rPr>
      </w:pPr>
      <w:r w:rsidRPr="006B35D9">
        <w:rPr>
          <w:rStyle w:val="StyleStyleBold12pt"/>
        </w:rPr>
        <w:t>Lopez, former professor of political science at the University of Illinois, 2000</w:t>
      </w:r>
    </w:p>
    <w:p w:rsidR="008F6D09" w:rsidRDefault="008F6D09" w:rsidP="008F6D09">
      <w:r>
        <w:t>(Juan, “</w:t>
      </w:r>
      <w:r w:rsidRPr="00652B37">
        <w:t>Sanctions on Cuba Are Good, But Not Enough</w:t>
      </w:r>
      <w:r>
        <w:t xml:space="preserve">,” </w:t>
      </w:r>
      <w:r>
        <w:rPr>
          <w:i/>
        </w:rPr>
        <w:t>Orbis</w:t>
      </w:r>
      <w:r>
        <w:t xml:space="preserve">, Volume 44, Issue 3, June, </w:t>
      </w:r>
    </w:p>
    <w:p w:rsidR="008F6D09" w:rsidRDefault="008F6D09" w:rsidP="008F6D09">
      <w:r>
        <w:t>p. 345-362, EBSCOhost)</w:t>
      </w:r>
    </w:p>
    <w:p w:rsidR="008F6D09" w:rsidRPr="00364F7D" w:rsidRDefault="008F6D09" w:rsidP="008F6D09"/>
    <w:p w:rsidR="008F6D09" w:rsidRDefault="008F6D09" w:rsidP="008F6D09"/>
    <w:p w:rsidR="008F6D09" w:rsidRPr="00D0553B" w:rsidRDefault="008F6D09" w:rsidP="008F6D09">
      <w:pPr>
        <w:rPr>
          <w:sz w:val="16"/>
        </w:rPr>
      </w:pPr>
      <w:r w:rsidRPr="00612895">
        <w:rPr>
          <w:rStyle w:val="StyleBoldUnderline"/>
        </w:rPr>
        <w:t>This growth of civil society is not due to the implementation of enclave capitalism in Cuba. Members of independent groups are routinely fired from their jobs in state institutions or enterprises, cannot obtain employment in joint ventures, and are denied licenses to operate as individual entrepreneurs. Activists depend for their subsistence on family members, friends, and support from abroad. Survey data show widespread dissatisfaction with microeconomic conditions, which is leading to louder criticism of the government.</w:t>
      </w:r>
      <w:r w:rsidRPr="00D0553B">
        <w:rPr>
          <w:sz w:val="16"/>
        </w:rPr>
        <w:t xml:space="preserve">(n56) </w:t>
      </w:r>
      <w:r w:rsidRPr="00612895">
        <w:rPr>
          <w:rStyle w:val="StyleBoldUnderline"/>
        </w:rPr>
        <w:t>Many activities of opposition</w:t>
      </w:r>
      <w:r w:rsidRPr="00D0553B">
        <w:rPr>
          <w:sz w:val="16"/>
        </w:rPr>
        <w:t xml:space="preserve">, including food riots, </w:t>
      </w:r>
      <w:r w:rsidRPr="00612895">
        <w:rPr>
          <w:rStyle w:val="StyleBoldUnderline"/>
        </w:rPr>
        <w:t>have arisen spontaneously from civil society as people have reacted to deprivation</w:t>
      </w:r>
      <w:r w:rsidRPr="00D0553B">
        <w:rPr>
          <w:sz w:val="16"/>
        </w:rPr>
        <w:t xml:space="preserve">. Neighborhood residents have joined together </w:t>
      </w:r>
      <w:r w:rsidRPr="00612895">
        <w:rPr>
          <w:rStyle w:val="StyleBoldUnderline"/>
        </w:rPr>
        <w:t>to demand that the government provide them with resources to alleviate critical shortages of food, water, medical supplies, or other essential needs</w:t>
      </w:r>
      <w:r w:rsidRPr="00D0553B">
        <w:rPr>
          <w:sz w:val="16"/>
        </w:rPr>
        <w:t xml:space="preserve">.(n57) </w:t>
      </w:r>
      <w:r w:rsidRPr="00612895">
        <w:rPr>
          <w:rStyle w:val="StyleBoldUnderline"/>
        </w:rPr>
        <w:t>Government workers, as well as self-employed individuals, have resorted to collective action to defend their economic interests from government abuses</w:t>
      </w:r>
      <w:r w:rsidRPr="00D0553B">
        <w:rPr>
          <w:sz w:val="16"/>
        </w:rPr>
        <w:t>.(n58)</w:t>
      </w:r>
    </w:p>
    <w:p w:rsidR="008F6D09" w:rsidRDefault="008F6D09" w:rsidP="008F6D09"/>
    <w:p w:rsidR="008F6D09" w:rsidRDefault="008F6D09" w:rsidP="008F6D09">
      <w:pPr>
        <w:pStyle w:val="Heading3"/>
      </w:pPr>
      <w:bookmarkStart w:id="14" w:name="_Toc359103624"/>
      <w:r>
        <w:t>Embargo Solves – Bargaining Chip for Changes</w:t>
      </w:r>
      <w:bookmarkEnd w:id="14"/>
    </w:p>
    <w:p w:rsidR="008F6D09" w:rsidRDefault="008F6D09" w:rsidP="008F6D09">
      <w:pPr>
        <w:pStyle w:val="Heading4"/>
      </w:pPr>
      <w:r>
        <w:t xml:space="preserve">The embargo is a key bargaining chip – it should only be lifted once Cuba implements serious changes. </w:t>
      </w:r>
    </w:p>
    <w:p w:rsidR="008F6D09" w:rsidRPr="00EC22B3" w:rsidRDefault="008F6D09" w:rsidP="008F6D09"/>
    <w:p w:rsidR="008F6D09" w:rsidRPr="00B95133" w:rsidRDefault="008F6D09" w:rsidP="008F6D09">
      <w:pPr>
        <w:rPr>
          <w:rStyle w:val="StyleStyleBold12pt"/>
        </w:rPr>
      </w:pPr>
      <w:r w:rsidRPr="00B95133">
        <w:rPr>
          <w:rStyle w:val="StyleStyleBold12pt"/>
        </w:rPr>
        <w:t xml:space="preserve">Suchlicki, Director of Institute for Cuban Studies at the University of Miami, 2013 </w:t>
      </w:r>
    </w:p>
    <w:p w:rsidR="008F6D09" w:rsidRPr="00EC22B3" w:rsidRDefault="008F6D09" w:rsidP="008F6D09">
      <w:r>
        <w:rPr>
          <w:rStyle w:val="StyleStyleBold12pt"/>
          <w:b w:val="0"/>
        </w:rPr>
        <w:t>(</w:t>
      </w:r>
      <w:r>
        <w:t>Jaime, “What If…the U.S. Ended the Cuba Travel Ban and the Embargo</w:t>
      </w:r>
      <w:proofErr w:type="gramStart"/>
      <w:r>
        <w:t>?,</w:t>
      </w:r>
      <w:proofErr w:type="gramEnd"/>
      <w:r>
        <w:t xml:space="preserve">” Feb 26, Online: </w:t>
      </w:r>
      <w:hyperlink r:id="rId23" w:history="1">
        <w:r w:rsidRPr="00F34DB4">
          <w:rPr>
            <w:rStyle w:val="Hyperlink"/>
          </w:rPr>
          <w:t>http://interamericansecuritywatch.com/what-if-the-u-s-ended-the-cuba-travel-ban-and-the-embargo/</w:t>
        </w:r>
      </w:hyperlink>
      <w:r>
        <w:t>)</w:t>
      </w:r>
    </w:p>
    <w:p w:rsidR="008F6D09" w:rsidRDefault="008F6D09" w:rsidP="008F6D09"/>
    <w:p w:rsidR="008F6D09" w:rsidRPr="00D0553B" w:rsidRDefault="008F6D09" w:rsidP="008F6D09">
      <w:pPr>
        <w:rPr>
          <w:sz w:val="16"/>
        </w:rPr>
      </w:pPr>
      <w:r w:rsidRPr="00D0553B">
        <w:rPr>
          <w:sz w:val="16"/>
        </w:rPr>
        <w:t xml:space="preserve">If the travel ban is lifted unilaterally now or the embargo is ended by the U.S., what will the U.S. government have to negotiate with a future regime in Cuba and to encourage changes in the island? </w:t>
      </w:r>
      <w:r w:rsidRPr="00B95133">
        <w:rPr>
          <w:rStyle w:val="StyleBoldUnderline"/>
        </w:rPr>
        <w:t>These policies could be an important bargaining chip with a future regime willing to provide concessions in the area of political and economic freedoms</w:t>
      </w:r>
      <w:r w:rsidRPr="00D0553B">
        <w:rPr>
          <w:sz w:val="16"/>
        </w:rPr>
        <w:t xml:space="preserve">. The travel ban and </w:t>
      </w:r>
      <w:r w:rsidRPr="00B95133">
        <w:rPr>
          <w:rStyle w:val="StyleBoldUnderline"/>
        </w:rPr>
        <w:t xml:space="preserve">the embargo should be lifted as a result of negotiations </w:t>
      </w:r>
      <w:r w:rsidRPr="00D0553B">
        <w:rPr>
          <w:sz w:val="16"/>
        </w:rPr>
        <w:t xml:space="preserve">between the U.S. </w:t>
      </w:r>
      <w:r w:rsidRPr="00B95133">
        <w:rPr>
          <w:rStyle w:val="StyleBoldUnderline"/>
        </w:rPr>
        <w:t>and a Cuban government willing to provide meaningful and irreversible political and economic concessions or when there is a democratic government in place in the island.</w:t>
      </w:r>
    </w:p>
    <w:p w:rsidR="008F6D09" w:rsidRDefault="008F6D09" w:rsidP="008F6D09">
      <w:pPr>
        <w:spacing w:after="200" w:line="276" w:lineRule="auto"/>
        <w:rPr>
          <w:rFonts w:asciiTheme="minorHAnsi" w:hAnsiTheme="minorHAnsi" w:cstheme="minorBidi"/>
          <w:sz w:val="22"/>
        </w:rPr>
      </w:pPr>
    </w:p>
    <w:p w:rsidR="008F6D09" w:rsidRDefault="008F6D09" w:rsidP="008F6D09">
      <w:pPr>
        <w:pStyle w:val="Heading3"/>
      </w:pPr>
      <w:bookmarkStart w:id="15" w:name="_Toc359103625"/>
      <w:bookmarkStart w:id="16" w:name="_Toc358676876"/>
      <w:r>
        <w:t>Embargo Solves – History Proves More Effective than Engagement</w:t>
      </w:r>
      <w:bookmarkEnd w:id="15"/>
    </w:p>
    <w:p w:rsidR="008F6D09" w:rsidRPr="006B35D9" w:rsidRDefault="008F6D09" w:rsidP="008F6D09">
      <w:pPr>
        <w:pStyle w:val="Heading4"/>
      </w:pPr>
      <w:r>
        <w:t xml:space="preserve">The entire premise of the affirmative is flawed – economic engagement will only strengthen Cuba’s regime. The hardships imposed by an embargo are prerequisites to generate change. </w:t>
      </w:r>
    </w:p>
    <w:p w:rsidR="008F6D09" w:rsidRDefault="008F6D09" w:rsidP="008F6D09"/>
    <w:p w:rsidR="008F6D09" w:rsidRPr="006B35D9" w:rsidRDefault="008F6D09" w:rsidP="008F6D09">
      <w:pPr>
        <w:rPr>
          <w:rStyle w:val="StyleStyleBold12pt"/>
        </w:rPr>
      </w:pPr>
      <w:r w:rsidRPr="006B35D9">
        <w:rPr>
          <w:rStyle w:val="StyleStyleBold12pt"/>
        </w:rPr>
        <w:t>Lopez, former professor of political science at the University of Illinois, 2000</w:t>
      </w:r>
    </w:p>
    <w:p w:rsidR="008F6D09" w:rsidRDefault="008F6D09" w:rsidP="008F6D09">
      <w:r>
        <w:t>(Juan, “</w:t>
      </w:r>
      <w:r w:rsidRPr="00652B37">
        <w:t>Sanctions on Cuba Are Good, But Not Enough</w:t>
      </w:r>
      <w:r>
        <w:t xml:space="preserve">,” </w:t>
      </w:r>
      <w:r>
        <w:rPr>
          <w:i/>
        </w:rPr>
        <w:t>Orbis</w:t>
      </w:r>
      <w:r>
        <w:t xml:space="preserve">, Volume 44, Issue 3, June, </w:t>
      </w:r>
    </w:p>
    <w:p w:rsidR="008F6D09" w:rsidRDefault="008F6D09" w:rsidP="008F6D09">
      <w:r>
        <w:t>p. 345-362, EBSCOhost)</w:t>
      </w:r>
    </w:p>
    <w:p w:rsidR="008F6D09" w:rsidRPr="006B35D9" w:rsidRDefault="008F6D09" w:rsidP="008F6D09"/>
    <w:p w:rsidR="008F6D09" w:rsidRPr="00D0553B" w:rsidRDefault="008F6D09" w:rsidP="008F6D09">
      <w:pPr>
        <w:rPr>
          <w:sz w:val="16"/>
        </w:rPr>
      </w:pPr>
      <w:r w:rsidRPr="007E0D8E">
        <w:rPr>
          <w:rStyle w:val="StyleBoldUnderline"/>
        </w:rPr>
        <w:t>The debate over the effectiveness of the U.S. embargo on Cuba has paid little attention to the scholarly literature on economic sanctions and transitions to democracy</w:t>
      </w:r>
      <w:r w:rsidRPr="00D0553B">
        <w:rPr>
          <w:sz w:val="16"/>
        </w:rPr>
        <w:t xml:space="preserve">. One consequence is that </w:t>
      </w:r>
      <w:r w:rsidRPr="007E0D8E">
        <w:rPr>
          <w:rStyle w:val="StyleBoldUnderline"/>
        </w:rPr>
        <w:t>critics of the embargo base their arguments on hypotheses that are empirically wrong or that misconstrue scholarly findings</w:t>
      </w:r>
      <w:r w:rsidRPr="00D0553B">
        <w:rPr>
          <w:sz w:val="16"/>
        </w:rPr>
        <w:t xml:space="preserve">. Supporters of the embargo, in turn, do a poor job of exposing the flaws in the anti-embargo arguments. But in fact, the hypotheses used by engagement advocates to criticize the U.S. embargo are untenable. </w:t>
      </w:r>
      <w:r w:rsidRPr="007E0D8E">
        <w:rPr>
          <w:rStyle w:val="StyleBoldUnderline"/>
        </w:rPr>
        <w:t xml:space="preserve">There is strong historical evidence that economic development does not lead to democracy. Foreign investors in Cuba are more likely to become supporters of the dictatorship rather than agents of political change. Foreign capitalists at the time of the transition to democracy will face legal and political problems that will likely entail considerable financial losses and impair their ability to continue to do business in Cuba. </w:t>
      </w:r>
      <w:r w:rsidRPr="00D0553B">
        <w:rPr>
          <w:sz w:val="16"/>
        </w:rPr>
        <w:t xml:space="preserve">And the desire of some American firms to establish businesses in Cuba now, seeking to get a hold on the market in preparation for the post-transition period, is shortsighted and apparently based on misunderstandings of the economic and political factors involved. Given the nature of the Cuban dictatorship, neither engagement nor the embargo by itself will move the Castro government toward political liberalization. But </w:t>
      </w:r>
      <w:r w:rsidRPr="007E0D8E">
        <w:rPr>
          <w:rStyle w:val="StyleBoldUnderline"/>
        </w:rPr>
        <w:t>unilateral economic sanctions can be effective by reaffirming a commitment to international norms of democracy and justice and by weakening the Castro government and promoting a change of regime</w:t>
      </w:r>
      <w:r w:rsidRPr="00D0553B">
        <w:rPr>
          <w:sz w:val="16"/>
        </w:rPr>
        <w:t xml:space="preserve">. </w:t>
      </w:r>
      <w:r w:rsidRPr="007E0D8E">
        <w:rPr>
          <w:rStyle w:val="StyleBoldUnderline"/>
        </w:rPr>
        <w:t>The U.S. sanctions impose serious economic costs on the Castro dictatorship</w:t>
      </w:r>
      <w:r w:rsidRPr="00D0553B">
        <w:rPr>
          <w:sz w:val="16"/>
        </w:rPr>
        <w:t xml:space="preserve">, and the deterioration of the Cuban economy in the 1990s can be clearly linked both to the marked development of independent groups that challenge the government and to the increase in overt opposition on the part of the general population. Moreover, there is reason to believe that </w:t>
      </w:r>
      <w:r w:rsidRPr="00652B37">
        <w:rPr>
          <w:rStyle w:val="StyleBoldUnderline"/>
        </w:rPr>
        <w:t>Cuba's economic problems have generated serious discontent within the Communist Party's own cadres, including military officers</w:t>
      </w:r>
      <w:r w:rsidRPr="00D0553B">
        <w:rPr>
          <w:sz w:val="16"/>
        </w:rPr>
        <w:t>.</w:t>
      </w:r>
    </w:p>
    <w:p w:rsidR="008F6D09" w:rsidRDefault="008F6D09" w:rsidP="008F6D09"/>
    <w:p w:rsidR="008F6D09" w:rsidRDefault="008F6D09" w:rsidP="008F6D09"/>
    <w:p w:rsidR="008F6D09" w:rsidRDefault="008F6D09" w:rsidP="008F6D09"/>
    <w:p w:rsidR="008F6D09" w:rsidRDefault="008F6D09" w:rsidP="008F6D09"/>
    <w:p w:rsidR="008F6D09" w:rsidRDefault="008F6D09" w:rsidP="008F6D09"/>
    <w:p w:rsidR="008F6D09" w:rsidRDefault="008F6D09" w:rsidP="008F6D09">
      <w:pPr>
        <w:pStyle w:val="Heading3"/>
        <w:rPr>
          <w:rFonts w:cs="Arial"/>
        </w:rPr>
      </w:pPr>
      <w:bookmarkStart w:id="17" w:name="_Toc359103626"/>
      <w:r>
        <w:rPr>
          <w:rFonts w:cs="Arial"/>
        </w:rPr>
        <w:t>A2: Embargo Strengthens Cuban Regime</w:t>
      </w:r>
      <w:bookmarkEnd w:id="17"/>
    </w:p>
    <w:p w:rsidR="008F6D09" w:rsidRPr="00BB00C5" w:rsidRDefault="008F6D09" w:rsidP="008F6D09">
      <w:pPr>
        <w:pStyle w:val="Heading4"/>
        <w:rPr>
          <w:rFonts w:cs="Arial"/>
        </w:rPr>
      </w:pPr>
      <w:r>
        <w:t xml:space="preserve">Just because the embargo failed in the past, doesn’t prove it won’t work now – Cuba’s current economic crisis makes in uniquely weak to a democratic transition.  </w:t>
      </w:r>
    </w:p>
    <w:p w:rsidR="008F6D09" w:rsidRPr="00424C9B" w:rsidRDefault="008F6D09" w:rsidP="008F6D09"/>
    <w:p w:rsidR="008F6D09" w:rsidRPr="006B35D9" w:rsidRDefault="008F6D09" w:rsidP="008F6D09">
      <w:pPr>
        <w:rPr>
          <w:rStyle w:val="StyleStyleBold12pt"/>
        </w:rPr>
      </w:pPr>
      <w:r w:rsidRPr="006B35D9">
        <w:rPr>
          <w:rStyle w:val="StyleStyleBold12pt"/>
        </w:rPr>
        <w:t>Lopez, former professor of political science at the University of Illinois, 2000</w:t>
      </w:r>
    </w:p>
    <w:p w:rsidR="008F6D09" w:rsidRDefault="008F6D09" w:rsidP="008F6D09">
      <w:r>
        <w:t>(Juan, “</w:t>
      </w:r>
      <w:r w:rsidRPr="00652B37">
        <w:t>Sanctions on Cuba Are Good, But Not Enough</w:t>
      </w:r>
      <w:r>
        <w:t xml:space="preserve">,” </w:t>
      </w:r>
      <w:r>
        <w:rPr>
          <w:i/>
        </w:rPr>
        <w:t>Orbis</w:t>
      </w:r>
      <w:r>
        <w:t xml:space="preserve">, Volume 44, Issue 3, June, </w:t>
      </w:r>
    </w:p>
    <w:p w:rsidR="008F6D09" w:rsidRDefault="008F6D09" w:rsidP="008F6D09">
      <w:r>
        <w:t>p. 345-362, EBSCOhost)</w:t>
      </w:r>
    </w:p>
    <w:p w:rsidR="008F6D09" w:rsidRDefault="008F6D09" w:rsidP="008F6D09"/>
    <w:p w:rsidR="008F6D09" w:rsidRPr="00D0553B" w:rsidRDefault="008F6D09" w:rsidP="008F6D09">
      <w:pPr>
        <w:rPr>
          <w:sz w:val="16"/>
        </w:rPr>
      </w:pPr>
      <w:r w:rsidRPr="00D0553B">
        <w:rPr>
          <w:sz w:val="16"/>
        </w:rPr>
        <w:t xml:space="preserve">A corresponding observation exists in the literature on transitions to democracy, which indicates that </w:t>
      </w:r>
      <w:r w:rsidRPr="00DF48DE">
        <w:rPr>
          <w:rStyle w:val="StyleBoldUnderline"/>
        </w:rPr>
        <w:t>dictatorships tend to fall when faced with crises, including economic ones</w:t>
      </w:r>
      <w:r w:rsidRPr="00D0553B">
        <w:rPr>
          <w:sz w:val="16"/>
        </w:rPr>
        <w:t xml:space="preserve">.(n33) </w:t>
      </w:r>
      <w:r w:rsidRPr="00DF48DE">
        <w:rPr>
          <w:rStyle w:val="StyleBoldUnderline"/>
        </w:rPr>
        <w:t>In a cross-national statistical study involving 139 countries</w:t>
      </w:r>
      <w:r w:rsidRPr="00D0553B">
        <w:rPr>
          <w:sz w:val="16"/>
        </w:rPr>
        <w:t xml:space="preserve"> from 1950 to 1990, </w:t>
      </w:r>
      <w:r w:rsidRPr="00DF48DE">
        <w:rPr>
          <w:rStyle w:val="StyleBoldUnderline"/>
        </w:rPr>
        <w:t>the authors found that dictatorships are more likely to survive when their economies grow and more likely to be destabilized when they face economic distress</w:t>
      </w:r>
      <w:r w:rsidRPr="00D0553B">
        <w:rPr>
          <w:sz w:val="16"/>
        </w:rPr>
        <w:t xml:space="preserve">.(n34) Another study found that in a data set </w:t>
      </w:r>
      <w:r w:rsidRPr="00DF48DE">
        <w:rPr>
          <w:rStyle w:val="StyleBoldUnderline"/>
        </w:rPr>
        <w:t>of twenty-seven dictatorships, twenty-one experienced economic decline prior to transitions to democracy</w:t>
      </w:r>
      <w:r w:rsidRPr="00D0553B">
        <w:rPr>
          <w:sz w:val="16"/>
        </w:rPr>
        <w:t xml:space="preserve">. </w:t>
      </w:r>
      <w:r w:rsidRPr="00DF48DE">
        <w:rPr>
          <w:rStyle w:val="StyleBoldUnderline"/>
        </w:rPr>
        <w:t>All communist dictatorships in the set</w:t>
      </w:r>
      <w:r w:rsidRPr="00D0553B">
        <w:rPr>
          <w:sz w:val="16"/>
        </w:rPr>
        <w:t xml:space="preserve"> (Poland, Nicaragua, Romania, Hungary, and Czechoslovakia) </w:t>
      </w:r>
      <w:r w:rsidRPr="00DF48DE">
        <w:rPr>
          <w:rStyle w:val="StyleBoldUnderline"/>
        </w:rPr>
        <w:t>experienced economic deterioration or stagnant, low rates of growth in the years before the demise of the dictatorships</w:t>
      </w:r>
      <w:proofErr w:type="gramStart"/>
      <w:r w:rsidRPr="00D0553B">
        <w:rPr>
          <w:sz w:val="16"/>
        </w:rPr>
        <w:t>.(</w:t>
      </w:r>
      <w:proofErr w:type="gramEnd"/>
      <w:r w:rsidRPr="00D0553B">
        <w:rPr>
          <w:sz w:val="16"/>
        </w:rPr>
        <w:t xml:space="preserve">n35) A widespread observation among scholars of Eastern European politics is that a key factor underlying the pressures leading to the fall of communism in Eastern Europe was economic deterioration. </w:t>
      </w:r>
      <w:r w:rsidRPr="00680837">
        <w:rPr>
          <w:rStyle w:val="StyleBoldUnderline"/>
        </w:rPr>
        <w:t>A declining standard of living decreased people's tolerance for the regimes. As their situations grew worse, the populations became more aware of the failure of their own regimes to provide an acceptable level of prosperity</w:t>
      </w:r>
      <w:r w:rsidRPr="00D0553B">
        <w:rPr>
          <w:sz w:val="16"/>
        </w:rPr>
        <w:t xml:space="preserve">.(n36) </w:t>
      </w:r>
      <w:r w:rsidRPr="00680837">
        <w:rPr>
          <w:rStyle w:val="StyleBoldUnderline"/>
        </w:rPr>
        <w:t>The connection between deterioration of economic performance and transitions to democracy has also been observed in Latin America, where decreases in standards of living preceded the wave of democratization during the 1980S</w:t>
      </w:r>
      <w:r w:rsidRPr="00D0553B">
        <w:rPr>
          <w:sz w:val="16"/>
        </w:rPr>
        <w:t xml:space="preserve">.(n37) Poor economic performance contributes to the demise of dictatorships by provoking latent or active opposition to the regime among </w:t>
      </w:r>
      <w:r w:rsidRPr="00680837">
        <w:rPr>
          <w:rStyle w:val="StyleBoldUnderline"/>
        </w:rPr>
        <w:t>citizens and groups within civil society</w:t>
      </w:r>
      <w:r w:rsidRPr="00D0553B">
        <w:rPr>
          <w:sz w:val="16"/>
        </w:rPr>
        <w:t xml:space="preserve"> who </w:t>
      </w:r>
      <w:r w:rsidRPr="00680837">
        <w:rPr>
          <w:rStyle w:val="StyleBoldUnderline"/>
        </w:rPr>
        <w:t>blame the government for their poverty. It also reduces the benefits enjoyed by active supporters of the regime and its coalition allies</w:t>
      </w:r>
      <w:proofErr w:type="gramStart"/>
      <w:r w:rsidRPr="00D0553B">
        <w:rPr>
          <w:sz w:val="16"/>
        </w:rPr>
        <w:t>.(</w:t>
      </w:r>
      <w:proofErr w:type="gramEnd"/>
      <w:r w:rsidRPr="00D0553B">
        <w:rPr>
          <w:sz w:val="16"/>
        </w:rPr>
        <w:t>n38) Even in cases where economic crises are not the main source of factional conflicts within the ruling elite</w:t>
      </w:r>
      <w:r w:rsidRPr="00680837">
        <w:rPr>
          <w:rStyle w:val="StyleBoldUnderline"/>
        </w:rPr>
        <w:t>, deterioration of economic performance tends to widen cleavages among the rulers</w:t>
      </w:r>
      <w:r w:rsidRPr="00D0553B">
        <w:rPr>
          <w:sz w:val="16"/>
        </w:rPr>
        <w:t>.(n39)</w:t>
      </w:r>
    </w:p>
    <w:p w:rsidR="008F6D09" w:rsidRDefault="008F6D09" w:rsidP="008F6D09"/>
    <w:p w:rsidR="008F6D09" w:rsidRDefault="008F6D09" w:rsidP="008F6D09">
      <w:pPr>
        <w:pStyle w:val="Heading3"/>
      </w:pPr>
      <w:bookmarkStart w:id="18" w:name="_Toc359103627"/>
      <w:r>
        <w:t xml:space="preserve">A2: </w:t>
      </w:r>
      <w:bookmarkEnd w:id="16"/>
      <w:r>
        <w:t>US Wealth Promotes Change</w:t>
      </w:r>
      <w:bookmarkEnd w:id="18"/>
    </w:p>
    <w:p w:rsidR="008F6D09" w:rsidRPr="00D975A0" w:rsidRDefault="008F6D09" w:rsidP="008F6D09">
      <w:pPr>
        <w:pStyle w:val="Heading4"/>
        <w:rPr>
          <w:rFonts w:cs="Arial"/>
        </w:rPr>
      </w:pPr>
      <w:r>
        <w:t xml:space="preserve">Economic engagement won’t improve living conditions because the Cuban government receives all of the profits. </w:t>
      </w:r>
    </w:p>
    <w:p w:rsidR="008F6D09" w:rsidRDefault="008F6D09" w:rsidP="008F6D09"/>
    <w:p w:rsidR="008F6D09" w:rsidRPr="00935F37" w:rsidRDefault="008F6D09" w:rsidP="008F6D09">
      <w:pPr>
        <w:rPr>
          <w:rStyle w:val="StyleStyleBold12pt"/>
        </w:rPr>
      </w:pPr>
      <w:r w:rsidRPr="00935F37">
        <w:rPr>
          <w:rStyle w:val="StyleStyleBold12pt"/>
        </w:rPr>
        <w:t>Jacoby, former columnist for The Boston Globe and JB from Boston University, 2010</w:t>
      </w:r>
    </w:p>
    <w:p w:rsidR="008F6D09" w:rsidRDefault="008F6D09" w:rsidP="008F6D09">
      <w:r>
        <w:t xml:space="preserve">(Jeff, “Lift Embargo on Cuba? Not So </w:t>
      </w:r>
      <w:proofErr w:type="gramStart"/>
      <w:r>
        <w:t>Fast</w:t>
      </w:r>
      <w:proofErr w:type="gramEnd"/>
      <w:r>
        <w:t xml:space="preserve">,” </w:t>
      </w:r>
      <w:r>
        <w:rPr>
          <w:i/>
        </w:rPr>
        <w:t>The Patriot Post</w:t>
      </w:r>
      <w:r>
        <w:t xml:space="preserve">, August 26, Online: </w:t>
      </w:r>
      <w:hyperlink r:id="rId24" w:history="1">
        <w:r w:rsidRPr="003278BB">
          <w:rPr>
            <w:rStyle w:val="Hyperlink"/>
          </w:rPr>
          <w:t>http://patriotpost.us/opinion/6926</w:t>
        </w:r>
      </w:hyperlink>
      <w:r>
        <w:t xml:space="preserve">) </w:t>
      </w:r>
    </w:p>
    <w:p w:rsidR="008F6D09" w:rsidRPr="00935F37" w:rsidRDefault="008F6D09" w:rsidP="008F6D09"/>
    <w:p w:rsidR="008F6D09" w:rsidRPr="00D0553B" w:rsidRDefault="008F6D09" w:rsidP="008F6D09">
      <w:pPr>
        <w:rPr>
          <w:sz w:val="16"/>
        </w:rPr>
      </w:pPr>
      <w:r w:rsidRPr="00D0553B">
        <w:rPr>
          <w:sz w:val="16"/>
        </w:rPr>
        <w:t xml:space="preserve">The transformative power of free trade is not to be denied, but </w:t>
      </w:r>
      <w:r w:rsidRPr="00935F37">
        <w:rPr>
          <w:rStyle w:val="StyleBoldUnderline"/>
        </w:rPr>
        <w:t>trade with Cuba isn’t free. There is no Cuban parallel to the economic openness and flourishing private sector that has transformed China</w:t>
      </w:r>
      <w:r w:rsidRPr="00D0553B">
        <w:rPr>
          <w:sz w:val="16"/>
        </w:rPr>
        <w:t xml:space="preserve">. Jerry Haar, a dean of business administration at Florida International University, </w:t>
      </w:r>
      <w:r w:rsidRPr="00935F37">
        <w:rPr>
          <w:rStyle w:val="StyleBoldUnderline"/>
        </w:rPr>
        <w:t>observes in the Latin Business Chronicle that one unavoidable fact of life faces exporters to Cuba: "The entire distribution chain is in the hands of the Cuban military and intelligence services." Foreign investors are compelled to deal with the state and its subsidiaries, since they control the "hotels, foreign trade operations, equipment sales, and factories</w:t>
      </w:r>
      <w:r w:rsidRPr="00D0553B">
        <w:rPr>
          <w:sz w:val="16"/>
        </w:rPr>
        <w:t>."</w:t>
      </w:r>
      <w:r w:rsidRPr="00D0553B">
        <w:rPr>
          <w:sz w:val="12"/>
        </w:rPr>
        <w:t>¶</w:t>
      </w:r>
      <w:r w:rsidRPr="00D0553B">
        <w:rPr>
          <w:sz w:val="16"/>
        </w:rPr>
        <w:t xml:space="preserve"> </w:t>
      </w:r>
      <w:r w:rsidRPr="00935F37">
        <w:rPr>
          <w:rStyle w:val="StyleBoldUnderline"/>
        </w:rPr>
        <w:t>As long as the Castros maintain their stranglehold on the Cuban economy, enriching that economy enriches — and entrenches — them. The travel ban and embargo have not ended Cuba’s misery, but lifting them unilaterally will only make that misery worse. Rewarding the dictators who keep Cuba in chains is not the way to set Cubans free</w:t>
      </w:r>
      <w:r w:rsidRPr="00D0553B">
        <w:rPr>
          <w:sz w:val="16"/>
        </w:rPr>
        <w:t>.</w:t>
      </w:r>
    </w:p>
    <w:p w:rsidR="008F6D09" w:rsidRDefault="008F6D09" w:rsidP="008F6D09"/>
    <w:p w:rsidR="008F6D09" w:rsidRDefault="008F6D09" w:rsidP="008F6D09">
      <w:pPr>
        <w:spacing w:after="200" w:line="276" w:lineRule="auto"/>
        <w:rPr>
          <w:rFonts w:asciiTheme="minorHAnsi" w:hAnsiTheme="minorHAnsi" w:cstheme="minorBidi"/>
          <w:sz w:val="22"/>
        </w:rPr>
      </w:pPr>
    </w:p>
    <w:p w:rsidR="008F6D09" w:rsidRDefault="008F6D09" w:rsidP="008F6D09">
      <w:pPr>
        <w:pStyle w:val="Heading3"/>
      </w:pPr>
      <w:bookmarkStart w:id="19" w:name="_Toc359103628"/>
      <w:r>
        <w:t>A2: US Wealth Promotes Change</w:t>
      </w:r>
      <w:bookmarkEnd w:id="19"/>
    </w:p>
    <w:p w:rsidR="008F6D09" w:rsidRDefault="008F6D09" w:rsidP="008F6D09">
      <w:pPr>
        <w:pStyle w:val="Heading4"/>
      </w:pPr>
      <w:r>
        <w:t xml:space="preserve">Lifting restriction on trade and tourism will strengthen the existing totalitarian government. </w:t>
      </w:r>
    </w:p>
    <w:p w:rsidR="008F6D09" w:rsidRPr="00D975A0" w:rsidRDefault="008F6D09" w:rsidP="008F6D09"/>
    <w:p w:rsidR="008F6D09" w:rsidRPr="00935F37" w:rsidRDefault="008F6D09" w:rsidP="008F6D09">
      <w:pPr>
        <w:rPr>
          <w:rStyle w:val="StyleStyleBold12pt"/>
        </w:rPr>
      </w:pPr>
      <w:r w:rsidRPr="00935F37">
        <w:rPr>
          <w:rStyle w:val="StyleStyleBold12pt"/>
        </w:rPr>
        <w:t>Azel, Institute for Cuban-American Studies at the University of Miami, 2008</w:t>
      </w:r>
    </w:p>
    <w:p w:rsidR="008F6D09" w:rsidRDefault="008F6D09" w:rsidP="008F6D09">
      <w:r>
        <w:t xml:space="preserve">(Jose, “Cuba: Snuff out the Embargo,” </w:t>
      </w:r>
      <w:r>
        <w:rPr>
          <w:i/>
        </w:rPr>
        <w:t>Bloomberg</w:t>
      </w:r>
      <w:r>
        <w:t xml:space="preserve">, February, Online: </w:t>
      </w:r>
      <w:hyperlink r:id="rId25" w:history="1">
        <w:r w:rsidRPr="003278BB">
          <w:rPr>
            <w:rStyle w:val="Hyperlink"/>
          </w:rPr>
          <w:t>http://www.businessweek.com/debateroom/archives/2008/02/cube_snuff_out.html</w:t>
        </w:r>
      </w:hyperlink>
      <w:r>
        <w:t xml:space="preserve">) </w:t>
      </w:r>
    </w:p>
    <w:p w:rsidR="008F6D09" w:rsidRPr="00935F37" w:rsidRDefault="008F6D09" w:rsidP="008F6D09"/>
    <w:p w:rsidR="008F6D09" w:rsidRPr="00D0553B" w:rsidRDefault="008F6D09" w:rsidP="008F6D09">
      <w:pPr>
        <w:rPr>
          <w:sz w:val="16"/>
        </w:rPr>
      </w:pPr>
      <w:r w:rsidRPr="00D0553B">
        <w:rPr>
          <w:sz w:val="16"/>
        </w:rPr>
        <w:t xml:space="preserve">The embargo is not the cause of the catastrophic state of Cuba’s economy. </w:t>
      </w:r>
      <w:r w:rsidRPr="00935F37">
        <w:rPr>
          <w:rStyle w:val="StyleBoldUnderline"/>
        </w:rPr>
        <w:t>Mismanagement and the fact that “command economy” models don’t work lie at the root of Cuba’s economic misery</w:t>
      </w:r>
      <w:r w:rsidRPr="00D0553B">
        <w:rPr>
          <w:sz w:val="16"/>
        </w:rPr>
        <w:t>. Despite the existence of the embargo, the U.S. is Cuba’s sixth-largest trading partner and biggest food supplier</w:t>
      </w:r>
      <w:proofErr w:type="gramStart"/>
      <w:r w:rsidRPr="00D0553B">
        <w:rPr>
          <w:sz w:val="16"/>
        </w:rPr>
        <w:t>.</w:t>
      </w:r>
      <w:r w:rsidRPr="00D0553B">
        <w:rPr>
          <w:sz w:val="12"/>
        </w:rPr>
        <w:t>¶</w:t>
      </w:r>
      <w:proofErr w:type="gramEnd"/>
      <w:r w:rsidRPr="00D0553B">
        <w:rPr>
          <w:sz w:val="16"/>
        </w:rPr>
        <w:t xml:space="preserve"> Moreover, </w:t>
      </w:r>
      <w:r w:rsidRPr="00935F37">
        <w:rPr>
          <w:rStyle w:val="StyleBoldUnderline"/>
        </w:rPr>
        <w:t>U.S. tourism will not bring democracy to Cuba. For years, hundreds of thousands of tourists from Canada, Europe, Latin America, and elsewhere have visited the island. Cuba is no more democratic today. On what mystical grounds do opponents of the embargo offer that American tourists will do the trick</w:t>
      </w:r>
      <w:proofErr w:type="gramStart"/>
      <w:r w:rsidRPr="00935F37">
        <w:rPr>
          <w:rStyle w:val="StyleBoldUnderline"/>
        </w:rPr>
        <w:t>?</w:t>
      </w:r>
      <w:r w:rsidRPr="00D0553B">
        <w:rPr>
          <w:sz w:val="12"/>
        </w:rPr>
        <w:t>¶</w:t>
      </w:r>
      <w:proofErr w:type="gramEnd"/>
      <w:r w:rsidRPr="00D0553B">
        <w:rPr>
          <w:sz w:val="16"/>
        </w:rPr>
        <w:t xml:space="preserve"> </w:t>
      </w:r>
      <w:r w:rsidRPr="00935F37">
        <w:rPr>
          <w:rStyle w:val="StyleBoldUnderline"/>
        </w:rPr>
        <w:t>There are many negative unintended consequences to unilaterally lifting the embargo without meaningful changes in Cuba’s political and economic model. Most important of all, it would ensure the continuation of the current totalitarian regime by strengthening state enterprises that would be the main beneficiaries of currency inflows into business owned by the Cuban government</w:t>
      </w:r>
      <w:r w:rsidRPr="00D0553B">
        <w:rPr>
          <w:sz w:val="16"/>
        </w:rPr>
        <w:t>.</w:t>
      </w:r>
    </w:p>
    <w:p w:rsidR="008F6D09" w:rsidRDefault="008F6D09" w:rsidP="008F6D09"/>
    <w:p w:rsidR="008F6D09" w:rsidRDefault="008F6D09" w:rsidP="008F6D09">
      <w:pPr>
        <w:pStyle w:val="Heading3"/>
      </w:pPr>
      <w:bookmarkStart w:id="20" w:name="_Toc359103629"/>
      <w:r>
        <w:t>A2: Embargo Failed in Past</w:t>
      </w:r>
      <w:bookmarkEnd w:id="20"/>
    </w:p>
    <w:p w:rsidR="008F6D09" w:rsidRPr="0060223F" w:rsidRDefault="008F6D09" w:rsidP="008F6D09">
      <w:pPr>
        <w:pStyle w:val="Heading4"/>
        <w:rPr>
          <w:rFonts w:cs="Arial"/>
        </w:rPr>
      </w:pPr>
      <w:r w:rsidRPr="0060223F">
        <w:rPr>
          <w:rFonts w:cs="Arial"/>
        </w:rPr>
        <w:t>Past failures only prove the embargo needs to be strengthened – it would be especially effective now that Venezuela has withdrawn support.</w:t>
      </w:r>
    </w:p>
    <w:p w:rsidR="008F6D09" w:rsidRPr="0060223F" w:rsidRDefault="008F6D09" w:rsidP="008F6D09"/>
    <w:p w:rsidR="008F6D09" w:rsidRPr="0060223F" w:rsidRDefault="008F6D09" w:rsidP="008F6D09">
      <w:pPr>
        <w:rPr>
          <w:rStyle w:val="StyleStyleBold12pt"/>
        </w:rPr>
      </w:pPr>
      <w:r w:rsidRPr="0060223F">
        <w:rPr>
          <w:rStyle w:val="StyleStyleBold12pt"/>
        </w:rPr>
        <w:t>International Policy Digest, 2013</w:t>
      </w:r>
    </w:p>
    <w:p w:rsidR="008F6D09" w:rsidRPr="0060223F" w:rsidRDefault="008F6D09" w:rsidP="008F6D09">
      <w:pPr>
        <w:rPr>
          <w:rStyle w:val="Hyperlink"/>
        </w:rPr>
      </w:pPr>
      <w:r w:rsidRPr="0060223F">
        <w:t xml:space="preserve">(“Time to Strengthen the Cuban Embargo,” May 9, </w:t>
      </w:r>
      <w:r w:rsidRPr="0060223F">
        <w:rPr>
          <w:i/>
        </w:rPr>
        <w:t>International Policy Digest</w:t>
      </w:r>
      <w:r w:rsidRPr="0060223F">
        <w:t xml:space="preserve">, Online: </w:t>
      </w:r>
      <w:hyperlink r:id="rId26" w:history="1">
        <w:r w:rsidRPr="0060223F">
          <w:rPr>
            <w:rStyle w:val="Hyperlink"/>
          </w:rPr>
          <w:t>http://www.internationalpolicydigest.org/2013/05/09/time-to-strengthen-the-cuban-embargo/?utm_source=feedburner&amp;utm_medium=feed&amp;utm_campaign=Feed%3A+internationalpolicydigest+(International+Policy+Digest)</w:t>
        </w:r>
      </w:hyperlink>
    </w:p>
    <w:p w:rsidR="008F6D09" w:rsidRPr="0060223F" w:rsidRDefault="008F6D09" w:rsidP="008F6D09">
      <w:pPr>
        <w:rPr>
          <w:rStyle w:val="StyleBoldUnderline"/>
        </w:rPr>
      </w:pPr>
    </w:p>
    <w:p w:rsidR="008F6D09" w:rsidRPr="00D0553B" w:rsidRDefault="008F6D09" w:rsidP="008F6D09">
      <w:pPr>
        <w:rPr>
          <w:sz w:val="16"/>
        </w:rPr>
      </w:pPr>
      <w:r w:rsidRPr="00D0553B">
        <w:rPr>
          <w:sz w:val="16"/>
        </w:rPr>
        <w:t xml:space="preserve">When thinking of U.S.-Cuba relations, the trade embargo, or el bloqueo, is first and foremost on people’s minds. In 2009, President Barack Obama eased the travel ban, allowing Cuban-Americans to travel freely to Cuba, and again in 2011, allowing students and religious missionaries to travel to Cuba, as recently demonstrated by American pop culture figures, Beyoncé and her husband Jay-Z. </w:t>
      </w:r>
      <w:r w:rsidRPr="0060223F">
        <w:rPr>
          <w:rStyle w:val="StyleBoldUnderline"/>
        </w:rPr>
        <w:t>Despite a history of hostile transgressions, the U.S. is inconsistent with its implementation of the embargo, which sends mixed signals to Havana and displays our weak foreign policy regarding Cuba</w:t>
      </w:r>
      <w:proofErr w:type="gramStart"/>
      <w:r w:rsidRPr="0060223F">
        <w:rPr>
          <w:rStyle w:val="StyleBoldUnderline"/>
        </w:rPr>
        <w:t>.</w:t>
      </w:r>
      <w:r w:rsidRPr="00D0553B">
        <w:rPr>
          <w:rStyle w:val="StyleBoldUnderline"/>
          <w:b w:val="0"/>
          <w:sz w:val="12"/>
          <w:u w:val="none"/>
        </w:rPr>
        <w:t>¶</w:t>
      </w:r>
      <w:proofErr w:type="gramEnd"/>
      <w:r w:rsidRPr="0060223F">
        <w:rPr>
          <w:rStyle w:val="StyleBoldUnderline"/>
          <w:sz w:val="12"/>
        </w:rPr>
        <w:t xml:space="preserve"> </w:t>
      </w:r>
      <w:r w:rsidRPr="00D0553B">
        <w:rPr>
          <w:sz w:val="16"/>
        </w:rPr>
        <w:t xml:space="preserve">Undoubtedly, </w:t>
      </w:r>
      <w:r w:rsidRPr="0060223F">
        <w:rPr>
          <w:rStyle w:val="StyleBoldUnderline"/>
        </w:rPr>
        <w:t>Cuba is capitalizing on this weakness by using the embargo as a scapegoat for all of its woes without any immediate fear of reinstated restrictions</w:t>
      </w:r>
      <w:r w:rsidRPr="00D0553B">
        <w:rPr>
          <w:sz w:val="16"/>
        </w:rPr>
        <w:t>. Because the goal is to promote Cuban democracy and freedom through non-violent and non-invasive means while refraining from providing any support to the current oppressive Cuban government</w:t>
      </w:r>
      <w:r w:rsidRPr="0060223F">
        <w:rPr>
          <w:rStyle w:val="StyleBoldUnderline"/>
        </w:rPr>
        <w:t>, the current legislation regarding the embargo and travel ban against Cuba needs to be modernized and strengthened. The need for an embargo has never been more important or potentially effective, even considering the current human rights and economic arguments against the embargo</w:t>
      </w:r>
      <w:r w:rsidRPr="00D0553B">
        <w:rPr>
          <w:sz w:val="16"/>
        </w:rPr>
        <w:t>.</w:t>
      </w:r>
    </w:p>
    <w:p w:rsidR="008F6D09" w:rsidRPr="00C61F7F" w:rsidRDefault="008F6D09" w:rsidP="008F6D09"/>
    <w:p w:rsidR="008F6D09" w:rsidRDefault="008F6D09" w:rsidP="008F6D09"/>
    <w:p w:rsidR="008F6D09" w:rsidRDefault="008F6D09" w:rsidP="008F6D09">
      <w:pPr>
        <w:pStyle w:val="Heading2"/>
      </w:pPr>
      <w:r>
        <w:t>Tourism Disad</w:t>
      </w:r>
    </w:p>
    <w:p w:rsidR="008F6D09" w:rsidRDefault="008F6D09" w:rsidP="008F6D09">
      <w:pPr>
        <w:pStyle w:val="Heading3"/>
      </w:pPr>
      <w:bookmarkStart w:id="21" w:name="_Toc358676889"/>
      <w:bookmarkStart w:id="22" w:name="_Toc359103630"/>
      <w:r>
        <w:t>Tourism</w:t>
      </w:r>
      <w:bookmarkEnd w:id="21"/>
      <w:r>
        <w:t xml:space="preserve"> Bad </w:t>
      </w:r>
      <w:bookmarkEnd w:id="22"/>
      <w:r>
        <w:t>DA 1NC</w:t>
      </w:r>
    </w:p>
    <w:p w:rsidR="008F6D09" w:rsidRDefault="008F6D09" w:rsidP="008F6D09">
      <w:pPr>
        <w:pStyle w:val="Heading4"/>
        <w:numPr>
          <w:ilvl w:val="0"/>
          <w:numId w:val="2"/>
        </w:numPr>
        <w:rPr>
          <w:rFonts w:cs="Arial"/>
        </w:rPr>
      </w:pPr>
      <w:r>
        <w:rPr>
          <w:rFonts w:cs="Arial"/>
        </w:rPr>
        <w:t xml:space="preserve">Uniqueness – the embargo prevents US citizens from traveling to Cuba. </w:t>
      </w:r>
    </w:p>
    <w:p w:rsidR="008F6D09" w:rsidRDefault="008F6D09" w:rsidP="008F6D09"/>
    <w:p w:rsidR="008F6D09" w:rsidRPr="00B6768F" w:rsidRDefault="008F6D09" w:rsidP="008F6D09">
      <w:pPr>
        <w:rPr>
          <w:rStyle w:val="StyleStyleBold12pt"/>
        </w:rPr>
      </w:pPr>
      <w:r w:rsidRPr="00B6768F">
        <w:rPr>
          <w:rStyle w:val="StyleStyleBold12pt"/>
        </w:rPr>
        <w:t>Rep. Ron Paul, former Congressional representative, 2013</w:t>
      </w:r>
    </w:p>
    <w:p w:rsidR="008F6D09" w:rsidRDefault="008F6D09" w:rsidP="008F6D09">
      <w:r>
        <w:t>(Ron, “Why can’t we all travel to Cuba</w:t>
      </w:r>
      <w:proofErr w:type="gramStart"/>
      <w:r>
        <w:t>?,</w:t>
      </w:r>
      <w:proofErr w:type="gramEnd"/>
      <w:r>
        <w:t xml:space="preserve">” </w:t>
      </w:r>
      <w:r>
        <w:rPr>
          <w:i/>
        </w:rPr>
        <w:t>AntiWar.com</w:t>
      </w:r>
      <w:r>
        <w:t xml:space="preserve">, April 16, Online: </w:t>
      </w:r>
      <w:hyperlink r:id="rId27" w:history="1">
        <w:r w:rsidRPr="00B6768F">
          <w:rPr>
            <w:color w:val="0000FF"/>
            <w:u w:val="single"/>
          </w:rPr>
          <w:t>http://original.antiwar.com/paul/2013/04/15/why-cant-we-all-travel-to-cuba/</w:t>
        </w:r>
      </w:hyperlink>
      <w:r>
        <w:t xml:space="preserve">) </w:t>
      </w:r>
    </w:p>
    <w:p w:rsidR="008F6D09" w:rsidRPr="00B6768F" w:rsidRDefault="008F6D09" w:rsidP="008F6D09"/>
    <w:p w:rsidR="008F6D09" w:rsidRPr="00D0553B" w:rsidRDefault="008F6D09" w:rsidP="008F6D09">
      <w:pPr>
        <w:rPr>
          <w:sz w:val="16"/>
        </w:rPr>
      </w:pPr>
      <w:r w:rsidRPr="00D0553B">
        <w:rPr>
          <w:sz w:val="16"/>
        </w:rPr>
        <w:t xml:space="preserve">The </w:t>
      </w:r>
      <w:r w:rsidRPr="00B6768F">
        <w:rPr>
          <w:rStyle w:val="StyleBoldUnderline"/>
        </w:rPr>
        <w:t xml:space="preserve">Obama </w:t>
      </w:r>
      <w:r w:rsidRPr="00D0553B">
        <w:rPr>
          <w:sz w:val="16"/>
        </w:rPr>
        <w:t xml:space="preserve">administration </w:t>
      </w:r>
      <w:r w:rsidRPr="00B6768F">
        <w:rPr>
          <w:rStyle w:val="StyleBoldUnderline"/>
        </w:rPr>
        <w:t xml:space="preserve">has lifted some of the </w:t>
      </w:r>
      <w:r w:rsidRPr="00D0553B">
        <w:rPr>
          <w:sz w:val="16"/>
        </w:rPr>
        <w:t xml:space="preserve">most onerous </w:t>
      </w:r>
      <w:r w:rsidRPr="00B6768F">
        <w:rPr>
          <w:rStyle w:val="StyleBoldUnderline"/>
        </w:rPr>
        <w:t xml:space="preserve">restrictions on travel to Cuba </w:t>
      </w:r>
      <w:r w:rsidRPr="00D0553B">
        <w:rPr>
          <w:sz w:val="16"/>
        </w:rPr>
        <w:t xml:space="preserve">imposed under the previous Bush administration, </w:t>
      </w:r>
      <w:r w:rsidRPr="00B6768F">
        <w:rPr>
          <w:rStyle w:val="StyleBoldUnderline"/>
        </w:rPr>
        <w:t>but for the average American, travel to the island is still difficult if not impossible.</w:t>
      </w:r>
      <w:r w:rsidRPr="00D0553B">
        <w:rPr>
          <w:rStyle w:val="StyleBoldUnderline"/>
          <w:b w:val="0"/>
          <w:sz w:val="12"/>
          <w:u w:val="none"/>
        </w:rPr>
        <w:t>¶</w:t>
      </w:r>
      <w:r w:rsidRPr="00D0553B">
        <w:rPr>
          <w:sz w:val="16"/>
        </w:rPr>
        <w:t xml:space="preserve"> However, </w:t>
      </w:r>
      <w:r w:rsidRPr="00B6768F">
        <w:rPr>
          <w:rStyle w:val="StyleBoldUnderline"/>
        </w:rPr>
        <w:t xml:space="preserve">even those who are permitted to go to Cuba are not allowed to simply engage in tourist activities </w:t>
      </w:r>
      <w:r w:rsidRPr="00D0553B">
        <w:rPr>
          <w:sz w:val="16"/>
        </w:rPr>
        <w:t>— to spend their money as they wish or relax on a beach.</w:t>
      </w:r>
      <w:r w:rsidRPr="00D0553B">
        <w:rPr>
          <w:sz w:val="12"/>
        </w:rPr>
        <w:t>¶</w:t>
      </w:r>
      <w:r w:rsidRPr="00D0553B">
        <w:rPr>
          <w:sz w:val="16"/>
        </w:rPr>
        <w:t xml:space="preserve"> </w:t>
      </w:r>
      <w:r w:rsidRPr="00B6768F">
        <w:rPr>
          <w:rStyle w:val="StyleBoldUnderline"/>
        </w:rPr>
        <w:t xml:space="preserve">The US government demands that the few Americans it allows to travel to Cuba only engage in what it deems “purposeful travel,” to “support civil society </w:t>
      </w:r>
      <w:r w:rsidRPr="00D0553B">
        <w:rPr>
          <w:sz w:val="16"/>
        </w:rPr>
        <w:t xml:space="preserve">in Cuba; enhance the free flow of information to, from, and among the Cuban people; and help promote their independence from Cuban authorities.” </w:t>
      </w:r>
      <w:r w:rsidRPr="00B6768F">
        <w:rPr>
          <w:rStyle w:val="StyleBoldUnderline"/>
        </w:rPr>
        <w:t>They must prove that they maintain a full-time schedule of educational activities</w:t>
      </w:r>
      <w:r w:rsidRPr="00D0553B">
        <w:rPr>
          <w:sz w:val="16"/>
        </w:rPr>
        <w:t>, according to Treasury guidelines for “people-to-people” travel.</w:t>
      </w:r>
      <w:r w:rsidRPr="00D0553B">
        <w:rPr>
          <w:sz w:val="12"/>
        </w:rPr>
        <w:t>¶</w:t>
      </w:r>
      <w:r w:rsidRPr="00D0553B">
        <w:rPr>
          <w:sz w:val="16"/>
        </w:rPr>
        <w:t xml:space="preserve"> </w:t>
      </w:r>
      <w:r w:rsidRPr="00B6768F">
        <w:rPr>
          <w:rStyle w:val="StyleBoldUnderline"/>
        </w:rPr>
        <w:t>Leave it to the federal government to make the prospect of visiting that sunny Caribbean island sound so miserable</w:t>
      </w:r>
      <w:r w:rsidRPr="00D0553B">
        <w:rPr>
          <w:sz w:val="16"/>
        </w:rPr>
        <w:t>.</w:t>
      </w:r>
      <w:r w:rsidRPr="00D0553B">
        <w:rPr>
          <w:sz w:val="12"/>
        </w:rPr>
        <w:t>¶</w:t>
      </w:r>
      <w:r w:rsidRPr="00D0553B">
        <w:rPr>
          <w:sz w:val="16"/>
        </w:rPr>
        <w:t xml:space="preserve"> The reason </w:t>
      </w:r>
      <w:r w:rsidRPr="00B6768F">
        <w:rPr>
          <w:rStyle w:val="StyleBoldUnderline"/>
        </w:rPr>
        <w:t xml:space="preserve">the US so severely restricts </w:t>
      </w:r>
      <w:r w:rsidRPr="00D0553B">
        <w:rPr>
          <w:sz w:val="16"/>
        </w:rPr>
        <w:t xml:space="preserve">and scripts </w:t>
      </w:r>
      <w:r w:rsidRPr="00B6768F">
        <w:rPr>
          <w:rStyle w:val="StyleBoldUnderline"/>
        </w:rPr>
        <w:t>the activities of the few Americans allowed to travel to Cuba</w:t>
      </w:r>
      <w:r w:rsidRPr="00D0553B">
        <w:rPr>
          <w:sz w:val="16"/>
        </w:rPr>
        <w:t xml:space="preserve"> is that it believes travel must promote the goal of taking “important steps in reaching the widely shared goal of a Cuba that respects the basic rights of all its citizens.”</w:t>
      </w:r>
    </w:p>
    <w:p w:rsidR="008F6D09" w:rsidRDefault="008F6D09" w:rsidP="008F6D09"/>
    <w:p w:rsidR="008F6D09" w:rsidRDefault="008F6D09" w:rsidP="008F6D09">
      <w:pPr>
        <w:pStyle w:val="Heading4"/>
        <w:numPr>
          <w:ilvl w:val="0"/>
          <w:numId w:val="2"/>
        </w:numPr>
      </w:pPr>
      <w:r>
        <w:t xml:space="preserve">Link – lifting the embargo would more than double the number of tourists in Cuba.  </w:t>
      </w:r>
    </w:p>
    <w:p w:rsidR="008F6D09" w:rsidRPr="007F79AA" w:rsidRDefault="008F6D09" w:rsidP="008F6D09"/>
    <w:p w:rsidR="008F6D09" w:rsidRPr="00D91441" w:rsidRDefault="008F6D09" w:rsidP="008F6D09">
      <w:pPr>
        <w:rPr>
          <w:rStyle w:val="StyleStyleBold12pt"/>
        </w:rPr>
      </w:pPr>
      <w:r w:rsidRPr="00D91441">
        <w:rPr>
          <w:rStyle w:val="StyleStyleBold12pt"/>
        </w:rPr>
        <w:t>Dean, Lecturer in Environmental Studies at Brown University, 2007</w:t>
      </w:r>
    </w:p>
    <w:p w:rsidR="008F6D09" w:rsidRPr="00D07000" w:rsidRDefault="008F6D09" w:rsidP="008F6D09">
      <w:r>
        <w:t xml:space="preserve">(Cornelia, “Conserving Cuba, After the Embargo,” </w:t>
      </w:r>
      <w:r w:rsidRPr="007F79AA">
        <w:rPr>
          <w:i/>
        </w:rPr>
        <w:t>New York Times</w:t>
      </w:r>
      <w:r>
        <w:t xml:space="preserve">, </w:t>
      </w:r>
      <w:r w:rsidRPr="00D91441">
        <w:t>December</w:t>
      </w:r>
      <w:r>
        <w:t xml:space="preserve"> 25, Online: </w:t>
      </w:r>
      <w:hyperlink r:id="rId28" w:history="1">
        <w:r>
          <w:rPr>
            <w:rStyle w:val="Hyperlink"/>
          </w:rPr>
          <w:t>http://www.nytimes.com/2007/12/25/science/25cuba.html?pagewanted=all&amp;_r=1&amp;</w:t>
        </w:r>
      </w:hyperlink>
      <w:r>
        <w:t>)</w:t>
      </w:r>
    </w:p>
    <w:p w:rsidR="008F6D09" w:rsidRDefault="008F6D09" w:rsidP="008F6D09">
      <w:pPr>
        <w:pStyle w:val="ListParagraph"/>
      </w:pPr>
    </w:p>
    <w:p w:rsidR="008F6D09" w:rsidRPr="00D0553B" w:rsidRDefault="008F6D09" w:rsidP="008F6D09">
      <w:pPr>
        <w:rPr>
          <w:sz w:val="16"/>
        </w:rPr>
      </w:pPr>
      <w:r w:rsidRPr="00D0553B">
        <w:rPr>
          <w:sz w:val="16"/>
        </w:rPr>
        <w:t>But, he said in an interview, “</w:t>
      </w:r>
      <w:r w:rsidRPr="00C86CBC">
        <w:rPr>
          <w:rStyle w:val="StyleBoldUnderline"/>
        </w:rPr>
        <w:t>an invasion of U.S. consumerism, a U.S.-dominated future, could roll over it like a bulldozer” when the embargo ends.</w:t>
      </w:r>
      <w:r>
        <w:rPr>
          <w:rStyle w:val="StyleBoldUnderline"/>
        </w:rPr>
        <w:t xml:space="preserve"> </w:t>
      </w:r>
      <w:r w:rsidRPr="00D0553B">
        <w:rPr>
          <w:sz w:val="16"/>
        </w:rPr>
        <w:t xml:space="preserve">By some estimates, tourism in Cuba is increasing 10 percent annually. At a minimum, Orlando Rey Santos, the Cuban lawyer who led the law-writing effort, said in an interview at the conference, </w:t>
      </w:r>
      <w:r w:rsidRPr="00C86CBC">
        <w:rPr>
          <w:rStyle w:val="StyleBoldUnderline"/>
        </w:rPr>
        <w:t>“we can guess that tourism is going to increase in a very fast way” when the embargo ends.</w:t>
      </w:r>
      <w:r>
        <w:rPr>
          <w:rStyle w:val="StyleBoldUnderline"/>
        </w:rPr>
        <w:t xml:space="preserve"> </w:t>
      </w:r>
      <w:r w:rsidRPr="00C86CBC">
        <w:rPr>
          <w:rStyle w:val="StyleBoldUnderline"/>
        </w:rPr>
        <w:t xml:space="preserve">“It is estimated we could double tourism in one year,” </w:t>
      </w:r>
      <w:r w:rsidRPr="00D0553B">
        <w:rPr>
          <w:sz w:val="16"/>
        </w:rPr>
        <w:t>said Mr. Rey, who heads environmental efforts at the Cuban ministry of science, technology and environment.</w:t>
      </w:r>
    </w:p>
    <w:p w:rsidR="008F6D09" w:rsidRPr="007F79AA" w:rsidRDefault="008F6D09" w:rsidP="008F6D09"/>
    <w:p w:rsidR="008F6D09" w:rsidRPr="00C174C1" w:rsidRDefault="008F6D09" w:rsidP="008F6D09">
      <w:pPr>
        <w:pStyle w:val="Heading4"/>
        <w:numPr>
          <w:ilvl w:val="0"/>
          <w:numId w:val="2"/>
        </w:numPr>
      </w:pPr>
      <w:r>
        <w:rPr>
          <w:rFonts w:cs="Arial"/>
        </w:rPr>
        <w:t>Impact - t</w:t>
      </w:r>
      <w:r>
        <w:t>ourism in Cuba promotes economic inequality, ethnic tensions, and corruption.</w:t>
      </w:r>
    </w:p>
    <w:p w:rsidR="008F6D09" w:rsidRDefault="008F6D09" w:rsidP="008F6D09"/>
    <w:p w:rsidR="008F6D09" w:rsidRPr="00C174C1" w:rsidRDefault="008F6D09" w:rsidP="008F6D09">
      <w:pPr>
        <w:rPr>
          <w:rStyle w:val="StyleStyleBold12pt"/>
        </w:rPr>
      </w:pPr>
      <w:r w:rsidRPr="00C174C1">
        <w:rPr>
          <w:rStyle w:val="StyleStyleBold12pt"/>
        </w:rPr>
        <w:t>Sanchez and Adams, professors of political science and anthropology at Loyal University, 2008</w:t>
      </w:r>
    </w:p>
    <w:p w:rsidR="008F6D09" w:rsidRPr="00C174C1" w:rsidRDefault="008F6D09" w:rsidP="008F6D09">
      <w:r>
        <w:t xml:space="preserve">(Peter and Kathleen, “Janus Faced Character of Tourism in Cuba,” </w:t>
      </w:r>
      <w:r>
        <w:rPr>
          <w:i/>
        </w:rPr>
        <w:t>Annals of Tourism Research</w:t>
      </w:r>
      <w:r>
        <w:t xml:space="preserve">, Volume 35 Number 1, Online – Free) </w:t>
      </w:r>
    </w:p>
    <w:p w:rsidR="008F6D09" w:rsidRDefault="008F6D09" w:rsidP="008F6D09"/>
    <w:p w:rsidR="008F6D09" w:rsidRDefault="008F6D09" w:rsidP="008F6D09">
      <w:pPr>
        <w:rPr>
          <w:rStyle w:val="StyleBoldUnderline"/>
        </w:rPr>
      </w:pPr>
      <w:r w:rsidRPr="007E2B8D">
        <w:rPr>
          <w:rStyle w:val="StyleBoldUnderline"/>
        </w:rPr>
        <w:t>Tourism in Cuba has</w:t>
      </w:r>
      <w:r w:rsidRPr="00D0553B">
        <w:rPr>
          <w:sz w:val="16"/>
        </w:rPr>
        <w:t>, to some extent</w:t>
      </w:r>
      <w:r w:rsidRPr="007E2B8D">
        <w:rPr>
          <w:rStyle w:val="StyleBoldUnderline"/>
        </w:rPr>
        <w:t>, helped to ‘‘save’’ the economy</w:t>
      </w:r>
      <w:r w:rsidRPr="00D0553B">
        <w:rPr>
          <w:rStyle w:val="StyleBoldUnderline"/>
          <w:b w:val="0"/>
          <w:sz w:val="12"/>
          <w:u w:val="none"/>
        </w:rPr>
        <w:t>¶</w:t>
      </w:r>
      <w:r w:rsidRPr="007E2B8D">
        <w:rPr>
          <w:rStyle w:val="StyleBoldUnderline"/>
          <w:sz w:val="12"/>
        </w:rPr>
        <w:t xml:space="preserve"> </w:t>
      </w:r>
      <w:r w:rsidRPr="007E2B8D">
        <w:rPr>
          <w:rStyle w:val="StyleBoldUnderline"/>
        </w:rPr>
        <w:t>by providing much needed hard currency</w:t>
      </w:r>
      <w:r w:rsidRPr="00D0553B">
        <w:rPr>
          <w:sz w:val="16"/>
        </w:rPr>
        <w:t>. The Castro government in</w:t>
      </w:r>
      <w:r w:rsidRPr="00D0553B">
        <w:rPr>
          <w:sz w:val="12"/>
        </w:rPr>
        <w:t>¶</w:t>
      </w:r>
      <w:r w:rsidRPr="00D0553B">
        <w:rPr>
          <w:sz w:val="16"/>
        </w:rPr>
        <w:t xml:space="preserve"> the early 90s experienced a serious crisis that had grave political repercussions.</w:t>
      </w:r>
      <w:r w:rsidRPr="00D0553B">
        <w:rPr>
          <w:sz w:val="12"/>
        </w:rPr>
        <w:t>¶</w:t>
      </w:r>
      <w:r w:rsidRPr="00D0553B">
        <w:rPr>
          <w:sz w:val="16"/>
        </w:rPr>
        <w:t xml:space="preserve"> It introduced major economic changes in order to survive</w:t>
      </w:r>
      <w:r w:rsidRPr="00D0553B">
        <w:rPr>
          <w:sz w:val="12"/>
        </w:rPr>
        <w:t>¶</w:t>
      </w:r>
      <w:r w:rsidRPr="00D0553B">
        <w:rPr>
          <w:sz w:val="16"/>
        </w:rPr>
        <w:t xml:space="preserve"> but, despite such efforts, in fall 1994 alone, roughly 30,000 fled the island</w:t>
      </w:r>
      <w:r w:rsidRPr="00D0553B">
        <w:rPr>
          <w:sz w:val="12"/>
        </w:rPr>
        <w:t>¶</w:t>
      </w:r>
      <w:r w:rsidRPr="00D0553B">
        <w:rPr>
          <w:sz w:val="16"/>
        </w:rPr>
        <w:t xml:space="preserve"> and clashes with the police occurred near the Maleco´n. The government</w:t>
      </w:r>
      <w:proofErr w:type="gramStart"/>
      <w:r w:rsidRPr="00D0553B">
        <w:rPr>
          <w:sz w:val="16"/>
        </w:rPr>
        <w:t>,</w:t>
      </w:r>
      <w:r w:rsidRPr="00D0553B">
        <w:rPr>
          <w:sz w:val="12"/>
        </w:rPr>
        <w:t>¶</w:t>
      </w:r>
      <w:proofErr w:type="gramEnd"/>
      <w:r w:rsidRPr="00D0553B">
        <w:rPr>
          <w:sz w:val="16"/>
        </w:rPr>
        <w:t xml:space="preserve"> nevertheless, survived that crisis. The economy has grown</w:t>
      </w:r>
      <w:r w:rsidRPr="00D0553B">
        <w:rPr>
          <w:sz w:val="12"/>
        </w:rPr>
        <w:t>¶</w:t>
      </w:r>
      <w:r w:rsidRPr="00D0553B">
        <w:rPr>
          <w:sz w:val="16"/>
        </w:rPr>
        <w:t xml:space="preserve"> and, while life is still challenging, some degree of normalcy has</w:t>
      </w:r>
      <w:r w:rsidRPr="00D0553B">
        <w:rPr>
          <w:sz w:val="12"/>
        </w:rPr>
        <w:t>¶</w:t>
      </w:r>
      <w:r w:rsidRPr="00D0553B">
        <w:rPr>
          <w:sz w:val="16"/>
        </w:rPr>
        <w:t xml:space="preserve"> emerged, as hard currency continues to enter the economy via tourism.</w:t>
      </w:r>
      <w:r w:rsidRPr="00D0553B">
        <w:rPr>
          <w:sz w:val="12"/>
        </w:rPr>
        <w:t>¶</w:t>
      </w:r>
      <w:r w:rsidRPr="00D0553B">
        <w:rPr>
          <w:sz w:val="16"/>
        </w:rPr>
        <w:t xml:space="preserve"> </w:t>
      </w:r>
      <w:r w:rsidRPr="007E2B8D">
        <w:rPr>
          <w:rStyle w:val="StyleBoldUnderline"/>
        </w:rPr>
        <w:t xml:space="preserve">On the other hand, the industry has created serious contradictions </w:t>
      </w:r>
      <w:r w:rsidRPr="00D0553B">
        <w:rPr>
          <w:sz w:val="16"/>
        </w:rPr>
        <w:t>that</w:t>
      </w:r>
      <w:r w:rsidRPr="00D0553B">
        <w:rPr>
          <w:sz w:val="12"/>
        </w:rPr>
        <w:t>¶</w:t>
      </w:r>
      <w:r w:rsidRPr="00D0553B">
        <w:rPr>
          <w:sz w:val="16"/>
        </w:rPr>
        <w:t xml:space="preserve"> have not been ameliorated and threaten to undermine the government’s</w:t>
      </w:r>
      <w:r w:rsidRPr="00D0553B">
        <w:rPr>
          <w:sz w:val="12"/>
        </w:rPr>
        <w:t>¶</w:t>
      </w:r>
      <w:r w:rsidRPr="00D0553B">
        <w:rPr>
          <w:sz w:val="16"/>
        </w:rPr>
        <w:t xml:space="preserve"> most important national goals, mainly the preservation of</w:t>
      </w:r>
      <w:r w:rsidRPr="00D0553B">
        <w:rPr>
          <w:sz w:val="12"/>
        </w:rPr>
        <w:t>¶</w:t>
      </w:r>
      <w:r w:rsidRPr="00D0553B">
        <w:rPr>
          <w:sz w:val="16"/>
        </w:rPr>
        <w:t xml:space="preserve"> socialism. </w:t>
      </w:r>
      <w:r w:rsidRPr="007E2B8D">
        <w:rPr>
          <w:rStyle w:val="StyleBoldUnderline"/>
        </w:rPr>
        <w:t>Continuing inequality, racism, prostitution, and corruption</w:t>
      </w:r>
      <w:r w:rsidRPr="00D0553B">
        <w:rPr>
          <w:rStyle w:val="StyleBoldUnderline"/>
          <w:b w:val="0"/>
          <w:sz w:val="12"/>
          <w:u w:val="none"/>
        </w:rPr>
        <w:t>¶</w:t>
      </w:r>
      <w:r w:rsidRPr="007E2B8D">
        <w:rPr>
          <w:rStyle w:val="StyleBoldUnderline"/>
          <w:sz w:val="12"/>
        </w:rPr>
        <w:t xml:space="preserve"> </w:t>
      </w:r>
      <w:r w:rsidRPr="007E2B8D">
        <w:rPr>
          <w:rStyle w:val="StyleBoldUnderline"/>
        </w:rPr>
        <w:t>threaten the survival of the Castro government. The government has</w:t>
      </w:r>
      <w:r w:rsidRPr="00D0553B">
        <w:rPr>
          <w:rStyle w:val="StyleBoldUnderline"/>
          <w:b w:val="0"/>
          <w:sz w:val="12"/>
          <w:u w:val="none"/>
        </w:rPr>
        <w:t>¶</w:t>
      </w:r>
      <w:r w:rsidRPr="007E2B8D">
        <w:rPr>
          <w:rStyle w:val="StyleBoldUnderline"/>
          <w:sz w:val="12"/>
        </w:rPr>
        <w:t xml:space="preserve"> </w:t>
      </w:r>
      <w:r w:rsidRPr="007E2B8D">
        <w:rPr>
          <w:rStyle w:val="StyleBoldUnderline"/>
        </w:rPr>
        <w:t>attempted to deal with the contradictions by using tourism as a vehicle</w:t>
      </w:r>
      <w:r w:rsidRPr="00D0553B">
        <w:rPr>
          <w:rStyle w:val="StyleBoldUnderline"/>
          <w:b w:val="0"/>
          <w:sz w:val="12"/>
          <w:u w:val="none"/>
        </w:rPr>
        <w:t>¶</w:t>
      </w:r>
      <w:r w:rsidRPr="007E2B8D">
        <w:rPr>
          <w:rStyle w:val="StyleBoldUnderline"/>
          <w:sz w:val="12"/>
        </w:rPr>
        <w:t xml:space="preserve"> </w:t>
      </w:r>
      <w:r w:rsidRPr="007E2B8D">
        <w:rPr>
          <w:rStyle w:val="StyleBoldUnderline"/>
        </w:rPr>
        <w:t xml:space="preserve">for support. But its attempts to lasso the industry </w:t>
      </w:r>
      <w:r w:rsidRPr="00D0553B">
        <w:rPr>
          <w:sz w:val="16"/>
        </w:rPr>
        <w:t>to highlight the values</w:t>
      </w:r>
      <w:r w:rsidRPr="00D0553B">
        <w:rPr>
          <w:sz w:val="12"/>
        </w:rPr>
        <w:t>¶</w:t>
      </w:r>
      <w:r w:rsidRPr="00D0553B">
        <w:rPr>
          <w:sz w:val="16"/>
        </w:rPr>
        <w:t xml:space="preserve"> of the revolution and to foster international support </w:t>
      </w:r>
      <w:r w:rsidRPr="007E2B8D">
        <w:rPr>
          <w:rStyle w:val="StyleBoldUnderline"/>
        </w:rPr>
        <w:t>may be nothing</w:t>
      </w:r>
      <w:r w:rsidRPr="00D0553B">
        <w:rPr>
          <w:rStyle w:val="StyleBoldUnderline"/>
          <w:b w:val="0"/>
          <w:sz w:val="12"/>
          <w:u w:val="none"/>
        </w:rPr>
        <w:t>¶</w:t>
      </w:r>
      <w:r w:rsidRPr="007E2B8D">
        <w:rPr>
          <w:rStyle w:val="StyleBoldUnderline"/>
          <w:sz w:val="12"/>
        </w:rPr>
        <w:t xml:space="preserve"> </w:t>
      </w:r>
      <w:r w:rsidRPr="007E2B8D">
        <w:rPr>
          <w:rStyle w:val="StyleBoldUnderline"/>
        </w:rPr>
        <w:t>more than window-dressing when compared with the deleterious effects</w:t>
      </w:r>
      <w:r w:rsidRPr="00D0553B">
        <w:rPr>
          <w:rStyle w:val="StyleBoldUnderline"/>
          <w:b w:val="0"/>
          <w:sz w:val="12"/>
          <w:u w:val="none"/>
        </w:rPr>
        <w:t>¶</w:t>
      </w:r>
      <w:r w:rsidRPr="007E2B8D">
        <w:rPr>
          <w:rStyle w:val="StyleBoldUnderline"/>
          <w:sz w:val="12"/>
        </w:rPr>
        <w:t xml:space="preserve"> </w:t>
      </w:r>
      <w:r w:rsidRPr="007E2B8D">
        <w:rPr>
          <w:rStyle w:val="StyleBoldUnderline"/>
        </w:rPr>
        <w:t xml:space="preserve">of tourism on </w:t>
      </w:r>
      <w:r w:rsidRPr="00D0553B">
        <w:rPr>
          <w:sz w:val="16"/>
        </w:rPr>
        <w:t>the government</w:t>
      </w:r>
      <w:r w:rsidRPr="007E2B8D">
        <w:rPr>
          <w:rStyle w:val="StyleBoldUnderline"/>
        </w:rPr>
        <w:t>, national goals</w:t>
      </w:r>
      <w:r w:rsidRPr="00D0553B">
        <w:rPr>
          <w:sz w:val="16"/>
        </w:rPr>
        <w:t>, and socialist</w:t>
      </w:r>
      <w:r w:rsidRPr="00D0553B">
        <w:rPr>
          <w:sz w:val="12"/>
        </w:rPr>
        <w:t>¶</w:t>
      </w:r>
      <w:r w:rsidRPr="00D0553B">
        <w:rPr>
          <w:sz w:val="16"/>
        </w:rPr>
        <w:t xml:space="preserve"> ideology.</w:t>
      </w:r>
      <w:r w:rsidRPr="00D0553B">
        <w:rPr>
          <w:sz w:val="12"/>
        </w:rPr>
        <w:t>¶</w:t>
      </w:r>
      <w:r w:rsidRPr="00D0553B">
        <w:rPr>
          <w:sz w:val="16"/>
        </w:rPr>
        <w:t xml:space="preserve"> More broadly, the Cuban case illustrates some of the potential contradictions</w:t>
      </w:r>
      <w:r w:rsidRPr="00D0553B">
        <w:rPr>
          <w:sz w:val="12"/>
        </w:rPr>
        <w:t>¶</w:t>
      </w:r>
      <w:r w:rsidRPr="00D0553B">
        <w:rPr>
          <w:sz w:val="16"/>
        </w:rPr>
        <w:t xml:space="preserve"> that can arise in the uneasy marriage between tourism</w:t>
      </w:r>
      <w:r w:rsidRPr="00D0553B">
        <w:rPr>
          <w:sz w:val="12"/>
        </w:rPr>
        <w:t>¶</w:t>
      </w:r>
      <w:r w:rsidRPr="00D0553B">
        <w:rPr>
          <w:sz w:val="16"/>
        </w:rPr>
        <w:t xml:space="preserve"> and nation-building for developing countries and socialist societies</w:t>
      </w:r>
      <w:r w:rsidRPr="00D0553B">
        <w:rPr>
          <w:sz w:val="12"/>
        </w:rPr>
        <w:t>¶</w:t>
      </w:r>
      <w:r w:rsidRPr="00D0553B">
        <w:rPr>
          <w:sz w:val="16"/>
        </w:rPr>
        <w:t xml:space="preserve"> in transition. </w:t>
      </w:r>
      <w:r w:rsidRPr="007E2B8D">
        <w:rPr>
          <w:rStyle w:val="StyleBoldUnderline"/>
        </w:rPr>
        <w:t>While it can certainly contribute to a country</w:t>
      </w:r>
      <w:r w:rsidRPr="00D0553B">
        <w:rPr>
          <w:sz w:val="16"/>
        </w:rPr>
        <w:t>’s coffers</w:t>
      </w:r>
      <w:r w:rsidRPr="00D0553B">
        <w:rPr>
          <w:sz w:val="12"/>
        </w:rPr>
        <w:t>¶</w:t>
      </w:r>
      <w:r w:rsidRPr="00D0553B">
        <w:rPr>
          <w:sz w:val="16"/>
        </w:rPr>
        <w:t xml:space="preserve"> and enhance pride in citizenship, </w:t>
      </w:r>
      <w:r w:rsidRPr="007E2B8D">
        <w:rPr>
          <w:rStyle w:val="StyleBoldUnderline"/>
        </w:rPr>
        <w:t>tourism can also fuel or regenerate</w:t>
      </w:r>
      <w:r w:rsidRPr="00D0553B">
        <w:rPr>
          <w:rStyle w:val="StyleBoldUnderline"/>
          <w:b w:val="0"/>
          <w:sz w:val="12"/>
          <w:u w:val="none"/>
        </w:rPr>
        <w:t>¶</w:t>
      </w:r>
      <w:r w:rsidRPr="007E2B8D">
        <w:rPr>
          <w:rStyle w:val="StyleBoldUnderline"/>
          <w:sz w:val="12"/>
        </w:rPr>
        <w:t xml:space="preserve"> </w:t>
      </w:r>
      <w:r w:rsidRPr="007E2B8D">
        <w:rPr>
          <w:rStyle w:val="StyleBoldUnderline"/>
        </w:rPr>
        <w:t>ethnic divisions, prostitution, economic inequalities, and corruption</w:t>
      </w:r>
      <w:proofErr w:type="gramStart"/>
      <w:r w:rsidRPr="007E2B8D">
        <w:rPr>
          <w:rStyle w:val="StyleBoldUnderline"/>
        </w:rPr>
        <w:t>,</w:t>
      </w:r>
      <w:r w:rsidRPr="00D0553B">
        <w:rPr>
          <w:rStyle w:val="StyleBoldUnderline"/>
          <w:b w:val="0"/>
          <w:sz w:val="12"/>
          <w:u w:val="none"/>
        </w:rPr>
        <w:t>¶</w:t>
      </w:r>
      <w:proofErr w:type="gramEnd"/>
      <w:r w:rsidRPr="007E2B8D">
        <w:rPr>
          <w:rStyle w:val="StyleBoldUnderline"/>
          <w:sz w:val="12"/>
        </w:rPr>
        <w:t xml:space="preserve"> </w:t>
      </w:r>
      <w:r w:rsidRPr="007E2B8D">
        <w:rPr>
          <w:rStyle w:val="StyleBoldUnderline"/>
        </w:rPr>
        <w:t>all of which may undermine the authority of the state. Under such a</w:t>
      </w:r>
      <w:r w:rsidRPr="00D0553B">
        <w:rPr>
          <w:rStyle w:val="StyleBoldUnderline"/>
          <w:b w:val="0"/>
          <w:sz w:val="12"/>
          <w:u w:val="none"/>
        </w:rPr>
        <w:t>¶</w:t>
      </w:r>
      <w:r w:rsidRPr="007E2B8D">
        <w:rPr>
          <w:rStyle w:val="StyleBoldUnderline"/>
          <w:sz w:val="12"/>
        </w:rPr>
        <w:t xml:space="preserve"> </w:t>
      </w:r>
      <w:r w:rsidRPr="007E2B8D">
        <w:rPr>
          <w:rStyle w:val="StyleBoldUnderline"/>
        </w:rPr>
        <w:t>scenario,</w:t>
      </w:r>
      <w:r w:rsidRPr="00D0553B">
        <w:rPr>
          <w:sz w:val="16"/>
        </w:rPr>
        <w:t xml:space="preserve"> the Janus-faced character of tourism may well prevent many</w:t>
      </w:r>
      <w:r w:rsidRPr="00D0553B">
        <w:rPr>
          <w:sz w:val="12"/>
        </w:rPr>
        <w:t>¶</w:t>
      </w:r>
      <w:r w:rsidRPr="00D0553B">
        <w:rPr>
          <w:sz w:val="16"/>
        </w:rPr>
        <w:t xml:space="preserve"> states from achieving their nation-building goals. Further, </w:t>
      </w:r>
      <w:r w:rsidRPr="007E2B8D">
        <w:rPr>
          <w:rStyle w:val="StyleBoldUnderline"/>
        </w:rPr>
        <w:t>nation-states</w:t>
      </w:r>
      <w:r w:rsidRPr="00D0553B">
        <w:rPr>
          <w:rStyle w:val="StyleBoldUnderline"/>
          <w:b w:val="0"/>
          <w:sz w:val="12"/>
          <w:u w:val="none"/>
        </w:rPr>
        <w:t>¶</w:t>
      </w:r>
      <w:r w:rsidRPr="007E2B8D">
        <w:rPr>
          <w:rStyle w:val="StyleBoldUnderline"/>
          <w:sz w:val="12"/>
        </w:rPr>
        <w:t xml:space="preserve"> </w:t>
      </w:r>
      <w:r w:rsidRPr="007E2B8D">
        <w:rPr>
          <w:rStyle w:val="StyleBoldUnderline"/>
        </w:rPr>
        <w:t>that pursue social justice as one of their chief goals may want to more</w:t>
      </w:r>
      <w:r w:rsidRPr="00D0553B">
        <w:rPr>
          <w:rStyle w:val="StyleBoldUnderline"/>
          <w:b w:val="0"/>
          <w:sz w:val="12"/>
          <w:u w:val="none"/>
        </w:rPr>
        <w:t>¶</w:t>
      </w:r>
      <w:r w:rsidRPr="007E2B8D">
        <w:rPr>
          <w:rStyle w:val="StyleBoldUnderline"/>
          <w:sz w:val="12"/>
        </w:rPr>
        <w:t xml:space="preserve"> </w:t>
      </w:r>
      <w:r w:rsidRPr="007E2B8D">
        <w:rPr>
          <w:rStyle w:val="StyleBoldUnderline"/>
        </w:rPr>
        <w:t>carefully weigh the decision to embrace tourism as a vehicle for fueling</w:t>
      </w:r>
      <w:r w:rsidRPr="00D0553B">
        <w:rPr>
          <w:rStyle w:val="StyleBoldUnderline"/>
          <w:b w:val="0"/>
          <w:sz w:val="12"/>
          <w:u w:val="none"/>
        </w:rPr>
        <w:t>¶</w:t>
      </w:r>
      <w:r w:rsidRPr="007E2B8D">
        <w:rPr>
          <w:rStyle w:val="StyleBoldUnderline"/>
          <w:sz w:val="12"/>
        </w:rPr>
        <w:t xml:space="preserve"> </w:t>
      </w:r>
      <w:r w:rsidRPr="007E2B8D">
        <w:rPr>
          <w:rStyle w:val="StyleBoldUnderline"/>
        </w:rPr>
        <w:t>development, fostering international sympathy, and fomenting a loyal</w:t>
      </w:r>
      <w:r w:rsidRPr="00D0553B">
        <w:rPr>
          <w:rStyle w:val="StyleBoldUnderline"/>
          <w:b w:val="0"/>
          <w:sz w:val="12"/>
          <w:u w:val="none"/>
        </w:rPr>
        <w:t>¶</w:t>
      </w:r>
      <w:r w:rsidRPr="007E2B8D">
        <w:rPr>
          <w:rStyle w:val="StyleBoldUnderline"/>
          <w:sz w:val="12"/>
        </w:rPr>
        <w:t xml:space="preserve"> </w:t>
      </w:r>
      <w:r w:rsidRPr="007E2B8D">
        <w:rPr>
          <w:rStyle w:val="StyleBoldUnderline"/>
        </w:rPr>
        <w:t>citizenry</w:t>
      </w:r>
      <w:r>
        <w:rPr>
          <w:rStyle w:val="StyleBoldUnderline"/>
        </w:rPr>
        <w:t xml:space="preserve">. </w:t>
      </w:r>
    </w:p>
    <w:p w:rsidR="008F6D09" w:rsidRDefault="008F6D09" w:rsidP="008F6D09">
      <w:pPr>
        <w:rPr>
          <w:rStyle w:val="StyleBoldUnderline"/>
        </w:rPr>
      </w:pPr>
    </w:p>
    <w:p w:rsidR="008F6D09" w:rsidRDefault="008F6D09" w:rsidP="008F6D09">
      <w:pPr>
        <w:pStyle w:val="Heading3"/>
      </w:pPr>
      <w:r>
        <w:t>Uniqueness – Tourism Restricted Now</w:t>
      </w:r>
    </w:p>
    <w:p w:rsidR="008F6D09" w:rsidRDefault="008F6D09" w:rsidP="008F6D09">
      <w:pPr>
        <w:pStyle w:val="Heading4"/>
      </w:pPr>
      <w:r>
        <w:t xml:space="preserve">Embargo restricts tourism </w:t>
      </w:r>
    </w:p>
    <w:p w:rsidR="008F6D09" w:rsidRPr="002A2345" w:rsidRDefault="008F6D09" w:rsidP="008F6D09"/>
    <w:p w:rsidR="008F6D09" w:rsidRPr="002A2345" w:rsidRDefault="008F6D09" w:rsidP="008F6D09">
      <w:pPr>
        <w:rPr>
          <w:rStyle w:val="StyleStyleBold12pt"/>
        </w:rPr>
      </w:pPr>
      <w:r w:rsidRPr="002A2345">
        <w:rPr>
          <w:rStyle w:val="StyleStyleBold12pt"/>
        </w:rPr>
        <w:t>Luxner, news editor of the Washington Diplomat, 2012</w:t>
      </w:r>
    </w:p>
    <w:p w:rsidR="008F6D09" w:rsidRDefault="008F6D09" w:rsidP="008F6D09">
      <w:r>
        <w:t>(Larry, “</w:t>
      </w:r>
      <w:r w:rsidRPr="002A2345">
        <w:t>Cuba Welcomes Pope, As U.S. Slams Door on Easing Embargo</w:t>
      </w:r>
      <w:r>
        <w:t>)</w:t>
      </w:r>
    </w:p>
    <w:p w:rsidR="008F6D09" w:rsidRDefault="008F6D09" w:rsidP="008F6D09">
      <w:r>
        <w:rPr>
          <w:i/>
        </w:rPr>
        <w:t xml:space="preserve">The Washington </w:t>
      </w:r>
      <w:r w:rsidRPr="002A2345">
        <w:rPr>
          <w:i/>
        </w:rPr>
        <w:t>Diplomat</w:t>
      </w:r>
      <w:r>
        <w:t xml:space="preserve">, </w:t>
      </w:r>
      <w:r w:rsidRPr="002A2345">
        <w:t>Feb</w:t>
      </w:r>
      <w:r>
        <w:t xml:space="preserve"> 29, Online: </w:t>
      </w:r>
      <w:hyperlink r:id="rId29" w:history="1">
        <w:r w:rsidRPr="002A2345">
          <w:rPr>
            <w:color w:val="0000FF"/>
            <w:u w:val="single"/>
          </w:rPr>
          <w:t>http://www.washdiplomat.com/index.php?option=com_content&amp;view=article&amp;id=8222:cuba-welcomes-pope-as-us-slams-door-on-easing-embargo&amp;catid=1484:march-2012&amp;Itemid=497</w:t>
        </w:r>
      </w:hyperlink>
      <w:r>
        <w:t xml:space="preserve">) </w:t>
      </w:r>
    </w:p>
    <w:p w:rsidR="008F6D09" w:rsidRDefault="008F6D09" w:rsidP="008F6D09"/>
    <w:p w:rsidR="008F6D09" w:rsidRPr="002A2345" w:rsidRDefault="008F6D09" w:rsidP="008F6D09">
      <w:pPr>
        <w:rPr>
          <w:rStyle w:val="StyleBoldUnderline"/>
        </w:rPr>
      </w:pPr>
      <w:r w:rsidRPr="002A2345">
        <w:rPr>
          <w:rStyle w:val="StyleBoldUnderline"/>
        </w:rPr>
        <w:t>Fifty years ago</w:t>
      </w:r>
      <w:r w:rsidRPr="00D0553B">
        <w:rPr>
          <w:sz w:val="16"/>
        </w:rPr>
        <w:t xml:space="preserve">, on Feb. 7, 1962, President John F. </w:t>
      </w:r>
      <w:r w:rsidRPr="002A2345">
        <w:rPr>
          <w:rStyle w:val="StyleBoldUnderline"/>
        </w:rPr>
        <w:t>Kennedy expanded the partial embargo that had been imposed more than a year earlier by his predecessor,</w:t>
      </w:r>
      <w:r w:rsidRPr="00D0553B">
        <w:rPr>
          <w:sz w:val="16"/>
        </w:rPr>
        <w:t xml:space="preserve"> Dwight D. Eisenhower, </w:t>
      </w:r>
      <w:r w:rsidRPr="002A2345">
        <w:rPr>
          <w:rStyle w:val="StyleBoldUnderline"/>
        </w:rPr>
        <w:t>into a total economic embargo against Cuba that endures to this day.</w:t>
      </w:r>
      <w:r w:rsidRPr="00D0553B">
        <w:rPr>
          <w:rStyle w:val="StyleBoldUnderline"/>
          <w:b w:val="0"/>
          <w:sz w:val="12"/>
          <w:u w:val="none"/>
        </w:rPr>
        <w:t>¶</w:t>
      </w:r>
      <w:r w:rsidRPr="002A2345">
        <w:rPr>
          <w:rStyle w:val="StyleBoldUnderline"/>
          <w:sz w:val="12"/>
        </w:rPr>
        <w:t xml:space="preserve"> </w:t>
      </w:r>
      <w:r w:rsidRPr="002A2345">
        <w:rPr>
          <w:rStyle w:val="StyleBoldUnderline"/>
        </w:rPr>
        <w:t>That embargo</w:t>
      </w:r>
      <w:r w:rsidRPr="00D0553B">
        <w:rPr>
          <w:sz w:val="16"/>
        </w:rPr>
        <w:t xml:space="preserve">, aimed at depriving the Castro regime of badly needed dollars, </w:t>
      </w:r>
      <w:r w:rsidRPr="002A2345">
        <w:rPr>
          <w:rStyle w:val="StyleBoldUnderline"/>
        </w:rPr>
        <w:t>makes it impossible for average American tourists to frolic on the beaches</w:t>
      </w:r>
      <w:r w:rsidRPr="00D0553B">
        <w:rPr>
          <w:sz w:val="16"/>
        </w:rPr>
        <w:t xml:space="preserve"> of Varadero, only 90 miles due south of Key West, Fla. — </w:t>
      </w:r>
      <w:r w:rsidRPr="002A2345">
        <w:rPr>
          <w:rStyle w:val="StyleBoldUnderline"/>
        </w:rPr>
        <w:t>even though U.S. law permits them to visit every other nation on Earth, including Syria, North Korea and Iran.</w:t>
      </w:r>
    </w:p>
    <w:p w:rsidR="008F6D09" w:rsidRDefault="008F6D09" w:rsidP="008F6D09"/>
    <w:p w:rsidR="008F6D09" w:rsidRPr="007F79AA" w:rsidRDefault="008F6D09" w:rsidP="008F6D09"/>
    <w:p w:rsidR="008F6D09" w:rsidRPr="00D07000" w:rsidRDefault="008F6D09" w:rsidP="008F6D09"/>
    <w:p w:rsidR="008F6D09" w:rsidRDefault="008F6D09" w:rsidP="008F6D09"/>
    <w:p w:rsidR="008F6D09" w:rsidRDefault="008F6D09" w:rsidP="008F6D09"/>
    <w:p w:rsidR="008F6D09" w:rsidRDefault="008F6D09" w:rsidP="008F6D09">
      <w:pPr>
        <w:pStyle w:val="Heading3"/>
      </w:pPr>
      <w:r>
        <w:t>Link – No Embargo Boosts Tourism</w:t>
      </w:r>
    </w:p>
    <w:p w:rsidR="008F6D09" w:rsidRDefault="008F6D09" w:rsidP="008F6D09">
      <w:pPr>
        <w:pStyle w:val="Heading4"/>
      </w:pPr>
      <w:r>
        <w:t xml:space="preserve">The current number of tourists would increase substantially if the embargo was lifted.  </w:t>
      </w:r>
    </w:p>
    <w:p w:rsidR="008F6D09" w:rsidRPr="007F79AA" w:rsidRDefault="008F6D09" w:rsidP="008F6D09"/>
    <w:p w:rsidR="008F6D09" w:rsidRPr="00B6768F" w:rsidRDefault="008F6D09" w:rsidP="008F6D09">
      <w:pPr>
        <w:rPr>
          <w:rStyle w:val="StyleStyleBold12pt"/>
        </w:rPr>
      </w:pPr>
      <w:r w:rsidRPr="00B6768F">
        <w:rPr>
          <w:rStyle w:val="StyleStyleBold12pt"/>
        </w:rPr>
        <w:t>Global Travel Industry News, 2009</w:t>
      </w:r>
    </w:p>
    <w:p w:rsidR="008F6D09" w:rsidRPr="00B6768F" w:rsidRDefault="008F6D09" w:rsidP="008F6D09">
      <w:r>
        <w:t>(“Is Cuba Ready for US Tourists</w:t>
      </w:r>
      <w:proofErr w:type="gramStart"/>
      <w:r>
        <w:t>?,</w:t>
      </w:r>
      <w:proofErr w:type="gramEnd"/>
      <w:r>
        <w:t xml:space="preserve">” </w:t>
      </w:r>
      <w:r w:rsidRPr="00B6768F">
        <w:rPr>
          <w:i/>
        </w:rPr>
        <w:t>Global Travel Industry News</w:t>
      </w:r>
      <w:r>
        <w:t xml:space="preserve">, Sep 18, Online: </w:t>
      </w:r>
      <w:hyperlink r:id="rId30" w:history="1">
        <w:r w:rsidRPr="00B6768F">
          <w:rPr>
            <w:color w:val="0000FF"/>
            <w:u w:val="single"/>
          </w:rPr>
          <w:t>http://www.eturbonews.com/11774/cuba-ready-us-tourists</w:t>
        </w:r>
      </w:hyperlink>
      <w:r>
        <w:t>)</w:t>
      </w:r>
    </w:p>
    <w:p w:rsidR="008F6D09" w:rsidRDefault="008F6D09" w:rsidP="008F6D09">
      <w:pPr>
        <w:rPr>
          <w:rStyle w:val="StyleBoldUnderline"/>
        </w:rPr>
      </w:pPr>
    </w:p>
    <w:p w:rsidR="008F6D09" w:rsidRPr="00D0553B" w:rsidRDefault="008F6D09" w:rsidP="008F6D09">
      <w:pPr>
        <w:rPr>
          <w:sz w:val="16"/>
        </w:rPr>
      </w:pPr>
      <w:r w:rsidRPr="00B6768F">
        <w:rPr>
          <w:rStyle w:val="StyleBoldUnderline"/>
        </w:rPr>
        <w:t>If the U.S. government dropped its travel restrictions entirely</w:t>
      </w:r>
      <w:r w:rsidRPr="00D0553B">
        <w:rPr>
          <w:sz w:val="16"/>
        </w:rPr>
        <w:t xml:space="preserve">, rather than just for Cuban Americans -- and Cuba proved as big a draw for American tourists as Jamaica, the Dominican Republic, or Cancun, Mexico -- </w:t>
      </w:r>
      <w:r w:rsidRPr="00B6768F">
        <w:rPr>
          <w:rStyle w:val="StyleBoldUnderline"/>
        </w:rPr>
        <w:t>the island could expect more than one million additional visitors a year.</w:t>
      </w:r>
      <w:r w:rsidRPr="00D0553B">
        <w:rPr>
          <w:rStyle w:val="StyleBoldUnderline"/>
          <w:b w:val="0"/>
          <w:sz w:val="12"/>
          <w:u w:val="none"/>
        </w:rPr>
        <w:t>¶</w:t>
      </w:r>
      <w:r w:rsidRPr="00B6768F">
        <w:rPr>
          <w:rStyle w:val="StyleBoldUnderline"/>
          <w:sz w:val="12"/>
        </w:rPr>
        <w:t xml:space="preserve"> </w:t>
      </w:r>
      <w:r w:rsidRPr="00B6768F">
        <w:rPr>
          <w:rStyle w:val="StyleBoldUnderline"/>
        </w:rPr>
        <w:t>Mere curiosity</w:t>
      </w:r>
      <w:r w:rsidRPr="00D0553B">
        <w:rPr>
          <w:sz w:val="16"/>
        </w:rPr>
        <w:t xml:space="preserve"> -- seeing '58 Oldsmobiles and giant Che portraits on buildings -- </w:t>
      </w:r>
      <w:r w:rsidRPr="00B6768F">
        <w:rPr>
          <w:rStyle w:val="StyleBoldUnderline"/>
        </w:rPr>
        <w:t>could lure many,</w:t>
      </w:r>
      <w:r w:rsidRPr="00D0553B">
        <w:rPr>
          <w:sz w:val="16"/>
        </w:rPr>
        <w:t xml:space="preserve"> </w:t>
      </w:r>
      <w:r w:rsidRPr="00B6768F">
        <w:rPr>
          <w:rStyle w:val="StyleBoldUnderline"/>
        </w:rPr>
        <w:t>said</w:t>
      </w:r>
      <w:r w:rsidRPr="00D0553B">
        <w:rPr>
          <w:sz w:val="16"/>
        </w:rPr>
        <w:t xml:space="preserve"> Damian Fernandez, </w:t>
      </w:r>
      <w:r w:rsidRPr="00B6768F">
        <w:rPr>
          <w:rStyle w:val="StyleBoldUnderline"/>
        </w:rPr>
        <w:t>a longtime Cuban policy expert</w:t>
      </w:r>
      <w:r w:rsidRPr="00D0553B">
        <w:rPr>
          <w:sz w:val="16"/>
        </w:rPr>
        <w:t xml:space="preserve"> and provost of Purchase College State University of New York.</w:t>
      </w:r>
      <w:r w:rsidRPr="00D0553B">
        <w:rPr>
          <w:sz w:val="12"/>
        </w:rPr>
        <w:t>¶</w:t>
      </w:r>
      <w:r w:rsidRPr="00B6768F">
        <w:rPr>
          <w:rStyle w:val="StyleBoldUnderline"/>
          <w:sz w:val="12"/>
        </w:rPr>
        <w:t xml:space="preserve"> </w:t>
      </w:r>
      <w:r w:rsidRPr="00B6768F">
        <w:rPr>
          <w:rStyle w:val="StyleBoldUnderline"/>
        </w:rPr>
        <w:t>"Post-embargo, the biggest, fastest impact would be in tourism,"</w:t>
      </w:r>
      <w:r w:rsidRPr="00D0553B">
        <w:rPr>
          <w:sz w:val="16"/>
        </w:rPr>
        <w:t xml:space="preserve"> he said.</w:t>
      </w:r>
    </w:p>
    <w:p w:rsidR="008F6D09" w:rsidRDefault="008F6D09" w:rsidP="008F6D09"/>
    <w:p w:rsidR="008F6D09" w:rsidRPr="00C174C1" w:rsidRDefault="008F6D09" w:rsidP="008F6D09">
      <w:pPr>
        <w:pStyle w:val="Heading3"/>
      </w:pPr>
      <w:r>
        <w:t xml:space="preserve">Impact – Environment </w:t>
      </w:r>
    </w:p>
    <w:p w:rsidR="008F6D09" w:rsidRDefault="008F6D09" w:rsidP="008F6D09">
      <w:pPr>
        <w:pStyle w:val="Heading4"/>
        <w:numPr>
          <w:ilvl w:val="0"/>
          <w:numId w:val="3"/>
        </w:numPr>
      </w:pPr>
      <w:r>
        <w:rPr>
          <w:rFonts w:cs="Arial"/>
        </w:rPr>
        <w:t xml:space="preserve"> </w:t>
      </w:r>
      <w:r>
        <w:t>Cuba’s environment is very healthy – it’s been protected from pollution by the embargo.</w:t>
      </w:r>
    </w:p>
    <w:p w:rsidR="008F6D09" w:rsidRPr="00E878F6" w:rsidRDefault="008F6D09" w:rsidP="008F6D09"/>
    <w:p w:rsidR="008F6D09" w:rsidRPr="003456F9" w:rsidRDefault="008F6D09" w:rsidP="008F6D09">
      <w:pPr>
        <w:rPr>
          <w:rStyle w:val="StyleStyleBold12pt"/>
        </w:rPr>
      </w:pPr>
      <w:r w:rsidRPr="003456F9">
        <w:rPr>
          <w:rStyle w:val="StyleStyleBold12pt"/>
        </w:rPr>
        <w:t>Lovgren, winner of the American Association for the Advancement of Science Journalism Award, 2006</w:t>
      </w:r>
    </w:p>
    <w:p w:rsidR="008F6D09" w:rsidRPr="003456F9" w:rsidRDefault="008F6D09" w:rsidP="008F6D09">
      <w:r>
        <w:t xml:space="preserve">(Stefan, “Castro the Conservationist? By Default or Design, Cuba Largely Pristine,” </w:t>
      </w:r>
      <w:r>
        <w:rPr>
          <w:i/>
        </w:rPr>
        <w:t>National Geographic</w:t>
      </w:r>
      <w:r>
        <w:t xml:space="preserve">, August 4, Online: </w:t>
      </w:r>
      <w:hyperlink r:id="rId31" w:history="1">
        <w:r>
          <w:rPr>
            <w:rStyle w:val="Hyperlink"/>
          </w:rPr>
          <w:t>http://news.nationalgeographic.com/news/2006/08/060804-castro-legacy.html</w:t>
        </w:r>
      </w:hyperlink>
      <w:r>
        <w:t xml:space="preserve">) </w:t>
      </w:r>
    </w:p>
    <w:p w:rsidR="008F6D09" w:rsidRDefault="008F6D09" w:rsidP="008F6D09"/>
    <w:p w:rsidR="008F6D09" w:rsidRPr="00E95647" w:rsidRDefault="008F6D09" w:rsidP="008F6D09">
      <w:pPr>
        <w:rPr>
          <w:sz w:val="16"/>
        </w:rPr>
      </w:pPr>
      <w:r w:rsidRPr="00644B43">
        <w:rPr>
          <w:rStyle w:val="StyleBoldUnderline"/>
        </w:rPr>
        <w:t>Isolated</w:t>
      </w:r>
      <w:r w:rsidRPr="00E95647">
        <w:rPr>
          <w:sz w:val="16"/>
        </w:rPr>
        <w:t xml:space="preserve"> in part </w:t>
      </w:r>
      <w:r w:rsidRPr="00644B43">
        <w:rPr>
          <w:rStyle w:val="StyleBoldUnderline"/>
        </w:rPr>
        <w:t>because of the U.S. trade embargo against the island, Cuba has been excluded from much of the economic globalization that has taken its toll on the environment in many other parts of the world.</w:t>
      </w:r>
      <w:r>
        <w:rPr>
          <w:rStyle w:val="StyleBoldUnderline"/>
        </w:rPr>
        <w:t xml:space="preserve"> </w:t>
      </w:r>
      <w:r w:rsidRPr="00644B43">
        <w:rPr>
          <w:rStyle w:val="StyleBoldUnderline"/>
        </w:rPr>
        <w:t>"The healthy status of much of the wetlands and forests of Cuba is due</w:t>
      </w:r>
      <w:r w:rsidRPr="00E95647">
        <w:rPr>
          <w:sz w:val="16"/>
        </w:rPr>
        <w:t xml:space="preserve"> not </w:t>
      </w:r>
      <w:r w:rsidRPr="00644B43">
        <w:rPr>
          <w:rStyle w:val="StyleBoldUnderline"/>
        </w:rPr>
        <w:t>to</w:t>
      </w:r>
      <w:r w:rsidRPr="00E95647">
        <w:rPr>
          <w:sz w:val="16"/>
        </w:rPr>
        <w:t xml:space="preserve"> political influence as much as </w:t>
      </w:r>
      <w:r w:rsidRPr="00644B43">
        <w:rPr>
          <w:rStyle w:val="StyleBoldUnderline"/>
        </w:rPr>
        <w:t>the lack of foreign exchange with which to make the investments to convert lands and introduce petrochemical pesticides and fertilizers</w:t>
      </w:r>
      <w:r w:rsidRPr="00E95647">
        <w:rPr>
          <w:sz w:val="16"/>
        </w:rPr>
        <w:t xml:space="preserve">," Pearl said. Since the collapse of the Soviet Union, </w:t>
      </w:r>
      <w:r w:rsidRPr="00644B43">
        <w:rPr>
          <w:rStyle w:val="StyleBoldUnderline"/>
        </w:rPr>
        <w:t>many Cuban factories and agricultural fields have sat dormant. The island has had to become self-sufficient, turning to low-energy organic farming</w:t>
      </w:r>
      <w:r w:rsidRPr="00E95647">
        <w:rPr>
          <w:sz w:val="16"/>
        </w:rPr>
        <w:t xml:space="preserve">. </w:t>
      </w:r>
      <w:r w:rsidRPr="00644B43">
        <w:rPr>
          <w:rStyle w:val="StyleBoldUnderline"/>
        </w:rPr>
        <w:t>It has had to scrap most of its fishing fleet because it can't afford to maintain the ships.</w:t>
      </w:r>
      <w:r>
        <w:rPr>
          <w:rStyle w:val="StyleBoldUnderline"/>
        </w:rPr>
        <w:t xml:space="preserve"> </w:t>
      </w:r>
      <w:r w:rsidRPr="00644B43">
        <w:rPr>
          <w:rStyle w:val="StyleBoldUnderline"/>
        </w:rPr>
        <w:t>Population pressure has also been a nonissue, with many Cubans fleeing the country for economic and political reasons</w:t>
      </w:r>
      <w:r w:rsidRPr="00E95647">
        <w:rPr>
          <w:sz w:val="16"/>
        </w:rPr>
        <w:t>.</w:t>
      </w:r>
    </w:p>
    <w:p w:rsidR="008F6D09" w:rsidRDefault="008F6D09" w:rsidP="008F6D09"/>
    <w:p w:rsidR="008F6D09" w:rsidRDefault="008F6D09" w:rsidP="008F6D09"/>
    <w:p w:rsidR="008F6D09" w:rsidRDefault="008F6D09" w:rsidP="008F6D09">
      <w:pPr>
        <w:pStyle w:val="Heading4"/>
        <w:numPr>
          <w:ilvl w:val="0"/>
          <w:numId w:val="3"/>
        </w:numPr>
      </w:pPr>
      <w:r>
        <w:rPr>
          <w:rFonts w:cs="Arial"/>
        </w:rPr>
        <w:t xml:space="preserve"> </w:t>
      </w:r>
      <w:r>
        <w:t xml:space="preserve">Lifting the embargo would turn Cuba into a target for tourists and business exploitation – this would destroy its environment. </w:t>
      </w:r>
    </w:p>
    <w:p w:rsidR="008F6D09" w:rsidRPr="00794AAC" w:rsidRDefault="008F6D09" w:rsidP="008F6D09"/>
    <w:p w:rsidR="008F6D09" w:rsidRPr="003456F9" w:rsidRDefault="008F6D09" w:rsidP="008F6D09">
      <w:pPr>
        <w:rPr>
          <w:rStyle w:val="StyleStyleBold12pt"/>
        </w:rPr>
      </w:pPr>
      <w:r w:rsidRPr="003456F9">
        <w:rPr>
          <w:rStyle w:val="StyleStyleBold12pt"/>
        </w:rPr>
        <w:t>Lovgren, winner of the American Association for the Advancement of Science Journalism Award, 2006</w:t>
      </w:r>
    </w:p>
    <w:p w:rsidR="008F6D09" w:rsidRPr="003456F9" w:rsidRDefault="008F6D09" w:rsidP="008F6D09">
      <w:r>
        <w:t xml:space="preserve">(Stefan, “Castro the Conservationist? By Default or Design, Cuba Largely Pristine,” </w:t>
      </w:r>
      <w:r>
        <w:rPr>
          <w:i/>
        </w:rPr>
        <w:t>National Geographic</w:t>
      </w:r>
      <w:r>
        <w:t xml:space="preserve">, August 4, Online: </w:t>
      </w:r>
      <w:hyperlink r:id="rId32" w:history="1">
        <w:r>
          <w:rPr>
            <w:rStyle w:val="Hyperlink"/>
          </w:rPr>
          <w:t>http://news.nationalgeographic.com/news/2006/08/060804-castro-legacy.html</w:t>
        </w:r>
      </w:hyperlink>
      <w:r>
        <w:t xml:space="preserve">) </w:t>
      </w:r>
    </w:p>
    <w:p w:rsidR="008F6D09" w:rsidRPr="00C102DF" w:rsidRDefault="008F6D09" w:rsidP="008F6D09"/>
    <w:p w:rsidR="008F6D09" w:rsidRPr="00E95647" w:rsidRDefault="008F6D09" w:rsidP="008F6D09">
      <w:pPr>
        <w:rPr>
          <w:sz w:val="16"/>
        </w:rPr>
      </w:pPr>
      <w:r w:rsidRPr="00644B43">
        <w:rPr>
          <w:rStyle w:val="StyleBoldUnderline"/>
        </w:rPr>
        <w:t>So what will happen if Castro's regime falls</w:t>
      </w:r>
      <w:r w:rsidRPr="00E95647">
        <w:rPr>
          <w:sz w:val="16"/>
        </w:rPr>
        <w:t xml:space="preserve"> and a new, democratic government takes root? Conservationists and others say they are worried that </w:t>
      </w:r>
      <w:r w:rsidRPr="00644B43">
        <w:rPr>
          <w:rStyle w:val="StyleBoldUnderline"/>
        </w:rPr>
        <w:t>the pressure to develop the island will increase and Cuba's rich biodiversity will suffer.</w:t>
      </w:r>
      <w:r>
        <w:rPr>
          <w:rStyle w:val="StyleBoldUnderline"/>
        </w:rPr>
        <w:t xml:space="preserve"> </w:t>
      </w:r>
      <w:r w:rsidRPr="00E95647">
        <w:rPr>
          <w:sz w:val="16"/>
        </w:rPr>
        <w:t>Barborak said he is concerned that "</w:t>
      </w:r>
      <w:r w:rsidRPr="00644B43">
        <w:rPr>
          <w:rStyle w:val="StyleBoldUnderline"/>
        </w:rPr>
        <w:t>environmental carpetbaggers and scalawags will come out of the woodwork in Cuba if there is turbulent regime change</w:t>
      </w:r>
      <w:r w:rsidRPr="00E95647">
        <w:rPr>
          <w:sz w:val="16"/>
        </w:rPr>
        <w:t>. "</w:t>
      </w:r>
      <w:r w:rsidRPr="00644B43">
        <w:rPr>
          <w:rStyle w:val="StyleBoldUnderline"/>
        </w:rPr>
        <w:t>One could foresee a flood of extractive industries jockeying for access to mineral and oil leases,"</w:t>
      </w:r>
      <w:r w:rsidRPr="00E95647">
        <w:rPr>
          <w:sz w:val="16"/>
        </w:rPr>
        <w:t xml:space="preserve"> he said. </w:t>
      </w:r>
      <w:r w:rsidRPr="00644B43">
        <w:rPr>
          <w:rStyle w:val="StyleBoldUnderline"/>
        </w:rPr>
        <w:t>"A huge wave of extraction of unique and endemic plants and animals could occur to feed the international wildlife market. And a speculative tourism and real estate boom could turn much of the coastline into a tacky wasteland in short order."</w:t>
      </w:r>
      <w:r>
        <w:rPr>
          <w:rStyle w:val="StyleBoldUnderline"/>
        </w:rPr>
        <w:t xml:space="preserve"> </w:t>
      </w:r>
      <w:r w:rsidRPr="00E95647">
        <w:rPr>
          <w:sz w:val="16"/>
        </w:rPr>
        <w:t>"</w:t>
      </w:r>
      <w:r w:rsidRPr="00644B43">
        <w:rPr>
          <w:rStyle w:val="StyleBoldUnderline"/>
        </w:rPr>
        <w:t>If foreign investments take a much firmer hold, more hotels will be built and more people will descend on the reefs</w:t>
      </w:r>
      <w:r w:rsidRPr="00E95647">
        <w:rPr>
          <w:sz w:val="16"/>
        </w:rPr>
        <w:t xml:space="preserve">," added Gebelein, the Florida International University professor. "If the Cuban government does not have a swift policy framework to deal with the huge influx of tourists, investors, and foreign government interests, </w:t>
      </w:r>
      <w:r w:rsidRPr="00644B43">
        <w:rPr>
          <w:rStyle w:val="StyleBoldUnderline"/>
        </w:rPr>
        <w:t>a new exploitative paradigm will be the beginning of the end for some of the last pristine territories in the Caribbean</w:t>
      </w:r>
      <w:r w:rsidRPr="00E95647">
        <w:rPr>
          <w:sz w:val="16"/>
        </w:rPr>
        <w:t>."</w:t>
      </w:r>
    </w:p>
    <w:p w:rsidR="008F6D09" w:rsidRDefault="008F6D09" w:rsidP="008F6D09"/>
    <w:p w:rsidR="008F6D09" w:rsidRDefault="008F6D09" w:rsidP="008F6D09">
      <w:pPr>
        <w:pStyle w:val="Heading3"/>
      </w:pPr>
      <w:bookmarkStart w:id="23" w:name="_Toc358676890"/>
      <w:bookmarkStart w:id="24" w:name="_Toc359103635"/>
      <w:bookmarkStart w:id="25" w:name="_Toc358676892"/>
      <w:bookmarkStart w:id="26" w:name="_Toc359103637"/>
      <w:r>
        <w:t xml:space="preserve">A2: Cuba’s </w:t>
      </w:r>
      <w:bookmarkEnd w:id="23"/>
      <w:bookmarkEnd w:id="24"/>
      <w:r>
        <w:t>Environment is Already Exploited</w:t>
      </w:r>
    </w:p>
    <w:p w:rsidR="008F6D09" w:rsidRDefault="008F6D09" w:rsidP="008F6D09">
      <w:pPr>
        <w:pStyle w:val="Heading4"/>
      </w:pPr>
      <w:r>
        <w:t xml:space="preserve">Cuba is home to one of the most protected environments in the world.  </w:t>
      </w:r>
    </w:p>
    <w:p w:rsidR="008F6D09" w:rsidRPr="00E878F6" w:rsidRDefault="008F6D09" w:rsidP="008F6D09"/>
    <w:p w:rsidR="008F6D09" w:rsidRPr="003456F9" w:rsidRDefault="008F6D09" w:rsidP="008F6D09">
      <w:pPr>
        <w:rPr>
          <w:rStyle w:val="StyleStyleBold12pt"/>
        </w:rPr>
      </w:pPr>
      <w:r w:rsidRPr="003456F9">
        <w:rPr>
          <w:rStyle w:val="StyleStyleBold12pt"/>
        </w:rPr>
        <w:t>Lovgren, winner of the American Association for the Advancement of Science Journalism Award, 2006</w:t>
      </w:r>
    </w:p>
    <w:p w:rsidR="008F6D09" w:rsidRPr="003456F9" w:rsidRDefault="008F6D09" w:rsidP="008F6D09">
      <w:r>
        <w:t xml:space="preserve">(Stefan, “Castro the Conservationist? By Default or Design, Cuba Largely Pristine,” </w:t>
      </w:r>
      <w:r>
        <w:rPr>
          <w:i/>
        </w:rPr>
        <w:t>National Geographic</w:t>
      </w:r>
      <w:r>
        <w:t xml:space="preserve">, August 4, Online: </w:t>
      </w:r>
      <w:hyperlink r:id="rId33" w:history="1">
        <w:r>
          <w:rPr>
            <w:rStyle w:val="Hyperlink"/>
          </w:rPr>
          <w:t>http://news.nationalgeographic.com/news/2006/08/060804-castro-legacy.html</w:t>
        </w:r>
      </w:hyperlink>
      <w:r>
        <w:t xml:space="preserve">) </w:t>
      </w:r>
    </w:p>
    <w:p w:rsidR="008F6D09" w:rsidRDefault="008F6D09" w:rsidP="008F6D09"/>
    <w:p w:rsidR="008F6D09" w:rsidRPr="00644B43" w:rsidRDefault="008F6D09" w:rsidP="008F6D09">
      <w:pPr>
        <w:rPr>
          <w:rStyle w:val="StyleBoldUnderline"/>
        </w:rPr>
      </w:pPr>
      <w:r w:rsidRPr="00644B43">
        <w:rPr>
          <w:rStyle w:val="StyleBoldUnderline"/>
        </w:rPr>
        <w:t>Though Cuba is economically destitute, it has the richest biodiversity in the Caribbean.</w:t>
      </w:r>
      <w:r w:rsidRPr="00D0553B">
        <w:rPr>
          <w:sz w:val="16"/>
        </w:rPr>
        <w:t xml:space="preserve"> Resorts blanket many of its neighbors, but </w:t>
      </w:r>
      <w:r w:rsidRPr="00644B43">
        <w:rPr>
          <w:rStyle w:val="StyleBoldUnderline"/>
        </w:rPr>
        <w:t>Cuba remains largely undeveloped, with large tracts of untouched rain forest and unspoiled reefs</w:t>
      </w:r>
      <w:r w:rsidRPr="00D0553B">
        <w:rPr>
          <w:sz w:val="16"/>
        </w:rPr>
        <w:t xml:space="preserve">. </w:t>
      </w:r>
      <w:r w:rsidRPr="00644B43">
        <w:rPr>
          <w:rStyle w:val="StyleBoldUnderline"/>
        </w:rPr>
        <w:t>The country has signed numerous international conservation treaties and set aside vast areas of land for government protection</w:t>
      </w:r>
      <w:r w:rsidRPr="00D0553B">
        <w:rPr>
          <w:sz w:val="16"/>
        </w:rPr>
        <w:t xml:space="preserve">. But others say Cuba's economic underdevelopment has played just as large a role. </w:t>
      </w:r>
      <w:r w:rsidRPr="00644B43">
        <w:rPr>
          <w:rStyle w:val="StyleBoldUnderline"/>
        </w:rPr>
        <w:t>Since the collapse of the Soviet Union</w:t>
      </w:r>
      <w:r w:rsidRPr="00D0553B">
        <w:rPr>
          <w:sz w:val="16"/>
        </w:rPr>
        <w:t>—its main financial benefactor—</w:t>
      </w:r>
      <w:r w:rsidRPr="00644B43">
        <w:rPr>
          <w:rStyle w:val="StyleBoldUnderline"/>
        </w:rPr>
        <w:t>Cuba has had to rely mostly on its own limited resources. It has embraced organic farming and low-energy agriculture because it can't afford to do anything else.</w:t>
      </w:r>
      <w:r>
        <w:rPr>
          <w:rStyle w:val="StyleBoldUnderline"/>
        </w:rPr>
        <w:t xml:space="preserve"> </w:t>
      </w:r>
      <w:r w:rsidRPr="00D0553B">
        <w:rPr>
          <w:sz w:val="16"/>
        </w:rPr>
        <w:t xml:space="preserve">And once Castro is gone, the experts say, </w:t>
      </w:r>
      <w:r w:rsidRPr="00644B43">
        <w:rPr>
          <w:rStyle w:val="StyleBoldUnderline"/>
        </w:rPr>
        <w:t>a boom in tourism and foreign investment could destroy Cuba's pristine landscapes.</w:t>
      </w:r>
    </w:p>
    <w:p w:rsidR="008F6D09" w:rsidRDefault="008F6D09" w:rsidP="008F6D09"/>
    <w:p w:rsidR="008F6D09" w:rsidRDefault="008F6D09" w:rsidP="008F6D09">
      <w:pPr>
        <w:pStyle w:val="Heading3"/>
      </w:pPr>
      <w:r>
        <w:t xml:space="preserve">A2: Lifting the </w:t>
      </w:r>
      <w:bookmarkEnd w:id="25"/>
      <w:bookmarkEnd w:id="26"/>
      <w:r>
        <w:t>Embargo Allows for Environmental Cooperation</w:t>
      </w:r>
    </w:p>
    <w:p w:rsidR="008F6D09" w:rsidRDefault="008F6D09" w:rsidP="008F6D09">
      <w:pPr>
        <w:pStyle w:val="Heading4"/>
      </w:pPr>
      <w:r>
        <w:t>Lifting the embargo would subject Cuba to a wave of environmental exploitation by American businesses.</w:t>
      </w:r>
    </w:p>
    <w:p w:rsidR="008F6D09" w:rsidRPr="00F360A1" w:rsidRDefault="008F6D09" w:rsidP="008F6D09"/>
    <w:p w:rsidR="008F6D09" w:rsidRPr="00D91441" w:rsidRDefault="008F6D09" w:rsidP="008F6D09">
      <w:pPr>
        <w:rPr>
          <w:rStyle w:val="StyleStyleBold12pt"/>
        </w:rPr>
      </w:pPr>
      <w:r w:rsidRPr="00D91441">
        <w:rPr>
          <w:rStyle w:val="StyleStyleBold12pt"/>
        </w:rPr>
        <w:t>Dean, Lecturer in Environmental Studies at Brown University, 2007</w:t>
      </w:r>
    </w:p>
    <w:p w:rsidR="008F6D09" w:rsidRPr="00C86CBC" w:rsidRDefault="008F6D09" w:rsidP="008F6D09">
      <w:r>
        <w:t xml:space="preserve">(Cornelia, “Conserving Cuba, After the Embargo,” </w:t>
      </w:r>
      <w:r>
        <w:rPr>
          <w:i/>
        </w:rPr>
        <w:t xml:space="preserve">New York </w:t>
      </w:r>
      <w:r w:rsidRPr="00D91441">
        <w:rPr>
          <w:i/>
        </w:rPr>
        <w:t>Times</w:t>
      </w:r>
      <w:r>
        <w:t xml:space="preserve">, </w:t>
      </w:r>
      <w:r w:rsidRPr="00D91441">
        <w:t>December</w:t>
      </w:r>
      <w:r>
        <w:t xml:space="preserve"> 25, Online: </w:t>
      </w:r>
      <w:hyperlink r:id="rId34" w:history="1">
        <w:r>
          <w:rPr>
            <w:rStyle w:val="Hyperlink"/>
          </w:rPr>
          <w:t>http://www.nytimes.com/2007/12/25/science/25cuba.html?pagewanted=all&amp;_r=1&amp;</w:t>
        </w:r>
      </w:hyperlink>
      <w:r>
        <w:t>)</w:t>
      </w:r>
    </w:p>
    <w:p w:rsidR="008F6D09" w:rsidRDefault="008F6D09" w:rsidP="008F6D09"/>
    <w:p w:rsidR="008F6D09" w:rsidRPr="00D0553B" w:rsidRDefault="008F6D09" w:rsidP="008F6D09">
      <w:pPr>
        <w:rPr>
          <w:sz w:val="16"/>
        </w:rPr>
      </w:pPr>
      <w:r w:rsidRPr="00D0553B">
        <w:rPr>
          <w:sz w:val="16"/>
        </w:rPr>
        <w:t xml:space="preserve">Through accidents of geography and history, </w:t>
      </w:r>
      <w:r w:rsidRPr="00203285">
        <w:rPr>
          <w:rStyle w:val="StyleBoldUnderline"/>
        </w:rPr>
        <w:t xml:space="preserve">Cuba is a priceless ecological resource. </w:t>
      </w:r>
      <w:r w:rsidRPr="00D0553B">
        <w:rPr>
          <w:sz w:val="16"/>
        </w:rPr>
        <w:t xml:space="preserve">That is why </w:t>
      </w:r>
      <w:r w:rsidRPr="00203285">
        <w:rPr>
          <w:rStyle w:val="StyleBoldUnderline"/>
        </w:rPr>
        <w:t>many scientists are</w:t>
      </w:r>
      <w:r w:rsidRPr="00D0553B">
        <w:rPr>
          <w:sz w:val="16"/>
        </w:rPr>
        <w:t xml:space="preserve"> so </w:t>
      </w:r>
      <w:r w:rsidRPr="00203285">
        <w:rPr>
          <w:rStyle w:val="StyleBoldUnderline"/>
        </w:rPr>
        <w:t>worried about what will become of it after</w:t>
      </w:r>
      <w:r w:rsidRPr="00D0553B">
        <w:rPr>
          <w:sz w:val="16"/>
        </w:rPr>
        <w:t xml:space="preserve"> Fidel Castro and his associates leave power and, as is widely anticipated, </w:t>
      </w:r>
      <w:r w:rsidRPr="00203285">
        <w:rPr>
          <w:rStyle w:val="StyleBoldUnderline"/>
        </w:rPr>
        <w:t xml:space="preserve">the American government </w:t>
      </w:r>
      <w:r w:rsidRPr="00D0553B">
        <w:rPr>
          <w:sz w:val="16"/>
        </w:rPr>
        <w:t>relaxes or</w:t>
      </w:r>
      <w:r w:rsidRPr="00203285">
        <w:rPr>
          <w:rStyle w:val="StyleBoldUnderline"/>
        </w:rPr>
        <w:t xml:space="preserve"> ends its trade embargo.</w:t>
      </w:r>
      <w:r>
        <w:rPr>
          <w:rStyle w:val="StyleBoldUnderline"/>
        </w:rPr>
        <w:t xml:space="preserve"> </w:t>
      </w:r>
      <w:r w:rsidRPr="00203285">
        <w:rPr>
          <w:rStyle w:val="StyleBoldUnderline"/>
        </w:rPr>
        <w:t>Cuba</w:t>
      </w:r>
      <w:r w:rsidRPr="00D0553B">
        <w:rPr>
          <w:sz w:val="16"/>
        </w:rPr>
        <w:t xml:space="preserve">, by far the region’s largest island, </w:t>
      </w:r>
      <w:r w:rsidRPr="00203285">
        <w:rPr>
          <w:rStyle w:val="StyleBoldUnderline"/>
        </w:rPr>
        <w:t>sits at the confluence of the Atlantic Ocean, the Gulf of Mexico and the Caribbean Sea. Its mountains, forests, swamps, coasts and marine areas are rich in plants and animals, some seen nowhere else.</w:t>
      </w:r>
      <w:r>
        <w:rPr>
          <w:rStyle w:val="StyleBoldUnderline"/>
        </w:rPr>
        <w:t xml:space="preserve"> </w:t>
      </w:r>
      <w:r w:rsidRPr="00D0553B">
        <w:rPr>
          <w:sz w:val="16"/>
        </w:rPr>
        <w:t xml:space="preserve">And since the imposition of the embargo in 1962, and especially with the collapse in 1991 of the Soviet Union, its major economic patron, Cuba’s economy has stagnated. </w:t>
      </w:r>
      <w:r w:rsidRPr="00203285">
        <w:rPr>
          <w:rStyle w:val="StyleBoldUnderline"/>
        </w:rPr>
        <w:t>Cuba</w:t>
      </w:r>
      <w:r w:rsidRPr="00D0553B">
        <w:rPr>
          <w:sz w:val="16"/>
        </w:rPr>
        <w:t xml:space="preserve"> has not been free of development, including Soviet-style top-down agricultural and mining operations and, in recent years, an expansion of tourism. But it also </w:t>
      </w:r>
      <w:r w:rsidRPr="00203285">
        <w:rPr>
          <w:rStyle w:val="StyleBoldUnderline"/>
        </w:rPr>
        <w:t>has an abundance of landscapes that elsewhere in the region have been ripped up, paved over, poisoned or otherwise destroyed in the decades since the Cuban revolution, when development has been most intense. Once the embargo ends, the island could face a flood of investors from the United States and elsewhere, eag</w:t>
      </w:r>
      <w:r>
        <w:rPr>
          <w:rStyle w:val="StyleBoldUnderline"/>
        </w:rPr>
        <w:t>er to exploit those landscapes.</w:t>
      </w:r>
    </w:p>
    <w:p w:rsidR="008F6D09" w:rsidRDefault="008F6D09" w:rsidP="008F6D09"/>
    <w:p w:rsidR="008F6D09" w:rsidRDefault="008F6D09" w:rsidP="008F6D09">
      <w:pPr>
        <w:rPr>
          <w:rStyle w:val="StyleBoldUnderline"/>
        </w:rPr>
      </w:pPr>
    </w:p>
    <w:p w:rsidR="008F6D09" w:rsidRDefault="008F6D09" w:rsidP="008F6D09">
      <w:pPr>
        <w:pStyle w:val="Heading3"/>
        <w:rPr>
          <w:rFonts w:cs="Arial"/>
        </w:rPr>
      </w:pPr>
      <w:r>
        <w:rPr>
          <w:rFonts w:cs="Arial"/>
        </w:rPr>
        <w:t>Impact – Turns Public Health</w:t>
      </w:r>
    </w:p>
    <w:p w:rsidR="008F6D09" w:rsidRDefault="008F6D09" w:rsidP="008F6D09">
      <w:pPr>
        <w:pStyle w:val="Heading4"/>
        <w:rPr>
          <w:rFonts w:cs="Arial"/>
        </w:rPr>
      </w:pPr>
      <w:r w:rsidRPr="0060223F">
        <w:rPr>
          <w:rFonts w:cs="Arial"/>
        </w:rPr>
        <w:t xml:space="preserve">Lifting the embargo would allow medical tourism – this would overstretch Cuba’s healthcare resources. </w:t>
      </w:r>
    </w:p>
    <w:p w:rsidR="008F6D09" w:rsidRPr="00BB00C5" w:rsidRDefault="008F6D09" w:rsidP="008F6D09"/>
    <w:p w:rsidR="008F6D09" w:rsidRPr="0060223F" w:rsidRDefault="008F6D09" w:rsidP="008F6D09">
      <w:pPr>
        <w:rPr>
          <w:rStyle w:val="StyleStyleBold12pt"/>
        </w:rPr>
      </w:pPr>
      <w:r w:rsidRPr="0060223F">
        <w:rPr>
          <w:rStyle w:val="StyleStyleBold12pt"/>
        </w:rPr>
        <w:t>Garrett, Senior Fellow for Global Health at the Council on Foreign Relations, 2010</w:t>
      </w:r>
    </w:p>
    <w:p w:rsidR="008F6D09" w:rsidRPr="0060223F" w:rsidRDefault="008F6D09" w:rsidP="008F6D09">
      <w:r w:rsidRPr="0060223F">
        <w:t xml:space="preserve">(Laurie, “Castrocare in Crisis,” </w:t>
      </w:r>
      <w:r w:rsidRPr="0060223F">
        <w:rPr>
          <w:i/>
        </w:rPr>
        <w:t>Foreign Affairs</w:t>
      </w:r>
      <w:r w:rsidRPr="0060223F">
        <w:t xml:space="preserve">, 89:4, July/August, EBSCOhost) </w:t>
      </w:r>
    </w:p>
    <w:p w:rsidR="008F6D09" w:rsidRPr="0060223F" w:rsidRDefault="008F6D09" w:rsidP="008F6D09"/>
    <w:p w:rsidR="008F6D09" w:rsidRPr="00D0553B" w:rsidRDefault="008F6D09" w:rsidP="008F6D09">
      <w:pPr>
        <w:rPr>
          <w:sz w:val="16"/>
        </w:rPr>
      </w:pPr>
      <w:r w:rsidRPr="00D0553B">
        <w:rPr>
          <w:sz w:val="16"/>
        </w:rPr>
        <w:t xml:space="preserve">But </w:t>
      </w:r>
      <w:r w:rsidRPr="0060223F">
        <w:rPr>
          <w:rStyle w:val="StyleBoldUnderline"/>
        </w:rPr>
        <w:t>a lot may change if the United States alters its policies toward Cuba. In 2009, a group of 30 physicians from Florida</w:t>
      </w:r>
      <w:r w:rsidRPr="00D0553B">
        <w:rPr>
          <w:sz w:val="16"/>
        </w:rPr>
        <w:t xml:space="preserve"> toured Cira García and </w:t>
      </w:r>
      <w:r w:rsidRPr="0060223F">
        <w:rPr>
          <w:rStyle w:val="StyleBoldUnderline"/>
        </w:rPr>
        <w:t>concluded that once the U.S. embargo is lifted, the facility will be overwhelmed by its foreign patients. It takes little imagination to envision chains of private clinics,</w:t>
      </w:r>
      <w:r w:rsidRPr="00D0553B">
        <w:rPr>
          <w:sz w:val="16"/>
        </w:rPr>
        <w:t xml:space="preserve"> located near five-star hotels and beach resorts, catering to the elective needs of North Americans and Europeans. Such a trend might bode well for Canadians seeking to avoid queues in Ottawa for hip replacements or for U.S. health insurance companies looking to cut costs on cataract surgery and pacemakers. But </w:t>
      </w:r>
      <w:r w:rsidRPr="0060223F">
        <w:rPr>
          <w:rStyle w:val="StyleBoldUnderline"/>
        </w:rPr>
        <w:t>providing health care to wealthy foreigners would drain physicians, technicians, and nurses from Cuba's public system</w:t>
      </w:r>
      <w:proofErr w:type="gramStart"/>
      <w:r w:rsidRPr="0060223F">
        <w:rPr>
          <w:rStyle w:val="StyleBoldUnderline"/>
        </w:rPr>
        <w:t>.</w:t>
      </w:r>
      <w:r w:rsidRPr="00D0553B">
        <w:rPr>
          <w:sz w:val="12"/>
        </w:rPr>
        <w:t>¶</w:t>
      </w:r>
      <w:proofErr w:type="gramEnd"/>
      <w:r w:rsidRPr="00D0553B">
        <w:rPr>
          <w:sz w:val="16"/>
        </w:rPr>
        <w:t xml:space="preserve"> And </w:t>
      </w:r>
      <w:r w:rsidRPr="0060223F">
        <w:rPr>
          <w:rStyle w:val="StyleBoldUnderline"/>
        </w:rPr>
        <w:t>any such brain drain within Cuba might be dwarfed by a brain drain out into the rest of the world, as Cuban doctors and nurses leave the country to seek incomes that cannot be matched at home</w:t>
      </w:r>
      <w:r w:rsidRPr="00D0553B">
        <w:rPr>
          <w:sz w:val="16"/>
        </w:rPr>
        <w:t xml:space="preserve">. Countries facing gross deficits in skilled medical talent are already scrambling to lure doctors, nurses, lab technicians, dentists, pharmacists, and health administrators from other nations. In 2006, the WHO estimated that the global deficit of medical professionals was roughly 4.3 million, and the figure can only have grown since then. </w:t>
      </w:r>
      <w:r w:rsidRPr="0060223F">
        <w:rPr>
          <w:rStyle w:val="StyleBoldUnderline"/>
        </w:rPr>
        <w:t>As the world's population ages and average life expectancies rise from the United States to China, millions more patients will need complex, labor-intensive medical attention.</w:t>
      </w:r>
      <w:r w:rsidRPr="00D0553B">
        <w:rPr>
          <w:sz w:val="16"/>
        </w:rPr>
        <w:t xml:space="preserve"> </w:t>
      </w:r>
      <w:r w:rsidRPr="0060223F">
        <w:rPr>
          <w:rStyle w:val="StyleBoldUnderline"/>
        </w:rPr>
        <w:t>And in countries with falling life expectancies and high rates of HIV/AIDS, donor resources</w:t>
      </w:r>
      <w:r w:rsidRPr="00D0553B">
        <w:rPr>
          <w:sz w:val="16"/>
        </w:rPr>
        <w:t xml:space="preserve"> aimed at combating the disease </w:t>
      </w:r>
      <w:r w:rsidRPr="0060223F">
        <w:rPr>
          <w:rStyle w:val="StyleBoldUnderline"/>
        </w:rPr>
        <w:t>often have the unintended consequence of further straining meager supplies of human medical resources by drawing talent away from less well-funded areas of medicine, such as basic children's health care</w:t>
      </w:r>
      <w:r w:rsidRPr="00D0553B">
        <w:rPr>
          <w:sz w:val="16"/>
        </w:rPr>
        <w:t>.</w:t>
      </w:r>
    </w:p>
    <w:p w:rsidR="008F6D09" w:rsidRPr="0060223F" w:rsidRDefault="008F6D09" w:rsidP="008F6D09"/>
    <w:p w:rsidR="008F6D09" w:rsidRPr="0060223F" w:rsidRDefault="008F6D09" w:rsidP="008F6D09"/>
    <w:p w:rsidR="008F6D09" w:rsidRDefault="008F6D09" w:rsidP="008F6D09">
      <w:pPr>
        <w:pStyle w:val="Heading3"/>
      </w:pPr>
      <w:r>
        <w:t xml:space="preserve">Impact – Government Repression </w:t>
      </w:r>
    </w:p>
    <w:p w:rsidR="008F6D09" w:rsidRDefault="008F6D09" w:rsidP="008F6D09">
      <w:pPr>
        <w:pStyle w:val="Heading4"/>
      </w:pPr>
      <w:r>
        <w:t xml:space="preserve">Tourism provides the Castro regime with more money to dominate Cuban citizens.  </w:t>
      </w:r>
    </w:p>
    <w:p w:rsidR="008F6D09" w:rsidRPr="007E1E0F" w:rsidRDefault="008F6D09" w:rsidP="008F6D09"/>
    <w:p w:rsidR="008F6D09" w:rsidRDefault="008F6D09" w:rsidP="008F6D09">
      <w:pPr>
        <w:rPr>
          <w:rStyle w:val="StyleStyleBold12pt"/>
        </w:rPr>
      </w:pPr>
      <w:r>
        <w:rPr>
          <w:rStyle w:val="StyleStyleBold12pt"/>
        </w:rPr>
        <w:t>Suchlicki, Director of the Institute for Cuban Studies at the University of Miami, 20</w:t>
      </w:r>
      <w:r w:rsidRPr="006159B3">
        <w:rPr>
          <w:rStyle w:val="StyleStyleBold12pt"/>
        </w:rPr>
        <w:t xml:space="preserve">13 </w:t>
      </w:r>
    </w:p>
    <w:p w:rsidR="008F6D09" w:rsidRDefault="008F6D09" w:rsidP="008F6D09">
      <w:r>
        <w:rPr>
          <w:rStyle w:val="StyleStyleBold12pt"/>
        </w:rPr>
        <w:t>(</w:t>
      </w:r>
      <w:r w:rsidRPr="00D63A4C">
        <w:t xml:space="preserve">Jaime, </w:t>
      </w:r>
      <w:r>
        <w:t>“What If…the U.S. Ended the Cuba Travel Ban and the Embargo</w:t>
      </w:r>
      <w:proofErr w:type="gramStart"/>
      <w:r>
        <w:t>?,</w:t>
      </w:r>
      <w:proofErr w:type="gramEnd"/>
      <w:r>
        <w:t>” Feb 26, Online: http://interamericansecuritywatch.com/what-if-the-u-s-ended-the-cuba-travel-ban-and-the-embargo/)</w:t>
      </w:r>
    </w:p>
    <w:p w:rsidR="008F6D09" w:rsidRDefault="008F6D09" w:rsidP="008F6D09"/>
    <w:p w:rsidR="008F6D09" w:rsidRPr="00D0553B" w:rsidRDefault="008F6D09" w:rsidP="008F6D09">
      <w:pPr>
        <w:rPr>
          <w:sz w:val="16"/>
        </w:rPr>
      </w:pPr>
      <w:bookmarkStart w:id="27" w:name="_Toc358676878"/>
      <w:r w:rsidRPr="004B0A9D">
        <w:rPr>
          <w:rStyle w:val="StyleBoldUnderline"/>
        </w:rPr>
        <w:t xml:space="preserve">Lifting the ban </w:t>
      </w:r>
      <w:r w:rsidRPr="00D0553B">
        <w:rPr>
          <w:sz w:val="16"/>
        </w:rPr>
        <w:t xml:space="preserve">for U.S. tourists to travel to Cuba </w:t>
      </w:r>
      <w:r w:rsidRPr="004B0A9D">
        <w:rPr>
          <w:rStyle w:val="StyleBoldUnderline"/>
        </w:rPr>
        <w:t xml:space="preserve">would be a major concession totally out of proportion to recent changes in the island. If the U.S. were to lift the travel ban without major reforms </w:t>
      </w:r>
      <w:r w:rsidRPr="00D0553B">
        <w:rPr>
          <w:sz w:val="16"/>
        </w:rPr>
        <w:t xml:space="preserve">in Cuba, there would be significant implications: </w:t>
      </w:r>
      <w:r w:rsidRPr="004B0A9D">
        <w:rPr>
          <w:rStyle w:val="StyleBoldUnderline"/>
        </w:rPr>
        <w:t>Money from American tourists would flow into businesses owned by the Castro government thus strengthening state enterprises</w:t>
      </w:r>
      <w:r w:rsidRPr="00D0553B">
        <w:rPr>
          <w:sz w:val="16"/>
        </w:rPr>
        <w:t>. The tourist industry is controlled by the military and General Raul Castro, Fidel’s brother. American tourists will have limited contact with Cubans. Most</w:t>
      </w:r>
      <w:r w:rsidRPr="004B0A9D">
        <w:rPr>
          <w:rStyle w:val="StyleBoldUnderline"/>
        </w:rPr>
        <w:t xml:space="preserve"> Cuban resorts are built in isolated areas, are off limits to the average Cuban, and are controlled by Cuba’s efficient security apparatus.</w:t>
      </w:r>
      <w:r w:rsidRPr="00D0553B">
        <w:rPr>
          <w:sz w:val="16"/>
        </w:rPr>
        <w:t xml:space="preserve"> Most Americans don’t speak Spanish, have but limited contact with ordinary Cubans, and are not interested in visiting the island to subvert its regime. Law 88 enacted in 1999 prohibits Cubans from receiving publications from tourists. Penalties include jail terms. </w:t>
      </w:r>
      <w:r w:rsidRPr="004B0A9D">
        <w:rPr>
          <w:rStyle w:val="StyleBoldUnderline"/>
        </w:rPr>
        <w:t>While providing the Castro government with much needed dollars, the economic impact of tourism on the Cuban population would be limited. Dollars will trickle down to the Cuban poor in only small quantities, while state and foreign enterprises will benefit most.</w:t>
      </w:r>
      <w:r w:rsidRPr="00D0553B">
        <w:rPr>
          <w:sz w:val="16"/>
        </w:rPr>
        <w:t xml:space="preserve"> Tourist dollars would be spent on products, i.e., rum, tobacco, etc., produced by state enterprises, and tourists would stay in hotels owned partially or wholly by the Cuban government. The principal airline shuffling tourists around the island, Gaviota, is owned and operated by the Cuban military. The assumption that the Cuban leadership would allow U.S. tourists or businesses to subvert the revolution and influence internal developments is at best naïve. As we have seen in other circumstances, U.S. travelers to Cuba could be subject to harassment and imprisonment. </w:t>
      </w:r>
      <w:r w:rsidRPr="004B0A9D">
        <w:rPr>
          <w:rStyle w:val="StyleBoldUnderline"/>
        </w:rPr>
        <w:t>Over the past decades hundred of thousands of Canadian, European and Latin American tourists have visited the island. Cuba is not more democratic today. If anything, Cuba is more totalitarian, with the state and its control apparatus having been strengthened as a result of the influx of tourist dollars</w:t>
      </w:r>
      <w:r w:rsidRPr="00D0553B">
        <w:rPr>
          <w:sz w:val="16"/>
        </w:rPr>
        <w:t xml:space="preserve">. </w:t>
      </w:r>
      <w:bookmarkEnd w:id="27"/>
    </w:p>
    <w:p w:rsidR="008F6D09" w:rsidRDefault="008F6D09" w:rsidP="008F6D09"/>
    <w:p w:rsidR="008F6D09" w:rsidRDefault="008F6D09" w:rsidP="008F6D09">
      <w:pPr>
        <w:pStyle w:val="Heading3"/>
      </w:pPr>
      <w:bookmarkStart w:id="28" w:name="_Toc358676801"/>
      <w:bookmarkStart w:id="29" w:name="_Toc359103638"/>
      <w:r>
        <w:t xml:space="preserve">A2: Human </w:t>
      </w:r>
      <w:bookmarkEnd w:id="28"/>
      <w:bookmarkEnd w:id="29"/>
      <w:r>
        <w:t xml:space="preserve">Rights Come Before the Environment </w:t>
      </w:r>
    </w:p>
    <w:p w:rsidR="008F6D09" w:rsidRPr="006E03FC" w:rsidRDefault="008F6D09" w:rsidP="008F6D09">
      <w:pPr>
        <w:pStyle w:val="Heading4"/>
      </w:pPr>
      <w:r>
        <w:t xml:space="preserve">In the context of Cuba, the environmental costs are too high to ignore – even when compared to human rights. </w:t>
      </w:r>
    </w:p>
    <w:p w:rsidR="008F6D09" w:rsidRPr="00BA6000" w:rsidRDefault="008F6D09" w:rsidP="008F6D09"/>
    <w:p w:rsidR="008F6D09" w:rsidRPr="006905BF" w:rsidRDefault="008F6D09" w:rsidP="008F6D09">
      <w:pPr>
        <w:rPr>
          <w:rStyle w:val="StyleStyleBold12pt"/>
        </w:rPr>
      </w:pPr>
      <w:r w:rsidRPr="006905BF">
        <w:rPr>
          <w:rStyle w:val="StyleStyleBold12pt"/>
        </w:rPr>
        <w:t>Kozloff, writer for the Huffington Post and PhD in Latin American History from Oxford, 2010</w:t>
      </w:r>
    </w:p>
    <w:p w:rsidR="008F6D09" w:rsidRDefault="008F6D09" w:rsidP="008F6D09">
      <w:r>
        <w:t xml:space="preserve">(Nikolas, “Left Must Fine Tune its Position on Cuba Embargo in Light of Oil Spill,” </w:t>
      </w:r>
      <w:r>
        <w:rPr>
          <w:i/>
        </w:rPr>
        <w:t>Monga Bay</w:t>
      </w:r>
      <w:r>
        <w:t xml:space="preserve">, May 26, Online: </w:t>
      </w:r>
      <w:hyperlink r:id="rId35" w:history="1">
        <w:r>
          <w:rPr>
            <w:rStyle w:val="Hyperlink"/>
          </w:rPr>
          <w:t>http://news.mongabay.com/2010/0526-kozloff_cuba.html</w:t>
        </w:r>
      </w:hyperlink>
      <w:r>
        <w:t>)</w:t>
      </w:r>
    </w:p>
    <w:p w:rsidR="008F6D09" w:rsidRDefault="008F6D09" w:rsidP="008F6D09"/>
    <w:p w:rsidR="008F6D09" w:rsidRPr="006905BF" w:rsidRDefault="008F6D09" w:rsidP="008F6D09">
      <w:pPr>
        <w:rPr>
          <w:rStyle w:val="StyleBoldUnderline"/>
        </w:rPr>
      </w:pPr>
      <w:r w:rsidRPr="00D0553B">
        <w:rPr>
          <w:sz w:val="16"/>
        </w:rPr>
        <w:t xml:space="preserve">Hopefully, the BP disaster will put a break on the oil lobby and its supporters on Capitol Hill. Yet, other important players have been broadly supportive of offshore oil. For its part, </w:t>
      </w:r>
      <w:r w:rsidRPr="006905BF">
        <w:rPr>
          <w:rStyle w:val="StyleBoldUnderline"/>
        </w:rPr>
        <w:t>Havana has said it would welcome U.S. investment</w:t>
      </w:r>
      <w:r w:rsidRPr="00D0553B">
        <w:rPr>
          <w:sz w:val="16"/>
        </w:rPr>
        <w:t xml:space="preserve">. Recently, a U.S.-Cuba Energy Summit attracted Exxon officials and others to a meeting in Mexico City. Participants viewed PowerPoint presentations from Cuban government ministries including state-owned oil company Cupet which sought to involve U.S. companies in the exploitation of oil and gas fields. </w:t>
      </w:r>
      <w:r w:rsidRPr="006905BF">
        <w:rPr>
          <w:rStyle w:val="StyleBoldUnderline"/>
        </w:rPr>
        <w:t>"U.S. oil companies would love to do business there as soon as this thing opens up,</w:t>
      </w:r>
      <w:r w:rsidRPr="00D0553B">
        <w:rPr>
          <w:sz w:val="16"/>
        </w:rPr>
        <w:t xml:space="preserve">" remarked Ron Harper, an energy analyst in Houston. "They're looking at it quietly. They'd be short-sighted not to." </w:t>
      </w:r>
      <w:r w:rsidRPr="006905BF">
        <w:rPr>
          <w:rStyle w:val="StyleBoldUnderline"/>
        </w:rPr>
        <w:t>The debate over Cuban offshore oil puts the political left in a quandary</w:t>
      </w:r>
      <w:r w:rsidRPr="00D0553B">
        <w:rPr>
          <w:sz w:val="16"/>
        </w:rPr>
        <w:t xml:space="preserve">. For years, </w:t>
      </w:r>
      <w:r w:rsidRPr="006905BF">
        <w:rPr>
          <w:rStyle w:val="StyleBoldUnderline"/>
        </w:rPr>
        <w:t>it’s been an article of faith amongst progressives that the U.S. ought to scrap the embargo</w:t>
      </w:r>
      <w:r w:rsidRPr="00D0553B">
        <w:rPr>
          <w:sz w:val="16"/>
        </w:rPr>
        <w:t xml:space="preserve">. </w:t>
      </w:r>
      <w:r w:rsidRPr="006905BF">
        <w:rPr>
          <w:rStyle w:val="StyleBoldUnderline"/>
        </w:rPr>
        <w:t>To be sure, economic sanctions have resulted in</w:t>
      </w:r>
      <w:r w:rsidRPr="00D0553B">
        <w:rPr>
          <w:sz w:val="16"/>
        </w:rPr>
        <w:t xml:space="preserve"> horrible economic </w:t>
      </w:r>
      <w:r w:rsidRPr="006905BF">
        <w:rPr>
          <w:rStyle w:val="StyleBoldUnderline"/>
        </w:rPr>
        <w:t>distress for ordinary Cubans. Yet</w:t>
      </w:r>
      <w:r w:rsidRPr="00D0553B">
        <w:rPr>
          <w:sz w:val="16"/>
        </w:rPr>
        <w:t xml:space="preserve">, </w:t>
      </w:r>
      <w:r w:rsidRPr="006905BF">
        <w:rPr>
          <w:rStyle w:val="StyleBoldUnderline"/>
        </w:rPr>
        <w:t>does the left want to lift sanctions and open the door to yet more destructive offshore petroleum, thereby adding to environmental woes already unleashed by the BP spill? In light of our dire ecological straits</w:t>
      </w:r>
      <w:r w:rsidRPr="00D0553B">
        <w:rPr>
          <w:sz w:val="16"/>
        </w:rPr>
        <w:t xml:space="preserve">, I believe </w:t>
      </w:r>
      <w:r w:rsidRPr="006905BF">
        <w:rPr>
          <w:rStyle w:val="StyleBoldUnderline"/>
        </w:rPr>
        <w:t>the left must rethink its position on this vital issue and articulate a</w:t>
      </w:r>
      <w:r w:rsidRPr="00D0553B">
        <w:rPr>
          <w:sz w:val="16"/>
        </w:rPr>
        <w:t xml:space="preserve"> more broad-based </w:t>
      </w:r>
      <w:r w:rsidRPr="006905BF">
        <w:rPr>
          <w:rStyle w:val="StyleBoldUnderline"/>
        </w:rPr>
        <w:t>vision</w:t>
      </w:r>
      <w:r w:rsidRPr="00D0553B">
        <w:rPr>
          <w:sz w:val="16"/>
        </w:rPr>
        <w:t xml:space="preserve"> </w:t>
      </w:r>
      <w:r w:rsidRPr="006905BF">
        <w:rPr>
          <w:rStyle w:val="StyleBoldUnderline"/>
        </w:rPr>
        <w:t>for the Gulf which would realistically address</w:t>
      </w:r>
      <w:r w:rsidRPr="00D0553B">
        <w:rPr>
          <w:sz w:val="16"/>
        </w:rPr>
        <w:t xml:space="preserve"> both economic and </w:t>
      </w:r>
      <w:r w:rsidRPr="006905BF">
        <w:rPr>
          <w:rStyle w:val="StyleBoldUnderline"/>
        </w:rPr>
        <w:t>environmental concerns.</w:t>
      </w:r>
    </w:p>
    <w:p w:rsidR="008F6D09" w:rsidRDefault="008F6D09" w:rsidP="008F6D09"/>
    <w:p w:rsidR="008F6D09" w:rsidRPr="00D0553B" w:rsidRDefault="008F6D09" w:rsidP="008F6D09"/>
    <w:p w:rsidR="008F6D09" w:rsidRDefault="008F6D09" w:rsidP="008F6D09">
      <w:pPr>
        <w:pStyle w:val="Heading2"/>
      </w:pPr>
      <w:r>
        <w:t>Oil Drilling Disad</w:t>
      </w:r>
    </w:p>
    <w:p w:rsidR="008F6D09" w:rsidRDefault="008F6D09" w:rsidP="008F6D09">
      <w:pPr>
        <w:pStyle w:val="Heading3"/>
      </w:pPr>
      <w:bookmarkStart w:id="30" w:name="_Toc358676895"/>
      <w:bookmarkStart w:id="31" w:name="_Toc359103639"/>
      <w:r>
        <w:t>Oil Drilling Disadvantage 1NC (1/3)</w:t>
      </w:r>
      <w:bookmarkEnd w:id="30"/>
      <w:bookmarkEnd w:id="31"/>
    </w:p>
    <w:p w:rsidR="008F6D09" w:rsidRDefault="008F6D09" w:rsidP="008F6D09">
      <w:pPr>
        <w:pStyle w:val="Heading4"/>
        <w:numPr>
          <w:ilvl w:val="0"/>
          <w:numId w:val="4"/>
        </w:numPr>
      </w:pPr>
      <w:r>
        <w:t xml:space="preserve">Uniqueness and Link: Oil companies are making plans to drill in Cuba – the embargo is the only obstacle to operations. </w:t>
      </w:r>
    </w:p>
    <w:p w:rsidR="008F6D09" w:rsidRPr="000A1CEC" w:rsidRDefault="008F6D09" w:rsidP="008F6D09"/>
    <w:p w:rsidR="008F6D09" w:rsidRPr="0016123F" w:rsidRDefault="008F6D09" w:rsidP="008F6D09">
      <w:pPr>
        <w:rPr>
          <w:rStyle w:val="StyleStyleBold12pt"/>
        </w:rPr>
      </w:pPr>
      <w:r w:rsidRPr="0016123F">
        <w:rPr>
          <w:rStyle w:val="StyleStyleBold12pt"/>
        </w:rPr>
        <w:t>Claver-Carone, director of the US-Cuba Democracy PAC, 2008</w:t>
      </w:r>
    </w:p>
    <w:p w:rsidR="008F6D09" w:rsidRDefault="008F6D09" w:rsidP="008F6D09">
      <w:r>
        <w:t xml:space="preserve">(Mauricio, “How the Cuban embargo protects the environment,” </w:t>
      </w:r>
      <w:r>
        <w:rPr>
          <w:i/>
        </w:rPr>
        <w:t>The New York Times</w:t>
      </w:r>
      <w:r>
        <w:t xml:space="preserve">, July 25, Online: </w:t>
      </w:r>
      <w:hyperlink r:id="rId36" w:history="1">
        <w:r>
          <w:rPr>
            <w:rStyle w:val="Hyperlink"/>
          </w:rPr>
          <w:t>http://www.nytimes.com/2008/07/25/opinion/25iht-edcarone.1.14793496.html</w:t>
        </w:r>
      </w:hyperlink>
      <w:r>
        <w:t>)</w:t>
      </w:r>
    </w:p>
    <w:p w:rsidR="008F6D09" w:rsidRPr="0016123F" w:rsidRDefault="008F6D09" w:rsidP="008F6D09"/>
    <w:p w:rsidR="008F6D09" w:rsidRPr="00D0553B" w:rsidRDefault="008F6D09" w:rsidP="008F6D09">
      <w:pPr>
        <w:rPr>
          <w:sz w:val="16"/>
        </w:rPr>
      </w:pPr>
      <w:r w:rsidRPr="00D0553B">
        <w:rPr>
          <w:sz w:val="16"/>
        </w:rPr>
        <w:t xml:space="preserve">For almost a decade now, </w:t>
      </w:r>
      <w:r w:rsidRPr="004C7E82">
        <w:rPr>
          <w:rStyle w:val="StyleBoldUnderline"/>
        </w:rPr>
        <w:t>the Castro regime has been lauding offshore lease agreements</w:t>
      </w:r>
      <w:r w:rsidRPr="00D0553B">
        <w:rPr>
          <w:sz w:val="16"/>
        </w:rPr>
        <w:t xml:space="preserve">. It has tried Norway's StatoilHydro, India's state-run Oil &amp; Natural Gas Corporation, Malaysia's Petronas and Canada's Sherritt International. </w:t>
      </w:r>
      <w:r w:rsidRPr="004C7E82">
        <w:rPr>
          <w:rStyle w:val="StyleBoldUnderline"/>
        </w:rPr>
        <w:t>Yet, there is no current drilling activity off Cuba's coasts. The Cuban government has announced plans to drill, then followed with postponements</w:t>
      </w:r>
      <w:r w:rsidRPr="00D0553B">
        <w:rPr>
          <w:sz w:val="16"/>
        </w:rPr>
        <w:t xml:space="preserve"> in 2006, 2007 and this year. Clearly</w:t>
      </w:r>
      <w:r w:rsidRPr="004C7E82">
        <w:rPr>
          <w:rStyle w:val="StyleBoldUnderline"/>
        </w:rPr>
        <w:t>, foreign oil companies anticipate political changes</w:t>
      </w:r>
      <w:r w:rsidRPr="00D0553B">
        <w:rPr>
          <w:sz w:val="16"/>
        </w:rPr>
        <w:t xml:space="preserve"> in Cuba </w:t>
      </w:r>
      <w:r w:rsidRPr="004C7E82">
        <w:rPr>
          <w:rStyle w:val="StyleBoldUnderline"/>
        </w:rPr>
        <w:t>and are trying to position themselves accordingly</w:t>
      </w:r>
      <w:r w:rsidRPr="00D0553B">
        <w:rPr>
          <w:sz w:val="16"/>
        </w:rPr>
        <w:t xml:space="preserve">. It is equally clear </w:t>
      </w:r>
      <w:r w:rsidRPr="004C7E82">
        <w:rPr>
          <w:rStyle w:val="StyleBoldUnderline"/>
        </w:rPr>
        <w:t>they are encountering</w:t>
      </w:r>
      <w:r w:rsidRPr="00D0553B">
        <w:rPr>
          <w:sz w:val="16"/>
        </w:rPr>
        <w:t xml:space="preserve"> legal and </w:t>
      </w:r>
      <w:r w:rsidRPr="004C7E82">
        <w:rPr>
          <w:rStyle w:val="StyleBoldUnderline"/>
        </w:rPr>
        <w:t>logistical obstacles preventing oil and gas exploration and development. Among the impediments are</w:t>
      </w:r>
      <w:r w:rsidRPr="00D0553B">
        <w:rPr>
          <w:sz w:val="16"/>
        </w:rPr>
        <w:t xml:space="preserve"> well-founded </w:t>
      </w:r>
      <w:r w:rsidRPr="004C7E82">
        <w:rPr>
          <w:rStyle w:val="StyleBoldUnderline"/>
        </w:rPr>
        <w:t>reservations as to how any new discovery can be turned into product. Cuba has very limited refining</w:t>
      </w:r>
      <w:r w:rsidRPr="00D0553B">
        <w:rPr>
          <w:sz w:val="16"/>
        </w:rPr>
        <w:t xml:space="preserve"> </w:t>
      </w:r>
      <w:r w:rsidRPr="004C7E82">
        <w:rPr>
          <w:rStyle w:val="StyleBoldUnderline"/>
        </w:rPr>
        <w:t>capacity, and the U.S. embargo prevents sending Cuban crude oil to American refineries. Neither is it financially</w:t>
      </w:r>
      <w:r w:rsidRPr="00D0553B">
        <w:rPr>
          <w:sz w:val="16"/>
        </w:rPr>
        <w:t xml:space="preserve"> or logistically</w:t>
      </w:r>
      <w:r w:rsidRPr="004C7E82">
        <w:rPr>
          <w:rStyle w:val="StyleBoldUnderline"/>
        </w:rPr>
        <w:t xml:space="preserve"> viable for partners</w:t>
      </w:r>
      <w:r w:rsidRPr="00D0553B">
        <w:rPr>
          <w:sz w:val="16"/>
        </w:rPr>
        <w:t xml:space="preserve"> of the current Cuban regime</w:t>
      </w:r>
      <w:r w:rsidRPr="004C7E82">
        <w:rPr>
          <w:rStyle w:val="StyleBoldUnderline"/>
        </w:rPr>
        <w:t xml:space="preserve"> to undertake deep-water exploration without access to U.S. technology, which the embargo prohibits transferring to Cuba</w:t>
      </w:r>
      <w:r w:rsidRPr="00D0553B">
        <w:rPr>
          <w:sz w:val="16"/>
        </w:rPr>
        <w:t xml:space="preserve">. The prohibitions exist for good reason. Fidel Castro expropriated U.S. oil company assets after taking control of Cuba and has never provided compensation. Equally important, </w:t>
      </w:r>
      <w:r w:rsidRPr="004C7E82">
        <w:rPr>
          <w:rStyle w:val="StyleBoldUnderline"/>
        </w:rPr>
        <w:t>foreign companies trying to do business with Cuba still face a lot of expenses and political risks. If,</w:t>
      </w:r>
      <w:r w:rsidRPr="00D0553B">
        <w:rPr>
          <w:sz w:val="16"/>
        </w:rPr>
        <w:t xml:space="preserve"> or when, </w:t>
      </w:r>
      <w:r w:rsidRPr="004C7E82">
        <w:rPr>
          <w:rStyle w:val="StyleBoldUnderline"/>
        </w:rPr>
        <w:t>the Cuban regime decides again to expropriate the assets of these companies, there is no legal recourse</w:t>
      </w:r>
      <w:r w:rsidRPr="00D0553B">
        <w:rPr>
          <w:sz w:val="16"/>
        </w:rPr>
        <w:t xml:space="preserve"> in Cuba.</w:t>
      </w:r>
    </w:p>
    <w:p w:rsidR="008F6D09" w:rsidRDefault="008F6D09" w:rsidP="008F6D09">
      <w:pPr>
        <w:pStyle w:val="Heading4"/>
        <w:numPr>
          <w:ilvl w:val="0"/>
          <w:numId w:val="4"/>
        </w:numPr>
      </w:pPr>
      <w:bookmarkStart w:id="32" w:name="_Toc358676896"/>
      <w:r>
        <w:t xml:space="preserve">Internal Link: offshore drilling is inherently dangerous – it creates pollution and risks massive oil spills. </w:t>
      </w:r>
    </w:p>
    <w:p w:rsidR="008F6D09" w:rsidRPr="00795754" w:rsidRDefault="008F6D09" w:rsidP="008F6D09"/>
    <w:p w:rsidR="008F6D09" w:rsidRPr="00F964C2" w:rsidRDefault="008F6D09" w:rsidP="008F6D09">
      <w:pPr>
        <w:rPr>
          <w:rStyle w:val="StyleStyleBold12pt"/>
        </w:rPr>
      </w:pPr>
      <w:r w:rsidRPr="00F964C2">
        <w:rPr>
          <w:rStyle w:val="StyleStyleBold12pt"/>
        </w:rPr>
        <w:t>Gravitz, director of policy and legislation at the Marine Conservation Institute, 2009</w:t>
      </w:r>
    </w:p>
    <w:p w:rsidR="008F6D09" w:rsidRPr="00F964C2" w:rsidRDefault="008F6D09" w:rsidP="008F6D09">
      <w:r>
        <w:t xml:space="preserve">(Michael, </w:t>
      </w:r>
      <w:r w:rsidRPr="00F964C2">
        <w:t>Statement at the Department of Interior Hearing On Offshore Ocean Energy Development in Atlantic City, New Jersey, April 6</w:t>
      </w:r>
      <w:r>
        <w:t xml:space="preserve">, Online: </w:t>
      </w:r>
      <w:hyperlink r:id="rId37" w:history="1">
        <w:r>
          <w:rPr>
            <w:rStyle w:val="Hyperlink"/>
          </w:rPr>
          <w:t>http://www.environmentamerica.org/reports/ame/department-interior-hearing-offshore-ocean-energy-development-atlantic-city-new-jersey</w:t>
        </w:r>
      </w:hyperlink>
      <w:r>
        <w:t xml:space="preserve">) </w:t>
      </w:r>
    </w:p>
    <w:p w:rsidR="008F6D09" w:rsidRDefault="008F6D09" w:rsidP="008F6D09"/>
    <w:p w:rsidR="008F6D09" w:rsidRPr="00D0553B" w:rsidRDefault="008F6D09" w:rsidP="008F6D09">
      <w:pPr>
        <w:rPr>
          <w:sz w:val="16"/>
        </w:rPr>
      </w:pPr>
      <w:r w:rsidRPr="00D0553B">
        <w:rPr>
          <w:sz w:val="16"/>
        </w:rPr>
        <w:t xml:space="preserve">Based on the Environmental Sensitivity Index (ESI) and a crude measure of marine productivity that your own department uses, </w:t>
      </w:r>
      <w:r w:rsidRPr="00E715BB">
        <w:rPr>
          <w:rStyle w:val="StyleBoldUnderline"/>
        </w:rPr>
        <w:t>the</w:t>
      </w:r>
      <w:r w:rsidRPr="00D0553B">
        <w:rPr>
          <w:sz w:val="16"/>
        </w:rPr>
        <w:t xml:space="preserve"> New England, </w:t>
      </w:r>
      <w:r w:rsidRPr="00E715BB">
        <w:rPr>
          <w:rStyle w:val="StyleBoldUnderline"/>
        </w:rPr>
        <w:t>Mid</w:t>
      </w:r>
      <w:r w:rsidRPr="00D0553B">
        <w:rPr>
          <w:sz w:val="16"/>
        </w:rPr>
        <w:t xml:space="preserve"> Atlantic </w:t>
      </w:r>
      <w:r w:rsidRPr="00E715BB">
        <w:rPr>
          <w:rStyle w:val="StyleBoldUnderline"/>
        </w:rPr>
        <w:t>and South Atlantic</w:t>
      </w:r>
      <w:r w:rsidRPr="00D0553B">
        <w:rPr>
          <w:sz w:val="16"/>
        </w:rPr>
        <w:t xml:space="preserve"> planning </w:t>
      </w:r>
      <w:r w:rsidRPr="00E715BB">
        <w:rPr>
          <w:rStyle w:val="StyleBoldUnderline"/>
        </w:rPr>
        <w:t>areas are all very environmentally sensitive and highly productive. The South Atlantic planning area and Mid Atlantic have the first and third most environmentally sensitive coastlines</w:t>
      </w:r>
      <w:r w:rsidRPr="00D0553B">
        <w:rPr>
          <w:sz w:val="16"/>
        </w:rPr>
        <w:t xml:space="preserve">, respectively, of all 22 MMS planning areas. New England comes in at #11. </w:t>
      </w:r>
      <w:r w:rsidRPr="00D152B6">
        <w:rPr>
          <w:rStyle w:val="StyleBoldUnderline"/>
        </w:rPr>
        <w:t>The South Atlantic and Mid Atlantic are ranked first and second respectively in terms of primary productivity</w:t>
      </w:r>
      <w:r w:rsidRPr="00D0553B">
        <w:rPr>
          <w:sz w:val="16"/>
        </w:rPr>
        <w:t xml:space="preserve"> among all the planning areas with North Atlantic being #12. </w:t>
      </w:r>
      <w:r w:rsidRPr="00D0553B">
        <w:rPr>
          <w:sz w:val="12"/>
        </w:rPr>
        <w:t>¶</w:t>
      </w:r>
      <w:r w:rsidRPr="00D0553B">
        <w:rPr>
          <w:sz w:val="16"/>
        </w:rPr>
        <w:t xml:space="preserve"> </w:t>
      </w:r>
      <w:proofErr w:type="gramStart"/>
      <w:r w:rsidRPr="00D0553B">
        <w:rPr>
          <w:sz w:val="16"/>
        </w:rPr>
        <w:t>There</w:t>
      </w:r>
      <w:proofErr w:type="gramEnd"/>
      <w:r w:rsidRPr="00D0553B">
        <w:rPr>
          <w:sz w:val="16"/>
        </w:rPr>
        <w:t xml:space="preserve"> are 14 submarine canyons between Massachusetts and Virginia that slice through the continental shelf (See attached list). </w:t>
      </w:r>
      <w:r w:rsidRPr="00D152B6">
        <w:rPr>
          <w:rStyle w:val="StyleBoldUnderline"/>
        </w:rPr>
        <w:t>Submarine canyons</w:t>
      </w:r>
      <w:r w:rsidRPr="00D0553B">
        <w:rPr>
          <w:sz w:val="16"/>
        </w:rPr>
        <w:t xml:space="preserve">, some with a mouth as wide as eight to ten miles and 30-40 miles long, are important because they shelter unusual species, provide hard bottoms and sidewalls for creatures to attach to or burrow in, </w:t>
      </w:r>
      <w:r w:rsidRPr="00D152B6">
        <w:rPr>
          <w:rStyle w:val="StyleBoldUnderline"/>
        </w:rPr>
        <w:t>provide nursery areas for many commercially important fish and bring nutrients from the deep ocean up to more shallow waters.</w:t>
      </w:r>
      <w:r w:rsidRPr="00E715BB">
        <w:rPr>
          <w:rStyle w:val="StyleBoldUnderline"/>
        </w:rPr>
        <w:t xml:space="preserve"> Sea life in these canyons is unusually diverse which is why drilling in or near submarine canyons with their risk from spills and chronic pollution from production would be a very bad idea</w:t>
      </w:r>
      <w:r w:rsidRPr="00D0553B">
        <w:rPr>
          <w:sz w:val="16"/>
        </w:rPr>
        <w:t>.</w:t>
      </w:r>
      <w:r w:rsidRPr="00D0553B">
        <w:rPr>
          <w:sz w:val="12"/>
        </w:rPr>
        <w:t>¶</w:t>
      </w:r>
      <w:r w:rsidRPr="00D0553B">
        <w:rPr>
          <w:sz w:val="16"/>
        </w:rPr>
        <w:t xml:space="preserve"> </w:t>
      </w:r>
      <w:r w:rsidRPr="00E715BB">
        <w:rPr>
          <w:rStyle w:val="StyleBoldUnderline"/>
        </w:rPr>
        <w:t>There are a number of important underwater plateaus and reefs off the eastern seaboard which serve as fish baskets, places of unusual marine productivity where very high populations of fish reproduce and grow.</w:t>
      </w:r>
      <w:r w:rsidRPr="00D0553B">
        <w:rPr>
          <w:sz w:val="16"/>
        </w:rPr>
        <w:t xml:space="preserve"> Often these are called ‘banks’ or ‘reefs’ with names like Georges Bank, Stellwagen Bank, Gray’s Reef or Occulina Bank. Some of these areas of the ocean are shallow enough to allow sunlight to penetrate to the seafloor and nutrients from the deeper ocean feed a richer abundance of life. </w:t>
      </w:r>
      <w:r w:rsidRPr="00E715BB">
        <w:rPr>
          <w:rStyle w:val="StyleBoldUnderline"/>
        </w:rPr>
        <w:t>These banks and reefs sometimes offer the only hard substrate for creatures to attach in a wide area. . Drilling in biological hot spots like these and jeopardizing productive commercial and recreational fisheries would make no sense</w:t>
      </w:r>
      <w:r w:rsidRPr="00D0553B">
        <w:rPr>
          <w:sz w:val="16"/>
        </w:rPr>
        <w:t>.</w:t>
      </w:r>
      <w:r w:rsidRPr="00D0553B">
        <w:rPr>
          <w:sz w:val="12"/>
        </w:rPr>
        <w:t>¶</w:t>
      </w:r>
      <w:r w:rsidRPr="00D0553B">
        <w:rPr>
          <w:sz w:val="16"/>
        </w:rPr>
        <w:t xml:space="preserve"> </w:t>
      </w:r>
    </w:p>
    <w:p w:rsidR="008F6D09" w:rsidRDefault="008F6D09" w:rsidP="008F6D09"/>
    <w:p w:rsidR="008F6D09" w:rsidRDefault="008F6D09" w:rsidP="008F6D09">
      <w:pPr>
        <w:pStyle w:val="Heading4"/>
        <w:numPr>
          <w:ilvl w:val="0"/>
          <w:numId w:val="4"/>
        </w:numPr>
      </w:pPr>
      <w:r>
        <w:t xml:space="preserve">Impact: The costs of oil spills on the environment irreparable and impossible to quantify – they must be avoided at all costs.  </w:t>
      </w:r>
    </w:p>
    <w:p w:rsidR="008F6D09" w:rsidRPr="00C903C8" w:rsidRDefault="008F6D09" w:rsidP="008F6D09"/>
    <w:p w:rsidR="008F6D09" w:rsidRPr="00C903C8" w:rsidRDefault="008F6D09" w:rsidP="008F6D09">
      <w:pPr>
        <w:rPr>
          <w:rStyle w:val="StyleStyleBold12pt"/>
        </w:rPr>
      </w:pPr>
      <w:r w:rsidRPr="00C903C8">
        <w:rPr>
          <w:rStyle w:val="StyleStyleBold12pt"/>
        </w:rPr>
        <w:t>Malik, Masters in Philosophy at Oxford University, 2010</w:t>
      </w:r>
    </w:p>
    <w:p w:rsidR="008F6D09" w:rsidRDefault="008F6D09" w:rsidP="008F6D09">
      <w:r>
        <w:t xml:space="preserve">(Stephanie, “Ethical Questions Surrounding the BP Oil Spill,” </w:t>
      </w:r>
      <w:r>
        <w:rPr>
          <w:i/>
        </w:rPr>
        <w:t>Practical Ethics</w:t>
      </w:r>
      <w:r>
        <w:t xml:space="preserve">, June 29, Online: </w:t>
      </w:r>
      <w:hyperlink r:id="rId38" w:history="1">
        <w:r>
          <w:rPr>
            <w:rStyle w:val="Hyperlink"/>
          </w:rPr>
          <w:t>http://blog.practicalethics.ox.ac.uk/2010/06/ethical-questions-surrounding-the-bp-oil-spill/</w:t>
        </w:r>
      </w:hyperlink>
      <w:r>
        <w:t xml:space="preserve">) </w:t>
      </w:r>
    </w:p>
    <w:p w:rsidR="008F6D09" w:rsidRDefault="008F6D09" w:rsidP="008F6D09"/>
    <w:p w:rsidR="008F6D09" w:rsidRPr="00D0553B" w:rsidRDefault="008F6D09" w:rsidP="008F6D09">
      <w:pPr>
        <w:rPr>
          <w:sz w:val="14"/>
        </w:rPr>
      </w:pPr>
      <w:r w:rsidRPr="00D0553B">
        <w:rPr>
          <w:sz w:val="14"/>
        </w:rPr>
        <w:t xml:space="preserve">Conspicuously absent from Obama’s address was genuine acknowledgment of the sheer magnitude of the damage the spill will have for years to come on the wildlife in the Gulf and the ecosystem generally. </w:t>
      </w:r>
      <w:r w:rsidRPr="00FF50CD">
        <w:rPr>
          <w:rStyle w:val="StyleBoldUnderline"/>
        </w:rPr>
        <w:t>Some of</w:t>
      </w:r>
      <w:r>
        <w:rPr>
          <w:rStyle w:val="StyleBoldUnderline"/>
        </w:rPr>
        <w:t xml:space="preserve"> </w:t>
      </w:r>
      <w:r w:rsidRPr="00FF50CD">
        <w:rPr>
          <w:rStyle w:val="StyleBoldUnderline"/>
        </w:rPr>
        <w:t>the immediate effects of a spill are obvious – there is no shortage of</w:t>
      </w:r>
      <w:r>
        <w:rPr>
          <w:rStyle w:val="StyleBoldUnderline"/>
        </w:rPr>
        <w:t xml:space="preserve"> </w:t>
      </w:r>
      <w:r w:rsidRPr="00FF50CD">
        <w:rPr>
          <w:rStyle w:val="StyleBoldUnderline"/>
        </w:rPr>
        <w:t>gut-wrenching images of wildlife doused in oil</w:t>
      </w:r>
      <w:r w:rsidRPr="00D0553B">
        <w:rPr>
          <w:sz w:val="14"/>
        </w:rPr>
        <w:t xml:space="preserve"> and seabirds suffocating while frantically and frivolously preening themselves. </w:t>
      </w:r>
      <w:r w:rsidRPr="00FF50CD">
        <w:rPr>
          <w:rStyle w:val="StyleBoldUnderline"/>
        </w:rPr>
        <w:t>But some types of ecological</w:t>
      </w:r>
      <w:r>
        <w:rPr>
          <w:rStyle w:val="StyleBoldUnderline"/>
        </w:rPr>
        <w:t xml:space="preserve"> </w:t>
      </w:r>
      <w:r w:rsidRPr="00FF50CD">
        <w:rPr>
          <w:rStyle w:val="StyleBoldUnderline"/>
        </w:rPr>
        <w:t>damage are hard to measure and can take years to document. The miles long</w:t>
      </w:r>
      <w:r>
        <w:rPr>
          <w:rStyle w:val="StyleBoldUnderline"/>
        </w:rPr>
        <w:t xml:space="preserve"> </w:t>
      </w:r>
      <w:r w:rsidRPr="00FF50CD">
        <w:rPr>
          <w:rStyle w:val="StyleBoldUnderline"/>
        </w:rPr>
        <w:t>underwater plumes of oil</w:t>
      </w:r>
      <w:r w:rsidRPr="00D0553B">
        <w:rPr>
          <w:sz w:val="14"/>
        </w:rPr>
        <w:t xml:space="preserve"> will likely </w:t>
      </w:r>
      <w:r w:rsidRPr="00FF50CD">
        <w:rPr>
          <w:rStyle w:val="StyleBoldUnderline"/>
        </w:rPr>
        <w:t>poison and suffocate life across the food</w:t>
      </w:r>
      <w:r>
        <w:rPr>
          <w:rStyle w:val="StyleBoldUnderline"/>
        </w:rPr>
        <w:t xml:space="preserve"> </w:t>
      </w:r>
      <w:r w:rsidRPr="00FF50CD">
        <w:rPr>
          <w:rStyle w:val="StyleBoldUnderline"/>
        </w:rPr>
        <w:t>chain, with damage that</w:t>
      </w:r>
      <w:r w:rsidRPr="00D0553B">
        <w:rPr>
          <w:sz w:val="14"/>
        </w:rPr>
        <w:t xml:space="preserve"> according to scientists</w:t>
      </w:r>
      <w:r w:rsidRPr="00FF50CD">
        <w:rPr>
          <w:rStyle w:val="StyleBoldUnderline"/>
        </w:rPr>
        <w:t xml:space="preserve"> could endure for a decade or</w:t>
      </w:r>
      <w:r>
        <w:rPr>
          <w:rStyle w:val="StyleBoldUnderline"/>
        </w:rPr>
        <w:t xml:space="preserve"> </w:t>
      </w:r>
      <w:r w:rsidRPr="00FF50CD">
        <w:rPr>
          <w:rStyle w:val="StyleBoldUnderline"/>
        </w:rPr>
        <w:t>more</w:t>
      </w:r>
      <w:r w:rsidRPr="00D0553B">
        <w:rPr>
          <w:sz w:val="14"/>
        </w:rPr>
        <w:t xml:space="preserve">. Many of the </w:t>
      </w:r>
      <w:r w:rsidRPr="00FF50CD">
        <w:rPr>
          <w:rStyle w:val="StyleBoldUnderline"/>
        </w:rPr>
        <w:t>creatures that die will sink to the bottom, making mortality</w:t>
      </w:r>
      <w:r>
        <w:rPr>
          <w:rStyle w:val="StyleBoldUnderline"/>
        </w:rPr>
        <w:t xml:space="preserve"> </w:t>
      </w:r>
      <w:r w:rsidRPr="00FF50CD">
        <w:rPr>
          <w:rStyle w:val="StyleBoldUnderline"/>
        </w:rPr>
        <w:t xml:space="preserve">estimates </w:t>
      </w:r>
      <w:r>
        <w:rPr>
          <w:rStyle w:val="StyleBoldUnderline"/>
        </w:rPr>
        <w:t>d</w:t>
      </w:r>
      <w:r w:rsidRPr="00FF50CD">
        <w:rPr>
          <w:rStyle w:val="StyleBoldUnderline"/>
        </w:rPr>
        <w:t>ifficult. Damage to the reproduction rate of sea turtles may take</w:t>
      </w:r>
      <w:r>
        <w:rPr>
          <w:rStyle w:val="StyleBoldUnderline"/>
        </w:rPr>
        <w:t xml:space="preserve"> </w:t>
      </w:r>
      <w:r w:rsidRPr="00FF50CD">
        <w:rPr>
          <w:rStyle w:val="StyleBoldUnderline"/>
        </w:rPr>
        <w:t>years to play out.</w:t>
      </w:r>
      <w:r>
        <w:rPr>
          <w:rStyle w:val="StyleBoldUnderline"/>
        </w:rPr>
        <w:t xml:space="preserve"> </w:t>
      </w:r>
      <w:r w:rsidRPr="00D0553B">
        <w:rPr>
          <w:sz w:val="14"/>
        </w:rPr>
        <w:t xml:space="preserve">Unique to the Deepwater Horizon spill is not only how deep it is, but also </w:t>
      </w:r>
      <w:r w:rsidRPr="00FF50CD">
        <w:rPr>
          <w:rStyle w:val="StyleBoldUnderline"/>
        </w:rPr>
        <w:t>the huge quantity of chemical dispersants sprayed on the</w:t>
      </w:r>
      <w:r>
        <w:rPr>
          <w:rStyle w:val="StyleBoldUnderline"/>
        </w:rPr>
        <w:t xml:space="preserve"> </w:t>
      </w:r>
      <w:r w:rsidRPr="00FF50CD">
        <w:rPr>
          <w:rStyle w:val="StyleBoldUnderline"/>
        </w:rPr>
        <w:t>surface</w:t>
      </w:r>
      <w:r w:rsidRPr="00D0553B">
        <w:rPr>
          <w:sz w:val="14"/>
        </w:rPr>
        <w:t xml:space="preserve"> and at the </w:t>
      </w:r>
      <w:r w:rsidRPr="00FF50CD">
        <w:rPr>
          <w:rStyle w:val="StyleBoldUnderline"/>
        </w:rPr>
        <w:t>leak on the seafloor</w:t>
      </w:r>
      <w:r w:rsidRPr="00D0553B">
        <w:rPr>
          <w:sz w:val="14"/>
        </w:rPr>
        <w:t>. The problem with dispersants is two-fold in that oil is not only directly toxic to many of the creatures in the Gulf like pelicans, sea turtles, fish, and dolphins, but also microbes in the water that eat the oil suck oxygen out of the water at a massive rate, with levels of oxygen depletion that could be lethal to many other creatures in the water. Moreover</w:t>
      </w:r>
      <w:r w:rsidRPr="00FF50CD">
        <w:rPr>
          <w:rStyle w:val="StyleBoldUnderline"/>
        </w:rPr>
        <w:t xml:space="preserve"> </w:t>
      </w:r>
      <w:r w:rsidRPr="00D0553B">
        <w:rPr>
          <w:sz w:val="14"/>
        </w:rPr>
        <w:t xml:space="preserve">the </w:t>
      </w:r>
      <w:r w:rsidRPr="00FF50CD">
        <w:rPr>
          <w:rStyle w:val="StyleBoldUnderline"/>
        </w:rPr>
        <w:t>dispersants</w:t>
      </w:r>
      <w:r w:rsidRPr="00D0553B">
        <w:rPr>
          <w:sz w:val="14"/>
        </w:rPr>
        <w:t xml:space="preserve"> that are used to fight the oil are also consumed by the microbes—</w:t>
      </w:r>
      <w:r w:rsidRPr="00FF50CD">
        <w:rPr>
          <w:rStyle w:val="StyleBoldUnderline"/>
        </w:rPr>
        <w:t>speed</w:t>
      </w:r>
      <w:r w:rsidRPr="00D0553B">
        <w:rPr>
          <w:sz w:val="14"/>
        </w:rPr>
        <w:t xml:space="preserve">ing </w:t>
      </w:r>
      <w:r w:rsidRPr="00FF50CD">
        <w:rPr>
          <w:rStyle w:val="StyleBoldUnderline"/>
        </w:rPr>
        <w:t>up the rate of oxygen depletion in the Gulf</w:t>
      </w:r>
      <w:r>
        <w:rPr>
          <w:rStyle w:val="StyleBoldUnderline"/>
        </w:rPr>
        <w:t xml:space="preserve"> </w:t>
      </w:r>
      <w:r w:rsidRPr="00FF50CD">
        <w:rPr>
          <w:rStyle w:val="StyleBoldUnderline"/>
        </w:rPr>
        <w:t>even further.</w:t>
      </w:r>
      <w:r w:rsidRPr="00D0553B">
        <w:rPr>
          <w:sz w:val="14"/>
        </w:rPr>
        <w:t xml:space="preserve"> What is especially worrying is that </w:t>
      </w:r>
      <w:r w:rsidRPr="00FF50CD">
        <w:rPr>
          <w:rStyle w:val="StyleBoldUnderline"/>
        </w:rPr>
        <w:t>on top of this dangerously</w:t>
      </w:r>
      <w:r>
        <w:rPr>
          <w:rStyle w:val="StyleBoldUnderline"/>
        </w:rPr>
        <w:t xml:space="preserve"> </w:t>
      </w:r>
      <w:r w:rsidRPr="00FF50CD">
        <w:rPr>
          <w:rStyle w:val="StyleBoldUnderline"/>
        </w:rPr>
        <w:t>low levels of oxygen are already a concern as</w:t>
      </w:r>
      <w:r w:rsidRPr="00D0553B">
        <w:rPr>
          <w:sz w:val="14"/>
        </w:rPr>
        <w:t xml:space="preserve">, according the U.S. Fish and Wildlife Service, </w:t>
      </w:r>
      <w:r w:rsidRPr="00FF50CD">
        <w:rPr>
          <w:rStyle w:val="StyleBoldUnderline"/>
        </w:rPr>
        <w:t>huge numbers of fish, dolphins, and even sharks, are already</w:t>
      </w:r>
      <w:r>
        <w:rPr>
          <w:rStyle w:val="StyleBoldUnderline"/>
        </w:rPr>
        <w:t xml:space="preserve"> </w:t>
      </w:r>
      <w:r w:rsidRPr="00FF50CD">
        <w:rPr>
          <w:rStyle w:val="StyleBoldUnderline"/>
        </w:rPr>
        <w:t>crowding into exceptionally shallow waters near</w:t>
      </w:r>
      <w:r w:rsidRPr="00D0553B">
        <w:rPr>
          <w:sz w:val="14"/>
        </w:rPr>
        <w:t xml:space="preserve"> the </w:t>
      </w:r>
      <w:r w:rsidRPr="00FF50CD">
        <w:rPr>
          <w:rStyle w:val="StyleBoldUnderline"/>
        </w:rPr>
        <w:t>shores</w:t>
      </w:r>
      <w:r w:rsidRPr="00D0553B">
        <w:rPr>
          <w:sz w:val="14"/>
        </w:rPr>
        <w:t xml:space="preserve"> of Alabama and Florida in order </w:t>
      </w:r>
      <w:r w:rsidRPr="00FF50CD">
        <w:rPr>
          <w:rStyle w:val="StyleBoldUnderline"/>
        </w:rPr>
        <w:t>to escape the oil.</w:t>
      </w:r>
      <w:r w:rsidRPr="00D0553B">
        <w:rPr>
          <w:sz w:val="14"/>
        </w:rPr>
        <w:t xml:space="preserve"> There's also little scientific understanding of how the dispersants might affect the deep-water ecosystem. </w:t>
      </w:r>
      <w:r w:rsidRPr="00FF50CD">
        <w:rPr>
          <w:rStyle w:val="StyleBoldUnderline"/>
        </w:rPr>
        <w:t>Legal</w:t>
      </w:r>
      <w:r>
        <w:rPr>
          <w:rStyle w:val="StyleBoldUnderline"/>
        </w:rPr>
        <w:t xml:space="preserve"> </w:t>
      </w:r>
      <w:r w:rsidRPr="00FF50CD">
        <w:rPr>
          <w:rStyle w:val="StyleBoldUnderline"/>
        </w:rPr>
        <w:t>protection of wildlife in the Gulf is thin</w:t>
      </w:r>
      <w:r w:rsidRPr="00D0553B">
        <w:rPr>
          <w:sz w:val="14"/>
        </w:rPr>
        <w:t xml:space="preserve">. There are no laws that exist simply to protect animal interests. U.S. law protects animals as property. That means </w:t>
      </w:r>
      <w:r w:rsidRPr="00FF50CD">
        <w:rPr>
          <w:rStyle w:val="StyleBoldUnderline"/>
        </w:rPr>
        <w:t>laws designed to protect animals exist only to protect the interests of their</w:t>
      </w:r>
      <w:r>
        <w:rPr>
          <w:rStyle w:val="StyleBoldUnderline"/>
        </w:rPr>
        <w:t xml:space="preserve"> </w:t>
      </w:r>
      <w:r w:rsidRPr="00FF50CD">
        <w:rPr>
          <w:rStyle w:val="StyleBoldUnderline"/>
        </w:rPr>
        <w:t>owners or the public</w:t>
      </w:r>
      <w:r>
        <w:rPr>
          <w:rStyle w:val="StyleBoldUnderline"/>
        </w:rPr>
        <w:t xml:space="preserve">. </w:t>
      </w:r>
      <w:r w:rsidRPr="00D0553B">
        <w:rPr>
          <w:sz w:val="14"/>
        </w:rPr>
        <w:t xml:space="preserve">“Most of the wild animals affected by the BP spill do not have any legal protections at all, and </w:t>
      </w:r>
      <w:r w:rsidRPr="00FF50CD">
        <w:rPr>
          <w:rStyle w:val="StyleBoldUnderline"/>
        </w:rPr>
        <w:t>there is no penalty that can be imposed for suffocating them with oil,</w:t>
      </w:r>
      <w:r>
        <w:rPr>
          <w:rStyle w:val="StyleBoldUnderline"/>
        </w:rPr>
        <w:t xml:space="preserve"> </w:t>
      </w:r>
      <w:r w:rsidRPr="00FF50CD">
        <w:rPr>
          <w:rStyle w:val="StyleBoldUnderline"/>
        </w:rPr>
        <w:t>destroying their habitats and otherwise harming them</w:t>
      </w:r>
      <w:r w:rsidRPr="00D0553B">
        <w:rPr>
          <w:sz w:val="14"/>
        </w:rPr>
        <w:t>,” said Justin Goodman, a representative of PETA.</w:t>
      </w:r>
    </w:p>
    <w:p w:rsidR="008F6D09" w:rsidRDefault="008F6D09" w:rsidP="008F6D09"/>
    <w:bookmarkEnd w:id="32"/>
    <w:p w:rsidR="008F6D09" w:rsidRDefault="008F6D09" w:rsidP="008F6D09">
      <w:pPr>
        <w:pStyle w:val="Heading3"/>
      </w:pPr>
      <w:r>
        <w:t>Uniqueness – Drilling Small-Scale Now</w:t>
      </w:r>
    </w:p>
    <w:p w:rsidR="008F6D09" w:rsidRDefault="008F6D09" w:rsidP="008F6D09">
      <w:pPr>
        <w:pStyle w:val="Heading4"/>
      </w:pPr>
      <w:r>
        <w:t xml:space="preserve">Current drilling operations are extremely small in scale – companies are interested, but the embargo imposes too many hurdles. </w:t>
      </w:r>
    </w:p>
    <w:p w:rsidR="008F6D09" w:rsidRPr="00F33071" w:rsidRDefault="008F6D09" w:rsidP="008F6D09"/>
    <w:p w:rsidR="008F6D09" w:rsidRDefault="008F6D09" w:rsidP="008F6D09">
      <w:r w:rsidRPr="00463AFA">
        <w:rPr>
          <w:rStyle w:val="StyleStyleBold12pt"/>
        </w:rPr>
        <w:t>New York Times, 2012</w:t>
      </w:r>
      <w:r>
        <w:br/>
        <w:t xml:space="preserve">(“Cuba’s prospects for an oil-fueled economic jolt falter with departure of rig,” </w:t>
      </w:r>
      <w:r>
        <w:rPr>
          <w:i/>
        </w:rPr>
        <w:t>New York Times</w:t>
      </w:r>
      <w:r>
        <w:t xml:space="preserve">, November 9, Online: </w:t>
      </w:r>
      <w:hyperlink r:id="rId39" w:history="1">
        <w:r>
          <w:rPr>
            <w:rStyle w:val="Hyperlink"/>
          </w:rPr>
          <w:t>http://www.nytimes.com/2012/11/10/world/americas/rigs-departure-to-hamper-cubas-oil-prospects.html?_r=0</w:t>
        </w:r>
      </w:hyperlink>
      <w:r>
        <w:t xml:space="preserve">) </w:t>
      </w:r>
    </w:p>
    <w:p w:rsidR="008F6D09" w:rsidRPr="00463AFA" w:rsidRDefault="008F6D09" w:rsidP="008F6D09"/>
    <w:p w:rsidR="008F6D09" w:rsidRDefault="008F6D09" w:rsidP="008F6D09">
      <w:pPr>
        <w:rPr>
          <w:sz w:val="16"/>
        </w:rPr>
      </w:pPr>
      <w:r w:rsidRPr="00463AFA">
        <w:rPr>
          <w:rStyle w:val="StyleBoldUnderline"/>
        </w:rPr>
        <w:t>The best-case scenario for production</w:t>
      </w:r>
      <w:r w:rsidRPr="00D0553B">
        <w:rPr>
          <w:sz w:val="16"/>
        </w:rPr>
        <w:t>, according to some oil experts</w:t>
      </w:r>
      <w:r w:rsidRPr="00463AFA">
        <w:rPr>
          <w:rStyle w:val="StyleBoldUnderline"/>
        </w:rPr>
        <w:t>, would be for Cuba to eventually become a medium-size producer like Ecuador. But as the three dry holes showed, far more exploration effort would be needed, and that presents a challenge for a country with limited resources and the hurdle of American sanctions</w:t>
      </w:r>
      <w:r w:rsidRPr="00D0553B">
        <w:rPr>
          <w:sz w:val="16"/>
        </w:rPr>
        <w:t xml:space="preserve">. There are many offshore areas that are competing with Cuba for the attention of oil companies, particularly off the coasts of South America and East and West Africa. In Cuba’s case, </w:t>
      </w:r>
      <w:r w:rsidRPr="00463AFA">
        <w:rPr>
          <w:rStyle w:val="StyleBoldUnderline"/>
        </w:rPr>
        <w:t>the American embargo makes it far more difficult for companies seeking to explore Cuban waters. The Scarabeo 9,</w:t>
      </w:r>
      <w:r w:rsidRPr="00D0553B">
        <w:rPr>
          <w:sz w:val="16"/>
        </w:rPr>
        <w:t xml:space="preserve"> the rig set to depart</w:t>
      </w:r>
      <w:r w:rsidRPr="00463AFA">
        <w:rPr>
          <w:rStyle w:val="StyleBoldUnderline"/>
        </w:rPr>
        <w:t>, is the only one available that is capable of drilling in deep waters and complies with the embargo. To get it built</w:t>
      </w:r>
      <w:r w:rsidRPr="00D0553B">
        <w:rPr>
          <w:sz w:val="16"/>
        </w:rPr>
        <w:t xml:space="preserve">, Repsol, </w:t>
      </w:r>
      <w:r w:rsidRPr="00463AFA">
        <w:rPr>
          <w:rStyle w:val="StyleBoldUnderline"/>
        </w:rPr>
        <w:t>the Spanish oil giant, was forced to contract an Italian operator to build a rig in China to drill exploration wells</w:t>
      </w:r>
      <w:r w:rsidRPr="00D0553B">
        <w:rPr>
          <w:sz w:val="16"/>
        </w:rPr>
        <w:t>.</w:t>
      </w:r>
    </w:p>
    <w:p w:rsidR="008F6D09" w:rsidRPr="00D0553B" w:rsidRDefault="008F6D09" w:rsidP="008F6D09">
      <w:pPr>
        <w:rPr>
          <w:sz w:val="16"/>
        </w:rPr>
      </w:pPr>
    </w:p>
    <w:p w:rsidR="008F6D09" w:rsidRPr="00296907" w:rsidRDefault="008F6D09" w:rsidP="008F6D09">
      <w:pPr>
        <w:pStyle w:val="Heading4"/>
      </w:pPr>
      <w:r>
        <w:t xml:space="preserve">Drilling is small scale now because of the embargo.  </w:t>
      </w:r>
    </w:p>
    <w:p w:rsidR="008F6D09" w:rsidRPr="00296907" w:rsidRDefault="008F6D09" w:rsidP="008F6D09">
      <w:pPr>
        <w:rPr>
          <w:rStyle w:val="StyleStyleBold12pt"/>
          <w:rFonts w:eastAsiaTheme="majorEastAsia" w:cstheme="majorBidi"/>
          <w:b w:val="0"/>
          <w:bCs w:val="0"/>
          <w:iCs/>
        </w:rPr>
      </w:pPr>
      <w:r w:rsidRPr="00296907">
        <w:rPr>
          <w:rStyle w:val="StyleStyleBold12pt"/>
        </w:rPr>
        <w:t>Franks, Cuba correspondent at CNBC news, 2013</w:t>
      </w:r>
    </w:p>
    <w:p w:rsidR="008F6D09" w:rsidRPr="00296907" w:rsidRDefault="008F6D09" w:rsidP="008F6D09">
      <w:r>
        <w:t xml:space="preserve">(Jeff, “Cuban oil hopes sputter as Russians give up for now on well,” </w:t>
      </w:r>
      <w:r>
        <w:rPr>
          <w:i/>
        </w:rPr>
        <w:t>CNBC</w:t>
      </w:r>
      <w:r>
        <w:t xml:space="preserve">, May 29, Online: </w:t>
      </w:r>
      <w:hyperlink r:id="rId40" w:history="1">
        <w:r>
          <w:rPr>
            <w:rStyle w:val="Hyperlink"/>
          </w:rPr>
          <w:t>http://www.cnbc.com/id/100774561</w:t>
        </w:r>
      </w:hyperlink>
      <w:r>
        <w:t xml:space="preserve">) </w:t>
      </w:r>
    </w:p>
    <w:p w:rsidR="008F6D09" w:rsidRPr="006269C9" w:rsidRDefault="008F6D09" w:rsidP="008F6D09">
      <w:pPr>
        <w:rPr>
          <w:sz w:val="16"/>
        </w:rPr>
      </w:pPr>
      <w:r w:rsidRPr="00296907">
        <w:rPr>
          <w:rStyle w:val="StyleBoldUnderline"/>
        </w:rPr>
        <w:t xml:space="preserve">A number of factors are working against Cuba's oil hopes, among them the </w:t>
      </w:r>
      <w:r w:rsidRPr="006269C9">
        <w:rPr>
          <w:sz w:val="16"/>
        </w:rPr>
        <w:t xml:space="preserve">political and logistical </w:t>
      </w:r>
      <w:r w:rsidRPr="00296907">
        <w:rPr>
          <w:rStyle w:val="StyleBoldUnderline"/>
        </w:rPr>
        <w:t>difficulties imposed by the</w:t>
      </w:r>
      <w:r w:rsidRPr="006269C9">
        <w:rPr>
          <w:sz w:val="16"/>
        </w:rPr>
        <w:t xml:space="preserve"> long-standing </w:t>
      </w:r>
      <w:r w:rsidRPr="00296907">
        <w:rPr>
          <w:rStyle w:val="StyleBoldUnderline"/>
        </w:rPr>
        <w:t xml:space="preserve">U.S. trade embargo </w:t>
      </w:r>
      <w:r w:rsidRPr="006269C9">
        <w:rPr>
          <w:sz w:val="16"/>
        </w:rPr>
        <w:t xml:space="preserve">against the island. </w:t>
      </w:r>
      <w:r w:rsidRPr="00296907">
        <w:rPr>
          <w:rStyle w:val="StyleBoldUnderline"/>
        </w:rPr>
        <w:t>The embargo makes it difficult to find rigs that do not violate its limitations on the use of U.S. technology in Cuba and</w:t>
      </w:r>
      <w:r w:rsidRPr="006269C9">
        <w:rPr>
          <w:sz w:val="16"/>
        </w:rPr>
        <w:t>, according to experts</w:t>
      </w:r>
      <w:r w:rsidRPr="00296907">
        <w:rPr>
          <w:rStyle w:val="StyleBoldUnderline"/>
        </w:rPr>
        <w:t>, adds an estimated 20 percent to costs because everything in the project has to be shipped in from distant, non-U.S. sources</w:t>
      </w:r>
      <w:r w:rsidRPr="006269C9">
        <w:rPr>
          <w:sz w:val="16"/>
        </w:rPr>
        <w:t>.</w:t>
      </w:r>
    </w:p>
    <w:p w:rsidR="008F6D09" w:rsidRDefault="008F6D09" w:rsidP="008F6D09"/>
    <w:p w:rsidR="008F6D09" w:rsidRDefault="008F6D09" w:rsidP="008F6D09"/>
    <w:p w:rsidR="008F6D09" w:rsidRDefault="008F6D09" w:rsidP="008F6D09">
      <w:pPr>
        <w:pStyle w:val="Heading3"/>
      </w:pPr>
      <w:bookmarkStart w:id="33" w:name="_Toc359103645"/>
      <w:bookmarkStart w:id="34" w:name="_Toc358676899"/>
      <w:bookmarkStart w:id="35" w:name="_Toc359103643"/>
      <w:r>
        <w:t xml:space="preserve">A2: </w:t>
      </w:r>
      <w:bookmarkEnd w:id="33"/>
      <w:r>
        <w:t xml:space="preserve">No Link – Business Won’t Drill in Cuba </w:t>
      </w:r>
    </w:p>
    <w:p w:rsidR="008F6D09" w:rsidRPr="00077B4D" w:rsidRDefault="008F6D09" w:rsidP="008F6D09">
      <w:pPr>
        <w:pStyle w:val="Heading4"/>
      </w:pPr>
      <w:r>
        <w:t xml:space="preserve">There is interest – the only reason companies aren’t prospecting is because of the costs imposed by the embargo.  </w:t>
      </w:r>
    </w:p>
    <w:p w:rsidR="008F6D09" w:rsidRDefault="008F6D09" w:rsidP="008F6D09">
      <w:pPr>
        <w:rPr>
          <w:szCs w:val="24"/>
        </w:rPr>
      </w:pPr>
    </w:p>
    <w:p w:rsidR="008F6D09" w:rsidRPr="005D299A" w:rsidRDefault="008F6D09" w:rsidP="008F6D09">
      <w:pPr>
        <w:rPr>
          <w:rStyle w:val="StyleStyleBold12pt"/>
        </w:rPr>
      </w:pPr>
      <w:r w:rsidRPr="005D299A">
        <w:rPr>
          <w:rStyle w:val="StyleStyleBold12pt"/>
        </w:rPr>
        <w:t>Benjamin-Alvarado, Professor of Political Science at the University of Nebraska at Omaha, 2010</w:t>
      </w:r>
    </w:p>
    <w:p w:rsidR="008F6D09" w:rsidRPr="00F82B87" w:rsidRDefault="008F6D09" w:rsidP="008F6D09">
      <w:pPr>
        <w:rPr>
          <w:szCs w:val="24"/>
        </w:rPr>
      </w:pPr>
      <w:r>
        <w:rPr>
          <w:szCs w:val="24"/>
        </w:rPr>
        <w:t xml:space="preserve">(Jonathan, </w:t>
      </w:r>
      <w:r w:rsidRPr="00F82B87">
        <w:rPr>
          <w:szCs w:val="24"/>
          <w:u w:val="single"/>
        </w:rPr>
        <w:t>Cuba’s Energy Future: Strategic Approaches to Cooperation</w:t>
      </w:r>
      <w:r>
        <w:rPr>
          <w:szCs w:val="24"/>
        </w:rPr>
        <w:t xml:space="preserve">, </w:t>
      </w:r>
      <w:r>
        <w:rPr>
          <w:i/>
          <w:szCs w:val="24"/>
        </w:rPr>
        <w:t>Brookings Institute</w:t>
      </w:r>
      <w:r>
        <w:rPr>
          <w:szCs w:val="24"/>
        </w:rPr>
        <w:t xml:space="preserve"> publication) </w:t>
      </w:r>
    </w:p>
    <w:p w:rsidR="008F6D09" w:rsidRDefault="008F6D09" w:rsidP="008F6D09">
      <w:pPr>
        <w:rPr>
          <w:szCs w:val="24"/>
        </w:rPr>
      </w:pPr>
    </w:p>
    <w:p w:rsidR="008F6D09" w:rsidRPr="00D0553B" w:rsidRDefault="008F6D09" w:rsidP="008F6D09">
      <w:pPr>
        <w:rPr>
          <w:sz w:val="16"/>
          <w:szCs w:val="24"/>
        </w:rPr>
      </w:pPr>
      <w:r w:rsidRPr="00D0553B">
        <w:rPr>
          <w:sz w:val="16"/>
          <w:szCs w:val="24"/>
        </w:rPr>
        <w:t xml:space="preserve">It also stands to reason that the lion’s share of the financial burden of upgrading Cuba’s energy infrastructure will fall to the United States, directly and indirectly. </w:t>
      </w:r>
      <w:r w:rsidRPr="00F82B87">
        <w:rPr>
          <w:rStyle w:val="StyleBoldUnderline"/>
        </w:rPr>
        <w:t>Changes in U.S. policy to allow investment and assistance in Cuba’s energy sector are a precondition for international entities to make significant investments,</w:t>
      </w:r>
      <w:r w:rsidRPr="00D0553B">
        <w:rPr>
          <w:sz w:val="16"/>
          <w:szCs w:val="24"/>
        </w:rPr>
        <w:t xml:space="preserve"> yet this change implies a large American footprint. </w:t>
      </w:r>
      <w:r w:rsidRPr="00F82B87">
        <w:rPr>
          <w:rStyle w:val="StyleBoldUnderline"/>
        </w:rPr>
        <w:t>Trade and investment in the energy sector in Cuba have been severely constrained by the conditions of the embargo placed on the Cuban regime. These constraints also affect foreign firms seeking to do business in Cuba because of the threat of penalties if any of these firms use technology containing</w:t>
      </w:r>
      <w:r w:rsidRPr="00D0553B">
        <w:rPr>
          <w:sz w:val="16"/>
          <w:szCs w:val="24"/>
        </w:rPr>
        <w:t xml:space="preserve"> more than 10 percent of proscribed </w:t>
      </w:r>
      <w:r w:rsidRPr="00F82B87">
        <w:rPr>
          <w:rStyle w:val="StyleBoldUnderline"/>
        </w:rPr>
        <w:t>U.S. technologies</w:t>
      </w:r>
      <w:r w:rsidRPr="00D0553B">
        <w:rPr>
          <w:sz w:val="16"/>
          <w:szCs w:val="24"/>
        </w:rPr>
        <w:t xml:space="preserve"> needed for oil and gas exploration and production. </w:t>
      </w:r>
      <w:r w:rsidRPr="00F82B87">
        <w:rPr>
          <w:rStyle w:val="StyleBoldUnderline"/>
        </w:rPr>
        <w:t>American private investment and U.S. government assistance will constitute a large portion of the needed investment capital to undertake this colossal effort</w:t>
      </w:r>
      <w:r w:rsidRPr="00D0553B">
        <w:rPr>
          <w:sz w:val="16"/>
          <w:szCs w:val="24"/>
        </w:rPr>
        <w:t>. The longer that work is delayed, the higher the cost to all the investors, which will then potentially cut into the returns from such undertakings.</w:t>
      </w:r>
    </w:p>
    <w:p w:rsidR="008F6D09" w:rsidRDefault="008F6D09" w:rsidP="008F6D09">
      <w:pPr>
        <w:rPr>
          <w:szCs w:val="24"/>
        </w:rPr>
      </w:pPr>
    </w:p>
    <w:p w:rsidR="008F6D09" w:rsidRPr="00101FC5" w:rsidRDefault="008F6D09" w:rsidP="008F6D09">
      <w:pPr>
        <w:pStyle w:val="Heading4"/>
      </w:pPr>
      <w:r>
        <w:t xml:space="preserve">There is interest – but it won’t yield drilling because of obstacles imposed by the embargo.  </w:t>
      </w:r>
    </w:p>
    <w:p w:rsidR="008F6D09" w:rsidRPr="005D299A" w:rsidRDefault="008F6D09" w:rsidP="008F6D09">
      <w:pPr>
        <w:rPr>
          <w:rStyle w:val="StyleStyleBold12pt"/>
          <w:rFonts w:eastAsiaTheme="majorEastAsia" w:cstheme="majorBidi"/>
          <w:b w:val="0"/>
          <w:bCs w:val="0"/>
          <w:iCs/>
        </w:rPr>
      </w:pPr>
      <w:r w:rsidRPr="005D299A">
        <w:rPr>
          <w:rStyle w:val="StyleStyleBold12pt"/>
        </w:rPr>
        <w:t>Benjamin-Alvarado, Professor of Political Science at the University of Nebraska at Omaha, 2010</w:t>
      </w:r>
    </w:p>
    <w:p w:rsidR="008F6D09" w:rsidRPr="00F82B87" w:rsidRDefault="008F6D09" w:rsidP="008F6D09">
      <w:pPr>
        <w:rPr>
          <w:szCs w:val="24"/>
        </w:rPr>
      </w:pPr>
      <w:r>
        <w:rPr>
          <w:szCs w:val="24"/>
        </w:rPr>
        <w:t xml:space="preserve">(Jonathan, </w:t>
      </w:r>
      <w:r w:rsidRPr="00F82B87">
        <w:rPr>
          <w:szCs w:val="24"/>
          <w:u w:val="single"/>
        </w:rPr>
        <w:t>Cuba’s Energy Future: Strategic Approaches to Cooperation</w:t>
      </w:r>
      <w:r>
        <w:rPr>
          <w:szCs w:val="24"/>
        </w:rPr>
        <w:t xml:space="preserve">, </w:t>
      </w:r>
      <w:r>
        <w:rPr>
          <w:i/>
          <w:szCs w:val="24"/>
        </w:rPr>
        <w:t>Brookings Institute</w:t>
      </w:r>
      <w:r>
        <w:rPr>
          <w:szCs w:val="24"/>
        </w:rPr>
        <w:t xml:space="preserve"> publication) </w:t>
      </w:r>
    </w:p>
    <w:p w:rsidR="008F6D09" w:rsidRDefault="008F6D09" w:rsidP="008F6D09">
      <w:pPr>
        <w:rPr>
          <w:szCs w:val="24"/>
        </w:rPr>
      </w:pPr>
    </w:p>
    <w:p w:rsidR="008F6D09" w:rsidRDefault="008F6D09" w:rsidP="008F6D09">
      <w:pPr>
        <w:rPr>
          <w:szCs w:val="24"/>
        </w:rPr>
      </w:pPr>
    </w:p>
    <w:p w:rsidR="008F6D09" w:rsidRDefault="008F6D09" w:rsidP="008F6D09">
      <w:pPr>
        <w:rPr>
          <w:rStyle w:val="StyleBoldUnderline"/>
        </w:rPr>
      </w:pPr>
      <w:r w:rsidRPr="00F83AB9">
        <w:rPr>
          <w:sz w:val="16"/>
          <w:szCs w:val="24"/>
        </w:rPr>
        <w:t xml:space="preserve">In public discussions, Cuban energy </w:t>
      </w:r>
      <w:r w:rsidRPr="00F82B87">
        <w:rPr>
          <w:rStyle w:val="StyleBoldUnderline"/>
        </w:rPr>
        <w:t>authorities have made it clear that their preferred energy development scenario includes working closely with the U.S. oil and gas industry</w:t>
      </w:r>
      <w:r w:rsidRPr="00F83AB9">
        <w:rPr>
          <w:sz w:val="16"/>
          <w:szCs w:val="24"/>
        </w:rPr>
        <w:t xml:space="preserve"> and using state-of-the- art U.S. oil technologies. </w:t>
      </w:r>
      <w:r w:rsidRPr="00F82B87">
        <w:rPr>
          <w:rStyle w:val="StyleBoldUnderline"/>
        </w:rPr>
        <w:t>The assessment from U.S. energy experts</w:t>
      </w:r>
      <w:r w:rsidRPr="00F83AB9">
        <w:rPr>
          <w:sz w:val="16"/>
          <w:szCs w:val="24"/>
        </w:rPr>
        <w:t xml:space="preserve"> on the technical acumen and capability of Cuban energy officials </w:t>
      </w:r>
      <w:r w:rsidRPr="00F82B87">
        <w:rPr>
          <w:rStyle w:val="StyleBoldUnderline"/>
        </w:rPr>
        <w:t>has been overwhelmingly positive.9 Should the U.S. government</w:t>
      </w:r>
      <w:r w:rsidRPr="00F83AB9">
        <w:rPr>
          <w:sz w:val="16"/>
          <w:szCs w:val="24"/>
        </w:rPr>
        <w:t xml:space="preserve"> and the Obama administration see fit to </w:t>
      </w:r>
      <w:r w:rsidRPr="00F82B87">
        <w:rPr>
          <w:rStyle w:val="StyleBoldUnderline"/>
        </w:rPr>
        <w:t>shift its policy so as to allow broader participation of American academics and</w:t>
      </w:r>
      <w:r w:rsidRPr="00F83AB9">
        <w:rPr>
          <w:sz w:val="16"/>
          <w:szCs w:val="24"/>
        </w:rPr>
        <w:t xml:space="preserve"> practitioners in </w:t>
      </w:r>
      <w:r w:rsidRPr="00F82B87">
        <w:rPr>
          <w:rStyle w:val="StyleBoldUnderline"/>
        </w:rPr>
        <w:t>the energy field to</w:t>
      </w:r>
      <w:r w:rsidRPr="00F83AB9">
        <w:rPr>
          <w:sz w:val="16"/>
          <w:szCs w:val="24"/>
        </w:rPr>
        <w:t xml:space="preserve"> attend conferences and </w:t>
      </w:r>
      <w:r w:rsidRPr="00F82B87">
        <w:rPr>
          <w:rStyle w:val="StyleBoldUnderline"/>
        </w:rPr>
        <w:t>meet with Cuban energy officials, it may pave the way to establishing</w:t>
      </w:r>
      <w:r w:rsidRPr="00F83AB9">
        <w:rPr>
          <w:sz w:val="16"/>
          <w:szCs w:val="24"/>
        </w:rPr>
        <w:t xml:space="preserve"> much-needed </w:t>
      </w:r>
      <w:r w:rsidRPr="00F82B87">
        <w:rPr>
          <w:rStyle w:val="StyleBoldUnderline"/>
        </w:rPr>
        <w:t>familiarity and confid</w:t>
      </w:r>
      <w:r>
        <w:rPr>
          <w:rStyle w:val="StyleBoldUnderline"/>
        </w:rPr>
        <w:t>ence across these communities.</w:t>
      </w:r>
    </w:p>
    <w:p w:rsidR="008F6D09" w:rsidRDefault="008F6D09" w:rsidP="008F6D09">
      <w:pPr>
        <w:rPr>
          <w:rStyle w:val="StyleBoldUnderline"/>
        </w:rPr>
      </w:pPr>
    </w:p>
    <w:p w:rsidR="008F6D09" w:rsidRDefault="008F6D09" w:rsidP="008F6D09">
      <w:pPr>
        <w:pStyle w:val="Heading3"/>
      </w:pPr>
      <w:r>
        <w:t xml:space="preserve">A2: </w:t>
      </w:r>
      <w:bookmarkEnd w:id="34"/>
      <w:bookmarkEnd w:id="35"/>
      <w:r>
        <w:t>Link Turn – Engagement = Safe Drilling</w:t>
      </w:r>
    </w:p>
    <w:p w:rsidR="008F6D09" w:rsidRDefault="008F6D09" w:rsidP="008F6D09">
      <w:pPr>
        <w:pStyle w:val="Heading4"/>
      </w:pPr>
      <w:r>
        <w:t xml:space="preserve">Offshore drilling technology is inherently faulty – political solutions will inevitably fail and can at best minimize the damage. </w:t>
      </w:r>
    </w:p>
    <w:p w:rsidR="008F6D09" w:rsidRPr="00F33071" w:rsidRDefault="008F6D09" w:rsidP="008F6D09"/>
    <w:p w:rsidR="008F6D09" w:rsidRPr="00C4624B" w:rsidRDefault="008F6D09" w:rsidP="008F6D09">
      <w:pPr>
        <w:rPr>
          <w:rStyle w:val="StyleStyleBold12pt"/>
        </w:rPr>
      </w:pPr>
      <w:r w:rsidRPr="00C4624B">
        <w:rPr>
          <w:rStyle w:val="StyleStyleBold12pt"/>
        </w:rPr>
        <w:t>Pravica, Professor of Physics at the University of Nevada, Las Vegas, 2012</w:t>
      </w:r>
    </w:p>
    <w:p w:rsidR="008F6D09" w:rsidRDefault="008F6D09" w:rsidP="008F6D09">
      <w:r>
        <w:t xml:space="preserve">(Michael, “Letters: Science, not profit, must lead deep water drilling,” </w:t>
      </w:r>
      <w:r w:rsidRPr="00C4624B">
        <w:rPr>
          <w:i/>
        </w:rPr>
        <w:t>USA Today</w:t>
      </w:r>
      <w:r>
        <w:t xml:space="preserve">, April 24, Online: </w:t>
      </w:r>
      <w:hyperlink r:id="rId41" w:history="1">
        <w:r>
          <w:rPr>
            <w:rStyle w:val="Hyperlink"/>
          </w:rPr>
          <w:t>http://usatoday30.usatoday.com/news/opinion/letters/story/2012-04-24/Ted-Danson-oil-Deepwater-Horizon/54513946/1</w:t>
        </w:r>
      </w:hyperlink>
      <w:r>
        <w:t xml:space="preserve">) </w:t>
      </w:r>
    </w:p>
    <w:p w:rsidR="008F6D09" w:rsidRDefault="008F6D09" w:rsidP="008F6D09"/>
    <w:p w:rsidR="008F6D09" w:rsidRPr="00C4624B" w:rsidRDefault="008F6D09" w:rsidP="008F6D09">
      <w:pPr>
        <w:rPr>
          <w:rStyle w:val="StyleBoldUnderline"/>
        </w:rPr>
      </w:pPr>
      <w:r w:rsidRPr="00D0553B">
        <w:rPr>
          <w:sz w:val="16"/>
        </w:rPr>
        <w:t>There are a few critical points not mentioned in the USA TODAY editorial on the BP oil spill that should have been addressed ("Editorial: 2 years after BP spill, lower risks"). First of all</w:t>
      </w:r>
      <w:r w:rsidRPr="00C4624B">
        <w:rPr>
          <w:rStyle w:val="StyleBoldUnderline"/>
        </w:rPr>
        <w:t>, deep water drilling represents a "brave new world" of oil exploration</w:t>
      </w:r>
      <w:r w:rsidRPr="00D0553B">
        <w:rPr>
          <w:sz w:val="16"/>
        </w:rPr>
        <w:t xml:space="preserve"> and novel technology </w:t>
      </w:r>
      <w:r w:rsidRPr="00C4624B">
        <w:rPr>
          <w:rStyle w:val="StyleBoldUnderline"/>
        </w:rPr>
        <w:t>as humans probe depths of water, oil and rock that sustain thousands of atmospheres of pressure. At these levels, the technology used to drill and extract oil can easily fail as we approach the yield strengths of</w:t>
      </w:r>
      <w:r w:rsidRPr="00D0553B">
        <w:rPr>
          <w:sz w:val="16"/>
        </w:rPr>
        <w:t xml:space="preserve"> many of </w:t>
      </w:r>
      <w:r w:rsidRPr="00C4624B">
        <w:rPr>
          <w:rStyle w:val="StyleBoldUnderline"/>
        </w:rPr>
        <w:t>the confining materials subjected to extreme conditions</w:t>
      </w:r>
      <w:r w:rsidRPr="00D0553B">
        <w:rPr>
          <w:sz w:val="16"/>
        </w:rPr>
        <w:t xml:space="preserve">. </w:t>
      </w:r>
      <w:r w:rsidRPr="00C4624B">
        <w:rPr>
          <w:rStyle w:val="StyleBoldUnderline"/>
        </w:rPr>
        <w:t>There is also a high chance of significant fracture of the cean/sea floor in drilling and hole erosion from gushing, hot and high pressure oil</w:t>
      </w:r>
      <w:r w:rsidRPr="00D0553B">
        <w:rPr>
          <w:sz w:val="16"/>
        </w:rPr>
        <w:t xml:space="preserve"> (along with particulates and other mineral-rich fluids) </w:t>
      </w:r>
      <w:r w:rsidRPr="00C4624B">
        <w:rPr>
          <w:rStyle w:val="StyleBoldUnderline"/>
        </w:rPr>
        <w:t>that could make repair nearly impossible and could permanently poison our waters.</w:t>
      </w:r>
      <w:r>
        <w:rPr>
          <w:rStyle w:val="StyleBoldUnderline"/>
        </w:rPr>
        <w:t xml:space="preserve"> </w:t>
      </w:r>
      <w:r w:rsidRPr="00C4624B">
        <w:rPr>
          <w:rStyle w:val="StyleBoldUnderline"/>
        </w:rPr>
        <w:t xml:space="preserve">The greatest lesson from the BP oil spill is that politicians and businessmen cannot solve problems created by our advanced technology. </w:t>
      </w:r>
      <w:r w:rsidRPr="00D0553B">
        <w:rPr>
          <w:sz w:val="16"/>
        </w:rPr>
        <w:t xml:space="preserve">Only scientists and engineers can. </w:t>
      </w:r>
      <w:r w:rsidRPr="00C4624B">
        <w:rPr>
          <w:rStyle w:val="StyleBoldUnderline"/>
        </w:rPr>
        <w:t>We must listen to them and adopt a more rational approach to drilling that places safety above profit.</w:t>
      </w:r>
    </w:p>
    <w:p w:rsidR="008F6D09" w:rsidRDefault="008F6D09" w:rsidP="008F6D09">
      <w:pPr>
        <w:pStyle w:val="Heading3"/>
      </w:pPr>
      <w:bookmarkStart w:id="36" w:name="_Toc359103644"/>
      <w:bookmarkStart w:id="37" w:name="_Toc358676900"/>
      <w:r>
        <w:t xml:space="preserve">A2: </w:t>
      </w:r>
      <w:bookmarkEnd w:id="36"/>
      <w:r>
        <w:t xml:space="preserve">Link Turn – Embargo Prevents Response to Spills </w:t>
      </w:r>
    </w:p>
    <w:p w:rsidR="008F6D09" w:rsidRPr="00655207" w:rsidRDefault="008F6D09" w:rsidP="008F6D09">
      <w:pPr>
        <w:pStyle w:val="Heading4"/>
      </w:pPr>
      <w:r>
        <w:t xml:space="preserve">An oil spill off the Cuban coast would be impossible to manage, even for experienced American spill response teams and advanced technology. </w:t>
      </w:r>
    </w:p>
    <w:p w:rsidR="008F6D09" w:rsidRDefault="008F6D09" w:rsidP="008F6D09"/>
    <w:p w:rsidR="008F6D09" w:rsidRPr="00655207" w:rsidRDefault="008F6D09" w:rsidP="008F6D09">
      <w:pPr>
        <w:rPr>
          <w:rStyle w:val="StyleStyleBold12pt"/>
        </w:rPr>
      </w:pPr>
      <w:r w:rsidRPr="00655207">
        <w:rPr>
          <w:rStyle w:val="StyleStyleBold12pt"/>
        </w:rPr>
        <w:t>Bert and Clayton, Captain in the US Coast Guard and Fellow for Energy Security at the Council on Foreign Relations, 2012</w:t>
      </w:r>
    </w:p>
    <w:p w:rsidR="008F6D09" w:rsidRDefault="008F6D09" w:rsidP="008F6D09">
      <w:r>
        <w:t xml:space="preserve">(Captain Melissa and Blake, “Addressing the Risk of a Cuban Oil Spill,” </w:t>
      </w:r>
      <w:r>
        <w:rPr>
          <w:i/>
        </w:rPr>
        <w:t>Council on Foreign Relations</w:t>
      </w:r>
      <w:r>
        <w:t xml:space="preserve">, Policy Innovation Memorandum No. 15, March, Online: </w:t>
      </w:r>
      <w:hyperlink r:id="rId42" w:history="1">
        <w:r>
          <w:rPr>
            <w:rStyle w:val="Hyperlink"/>
          </w:rPr>
          <w:t>http://www.cfr.org/cuba/addressing-risk-cuban-oil-spill/p27515</w:t>
        </w:r>
      </w:hyperlink>
      <w:r>
        <w:t xml:space="preserve">) </w:t>
      </w:r>
    </w:p>
    <w:p w:rsidR="008F6D09" w:rsidRDefault="008F6D09" w:rsidP="008F6D09"/>
    <w:p w:rsidR="008F6D09" w:rsidRPr="008E362E" w:rsidRDefault="008F6D09" w:rsidP="008F6D09">
      <w:pPr>
        <w:rPr>
          <w:rStyle w:val="StyleBoldUnderline"/>
        </w:rPr>
      </w:pPr>
      <w:r w:rsidRPr="008E362E">
        <w:rPr>
          <w:rStyle w:val="StyleBoldUnderline"/>
        </w:rPr>
        <w:t>Deepwater drilling off the Cuban coast also poses a threat to the United States</w:t>
      </w:r>
      <w:r w:rsidRPr="00D0553B">
        <w:rPr>
          <w:sz w:val="16"/>
        </w:rPr>
        <w:t xml:space="preserve">. </w:t>
      </w:r>
      <w:r w:rsidRPr="008E362E">
        <w:rPr>
          <w:rStyle w:val="StyleBoldUnderline"/>
        </w:rPr>
        <w:t>The exploratory well is seventy miles off the Florida coast and lies at a depth of 5,800 feet. The failed</w:t>
      </w:r>
      <w:r w:rsidRPr="00D0553B">
        <w:rPr>
          <w:sz w:val="16"/>
        </w:rPr>
        <w:t xml:space="preserve"> Macondo </w:t>
      </w:r>
      <w:r w:rsidRPr="008E362E">
        <w:rPr>
          <w:rStyle w:val="StyleBoldUnderline"/>
        </w:rPr>
        <w:t>well that triggered the calamitous Deepwater Horizon oil spill in April 2010 had broadly similar features</w:t>
      </w:r>
      <w:r w:rsidRPr="00D0553B">
        <w:rPr>
          <w:sz w:val="16"/>
        </w:rPr>
        <w:t xml:space="preserve">, situated forty-eight miles from shore and approximately five thousand feet below sea level. A spill off Florida's coast could ravage the state's $57 billion per year tourism industry. </w:t>
      </w:r>
      <w:r w:rsidRPr="008E362E">
        <w:rPr>
          <w:rStyle w:val="StyleBoldUnderline"/>
        </w:rPr>
        <w:t xml:space="preserve">Washington cannot count on the technical know-how of Cuba's unseasoned oil industry to address a spill </w:t>
      </w:r>
      <w:r w:rsidRPr="00D0553B">
        <w:rPr>
          <w:sz w:val="16"/>
        </w:rPr>
        <w:t xml:space="preserve">on its own. Oil industry experts doubt that it has a strong understanding of how to prevent an offshore oil spill or stem a deep-water well blowout. </w:t>
      </w:r>
      <w:r w:rsidRPr="008E362E">
        <w:rPr>
          <w:rStyle w:val="StyleBoldUnderline"/>
        </w:rPr>
        <w:t xml:space="preserve">Moreover, the site where the first wells will be drilled is a tough one for even seasoned response teams to operate in. Unlike the calm Gulf of Mexico, the surface currents in the area where Repsol will be drilling move at a brisk three to four knots, which would bring oil from Cuba's offshore wells to the Florida coast within six to ten days. Skimming or burning the oil may not be feasible in such fast-moving water. The </w:t>
      </w:r>
      <w:r w:rsidRPr="00D0553B">
        <w:rPr>
          <w:sz w:val="16"/>
        </w:rPr>
        <w:t xml:space="preserve">most, and possibly </w:t>
      </w:r>
      <w:r w:rsidRPr="008E362E">
        <w:rPr>
          <w:rStyle w:val="StyleBoldUnderline"/>
        </w:rPr>
        <w:t xml:space="preserve">only, effective method to respond to a spill would be surface and subsurface dispersants. If dispersants are not applied </w:t>
      </w:r>
      <w:r w:rsidRPr="00D0553B">
        <w:rPr>
          <w:sz w:val="16"/>
        </w:rPr>
        <w:t xml:space="preserve">close to the source </w:t>
      </w:r>
      <w:r w:rsidRPr="008E362E">
        <w:rPr>
          <w:rStyle w:val="StyleBoldUnderline"/>
        </w:rPr>
        <w:t>within four days after a spill, uncontained oil cannot be dispersed, burnt, or skimmed, which would render standard response technologies like containment booms ineffective.</w:t>
      </w:r>
    </w:p>
    <w:p w:rsidR="008F6D09" w:rsidRDefault="008F6D09" w:rsidP="008F6D09">
      <w:pPr>
        <w:pStyle w:val="Heading3"/>
      </w:pPr>
      <w:bookmarkStart w:id="38" w:name="_Toc358676901"/>
      <w:bookmarkStart w:id="39" w:name="_Toc359103646"/>
      <w:bookmarkEnd w:id="37"/>
      <w:r>
        <w:t xml:space="preserve">A2: </w:t>
      </w:r>
      <w:bookmarkEnd w:id="38"/>
      <w:r>
        <w:t>No Impact - Oceans are Resilient</w:t>
      </w:r>
      <w:bookmarkEnd w:id="39"/>
      <w:r>
        <w:t xml:space="preserve"> </w:t>
      </w:r>
    </w:p>
    <w:p w:rsidR="008F6D09" w:rsidRDefault="008F6D09" w:rsidP="008F6D09">
      <w:pPr>
        <w:pStyle w:val="Heading4"/>
      </w:pPr>
      <w:r>
        <w:t xml:space="preserve">Their evidence doesn’t assume the unique ecological features in Cuba – it’s especially susceptible to oil pollution. </w:t>
      </w:r>
    </w:p>
    <w:p w:rsidR="008F6D09" w:rsidRPr="00F33071" w:rsidRDefault="008F6D09" w:rsidP="008F6D09"/>
    <w:p w:rsidR="008F6D09" w:rsidRPr="00F964C2" w:rsidRDefault="008F6D09" w:rsidP="008F6D09">
      <w:pPr>
        <w:rPr>
          <w:rStyle w:val="StyleStyleBold12pt"/>
        </w:rPr>
      </w:pPr>
      <w:r w:rsidRPr="00F964C2">
        <w:rPr>
          <w:rStyle w:val="StyleStyleBold12pt"/>
        </w:rPr>
        <w:t>Gravitz, director of policy and legislation at the Marine Conservation Institute, 2009</w:t>
      </w:r>
    </w:p>
    <w:p w:rsidR="008F6D09" w:rsidRPr="00F964C2" w:rsidRDefault="008F6D09" w:rsidP="008F6D09">
      <w:r>
        <w:t xml:space="preserve">(Michael, </w:t>
      </w:r>
      <w:r w:rsidRPr="00F964C2">
        <w:t>Statement at the Department of Interior Hearing On Offshore Ocean Energy Development in Atlantic City, New Jersey, April 6</w:t>
      </w:r>
      <w:r>
        <w:t xml:space="preserve">, Online: </w:t>
      </w:r>
      <w:hyperlink r:id="rId43" w:history="1">
        <w:r>
          <w:rPr>
            <w:rStyle w:val="Hyperlink"/>
          </w:rPr>
          <w:t>http://www.environmentamerica.org/reports/ame/department-interior-hearing-offshore-ocean-energy-development-atlantic-city-new-jersey</w:t>
        </w:r>
      </w:hyperlink>
      <w:r>
        <w:t xml:space="preserve">) </w:t>
      </w:r>
    </w:p>
    <w:p w:rsidR="008F6D09" w:rsidRDefault="008F6D09" w:rsidP="008F6D09"/>
    <w:p w:rsidR="008F6D09" w:rsidRPr="00D0553B" w:rsidRDefault="008F6D09" w:rsidP="008F6D09">
      <w:pPr>
        <w:rPr>
          <w:sz w:val="16"/>
        </w:rPr>
      </w:pPr>
      <w:r w:rsidRPr="00D0553B">
        <w:rPr>
          <w:sz w:val="16"/>
        </w:rPr>
        <w:t xml:space="preserve">Depending on depth, penetration of light, type of bottom (i.e., muddy, sandy, pebbles, boulders) and other factors, </w:t>
      </w:r>
      <w:r w:rsidRPr="00E715BB">
        <w:rPr>
          <w:rStyle w:val="StyleBoldUnderline"/>
        </w:rPr>
        <w:t>the ocean’s floor is teaming with diverse communities of plants, invertebrates, shellfish, crustaceans and fish.</w:t>
      </w:r>
      <w:r w:rsidRPr="00D0553B">
        <w:rPr>
          <w:sz w:val="16"/>
        </w:rPr>
        <w:t xml:space="preserve"> Numerous kinds of fish live on the bottom. Other fish swim above the bottom in the water column at different levels. Thousands of types of phytoplankton, zooplankton and larvae at the base of most food chains ‘float’ around. Marine mammals, sea turtles and sea birds spend most of their time at or near the surface of the ocean. </w:t>
      </w:r>
      <w:r w:rsidRPr="00D0553B">
        <w:rPr>
          <w:sz w:val="12"/>
        </w:rPr>
        <w:t>¶</w:t>
      </w:r>
      <w:r w:rsidRPr="00D0553B">
        <w:rPr>
          <w:sz w:val="16"/>
        </w:rPr>
        <w:t xml:space="preserve"> </w:t>
      </w:r>
      <w:r w:rsidRPr="00E715BB">
        <w:rPr>
          <w:rStyle w:val="StyleBoldUnderline"/>
        </w:rPr>
        <w:t xml:space="preserve">All of these creatures are sensitive to the impacts of oil and pollution from oil and gas drilling; some are more sensitive than others. But none are immune to the short or long term effects of oil. </w:t>
      </w:r>
      <w:r w:rsidRPr="00D0553B">
        <w:rPr>
          <w:sz w:val="12"/>
        </w:rPr>
        <w:t>¶</w:t>
      </w:r>
      <w:r w:rsidRPr="00D0553B">
        <w:rPr>
          <w:sz w:val="16"/>
        </w:rPr>
        <w:t xml:space="preserve"> </w:t>
      </w:r>
      <w:proofErr w:type="gramStart"/>
      <w:r w:rsidRPr="00D0553B">
        <w:rPr>
          <w:sz w:val="16"/>
        </w:rPr>
        <w:t>With</w:t>
      </w:r>
      <w:proofErr w:type="gramEnd"/>
      <w:r w:rsidRPr="00D0553B">
        <w:rPr>
          <w:sz w:val="16"/>
        </w:rPr>
        <w:t xml:space="preserve"> this as background, </w:t>
      </w:r>
      <w:r w:rsidRPr="00E715BB">
        <w:rPr>
          <w:rStyle w:val="StyleBoldUnderline"/>
        </w:rPr>
        <w:t xml:space="preserve">it is important to recognize the special places in the ocean that are unique, especially sensitive to pollution </w:t>
      </w:r>
      <w:r w:rsidRPr="00D0553B">
        <w:rPr>
          <w:sz w:val="16"/>
        </w:rPr>
        <w:t>or those that are especially productive</w:t>
      </w:r>
      <w:r w:rsidRPr="00E715BB">
        <w:rPr>
          <w:rStyle w:val="StyleBoldUnderline"/>
        </w:rPr>
        <w:t>. These include</w:t>
      </w:r>
      <w:r w:rsidRPr="00D0553B">
        <w:rPr>
          <w:sz w:val="16"/>
        </w:rPr>
        <w:t xml:space="preserve">: </w:t>
      </w:r>
      <w:r w:rsidRPr="006B1CDE">
        <w:rPr>
          <w:rStyle w:val="StyleBoldUnderline"/>
        </w:rPr>
        <w:t xml:space="preserve">submarine canyons </w:t>
      </w:r>
      <w:r w:rsidRPr="00D0553B">
        <w:rPr>
          <w:sz w:val="16"/>
        </w:rPr>
        <w:t xml:space="preserve">cutting across the continental shelf; deep water </w:t>
      </w:r>
      <w:r w:rsidRPr="00E715BB">
        <w:rPr>
          <w:rStyle w:val="StyleBoldUnderline"/>
        </w:rPr>
        <w:t>coral gardens</w:t>
      </w:r>
      <w:r w:rsidRPr="00D0553B">
        <w:rPr>
          <w:sz w:val="16"/>
        </w:rPr>
        <w:t xml:space="preserve">; plateaus where the floor of the ocean rises and becomes unusually productive because deeper nutrient rich waters come closer to the warmer temperatures and light of the surface; </w:t>
      </w:r>
      <w:r w:rsidRPr="00E715BB">
        <w:rPr>
          <w:rStyle w:val="StyleBoldUnderline"/>
        </w:rPr>
        <w:t xml:space="preserve">migratory pathways for marine mammals and sea turtles; and areas where fish aggregate </w:t>
      </w:r>
      <w:r w:rsidRPr="00D0553B">
        <w:rPr>
          <w:sz w:val="16"/>
        </w:rPr>
        <w:t xml:space="preserve">to spawn or where larval stages of animals are concentrated. Finally, </w:t>
      </w:r>
      <w:r w:rsidRPr="00E715BB">
        <w:rPr>
          <w:rStyle w:val="StyleBoldUnderline"/>
        </w:rPr>
        <w:t>the margins of the ocean: beaches, bays and marshes are often unusually sensitive to oil pollution</w:t>
      </w:r>
      <w:r w:rsidRPr="00D0553B">
        <w:rPr>
          <w:sz w:val="16"/>
        </w:rPr>
        <w:t>.</w:t>
      </w:r>
      <w:r w:rsidRPr="00D0553B">
        <w:rPr>
          <w:sz w:val="12"/>
        </w:rPr>
        <w:t>¶</w:t>
      </w:r>
      <w:r w:rsidRPr="00D0553B">
        <w:rPr>
          <w:sz w:val="16"/>
        </w:rPr>
        <w:t xml:space="preserve"> </w:t>
      </w:r>
    </w:p>
    <w:p w:rsidR="008F6D09" w:rsidRPr="00C120D1" w:rsidRDefault="008F6D09" w:rsidP="008F6D09"/>
    <w:p w:rsidR="008F6D09" w:rsidRDefault="008F6D09" w:rsidP="008F6D09">
      <w:pPr>
        <w:pStyle w:val="Heading3"/>
      </w:pPr>
      <w:bookmarkStart w:id="40" w:name="_Toc359103648"/>
      <w:bookmarkStart w:id="41" w:name="_Toc358676903"/>
      <w:r>
        <w:t>External Impact: BioD Loss = Extinction</w:t>
      </w:r>
      <w:bookmarkEnd w:id="40"/>
    </w:p>
    <w:p w:rsidR="008F6D09" w:rsidRDefault="008F6D09" w:rsidP="008F6D09">
      <w:pPr>
        <w:pStyle w:val="Heading3"/>
      </w:pPr>
      <w:r>
        <w:t xml:space="preserve">Internal Link Ext – Cuba Area is Keystone </w:t>
      </w:r>
    </w:p>
    <w:p w:rsidR="008F6D09" w:rsidRPr="006905BF" w:rsidRDefault="008F6D09" w:rsidP="008F6D09">
      <w:pPr>
        <w:pStyle w:val="Heading4"/>
        <w:numPr>
          <w:ilvl w:val="0"/>
          <w:numId w:val="6"/>
        </w:numPr>
      </w:pPr>
      <w:r>
        <w:t xml:space="preserve">Oil drilling in Cuba would devastate biodiversity. </w:t>
      </w:r>
    </w:p>
    <w:p w:rsidR="008F6D09" w:rsidRDefault="008F6D09" w:rsidP="008F6D09"/>
    <w:p w:rsidR="008F6D09" w:rsidRPr="006905BF" w:rsidRDefault="008F6D09" w:rsidP="008F6D09">
      <w:pPr>
        <w:rPr>
          <w:rStyle w:val="StyleStyleBold12pt"/>
        </w:rPr>
      </w:pPr>
      <w:r w:rsidRPr="006905BF">
        <w:rPr>
          <w:rStyle w:val="StyleStyleBold12pt"/>
        </w:rPr>
        <w:t>Kozloff, writer for the Huffington Post and PhD in Latin American History from Oxford, 2010</w:t>
      </w:r>
    </w:p>
    <w:p w:rsidR="008F6D09" w:rsidRDefault="008F6D09" w:rsidP="008F6D09">
      <w:r>
        <w:t xml:space="preserve">(Nikolas, “Left Must Fine Tune its Position on Cuba Embargo in Light of Oil Spill,” </w:t>
      </w:r>
      <w:r>
        <w:rPr>
          <w:i/>
        </w:rPr>
        <w:t>Monga Bay</w:t>
      </w:r>
      <w:r>
        <w:t xml:space="preserve">, May 26, Online: </w:t>
      </w:r>
      <w:hyperlink r:id="rId44" w:history="1">
        <w:r>
          <w:rPr>
            <w:rStyle w:val="Hyperlink"/>
          </w:rPr>
          <w:t>http://news.mongabay.com/2010/0526-kozloff_cuba.html</w:t>
        </w:r>
      </w:hyperlink>
      <w:r>
        <w:t>)</w:t>
      </w:r>
    </w:p>
    <w:p w:rsidR="008F6D09" w:rsidRDefault="008F6D09" w:rsidP="008F6D09"/>
    <w:p w:rsidR="008F6D09" w:rsidRPr="006905BF" w:rsidRDefault="008F6D09" w:rsidP="008F6D09">
      <w:pPr>
        <w:rPr>
          <w:rStyle w:val="StyleBoldUnderline"/>
        </w:rPr>
      </w:pPr>
      <w:r w:rsidRPr="006269C9">
        <w:rPr>
          <w:sz w:val="14"/>
        </w:rPr>
        <w:t xml:space="preserve">From an environmental point of view, </w:t>
      </w:r>
      <w:r w:rsidRPr="006905BF">
        <w:rPr>
          <w:rStyle w:val="StyleBoldUnderline"/>
        </w:rPr>
        <w:t>the prospect of offshore oil development going forward is not something to be taken lightly. Cuba is the most biologically diverse of all Caribbean islands and sports spectacular white sand beaches, vast coral reefs, and a wide range of fish populations. Cuba’s coastline and mangroves serve as breeding grounds for hundreds of species of fish as well as other marine organisms. Ocean currents carry important fish larvae from Cuba into U.S. waters, which</w:t>
      </w:r>
      <w:r w:rsidRPr="006269C9">
        <w:rPr>
          <w:sz w:val="14"/>
        </w:rPr>
        <w:t xml:space="preserve"> in turn </w:t>
      </w:r>
      <w:r w:rsidRPr="006905BF">
        <w:rPr>
          <w:rStyle w:val="StyleBoldUnderline"/>
        </w:rPr>
        <w:t>help to replenish ailing American fisheries.</w:t>
      </w:r>
      <w:r>
        <w:rPr>
          <w:rStyle w:val="StyleBoldUnderline"/>
        </w:rPr>
        <w:t xml:space="preserve"> </w:t>
      </w:r>
      <w:r w:rsidRPr="006905BF">
        <w:rPr>
          <w:rStyle w:val="StyleBoldUnderline"/>
        </w:rPr>
        <w:t>The U.S. and Cuba share an ancient deepwater coral system</w:t>
      </w:r>
      <w:r w:rsidRPr="006269C9">
        <w:rPr>
          <w:sz w:val="14"/>
        </w:rPr>
        <w:t xml:space="preserve"> stretching all the way up to North Carolina. In addition, </w:t>
      </w:r>
      <w:r w:rsidRPr="006905BF">
        <w:rPr>
          <w:rStyle w:val="StyleBoldUnderline"/>
        </w:rPr>
        <w:t>Cuba has more than 4,000 islets which support important reef fish</w:t>
      </w:r>
      <w:r w:rsidRPr="006269C9">
        <w:rPr>
          <w:sz w:val="14"/>
        </w:rPr>
        <w:t xml:space="preserve"> such as grouper. The islets also support </w:t>
      </w:r>
      <w:r w:rsidRPr="006905BF">
        <w:rPr>
          <w:rStyle w:val="StyleBoldUnderline"/>
        </w:rPr>
        <w:t>sea turtles, dolphins and manatees</w:t>
      </w:r>
      <w:r w:rsidRPr="006269C9">
        <w:rPr>
          <w:sz w:val="14"/>
        </w:rPr>
        <w:t xml:space="preserve"> [the latter already in danger as a result of BP’s oil spill as I recently pointed out]. Crucially important, </w:t>
      </w:r>
      <w:r w:rsidRPr="006905BF">
        <w:rPr>
          <w:rStyle w:val="StyleBoldUnderline"/>
        </w:rPr>
        <w:t>the islets serve as refuges for endangered species.</w:t>
      </w:r>
    </w:p>
    <w:p w:rsidR="008F6D09" w:rsidRPr="00735B53" w:rsidRDefault="008F6D09" w:rsidP="008F6D09"/>
    <w:p w:rsidR="008F6D09" w:rsidRPr="00EC0987" w:rsidRDefault="008F6D09" w:rsidP="008F6D09">
      <w:pPr>
        <w:pStyle w:val="Heading4"/>
        <w:numPr>
          <w:ilvl w:val="0"/>
          <w:numId w:val="6"/>
        </w:numPr>
      </w:pPr>
      <w:r>
        <w:t xml:space="preserve">Ocean biodiversity loss will result in a domino effect – extinction. </w:t>
      </w:r>
    </w:p>
    <w:p w:rsidR="008F6D09" w:rsidRDefault="008F6D09" w:rsidP="008F6D09"/>
    <w:p w:rsidR="008F6D09" w:rsidRPr="00DA1D1C" w:rsidRDefault="008F6D09" w:rsidP="008F6D09">
      <w:pPr>
        <w:rPr>
          <w:rStyle w:val="StyleStyleBold12pt"/>
        </w:rPr>
      </w:pPr>
      <w:r w:rsidRPr="00DA1D1C">
        <w:rPr>
          <w:rStyle w:val="StyleStyleBold12pt"/>
        </w:rPr>
        <w:t>Mc</w:t>
      </w:r>
      <w:r>
        <w:rPr>
          <w:rStyle w:val="StyleStyleBold12pt"/>
        </w:rPr>
        <w:t xml:space="preserve">Carthy, </w:t>
      </w:r>
      <w:r w:rsidRPr="00DA1D1C">
        <w:rPr>
          <w:rStyle w:val="StyleStyleBold12pt"/>
        </w:rPr>
        <w:t>award winning environmental journalist</w:t>
      </w:r>
      <w:r>
        <w:rPr>
          <w:rStyle w:val="StyleStyleBold12pt"/>
        </w:rPr>
        <w:t xml:space="preserve"> &amp; editor</w:t>
      </w:r>
      <w:r w:rsidRPr="00DA1D1C">
        <w:rPr>
          <w:rStyle w:val="StyleStyleBold12pt"/>
        </w:rPr>
        <w:t>, 2011</w:t>
      </w:r>
    </w:p>
    <w:p w:rsidR="008F6D09" w:rsidRPr="00DA1D1C" w:rsidRDefault="008F6D09" w:rsidP="008F6D09">
      <w:r>
        <w:t xml:space="preserve">(Michael, “Oceans on the brink of catastrophe,” </w:t>
      </w:r>
      <w:r>
        <w:rPr>
          <w:i/>
        </w:rPr>
        <w:t>The Independent</w:t>
      </w:r>
      <w:r>
        <w:t xml:space="preserve">, June 21, Online: </w:t>
      </w:r>
      <w:hyperlink r:id="rId45" w:history="1">
        <w:r>
          <w:rPr>
            <w:rStyle w:val="Hyperlink"/>
          </w:rPr>
          <w:t>http://www.independent.co.uk/environment/nature/oceans-on-brink-of-catastrophe-2300272.html</w:t>
        </w:r>
      </w:hyperlink>
      <w:r>
        <w:t>)</w:t>
      </w:r>
    </w:p>
    <w:p w:rsidR="008F6D09" w:rsidRDefault="008F6D09" w:rsidP="008F6D09"/>
    <w:p w:rsidR="008F6D09" w:rsidRPr="00D0553B" w:rsidRDefault="008F6D09" w:rsidP="008F6D09">
      <w:pPr>
        <w:rPr>
          <w:sz w:val="16"/>
        </w:rPr>
      </w:pPr>
      <w:r w:rsidRPr="00DA1D1C">
        <w:rPr>
          <w:rStyle w:val="StyleBoldUnderline"/>
        </w:rPr>
        <w:t>The world's oceans are faced with an unprecedented loss of species comparable to the great mass extinctions of prehistory</w:t>
      </w:r>
      <w:r w:rsidRPr="00D0553B">
        <w:rPr>
          <w:sz w:val="16"/>
        </w:rPr>
        <w:t xml:space="preserve">, a major report suggests today. </w:t>
      </w:r>
      <w:r w:rsidRPr="00DA1D1C">
        <w:rPr>
          <w:rStyle w:val="StyleBoldUnderline"/>
        </w:rPr>
        <w:t>The seas are degenerating far faster than anyone has predicted,</w:t>
      </w:r>
      <w:r w:rsidRPr="00D0553B">
        <w:rPr>
          <w:sz w:val="16"/>
        </w:rPr>
        <w:t xml:space="preserve"> the report says,</w:t>
      </w:r>
      <w:r w:rsidRPr="00DA1D1C">
        <w:rPr>
          <w:rStyle w:val="StyleBoldUnderline"/>
        </w:rPr>
        <w:t xml:space="preserve"> because of the cumulative impact of a number of severe</w:t>
      </w:r>
      <w:r w:rsidRPr="00D0553B">
        <w:rPr>
          <w:sz w:val="16"/>
        </w:rPr>
        <w:t xml:space="preserve"> individual </w:t>
      </w:r>
      <w:r w:rsidRPr="00DA1D1C">
        <w:rPr>
          <w:rStyle w:val="StyleBoldUnderline"/>
        </w:rPr>
        <w:t>stresses</w:t>
      </w:r>
      <w:r w:rsidRPr="00D0553B">
        <w:rPr>
          <w:sz w:val="16"/>
        </w:rPr>
        <w:t xml:space="preserve">, </w:t>
      </w:r>
      <w:r w:rsidRPr="00DA1D1C">
        <w:rPr>
          <w:rStyle w:val="StyleBoldUnderline"/>
        </w:rPr>
        <w:t>ranging from</w:t>
      </w:r>
      <w:r w:rsidRPr="00D0553B">
        <w:rPr>
          <w:sz w:val="16"/>
        </w:rPr>
        <w:t xml:space="preserve"> climate warming and sea-water acidification, to widespread </w:t>
      </w:r>
      <w:r w:rsidRPr="00DA1D1C">
        <w:rPr>
          <w:rStyle w:val="StyleBoldUnderline"/>
        </w:rPr>
        <w:t>chemical pollution and gross overfishing.</w:t>
      </w:r>
      <w:r w:rsidRPr="00D0553B">
        <w:rPr>
          <w:rStyle w:val="StyleBoldUnderline"/>
          <w:b w:val="0"/>
          <w:sz w:val="12"/>
          <w:u w:val="none"/>
        </w:rPr>
        <w:t>¶</w:t>
      </w:r>
      <w:r w:rsidRPr="00D0553B">
        <w:rPr>
          <w:sz w:val="16"/>
        </w:rPr>
        <w:t xml:space="preserve"> </w:t>
      </w:r>
      <w:r w:rsidRPr="00DA1D1C">
        <w:rPr>
          <w:rStyle w:val="StyleBoldUnderline"/>
        </w:rPr>
        <w:t>The coming together of these factors is now threatening the marine environment with a catastrophe</w:t>
      </w:r>
      <w:r w:rsidRPr="00D0553B">
        <w:rPr>
          <w:sz w:val="16"/>
        </w:rPr>
        <w:t xml:space="preserve"> </w:t>
      </w:r>
      <w:r w:rsidRPr="00DA1D1C">
        <w:rPr>
          <w:rStyle w:val="StyleBoldUnderline"/>
        </w:rPr>
        <w:t>"unprecedented in human history"</w:t>
      </w:r>
      <w:r w:rsidRPr="00D0553B">
        <w:rPr>
          <w:sz w:val="16"/>
        </w:rPr>
        <w:t>, according to the report, from a panel of leading marine scientists brought together in Oxford earlier this year by the International Programme on the State of the Ocean (IPSO) and the International Union for the Conservation of Nature (IUCN).</w:t>
      </w:r>
      <w:r w:rsidRPr="00D0553B">
        <w:rPr>
          <w:sz w:val="12"/>
        </w:rPr>
        <w:t>¶</w:t>
      </w:r>
      <w:r w:rsidRPr="00D0553B">
        <w:rPr>
          <w:sz w:val="16"/>
        </w:rPr>
        <w:t xml:space="preserve"> The stark suggestion made by the panel is that </w:t>
      </w:r>
      <w:r w:rsidRPr="00DA1D1C">
        <w:rPr>
          <w:rStyle w:val="StyleBoldUnderline"/>
        </w:rPr>
        <w:t>the potential extinction of species, from large fish at one end of the scale to tiny corals at the other, is directly comparable to the five great mass extinctions in the geological record, during each of which much of the world's life died out.</w:t>
      </w:r>
      <w:r w:rsidRPr="00D0553B">
        <w:rPr>
          <w:sz w:val="16"/>
        </w:rPr>
        <w:t xml:space="preserve"> They range from the Ordovician-Silurian "event" of 450 million years ago, to the Cretaceous-Tertiary extinction of 65 million years ago, which is believed to have wiped out the dinosaurs. The worst of them, the event at the end of the Permian period, 251 million years ago, is thought to have eliminated 70 per cent of species on land and 96 per cent of all species in the sea.</w:t>
      </w:r>
      <w:r w:rsidRPr="00D0553B">
        <w:rPr>
          <w:sz w:val="12"/>
        </w:rPr>
        <w:t>¶</w:t>
      </w:r>
      <w:r w:rsidRPr="00D0553B">
        <w:rPr>
          <w:sz w:val="16"/>
        </w:rPr>
        <w:t xml:space="preserve"> The panel of 27 scientists, who considered the latest research from all areas of marine science, concluded that </w:t>
      </w:r>
      <w:r w:rsidRPr="00DA1D1C">
        <w:rPr>
          <w:rStyle w:val="StyleBoldUnderline"/>
        </w:rPr>
        <w:t>a "combination of stressors is creating the conditions associated with every previous major extinction of species in Earth's history"</w:t>
      </w:r>
      <w:r w:rsidRPr="00D0553B">
        <w:rPr>
          <w:sz w:val="16"/>
        </w:rPr>
        <w:t>. They also concluded</w:t>
      </w:r>
      <w:proofErr w:type="gramStart"/>
      <w:r w:rsidRPr="00D0553B">
        <w:rPr>
          <w:sz w:val="16"/>
        </w:rPr>
        <w:t>:</w:t>
      </w:r>
      <w:r w:rsidRPr="00D0553B">
        <w:rPr>
          <w:sz w:val="12"/>
        </w:rPr>
        <w:t>¶</w:t>
      </w:r>
      <w:proofErr w:type="gramEnd"/>
      <w:r w:rsidRPr="00D0553B">
        <w:rPr>
          <w:sz w:val="16"/>
        </w:rPr>
        <w:t xml:space="preserve"> * </w:t>
      </w:r>
      <w:r w:rsidRPr="00DA1D1C">
        <w:rPr>
          <w:rStyle w:val="StyleBoldUnderline"/>
        </w:rPr>
        <w:t>The speed and rate of degeneration of the oceans is far faster than anyone has predicted</w:t>
      </w:r>
      <w:r w:rsidRPr="00D0553B">
        <w:rPr>
          <w:sz w:val="16"/>
        </w:rPr>
        <w:t>;</w:t>
      </w:r>
      <w:r w:rsidRPr="00D0553B">
        <w:rPr>
          <w:sz w:val="12"/>
        </w:rPr>
        <w:t>¶</w:t>
      </w:r>
      <w:r w:rsidRPr="00D0553B">
        <w:rPr>
          <w:sz w:val="16"/>
        </w:rPr>
        <w:t xml:space="preserve"> * Many of </w:t>
      </w:r>
      <w:r w:rsidRPr="00DA1D1C">
        <w:rPr>
          <w:rStyle w:val="StyleBoldUnderline"/>
        </w:rPr>
        <w:t>the negative impacts identified are greater than the worst predictions</w:t>
      </w:r>
      <w:r w:rsidRPr="00D0553B">
        <w:rPr>
          <w:sz w:val="16"/>
        </w:rPr>
        <w:t>;</w:t>
      </w:r>
      <w:r w:rsidRPr="00D0553B">
        <w:rPr>
          <w:sz w:val="12"/>
        </w:rPr>
        <w:t>¶</w:t>
      </w:r>
      <w:r w:rsidRPr="00D0553B">
        <w:rPr>
          <w:sz w:val="16"/>
        </w:rPr>
        <w:t xml:space="preserve"> * </w:t>
      </w:r>
      <w:r w:rsidRPr="00DA1D1C">
        <w:rPr>
          <w:rStyle w:val="StyleBoldUnderline"/>
        </w:rPr>
        <w:t>The first steps to globally significant extinction may have already begun</w:t>
      </w:r>
      <w:r w:rsidRPr="00D0553B">
        <w:rPr>
          <w:sz w:val="16"/>
        </w:rPr>
        <w:t>.</w:t>
      </w:r>
    </w:p>
    <w:p w:rsidR="008F6D09" w:rsidRPr="00E715BB" w:rsidRDefault="008F6D09" w:rsidP="008F6D09"/>
    <w:p w:rsidR="008F6D09" w:rsidRDefault="008F6D09" w:rsidP="008F6D09">
      <w:pPr>
        <w:pStyle w:val="Heading3"/>
      </w:pPr>
      <w:bookmarkStart w:id="42" w:name="_Toc359103649"/>
      <w:r>
        <w:t>Impact Add-on: Middle East Oil Dependence Good</w:t>
      </w:r>
      <w:bookmarkEnd w:id="41"/>
      <w:bookmarkEnd w:id="42"/>
    </w:p>
    <w:p w:rsidR="008F6D09" w:rsidRDefault="008F6D09" w:rsidP="008F6D09">
      <w:pPr>
        <w:pStyle w:val="Heading4"/>
        <w:numPr>
          <w:ilvl w:val="0"/>
          <w:numId w:val="5"/>
        </w:numPr>
      </w:pPr>
      <w:r>
        <w:rPr>
          <w:rFonts w:cs="Arial"/>
        </w:rPr>
        <w:t xml:space="preserve"> </w:t>
      </w:r>
      <w:r>
        <w:t xml:space="preserve">Lifting the embargo would offer a way to shift away from dependence on Middle Eastern oil. </w:t>
      </w:r>
    </w:p>
    <w:p w:rsidR="008F6D09" w:rsidRPr="00833059" w:rsidRDefault="008F6D09" w:rsidP="008F6D09"/>
    <w:p w:rsidR="008F6D09" w:rsidRPr="008237F6" w:rsidRDefault="008F6D09" w:rsidP="008F6D09">
      <w:pPr>
        <w:tabs>
          <w:tab w:val="left" w:pos="2860"/>
        </w:tabs>
        <w:rPr>
          <w:rStyle w:val="StyleStyleBold12pt"/>
        </w:rPr>
      </w:pPr>
      <w:r w:rsidRPr="008237F6">
        <w:rPr>
          <w:rStyle w:val="StyleStyleBold12pt"/>
        </w:rPr>
        <w:t>Fesler, research associate at the Council on Hemispheric Affairs, 2009</w:t>
      </w:r>
    </w:p>
    <w:p w:rsidR="008F6D09" w:rsidRDefault="008F6D09" w:rsidP="008F6D09">
      <w:pPr>
        <w:tabs>
          <w:tab w:val="left" w:pos="2860"/>
        </w:tabs>
      </w:pPr>
      <w:r>
        <w:t xml:space="preserve">(Lily, “Cuban Oil: Havana’s Potential Geopolitical Bombshell,” </w:t>
      </w:r>
      <w:r>
        <w:rPr>
          <w:i/>
        </w:rPr>
        <w:t>Council on Hemispheric Affairs</w:t>
      </w:r>
      <w:r>
        <w:t xml:space="preserve">, June 11, Online: </w:t>
      </w:r>
      <w:hyperlink r:id="rId46" w:history="1">
        <w:r>
          <w:rPr>
            <w:rStyle w:val="Hyperlink"/>
          </w:rPr>
          <w:t>http://www.coha.org/cuban-oil-havana%E2%80%99s-potential-geo-political-bombshell/</w:t>
        </w:r>
      </w:hyperlink>
      <w:r>
        <w:t xml:space="preserve">) </w:t>
      </w:r>
    </w:p>
    <w:p w:rsidR="008F6D09" w:rsidRDefault="008F6D09" w:rsidP="008F6D09">
      <w:pPr>
        <w:tabs>
          <w:tab w:val="left" w:pos="2860"/>
        </w:tabs>
      </w:pPr>
      <w:r>
        <w:tab/>
      </w:r>
    </w:p>
    <w:p w:rsidR="008F6D09" w:rsidRPr="00EE6FE7" w:rsidRDefault="008F6D09" w:rsidP="008F6D09">
      <w:pPr>
        <w:rPr>
          <w:sz w:val="16"/>
        </w:rPr>
      </w:pPr>
      <w:r w:rsidRPr="008237F6">
        <w:rPr>
          <w:rStyle w:val="StyleBoldUnderline"/>
        </w:rPr>
        <w:t>Desperate to end U.S. dependence on oil from the Middle East, United States’ officials are certainly aware of Cuba’s oil-producing potential.</w:t>
      </w:r>
      <w:r w:rsidRPr="00EE6FE7">
        <w:rPr>
          <w:sz w:val="16"/>
        </w:rPr>
        <w:t xml:space="preserve"> In its 2004 assessment, the U.S. Geological Survey found that Cuba has 5 billion barrels of crude oil off its northern shores; Havana claims it has 20 </w:t>
      </w:r>
      <w:proofErr w:type="gramStart"/>
      <w:r w:rsidRPr="00EE6FE7">
        <w:rPr>
          <w:sz w:val="16"/>
        </w:rPr>
        <w:t>billion .</w:t>
      </w:r>
      <w:proofErr w:type="gramEnd"/>
      <w:r w:rsidRPr="00EE6FE7">
        <w:rPr>
          <w:sz w:val="16"/>
        </w:rPr>
        <w:t xml:space="preserve"> Five billion barrels would put Cuba on par with Colombia or Ecuador, while 20 billion barrels would make Cuba’s oil capacity comparable to that of the United States’ and place it among the top 15 oil reserves nations in the world. Either way, </w:t>
      </w:r>
      <w:r w:rsidRPr="008237F6">
        <w:rPr>
          <w:rStyle w:val="StyleBoldUnderline"/>
        </w:rPr>
        <w:t>Cuba’s oil is attracting the attention of oil companies from around the globe.</w:t>
      </w:r>
      <w:r w:rsidRPr="00EE6FE7">
        <w:rPr>
          <w:sz w:val="16"/>
        </w:rPr>
        <w:t xml:space="preserve"> At the moment, Spain’s Repsol, Brazil’s Petrobras, and Norway’s StatoilHydro are overseeing exploratory drilling in the Gulf of Mexico. India, Malaysia, Vietnam, and Venezuela also have signed deals with Cuba. </w:t>
      </w:r>
      <w:r w:rsidRPr="008237F6">
        <w:rPr>
          <w:rStyle w:val="StyleBoldUnderline"/>
        </w:rPr>
        <w:t>Havana has publicly stated that it welcomes American investment, but U.S. companies are incapable of proceeding without an official go-ahead from Washington</w:t>
      </w:r>
      <w:r w:rsidRPr="00EE6FE7">
        <w:rPr>
          <w:sz w:val="16"/>
        </w:rPr>
        <w:t>. As Juan Fleites, vice president of Havana’s state oil company Cubapetroleo, said, “We are open to U.S. oil companies interested in exploration, production and services.” U.S. oil tycoons have shown definite interest, but Kurt Glaubitz, a spokesman for Chevron, explained, “</w:t>
      </w:r>
      <w:r w:rsidRPr="008237F6">
        <w:rPr>
          <w:rStyle w:val="StyleBoldUnderline"/>
        </w:rPr>
        <w:t>Until trade barriers are removed, Chevron is unable to do business in Cuba. Companies like us would have to see a change in U.S. policy</w:t>
      </w:r>
      <w:r w:rsidRPr="00EE6FE7">
        <w:rPr>
          <w:sz w:val="16"/>
        </w:rPr>
        <w:t xml:space="preserve"> before we evaluate whether there’s interest.” The aforementioned foreign companies already have contracted for 21 of the 59 offshore Cuban drilling blocks, and another 23 blocks are currently under negotiation by other foreign nations, including Russia and China. </w:t>
      </w:r>
      <w:r w:rsidRPr="008237F6">
        <w:rPr>
          <w:rStyle w:val="StyleBoldUnderline"/>
        </w:rPr>
        <w:t>It is not too late for the U.S. to develop a stake in Cuba’s nascent oil output. It takes between three and five years to develop oil reserves, and as of yet, there has been no major oil discovery off the island</w:t>
      </w:r>
      <w:r w:rsidRPr="00EE6FE7">
        <w:rPr>
          <w:sz w:val="16"/>
        </w:rPr>
        <w:t xml:space="preserve">. Repsol struck oil in 2004, but not enough to sell commercially. Several other foreign firms are currently using seismic testing, which assesses the oil content of potential deposits, after which they will probably begin exploring in 2010 or 2011. The exploration manager for Cubapetroleo, Rafael Tenreyro Pérez, has called the incoming results from seismic testing in Cuba’s reserves “very encouraging.” </w:t>
      </w:r>
      <w:r w:rsidRPr="008237F6">
        <w:rPr>
          <w:rStyle w:val="StyleBoldUnderline"/>
        </w:rPr>
        <w:t>After lifting the embargo, U.S. oil companies could most likely work out an arrangement whereby the U.S. would exchange its reserves with nearby holdings of foreign companies, allowing the U.S. access to Cuba’s oil even after all of the contracts have been signed</w:t>
      </w:r>
      <w:r w:rsidRPr="00EE6FE7">
        <w:rPr>
          <w:sz w:val="16"/>
        </w:rPr>
        <w:t>. This could appreciably save transportation costs, because U.S. companies wouldn’t have to go halfway around the world in search of oil refineries, with Cuba only 90 miles away.</w:t>
      </w:r>
    </w:p>
    <w:p w:rsidR="008F6D09" w:rsidRDefault="008F6D09" w:rsidP="008F6D09"/>
    <w:p w:rsidR="008F6D09" w:rsidRDefault="008F6D09" w:rsidP="008F6D09">
      <w:pPr>
        <w:pStyle w:val="Heading4"/>
        <w:numPr>
          <w:ilvl w:val="0"/>
          <w:numId w:val="5"/>
        </w:numPr>
      </w:pPr>
      <w:r>
        <w:rPr>
          <w:rFonts w:cs="Arial"/>
        </w:rPr>
        <w:t>Independence</w:t>
      </w:r>
      <w:r>
        <w:t xml:space="preserve"> from Middle Eastern oil supplies undermines America’s influence, which is built on economic exchange and trade with Gulf </w:t>
      </w:r>
      <w:proofErr w:type="gramStart"/>
      <w:r>
        <w:t>states</w:t>
      </w:r>
      <w:proofErr w:type="gramEnd"/>
      <w:r>
        <w:t xml:space="preserve">. </w:t>
      </w:r>
    </w:p>
    <w:p w:rsidR="008F6D09" w:rsidRPr="00833059" w:rsidRDefault="008F6D09" w:rsidP="008F6D09"/>
    <w:p w:rsidR="008F6D09" w:rsidRPr="00BB33E1" w:rsidRDefault="008F6D09" w:rsidP="008F6D09">
      <w:pPr>
        <w:rPr>
          <w:rStyle w:val="StyleStyleBold12pt"/>
        </w:rPr>
      </w:pPr>
      <w:r w:rsidRPr="00BB33E1">
        <w:rPr>
          <w:rStyle w:val="StyleStyleBold12pt"/>
        </w:rPr>
        <w:t>Hulbert</w:t>
      </w:r>
      <w:r>
        <w:rPr>
          <w:rStyle w:val="StyleStyleBold12pt"/>
        </w:rPr>
        <w:t>,</w:t>
      </w:r>
      <w:r w:rsidRPr="00BB33E1">
        <w:rPr>
          <w:rStyle w:val="StyleStyleBold12pt"/>
        </w:rPr>
        <w:t xml:space="preserve"> senior fellow at the Clingendael International Energy Programme</w:t>
      </w:r>
      <w:r>
        <w:rPr>
          <w:rStyle w:val="StyleStyleBold12pt"/>
        </w:rPr>
        <w:t>, 20</w:t>
      </w:r>
      <w:r w:rsidRPr="00BB33E1">
        <w:rPr>
          <w:rStyle w:val="StyleStyleBold12pt"/>
        </w:rPr>
        <w:t xml:space="preserve">12 </w:t>
      </w:r>
    </w:p>
    <w:p w:rsidR="008F6D09" w:rsidRPr="00C20F46" w:rsidRDefault="008F6D09" w:rsidP="008F6D09">
      <w:r>
        <w:t xml:space="preserve">(Matthew, </w:t>
      </w:r>
      <w:r w:rsidRPr="00C20F46">
        <w:t>"America Will Deeply Regret Its Fixation On Energy Independence</w:t>
      </w:r>
      <w:r>
        <w:t>,</w:t>
      </w:r>
      <w:r w:rsidRPr="00C20F46">
        <w:t>"</w:t>
      </w:r>
      <w:r>
        <w:t xml:space="preserve"> </w:t>
      </w:r>
      <w:r>
        <w:rPr>
          <w:i/>
        </w:rPr>
        <w:t xml:space="preserve">Forbes, </w:t>
      </w:r>
      <w:r>
        <w:t xml:space="preserve">August 19, Online: </w:t>
      </w:r>
      <w:r w:rsidRPr="00C20F46">
        <w:t>www.forbes.com/sites/matthewhulbert/2012/08/19/why-america-will-deeply-regret-us-energy-independence/4/</w:t>
      </w:r>
      <w:r>
        <w:t>)</w:t>
      </w:r>
    </w:p>
    <w:p w:rsidR="008F6D09" w:rsidRPr="00410856" w:rsidRDefault="008F6D09" w:rsidP="008F6D09">
      <w:pPr>
        <w:pStyle w:val="cardtext"/>
      </w:pPr>
    </w:p>
    <w:p w:rsidR="008F6D09" w:rsidRPr="00373F19" w:rsidRDefault="008F6D09" w:rsidP="008F6D09">
      <w:pPr>
        <w:rPr>
          <w:rStyle w:val="StyleBoldUnderline"/>
          <w:rFonts w:ascii="Calibri" w:hAnsi="Calibri" w:cstheme="minorBidi"/>
        </w:rPr>
      </w:pPr>
      <w:r w:rsidRPr="00EE6FE7">
        <w:rPr>
          <w:rStyle w:val="StyleBoldUnderline"/>
          <w:b w:val="0"/>
          <w:bCs w:val="0"/>
          <w:sz w:val="16"/>
          <w:u w:val="none"/>
        </w:rPr>
        <w:t xml:space="preserve">We all know </w:t>
      </w:r>
      <w:r w:rsidRPr="00373F19">
        <w:rPr>
          <w:rStyle w:val="StyleBoldUnderline"/>
        </w:rPr>
        <w:t>the U.S. is no longer dependent on Middle East supplies; it has</w:t>
      </w:r>
      <w:r w:rsidRPr="00EE6FE7">
        <w:rPr>
          <w:sz w:val="16"/>
        </w:rPr>
        <w:t xml:space="preserve">n’t been for a long time given it sources less than 15% of its oil from the sand. But we also know that the decision to underwrite MENA supplies is </w:t>
      </w:r>
      <w:r w:rsidRPr="00373F19">
        <w:rPr>
          <w:rStyle w:val="StyleBoldUnderline"/>
        </w:rPr>
        <w:t>nothing to do with U.S. consumption – and everything to do with retaining a dominant global geopolitical role. Ensure that hydrocarbons</w:t>
      </w:r>
      <w:r w:rsidRPr="00EE6FE7">
        <w:rPr>
          <w:sz w:val="16"/>
        </w:rPr>
        <w:t xml:space="preserve"> globally </w:t>
      </w:r>
      <w:r w:rsidRPr="00373F19">
        <w:rPr>
          <w:rStyle w:val="StyleBoldUnderline"/>
        </w:rPr>
        <w:t>flow to the East and West, and much else follows as the geo-economic and geo-political lynchpin of the world. Lose it, and you’ll be geopolitically downgraded</w:t>
      </w:r>
      <w:r w:rsidRPr="00EE6FE7">
        <w:rPr>
          <w:sz w:val="16"/>
        </w:rPr>
        <w:t xml:space="preserve"> </w:t>
      </w:r>
      <w:r w:rsidRPr="00EE6FE7">
        <w:rPr>
          <w:rStyle w:val="StyleBoldUnderline"/>
          <w:b w:val="0"/>
          <w:bCs w:val="0"/>
          <w:sz w:val="16"/>
          <w:u w:val="none"/>
        </w:rPr>
        <w:t>quick</w:t>
      </w:r>
      <w:r w:rsidRPr="00EE6FE7">
        <w:rPr>
          <w:sz w:val="16"/>
        </w:rPr>
        <w:t xml:space="preserve">er than credit analysts can get stuck into Greek debt. </w:t>
      </w:r>
      <w:r w:rsidRPr="00373F19">
        <w:rPr>
          <w:rStyle w:val="StyleBoldUnderline"/>
        </w:rPr>
        <w:t>That’s before we consider where Gulf States decide to recycle their petrodollars in future.</w:t>
      </w:r>
      <w:r w:rsidRPr="00EE6FE7">
        <w:rPr>
          <w:sz w:val="16"/>
        </w:rPr>
        <w:t xml:space="preserve"> No security, no $? It’s certainly a question for the U.S. to ponder – not only in terms of who they are going to sell their Treasuries to, but what currency oil is priced in. Hence </w:t>
      </w:r>
      <w:r w:rsidRPr="00373F19">
        <w:rPr>
          <w:rStyle w:val="StyleBoldUnderline"/>
        </w:rPr>
        <w:t>the bottom line for the U.S.; Middle East energy isn’t about oil for America, it’s ultimately about power. If the U.S. wasn’t part of the Gulf energy game, it would hold zero sway with Saudi</w:t>
      </w:r>
      <w:r w:rsidRPr="00EE6FE7">
        <w:rPr>
          <w:sz w:val="16"/>
        </w:rPr>
        <w:t xml:space="preserve">, no powers of persuasion </w:t>
      </w:r>
      <w:r w:rsidRPr="00373F19">
        <w:rPr>
          <w:rStyle w:val="StyleBoldUnderline"/>
        </w:rPr>
        <w:t>over Iranian nukes, no say in the Arab Awakening,</w:t>
      </w:r>
      <w:r w:rsidRPr="00EE6FE7">
        <w:rPr>
          <w:sz w:val="16"/>
        </w:rPr>
        <w:t xml:space="preserve"> or </w:t>
      </w:r>
      <w:r w:rsidRPr="00373F19">
        <w:rPr>
          <w:rStyle w:val="StyleBoldUnderline"/>
        </w:rPr>
        <w:t>how Gulf Monarchies handle critical succession problems in future. Let alone shaping vested interests to promote and extend U.S. influence across the globe.</w:t>
      </w:r>
    </w:p>
    <w:p w:rsidR="008F6D09" w:rsidRDefault="008F6D09" w:rsidP="008F6D09">
      <w:pPr>
        <w:rPr>
          <w:szCs w:val="24"/>
        </w:rPr>
      </w:pPr>
    </w:p>
    <w:p w:rsidR="008F6D09" w:rsidRDefault="008F6D09" w:rsidP="008F6D09">
      <w:pPr>
        <w:pStyle w:val="Heading4"/>
        <w:numPr>
          <w:ilvl w:val="0"/>
          <w:numId w:val="5"/>
        </w:numPr>
      </w:pPr>
      <w:r>
        <w:t xml:space="preserve">Cross apply heg impact OR </w:t>
      </w:r>
    </w:p>
    <w:p w:rsidR="008F6D09" w:rsidRDefault="008F6D09" w:rsidP="008F6D09">
      <w:pPr>
        <w:pStyle w:val="Heading4"/>
        <w:ind w:left="720"/>
      </w:pPr>
      <w:r>
        <w:t>US global leadership is vital to protecting the globe from wars</w:t>
      </w:r>
    </w:p>
    <w:p w:rsidR="008F6D09" w:rsidRPr="005F4BC3" w:rsidRDefault="008F6D09" w:rsidP="008F6D09"/>
    <w:p w:rsidR="008F6D09" w:rsidRPr="00257509" w:rsidRDefault="008F6D09" w:rsidP="008F6D09">
      <w:pPr>
        <w:rPr>
          <w:rStyle w:val="StyleStyleBold12pt"/>
        </w:rPr>
      </w:pPr>
      <w:r w:rsidRPr="00257509">
        <w:rPr>
          <w:rStyle w:val="StyleStyleBold12pt"/>
        </w:rPr>
        <w:t>Khalilzad, US ambassador to Afghanistan, Iraq, and UN under President Bush, 2011</w:t>
      </w:r>
    </w:p>
    <w:p w:rsidR="008F6D09" w:rsidRDefault="008F6D09" w:rsidP="008F6D09">
      <w:r>
        <w:t xml:space="preserve">(Zalmay, “The Economy and National Security; If we don’t get our economic house in order, we risk a new era of multi-polarity,” </w:t>
      </w:r>
      <w:r>
        <w:rPr>
          <w:i/>
        </w:rPr>
        <w:t>National Review</w:t>
      </w:r>
      <w:r>
        <w:t>, February 8, Online</w:t>
      </w:r>
      <w:proofErr w:type="gramStart"/>
      <w:r>
        <w:t xml:space="preserve">:  </w:t>
      </w:r>
      <w:proofErr w:type="gramEnd"/>
      <w:r w:rsidR="00456A42">
        <w:fldChar w:fldCharType="begin"/>
      </w:r>
      <w:r w:rsidR="00456A42">
        <w:instrText>HYPERLINK "http://www.nationalreview.com/articles/259024/economy-and-national-security-zalmay-khalilzad"</w:instrText>
      </w:r>
      <w:r w:rsidR="00456A42">
        <w:fldChar w:fldCharType="separate"/>
      </w:r>
      <w:r w:rsidRPr="00224A12">
        <w:rPr>
          <w:rStyle w:val="Hyperlink"/>
        </w:rPr>
        <w:t>http://www.nationalreview.com/articles/259024/economy-and-national-security-zalmay-khalilzad</w:t>
      </w:r>
      <w:r w:rsidR="00456A42">
        <w:fldChar w:fldCharType="end"/>
      </w:r>
      <w:r>
        <w:t>)</w:t>
      </w:r>
    </w:p>
    <w:p w:rsidR="008F6D09" w:rsidRDefault="008F6D09" w:rsidP="008F6D09"/>
    <w:p w:rsidR="008F6D09" w:rsidRPr="00EE6FE7" w:rsidRDefault="008F6D09" w:rsidP="008F6D09">
      <w:pPr>
        <w:rPr>
          <w:sz w:val="16"/>
        </w:rPr>
      </w:pPr>
      <w:r w:rsidRPr="00EE6FE7">
        <w:rPr>
          <w:sz w:val="16"/>
        </w:rPr>
        <w:t xml:space="preserve">We face this domestic challenge while other major powers are experiencing rapid economic growth. Even though </w:t>
      </w:r>
      <w:r w:rsidRPr="00257509">
        <w:rPr>
          <w:rStyle w:val="StyleBoldUnderline"/>
        </w:rPr>
        <w:t>countries such as China, India, and Brazil have</w:t>
      </w:r>
      <w:r w:rsidRPr="00EE6FE7">
        <w:rPr>
          <w:sz w:val="16"/>
        </w:rPr>
        <w:t xml:space="preserve"> profound political, social, demographic, and economic problems, their </w:t>
      </w:r>
      <w:r w:rsidRPr="00257509">
        <w:rPr>
          <w:rStyle w:val="StyleBoldUnderline"/>
        </w:rPr>
        <w:t>economies</w:t>
      </w:r>
      <w:r w:rsidRPr="00EE6FE7">
        <w:rPr>
          <w:sz w:val="16"/>
        </w:rPr>
        <w:t xml:space="preserve"> are </w:t>
      </w:r>
      <w:r w:rsidRPr="00257509">
        <w:rPr>
          <w:rStyle w:val="StyleBoldUnderline"/>
        </w:rPr>
        <w:t>growing faster than ours</w:t>
      </w:r>
      <w:r w:rsidRPr="00EE6FE7">
        <w:rPr>
          <w:sz w:val="16"/>
        </w:rPr>
        <w:t xml:space="preserve">, and this could alter the global distribution of power. </w:t>
      </w:r>
      <w:r w:rsidRPr="00257509">
        <w:rPr>
          <w:rStyle w:val="StyleBoldUnderline"/>
        </w:rPr>
        <w:t>These trends could in the long term produce a multi-polar world. If U.S. policymakers fail to act and other powers continue to grow</w:t>
      </w:r>
      <w:r w:rsidRPr="00EE6FE7">
        <w:rPr>
          <w:sz w:val="16"/>
        </w:rPr>
        <w:t xml:space="preserve">, it is not a question of whether but when a new international order will emerge. The closing of the gap between the </w:t>
      </w:r>
      <w:r w:rsidRPr="00257509">
        <w:rPr>
          <w:rStyle w:val="StyleBoldUnderline"/>
        </w:rPr>
        <w:t>United States</w:t>
      </w:r>
      <w:r w:rsidRPr="00EE6FE7">
        <w:rPr>
          <w:sz w:val="16"/>
        </w:rPr>
        <w:t xml:space="preserve"> and its </w:t>
      </w:r>
      <w:r w:rsidRPr="00257509">
        <w:rPr>
          <w:rStyle w:val="StyleBoldUnderline"/>
        </w:rPr>
        <w:t>rivals could intensify</w:t>
      </w:r>
      <w:r w:rsidRPr="00EE6FE7">
        <w:rPr>
          <w:sz w:val="16"/>
        </w:rPr>
        <w:t xml:space="preserve"> geopolitical </w:t>
      </w:r>
      <w:r w:rsidRPr="00257509">
        <w:rPr>
          <w:rStyle w:val="StyleBoldUnderline"/>
        </w:rPr>
        <w:t>competition among major powers, increase incentives for local powers to play major powers against one another, and undercut our will to preclude or respond to international crises because of the higher risk of escalation</w:t>
      </w:r>
      <w:proofErr w:type="gramStart"/>
      <w:r w:rsidRPr="00EE6FE7">
        <w:rPr>
          <w:sz w:val="16"/>
        </w:rPr>
        <w:t>.</w:t>
      </w:r>
      <w:r w:rsidRPr="00EE6FE7">
        <w:rPr>
          <w:sz w:val="12"/>
        </w:rPr>
        <w:t>¶</w:t>
      </w:r>
      <w:proofErr w:type="gramEnd"/>
      <w:r w:rsidRPr="00EE6FE7">
        <w:rPr>
          <w:sz w:val="16"/>
        </w:rPr>
        <w:t xml:space="preserve"> The stakes are high. In modern history, </w:t>
      </w:r>
      <w:r w:rsidRPr="00257509">
        <w:rPr>
          <w:rStyle w:val="StyleBoldUnderline"/>
        </w:rPr>
        <w:t>the longest period of peace</w:t>
      </w:r>
      <w:r w:rsidRPr="00EE6FE7">
        <w:rPr>
          <w:sz w:val="16"/>
        </w:rPr>
        <w:t xml:space="preserve"> among the great powers </w:t>
      </w:r>
      <w:r w:rsidRPr="00257509">
        <w:rPr>
          <w:rStyle w:val="StyleBoldUnderline"/>
        </w:rPr>
        <w:t>has been the era of U.S. leadership</w:t>
      </w:r>
      <w:r w:rsidRPr="00EE6FE7">
        <w:rPr>
          <w:sz w:val="16"/>
        </w:rPr>
        <w:t xml:space="preserve">. By contrast, </w:t>
      </w:r>
      <w:r w:rsidRPr="00257509">
        <w:rPr>
          <w:rStyle w:val="StyleBoldUnderline"/>
        </w:rPr>
        <w:t>multi-polar systems have been unstable, with their competitive dynamics resulting in frequent crises and major wars among the great powers</w:t>
      </w:r>
      <w:r w:rsidRPr="00EE6FE7">
        <w:rPr>
          <w:sz w:val="16"/>
        </w:rPr>
        <w:t>. Failures of multi-polar international systems produced both world wars.</w:t>
      </w:r>
      <w:r w:rsidRPr="00EE6FE7">
        <w:rPr>
          <w:sz w:val="12"/>
        </w:rPr>
        <w:t>¶</w:t>
      </w:r>
      <w:r w:rsidRPr="00EE6FE7">
        <w:rPr>
          <w:sz w:val="16"/>
        </w:rPr>
        <w:t xml:space="preserve"> American retrenchment could have devastating consequences. </w:t>
      </w:r>
      <w:r w:rsidRPr="00257509">
        <w:rPr>
          <w:rStyle w:val="StyleBoldUnderline"/>
        </w:rPr>
        <w:t>Without an American security blanket, regional powers could rearm in an attempt to balance against emerging threats. Under this scenario, there would be a heightened possibility of arms races, miscalculation, or other crises spiraling into all-out conflict</w:t>
      </w:r>
      <w:r w:rsidRPr="00EE6FE7">
        <w:rPr>
          <w:sz w:val="16"/>
        </w:rPr>
        <w:t xml:space="preserve">. Alternatively, in seeking to accommodate the stronger powers, weaker powers may shift their geopolitical posture away from the United States. Either way, </w:t>
      </w:r>
      <w:r w:rsidRPr="00257509">
        <w:rPr>
          <w:rStyle w:val="StyleBoldUnderline"/>
        </w:rPr>
        <w:t>hostile states would be emboldened to make aggressive moves in their regions</w:t>
      </w:r>
      <w:r w:rsidRPr="00EE6FE7">
        <w:rPr>
          <w:sz w:val="16"/>
        </w:rPr>
        <w:t>.</w:t>
      </w:r>
    </w:p>
    <w:p w:rsidR="008F6D09" w:rsidRPr="00415CE1" w:rsidRDefault="008F6D09" w:rsidP="008F6D09"/>
    <w:p w:rsidR="008F6D09" w:rsidRDefault="008F6D09" w:rsidP="008F6D09">
      <w:pPr>
        <w:pStyle w:val="Heading3"/>
        <w:rPr>
          <w:rStyle w:val="StyleBoldUnderline"/>
          <w:rFonts w:eastAsiaTheme="minorHAnsi" w:cs="Times New Roman"/>
          <w:b/>
          <w:bCs/>
        </w:rPr>
      </w:pPr>
      <w:bookmarkStart w:id="43" w:name="_Toc359103652"/>
      <w:r>
        <w:rPr>
          <w:rStyle w:val="StyleBoldUnderline"/>
          <w:b/>
          <w:u w:val="none"/>
        </w:rPr>
        <w:t>A2: Cuban Oil Won’t Reduce Dependence on Middle East</w:t>
      </w:r>
      <w:bookmarkEnd w:id="43"/>
    </w:p>
    <w:p w:rsidR="008F6D09" w:rsidRDefault="008F6D09" w:rsidP="008F6D09">
      <w:pPr>
        <w:pStyle w:val="Heading4"/>
      </w:pPr>
      <w:r>
        <w:t xml:space="preserve">Cuba could import a massive amount of oil per day. </w:t>
      </w:r>
    </w:p>
    <w:p w:rsidR="008F6D09" w:rsidRPr="00833059" w:rsidRDefault="008F6D09" w:rsidP="008F6D09"/>
    <w:p w:rsidR="008F6D09" w:rsidRPr="00773C70" w:rsidRDefault="008F6D09" w:rsidP="008F6D09">
      <w:pPr>
        <w:rPr>
          <w:rStyle w:val="StyleStyleBold12pt"/>
        </w:rPr>
      </w:pPr>
      <w:r w:rsidRPr="00773C70">
        <w:rPr>
          <w:rStyle w:val="StyleStyleBold12pt"/>
        </w:rPr>
        <w:t xml:space="preserve">Zimmerman, fellow at the Center for the Study of the Presidency and Congress, 2010 </w:t>
      </w:r>
    </w:p>
    <w:p w:rsidR="008F6D09" w:rsidRDefault="008F6D09" w:rsidP="008F6D09">
      <w:r>
        <w:t xml:space="preserve">(Chelsea, “Rethinking the Cuban Trade Embargo: An Opportune Time to Mend a Broken Policy,” </w:t>
      </w:r>
      <w:r w:rsidRPr="00773C70">
        <w:rPr>
          <w:i/>
        </w:rPr>
        <w:t>A Dialogue on Presidential Challenges and Leadership: Papers of the 2009-2010 Center Fellows</w:t>
      </w:r>
      <w:r>
        <w:t xml:space="preserve">, Online: </w:t>
      </w:r>
      <w:hyperlink r:id="rId47" w:history="1">
        <w:r>
          <w:rPr>
            <w:rStyle w:val="Hyperlink"/>
          </w:rPr>
          <w:t>http://www.thepresidency.org/storage/documents/Fellows2010/Zimmerman.pdf</w:t>
        </w:r>
      </w:hyperlink>
      <w:r>
        <w:t xml:space="preserve">) </w:t>
      </w:r>
    </w:p>
    <w:p w:rsidR="008F6D09" w:rsidRDefault="008F6D09" w:rsidP="008F6D09"/>
    <w:p w:rsidR="008F6D09" w:rsidRPr="00EE6FE7" w:rsidRDefault="008F6D09" w:rsidP="008F6D09">
      <w:pPr>
        <w:rPr>
          <w:sz w:val="16"/>
        </w:rPr>
      </w:pPr>
      <w:r w:rsidRPr="00C4624B">
        <w:rPr>
          <w:rStyle w:val="StyleBoldUnderline"/>
        </w:rPr>
        <w:t>Lifting the trading ban with Cuba could directly benefit the U.S. by providing an additional supplier of oil, gas and ethanol only ninety miles from its coast</w:t>
      </w:r>
      <w:r w:rsidRPr="00EE6FE7">
        <w:rPr>
          <w:sz w:val="16"/>
        </w:rPr>
        <w:t>. Cuba petroleo, the state oil company, claims that Cuba has 20 billion barrels of recoverable oil in its offshore waters (Reuters, October 16, 2008</w:t>
      </w:r>
      <w:r w:rsidRPr="00C4624B">
        <w:rPr>
          <w:rStyle w:val="StyleBoldUnderline"/>
        </w:rPr>
        <w:t>).  If efforts to develop more offshore wells proceed as planned, Cuba could produce as much as 525,000 barrels per day of oil, most of which could be exported to the United States if the trade embargo was lifted</w:t>
      </w:r>
      <w:r w:rsidRPr="00EE6FE7">
        <w:rPr>
          <w:sz w:val="16"/>
        </w:rPr>
        <w:t xml:space="preserve"> (Reuters, June 12, 2008).</w:t>
      </w:r>
    </w:p>
    <w:p w:rsidR="008F6D09" w:rsidRDefault="008F6D09" w:rsidP="008F6D09"/>
    <w:p w:rsidR="008F6D09" w:rsidRDefault="008F6D09" w:rsidP="008F6D09"/>
    <w:p w:rsidR="008F6D09" w:rsidRDefault="008F6D09" w:rsidP="008F6D09">
      <w:pPr>
        <w:pStyle w:val="Heading3"/>
      </w:pPr>
      <w:bookmarkStart w:id="44" w:name="_Toc359103653"/>
      <w:r>
        <w:t>A2: Dependence on Middle East Oil Undermines US Leadership</w:t>
      </w:r>
      <w:bookmarkEnd w:id="44"/>
    </w:p>
    <w:p w:rsidR="008F6D09" w:rsidRDefault="008F6D09" w:rsidP="008F6D09">
      <w:pPr>
        <w:pStyle w:val="Heading4"/>
      </w:pPr>
      <w:r>
        <w:t xml:space="preserve">Dependence on oil gives the US the ability to blackmail produces – it’s a key factor in diplomacy. </w:t>
      </w:r>
    </w:p>
    <w:p w:rsidR="008F6D09" w:rsidRPr="00061F05" w:rsidRDefault="008F6D09" w:rsidP="008F6D09"/>
    <w:p w:rsidR="008F6D09" w:rsidRPr="00061F05" w:rsidRDefault="008F6D09" w:rsidP="008F6D09">
      <w:pPr>
        <w:rPr>
          <w:rStyle w:val="StyleStyleBold12pt"/>
        </w:rPr>
      </w:pPr>
      <w:r w:rsidRPr="00061F05">
        <w:rPr>
          <w:rStyle w:val="StyleStyleBold12pt"/>
        </w:rPr>
        <w:t>Wall Street Journal, 2008</w:t>
      </w:r>
    </w:p>
    <w:p w:rsidR="008F6D09" w:rsidRDefault="008F6D09" w:rsidP="008F6D09">
      <w:r>
        <w:t xml:space="preserve">(“An Ode to Oil,” </w:t>
      </w:r>
      <w:r>
        <w:rPr>
          <w:i/>
        </w:rPr>
        <w:t xml:space="preserve">Wall Street </w:t>
      </w:r>
      <w:r w:rsidRPr="00061F05">
        <w:t>Journal</w:t>
      </w:r>
      <w:r>
        <w:t xml:space="preserve">, November, Online: </w:t>
      </w:r>
      <w:hyperlink r:id="rId48" w:history="1">
        <w:r w:rsidRPr="00224A12">
          <w:rPr>
            <w:rStyle w:val="Hyperlink"/>
          </w:rPr>
          <w:t>http://online.wsj.com/article/SB122791647562165587.html?mod=googlenews_wsj</w:t>
        </w:r>
      </w:hyperlink>
      <w:r>
        <w:t>)</w:t>
      </w:r>
    </w:p>
    <w:p w:rsidR="008F6D09" w:rsidRDefault="008F6D09" w:rsidP="008F6D09"/>
    <w:p w:rsidR="008F6D09" w:rsidRPr="00EE6FE7" w:rsidRDefault="008F6D09" w:rsidP="008F6D09">
      <w:pPr>
        <w:rPr>
          <w:sz w:val="16"/>
        </w:rPr>
      </w:pPr>
      <w:r w:rsidRPr="00EE6FE7">
        <w:rPr>
          <w:sz w:val="16"/>
        </w:rPr>
        <w:t xml:space="preserve">Instead, the </w:t>
      </w:r>
      <w:r w:rsidRPr="00061F05">
        <w:rPr>
          <w:rStyle w:val="StyleBoldUnderline"/>
        </w:rPr>
        <w:t>dependency of foreign oil producers on their customers plays straight into America's strategic hands. Washington is</w:t>
      </w:r>
      <w:r w:rsidRPr="00EE6FE7">
        <w:rPr>
          <w:sz w:val="16"/>
        </w:rPr>
        <w:t xml:space="preserve"> conceivably </w:t>
      </w:r>
      <w:r w:rsidRPr="00061F05">
        <w:rPr>
          <w:rStyle w:val="StyleBoldUnderline"/>
        </w:rPr>
        <w:t>in a position to hold producers to ransom by threatening to accelerate a drive to develop or implement alternative fuels</w:t>
      </w:r>
      <w:r w:rsidRPr="00EE6FE7">
        <w:rPr>
          <w:sz w:val="16"/>
        </w:rPr>
        <w:t>, realizing the warning once uttered by Sheikh Ahmed Zaki Yamani, the former Saudi oil minister who pointed out that "the Stone Age did not end for lack of stone." Back in 1973, as they protested at Washington's stance on the Arab-Israeli dispute, Middle East producers were in a position to impose an oil embargo on the Western world. But a generation later, technological advances, and the strength of public and scientific concern about global warming, have turned the tables.</w:t>
      </w:r>
    </w:p>
    <w:p w:rsidR="008F6D09" w:rsidRDefault="008F6D09" w:rsidP="008F6D09">
      <w:r w:rsidRPr="00061F05">
        <w:rPr>
          <w:rStyle w:val="StyleBoldUnderline"/>
        </w:rPr>
        <w:t>The United States has powerful political leverage over producers because it holds the key to future oil supply as well as market demand. The age of "easy oil" is over, and as fears grow that oil is becoming harder to get, so too will the dependency of producers</w:t>
      </w:r>
      <w:r>
        <w:t xml:space="preserve"> on increasingly sophisticated Western technology and expertise.</w:t>
      </w:r>
    </w:p>
    <w:p w:rsidR="008F6D09" w:rsidRDefault="008F6D09" w:rsidP="008F6D09"/>
    <w:p w:rsidR="008F6D09" w:rsidRDefault="008F6D09" w:rsidP="008F6D09">
      <w:pPr>
        <w:pStyle w:val="Heading3"/>
      </w:pPr>
      <w:bookmarkStart w:id="45" w:name="_Toc358676908"/>
      <w:bookmarkStart w:id="46" w:name="_Toc359103654"/>
      <w:r>
        <w:t xml:space="preserve">A2: Oil </w:t>
      </w:r>
      <w:bookmarkEnd w:id="45"/>
      <w:r>
        <w:t>Dependence Causes Violence</w:t>
      </w:r>
      <w:bookmarkEnd w:id="46"/>
      <w:r>
        <w:t xml:space="preserve"> </w:t>
      </w:r>
    </w:p>
    <w:p w:rsidR="008F6D09" w:rsidRDefault="008F6D09" w:rsidP="008F6D09">
      <w:pPr>
        <w:pStyle w:val="Heading4"/>
      </w:pPr>
      <w:r>
        <w:t xml:space="preserve">Fears of high oil prices deter conflict between countries. </w:t>
      </w:r>
    </w:p>
    <w:p w:rsidR="008F6D09" w:rsidRDefault="008F6D09" w:rsidP="008F6D09">
      <w:pPr>
        <w:rPr>
          <w:rStyle w:val="StyleStyleBold12pt"/>
          <w:rFonts w:eastAsiaTheme="majorEastAsia" w:cstheme="majorBidi"/>
          <w:b w:val="0"/>
          <w:bCs w:val="0"/>
          <w:iCs/>
        </w:rPr>
      </w:pPr>
    </w:p>
    <w:p w:rsidR="008F6D09" w:rsidRPr="00061F05" w:rsidRDefault="008F6D09" w:rsidP="008F6D09">
      <w:pPr>
        <w:rPr>
          <w:rStyle w:val="StyleStyleBold12pt"/>
        </w:rPr>
      </w:pPr>
      <w:r w:rsidRPr="00061F05">
        <w:rPr>
          <w:rStyle w:val="StyleStyleBold12pt"/>
        </w:rPr>
        <w:t>Wall Street Journal, 2008</w:t>
      </w:r>
    </w:p>
    <w:p w:rsidR="008F6D09" w:rsidRDefault="008F6D09" w:rsidP="008F6D09">
      <w:r>
        <w:t xml:space="preserve">(“An Ode to Oil,” </w:t>
      </w:r>
      <w:r>
        <w:rPr>
          <w:i/>
        </w:rPr>
        <w:t xml:space="preserve">Wall Street </w:t>
      </w:r>
      <w:r w:rsidRPr="00061F05">
        <w:t>Journal</w:t>
      </w:r>
      <w:r>
        <w:t xml:space="preserve">, November, Online: </w:t>
      </w:r>
      <w:hyperlink r:id="rId49" w:history="1">
        <w:r w:rsidRPr="00224A12">
          <w:rPr>
            <w:rStyle w:val="Hyperlink"/>
          </w:rPr>
          <w:t>http://online.wsj.com/article/SB122791647562165587.html?mod=googlenews_wsj</w:t>
        </w:r>
      </w:hyperlink>
      <w:r>
        <w:t>)</w:t>
      </w:r>
    </w:p>
    <w:p w:rsidR="008F6D09" w:rsidRDefault="008F6D09" w:rsidP="008F6D09"/>
    <w:p w:rsidR="008F6D09" w:rsidRDefault="008F6D09" w:rsidP="008F6D09">
      <w:pPr>
        <w:rPr>
          <w:rStyle w:val="StyleBoldUnderline"/>
        </w:rPr>
      </w:pPr>
      <w:r w:rsidRPr="00061F05">
        <w:rPr>
          <w:rStyle w:val="StyleBoldUnderline"/>
        </w:rPr>
        <w:t>Oil can</w:t>
      </w:r>
      <w:r w:rsidRPr="00EE6FE7">
        <w:rPr>
          <w:sz w:val="16"/>
        </w:rPr>
        <w:t xml:space="preserve"> also</w:t>
      </w:r>
      <w:r w:rsidRPr="00061F05">
        <w:rPr>
          <w:rStyle w:val="StyleBoldUnderline"/>
        </w:rPr>
        <w:t xml:space="preserve"> act as a peacemaker and source of stability because many conflicts, in almost every part of the world, can threaten a disruption of supply and instantly send crude prices spiraling</w:t>
      </w:r>
      <w:r w:rsidRPr="00EE6FE7">
        <w:rPr>
          <w:sz w:val="16"/>
        </w:rPr>
        <w:t xml:space="preserve">. Despite the recent price falls, </w:t>
      </w:r>
      <w:r w:rsidRPr="00061F05">
        <w:rPr>
          <w:rStyle w:val="StyleBoldUnderline"/>
        </w:rPr>
        <w:t xml:space="preserve">the market is </w:t>
      </w:r>
      <w:r w:rsidRPr="00EE6FE7">
        <w:rPr>
          <w:sz w:val="16"/>
        </w:rPr>
        <w:t xml:space="preserve">still </w:t>
      </w:r>
      <w:r w:rsidRPr="00061F05">
        <w:rPr>
          <w:rStyle w:val="StyleBoldUnderline"/>
        </w:rPr>
        <w:t>vulnerable to sudden supply shocks</w:t>
      </w:r>
      <w:r w:rsidRPr="00EE6FE7">
        <w:rPr>
          <w:sz w:val="16"/>
        </w:rPr>
        <w:t xml:space="preserve">, and a sharp increase would massively affect the wider global economy. </w:t>
      </w:r>
      <w:r w:rsidRPr="00061F05">
        <w:rPr>
          <w:rStyle w:val="StyleBoldUnderline"/>
        </w:rPr>
        <w:t>This would have potentially disastrous social and political results,</w:t>
      </w:r>
      <w:r w:rsidRPr="00EE6FE7">
        <w:rPr>
          <w:sz w:val="16"/>
        </w:rPr>
        <w:t xml:space="preserve"> just as in the summer many countries, including France, Nepal and Indonesia, were rocked by violent protests at dramatic price increases in gasoline.</w:t>
      </w:r>
      <w:r w:rsidRPr="00EE6FE7">
        <w:rPr>
          <w:sz w:val="12"/>
        </w:rPr>
        <w:t>¶</w:t>
      </w:r>
      <w:r w:rsidRPr="00EE6FE7">
        <w:rPr>
          <w:sz w:val="16"/>
        </w:rPr>
        <w:t xml:space="preserve"> </w:t>
      </w:r>
      <w:r w:rsidRPr="00061F05">
        <w:rPr>
          <w:rStyle w:val="StyleBoldUnderline"/>
        </w:rPr>
        <w:t>Haunted by the specter of higher oil prices at a time of such economic fragility, many governments have a very strong incentive to use diplomacy, not force, to resolve their own disputes</w:t>
      </w:r>
      <w:r w:rsidRPr="00EE6FE7">
        <w:rPr>
          <w:sz w:val="16"/>
        </w:rPr>
        <w:t xml:space="preserve">, and to help heal other people's. </w:t>
      </w:r>
      <w:r w:rsidRPr="00061F05">
        <w:rPr>
          <w:rStyle w:val="StyleBoldUnderline"/>
        </w:rPr>
        <w:t>This is true not just of oil consumers but producers, which would also be keen not to watch global demand stifled by such price spikes</w:t>
      </w:r>
      <w:r>
        <w:rPr>
          <w:rStyle w:val="StyleBoldUnderline"/>
        </w:rPr>
        <w:t>.</w:t>
      </w:r>
    </w:p>
    <w:p w:rsidR="008F6D09" w:rsidRDefault="008F6D09" w:rsidP="008F6D09">
      <w:pPr>
        <w:rPr>
          <w:rStyle w:val="StyleBoldUnderline"/>
        </w:rPr>
      </w:pPr>
    </w:p>
    <w:p w:rsidR="008F6D09" w:rsidRDefault="008F6D09" w:rsidP="008F6D09">
      <w:pPr>
        <w:pStyle w:val="Heading3"/>
      </w:pPr>
      <w:bookmarkStart w:id="47" w:name="_Toc359103655"/>
      <w:r>
        <w:t>Impact Add-on: Civil War</w:t>
      </w:r>
      <w:bookmarkEnd w:id="47"/>
    </w:p>
    <w:p w:rsidR="008F6D09" w:rsidRPr="00386160" w:rsidRDefault="008F6D09" w:rsidP="008F6D09">
      <w:pPr>
        <w:pStyle w:val="Heading4"/>
      </w:pPr>
      <w:r w:rsidRPr="00EC7089">
        <w:rPr>
          <w:rFonts w:cs="Arial"/>
        </w:rPr>
        <w:t>[</w:t>
      </w:r>
      <w:r w:rsidRPr="00EC7089">
        <w:rPr>
          <w:rFonts w:cs="Arial"/>
        </w:rPr>
        <w:tab/>
        <w:t>]</w:t>
      </w:r>
      <w:r>
        <w:rPr>
          <w:rFonts w:cs="Arial"/>
        </w:rPr>
        <w:t xml:space="preserve"> </w:t>
      </w:r>
      <w:r>
        <w:t xml:space="preserve">Oil-export driven economies are more likely to descend into violent, long-term civil wars. </w:t>
      </w:r>
    </w:p>
    <w:p w:rsidR="008F6D09" w:rsidRDefault="008F6D09" w:rsidP="008F6D09"/>
    <w:p w:rsidR="008F6D09" w:rsidRPr="00386160" w:rsidRDefault="008F6D09" w:rsidP="008F6D09">
      <w:pPr>
        <w:rPr>
          <w:rStyle w:val="StyleStyleBold12pt"/>
        </w:rPr>
      </w:pPr>
      <w:r w:rsidRPr="00386160">
        <w:rPr>
          <w:rStyle w:val="StyleStyleBold12pt"/>
        </w:rPr>
        <w:t>Karl, Professor of Political Science at Stanford, 2007</w:t>
      </w:r>
    </w:p>
    <w:p w:rsidR="008F6D09" w:rsidRDefault="008F6D09" w:rsidP="008F6D09">
      <w:r>
        <w:t xml:space="preserve">(Terry, “Oil-Led </w:t>
      </w:r>
      <w:proofErr w:type="gramStart"/>
      <w:r>
        <w:t>Development :</w:t>
      </w:r>
      <w:proofErr w:type="gramEnd"/>
      <w:r>
        <w:t xml:space="preserve"> Social, Political, and Economic Consequences,” </w:t>
      </w:r>
      <w:r>
        <w:rPr>
          <w:i/>
        </w:rPr>
        <w:t>Center on Democracy, Development, and The Rule of Law Working Papers</w:t>
      </w:r>
      <w:r>
        <w:t xml:space="preserve">, January, Online: </w:t>
      </w:r>
      <w:hyperlink r:id="rId50" w:history="1">
        <w:r>
          <w:rPr>
            <w:rStyle w:val="Hyperlink"/>
          </w:rPr>
          <w:t>http://iis-db.stanford.edu/pubs/21537/No_80_Terry_Karl_-_Effects_of_Oil_Development.pdf</w:t>
        </w:r>
      </w:hyperlink>
      <w:r>
        <w:t xml:space="preserve">) </w:t>
      </w:r>
    </w:p>
    <w:p w:rsidR="008F6D09" w:rsidRDefault="008F6D09" w:rsidP="008F6D09">
      <w:pPr>
        <w:rPr>
          <w:rStyle w:val="StyleBoldUnderline"/>
        </w:rPr>
      </w:pPr>
    </w:p>
    <w:p w:rsidR="008F6D09" w:rsidRPr="00EE6FE7" w:rsidRDefault="008F6D09" w:rsidP="008F6D09">
      <w:pPr>
        <w:rPr>
          <w:sz w:val="16"/>
        </w:rPr>
      </w:pPr>
      <w:r w:rsidRPr="00E05B67">
        <w:rPr>
          <w:rStyle w:val="StyleBoldUnderline"/>
        </w:rPr>
        <w:t>Secessionist wars are statistically more frequent in oil-exporters</w:t>
      </w:r>
      <w:r w:rsidRPr="00EE6FE7">
        <w:rPr>
          <w:sz w:val="16"/>
        </w:rPr>
        <w:t xml:space="preserve"> than in non-oil exporters.  Where secessionist movements are present, the likelihood of conflict is especially high because the promise of oil wealth appears to make viable a secession that might not seem possible in poorly-endowed areas. Not surprisingly, </w:t>
      </w:r>
      <w:r w:rsidRPr="00E05B67">
        <w:rPr>
          <w:rStyle w:val="StyleBoldUnderline"/>
        </w:rPr>
        <w:t>where oil is regionally concentrated and where benefits accrue to the nation while most adverse effects are local, secessionist wars are more likely.</w:t>
      </w:r>
      <w:r w:rsidRPr="00EE6FE7">
        <w:rPr>
          <w:sz w:val="16"/>
        </w:rPr>
        <w:t xml:space="preserve"> Examples abound. In the Sudan, war was triggered by President Numeiry’s decision to place newly discovered oil fields in the country’s Christian South under the control of the Muslim north. In Indonesia, the Aceh Freedom Movement has denounced the government for stealing Aceh’s oil and natural gas resources as a main reason for its separatist struggle, and it has used the analogy of Brunei to convince its followers that Aceh could be equally as rich. In Nigeria, Biafra’s move to secede only occurred after the government had made fiscal decisions treating oil as a centralized, rather than a regional, asset. In this way, </w:t>
      </w:r>
      <w:r w:rsidRPr="00E05B67">
        <w:rPr>
          <w:rStyle w:val="StyleBoldUnderline"/>
        </w:rPr>
        <w:t>fights over oil revenues may become the reason for ratcheting up levels of pre-existing conflict in a society</w:t>
      </w:r>
      <w:r w:rsidRPr="00EE6FE7">
        <w:rPr>
          <w:sz w:val="16"/>
        </w:rPr>
        <w:t xml:space="preserve">. </w:t>
      </w:r>
      <w:r w:rsidRPr="00E05B67">
        <w:rPr>
          <w:rStyle w:val="StyleBoldUnderline"/>
        </w:rPr>
        <w:t>Oil dependence is associated with particularly intense conflict</w:t>
      </w:r>
      <w:r w:rsidRPr="00EE6FE7">
        <w:rPr>
          <w:sz w:val="16"/>
        </w:rPr>
        <w:t xml:space="preserve">. </w:t>
      </w:r>
      <w:r w:rsidRPr="00E05B67">
        <w:rPr>
          <w:rStyle w:val="StyleBoldUnderline"/>
        </w:rPr>
        <w:t>Because petroleum is so technologically sophisticated and requires so much capital, it is not easily extracted and transported; it is not “lootable”</w:t>
      </w:r>
      <w:r w:rsidRPr="00EE6FE7">
        <w:rPr>
          <w:sz w:val="16"/>
        </w:rPr>
        <w:t xml:space="preserve"> like drugs or gems. </w:t>
      </w:r>
      <w:r w:rsidRPr="00E05B67">
        <w:rPr>
          <w:rStyle w:val="StyleBoldUnderline"/>
        </w:rPr>
        <w:t>This means that it is difficult for rebels or generally unskilled groups to exploit, but governments can use this wealth to attempt preemptive repression. This is the case in Sudan</w:t>
      </w:r>
      <w:r w:rsidRPr="00EE6FE7">
        <w:rPr>
          <w:sz w:val="16"/>
        </w:rPr>
        <w:t xml:space="preserve">, for example, </w:t>
      </w:r>
      <w:r w:rsidRPr="00E05B67">
        <w:rPr>
          <w:rStyle w:val="StyleBoldUnderline"/>
        </w:rPr>
        <w:t>where the government tried to forcibly clear entire populations away from the oilfields</w:t>
      </w:r>
      <w:r w:rsidRPr="00EE6FE7">
        <w:rPr>
          <w:sz w:val="16"/>
        </w:rPr>
        <w:t xml:space="preserve"> and the pipelines. </w:t>
      </w:r>
      <w:r w:rsidRPr="00E05B67">
        <w:rPr>
          <w:rStyle w:val="StyleBoldUnderline"/>
        </w:rPr>
        <w:t>Oil</w:t>
      </w:r>
      <w:r w:rsidRPr="00EE6FE7">
        <w:rPr>
          <w:sz w:val="16"/>
        </w:rPr>
        <w:t xml:space="preserve"> rents </w:t>
      </w:r>
      <w:r w:rsidRPr="00E05B67">
        <w:rPr>
          <w:rStyle w:val="StyleBoldUnderline"/>
        </w:rPr>
        <w:t>paid for the destruction of crops and</w:t>
      </w:r>
      <w:r w:rsidRPr="00EE6FE7">
        <w:rPr>
          <w:sz w:val="16"/>
        </w:rPr>
        <w:t xml:space="preserve"> razing of houses as well as for </w:t>
      </w:r>
      <w:r w:rsidRPr="00E05B67">
        <w:rPr>
          <w:rStyle w:val="StyleBoldUnderline"/>
        </w:rPr>
        <w:t>widespread terror against the local population. Oil’s non-lootability also means that separatist conflicts</w:t>
      </w:r>
      <w:r w:rsidRPr="00EE6FE7">
        <w:rPr>
          <w:sz w:val="16"/>
        </w:rPr>
        <w:t xml:space="preserve"> (like that of the Sudan) </w:t>
      </w:r>
      <w:r w:rsidRPr="00E05B67">
        <w:rPr>
          <w:rStyle w:val="StyleBoldUnderline"/>
        </w:rPr>
        <w:t>may be especially</w:t>
      </w:r>
      <w:r w:rsidRPr="00EE6FE7">
        <w:rPr>
          <w:sz w:val="16"/>
        </w:rPr>
        <w:t xml:space="preserve"> bloody and intractable </w:t>
      </w:r>
      <w:r w:rsidRPr="00E05B67">
        <w:rPr>
          <w:rStyle w:val="StyleBoldUnderline"/>
        </w:rPr>
        <w:t>where petroleum deposits coincide with the presence of minority groups</w:t>
      </w:r>
      <w:r w:rsidRPr="00EE6FE7">
        <w:rPr>
          <w:sz w:val="16"/>
        </w:rPr>
        <w:t xml:space="preserve">. Where more straightforward fights over the distribution of oil rents between groups can be resolved by a new pattern of distribution, this is often not the case in separatist wars. But </w:t>
      </w:r>
      <w:r w:rsidRPr="00E05B67">
        <w:rPr>
          <w:rStyle w:val="StyleBoldUnderline"/>
        </w:rPr>
        <w:t>where oil is involved,</w:t>
      </w:r>
      <w:r w:rsidRPr="00EE6FE7">
        <w:rPr>
          <w:sz w:val="16"/>
        </w:rPr>
        <w:t xml:space="preserve"> such </w:t>
      </w:r>
      <w:r w:rsidRPr="00E05B67">
        <w:rPr>
          <w:rStyle w:val="StyleBoldUnderline"/>
        </w:rPr>
        <w:t>struggles are generally only resolved by the seizure of control of oil fields by rebels and a subsequent declaration of autonomy, or by the government’s total defeat of the minority located near the oil fields.</w:t>
      </w:r>
      <w:r w:rsidRPr="00EE6FE7">
        <w:rPr>
          <w:sz w:val="16"/>
        </w:rPr>
        <w:t xml:space="preserve"> Finally, </w:t>
      </w:r>
      <w:r w:rsidRPr="00E05B67">
        <w:rPr>
          <w:rStyle w:val="StyleBoldUnderline"/>
        </w:rPr>
        <w:t>oil dependence</w:t>
      </w:r>
      <w:r w:rsidRPr="00EE6FE7">
        <w:rPr>
          <w:sz w:val="16"/>
        </w:rPr>
        <w:t>, like that of other mineral resources</w:t>
      </w:r>
      <w:r w:rsidRPr="00E05B67">
        <w:rPr>
          <w:rStyle w:val="StyleBoldUnderline"/>
        </w:rPr>
        <w:t>, is associated with civil wars of long duration. Wars are expensive to pursue, and both governments and rebels can use</w:t>
      </w:r>
      <w:r>
        <w:rPr>
          <w:rStyle w:val="StyleBoldUnderline"/>
        </w:rPr>
        <w:t xml:space="preserve"> </w:t>
      </w:r>
      <w:r w:rsidRPr="00E05B67">
        <w:rPr>
          <w:rStyle w:val="StyleBoldUnderline"/>
        </w:rPr>
        <w:t>oil rents to finance their armies.</w:t>
      </w:r>
      <w:r w:rsidRPr="00EE6FE7">
        <w:rPr>
          <w:sz w:val="16"/>
        </w:rPr>
        <w:t xml:space="preserve"> Because petroleum is transported generally through pipelines, it can be easily disrupted, and pipelines are an invitation to extortion. In Colombia, for example, </w:t>
      </w:r>
      <w:r w:rsidRPr="00E05B67">
        <w:rPr>
          <w:rStyle w:val="StyleBoldUnderline"/>
        </w:rPr>
        <w:t>oil revenues support the government’s battle against rebel movements, but because petroleum must be transported</w:t>
      </w:r>
      <w:r w:rsidRPr="00EE6FE7">
        <w:rPr>
          <w:sz w:val="16"/>
        </w:rPr>
        <w:t xml:space="preserve"> to the coast through two pipelines that are both over 400 miles long, </w:t>
      </w:r>
      <w:r w:rsidRPr="00E05B67">
        <w:rPr>
          <w:rStyle w:val="StyleBoldUnderline"/>
        </w:rPr>
        <w:t>there are almost unlimited opportunities for</w:t>
      </w:r>
      <w:r>
        <w:rPr>
          <w:rStyle w:val="StyleBoldUnderline"/>
        </w:rPr>
        <w:t xml:space="preserve"> </w:t>
      </w:r>
      <w:r w:rsidRPr="00E05B67">
        <w:rPr>
          <w:rStyle w:val="StyleBoldUnderline"/>
        </w:rPr>
        <w:t>rebels to extract</w:t>
      </w:r>
      <w:r w:rsidRPr="00EE6FE7">
        <w:rPr>
          <w:sz w:val="16"/>
        </w:rPr>
        <w:t xml:space="preserve"> “protection rests” and other forms of </w:t>
      </w:r>
      <w:r w:rsidRPr="00E05B67">
        <w:rPr>
          <w:rStyle w:val="StyleBoldUnderline"/>
        </w:rPr>
        <w:t>resources from oil companies</w:t>
      </w:r>
      <w:r w:rsidRPr="00EE6FE7">
        <w:rPr>
          <w:sz w:val="16"/>
        </w:rPr>
        <w:t>. In 2000 alone, the pipelines were bombed 98 times and kidnappings for ransom were frequent; according to one estimate, rebel groups have managed to earn an estimated windfall of $140 million annually.</w:t>
      </w:r>
    </w:p>
    <w:p w:rsidR="008F6D09" w:rsidRDefault="008F6D09" w:rsidP="008F6D09"/>
    <w:p w:rsidR="008F6D09" w:rsidRDefault="008F6D09" w:rsidP="008F6D09">
      <w:pPr>
        <w:pStyle w:val="Heading1"/>
      </w:pPr>
      <w:r>
        <w:t>Politics Link Debate</w:t>
      </w:r>
    </w:p>
    <w:p w:rsidR="008F6D09" w:rsidRDefault="008F6D09" w:rsidP="008F6D09">
      <w:pPr>
        <w:pStyle w:val="Heading2"/>
      </w:pPr>
      <w:r>
        <w:t>Plan Unpopular</w:t>
      </w:r>
    </w:p>
    <w:p w:rsidR="008F6D09" w:rsidRDefault="008F6D09" w:rsidP="008F6D09"/>
    <w:p w:rsidR="008F6D09" w:rsidRDefault="008F6D09" w:rsidP="008F6D09">
      <w:pPr>
        <w:pStyle w:val="Heading3"/>
      </w:pPr>
      <w:r>
        <w:t xml:space="preserve">Link – Drains Political Capital </w:t>
      </w:r>
    </w:p>
    <w:p w:rsidR="008F6D09" w:rsidRPr="0026342E" w:rsidRDefault="008F6D09" w:rsidP="008F6D09">
      <w:pPr>
        <w:pStyle w:val="Heading4"/>
      </w:pPr>
      <w:r>
        <w:t>Plan drains political capital.</w:t>
      </w:r>
    </w:p>
    <w:p w:rsidR="008F6D09" w:rsidRPr="0026342E" w:rsidRDefault="008F6D09" w:rsidP="008F6D09">
      <w:pPr>
        <w:rPr>
          <w:rStyle w:val="StyleStyleBold12pt"/>
          <w:rFonts w:eastAsiaTheme="majorEastAsia" w:cstheme="majorBidi"/>
          <w:b w:val="0"/>
          <w:bCs w:val="0"/>
          <w:iCs/>
        </w:rPr>
      </w:pPr>
      <w:r>
        <w:rPr>
          <w:rStyle w:val="StyleStyleBold12pt"/>
        </w:rPr>
        <w:t>Birns and Mills, 201</w:t>
      </w:r>
      <w:r w:rsidRPr="0026342E">
        <w:rPr>
          <w:rStyle w:val="StyleStyleBold12pt"/>
        </w:rPr>
        <w:t xml:space="preserve">3 </w:t>
      </w:r>
    </w:p>
    <w:p w:rsidR="008F6D09" w:rsidRDefault="008F6D09" w:rsidP="008F6D09">
      <w:r>
        <w:t xml:space="preserve">(Larry - </w:t>
      </w:r>
      <w:r w:rsidRPr="0026342E">
        <w:t>Director of the</w:t>
      </w:r>
      <w:r>
        <w:t xml:space="preserve"> Council on Hemispheric Affairs &amp; Frederick - </w:t>
      </w:r>
      <w:r w:rsidRPr="0026342E">
        <w:t>COHA Senior Research Fellow</w:t>
      </w:r>
      <w:r>
        <w:t>,</w:t>
      </w:r>
      <w:r w:rsidRPr="0026342E">
        <w:t xml:space="preserve"> “Best Time for U.S.– Cuba Rapprochement Is Now,” </w:t>
      </w:r>
      <w:r>
        <w:t xml:space="preserve">January 30, Online: </w:t>
      </w:r>
      <w:r w:rsidRPr="0026342E">
        <w:t>http://www.coha.org/best-time-for-u-s-cuba-rapprochement-is-now/)</w:t>
      </w:r>
    </w:p>
    <w:p w:rsidR="008F6D09" w:rsidRDefault="008F6D09" w:rsidP="008F6D09"/>
    <w:p w:rsidR="008F6D09" w:rsidRDefault="008F6D09" w:rsidP="008F6D09">
      <w:pPr>
        <w:rPr>
          <w:sz w:val="16"/>
        </w:rPr>
      </w:pPr>
      <w:r w:rsidRPr="0026342E">
        <w:rPr>
          <w:rStyle w:val="StyleBoldUnderline"/>
        </w:rPr>
        <w:t>The anti-Castro lobby and their allies in the US Congress argue that the reforms coming out of Havana are too little too late</w:t>
      </w:r>
      <w:r w:rsidRPr="0026342E">
        <w:rPr>
          <w:sz w:val="16"/>
        </w:rPr>
        <w:t xml:space="preserve"> and that political repression continues unabated. </w:t>
      </w:r>
      <w:r w:rsidRPr="0026342E">
        <w:rPr>
          <w:rStyle w:val="StyleBoldUnderline"/>
        </w:rPr>
        <w:t>They continue to see the embargo as a tool for coercing either more dramatic reforms or regime change</w:t>
      </w:r>
      <w:r w:rsidRPr="0026342E">
        <w:rPr>
          <w:sz w:val="16"/>
        </w:rPr>
        <w:t>. It is true that the reformist tendency in Cuba does not include a qualitative move from a one party system to political pluralism. Lamentably, Cuba reportedly continues to use temporary detentions and the occasional jailing of non-violent dissidents to limit the parameters of political debate and total freedom of association. The authors agree that no non-violent Cuban dissident should be intimidated, detained or jailed. But continuing to maliciously turn the screws on Havana has never provided an incentive for more democracy in any sense of the word nor has it created a political opening into which Cuba, with confidence, could enter. The easing of tensions between Washington and Havana is more likely to contribute to the evolution of a more democratic form of socialism on the island, the early stages of which we may presently be witnessing. In any case the precise form of such change inevitably should and will be decided in Cuba, not in Washington or Miami.</w:t>
      </w:r>
      <w:r w:rsidRPr="0026342E">
        <w:rPr>
          <w:sz w:val="12"/>
        </w:rPr>
        <w:t>¶</w:t>
      </w:r>
      <w:r w:rsidRPr="0026342E">
        <w:rPr>
          <w:sz w:val="16"/>
        </w:rPr>
        <w:t xml:space="preserve"> To further moves towards rapprochement with Cuba, the U.S. State Department should remove the country from the list of state sponsors of terrorism. It is an invention to depict Havana as a state sponsor of terrorism, a charge only levied by the State Department under pressure from Hill hardliners. As researcher Kevin Edmunds, quite properly points out: “This position is highly problematic, as the United States has actively engaged in over 50 years of economic and covert destabilization in Cuba, going so far as blindly protecting wanted terrorists such as Luis Posada Carilles and Orlando Bosch, both former CIA agents accused of dozens of terrorist attacks in Cuba and the United States ” (Nov. 15, 2012, Kevin Edmonds blog). It was precisely the propensity of some anti-Castro extremists to plan terrorist attacks against Cuba that urgently motivated the infiltration of such groups by the Cuban five as well as the close monitoring of these organizations by the FBI.</w:t>
      </w:r>
      <w:r w:rsidRPr="0026342E">
        <w:rPr>
          <w:sz w:val="12"/>
        </w:rPr>
        <w:t>¶</w:t>
      </w:r>
      <w:r w:rsidRPr="0026342E">
        <w:rPr>
          <w:sz w:val="16"/>
        </w:rPr>
        <w:t xml:space="preserve"> Another gesture of good will would be for the White House to grant clemency to the Cuban five: Gerardo Hernandez, Ramón Labañino, Fernando Gonzalez, Antonio Guerrero and René Gonzalez. They are Cuban nationals who were convicted in a Miami court in 2001 and subsequently sentenced to terms ranging from 15 years to double life, mostly on charges of conspiracy to commit espionage. Despite requests for a change of venue out of Miami, which at first was granted and later denied, the trial took place in a politically charged Miami atmosphere that arguably tainted the proceedings and compromised justice. Supporters maintain that the Cuban five had infiltrated extremist anti-Castro organizations in order to prevent terrorist attacks against Cuba and did not pose any security threat to the United States. It would be an important humanitarian gesture to let them go home. Perhaps such a gesture might facilitate reciprocity on the part of Cuban authorities when it comes to American engineer Alan Gross who is presently being detained in a Cuban jail.</w:t>
      </w:r>
      <w:r w:rsidRPr="0026342E">
        <w:rPr>
          <w:sz w:val="12"/>
        </w:rPr>
        <w:t>¶</w:t>
      </w:r>
      <w:r w:rsidRPr="0026342E">
        <w:rPr>
          <w:sz w:val="16"/>
        </w:rPr>
        <w:t xml:space="preserve"> </w:t>
      </w:r>
      <w:r w:rsidRPr="0026342E">
        <w:rPr>
          <w:rStyle w:val="StyleBoldUnderline"/>
        </w:rPr>
        <w:t>There would</w:t>
      </w:r>
      <w:r w:rsidRPr="0026342E">
        <w:rPr>
          <w:sz w:val="16"/>
        </w:rPr>
        <w:t xml:space="preserve"> probably </w:t>
      </w:r>
      <w:r w:rsidRPr="0026342E">
        <w:rPr>
          <w:rStyle w:val="StyleBoldUnderline"/>
        </w:rPr>
        <w:t>be a political price to pay by the Obama administration for taking steps towards reconciliation with Havana,</w:t>
      </w:r>
      <w:r w:rsidRPr="0026342E">
        <w:rPr>
          <w:sz w:val="16"/>
        </w:rPr>
        <w:t xml:space="preserve"> but if Obama’s election to a second term means that there is to be a progressive dividend, surely such a dividend ought to include a change in US policy towards the island. Mirabile dictu, the Administration can build on the small steps it has already taken. Since 2009, Washington has lifted some of the restrictions on travel between the US and Cuba and now allows Cuban Americans to send remittances to relatives on the island. The Cuba Reconciliation Act (HR 214) introduced by Representative Jose Serrano (D-NY) on January 4, 2013, and sitting in a number of congressional committees, would repeal the harsh terms of the Cuban Democracy Act of 1992 and the Helms-Burton Act of 1996, both of which toughened the embargo during the special period in Cuba. The </w:t>
      </w:r>
      <w:r w:rsidRPr="0026342E">
        <w:rPr>
          <w:rStyle w:val="StyleBoldUnderline"/>
        </w:rPr>
        <w:t>Cuba Reconciliation</w:t>
      </w:r>
      <w:r w:rsidRPr="0026342E">
        <w:rPr>
          <w:sz w:val="16"/>
        </w:rPr>
        <w:t xml:space="preserve"> Act, however, </w:t>
      </w:r>
      <w:r w:rsidRPr="0026342E">
        <w:rPr>
          <w:rStyle w:val="StyleBoldUnderline"/>
        </w:rPr>
        <w:t>is unlikely to get much traction, especially with</w:t>
      </w:r>
      <w:r w:rsidRPr="0026342E">
        <w:rPr>
          <w:sz w:val="16"/>
        </w:rPr>
        <w:t xml:space="preserve"> ultra-hardliner </w:t>
      </w:r>
      <w:r w:rsidRPr="0026342E">
        <w:rPr>
          <w:rStyle w:val="StyleBoldUnderline"/>
        </w:rPr>
        <w:t>Representative</w:t>
      </w:r>
      <w:r w:rsidRPr="0026342E">
        <w:rPr>
          <w:sz w:val="16"/>
        </w:rPr>
        <w:t xml:space="preserve"> Ileana </w:t>
      </w:r>
      <w:r w:rsidRPr="0026342E">
        <w:rPr>
          <w:rStyle w:val="StyleBoldUnderline"/>
        </w:rPr>
        <w:t>Ros-Lehtinen (R-FL), chairing the House Foreign Relations Committee, and her counterpart, Robert Menendez (D-NJ), who is about to lead the Senate Foreign Relations Body</w:t>
      </w:r>
      <w:r w:rsidRPr="0026342E">
        <w:rPr>
          <w:sz w:val="16"/>
        </w:rPr>
        <w:t xml:space="preserve">. Some of </w:t>
      </w:r>
      <w:r w:rsidRPr="0026342E">
        <w:rPr>
          <w:rStyle w:val="StyleBoldUnderline"/>
        </w:rPr>
        <w:t>the anti-Castro Cuban American community would likely view any of the three measures advocated here as a capitulation to the Castro brothers.</w:t>
      </w:r>
      <w:r w:rsidRPr="0026342E">
        <w:rPr>
          <w:sz w:val="16"/>
        </w:rPr>
        <w:t xml:space="preserve"> But as we have argued, a pro-democracy and humanist position is not in any way undermined, but might in fact be advanced by détente. An end to the embargo has been long overdue, and the judgment of history may very well be that it ought never to have been started.</w:t>
      </w:r>
    </w:p>
    <w:p w:rsidR="008F6D09" w:rsidRDefault="008F6D09" w:rsidP="008F6D09">
      <w:pPr>
        <w:rPr>
          <w:sz w:val="16"/>
        </w:rPr>
      </w:pPr>
    </w:p>
    <w:p w:rsidR="008F6D09" w:rsidRDefault="008F6D09" w:rsidP="008F6D09">
      <w:pPr>
        <w:pStyle w:val="Heading3"/>
      </w:pPr>
      <w:r>
        <w:t>Link Ext – Drains Political Capital</w:t>
      </w:r>
    </w:p>
    <w:p w:rsidR="008F6D09" w:rsidRPr="0026342E" w:rsidRDefault="008F6D09" w:rsidP="008F6D09">
      <w:pPr>
        <w:pStyle w:val="Heading4"/>
      </w:pPr>
      <w:r>
        <w:t xml:space="preserve">A vocal minority controls perception of Cuban affairs – plan would require vast amounts of political capital. </w:t>
      </w:r>
    </w:p>
    <w:p w:rsidR="008F6D09" w:rsidRPr="0026342E" w:rsidRDefault="008F6D09" w:rsidP="008F6D09">
      <w:pPr>
        <w:rPr>
          <w:rStyle w:val="StyleStyleBold12pt"/>
          <w:rFonts w:eastAsiaTheme="majorEastAsia" w:cstheme="majorBidi"/>
          <w:b w:val="0"/>
          <w:bCs w:val="0"/>
          <w:iCs/>
        </w:rPr>
      </w:pPr>
      <w:r w:rsidRPr="0026342E">
        <w:rPr>
          <w:rStyle w:val="StyleStyleBold12pt"/>
        </w:rPr>
        <w:t>Birns, Director of the Council on Hemispheric Affairs, 2013</w:t>
      </w:r>
    </w:p>
    <w:p w:rsidR="008F6D09" w:rsidRDefault="008F6D09" w:rsidP="008F6D09">
      <w:r>
        <w:t xml:space="preserve">(Larry, “The Mid-Term Elections: An Easy Prediction for the Future of U.S.-Cuba Relations,” November 18, Online: </w:t>
      </w:r>
      <w:hyperlink r:id="rId51" w:history="1">
        <w:r>
          <w:rPr>
            <w:rStyle w:val="Hyperlink"/>
          </w:rPr>
          <w:t>http://www.coha.org/the-mid-term-elections-an-easy-prediction-for-the-future-of-u-s-cuba-relations/</w:t>
        </w:r>
      </w:hyperlink>
      <w:r>
        <w:t xml:space="preserve">) </w:t>
      </w:r>
    </w:p>
    <w:p w:rsidR="008F6D09" w:rsidRDefault="008F6D09" w:rsidP="008F6D09"/>
    <w:p w:rsidR="008F6D09" w:rsidRDefault="008F6D09" w:rsidP="008F6D09">
      <w:pPr>
        <w:rPr>
          <w:rStyle w:val="StyleBoldUnderline"/>
        </w:rPr>
      </w:pPr>
      <w:r w:rsidRPr="0026342E">
        <w:rPr>
          <w:sz w:val="16"/>
        </w:rPr>
        <w:t>As former U.S. Ambassador to Cuba, Wayne Smith, explains, “</w:t>
      </w:r>
      <w:r w:rsidRPr="0026342E">
        <w:rPr>
          <w:rStyle w:val="StyleBoldUnderline"/>
        </w:rPr>
        <w:t xml:space="preserve">There is a small minority blocking the sensible will of the majority.” Despite such a forceful push for reform </w:t>
      </w:r>
      <w:r w:rsidRPr="0026342E">
        <w:rPr>
          <w:sz w:val="16"/>
        </w:rPr>
        <w:t xml:space="preserve">across the globe, </w:t>
      </w:r>
      <w:r w:rsidRPr="0026342E">
        <w:rPr>
          <w:rStyle w:val="StyleBoldUnderline"/>
        </w:rPr>
        <w:t xml:space="preserve">Washington has repeatedly failed to show a willingness to alter its Cuban policy. A misreading of the conciliatory attitude from Miami’s Cuban community has kept </w:t>
      </w:r>
      <w:r w:rsidRPr="0026342E">
        <w:rPr>
          <w:sz w:val="16"/>
        </w:rPr>
        <w:t xml:space="preserve">timorous </w:t>
      </w:r>
      <w:r w:rsidRPr="0026342E">
        <w:rPr>
          <w:rStyle w:val="StyleBoldUnderline"/>
        </w:rPr>
        <w:t xml:space="preserve">Washington politicians from daring to think boldly when it comes to Cuba. In spite of a new congressional make-up </w:t>
      </w:r>
      <w:r w:rsidRPr="0026342E">
        <w:rPr>
          <w:sz w:val="16"/>
        </w:rPr>
        <w:t xml:space="preserve">and a desk filled with challenges coming from around the world, President Obama’s commitment to “new relations” with the island should be seen through. Given the new environment in which he will be working, </w:t>
      </w:r>
      <w:r w:rsidRPr="0026342E">
        <w:rPr>
          <w:rStyle w:val="StyleBoldUnderline"/>
        </w:rPr>
        <w:t>a normalization of U.S.-Cuban relations will only happen if Obama makes it a primary objective, should he decide that it is worth the political investment.</w:t>
      </w:r>
    </w:p>
    <w:p w:rsidR="008F6D09" w:rsidRDefault="008F6D09" w:rsidP="008F6D09">
      <w:pPr>
        <w:rPr>
          <w:rStyle w:val="StyleBoldUnderline"/>
        </w:rPr>
      </w:pPr>
    </w:p>
    <w:p w:rsidR="008F6D09" w:rsidRDefault="008F6D09" w:rsidP="008F6D09">
      <w:pPr>
        <w:rPr>
          <w:rStyle w:val="StyleBoldUnderline"/>
        </w:rPr>
      </w:pPr>
    </w:p>
    <w:p w:rsidR="008F6D09" w:rsidRDefault="008F6D09" w:rsidP="008F6D09">
      <w:pPr>
        <w:pStyle w:val="Heading3"/>
      </w:pPr>
      <w:r>
        <w:t xml:space="preserve">Link – GOP Backlash </w:t>
      </w:r>
    </w:p>
    <w:p w:rsidR="008F6D09" w:rsidRPr="00A473E9" w:rsidRDefault="008F6D09" w:rsidP="008F6D09">
      <w:pPr>
        <w:pStyle w:val="Heading4"/>
      </w:pPr>
      <w:r>
        <w:t xml:space="preserve">The GOP defends a vocal minority of Cuban exiles – plan would face tough opposition.  </w:t>
      </w:r>
    </w:p>
    <w:p w:rsidR="008F6D09" w:rsidRPr="00A473E9" w:rsidRDefault="008F6D09" w:rsidP="008F6D09">
      <w:pPr>
        <w:rPr>
          <w:rStyle w:val="StyleStyleBold12pt"/>
          <w:rFonts w:eastAsiaTheme="majorEastAsia" w:cstheme="majorBidi"/>
          <w:b w:val="0"/>
          <w:bCs w:val="0"/>
          <w:iCs/>
        </w:rPr>
      </w:pPr>
      <w:r w:rsidRPr="00A473E9">
        <w:rPr>
          <w:rStyle w:val="StyleStyleBold12pt"/>
        </w:rPr>
        <w:t xml:space="preserve">Griswold, director of the Center for Trade Policy Studies </w:t>
      </w:r>
      <w:r>
        <w:rPr>
          <w:rStyle w:val="StyleStyleBold12pt"/>
        </w:rPr>
        <w:t xml:space="preserve">@ </w:t>
      </w:r>
      <w:r w:rsidRPr="00A473E9">
        <w:rPr>
          <w:rStyle w:val="StyleStyleBold12pt"/>
        </w:rPr>
        <w:t>the Cato Institute, 2005</w:t>
      </w:r>
    </w:p>
    <w:p w:rsidR="008F6D09" w:rsidRPr="00A473E9" w:rsidRDefault="008F6D09" w:rsidP="008F6D09">
      <w:r w:rsidRPr="00A473E9">
        <w:t xml:space="preserve">(Daniel, “Four Decades of Failure: The U.S. Embargo against Cuba,” </w:t>
      </w:r>
      <w:r>
        <w:t xml:space="preserve">October 12, Online: </w:t>
      </w:r>
      <w:r w:rsidRPr="00A473E9">
        <w:t>http://www.cato.org/publications/speeches/four-decades-failure-us-embargo-against-cuba)</w:t>
      </w:r>
    </w:p>
    <w:p w:rsidR="008F6D09" w:rsidRPr="00A473E9" w:rsidRDefault="008F6D09" w:rsidP="008F6D09"/>
    <w:p w:rsidR="008F6D09" w:rsidRPr="00A473E9" w:rsidRDefault="008F6D09" w:rsidP="008F6D09">
      <w:pPr>
        <w:rPr>
          <w:sz w:val="16"/>
        </w:rPr>
      </w:pPr>
      <w:r w:rsidRPr="00A473E9">
        <w:rPr>
          <w:sz w:val="16"/>
        </w:rPr>
        <w:t xml:space="preserve">For all those reasons, </w:t>
      </w:r>
      <w:r w:rsidRPr="00A473E9">
        <w:rPr>
          <w:rStyle w:val="StyleBoldUnderline"/>
        </w:rPr>
        <w:t>pressure has been building in Congress for a new policy toward Cuba. In the past five years, the House and occasionally the Senate have voted to</w:t>
      </w:r>
      <w:r w:rsidRPr="00A473E9">
        <w:rPr>
          <w:sz w:val="16"/>
        </w:rPr>
        <w:t xml:space="preserve"> lift the travel ban to Cuba, and also to lift the cap on remittances and even to </w:t>
      </w:r>
      <w:r w:rsidRPr="00A473E9">
        <w:rPr>
          <w:rStyle w:val="StyleBoldUnderline"/>
        </w:rPr>
        <w:t xml:space="preserve">lift the embargo altogether. Yet each time efforts in Congress to ease the embargo have been thwarted by the administration and the Republican leadership. Support for the embargo certainly does not come from the general American public, but from a group of Cuban-American activists concentrated in southern Florida. By a fluke of the </w:t>
      </w:r>
      <w:proofErr w:type="gramStart"/>
      <w:r w:rsidRPr="00A473E9">
        <w:rPr>
          <w:rStyle w:val="StyleBoldUnderline"/>
        </w:rPr>
        <w:t>electoral college</w:t>
      </w:r>
      <w:proofErr w:type="gramEnd"/>
      <w:r w:rsidRPr="00A473E9">
        <w:rPr>
          <w:rStyle w:val="StyleBoldUnderline"/>
        </w:rPr>
        <w:t>, Republican presidents feel obligated to please this small special interest at the expense of our broader national interest</w:t>
      </w:r>
      <w:r w:rsidRPr="00A473E9">
        <w:rPr>
          <w:sz w:val="16"/>
        </w:rPr>
        <w:t>.</w:t>
      </w:r>
    </w:p>
    <w:p w:rsidR="008F6D09" w:rsidRDefault="008F6D09" w:rsidP="008F6D09">
      <w:pPr>
        <w:pStyle w:val="Heading3"/>
      </w:pPr>
      <w:r>
        <w:t>A2: Link Turn</w:t>
      </w:r>
    </w:p>
    <w:p w:rsidR="008F6D09" w:rsidRDefault="008F6D09" w:rsidP="008F6D09">
      <w:pPr>
        <w:pStyle w:val="Heading4"/>
      </w:pPr>
      <w:r>
        <w:t xml:space="preserve">Even if opposition is expanding, key party leaders still back the embargo. </w:t>
      </w:r>
    </w:p>
    <w:p w:rsidR="008F6D09" w:rsidRPr="0026342E" w:rsidRDefault="008F6D09" w:rsidP="008F6D09">
      <w:pPr>
        <w:rPr>
          <w:rStyle w:val="StyleStyleBold12pt"/>
          <w:rFonts w:eastAsiaTheme="majorEastAsia" w:cstheme="majorBidi"/>
          <w:b w:val="0"/>
          <w:bCs w:val="0"/>
          <w:iCs/>
        </w:rPr>
      </w:pPr>
      <w:r w:rsidRPr="0026342E">
        <w:rPr>
          <w:rStyle w:val="StyleStyleBold12pt"/>
        </w:rPr>
        <w:t>Karon, Senior Editor at Time Magazine, 2010</w:t>
      </w:r>
    </w:p>
    <w:p w:rsidR="008F6D09" w:rsidRDefault="008F6D09" w:rsidP="008F6D09">
      <w:r>
        <w:t>(Tony, “Do We Really Need an Embargo Against Cuba</w:t>
      </w:r>
      <w:proofErr w:type="gramStart"/>
      <w:r>
        <w:t>?,</w:t>
      </w:r>
      <w:proofErr w:type="gramEnd"/>
      <w:r>
        <w:t xml:space="preserve">” April 21, Online: </w:t>
      </w:r>
      <w:hyperlink r:id="rId52" w:history="1">
        <w:r w:rsidRPr="00C40F02">
          <w:rPr>
            <w:rStyle w:val="Hyperlink"/>
          </w:rPr>
          <w:t>http://www.time.com/time/arts/article/0,8599,48773,00.html</w:t>
        </w:r>
      </w:hyperlink>
      <w:r>
        <w:t>)</w:t>
      </w:r>
    </w:p>
    <w:p w:rsidR="008F6D09" w:rsidRDefault="008F6D09" w:rsidP="008F6D09"/>
    <w:p w:rsidR="008F6D09" w:rsidRPr="0026342E" w:rsidRDefault="008F6D09" w:rsidP="008F6D09">
      <w:pPr>
        <w:rPr>
          <w:sz w:val="16"/>
        </w:rPr>
      </w:pPr>
      <w:r w:rsidRPr="0026342E">
        <w:rPr>
          <w:sz w:val="16"/>
        </w:rPr>
        <w:t xml:space="preserve">And that has prompted a growing movement in the corridors of power to reconsider the policy. </w:t>
      </w:r>
      <w:r w:rsidRPr="0026342E">
        <w:rPr>
          <w:rStyle w:val="StyleBoldUnderline"/>
        </w:rPr>
        <w:t>Once the preserve of dedicated liberals</w:t>
      </w:r>
      <w:r w:rsidRPr="0026342E">
        <w:rPr>
          <w:sz w:val="16"/>
        </w:rPr>
        <w:t xml:space="preserve"> and lefties, </w:t>
      </w:r>
      <w:r w:rsidRPr="0026342E">
        <w:rPr>
          <w:rStyle w:val="StyleBoldUnderline"/>
        </w:rPr>
        <w:t>opposition to the U.S. embargo on Cuba these days is an ever-expanding tent.</w:t>
      </w:r>
      <w:r w:rsidRPr="0026342E">
        <w:rPr>
          <w:sz w:val="16"/>
        </w:rPr>
        <w:t xml:space="preserve"> The recent congressional effort to relax aspects of the embargo was led by farm-state Republicans and echoed a growing consensus even inside the GOP. The National Bipartisan Commission on Cuba, whose calls for a comprehensive review of U.S. policy have thus far been rebuffed by President Clinton, includes not only 16 GOP Senators (and eight Democrats), but also some of the GOP foreign policy heavyweights lined up by the Bush campaign, including former Secretaries of State Kissinger, Schultz and Eagleburger. And that's hardly surprising, since ending the embargo has long been advocated by groupings as diverse as the U.S. Chamber of Commerce, the Vatican and, reportedly, the bulk of democracy activists still living in Cuba. While previous embargoes of countries such as Iran and Iraq have had the support of most of the industrialized world, the only country consistently backing Washington's Cuba policy is Israel. </w:t>
      </w:r>
      <w:r w:rsidRPr="0026342E">
        <w:rPr>
          <w:rStyle w:val="StyleBoldUnderline"/>
        </w:rPr>
        <w:t>Yet, despite the burgeoning opposition, advocates of the embargo continue to hold sway with the leadership of both parties on Capitol Hill, and with both presidential candidates</w:t>
      </w:r>
      <w:r w:rsidRPr="0026342E">
        <w:rPr>
          <w:sz w:val="16"/>
        </w:rPr>
        <w:t>. Elian's enduiring legacy, however, may be that he reopened a national debate in the U.S. on the future of Cuba policy.</w:t>
      </w:r>
    </w:p>
    <w:p w:rsidR="008F6D09" w:rsidRDefault="008F6D09" w:rsidP="008F6D09"/>
    <w:p w:rsidR="008F6D09" w:rsidRDefault="008F6D09" w:rsidP="008F6D09"/>
    <w:p w:rsidR="008F6D09" w:rsidRDefault="008F6D09" w:rsidP="008F6D09">
      <w:pPr>
        <w:pStyle w:val="Heading2"/>
      </w:pPr>
      <w:r>
        <w:t xml:space="preserve">Plan Popular </w:t>
      </w:r>
    </w:p>
    <w:p w:rsidR="008F6D09" w:rsidRDefault="008F6D09" w:rsidP="008F6D09">
      <w:pPr>
        <w:pStyle w:val="Heading3"/>
      </w:pPr>
      <w:r>
        <w:t xml:space="preserve">Link Turn – Public Popularity </w:t>
      </w:r>
    </w:p>
    <w:p w:rsidR="008F6D09" w:rsidRPr="002E6686" w:rsidRDefault="008F6D09" w:rsidP="008F6D09">
      <w:pPr>
        <w:pStyle w:val="Heading4"/>
      </w:pPr>
      <w:r>
        <w:t xml:space="preserve">Plan popular with key demographics - Obama’s leadership on Cuban reforms WON’T cost political capital. </w:t>
      </w:r>
    </w:p>
    <w:p w:rsidR="008F6D09" w:rsidRPr="002E6686" w:rsidRDefault="008F6D09" w:rsidP="008F6D09">
      <w:pPr>
        <w:rPr>
          <w:rStyle w:val="StyleStyleBold12pt"/>
          <w:rFonts w:eastAsiaTheme="majorEastAsia" w:cstheme="majorBidi"/>
          <w:b w:val="0"/>
          <w:bCs w:val="0"/>
          <w:iCs/>
        </w:rPr>
      </w:pPr>
      <w:r w:rsidRPr="002E6686">
        <w:rPr>
          <w:rStyle w:val="StyleStyleBold12pt"/>
        </w:rPr>
        <w:t>Colvin, Vice President for Global Trade Issues @ National Foreign Trade Council, 2011</w:t>
      </w:r>
    </w:p>
    <w:p w:rsidR="008F6D09" w:rsidRDefault="008F6D09" w:rsidP="008F6D09">
      <w:r>
        <w:t xml:space="preserve">(Jake, “New Direction for US-Cuba Policy,” July 6, Online: </w:t>
      </w:r>
      <w:hyperlink r:id="rId53" w:history="1">
        <w:r>
          <w:rPr>
            <w:rStyle w:val="Hyperlink"/>
          </w:rPr>
          <w:t>http://www.icosa.co/2011/07/new-direction/</w:t>
        </w:r>
      </w:hyperlink>
      <w:r>
        <w:t>)</w:t>
      </w:r>
    </w:p>
    <w:p w:rsidR="008F6D09" w:rsidRDefault="008F6D09" w:rsidP="008F6D09"/>
    <w:p w:rsidR="008F6D09" w:rsidRDefault="008F6D09" w:rsidP="008F6D09">
      <w:pPr>
        <w:rPr>
          <w:sz w:val="16"/>
        </w:rPr>
      </w:pPr>
      <w:r w:rsidRPr="002E6686">
        <w:rPr>
          <w:sz w:val="16"/>
        </w:rPr>
        <w:t xml:space="preserve">For the first time, </w:t>
      </w:r>
      <w:r w:rsidRPr="002E6686">
        <w:rPr>
          <w:rStyle w:val="StyleBoldUnderline"/>
        </w:rPr>
        <w:t>politics should</w:t>
      </w:r>
      <w:r w:rsidRPr="002E6686">
        <w:rPr>
          <w:sz w:val="16"/>
        </w:rPr>
        <w:t xml:space="preserve"> also </w:t>
      </w:r>
      <w:r w:rsidRPr="002E6686">
        <w:rPr>
          <w:rStyle w:val="StyleBoldUnderline"/>
        </w:rPr>
        <w:t>encourage sweeping changes to Cuba policy. Shifting demographics among the broader Hispanic population in Florida</w:t>
      </w:r>
      <w:r w:rsidRPr="002E6686">
        <w:rPr>
          <w:sz w:val="16"/>
        </w:rPr>
        <w:t xml:space="preserve"> help </w:t>
      </w:r>
      <w:r w:rsidRPr="002E6686">
        <w:rPr>
          <w:rStyle w:val="StyleBoldUnderline"/>
        </w:rPr>
        <w:t>make a new approach to Cuba politically feasible. Florida is younger, more diverse, and more progressive than it was just a few years ago, as an influx of immigrants from Central and South America have changed the voter profile</w:t>
      </w:r>
      <w:r w:rsidRPr="002E6686">
        <w:rPr>
          <w:sz w:val="16"/>
        </w:rPr>
        <w:t xml:space="preserve">. Statewide, </w:t>
      </w:r>
      <w:r w:rsidRPr="002E6686">
        <w:rPr>
          <w:rStyle w:val="StyleBoldUnderline"/>
        </w:rPr>
        <w:t>non-Cuban Hispanics – who tend to disagree with U.S. policy towards Cuba – now out number Cuban Americans</w:t>
      </w:r>
      <w:r w:rsidRPr="002E6686">
        <w:rPr>
          <w:sz w:val="16"/>
        </w:rPr>
        <w:t>. In November, Obama received 57 percent of the Hispanic vote in Florida.</w:t>
      </w:r>
      <w:r w:rsidRPr="002E6686">
        <w:rPr>
          <w:sz w:val="12"/>
        </w:rPr>
        <w:t>¶</w:t>
      </w:r>
      <w:r w:rsidRPr="002E6686">
        <w:rPr>
          <w:sz w:val="16"/>
        </w:rPr>
        <w:t xml:space="preserve"> At the same time, </w:t>
      </w:r>
      <w:r w:rsidRPr="002E6686">
        <w:rPr>
          <w:rStyle w:val="StyleBoldUnderline"/>
        </w:rPr>
        <w:t>more Cuban Americans voted for President Obama in November</w:t>
      </w:r>
      <w:r w:rsidRPr="002E6686">
        <w:rPr>
          <w:sz w:val="16"/>
        </w:rPr>
        <w:t xml:space="preserve"> – 47 percent according to one poll – than for Clinton in 1996, even though Obama advocated for direct negotiations with the Castro regime.</w:t>
      </w:r>
      <w:r w:rsidRPr="002E6686">
        <w:rPr>
          <w:sz w:val="12"/>
        </w:rPr>
        <w:t>¶</w:t>
      </w:r>
      <w:r w:rsidRPr="002E6686">
        <w:rPr>
          <w:sz w:val="16"/>
        </w:rPr>
        <w:t xml:space="preserve"> In the wake of the election, </w:t>
      </w:r>
      <w:r w:rsidRPr="002E6686">
        <w:rPr>
          <w:rStyle w:val="StyleBoldUnderline"/>
        </w:rPr>
        <w:t>support for dramatic changes to U.S. Cuba policy from Cuban Americans has skyrocketed. Sixty-seven percent of Cuban Americans support removing all restrictions on the ability of U.S. citizens to travel to Cuba</w:t>
      </w:r>
      <w:r w:rsidRPr="002E6686">
        <w:rPr>
          <w:sz w:val="16"/>
        </w:rPr>
        <w:t xml:space="preserve"> according to an April poll by Bendixen and Associates. </w:t>
      </w:r>
      <w:r w:rsidRPr="002E6686">
        <w:rPr>
          <w:rStyle w:val="StyleBoldUnderline"/>
        </w:rPr>
        <w:t>An equal percentage holds favorable or somewhat favorable views of President Obama — notwithstanding his support for</w:t>
      </w:r>
      <w:r w:rsidRPr="002E6686">
        <w:rPr>
          <w:sz w:val="16"/>
        </w:rPr>
        <w:t xml:space="preserve"> diplomatic overtures and </w:t>
      </w:r>
      <w:r w:rsidRPr="002E6686">
        <w:rPr>
          <w:rStyle w:val="StyleBoldUnderline"/>
        </w:rPr>
        <w:t>new approaches to Cuba.</w:t>
      </w:r>
      <w:r w:rsidRPr="002E6686">
        <w:rPr>
          <w:sz w:val="16"/>
        </w:rPr>
        <w:t xml:space="preserve"> An earlier poll by Florida International University and Brookings found that </w:t>
      </w:r>
      <w:r w:rsidRPr="002E6686">
        <w:rPr>
          <w:rStyle w:val="StyleBoldUnderline"/>
        </w:rPr>
        <w:t>55 percent of Cuban Americans favor an end to the entire embargo.</w:t>
      </w:r>
      <w:r w:rsidRPr="002E6686">
        <w:rPr>
          <w:rStyle w:val="StyleBoldUnderline"/>
          <w:b w:val="0"/>
          <w:sz w:val="12"/>
          <w:u w:val="none"/>
        </w:rPr>
        <w:t>¶</w:t>
      </w:r>
      <w:r w:rsidRPr="002E6686">
        <w:rPr>
          <w:sz w:val="16"/>
        </w:rPr>
        <w:t xml:space="preserve"> President </w:t>
      </w:r>
      <w:r w:rsidRPr="002E6686">
        <w:rPr>
          <w:rStyle w:val="StyleBoldUnderline"/>
        </w:rPr>
        <w:t>Obama has managed to influence polling numbers by demonstrating political leadership. Additional leadership is likely to continue to drive poll numbers in favorable directions</w:t>
      </w:r>
      <w:r w:rsidRPr="002E6686">
        <w:rPr>
          <w:sz w:val="16"/>
        </w:rPr>
        <w:t>.</w:t>
      </w:r>
    </w:p>
    <w:p w:rsidR="008F6D09" w:rsidRDefault="008F6D09" w:rsidP="008F6D09">
      <w:pPr>
        <w:rPr>
          <w:sz w:val="16"/>
        </w:rPr>
      </w:pPr>
    </w:p>
    <w:p w:rsidR="008F6D09" w:rsidRDefault="008F6D09" w:rsidP="008F6D09">
      <w:pPr>
        <w:rPr>
          <w:sz w:val="16"/>
        </w:rPr>
      </w:pPr>
    </w:p>
    <w:p w:rsidR="008F6D09" w:rsidRDefault="008F6D09" w:rsidP="008F6D09">
      <w:pPr>
        <w:rPr>
          <w:sz w:val="16"/>
        </w:rPr>
      </w:pPr>
    </w:p>
    <w:p w:rsidR="008F6D09" w:rsidRDefault="008F6D09" w:rsidP="008F6D09">
      <w:pPr>
        <w:pStyle w:val="Heading3"/>
      </w:pPr>
      <w:r>
        <w:t>Link Turn – Political Capital</w:t>
      </w:r>
    </w:p>
    <w:p w:rsidR="008F6D09" w:rsidRPr="005C3D7A" w:rsidRDefault="008F6D09" w:rsidP="008F6D09">
      <w:pPr>
        <w:pStyle w:val="Heading4"/>
      </w:pPr>
      <w:r>
        <w:t xml:space="preserve">Strong support from key industries and demographics would drown out marginal public opposition. </w:t>
      </w:r>
    </w:p>
    <w:p w:rsidR="008F6D09" w:rsidRPr="005C3D7A" w:rsidRDefault="008F6D09" w:rsidP="008F6D09">
      <w:pPr>
        <w:rPr>
          <w:b/>
          <w:bCs/>
          <w:sz w:val="26"/>
        </w:rPr>
      </w:pPr>
      <w:r w:rsidRPr="005C3D7A">
        <w:rPr>
          <w:rStyle w:val="StyleStyleBold12pt"/>
        </w:rPr>
        <w:t>Sweig, senior fellow for Latin America Studies, Council on Foreign Relations, 2013</w:t>
      </w:r>
    </w:p>
    <w:p w:rsidR="008F6D09" w:rsidRPr="005C3D7A" w:rsidRDefault="008F6D09" w:rsidP="008F6D09">
      <w:r>
        <w:t>(Julia,</w:t>
      </w:r>
      <w:r w:rsidRPr="005C3D7A">
        <w:t xml:space="preserve"> "Getting Latin America Right," </w:t>
      </w:r>
      <w:r w:rsidRPr="005C3D7A">
        <w:rPr>
          <w:i/>
        </w:rPr>
        <w:t>The National Interest</w:t>
      </w:r>
      <w:r w:rsidRPr="005C3D7A">
        <w:t>, January-February</w:t>
      </w:r>
      <w:r>
        <w:t xml:space="preserve">, Online: </w:t>
      </w:r>
      <w:hyperlink r:id="rId54" w:history="1">
        <w:r w:rsidRPr="005C3D7A">
          <w:rPr>
            <w:rStyle w:val="Hyperlink"/>
          </w:rPr>
          <w:t>http://nationalinterest.org/article/getting-latin-america-right-7880</w:t>
        </w:r>
      </w:hyperlink>
      <w:r>
        <w:t>)</w:t>
      </w:r>
    </w:p>
    <w:p w:rsidR="008F6D09" w:rsidRPr="005C3D7A" w:rsidRDefault="008F6D09" w:rsidP="008F6D09"/>
    <w:p w:rsidR="008F6D09" w:rsidRDefault="008F6D09" w:rsidP="008F6D09">
      <w:pPr>
        <w:rPr>
          <w:sz w:val="16"/>
        </w:rPr>
      </w:pPr>
      <w:r w:rsidRPr="005C3D7A">
        <w:rPr>
          <w:sz w:val="16"/>
        </w:rPr>
        <w:t xml:space="preserve">It’s understandable that Obama finds these fixations exasperating. But they need not become permanent features of his second term. </w:t>
      </w:r>
      <w:r w:rsidRPr="005C3D7A">
        <w:rPr>
          <w:rStyle w:val="StyleBoldUnderline"/>
        </w:rPr>
        <w:t>Having won nearly half of the Cuban American vote in Florida in 2012, a gain of 15 percentage points over 2008, Obama can move quickly on Cuba</w:t>
      </w:r>
      <w:r w:rsidRPr="005C3D7A">
        <w:rPr>
          <w:sz w:val="16"/>
        </w:rPr>
        <w:t xml:space="preserve">. If he were to do so, he would find a cautious but willing partner in Raúl Castro, who needs rapprochement with Washington to advance his own reform agenda. Obama should move to clean up the regime-change programs and move to swap jailed U.S. subcontractor Alan Gross for the five Cuban agents imprisoned (or, in one case, already out on parole) in the United States. He should use his executive authority to eliminate restrictions on nontourist travel for all Americans and negotiate a bilateral agreement on a host of neighborhood security and environmental issues. Finally, he should take Cuba off the list of state sponsors of terror. </w:t>
      </w:r>
      <w:r w:rsidRPr="005C3D7A">
        <w:rPr>
          <w:rStyle w:val="StyleBoldUnderline"/>
        </w:rPr>
        <w:t>Cuban Americans in Congress and some other Florida Democrats will howl in protest, but the domestic political noise rapidly will be drowned out by the applause and support from pundits, the business community and the public, including increasing numbers of Cuban American business owners of both political parties</w:t>
      </w:r>
      <w:r w:rsidRPr="005C3D7A">
        <w:rPr>
          <w:sz w:val="16"/>
        </w:rPr>
        <w:t xml:space="preserve">. Obama’s Latin American partners and the regions skeptics alike will also cheer the president. </w:t>
      </w:r>
      <w:r w:rsidRPr="005C3D7A">
        <w:rPr>
          <w:rStyle w:val="StyleBoldUnderline"/>
        </w:rPr>
        <w:t>Obama should then urge Congress to pass legislation to end the travel ban and embargo. The American tourism, agriculture, energy, construction, health care, biotechnology and pharmaceutical industries will quickly support such a move, helping Obama to secure his legacy as the first president in sixty years to set the United States and Cuba on a rational course</w:t>
      </w:r>
      <w:r w:rsidRPr="005C3D7A">
        <w:rPr>
          <w:sz w:val="16"/>
        </w:rPr>
        <w:t>.</w:t>
      </w:r>
    </w:p>
    <w:p w:rsidR="008F6D09" w:rsidRDefault="008F6D09" w:rsidP="008F6D09">
      <w:pPr>
        <w:rPr>
          <w:sz w:val="16"/>
        </w:rPr>
      </w:pPr>
    </w:p>
    <w:p w:rsidR="008F6D09" w:rsidRDefault="008F6D09" w:rsidP="008F6D09">
      <w:pPr>
        <w:rPr>
          <w:sz w:val="16"/>
        </w:rPr>
      </w:pPr>
    </w:p>
    <w:p w:rsidR="008F6D09" w:rsidRDefault="008F6D09" w:rsidP="008F6D09">
      <w:pPr>
        <w:rPr>
          <w:sz w:val="16"/>
        </w:rPr>
      </w:pPr>
    </w:p>
    <w:p w:rsidR="008F6D09" w:rsidRPr="008E15BD" w:rsidRDefault="008F6D09" w:rsidP="008F6D09">
      <w:pPr>
        <w:pStyle w:val="Heading3"/>
      </w:pPr>
      <w:r>
        <w:t xml:space="preserve">A2: Vocal Minority Generates Opposition </w:t>
      </w:r>
    </w:p>
    <w:p w:rsidR="008F6D09" w:rsidRPr="008804FA" w:rsidRDefault="008F6D09" w:rsidP="008F6D09">
      <w:pPr>
        <w:pStyle w:val="Heading4"/>
      </w:pPr>
      <w:r>
        <w:t>Their polls are a decade out of date -</w:t>
      </w:r>
      <w:r w:rsidRPr="003B341F">
        <w:t xml:space="preserve"> demographic shift</w:t>
      </w:r>
      <w:r>
        <w:t>s</w:t>
      </w:r>
      <w:r w:rsidRPr="003B341F">
        <w:t xml:space="preserve"> in </w:t>
      </w:r>
      <w:r>
        <w:t>the Cuban community mean the plan can only be popular.</w:t>
      </w:r>
    </w:p>
    <w:p w:rsidR="008F6D09" w:rsidRPr="00641943" w:rsidRDefault="008F6D09" w:rsidP="008F6D09">
      <w:pPr>
        <w:rPr>
          <w:rStyle w:val="StyleStyleBold12pt"/>
          <w:rFonts w:eastAsiaTheme="majorEastAsia" w:cstheme="majorBidi"/>
          <w:b w:val="0"/>
          <w:bCs w:val="0"/>
          <w:iCs/>
        </w:rPr>
      </w:pPr>
      <w:r>
        <w:rPr>
          <w:rStyle w:val="StyleStyleBold12pt"/>
        </w:rPr>
        <w:t>Bandow, senior fellow @ the Cato Institute, 2012</w:t>
      </w:r>
    </w:p>
    <w:p w:rsidR="008F6D09" w:rsidRDefault="008F6D09" w:rsidP="008F6D09">
      <w:pPr>
        <w:rPr>
          <w:rStyle w:val="StyleBoldUnderline"/>
        </w:rPr>
      </w:pPr>
      <w:r w:rsidRPr="00A473E9">
        <w:rPr>
          <w:rStyle w:val="StyleBoldUnderline"/>
          <w:b w:val="0"/>
          <w:u w:val="none"/>
        </w:rPr>
        <w:t xml:space="preserve">(Doug, “Time to End the Cuba Embargo,” </w:t>
      </w:r>
      <w:r w:rsidRPr="00A473E9">
        <w:rPr>
          <w:rStyle w:val="StyleBoldUnderline"/>
          <w:b w:val="0"/>
          <w:i/>
          <w:u w:val="none"/>
        </w:rPr>
        <w:t>The National Interest</w:t>
      </w:r>
      <w:r w:rsidRPr="00A473E9">
        <w:rPr>
          <w:rStyle w:val="StyleBoldUnderline"/>
          <w:b w:val="0"/>
          <w:u w:val="none"/>
        </w:rPr>
        <w:t xml:space="preserve">, December 11, Online: </w:t>
      </w:r>
      <w:hyperlink r:id="rId55" w:history="1">
        <w:r w:rsidRPr="004C6A1E">
          <w:rPr>
            <w:rStyle w:val="Hyperlink"/>
          </w:rPr>
          <w:t>http://nationalinterest.org/commentary/the-pointless-cuba-embargo-7834</w:t>
        </w:r>
      </w:hyperlink>
      <w:r>
        <w:rPr>
          <w:rStyle w:val="StyleBoldUnderline"/>
          <w:b w:val="0"/>
        </w:rPr>
        <w:t>)</w:t>
      </w:r>
    </w:p>
    <w:p w:rsidR="008F6D09" w:rsidRPr="00641943" w:rsidRDefault="008F6D09" w:rsidP="008F6D09">
      <w:pPr>
        <w:rPr>
          <w:rStyle w:val="StyleBoldUnderline"/>
        </w:rPr>
      </w:pPr>
    </w:p>
    <w:p w:rsidR="008F6D09" w:rsidRPr="00A473E9" w:rsidRDefault="008F6D09" w:rsidP="008F6D09">
      <w:pPr>
        <w:rPr>
          <w:rStyle w:val="StyleBoldUnderline"/>
        </w:rPr>
      </w:pPr>
      <w:r w:rsidRPr="006306F1">
        <w:rPr>
          <w:rStyle w:val="StyleBoldUnderline"/>
        </w:rPr>
        <w:t>The embargo survives largely because of Florida’s political importance.</w:t>
      </w:r>
      <w:r w:rsidRPr="00A473E9">
        <w:rPr>
          <w:rStyle w:val="StyleBoldUnderline"/>
          <w:b w:val="0"/>
          <w:sz w:val="16"/>
          <w:szCs w:val="24"/>
          <w:u w:val="none"/>
        </w:rPr>
        <w:t xml:space="preserve"> Every presidential candidate wants to win the Sunshine State’s electoral votes, and the Cuban American community is a significant voting bloc. </w:t>
      </w:r>
      <w:r w:rsidRPr="006306F1">
        <w:rPr>
          <w:rStyle w:val="StyleBoldUnderline"/>
        </w:rPr>
        <w:t>But the political environment is changing. A younger, more liberal generation of Cuban Americans with no memory of life in Cuba is coming to the fore</w:t>
      </w:r>
      <w:r w:rsidRPr="00A473E9">
        <w:rPr>
          <w:rStyle w:val="StyleBoldUnderline"/>
          <w:b w:val="0"/>
          <w:sz w:val="16"/>
          <w:szCs w:val="24"/>
          <w:u w:val="none"/>
        </w:rPr>
        <w:t>. Said Wayne Smith, a diplomat who served in Havana: “</w:t>
      </w:r>
      <w:r w:rsidRPr="006306F1">
        <w:rPr>
          <w:rStyle w:val="StyleBoldUnderline"/>
        </w:rPr>
        <w:t>for the first time in years, maybe there is some chance for a change in policy.” And there are now many more new young Cuban Americans who support a more sensible approach to Cuba. Support for the Republican Party also is falling. According to some exit polls Barack Obama narrowly carried the Cuban American community in November, after receiving little more than a third of the vote four years ago. He received 60 percent of the votes of Cuban Americans born in the United States.</w:t>
      </w:r>
      <w:r w:rsidRPr="00A473E9">
        <w:rPr>
          <w:rStyle w:val="StyleBoldUnderline"/>
          <w:b w:val="0"/>
          <w:sz w:val="16"/>
          <w:szCs w:val="24"/>
          <w:u w:val="none"/>
        </w:rPr>
        <w:t xml:space="preserve"> Barack </w:t>
      </w:r>
      <w:r w:rsidRPr="006306F1">
        <w:rPr>
          <w:rStyle w:val="StyleBoldUnderline"/>
        </w:rPr>
        <w:t>Obama increased his votes among Cuban Americans after liberalizing contacts with the island. He also would have won the presidency without Florida, demonstrating that the state may not be essential politically</w:t>
      </w:r>
      <w:r w:rsidRPr="00A473E9">
        <w:rPr>
          <w:rStyle w:val="StyleBoldUnderline"/>
          <w:b w:val="0"/>
          <w:sz w:val="16"/>
          <w:szCs w:val="24"/>
          <w:u w:val="none"/>
        </w:rPr>
        <w:t>.</w:t>
      </w:r>
    </w:p>
    <w:p w:rsidR="008F6D09" w:rsidRDefault="008F6D09" w:rsidP="008F6D09"/>
    <w:p w:rsidR="008F6D09" w:rsidRDefault="008F6D09" w:rsidP="008F6D09"/>
    <w:p w:rsidR="008F6D09" w:rsidRDefault="008F6D09" w:rsidP="008F6D09">
      <w:pPr>
        <w:pStyle w:val="Heading3"/>
      </w:pPr>
      <w:r>
        <w:t>A2: Congressional Backlash Drains Capital</w:t>
      </w:r>
    </w:p>
    <w:p w:rsidR="008F6D09" w:rsidRPr="00604F87" w:rsidRDefault="008F6D09" w:rsidP="008F6D09">
      <w:pPr>
        <w:pStyle w:val="Heading4"/>
      </w:pPr>
      <w:r>
        <w:t>No fight in Congress – key leaders are adapting the stances to appeal to new demographics.</w:t>
      </w:r>
    </w:p>
    <w:p w:rsidR="008F6D09" w:rsidRPr="00604F87" w:rsidRDefault="008F6D09" w:rsidP="008F6D09">
      <w:pPr>
        <w:rPr>
          <w:rStyle w:val="StyleStyleBold12pt"/>
          <w:rFonts w:eastAsiaTheme="majorEastAsia" w:cstheme="majorBidi"/>
          <w:b w:val="0"/>
          <w:bCs w:val="0"/>
          <w:iCs/>
        </w:rPr>
      </w:pPr>
      <w:r w:rsidRPr="00604F87">
        <w:rPr>
          <w:rStyle w:val="StyleStyleBold12pt"/>
        </w:rPr>
        <w:t>Brush, financial and political analyst for MSN, 2013</w:t>
      </w:r>
    </w:p>
    <w:p w:rsidR="008F6D09" w:rsidRPr="00604F87" w:rsidRDefault="008F6D09" w:rsidP="008F6D09">
      <w:r w:rsidRPr="00604F87">
        <w:t>(Mi</w:t>
      </w:r>
      <w:r>
        <w:t>chael, “Time to invest in Cuba</w:t>
      </w:r>
      <w:proofErr w:type="gramStart"/>
      <w:r>
        <w:t>?,</w:t>
      </w:r>
      <w:proofErr w:type="gramEnd"/>
      <w:r>
        <w:t>” January 22,</w:t>
      </w:r>
      <w:r w:rsidRPr="00604F87">
        <w:t xml:space="preserve"> </w:t>
      </w:r>
      <w:r>
        <w:t xml:space="preserve">Online: </w:t>
      </w:r>
      <w:r w:rsidRPr="00604F87">
        <w:t>http://money.msn.com/investing/time-to-invest-in-cuba)</w:t>
      </w:r>
    </w:p>
    <w:p w:rsidR="008F6D09" w:rsidRPr="00604F87" w:rsidRDefault="008F6D09" w:rsidP="008F6D09"/>
    <w:p w:rsidR="008F6D09" w:rsidRPr="009428A2" w:rsidRDefault="008F6D09" w:rsidP="008F6D09">
      <w:pPr>
        <w:rPr>
          <w:sz w:val="16"/>
        </w:rPr>
      </w:pPr>
      <w:r w:rsidRPr="00604F87">
        <w:rPr>
          <w:rStyle w:val="StyleBoldUnderline"/>
        </w:rPr>
        <w:t>Political support for the embargo is eroding</w:t>
      </w:r>
      <w:r w:rsidRPr="009428A2">
        <w:rPr>
          <w:sz w:val="16"/>
        </w:rPr>
        <w:t xml:space="preserve">. Another problem for embargo aficionados is that </w:t>
      </w:r>
      <w:r w:rsidRPr="00604F87">
        <w:rPr>
          <w:rStyle w:val="StyleBoldUnderline"/>
        </w:rPr>
        <w:t>younger Cuban Americans in Florida, the all-important next generation of voters, just aren't as passionate about it as their parents and grandparents were</w:t>
      </w:r>
      <w:r w:rsidRPr="009428A2">
        <w:rPr>
          <w:sz w:val="16"/>
        </w:rPr>
        <w:t xml:space="preserve">. "When I lecture down there, </w:t>
      </w:r>
      <w:r w:rsidRPr="00604F87">
        <w:rPr>
          <w:rStyle w:val="StyleBoldUnderline"/>
        </w:rPr>
        <w:t xml:space="preserve">they couldn't care less about Castro and the embargo," </w:t>
      </w:r>
      <w:r w:rsidRPr="009428A2">
        <w:rPr>
          <w:sz w:val="16"/>
        </w:rPr>
        <w:t xml:space="preserve">says Roett. A recent poll by Florida International University in Miami bears this out. It found that just 50% of Cuban-Americans still support the embargo, and </w:t>
      </w:r>
      <w:r w:rsidRPr="00604F87">
        <w:rPr>
          <w:rStyle w:val="StyleBoldUnderline"/>
        </w:rPr>
        <w:t>80% think it has failed. It's also worth noting that Obama got a lot more of the Cuban-American vote in Florida in the 2012 election, despite the awareness that he is more willing to lift the embargo</w:t>
      </w:r>
      <w:r w:rsidRPr="009428A2">
        <w:rPr>
          <w:sz w:val="16"/>
        </w:rPr>
        <w:t xml:space="preserve">, says Hidalgo. </w:t>
      </w:r>
      <w:r w:rsidRPr="00604F87">
        <w:rPr>
          <w:rStyle w:val="StyleBoldUnderline"/>
        </w:rPr>
        <w:t>With their constituents defecting on the issue, congressional backers of the embargo may be losing ground. "The Cuban vote in Florida is changing, thus sticking with the embargo doesn't makes sense,</w:t>
      </w:r>
      <w:r w:rsidRPr="009428A2">
        <w:rPr>
          <w:sz w:val="16"/>
        </w:rPr>
        <w:t>" believes Hidalgo.</w:t>
      </w:r>
    </w:p>
    <w:p w:rsidR="008F6D09" w:rsidRDefault="008F6D09" w:rsidP="008F6D09"/>
    <w:p w:rsidR="008F6D09" w:rsidRDefault="008F6D09" w:rsidP="008F6D09"/>
    <w:p w:rsidR="008F6D09" w:rsidRDefault="008F6D09" w:rsidP="008F6D09">
      <w:pPr>
        <w:spacing w:after="200" w:line="276" w:lineRule="auto"/>
        <w:rPr>
          <w:rFonts w:asciiTheme="minorHAnsi" w:hAnsiTheme="minorHAnsi" w:cstheme="minorBidi"/>
          <w:sz w:val="22"/>
        </w:rPr>
      </w:pPr>
    </w:p>
    <w:p w:rsidR="000022F2" w:rsidRPr="00D17C4E" w:rsidRDefault="000022F2" w:rsidP="00D17C4E"/>
    <w:sectPr w:rsidR="000022F2" w:rsidRPr="00D17C4E" w:rsidSect="008F6D09">
      <w:pgSz w:w="12240" w:h="15840"/>
      <w:pgMar w:top="720" w:right="720" w:bottom="720" w:left="720" w:gutter="0"/>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A5945" w:rsidRDefault="002A5945" w:rsidP="005F5576">
      <w:r>
        <w:separator/>
      </w:r>
    </w:p>
  </w:endnote>
  <w:endnote w:type="continuationSeparator" w:id="0">
    <w:p w:rsidR="002A5945" w:rsidRDefault="002A5945" w:rsidP="005F5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A5945" w:rsidRDefault="002A5945" w:rsidP="005F5576">
      <w:r>
        <w:separator/>
      </w:r>
    </w:p>
  </w:footnote>
  <w:footnote w:type="continuationSeparator" w:id="0">
    <w:p w:rsidR="002A5945" w:rsidRDefault="002A5945" w:rsidP="005F5576">
      <w:r>
        <w:continuationSeparator/>
      </w:r>
    </w:p>
  </w:footnote>
</w:footnote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74A2F"/>
    <w:multiLevelType w:val="hybridMultilevel"/>
    <w:tmpl w:val="191A6D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A36DBE"/>
    <w:multiLevelType w:val="hybridMultilevel"/>
    <w:tmpl w:val="E1D401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1FD2C04"/>
    <w:multiLevelType w:val="hybridMultilevel"/>
    <w:tmpl w:val="F4C6D7CC"/>
    <w:lvl w:ilvl="0" w:tplc="3110B388">
      <w:start w:val="1"/>
      <w:numFmt w:val="upperLetter"/>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1AE0CEB"/>
    <w:multiLevelType w:val="hybridMultilevel"/>
    <w:tmpl w:val="9056D6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DCF5458"/>
    <w:multiLevelType w:val="hybridMultilevel"/>
    <w:tmpl w:val="76F4DDAA"/>
    <w:lvl w:ilvl="0" w:tplc="D3329F1C">
      <w:start w:val="1"/>
      <w:numFmt w:val="upperLetter"/>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F1231A5"/>
    <w:multiLevelType w:val="hybridMultilevel"/>
    <w:tmpl w:val="DCD8F3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2982EBC"/>
    <w:multiLevelType w:val="hybridMultilevel"/>
    <w:tmpl w:val="CAAA5B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6BA41AE"/>
    <w:multiLevelType w:val="hybridMultilevel"/>
    <w:tmpl w:val="5FD008AE"/>
    <w:lvl w:ilvl="0" w:tplc="5F62877E">
      <w:start w:val="1"/>
      <w:numFmt w:val="upperLetter"/>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CF51774"/>
    <w:multiLevelType w:val="hybridMultilevel"/>
    <w:tmpl w:val="54BC3C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2"/>
  </w:num>
  <w:num w:numId="4">
    <w:abstractNumId w:val="1"/>
  </w:num>
  <w:num w:numId="5">
    <w:abstractNumId w:val="4"/>
  </w:num>
  <w:num w:numId="6">
    <w:abstractNumId w:val="6"/>
  </w:num>
  <w:num w:numId="7">
    <w:abstractNumId w:val="8"/>
  </w:num>
  <w:num w:numId="8">
    <w:abstractNumId w:val="0"/>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proofState w:grammar="clean"/>
  <w:attachedTemplate r:id="rId1"/>
  <w:stylePaneFormatFilter w:val="1304"/>
  <w:doNotTrackMoves/>
  <w:defaultTabStop w:val="720"/>
  <w:characterSpacingControl w:val="doNotCompress"/>
  <w:hdrShapeDefaults>
    <o:shapedefaults v:ext="edit" spidmax="2049"/>
  </w:hdrShapeDefaults>
  <w:footnotePr>
    <w:footnote w:id="-1"/>
    <w:footnote w:id="0"/>
  </w:footnotePr>
  <w:endnotePr>
    <w:endnote w:id="-1"/>
    <w:endnote w:id="0"/>
  </w:endnotePr>
  <w:compat/>
  <w:rsids>
    <w:rsidRoot w:val="008F6D09"/>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5945"/>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56A4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3F4F"/>
    <w:rsid w:val="008D4273"/>
    <w:rsid w:val="008D4EF3"/>
    <w:rsid w:val="008E0E4F"/>
    <w:rsid w:val="008E1FD5"/>
    <w:rsid w:val="008E4139"/>
    <w:rsid w:val="008F322F"/>
    <w:rsid w:val="008F6D09"/>
    <w:rsid w:val="00907DFE"/>
    <w:rsid w:val="00914596"/>
    <w:rsid w:val="009146BF"/>
    <w:rsid w:val="00915AD4"/>
    <w:rsid w:val="00915EF1"/>
    <w:rsid w:val="00924C08"/>
    <w:rsid w:val="00927D88"/>
    <w:rsid w:val="00930D1F"/>
    <w:rsid w:val="00935127"/>
    <w:rsid w:val="0094025E"/>
    <w:rsid w:val="0094256C"/>
    <w:rsid w:val="00953F11"/>
    <w:rsid w:val="009544BE"/>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30D"/>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7C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05C85"/>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MT Extra"/>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aliases w:val="Normal/Card"/>
    <w:qFormat/>
    <w:rsid w:val="009544BE"/>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uiPriority w:val="1"/>
    <w:qFormat/>
    <w:rsid w:val="009544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544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Tags v 2,Heading 3 Char Char,Card,Heading 3 Char Char Char Char Char Char,Citation Char Char,Heading 3 Char1 Char Char,Citation Char Char Char Char,Citation Char1 Char Char,Citation Char Char1,cites Char,citation Char"/>
    <w:basedOn w:val="Normal"/>
    <w:next w:val="Normal"/>
    <w:link w:val="Heading3Char"/>
    <w:uiPriority w:val="3"/>
    <w:qFormat/>
    <w:rsid w:val="009544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4"/>
    <w:qFormat/>
    <w:rsid w:val="009544BE"/>
    <w:pPr>
      <w:keepNext/>
      <w:keepLines/>
      <w:spacing w:before="200"/>
      <w:outlineLvl w:val="3"/>
    </w:pPr>
    <w:rPr>
      <w:rFonts w:eastAsiaTheme="majorEastAsia" w:cstheme="majorBidi"/>
      <w:b/>
      <w:bCs/>
      <w:iCs/>
      <w:sz w:val="26"/>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uiPriority w:val="1"/>
    <w:rsid w:val="009544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9544BE"/>
    <w:rPr>
      <w:rFonts w:ascii="Times New Roman" w:eastAsiaTheme="majorEastAsia" w:hAnsi="Times New Roman" w:cstheme="majorBidi"/>
      <w:b/>
      <w:bCs/>
      <w:sz w:val="44"/>
      <w:szCs w:val="26"/>
      <w:u w:val="double"/>
    </w:rPr>
  </w:style>
  <w:style w:type="character" w:styleId="Emphasis">
    <w:name w:val="Emphasis"/>
    <w:aliases w:val="Minimized,minimized,Evidence,Highlighted,tag2,Size 10,emphasis in card,CD Card,Underlined,ED - Tag,emphasis,Bold Underline,Emphasis!!"/>
    <w:basedOn w:val="DefaultParagraphFont"/>
    <w:uiPriority w:val="7"/>
    <w:qFormat/>
    <w:rsid w:val="009544BE"/>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9544BE"/>
    <w:rPr>
      <w:b/>
      <w:bCs/>
    </w:rPr>
  </w:style>
  <w:style w:type="character" w:customStyle="1" w:styleId="Heading3Char">
    <w:name w:val="Heading 3 Char"/>
    <w:aliases w:val="Block Char,Citation Char,3: Cite Char,Tags v 2 Char,Heading 3 Char Char Char,Card Char,Heading 3 Char Char Char Char Char Char Char,Citation Char Char Char1,Heading 3 Char1 Char Char Char,Citation Char Char Char Char Char,cites Char Char"/>
    <w:basedOn w:val="DefaultParagraphFont"/>
    <w:link w:val="Heading3"/>
    <w:uiPriority w:val="3"/>
    <w:rsid w:val="009544BE"/>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9544BE"/>
    <w:rPr>
      <w:b/>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544BE"/>
    <w:rPr>
      <w:b/>
      <w:bCs/>
      <w:sz w:val="26"/>
      <w:u w:val="none"/>
    </w:rPr>
  </w:style>
  <w:style w:type="paragraph" w:styleId="Header">
    <w:name w:val="header"/>
    <w:basedOn w:val="Normal"/>
    <w:link w:val="HeaderChar"/>
    <w:uiPriority w:val="99"/>
    <w:rsid w:val="009544BE"/>
    <w:pPr>
      <w:tabs>
        <w:tab w:val="center" w:pos="4680"/>
        <w:tab w:val="right" w:pos="9360"/>
      </w:tabs>
    </w:pPr>
  </w:style>
  <w:style w:type="character" w:customStyle="1" w:styleId="HeaderChar">
    <w:name w:val="Header Char"/>
    <w:basedOn w:val="DefaultParagraphFont"/>
    <w:link w:val="Header"/>
    <w:uiPriority w:val="99"/>
    <w:rsid w:val="009544BE"/>
    <w:rPr>
      <w:rFonts w:ascii="Times New Roman" w:hAnsi="Times New Roman" w:cs="Times New Roman"/>
      <w:sz w:val="24"/>
    </w:rPr>
  </w:style>
  <w:style w:type="paragraph" w:styleId="Footer">
    <w:name w:val="footer"/>
    <w:basedOn w:val="Normal"/>
    <w:link w:val="FooterChar"/>
    <w:uiPriority w:val="99"/>
    <w:rsid w:val="009544BE"/>
    <w:pPr>
      <w:tabs>
        <w:tab w:val="center" w:pos="4680"/>
        <w:tab w:val="right" w:pos="9360"/>
      </w:tabs>
    </w:pPr>
  </w:style>
  <w:style w:type="character" w:customStyle="1" w:styleId="FooterChar">
    <w:name w:val="Footer Char"/>
    <w:basedOn w:val="DefaultParagraphFont"/>
    <w:link w:val="Footer"/>
    <w:uiPriority w:val="99"/>
    <w:rsid w:val="009544BE"/>
    <w:rPr>
      <w:rFonts w:ascii="Times New Roman" w:hAnsi="Times New Roman" w:cs="Times New Roman"/>
      <w:sz w:val="24"/>
    </w:rPr>
  </w:style>
  <w:style w:type="character" w:styleId="Hyperlink">
    <w:name w:val="Hyperlink"/>
    <w:aliases w:val="heading 1 (block title),Important,Read,Card Text,Internet Link"/>
    <w:basedOn w:val="DefaultParagraphFont"/>
    <w:uiPriority w:val="99"/>
    <w:rsid w:val="009544BE"/>
    <w:rPr>
      <w:color w:val="auto"/>
      <w:u w:val="none"/>
    </w:rPr>
  </w:style>
  <w:style w:type="character" w:styleId="FollowedHyperlink">
    <w:name w:val="FollowedHyperlink"/>
    <w:basedOn w:val="DefaultParagraphFont"/>
    <w:uiPriority w:val="99"/>
    <w:semiHidden/>
    <w:rsid w:val="009544BE"/>
    <w:rPr>
      <w:color w:val="auto"/>
      <w:u w:val="non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4"/>
    <w:rsid w:val="009544BE"/>
    <w:rPr>
      <w:rFonts w:ascii="Times New Roman" w:eastAsiaTheme="majorEastAsia" w:hAnsi="Times New Roman" w:cstheme="majorBidi"/>
      <w:b/>
      <w:bCs/>
      <w:iCs/>
      <w:sz w:val="26"/>
    </w:rPr>
  </w:style>
  <w:style w:type="paragraph" w:styleId="TOC1">
    <w:name w:val="toc 1"/>
    <w:basedOn w:val="Normal"/>
    <w:next w:val="Normal"/>
    <w:autoRedefine/>
    <w:uiPriority w:val="39"/>
    <w:unhideWhenUsed/>
    <w:rsid w:val="008F6D09"/>
    <w:pPr>
      <w:spacing w:after="100"/>
    </w:pPr>
  </w:style>
  <w:style w:type="paragraph" w:styleId="TOC3">
    <w:name w:val="toc 3"/>
    <w:basedOn w:val="Normal"/>
    <w:next w:val="Normal"/>
    <w:autoRedefine/>
    <w:uiPriority w:val="39"/>
    <w:unhideWhenUsed/>
    <w:rsid w:val="008F6D09"/>
    <w:pPr>
      <w:spacing w:after="100"/>
      <w:ind w:left="480"/>
    </w:pPr>
  </w:style>
  <w:style w:type="paragraph" w:styleId="TOC2">
    <w:name w:val="toc 2"/>
    <w:basedOn w:val="Normal"/>
    <w:next w:val="Normal"/>
    <w:autoRedefine/>
    <w:uiPriority w:val="39"/>
    <w:unhideWhenUsed/>
    <w:rsid w:val="008F6D09"/>
    <w:pPr>
      <w:spacing w:after="100"/>
      <w:ind w:left="240"/>
    </w:pPr>
  </w:style>
  <w:style w:type="paragraph" w:styleId="DocumentMap">
    <w:name w:val="Document Map"/>
    <w:basedOn w:val="Normal"/>
    <w:link w:val="DocumentMapChar"/>
    <w:uiPriority w:val="99"/>
    <w:semiHidden/>
    <w:unhideWhenUsed/>
    <w:rsid w:val="008F6D09"/>
    <w:rPr>
      <w:rFonts w:ascii="Lucida Grande" w:hAnsi="Lucida Grande"/>
      <w:szCs w:val="24"/>
    </w:rPr>
  </w:style>
  <w:style w:type="character" w:customStyle="1" w:styleId="DocumentMapChar">
    <w:name w:val="Document Map Char"/>
    <w:basedOn w:val="DefaultParagraphFont"/>
    <w:link w:val="DocumentMap"/>
    <w:uiPriority w:val="99"/>
    <w:semiHidden/>
    <w:rsid w:val="008F6D09"/>
    <w:rPr>
      <w:rFonts w:ascii="Lucida Grande" w:hAnsi="Lucida Grande" w:cs="Arial"/>
      <w:sz w:val="24"/>
      <w:szCs w:val="24"/>
    </w:rPr>
  </w:style>
  <w:style w:type="character" w:styleId="Strong">
    <w:name w:val="Strong"/>
    <w:uiPriority w:val="22"/>
    <w:qFormat/>
    <w:rsid w:val="008F6D09"/>
    <w:rPr>
      <w:b/>
      <w:bCs/>
    </w:rPr>
  </w:style>
  <w:style w:type="character" w:customStyle="1" w:styleId="evidencetextChar1">
    <w:name w:val="evidence text Char1"/>
    <w:basedOn w:val="DefaultParagraphFont"/>
    <w:link w:val="evidencetext"/>
    <w:locked/>
    <w:rsid w:val="008F6D09"/>
    <w:rPr>
      <w:rFonts w:ascii="Arial" w:hAnsi="Arial" w:cs="Arial"/>
      <w:color w:val="000000"/>
      <w:sz w:val="16"/>
      <w:szCs w:val="24"/>
    </w:rPr>
  </w:style>
  <w:style w:type="paragraph" w:customStyle="1" w:styleId="evidencetext">
    <w:name w:val="evidence text"/>
    <w:basedOn w:val="Normal"/>
    <w:link w:val="evidencetextChar1"/>
    <w:qFormat/>
    <w:rsid w:val="008F6D09"/>
    <w:pPr>
      <w:ind w:left="1008" w:right="720"/>
    </w:pPr>
    <w:rPr>
      <w:color w:val="000000"/>
      <w:sz w:val="16"/>
      <w:szCs w:val="24"/>
    </w:rPr>
  </w:style>
  <w:style w:type="paragraph" w:styleId="ListParagraph">
    <w:name w:val="List Paragraph"/>
    <w:basedOn w:val="Normal"/>
    <w:uiPriority w:val="34"/>
    <w:qFormat/>
    <w:rsid w:val="008F6D09"/>
    <w:pPr>
      <w:ind w:left="720"/>
      <w:contextualSpacing/>
    </w:pPr>
    <w:rPr>
      <w:rFonts w:cs="Calibri"/>
    </w:rPr>
  </w:style>
  <w:style w:type="paragraph" w:customStyle="1" w:styleId="cardtext">
    <w:name w:val="card text"/>
    <w:basedOn w:val="Normal"/>
    <w:link w:val="cardtextChar"/>
    <w:rsid w:val="008F6D09"/>
    <w:pPr>
      <w:ind w:left="288" w:right="288"/>
    </w:pPr>
    <w:rPr>
      <w:rFonts w:ascii="Calibri" w:hAnsi="Calibri" w:cstheme="minorBidi"/>
      <w:sz w:val="20"/>
    </w:rPr>
  </w:style>
  <w:style w:type="character" w:customStyle="1" w:styleId="cardtextChar">
    <w:name w:val="card text Char"/>
    <w:basedOn w:val="DefaultParagraphFont"/>
    <w:link w:val="cardtext"/>
    <w:rsid w:val="008F6D09"/>
    <w:rPr>
      <w:rFonts w:ascii="Calibri" w:hAnsi="Calibri"/>
      <w:sz w:val="20"/>
    </w:rPr>
  </w:style>
  <w:style w:type="paragraph" w:customStyle="1" w:styleId="MinimizedText">
    <w:name w:val="Minimized Text"/>
    <w:basedOn w:val="Normal"/>
    <w:link w:val="MinimizedTextChar"/>
    <w:rsid w:val="008F6D09"/>
    <w:rPr>
      <w:rFonts w:eastAsia="Times New Roman"/>
      <w:sz w:val="16"/>
      <w:szCs w:val="24"/>
    </w:rPr>
  </w:style>
  <w:style w:type="character" w:customStyle="1" w:styleId="MinimizedTextChar">
    <w:name w:val="Minimized Text Char"/>
    <w:basedOn w:val="DefaultParagraphFont"/>
    <w:link w:val="MinimizedText"/>
    <w:rsid w:val="008F6D09"/>
    <w:rPr>
      <w:rFonts w:ascii="Arial" w:eastAsia="Times New Roman" w:hAnsi="Arial" w:cs="Times New Roman"/>
      <w:sz w:val="16"/>
      <w:szCs w:val="24"/>
    </w:rPr>
  </w:style>
  <w:style w:type="paragraph" w:styleId="NoSpacing">
    <w:name w:val="No Spacing"/>
    <w:aliases w:val="Tag and Cite,No Spacing21,No Spacing111,No Spacing3,No Spacing1111,No Spacing31,No Spacing311"/>
    <w:qFormat/>
    <w:rsid w:val="008F6D09"/>
    <w:pPr>
      <w:spacing w:after="0" w:line="240" w:lineRule="auto"/>
    </w:pPr>
    <w:rPr>
      <w:rFonts w:ascii="Times New Roman" w:eastAsia="Calibri" w:hAnsi="Times New Roman" w:cs="Times New Roman"/>
      <w:sz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0"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9544BE"/>
    <w:pPr>
      <w:spacing w:after="0" w:line="240" w:lineRule="auto"/>
    </w:pPr>
    <w:rPr>
      <w:rFonts w:ascii="Times New Roman" w:hAnsi="Times New Roman" w:cs="Times New Roman"/>
      <w:sz w:val="24"/>
    </w:rPr>
  </w:style>
  <w:style w:type="paragraph" w:styleId="Heading1">
    <w:name w:val="heading 1"/>
    <w:aliases w:val="Pocket"/>
    <w:basedOn w:val="Normal"/>
    <w:next w:val="Normal"/>
    <w:link w:val="Heading1Char"/>
    <w:uiPriority w:val="1"/>
    <w:qFormat/>
    <w:rsid w:val="009544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9544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Tags v 2,Heading 3 Char Char,Card,Heading 3 Char Char Char Char Char Char,Citation Char Char,Heading 3 Char1 Char Char,Citation Char Char Char Char,Citation Char1 Char Char,Citation Char Char1,cites Char,citation Char"/>
    <w:basedOn w:val="Normal"/>
    <w:next w:val="Normal"/>
    <w:link w:val="Heading3Char"/>
    <w:uiPriority w:val="3"/>
    <w:qFormat/>
    <w:rsid w:val="009544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Ch,body,small text, Ch,Heading 2 Char2 Char,Heading 2 Char1 Char Char,no read,No Spacing11111,No Spacing12,No Spacing211,No Spacing4,No Spacing5,No Spacing2111,No Spacing2,Debate Text,Read stuff,No Spacing11"/>
    <w:basedOn w:val="Normal"/>
    <w:next w:val="Normal"/>
    <w:link w:val="Heading4Char"/>
    <w:uiPriority w:val="4"/>
    <w:qFormat/>
    <w:rsid w:val="009544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9544B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544BE"/>
  </w:style>
  <w:style w:type="character" w:customStyle="1" w:styleId="Heading1Char">
    <w:name w:val="Heading 1 Char"/>
    <w:aliases w:val="Pocket Char"/>
    <w:basedOn w:val="DefaultParagraphFont"/>
    <w:link w:val="Heading1"/>
    <w:uiPriority w:val="1"/>
    <w:rsid w:val="009544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9544BE"/>
    <w:rPr>
      <w:rFonts w:ascii="Times New Roman" w:eastAsiaTheme="majorEastAsia" w:hAnsi="Times New Roman" w:cstheme="majorBidi"/>
      <w:b/>
      <w:bCs/>
      <w:sz w:val="44"/>
      <w:szCs w:val="26"/>
      <w:u w:val="double"/>
    </w:rPr>
  </w:style>
  <w:style w:type="character" w:styleId="Emphasis">
    <w:name w:val="Emphasis"/>
    <w:aliases w:val="Minimized,minimized,Evidence,Highlighted,tag2,Size 10,emphasis in card,CD Card,Underlined,ED - Tag,emphasis,Bold Underline,Emphasis!!"/>
    <w:basedOn w:val="DefaultParagraphFont"/>
    <w:uiPriority w:val="7"/>
    <w:qFormat/>
    <w:rsid w:val="009544BE"/>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9544BE"/>
    <w:rPr>
      <w:b/>
      <w:bCs/>
    </w:rPr>
  </w:style>
  <w:style w:type="character" w:customStyle="1" w:styleId="Heading3Char">
    <w:name w:val="Heading 3 Char"/>
    <w:aliases w:val="Block Char,Citation Char,3: Cite Char,Tags v 2 Char,Heading 3 Char Char Char,Card Char,Heading 3 Char Char Char Char Char Char Char,Citation Char Char Char1,Heading 3 Char1 Char Char Char,Citation Char Char Char Char Char,cites Char Char"/>
    <w:basedOn w:val="DefaultParagraphFont"/>
    <w:link w:val="Heading3"/>
    <w:uiPriority w:val="3"/>
    <w:rsid w:val="009544BE"/>
    <w:rPr>
      <w:rFonts w:ascii="Times New Roman" w:eastAsiaTheme="majorEastAsia" w:hAnsi="Times New Roman"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9544BE"/>
    <w:rPr>
      <w:b/>
      <w:bCs/>
      <w:sz w:val="24"/>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9544BE"/>
    <w:rPr>
      <w:b/>
      <w:bCs/>
      <w:sz w:val="26"/>
      <w:u w:val="none"/>
    </w:rPr>
  </w:style>
  <w:style w:type="paragraph" w:styleId="Header">
    <w:name w:val="header"/>
    <w:basedOn w:val="Normal"/>
    <w:link w:val="HeaderChar"/>
    <w:uiPriority w:val="99"/>
    <w:rsid w:val="009544BE"/>
    <w:pPr>
      <w:tabs>
        <w:tab w:val="center" w:pos="4680"/>
        <w:tab w:val="right" w:pos="9360"/>
      </w:tabs>
    </w:pPr>
  </w:style>
  <w:style w:type="character" w:customStyle="1" w:styleId="HeaderChar">
    <w:name w:val="Header Char"/>
    <w:basedOn w:val="DefaultParagraphFont"/>
    <w:link w:val="Header"/>
    <w:uiPriority w:val="99"/>
    <w:rsid w:val="009544BE"/>
    <w:rPr>
      <w:rFonts w:ascii="Times New Roman" w:hAnsi="Times New Roman" w:cs="Times New Roman"/>
      <w:sz w:val="24"/>
    </w:rPr>
  </w:style>
  <w:style w:type="paragraph" w:styleId="Footer">
    <w:name w:val="footer"/>
    <w:basedOn w:val="Normal"/>
    <w:link w:val="FooterChar"/>
    <w:uiPriority w:val="99"/>
    <w:rsid w:val="009544BE"/>
    <w:pPr>
      <w:tabs>
        <w:tab w:val="center" w:pos="4680"/>
        <w:tab w:val="right" w:pos="9360"/>
      </w:tabs>
    </w:pPr>
  </w:style>
  <w:style w:type="character" w:customStyle="1" w:styleId="FooterChar">
    <w:name w:val="Footer Char"/>
    <w:basedOn w:val="DefaultParagraphFont"/>
    <w:link w:val="Footer"/>
    <w:uiPriority w:val="99"/>
    <w:rsid w:val="009544BE"/>
    <w:rPr>
      <w:rFonts w:ascii="Times New Roman" w:hAnsi="Times New Roman" w:cs="Times New Roman"/>
      <w:sz w:val="24"/>
    </w:rPr>
  </w:style>
  <w:style w:type="character" w:styleId="Hyperlink">
    <w:name w:val="Hyperlink"/>
    <w:aliases w:val="heading 1 (block title),Important,Read,Card Text,Internet Link"/>
    <w:basedOn w:val="DefaultParagraphFont"/>
    <w:uiPriority w:val="99"/>
    <w:rsid w:val="009544BE"/>
    <w:rPr>
      <w:color w:val="auto"/>
      <w:u w:val="none"/>
    </w:rPr>
  </w:style>
  <w:style w:type="character" w:styleId="FollowedHyperlink">
    <w:name w:val="FollowedHyperlink"/>
    <w:basedOn w:val="DefaultParagraphFont"/>
    <w:uiPriority w:val="99"/>
    <w:semiHidden/>
    <w:rsid w:val="009544BE"/>
    <w:rPr>
      <w:color w:val="auto"/>
      <w:u w:val="non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 Char"/>
    <w:basedOn w:val="DefaultParagraphFont"/>
    <w:link w:val="Heading4"/>
    <w:uiPriority w:val="4"/>
    <w:rsid w:val="009544BE"/>
    <w:rPr>
      <w:rFonts w:ascii="Times New Roman" w:eastAsiaTheme="majorEastAsia" w:hAnsi="Times New Roman" w:cstheme="majorBidi"/>
      <w:b/>
      <w:bCs/>
      <w:iCs/>
      <w:sz w:val="26"/>
    </w:rPr>
  </w:style>
  <w:style w:type="paragraph" w:styleId="TOC1">
    <w:name w:val="toc 1"/>
    <w:basedOn w:val="Normal"/>
    <w:next w:val="Normal"/>
    <w:autoRedefine/>
    <w:uiPriority w:val="39"/>
    <w:unhideWhenUsed/>
    <w:rsid w:val="008F6D09"/>
    <w:pPr>
      <w:spacing w:after="100"/>
    </w:pPr>
  </w:style>
  <w:style w:type="paragraph" w:styleId="TOC3">
    <w:name w:val="toc 3"/>
    <w:basedOn w:val="Normal"/>
    <w:next w:val="Normal"/>
    <w:autoRedefine/>
    <w:uiPriority w:val="39"/>
    <w:unhideWhenUsed/>
    <w:rsid w:val="008F6D09"/>
    <w:pPr>
      <w:spacing w:after="100"/>
      <w:ind w:left="480"/>
    </w:pPr>
  </w:style>
  <w:style w:type="paragraph" w:styleId="TOC2">
    <w:name w:val="toc 2"/>
    <w:basedOn w:val="Normal"/>
    <w:next w:val="Normal"/>
    <w:autoRedefine/>
    <w:uiPriority w:val="39"/>
    <w:unhideWhenUsed/>
    <w:rsid w:val="008F6D09"/>
    <w:pPr>
      <w:spacing w:after="100"/>
      <w:ind w:left="240"/>
    </w:pPr>
  </w:style>
  <w:style w:type="paragraph" w:styleId="DocumentMap">
    <w:name w:val="Document Map"/>
    <w:basedOn w:val="Normal"/>
    <w:link w:val="DocumentMapChar"/>
    <w:uiPriority w:val="99"/>
    <w:semiHidden/>
    <w:unhideWhenUsed/>
    <w:rsid w:val="008F6D09"/>
    <w:rPr>
      <w:rFonts w:ascii="Lucida Grande" w:hAnsi="Lucida Grande"/>
      <w:szCs w:val="24"/>
    </w:rPr>
  </w:style>
  <w:style w:type="character" w:customStyle="1" w:styleId="DocumentMapChar">
    <w:name w:val="Document Map Char"/>
    <w:basedOn w:val="DefaultParagraphFont"/>
    <w:link w:val="DocumentMap"/>
    <w:uiPriority w:val="99"/>
    <w:semiHidden/>
    <w:rsid w:val="008F6D09"/>
    <w:rPr>
      <w:rFonts w:ascii="Lucida Grande" w:hAnsi="Lucida Grande" w:cs="Arial"/>
      <w:sz w:val="24"/>
      <w:szCs w:val="24"/>
    </w:rPr>
  </w:style>
  <w:style w:type="character" w:styleId="Strong">
    <w:name w:val="Strong"/>
    <w:uiPriority w:val="22"/>
    <w:qFormat/>
    <w:rsid w:val="008F6D09"/>
    <w:rPr>
      <w:b/>
      <w:bCs/>
    </w:rPr>
  </w:style>
  <w:style w:type="character" w:customStyle="1" w:styleId="evidencetextChar1">
    <w:name w:val="evidence text Char1"/>
    <w:basedOn w:val="DefaultParagraphFont"/>
    <w:link w:val="evidencetext"/>
    <w:locked/>
    <w:rsid w:val="008F6D09"/>
    <w:rPr>
      <w:rFonts w:ascii="Arial" w:hAnsi="Arial" w:cs="Arial"/>
      <w:color w:val="000000"/>
      <w:sz w:val="16"/>
      <w:szCs w:val="24"/>
    </w:rPr>
  </w:style>
  <w:style w:type="paragraph" w:customStyle="1" w:styleId="evidencetext">
    <w:name w:val="evidence text"/>
    <w:basedOn w:val="Normal"/>
    <w:link w:val="evidencetextChar1"/>
    <w:qFormat/>
    <w:rsid w:val="008F6D09"/>
    <w:pPr>
      <w:ind w:left="1008" w:right="720"/>
    </w:pPr>
    <w:rPr>
      <w:color w:val="000000"/>
      <w:sz w:val="16"/>
      <w:szCs w:val="24"/>
    </w:rPr>
  </w:style>
  <w:style w:type="paragraph" w:styleId="ListParagraph">
    <w:name w:val="List Paragraph"/>
    <w:basedOn w:val="Normal"/>
    <w:uiPriority w:val="34"/>
    <w:qFormat/>
    <w:rsid w:val="008F6D09"/>
    <w:pPr>
      <w:ind w:left="720"/>
      <w:contextualSpacing/>
    </w:pPr>
    <w:rPr>
      <w:rFonts w:cs="Calibri"/>
    </w:rPr>
  </w:style>
  <w:style w:type="paragraph" w:customStyle="1" w:styleId="cardtext">
    <w:name w:val="card text"/>
    <w:basedOn w:val="Normal"/>
    <w:link w:val="cardtextChar"/>
    <w:rsid w:val="008F6D09"/>
    <w:pPr>
      <w:ind w:left="288" w:right="288"/>
    </w:pPr>
    <w:rPr>
      <w:rFonts w:ascii="Calibri" w:hAnsi="Calibri" w:cstheme="minorBidi"/>
      <w:sz w:val="20"/>
    </w:rPr>
  </w:style>
  <w:style w:type="character" w:customStyle="1" w:styleId="cardtextChar">
    <w:name w:val="card text Char"/>
    <w:basedOn w:val="DefaultParagraphFont"/>
    <w:link w:val="cardtext"/>
    <w:rsid w:val="008F6D09"/>
    <w:rPr>
      <w:rFonts w:ascii="Calibri" w:hAnsi="Calibri"/>
      <w:sz w:val="20"/>
    </w:rPr>
  </w:style>
  <w:style w:type="paragraph" w:customStyle="1" w:styleId="MinimizedText">
    <w:name w:val="Minimized Text"/>
    <w:basedOn w:val="Normal"/>
    <w:link w:val="MinimizedTextChar"/>
    <w:rsid w:val="008F6D09"/>
    <w:rPr>
      <w:rFonts w:eastAsia="Times New Roman"/>
      <w:sz w:val="16"/>
      <w:szCs w:val="24"/>
    </w:rPr>
  </w:style>
  <w:style w:type="character" w:customStyle="1" w:styleId="MinimizedTextChar">
    <w:name w:val="Minimized Text Char"/>
    <w:basedOn w:val="DefaultParagraphFont"/>
    <w:link w:val="MinimizedText"/>
    <w:rsid w:val="008F6D09"/>
    <w:rPr>
      <w:rFonts w:ascii="Arial" w:eastAsia="Times New Roman" w:hAnsi="Arial" w:cs="Times New Roman"/>
      <w:sz w:val="16"/>
      <w:szCs w:val="24"/>
    </w:rPr>
  </w:style>
  <w:style w:type="paragraph" w:styleId="NoSpacing">
    <w:name w:val="No Spacing"/>
    <w:aliases w:val="Tag and Cite,No Spacing21,No Spacing111,No Spacing3,No Spacing1111,No Spacing31,No Spacing311"/>
    <w:qFormat/>
    <w:rsid w:val="008F6D09"/>
    <w:pPr>
      <w:spacing w:after="0" w:line="240" w:lineRule="auto"/>
    </w:pPr>
    <w:rPr>
      <w:rFonts w:ascii="Times New Roman" w:eastAsia="Calibri" w:hAnsi="Times New Roman" w:cs="Times New Roman"/>
      <w:sz w:val="20"/>
    </w:rPr>
  </w:style>
</w:styles>
</file>

<file path=word/webSettings.xml><?xml version="1.0" encoding="utf-8"?>
<w:webSettings xmlns:r="http://schemas.openxmlformats.org/officeDocument/2006/relationships" xmlns:w="http://schemas.openxmlformats.org/wordprocessingml/2006/main">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bmj.com/content/346/bmj.f1777" TargetMode="External"/><Relationship Id="rId14" Type="http://schemas.openxmlformats.org/officeDocument/2006/relationships/hyperlink" Target="http://www.miamiherald.com/2013/05/01/3375160/latin-america-is-us-influence.html" TargetMode="External"/><Relationship Id="rId15" Type="http://schemas.openxmlformats.org/officeDocument/2006/relationships/hyperlink" Target="http://worldcrunch.com/china-2.0/in-america-039-s-backyard-china-039-s-rising-influence-in-latin-america/foreign-policy-trade-economy-investments-energy/c9s11647/" TargetMode="External"/><Relationship Id="rId16" Type="http://schemas.openxmlformats.org/officeDocument/2006/relationships/hyperlink" Target="http://www.ipsnews.net/2012/04/us-latin-america-growing-more-distant-warns-think-tank/" TargetMode="External"/><Relationship Id="rId17" Type="http://schemas.openxmlformats.org/officeDocument/2006/relationships/hyperlink" Target="http://interamericansecuritywatch.com/ron-radosh-the-time-to-help-cubas-brave-dissidents-is-now-why-the-embargo-must-not-be-lifted/" TargetMode="External"/><Relationship Id="rId18" Type="http://schemas.openxmlformats.org/officeDocument/2006/relationships/hyperlink" Target="http://www.amnesty.org/en/library/asset/AMR25/007/2012/en/16f0c0fe-c76b-428e-9050-bc9eb2ea95f7/amr250072012en.pdf" TargetMode="External"/><Relationship Id="rId19" Type="http://schemas.openxmlformats.org/officeDocument/2006/relationships/hyperlink" Target="http://interamericansecuritywatch.com/what-if-the-u-s-ended-the-cuba-travel-ban-and-the-embargo/" TargetMode="External"/><Relationship Id="rId50" Type="http://schemas.openxmlformats.org/officeDocument/2006/relationships/hyperlink" Target="http://iis-db.stanford.edu/pubs/21537/No_80_Terry_Karl_-_Effects_of_Oil_Development.pdf" TargetMode="External"/><Relationship Id="rId51" Type="http://schemas.openxmlformats.org/officeDocument/2006/relationships/hyperlink" Target="http://www.coha.org/the-mid-term-elections-an-easy-prediction-for-the-future-of-u-s-cuba-relations/" TargetMode="External"/><Relationship Id="rId52" Type="http://schemas.openxmlformats.org/officeDocument/2006/relationships/hyperlink" Target="http://www.time.com/time/arts/article/0,8599,48773,00.html" TargetMode="External"/><Relationship Id="rId53" Type="http://schemas.openxmlformats.org/officeDocument/2006/relationships/hyperlink" Target="http://www.icosa.co/2011/07/new-direction/" TargetMode="External"/><Relationship Id="rId54" Type="http://schemas.openxmlformats.org/officeDocument/2006/relationships/hyperlink" Target="http://nationalinterest.org/article/getting-latin-america-right-7880" TargetMode="External"/><Relationship Id="rId55" Type="http://schemas.openxmlformats.org/officeDocument/2006/relationships/hyperlink" Target="http://nationalinterest.org/commentary/the-pointless-cuba-embargo-7834" TargetMode="External"/><Relationship Id="rId56" Type="http://schemas.openxmlformats.org/officeDocument/2006/relationships/fontTable" Target="fontTable.xml"/><Relationship Id="rId57" Type="http://schemas.openxmlformats.org/officeDocument/2006/relationships/theme" Target="theme/theme1.xml"/><Relationship Id="rId58" Type="http://schemas.microsoft.com/office/2007/relationships/stylesWithEffects" Target="stylesWithEffects.xml"/><Relationship Id="rId40" Type="http://schemas.openxmlformats.org/officeDocument/2006/relationships/hyperlink" Target="http://www.cnbc.com/id/100774561" TargetMode="External"/><Relationship Id="rId41" Type="http://schemas.openxmlformats.org/officeDocument/2006/relationships/hyperlink" Target="http://usatoday30.usatoday.com/news/opinion/letters/story/2012-04-24/Ted-Danson-oil-Deepwater-Horizon/54513946/1" TargetMode="External"/><Relationship Id="rId42" Type="http://schemas.openxmlformats.org/officeDocument/2006/relationships/hyperlink" Target="http://www.cfr.org/cuba/addressing-risk-cuban-oil-spill/p27515" TargetMode="External"/><Relationship Id="rId43" Type="http://schemas.openxmlformats.org/officeDocument/2006/relationships/hyperlink" Target="http://www.environmentamerica.org/reports/ame/department-interior-hearing-offshore-ocean-energy-development-atlantic-city-new-jersey" TargetMode="External"/><Relationship Id="rId44" Type="http://schemas.openxmlformats.org/officeDocument/2006/relationships/hyperlink" Target="http://news.mongabay.com/2010/0526-kozloff_cuba.html" TargetMode="External"/><Relationship Id="rId45" Type="http://schemas.openxmlformats.org/officeDocument/2006/relationships/hyperlink" Target="http://www.independent.co.uk/environment/nature/oceans-on-brink-of-catastrophe-2300272.html" TargetMode="External"/><Relationship Id="rId46" Type="http://schemas.openxmlformats.org/officeDocument/2006/relationships/hyperlink" Target="http://www.coha.org/cuban-oil-havana%E2%80%99s-potential-geo-political-bombshell/" TargetMode="External"/><Relationship Id="rId47" Type="http://schemas.openxmlformats.org/officeDocument/2006/relationships/hyperlink" Target="http://www.thepresidency.org/storage/documents/Fellows2010/Zimmerman.pdf" TargetMode="External"/><Relationship Id="rId48" Type="http://schemas.openxmlformats.org/officeDocument/2006/relationships/hyperlink" Target="http://online.wsj.com/article/SB122791647562165587.html?mod=googlenews_wsj" TargetMode="External"/><Relationship Id="rId49" Type="http://schemas.openxmlformats.org/officeDocument/2006/relationships/hyperlink" Target="http://online.wsj.com/article/SB122791647562165587.html?mod=googlenews_wsj"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30" Type="http://schemas.openxmlformats.org/officeDocument/2006/relationships/hyperlink" Target="http://www.eturbonews.com/11774/cuba-ready-us-tourists" TargetMode="External"/><Relationship Id="rId31" Type="http://schemas.openxmlformats.org/officeDocument/2006/relationships/hyperlink" Target="http://news.nationalgeographic.com/news/2006/08/060804-castro-legacy.html" TargetMode="External"/><Relationship Id="rId32" Type="http://schemas.openxmlformats.org/officeDocument/2006/relationships/hyperlink" Target="http://news.nationalgeographic.com/news/2006/08/060804-castro-legacy.html" TargetMode="External"/><Relationship Id="rId33" Type="http://schemas.openxmlformats.org/officeDocument/2006/relationships/hyperlink" Target="http://news.nationalgeographic.com/news/2006/08/060804-castro-legacy.html" TargetMode="External"/><Relationship Id="rId34" Type="http://schemas.openxmlformats.org/officeDocument/2006/relationships/hyperlink" Target="http://www.nytimes.com/2007/12/25/science/25cuba.html?pagewanted=all&amp;_r=1&amp;" TargetMode="External"/><Relationship Id="rId35" Type="http://schemas.openxmlformats.org/officeDocument/2006/relationships/hyperlink" Target="http://news.mongabay.com/2010/0526-kozloff_cuba.html" TargetMode="External"/><Relationship Id="rId36" Type="http://schemas.openxmlformats.org/officeDocument/2006/relationships/hyperlink" Target="http://www.nytimes.com/2008/07/25/opinion/25iht-edcarone.1.14793496.html" TargetMode="External"/><Relationship Id="rId37" Type="http://schemas.openxmlformats.org/officeDocument/2006/relationships/hyperlink" Target="http://www.environmentamerica.org/reports/ame/department-interior-hearing-offshore-ocean-energy-development-atlantic-city-new-jersey" TargetMode="External"/><Relationship Id="rId38" Type="http://schemas.openxmlformats.org/officeDocument/2006/relationships/hyperlink" Target="http://blog.practicalethics.ox.ac.uk/2010/06/ethical-questions-surrounding-the-bp-oil-spill/" TargetMode="External"/><Relationship Id="rId39" Type="http://schemas.openxmlformats.org/officeDocument/2006/relationships/hyperlink" Target="http://www.nytimes.com/2012/11/10/world/americas/rigs-departure-to-hamper-cubas-oil-prospects.html?_r=0" TargetMode="External"/><Relationship Id="rId20" Type="http://schemas.openxmlformats.org/officeDocument/2006/relationships/hyperlink" Target="http://interamericansecuritywatch.com/what-if-the-u-s-ended-the-cuba-travel-ban-and-the-embargo/" TargetMode="External"/><Relationship Id="rId21" Type="http://schemas.openxmlformats.org/officeDocument/2006/relationships/hyperlink" Target="http://www.internationalpolicydigest.org/2013/05/09/time-to-strengthen-the-cuban-embargo/?utm_source=feedburner&amp;utm_medium=feed&amp;utm_campaign=Feed%3A+internationalpolicydigest+(International+Policy+Digest)" TargetMode="External"/><Relationship Id="rId22" Type="http://schemas.openxmlformats.org/officeDocument/2006/relationships/hyperlink" Target="http://www.mexidata.info/id3612.html" TargetMode="External"/><Relationship Id="rId23" Type="http://schemas.openxmlformats.org/officeDocument/2006/relationships/hyperlink" Target="http://interamericansecuritywatch.com/what-if-the-u-s-ended-the-cuba-travel-ban-and-the-embargo/" TargetMode="External"/><Relationship Id="rId24" Type="http://schemas.openxmlformats.org/officeDocument/2006/relationships/hyperlink" Target="http://patriotpost.us/opinion/6926" TargetMode="External"/><Relationship Id="rId25" Type="http://schemas.openxmlformats.org/officeDocument/2006/relationships/hyperlink" Target="http://www.businessweek.com/debateroom/archives/2008/02/cube_snuff_out.html" TargetMode="External"/><Relationship Id="rId26" Type="http://schemas.openxmlformats.org/officeDocument/2006/relationships/hyperlink" Target="http://www.internationalpolicydigest.org/2013/05/09/time-to-strengthen-the-cuban-embargo/?utm_source=feedburner&amp;utm_medium=feed&amp;utm_campaign=Feed%3A+internationalpolicydigest+(International+Policy+Digest)" TargetMode="External"/><Relationship Id="rId27" Type="http://schemas.openxmlformats.org/officeDocument/2006/relationships/hyperlink" Target="http://original.antiwar.com/paul/2013/04/15/why-cant-we-all-travel-to-cuba/" TargetMode="External"/><Relationship Id="rId28" Type="http://schemas.openxmlformats.org/officeDocument/2006/relationships/hyperlink" Target="http://www.nytimes.com/2007/12/25/science/25cuba.html?pagewanted=all&amp;_r=1&amp;" TargetMode="External"/><Relationship Id="rId29" Type="http://schemas.openxmlformats.org/officeDocument/2006/relationships/hyperlink" Target="http://www.washdiplomat.com/index.php?option=com_content&amp;view=article&amp;id=8222:cuba-welcomes-pope-as-us-slams-door-on-easing-embargo&amp;catid=1484:march-2012&amp;Itemid=497" TargetMode="External"/><Relationship Id="rId10" Type="http://schemas.openxmlformats.org/officeDocument/2006/relationships/hyperlink" Target="http://www.sld.cu/galerias/pdf/sitios/santiagodecuba/nejmp1215226_1.pdf" TargetMode="External"/><Relationship Id="rId11" Type="http://schemas.openxmlformats.org/officeDocument/2006/relationships/hyperlink" Target="http://www.sciencemag.org/content/328/5978/572.full" TargetMode="External"/><Relationship Id="rId12" Type="http://schemas.openxmlformats.org/officeDocument/2006/relationships/hyperlink" Target="http://www.nature.com/scitable/blog/labcoat-life/the_only_positive_effect_o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re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\Users\Derek\AppData\Roaming\Microsoft\Templates\Debate.dotm</Template>
  <TotalTime>1</TotalTime>
  <Pages>72</Pages>
  <Words>19958</Words>
  <Characters>113761</Characters>
  <Application>Microsoft Macintosh Word</Application>
  <DocSecurity>0</DocSecurity>
  <Lines>948</Lines>
  <Paragraphs>227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139706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Derek</dc:creator>
  <cp:lastModifiedBy>NICOLE SERRANO</cp:lastModifiedBy>
  <cp:revision>2</cp:revision>
  <dcterms:created xsi:type="dcterms:W3CDTF">2013-07-02T16:28:00Z</dcterms:created>
  <dcterms:modified xsi:type="dcterms:W3CDTF">2013-07-02T16:28:00Z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