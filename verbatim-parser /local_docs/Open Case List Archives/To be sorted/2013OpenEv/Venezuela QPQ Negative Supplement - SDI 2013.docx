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BE191F" w:rsidP="00BE191F">
      <w:pPr>
        <w:pStyle w:val="Heading1"/>
      </w:pPr>
      <w:r>
        <w:t xml:space="preserve">Narco QPQ </w:t>
      </w:r>
    </w:p>
    <w:p w:rsidR="006C4E4C" w:rsidRPr="006C4E4C" w:rsidRDefault="006C4E4C" w:rsidP="006C4E4C">
      <w:pPr>
        <w:pStyle w:val="Heading3"/>
      </w:pPr>
      <w:r>
        <w:lastRenderedPageBreak/>
        <w:t xml:space="preserve">1NC </w:t>
      </w:r>
    </w:p>
    <w:p w:rsidR="00743C54" w:rsidRDefault="00743C54" w:rsidP="00743C54"/>
    <w:p w:rsidR="00743C54" w:rsidRDefault="00743C54" w:rsidP="00743C54">
      <w:pPr>
        <w:rPr>
          <w:b/>
        </w:rPr>
      </w:pPr>
      <w:r>
        <w:rPr>
          <w:b/>
        </w:rPr>
        <w:t xml:space="preserve">The United States federal government should </w:t>
      </w:r>
      <w:r>
        <w:rPr>
          <w:b/>
          <w:color w:val="FF0000"/>
        </w:rPr>
        <w:t xml:space="preserve">[ insert mandate of the plan] </w:t>
      </w:r>
      <w:r>
        <w:rPr>
          <w:b/>
        </w:rPr>
        <w:t xml:space="preserve">if and only if </w:t>
      </w:r>
      <w:r w:rsidR="00C55E72">
        <w:rPr>
          <w:b/>
        </w:rPr>
        <w:t>the V</w:t>
      </w:r>
      <w:r>
        <w:rPr>
          <w:b/>
        </w:rPr>
        <w:t>enezuela</w:t>
      </w:r>
      <w:r w:rsidR="00C55E72">
        <w:rPr>
          <w:b/>
        </w:rPr>
        <w:t xml:space="preserve">n government </w:t>
      </w:r>
      <w:r>
        <w:rPr>
          <w:b/>
        </w:rPr>
        <w:t xml:space="preserve"> </w:t>
      </w:r>
      <w:r w:rsidR="00C55E72">
        <w:rPr>
          <w:b/>
        </w:rPr>
        <w:t xml:space="preserve">ends ties with narco-generals and condemns drug trafficking in the region. </w:t>
      </w:r>
    </w:p>
    <w:p w:rsidR="006B2F2C" w:rsidRDefault="006B2F2C" w:rsidP="00743C54">
      <w:pPr>
        <w:rPr>
          <w:b/>
        </w:rPr>
      </w:pPr>
    </w:p>
    <w:p w:rsidR="006B2F2C" w:rsidRPr="00565ADB" w:rsidRDefault="006B2F2C" w:rsidP="006B2F2C">
      <w:pPr>
        <w:pStyle w:val="Heading4"/>
      </w:pPr>
      <w:r>
        <w:t xml:space="preserve">(  ) The US should QPQ on drug trafficking as well as Iran. </w:t>
      </w:r>
    </w:p>
    <w:p w:rsidR="006B2F2C" w:rsidRPr="00681953" w:rsidRDefault="006B2F2C" w:rsidP="006B2F2C">
      <w:pPr>
        <w:rPr>
          <w:sz w:val="16"/>
          <w:szCs w:val="16"/>
        </w:rPr>
      </w:pPr>
      <w:r w:rsidRPr="00565ADB">
        <w:rPr>
          <w:rStyle w:val="StyleStyleBold12pt"/>
        </w:rPr>
        <w:t>Christy ’13</w:t>
      </w:r>
      <w:r>
        <w:t xml:space="preserve"> (</w:t>
      </w:r>
      <w:r w:rsidRPr="00681953">
        <w:rPr>
          <w:sz w:val="16"/>
          <w:szCs w:val="16"/>
        </w:rPr>
        <w:t xml:space="preserve">Patrick Christy, senior analyst of Foreign Policy, he wrote for the Republican National Committee on energy, foreign affairs, and national security.  His writing has been published in </w:t>
      </w:r>
      <w:r w:rsidRPr="00681953">
        <w:rPr>
          <w:i/>
          <w:sz w:val="16"/>
          <w:szCs w:val="16"/>
        </w:rPr>
        <w:t xml:space="preserve">The Commentator, The Diplomat, National Review </w:t>
      </w:r>
      <w:r w:rsidRPr="00681953">
        <w:rPr>
          <w:sz w:val="16"/>
          <w:szCs w:val="16"/>
        </w:rPr>
        <w:t xml:space="preserve">Online, </w:t>
      </w:r>
      <w:r w:rsidRPr="00681953">
        <w:rPr>
          <w:i/>
          <w:sz w:val="16"/>
          <w:szCs w:val="16"/>
        </w:rPr>
        <w:t xml:space="preserve">The Weekly Standard, </w:t>
      </w:r>
      <w:r w:rsidRPr="00681953">
        <w:rPr>
          <w:sz w:val="16"/>
          <w:szCs w:val="16"/>
        </w:rPr>
        <w:t>and U.S. News.com, “Obama Must Stand Up for Democracy in Post-Chavez Venezuela.” March 15</w:t>
      </w:r>
      <w:r w:rsidRPr="00681953">
        <w:rPr>
          <w:sz w:val="16"/>
          <w:szCs w:val="16"/>
          <w:vertAlign w:val="superscript"/>
        </w:rPr>
        <w:t>th</w:t>
      </w:r>
      <w:r w:rsidRPr="00681953">
        <w:rPr>
          <w:sz w:val="16"/>
          <w:szCs w:val="16"/>
        </w:rPr>
        <w:t xml:space="preserve">, 2013. </w:t>
      </w:r>
      <w:r w:rsidRPr="008E3434">
        <w:rPr>
          <w:sz w:val="16"/>
          <w:szCs w:val="16"/>
        </w:rPr>
        <w:t>http://www.usnews.com/opinion/blogs/world-report/2013/03/15/after-chavez-us-must-encourage-democratic-venezuela</w:t>
      </w:r>
      <w:r>
        <w:rPr>
          <w:sz w:val="16"/>
          <w:szCs w:val="16"/>
        </w:rPr>
        <w:t>)</w:t>
      </w:r>
    </w:p>
    <w:p w:rsidR="006B2F2C" w:rsidRPr="0056496B" w:rsidRDefault="006B2F2C" w:rsidP="006B2F2C">
      <w:pPr>
        <w:rPr>
          <w:sz w:val="16"/>
        </w:rPr>
      </w:pPr>
      <w:r w:rsidRPr="004F6EA9">
        <w:rPr>
          <w:rStyle w:val="StyleBoldUnderline"/>
          <w:highlight w:val="yellow"/>
        </w:rPr>
        <w:t>Venezuela's</w:t>
      </w:r>
      <w:r w:rsidRPr="004F6EA9">
        <w:rPr>
          <w:sz w:val="16"/>
          <w:highlight w:val="yellow"/>
        </w:rPr>
        <w:t xml:space="preserve"> </w:t>
      </w:r>
      <w:r w:rsidRPr="004F6EA9">
        <w:rPr>
          <w:rStyle w:val="StyleBoldUnderline"/>
          <w:highlight w:val="yellow"/>
        </w:rPr>
        <w:t xml:space="preserve">upcoming election to replace </w:t>
      </w:r>
      <w:r w:rsidRPr="00681953">
        <w:rPr>
          <w:sz w:val="16"/>
        </w:rPr>
        <w:t xml:space="preserve">the late Hugo </w:t>
      </w:r>
      <w:r w:rsidRPr="004F6EA9">
        <w:rPr>
          <w:rStyle w:val="StyleBoldUnderline"/>
          <w:highlight w:val="yellow"/>
        </w:rPr>
        <w:t>Chavez gives the country a</w:t>
      </w:r>
      <w:r w:rsidRPr="00681953">
        <w:rPr>
          <w:rStyle w:val="StyleBoldUnderline"/>
        </w:rPr>
        <w:t>n</w:t>
      </w:r>
      <w:r w:rsidRPr="00681953">
        <w:rPr>
          <w:sz w:val="16"/>
        </w:rPr>
        <w:t xml:space="preserve"> important </w:t>
      </w:r>
      <w:r w:rsidRPr="004F6EA9">
        <w:rPr>
          <w:rStyle w:val="StyleBoldUnderline"/>
          <w:highlight w:val="yellow"/>
        </w:rPr>
        <w:t>opportunity to</w:t>
      </w:r>
      <w:r w:rsidRPr="004F6EA9">
        <w:rPr>
          <w:sz w:val="16"/>
          <w:highlight w:val="yellow"/>
        </w:rPr>
        <w:t xml:space="preserve"> </w:t>
      </w:r>
      <w:r w:rsidRPr="00681953">
        <w:rPr>
          <w:sz w:val="16"/>
        </w:rPr>
        <w:t>break away from over</w:t>
      </w:r>
      <w:r w:rsidRPr="0056496B">
        <w:rPr>
          <w:sz w:val="16"/>
        </w:rPr>
        <w:t xml:space="preserve"> a decade's worth of strongman rule—and </w:t>
      </w:r>
      <w:r w:rsidRPr="004F6EA9">
        <w:rPr>
          <w:rStyle w:val="StyleBoldUnderline"/>
          <w:highlight w:val="yellow"/>
        </w:rPr>
        <w:t>move towards better governance, improved internal security</w:t>
      </w:r>
      <w:r w:rsidRPr="00681953">
        <w:rPr>
          <w:rStyle w:val="StyleBoldUnderline"/>
        </w:rPr>
        <w:t xml:space="preserve"> </w:t>
      </w:r>
      <w:r w:rsidRPr="004F6EA9">
        <w:rPr>
          <w:rStyle w:val="StyleBoldUnderline"/>
          <w:highlight w:val="yellow"/>
        </w:rPr>
        <w:t>and</w:t>
      </w:r>
      <w:r w:rsidRPr="0056496B">
        <w:rPr>
          <w:sz w:val="16"/>
        </w:rPr>
        <w:t xml:space="preserve"> stability</w:t>
      </w:r>
      <w:r w:rsidRPr="001A00D3">
        <w:rPr>
          <w:rStyle w:val="StyleBoldUnderline"/>
        </w:rPr>
        <w:t xml:space="preserve">, </w:t>
      </w:r>
      <w:r w:rsidRPr="004F6EA9">
        <w:rPr>
          <w:rStyle w:val="StyleBoldUnderline"/>
          <w:highlight w:val="yellow"/>
        </w:rPr>
        <w:t>a stronger</w:t>
      </w:r>
      <w:r w:rsidRPr="001A00D3">
        <w:rPr>
          <w:rStyle w:val="StyleBoldUnderline"/>
        </w:rPr>
        <w:t xml:space="preserve"> </w:t>
      </w:r>
      <w:r w:rsidRPr="0056496B">
        <w:rPr>
          <w:sz w:val="16"/>
        </w:rPr>
        <w:t>and more vibrant</w:t>
      </w:r>
      <w:r w:rsidRPr="001A00D3">
        <w:rPr>
          <w:rStyle w:val="StyleBoldUnderline"/>
        </w:rPr>
        <w:t xml:space="preserve"> </w:t>
      </w:r>
      <w:r w:rsidRPr="004F6EA9">
        <w:rPr>
          <w:rStyle w:val="StyleBoldUnderline"/>
          <w:highlight w:val="yellow"/>
        </w:rPr>
        <w:t>economy</w:t>
      </w:r>
      <w:r w:rsidRPr="004F6EA9">
        <w:rPr>
          <w:sz w:val="16"/>
          <w:highlight w:val="yellow"/>
        </w:rPr>
        <w:t>,</w:t>
      </w:r>
      <w:r w:rsidRPr="0056496B">
        <w:rPr>
          <w:sz w:val="16"/>
        </w:rPr>
        <w:t xml:space="preserve"> and a truly constructive role in regional and global affairs. </w:t>
      </w:r>
      <w:r w:rsidRPr="004F6EA9">
        <w:rPr>
          <w:rStyle w:val="StyleBoldUnderline"/>
          <w:highlight w:val="yellow"/>
        </w:rPr>
        <w:t>It's critical</w:t>
      </w:r>
      <w:r w:rsidRPr="001A00D3">
        <w:rPr>
          <w:rStyle w:val="StyleBoldUnderline"/>
        </w:rPr>
        <w:t xml:space="preserve"> that </w:t>
      </w:r>
      <w:r w:rsidRPr="004F6EA9">
        <w:rPr>
          <w:rStyle w:val="StyleBoldUnderline"/>
          <w:highlight w:val="yellow"/>
        </w:rPr>
        <w:t>the U</w:t>
      </w:r>
      <w:r w:rsidRPr="0056496B">
        <w:rPr>
          <w:sz w:val="16"/>
        </w:rPr>
        <w:t xml:space="preserve">nited </w:t>
      </w:r>
      <w:r w:rsidRPr="004F6EA9">
        <w:rPr>
          <w:rStyle w:val="StyleBoldUnderline"/>
          <w:highlight w:val="yellow"/>
        </w:rPr>
        <w:t>S</w:t>
      </w:r>
      <w:r w:rsidRPr="0056496B">
        <w:rPr>
          <w:sz w:val="16"/>
        </w:rPr>
        <w:t xml:space="preserve">tates </w:t>
      </w:r>
      <w:r w:rsidRPr="004F6EA9">
        <w:rPr>
          <w:rStyle w:val="StyleBoldUnderline"/>
          <w:highlight w:val="yellow"/>
        </w:rPr>
        <w:t>do what it can to encourage Venezuela to seize that opportunity</w:t>
      </w:r>
      <w:r w:rsidRPr="004F6EA9">
        <w:rPr>
          <w:sz w:val="16"/>
          <w:highlight w:val="yellow"/>
        </w:rPr>
        <w:t>.</w:t>
      </w:r>
      <w:r w:rsidRPr="0056496B">
        <w:rPr>
          <w:sz w:val="16"/>
        </w:rPr>
        <w:t xml:space="preserve"> For over a decade, Chavez led ideologically-driven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 In the Western Hemisphere alone, Chavez used record petrol prices to prop up anti-American socialist leaders, most notably in Bolivia, Cuba and Nicaragua. Chavez leaves behind a broken economy, a deeply divided nation and a dysfunctional government, all of which will take years—if not decades—to overcome. Venezuela is plagued with double-digit inflation, mounting budget deficits and rising levels of violence. While the OPEC nation maintains one of the world's largest geological oil reserves, crude exports—which account for roughly 45 percent of federal budget revenues—have declined by nearly half since 1999. </w:t>
      </w:r>
      <w:r w:rsidRPr="004F6EA9">
        <w:rPr>
          <w:rStyle w:val="StyleBoldUnderline"/>
          <w:highlight w:val="yellow"/>
        </w:rPr>
        <w:t>The U</w:t>
      </w:r>
      <w:r w:rsidRPr="00681953">
        <w:rPr>
          <w:rStyle w:val="StyleBoldUnderline"/>
        </w:rPr>
        <w:t xml:space="preserve">nited </w:t>
      </w:r>
      <w:r w:rsidRPr="004F6EA9">
        <w:rPr>
          <w:rStyle w:val="StyleBoldUnderline"/>
          <w:highlight w:val="yellow"/>
        </w:rPr>
        <w:t>S</w:t>
      </w:r>
      <w:r w:rsidRPr="00681953">
        <w:rPr>
          <w:rStyle w:val="StyleBoldUnderline"/>
        </w:rPr>
        <w:t xml:space="preserve">tates </w:t>
      </w:r>
      <w:r w:rsidRPr="004F6EA9">
        <w:rPr>
          <w:rStyle w:val="StyleBoldUnderline"/>
          <w:highlight w:val="yellow"/>
        </w:rPr>
        <w:t>imports</w:t>
      </w:r>
      <w:r w:rsidRPr="00681953">
        <w:rPr>
          <w:rStyle w:val="StyleBoldUnderline"/>
        </w:rPr>
        <w:t xml:space="preserve"> roughly </w:t>
      </w:r>
      <w:r w:rsidRPr="004F6EA9">
        <w:rPr>
          <w:rStyle w:val="StyleBoldUnderline"/>
          <w:highlight w:val="yellow"/>
        </w:rPr>
        <w:t>one million barrels from Venezuela per day</w:t>
      </w:r>
      <w:r w:rsidRPr="00681953">
        <w:rPr>
          <w:rStyle w:val="StyleBoldUnderline"/>
        </w:rPr>
        <w:t>.</w:t>
      </w:r>
      <w:r w:rsidRPr="0056496B">
        <w:rPr>
          <w:sz w:val="16"/>
        </w:rPr>
        <w:t xml:space="preserve"> Chavez's protégé Nicolas Maduro,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will drape himself in the political ideology of chavismo in the run up to April 14 elections, and use—and quite possibly abuse—government institutions and petrodollars in attempt to woo the country's voters. What's perverse is how the Obama administration's move to "reset" relations with Maduro is doing more to legitimize him as the rightful heir to Venezuela's presidency than to resuscitate relations between the two governments. The move showed itself to be even more naive after Maduro accused the United States of plotting to poison Chavez shortly after the strongman's death. </w:t>
      </w:r>
      <w:r w:rsidRPr="004F6EA9">
        <w:rPr>
          <w:rStyle w:val="StyleBoldUnderline"/>
          <w:highlight w:val="yellow"/>
        </w:rPr>
        <w:t>Washington must realize</w:t>
      </w:r>
      <w:r w:rsidRPr="001A00D3">
        <w:rPr>
          <w:rStyle w:val="StyleBoldUnderline"/>
        </w:rPr>
        <w:t xml:space="preserve"> that </w:t>
      </w:r>
      <w:r w:rsidRPr="004F6EA9">
        <w:rPr>
          <w:rStyle w:val="StyleBoldUnderline"/>
          <w:highlight w:val="yellow"/>
        </w:rPr>
        <w:t>a strategy of</w:t>
      </w:r>
      <w:r w:rsidRPr="001A00D3">
        <w:rPr>
          <w:rStyle w:val="StyleBoldUnderline"/>
        </w:rPr>
        <w:t xml:space="preserve"> </w:t>
      </w:r>
      <w:r w:rsidRPr="004F6EA9">
        <w:rPr>
          <w:rStyle w:val="StyleBoldUnderline"/>
          <w:highlight w:val="yellow"/>
        </w:rPr>
        <w:t>engagement</w:t>
      </w:r>
      <w:r w:rsidRPr="001A00D3">
        <w:rPr>
          <w:rStyle w:val="StyleBoldUnderline"/>
        </w:rPr>
        <w:t xml:space="preserve"> </w:t>
      </w:r>
      <w:r w:rsidRPr="004F6EA9">
        <w:rPr>
          <w:rStyle w:val="StyleBoldUnderline"/>
          <w:highlight w:val="yellow"/>
        </w:rPr>
        <w:t>alone will not</w:t>
      </w:r>
      <w:r w:rsidRPr="001A00D3">
        <w:rPr>
          <w:rStyle w:val="StyleBoldUnderline"/>
        </w:rPr>
        <w:t xml:space="preserve"> </w:t>
      </w:r>
      <w:r w:rsidRPr="004F6EA9">
        <w:rPr>
          <w:rStyle w:val="StyleBoldUnderline"/>
          <w:highlight w:val="yellow"/>
        </w:rPr>
        <w:t>ensure a</w:t>
      </w:r>
      <w:r w:rsidRPr="001A00D3">
        <w:rPr>
          <w:rStyle w:val="StyleBoldUnderline"/>
        </w:rPr>
        <w:t xml:space="preserve"> renewed and </w:t>
      </w:r>
      <w:r w:rsidRPr="004F6EA9">
        <w:rPr>
          <w:rStyle w:val="StyleBoldUnderline"/>
          <w:highlight w:val="yellow"/>
        </w:rPr>
        <w:t>improved partnership with Caracas</w:t>
      </w:r>
      <w:r w:rsidRPr="0056496B">
        <w:rPr>
          <w:sz w:val="16"/>
        </w:rPr>
        <w:t xml:space="preserve">. Failure to realize this will not only undermine whatever influence America has in the months ahead, but also send a troubling signal to Venezuela's increasingly united political opposition. The Obama administration should instead pursue a more principled policy towards a post-Chavez Venezuela. In particular, it should: Pressure Caracas to implement key election reforms. Venezuela's opposition faces formidable obstacles. Interim President Maduro will use the government's near-monopoly control of public airwaves, its established networks of political patronage and last-minute public spending programs to bolster his populist agenda.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 Demand free, fair and verifiable elections. Although Venezuela announced that a special election to replace Chavez will be held next month, it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 The Obama administration should make clear that free and fair elections, properly monitored by respected international election observers, are essential to Venezuela's future standing in the hemisphere and the world. Likewise, Secretary of State John </w:t>
      </w:r>
      <w:r w:rsidRPr="004F6EA9">
        <w:rPr>
          <w:rStyle w:val="StyleBoldUnderline"/>
          <w:highlight w:val="yellow"/>
        </w:rPr>
        <w:t>Kerry should</w:t>
      </w:r>
      <w:r w:rsidRPr="0056496B">
        <w:rPr>
          <w:sz w:val="16"/>
        </w:rPr>
        <w:t xml:space="preserve"> work with regional partners—including (but not limited to) Brazil, Canada, Colombia and Mexico—to firmly encourage Maduro's interim government. A unified regional voice would send a powerful signal to Chavez's cronies in Caracas and longtime enablers in China, Iran and Russia. </w:t>
      </w:r>
      <w:r w:rsidRPr="004F6EA9">
        <w:rPr>
          <w:rStyle w:val="StyleBoldUnderline"/>
          <w:highlight w:val="yellow"/>
        </w:rPr>
        <w:t>Condition future</w:t>
      </w:r>
      <w:r w:rsidRPr="0056496B">
        <w:rPr>
          <w:sz w:val="16"/>
        </w:rPr>
        <w:t xml:space="preserve"> diplomatic and </w:t>
      </w:r>
      <w:r w:rsidRPr="004F6EA9">
        <w:rPr>
          <w:rStyle w:val="StyleBoldUnderline"/>
          <w:highlight w:val="yellow"/>
        </w:rPr>
        <w:t>economic relations</w:t>
      </w:r>
      <w:r w:rsidRPr="0056496B">
        <w:rPr>
          <w:sz w:val="16"/>
        </w:rPr>
        <w:t xml:space="preserve">. Corruption and criminality were widespread </w:t>
      </w:r>
      <w:r w:rsidRPr="004F6EA9">
        <w:rPr>
          <w:rStyle w:val="StyleBoldUnderline"/>
          <w:highlight w:val="yellow"/>
        </w:rPr>
        <w:t>under the Chavez regime</w:t>
      </w:r>
      <w:r w:rsidRPr="004F6EA9">
        <w:rPr>
          <w:sz w:val="16"/>
          <w:highlight w:val="yellow"/>
        </w:rPr>
        <w:t>,</w:t>
      </w:r>
      <w:r w:rsidRPr="0056496B">
        <w:rPr>
          <w:sz w:val="16"/>
        </w:rPr>
        <w:t xml:space="preserve"> as </w:t>
      </w:r>
      <w:r w:rsidRPr="004F6EA9">
        <w:rPr>
          <w:rStyle w:val="StyleBoldUnderline"/>
          <w:highlight w:val="yellow"/>
        </w:rPr>
        <w:t>high-level government and military officials benefited from close ties to</w:t>
      </w:r>
      <w:r w:rsidRPr="0056496B">
        <w:rPr>
          <w:sz w:val="16"/>
        </w:rPr>
        <w:t xml:space="preserve"> corrupt businesses and international </w:t>
      </w:r>
      <w:r w:rsidRPr="004F6EA9">
        <w:rPr>
          <w:rStyle w:val="StyleBoldUnderline"/>
          <w:highlight w:val="yellow"/>
        </w:rPr>
        <w:t>drug traffickers</w:t>
      </w:r>
      <w:r w:rsidRPr="0056496B">
        <w:rPr>
          <w:sz w:val="16"/>
        </w:rPr>
        <w:t xml:space="preserve">. Yet </w:t>
      </w:r>
      <w:r w:rsidRPr="000D1A25">
        <w:rPr>
          <w:rStyle w:val="StyleBoldUnderline"/>
        </w:rPr>
        <w:t>to date</w:t>
      </w:r>
      <w:r w:rsidRPr="0056496B">
        <w:rPr>
          <w:sz w:val="16"/>
        </w:rPr>
        <w:t xml:space="preserve">, </w:t>
      </w:r>
      <w:r w:rsidRPr="004F6EA9">
        <w:rPr>
          <w:rStyle w:val="StyleBoldUnderline"/>
          <w:highlight w:val="yellow"/>
        </w:rPr>
        <w:t>the Obama administration has done little to hold Venezuela</w:t>
      </w:r>
      <w:r w:rsidRPr="0056496B">
        <w:rPr>
          <w:sz w:val="16"/>
        </w:rPr>
        <w:t xml:space="preserve">'s leaders </w:t>
      </w:r>
      <w:r w:rsidRPr="004F6EA9">
        <w:rPr>
          <w:rStyle w:val="StyleBoldUnderline"/>
          <w:highlight w:val="yellow"/>
        </w:rPr>
        <w:t>accountable</w:t>
      </w:r>
      <w:r w:rsidRPr="0056496B">
        <w:rPr>
          <w:sz w:val="16"/>
        </w:rPr>
        <w:t xml:space="preserve">. Washington should make clear that full diplomatic relations with the United States will be contingent upon Venezuela ending ties to international terrorist groups and rogue regimes like Iran. </w:t>
      </w:r>
      <w:r w:rsidRPr="004F6EA9">
        <w:rPr>
          <w:rStyle w:val="StyleBoldUnderline"/>
          <w:highlight w:val="yellow"/>
        </w:rPr>
        <w:t>If Venezuela takes</w:t>
      </w:r>
      <w:r w:rsidRPr="004F6EA9">
        <w:rPr>
          <w:sz w:val="16"/>
          <w:highlight w:val="yellow"/>
        </w:rPr>
        <w:t xml:space="preserve"> </w:t>
      </w:r>
      <w:r w:rsidRPr="004F6EA9">
        <w:rPr>
          <w:rStyle w:val="StyleBoldUnderline"/>
          <w:highlight w:val="yellow"/>
        </w:rPr>
        <w:t>meaningful steps to end these ties</w:t>
      </w:r>
      <w:r w:rsidRPr="0056496B">
        <w:rPr>
          <w:sz w:val="16"/>
        </w:rPr>
        <w:t xml:space="preserve"> and ensure future elections, </w:t>
      </w:r>
      <w:r w:rsidRPr="004F6EA9">
        <w:rPr>
          <w:rStyle w:val="StyleBoldUnderline"/>
          <w:highlight w:val="yellow"/>
        </w:rPr>
        <w:t>the</w:t>
      </w:r>
      <w:r w:rsidRPr="004F6EA9">
        <w:rPr>
          <w:sz w:val="16"/>
          <w:highlight w:val="yellow"/>
        </w:rPr>
        <w:t xml:space="preserve"> </w:t>
      </w:r>
      <w:r w:rsidRPr="004F6EA9">
        <w:rPr>
          <w:rStyle w:val="StyleBoldUnderline"/>
          <w:highlight w:val="yellow"/>
        </w:rPr>
        <w:t>U</w:t>
      </w:r>
      <w:r w:rsidRPr="0056496B">
        <w:rPr>
          <w:sz w:val="16"/>
        </w:rPr>
        <w:t xml:space="preserve">nited </w:t>
      </w:r>
      <w:r w:rsidRPr="004F6EA9">
        <w:rPr>
          <w:rStyle w:val="StyleBoldUnderline"/>
          <w:highlight w:val="yellow"/>
        </w:rPr>
        <w:t>S</w:t>
      </w:r>
      <w:r w:rsidRPr="004F6EA9">
        <w:rPr>
          <w:sz w:val="16"/>
          <w:highlight w:val="yellow"/>
        </w:rPr>
        <w:t>t</w:t>
      </w:r>
      <w:r w:rsidRPr="0056496B">
        <w:rPr>
          <w:sz w:val="16"/>
        </w:rPr>
        <w:t xml:space="preserve">ates </w:t>
      </w:r>
      <w:r w:rsidRPr="004F6EA9">
        <w:rPr>
          <w:rStyle w:val="StyleBoldUnderline"/>
          <w:highlight w:val="yellow"/>
        </w:rPr>
        <w:t>should work with Caracas and the private sector to reform Venezuela's energy industry</w:t>
      </w:r>
      <w:r w:rsidRPr="0056496B">
        <w:rPr>
          <w:sz w:val="16"/>
        </w:rPr>
        <w:t xml:space="preserve"> and identify key development projects and reforms to improve the country's economic future. The </w:t>
      </w:r>
      <w:r w:rsidRPr="0056496B">
        <w:rPr>
          <w:sz w:val="16"/>
        </w:rPr>
        <w:lastRenderedPageBreak/>
        <w:t xml:space="preserve">United States can play an important role in shaping Venezuela's post-Chavez future. But to do so, the Obama administration will need to stand with the people of Venezuela by publicly defending democratic principles and the impartial rule of law in Latin America. </w:t>
      </w:r>
    </w:p>
    <w:p w:rsidR="006B2F2C" w:rsidRDefault="006B2F2C" w:rsidP="006B2F2C"/>
    <w:p w:rsidR="006B2F2C" w:rsidRPr="004F6EA9" w:rsidRDefault="006B2F2C" w:rsidP="006B2F2C">
      <w:pPr>
        <w:pStyle w:val="Heading4"/>
        <w:rPr>
          <w:rStyle w:val="StyleStyleBold12pt"/>
          <w:b/>
        </w:rPr>
      </w:pPr>
      <w:r>
        <w:rPr>
          <w:rStyle w:val="StyleStyleBold12pt"/>
          <w:b/>
        </w:rPr>
        <w:t>(  ) Venezuela can stop trafficking but aren’t doing enough now</w:t>
      </w:r>
    </w:p>
    <w:p w:rsidR="006B2F2C" w:rsidRDefault="006B2F2C" w:rsidP="006B2F2C">
      <w:r>
        <w:rPr>
          <w:rStyle w:val="StyleStyleBold12pt"/>
        </w:rPr>
        <w:t xml:space="preserve">BBC News, </w:t>
      </w:r>
      <w:r w:rsidRPr="00B16CE0">
        <w:rPr>
          <w:sz w:val="16"/>
          <w:szCs w:val="16"/>
        </w:rPr>
        <w:t>Thursday, 10 September 20</w:t>
      </w:r>
      <w:r w:rsidRPr="00B16CE0">
        <w:rPr>
          <w:rStyle w:val="StyleStyleBold12pt"/>
          <w:szCs w:val="26"/>
        </w:rPr>
        <w:t>09</w:t>
      </w:r>
      <w:r>
        <w:rPr>
          <w:rStyle w:val="StyleStyleBold12pt"/>
        </w:rPr>
        <w:t xml:space="preserve"> </w:t>
      </w:r>
      <w:r w:rsidRPr="00B16CE0">
        <w:rPr>
          <w:sz w:val="16"/>
          <w:szCs w:val="16"/>
        </w:rPr>
        <w:t>(</w:t>
      </w:r>
      <w:hyperlink r:id="rId10" w:history="1">
        <w:r w:rsidRPr="00B16CE0">
          <w:rPr>
            <w:rStyle w:val="Hyperlink"/>
            <w:sz w:val="16"/>
            <w:szCs w:val="16"/>
          </w:rPr>
          <w:t>http://news.bbc.co.uk/2/hi/americas/8248054.stm</w:t>
        </w:r>
      </w:hyperlink>
      <w:r w:rsidRPr="00B16CE0">
        <w:t>)</w:t>
      </w:r>
    </w:p>
    <w:p w:rsidR="006B2F2C" w:rsidRDefault="006B2F2C" w:rsidP="006B2F2C">
      <w:pPr>
        <w:rPr>
          <w:sz w:val="16"/>
          <w:szCs w:val="16"/>
        </w:rPr>
      </w:pPr>
      <w:r w:rsidRPr="00B16CE0">
        <w:rPr>
          <w:sz w:val="16"/>
          <w:szCs w:val="16"/>
        </w:rPr>
        <w:t>The British Broadcasting Corporation (BBC) is a British </w:t>
      </w:r>
      <w:hyperlink r:id="rId11" w:tooltip="Public broadcasting" w:history="1">
        <w:r w:rsidRPr="00B16CE0">
          <w:rPr>
            <w:rStyle w:val="Hyperlink"/>
            <w:sz w:val="16"/>
            <w:szCs w:val="16"/>
          </w:rPr>
          <w:t>public service broadcasting</w:t>
        </w:r>
      </w:hyperlink>
      <w:r w:rsidRPr="00B16CE0">
        <w:rPr>
          <w:sz w:val="16"/>
          <w:szCs w:val="16"/>
        </w:rPr>
        <w:t> </w:t>
      </w:r>
      <w:hyperlink r:id="rId12" w:tooltip="Statutory corporation" w:history="1">
        <w:r w:rsidRPr="00B16CE0">
          <w:rPr>
            <w:rStyle w:val="Hyperlink"/>
            <w:sz w:val="16"/>
            <w:szCs w:val="16"/>
          </w:rPr>
          <w:t>statutory corporation</w:t>
        </w:r>
      </w:hyperlink>
      <w:r w:rsidRPr="00B16CE0">
        <w:rPr>
          <w:sz w:val="16"/>
          <w:szCs w:val="16"/>
        </w:rPr>
        <w:t>.</w:t>
      </w:r>
      <w:hyperlink r:id="rId13" w:anchor="cite_note-2" w:history="1">
        <w:r w:rsidRPr="00B16CE0">
          <w:rPr>
            <w:rStyle w:val="Hyperlink"/>
            <w:sz w:val="16"/>
            <w:szCs w:val="16"/>
          </w:rPr>
          <w:t>[2]</w:t>
        </w:r>
      </w:hyperlink>
      <w:r w:rsidRPr="00B16CE0">
        <w:rPr>
          <w:sz w:val="16"/>
          <w:szCs w:val="16"/>
        </w:rPr>
        <w:t> Its main responsibility is to provide impartial </w:t>
      </w:r>
      <w:hyperlink r:id="rId14" w:tooltip="Public service broadcasting in the United Kingdom" w:history="1">
        <w:r w:rsidRPr="00B16CE0">
          <w:rPr>
            <w:rStyle w:val="Hyperlink"/>
            <w:sz w:val="16"/>
            <w:szCs w:val="16"/>
          </w:rPr>
          <w:t>public service broadcasting in the United Kingdom</w:t>
        </w:r>
      </w:hyperlink>
      <w:r w:rsidRPr="00B16CE0">
        <w:rPr>
          <w:sz w:val="16"/>
          <w:szCs w:val="16"/>
        </w:rPr>
        <w:t>, the </w:t>
      </w:r>
      <w:hyperlink r:id="rId15" w:tooltip="Channel Islands" w:history="1">
        <w:r w:rsidRPr="00B16CE0">
          <w:rPr>
            <w:rStyle w:val="Hyperlink"/>
            <w:sz w:val="16"/>
            <w:szCs w:val="16"/>
          </w:rPr>
          <w:t>Channel Islands</w:t>
        </w:r>
      </w:hyperlink>
      <w:r w:rsidRPr="00B16CE0">
        <w:rPr>
          <w:sz w:val="16"/>
          <w:szCs w:val="16"/>
        </w:rPr>
        <w:t>, and the </w:t>
      </w:r>
      <w:hyperlink r:id="rId16" w:tooltip="Isle of Man" w:history="1">
        <w:r w:rsidRPr="00B16CE0">
          <w:rPr>
            <w:rStyle w:val="Hyperlink"/>
            <w:sz w:val="16"/>
            <w:szCs w:val="16"/>
          </w:rPr>
          <w:t>Isle of Man</w:t>
        </w:r>
      </w:hyperlink>
      <w:r w:rsidRPr="00B16CE0">
        <w:rPr>
          <w:sz w:val="16"/>
          <w:szCs w:val="16"/>
        </w:rPr>
        <w:t>. It is the largest broadcaster in the world by number of employees, with about 23,000 staff.</w:t>
      </w:r>
      <w:hyperlink r:id="rId17" w:anchor="cite_note-MediaNewsline-3" w:history="1">
        <w:r w:rsidRPr="00B16CE0">
          <w:rPr>
            <w:rStyle w:val="Hyperlink"/>
            <w:sz w:val="16"/>
            <w:szCs w:val="16"/>
          </w:rPr>
          <w:t>[3]</w:t>
        </w:r>
      </w:hyperlink>
      <w:hyperlink r:id="rId18" w:anchor="cite_note-ProspectMag-4" w:history="1">
        <w:r w:rsidRPr="00B16CE0">
          <w:rPr>
            <w:rStyle w:val="Hyperlink"/>
            <w:sz w:val="16"/>
            <w:szCs w:val="16"/>
          </w:rPr>
          <w:t>[4]</w:t>
        </w:r>
      </w:hyperlink>
      <w:hyperlink r:id="rId19" w:anchor="cite_note-AboutBBC-5" w:history="1">
        <w:r w:rsidRPr="00B16CE0">
          <w:rPr>
            <w:rStyle w:val="Hyperlink"/>
            <w:sz w:val="16"/>
            <w:szCs w:val="16"/>
          </w:rPr>
          <w:t>[5]</w:t>
        </w:r>
      </w:hyperlink>
      <w:r w:rsidRPr="00B16CE0">
        <w:rPr>
          <w:sz w:val="16"/>
          <w:szCs w:val="16"/>
        </w:rPr>
        <w:t> The BBC is headquartered at </w:t>
      </w:r>
      <w:hyperlink r:id="rId20" w:tooltip="Broadcasting House" w:history="1">
        <w:r w:rsidRPr="00B16CE0">
          <w:rPr>
            <w:rStyle w:val="Hyperlink"/>
            <w:sz w:val="16"/>
            <w:szCs w:val="16"/>
          </w:rPr>
          <w:t>Broadcasting House</w:t>
        </w:r>
      </w:hyperlink>
      <w:r w:rsidRPr="00B16CE0">
        <w:rPr>
          <w:sz w:val="16"/>
          <w:szCs w:val="16"/>
        </w:rPr>
        <w:t> in </w:t>
      </w:r>
      <w:hyperlink r:id="rId21" w:tooltip="London" w:history="1">
        <w:r w:rsidRPr="00B16CE0">
          <w:rPr>
            <w:rStyle w:val="Hyperlink"/>
            <w:sz w:val="16"/>
            <w:szCs w:val="16"/>
          </w:rPr>
          <w:t>London</w:t>
        </w:r>
      </w:hyperlink>
      <w:r w:rsidRPr="00B16CE0">
        <w:rPr>
          <w:sz w:val="16"/>
          <w:szCs w:val="16"/>
        </w:rPr>
        <w:t> and has major production centres in </w:t>
      </w:r>
      <w:hyperlink r:id="rId22" w:tooltip="Media City UK" w:history="1">
        <w:r w:rsidRPr="00B16CE0">
          <w:rPr>
            <w:rStyle w:val="Hyperlink"/>
            <w:sz w:val="16"/>
            <w:szCs w:val="16"/>
          </w:rPr>
          <w:t>Salford Quays</w:t>
        </w:r>
      </w:hyperlink>
      <w:r w:rsidRPr="00B16CE0">
        <w:rPr>
          <w:sz w:val="16"/>
          <w:szCs w:val="16"/>
        </w:rPr>
        <w:t>, </w:t>
      </w:r>
      <w:hyperlink r:id="rId23" w:tooltip="Belfast" w:history="1">
        <w:r w:rsidRPr="00B16CE0">
          <w:rPr>
            <w:rStyle w:val="Hyperlink"/>
            <w:sz w:val="16"/>
            <w:szCs w:val="16"/>
          </w:rPr>
          <w:t>Belfast</w:t>
        </w:r>
      </w:hyperlink>
      <w:r w:rsidRPr="00B16CE0">
        <w:rPr>
          <w:sz w:val="16"/>
          <w:szCs w:val="16"/>
        </w:rPr>
        <w:t>, </w:t>
      </w:r>
      <w:hyperlink r:id="rId24" w:tooltip="Birmingham" w:history="1">
        <w:r w:rsidRPr="00B16CE0">
          <w:rPr>
            <w:rStyle w:val="Hyperlink"/>
            <w:sz w:val="16"/>
            <w:szCs w:val="16"/>
          </w:rPr>
          <w:t>Birmingham</w:t>
        </w:r>
      </w:hyperlink>
      <w:r w:rsidRPr="00B16CE0">
        <w:rPr>
          <w:sz w:val="16"/>
          <w:szCs w:val="16"/>
        </w:rPr>
        <w:t>, </w:t>
      </w:r>
      <w:hyperlink r:id="rId25" w:tooltip="Bristol" w:history="1">
        <w:r w:rsidRPr="00B16CE0">
          <w:rPr>
            <w:rStyle w:val="Hyperlink"/>
            <w:sz w:val="16"/>
            <w:szCs w:val="16"/>
          </w:rPr>
          <w:t>Bristol</w:t>
        </w:r>
      </w:hyperlink>
      <w:r w:rsidRPr="00B16CE0">
        <w:rPr>
          <w:sz w:val="16"/>
          <w:szCs w:val="16"/>
        </w:rPr>
        <w:t>, </w:t>
      </w:r>
      <w:hyperlink r:id="rId26" w:tooltip="Cardiff" w:history="1">
        <w:r w:rsidRPr="00B16CE0">
          <w:rPr>
            <w:rStyle w:val="Hyperlink"/>
            <w:sz w:val="16"/>
            <w:szCs w:val="16"/>
          </w:rPr>
          <w:t>Cardiff</w:t>
        </w:r>
      </w:hyperlink>
      <w:r w:rsidRPr="00B16CE0">
        <w:rPr>
          <w:sz w:val="16"/>
          <w:szCs w:val="16"/>
        </w:rPr>
        <w:t>, </w:t>
      </w:r>
      <w:hyperlink r:id="rId27" w:tooltip="Glasgow" w:history="1">
        <w:r w:rsidRPr="00B16CE0">
          <w:rPr>
            <w:rStyle w:val="Hyperlink"/>
            <w:sz w:val="16"/>
            <w:szCs w:val="16"/>
          </w:rPr>
          <w:t>Glasgow</w:t>
        </w:r>
      </w:hyperlink>
      <w:r w:rsidRPr="00B16CE0">
        <w:rPr>
          <w:sz w:val="16"/>
          <w:szCs w:val="16"/>
        </w:rPr>
        <w:t>. and smaller production centres throughout the UK.</w:t>
      </w:r>
      <w:r>
        <w:rPr>
          <w:sz w:val="16"/>
          <w:szCs w:val="16"/>
        </w:rPr>
        <w:t>)</w:t>
      </w:r>
    </w:p>
    <w:p w:rsidR="006B2F2C" w:rsidRPr="00B16CE0" w:rsidRDefault="006B2F2C" w:rsidP="006B2F2C">
      <w:pPr>
        <w:rPr>
          <w:sz w:val="16"/>
          <w:szCs w:val="16"/>
        </w:rPr>
      </w:pPr>
    </w:p>
    <w:p w:rsidR="006B2F2C" w:rsidRPr="0072529E" w:rsidRDefault="006B2F2C" w:rsidP="006B2F2C">
      <w:pPr>
        <w:rPr>
          <w:b/>
          <w:u w:val="single"/>
        </w:rPr>
      </w:pPr>
      <w:r w:rsidRPr="0072529E">
        <w:rPr>
          <w:sz w:val="16"/>
          <w:szCs w:val="16"/>
        </w:rPr>
        <w:t>Venezuela's top anti-drugs official has roundly rejected recent US criticism that his country is failing to tackle international drug trafficking.¶ Col Nestor Reverol's comments come weeks after a US report</w:t>
      </w:r>
      <w:r w:rsidRPr="00E15BEB">
        <w:t xml:space="preserve"> </w:t>
      </w:r>
      <w:r w:rsidRPr="0072529E">
        <w:rPr>
          <w:sz w:val="16"/>
          <w:szCs w:val="16"/>
        </w:rPr>
        <w:t>said</w:t>
      </w:r>
      <w:r w:rsidRPr="00E15BEB">
        <w:t xml:space="preserve"> </w:t>
      </w:r>
      <w:r w:rsidRPr="004F6EA9">
        <w:rPr>
          <w:b/>
          <w:highlight w:val="yellow"/>
          <w:u w:val="single"/>
        </w:rPr>
        <w:t>Venezuela</w:t>
      </w:r>
      <w:r w:rsidRPr="0072529E">
        <w:rPr>
          <w:b/>
          <w:u w:val="single"/>
        </w:rPr>
        <w:t xml:space="preserve"> was </w:t>
      </w:r>
      <w:r w:rsidRPr="004F6EA9">
        <w:rPr>
          <w:b/>
          <w:highlight w:val="yellow"/>
          <w:u w:val="single"/>
        </w:rPr>
        <w:t>one of the major drug</w:t>
      </w:r>
      <w:r w:rsidRPr="0072529E">
        <w:rPr>
          <w:b/>
          <w:u w:val="single"/>
        </w:rPr>
        <w:t xml:space="preserve"> </w:t>
      </w:r>
      <w:r w:rsidRPr="004F6EA9">
        <w:rPr>
          <w:b/>
          <w:highlight w:val="yellow"/>
          <w:u w:val="single"/>
        </w:rPr>
        <w:t>transit nations in the Western Hemisphere</w:t>
      </w:r>
      <w:r w:rsidRPr="00E15BEB">
        <w:t xml:space="preserve">.¶ </w:t>
      </w:r>
      <w:r w:rsidRPr="0072529E">
        <w:rPr>
          <w:sz w:val="16"/>
          <w:szCs w:val="16"/>
        </w:rPr>
        <w:t>He said</w:t>
      </w:r>
      <w:r w:rsidRPr="00E15BEB">
        <w:t xml:space="preserve"> </w:t>
      </w:r>
      <w:r w:rsidRPr="0072529E">
        <w:rPr>
          <w:b/>
          <w:u w:val="single"/>
        </w:rPr>
        <w:t xml:space="preserve">Venezuela was </w:t>
      </w:r>
      <w:r w:rsidRPr="004F6EA9">
        <w:rPr>
          <w:b/>
          <w:highlight w:val="yellow"/>
          <w:u w:val="single"/>
        </w:rPr>
        <w:t>co-operating internationally</w:t>
      </w:r>
      <w:r w:rsidRPr="0072529E">
        <w:rPr>
          <w:b/>
          <w:u w:val="single"/>
        </w:rPr>
        <w:t xml:space="preserve"> in the drugs fight</w:t>
      </w:r>
      <w:r w:rsidRPr="00E15BEB">
        <w:t xml:space="preserve">.¶ </w:t>
      </w:r>
      <w:r w:rsidRPr="0072529E">
        <w:rPr>
          <w:sz w:val="16"/>
          <w:szCs w:val="16"/>
        </w:rPr>
        <w:t>The US figures about the quantity of Colombian drugs passing through Venezuela were simply wrong, he said.¶ Col Reverol, who heads Venezuela's national anti-drugs office (ONA), said land and air routes from Colombia via the Pacific were the main source of cocaine traffic to the US, not ones through Venezuela.¶ "Venezuela doesn't have a Pacific coastline," he said.¶ Col Reverol said the government of President</w:t>
      </w:r>
      <w:r w:rsidRPr="00E15BEB">
        <w:t xml:space="preserve"> </w:t>
      </w:r>
      <w:r w:rsidRPr="0072529E">
        <w:rPr>
          <w:b/>
          <w:u w:val="single"/>
        </w:rPr>
        <w:t xml:space="preserve">Hugo </w:t>
      </w:r>
      <w:r w:rsidRPr="004F6EA9">
        <w:rPr>
          <w:b/>
          <w:highlight w:val="yellow"/>
          <w:u w:val="single"/>
        </w:rPr>
        <w:t xml:space="preserve">Chavez </w:t>
      </w:r>
      <w:r w:rsidRPr="0072529E">
        <w:rPr>
          <w:b/>
          <w:u w:val="single"/>
        </w:rPr>
        <w:t xml:space="preserve">had </w:t>
      </w:r>
      <w:r w:rsidRPr="004F6EA9">
        <w:rPr>
          <w:b/>
          <w:highlight w:val="yellow"/>
          <w:u w:val="single"/>
        </w:rPr>
        <w:t>made significant inroads into tackling the drug supply from Colombia</w:t>
      </w:r>
      <w:r w:rsidRPr="00635E53">
        <w:rPr>
          <w:b/>
          <w:u w:val="single"/>
        </w:rPr>
        <w:t xml:space="preserve"> </w:t>
      </w:r>
      <w:r w:rsidRPr="00635E53">
        <w:rPr>
          <w:sz w:val="16"/>
          <w:szCs w:val="16"/>
        </w:rPr>
        <w:t>since it ended official co-operation with the US Drug Enforcement Administration (DEA) some four years ago, accusing DEA agents of spying</w:t>
      </w:r>
      <w:r w:rsidRPr="00635E53">
        <w:rPr>
          <w:b/>
          <w:sz w:val="16"/>
          <w:szCs w:val="16"/>
          <w:u w:val="single"/>
        </w:rPr>
        <w:t>.</w:t>
      </w:r>
      <w:r w:rsidRPr="00635E53">
        <w:rPr>
          <w:sz w:val="16"/>
          <w:szCs w:val="16"/>
        </w:rPr>
        <w:t>¶ He said</w:t>
      </w:r>
      <w:r w:rsidRPr="00E15BEB">
        <w:t xml:space="preserve"> </w:t>
      </w:r>
      <w:r w:rsidRPr="0072529E">
        <w:rPr>
          <w:b/>
          <w:u w:val="single"/>
        </w:rPr>
        <w:t xml:space="preserve">figures showed </w:t>
      </w:r>
      <w:r w:rsidRPr="004F6EA9">
        <w:rPr>
          <w:b/>
          <w:highlight w:val="yellow"/>
          <w:u w:val="single"/>
        </w:rPr>
        <w:t>that more than 44 tonnes of drugs had been seized so far this yea</w:t>
      </w:r>
      <w:r w:rsidRPr="0072529E">
        <w:rPr>
          <w:b/>
          <w:u w:val="single"/>
        </w:rPr>
        <w:t xml:space="preserve">r.¶ The </w:t>
      </w:r>
      <w:r w:rsidRPr="004F6EA9">
        <w:rPr>
          <w:b/>
          <w:highlight w:val="yellow"/>
          <w:u w:val="single"/>
        </w:rPr>
        <w:t>government had succeeded in dismantling 19 cocaine factories in Venezuela</w:t>
      </w:r>
      <w:r w:rsidRPr="00E15BEB">
        <w:t xml:space="preserve">, </w:t>
      </w:r>
      <w:r w:rsidRPr="0072529E">
        <w:rPr>
          <w:sz w:val="16"/>
          <w:szCs w:val="16"/>
        </w:rPr>
        <w:t>he added.¶ A July report by the Government Accountability Office (GAO), which is an arm of the US Congress, said</w:t>
      </w:r>
      <w:r w:rsidRPr="00E15BEB">
        <w:t xml:space="preserve"> </w:t>
      </w:r>
      <w:r w:rsidRPr="0072529E">
        <w:rPr>
          <w:b/>
          <w:u w:val="single"/>
        </w:rPr>
        <w:t>there was a "permissive environment" towards trafficking in Venezuela.</w:t>
      </w:r>
      <w:r w:rsidRPr="00E15BEB">
        <w:t xml:space="preserve">¶ </w:t>
      </w:r>
      <w:r w:rsidRPr="0072529E">
        <w:rPr>
          <w:sz w:val="16"/>
          <w:szCs w:val="16"/>
        </w:rPr>
        <w:t>The GAO report said</w:t>
      </w:r>
      <w:r w:rsidRPr="00E15BEB">
        <w:t xml:space="preserve"> </w:t>
      </w:r>
      <w:r w:rsidRPr="004F6EA9">
        <w:rPr>
          <w:b/>
          <w:highlight w:val="yellow"/>
          <w:u w:val="single"/>
        </w:rPr>
        <w:t>corruption in the Venezuelan government and military was allowing the transport of drugs from Colombia through Venezuela</w:t>
      </w:r>
      <w:r w:rsidRPr="0072529E">
        <w:rPr>
          <w:b/>
          <w:u w:val="single"/>
        </w:rPr>
        <w:t xml:space="preserve"> to the US </w:t>
      </w:r>
      <w:r w:rsidRPr="004F6EA9">
        <w:rPr>
          <w:b/>
          <w:highlight w:val="yellow"/>
          <w:u w:val="single"/>
        </w:rPr>
        <w:t>to flourish</w:t>
      </w:r>
      <w:r w:rsidRPr="0072529E">
        <w:rPr>
          <w:b/>
          <w:u w:val="single"/>
        </w:rPr>
        <w:t>.</w:t>
      </w:r>
      <w:r w:rsidRPr="00E15BEB">
        <w:t xml:space="preserve">¶ </w:t>
      </w:r>
      <w:r w:rsidRPr="0072529E">
        <w:rPr>
          <w:sz w:val="16"/>
          <w:szCs w:val="16"/>
        </w:rPr>
        <w:t>But Col Reverol said that Venezuela was co-operating with a wide range of countries.¶ He said that</w:t>
      </w:r>
      <w:r w:rsidRPr="00E15BEB">
        <w:t xml:space="preserve"> </w:t>
      </w:r>
      <w:r w:rsidRPr="00635E53">
        <w:rPr>
          <w:b/>
          <w:u w:val="single"/>
        </w:rPr>
        <w:t>Venezuela maintained a "working co-operation" with the US</w:t>
      </w:r>
      <w:r w:rsidRPr="0072529E">
        <w:rPr>
          <w:b/>
          <w:u w:val="single"/>
        </w:rPr>
        <w:t xml:space="preserve"> which still had two DEA agents working out of the US embassy.¶ Col Reverol also rejected suggestions that any of his top officials were involved with drug gangs.</w:t>
      </w:r>
    </w:p>
    <w:p w:rsidR="006B2F2C" w:rsidRDefault="006B2F2C" w:rsidP="006B2F2C">
      <w:pPr>
        <w:rPr>
          <w:sz w:val="16"/>
        </w:rPr>
      </w:pPr>
    </w:p>
    <w:p w:rsidR="006B2F2C" w:rsidRDefault="006B2F2C" w:rsidP="00743C54">
      <w:pPr>
        <w:rPr>
          <w:b/>
        </w:rPr>
      </w:pPr>
    </w:p>
    <w:p w:rsidR="006B2F2C" w:rsidRDefault="006B2F2C" w:rsidP="00743C54">
      <w:pPr>
        <w:rPr>
          <w:b/>
        </w:rPr>
      </w:pPr>
    </w:p>
    <w:p w:rsidR="006B2F2C" w:rsidRPr="00743C54" w:rsidRDefault="006B2F2C" w:rsidP="00743C54">
      <w:pPr>
        <w:rPr>
          <w:b/>
        </w:rPr>
      </w:pPr>
    </w:p>
    <w:p w:rsidR="006C4E4C" w:rsidRDefault="006C4E4C" w:rsidP="006C4E4C">
      <w:pPr>
        <w:pStyle w:val="Heading3"/>
      </w:pPr>
      <w:r>
        <w:lastRenderedPageBreak/>
        <w:t xml:space="preserve">2nc solvency </w:t>
      </w:r>
    </w:p>
    <w:p w:rsidR="004A2467" w:rsidRDefault="004A2467" w:rsidP="004A2467">
      <w:pPr>
        <w:pStyle w:val="Heading4"/>
      </w:pPr>
      <w:r>
        <w:t xml:space="preserve">(  ) Yes, the US can QPQ on Oil for Iran – but should </w:t>
      </w:r>
      <w:r w:rsidRPr="004A2467">
        <w:rPr>
          <w:i/>
          <w:u w:val="single"/>
        </w:rPr>
        <w:t>also</w:t>
      </w:r>
      <w:r>
        <w:t xml:space="preserve"> exert leverage on Venezuelan drug transit</w:t>
      </w:r>
      <w:r w:rsidR="00A51AEA">
        <w:t xml:space="preserve"> lanes</w:t>
      </w:r>
      <w:r>
        <w:t xml:space="preserve">. </w:t>
      </w:r>
    </w:p>
    <w:p w:rsidR="004A2467" w:rsidRDefault="004A2467" w:rsidP="00D17C4E"/>
    <w:p w:rsidR="00E20FA1" w:rsidRPr="004A2467" w:rsidRDefault="00E20FA1" w:rsidP="00E20FA1">
      <w:pPr>
        <w:rPr>
          <w:rStyle w:val="StyleStyleBold12pt"/>
        </w:rPr>
      </w:pPr>
      <w:r w:rsidRPr="004A2467">
        <w:rPr>
          <w:rStyle w:val="StyleStyleBold12pt"/>
        </w:rPr>
        <w:t>Cardenas ‘13</w:t>
      </w:r>
    </w:p>
    <w:p w:rsidR="004A2467" w:rsidRPr="004A2467" w:rsidRDefault="00E20FA1" w:rsidP="004A2467">
      <w:pPr>
        <w:rPr>
          <w:sz w:val="16"/>
          <w:szCs w:val="16"/>
        </w:rPr>
      </w:pPr>
      <w:r w:rsidRPr="004A2467">
        <w:rPr>
          <w:sz w:val="16"/>
          <w:szCs w:val="16"/>
        </w:rPr>
        <w:t>Jose R. Cardenas</w:t>
      </w:r>
      <w:r>
        <w:rPr>
          <w:sz w:val="16"/>
          <w:szCs w:val="16"/>
        </w:rPr>
        <w:t xml:space="preserve"> has served in various senior positions in the Executive Branch that work on inter-American relations, including in the U.S. Department of State, the National Security Council, and the U.S. Agency for International Development where he served as Acting Assistant Administrator for Latin America and the Caribbean</w:t>
      </w:r>
      <w:r w:rsidRPr="004A2467">
        <w:rPr>
          <w:sz w:val="16"/>
          <w:szCs w:val="16"/>
        </w:rPr>
        <w:t>.</w:t>
      </w:r>
      <w:r>
        <w:rPr>
          <w:sz w:val="16"/>
          <w:szCs w:val="16"/>
        </w:rPr>
        <w:t xml:space="preserve"> He also served as a Senior Advisor at the Organization of American States and as a senior professional staff member on the Senate Foreign Relations Committee. He earned his M.A. from Georgetown University in 1985. </w:t>
      </w:r>
      <w:r w:rsidR="004A2467" w:rsidRPr="004A2467">
        <w:rPr>
          <w:sz w:val="16"/>
          <w:szCs w:val="16"/>
        </w:rPr>
        <w:t xml:space="preserve"> “CARDENAS: Damaged by a victory</w:t>
      </w:r>
      <w:r w:rsidR="007C4C4B">
        <w:rPr>
          <w:sz w:val="16"/>
          <w:szCs w:val="16"/>
        </w:rPr>
        <w:t xml:space="preserve"> </w:t>
      </w:r>
      <w:r w:rsidR="004A2467" w:rsidRPr="004A2467">
        <w:rPr>
          <w:sz w:val="16"/>
          <w:szCs w:val="16"/>
        </w:rPr>
        <w:t>Maduro’s thin margin imperils the Chavista movement” – Washington Times –April 16</w:t>
      </w:r>
      <w:r w:rsidR="004A2467" w:rsidRPr="004A2467">
        <w:rPr>
          <w:sz w:val="16"/>
          <w:szCs w:val="16"/>
          <w:vertAlign w:val="superscript"/>
        </w:rPr>
        <w:t>th</w:t>
      </w:r>
      <w:r w:rsidR="004A2467" w:rsidRPr="004A2467">
        <w:rPr>
          <w:sz w:val="16"/>
          <w:szCs w:val="16"/>
        </w:rPr>
        <w:t xml:space="preserve"> –</w:t>
      </w:r>
    </w:p>
    <w:p w:rsidR="004A2467" w:rsidRPr="004A2467" w:rsidRDefault="004A2467" w:rsidP="00D17C4E">
      <w:pPr>
        <w:rPr>
          <w:sz w:val="16"/>
          <w:szCs w:val="16"/>
        </w:rPr>
      </w:pPr>
      <w:r w:rsidRPr="004A2467">
        <w:rPr>
          <w:sz w:val="16"/>
          <w:szCs w:val="16"/>
        </w:rPr>
        <w:t>http://www.washingtontimes.com/news/2013/apr/16/damaged-by-a-victory/#ixzz2aZkdmJE2</w:t>
      </w:r>
    </w:p>
    <w:p w:rsidR="004A2467" w:rsidRDefault="004A2467" w:rsidP="00D17C4E"/>
    <w:p w:rsidR="004A2467" w:rsidRPr="004A2467" w:rsidRDefault="004A2467" w:rsidP="00D17C4E">
      <w:pPr>
        <w:rPr>
          <w:sz w:val="16"/>
        </w:rPr>
      </w:pPr>
      <w:r w:rsidRPr="004A2467">
        <w:rPr>
          <w:sz w:val="16"/>
        </w:rPr>
        <w:t xml:space="preserve">In fact, </w:t>
      </w:r>
      <w:r w:rsidRPr="004F6EA9">
        <w:rPr>
          <w:rStyle w:val="StyleBoldUnderline"/>
          <w:highlight w:val="yellow"/>
        </w:rPr>
        <w:t>it is likely</w:t>
      </w:r>
      <w:r w:rsidRPr="004A2467">
        <w:rPr>
          <w:sz w:val="16"/>
        </w:rPr>
        <w:t xml:space="preserve"> that Mr. </w:t>
      </w:r>
      <w:r w:rsidRPr="004F6EA9">
        <w:rPr>
          <w:rStyle w:val="StyleBoldUnderline"/>
          <w:highlight w:val="yellow"/>
        </w:rPr>
        <w:t>Maduro will</w:t>
      </w:r>
      <w:r w:rsidRPr="004A2467">
        <w:rPr>
          <w:sz w:val="16"/>
        </w:rPr>
        <w:t xml:space="preserve"> instead seek a rapprochement with the United States, </w:t>
      </w:r>
      <w:r w:rsidRPr="004F6EA9">
        <w:rPr>
          <w:rStyle w:val="StyleBoldUnderline"/>
          <w:highlight w:val="yellow"/>
        </w:rPr>
        <w:t>try</w:t>
      </w:r>
      <w:r w:rsidRPr="004A2467">
        <w:rPr>
          <w:sz w:val="16"/>
        </w:rPr>
        <w:t xml:space="preserve">ing </w:t>
      </w:r>
      <w:r w:rsidRPr="004F6EA9">
        <w:rPr>
          <w:rStyle w:val="StyleBoldUnderline"/>
          <w:highlight w:val="yellow"/>
        </w:rPr>
        <w:t>to find</w:t>
      </w:r>
      <w:r w:rsidRPr="004A2467">
        <w:rPr>
          <w:sz w:val="16"/>
        </w:rPr>
        <w:t xml:space="preserve"> </w:t>
      </w:r>
      <w:r w:rsidRPr="004F6EA9">
        <w:rPr>
          <w:rStyle w:val="StyleBoldUnderline"/>
          <w:highlight w:val="yellow"/>
        </w:rPr>
        <w:t>the legitimacy in Washington that Venezuelan voters denied him</w:t>
      </w:r>
      <w:r w:rsidRPr="004A2467">
        <w:rPr>
          <w:sz w:val="16"/>
        </w:rPr>
        <w:t xml:space="preserve"> this past weekend. The </w:t>
      </w:r>
      <w:r w:rsidRPr="004F6EA9">
        <w:rPr>
          <w:rStyle w:val="StyleBoldUnderline"/>
          <w:highlight w:val="yellow"/>
        </w:rPr>
        <w:t>Obama</w:t>
      </w:r>
      <w:r w:rsidRPr="004A2467">
        <w:rPr>
          <w:sz w:val="16"/>
        </w:rPr>
        <w:t xml:space="preserve"> administration, which has sought to reduce the U.S. visibility during the election, </w:t>
      </w:r>
      <w:r w:rsidRPr="004F6EA9">
        <w:rPr>
          <w:rStyle w:val="StyleBoldUnderline"/>
          <w:highlight w:val="yellow"/>
        </w:rPr>
        <w:t>should have none of it</w:t>
      </w:r>
      <w:r w:rsidRPr="004A2467">
        <w:rPr>
          <w:sz w:val="16"/>
        </w:rPr>
        <w:t xml:space="preserve">. Not only did Mr. </w:t>
      </w:r>
      <w:r w:rsidRPr="004F6EA9">
        <w:rPr>
          <w:rStyle w:val="StyleBoldUnderline"/>
          <w:highlight w:val="yellow"/>
        </w:rPr>
        <w:t>Maduro</w:t>
      </w:r>
      <w:r w:rsidRPr="004A2467">
        <w:rPr>
          <w:sz w:val="16"/>
        </w:rPr>
        <w:t xml:space="preserve"> use the campaign to accuse the United States of giving Chavez cancer, he also expelled additional personnel from the U.S. Embassy in Caracas and </w:t>
      </w:r>
      <w:r w:rsidRPr="004F6EA9">
        <w:rPr>
          <w:rStyle w:val="StyleBoldUnderline"/>
          <w:highlight w:val="yellow"/>
        </w:rPr>
        <w:t>charged that</w:t>
      </w:r>
      <w:r w:rsidRPr="004A2467">
        <w:rPr>
          <w:sz w:val="16"/>
        </w:rPr>
        <w:t xml:space="preserve"> former </w:t>
      </w:r>
      <w:r w:rsidRPr="004F6EA9">
        <w:rPr>
          <w:rStyle w:val="StyleBoldUnderline"/>
          <w:highlight w:val="yellow"/>
        </w:rPr>
        <w:t>U.S. officials were attempting to assassinate</w:t>
      </w:r>
      <w:r w:rsidRPr="004A2467">
        <w:rPr>
          <w:rStyle w:val="StyleBoldUnderline"/>
        </w:rPr>
        <w:t xml:space="preserve"> </w:t>
      </w:r>
      <w:r w:rsidRPr="004A2467">
        <w:rPr>
          <w:sz w:val="16"/>
        </w:rPr>
        <w:t xml:space="preserve">either </w:t>
      </w:r>
      <w:r w:rsidRPr="004F6EA9">
        <w:rPr>
          <w:rStyle w:val="StyleBoldUnderline"/>
          <w:highlight w:val="yellow"/>
        </w:rPr>
        <w:t>him or</w:t>
      </w:r>
      <w:r w:rsidRPr="004A2467">
        <w:rPr>
          <w:sz w:val="16"/>
        </w:rPr>
        <w:t xml:space="preserve"> Mr. </w:t>
      </w:r>
      <w:r w:rsidRPr="004F6EA9">
        <w:rPr>
          <w:rStyle w:val="StyleBoldUnderline"/>
          <w:highlight w:val="yellow"/>
        </w:rPr>
        <w:t>Capriles</w:t>
      </w:r>
      <w:r w:rsidRPr="004A2467">
        <w:rPr>
          <w:sz w:val="16"/>
        </w:rPr>
        <w:t xml:space="preserve"> (depending on the day).</w:t>
      </w:r>
      <w:r w:rsidRPr="004A2467">
        <w:rPr>
          <w:sz w:val="12"/>
        </w:rPr>
        <w:t>¶</w:t>
      </w:r>
      <w:r w:rsidRPr="004A2467">
        <w:rPr>
          <w:sz w:val="16"/>
        </w:rPr>
        <w:t xml:space="preserve"> He is someone the United States can neither trust, nor do business with. In fact, the administration has already gotten off on the right foot by endorsing Mr. Capriles’ demand for a recount. According to White House spokesman Jay Carney, an audit of the vote count “appears an important, prudent and necessary step to ensure that all Venezuelans have confidence in these results.”</w:t>
      </w:r>
      <w:r w:rsidRPr="004A2467">
        <w:rPr>
          <w:sz w:val="12"/>
        </w:rPr>
        <w:t>¶</w:t>
      </w:r>
      <w:r w:rsidRPr="004A2467">
        <w:rPr>
          <w:sz w:val="16"/>
        </w:rPr>
        <w:t xml:space="preserve"> </w:t>
      </w:r>
      <w:r w:rsidRPr="004F6EA9">
        <w:rPr>
          <w:rStyle w:val="StyleBoldUnderline"/>
          <w:highlight w:val="yellow"/>
        </w:rPr>
        <w:t>What happens in Venezuela matters to the U</w:t>
      </w:r>
      <w:r w:rsidRPr="004A2467">
        <w:rPr>
          <w:rStyle w:val="StyleBoldUnderline"/>
        </w:rPr>
        <w:t>nited</w:t>
      </w:r>
      <w:r w:rsidRPr="004F6EA9">
        <w:rPr>
          <w:rStyle w:val="StyleBoldUnderline"/>
          <w:highlight w:val="yellow"/>
        </w:rPr>
        <w:t xml:space="preserve"> S</w:t>
      </w:r>
      <w:r w:rsidRPr="004A2467">
        <w:rPr>
          <w:rStyle w:val="StyleBoldUnderline"/>
        </w:rPr>
        <w:t>tates,</w:t>
      </w:r>
      <w:r w:rsidRPr="004A2467">
        <w:rPr>
          <w:sz w:val="16"/>
        </w:rPr>
        <w:t xml:space="preserve"> </w:t>
      </w:r>
      <w:r w:rsidRPr="004F6EA9">
        <w:rPr>
          <w:rStyle w:val="Emphasis"/>
          <w:highlight w:val="yellow"/>
        </w:rPr>
        <w:t>because of its</w:t>
      </w:r>
      <w:r w:rsidRPr="004A2467">
        <w:rPr>
          <w:rStyle w:val="Emphasis"/>
        </w:rPr>
        <w:t xml:space="preserve"> prodigious </w:t>
      </w:r>
      <w:r w:rsidRPr="004F6EA9">
        <w:rPr>
          <w:rStyle w:val="Emphasis"/>
          <w:highlight w:val="yellow"/>
        </w:rPr>
        <w:t>oil</w:t>
      </w:r>
      <w:r w:rsidRPr="004A2467">
        <w:rPr>
          <w:rStyle w:val="Emphasis"/>
        </w:rPr>
        <w:t xml:space="preserve"> and gas </w:t>
      </w:r>
      <w:r w:rsidRPr="004F6EA9">
        <w:rPr>
          <w:rStyle w:val="Emphasis"/>
          <w:highlight w:val="yellow"/>
        </w:rPr>
        <w:t>reserves</w:t>
      </w:r>
      <w:r w:rsidRPr="004F6EA9">
        <w:rPr>
          <w:rStyle w:val="StyleBoldUnderline"/>
          <w:highlight w:val="yellow"/>
        </w:rPr>
        <w:t>,</w:t>
      </w:r>
      <w:r w:rsidRPr="004A2467">
        <w:rPr>
          <w:sz w:val="16"/>
        </w:rPr>
        <w:t xml:space="preserve"> </w:t>
      </w:r>
      <w:r w:rsidRPr="004F6EA9">
        <w:rPr>
          <w:rStyle w:val="Emphasis"/>
          <w:highlight w:val="yellow"/>
        </w:rPr>
        <w:t>its relationship with Iran</w:t>
      </w:r>
      <w:r w:rsidRPr="004A2467">
        <w:rPr>
          <w:sz w:val="16"/>
        </w:rPr>
        <w:t xml:space="preserve">, </w:t>
      </w:r>
      <w:r w:rsidRPr="004F6EA9">
        <w:rPr>
          <w:rStyle w:val="StyleBoldUnderline"/>
          <w:highlight w:val="yellow"/>
        </w:rPr>
        <w:t xml:space="preserve">and because it sits astride </w:t>
      </w:r>
      <w:r w:rsidRPr="004F6EA9">
        <w:rPr>
          <w:rStyle w:val="Emphasis"/>
          <w:highlight w:val="yellow"/>
        </w:rPr>
        <w:t>active drug-transit lanes leading to U.S. borders.</w:t>
      </w:r>
      <w:r w:rsidRPr="004A2467">
        <w:rPr>
          <w:sz w:val="16"/>
        </w:rPr>
        <w:t xml:space="preserve"> Certainly, </w:t>
      </w:r>
      <w:r w:rsidRPr="004F6EA9">
        <w:rPr>
          <w:rStyle w:val="StyleBoldUnderline"/>
          <w:highlight w:val="yellow"/>
        </w:rPr>
        <w:t>American interests are best served by having a friendlier government in Caracas</w:t>
      </w:r>
      <w:r w:rsidRPr="004A2467">
        <w:rPr>
          <w:sz w:val="16"/>
        </w:rPr>
        <w:t xml:space="preserve">. </w:t>
      </w:r>
      <w:r w:rsidRPr="004F6EA9">
        <w:rPr>
          <w:rStyle w:val="StyleBoldUnderline"/>
          <w:highlight w:val="yellow"/>
        </w:rPr>
        <w:t>Since this does not appear to be the case</w:t>
      </w:r>
      <w:r w:rsidRPr="004A2467">
        <w:rPr>
          <w:sz w:val="16"/>
        </w:rPr>
        <w:t xml:space="preserve">, however, </w:t>
      </w:r>
      <w:r w:rsidRPr="004F6EA9">
        <w:rPr>
          <w:rStyle w:val="Emphasis"/>
          <w:highlight w:val="yellow"/>
        </w:rPr>
        <w:t>Washington should exert</w:t>
      </w:r>
      <w:r w:rsidRPr="004A2467">
        <w:rPr>
          <w:sz w:val="16"/>
        </w:rPr>
        <w:t xml:space="preserve"> newfound </w:t>
      </w:r>
      <w:r w:rsidRPr="004F6EA9">
        <w:rPr>
          <w:rStyle w:val="Emphasis"/>
          <w:highlight w:val="yellow"/>
        </w:rPr>
        <w:t>leverage against a weakened</w:t>
      </w:r>
      <w:r w:rsidRPr="004A2467">
        <w:rPr>
          <w:rStyle w:val="Emphasis"/>
        </w:rPr>
        <w:t xml:space="preserve"> </w:t>
      </w:r>
      <w:r w:rsidRPr="004A2467">
        <w:rPr>
          <w:sz w:val="16"/>
        </w:rPr>
        <w:t xml:space="preserve">Chavez </w:t>
      </w:r>
      <w:r w:rsidRPr="004F6EA9">
        <w:rPr>
          <w:rStyle w:val="Emphasis"/>
          <w:highlight w:val="yellow"/>
        </w:rPr>
        <w:t>successor to make sure U.S. interests are defended</w:t>
      </w:r>
      <w:r w:rsidRPr="004A2467">
        <w:rPr>
          <w:sz w:val="16"/>
        </w:rPr>
        <w:t>.</w:t>
      </w:r>
    </w:p>
    <w:p w:rsidR="004A2467" w:rsidRDefault="004A2467" w:rsidP="00D17C4E"/>
    <w:p w:rsidR="004A2467" w:rsidRDefault="004A2467" w:rsidP="00D17C4E"/>
    <w:p w:rsidR="004A2467" w:rsidRDefault="00E20FA1" w:rsidP="00615357">
      <w:pPr>
        <w:pStyle w:val="Heading4"/>
      </w:pPr>
      <w:r>
        <w:t xml:space="preserve">(  ) And, here’s a more-explicit advocate for </w:t>
      </w:r>
      <w:r w:rsidRPr="00E20FA1">
        <w:rPr>
          <w:i/>
          <w:u w:val="single"/>
        </w:rPr>
        <w:t>adding</w:t>
      </w:r>
      <w:r w:rsidR="007C4C4B">
        <w:t xml:space="preserve"> narco-</w:t>
      </w:r>
      <w:r>
        <w:t>conditions to</w:t>
      </w:r>
      <w:r w:rsidRPr="00E20FA1">
        <w:rPr>
          <w:i/>
        </w:rPr>
        <w:t xml:space="preserve"> </w:t>
      </w:r>
      <w:r w:rsidRPr="00E20FA1">
        <w:rPr>
          <w:i/>
          <w:u w:val="single"/>
        </w:rPr>
        <w:t>their</w:t>
      </w:r>
      <w:r>
        <w:t xml:space="preserve"> plan. </w:t>
      </w:r>
      <w:r w:rsidR="007C4C4B">
        <w:t xml:space="preserve">Maduro will </w:t>
      </w:r>
      <w:r>
        <w:t>say “yes”.</w:t>
      </w:r>
    </w:p>
    <w:p w:rsidR="00E20FA1" w:rsidRDefault="00E20FA1" w:rsidP="00D17C4E"/>
    <w:p w:rsidR="00E20FA1" w:rsidRPr="004A2467" w:rsidRDefault="00E20FA1" w:rsidP="00E20FA1">
      <w:pPr>
        <w:rPr>
          <w:rStyle w:val="StyleStyleBold12pt"/>
        </w:rPr>
      </w:pPr>
      <w:r w:rsidRPr="004A2467">
        <w:rPr>
          <w:rStyle w:val="StyleStyleBold12pt"/>
        </w:rPr>
        <w:t>Cardenas ‘13</w:t>
      </w:r>
    </w:p>
    <w:p w:rsidR="00E20FA1" w:rsidRPr="00E20FA1" w:rsidRDefault="00E20FA1" w:rsidP="00E20FA1">
      <w:pPr>
        <w:rPr>
          <w:sz w:val="16"/>
          <w:szCs w:val="16"/>
        </w:rPr>
      </w:pPr>
      <w:r w:rsidRPr="004A2467">
        <w:rPr>
          <w:sz w:val="16"/>
          <w:szCs w:val="16"/>
        </w:rPr>
        <w:t>Jose R. Cardenas</w:t>
      </w:r>
      <w:r>
        <w:rPr>
          <w:sz w:val="16"/>
          <w:szCs w:val="16"/>
        </w:rPr>
        <w:t xml:space="preserve"> has served in various senior positions in the Executive Branch that work on inter-American relations, including in the U.S. Department of State, the National Security Council, and the U.S. Agency for International Development where he served as Acting Assistant Administrator for Latin America and the Caribbean</w:t>
      </w:r>
      <w:r w:rsidRPr="004A2467">
        <w:rPr>
          <w:sz w:val="16"/>
          <w:szCs w:val="16"/>
        </w:rPr>
        <w:t>.</w:t>
      </w:r>
      <w:r>
        <w:rPr>
          <w:sz w:val="16"/>
          <w:szCs w:val="16"/>
        </w:rPr>
        <w:t xml:space="preserve"> He also served as a Senior Advisor at the Organization of American States and as a senior professional staff member on the Senate Foreign Relations Committee. He earned his M.A. from Georgetown University in 1985. “Venezuela’s contested election is an opportunity for U.S. policy” – Shadow Government – Cardenas’ blog that is hosted by Foreign Policy Magazine –   http://shadow.foreignpolicy.com/posts/2013/04/16/venezuela_s_contested_election_is_an_opportunity_for_us_policy</w:t>
      </w:r>
    </w:p>
    <w:p w:rsidR="00E20FA1" w:rsidRDefault="00E20FA1" w:rsidP="00D17C4E"/>
    <w:p w:rsidR="00E20FA1" w:rsidRPr="007C4C4B" w:rsidRDefault="00E20FA1" w:rsidP="00D17C4E">
      <w:pPr>
        <w:rPr>
          <w:sz w:val="16"/>
        </w:rPr>
      </w:pPr>
      <w:r w:rsidRPr="007C4C4B">
        <w:rPr>
          <w:sz w:val="16"/>
        </w:rPr>
        <w:t xml:space="preserve">What is clear is that </w:t>
      </w:r>
      <w:r w:rsidRPr="004F6EA9">
        <w:rPr>
          <w:rStyle w:val="StyleBoldUnderline"/>
          <w:highlight w:val="yellow"/>
        </w:rPr>
        <w:t>Venezuela's contested election</w:t>
      </w:r>
      <w:r w:rsidRPr="007C4C4B">
        <w:rPr>
          <w:sz w:val="16"/>
        </w:rPr>
        <w:t xml:space="preserve"> likely </w:t>
      </w:r>
      <w:r w:rsidRPr="004F6EA9">
        <w:rPr>
          <w:rStyle w:val="StyleBoldUnderline"/>
          <w:highlight w:val="yellow"/>
        </w:rPr>
        <w:t>presages a period of political turmoil</w:t>
      </w:r>
      <w:r w:rsidRPr="007C4C4B">
        <w:rPr>
          <w:sz w:val="16"/>
        </w:rPr>
        <w:t xml:space="preserve"> not seen in the country since 2002, when Chávez was briefly ousted from power. </w:t>
      </w:r>
      <w:r w:rsidRPr="004F6EA9">
        <w:rPr>
          <w:rStyle w:val="StyleBoldUnderline"/>
          <w:highlight w:val="yellow"/>
        </w:rPr>
        <w:t xml:space="preserve">But it also presents </w:t>
      </w:r>
      <w:r w:rsidRPr="004F6EA9">
        <w:rPr>
          <w:rStyle w:val="Emphasis"/>
          <w:highlight w:val="yellow"/>
        </w:rPr>
        <w:t>an extraordinary opportunity</w:t>
      </w:r>
      <w:r w:rsidRPr="007C4C4B">
        <w:rPr>
          <w:sz w:val="16"/>
        </w:rPr>
        <w:t xml:space="preserve"> </w:t>
      </w:r>
      <w:r w:rsidRPr="004F6EA9">
        <w:rPr>
          <w:rStyle w:val="StyleBoldUnderline"/>
          <w:highlight w:val="yellow"/>
        </w:rPr>
        <w:t>for the U</w:t>
      </w:r>
      <w:r w:rsidRPr="007C4C4B">
        <w:rPr>
          <w:rStyle w:val="StyleBoldUnderline"/>
        </w:rPr>
        <w:t>nited</w:t>
      </w:r>
      <w:r w:rsidRPr="004F6EA9">
        <w:rPr>
          <w:rStyle w:val="StyleBoldUnderline"/>
          <w:highlight w:val="yellow"/>
        </w:rPr>
        <w:t xml:space="preserve"> S</w:t>
      </w:r>
      <w:r w:rsidRPr="007C4C4B">
        <w:rPr>
          <w:rStyle w:val="StyleBoldUnderline"/>
        </w:rPr>
        <w:t>tates</w:t>
      </w:r>
      <w:r w:rsidRPr="004F6EA9">
        <w:rPr>
          <w:rStyle w:val="StyleBoldUnderline"/>
          <w:highlight w:val="yellow"/>
        </w:rPr>
        <w:t xml:space="preserve"> to actively defend its regional interests</w:t>
      </w:r>
      <w:r w:rsidRPr="007C4C4B">
        <w:rPr>
          <w:sz w:val="16"/>
        </w:rPr>
        <w:t xml:space="preserve">. </w:t>
      </w:r>
      <w:r w:rsidRPr="004F6EA9">
        <w:rPr>
          <w:rStyle w:val="StyleBoldUnderline"/>
          <w:highlight w:val="yellow"/>
        </w:rPr>
        <w:t>No one is advocating that</w:t>
      </w:r>
      <w:r w:rsidRPr="007C4C4B">
        <w:rPr>
          <w:sz w:val="16"/>
        </w:rPr>
        <w:t xml:space="preserve"> the </w:t>
      </w:r>
      <w:r w:rsidRPr="004F6EA9">
        <w:rPr>
          <w:rStyle w:val="StyleBoldUnderline"/>
          <w:highlight w:val="yellow"/>
        </w:rPr>
        <w:t>Obama</w:t>
      </w:r>
      <w:r w:rsidRPr="007C4C4B">
        <w:rPr>
          <w:rStyle w:val="StyleBoldUnderline"/>
        </w:rPr>
        <w:t xml:space="preserve"> </w:t>
      </w:r>
      <w:r w:rsidRPr="007C4C4B">
        <w:rPr>
          <w:sz w:val="16"/>
        </w:rPr>
        <w:t xml:space="preserve">administration </w:t>
      </w:r>
      <w:r w:rsidRPr="004F6EA9">
        <w:rPr>
          <w:rStyle w:val="StyleBoldUnderline"/>
          <w:highlight w:val="yellow"/>
        </w:rPr>
        <w:t>engage in mud-slinging contests</w:t>
      </w:r>
      <w:r w:rsidRPr="007C4C4B">
        <w:rPr>
          <w:sz w:val="16"/>
        </w:rPr>
        <w:t xml:space="preserve"> with Hugo Chávez wannabes, </w:t>
      </w:r>
      <w:r w:rsidRPr="004F6EA9">
        <w:rPr>
          <w:rStyle w:val="StyleBoldUnderline"/>
          <w:highlight w:val="yellow"/>
        </w:rPr>
        <w:t>but neither should we remain silent on matters of principle and</w:t>
      </w:r>
      <w:r w:rsidRPr="007C4C4B">
        <w:rPr>
          <w:sz w:val="16"/>
        </w:rPr>
        <w:t xml:space="preserve"> U.S. </w:t>
      </w:r>
      <w:r w:rsidRPr="004F6EA9">
        <w:rPr>
          <w:rStyle w:val="StyleBoldUnderline"/>
          <w:highlight w:val="yellow"/>
        </w:rPr>
        <w:t>security.</w:t>
      </w:r>
      <w:r w:rsidR="007C4C4B" w:rsidRPr="007C4C4B">
        <w:rPr>
          <w:sz w:val="12"/>
        </w:rPr>
        <w:t>¶</w:t>
      </w:r>
      <w:r w:rsidR="007C4C4B" w:rsidRPr="007C4C4B">
        <w:rPr>
          <w:sz w:val="16"/>
        </w:rPr>
        <w:t xml:space="preserve"> </w:t>
      </w:r>
      <w:r w:rsidRPr="004F6EA9">
        <w:rPr>
          <w:rStyle w:val="StyleBoldUnderline"/>
          <w:highlight w:val="yellow"/>
        </w:rPr>
        <w:t>For example,</w:t>
      </w:r>
      <w:r w:rsidRPr="007C4C4B">
        <w:rPr>
          <w:sz w:val="16"/>
        </w:rPr>
        <w:t xml:space="preserve"> the </w:t>
      </w:r>
      <w:r w:rsidRPr="004F6EA9">
        <w:rPr>
          <w:rStyle w:val="Emphasis"/>
          <w:highlight w:val="yellow"/>
        </w:rPr>
        <w:t>Iranian presence in Venezuela</w:t>
      </w:r>
      <w:r w:rsidRPr="007C4C4B">
        <w:rPr>
          <w:sz w:val="16"/>
        </w:rPr>
        <w:t xml:space="preserve">, including the existence of a number of suspicious industrial facilities, </w:t>
      </w:r>
      <w:r w:rsidRPr="004F6EA9">
        <w:rPr>
          <w:rStyle w:val="Emphasis"/>
          <w:sz w:val="28"/>
          <w:szCs w:val="28"/>
          <w:highlight w:val="yellow"/>
        </w:rPr>
        <w:t>and</w:t>
      </w:r>
      <w:r w:rsidRPr="007C4C4B">
        <w:rPr>
          <w:sz w:val="16"/>
        </w:rPr>
        <w:t xml:space="preserve"> </w:t>
      </w:r>
      <w:r w:rsidRPr="004F6EA9">
        <w:rPr>
          <w:rStyle w:val="StyleBoldUnderline"/>
          <w:highlight w:val="yellow"/>
        </w:rPr>
        <w:t>the</w:t>
      </w:r>
      <w:r w:rsidRPr="007C4C4B">
        <w:rPr>
          <w:sz w:val="16"/>
        </w:rPr>
        <w:t xml:space="preserve"> prodigious </w:t>
      </w:r>
      <w:r w:rsidRPr="004F6EA9">
        <w:rPr>
          <w:rStyle w:val="StyleBoldUnderline"/>
          <w:highlight w:val="yellow"/>
        </w:rPr>
        <w:t>use of Venezuelan territory for drug shipments to the U</w:t>
      </w:r>
      <w:r w:rsidRPr="007C4C4B">
        <w:rPr>
          <w:rStyle w:val="StyleBoldUnderline"/>
        </w:rPr>
        <w:t>nited</w:t>
      </w:r>
      <w:r w:rsidRPr="004F6EA9">
        <w:rPr>
          <w:rStyle w:val="StyleBoldUnderline"/>
          <w:highlight w:val="yellow"/>
        </w:rPr>
        <w:t xml:space="preserve"> S</w:t>
      </w:r>
      <w:r w:rsidRPr="007C4C4B">
        <w:rPr>
          <w:rStyle w:val="StyleBoldUnderline"/>
        </w:rPr>
        <w:t xml:space="preserve">tates </w:t>
      </w:r>
      <w:r w:rsidRPr="007C4C4B">
        <w:rPr>
          <w:sz w:val="16"/>
        </w:rPr>
        <w:t xml:space="preserve">and Europe </w:t>
      </w:r>
      <w:r w:rsidRPr="004F6EA9">
        <w:rPr>
          <w:rStyle w:val="StyleBoldUnderline"/>
          <w:highlight w:val="yellow"/>
        </w:rPr>
        <w:t>have been tolerated for too long without</w:t>
      </w:r>
      <w:r w:rsidRPr="007C4C4B">
        <w:rPr>
          <w:sz w:val="16"/>
        </w:rPr>
        <w:t xml:space="preserve"> any effective </w:t>
      </w:r>
      <w:r w:rsidRPr="004F6EA9">
        <w:rPr>
          <w:rStyle w:val="StyleBoldUnderline"/>
          <w:highlight w:val="yellow"/>
        </w:rPr>
        <w:t xml:space="preserve">U.S. </w:t>
      </w:r>
      <w:r w:rsidRPr="004F6EA9">
        <w:rPr>
          <w:rStyle w:val="StyleBoldUnderline"/>
          <w:highlight w:val="yellow"/>
        </w:rPr>
        <w:lastRenderedPageBreak/>
        <w:t>response</w:t>
      </w:r>
      <w:r w:rsidRPr="007C4C4B">
        <w:rPr>
          <w:sz w:val="16"/>
        </w:rPr>
        <w:t>.</w:t>
      </w:r>
      <w:r w:rsidR="007C4C4B" w:rsidRPr="007C4C4B">
        <w:rPr>
          <w:sz w:val="16"/>
        </w:rPr>
        <w:t xml:space="preserve"> </w:t>
      </w:r>
      <w:r w:rsidRPr="007C4C4B">
        <w:rPr>
          <w:sz w:val="16"/>
        </w:rPr>
        <w:t>(Several high-ranking associates of the late President Chávez have been designated as "drug kingpins" by the U.S. Treasury Department.</w:t>
      </w:r>
      <w:r w:rsidR="007C4C4B" w:rsidRPr="007C4C4B">
        <w:rPr>
          <w:sz w:val="12"/>
        </w:rPr>
        <w:t>¶</w:t>
      </w:r>
      <w:r w:rsidR="007C4C4B" w:rsidRPr="007C4C4B">
        <w:rPr>
          <w:sz w:val="16"/>
        </w:rPr>
        <w:t xml:space="preserve"> </w:t>
      </w:r>
      <w:r w:rsidRPr="004F6EA9">
        <w:rPr>
          <w:rStyle w:val="StyleBoldUnderline"/>
          <w:highlight w:val="yellow"/>
        </w:rPr>
        <w:t>Maduro's shaky standing</w:t>
      </w:r>
      <w:r w:rsidRPr="007C4C4B">
        <w:rPr>
          <w:rStyle w:val="StyleBoldUnderline"/>
        </w:rPr>
        <w:t xml:space="preserve"> </w:t>
      </w:r>
      <w:r w:rsidRPr="007C4C4B">
        <w:rPr>
          <w:sz w:val="16"/>
        </w:rPr>
        <w:t xml:space="preserve">today </w:t>
      </w:r>
      <w:r w:rsidRPr="004F6EA9">
        <w:rPr>
          <w:rStyle w:val="StyleBoldUnderline"/>
          <w:highlight w:val="yellow"/>
        </w:rPr>
        <w:t xml:space="preserve">within Venezuela means there is </w:t>
      </w:r>
      <w:r w:rsidRPr="004F6EA9">
        <w:rPr>
          <w:rStyle w:val="Emphasis"/>
          <w:highlight w:val="yellow"/>
        </w:rPr>
        <w:t>increased leverage</w:t>
      </w:r>
      <w:r w:rsidRPr="004F6EA9">
        <w:rPr>
          <w:rStyle w:val="StyleBoldUnderline"/>
          <w:highlight w:val="yellow"/>
        </w:rPr>
        <w:t xml:space="preserve"> for the </w:t>
      </w:r>
      <w:r w:rsidRPr="004F6EA9">
        <w:rPr>
          <w:rStyle w:val="Emphasis"/>
          <w:highlight w:val="yellow"/>
        </w:rPr>
        <w:t>U</w:t>
      </w:r>
      <w:r w:rsidRPr="007C4C4B">
        <w:rPr>
          <w:rStyle w:val="StyleBoldUnderline"/>
        </w:rPr>
        <w:t>nited</w:t>
      </w:r>
      <w:r w:rsidRPr="004F6EA9">
        <w:rPr>
          <w:rStyle w:val="StyleBoldUnderline"/>
          <w:highlight w:val="yellow"/>
        </w:rPr>
        <w:t xml:space="preserve"> </w:t>
      </w:r>
      <w:r w:rsidRPr="004F6EA9">
        <w:rPr>
          <w:rStyle w:val="Emphasis"/>
          <w:highlight w:val="yellow"/>
        </w:rPr>
        <w:t>S</w:t>
      </w:r>
      <w:r w:rsidRPr="007C4C4B">
        <w:rPr>
          <w:rStyle w:val="StyleBoldUnderline"/>
        </w:rPr>
        <w:t>tates</w:t>
      </w:r>
      <w:r w:rsidRPr="004F6EA9">
        <w:rPr>
          <w:rStyle w:val="StyleBoldUnderline"/>
          <w:highlight w:val="yellow"/>
        </w:rPr>
        <w:t xml:space="preserve"> to hold the government accountable for its threats to regional stability</w:t>
      </w:r>
      <w:r w:rsidRPr="007C4C4B">
        <w:rPr>
          <w:sz w:val="16"/>
        </w:rPr>
        <w:t xml:space="preserve">. </w:t>
      </w:r>
      <w:r w:rsidRPr="004F6EA9">
        <w:rPr>
          <w:rStyle w:val="StyleBoldUnderline"/>
          <w:highlight w:val="yellow"/>
        </w:rPr>
        <w:t>It is not likely Maduro will be able to withstand</w:t>
      </w:r>
      <w:r w:rsidRPr="007C4C4B">
        <w:rPr>
          <w:rStyle w:val="StyleBoldUnderline"/>
        </w:rPr>
        <w:t xml:space="preserve"> </w:t>
      </w:r>
      <w:r w:rsidRPr="007C4C4B">
        <w:rPr>
          <w:sz w:val="16"/>
        </w:rPr>
        <w:t xml:space="preserve">the </w:t>
      </w:r>
      <w:r w:rsidRPr="004F6EA9">
        <w:rPr>
          <w:rStyle w:val="Emphasis"/>
          <w:highlight w:val="yellow"/>
        </w:rPr>
        <w:t>pressure coming</w:t>
      </w:r>
      <w:r w:rsidRPr="004F6EA9">
        <w:rPr>
          <w:rStyle w:val="StyleBoldUnderline"/>
          <w:highlight w:val="yellow"/>
        </w:rPr>
        <w:t xml:space="preserve"> </w:t>
      </w:r>
      <w:r w:rsidRPr="007C4C4B">
        <w:rPr>
          <w:rStyle w:val="StyleBoldUnderline"/>
        </w:rPr>
        <w:t xml:space="preserve">not only from the opposition </w:t>
      </w:r>
      <w:r w:rsidRPr="007C4C4B">
        <w:rPr>
          <w:sz w:val="16"/>
        </w:rPr>
        <w:t xml:space="preserve">and his own coalition, </w:t>
      </w:r>
      <w:r w:rsidRPr="007C4C4B">
        <w:rPr>
          <w:rStyle w:val="StyleBoldUnderline"/>
        </w:rPr>
        <w:t xml:space="preserve">but </w:t>
      </w:r>
      <w:r w:rsidRPr="004F6EA9">
        <w:rPr>
          <w:rStyle w:val="Emphasis"/>
          <w:highlight w:val="yellow"/>
        </w:rPr>
        <w:t>from the U</w:t>
      </w:r>
      <w:r w:rsidRPr="007C4C4B">
        <w:rPr>
          <w:rStyle w:val="Emphasis"/>
        </w:rPr>
        <w:t>nited</w:t>
      </w:r>
      <w:r w:rsidRPr="004F6EA9">
        <w:rPr>
          <w:rStyle w:val="Emphasis"/>
          <w:highlight w:val="yellow"/>
        </w:rPr>
        <w:t xml:space="preserve"> S</w:t>
      </w:r>
      <w:r w:rsidRPr="007C4C4B">
        <w:rPr>
          <w:rStyle w:val="Emphasis"/>
        </w:rPr>
        <w:t>tates</w:t>
      </w:r>
      <w:r w:rsidRPr="004F6EA9">
        <w:rPr>
          <w:rStyle w:val="Emphasis"/>
          <w:highlight w:val="yellow"/>
        </w:rPr>
        <w:t xml:space="preserve"> as well.</w:t>
      </w:r>
      <w:r w:rsidRPr="007C4C4B">
        <w:rPr>
          <w:sz w:val="16"/>
        </w:rPr>
        <w:t xml:space="preserve"> </w:t>
      </w:r>
      <w:r w:rsidRPr="004F6EA9">
        <w:rPr>
          <w:rStyle w:val="StyleBoldUnderline"/>
          <w:highlight w:val="yellow"/>
        </w:rPr>
        <w:t>That can come in the form of</w:t>
      </w:r>
      <w:r w:rsidRPr="007C4C4B">
        <w:rPr>
          <w:sz w:val="16"/>
        </w:rPr>
        <w:t xml:space="preserve"> more designations and </w:t>
      </w:r>
      <w:r w:rsidRPr="004F6EA9">
        <w:rPr>
          <w:rStyle w:val="StyleBoldUnderline"/>
          <w:highlight w:val="yellow"/>
        </w:rPr>
        <w:t>indictments of Venezuelan officials involved in drug trafficking and</w:t>
      </w:r>
      <w:r w:rsidRPr="007C4C4B">
        <w:rPr>
          <w:sz w:val="16"/>
        </w:rPr>
        <w:t xml:space="preserve"> violating sanctions against Iran, but also repeated public </w:t>
      </w:r>
      <w:r w:rsidRPr="004F6EA9">
        <w:rPr>
          <w:rStyle w:val="StyleBoldUnderline"/>
          <w:highlight w:val="yellow"/>
        </w:rPr>
        <w:t>calls to disassociate his government from these criminal activities</w:t>
      </w:r>
      <w:r w:rsidRPr="007C4C4B">
        <w:rPr>
          <w:sz w:val="16"/>
        </w:rPr>
        <w:t xml:space="preserve">. </w:t>
      </w:r>
    </w:p>
    <w:p w:rsidR="004A2467" w:rsidRDefault="004A2467" w:rsidP="00D17C4E"/>
    <w:p w:rsidR="00615357" w:rsidRDefault="00615357" w:rsidP="00226E9E">
      <w:pPr>
        <w:pStyle w:val="Heading3"/>
      </w:pPr>
      <w:r>
        <w:lastRenderedPageBreak/>
        <w:t>Impacts</w:t>
      </w:r>
    </w:p>
    <w:p w:rsidR="00C55E72" w:rsidRDefault="00C55E72" w:rsidP="00C55E72">
      <w:pPr>
        <w:pStyle w:val="Heading3"/>
      </w:pPr>
      <w:r>
        <w:lastRenderedPageBreak/>
        <w:t>Corruption</w:t>
      </w:r>
    </w:p>
    <w:p w:rsidR="00C55E72" w:rsidRDefault="00C55E72" w:rsidP="00C55E72">
      <w:pPr>
        <w:pStyle w:val="Heading4"/>
      </w:pPr>
      <w:r>
        <w:t>US key to stop drug trafficking—solves governmental corruption</w:t>
      </w:r>
      <w:r>
        <w:tab/>
      </w:r>
    </w:p>
    <w:p w:rsidR="00C55E72" w:rsidRDefault="00C55E72" w:rsidP="00C55E72">
      <w:r w:rsidRPr="00235F89">
        <w:rPr>
          <w:rStyle w:val="StyleStyleBold12pt"/>
        </w:rPr>
        <w:t>Kurtzleben and Gharib ’09</w:t>
      </w:r>
      <w:r>
        <w:t xml:space="preserve"> </w:t>
      </w:r>
      <w:r w:rsidRPr="00235F89">
        <w:rPr>
          <w:sz w:val="16"/>
          <w:szCs w:val="16"/>
        </w:rPr>
        <w:t>(Danielle Kurtzleben and Ali Gharib, Business and Economics Kurtzleben is a reporter at  US News &amp; World Report, she was a research coder at Project for Excellence in Journalism -- Pew Research Center, Research Assistant at George Washington University, and Editorial Intern at  Rake Publishing. Gharib is a national security reporter for ThinkProgress.org covering U.S. foreign policy in the Middle East, particularly Iran. Before joining the Center for American Progress, he wrote and blogged for Inter Press Service as well as the Columbia Journalism Review’s website, ForeignPolicy.com, and AlterNet, among other outlets. Ali holds a B.A. in philosophy from Boston College, a M.S. in philosophy and public policy from the London School of Economics, and an M.S. in journalism from Columbia University.“ Venezuela Drug Trafficking Getting Wore, Says U.S. Report.” July, 20, 2009, http://ipsnorthamerica.net/news.php?idnews=2429)</w:t>
      </w:r>
    </w:p>
    <w:p w:rsidR="00C55E72" w:rsidRDefault="00C55E72" w:rsidP="00C55E72">
      <w:pPr>
        <w:rPr>
          <w:sz w:val="16"/>
        </w:rPr>
      </w:pPr>
      <w:r w:rsidRPr="00CB0C78">
        <w:rPr>
          <w:sz w:val="16"/>
        </w:rPr>
        <w:t xml:space="preserve">WASHINGTON, 20 Jul (IPS) - Governmental corruption and </w:t>
      </w:r>
      <w:r w:rsidRPr="00CB0C78">
        <w:rPr>
          <w:rStyle w:val="StyleBoldUnderline"/>
        </w:rPr>
        <w:t>the refusal to cooperate with U.S. counter-drug efforts are worsening</w:t>
      </w:r>
      <w:r w:rsidRPr="00CB0C78">
        <w:rPr>
          <w:sz w:val="16"/>
        </w:rPr>
        <w:t xml:space="preserve"> a ballooning </w:t>
      </w:r>
      <w:r w:rsidRPr="00CB0C78">
        <w:rPr>
          <w:rStyle w:val="StyleBoldUnderline"/>
        </w:rPr>
        <w:t>drug trafficking</w:t>
      </w:r>
      <w:r w:rsidRPr="00CB0C78">
        <w:rPr>
          <w:sz w:val="16"/>
        </w:rPr>
        <w:t xml:space="preserve"> problem </w:t>
      </w:r>
      <w:r w:rsidRPr="00CB0C78">
        <w:rPr>
          <w:rStyle w:val="StyleBoldUnderline"/>
        </w:rPr>
        <w:t>in Venezuela</w:t>
      </w:r>
      <w:r w:rsidRPr="00CB0C78">
        <w:rPr>
          <w:sz w:val="16"/>
        </w:rPr>
        <w:t xml:space="preserve">, according to a new report by the investigative office of the U.S. Congress. The report, released Monday by the Government Accountability Office (GAO), may further fray long-tense relations between the two countries which had appeared to improve modestly since the inauguration six months ago of President Barack Obama. The report says that gains from the U.S.'s six-billion-dollar Plan Colombia counternarcotics programme are being undermined by Caracas's "permissive environment" for Colombian insurgent groups, notably the Revolutionary Armed Forces of Colombia (FARC), a left-wing guerrilla group that supports itself in part through drug production and trafficking. "According to U.S. officials, </w:t>
      </w:r>
      <w:r w:rsidRPr="00CB0C78">
        <w:rPr>
          <w:rStyle w:val="StyleBoldUnderline"/>
        </w:rPr>
        <w:t>a high level of corruption within the Venezuelan government, military, and other law enforcement and security forces contributes to the permissive environment,</w:t>
      </w:r>
      <w:r w:rsidRPr="00CB0C78">
        <w:rPr>
          <w:sz w:val="16"/>
        </w:rPr>
        <w:t>" said the report. Venezuela's 2,000-km-long border with Colombia has long been a preferred route for Colombian drug runners. But shipments of cocaine from Colombia to Venezuela skyrocketed from 60 metric tonnes in 2004 to 260 metric tonnes in 2007, said the GAO. Venezuelan President Hugo Chavez denied the GAO's findings as they were leaked to various press outlets over the past several days, calling the study a smear and accusing the U.S. of hypocrisy because drug trafficking is fuelled by U.S. demand. "This is a tough issue for the U.S. to lecture Latin America about because the U.S. hasn't done its part," said Michael Shifter, vice president for policy at the Inter-American Dialogue (IAD), a think tank here. "It's both demand, and it's a failure of law enforcement here, too. The U.S. also deserves to be criticised." In the past</w:t>
      </w:r>
      <w:r w:rsidRPr="00CB0C78">
        <w:rPr>
          <w:rStyle w:val="StyleBoldUnderline"/>
        </w:rPr>
        <w:t>, the U.S. and Venezuela have cooperated in anti-drug efforts, but as the relationship deteriorated, cooperation fell off, culminating in Chavez's 2005 expulsion of U.S. Drug Enforcement Agency (DEA) officials from Venezuela,</w:t>
      </w:r>
      <w:r w:rsidRPr="00CB0C78">
        <w:rPr>
          <w:sz w:val="16"/>
        </w:rPr>
        <w:t xml:space="preserve"> accusing them of espionage. Chavez said that Venezuelan anti-narcotics efforts have continued without the U.S. But the GAO report claimed </w:t>
      </w:r>
      <w:r w:rsidRPr="00CB0C78">
        <w:rPr>
          <w:rStyle w:val="StyleBoldUnderline"/>
        </w:rPr>
        <w:t>that Venezuelan security forces are known to take bribes in exchange for facilitating drug shipments or, upon seizing drugs, either returning them to the traffickers or keeping them.</w:t>
      </w:r>
      <w:r w:rsidRPr="00CB0C78">
        <w:rPr>
          <w:sz w:val="16"/>
        </w:rPr>
        <w:t xml:space="preserve"> "[The U.S. State Department] reports that </w:t>
      </w:r>
      <w:r w:rsidRPr="00CB0C78">
        <w:rPr>
          <w:rStyle w:val="StyleBoldUnderline"/>
        </w:rPr>
        <w:t>members of the special counternarcotics units of the National Guard and the Federal Investigative Policy often facilitate or are themselves involved in drug trafficking,</w:t>
      </w:r>
      <w:r w:rsidRPr="00CB0C78">
        <w:rPr>
          <w:sz w:val="16"/>
        </w:rPr>
        <w:t xml:space="preserve">" said the report. "In addition, </w:t>
      </w:r>
      <w:r w:rsidRPr="00CB0C78">
        <w:rPr>
          <w:rStyle w:val="StyleBoldUnderline"/>
        </w:rPr>
        <w:t>although the Venezuelan government reports that it seizes cocaine and incinerates it, some may be taken by Venezuelan officials or returned to drug traffickers</w:t>
      </w:r>
      <w:r w:rsidRPr="00CB0C78">
        <w:rPr>
          <w:sz w:val="16"/>
        </w:rPr>
        <w:t xml:space="preserve">." According to the U.N. Office on Drugs and Crime's (UNODC) 2009 World Drug Report, seizures of cocaine in Venezuela dropped from 58 metric tonnes in 2005 to fewer than 32 metric tonnes in 2007. Perhaps the strongest charge made by the report is that Venezuela provides a "lifeline" to the FARC and other groups. "By allowing illegal armed groups to elude capture and by providing material support, Venezuela has extended a lifeline to Colombian illegal armed groups, and their continued existence endangers Colombian security gains achieved with U.S. assistance, according to U.S. and Colombian government officials," the report asserts. "For any government to support a group like the FARC is very serious," Shifter told IPS. "Being involved in the drug trade is something that is of concern, but it's not limited to Venezuela. Support for the FARC has more serious political and strategic considerations." "The findings of this report have heightened my concern that </w:t>
      </w:r>
      <w:r w:rsidRPr="006F71AC">
        <w:rPr>
          <w:rStyle w:val="StyleBoldUnderline"/>
        </w:rPr>
        <w:t>Venezuela's failure to cooperate with the United States on drug interdiction is related to corruption in that country's government</w:t>
      </w:r>
      <w:r w:rsidRPr="00CB0C78">
        <w:rPr>
          <w:sz w:val="16"/>
        </w:rPr>
        <w:t xml:space="preserve">," said Sen. Richard Lugar, the ranking Republican on the Senate Foreign Relations committee who commissioned the GAO report. </w:t>
      </w:r>
    </w:p>
    <w:p w:rsidR="00C55E72" w:rsidRDefault="00C55E72" w:rsidP="00C55E72">
      <w:pPr>
        <w:rPr>
          <w:sz w:val="16"/>
        </w:rPr>
      </w:pPr>
    </w:p>
    <w:p w:rsidR="00C55E72" w:rsidRDefault="00C55E72" w:rsidP="00C55E72">
      <w:pPr>
        <w:pStyle w:val="Heading4"/>
      </w:pPr>
      <w:r>
        <w:t xml:space="preserve">Cracking down on drug trafficking key to stop government corruption </w:t>
      </w:r>
    </w:p>
    <w:p w:rsidR="00C55E72" w:rsidRPr="003921A8" w:rsidRDefault="00C55E72" w:rsidP="00C55E72">
      <w:pPr>
        <w:rPr>
          <w:rStyle w:val="StyleStyleBold12pt"/>
        </w:rPr>
      </w:pPr>
      <w:r>
        <w:rPr>
          <w:rStyle w:val="StyleStyleBold12pt"/>
        </w:rPr>
        <w:t xml:space="preserve">Kouri ‘06 </w:t>
      </w:r>
      <w:r w:rsidRPr="000E5FBF">
        <w:rPr>
          <w:sz w:val="16"/>
          <w:szCs w:val="16"/>
        </w:rPr>
        <w:t>(Jim Kouri, currently fifth vice-president of the National Association of Chiefs of Police and  a staff writer for the New Media Alliance (thenma.org). He’s former chief at a New York City housing project in Washington Heights. He served as director of public safety at a New Jersey university and director of security for several major organizations. He’s served on the National Drug Task Force and trained police and security officers throughout the country. Kouri writes for many police and security magazines including Chief of Police, Police Times, The Narc Officer and others. He’s a news writer for TheConservativeVoice.Com. He’s also a columnist for AmericanDaily.Com, MensNewsDaily.Com, MichNews.Com, and he’s syndicated by AXcessNews.Com. He’s appeared as on-air commentator for over 100 TV and radio news and talk shows including Oprah, McLaughlin Report, CNN Headline News, MTV, Fox News, etc. And is the author of  “Assume The Position”, “Chavez’s Venezuelan Drug Trade and Corruption,” April 22, 2006</w:t>
      </w:r>
      <w:r>
        <w:rPr>
          <w:sz w:val="16"/>
          <w:szCs w:val="16"/>
        </w:rPr>
        <w:t xml:space="preserve"> </w:t>
      </w:r>
      <w:hyperlink r:id="rId28" w:history="1">
        <w:r w:rsidRPr="006E7639">
          <w:rPr>
            <w:rStyle w:val="Hyperlink"/>
            <w:sz w:val="16"/>
            <w:szCs w:val="16"/>
          </w:rPr>
          <w:t>http://www.thelandofthefree.net/conservativeopinion/2006/04/22/chavezs-venezuelan-drug-trade-and-corruption/</w:t>
        </w:r>
      </w:hyperlink>
      <w:r w:rsidRPr="000E5FBF">
        <w:rPr>
          <w:sz w:val="16"/>
          <w:szCs w:val="16"/>
        </w:rPr>
        <w:t xml:space="preserve">) </w:t>
      </w:r>
    </w:p>
    <w:p w:rsidR="00C55E72" w:rsidRPr="004D7665" w:rsidRDefault="00C55E72" w:rsidP="00C55E72">
      <w:pPr>
        <w:rPr>
          <w:sz w:val="16"/>
        </w:rPr>
      </w:pPr>
      <w:r w:rsidRPr="003921A8">
        <w:rPr>
          <w:sz w:val="16"/>
        </w:rPr>
        <w:lastRenderedPageBreak/>
        <w:t xml:space="preserve">A Drug Enforcement Administration report last month indicted that </w:t>
      </w:r>
      <w:r w:rsidRPr="00FD516F">
        <w:rPr>
          <w:rStyle w:val="StyleBoldUnderline"/>
        </w:rPr>
        <w:t>Venezuela has become a key transshipment point for narcotics due to “rampant corruption at the highest levels of law enforcement and a weak judicial system”.</w:t>
      </w:r>
      <w:r w:rsidRPr="003921A8">
        <w:rPr>
          <w:sz w:val="16"/>
        </w:rPr>
        <w:t xml:space="preserve"> Venezuelan President Hugo Chavez terminated joint anti-drug operation with United States drug agents from the DEA. The paranoid president accused DEA agents of being spies. The enormous </w:t>
      </w:r>
      <w:r w:rsidRPr="00FD516F">
        <w:rPr>
          <w:rStyle w:val="StyleBoldUnderline"/>
        </w:rPr>
        <w:t>amount of corruption within the Venezuelan government</w:t>
      </w:r>
      <w:r w:rsidRPr="003921A8">
        <w:rPr>
          <w:sz w:val="16"/>
        </w:rPr>
        <w:t xml:space="preserve"> coupled with its president’s seizure and control of the press has</w:t>
      </w:r>
      <w:r w:rsidRPr="00FD516F">
        <w:rPr>
          <w:rStyle w:val="StyleBoldUnderline"/>
        </w:rPr>
        <w:t xml:space="preserve"> made the country ripe for the transit of illegal drugs and other contraband. No journalist in Venezuela who wants to remain out of prison or worse will report on the corruption, drug trade,</w:t>
      </w:r>
      <w:r w:rsidRPr="003921A8">
        <w:rPr>
          <w:sz w:val="16"/>
        </w:rPr>
        <w:t xml:space="preserve"> crime or any other issue that would embarrass the Chavez government. A prison riot that occurred in Venezuela this week highlights the systemic corruption that exists within their criminal justice system: The riot left 10 inmates dead and one wounded the day after officers seized weapons and illegal drugs from gang members in the prison. Venezuela’s prisons and jails are notoriously overcrowded and undersupervised. Firearms, </w:t>
      </w:r>
      <w:r w:rsidRPr="00FD516F">
        <w:rPr>
          <w:rStyle w:val="StyleBoldUnderline"/>
        </w:rPr>
        <w:t>illegal drugs</w:t>
      </w:r>
      <w:r w:rsidRPr="003921A8">
        <w:rPr>
          <w:sz w:val="16"/>
        </w:rPr>
        <w:t xml:space="preserve"> and knives </w:t>
      </w:r>
      <w:r w:rsidRPr="00FD516F">
        <w:rPr>
          <w:rStyle w:val="StyleBoldUnderline"/>
        </w:rPr>
        <w:t>are often smuggled into prisons and sold to prisoners by guards</w:t>
      </w:r>
      <w:r w:rsidRPr="003921A8">
        <w:rPr>
          <w:sz w:val="16"/>
        </w:rPr>
        <w:t xml:space="preserve">. As reported by the Associated Press, violence is common in the country’s 30 prisons, which were built to house 15,000 inmates but house around 20,000. Over 280 inmates died in violence and at least 449 were injured during the first nine months of 2005, according to the Venezuelan Prisons Observatory, a human rights watchdog. For all of 2004, at least 327 inmates were killed and 655 were wounded, the group says. Meanwhile, at least </w:t>
      </w:r>
      <w:r w:rsidRPr="00FD516F">
        <w:rPr>
          <w:rStyle w:val="StyleBoldUnderline"/>
        </w:rPr>
        <w:t>one metric ton of cocaine per month</w:t>
      </w:r>
      <w:r w:rsidRPr="003921A8">
        <w:rPr>
          <w:sz w:val="16"/>
        </w:rPr>
        <w:t>,</w:t>
      </w:r>
      <w:r w:rsidRPr="00FD516F">
        <w:rPr>
          <w:rStyle w:val="StyleBoldUnderline"/>
        </w:rPr>
        <w:t xml:space="preserve"> and</w:t>
      </w:r>
      <w:r w:rsidRPr="003921A8">
        <w:rPr>
          <w:sz w:val="16"/>
        </w:rPr>
        <w:t xml:space="preserve"> smaller quantities of heroin, </w:t>
      </w:r>
      <w:r w:rsidRPr="00FD516F">
        <w:rPr>
          <w:rStyle w:val="StyleBoldUnderline"/>
        </w:rPr>
        <w:t>are exported to consumers through</w:t>
      </w:r>
      <w:r w:rsidRPr="003921A8">
        <w:rPr>
          <w:sz w:val="16"/>
        </w:rPr>
        <w:t xml:space="preserve"> the country’s principal airport, several foreign </w:t>
      </w:r>
      <w:r w:rsidRPr="00FD516F">
        <w:rPr>
          <w:rStyle w:val="StyleBoldUnderline"/>
        </w:rPr>
        <w:t>counter-drug officials</w:t>
      </w:r>
      <w:r w:rsidRPr="003921A8">
        <w:rPr>
          <w:sz w:val="16"/>
        </w:rPr>
        <w:t xml:space="preserve"> who did not want to be identified because of the sensitivity of their investigations told The Miami Herald. One of the officials also estimated that </w:t>
      </w:r>
      <w:r w:rsidRPr="00FD516F">
        <w:rPr>
          <w:rStyle w:val="StyleBoldUnderline"/>
        </w:rPr>
        <w:t>as much as $2 million is paid out monthly in bribes to airport officials, policemen and National Guard personnel who collaborate with the drug runners</w:t>
      </w:r>
      <w:r w:rsidRPr="003921A8">
        <w:rPr>
          <w:sz w:val="16"/>
        </w:rPr>
        <w:t xml:space="preserve">. One informant told another investigator that airport jobs go to those willing to participate in the scheme.Counter-drug officials also say private airplanes that traffic drugs from Colombia to such nearby destinations as the Caribbean islands regularly pass through Maiquetia, landing there to get a change in identification numbers and perhaps a new paint job. ”The airport has been a problem, is a problem and will be a problem,” one of the officials told The Miami Herald.Venezuela has clearly become a major transshipment point for illegal drugs leaving Colombia. Estimates vary, but U.S. officials say the country could be a transit point for upward of 200 tons of cocaine per year — half the estimated annual production in Colombia, the world’s leading cocaine producer.Venezuela’s own statistics showed an eight-fold increase in drug seizures since 1999. </w:t>
      </w:r>
      <w:r w:rsidRPr="00FD516F">
        <w:rPr>
          <w:rStyle w:val="StyleBoldUnderline"/>
        </w:rPr>
        <w:t>Media reports have alleged the existence of drug smuggling cartels led by high-level National Guard officers.</w:t>
      </w:r>
      <w:r w:rsidRPr="003921A8">
        <w:rPr>
          <w:sz w:val="16"/>
        </w:rPr>
        <w:t xml:space="preserve"> For their part, Venezuelan authorities have said the United States has no moral authority to comment on drug trafficking since it is the world’s leading consumer of illegal drugs. There are some who believe that the corruption goes directly into the office of President Hugo Chavez. It is significant that the drugs came via Venezuela, because the Colombian army has long alleged that Venezuela’s socialist president, Hugo Chavez, is sympathetic to the Marxist rIebels, according to Venzuelan political analyst Aleksander Boyd. Boyd says, “Evidence, as is often the case with his ‘revolution,’ indicates that since Chavez’s arrival in power, </w:t>
      </w:r>
      <w:r w:rsidRPr="00FD516F">
        <w:rPr>
          <w:rStyle w:val="StyleBoldUnderline"/>
        </w:rPr>
        <w:t>Venezuela has become the favourite launching pad for Colombia’s drug traffickers.</w:t>
      </w:r>
      <w:r w:rsidRPr="003921A8">
        <w:rPr>
          <w:sz w:val="16"/>
        </w:rPr>
        <w:t xml:space="preserve"> It is argued that </w:t>
      </w:r>
      <w:r w:rsidRPr="00FD516F">
        <w:rPr>
          <w:rStyle w:val="StyleBoldUnderline"/>
        </w:rPr>
        <w:t>80% of the cocaine produced in neighbouring Colombia and the region enters the international markets via Venezuela</w:t>
      </w:r>
      <w:r w:rsidRPr="003921A8">
        <w:rPr>
          <w:sz w:val="16"/>
        </w:rPr>
        <w:t xml:space="preserve">, as heretofore unseen quantities have been seized in various countries. “On the other hand </w:t>
      </w:r>
      <w:r w:rsidRPr="00FD516F">
        <w:rPr>
          <w:rStyle w:val="StyleBoldUnderline"/>
        </w:rPr>
        <w:t>Chavez’s cozy relationship with the FARC is no secret</w:t>
      </w:r>
      <w:r w:rsidRPr="003921A8">
        <w:rPr>
          <w:sz w:val="16"/>
        </w:rPr>
        <w:t>. So much so that the deranged president disrupted ties with Colombia, Venezuela’s second largest commercial partner, over the capture in Caracas of FARC’s leader Rodrigo Granda, who had Venezuelan citizenship, whose wife and step-daughter were welcomed by close associates of Chavez…. Rodriguez Chacin, and who was a guest of honor in one of his Bolivarian get-togethers.”</w:t>
      </w:r>
    </w:p>
    <w:p w:rsidR="00C55E72" w:rsidRDefault="00C55E72" w:rsidP="00C55E72">
      <w:pPr>
        <w:pStyle w:val="Heading4"/>
      </w:pPr>
      <w:r>
        <w:t xml:space="preserve">Drug trafficking creates governmental corruption  </w:t>
      </w:r>
    </w:p>
    <w:p w:rsidR="00C55E72" w:rsidRPr="004D7665" w:rsidRDefault="00C55E72" w:rsidP="00C55E72">
      <w:pPr>
        <w:rPr>
          <w:rStyle w:val="StyleStyleBold12pt"/>
        </w:rPr>
      </w:pPr>
      <w:r>
        <w:rPr>
          <w:rStyle w:val="StyleStyleBold12pt"/>
        </w:rPr>
        <w:t xml:space="preserve">Forero ’09 </w:t>
      </w:r>
    </w:p>
    <w:p w:rsidR="00C55E72" w:rsidRPr="004D7665" w:rsidRDefault="00C55E72" w:rsidP="00C55E72">
      <w:pPr>
        <w:rPr>
          <w:sz w:val="16"/>
          <w:szCs w:val="16"/>
        </w:rPr>
      </w:pPr>
      <w:r w:rsidRPr="004D7665">
        <w:rPr>
          <w:sz w:val="16"/>
          <w:szCs w:val="16"/>
        </w:rPr>
        <w:t>(Juan Forero, a correspondent for the Washington Post. He was the Bogota bureau chief for the New York Times. He has also been a staff writer at the Star-Ledger of Newark, N.J., New York Newsday, the San Diego Union-Tribune and other papers. He has also reported from Mexico, Cuba, Nicaragua and other countries. “Venezuela’s Drug-Trafficking Role is Growing Fast, U.S Report Says.” July 19</w:t>
      </w:r>
      <w:r w:rsidRPr="004D7665">
        <w:rPr>
          <w:sz w:val="16"/>
          <w:szCs w:val="16"/>
          <w:vertAlign w:val="superscript"/>
        </w:rPr>
        <w:t>th</w:t>
      </w:r>
      <w:r w:rsidRPr="004D7665">
        <w:rPr>
          <w:sz w:val="16"/>
          <w:szCs w:val="16"/>
        </w:rPr>
        <w:t xml:space="preserve">, 2009, </w:t>
      </w:r>
      <w:hyperlink r:id="rId29" w:history="1">
        <w:r w:rsidRPr="006E7639">
          <w:rPr>
            <w:rStyle w:val="Hyperlink"/>
            <w:sz w:val="16"/>
            <w:szCs w:val="16"/>
          </w:rPr>
          <w:t>http://www.washingtonpost.com/wpdyn/content/article/2009/07/18/AR2009071801785.html</w:t>
        </w:r>
      </w:hyperlink>
      <w:r w:rsidRPr="004D7665">
        <w:rPr>
          <w:sz w:val="16"/>
          <w:szCs w:val="16"/>
        </w:rPr>
        <w:t xml:space="preserve">) </w:t>
      </w:r>
    </w:p>
    <w:p w:rsidR="00C55E72" w:rsidRPr="00720724" w:rsidRDefault="00C55E72" w:rsidP="00C55E72">
      <w:pPr>
        <w:rPr>
          <w:sz w:val="16"/>
        </w:rPr>
      </w:pPr>
      <w:r w:rsidRPr="00720724">
        <w:rPr>
          <w:sz w:val="16"/>
        </w:rPr>
        <w:t xml:space="preserve">BOGOTA, Colombia, July 18 -- A report for the U.S. Congress on drug smuggling through Venezuela concludes that </w:t>
      </w:r>
      <w:r w:rsidRPr="00720724">
        <w:rPr>
          <w:rStyle w:val="StyleBoldUnderline"/>
        </w:rPr>
        <w:t>corruption at high levels of President Hugo Chávez's government and state aid to Colombia's drug-trafficking guerrillas have made Venezuela a major launching pad for cocaine</w:t>
      </w:r>
      <w:r w:rsidRPr="00720724">
        <w:rPr>
          <w:sz w:val="16"/>
        </w:rPr>
        <w:t xml:space="preserve"> bound for the United States and Europe. Since 1996, successive U.S. administrations have considered Venezuela a key drug-trafficking hub, the Government Accountability Office report says. But now, it says, the amount of cocaine flowing into Venezuela from Colombia, Venezuela's neighbor and the world's top producer of the drug, has skyrocketed, going from an estimated 60 metric tons in 2004 to 260 metric tons in 2007. That amounted to 17 percent of all the cocaine produced in the Andes in 2007. The report, which was first reported by Spain's El Pais newspaper Thursday and obtained by The Washington Post on Friday, represents U.S. officials' strongest condemnation yet of Venezuela's alleged role in drug trafficking. It says </w:t>
      </w:r>
      <w:r w:rsidRPr="00720724">
        <w:rPr>
          <w:rStyle w:val="StyleBoldUnderline"/>
        </w:rPr>
        <w:t>Venezuela has extended a "lifeline" to the Revolutionary Armed Forces of Colombia, or FARC, which</w:t>
      </w:r>
      <w:r w:rsidRPr="00720724">
        <w:rPr>
          <w:sz w:val="16"/>
        </w:rPr>
        <w:t xml:space="preserve"> the United States estimates </w:t>
      </w:r>
      <w:r w:rsidRPr="00720724">
        <w:rPr>
          <w:rStyle w:val="StyleBoldUnderline"/>
        </w:rPr>
        <w:t>has a hand in</w:t>
      </w:r>
      <w:r w:rsidRPr="00720724">
        <w:rPr>
          <w:sz w:val="16"/>
        </w:rPr>
        <w:t xml:space="preserve"> the </w:t>
      </w:r>
      <w:r w:rsidRPr="00720724">
        <w:rPr>
          <w:rStyle w:val="StyleBoldUnderline"/>
        </w:rPr>
        <w:t>trafficking</w:t>
      </w:r>
      <w:r w:rsidRPr="00720724">
        <w:rPr>
          <w:sz w:val="16"/>
        </w:rPr>
        <w:t xml:space="preserve"> of </w:t>
      </w:r>
      <w:r w:rsidRPr="00720724">
        <w:rPr>
          <w:rStyle w:val="StyleBoldUnderline"/>
        </w:rPr>
        <w:t>60 percent of the cocaine produced in Colombia</w:t>
      </w:r>
      <w:r w:rsidRPr="00720724">
        <w:rPr>
          <w:sz w:val="16"/>
        </w:rPr>
        <w:t xml:space="preserve">. The report, scheduled to be made public in Washington on Monday, drew an angry response from Chávez, whose government has repeatedly clashed with the United States. Speaking to reporters in Bolivia on Friday, the populist leader characterized the report as a political tool used by the United States to besmirch his country. </w:t>
      </w:r>
      <w:r w:rsidRPr="00720724">
        <w:rPr>
          <w:sz w:val="16"/>
        </w:rPr>
        <w:lastRenderedPageBreak/>
        <w:t xml:space="preserve">He also said the United States, as the world's top cocaine consumer, has no right to lecture Venezuela. "The United States is the first narco-trafficking country," Chávez said, adding that Venezuela's geography -- particularly its rugged 1,300-mile border with Colombia -- makes it vulnerable to traffickers. He also asserted that Venezuela had made important gains in the drug war since expelling U.S. counter-drug agents in 2005, a measure the GAO says made Venezuela more attractive to Colombian traffickers. "Venezuela has begun to hit narco-trafficking hard since the DEA left," Chávez said, referring to the Drug Enforcement Administration. "The DEA is filled with drug traffickers." Sen. Richard G. Lugar (R-Ind.) commissioned the GAO study in February 2008, asking the nonpartisan agency to determine whether Venezuela was "in the process of becoming a narco-state, heavily dependent [on] and beholden to the international trade in illegal drugs." In a statement about the GAO report, Lugar, the ranking Republican on the Senate Foreign Relations Committee, said the findings "have heightened my </w:t>
      </w:r>
      <w:r w:rsidRPr="00720724">
        <w:rPr>
          <w:rStyle w:val="StyleBoldUnderline"/>
        </w:rPr>
        <w:t>concern that Venezuela's failure to cooperate with the United States on drug interdiction is related to corruption in that country's government</w:t>
      </w:r>
      <w:r w:rsidRPr="00720724">
        <w:rPr>
          <w:sz w:val="16"/>
        </w:rPr>
        <w:t xml:space="preserve">." He said the report underscores a need for a comprehensive review of U.S. policy toward Venezuela. The release of the report is expected to provide ammunition to some Republican lawmakers who have criticized the Obama administration's efforts to reinstate the deposed president of Honduras, Manuel Zelaya, a close ally of Chávez. U.S. diplomats have said that despite his ties to Chávez, Zelaya should be returned to power to serve the six months left in his term. A Democratic aide in Congress who works on Latin American policy issues suggested that the call for a review of U.S. policy toward Venezuela could interfere with Secretary of State Hillary Rodham Clinton's bid to improve relations with Caracas, which were badly frayed during the Bush years. "The administration inherited a messy bilateral relationship and deserves a chance to put it on a more even keel," the aide said. The GAO report describes how cocaine produced in Colombia is smuggled into Venezuela via land and river routes, as well as on short flights originating from remote regions along Colombia's eastern border. Most of the cocaine is then shipped out on merchant vessels, fishing boats and so-called go-fast boats. Though most of it is destined for U.S. streets, increasing amounts are being sent to Europe, the report says. The GAO contends that </w:t>
      </w:r>
      <w:r w:rsidRPr="00720724">
        <w:rPr>
          <w:rStyle w:val="StyleBoldUnderline"/>
        </w:rPr>
        <w:t>corruption in Venezuela, reaching from officers in the National Guard to officials in top levels of government, has contributed to the surge in trafficking</w:t>
      </w:r>
      <w:r w:rsidRPr="00720724">
        <w:rPr>
          <w:sz w:val="16"/>
        </w:rPr>
        <w:t xml:space="preserve">. In September, the </w:t>
      </w:r>
      <w:r w:rsidRPr="00720724">
        <w:rPr>
          <w:rStyle w:val="StyleBoldUnderline"/>
        </w:rPr>
        <w:t>Treasury Department's Office of Foreign Assets Control designated three Venezuelan high-ranking officials</w:t>
      </w:r>
      <w:r w:rsidRPr="00720724">
        <w:rPr>
          <w:sz w:val="16"/>
        </w:rPr>
        <w:t xml:space="preserve">, all close aides to Chávez, </w:t>
      </w:r>
      <w:r w:rsidRPr="00720724">
        <w:rPr>
          <w:rStyle w:val="StyleBoldUnderline"/>
        </w:rPr>
        <w:t>as "drug kingpins"</w:t>
      </w:r>
      <w:r w:rsidRPr="00720724">
        <w:rPr>
          <w:sz w:val="16"/>
        </w:rPr>
        <w:t xml:space="preserve"> for protecting FARC drug shipments and providing arms and funding to Colombian guerrillas. </w:t>
      </w:r>
      <w:r w:rsidRPr="00720724">
        <w:rPr>
          <w:rStyle w:val="StyleBoldUnderline"/>
        </w:rPr>
        <w:t>They are</w:t>
      </w:r>
      <w:r w:rsidRPr="00720724">
        <w:rPr>
          <w:sz w:val="16"/>
        </w:rPr>
        <w:t xml:space="preserve"> Hugo Armando Carvajal Barrios, </w:t>
      </w:r>
      <w:r w:rsidRPr="00720724">
        <w:rPr>
          <w:rStyle w:val="StyleBoldUnderline"/>
        </w:rPr>
        <w:t>director of the military's Intelligence Directorate</w:t>
      </w:r>
      <w:r w:rsidRPr="00720724">
        <w:rPr>
          <w:sz w:val="16"/>
        </w:rPr>
        <w:t xml:space="preserve">; Henry de Jesús Rangel Silva, </w:t>
      </w:r>
      <w:r w:rsidRPr="00720724">
        <w:rPr>
          <w:rStyle w:val="StyleBoldUnderline"/>
        </w:rPr>
        <w:t>head of the Directorate of Intelligence and Prevention Services; and</w:t>
      </w:r>
      <w:r w:rsidRPr="00720724">
        <w:rPr>
          <w:sz w:val="16"/>
        </w:rPr>
        <w:t xml:space="preserve"> Ramón Rodríguez Chacín, </w:t>
      </w:r>
      <w:r w:rsidRPr="00720724">
        <w:rPr>
          <w:rStyle w:val="StyleBoldUnderline"/>
        </w:rPr>
        <w:t>former interior and justice minister</w:t>
      </w:r>
      <w:r w:rsidRPr="00720724">
        <w:rPr>
          <w:sz w:val="16"/>
        </w:rPr>
        <w:t xml:space="preserve">. </w:t>
      </w:r>
    </w:p>
    <w:p w:rsidR="00C55E72" w:rsidRDefault="00C55E72" w:rsidP="00C55E72"/>
    <w:p w:rsidR="00C55E72" w:rsidRDefault="00C55E72" w:rsidP="00C55E72">
      <w:pPr>
        <w:pStyle w:val="Heading4"/>
      </w:pPr>
      <w:r>
        <w:t xml:space="preserve">Government Corruption inherently wrong—hurts human rights, economy, and the environment </w:t>
      </w:r>
    </w:p>
    <w:p w:rsidR="00C55E72" w:rsidRPr="00152A20" w:rsidRDefault="00C55E72" w:rsidP="00C55E72">
      <w:r>
        <w:t>Bryan R. Evans “The Cost of Corruption” http://www.tearfund.org/webdocs/Website/Campaigning/Policy%20and%20research/The%20cost%20of%20corruption.pdf</w:t>
      </w:r>
    </w:p>
    <w:p w:rsidR="00C55E72" w:rsidRPr="00152A20" w:rsidRDefault="00C55E72" w:rsidP="00C55E72">
      <w:pPr>
        <w:rPr>
          <w:sz w:val="16"/>
        </w:rPr>
      </w:pPr>
      <w:r w:rsidRPr="00152A20">
        <w:rPr>
          <w:sz w:val="16"/>
        </w:rPr>
        <w:t xml:space="preserve">Far from being a ‘victimless crime’ </w:t>
      </w:r>
      <w:r w:rsidRPr="00152A20">
        <w:rPr>
          <w:rStyle w:val="StyleBoldUnderline"/>
        </w:rPr>
        <w:t xml:space="preserve">corruption infringes the fundamental human right to fair treatment. </w:t>
      </w:r>
      <w:r w:rsidRPr="00152A20">
        <w:rPr>
          <w:sz w:val="16"/>
        </w:rPr>
        <w:t xml:space="preserve">All persons are entitled to be treated equally, and </w:t>
      </w:r>
      <w:r w:rsidRPr="00152A20">
        <w:rPr>
          <w:rStyle w:val="StyleBoldUnderline"/>
        </w:rPr>
        <w:t xml:space="preserve">when one person bribes a public official he acquires a privileged status in relation to others. </w:t>
      </w:r>
      <w:r w:rsidRPr="00152A20">
        <w:rPr>
          <w:sz w:val="16"/>
        </w:rPr>
        <w:t xml:space="preserve">He becomes an ‘insider’ while others are made ‘outsiders’ (and the more ‘outside’ they are - the very poor, the landless, women, ethnic minorities - the more they will be hurt). Clare Short, the UK Secretary of State for International Development, notes a report in the Indian magazine Outlook to the effect that the bribe for a new water connection was R1,000. This effectively excluded the poor from access to running water, with all the health and time-loss implications that this entails. Corruption is thus profoundly inegalitarian in its effects - it has a ‘Robin Hood-in-reverse’ character. Hugh Bayley MP, introducing a bill to create offences of international bribery and corruption, went so far as to say that “bribery is a direct transfer of money from the poor to the rich”. 20 Secondly, </w:t>
      </w:r>
      <w:r w:rsidRPr="00152A20">
        <w:rPr>
          <w:rStyle w:val="StyleBoldUnderline"/>
        </w:rPr>
        <w:t>corruption results in biased decision-making, as considerations of personal enrichment take precedence over the establishment of rights for all. Government</w:t>
      </w:r>
      <w:r w:rsidRPr="00152A20">
        <w:rPr>
          <w:sz w:val="16"/>
        </w:rPr>
        <w:t xml:space="preserve"> 15 16 </w:t>
      </w:r>
      <w:r w:rsidRPr="00152A20">
        <w:rPr>
          <w:rStyle w:val="StyleBoldUnderline"/>
        </w:rPr>
        <w:t>expenditure will be prioritised according to opportunities to extort bribes rather than on the basis of public welfare, and companies will be preferred on the basis of their willingness to pay</w:t>
      </w:r>
      <w:r w:rsidRPr="00152A20">
        <w:rPr>
          <w:sz w:val="16"/>
        </w:rPr>
        <w:t xml:space="preserve">. The poor may then pay the cost of bribes indirectly through higher prices for essential services. If a company pays a bribe to secure a contract to supply electricity or water, for example, and the poor buy the electricity or water, then they will be paying an artificially high price for that service. Furthermore, specific goods and services may be bought that would not otherwise have been bought at all. There will almost certainly be over-investment in capital goods (‘white elephant’ projects, large defence contracts) at the expense of GDP growth. Thirdly, </w:t>
      </w:r>
      <w:r w:rsidRPr="00152A20">
        <w:rPr>
          <w:rStyle w:val="StyleBoldUnderline"/>
        </w:rPr>
        <w:t>corruption leads to infringement of civil and political rights</w:t>
      </w:r>
      <w:r w:rsidRPr="00152A20">
        <w:rPr>
          <w:sz w:val="16"/>
        </w:rPr>
        <w:t xml:space="preserve">, for example, granting timber rights in an area where indigenous tribes gain their living, bribing a judge or court official, interfering with the electoral process. Corruption, and the secretiveness associated with it, may become one of the props of an authoritarian state. </w:t>
      </w:r>
      <w:r w:rsidRPr="00152A20">
        <w:rPr>
          <w:rStyle w:val="StyleBoldUnderline"/>
        </w:rPr>
        <w:t>Corrupt leaders will be reluctant to relinquish their hold on the national purse and may resort to human rights abuse in order to stay in power.</w:t>
      </w:r>
      <w:r w:rsidRPr="00152A20">
        <w:rPr>
          <w:sz w:val="16"/>
        </w:rPr>
        <w:t xml:space="preserve"> (Burma is a clear case in point.) In other circumstances corruption may so undermine the formal processes and institutions of the state that it becomes almost irrelevant. There are a number of cases (Iran, Nicaragua, Sierra Leone and former Zaïre) where high-level and systemic corruption has been an ingredient in sparking civilian unrest, even revolution. The poor are almost sure to suffer in the ensuing dislocation. Corruption has further ramifications. </w:t>
      </w:r>
      <w:r w:rsidRPr="00152A20">
        <w:rPr>
          <w:rStyle w:val="StyleBoldUnderline"/>
        </w:rPr>
        <w:t xml:space="preserve">When corrupt leaders waste aid money, siphon off </w:t>
      </w:r>
      <w:r w:rsidRPr="00152A20">
        <w:rPr>
          <w:rStyle w:val="StyleBoldUnderline"/>
        </w:rPr>
        <w:lastRenderedPageBreak/>
        <w:t>national resources and build up foreign debt</w:t>
      </w:r>
      <w:r w:rsidRPr="00152A20">
        <w:rPr>
          <w:sz w:val="16"/>
        </w:rPr>
        <w:t xml:space="preserve"> (so that government revenues are then diverted into debt-servicing), or when the shadow economy flourishes at the expense of the aboveboard economy, then </w:t>
      </w:r>
      <w:r w:rsidRPr="00152A20">
        <w:rPr>
          <w:rStyle w:val="StyleBoldUnderline"/>
        </w:rPr>
        <w:t>government revenue is reduced.</w:t>
      </w:r>
      <w:r w:rsidRPr="00152A20">
        <w:rPr>
          <w:sz w:val="16"/>
        </w:rPr>
        <w:t xml:space="preserve"> ‘On the basis of timber known to be exported [from Cambodia] in 1995 and 1996, US$ 400 million should have gone into the state budget, but only 10 million went in.’ 9 21 What is lost to the common purse through this ‘grand corruption’ is, by definition, not available for the provision of public services. When public services decline it is the poor who suffer. They are the ones most dependent on those services, and they do not have the resources to pursue exit strategies. If, for example, government schools decline because they are under-funded then the poor cannot send their children to private schools. The ramifications spread yet further. </w:t>
      </w:r>
      <w:r w:rsidRPr="00152A20">
        <w:rPr>
          <w:rStyle w:val="StyleBoldUnderline"/>
        </w:rPr>
        <w:t>Productive foreign investment may be lost</w:t>
      </w:r>
      <w:r w:rsidRPr="00152A20">
        <w:rPr>
          <w:sz w:val="16"/>
        </w:rPr>
        <w:t xml:space="preserve">. Before the Asian crisis of 1997/98 there were some who argued that corruption was not harmful, it merely greased the wheels of commerce. It was pointed out that some countries which ranked high in surveys of the level of corruption, also excelled in economic growth. The World Development Report notes that the question of predictability (the amount to be paid, the certainty of outcome) throws some light on this apparent paradox. ‘For a given level of corruption, countries with more predictable corruption have higher investment rates.’ However, the Report went on to state that even in these countries </w:t>
      </w:r>
      <w:r w:rsidRPr="00152A20">
        <w:rPr>
          <w:rStyle w:val="StyleBoldUnderline"/>
        </w:rPr>
        <w:t>corruption had an adverse impact on economic performance, because the higher transaction costs and increased uncertainty put off potential investors.</w:t>
      </w:r>
      <w:r w:rsidRPr="00152A20">
        <w:rPr>
          <w:sz w:val="16"/>
        </w:rPr>
        <w:t xml:space="preserve"> Time magazine 23 quotes research by Professor Shang-Jin Wei of Harvard School of Government to the effect that the high level of corruption in Mexico compared with Singapore was the equivalent of a 24 per cent increase in the marginal rate of taxation. 22 And the ramifications spread yet further again. A conservationist, Lansen Olsen, in a letter to the Transparency International Newsletter 10 24 notes that “political corruption is a major feature of the political habitat in which wildlife conservation efforts sink or swim”. </w:t>
      </w:r>
      <w:r w:rsidRPr="00152A20">
        <w:rPr>
          <w:rStyle w:val="StyleBoldUnderline"/>
        </w:rPr>
        <w:t>When corruption breaches regulations designed to protect the environment, everyone suffers in the longterm, as the loss of primary forest leads to soil erosion, local climate change</w:t>
      </w:r>
      <w:r w:rsidRPr="00152A20">
        <w:rPr>
          <w:sz w:val="16"/>
        </w:rPr>
        <w:t xml:space="preserve"> etc, but it is the poor who have the smallest resources with which to weather environmental degradation. Corruption can also have ugly and unpredictable consequences for the (Western) briber. As soon as he pays he begins to lose control. If he does not get what he paid for he is in no position to complain. Having broken the law he is vulnerable to blackmail. If he tries to break the corrupt relationship he may face a variety of threats, including the threat of violence. </w:t>
      </w:r>
    </w:p>
    <w:p w:rsidR="00C55E72" w:rsidRDefault="00C55E72" w:rsidP="00C55E72"/>
    <w:p w:rsidR="00C55E72" w:rsidRDefault="00C55E72" w:rsidP="00C55E72">
      <w:pPr>
        <w:pStyle w:val="Heading4"/>
      </w:pPr>
      <w:r>
        <w:t xml:space="preserve">Drug trafficking destroys internal security </w:t>
      </w:r>
    </w:p>
    <w:p w:rsidR="00C55E72" w:rsidRPr="006F71AC" w:rsidRDefault="00C55E72" w:rsidP="00C55E72">
      <w:r w:rsidRPr="00235F89">
        <w:rPr>
          <w:rStyle w:val="StyleStyleBold12pt"/>
        </w:rPr>
        <w:t>Kurtzleben and Gharib ’09</w:t>
      </w:r>
      <w:r>
        <w:t xml:space="preserve"> </w:t>
      </w:r>
      <w:r w:rsidRPr="00235F89">
        <w:rPr>
          <w:sz w:val="16"/>
          <w:szCs w:val="16"/>
        </w:rPr>
        <w:t>(Danielle Kurtzleben and Ali Gharib, Business and Economics Kurtzleben is a reporter at  US News &amp; World Report, she was a research coder at Project for Excellence in Journalism -- Pew Research Center, Research Assistant at George Washington University, and Editorial Intern at  Rake Publishing. Gharib is a national security reporter for ThinkProgress.org covering U.S. foreign policy in the Middle East, particularly Iran. Before joining the Center for American Progress, he wrote and blogged for Inter Press Service as well as the Columbia Journalism Review’s website, ForeignPolicy.com, and AlterNet, among other outlets. Ali holds a B.A. in philosophy from Boston College, a M.S. in philosophy and public policy from the London School of Economics, and an M.S. in journalism from Columbia University.“ Venezuela Drug Trafficking Getting Wore, Says U.S. Report.” July, 20, 2009, http://ipsnorthamerica.net/news.php?idnews=2429)</w:t>
      </w:r>
    </w:p>
    <w:p w:rsidR="00C55E72" w:rsidRPr="00CB0C78" w:rsidRDefault="00C55E72" w:rsidP="00C55E72">
      <w:pPr>
        <w:rPr>
          <w:rStyle w:val="StyleBoldUnderline"/>
        </w:rPr>
      </w:pPr>
      <w:r w:rsidRPr="00CB0C78">
        <w:rPr>
          <w:sz w:val="16"/>
        </w:rPr>
        <w:t>"</w:t>
      </w:r>
      <w:r w:rsidRPr="00CB0C78">
        <w:rPr>
          <w:rStyle w:val="StyleBoldUnderline"/>
        </w:rPr>
        <w:t>Venezuela has this rapidly growing problem, and won't even deal with the DEA</w:t>
      </w:r>
      <w:r w:rsidRPr="00CB0C78">
        <w:rPr>
          <w:sz w:val="16"/>
        </w:rPr>
        <w:t>," he told IPS. "</w:t>
      </w:r>
      <w:r w:rsidRPr="00CB0C78">
        <w:rPr>
          <w:rStyle w:val="StyleBoldUnderline"/>
        </w:rPr>
        <w:t>Venezuela should be worried</w:t>
      </w:r>
      <w:r w:rsidRPr="00CB0C78">
        <w:rPr>
          <w:sz w:val="16"/>
        </w:rPr>
        <w:t xml:space="preserve"> as well</w:t>
      </w:r>
      <w:r w:rsidRPr="00CB0C78">
        <w:rPr>
          <w:rStyle w:val="StyleBoldUnderline"/>
        </w:rPr>
        <w:t>. If you have that amount of cocaine going through the country, you're risking</w:t>
      </w:r>
      <w:r w:rsidRPr="00CB0C78">
        <w:rPr>
          <w:sz w:val="16"/>
        </w:rPr>
        <w:t xml:space="preserve"> ending up like Mexico, with powerful organised crime and violence. No leader wants violence." Rather than siding outright with narco-traffickers,</w:t>
      </w:r>
      <w:r w:rsidRPr="00CB0C78">
        <w:rPr>
          <w:rStyle w:val="StyleBoldUnderline"/>
        </w:rPr>
        <w:t xml:space="preserve"> it's likely that Venezuela doesn't have the internal security capacity to deal with the problem</w:t>
      </w:r>
      <w:r w:rsidRPr="00CB0C78">
        <w:rPr>
          <w:sz w:val="16"/>
        </w:rPr>
        <w:t xml:space="preserve">, Isaacson said, noting that despite large oil revenues, </w:t>
      </w:r>
      <w:r w:rsidRPr="00CB0C78">
        <w:rPr>
          <w:rStyle w:val="StyleBoldUnderline"/>
        </w:rPr>
        <w:t>Chavez has not properly addressed public safety. "You've seen it happen in Colombia, Mexico and Central America. A country not set up to combat the money of crime and narco-trafficking just gets steamrolled by it. That could be what you're seeing in Venezuela."</w:t>
      </w:r>
    </w:p>
    <w:p w:rsidR="00C55E72" w:rsidRPr="00615357" w:rsidRDefault="00C55E72" w:rsidP="00C55E72"/>
    <w:p w:rsidR="00C55E72" w:rsidRDefault="00C55E72" w:rsidP="00C55E72">
      <w:pPr>
        <w:rPr>
          <w:sz w:val="16"/>
        </w:rPr>
      </w:pPr>
    </w:p>
    <w:p w:rsidR="00C55E72" w:rsidRPr="00196CC4" w:rsidRDefault="00C55E72" w:rsidP="00C55E72">
      <w:pPr>
        <w:rPr>
          <w:sz w:val="16"/>
        </w:rPr>
      </w:pPr>
    </w:p>
    <w:p w:rsidR="00615357" w:rsidRPr="00615357" w:rsidRDefault="00615357" w:rsidP="00615357">
      <w:pPr>
        <w:pStyle w:val="Heading3"/>
      </w:pPr>
      <w:r>
        <w:lastRenderedPageBreak/>
        <w:t>HIV</w:t>
      </w:r>
    </w:p>
    <w:p w:rsidR="00615357" w:rsidRDefault="00615357" w:rsidP="00615357">
      <w:pPr>
        <w:pStyle w:val="Heading4"/>
      </w:pPr>
      <w:r>
        <w:t xml:space="preserve">(  )The use of drugs leads to the spred of HIV </w:t>
      </w:r>
    </w:p>
    <w:p w:rsidR="00615357" w:rsidRDefault="00615357" w:rsidP="00615357">
      <w:r w:rsidRPr="00196CC4">
        <w:rPr>
          <w:rStyle w:val="AuthorYear"/>
        </w:rPr>
        <w:t>Riehman 96</w:t>
      </w:r>
      <w:r w:rsidRPr="0099022F">
        <w:t xml:space="preserve"> [Kara S. October 1996 “Injecting Drug Use and AIDS in Developing Countries: Determinants and Issues for Policy Consideration” Kara Riehman, PhD is a Program Director in the Statistics and Evaluation Center at the American Cancer Society siteresources.worldbank.org]</w:t>
      </w:r>
    </w:p>
    <w:p w:rsidR="00615357" w:rsidRDefault="00615357" w:rsidP="00615357"/>
    <w:p w:rsidR="00615357" w:rsidRDefault="00615357" w:rsidP="00615357">
      <w:pPr>
        <w:rPr>
          <w:sz w:val="16"/>
        </w:rPr>
      </w:pPr>
      <w:r w:rsidRPr="00196CC4">
        <w:rPr>
          <w:rStyle w:val="StyleBoldUnderline"/>
        </w:rPr>
        <w:t>Drug use has played a critical role in the spread of the Human Immunodeficiency Virus (HIV) in several developing countries, a</w:t>
      </w:r>
      <w:r w:rsidRPr="00196CC4">
        <w:rPr>
          <w:sz w:val="16"/>
        </w:rPr>
        <w:t xml:space="preserve">nd threatens to </w:t>
      </w:r>
      <w:r w:rsidRPr="00196CC4">
        <w:rPr>
          <w:rStyle w:val="StyleBoldUnderline"/>
        </w:rPr>
        <w:t>become an important vector for HIV transmission in others. Some governments</w:t>
      </w:r>
      <w:r w:rsidRPr="00196CC4">
        <w:rPr>
          <w:sz w:val="16"/>
        </w:rPr>
        <w:t xml:space="preserve"> have begun to develop policies and interventions targeted to injecting drug users, while others </w:t>
      </w:r>
      <w:r w:rsidRPr="00196CC4">
        <w:rPr>
          <w:rStyle w:val="StyleBoldUnderline"/>
        </w:rPr>
        <w:t>are hesitant to recognize the problem. Part of the difficulty in developing HIV prevention strategies for this group is a lack of knowledge about factors influencing drug use and the spread of HIV</w:t>
      </w:r>
      <w:r w:rsidRPr="00196CC4">
        <w:rPr>
          <w:sz w:val="16"/>
        </w:rPr>
        <w:t xml:space="preserve">. Governments and policymakers must have an understanding of the patterns and determinants of drug use and factors leading to the spread of HIV in this group in order to design appropriate interventions and prevention strategies. HIV transmission among drug users is most often associated with injecting drug use, but there </w:t>
      </w:r>
      <w:r w:rsidRPr="00196CC4">
        <w:rPr>
          <w:rStyle w:val="StyleBoldUnderline"/>
        </w:rPr>
        <w:t>is growing evidence that oth</w:t>
      </w:r>
      <w:bookmarkStart w:id="0" w:name="_GoBack"/>
      <w:bookmarkEnd w:id="0"/>
      <w:r w:rsidRPr="00196CC4">
        <w:rPr>
          <w:rStyle w:val="StyleBoldUnderline"/>
        </w:rPr>
        <w:t>er types of drug use, including the nasal ingestion and inhalation of cocaine and crack cocaine, as well as use of other stimulants also influence the spread of HIV</w:t>
      </w:r>
      <w:r w:rsidRPr="00196CC4">
        <w:rPr>
          <w:sz w:val="16"/>
        </w:rPr>
        <w:t xml:space="preserve">. Heroin use has been increasing worldwide, and while many users smoke the drug, there is also a trend toward increasing injection in some areas (Stimson 1996). </w:t>
      </w:r>
      <w:r w:rsidRPr="00196CC4">
        <w:rPr>
          <w:rStyle w:val="StyleBoldUnderline"/>
        </w:rPr>
        <w:t>Injecting drug use has been identified in over 50 developing countries, and HIV transmission associated with injecting drug use has been reported in at least half of these (Stimson 1996). In addition, HIV seroprevalence among injectors accounts for the majority or a large minority of all HIV positive cases in some developing countries. Snorting of cocaine and smoking of crack cocaine are also prevalent in several developing countries (Oritz, 1994; Surratt, et al. 1996b). The risky sexual behavior associated with this type of drug use contributes to HIV spread among the non- injecting population.</w:t>
      </w:r>
      <w:r w:rsidRPr="00196CC4">
        <w:rPr>
          <w:sz w:val="16"/>
        </w:rPr>
        <w:t xml:space="preserve"> The high </w:t>
      </w:r>
      <w:r w:rsidRPr="00196CC4">
        <w:rPr>
          <w:rStyle w:val="StyleBoldUnderline"/>
        </w:rPr>
        <w:t xml:space="preserve">rate of HIV seroprevalence among the drug-using risk group in itself poses a major health problem of international concern. However, drug-related HIV transmission does not remain within the confines of this group. Drug users also function as a “bridging group,” that is, a bridge for HIV transmission between a core HIV risk group and the general population. In most areas where HIV is prevalent among injecting drug users, </w:t>
      </w:r>
      <w:r w:rsidRPr="00196CC4">
        <w:rPr>
          <w:sz w:val="16"/>
        </w:rPr>
        <w:t xml:space="preserve">the drug users act as the primary source for HIV transmission in the heterosexual population and in perinatal transmission as well (Des Jarlais, 1992). Thus, </w:t>
      </w:r>
      <w:r w:rsidRPr="00196CC4">
        <w:rPr>
          <w:rStyle w:val="StyleBoldUnderline"/>
        </w:rPr>
        <w:t>the extent of the HIV pandemic associated with drug use in some developing countries has expanded beyond this risk group to include the sexual partners and children of drug 3 users. This has important economic and policy implications for decisions regarding HIV prevention and intervention measures targeted to certain risk groups</w:t>
      </w:r>
      <w:r w:rsidRPr="00196CC4">
        <w:rPr>
          <w:sz w:val="16"/>
        </w:rPr>
        <w:t xml:space="preserve">. Some governments have made an extensive effort to address HIV among drug users. Specific interventions have included needle exchange programs, methadone treatment facilities, and information and education campaigns that promote needle and syringe disinfecting techniques. Some of these programs have met with success, resulting in stabilization of HIV prevalence rates among the injecting drug using population. However, many countries are experiencing an increase in HIV among the partners of IDUs, who are not drug injectors themselves. Additional evidence on behavior change among IDUs indicates that while they are able to reduce risk through decreased needle sharing and increased cleaning practices, </w:t>
      </w:r>
      <w:r w:rsidRPr="00196CC4">
        <w:rPr>
          <w:rStyle w:val="StyleBoldUnderline"/>
        </w:rPr>
        <w:t>they have not changed their sexual behavior, particularly regarding condom use</w:t>
      </w:r>
      <w:r w:rsidRPr="00196CC4">
        <w:rPr>
          <w:sz w:val="16"/>
        </w:rPr>
        <w:t xml:space="preserve"> (Jain, et al. 1989; Neaigus, et al. 1990; Des Jarlais and Friedman 1988a; Van de Hoek, et al. 1990). Given the extent of HIV transmission associated with drug use, </w:t>
      </w:r>
      <w:r w:rsidRPr="00196CC4">
        <w:rPr>
          <w:rStyle w:val="StyleBoldUnderline"/>
        </w:rPr>
        <w:t>it is important to examine determinants of drug use and related behaviors in developing countries where this is currently a problem, and where this may become a problem in the future.</w:t>
      </w:r>
      <w:r w:rsidRPr="00196CC4">
        <w:rPr>
          <w:sz w:val="16"/>
        </w:rPr>
        <w:t xml:space="preserve"> This paper will provide a review of literature on injecting drug use and HIV in developing countries. First, levels of HIV infection among drug users in various countries, to the extent that it is available, will be presented. The second section will focus on the role of IDUs in introducing HIV into the general population. Included in this section will be discussion of specific behavioral risk factors associated with HIV transmission. Third, I will present the patterns of drug use in developing countries and discuss factors influencing the global diffusion of heroin and injecting drug use. Fourth, specific practices that facilitate the spread of HIV among IDUs will be presented. Fifth, I will discuss interventions to reduce HIV transmission among IDUs, including policies and programs to reduce demand and supply of drugs, as well as programs of harm reduction. Finally, I will review issues to consider when developing HIV policies and programs targeted to injecting drug users. Several countries have an opportunity to reduce the likelihood of full-scale HIV/AIDS epidemics by quick action featuring targeted, proven interventions to injecting drug users; however, political and cultural factors may constrain governments and NGOs in developing HIV prevention strategies2</w:t>
      </w:r>
    </w:p>
    <w:p w:rsidR="00615357" w:rsidRDefault="00615357" w:rsidP="00615357">
      <w:pPr>
        <w:rPr>
          <w:sz w:val="16"/>
        </w:rPr>
      </w:pPr>
    </w:p>
    <w:p w:rsidR="004F6EA9" w:rsidRPr="0056496B" w:rsidRDefault="0099022F" w:rsidP="006B2F2C">
      <w:pPr>
        <w:pStyle w:val="Heading3"/>
      </w:pPr>
      <w:r>
        <w:lastRenderedPageBreak/>
        <w:t>Turns Terrorism</w:t>
      </w:r>
    </w:p>
    <w:p w:rsidR="004F6EA9" w:rsidRPr="0099022F" w:rsidRDefault="0099022F" w:rsidP="0099022F">
      <w:pPr>
        <w:pStyle w:val="Heading4"/>
      </w:pPr>
      <w:r>
        <w:t xml:space="preserve">(  ) </w:t>
      </w:r>
      <w:r w:rsidR="004F6EA9" w:rsidRPr="0099022F">
        <w:t xml:space="preserve">Drug trafficking funds terrorist sectors in Venezuela- studies prove </w:t>
      </w:r>
    </w:p>
    <w:p w:rsidR="004F6EA9" w:rsidRPr="0099022F" w:rsidRDefault="004F6EA9" w:rsidP="004F6EA9">
      <w:r w:rsidRPr="00435EC2">
        <w:rPr>
          <w:rStyle w:val="AuthorYear"/>
        </w:rPr>
        <w:t>Robinson 03</w:t>
      </w:r>
      <w:r>
        <w:t xml:space="preserve"> </w:t>
      </w:r>
      <w:r w:rsidRPr="0099022F">
        <w:t>[Linda, Linda Robinson is Senior Policy Analyst at RAND. In 2012-13 she was also a Public Policy Scholar at the Wilson Center, and in 2011-12 she was a senior adjunct fellow at the Council on Foreign Relations (October 6, 2003) Terror Close To Home “jewishpoliticalchronicle.org”]</w:t>
      </w:r>
    </w:p>
    <w:p w:rsidR="004F6EA9" w:rsidRDefault="004F6EA9" w:rsidP="004F6EA9">
      <w:pPr>
        <w:rPr>
          <w:rFonts w:ascii="Arial" w:hAnsi="Arial" w:cs="Arial"/>
          <w:color w:val="666666"/>
          <w:sz w:val="18"/>
          <w:szCs w:val="18"/>
        </w:rPr>
      </w:pPr>
    </w:p>
    <w:p w:rsidR="004F6EA9" w:rsidRDefault="004F6EA9" w:rsidP="004F6EA9">
      <w:pPr>
        <w:rPr>
          <w:sz w:val="16"/>
        </w:rPr>
      </w:pPr>
      <w:r w:rsidRPr="008D1DEC">
        <w:rPr>
          <w:rFonts w:ascii="Arial" w:hAnsi="Arial" w:cs="Arial"/>
          <w:color w:val="666666"/>
          <w:sz w:val="16"/>
          <w:szCs w:val="18"/>
        </w:rPr>
        <w:t>,</w:t>
      </w:r>
      <w:r w:rsidRPr="008D1DEC">
        <w:rPr>
          <w:sz w:val="16"/>
        </w:rPr>
        <w:t xml:space="preserve"> </w:t>
      </w:r>
      <w:r w:rsidRPr="008D1DEC">
        <w:rPr>
          <w:rStyle w:val="StyleBoldUnderline"/>
        </w:rPr>
        <w:t>Middle Eastern terrorist groups are operating support cells in Venezuela a</w:t>
      </w:r>
      <w:r w:rsidRPr="008D1DEC">
        <w:rPr>
          <w:sz w:val="16"/>
        </w:rPr>
        <w:t>nd other locations in the Andean region</w:t>
      </w:r>
      <w:r w:rsidRPr="008D1DEC">
        <w:rPr>
          <w:rStyle w:val="StyleBoldUnderline"/>
        </w:rPr>
        <w:t>. A two-month review by U.S. News, including interviews with dozens of U.S. and Latin American sources, confirms the terrorist activity.</w:t>
      </w:r>
      <w:r w:rsidRPr="008D1DEC">
        <w:rPr>
          <w:sz w:val="16"/>
        </w:rPr>
        <w:t xml:space="preserve"> In particular, the magazine has learned that </w:t>
      </w:r>
      <w:r w:rsidRPr="008D1DEC">
        <w:rPr>
          <w:rStyle w:val="StyleBoldUnderline"/>
        </w:rPr>
        <w:t>thousands of Venezuelan identity documents are being distributed to foreigners from Middle Eastern nations</w:t>
      </w:r>
      <w:r w:rsidRPr="008D1DEC">
        <w:rPr>
          <w:sz w:val="16"/>
        </w:rPr>
        <w:t xml:space="preserve">, including Syria, Pakistan, Egypt, and Lebanon. </w:t>
      </w:r>
      <w:r w:rsidRPr="008D1DEC">
        <w:rPr>
          <w:rStyle w:val="StyleBoldUnderline"/>
        </w:rPr>
        <w:t>Venezuela is supporting armed opposition groups</w:t>
      </w:r>
      <w:r w:rsidRPr="008D1DEC">
        <w:rPr>
          <w:sz w:val="16"/>
        </w:rPr>
        <w:t xml:space="preserve"> from neighboring Colombia;these groups are on the official U.S. list of terrorist organizations and are also tied to drug trafficking. Maps obtained by U.S. News, as well as eyewitness accounts, pinpoint the location of training camps used by Colombian rebels, a top rebel leader, and Venezuelan armed groups. Cubans are working inside Venezuela ’s paramilitary and intelligence apparatus. The coordination between Cuba and Venezuela is </w:t>
      </w:r>
      <w:r w:rsidRPr="008D1DEC">
        <w:rPr>
          <w:rStyle w:val="StyleBoldUnderline"/>
        </w:rPr>
        <w:t>the</w:t>
      </w:r>
      <w:r w:rsidRPr="008D1DEC">
        <w:rPr>
          <w:sz w:val="16"/>
        </w:rPr>
        <w:t xml:space="preserve"> latest sign that Venezuelan President Chavez is modeling his government on Castro’s Cuba. The Venezuelan government denies supporting Middle Eastern terrorist groups and says that no Cubans are operating inside its intelligence agencies. Venezuela has long denied providing aid to the Colombian guerrilla groups. </w:t>
      </w:r>
      <w:r w:rsidRPr="008D1DEC">
        <w:rPr>
          <w:rStyle w:val="StyleBoldUnderline"/>
        </w:rPr>
        <w:t>Venezuela is providing support - including identity documents - that could prove useful to radical Islamic groups,</w:t>
      </w:r>
      <w:r w:rsidRPr="008D1DEC">
        <w:rPr>
          <w:sz w:val="16"/>
        </w:rPr>
        <w:t xml:space="preserve"> say U.S. officials. U.S. News has learned that Chavez’s government has issued thousands of cedulas, the equivalent of Social Security cards, to people from places such as Cuba, Colombia, and Middle Eastern nations that play host to foreign terrorist organizations. An American official with firsthand knowledge of the ID scheme has seen computer spreadsheets with names of people organized by nationality. “The list easily totaled several thousand,” the official says. “Colombians were the largest group; there were more than a thousand of them. It also included many from Middle Eastern ‘countries of interest’ like Syria, Egypt, Pakistan, Lebanon.” The official adds: “It was shocking to see how extensive the list was.” </w:t>
      </w:r>
      <w:r w:rsidRPr="008D1DEC">
        <w:rPr>
          <w:rStyle w:val="StyleBoldUnderline"/>
        </w:rPr>
        <w:t>U.S. officials believe that the Venezuelan government is issuing the documents to people who should not be getting them and that some of these cedulas were subsequently used to obtain Venezuelan passports and even American visas, which could allow the holder to elude immigration checks and enter the United States.</w:t>
      </w:r>
      <w:r w:rsidRPr="008D1DEC">
        <w:rPr>
          <w:sz w:val="16"/>
        </w:rPr>
        <w:t xml:space="preserve"> U.S. officials say that the cedulas are also being used by Colombian subversives and by some Venezuelan officials to travel surreptitiously. The suspicious links between Venezuela and Islamic radicalism are multiplying. American law enforcement and intelligence officials are exploring whether there is an al Qaeda connection - specifically, they want to know if a Venezuelan of Arab descent named Hakim Mamad al Diab Fatah had ties to any of the September 11 hijackers. The United States deported Diab Fatah to Venezuela for immigration violations in March 2002. A U.S. intelligence official says that Diab Fatah is still a “person of interest” and that his family in Venezuela is “a well-known clan associated with extremist and illicit activity” in northern Venezuela. But when U.S. officials sought Diab Fatah for further questioning, they were told by Venezuelan offi- cials that he was not in the country. Diab Fatah may also be tied to the Caracas mosque of Sheik Ibrahim bin Abdul Aziz, which has caught i n v e s t i g a t o r s ’ attention. One of the mosque’s officials, also a Venezuelan of Arab descent, was recently arrested in London for carrying a grenade on a Caracas-London flight. Sympathy. Latin America’s Arab communities are also becoming centers for terrorist sympathizers. AVenezuelan analyst who recently visited Margarita Island, a free zone on the north coast of Venezuela run largely by Arab merchants from Lebanon and Iran, described the Venezuelan- Arab Friendship Association as a “fortress” with armed guards outside. A U.S. official says the association has been long known as a location of illicit activities. In addition, support “cells” for the groups Hamas, Hezbollah, and Islamiyya al Gammat are active on Margarita, according to Gen. James Hill, the head of the U.S. Southern Command. In a speech last month, Hill said: “</w:t>
      </w:r>
      <w:r w:rsidRPr="008D1DEC">
        <w:rPr>
          <w:rStyle w:val="StyleBoldUnderline"/>
        </w:rPr>
        <w:t>These groups generate funds through money laundering, drug trafficking, or arms deals and make millions of dollars every year via their multiple illicit activities. These logistic cells reach back to the Middle East.” Venezuela’s support for terrorist organizations isn’t limited to those based in Lebanon or Egypt.</w:t>
      </w:r>
      <w:r w:rsidRPr="008D1DEC">
        <w:rPr>
          <w:sz w:val="16"/>
        </w:rPr>
        <w:t xml:space="preserve"> Colombia’s complaints that Venezuela is actively aiding two Colombian armed groups on the U.S. State Department’s terrorist list - the FARC and the ELN - have been met by heated Venezuelan denials. But U.S. News has obtained detailed information demonstrating that camps used by the Colombian rebels exist inside Venezuela; maps actually pinpoint the location of the camps, and firsthand reports describe visits by Venezuelan officials. The armed </w:t>
      </w:r>
      <w:r w:rsidRPr="008D1DEC">
        <w:rPr>
          <w:rStyle w:val="StyleBoldUnderline"/>
        </w:rPr>
        <w:t>Colombian groups, though they have waged no attacks on U.S. soil, are among the most active terrorist groups in the world, and several of their leaders have been indicted in the United States for the killings and kidnappings of Americans and for drug trafficking.</w:t>
      </w:r>
      <w:r w:rsidRPr="008D1DEC">
        <w:rPr>
          <w:sz w:val="16"/>
        </w:rPr>
        <w:t xml:space="preserve"> The FARC’s principal camp in Venezuela is in the Perija mountains near an Indian village called Resumidero, according to maps and testimony from FARC deserters. The Resumidero base is home to one of the FARC’s top leaders, Ivan Marquez, and can accommodate 700 people. Marquez commands 1,000 fighters and, according to one deserter’s account, oversees the training of hundreds more would-be guerrillas. Aclandestine FARC radio station is located about 30 miles a w a y, on the Colombian-Venezuelan border. Resumidero, which has 100 huts and three houses for Marquez and other leaders, is two days’walk from another camp called Asamblea, near the city of Machiques, which is about 35 miles inside Venezuelan territory. That camp, which has 25 houses and even Internet access, is used to train still more more fighters. U.S. News has also obtained </w:t>
      </w:r>
      <w:r w:rsidRPr="008D1DEC">
        <w:rPr>
          <w:sz w:val="16"/>
        </w:rPr>
        <w:lastRenderedPageBreak/>
        <w:t xml:space="preserve">documents that offer firsthand accounts - from people inside the camps - that illustrate the extent of Venezuela’s backing of the Colombian rebels. According to debriefings of former rebels, some 60 Venezuelan soldiers, plus two Venezuelan officers, provide training to the FARC rebels at the Resumidero camp. Visitors to the camp have included Venezuelan civilians and Europeans. A 31-year- old FARC deserter who spent seven months at FARC camps inside Venezuela, says he witnessed Venezuelan officers arrive by helicopter. He says his unit twice ambushed the Colombian Army and then fled to sanctuary in Venezuela. He also asserts that “abundant ammunition” - a cache in April included 2,500 rounds of 7.62mm and .223- caliber ammunition for automatic rifles - has been shipped across the border to Colombia. Another guerrilla who turned herself in last July says she saw FARC leaders heading for a camp called Rio Verde in Venezuela. And a former guerrilla, a 32- year-old man, says he fled from battle to a camp called Sastreria in Venezuela. Drug money helps fuel the fighting. Another FARC source told U.S. News that he witnessed a FARC logistics chief trade 8 kilograms of cocaine and cash for guns from a Venezuelan colonel, who arranged the shipments from Venezuelan Army stocks. Colombian officials have documented many such guns-for-drugs trades; they also confirm the existence of training camps - and even spots where hostages are held - along Venezuela’s frontier from the flatlands of Arauca northward to the mountains of Perija. Adds a U.S. official: </w:t>
      </w:r>
      <w:r w:rsidRPr="008D1DEC">
        <w:rPr>
          <w:rStyle w:val="StyleBoldUnderline"/>
        </w:rPr>
        <w:t>“It’s no secret the level of cooperation that the Venezuelan government is giving to the Colombian groups, from the shipment of arms in, to the shipment of drugs out, to the movement of people in and out of Colombia.”</w:t>
      </w:r>
      <w:r w:rsidRPr="008D1DEC">
        <w:rPr>
          <w:sz w:val="16"/>
        </w:rPr>
        <w:t xml:space="preserve"> During an August visit to the region, the chairman of the Joint Chiefs of Staff, Gen. Richard Myers, went so far as to suggest that Venezuela’s support for terrorists in Colombia was like Syria’s support for terrorists in Iraq. “It is simply not helpful when countries</w:t>
      </w:r>
    </w:p>
    <w:p w:rsidR="00226E9E" w:rsidRDefault="00226E9E" w:rsidP="004F6EA9">
      <w:pPr>
        <w:rPr>
          <w:sz w:val="16"/>
        </w:rPr>
      </w:pPr>
    </w:p>
    <w:p w:rsidR="004F6EA9" w:rsidRDefault="00226E9E" w:rsidP="00226E9E">
      <w:pPr>
        <w:pStyle w:val="Heading3"/>
      </w:pPr>
      <w:r>
        <w:lastRenderedPageBreak/>
        <w:t>Aff Answers</w:t>
      </w:r>
      <w:r w:rsidR="004F6EA9">
        <w:t xml:space="preserve"> </w:t>
      </w:r>
    </w:p>
    <w:p w:rsidR="00DA00EE" w:rsidRPr="00DA00EE" w:rsidRDefault="00DA00EE" w:rsidP="00DA00EE">
      <w:pPr>
        <w:pStyle w:val="Heading4"/>
        <w:rPr>
          <w:rStyle w:val="StyleStyleBold12pt"/>
          <w:b/>
        </w:rPr>
      </w:pPr>
      <w:r w:rsidRPr="00DA00EE">
        <w:rPr>
          <w:rStyle w:val="StyleStyleBold12pt"/>
          <w:b/>
        </w:rPr>
        <w:t>Venezuela say no to US drug efforts</w:t>
      </w:r>
    </w:p>
    <w:p w:rsidR="00226E9E" w:rsidRPr="00226E9E" w:rsidRDefault="00226E9E" w:rsidP="00226E9E">
      <w:pPr>
        <w:rPr>
          <w:rStyle w:val="StyleStyleBold12pt"/>
        </w:rPr>
      </w:pPr>
      <w:r>
        <w:rPr>
          <w:rStyle w:val="StyleStyleBold12pt"/>
        </w:rPr>
        <w:t xml:space="preserve">AP ’08 </w:t>
      </w:r>
      <w:r>
        <w:t xml:space="preserve">(News agency, “ Venezuela rejects US bid for Anit-drug pact.” August 8, 2008, </w:t>
      </w:r>
      <w:hyperlink r:id="rId30" w:history="1">
        <w:r w:rsidRPr="006E7639">
          <w:rPr>
            <w:rStyle w:val="Hyperlink"/>
          </w:rPr>
          <w:t>http://www.nbcnews.com/id/26487635/ns/world_news-venezuela/t/venezuela-rejects-us-bid-anti-drugs-pact/</w:t>
        </w:r>
      </w:hyperlink>
      <w:r>
        <w:t xml:space="preserve">) </w:t>
      </w:r>
    </w:p>
    <w:p w:rsidR="00226E9E" w:rsidRDefault="00226E9E" w:rsidP="00226E9E">
      <w:r>
        <w:t xml:space="preserve">CARACAS, Venezuela — </w:t>
      </w:r>
      <w:r w:rsidRPr="00226E9E">
        <w:rPr>
          <w:rStyle w:val="StyleBoldUnderline"/>
        </w:rPr>
        <w:t>Venezuela</w:t>
      </w:r>
      <w:r>
        <w:t xml:space="preserve"> on Sunday </w:t>
      </w:r>
      <w:r w:rsidRPr="00226E9E">
        <w:rPr>
          <w:rStyle w:val="StyleBoldUnderline"/>
        </w:rPr>
        <w:t xml:space="preserve">rejected U.S. requests to resume cooperation in the war on drugs, saying it has made progress </w:t>
      </w:r>
      <w:r>
        <w:t>despite an alleged fourfold-gain in the amount of Colombian cocaine now passing through its territory. In the latest barb-trading over the issue</w:t>
      </w:r>
      <w:r w:rsidRPr="00226E9E">
        <w:rPr>
          <w:rStyle w:val="StyleBoldUnderline"/>
        </w:rPr>
        <w:t>, Venezuela dismissed U.S. attempts to renew talks on drugs as "useless and inopportune,"</w:t>
      </w:r>
      <w:r>
        <w:t xml:space="preserve"> saying U.S. officials should focus on slashing demand for drugs at home rather than blaming setbacks on other nations' supposed lack of cooperation. "The anti-drug fight in Venezuela has shown significant progress during recent years, especially since the government ended official cooperation programs with the DEA," Venezuela's foreign ministry said in a statement</w:t>
      </w:r>
      <w:r w:rsidRPr="00226E9E">
        <w:rPr>
          <w:rStyle w:val="StyleBoldUnderline"/>
        </w:rPr>
        <w:t>. President Hugo Chavez suspended cooperation with the U.S. D</w:t>
      </w:r>
      <w:r>
        <w:t xml:space="preserve">rug </w:t>
      </w:r>
      <w:r w:rsidRPr="00226E9E">
        <w:rPr>
          <w:rStyle w:val="StyleBoldUnderline"/>
        </w:rPr>
        <w:t>E</w:t>
      </w:r>
      <w:r>
        <w:t xml:space="preserve">nforcement </w:t>
      </w:r>
      <w:r w:rsidRPr="00226E9E">
        <w:rPr>
          <w:rStyle w:val="StyleBoldUnderline"/>
        </w:rPr>
        <w:t>A</w:t>
      </w:r>
      <w:r>
        <w:t xml:space="preserve">gency in August 2005, </w:t>
      </w:r>
      <w:r w:rsidRPr="00226E9E">
        <w:rPr>
          <w:rStyle w:val="StyleBoldUnderline"/>
        </w:rPr>
        <w:t xml:space="preserve">accusing its agents of espionage. Since then, Venezuela has refused to help U.S. officials combat drug trafficking, </w:t>
      </w:r>
      <w:r>
        <w:t xml:space="preserve">White House drug czar John Walters said. U.S. law enforcement has detected a wave of flights that depart Venezuela and drop large loads of cocaine off the Caribbean island of Hispaniola, while other multi-ton loads are moved by boat and air to west Africa — a way station for shipments to Europe, </w:t>
      </w:r>
      <w:r w:rsidRPr="00226E9E">
        <w:rPr>
          <w:rStyle w:val="StyleBoldUnderline"/>
        </w:rPr>
        <w:t>Walters said</w:t>
      </w:r>
      <w:r>
        <w:t xml:space="preserve">. He said </w:t>
      </w:r>
      <w:r w:rsidRPr="00226E9E">
        <w:rPr>
          <w:rStyle w:val="StyleBoldUnderline"/>
        </w:rPr>
        <w:t>the flow of Colombian cocaine through Venezuela has quadrupled</w:t>
      </w:r>
      <w:r>
        <w:t xml:space="preserve"> since 2004, reaching an estimated 282 tons last year. On Sunday, </w:t>
      </w:r>
      <w:r w:rsidRPr="00226E9E">
        <w:rPr>
          <w:rStyle w:val="StyleBoldUnderline"/>
        </w:rPr>
        <w:t>Chavez responded angrily to Walter's comments, calling him "stupid" for suggesting that drug smuggling through Venezuela has increased</w:t>
      </w:r>
      <w:r>
        <w:t xml:space="preserve">. Chavez also took issue with recent statements made by U.S. Ambassador Patrick Duddy, saying the diplomat is risking possible expulsion from Venezuela and would soon be "packing his bags" if he's not careful. Duddy told reporters on Saturday that deteriorating diplomatic relations between Caracas and Washington are giving drug smugglers the upper hand. </w:t>
      </w:r>
    </w:p>
    <w:p w:rsidR="00226E9E" w:rsidRDefault="00226E9E" w:rsidP="00226E9E"/>
    <w:p w:rsidR="00226E9E" w:rsidRDefault="00DA00EE" w:rsidP="00DA00EE">
      <w:pPr>
        <w:pStyle w:val="Heading4"/>
      </w:pPr>
      <w:r>
        <w:t xml:space="preserve">Say no, empirics prove they backlash against US drug efforts </w:t>
      </w:r>
    </w:p>
    <w:p w:rsidR="00DA00EE" w:rsidRPr="00DA00EE" w:rsidRDefault="00DA00EE" w:rsidP="00DA00EE">
      <w:r w:rsidRPr="00DA00EE">
        <w:rPr>
          <w:rStyle w:val="StyleStyleBold12pt"/>
        </w:rPr>
        <w:t>Press TV</w:t>
      </w:r>
      <w:r>
        <w:t xml:space="preserve"> </w:t>
      </w:r>
      <w:r>
        <w:rPr>
          <w:rStyle w:val="StyleStyleBold12pt"/>
        </w:rPr>
        <w:t xml:space="preserve">’11 </w:t>
      </w:r>
      <w:r>
        <w:t>(Press TV, news agency, “Venezuela Fights to Stop Drug Trafficking in the American Continent.” July 31, 2011 http://venezuelanalysis.com/video/6389)</w:t>
      </w:r>
    </w:p>
    <w:p w:rsidR="00226E9E" w:rsidRDefault="00226E9E" w:rsidP="00226E9E">
      <w:r>
        <w:t xml:space="preserve">In this brief video by Press TV, </w:t>
      </w:r>
      <w:r w:rsidRPr="00226E9E">
        <w:rPr>
          <w:rStyle w:val="StyleBoldUnderline"/>
        </w:rPr>
        <w:t>the Venezuelan Minister of Interior and Justice</w:t>
      </w:r>
      <w:r>
        <w:t xml:space="preserve">, Tarek El Aissami, reacts to repeated U.S. accusations that Venezuela is not doing enough to stop drug trafficking in the American continent. </w:t>
      </w:r>
      <w:r w:rsidRPr="00226E9E">
        <w:t>The minister</w:t>
      </w:r>
      <w:r>
        <w:t xml:space="preserve"> has </w:t>
      </w:r>
      <w:r w:rsidRPr="00226E9E">
        <w:rPr>
          <w:rStyle w:val="StyleBoldUnderline"/>
        </w:rPr>
        <w:t>said that the DEA's support is no longer needed and that Venezuela</w:t>
      </w:r>
      <w:r>
        <w:t xml:space="preserve"> in turn is willing to help the U.S. or any other country to reduce drug trafficking rates. According to El Aissami, </w:t>
      </w:r>
      <w:r w:rsidRPr="00226E9E">
        <w:rPr>
          <w:rStyle w:val="StyleBoldUnderline"/>
        </w:rPr>
        <w:t>one year after the Venezuelan government broke relations with the DEA in 2004, drug seizures doubled and important chiefs of drug cartels were captured</w:t>
      </w:r>
      <w:r>
        <w:t xml:space="preserve">. El Aissami has also said </w:t>
      </w:r>
      <w:r w:rsidRPr="00226E9E">
        <w:rPr>
          <w:rStyle w:val="StyleBoldUnderline"/>
        </w:rPr>
        <w:t>that this separation from the U.S. has allowed the government to improve anti-drug policies.</w:t>
      </w:r>
      <w:r>
        <w:t xml:space="preserve"> Now communities have become a key factor to draw a new sovereign plan which does not obey foreign guidelines. EL Aissami has informed that </w:t>
      </w:r>
      <w:r w:rsidRPr="00226E9E">
        <w:rPr>
          <w:rStyle w:val="StyleBoldUnderline"/>
        </w:rPr>
        <w:t>more than 46 million dollars were invested in 2010 to fight drug trafficking in Venezuela</w:t>
      </w:r>
      <w:r>
        <w:t>. This year</w:t>
      </w:r>
      <w:r w:rsidRPr="00226E9E">
        <w:rPr>
          <w:rStyle w:val="StyleBoldUnderline"/>
        </w:rPr>
        <w:t>, the</w:t>
      </w:r>
      <w:r>
        <w:t xml:space="preserve"> recently created </w:t>
      </w:r>
      <w:r w:rsidRPr="00226E9E">
        <w:rPr>
          <w:rStyle w:val="StyleBoldUnderline"/>
        </w:rPr>
        <w:t>National Anti-Drug Fund has allocated more than 116 million dollars on community prevention projects</w:t>
      </w:r>
      <w:r>
        <w:t xml:space="preserve"> and to strengthen organisations that work towards eradicating drug trafficking. El Aissimi has assured that </w:t>
      </w:r>
      <w:r w:rsidRPr="00226E9E">
        <w:rPr>
          <w:rStyle w:val="StyleBoldUnderline"/>
        </w:rPr>
        <w:t>Venezuela has signed more than 30 international cooperation agreements of shared responsibility.</w:t>
      </w:r>
      <w:r>
        <w:t xml:space="preserve"> He also said that while the DEA was operating in Venezuela they wanted to set up an operations base in the country to practice espionage, as well as paying witnesses with shares from seized drugs. The Venezuelan government considers that the U.S. has a bigger share of responsibility in stimulating drug trafficking operations since Venezuela is </w:t>
      </w:r>
      <w:r>
        <w:lastRenderedPageBreak/>
        <w:t xml:space="preserve">not a drug producing country, while most of the drugs produced in the world end up in the hands of American citizens. </w:t>
      </w:r>
    </w:p>
    <w:p w:rsidR="00226E9E" w:rsidRDefault="00226E9E" w:rsidP="00226E9E"/>
    <w:p w:rsidR="00226E9E" w:rsidRPr="00226E9E" w:rsidRDefault="00226E9E" w:rsidP="00226E9E"/>
    <w:p w:rsidR="004F6EA9" w:rsidRDefault="00990BBE" w:rsidP="00990BBE">
      <w:pPr>
        <w:pStyle w:val="Heading1"/>
      </w:pPr>
      <w:r>
        <w:lastRenderedPageBreak/>
        <w:t>Pltx Links</w:t>
      </w:r>
    </w:p>
    <w:p w:rsidR="00990BBE" w:rsidRDefault="00990BBE" w:rsidP="00990BBE">
      <w:pPr>
        <w:pStyle w:val="Heading3"/>
      </w:pPr>
      <w:r>
        <w:lastRenderedPageBreak/>
        <w:t>Ros-Lehtinen Links</w:t>
      </w:r>
    </w:p>
    <w:p w:rsidR="00990BBE" w:rsidRDefault="00990BBE" w:rsidP="00990BBE">
      <w:pPr>
        <w:pStyle w:val="Heading4"/>
      </w:pPr>
      <w:r>
        <w:t xml:space="preserve">Ros-Lehtinan opposed unless human rights and democracy increases </w:t>
      </w:r>
    </w:p>
    <w:p w:rsidR="00990BBE" w:rsidRPr="00B63822" w:rsidRDefault="00990BBE" w:rsidP="00990BBE">
      <w:pPr>
        <w:rPr>
          <w:rStyle w:val="StyleStyleBold12pt"/>
        </w:rPr>
      </w:pPr>
      <w:r w:rsidRPr="00B63822">
        <w:rPr>
          <w:rStyle w:val="StyleStyleBold12pt"/>
        </w:rPr>
        <w:t>Ros-Lehtinen ‘13</w:t>
      </w:r>
    </w:p>
    <w:p w:rsidR="00990BBE" w:rsidRPr="00B63822" w:rsidRDefault="00990BBE" w:rsidP="00990BBE">
      <w:pPr>
        <w:rPr>
          <w:sz w:val="16"/>
          <w:szCs w:val="16"/>
        </w:rPr>
      </w:pPr>
      <w:r w:rsidRPr="00B63822">
        <w:rPr>
          <w:sz w:val="16"/>
          <w:szCs w:val="16"/>
        </w:rPr>
        <w:t>(Ileana Ros-Lehtinen, U.S Representative, Florida Republican, Chairman of the House Foreign Affairs Subcommittee on the Middle East and North Africa.“ROS-LEHTINEN: Venezuela after Chavez: What comes next? U.S. dithering won’t encourage democracy.” March 14</w:t>
      </w:r>
      <w:r w:rsidRPr="00B63822">
        <w:rPr>
          <w:sz w:val="16"/>
          <w:szCs w:val="16"/>
          <w:vertAlign w:val="superscript"/>
        </w:rPr>
        <w:t>th</w:t>
      </w:r>
      <w:r w:rsidRPr="00B63822">
        <w:rPr>
          <w:sz w:val="16"/>
          <w:szCs w:val="16"/>
        </w:rPr>
        <w:t xml:space="preserve"> 2013, venezuela-after-chavez-what-comes-next)</w:t>
      </w:r>
    </w:p>
    <w:p w:rsidR="00990BBE" w:rsidRPr="00B63822" w:rsidRDefault="00990BBE" w:rsidP="00990BBE">
      <w:pPr>
        <w:rPr>
          <w:sz w:val="16"/>
        </w:rPr>
      </w:pPr>
      <w:r w:rsidRPr="00351EAF">
        <w:rPr>
          <w:sz w:val="16"/>
        </w:rPr>
        <w:t xml:space="preserve">Since 1999, the Venezuelan people have suffered under an oppressive, neosocialist dictatorship that disregarded human rights, the rule of law and freedom of the press. For 14 years, Hugo </w:t>
      </w:r>
      <w:r w:rsidRPr="00351EAF">
        <w:rPr>
          <w:rStyle w:val="StyleBoldUnderline"/>
        </w:rPr>
        <w:t>Chavez trampled over democratic order, jailed political prisoners and oppressed the Venezuelan people</w:t>
      </w:r>
      <w:r w:rsidRPr="00351EAF">
        <w:rPr>
          <w:sz w:val="16"/>
        </w:rPr>
        <w:t xml:space="preserve">. Chavez reportedly accumulated vast amounts of wealth estimated in the billions while </w:t>
      </w:r>
      <w:r w:rsidRPr="00351EAF">
        <w:rPr>
          <w:rStyle w:val="StyleBoldUnderline"/>
        </w:rPr>
        <w:t>Venezuelans suffered from high inflation and joblessness, rampant food shortages</w:t>
      </w:r>
      <w:r w:rsidRPr="00351EAF">
        <w:rPr>
          <w:sz w:val="16"/>
        </w:rPr>
        <w:t xml:space="preserve"> and a private sector that is threatened at every turn. Venezuela is a pivotal national security interest for the United States. It is one of the largest foreign suppliers of crude oil to the United States and is a strategic foothold that continues to pose a threat to our interests in the region. Chavez was instrumental in bringing the threat of narcoterrorism, illicit activities by foreign terrorist organizations and the Iranian regime, including elements of Hezbollah, to the Western Hemisphere. </w:t>
      </w:r>
      <w:r w:rsidRPr="00351EAF">
        <w:rPr>
          <w:rStyle w:val="StyleBoldUnderline"/>
        </w:rPr>
        <w:t>Chavez’s cronies have made it</w:t>
      </w:r>
      <w:r w:rsidRPr="00351EAF">
        <w:rPr>
          <w:sz w:val="16"/>
        </w:rPr>
        <w:t xml:space="preserve"> abundantly </w:t>
      </w:r>
      <w:r w:rsidRPr="00351EAF">
        <w:rPr>
          <w:rStyle w:val="StyleBoldUnderline"/>
        </w:rPr>
        <w:t>clear that they do not wish to cooperate with U.S. law</w:t>
      </w:r>
      <w:r w:rsidRPr="00351EAF">
        <w:rPr>
          <w:sz w:val="16"/>
        </w:rPr>
        <w:t xml:space="preserve"> enforcement officials on terrorism and countering the narcotics trade. </w:t>
      </w:r>
      <w:r w:rsidRPr="00351EAF">
        <w:rPr>
          <w:rStyle w:val="StyleBoldUnderline"/>
        </w:rPr>
        <w:t>This was made clear</w:t>
      </w:r>
      <w:r w:rsidRPr="00351EAF">
        <w:rPr>
          <w:sz w:val="16"/>
        </w:rPr>
        <w:t xml:space="preserve"> once again </w:t>
      </w:r>
      <w:r w:rsidRPr="00351EAF">
        <w:rPr>
          <w:rStyle w:val="StyleBoldUnderline"/>
        </w:rPr>
        <w:t>as the new leadership in Venezuela expelled two U.S. Air Force attaches</w:t>
      </w:r>
      <w:r w:rsidRPr="00351EAF">
        <w:rPr>
          <w:sz w:val="16"/>
        </w:rPr>
        <w:t xml:space="preserve"> shortly </w:t>
      </w:r>
      <w:r w:rsidRPr="00351EAF">
        <w:rPr>
          <w:rStyle w:val="StyleBoldUnderline"/>
        </w:rPr>
        <w:t>before Chavez’s death</w:t>
      </w:r>
      <w:r w:rsidRPr="00351EAF">
        <w:rPr>
          <w:sz w:val="16"/>
        </w:rPr>
        <w:t xml:space="preserve">. </w:t>
      </w:r>
      <w:r w:rsidRPr="00351EAF">
        <w:rPr>
          <w:rStyle w:val="StyleBoldUnderline"/>
        </w:rPr>
        <w:t>This</w:t>
      </w:r>
      <w:r w:rsidRPr="00351EAF">
        <w:rPr>
          <w:sz w:val="16"/>
        </w:rPr>
        <w:t xml:space="preserve"> unwarranted, provocative </w:t>
      </w:r>
      <w:r w:rsidRPr="00351EAF">
        <w:rPr>
          <w:rStyle w:val="StyleBoldUnderline"/>
        </w:rPr>
        <w:t>action was reciprocated</w:t>
      </w:r>
      <w:r w:rsidRPr="00351EAF">
        <w:rPr>
          <w:sz w:val="16"/>
        </w:rPr>
        <w:t xml:space="preserve"> last week </w:t>
      </w:r>
      <w:r w:rsidRPr="00351EAF">
        <w:rPr>
          <w:rStyle w:val="StyleBoldUnderline"/>
        </w:rPr>
        <w:t>when two Venezuelan diplomats were expelled from Washington. Still, there is more to be done.</w:t>
      </w:r>
      <w:r>
        <w:rPr>
          <w:rStyle w:val="StyleBoldUnderline"/>
        </w:rPr>
        <w:t xml:space="preserve"> </w:t>
      </w:r>
      <w:r w:rsidRPr="00351EAF">
        <w:rPr>
          <w:rStyle w:val="StyleBoldUnderline"/>
        </w:rPr>
        <w:t>In a post-Chavez era</w:t>
      </w:r>
      <w:r w:rsidRPr="00351EAF">
        <w:rPr>
          <w:sz w:val="16"/>
        </w:rPr>
        <w:t xml:space="preserve">, much </w:t>
      </w:r>
      <w:r w:rsidRPr="00351EAF">
        <w:rPr>
          <w:rStyle w:val="StyleBoldUnderline"/>
        </w:rPr>
        <w:t xml:space="preserve">attention is being focused on new elections and </w:t>
      </w:r>
      <w:r w:rsidRPr="00351EAF">
        <w:rPr>
          <w:sz w:val="16"/>
        </w:rPr>
        <w:t xml:space="preserve">a call for </w:t>
      </w:r>
      <w:r w:rsidRPr="00351EAF">
        <w:rPr>
          <w:rStyle w:val="StyleBoldUnderline"/>
        </w:rPr>
        <w:t>democratic order</w:t>
      </w:r>
      <w:r w:rsidRPr="00351EAF">
        <w:rPr>
          <w:sz w:val="16"/>
        </w:rPr>
        <w:t xml:space="preserve">. However, elections for the sake of elections do not constitute a true democracy. Venezuela's National Electoral Council is extremely corrupt and colludes with Chavez loyalists, who aim to intimidate the masses in Venezuela by controlling the media and judicial system. A free, fair and transparent election cannot be conducted if the same players continue to control the already tainted electoral process. The authoritarian regime cannot be allowed to simply shift control from one despot to another in an effort to maintain its iron grip over the Venezuelan people. The United States’ role in the post-Chavez era should be to support democratic order by continuing to promote the Venezuelan civil society and ensuring that their rights are respected. The freedom-hungry people of Venezuela fear that the United States is too weak to counter interim President Nicolas Maduro. </w:t>
      </w:r>
      <w:r w:rsidRPr="00351EAF">
        <w:rPr>
          <w:rStyle w:val="StyleBoldUnderline"/>
        </w:rPr>
        <w:t>Support for pro-democracy leaders cannot be accomplished if the Obama administration continues to cozy up to their oppressors and refuses to draw a line</w:t>
      </w:r>
      <w:r w:rsidRPr="00351EAF">
        <w:rPr>
          <w:sz w:val="16"/>
        </w:rPr>
        <w:t xml:space="preserve"> in the sand for Mr. Maduro, demanding an end to these undemocratic policies.</w:t>
      </w:r>
      <w:r w:rsidRPr="00B63822">
        <w:rPr>
          <w:sz w:val="16"/>
        </w:rPr>
        <w:t>Last year, it was reported that the Obama administration was seeking to exchange ambassadors in an attempt to normalize relations between the countries. The U.S. State Department’s approach was extremely premature, and it, unfortunately, legitimized Mr. Maduro without even questioning whether the Venezuelan Constitution was being upheld. The Obama administration continued to send mixed messages and to undermine the opposition by sending a delegation to attend Chavez’s funeral services last week, alongside enemies of the United States, such as Iranian leader Mahmoud Ahmadinejad. Words matter, but actions matter more, and this decision not only sends mixed signals to the people of Venezuela, but reiterates the failed policy of attempting to re-establish diplomatic relations.</w:t>
      </w:r>
      <w:r w:rsidRPr="00B63822">
        <w:rPr>
          <w:rStyle w:val="StyleBoldUnderline"/>
        </w:rPr>
        <w:t>It is in our best interest if political and economic reforms come to Venezuela, but all signs currently point to the contrary</w:t>
      </w:r>
      <w:r w:rsidRPr="00B63822">
        <w:rPr>
          <w:sz w:val="16"/>
        </w:rPr>
        <w:t xml:space="preserve">. As the leader of the Chavista movement, Mr. Maduro could potentially be worse for the Venezuelan people and for U.S. national security interests. Mr. Maduro still controls all branches of government, stifles free speech and was indoctrinated with socialist ideology. He has traveled to Tehran and has strong ties with Iran, supports the Assad regime in Syria and has become a lap dog for Cuba’s Castro brothers.In January, the Castros orchestrated the violation of the Venezuelan Constitution when Chavez did not take the oath of office. The U.S. State Department responded that it is up to the Venezuelan people to decide if there was a violation, and that it would not interpret the constitution. However, those sentiments were nowhere to be found in 2009 when the State Department led the charge against the people of Honduras, helped expel Honduras from the Organization of American States, and did not recognize Honduras’ constitutional authorities. Why the double standard? </w:t>
      </w:r>
      <w:r w:rsidRPr="00B63822">
        <w:rPr>
          <w:rStyle w:val="StyleBoldUnderline"/>
        </w:rPr>
        <w:t>Democratic rights under the Inter-American Democratic Charter cannot be selective; they must be uniform.The United States should be telling the leaders of Venezuela that they need to respect the constitution, abide by the Inter-American Democratic Charter and uphold democratic principles</w:t>
      </w:r>
      <w:r w:rsidRPr="00B63822">
        <w:rPr>
          <w:sz w:val="16"/>
        </w:rPr>
        <w:t xml:space="preserve">. </w:t>
      </w:r>
      <w:r w:rsidRPr="00B63822">
        <w:rPr>
          <w:rStyle w:val="StyleBoldUnderline"/>
        </w:rPr>
        <w:t>These democratic processes can only be enforced if the Venezuela</w:t>
      </w:r>
      <w:r w:rsidRPr="00B63822">
        <w:rPr>
          <w:sz w:val="16"/>
        </w:rPr>
        <w:t>n leadership</w:t>
      </w:r>
      <w:r w:rsidRPr="00B63822">
        <w:rPr>
          <w:rStyle w:val="StyleBoldUnderline"/>
        </w:rPr>
        <w:t xml:space="preserve"> thinks </w:t>
      </w:r>
      <w:r w:rsidRPr="00B63822">
        <w:rPr>
          <w:sz w:val="16"/>
        </w:rPr>
        <w:t xml:space="preserve">that </w:t>
      </w:r>
      <w:r w:rsidRPr="00B63822">
        <w:rPr>
          <w:rStyle w:val="StyleBoldUnderline"/>
        </w:rPr>
        <w:t xml:space="preserve">there will be serious repercussions if they do not take responsible actions to fulfill </w:t>
      </w:r>
      <w:r w:rsidRPr="00B63822">
        <w:rPr>
          <w:sz w:val="16"/>
        </w:rPr>
        <w:t xml:space="preserve">their </w:t>
      </w:r>
      <w:r w:rsidRPr="00B63822">
        <w:rPr>
          <w:rStyle w:val="StyleBoldUnderline"/>
        </w:rPr>
        <w:t>obligations</w:t>
      </w:r>
      <w:r w:rsidRPr="00B63822">
        <w:rPr>
          <w:sz w:val="16"/>
        </w:rPr>
        <w:t>. This is an opportunity for the United States and responsible nations to demonstrate a commitment to restoring true democracy to Venezuela, and I hope the opportunity isn’t missed.</w:t>
      </w:r>
    </w:p>
    <w:p w:rsidR="00990BBE" w:rsidRDefault="00990BBE" w:rsidP="00990BBE"/>
    <w:p w:rsidR="00990BBE" w:rsidRDefault="00990BBE" w:rsidP="00990BBE"/>
    <w:p w:rsidR="00990BBE" w:rsidRDefault="00990BBE" w:rsidP="00990BBE">
      <w:pPr>
        <w:pStyle w:val="Heading4"/>
      </w:pPr>
      <w:r>
        <w:lastRenderedPageBreak/>
        <w:t>Israel lobby extremely powerful—perception key</w:t>
      </w:r>
    </w:p>
    <w:p w:rsidR="00990BBE" w:rsidRPr="00A125BF" w:rsidRDefault="00990BBE" w:rsidP="00990BBE">
      <w:pPr>
        <w:rPr>
          <w:rStyle w:val="StyleStyleBold12pt"/>
          <w:b w:val="0"/>
          <w:bCs w:val="0"/>
          <w:sz w:val="16"/>
          <w:szCs w:val="16"/>
        </w:rPr>
      </w:pPr>
      <w:r>
        <w:rPr>
          <w:rStyle w:val="StyleStyleBold12pt"/>
        </w:rPr>
        <w:t xml:space="preserve">Cornwell ’13 </w:t>
      </w:r>
      <w:r w:rsidRPr="00A125BF">
        <w:rPr>
          <w:sz w:val="16"/>
          <w:szCs w:val="16"/>
        </w:rPr>
        <w:t xml:space="preserve">(Rupert Cornwell, writer for the independent since 1986, winner of two British Press Awards. He previously as a foreign correspondent for the Financial Times and Reuters, a diplomatic correspondent, leader writer and columnist, and a Washington bureau editor. “So, just how powerful is the Israel lobby in the US?” February 3, 2013. </w:t>
      </w:r>
      <w:hyperlink r:id="rId31" w:history="1">
        <w:r w:rsidRPr="00A125BF">
          <w:rPr>
            <w:rStyle w:val="Hyperlink"/>
            <w:sz w:val="16"/>
            <w:szCs w:val="16"/>
          </w:rPr>
          <w:t>http://www.independent.co.uk/voices/comment/so-just-how-powerful-is-the-israel-lobby-in-the-us-8478432.html</w:t>
        </w:r>
      </w:hyperlink>
      <w:r w:rsidRPr="00A125BF">
        <w:rPr>
          <w:sz w:val="16"/>
          <w:szCs w:val="16"/>
        </w:rPr>
        <w:t xml:space="preserve">) </w:t>
      </w:r>
    </w:p>
    <w:p w:rsidR="00990BBE" w:rsidRPr="00A125BF" w:rsidRDefault="00990BBE" w:rsidP="00990BBE">
      <w:pPr>
        <w:rPr>
          <w:sz w:val="16"/>
        </w:rPr>
      </w:pPr>
      <w:r w:rsidRPr="00A125BF">
        <w:rPr>
          <w:rStyle w:val="StyleBoldUnderline"/>
        </w:rPr>
        <w:t>There are those who claim that the lobby's clout is vastly exaggerated</w:t>
      </w:r>
      <w:r w:rsidRPr="00A125BF">
        <w:rPr>
          <w:sz w:val="16"/>
        </w:rPr>
        <w:t xml:space="preserve">, insisting that far from being a sinister body subverting US foreign policy in one of the world's most unstable regions, it </w:t>
      </w:r>
      <w:r w:rsidRPr="00A125BF">
        <w:rPr>
          <w:rStyle w:val="StyleBoldUnderline"/>
        </w:rPr>
        <w:t>is pushing at an open door</w:t>
      </w:r>
      <w:r w:rsidRPr="00A125BF">
        <w:rPr>
          <w:sz w:val="16"/>
        </w:rPr>
        <w:t>. Even without a lobby, the thesis runs, Americans would be overwhelmingly supportive of Israel. Which may be true, but misses the point</w:t>
      </w:r>
      <w:r w:rsidRPr="00A125BF">
        <w:rPr>
          <w:rStyle w:val="StyleBoldUnderline"/>
        </w:rPr>
        <w:t>. Power lies in the perception of power, and the Israel lobby, led by Aipac</w:t>
      </w:r>
      <w:r w:rsidRPr="00A125BF">
        <w:rPr>
          <w:sz w:val="16"/>
        </w:rPr>
        <w:t>, the American Israel Public Affairs Committee</w:t>
      </w:r>
      <w:r w:rsidRPr="00A125BF">
        <w:rPr>
          <w:rStyle w:val="StyleBoldUnderline"/>
        </w:rPr>
        <w:t>, is perceived to have a</w:t>
      </w:r>
      <w:r w:rsidRPr="00A125BF">
        <w:rPr>
          <w:sz w:val="16"/>
        </w:rPr>
        <w:t xml:space="preserve"> heck of </w:t>
      </w:r>
      <w:r w:rsidRPr="00A125BF">
        <w:rPr>
          <w:rStyle w:val="StyleBoldUnderline"/>
        </w:rPr>
        <w:t>a lot of it. Fall foul of the Israel lobby, with its financial muscle and ability to put the word out, and, it is said, your political career may be doomed.</w:t>
      </w:r>
      <w:r w:rsidRPr="00A125BF">
        <w:rPr>
          <w:sz w:val="16"/>
        </w:rPr>
        <w:t xml:space="preserve"> That, presumably, was what Hagel was getting at when he spoke of people in Congress being "intimidated". Exhibit A in this argument is Chuck Percy, the three-term Republican Senator from Illinois said to have been defeated in 1984 as a result of an Aipac-led campaign against him. Percy's offence, according to a committee official at the time, was to have shown "insensitivity and even hostility to our concerns". Also mentioned is George Bush Snr's failed 1992 re-election campaign, to which his short-lived block on loan guarantees to Israel while it continued to expand settlements may have contributed. True or false? It's impossible to say. What matters is the perception. But one thing is incontestable. </w:t>
      </w:r>
      <w:r w:rsidRPr="00A125BF">
        <w:rPr>
          <w:rStyle w:val="StyleBoldUnderline"/>
        </w:rPr>
        <w:t>Congress is overwhelmingly supportive of Israel. Probably no more than a dozen of the 435 Representatives can remotely be described as "pro-Palestinian",</w:t>
      </w:r>
      <w:r w:rsidRPr="00A125BF">
        <w:rPr>
          <w:sz w:val="16"/>
        </w:rPr>
        <w:t xml:space="preserve"> while the mood in the Senate may be divined from a 2000 resolution expressing support for Israel, signed by 96 of its members (Hagel was one of the four who did not). Not for nothing did Pat Buchanan once describe Congress as "Israeli-occupied territory" – so much so that an Israeli prime minister at odds with the White House can bypass the President, making his case directly to an Aipac conference or on Capitol Hill. Take Benjamin Netanyahu when he delivered an address to Congress in May 2011. I remember the assembled lawmakers jumping up and down like jack-in-the-boxes to give him 29 standing ovations. Whatever else, Bibi would never have received an acclamation like that in the Knesset. If Chuck Hagel doesn't make it to the Pentagon, opposition to him from the Israel lobby won't have been the only reason, or even the main reason. But one thing you can be sure of. A good few more on Capitol Hill will have been "intimidated". </w:t>
      </w:r>
    </w:p>
    <w:p w:rsidR="00B24C3A" w:rsidRDefault="00B24C3A" w:rsidP="006B2F2C"/>
    <w:p w:rsidR="006B2F2C" w:rsidRDefault="006B2F2C" w:rsidP="006B2F2C">
      <w:pPr>
        <w:pStyle w:val="Heading1"/>
      </w:pPr>
      <w:r>
        <w:lastRenderedPageBreak/>
        <w:t>China CP</w:t>
      </w:r>
    </w:p>
    <w:p w:rsidR="006B2F2C" w:rsidRPr="006B2F2C" w:rsidRDefault="006B2F2C" w:rsidP="006B2F2C">
      <w:pPr>
        <w:pStyle w:val="Heading3"/>
      </w:pPr>
      <w:r>
        <w:lastRenderedPageBreak/>
        <w:t xml:space="preserve">Venezuela will say yes </w:t>
      </w:r>
    </w:p>
    <w:p w:rsidR="006B2F2C" w:rsidRDefault="006B2F2C" w:rsidP="006B2F2C">
      <w:pPr>
        <w:pStyle w:val="Heading4"/>
      </w:pPr>
      <w:r>
        <w:t>China-Venezuela increasing relations now- recent visits prove</w:t>
      </w:r>
    </w:p>
    <w:p w:rsidR="006B2F2C" w:rsidRPr="0026250F" w:rsidRDefault="006B2F2C" w:rsidP="006B2F2C">
      <w:r w:rsidRPr="0026250F">
        <w:rPr>
          <w:rStyle w:val="StyleStyleBold12pt"/>
        </w:rPr>
        <w:t xml:space="preserve">Embassy of the Bolivarian Republic in the UK </w:t>
      </w:r>
      <w:r w:rsidRPr="00A41F84">
        <w:rPr>
          <w:rStyle w:val="StyleStyleBold12pt"/>
        </w:rPr>
        <w:t>‘13</w:t>
      </w:r>
    </w:p>
    <w:p w:rsidR="006B2F2C" w:rsidRPr="0026250F" w:rsidRDefault="006B2F2C" w:rsidP="006B2F2C">
      <w:r>
        <w:t>(“Venezuela and China strengthen relations of cooperation.” July 18</w:t>
      </w:r>
      <w:r w:rsidRPr="0026250F">
        <w:rPr>
          <w:vertAlign w:val="superscript"/>
        </w:rPr>
        <w:t>th</w:t>
      </w:r>
      <w:r>
        <w:t xml:space="preserve">, 2013 </w:t>
      </w:r>
      <w:hyperlink r:id="rId32" w:history="1">
        <w:r w:rsidRPr="00DB1671">
          <w:rPr>
            <w:rStyle w:val="Hyperlink"/>
          </w:rPr>
          <w:t>http://embavenez.co.uk/?q=content/venezuela-and-china-strengthen-relations-cooperation</w:t>
        </w:r>
      </w:hyperlink>
      <w:r>
        <w:t>)</w:t>
      </w:r>
    </w:p>
    <w:p w:rsidR="006B2F2C" w:rsidRPr="008327A3" w:rsidRDefault="006B2F2C" w:rsidP="006B2F2C">
      <w:pPr>
        <w:rPr>
          <w:rStyle w:val="StyleBoldUnderline"/>
        </w:rPr>
      </w:pPr>
      <w:r w:rsidRPr="008327A3">
        <w:rPr>
          <w:sz w:val="16"/>
        </w:rPr>
        <w:t xml:space="preserve">Caracas, 18 Jul. AVN.- </w:t>
      </w:r>
      <w:r w:rsidRPr="008327A3">
        <w:rPr>
          <w:rStyle w:val="StyleBoldUnderline"/>
        </w:rPr>
        <w:t>Venezuelan vice-president Jorge Arreaza is visiting China</w:t>
      </w:r>
      <w:r w:rsidRPr="008327A3">
        <w:rPr>
          <w:sz w:val="16"/>
        </w:rPr>
        <w:t xml:space="preserve"> as part of a work agenda with his counterpart Li Yuanchao, which seeks </w:t>
      </w:r>
      <w:r w:rsidRPr="008327A3">
        <w:rPr>
          <w:rStyle w:val="StyleBoldUnderline"/>
        </w:rPr>
        <w:t>to strengthen the friendly relations and strategic cooperation between the two countries</w:t>
      </w:r>
      <w:r w:rsidRPr="008327A3">
        <w:rPr>
          <w:sz w:val="16"/>
        </w:rPr>
        <w:t xml:space="preserve">. Visiting the cities of Beijing and Shanghai for four days, Arreaza is expected to meet with Chinese minister of the national development and reform commission, Xu Shaoshi, and China's Development Bank board of directors. Also, a meeting is scheduled between the Venezuelan delegation with representatives of bodies in charge of bilateral cooperation through the High-Level Joint Committee, created in 2001 by the late president Hugo Chavez and president Jian Zeming. </w:t>
      </w:r>
      <w:r w:rsidRPr="008327A3">
        <w:rPr>
          <w:rStyle w:val="StyleBoldUnderline"/>
        </w:rPr>
        <w:t>The Venezuelan delegation headed by vice-president</w:t>
      </w:r>
      <w:r w:rsidRPr="008327A3">
        <w:rPr>
          <w:sz w:val="16"/>
        </w:rPr>
        <w:t xml:space="preserve"> Areaza </w:t>
      </w:r>
      <w:r w:rsidRPr="008327A3">
        <w:rPr>
          <w:rStyle w:val="StyleBoldUnderline"/>
        </w:rPr>
        <w:t>will also meet the politburo and municipal committee of China's Communist Party,</w:t>
      </w:r>
      <w:r w:rsidRPr="008327A3">
        <w:rPr>
          <w:sz w:val="16"/>
        </w:rPr>
        <w:t xml:space="preserve"> reported the Venezuelan foreign ministry. Arriving in China, vice-president Arreaza emphasized that </w:t>
      </w:r>
      <w:r w:rsidRPr="008327A3">
        <w:rPr>
          <w:rStyle w:val="StyleBoldUnderline"/>
        </w:rPr>
        <w:t>the two governments are sending "a very important signal to the Venezuelan people, Chinese people and the world, strengthening these relations that Hugo Chavez initiated with Chinese leaders with the Chinese government and people.</w:t>
      </w:r>
      <w:r w:rsidRPr="008327A3">
        <w:rPr>
          <w:sz w:val="16"/>
        </w:rPr>
        <w:t xml:space="preserve">" In turn, China's Yuanchao described the existing relationship between the two governments favourably. Also, he recalled that last May, during his official visit to Venezuela, </w:t>
      </w:r>
      <w:r w:rsidRPr="008327A3">
        <w:rPr>
          <w:rStyle w:val="StyleBoldUnderline"/>
        </w:rPr>
        <w:t>he confirmed the bilateral strategic cooperation and the boost given by the Bolivarian Revolution to development</w:t>
      </w:r>
      <w:r w:rsidRPr="008327A3">
        <w:rPr>
          <w:sz w:val="16"/>
        </w:rPr>
        <w:t xml:space="preserve">. Vice-president Li Yuanchao remarked that </w:t>
      </w:r>
      <w:r w:rsidRPr="008327A3">
        <w:rPr>
          <w:rStyle w:val="StyleBoldUnderline"/>
        </w:rPr>
        <w:t>both governments are keen to strengthening bilateral relations</w:t>
      </w:r>
    </w:p>
    <w:p w:rsidR="006B2F2C" w:rsidRDefault="006B2F2C" w:rsidP="006B2F2C">
      <w:pPr>
        <w:pStyle w:val="Heading4"/>
      </w:pPr>
      <w:r>
        <w:t xml:space="preserve">Venezuela will work with China on energy sector </w:t>
      </w:r>
    </w:p>
    <w:p w:rsidR="006B2F2C" w:rsidRPr="00A41F84" w:rsidRDefault="006B2F2C" w:rsidP="006B2F2C">
      <w:pPr>
        <w:rPr>
          <w:sz w:val="16"/>
        </w:rPr>
      </w:pPr>
      <w:r w:rsidRPr="00A41F84">
        <w:rPr>
          <w:rStyle w:val="StyleStyleBold12pt"/>
        </w:rPr>
        <w:t xml:space="preserve">China Daily Asia </w:t>
      </w:r>
      <w:r w:rsidRPr="00C65939">
        <w:rPr>
          <w:rStyle w:val="StyleStyleBold12pt"/>
        </w:rPr>
        <w:t>Weekly ‘13</w:t>
      </w:r>
      <w:r w:rsidRPr="00A41F84">
        <w:rPr>
          <w:sz w:val="16"/>
        </w:rPr>
        <w:t xml:space="preserve"> (China Daily Asia Weekly</w:t>
      </w:r>
      <w:r>
        <w:rPr>
          <w:sz w:val="16"/>
        </w:rPr>
        <w:t xml:space="preserve"> features</w:t>
      </w:r>
      <w:r w:rsidRPr="00A41F84">
        <w:rPr>
          <w:sz w:val="16"/>
        </w:rPr>
        <w:t xml:space="preserve"> news, views and analyses</w:t>
      </w:r>
      <w:r>
        <w:rPr>
          <w:sz w:val="16"/>
        </w:rPr>
        <w:t>. The</w:t>
      </w:r>
      <w:r w:rsidRPr="00A41F84">
        <w:rPr>
          <w:sz w:val="16"/>
        </w:rPr>
        <w:t xml:space="preserve"> newspaper is printed and distributed in major countries across Asia, including Australia, Hong Kong, India, Indonesia, Japan, Malaysia, Myanmar, Nepal, Pakistan, Philippines, Republic of Korea, Singapore, Thailand, United Arab Emirates and Vietnam. Asia Weekly has a dedicated pool of professional writers with proven credentials across the region. “Venezuela to maintain policies toward China.” July 19</w:t>
      </w:r>
      <w:r w:rsidRPr="00A41F84">
        <w:rPr>
          <w:sz w:val="16"/>
          <w:vertAlign w:val="superscript"/>
        </w:rPr>
        <w:t>th</w:t>
      </w:r>
      <w:r w:rsidRPr="00A41F84">
        <w:rPr>
          <w:sz w:val="16"/>
        </w:rPr>
        <w:t xml:space="preserve">, 2013 http://www.chinadailyasia.com/news/2013-07/19/content_15079032.html) </w:t>
      </w:r>
    </w:p>
    <w:p w:rsidR="006B2F2C" w:rsidRPr="007F49ED" w:rsidRDefault="006B2F2C" w:rsidP="006B2F2C">
      <w:pPr>
        <w:rPr>
          <w:sz w:val="16"/>
        </w:rPr>
      </w:pPr>
      <w:r w:rsidRPr="00A41F84">
        <w:rPr>
          <w:rStyle w:val="StyleBoldUnderline"/>
          <w:highlight w:val="yellow"/>
        </w:rPr>
        <w:t>Maduro</w:t>
      </w:r>
      <w:r w:rsidRPr="00E7081C">
        <w:rPr>
          <w:rStyle w:val="StyleBoldUnderline"/>
        </w:rPr>
        <w:t xml:space="preserve"> </w:t>
      </w:r>
      <w:r w:rsidRPr="007F49ED">
        <w:rPr>
          <w:sz w:val="16"/>
        </w:rPr>
        <w:t xml:space="preserve">adopts Beijing-friendly approach of predecessor. The new government of Venezuela </w:t>
      </w:r>
      <w:r w:rsidRPr="00A41F84">
        <w:rPr>
          <w:rStyle w:val="StyleBoldUnderline"/>
          <w:highlight w:val="yellow"/>
        </w:rPr>
        <w:t>will continue to prioritize</w:t>
      </w:r>
      <w:r w:rsidRPr="007F49ED">
        <w:rPr>
          <w:sz w:val="16"/>
        </w:rPr>
        <w:t xml:space="preserve"> its </w:t>
      </w:r>
      <w:r w:rsidRPr="00A41F84">
        <w:rPr>
          <w:rStyle w:val="StyleBoldUnderline"/>
          <w:highlight w:val="yellow"/>
        </w:rPr>
        <w:t>relations with China</w:t>
      </w:r>
      <w:r w:rsidRPr="007F49ED">
        <w:rPr>
          <w:sz w:val="16"/>
        </w:rPr>
        <w:t xml:space="preserve"> and expects to learn from China's development, Venezuelan Vice-President Jorge Arreaza said in Beijing on Thursday. Arreaza, who began an official five-day visit to China on Wednesday, made the remarks while meeting Vice-President Li Yuanchao at the Great Hall of the People. Observers said </w:t>
      </w:r>
      <w:r w:rsidRPr="00BB29CD">
        <w:rPr>
          <w:rStyle w:val="StyleBoldUnderline"/>
        </w:rPr>
        <w:t>there is no need to worry about changes in Venezuela's China policies in the post-Chavez period</w:t>
      </w:r>
      <w:r w:rsidRPr="007F49ED">
        <w:rPr>
          <w:sz w:val="16"/>
        </w:rPr>
        <w:t xml:space="preserve">. </w:t>
      </w:r>
      <w:r w:rsidRPr="00BB29CD">
        <w:rPr>
          <w:rStyle w:val="StyleBoldUnderline"/>
        </w:rPr>
        <w:t>Frequent high-level visits showed that the two nations are trying to consolidate ties</w:t>
      </w:r>
      <w:r w:rsidRPr="007F49ED">
        <w:rPr>
          <w:sz w:val="16"/>
        </w:rPr>
        <w:t xml:space="preserve">. "Apparently, Venezuelan President Nicolas Maduro has adopted Chavez's policies on China," said Wu Baiyi, deputy head of the Institution of Latin American Studies under the Chinese Academy of Social Sciences. "Besides, the </w:t>
      </w:r>
      <w:r w:rsidRPr="00A41F84">
        <w:rPr>
          <w:rStyle w:val="StyleBoldUnderline"/>
          <w:highlight w:val="yellow"/>
        </w:rPr>
        <w:t>Venezuelan economy's</w:t>
      </w:r>
      <w:r w:rsidRPr="007F49ED">
        <w:rPr>
          <w:sz w:val="16"/>
        </w:rPr>
        <w:t xml:space="preserve"> steady </w:t>
      </w:r>
      <w:r w:rsidRPr="00A41F84">
        <w:rPr>
          <w:rStyle w:val="StyleBoldUnderline"/>
          <w:highlight w:val="yellow"/>
        </w:rPr>
        <w:t>development and</w:t>
      </w:r>
      <w:r w:rsidRPr="00BB29CD">
        <w:rPr>
          <w:rStyle w:val="StyleBoldUnderline"/>
        </w:rPr>
        <w:t xml:space="preserve"> </w:t>
      </w:r>
      <w:r w:rsidRPr="007F49ED">
        <w:rPr>
          <w:sz w:val="16"/>
        </w:rPr>
        <w:t xml:space="preserve">its </w:t>
      </w:r>
      <w:r w:rsidRPr="00A41F84">
        <w:rPr>
          <w:rStyle w:val="StyleBoldUnderline"/>
          <w:highlight w:val="yellow"/>
        </w:rPr>
        <w:t xml:space="preserve">oil exports are </w:t>
      </w:r>
      <w:r w:rsidRPr="00A41F84">
        <w:rPr>
          <w:rStyle w:val="StyleBoldUnderline"/>
        </w:rPr>
        <w:t xml:space="preserve">closely </w:t>
      </w:r>
      <w:r w:rsidRPr="00A41F84">
        <w:rPr>
          <w:rStyle w:val="StyleBoldUnderline"/>
          <w:highlight w:val="yellow"/>
        </w:rPr>
        <w:t>linked to China</w:t>
      </w:r>
      <w:r w:rsidRPr="00A41F84">
        <w:rPr>
          <w:sz w:val="16"/>
          <w:highlight w:val="yellow"/>
        </w:rPr>
        <w:t>,</w:t>
      </w:r>
      <w:r w:rsidRPr="007F49ED">
        <w:rPr>
          <w:sz w:val="16"/>
        </w:rPr>
        <w:t xml:space="preserve">" he said. Li told Arreaza that </w:t>
      </w:r>
      <w:r w:rsidRPr="00A41F84">
        <w:rPr>
          <w:rStyle w:val="StyleBoldUnderline"/>
          <w:highlight w:val="yellow"/>
        </w:rPr>
        <w:t>the two nations should</w:t>
      </w:r>
      <w:r w:rsidRPr="00BB29CD">
        <w:rPr>
          <w:rStyle w:val="StyleBoldUnderline"/>
        </w:rPr>
        <w:t xml:space="preserve"> maintain closer high-level contacts</w:t>
      </w:r>
      <w:r w:rsidRPr="00A41F84">
        <w:rPr>
          <w:rStyle w:val="StyleBoldUnderline"/>
          <w:highlight w:val="yellow"/>
        </w:rPr>
        <w:t>, expand cooperation in the areas of energy,</w:t>
      </w:r>
      <w:r w:rsidRPr="00BB29CD">
        <w:rPr>
          <w:rStyle w:val="StyleBoldUnderline"/>
        </w:rPr>
        <w:t xml:space="preserve"> </w:t>
      </w:r>
      <w:r w:rsidRPr="007F49ED">
        <w:rPr>
          <w:sz w:val="16"/>
        </w:rPr>
        <w:t>finance and agriculture</w:t>
      </w:r>
      <w:r w:rsidRPr="00BB29CD">
        <w:rPr>
          <w:rStyle w:val="StyleBoldUnderline"/>
        </w:rPr>
        <w:t xml:space="preserve">, step up exchanges regarding experience in governance </w:t>
      </w:r>
      <w:r w:rsidRPr="00A41F84">
        <w:rPr>
          <w:rStyle w:val="StyleBoldUnderline"/>
          <w:highlight w:val="yellow"/>
        </w:rPr>
        <w:t>and deepen their strategic partnership</w:t>
      </w:r>
      <w:r w:rsidRPr="007F49ED">
        <w:rPr>
          <w:sz w:val="16"/>
        </w:rPr>
        <w:t xml:space="preserve">. China and Venezuela forged a strategic partnership of common development in 2001. Li said the two nations should jointly develop a blueprint for the future development of bilateral links. </w:t>
      </w:r>
      <w:r w:rsidRPr="00BB29CD">
        <w:rPr>
          <w:rStyle w:val="StyleBoldUnderline"/>
        </w:rPr>
        <w:t>Arreaza said his government will</w:t>
      </w:r>
      <w:r w:rsidRPr="007F49ED">
        <w:rPr>
          <w:sz w:val="16"/>
        </w:rPr>
        <w:t xml:space="preserve"> continue </w:t>
      </w:r>
      <w:r w:rsidRPr="00BB29CD">
        <w:rPr>
          <w:rStyle w:val="StyleBoldUnderline"/>
        </w:rPr>
        <w:t>to prioritize its relations with China</w:t>
      </w:r>
      <w:r w:rsidRPr="007F49ED">
        <w:rPr>
          <w:sz w:val="16"/>
        </w:rPr>
        <w:t xml:space="preserve">, adding that </w:t>
      </w:r>
      <w:r w:rsidRPr="00BB29CD">
        <w:rPr>
          <w:rStyle w:val="StyleBoldUnderline"/>
        </w:rPr>
        <w:t xml:space="preserve">the country is ready to learn from China's experience </w:t>
      </w:r>
      <w:r w:rsidRPr="007F49ED">
        <w:rPr>
          <w:sz w:val="16"/>
        </w:rPr>
        <w:t xml:space="preserve">in development </w:t>
      </w:r>
      <w:r w:rsidRPr="00BB29CD">
        <w:rPr>
          <w:rStyle w:val="StyleBoldUnderline"/>
        </w:rPr>
        <w:t>and strengthen cooperation in all fields</w:t>
      </w:r>
      <w:r w:rsidRPr="007F49ED">
        <w:rPr>
          <w:sz w:val="16"/>
        </w:rPr>
        <w:t xml:space="preserve">. The late Venezuelan leader Hugo Chavez visited China six times after he took office in 1999 and greatly encouraged boosting ties. Bilateral trade reached $23 billion in 2012. According to the Chinese embassy in Venezuela, China has provided more than $30 billion in financing to Venezuela to push forward nearly 300 projects of mutual cooperation. There have been concerns among Chinese investors that favorable policies on China might change under the new government. </w:t>
      </w:r>
      <w:r w:rsidRPr="007F49ED">
        <w:rPr>
          <w:rStyle w:val="StyleBoldUnderline"/>
        </w:rPr>
        <w:t>Maduro told a</w:t>
      </w:r>
      <w:r w:rsidRPr="007F49ED">
        <w:rPr>
          <w:sz w:val="16"/>
        </w:rPr>
        <w:t xml:space="preserve"> visiting high-ranking </w:t>
      </w:r>
      <w:r w:rsidRPr="007F49ED">
        <w:rPr>
          <w:rStyle w:val="StyleBoldUnderline"/>
        </w:rPr>
        <w:t>Chinese official</w:t>
      </w:r>
      <w:r w:rsidRPr="007F49ED">
        <w:rPr>
          <w:sz w:val="16"/>
        </w:rPr>
        <w:t xml:space="preserve"> after Chavez's funeral in March that </w:t>
      </w:r>
      <w:r w:rsidRPr="007F49ED">
        <w:rPr>
          <w:rStyle w:val="StyleBoldUnderline"/>
        </w:rPr>
        <w:t>the best way to pay tribute to the late leader was to keep deepening the strategic partnership with China</w:t>
      </w:r>
      <w:r w:rsidRPr="007F49ED">
        <w:rPr>
          <w:sz w:val="16"/>
        </w:rPr>
        <w:t xml:space="preserve">. Beijing and Caracas have maintained frequent mutual visits of high-level officials since then. Li Yuanchao visited Venezuela for five days in May and met with key leaders including Maduro, Arreaza, and President of the Venezuelan National Assembly Diosdado Cabello. The Foreign Ministry said the visit was of great importance because the two countries had just completed a transition of leadership. Cabello paid a visit to China in July, several days before Arreaza's China trip. Cabello said ahead of the visit that Venezuela's relations with China were stable and that cooperation between the two nations would continue. </w:t>
      </w:r>
      <w:r w:rsidRPr="007F49ED">
        <w:rPr>
          <w:rStyle w:val="StyleBoldUnderline"/>
        </w:rPr>
        <w:t xml:space="preserve">He said </w:t>
      </w:r>
      <w:r w:rsidRPr="00A41F84">
        <w:rPr>
          <w:rStyle w:val="StyleBoldUnderline"/>
          <w:highlight w:val="yellow"/>
        </w:rPr>
        <w:t xml:space="preserve">Venezuela </w:t>
      </w:r>
      <w:r w:rsidRPr="00A41F84">
        <w:rPr>
          <w:rStyle w:val="StyleBoldUnderline"/>
          <w:highlight w:val="yellow"/>
        </w:rPr>
        <w:lastRenderedPageBreak/>
        <w:t>would like to be an important partner in China's energy imports</w:t>
      </w:r>
      <w:r w:rsidRPr="007F49ED">
        <w:rPr>
          <w:rStyle w:val="StyleBoldUnderline"/>
        </w:rPr>
        <w:t>.</w:t>
      </w:r>
      <w:r w:rsidRPr="007F49ED">
        <w:rPr>
          <w:sz w:val="16"/>
        </w:rPr>
        <w:t xml:space="preserve"> China is a major source of Venezuela's export income, he said. Cabello, who is also the first vice-president of the ruling United Socialist Party of Venezuela, said the party will dispatch 50 party members to learn in China in September. He said such communication will help the development of the country and the party. </w:t>
      </w:r>
      <w:r w:rsidRPr="00A41F84">
        <w:rPr>
          <w:rStyle w:val="StyleBoldUnderline"/>
          <w:highlight w:val="yellow"/>
        </w:rPr>
        <w:t>Venezuelan Oil and Mining Minister</w:t>
      </w:r>
      <w:r w:rsidRPr="007F49ED">
        <w:rPr>
          <w:sz w:val="16"/>
        </w:rPr>
        <w:t xml:space="preserve"> Rafael Ramirez also </w:t>
      </w:r>
      <w:r w:rsidRPr="00A41F84">
        <w:rPr>
          <w:rStyle w:val="StyleBoldUnderline"/>
          <w:highlight w:val="yellow"/>
        </w:rPr>
        <w:t>came to Beijing in June</w:t>
      </w:r>
      <w:r w:rsidRPr="007F49ED">
        <w:rPr>
          <w:sz w:val="16"/>
        </w:rPr>
        <w:t xml:space="preserve">. Ramirez told reporters that </w:t>
      </w:r>
      <w:r w:rsidRPr="00A41F84">
        <w:rPr>
          <w:rStyle w:val="StyleBoldUnderline"/>
          <w:highlight w:val="yellow"/>
        </w:rPr>
        <w:t>Venezuela exported 626,000 barrels of oil per day to China</w:t>
      </w:r>
      <w:r w:rsidRPr="007F49ED">
        <w:rPr>
          <w:rStyle w:val="StyleBoldUnderline"/>
        </w:rPr>
        <w:t xml:space="preserve"> </w:t>
      </w:r>
      <w:r w:rsidRPr="007F49ED">
        <w:rPr>
          <w:sz w:val="16"/>
        </w:rPr>
        <w:t xml:space="preserve">in the first four months of this year, 18 percent more than the same period last year. He said the figure is expected to reach 1 million barrels per day within two years. In 2005, the figure was only 49,000 barrels per day. "Chinese enterprises are expanding investment in Venezuela, a reflection of their confidence in the Venezuelan economy, and its relations with China," said Wu Baiyi. Wang Zhen, former Chinese ambassador to Venezuela, said </w:t>
      </w:r>
      <w:r w:rsidRPr="007F49ED">
        <w:rPr>
          <w:rStyle w:val="StyleBoldUnderline"/>
        </w:rPr>
        <w:t>many other political parties in Venezuela, including the opposition, also attach great importance to ties with Beijing</w:t>
      </w:r>
      <w:r w:rsidRPr="007F49ED">
        <w:rPr>
          <w:sz w:val="16"/>
        </w:rPr>
        <w:t>. Zhang Fan contributed to this story.</w:t>
      </w:r>
    </w:p>
    <w:p w:rsidR="006B2F2C" w:rsidRDefault="006B2F2C" w:rsidP="006B2F2C"/>
    <w:p w:rsidR="006B2F2C" w:rsidRDefault="006B2F2C" w:rsidP="006B2F2C">
      <w:pPr>
        <w:pStyle w:val="Heading3"/>
      </w:pPr>
      <w:r>
        <w:lastRenderedPageBreak/>
        <w:t>China will solve</w:t>
      </w:r>
    </w:p>
    <w:p w:rsidR="006B2F2C" w:rsidRDefault="006B2F2C" w:rsidP="006B2F2C">
      <w:pPr>
        <w:pStyle w:val="Heading4"/>
      </w:pPr>
      <w:r>
        <w:t xml:space="preserve">China will solve for oil—empirics prove </w:t>
      </w:r>
    </w:p>
    <w:p w:rsidR="006B2F2C" w:rsidRDefault="006B2F2C" w:rsidP="006B2F2C">
      <w:pPr>
        <w:rPr>
          <w:sz w:val="16"/>
        </w:rPr>
      </w:pPr>
      <w:r w:rsidRPr="00727BDB">
        <w:rPr>
          <w:rStyle w:val="StyleStyleBold12pt"/>
        </w:rPr>
        <w:t xml:space="preserve"> Liu ’08</w:t>
      </w:r>
      <w:r w:rsidRPr="00E41133">
        <w:rPr>
          <w:sz w:val="16"/>
        </w:rPr>
        <w:t xml:space="preserve"> (Iris Liu, research associate for Council on Hemispheric Affairs, a nonprofit, tax-exempt independent research and information organization. “Oil-Rich Venezuela Meets Oil-Hungry China.” October 28</w:t>
      </w:r>
      <w:r w:rsidRPr="00E41133">
        <w:rPr>
          <w:sz w:val="16"/>
          <w:vertAlign w:val="superscript"/>
        </w:rPr>
        <w:t>th</w:t>
      </w:r>
      <w:r w:rsidRPr="00E41133">
        <w:rPr>
          <w:sz w:val="16"/>
        </w:rPr>
        <w:t xml:space="preserve">, 2008, </w:t>
      </w:r>
      <w:hyperlink r:id="rId33" w:history="1">
        <w:r w:rsidRPr="00E41133">
          <w:rPr>
            <w:rStyle w:val="Hyperlink"/>
            <w:sz w:val="16"/>
          </w:rPr>
          <w:t>http://venezuelanalysis.com/analysis/3898</w:t>
        </w:r>
      </w:hyperlink>
      <w:r w:rsidRPr="00E41133">
        <w:rPr>
          <w:sz w:val="16"/>
        </w:rPr>
        <w:t xml:space="preserve">) </w:t>
      </w:r>
    </w:p>
    <w:p w:rsidR="006B2F2C" w:rsidRPr="00E41133" w:rsidRDefault="006B2F2C" w:rsidP="006B2F2C">
      <w:pPr>
        <w:rPr>
          <w:sz w:val="16"/>
        </w:rPr>
      </w:pPr>
    </w:p>
    <w:p w:rsidR="006B2F2C" w:rsidRDefault="006B2F2C" w:rsidP="006B2F2C">
      <w:pPr>
        <w:rPr>
          <w:sz w:val="16"/>
        </w:rPr>
      </w:pPr>
      <w:r w:rsidRPr="0090192A">
        <w:rPr>
          <w:sz w:val="16"/>
        </w:rPr>
        <w:t xml:space="preserve">In late September, Venezuelan President Hugo Chávez visited China as his second stop on a multi-continent diplomatic mission. Cuba was his first stop, followed by China, Russia, Belarus, France and finally Portugal. During his brief time in Beijing, Chávez met with several high ranking Chinese officials, including President Hu Jintao. </w:t>
      </w:r>
      <w:r w:rsidRPr="00727BDB">
        <w:rPr>
          <w:rStyle w:val="StyleBoldUnderline"/>
          <w:highlight w:val="yellow"/>
        </w:rPr>
        <w:t xml:space="preserve">The two countries signed </w:t>
      </w:r>
      <w:r w:rsidRPr="00727BDB">
        <w:rPr>
          <w:rStyle w:val="StyleBoldUnderline"/>
        </w:rPr>
        <w:t>several mutual cooperation</w:t>
      </w:r>
      <w:r w:rsidRPr="00727BDB">
        <w:rPr>
          <w:rStyle w:val="StyleBoldUnderline"/>
          <w:highlight w:val="yellow"/>
        </w:rPr>
        <w:t xml:space="preserve"> agreements involvin</w:t>
      </w:r>
      <w:r w:rsidRPr="00371094">
        <w:rPr>
          <w:rStyle w:val="StyleBoldUnderline"/>
        </w:rPr>
        <w:t>g</w:t>
      </w:r>
      <w:r w:rsidRPr="0090192A">
        <w:rPr>
          <w:sz w:val="16"/>
        </w:rPr>
        <w:t xml:space="preserve"> education, sports, trade, telecommunications, and </w:t>
      </w:r>
      <w:r w:rsidRPr="00371094">
        <w:rPr>
          <w:rStyle w:val="StyleBoldUnderline"/>
        </w:rPr>
        <w:t xml:space="preserve">most importantly, </w:t>
      </w:r>
      <w:r w:rsidRPr="00727BDB">
        <w:rPr>
          <w:rStyle w:val="StyleBoldUnderline"/>
          <w:highlight w:val="yellow"/>
        </w:rPr>
        <w:t>oil</w:t>
      </w:r>
      <w:r w:rsidRPr="00727BDB">
        <w:rPr>
          <w:sz w:val="16"/>
          <w:highlight w:val="yellow"/>
        </w:rPr>
        <w:t>.</w:t>
      </w:r>
      <w:r w:rsidRPr="0090192A">
        <w:rPr>
          <w:sz w:val="16"/>
        </w:rPr>
        <w:t xml:space="preserve">  </w:t>
      </w:r>
      <w:r w:rsidRPr="00371094">
        <w:rPr>
          <w:rStyle w:val="StyleBoldUnderline"/>
        </w:rPr>
        <w:t>The Oil Deals</w:t>
      </w:r>
      <w:r w:rsidRPr="0090192A">
        <w:rPr>
          <w:sz w:val="16"/>
        </w:rPr>
        <w:t xml:space="preserve"> President Chávez has repeatedly </w:t>
      </w:r>
      <w:r w:rsidRPr="00371094">
        <w:rPr>
          <w:rStyle w:val="StyleBoldUnderline"/>
        </w:rPr>
        <w:t xml:space="preserve">asserted </w:t>
      </w:r>
      <w:r w:rsidRPr="0090192A">
        <w:rPr>
          <w:sz w:val="16"/>
        </w:rPr>
        <w:t xml:space="preserve">that he envisions </w:t>
      </w:r>
      <w:r w:rsidRPr="00371094">
        <w:rPr>
          <w:rStyle w:val="StyleBoldUnderline"/>
        </w:rPr>
        <w:t>China as an important global oil consumer</w:t>
      </w:r>
      <w:r w:rsidRPr="0090192A">
        <w:rPr>
          <w:sz w:val="16"/>
        </w:rPr>
        <w:t xml:space="preserve">. Some of the </w:t>
      </w:r>
      <w:r w:rsidRPr="00371094">
        <w:rPr>
          <w:rStyle w:val="StyleBoldUnderline"/>
        </w:rPr>
        <w:t xml:space="preserve">agreements </w:t>
      </w:r>
      <w:r w:rsidRPr="0090192A">
        <w:rPr>
          <w:sz w:val="16"/>
        </w:rPr>
        <w:t xml:space="preserve">reached by Caracas and </w:t>
      </w:r>
      <w:r w:rsidRPr="00727BDB">
        <w:rPr>
          <w:rStyle w:val="StyleBoldUnderline"/>
          <w:highlight w:val="yellow"/>
        </w:rPr>
        <w:t>Beijing will boost Venezuela's oil exports to China</w:t>
      </w:r>
      <w:r w:rsidRPr="0090192A">
        <w:rPr>
          <w:sz w:val="16"/>
        </w:rPr>
        <w:t>. By expanding China's share of Venezuela's oil consumption, the South American country could decrease its heavy dependence on the U.S. market, which has been the largest consumer of Venezuelan oil. According to the Venezuelan media</w:t>
      </w:r>
      <w:r w:rsidRPr="00371094">
        <w:rPr>
          <w:rStyle w:val="StyleBoldUnderline"/>
        </w:rPr>
        <w:t xml:space="preserve">, </w:t>
      </w:r>
      <w:r w:rsidRPr="00727BDB">
        <w:rPr>
          <w:rStyle w:val="StyleBoldUnderline"/>
          <w:highlight w:val="yellow"/>
        </w:rPr>
        <w:t>the two countries will cooperate to build four tankers and at least two refineries</w:t>
      </w:r>
      <w:r w:rsidRPr="0090192A">
        <w:rPr>
          <w:sz w:val="16"/>
        </w:rPr>
        <w:t>. The first refinery will be located in the oil-rich Orinoco Belt in Venezuela</w:t>
      </w:r>
      <w:r w:rsidRPr="00727BDB">
        <w:rPr>
          <w:rStyle w:val="StyleBoldUnderline"/>
        </w:rPr>
        <w:t xml:space="preserve"> </w:t>
      </w:r>
      <w:r w:rsidRPr="00727BDB">
        <w:rPr>
          <w:rStyle w:val="StyleBoldUnderline"/>
          <w:highlight w:val="yellow"/>
        </w:rPr>
        <w:t>and</w:t>
      </w:r>
      <w:r w:rsidRPr="0090192A">
        <w:rPr>
          <w:sz w:val="16"/>
        </w:rPr>
        <w:t xml:space="preserve"> the other in China's coastal province of Guangdong. Venezuela's state-run oil company, Petróleos de Venezuela, S.A. (PDVSA) will be responsible for shipping the oil to its Asian counterpart. Additionally, </w:t>
      </w:r>
      <w:r w:rsidRPr="0090192A">
        <w:rPr>
          <w:rStyle w:val="StyleBoldUnderline"/>
        </w:rPr>
        <w:t xml:space="preserve">the two nations will </w:t>
      </w:r>
      <w:r w:rsidRPr="00727BDB">
        <w:rPr>
          <w:rStyle w:val="StyleBoldUnderline"/>
          <w:highlight w:val="yellow"/>
        </w:rPr>
        <w:t>double the amount of capital invested</w:t>
      </w:r>
      <w:r w:rsidRPr="0090192A">
        <w:rPr>
          <w:rStyle w:val="StyleBoldUnderline"/>
        </w:rPr>
        <w:t xml:space="preserve"> in existing development</w:t>
      </w:r>
      <w:r w:rsidRPr="0090192A">
        <w:rPr>
          <w:sz w:val="16"/>
        </w:rPr>
        <w:t xml:space="preserve"> projects jointly undertaken by Beijing and Caracas beginning a few years ago, from $6 billion to $12 billion. </w:t>
      </w:r>
      <w:r w:rsidRPr="0090192A">
        <w:rPr>
          <w:rStyle w:val="StyleBoldUnderline"/>
        </w:rPr>
        <w:t>China will contribute two-thirds of the funds</w:t>
      </w:r>
      <w:r w:rsidRPr="00727BDB">
        <w:t xml:space="preserve">, </w:t>
      </w:r>
      <w:r w:rsidRPr="00727BDB">
        <w:rPr>
          <w:rStyle w:val="StyleBoldUnderline"/>
          <w:highlight w:val="yellow"/>
        </w:rPr>
        <w:t>with an</w:t>
      </w:r>
      <w:r w:rsidRPr="0090192A">
        <w:rPr>
          <w:rStyle w:val="StyleBoldUnderline"/>
        </w:rPr>
        <w:t xml:space="preserve"> allotted </w:t>
      </w:r>
      <w:r w:rsidRPr="00727BDB">
        <w:rPr>
          <w:rStyle w:val="StyleBoldUnderline"/>
          <w:highlight w:val="yellow"/>
        </w:rPr>
        <w:t xml:space="preserve">amount going toward increasing Venezuelan oil </w:t>
      </w:r>
      <w:r w:rsidRPr="00727BDB">
        <w:rPr>
          <w:rStyle w:val="StyleBoldUnderline"/>
        </w:rPr>
        <w:t>exports</w:t>
      </w:r>
      <w:r w:rsidRPr="0090192A">
        <w:rPr>
          <w:sz w:val="16"/>
        </w:rPr>
        <w:t xml:space="preserve">, according to Chávez. The South American leader's goal is to further diversify Caracas' petroleum client base through reaching an output of 500 thousand barrels of crude per day (bpd) to China by 2009 and to double that figure by 2012. Ultimately, </w:t>
      </w:r>
      <w:r w:rsidRPr="00727BDB">
        <w:rPr>
          <w:rStyle w:val="StyleBoldUnderline"/>
          <w:highlight w:val="yellow"/>
        </w:rPr>
        <w:t>the Venezuela</w:t>
      </w:r>
      <w:r w:rsidRPr="0090192A">
        <w:rPr>
          <w:rStyle w:val="StyleBoldUnderline"/>
        </w:rPr>
        <w:t>n president</w:t>
      </w:r>
      <w:r w:rsidRPr="0090192A">
        <w:rPr>
          <w:sz w:val="16"/>
        </w:rPr>
        <w:t xml:space="preserve"> optimistically </w:t>
      </w:r>
      <w:r w:rsidRPr="00727BDB">
        <w:rPr>
          <w:rStyle w:val="StyleBoldUnderline"/>
          <w:highlight w:val="yellow"/>
        </w:rPr>
        <w:t>hopes to become the top oil supplier to China</w:t>
      </w:r>
      <w:r w:rsidRPr="0090192A">
        <w:rPr>
          <w:sz w:val="16"/>
        </w:rPr>
        <w:t xml:space="preserve">.  Same Summit, Different Attitudes President </w:t>
      </w:r>
      <w:r w:rsidRPr="0090192A">
        <w:rPr>
          <w:rStyle w:val="StyleBoldUnderline"/>
        </w:rPr>
        <w:t>Chávez does not hide</w:t>
      </w:r>
      <w:r w:rsidRPr="0090192A">
        <w:rPr>
          <w:sz w:val="16"/>
        </w:rPr>
        <w:t xml:space="preserve"> his </w:t>
      </w:r>
      <w:r w:rsidRPr="0090192A">
        <w:rPr>
          <w:rStyle w:val="StyleBoldUnderline"/>
        </w:rPr>
        <w:t>intentions to</w:t>
      </w:r>
      <w:r w:rsidRPr="0090192A">
        <w:rPr>
          <w:sz w:val="16"/>
        </w:rPr>
        <w:t xml:space="preserve"> strengthen a political alliance </w:t>
      </w:r>
      <w:r w:rsidRPr="0090192A">
        <w:rPr>
          <w:rStyle w:val="StyleBoldUnderline"/>
        </w:rPr>
        <w:t>expand upon economic ties with China</w:t>
      </w:r>
      <w:r w:rsidRPr="0090192A">
        <w:rPr>
          <w:sz w:val="16"/>
        </w:rPr>
        <w:t xml:space="preserve">, which are already quite strong. China is about to launch the first Venezuelan satellite, the Simón Bolivar, on November 1, 2008. Moreover, the Southern American country leader has tried to link the two geographically remote countries together through a shared ideology; he has claimed that he is a "Maoist." During a trip to China in 2004, Chávez said that if Simón Bolivar and Mao Zedong had met, they would have been good friends for they upheld the same humanitarian ideals. Regardless of Chávez's grandiose statements, Beijing has remained cautiously careful regarding its relationship with the Venezuelan leader. When asked about Chávez's visit to China in a press conference staged by the foreign ministry in Beijing, the spokesperson Jiang Yu answered that bilateral ties between China and Venezuela were "normal state-to-state" relations.  Rhetoric aside, </w:t>
      </w:r>
      <w:r w:rsidRPr="00727BDB">
        <w:rPr>
          <w:rStyle w:val="StyleBoldUnderline"/>
          <w:highlight w:val="yellow"/>
        </w:rPr>
        <w:t>Venezuela</w:t>
      </w:r>
      <w:r w:rsidRPr="0090192A">
        <w:rPr>
          <w:sz w:val="16"/>
        </w:rPr>
        <w:t xml:space="preserve"> also </w:t>
      </w:r>
      <w:r w:rsidRPr="00727BDB">
        <w:rPr>
          <w:rStyle w:val="StyleBoldUnderline"/>
          <w:highlight w:val="yellow"/>
        </w:rPr>
        <w:t>revealed</w:t>
      </w:r>
      <w:r w:rsidRPr="0090192A">
        <w:rPr>
          <w:rStyle w:val="StyleBoldUnderline"/>
        </w:rPr>
        <w:t xml:space="preserve"> </w:t>
      </w:r>
      <w:r w:rsidRPr="0090192A">
        <w:rPr>
          <w:sz w:val="16"/>
        </w:rPr>
        <w:t xml:space="preserve">more to the press about </w:t>
      </w:r>
      <w:r w:rsidRPr="0090192A">
        <w:rPr>
          <w:rStyle w:val="StyleBoldUnderline"/>
        </w:rPr>
        <w:t xml:space="preserve">the detailed strategy on which </w:t>
      </w:r>
      <w:r w:rsidRPr="00727BDB">
        <w:rPr>
          <w:rStyle w:val="StyleBoldUnderline"/>
          <w:highlight w:val="yellow"/>
        </w:rPr>
        <w:t>the two countries will cooperate in the energy sector.</w:t>
      </w:r>
      <w:r w:rsidRPr="0090192A">
        <w:rPr>
          <w:rStyle w:val="StyleBoldUnderline"/>
        </w:rPr>
        <w:t xml:space="preserve"> </w:t>
      </w:r>
      <w:r w:rsidRPr="0090192A">
        <w:rPr>
          <w:sz w:val="16"/>
        </w:rPr>
        <w:t xml:space="preserve">For example, President </w:t>
      </w:r>
      <w:r w:rsidRPr="0090192A">
        <w:rPr>
          <w:rStyle w:val="StyleBoldUnderline"/>
        </w:rPr>
        <w:t>Chávez disclosed the plan regarding the joint construction of four oil tankers as well as the expansion of a joint investment fund</w:t>
      </w:r>
      <w:r w:rsidRPr="0090192A">
        <w:rPr>
          <w:sz w:val="16"/>
        </w:rPr>
        <w:t>. On the other hand, China's official news agency, Xinhua, has used vague language to describe China-Venezuela relations</w:t>
      </w:r>
      <w:r w:rsidRPr="00727BDB">
        <w:rPr>
          <w:rStyle w:val="StyleBoldUnderline"/>
          <w:highlight w:val="yellow"/>
        </w:rPr>
        <w:t>. The oil cooperation</w:t>
      </w:r>
      <w:r w:rsidRPr="0090192A">
        <w:rPr>
          <w:rStyle w:val="StyleBoldUnderline"/>
        </w:rPr>
        <w:t xml:space="preserve"> between the two countries </w:t>
      </w:r>
      <w:r w:rsidRPr="00727BDB">
        <w:rPr>
          <w:rStyle w:val="StyleBoldUnderline"/>
          <w:highlight w:val="yellow"/>
        </w:rPr>
        <w:t>regarding oil refinery and transportation is collaborative</w:t>
      </w:r>
      <w:r w:rsidRPr="0090192A">
        <w:rPr>
          <w:rStyle w:val="StyleBoldUnderline"/>
        </w:rPr>
        <w:t xml:space="preserve"> in every aspect</w:t>
      </w:r>
      <w:r w:rsidRPr="0090192A">
        <w:rPr>
          <w:sz w:val="16"/>
        </w:rPr>
        <w:t xml:space="preserve">. Since the Venezuela-China agreement only represents four percent of Chinese imported oil, other countries' trade relationships with Venezuela will not be adversely affected, Beijing clarified.  Chávez led the media to believe that relations with China will go far beyond just oil. Prior to his departure to China, he publicly stated that his country would purchase 24 K-8 aircrafts from China in order to replace much older U.S. models. However, Beijing has never confirmed this announcement and there has been no further details regarding such a military deal between the two states. When asked about it, the Chinese spokesperson stated that she did not "have the information" about any such putative military trade deal. Chávez once said that China is an important ally of Venezuela on the anti-imperialism agenda. He claimed that "it is more important to be in Beijing than to be in New York." Regarding the current financial crisis in the U.S., Chávez announced that both China and Venezuela are not affected by the crises because both countries "had and are having revolutions." According to China's President Hu, "Chávez is a good friend of Chinese people." However, in contrast with Chávez's fervent expressions, Beijing has shown some restraint in defining China's relations with Venezuela as not relating to "any other third party or contain any ideology." It is a bilateral relationship which aims to enhance mutual benefit and development. By stating that China is willing to establish friendly relations with every Latin American country, this assertion somewhat downplays the ideological appeal of Chávez to China. </w:t>
      </w:r>
    </w:p>
    <w:p w:rsidR="006B2F2C" w:rsidRDefault="006B2F2C" w:rsidP="006B2F2C">
      <w:pPr>
        <w:rPr>
          <w:sz w:val="16"/>
        </w:rPr>
      </w:pPr>
    </w:p>
    <w:p w:rsidR="006B2F2C" w:rsidRPr="003C5D2B" w:rsidRDefault="006B2F2C" w:rsidP="006B2F2C">
      <w:pPr>
        <w:pStyle w:val="Heading4"/>
      </w:pPr>
      <w:r>
        <w:t xml:space="preserve">China can solve Venezuelan oil sector </w:t>
      </w:r>
    </w:p>
    <w:p w:rsidR="006B2F2C" w:rsidRDefault="006B2F2C" w:rsidP="006B2F2C">
      <w:pPr>
        <w:rPr>
          <w:sz w:val="16"/>
        </w:rPr>
      </w:pPr>
      <w:r w:rsidRPr="00BD519B">
        <w:rPr>
          <w:rStyle w:val="StyleStyleBold12pt"/>
        </w:rPr>
        <w:t>Wallis ’13</w:t>
      </w:r>
      <w:r>
        <w:rPr>
          <w:sz w:val="16"/>
        </w:rPr>
        <w:t xml:space="preserve"> (Daniel, </w:t>
      </w:r>
    </w:p>
    <w:p w:rsidR="006B2F2C" w:rsidRDefault="006B2F2C" w:rsidP="006B2F2C">
      <w:pPr>
        <w:rPr>
          <w:sz w:val="16"/>
        </w:rPr>
      </w:pPr>
      <w:r>
        <w:rPr>
          <w:sz w:val="16"/>
        </w:rPr>
        <w:t xml:space="preserve">CARACAS, March 15 (Reuters) - Venezuela's post-Chavez oil policy will increasingly focus on deals with China and Russia if acting President Nicolas Maduro wins an April 14 election to continue his late boss's socialist programs. During his 14 years in power, Hugo Chavez nationalized most of the OPEC nation's oil industry with the aim of putting its crude reserves - the biggest in the world - at the service of his power base, Venezuela's poor majority. Turning away from the United States, the traditional top buyer of Venezuelan oil, Chavez also sharply increased fuel sales to China and turned Beijing into his government's biggest source of foreign funding. </w:t>
      </w:r>
      <w:r w:rsidRPr="005046C8">
        <w:rPr>
          <w:rStyle w:val="StyleBoldUnderline"/>
        </w:rPr>
        <w:t>"We are not going to change</w:t>
      </w:r>
      <w:r>
        <w:rPr>
          <w:sz w:val="16"/>
        </w:rPr>
        <w:t xml:space="preserve"> one iota of </w:t>
      </w:r>
      <w:r w:rsidRPr="005046C8">
        <w:rPr>
          <w:rStyle w:val="StyleBoldUnderline"/>
        </w:rPr>
        <w:lastRenderedPageBreak/>
        <w:t>the fundamental themes of President Chavez's policies</w:t>
      </w:r>
      <w:r>
        <w:rPr>
          <w:sz w:val="16"/>
        </w:rPr>
        <w:t>," Energy Minister Rafael Ramirez said in a recent interview with a local TV station. "</w:t>
      </w:r>
      <w:r w:rsidRPr="005046C8">
        <w:rPr>
          <w:rStyle w:val="StyleBoldUnderline"/>
        </w:rPr>
        <w:t>We have a very important strategic relationship with China, which we're going to continue deepening and cultivating</w:t>
      </w:r>
      <w:r>
        <w:rPr>
          <w:sz w:val="16"/>
        </w:rPr>
        <w:t>. It's the same with our cooperation with Russia ... Chavez's policies are more alive than ever, and we will push ahead with them." Maduro, the late president's preferred successor, faces Henrique Capriles, governor of Miranda state, in the forthcoming election. The vote was called after Chavez's death last week following a two-year battle with cancer. If</w:t>
      </w:r>
      <w:r w:rsidRPr="005046C8">
        <w:rPr>
          <w:rStyle w:val="StyleBoldUnderline"/>
        </w:rPr>
        <w:t xml:space="preserve"> Maduro</w:t>
      </w:r>
      <w:r>
        <w:rPr>
          <w:sz w:val="16"/>
        </w:rPr>
        <w:t xml:space="preserve"> wins, </w:t>
      </w:r>
      <w:r w:rsidRPr="005046C8">
        <w:rPr>
          <w:rStyle w:val="StyleBoldUnderline"/>
        </w:rPr>
        <w:t>he can be expected to increase oil sales</w:t>
      </w:r>
      <w:r>
        <w:rPr>
          <w:sz w:val="16"/>
        </w:rPr>
        <w:t xml:space="preserve"> to political allies </w:t>
      </w:r>
      <w:r w:rsidRPr="005046C8">
        <w:rPr>
          <w:rStyle w:val="StyleBoldUnderline"/>
        </w:rPr>
        <w:t>at the expense of the U</w:t>
      </w:r>
      <w:r>
        <w:rPr>
          <w:sz w:val="16"/>
        </w:rPr>
        <w:t xml:space="preserve">nited </w:t>
      </w:r>
      <w:r w:rsidRPr="005046C8">
        <w:rPr>
          <w:rStyle w:val="StyleBoldUnderline"/>
        </w:rPr>
        <w:t>S</w:t>
      </w:r>
      <w:r>
        <w:rPr>
          <w:sz w:val="16"/>
        </w:rPr>
        <w:t>tates, while taking on more debt from those partners</w:t>
      </w:r>
      <w:r w:rsidRPr="005046C8">
        <w:rPr>
          <w:rStyle w:val="StyleBoldUnderline"/>
        </w:rPr>
        <w:t>. Venezuela is sending China about 430,000</w:t>
      </w:r>
      <w:r>
        <w:rPr>
          <w:sz w:val="16"/>
        </w:rPr>
        <w:t xml:space="preserve"> barrels per day </w:t>
      </w:r>
      <w:r w:rsidRPr="005046C8">
        <w:rPr>
          <w:rStyle w:val="StyleBoldUnderline"/>
        </w:rPr>
        <w:t>(bpd) of crude and products</w:t>
      </w:r>
      <w:r>
        <w:rPr>
          <w:sz w:val="16"/>
        </w:rPr>
        <w:t xml:space="preserve">, up from just a few thousand bpd in 2005, in repayment of loans totaling $36 billion. The biggest Chinese energy company, </w:t>
      </w:r>
      <w:r w:rsidRPr="00BD519B">
        <w:rPr>
          <w:rStyle w:val="StyleBoldUnderline"/>
        </w:rPr>
        <w:t>China National Petroleum Corp</w:t>
      </w:r>
      <w:r>
        <w:rPr>
          <w:sz w:val="16"/>
        </w:rPr>
        <w:t xml:space="preserve"> (CNPC), </w:t>
      </w:r>
      <w:r w:rsidRPr="00BD519B">
        <w:rPr>
          <w:rStyle w:val="StyleBoldUnderline"/>
        </w:rPr>
        <w:t>is a key part of Venezuela's efforts to tap its enormous Orinoco extra heavy crude belt, one of the planet's largest hydrocarbon reserves</w:t>
      </w:r>
      <w:r>
        <w:rPr>
          <w:sz w:val="16"/>
        </w:rPr>
        <w:t xml:space="preserve">. </w:t>
      </w:r>
      <w:r w:rsidRPr="00BD519B">
        <w:rPr>
          <w:rStyle w:val="StyleBoldUnderline"/>
        </w:rPr>
        <w:t>CNPC has joined with state oil company PDVSA in a joint venture in the Orinoco called Petrourica that is expected to begin producing within weeks</w:t>
      </w:r>
      <w:r>
        <w:rPr>
          <w:sz w:val="16"/>
        </w:rPr>
        <w:t>. A PDVSA project with a Russian consortium, Petromiranda, began pumping there last year. KREMLIN SUPPORT Russia has given high-level support to its energy companies' efforts in Venezuela. During a visit in 2010, then-Prime Minister Vladimir Putin handed Chavez a $600 million check as part of a signing fee for Russian companies' participation in the Orinoco. And Igor Sechin, deputy prime minister and chief executive of Rosneft, Russia's top crude producer, has been a regular visitor to discuss oil deals and arms sales. Just weeks before the late Venezuelan president won re-election last October, Sechin donned a Chavez T-shirt to pose with workers as Petromiranda pumped its first barrels. Not put off by the nationalizations of recent years in Venezuela, U.S. major Chevron and and Spain's Repsol are also working with PDVSA in the Orinoco. They will be watching April's presidential election very closely. Maduro, a former bus driver and union leader, has pitched his candidacy as the continuation of Chavez's "revolution." Two recent opinion polls gave him a strong lead over Capriles. The opposition leader says that if he were to triumph on April 14, he would immediately end politically motivated oil deals signed during the Chavez years, including shipments to Cuba and an eight-year-old regional program called Petrocaribe that supplies more than a dozen smaller countries. He would also try to streamline PDVSA, which is widely seen as bloated and inefficient, and review all its joint ventures. But both would be time-consuming challenges, and Capriles would be under enormous pressure not to disrupt the industry's operations. Whoever wins, Venezuela is likely to import more processed fuels because of recurrent problems in its refinery network that were starkly illustrated by the Amuay disaster in August - one of the global industry's most deadly accidents in decades. 'CATCH 22' The Orinoco projects have been suffering from lack of infrastructure and delays in PDVSA's payments to service companies. Nonetheless</w:t>
      </w:r>
      <w:r w:rsidRPr="00BD519B">
        <w:rPr>
          <w:rStyle w:val="StyleBoldUnderline"/>
        </w:rPr>
        <w:t>, the government hopes they will eventually add a combined 2 million bpd of new output</w:t>
      </w:r>
      <w:r>
        <w:rPr>
          <w:sz w:val="16"/>
        </w:rPr>
        <w:t xml:space="preserve">. It says Venezuela is currently producing about 3 million bpd. But it stopped publishing certified data in 2011, and industry experts estimate that the figure is lower than that. </w:t>
      </w:r>
      <w:r w:rsidRPr="00BD519B">
        <w:rPr>
          <w:rStyle w:val="StyleBoldUnderline"/>
        </w:rPr>
        <w:t>The International Energy Agency (IEA) said this week that the sector could deteriorate more if Maduro wins the election</w:t>
      </w:r>
      <w:r>
        <w:rPr>
          <w:sz w:val="16"/>
        </w:rPr>
        <w:t xml:space="preserve">, and that Venezuela's next leader faced a "Catch 22" situation. Current policies of diverting of oil revenue to costly social programs could not continue, it said in a report, without putting the industry and the whole economy at considerable risk. "But neither can they be reversed without the risk of social unrest and political chaos," it added. Asked about the report, </w:t>
      </w:r>
      <w:r w:rsidRPr="00BD519B">
        <w:rPr>
          <w:rStyle w:val="StyleBoldUnderline"/>
        </w:rPr>
        <w:t>Ramirez dismissed the IEA as</w:t>
      </w:r>
      <w:r>
        <w:rPr>
          <w:sz w:val="16"/>
        </w:rPr>
        <w:t xml:space="preserve"> a "bitter enemy of the fatherland" that had been </w:t>
      </w:r>
      <w:r w:rsidRPr="00BD519B">
        <w:rPr>
          <w:rStyle w:val="StyleBoldUnderline"/>
        </w:rPr>
        <w:t>created purely to oppose political decisions taken by OPEC. "We have a completely normal oil industry, without any problems, in an expansion plan with strategic goals to boost production to 4 million bpd by 2014. We invested $22 billion last year and plan to invest $25 billion this year.</w:t>
      </w:r>
      <w:r>
        <w:rPr>
          <w:sz w:val="16"/>
        </w:rPr>
        <w:t>" The Chavez-era preferential deals with foreign allies meant PDVSA was not paid directly for almost half the crude it pumped in 2011. Meanwhile, the company has continued pressuring its joint venture collaborators to find funds to spur output. As long as the political situation remains uncertain, Barclays Capital said, PDVSA's partners have seemed unwilling to shell out for new areas to be developed, mainly in the Orinoco. "Most are maintaining their long-term plans in the country, given the great reserves, but are in wait-and-see mode."</w:t>
      </w:r>
    </w:p>
    <w:p w:rsidR="006B2F2C" w:rsidRPr="0090192A" w:rsidRDefault="006B2F2C" w:rsidP="006B2F2C">
      <w:pPr>
        <w:rPr>
          <w:sz w:val="16"/>
        </w:rPr>
      </w:pPr>
    </w:p>
    <w:p w:rsidR="006B2F2C" w:rsidRDefault="006C4E4C" w:rsidP="006C4E4C">
      <w:pPr>
        <w:pStyle w:val="Heading1"/>
      </w:pPr>
      <w:r>
        <w:lastRenderedPageBreak/>
        <w:t>Say no</w:t>
      </w:r>
    </w:p>
    <w:p w:rsidR="006C4E4C" w:rsidRPr="00B3253F" w:rsidRDefault="006C4E4C" w:rsidP="006C4E4C">
      <w:pPr>
        <w:pStyle w:val="Heading4"/>
        <w:rPr>
          <w:rStyle w:val="StyleStyleBold12pt"/>
          <w:b/>
        </w:rPr>
      </w:pPr>
      <w:r>
        <w:rPr>
          <w:rStyle w:val="StyleStyleBold12pt"/>
          <w:b/>
        </w:rPr>
        <w:t>Venezuela isn’t interested in relations with the US – Snowden one instance</w:t>
      </w:r>
    </w:p>
    <w:p w:rsidR="006C4E4C" w:rsidRDefault="006C4E4C" w:rsidP="006C4E4C">
      <w:pPr>
        <w:rPr>
          <w:sz w:val="12"/>
        </w:rPr>
      </w:pPr>
      <w:r>
        <w:rPr>
          <w:rStyle w:val="StyleStyleBold12pt"/>
        </w:rPr>
        <w:t xml:space="preserve">Neuman, 6/20/13 </w:t>
      </w:r>
      <w:r w:rsidRPr="00B3253F">
        <w:rPr>
          <w:sz w:val="16"/>
          <w:szCs w:val="16"/>
        </w:rPr>
        <w:t>(</w:t>
      </w:r>
      <w:hyperlink r:id="rId34" w:history="1">
        <w:r w:rsidRPr="00B3253F">
          <w:rPr>
            <w:rStyle w:val="Hyperlink"/>
            <w:sz w:val="16"/>
            <w:szCs w:val="16"/>
          </w:rPr>
          <w:t>http://www.nytimes.com/2013/07/21/world/americas/venezuela-stops-efforts-to-improve-us-relations.html?pagewanted=print</w:t>
        </w:r>
      </w:hyperlink>
      <w:r w:rsidRPr="00B3253F">
        <w:rPr>
          <w:sz w:val="16"/>
          <w:szCs w:val="16"/>
        </w:rPr>
        <w:t>) New York Times Andes Region correspondent/Corresponsal para la Región Andina: Venezuela, Colombia, Peru, Ecuador, Bolivia, Suriname, Guyana, Guiana.</w:t>
      </w:r>
      <w:r w:rsidRPr="00BE499A">
        <w:rPr>
          <w:sz w:val="12"/>
        </w:rPr>
        <w:t>¶</w:t>
      </w:r>
    </w:p>
    <w:p w:rsidR="006C4E4C" w:rsidRDefault="006C4E4C" w:rsidP="006C4E4C">
      <w:pPr>
        <w:rPr>
          <w:rStyle w:val="StyleBoldUnderline"/>
        </w:rPr>
      </w:pPr>
      <w:r w:rsidRPr="00BE499A">
        <w:rPr>
          <w:sz w:val="12"/>
        </w:rPr>
        <w:t xml:space="preserve"> </w:t>
      </w:r>
      <w:r w:rsidRPr="00BE499A">
        <w:rPr>
          <w:sz w:val="16"/>
          <w:szCs w:val="16"/>
        </w:rPr>
        <w:t>CARACAS, Venezuela —</w:t>
      </w:r>
      <w:r>
        <w:t xml:space="preserve"> </w:t>
      </w:r>
      <w:r w:rsidRPr="00DB0D13">
        <w:rPr>
          <w:rStyle w:val="StyleBoldUnderline"/>
        </w:rPr>
        <w:t xml:space="preserve">Venezuela announced late Friday that it was stopping the latest round of off-again-on-again efforts to improve relations with the United States </w:t>
      </w:r>
      <w:r w:rsidRPr="00BE499A">
        <w:rPr>
          <w:sz w:val="16"/>
          <w:szCs w:val="16"/>
        </w:rPr>
        <w:t>in reaction to comments by the Obama administration’s nominee for United Nations ambassador. The nominee,</w:t>
      </w:r>
      <w:r>
        <w:t xml:space="preserve"> </w:t>
      </w:r>
      <w:r w:rsidRPr="00DB0D13">
        <w:rPr>
          <w:rStyle w:val="StyleBoldUnderline"/>
        </w:rPr>
        <w:t>Samantha Power</w:t>
      </w:r>
      <w:r>
        <w:t>,</w:t>
      </w:r>
      <w:r w:rsidRPr="00BE499A">
        <w:rPr>
          <w:sz w:val="16"/>
          <w:szCs w:val="16"/>
        </w:rPr>
        <w:t xml:space="preserve"> speaking before a Senate committee on Wednesday, </w:t>
      </w:r>
      <w:r w:rsidRPr="00DB0D13">
        <w:rPr>
          <w:rStyle w:val="StyleBoldUnderline"/>
        </w:rPr>
        <w:t>said part of her role as ambassador would be to challenge a “crackdown on civil society” in several countries, including Venezuela. President Nicolás Maduro had already lashed out on Thursday at Ms. Power for her remarks, and late on Friday the Foreign Ministry said it was terminating efforts to improve relations with the United States.</w:t>
      </w:r>
      <w:r>
        <w:rPr>
          <w:rStyle w:val="StyleBoldUnderline"/>
        </w:rPr>
        <w:t xml:space="preserve"> </w:t>
      </w:r>
      <w:r w:rsidRPr="00BE499A">
        <w:rPr>
          <w:sz w:val="16"/>
          <w:szCs w:val="16"/>
        </w:rPr>
        <w:t>Those efforts had inched forward just last month after Secretary of State John Kerry publicly shook hands with the Venezuelan foreign minister, Elías Jaua, during an international meeting in Guatemala — one of the highest-level meetings between officials of the two countries in years.</w:t>
      </w:r>
      <w:r>
        <w:rPr>
          <w:sz w:val="16"/>
          <w:szCs w:val="16"/>
        </w:rPr>
        <w:t xml:space="preserve"> </w:t>
      </w:r>
      <w:r w:rsidRPr="00BE499A">
        <w:rPr>
          <w:rStyle w:val="StyleBoldUnderline"/>
        </w:rPr>
        <w:t>Venezuela “will never accept interference of any kind in its internal affairs</w:t>
      </w:r>
      <w:r>
        <w:t xml:space="preserve">,” </w:t>
      </w:r>
      <w:r w:rsidRPr="00BE499A">
        <w:rPr>
          <w:sz w:val="16"/>
          <w:szCs w:val="16"/>
        </w:rPr>
        <w:t>the Foreign Ministry said in a statement, adding</w:t>
      </w:r>
      <w:r>
        <w:t xml:space="preserve"> </w:t>
      </w:r>
      <w:r w:rsidRPr="00BE499A">
        <w:rPr>
          <w:rStyle w:val="StyleBoldUnderline"/>
        </w:rPr>
        <w:t>that it “considered terminated the process begun in the conversations in Guatemala that had as their goal the regularization of our diplomatic relations.”</w:t>
      </w:r>
      <w:r w:rsidRPr="00BE499A">
        <w:rPr>
          <w:rStyle w:val="StyleBoldUnderline"/>
          <w:b w:val="0"/>
          <w:bCs w:val="0"/>
          <w:sz w:val="12"/>
          <w:u w:val="none"/>
        </w:rPr>
        <w:t>¶</w:t>
      </w:r>
      <w:r w:rsidRPr="00BE499A">
        <w:rPr>
          <w:sz w:val="12"/>
        </w:rPr>
        <w:t xml:space="preserve"> </w:t>
      </w:r>
      <w:r w:rsidRPr="00BE499A">
        <w:rPr>
          <w:rStyle w:val="StyleBoldUnderline"/>
        </w:rPr>
        <w:t>Relations with Venezuela have long been troubled, although the country has remained a major supplier of oil to the United States</w:t>
      </w:r>
      <w:r>
        <w:t xml:space="preserve">. </w:t>
      </w:r>
      <w:r w:rsidRPr="00BE499A">
        <w:rPr>
          <w:sz w:val="16"/>
          <w:szCs w:val="16"/>
        </w:rPr>
        <w:t>Under the previous president, Hugo Chávez, a longtime nemesis of the United States, relations were bumpy, especially after the Bush administration tacitly supported a coup that briefly ousted him.</w:t>
      </w:r>
      <w:r w:rsidRPr="00BE499A">
        <w:rPr>
          <w:sz w:val="12"/>
        </w:rPr>
        <w:t xml:space="preserve">¶ </w:t>
      </w:r>
      <w:r w:rsidRPr="00BE499A">
        <w:rPr>
          <w:rStyle w:val="StyleBoldUnderline"/>
        </w:rPr>
        <w:t>Mr. Maduro, Mr. Chávez’s handpicked successor, has given mixed messages about relations with the United States</w:t>
      </w:r>
      <w:r>
        <w:t>.</w:t>
      </w:r>
      <w:r w:rsidRPr="00BE499A">
        <w:rPr>
          <w:sz w:val="12"/>
        </w:rPr>
        <w:t xml:space="preserve">¶ </w:t>
      </w:r>
      <w:r w:rsidRPr="00BE499A">
        <w:rPr>
          <w:sz w:val="16"/>
          <w:szCs w:val="16"/>
        </w:rPr>
        <w:t>In March, when Mr. Maduro was vice president, he kicked out two American military attachés, accusing them of seeking to undermine the government. After he was elected in April, he ordered the arrest of an American documentary filmmaker whom officials accused of trying to start a civil war. The filmmaker, Tim Tracy, was later expelled from the country.¶ And in recent days, in a sharp escalation of the war of words with Washington,</w:t>
      </w:r>
      <w:r>
        <w:t xml:space="preserve"> </w:t>
      </w:r>
      <w:r w:rsidRPr="00BE499A">
        <w:rPr>
          <w:rStyle w:val="StyleBoldUnderline"/>
        </w:rPr>
        <w:t>Mr. Maduro has said he would give asylum to Edward J. Snowden, the former American intelligence contractor who leaked secrets about American intelligence programs and is staying at a Moscow airport.</w:t>
      </w:r>
      <w:r w:rsidRPr="00BE499A">
        <w:rPr>
          <w:sz w:val="12"/>
        </w:rPr>
        <w:t xml:space="preserve">¶ </w:t>
      </w:r>
      <w:r w:rsidRPr="00BE499A">
        <w:rPr>
          <w:sz w:val="16"/>
          <w:szCs w:val="16"/>
        </w:rPr>
        <w:t>The United States and Venezuela have not had ambassadors in each other’s capitals since 2008, when Mr. Chávez expelled the American envoy, accusing the United States of backing a group of military officers he said were plotting against him. The United States responded at the time by expelling Venezuela’s ambassador.¶ In the Guatemala meeting,</w:t>
      </w:r>
      <w:r>
        <w:t xml:space="preserve"> </w:t>
      </w:r>
      <w:r w:rsidRPr="00BE499A">
        <w:rPr>
          <w:rStyle w:val="StyleBoldUnderline"/>
        </w:rPr>
        <w:t>Mr. Kerry said he hoped the two countries could rapidly move toward exchanging ambassadors again</w:t>
      </w:r>
      <w:r>
        <w:t xml:space="preserve">. </w:t>
      </w:r>
      <w:r w:rsidRPr="00BE499A">
        <w:rPr>
          <w:sz w:val="16"/>
          <w:szCs w:val="16"/>
        </w:rPr>
        <w:t>But those talks never had time to gain traction. On July 12, Mr. Kerry telephoned Mr. Jaua to express concern over the asylum offer to Mr. Snowden</w:t>
      </w:r>
      <w:r>
        <w:t>.</w:t>
      </w:r>
      <w:r w:rsidRPr="00BE499A">
        <w:rPr>
          <w:sz w:val="12"/>
        </w:rPr>
        <w:t xml:space="preserve">¶ </w:t>
      </w:r>
      <w:r w:rsidRPr="00BE499A">
        <w:rPr>
          <w:rStyle w:val="StyleBoldUnderline"/>
        </w:rPr>
        <w:t>This is not the first time that Venezuela has backed off the idea of renewed relations with the United States. The two countries quietly began talks late last year aimed at improving relations, although those ground to a halt after the health of Mr. Chávez, who had cancer, deteriorated in December</w:t>
      </w:r>
      <w:r>
        <w:t xml:space="preserve">. </w:t>
      </w:r>
      <w:r w:rsidRPr="00BE499A">
        <w:rPr>
          <w:sz w:val="16"/>
          <w:szCs w:val="16"/>
        </w:rPr>
        <w:t>After Mr. Chávez’s death in March, a State Department official said</w:t>
      </w:r>
      <w:r>
        <w:t xml:space="preserve"> </w:t>
      </w:r>
      <w:r w:rsidRPr="00BE499A">
        <w:rPr>
          <w:rStyle w:val="StyleBoldUnderline"/>
        </w:rPr>
        <w:t>the United States hoped that the election to replace him would meet democratic standards — prompting Mr. Jaua to angrily announce that Venezuela was halting the talks between the two countries. Venezuelan officials have repeatedly said relations with the United States should be conducted on a basis of respect.</w:t>
      </w:r>
    </w:p>
    <w:p w:rsidR="006C4E4C" w:rsidRDefault="006C4E4C" w:rsidP="006C4E4C">
      <w:pPr>
        <w:rPr>
          <w:rStyle w:val="StyleBoldUnderline"/>
        </w:rPr>
      </w:pPr>
    </w:p>
    <w:p w:rsidR="006C4E4C" w:rsidRDefault="006C4E4C" w:rsidP="006C4E4C">
      <w:pPr>
        <w:pStyle w:val="Heading4"/>
        <w:rPr>
          <w:lang w:val="en-GB"/>
        </w:rPr>
      </w:pPr>
      <w:r>
        <w:rPr>
          <w:lang w:val="en-GB"/>
        </w:rPr>
        <w:t xml:space="preserve">Venezuela’s socialist reforms will continue despite failures and will continue to spread with help from US investors </w:t>
      </w:r>
    </w:p>
    <w:p w:rsidR="006C4E4C" w:rsidRPr="00BA5AE2" w:rsidRDefault="006C4E4C" w:rsidP="006C4E4C">
      <w:pPr>
        <w:rPr>
          <w:rStyle w:val="StyleStyleBold12pt"/>
          <w:b w:val="0"/>
          <w:sz w:val="16"/>
          <w:szCs w:val="16"/>
          <w:lang w:val="en-GB"/>
        </w:rPr>
      </w:pPr>
      <w:r w:rsidRPr="00BA5AE2">
        <w:rPr>
          <w:rStyle w:val="StyleStyleBold12pt"/>
        </w:rPr>
        <w:t>Fredman 13</w:t>
      </w:r>
      <w:r>
        <w:rPr>
          <w:rStyle w:val="AuthorYear"/>
          <w:sz w:val="16"/>
          <w:szCs w:val="16"/>
        </w:rPr>
        <w:t xml:space="preserve"> </w:t>
      </w:r>
      <w:r w:rsidRPr="00BA5AE2">
        <w:rPr>
          <w:rStyle w:val="StyleStyleBold12pt"/>
          <w:b w:val="0"/>
          <w:sz w:val="16"/>
          <w:szCs w:val="16"/>
        </w:rPr>
        <w:t>[Rachel,   Presidential Management Fellow at the U.S. Department of State’s Bureau of Near Eastern Affairs, and previously consulted for the World Bank and Millennium Challenge Corporation, May 30, 2013, “Latin American Socialism: Churning Along, Economic Failures Aside” diplomati courier http://www.diplomaticourier.com/news/regions/latin-america/1500-latin-american-socialism-churning-along-economic-failures-asid]</w:t>
      </w:r>
      <w:r w:rsidRPr="00BA5AE2">
        <w:rPr>
          <w:rStyle w:val="StyleStyleBold12pt"/>
          <w:b w:val="0"/>
          <w:sz w:val="16"/>
          <w:szCs w:val="16"/>
        </w:rPr>
        <w:tab/>
      </w:r>
    </w:p>
    <w:p w:rsidR="006C4E4C" w:rsidRDefault="006C4E4C" w:rsidP="006C4E4C">
      <w:pPr>
        <w:rPr>
          <w:rStyle w:val="AuthorYear"/>
        </w:rPr>
      </w:pPr>
    </w:p>
    <w:p w:rsidR="006C4E4C" w:rsidRPr="00952B01" w:rsidRDefault="006C4E4C" w:rsidP="006C4E4C">
      <w:pPr>
        <w:rPr>
          <w:rStyle w:val="StyleBoldUnderline"/>
        </w:rPr>
      </w:pPr>
      <w:r w:rsidRPr="00667BEE">
        <w:rPr>
          <w:sz w:val="16"/>
          <w:lang w:val="en-GB"/>
        </w:rPr>
        <w:t xml:space="preserve">After much of 2012 shuttling back and forth between Venezuela and Cuba for surgery, Hugo Chávez is dead. Cuba’s Communist Party has shielded Fidel Castro from the public eye since his retirement, his shaky speech threatening to undermine the fiery legacy they seek to preserve. Fidel’s brother and successor Raúl, at 81, faces limited time to groom the Party’s future leadership. </w:t>
      </w:r>
      <w:r w:rsidRPr="0041110C">
        <w:rPr>
          <w:rStyle w:val="StyleBoldUnderline"/>
        </w:rPr>
        <w:t>On the surface, the continuation of Latin American socialism is in jeopardy. Yet one need look no further than its history of oil-financed social programs, bloated bureaucracies, rising corruption, and skyrocketing inflation to realize that Latin American socialism is deeply ingrained and churning along like on its rickety path, flaws and all.</w:t>
      </w:r>
      <w:r w:rsidRPr="00667BEE">
        <w:rPr>
          <w:sz w:val="16"/>
          <w:lang w:val="en-GB"/>
        </w:rPr>
        <w:t xml:space="preserve"> Facing the realities of the global economy, the lip-service these leaders paid to Simon Bolívar and Jose Martí will give way to </w:t>
      </w:r>
      <w:r w:rsidRPr="0041110C">
        <w:rPr>
          <w:rStyle w:val="StyleBoldUnderline"/>
        </w:rPr>
        <w:t>selective foreign investment and oil money that serves little social purpose aside from generating the funds needed to keep the current parties in power.</w:t>
      </w:r>
      <w:r w:rsidRPr="00667BEE">
        <w:rPr>
          <w:b/>
          <w:bCs/>
          <w:sz w:val="16"/>
          <w:lang w:val="en-GB"/>
        </w:rPr>
        <w:t xml:space="preserve"> </w:t>
      </w:r>
      <w:r w:rsidRPr="00667BEE">
        <w:rPr>
          <w:sz w:val="16"/>
          <w:lang w:val="en-GB"/>
        </w:rPr>
        <w:t xml:space="preserve">Though Chávez’s carefully cultivated propaganda machine energized Venezuela’s poor by playing into social divisions, his policies delivered few lasting social benefits; indeed, periodic food shortages are now a way of life for all Venezuelans. Over his 14-year presidency, the populist economic policies enacted as part of Chávez’s “Bolívaran Revolution” are marred by the state’s strict control of the banking sector. By appointing party loyalists to the board of directors of the Venezuelan Central Bank (BCV), Chávez diminished its constitutionally-mandated ability to conduct independent monetary policy. This crippled the BCV’s ability to combat inflation, resulting in multiple currency devaluations that effectively wiped out the savings of the poor. </w:t>
      </w:r>
      <w:r w:rsidRPr="0041110C">
        <w:rPr>
          <w:rStyle w:val="StyleBoldUnderline"/>
        </w:rPr>
        <w:t>These economic shocks have outweighed the benefits of Venezuelan social programs, which are completely financed by oil exports. Chávez’s government-mandated price controls also increased unemployment and resulted in minimal industrial diversification outside of the oil and manufacturing sectors.</w:t>
      </w:r>
      <w:r>
        <w:rPr>
          <w:rStyle w:val="StyleBoldUnderline"/>
        </w:rPr>
        <w:t xml:space="preserve"> </w:t>
      </w:r>
      <w:r w:rsidRPr="0041110C">
        <w:rPr>
          <w:rStyle w:val="StyleBoldUnderline"/>
        </w:rPr>
        <w:t>Depending on oil exports rather than developing other competitive industries is just one of Venezuela’s economic problems. It also is a key link between Venezuela and Cuba</w:t>
      </w:r>
      <w:r w:rsidRPr="00667BEE">
        <w:rPr>
          <w:sz w:val="16"/>
          <w:lang w:val="en-GB"/>
        </w:rPr>
        <w:t xml:space="preserve">. Since 2000, Venezuela has provided oil shipments to Cuba well below market rates, amounting to $6-$8 billion in annual subsidies. </w:t>
      </w:r>
      <w:r w:rsidRPr="0041110C">
        <w:rPr>
          <w:rStyle w:val="StyleBoldUnderline"/>
        </w:rPr>
        <w:t xml:space="preserve">This is a crucial lifeline to the hard currency-starved Cuban government, as Venezuela essentially took the place of the Soviet Union as Cuba’s primary benefactor. </w:t>
      </w:r>
      <w:r w:rsidRPr="00667BEE">
        <w:rPr>
          <w:sz w:val="16"/>
        </w:rPr>
        <w:t>Until</w:t>
      </w:r>
      <w:r w:rsidRPr="00667BEE">
        <w:rPr>
          <w:sz w:val="16"/>
          <w:lang w:val="en-GB"/>
        </w:rPr>
        <w:t xml:space="preserve"> its collapse in 1991, the USSR provided $4 billion in annual oil subsidies to Cuba. The loss of these subsidies caused the GDP of Cuba to fall by nearly 50 percent between 1989 and 1993. Cheap Venezuelan oil–along with limited privatization and an opening of the island to tourism–allowed Cuba to stave off economic catastrophe. </w:t>
      </w:r>
      <w:r w:rsidRPr="0041110C">
        <w:rPr>
          <w:rStyle w:val="StyleBoldUnderline"/>
        </w:rPr>
        <w:t>In a curious twist of irony, the United States is Venezuela’s largest oil export market. In other words, the United States–by having Venezuela as its fourth largest oil supplier–has inadvertently financed Venezuela’s social programs, and in turn kept Cuba’s economy afloat.</w:t>
      </w:r>
      <w:r w:rsidRPr="00667BEE">
        <w:rPr>
          <w:sz w:val="16"/>
          <w:lang w:val="en-GB"/>
        </w:rPr>
        <w:t xml:space="preserve"> Given the vagaries of international oil markets, this is hardly a sustainable strategy. Nor did it square with Chávez's and the Castro brothers’ rhetoric of independence from foreign powers. </w:t>
      </w:r>
      <w:r w:rsidRPr="0041110C">
        <w:rPr>
          <w:rStyle w:val="StyleBoldUnderline"/>
        </w:rPr>
        <w:t>These policies–the very foundation of Latin American socialism–have wrought far more harm than good. In the Harvard Business Review, David Conklin pops a hole in every inflated eulogy to Chávez with a reminder that his political agenda was neither new nor original</w:t>
      </w:r>
      <w:r w:rsidRPr="00667BEE">
        <w:rPr>
          <w:sz w:val="16"/>
          <w:lang w:val="en-GB"/>
        </w:rPr>
        <w:t xml:space="preserve">. Its nationalistic sentiment was deeply rooted in Latin America’s past, especially in the economic doctrine of Dependency Theory. This theory “supported autarky or economic independence, placing restrictions on imports and foreign ownership,” writes Conklin. Based on the notion that resources flow from a "periphery" of poor and underdeveloped states to a "core" of wealthy states, dependency theorists argued that without the intervention and solidarity of Latin American governments, economics as usual would only enrich the West at the expense of poor countries. This belief led to protectionist policies that made domestic monopolies increasingly uncompetitive. Protectionism reduces the incentive to innovate, ultimately making states more dependent. Both Chávez and the Castro brothers subsidized food prices. Agriculture became less productive, and now both countries rely on food imports to feed their populations. This is particularly striking in Cuba. Though the island had a strong agricultural industry throughout the 19th and early 20th centuries, production has steadily declined since the Cuban Revolution. Even as its government attempts to inject new capital into this flailing industry through foreign investment and the legalization of private cooperatives, Cuba is still producing less food than it did in 2007 prior to reforms. Market reforms initiated by Raúl Castro in 2010–including limited forms of self-employment, enhanced access to credit, and legalizing the sale of private property–are a step in the right direction, but the pace is haltingly slow and lack transparency. The Cuban government has a history of only opening those industries that are the least politically threatening–such as the enclave of luxury tourism. Tourism is tightly managed by the government; it hand-picks military officers and Party loyalists to run hotels. It also has a history of reversing reforms when its economy improves. Venezuela’s reliance on oil exports results in a similar erosion of governance and transparency. Chávez’s antipoverty programs were notoriously corrupt. A recent poll suggested that more than two-thirds of Venezuelans do not believe they have benefited from the country’s oil income Chávez. </w:t>
      </w:r>
      <w:r w:rsidRPr="00952B01">
        <w:rPr>
          <w:rStyle w:val="StyleBoldUnderline"/>
        </w:rPr>
        <w:t>Distrust of foreign investors and reflexive nationalism coupled with populist policies run deep in Latin America’s past. Because of this, Latin American socialism–for all the damage it has wrought–will not be suddenly undone by the death of Chávez or transition of power from Raúl Castro to Miguel Diaz-Canel, the recently-named “second-in-command” of the Cuban hierarchy. Latin American socialism is more than the persuasive rhetoric of personalistic dictators. It is a deeply-ingrained set of laws, institutions, and incentives that keep parties in power, line the pockets of state-</w:t>
      </w:r>
      <w:r w:rsidRPr="00952B01">
        <w:rPr>
          <w:rStyle w:val="StyleBoldUnderline"/>
        </w:rPr>
        <w:lastRenderedPageBreak/>
        <w:t>owned industries, and invest little in the social welfare of people that pose any threat to the status quo.</w:t>
      </w:r>
    </w:p>
    <w:p w:rsidR="006C4E4C" w:rsidRDefault="006C4E4C" w:rsidP="006C4E4C"/>
    <w:p w:rsidR="006C4E4C" w:rsidRDefault="006C4E4C" w:rsidP="006C4E4C"/>
    <w:p w:rsidR="006C4E4C" w:rsidRDefault="006C4E4C" w:rsidP="006C4E4C">
      <w:pPr>
        <w:pStyle w:val="Heading1"/>
      </w:pPr>
      <w:r>
        <w:lastRenderedPageBreak/>
        <w:t>Aff answer to neolib</w:t>
      </w:r>
    </w:p>
    <w:p w:rsidR="006C4E4C" w:rsidRDefault="006C4E4C" w:rsidP="006C4E4C">
      <w:pPr>
        <w:pStyle w:val="Heading4"/>
      </w:pPr>
      <w:r>
        <w:t>Neoliberalism solves unemployment, poverty, education, and VTL</w:t>
      </w:r>
    </w:p>
    <w:p w:rsidR="006C4E4C" w:rsidRPr="00940777" w:rsidRDefault="006C4E4C" w:rsidP="006C4E4C">
      <w:pPr>
        <w:rPr>
          <w:sz w:val="16"/>
          <w:szCs w:val="16"/>
        </w:rPr>
      </w:pPr>
      <w:r w:rsidRPr="00940777">
        <w:rPr>
          <w:rStyle w:val="StyleStyleBold12pt"/>
        </w:rPr>
        <w:t>Martinez, et al. 2008</w:t>
      </w:r>
      <w:r>
        <w:rPr>
          <w:b/>
        </w:rPr>
        <w:t xml:space="preserve"> </w:t>
      </w:r>
      <w:r w:rsidRPr="00940777">
        <w:rPr>
          <w:sz w:val="16"/>
          <w:szCs w:val="16"/>
        </w:rPr>
        <w:t>(</w:t>
      </w:r>
      <w:r>
        <w:rPr>
          <w:sz w:val="16"/>
          <w:szCs w:val="16"/>
        </w:rPr>
        <w:t>“</w:t>
      </w:r>
      <w:r w:rsidRPr="00940777">
        <w:rPr>
          <w:sz w:val="16"/>
          <w:szCs w:val="16"/>
        </w:rPr>
        <w:t>PROGRESSIVE HEALTH REFORMS IN LATIN AMERICA Social Change and Health Policy in Venezuela</w:t>
      </w:r>
      <w:r>
        <w:rPr>
          <w:sz w:val="16"/>
          <w:szCs w:val="16"/>
        </w:rPr>
        <w:t>” July 2008</w:t>
      </w:r>
      <w:r w:rsidRPr="00940777">
        <w:rPr>
          <w:sz w:val="16"/>
          <w:szCs w:val="16"/>
        </w:rPr>
        <w:t>)</w:t>
      </w:r>
    </w:p>
    <w:p w:rsidR="006C4E4C" w:rsidRPr="00940777" w:rsidRDefault="006C4E4C" w:rsidP="006C4E4C">
      <w:pPr>
        <w:rPr>
          <w:sz w:val="16"/>
          <w:szCs w:val="16"/>
        </w:rPr>
      </w:pPr>
      <w:r w:rsidRPr="00940777">
        <w:rPr>
          <w:sz w:val="16"/>
          <w:szCs w:val="16"/>
        </w:rPr>
        <w:t>Prof. Martinez is a member of the Steering Committee of the Tepoztlán Institute for the Transnational History of the Americas, and during 2008-2009 was its Co-Director. The Institute organizes an annual conference in Mexico in order to promote transnational histories of the Americas and facilitate intensive dialogue among U.S. and Latin American graduate students and junior and senior faculty members. Professor Martínez is also a member of the Board of Editors of the Journal of the History of Ideas and of the Board of Editors of the Hispanic American Historical Review.</w:t>
      </w:r>
    </w:p>
    <w:p w:rsidR="006C4E4C" w:rsidRDefault="006C4E4C" w:rsidP="006C4E4C">
      <w:r w:rsidRPr="00940777">
        <w:rPr>
          <w:rStyle w:val="StyleBoldUnderline"/>
        </w:rPr>
        <w:t xml:space="preserve">Despite the difficulties that arise from the tension created by social and political changes that affect the basic structures of society, the new public policies of the State are designed to improve the quality of life of the people and to reduce social exclusion and inequality. An anti-neoliberal approach makes the guarantee of social rights the inalienable duty of the State. This is only possible with democratic participation. Self-determination and national sovereignty must be developed within the context of new, mutually supportive relations with other countries. </w:t>
      </w:r>
      <w:r>
        <w:t>This is the idea behind the Bolivarian Alternative for America ( ALBA ). ALBA proposes to integrate peoples through multiple forms of exchange involving both human capabilities and territorial wealth. (Valencia, 2005)</w:t>
      </w:r>
      <w:r w:rsidRPr="009828E3">
        <w:rPr>
          <w:sz w:val="12"/>
        </w:rPr>
        <w:t xml:space="preserve">¶ </w:t>
      </w:r>
      <w:r w:rsidRPr="00940777">
        <w:rPr>
          <w:rStyle w:val="StyleBoldUnderline"/>
        </w:rPr>
        <w:t>The reduction in the accumulated social deficits can be measured through several key quality of life indicators</w:t>
      </w:r>
      <w:r>
        <w:t xml:space="preserve">. Between 1998 and 2007, </w:t>
      </w:r>
      <w:r w:rsidRPr="00940777">
        <w:rPr>
          <w:rStyle w:val="StyleBoldUnderline"/>
        </w:rPr>
        <w:t>extreme poverty was reduced from 20.6% to 9.41%.</w:t>
      </w:r>
      <w:r w:rsidRPr="009828E3">
        <w:rPr>
          <w:rStyle w:val="StyleBoldUnderline"/>
          <w:sz w:val="12"/>
        </w:rPr>
        <w:t xml:space="preserve">¶ </w:t>
      </w:r>
      <w:r>
        <w:t xml:space="preserve">(National Statistical Institute. 2007); </w:t>
      </w:r>
      <w:r w:rsidRPr="00940777">
        <w:rPr>
          <w:rStyle w:val="StyleBoldUnderline"/>
        </w:rPr>
        <w:t xml:space="preserve">the infant mortality rate fell from 21.3/1000 registered births to 13/1000 </w:t>
      </w:r>
      <w:r>
        <w:t xml:space="preserve">(Ministry of Popular Power for Health, 2006)(National Statistical Institute, 2007); </w:t>
      </w:r>
      <w:r w:rsidRPr="00940777">
        <w:rPr>
          <w:rStyle w:val="StyleBoldUnderline"/>
        </w:rPr>
        <w:t>participation in prescho</w:t>
      </w:r>
      <w:r>
        <w:rPr>
          <w:rStyle w:val="StyleBoldUnderline"/>
        </w:rPr>
        <w:t xml:space="preserve">ol education rose from 44.7% to </w:t>
      </w:r>
      <w:r w:rsidRPr="00940777">
        <w:rPr>
          <w:rStyle w:val="StyleBoldUnderline"/>
        </w:rPr>
        <w:t>60.6% and enrollment in primary education from 89.7% to 99.5%</w:t>
      </w:r>
      <w:r>
        <w:t xml:space="preserve">. In two years 1,482,543 adults learned to read. During the entire period, inflation averaged 18.4%, a rate lower than that of the three previous governments’ (22.7%, 45.3% and 59, 4%) neoliberal economic policies. (SISOV, 2007) In 2007 </w:t>
      </w:r>
      <w:r w:rsidRPr="00940777">
        <w:rPr>
          <w:rStyle w:val="StyleBoldUnderline"/>
        </w:rPr>
        <w:t>Venezuela’s minimum wage was the highest in Latin America while unemployment had been reduced from 16.6% in 1999 to 6.2% in 2007</w:t>
      </w:r>
      <w:r>
        <w:t xml:space="preserve">. (National Statistics Institute, 2007) </w:t>
      </w:r>
      <w:r w:rsidRPr="00940777">
        <w:rPr>
          <w:rStyle w:val="StyleBoldUnderline"/>
        </w:rPr>
        <w:t>These are the consequences of economic policies characterized by economic growth and increased social spending.</w:t>
      </w:r>
      <w:r>
        <w:rPr>
          <w:rStyle w:val="StyleBoldUnderline"/>
        </w:rPr>
        <w:t xml:space="preserve"> </w:t>
      </w:r>
      <w:r>
        <w:t>The sustainability of this new health care network requires a new type of health worker with the necessary skills and in sufficient numbers to meet Venezuela’s needs</w:t>
      </w:r>
      <w:r w:rsidRPr="00940777">
        <w:rPr>
          <w:rStyle w:val="StyleBoldUnderline"/>
        </w:rPr>
        <w:t>. College programs are being developed in general community medicine, dentistry, general nursing, and health management (among other specialties).</w:t>
      </w:r>
      <w:r>
        <w:t xml:space="preserve"> This cohort of future professionals is now between their first and third years of the 5 year curriculum. </w:t>
      </w:r>
      <w:r w:rsidRPr="00940777">
        <w:rPr>
          <w:rStyle w:val="StyleBoldUnderline"/>
        </w:rPr>
        <w:t>While the historic deficit in health care personnel is being resolved, the Cuba Venezuela Agreement has supplied health personnel, equipment, and technical expertise to the health care system.</w:t>
      </w:r>
      <w:r>
        <w:rPr>
          <w:rStyle w:val="StyleBoldUnderline"/>
        </w:rPr>
        <w:t xml:space="preserve"> </w:t>
      </w:r>
      <w:r>
        <w:t>A recent (2007) Pan-American Health</w:t>
      </w:r>
      <w:r w:rsidRPr="009828E3">
        <w:rPr>
          <w:b/>
          <w:bCs/>
          <w:sz w:val="12"/>
          <w:u w:val="single"/>
        </w:rPr>
        <w:t xml:space="preserve">¶ </w:t>
      </w:r>
      <w:r>
        <w:t xml:space="preserve">Organization /World Health Organization position statement called for the renewal of primary care, its values and principles, and its emphasis on the right to health, equity, and solidarity. </w:t>
      </w:r>
      <w:r w:rsidRPr="009828E3">
        <w:rPr>
          <w:rStyle w:val="StyleBoldUnderline"/>
        </w:rPr>
        <w:t>As the evidence presented in this paper demonstrates, the way to achieve the goal of “health for all” is through a social change that permits the development of health policies like those currently being built in Venezuela.</w:t>
      </w:r>
      <w:r>
        <w:t xml:space="preserve"> (PAHO /WHO,2007)</w:t>
      </w:r>
    </w:p>
    <w:p w:rsidR="006C4E4C" w:rsidRDefault="006C4E4C" w:rsidP="006C4E4C"/>
    <w:p w:rsidR="006C4E4C" w:rsidRDefault="006C4E4C" w:rsidP="006C4E4C">
      <w:pPr>
        <w:pStyle w:val="Heading1"/>
      </w:pPr>
      <w:r>
        <w:lastRenderedPageBreak/>
        <w:t>Pink Tide Link</w:t>
      </w:r>
    </w:p>
    <w:p w:rsidR="006C4E4C" w:rsidRDefault="006C4E4C" w:rsidP="006C4E4C">
      <w:pPr>
        <w:pStyle w:val="Heading4"/>
        <w:rPr>
          <w:lang w:val="en-GB"/>
        </w:rPr>
      </w:pPr>
      <w:r>
        <w:rPr>
          <w:lang w:val="en-GB"/>
        </w:rPr>
        <w:t xml:space="preserve">Venezuela’s socialist reforms will continue despite failures and will continue to spread with help from US investors </w:t>
      </w:r>
    </w:p>
    <w:p w:rsidR="006C4E4C" w:rsidRPr="00E43809" w:rsidRDefault="006C4E4C" w:rsidP="006C4E4C">
      <w:pPr>
        <w:rPr>
          <w:rStyle w:val="AuthorYear"/>
          <w:bCs/>
          <w:sz w:val="26"/>
          <w:lang w:val="en-GB"/>
        </w:rPr>
      </w:pPr>
      <w:r w:rsidRPr="00667BEE">
        <w:rPr>
          <w:rStyle w:val="AuthorYear"/>
        </w:rPr>
        <w:t>Fredman 13</w:t>
      </w:r>
      <w:r w:rsidRPr="00E43809">
        <w:rPr>
          <w:rStyle w:val="StyleStyleBold12pt"/>
          <w:b w:val="0"/>
          <w:sz w:val="16"/>
          <w:szCs w:val="16"/>
        </w:rPr>
        <w:t>[Rachel,   Presidential Management Fellow at the U.S. Department of State’s Bureau of Near Eastern Affairs, and previously consulted for the World Bank and Millennium Challenge Corporation, May 30, 2013, “Latin American Socialism: Churning Along, Economic Failures Aside” diplomati courier http://www.diplomaticourier.com/news/regions/latin-america/1500-latin-american-socialism-churning-along-economic-failures-asid]</w:t>
      </w:r>
      <w:r w:rsidRPr="00E43809">
        <w:rPr>
          <w:rStyle w:val="StyleStyleBold12pt"/>
          <w:b w:val="0"/>
          <w:sz w:val="16"/>
          <w:szCs w:val="16"/>
        </w:rPr>
        <w:tab/>
      </w:r>
    </w:p>
    <w:p w:rsidR="006C4E4C" w:rsidRPr="00952B01" w:rsidRDefault="006C4E4C" w:rsidP="006C4E4C">
      <w:pPr>
        <w:rPr>
          <w:rStyle w:val="StyleBoldUnderline"/>
        </w:rPr>
      </w:pPr>
      <w:r w:rsidRPr="00667BEE">
        <w:rPr>
          <w:sz w:val="16"/>
          <w:lang w:val="en-GB"/>
        </w:rPr>
        <w:t xml:space="preserve">After much of 2012 shuttling back and forth between Venezuela and Cuba for surgery, Hugo Chávez is dead. Cuba’s Communist Party has shielded Fidel Castro from the public eye since his retirement, his shaky speech threatening to undermine the fiery legacy they seek to preserve. Fidel’s brother and successor Raúl, at 81, faces limited time to groom the Party’s future leadership. </w:t>
      </w:r>
      <w:r w:rsidRPr="0041110C">
        <w:rPr>
          <w:rStyle w:val="StyleBoldUnderline"/>
        </w:rPr>
        <w:t>On the surface, the continuation of Latin American socialism is in jeopardy. Yet one need look no further than its history of oil-financed social programs, bloated bureaucracies, rising corruption, and skyrocketing inflation to realize that Latin American socialism is deeply ingrained and churning along like on its rickety path, flaws and all.</w:t>
      </w:r>
      <w:r w:rsidRPr="00667BEE">
        <w:rPr>
          <w:sz w:val="16"/>
          <w:lang w:val="en-GB"/>
        </w:rPr>
        <w:t xml:space="preserve"> Facing the realities of the global economy, the lip-service these leaders paid to Simon Bolívar and Jose Martí will give way to </w:t>
      </w:r>
      <w:r w:rsidRPr="0041110C">
        <w:rPr>
          <w:rStyle w:val="StyleBoldUnderline"/>
        </w:rPr>
        <w:t>selective foreign investment and oil money that serves little social purpose aside from generating the funds needed to keep the current parties in power.</w:t>
      </w:r>
      <w:r w:rsidRPr="00667BEE">
        <w:rPr>
          <w:b/>
          <w:bCs/>
          <w:sz w:val="16"/>
          <w:lang w:val="en-GB"/>
        </w:rPr>
        <w:t xml:space="preserve"> </w:t>
      </w:r>
      <w:r w:rsidRPr="00667BEE">
        <w:rPr>
          <w:sz w:val="16"/>
          <w:lang w:val="en-GB"/>
        </w:rPr>
        <w:t xml:space="preserve">Though Chávez’s carefully cultivated propaganda machine energized Venezuela’s poor by playing into social divisions, his policies delivered few lasting social benefits; indeed, periodic food shortages are now a way of life for all Venezuelans. Over his 14-year presidency, the populist economic policies enacted as part of Chávez’s “Bolívaran Revolution” are marred by the state’s strict control of the banking sector. By appointing party loyalists to the board of directors of the Venezuelan Central Bank (BCV), Chávez diminished its constitutionally-mandated ability to conduct independent monetary policy. This crippled the BCV’s ability to combat inflation, resulting in multiple currency devaluations that effectively wiped out the savings of the poor. </w:t>
      </w:r>
      <w:r w:rsidRPr="0041110C">
        <w:rPr>
          <w:rStyle w:val="StyleBoldUnderline"/>
        </w:rPr>
        <w:t>These economic shocks have outweighed the benefits of Venezuelan social programs, which are completely financed by oil exports. Chávez’s government-mandated price controls also increased unemployment and resulted in minimal industrial diversification outside of the oil and manufacturing sectors.</w:t>
      </w:r>
      <w:r>
        <w:rPr>
          <w:rStyle w:val="StyleBoldUnderline"/>
        </w:rPr>
        <w:t xml:space="preserve"> </w:t>
      </w:r>
      <w:r w:rsidRPr="0041110C">
        <w:rPr>
          <w:rStyle w:val="StyleBoldUnderline"/>
        </w:rPr>
        <w:t>Depending on oil exports rather than developing other competitive industries is just one of Venezuela’s economic problems. It also is a key link between Venezuela and Cuba</w:t>
      </w:r>
      <w:r w:rsidRPr="00667BEE">
        <w:rPr>
          <w:sz w:val="16"/>
          <w:lang w:val="en-GB"/>
        </w:rPr>
        <w:t xml:space="preserve">. Since 2000, Venezuela has provided oil shipments to Cuba well below market rates, amounting to $6-$8 billion in annual subsidies. </w:t>
      </w:r>
      <w:r w:rsidRPr="0041110C">
        <w:rPr>
          <w:rStyle w:val="StyleBoldUnderline"/>
        </w:rPr>
        <w:t xml:space="preserve">This is a crucial lifeline to the hard currency-starved Cuban government, as Venezuela essentially took the place of the Soviet Union as Cuba’s primary benefactor. </w:t>
      </w:r>
      <w:r w:rsidRPr="00667BEE">
        <w:rPr>
          <w:sz w:val="16"/>
        </w:rPr>
        <w:t>Until</w:t>
      </w:r>
      <w:r w:rsidRPr="00667BEE">
        <w:rPr>
          <w:sz w:val="16"/>
          <w:lang w:val="en-GB"/>
        </w:rPr>
        <w:t xml:space="preserve"> its collapse in 1991, the USSR provided $4 billion in annual oil subsidies to Cuba. The loss of these subsidies caused the GDP of Cuba to fall by nearly 50 percent between 1989 and 1993. Cheap Venezuelan oil–along with limited privatization and an opening of the island to tourism–allowed Cuba to stave off economic catastrophe. </w:t>
      </w:r>
      <w:r w:rsidRPr="0041110C">
        <w:rPr>
          <w:rStyle w:val="StyleBoldUnderline"/>
        </w:rPr>
        <w:t>In a curious twist of irony, the United States is Venezuela’s largest oil export market. In other words, the United States–by having Venezuela as its fourth largest oil supplier–has inadvertently financed Venezuela’s social programs, and in turn kept Cuba’s economy afloat.</w:t>
      </w:r>
      <w:r w:rsidRPr="00667BEE">
        <w:rPr>
          <w:sz w:val="16"/>
          <w:lang w:val="en-GB"/>
        </w:rPr>
        <w:t xml:space="preserve"> Given the vagaries of international oil markets, this is hardly a sustainable strategy. Nor did it square with Chávez's and the Castro brothers’ rhetoric of independence from foreign powers. </w:t>
      </w:r>
      <w:r w:rsidRPr="0041110C">
        <w:rPr>
          <w:rStyle w:val="StyleBoldUnderline"/>
        </w:rPr>
        <w:t>These policies–the very foundation of Latin American socialism–have wrought far more harm than good. In the Harvard Business Review, David Conklin pops a hole in every inflated eulogy to Chávez with a reminder that his political agenda was neither new nor original</w:t>
      </w:r>
      <w:r w:rsidRPr="00667BEE">
        <w:rPr>
          <w:sz w:val="16"/>
          <w:lang w:val="en-GB"/>
        </w:rPr>
        <w:t xml:space="preserve">. Its nationalistic sentiment was deeply rooted in Latin America’s past, especially in the economic doctrine of Dependency Theory. This theory “supported autarky or economic independence, placing restrictions on imports and foreign ownership,” writes Conklin. Based on the notion that resources flow from a "periphery" of poor and underdeveloped states to a "core" of wealthy states, dependency theorists argued that without the intervention and solidarity of Latin American governments, economics as usual would only enrich the West at the expense of poor countries. This belief led to protectionist policies that made domestic monopolies increasingly uncompetitive. Protectionism reduces the incentive to innovate, ultimately making states more dependent. Both Chávez and the Castro brothers subsidized food prices. Agriculture became less productive, and now both countries rely on food imports to feed their populations. This is particularly striking in Cuba. Though the island had a strong agricultural industry throughout the 19th and early 20th centuries, production has steadily declined since the Cuban Revolution. Even as its government attempts to inject new capital into this flailing industry through foreign investment and the legalization of private cooperatives, Cuba is still producing less food than it did in 2007 prior to reforms. Market reforms initiated by Raúl Castro in 2010–including limited forms of self-employment, enhanced access to credit, and legalizing the sale of private property–are a step in the right direction, but the pace is haltingly slow and lack transparency. The Cuban government has a </w:t>
      </w:r>
      <w:r w:rsidRPr="00667BEE">
        <w:rPr>
          <w:sz w:val="16"/>
          <w:lang w:val="en-GB"/>
        </w:rPr>
        <w:lastRenderedPageBreak/>
        <w:t xml:space="preserve">history of only opening those industries that are the least politically threatening–such as the enclave of luxury tourism. Tourism is tightly managed by the government; it hand-picks military officers and Party loyalists to run hotels. It also has a history of reversing reforms when its economy improves. Venezuela’s reliance on oil exports results in a similar erosion of governance and transparency. Chávez’s antipoverty programs were notoriously corrupt. A recent poll suggested that more than two-thirds of Venezuelans do not believe they have benefited from the country’s oil income Chávez. </w:t>
      </w:r>
      <w:r w:rsidRPr="00952B01">
        <w:rPr>
          <w:rStyle w:val="StyleBoldUnderline"/>
        </w:rPr>
        <w:t>Distrust of foreign investors and reflexive nationalism coupled with populist policies run deep in Latin America’s past. Because of this, Latin American socialism–for all the damage it has wrought–will not be suddenly undone by the death of Chávez or transition of power from Raúl Castro to Miguel Diaz-Canel, the recently-named “second-in-command” of the Cuban hierarchy. Latin American socialism is more than the persuasive rhetoric of personalistic dictators. It is a deeply-ingrained set of laws, institutions, and incentives that keep parties in power, line the pockets of state-owned industries, and invest little in the social welfare of people that pose any threat to the status quo.</w:t>
      </w:r>
    </w:p>
    <w:p w:rsidR="006C4E4C" w:rsidRDefault="006C4E4C" w:rsidP="006C4E4C"/>
    <w:p w:rsidR="006C4E4C" w:rsidRPr="00657845" w:rsidRDefault="006C4E4C" w:rsidP="006C4E4C"/>
    <w:p w:rsidR="006C4E4C" w:rsidRPr="006C4E4C" w:rsidRDefault="006C4E4C" w:rsidP="006C4E4C"/>
    <w:p w:rsidR="006C4E4C" w:rsidRPr="006C4E4C" w:rsidRDefault="006C4E4C" w:rsidP="006C4E4C"/>
    <w:p w:rsidR="006C4E4C" w:rsidRPr="00657845" w:rsidRDefault="006C4E4C" w:rsidP="006C4E4C"/>
    <w:p w:rsidR="006C4E4C" w:rsidRDefault="006C4E4C" w:rsidP="006C4E4C"/>
    <w:p w:rsidR="006C4E4C" w:rsidRPr="00D17C4E" w:rsidRDefault="006C4E4C" w:rsidP="006C4E4C"/>
    <w:p w:rsidR="006C4E4C" w:rsidRPr="00BA5AE2" w:rsidRDefault="006C4E4C" w:rsidP="006C4E4C"/>
    <w:p w:rsidR="006C4E4C" w:rsidRPr="006C4E4C" w:rsidRDefault="006C4E4C" w:rsidP="006C4E4C"/>
    <w:p w:rsidR="00BF14DD" w:rsidRDefault="00BF14DD" w:rsidP="00D17C4E"/>
    <w:p w:rsidR="00BF14DD" w:rsidRDefault="00BF14DD" w:rsidP="00D17C4E"/>
    <w:p w:rsidR="004A2467" w:rsidRPr="000621BC" w:rsidRDefault="004A2467" w:rsidP="00D17C4E"/>
    <w:sectPr w:rsidR="004A2467" w:rsidRPr="000621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331" w:rsidRDefault="00653331" w:rsidP="005F5576">
      <w:r>
        <w:separator/>
      </w:r>
    </w:p>
  </w:endnote>
  <w:endnote w:type="continuationSeparator" w:id="0">
    <w:p w:rsidR="00653331" w:rsidRDefault="0065333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331" w:rsidRDefault="00653331" w:rsidP="005F5576">
      <w:r>
        <w:separator/>
      </w:r>
    </w:p>
  </w:footnote>
  <w:footnote w:type="continuationSeparator" w:id="0">
    <w:p w:rsidR="00653331" w:rsidRDefault="0065333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3C2DAA"/>
    <w:multiLevelType w:val="hybridMultilevel"/>
    <w:tmpl w:val="806AFE8A"/>
    <w:lvl w:ilvl="0" w:tplc="DBA4D630">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467"/>
    <w:rsid w:val="000022F2"/>
    <w:rsid w:val="0000459F"/>
    <w:rsid w:val="00004EB4"/>
    <w:rsid w:val="0002196C"/>
    <w:rsid w:val="00021F29"/>
    <w:rsid w:val="00027EED"/>
    <w:rsid w:val="0003041D"/>
    <w:rsid w:val="00033028"/>
    <w:rsid w:val="000360A7"/>
    <w:rsid w:val="00052A1D"/>
    <w:rsid w:val="00055E12"/>
    <w:rsid w:val="000621BC"/>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7C56"/>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9A5"/>
    <w:rsid w:val="00177A1E"/>
    <w:rsid w:val="00180E6D"/>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6E9E"/>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A34"/>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979E7"/>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3404"/>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246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6EA9"/>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5357"/>
    <w:rsid w:val="0061680A"/>
    <w:rsid w:val="00623B70"/>
    <w:rsid w:val="00634BC8"/>
    <w:rsid w:val="0063578B"/>
    <w:rsid w:val="00636B3D"/>
    <w:rsid w:val="00641025"/>
    <w:rsid w:val="00650E98"/>
    <w:rsid w:val="00653331"/>
    <w:rsid w:val="00656C61"/>
    <w:rsid w:val="006672D8"/>
    <w:rsid w:val="00670D96"/>
    <w:rsid w:val="00672877"/>
    <w:rsid w:val="00683154"/>
    <w:rsid w:val="00690115"/>
    <w:rsid w:val="00690898"/>
    <w:rsid w:val="00693039"/>
    <w:rsid w:val="00693A5A"/>
    <w:rsid w:val="006B2F2C"/>
    <w:rsid w:val="006B302F"/>
    <w:rsid w:val="006C4E4C"/>
    <w:rsid w:val="006C64D4"/>
    <w:rsid w:val="006E53F0"/>
    <w:rsid w:val="006F46C3"/>
    <w:rsid w:val="006F7CDF"/>
    <w:rsid w:val="00700BDB"/>
    <w:rsid w:val="0070121B"/>
    <w:rsid w:val="00701E73"/>
    <w:rsid w:val="00711FE2"/>
    <w:rsid w:val="00712649"/>
    <w:rsid w:val="00714BC9"/>
    <w:rsid w:val="00723F91"/>
    <w:rsid w:val="00725623"/>
    <w:rsid w:val="00743059"/>
    <w:rsid w:val="00743C54"/>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C4C4B"/>
    <w:rsid w:val="007D3012"/>
    <w:rsid w:val="007D65A7"/>
    <w:rsid w:val="007E34CF"/>
    <w:rsid w:val="007E3F59"/>
    <w:rsid w:val="007E5043"/>
    <w:rsid w:val="007E5183"/>
    <w:rsid w:val="008133F9"/>
    <w:rsid w:val="00823AAC"/>
    <w:rsid w:val="00854C66"/>
    <w:rsid w:val="008553E1"/>
    <w:rsid w:val="00867612"/>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022F"/>
    <w:rsid w:val="00990BBE"/>
    <w:rsid w:val="009A0636"/>
    <w:rsid w:val="009A6FF5"/>
    <w:rsid w:val="009B2B47"/>
    <w:rsid w:val="009B35DB"/>
    <w:rsid w:val="009C4298"/>
    <w:rsid w:val="009D0B7F"/>
    <w:rsid w:val="009D318C"/>
    <w:rsid w:val="00A10B8B"/>
    <w:rsid w:val="00A20D78"/>
    <w:rsid w:val="00A2174A"/>
    <w:rsid w:val="00A26733"/>
    <w:rsid w:val="00A3595E"/>
    <w:rsid w:val="00A46C7F"/>
    <w:rsid w:val="00A51AEA"/>
    <w:rsid w:val="00A66517"/>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4C3A"/>
    <w:rsid w:val="00B272CF"/>
    <w:rsid w:val="00B3145D"/>
    <w:rsid w:val="00B357BA"/>
    <w:rsid w:val="00B564DB"/>
    <w:rsid w:val="00B768B6"/>
    <w:rsid w:val="00B816A3"/>
    <w:rsid w:val="00B908D1"/>
    <w:rsid w:val="00B940D1"/>
    <w:rsid w:val="00BB58BD"/>
    <w:rsid w:val="00BB6A26"/>
    <w:rsid w:val="00BC1034"/>
    <w:rsid w:val="00BE191F"/>
    <w:rsid w:val="00BE2408"/>
    <w:rsid w:val="00BE3EC6"/>
    <w:rsid w:val="00BE5BEB"/>
    <w:rsid w:val="00BE6528"/>
    <w:rsid w:val="00BF14DD"/>
    <w:rsid w:val="00C0087A"/>
    <w:rsid w:val="00C05F9D"/>
    <w:rsid w:val="00C27212"/>
    <w:rsid w:val="00C34185"/>
    <w:rsid w:val="00C42DD6"/>
    <w:rsid w:val="00C545E7"/>
    <w:rsid w:val="00C55E72"/>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0EE"/>
    <w:rsid w:val="00DA018C"/>
    <w:rsid w:val="00DA3C9D"/>
    <w:rsid w:val="00DB0F7E"/>
    <w:rsid w:val="00DB5489"/>
    <w:rsid w:val="00DB6C98"/>
    <w:rsid w:val="00DC701C"/>
    <w:rsid w:val="00DD7F91"/>
    <w:rsid w:val="00E00376"/>
    <w:rsid w:val="00E01016"/>
    <w:rsid w:val="00E043B1"/>
    <w:rsid w:val="00E14EBD"/>
    <w:rsid w:val="00E16734"/>
    <w:rsid w:val="00E20FA1"/>
    <w:rsid w:val="00E23260"/>
    <w:rsid w:val="00E2367A"/>
    <w:rsid w:val="00E27BC7"/>
    <w:rsid w:val="00E35FC9"/>
    <w:rsid w:val="00E377A4"/>
    <w:rsid w:val="00E41346"/>
    <w:rsid w:val="00E420E9"/>
    <w:rsid w:val="00E4380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5718A"/>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BCF9C4B-2FE9-4EBB-ACC0-1E469DE8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E34C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E34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E34C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E34C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E34C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E34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34CF"/>
  </w:style>
  <w:style w:type="character" w:customStyle="1" w:styleId="Heading1Char">
    <w:name w:val="Heading 1 Char"/>
    <w:aliases w:val="Pocket Char"/>
    <w:basedOn w:val="DefaultParagraphFont"/>
    <w:link w:val="Heading1"/>
    <w:uiPriority w:val="1"/>
    <w:rsid w:val="007E34C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E34CF"/>
    <w:rPr>
      <w:rFonts w:ascii="Calibri" w:eastAsiaTheme="majorEastAsia" w:hAnsi="Calibri" w:cstheme="majorBidi"/>
      <w:b/>
      <w:bCs/>
      <w:sz w:val="44"/>
      <w:szCs w:val="26"/>
      <w:u w:val="double"/>
    </w:rPr>
  </w:style>
  <w:style w:type="character" w:styleId="Emphasis">
    <w:name w:val="Emphasis"/>
    <w:basedOn w:val="DefaultParagraphFont"/>
    <w:uiPriority w:val="7"/>
    <w:qFormat/>
    <w:rsid w:val="007E34C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E34CF"/>
    <w:rPr>
      <w:b/>
      <w:bCs/>
    </w:rPr>
  </w:style>
  <w:style w:type="character" w:customStyle="1" w:styleId="Heading3Char">
    <w:name w:val="Heading 3 Char"/>
    <w:aliases w:val="Block Char"/>
    <w:basedOn w:val="DefaultParagraphFont"/>
    <w:link w:val="Heading3"/>
    <w:uiPriority w:val="3"/>
    <w:rsid w:val="007E34CF"/>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E34CF"/>
    <w:rPr>
      <w:b/>
      <w:bCs/>
      <w:sz w:val="22"/>
      <w:u w:val="single"/>
    </w:rPr>
  </w:style>
  <w:style w:type="character" w:customStyle="1" w:styleId="StyleStyleBold12pt">
    <w:name w:val="Style Style Bold + 12 pt"/>
    <w:aliases w:val="Cite"/>
    <w:basedOn w:val="StyleBold"/>
    <w:uiPriority w:val="5"/>
    <w:qFormat/>
    <w:rsid w:val="007E34CF"/>
    <w:rPr>
      <w:b/>
      <w:bCs/>
      <w:sz w:val="26"/>
      <w:u w:val="none"/>
    </w:rPr>
  </w:style>
  <w:style w:type="paragraph" w:styleId="Header">
    <w:name w:val="header"/>
    <w:basedOn w:val="Normal"/>
    <w:link w:val="HeaderChar"/>
    <w:uiPriority w:val="99"/>
    <w:semiHidden/>
    <w:rsid w:val="007E34CF"/>
    <w:pPr>
      <w:tabs>
        <w:tab w:val="center" w:pos="4680"/>
        <w:tab w:val="right" w:pos="9360"/>
      </w:tabs>
    </w:pPr>
  </w:style>
  <w:style w:type="character" w:customStyle="1" w:styleId="HeaderChar">
    <w:name w:val="Header Char"/>
    <w:basedOn w:val="DefaultParagraphFont"/>
    <w:link w:val="Header"/>
    <w:uiPriority w:val="99"/>
    <w:semiHidden/>
    <w:rsid w:val="007E34CF"/>
    <w:rPr>
      <w:rFonts w:ascii="Calibri" w:hAnsi="Calibri" w:cs="Calibri"/>
    </w:rPr>
  </w:style>
  <w:style w:type="paragraph" w:styleId="Footer">
    <w:name w:val="footer"/>
    <w:basedOn w:val="Normal"/>
    <w:link w:val="FooterChar"/>
    <w:uiPriority w:val="99"/>
    <w:semiHidden/>
    <w:rsid w:val="007E34CF"/>
    <w:pPr>
      <w:tabs>
        <w:tab w:val="center" w:pos="4680"/>
        <w:tab w:val="right" w:pos="9360"/>
      </w:tabs>
    </w:pPr>
  </w:style>
  <w:style w:type="character" w:customStyle="1" w:styleId="FooterChar">
    <w:name w:val="Footer Char"/>
    <w:basedOn w:val="DefaultParagraphFont"/>
    <w:link w:val="Footer"/>
    <w:uiPriority w:val="99"/>
    <w:semiHidden/>
    <w:rsid w:val="007E34CF"/>
    <w:rPr>
      <w:rFonts w:ascii="Calibri" w:hAnsi="Calibri" w:cs="Calibri"/>
    </w:rPr>
  </w:style>
  <w:style w:type="character" w:styleId="Hyperlink">
    <w:name w:val="Hyperlink"/>
    <w:basedOn w:val="DefaultParagraphFont"/>
    <w:uiPriority w:val="99"/>
    <w:semiHidden/>
    <w:rsid w:val="007E34CF"/>
    <w:rPr>
      <w:color w:val="auto"/>
      <w:u w:val="none"/>
    </w:rPr>
  </w:style>
  <w:style w:type="character" w:styleId="FollowedHyperlink">
    <w:name w:val="FollowedHyperlink"/>
    <w:basedOn w:val="DefaultParagraphFont"/>
    <w:uiPriority w:val="99"/>
    <w:semiHidden/>
    <w:rsid w:val="007E34CF"/>
    <w:rPr>
      <w:color w:val="auto"/>
      <w:u w:val="none"/>
    </w:rPr>
  </w:style>
  <w:style w:type="character" w:customStyle="1" w:styleId="Heading4Char">
    <w:name w:val="Heading 4 Char"/>
    <w:aliases w:val="Tag Char"/>
    <w:basedOn w:val="DefaultParagraphFont"/>
    <w:link w:val="Heading4"/>
    <w:uiPriority w:val="4"/>
    <w:rsid w:val="007E34CF"/>
    <w:rPr>
      <w:rFonts w:ascii="Calibri" w:eastAsiaTheme="majorEastAsia" w:hAnsi="Calibri" w:cstheme="majorBidi"/>
      <w:b/>
      <w:bCs/>
      <w:iCs/>
      <w:sz w:val="26"/>
    </w:rPr>
  </w:style>
  <w:style w:type="paragraph" w:styleId="ListParagraph">
    <w:name w:val="List Paragraph"/>
    <w:basedOn w:val="Normal"/>
    <w:uiPriority w:val="34"/>
    <w:rsid w:val="007C4C4B"/>
    <w:pPr>
      <w:ind w:left="720"/>
      <w:contextualSpacing/>
    </w:pPr>
  </w:style>
  <w:style w:type="character" w:customStyle="1" w:styleId="AuthorYear">
    <w:name w:val="AuthorYear"/>
    <w:uiPriority w:val="1"/>
    <w:qFormat/>
    <w:rsid w:val="004F6EA9"/>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4443">
      <w:bodyDiv w:val="1"/>
      <w:marLeft w:val="0"/>
      <w:marRight w:val="0"/>
      <w:marTop w:val="0"/>
      <w:marBottom w:val="0"/>
      <w:divBdr>
        <w:top w:val="none" w:sz="0" w:space="0" w:color="auto"/>
        <w:left w:val="none" w:sz="0" w:space="0" w:color="auto"/>
        <w:bottom w:val="none" w:sz="0" w:space="0" w:color="auto"/>
        <w:right w:val="none" w:sz="0" w:space="0" w:color="auto"/>
      </w:divBdr>
      <w:divsChild>
        <w:div w:id="1097866759">
          <w:marLeft w:val="0"/>
          <w:marRight w:val="0"/>
          <w:marTop w:val="0"/>
          <w:marBottom w:val="0"/>
          <w:divBdr>
            <w:top w:val="none" w:sz="0" w:space="0" w:color="auto"/>
            <w:left w:val="none" w:sz="0" w:space="0" w:color="auto"/>
            <w:bottom w:val="none" w:sz="0" w:space="0" w:color="auto"/>
            <w:right w:val="none" w:sz="0" w:space="0" w:color="auto"/>
          </w:divBdr>
          <w:divsChild>
            <w:div w:id="35009248">
              <w:marLeft w:val="0"/>
              <w:marRight w:val="0"/>
              <w:marTop w:val="0"/>
              <w:marBottom w:val="0"/>
              <w:divBdr>
                <w:top w:val="none" w:sz="0" w:space="0" w:color="auto"/>
                <w:left w:val="none" w:sz="0" w:space="0" w:color="auto"/>
                <w:bottom w:val="none" w:sz="0" w:space="0" w:color="auto"/>
                <w:right w:val="none" w:sz="0" w:space="0" w:color="auto"/>
              </w:divBdr>
              <w:divsChild>
                <w:div w:id="261645572">
                  <w:marLeft w:val="0"/>
                  <w:marRight w:val="0"/>
                  <w:marTop w:val="0"/>
                  <w:marBottom w:val="0"/>
                  <w:divBdr>
                    <w:top w:val="none" w:sz="0" w:space="0" w:color="auto"/>
                    <w:left w:val="none" w:sz="0" w:space="0" w:color="auto"/>
                    <w:bottom w:val="none" w:sz="0" w:space="0" w:color="auto"/>
                    <w:right w:val="none" w:sz="0" w:space="0" w:color="auto"/>
                  </w:divBdr>
                  <w:divsChild>
                    <w:div w:id="1508789991">
                      <w:marLeft w:val="0"/>
                      <w:marRight w:val="0"/>
                      <w:marTop w:val="0"/>
                      <w:marBottom w:val="0"/>
                      <w:divBdr>
                        <w:top w:val="none" w:sz="0" w:space="0" w:color="auto"/>
                        <w:left w:val="none" w:sz="0" w:space="0" w:color="auto"/>
                        <w:bottom w:val="none" w:sz="0" w:space="0" w:color="auto"/>
                        <w:right w:val="none" w:sz="0" w:space="0" w:color="auto"/>
                      </w:divBdr>
                      <w:divsChild>
                        <w:div w:id="209381760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n.wikipedia.org/wiki/BBC" TargetMode="External"/><Relationship Id="rId18" Type="http://schemas.openxmlformats.org/officeDocument/2006/relationships/hyperlink" Target="http://en.wikipedia.org/wiki/BBC" TargetMode="External"/><Relationship Id="rId26" Type="http://schemas.openxmlformats.org/officeDocument/2006/relationships/hyperlink" Target="http://en.wikipedia.org/wiki/Cardiff" TargetMode="External"/><Relationship Id="rId3" Type="http://schemas.openxmlformats.org/officeDocument/2006/relationships/customXml" Target="../customXml/item3.xml"/><Relationship Id="rId21" Type="http://schemas.openxmlformats.org/officeDocument/2006/relationships/hyperlink" Target="http://en.wikipedia.org/wiki/London" TargetMode="External"/><Relationship Id="rId34" Type="http://schemas.openxmlformats.org/officeDocument/2006/relationships/hyperlink" Target="http://www.nytimes.com/2013/07/21/world/americas/venezuela-stops-efforts-to-improve-us-relations.html?pagewanted=print" TargetMode="External"/><Relationship Id="rId7" Type="http://schemas.openxmlformats.org/officeDocument/2006/relationships/webSettings" Target="webSettings.xml"/><Relationship Id="rId12" Type="http://schemas.openxmlformats.org/officeDocument/2006/relationships/hyperlink" Target="http://en.wikipedia.org/wiki/Statutory_corporation" TargetMode="External"/><Relationship Id="rId17" Type="http://schemas.openxmlformats.org/officeDocument/2006/relationships/hyperlink" Target="http://en.wikipedia.org/wiki/BBC" TargetMode="External"/><Relationship Id="rId25" Type="http://schemas.openxmlformats.org/officeDocument/2006/relationships/hyperlink" Target="http://en.wikipedia.org/wiki/Bristol" TargetMode="External"/><Relationship Id="rId33" Type="http://schemas.openxmlformats.org/officeDocument/2006/relationships/hyperlink" Target="http://venezuelanalysis.com/analysis/3898" TargetMode="External"/><Relationship Id="rId2" Type="http://schemas.openxmlformats.org/officeDocument/2006/relationships/customXml" Target="../customXml/item2.xml"/><Relationship Id="rId16" Type="http://schemas.openxmlformats.org/officeDocument/2006/relationships/hyperlink" Target="http://en.wikipedia.org/wiki/Isle_of_Man" TargetMode="External"/><Relationship Id="rId20" Type="http://schemas.openxmlformats.org/officeDocument/2006/relationships/hyperlink" Target="http://en.wikipedia.org/wiki/Broadcasting_House" TargetMode="External"/><Relationship Id="rId29" Type="http://schemas.openxmlformats.org/officeDocument/2006/relationships/hyperlink" Target="http://www.washingtonpost.com/wpdyn/content/article/2009/07/18/AR2009071801785.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n.wikipedia.org/wiki/Public_broadcasting" TargetMode="External"/><Relationship Id="rId24" Type="http://schemas.openxmlformats.org/officeDocument/2006/relationships/hyperlink" Target="http://en.wikipedia.org/wiki/Birmingham" TargetMode="External"/><Relationship Id="rId32" Type="http://schemas.openxmlformats.org/officeDocument/2006/relationships/hyperlink" Target="http://embavenez.co.uk/?q=content/venezuela-and-china-strengthen-relations-cooperation" TargetMode="External"/><Relationship Id="rId5" Type="http://schemas.openxmlformats.org/officeDocument/2006/relationships/styles" Target="styles.xml"/><Relationship Id="rId15" Type="http://schemas.openxmlformats.org/officeDocument/2006/relationships/hyperlink" Target="http://en.wikipedia.org/wiki/Channel_Islands" TargetMode="External"/><Relationship Id="rId23" Type="http://schemas.openxmlformats.org/officeDocument/2006/relationships/hyperlink" Target="http://en.wikipedia.org/wiki/Belfast" TargetMode="External"/><Relationship Id="rId28" Type="http://schemas.openxmlformats.org/officeDocument/2006/relationships/hyperlink" Target="http://www.thelandofthefree.net/conservativeopinion/2006/04/22/chavezs-venezuelan-drug-trade-and-corruption/" TargetMode="External"/><Relationship Id="rId36" Type="http://schemas.openxmlformats.org/officeDocument/2006/relationships/theme" Target="theme/theme1.xml"/><Relationship Id="rId10" Type="http://schemas.openxmlformats.org/officeDocument/2006/relationships/hyperlink" Target="http://news.bbc.co.uk/2/hi/americas/8248054.stm" TargetMode="External"/><Relationship Id="rId19" Type="http://schemas.openxmlformats.org/officeDocument/2006/relationships/hyperlink" Target="http://en.wikipedia.org/wiki/BBC" TargetMode="External"/><Relationship Id="rId31" Type="http://schemas.openxmlformats.org/officeDocument/2006/relationships/hyperlink" Target="http://www.independent.co.uk/voices/comment/so-just-how-powerful-is-the-israel-lobby-in-the-us-8478432.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en.wikipedia.org/wiki/Public_service_broadcasting_in_the_United_Kingdom" TargetMode="External"/><Relationship Id="rId22" Type="http://schemas.openxmlformats.org/officeDocument/2006/relationships/hyperlink" Target="http://en.wikipedia.org/wiki/Media_City_UK" TargetMode="External"/><Relationship Id="rId27" Type="http://schemas.openxmlformats.org/officeDocument/2006/relationships/hyperlink" Target="http://en.wikipedia.org/wiki/Glasgow" TargetMode="External"/><Relationship Id="rId30" Type="http://schemas.openxmlformats.org/officeDocument/2006/relationships/hyperlink" Target="http://www.nbcnews.com/id/26487635/ns/world_news-venezuela/t/venezuela-rejects-us-bid-anti-drugs-pact/"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7CAA0E-4D95-4C53-8352-4132636411BF}"/>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0</TotalTime>
  <Pages>29</Pages>
  <Words>15900</Words>
  <Characters>90630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106318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2</cp:revision>
  <dcterms:created xsi:type="dcterms:W3CDTF">2013-08-06T02:14:00Z</dcterms:created>
  <dcterms:modified xsi:type="dcterms:W3CDTF">2013-08-06T02:14:00Z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