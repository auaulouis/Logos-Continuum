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243286" w:rsidRDefault="00281911" w:rsidP="00281911">
      <w:pPr>
        <w:pStyle w:val="Heading1"/>
      </w:pPr>
      <w:r w:rsidRPr="00243286">
        <w:t>Politics Links – Cal 2013 – Bears Lab</w:t>
      </w:r>
    </w:p>
    <w:p w:rsidR="00E96ECE" w:rsidRPr="00243286" w:rsidRDefault="00E96ECE" w:rsidP="00E96ECE">
      <w:pPr>
        <w:rPr>
          <w:rStyle w:val="StyleStyleBold12pt"/>
          <w:u w:val="none"/>
        </w:rPr>
      </w:pPr>
      <w:r w:rsidRPr="00243286">
        <w:rPr>
          <w:rStyle w:val="StyleStyleBold12pt"/>
          <w:u w:val="none"/>
        </w:rPr>
        <w:t xml:space="preserve">This file </w:t>
      </w:r>
      <w:r w:rsidRPr="00243286">
        <w:rPr>
          <w:rStyle w:val="StyleStyleBold12pt"/>
        </w:rPr>
        <w:t>does not</w:t>
      </w:r>
      <w:r w:rsidRPr="00243286">
        <w:rPr>
          <w:rStyle w:val="StyleStyleBold12pt"/>
          <w:u w:val="none"/>
        </w:rPr>
        <w:t xml:space="preserve"> include the first batch of politics link cards located in the pre-camp immigration disadvantage.  </w:t>
      </w:r>
      <w:r w:rsidR="001C6589" w:rsidRPr="00243286">
        <w:rPr>
          <w:rStyle w:val="StyleStyleBold12pt"/>
          <w:u w:val="none"/>
        </w:rPr>
        <w:t xml:space="preserve">You should take some time, go through both files, and select the cards that you think best help your cause – there are good cards in both files. </w:t>
      </w:r>
    </w:p>
    <w:p w:rsidR="0057770C" w:rsidRPr="00243286" w:rsidRDefault="0057770C" w:rsidP="0057770C">
      <w:pPr>
        <w:pStyle w:val="Heading1"/>
      </w:pPr>
      <w:r w:rsidRPr="00243286">
        <w:lastRenderedPageBreak/>
        <w:t>Topic Links</w:t>
      </w:r>
      <w:r w:rsidR="00EA4E5A" w:rsidRPr="00243286">
        <w:t xml:space="preserve"> – </w:t>
      </w:r>
      <w:proofErr w:type="spellStart"/>
      <w:r w:rsidR="00EA4E5A" w:rsidRPr="00243286">
        <w:t>Neg</w:t>
      </w:r>
      <w:proofErr w:type="spellEnd"/>
    </w:p>
    <w:p w:rsidR="0057770C" w:rsidRPr="00243286" w:rsidRDefault="0057770C" w:rsidP="0057770C">
      <w:pPr>
        <w:pStyle w:val="Heading2"/>
      </w:pPr>
      <w:r w:rsidRPr="00243286">
        <w:lastRenderedPageBreak/>
        <w:t>Mexico</w:t>
      </w:r>
    </w:p>
    <w:p w:rsidR="0057770C" w:rsidRPr="00243286" w:rsidRDefault="0057770C" w:rsidP="0057770C">
      <w:pPr>
        <w:pStyle w:val="Heading3"/>
      </w:pPr>
      <w:r w:rsidRPr="00243286">
        <w:lastRenderedPageBreak/>
        <w:t>Mexico 1NC</w:t>
      </w:r>
    </w:p>
    <w:p w:rsidR="0057770C" w:rsidRPr="00243286" w:rsidRDefault="0057770C" w:rsidP="0057770C">
      <w:pPr>
        <w:pStyle w:val="Heading4"/>
      </w:pPr>
      <w:r w:rsidRPr="00243286">
        <w:t xml:space="preserve">The plan’s perceived as soft on Mexico – drains capital and specifically derails immigration </w:t>
      </w:r>
    </w:p>
    <w:p w:rsidR="0057770C" w:rsidRPr="00243286" w:rsidRDefault="0057770C" w:rsidP="0057770C">
      <w:pPr>
        <w:rPr>
          <w:rStyle w:val="StyleStyleBold12pt"/>
        </w:rPr>
      </w:pPr>
      <w:r w:rsidRPr="00243286">
        <w:rPr>
          <w:rStyle w:val="StyleStyleBold12pt"/>
        </w:rPr>
        <w:t>Shear ‘13</w:t>
      </w:r>
    </w:p>
    <w:p w:rsidR="0057770C" w:rsidRPr="00243286" w:rsidRDefault="0057770C" w:rsidP="0057770C">
      <w:r w:rsidRPr="00243286">
        <w:t xml:space="preserve">[Michael. Politics for the New York Times. “In Latin America, US Shifts Focus from Drug War to Economy” 5/5/13 </w:t>
      </w:r>
      <w:bookmarkStart w:id="0" w:name="_GoBack"/>
      <w:r w:rsidRPr="00C213F8">
        <w:t>NYT</w:t>
      </w:r>
      <w:bookmarkEnd w:id="0"/>
      <w:r w:rsidRPr="00243286">
        <w:t xml:space="preserve">, </w:t>
      </w:r>
      <w:proofErr w:type="spellStart"/>
      <w:r w:rsidRPr="00243286">
        <w:t>ln</w:t>
      </w:r>
      <w:proofErr w:type="spellEnd"/>
      <w:r w:rsidRPr="00243286">
        <w:t>]</w:t>
      </w:r>
    </w:p>
    <w:p w:rsidR="0057770C" w:rsidRPr="00243286" w:rsidRDefault="0057770C" w:rsidP="0057770C">
      <w:r w:rsidRPr="00243286">
        <w:t xml:space="preserve">Last week, Mr. Obama returned to capitals </w:t>
      </w:r>
      <w:r w:rsidRPr="00243286">
        <w:rPr>
          <w:rStyle w:val="StyleBoldUnderline"/>
        </w:rPr>
        <w:t>in Latin America</w:t>
      </w:r>
      <w:r w:rsidRPr="00243286">
        <w:t xml:space="preserve"> with a vastly different message. </w:t>
      </w:r>
      <w:r w:rsidRPr="00243286">
        <w:rPr>
          <w:rStyle w:val="StyleBoldUnderline"/>
        </w:rPr>
        <w:t xml:space="preserve">Relationships with countries racked by drug violence and organized crime should </w:t>
      </w:r>
      <w:r w:rsidRPr="00243286">
        <w:rPr>
          <w:rStyle w:val="Emphasis"/>
        </w:rPr>
        <w:t>focus more on economic development</w:t>
      </w:r>
      <w:r w:rsidRPr="00243286">
        <w:t xml:space="preserve"> and less on the endless battles against drug traffickers and organized crime capos that have left few clear victors. The countries, Mexico in particular, need to set their own course on security, with the United States playing more of a backing role. </w:t>
      </w:r>
      <w:r w:rsidRPr="00243286">
        <w:rPr>
          <w:rStyle w:val="StyleBoldUnderline"/>
        </w:rPr>
        <w:t xml:space="preserve">That approach </w:t>
      </w:r>
      <w:r w:rsidRPr="00243286">
        <w:rPr>
          <w:rStyle w:val="Emphasis"/>
        </w:rPr>
        <w:t>runs the risk of being seen as kowtowing</w:t>
      </w:r>
      <w:r w:rsidRPr="00243286">
        <w:rPr>
          <w:rStyle w:val="StyleBoldUnderline"/>
        </w:rPr>
        <w:t xml:space="preserve"> to governments more concerned about their public image than the underlying problems tarnishing it. Mexico,</w:t>
      </w:r>
      <w:r w:rsidRPr="00243286">
        <w:t xml:space="preserve"> which </w:t>
      </w:r>
      <w:r w:rsidRPr="00243286">
        <w:rPr>
          <w:rStyle w:val="StyleBoldUnderline"/>
        </w:rPr>
        <w:t>is eager to play up its economic growth, has mounted an aggressive effort to play down its crime problems</w:t>
      </w:r>
      <w:r w:rsidRPr="00243286">
        <w:t>, going as far as to encourage the news media to avoid certain slang words in reports. “The problem will not just go away,” said Michael Shifter, president of the Inter-American Dialogue. “</w:t>
      </w:r>
      <w:r w:rsidRPr="00243286">
        <w:rPr>
          <w:rStyle w:val="StyleBoldUnderline"/>
        </w:rPr>
        <w:t>It needs</w:t>
      </w:r>
      <w:r w:rsidRPr="00243286">
        <w:t xml:space="preserve"> to be tackled head-on, with a comprehensive </w:t>
      </w:r>
      <w:r w:rsidRPr="00243286">
        <w:rPr>
          <w:rStyle w:val="StyleBoldUnderline"/>
        </w:rPr>
        <w:t>strategy</w:t>
      </w:r>
      <w:r w:rsidRPr="00243286">
        <w:t xml:space="preserve"> that includes but goes </w:t>
      </w:r>
      <w:r w:rsidRPr="00243286">
        <w:rPr>
          <w:rStyle w:val="Emphasis"/>
        </w:rPr>
        <w:t>beyond stimulating economic growth</w:t>
      </w:r>
      <w:r w:rsidRPr="00243286">
        <w:t xml:space="preserve"> and alleviating poverty. </w:t>
      </w:r>
      <w:r w:rsidRPr="00243286">
        <w:rPr>
          <w:rStyle w:val="StyleBoldUnderline"/>
        </w:rPr>
        <w:t xml:space="preserve">“Obama becomes </w:t>
      </w:r>
      <w:r w:rsidRPr="00243286">
        <w:rPr>
          <w:rStyle w:val="Emphasis"/>
        </w:rPr>
        <w:t>vulnerable to the charge of downplaying the region’s overriding issue</w:t>
      </w:r>
      <w:r w:rsidRPr="00243286">
        <w:t xml:space="preserve">, </w:t>
      </w:r>
      <w:r w:rsidRPr="00243286">
        <w:rPr>
          <w:rStyle w:val="StyleBoldUnderline"/>
        </w:rPr>
        <w:t xml:space="preserve">and the </w:t>
      </w:r>
      <w:r w:rsidRPr="00243286">
        <w:rPr>
          <w:rStyle w:val="Emphasis"/>
        </w:rPr>
        <w:t>chief obstacle</w:t>
      </w:r>
      <w:r w:rsidRPr="00243286">
        <w:rPr>
          <w:rStyle w:val="StyleBoldUnderline"/>
        </w:rPr>
        <w:t xml:space="preserve"> to economic progress</w:t>
      </w:r>
      <w:r w:rsidRPr="00243286">
        <w:t xml:space="preserve">,” he added. “It is fine to change the narrative from security to economics as long as the reality on the ground reflects and fits with the new story line.” Administration officials insist that Mr. Obama remains </w:t>
      </w:r>
      <w:proofErr w:type="spellStart"/>
      <w:r w:rsidRPr="00243286">
        <w:t>cleareyed</w:t>
      </w:r>
      <w:proofErr w:type="spellEnd"/>
      <w:r w:rsidRPr="00243286">
        <w:t xml:space="preserve">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w:t>
      </w:r>
      <w:proofErr w:type="spellStart"/>
      <w:r w:rsidRPr="00243286">
        <w:t>Calderón</w:t>
      </w:r>
      <w:proofErr w:type="spellEnd"/>
      <w:r w:rsidRPr="00243286">
        <w:t xml:space="preserve">. That effort left about 60,000 Mexicans dead and appears not to have significantly damaged the drug-trafficking industry. In addition to a focus on reducing violence, which </w:t>
      </w:r>
      <w:r w:rsidRPr="00243286">
        <w:rPr>
          <w:rStyle w:val="StyleBoldUnderline"/>
        </w:rPr>
        <w:t xml:space="preserve">some critics have </w:t>
      </w:r>
      <w:r w:rsidRPr="00243286">
        <w:rPr>
          <w:rStyle w:val="Emphasis"/>
        </w:rPr>
        <w:t>interpreted as taking a softer line</w:t>
      </w:r>
      <w:r w:rsidRPr="00243286">
        <w:rPr>
          <w:rStyle w:val="StyleBoldUnderline"/>
        </w:rPr>
        <w:t xml:space="preserve"> on the drug gangs</w:t>
      </w:r>
      <w:r w:rsidRPr="00243286">
        <w:t xml:space="preserve">, Mr. Peña Nieto has also moved to reduce American involvement in law enforcement south of the border. With friction and mistrust between American and Mexican law enforcement agencies growing, Mr. Obama suggested that </w:t>
      </w:r>
      <w:r w:rsidRPr="00243286">
        <w:rPr>
          <w:rStyle w:val="StyleBoldUnderline"/>
        </w:rPr>
        <w:t>the U</w:t>
      </w:r>
      <w:r w:rsidRPr="00243286">
        <w:t xml:space="preserve">nited </w:t>
      </w:r>
      <w:r w:rsidRPr="00243286">
        <w:rPr>
          <w:rStyle w:val="StyleBoldUnderline"/>
        </w:rPr>
        <w:t>S</w:t>
      </w:r>
      <w:r w:rsidRPr="00243286">
        <w:t xml:space="preserve">tates </w:t>
      </w:r>
      <w:r w:rsidRPr="00243286">
        <w:rPr>
          <w:rStyle w:val="StyleBoldUnderline"/>
        </w:rPr>
        <w:t>would no longer seek to dominate the security agenda</w:t>
      </w:r>
      <w:r w:rsidRPr="00243286">
        <w:t xml:space="preserve">.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243286">
        <w:rPr>
          <w:rStyle w:val="StyleBoldUnderline"/>
        </w:rPr>
        <w:t xml:space="preserve">that philosophy could </w:t>
      </w:r>
      <w:r w:rsidRPr="00243286">
        <w:rPr>
          <w:rStyle w:val="Emphasis"/>
        </w:rPr>
        <w:t>collide with the concerns of lawmakers</w:t>
      </w:r>
      <w:r w:rsidRPr="00243286">
        <w:rPr>
          <w:rStyle w:val="StyleBoldUnderline"/>
        </w:rPr>
        <w:t xml:space="preserve"> in Washington, who</w:t>
      </w:r>
      <w:r w:rsidRPr="00243286">
        <w:t xml:space="preserve"> have </w:t>
      </w:r>
      <w:r w:rsidRPr="00243286">
        <w:rPr>
          <w:rStyle w:val="StyleBoldUnderline"/>
        </w:rPr>
        <w:t xml:space="preserve">expressed </w:t>
      </w:r>
      <w:r w:rsidRPr="00243286">
        <w:rPr>
          <w:rStyle w:val="Emphasis"/>
        </w:rPr>
        <w:t>frustration</w:t>
      </w:r>
      <w:r w:rsidRPr="00243286">
        <w:rPr>
          <w:rStyle w:val="StyleBoldUnderline"/>
        </w:rPr>
        <w:t xml:space="preserve"> with what they see as</w:t>
      </w:r>
      <w:r w:rsidRPr="00243286">
        <w:t xml:space="preserve"> a </w:t>
      </w:r>
      <w:r w:rsidRPr="00243286">
        <w:rPr>
          <w:rStyle w:val="StyleBoldUnderline"/>
        </w:rPr>
        <w:t>lack of clarity in Mexico’s security plans</w:t>
      </w:r>
      <w:r w:rsidRPr="00243286">
        <w:t xml:space="preserve">. And </w:t>
      </w:r>
      <w:r w:rsidRPr="00243286">
        <w:rPr>
          <w:rStyle w:val="StyleBoldUnderline"/>
        </w:rPr>
        <w:t>security analysts say the entrenched corruption in Mexican law enforcement has long clouded the partnership</w:t>
      </w:r>
      <w:r w:rsidRPr="00243286">
        <w:t xml:space="preserve"> with their American counterparts. </w:t>
      </w:r>
      <w:r w:rsidRPr="00243286">
        <w:rPr>
          <w:rStyle w:val="StyleBoldUnderline"/>
        </w:rPr>
        <w:t>Putting Mexico in the driver’s seat</w:t>
      </w:r>
      <w:r w:rsidRPr="00243286">
        <w:t xml:space="preserve"> on security</w:t>
      </w:r>
      <w:r w:rsidRPr="00243286">
        <w:rPr>
          <w:rStyle w:val="StyleBoldUnderline"/>
        </w:rPr>
        <w:t xml:space="preserve"> marks a shift in a balance of power</w:t>
      </w:r>
      <w:r w:rsidRPr="00243286">
        <w:t xml:space="preserve"> that has always tipped to the United States </w:t>
      </w:r>
      <w:r w:rsidRPr="00243286">
        <w:rPr>
          <w:rStyle w:val="StyleBoldUnderline"/>
        </w:rPr>
        <w:t>and,</w:t>
      </w:r>
      <w:r w:rsidRPr="00243286">
        <w:t xml:space="preserve"> analysts said, </w:t>
      </w:r>
      <w:r w:rsidRPr="00243286">
        <w:rPr>
          <w:rStyle w:val="StyleBoldUnderline"/>
        </w:rPr>
        <w:t xml:space="preserve">will </w:t>
      </w:r>
      <w:r w:rsidRPr="00243286">
        <w:rPr>
          <w:rStyle w:val="Emphasis"/>
        </w:rPr>
        <w:t>carry political risk as Congress negotiates an immigration bill</w:t>
      </w:r>
      <w:r w:rsidRPr="00243286">
        <w:rPr>
          <w:rStyle w:val="StyleBoldUnderline"/>
        </w:rPr>
        <w:t xml:space="preserve"> that is expected to include provisions for tighter border security. </w:t>
      </w:r>
      <w:r w:rsidRPr="00243286">
        <w:t xml:space="preserve">“If there is a </w:t>
      </w:r>
      <w:r w:rsidRPr="00243286">
        <w:rPr>
          <w:rStyle w:val="Emphasis"/>
        </w:rPr>
        <w:t>perception</w:t>
      </w:r>
      <w:r w:rsidRPr="00243286">
        <w:rPr>
          <w:rStyle w:val="StyleBoldUnderline"/>
        </w:rPr>
        <w:t xml:space="preserve"> in the U.S. Congress that security cooperation is weakening</w:t>
      </w:r>
      <w:r w:rsidRPr="00243286">
        <w:t xml:space="preserve">, that </w:t>
      </w:r>
      <w:r w:rsidRPr="00243286">
        <w:rPr>
          <w:rStyle w:val="StyleBoldUnderline"/>
        </w:rPr>
        <w:t xml:space="preserve">could </w:t>
      </w:r>
      <w:r w:rsidRPr="00243286">
        <w:rPr>
          <w:rStyle w:val="Emphasis"/>
        </w:rPr>
        <w:t>play into the hands of those who oppose immigration reform,</w:t>
      </w:r>
      <w:r w:rsidRPr="00243286">
        <w:rPr>
          <w:rStyle w:val="StyleBoldUnderline"/>
        </w:rPr>
        <w:t xml:space="preserve">” said </w:t>
      </w:r>
      <w:r w:rsidRPr="00243286">
        <w:t xml:space="preserve">Vanda </w:t>
      </w:r>
      <w:proofErr w:type="spellStart"/>
      <w:r w:rsidRPr="00243286">
        <w:t>Felbab</w:t>
      </w:r>
      <w:proofErr w:type="spellEnd"/>
      <w:r w:rsidRPr="00243286">
        <w:t>-</w:t>
      </w:r>
      <w:r w:rsidRPr="00243286">
        <w:rPr>
          <w:rStyle w:val="StyleBoldUnderline"/>
        </w:rPr>
        <w:t>Brown, a counternarcotics expert at</w:t>
      </w:r>
      <w:r w:rsidRPr="00243286">
        <w:t xml:space="preserve"> the </w:t>
      </w:r>
      <w:r w:rsidRPr="00243286">
        <w:rPr>
          <w:rStyle w:val="StyleBoldUnderline"/>
        </w:rPr>
        <w:t>Brookings</w:t>
      </w:r>
      <w:r w:rsidRPr="00243286">
        <w:t xml:space="preserve"> Institution in Washington. “Realistically, the border is as tight as could be and there have been few spillovers of the violence from Mexico into the U.S.,” she added, but </w:t>
      </w:r>
      <w:r w:rsidRPr="00243286">
        <w:rPr>
          <w:rStyle w:val="Emphasis"/>
        </w:rPr>
        <w:t>perceptions count in Washington “and can be easily distorted</w:t>
      </w:r>
      <w:r w:rsidRPr="00243286">
        <w:t>.” “</w:t>
      </w:r>
      <w:r w:rsidRPr="00243286">
        <w:rPr>
          <w:rStyle w:val="StyleBoldUnderline"/>
        </w:rPr>
        <w:t xml:space="preserve">Drugs </w:t>
      </w:r>
      <w:r w:rsidRPr="00243286">
        <w:t xml:space="preserve">today </w:t>
      </w:r>
      <w:r w:rsidRPr="00243286">
        <w:rPr>
          <w:rStyle w:val="StyleBoldUnderline"/>
        </w:rPr>
        <w:t>are not very important to the U.S. public over all,”</w:t>
      </w:r>
      <w:r w:rsidRPr="00243286">
        <w:t xml:space="preserve"> she added, “</w:t>
      </w:r>
      <w:r w:rsidRPr="00243286">
        <w:rPr>
          <w:rStyle w:val="StyleBoldUnderline"/>
        </w:rPr>
        <w:t xml:space="preserve">but they are important to committed drug warriors who are </w:t>
      </w:r>
      <w:r w:rsidRPr="00243286">
        <w:rPr>
          <w:rStyle w:val="Emphasis"/>
        </w:rPr>
        <w:t>politically powerful.”</w:t>
      </w:r>
      <w:r w:rsidRPr="00243286">
        <w:rPr>
          <w:rStyle w:val="StyleBoldUnderline"/>
        </w:rPr>
        <w:t xml:space="preserve"> </w:t>
      </w:r>
      <w:r w:rsidRPr="00243286">
        <w:t xml:space="preserve">Representative Michael T. </w:t>
      </w:r>
      <w:proofErr w:type="spellStart"/>
      <w:r w:rsidRPr="00243286">
        <w:rPr>
          <w:rStyle w:val="StyleBoldUnderline"/>
        </w:rPr>
        <w:t>McCaul</w:t>
      </w:r>
      <w:proofErr w:type="spellEnd"/>
      <w:r w:rsidRPr="00243286">
        <w:t xml:space="preserve">, a Texas Republican who is </w:t>
      </w:r>
      <w:r w:rsidRPr="00243286">
        <w:rPr>
          <w:rStyle w:val="StyleBoldUnderline"/>
        </w:rPr>
        <w:t>chair</w:t>
      </w:r>
      <w:r w:rsidRPr="00243286">
        <w:t xml:space="preserve">man </w:t>
      </w:r>
      <w:r w:rsidRPr="00243286">
        <w:rPr>
          <w:rStyle w:val="StyleBoldUnderline"/>
        </w:rPr>
        <w:t xml:space="preserve">of the Homeland Security Committee, has </w:t>
      </w:r>
      <w:r w:rsidRPr="00243286">
        <w:rPr>
          <w:rStyle w:val="StyleBoldUnderline"/>
        </w:rPr>
        <w:lastRenderedPageBreak/>
        <w:t>warned against</w:t>
      </w:r>
      <w:r w:rsidRPr="00243286">
        <w:t xml:space="preserve"> the danger of </w:t>
      </w:r>
      <w:r w:rsidRPr="00243286">
        <w:rPr>
          <w:rStyle w:val="StyleBoldUnderline"/>
        </w:rPr>
        <w:t>drug cartels</w:t>
      </w:r>
      <w:r w:rsidRPr="00243286">
        <w:t xml:space="preserve"> forming </w:t>
      </w:r>
      <w:r w:rsidRPr="00243286">
        <w:rPr>
          <w:rStyle w:val="StyleBoldUnderline"/>
        </w:rPr>
        <w:t>alliances with terrorist groups</w:t>
      </w:r>
      <w:r w:rsidRPr="00243286">
        <w:t xml:space="preserve">.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w:t>
      </w:r>
      <w:r w:rsidRPr="00243286">
        <w:rPr>
          <w:rStyle w:val="StyleBoldUnderline"/>
        </w:rPr>
        <w:t>drug gangs pose threats to</w:t>
      </w:r>
      <w:r w:rsidRPr="00243286">
        <w:t xml:space="preserve"> peace and </w:t>
      </w:r>
      <w:r w:rsidRPr="00243286">
        <w:rPr>
          <w:rStyle w:val="StyleBoldUnderline"/>
        </w:rPr>
        <w:t>security. Human rights advocates said they feared the U</w:t>
      </w:r>
      <w:r w:rsidRPr="00243286">
        <w:t xml:space="preserve">nited </w:t>
      </w:r>
      <w:r w:rsidRPr="00243286">
        <w:rPr>
          <w:rStyle w:val="StyleBoldUnderline"/>
        </w:rPr>
        <w:t>States would ease pressure on Mexico</w:t>
      </w:r>
      <w:r w:rsidRPr="00243286">
        <w:t xml:space="preserve"> to investigate disappearances and other abuses at the hands of the police and military, who have received substantial American support. The shift in approach “suggests that the Obama administration either doesn’t object to these abusive practices or is only willing to raise such concerns when it’s politically convenient,” said José Miguel </w:t>
      </w:r>
      <w:proofErr w:type="spellStart"/>
      <w:r w:rsidRPr="00243286">
        <w:t>Vivanco</w:t>
      </w:r>
      <w:proofErr w:type="spellEnd"/>
      <w:r w:rsidRPr="00243286">
        <w:t xml:space="preserve">,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 Mr. Obama,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t>
      </w:r>
      <w:r w:rsidRPr="00243286">
        <w:rPr>
          <w:rStyle w:val="StyleBoldUnderline"/>
        </w:rPr>
        <w:t>when it comes to the United States and Central America,</w:t>
      </w:r>
      <w:r w:rsidRPr="00243286">
        <w:t xml:space="preserve"> “so </w:t>
      </w:r>
      <w:r w:rsidRPr="00243286">
        <w:rPr>
          <w:rStyle w:val="StyleBoldUnderline"/>
        </w:rPr>
        <w:t xml:space="preserve">much of the </w:t>
      </w:r>
      <w:r w:rsidRPr="00243286">
        <w:rPr>
          <w:rStyle w:val="Emphasis"/>
        </w:rPr>
        <w:t>focus ends up being on security</w:t>
      </w:r>
      <w:r w:rsidRPr="00243286">
        <w:t xml:space="preserve">.” “We also have to recognize that problems like </w:t>
      </w:r>
      <w:proofErr w:type="spellStart"/>
      <w:r w:rsidRPr="00243286">
        <w:t>narco</w:t>
      </w:r>
      <w:proofErr w:type="spellEnd"/>
      <w:r w:rsidRPr="00243286">
        <w:t>-trafficking arise in part when a country is vulnerable because of poverty, because of institutions that are not working for the people, because young people don’t see a brighter future ahead,” Mr. Obama said in a news conference with Laura Chinchilla, the president of Costa Rica.</w:t>
      </w:r>
    </w:p>
    <w:p w:rsidR="00EB44B6" w:rsidRPr="00243286" w:rsidRDefault="00EB44B6" w:rsidP="0057770C">
      <w:pPr>
        <w:pStyle w:val="Heading3"/>
      </w:pPr>
      <w:r w:rsidRPr="00243286">
        <w:lastRenderedPageBreak/>
        <w:t xml:space="preserve">    Ext. Mexico</w:t>
      </w:r>
    </w:p>
    <w:p w:rsidR="00654043" w:rsidRPr="00243286" w:rsidRDefault="00654043" w:rsidP="00654043">
      <w:pPr>
        <w:pStyle w:val="Heading4"/>
      </w:pPr>
      <w:r w:rsidRPr="00243286">
        <w:t xml:space="preserve">Engagement with Mexico sparks backlash – Congress </w:t>
      </w:r>
      <w:r w:rsidR="00196651" w:rsidRPr="00243286">
        <w:t xml:space="preserve">doesn’t trust Mexico </w:t>
      </w:r>
    </w:p>
    <w:p w:rsidR="00196651" w:rsidRPr="00243286" w:rsidRDefault="00196651" w:rsidP="00196651">
      <w:pPr>
        <w:rPr>
          <w:rStyle w:val="StyleStyleBold12pt"/>
        </w:rPr>
      </w:pPr>
      <w:r w:rsidRPr="00243286">
        <w:rPr>
          <w:rStyle w:val="StyleStyleBold12pt"/>
        </w:rPr>
        <w:t>AP ‘13</w:t>
      </w:r>
    </w:p>
    <w:p w:rsidR="00EB44B6" w:rsidRPr="00243286" w:rsidRDefault="00EB44B6" w:rsidP="00EB44B6">
      <w:r w:rsidRPr="00243286">
        <w:t xml:space="preserve">(5/2/13, Associated Press, “Obama to Pitch Immigration Overhaul in Mexico” </w:t>
      </w:r>
      <w:hyperlink r:id="rId9" w:history="1">
        <w:r w:rsidRPr="00243286">
          <w:rPr>
            <w:rStyle w:val="Hyperlink"/>
          </w:rPr>
          <w:t>http://www.newsmaxworld.com/Newsfront/obama-immigration-mexico-trip/2013/05/02/id/502393</w:t>
        </w:r>
      </w:hyperlink>
      <w:r w:rsidRPr="00243286">
        <w:t>)</w:t>
      </w:r>
    </w:p>
    <w:p w:rsidR="00EB44B6" w:rsidRPr="00243286" w:rsidRDefault="00EB44B6" w:rsidP="00EB44B6">
      <w:r w:rsidRPr="00243286">
        <w:t xml:space="preserve">For Pena Nieto, Obama's visit is a chance for him to showcase his country's economic gains. After suffering along with the U.S. during the recession, its economy is now growing at a better clip than that of the U.S. Per capita income has gone from an annual $7,900 two years ago to $10,146. </w:t>
      </w:r>
      <w:r w:rsidRPr="00243286">
        <w:rPr>
          <w:sz w:val="12"/>
        </w:rPr>
        <w:t xml:space="preserve">¶ ¶ </w:t>
      </w:r>
      <w:r w:rsidRPr="00243286">
        <w:t xml:space="preserve">But </w:t>
      </w:r>
      <w:r w:rsidRPr="00243286">
        <w:rPr>
          <w:rStyle w:val="StyleBoldUnderline"/>
        </w:rPr>
        <w:t>Diana Negroponte, a Latin America expert at the Brookings Institution, says corruption remains endemic, human rights are still a problem, and efforts to change and improve the judicial system have been too slow.</w:t>
      </w:r>
      <w:r w:rsidRPr="00243286">
        <w:rPr>
          <w:sz w:val="12"/>
          <w:u w:val="single"/>
        </w:rPr>
        <w:t xml:space="preserve">¶ </w:t>
      </w:r>
      <w:r w:rsidRPr="00243286">
        <w:rPr>
          <w:sz w:val="12"/>
        </w:rPr>
        <w:t xml:space="preserve">¶ </w:t>
      </w:r>
      <w:r w:rsidRPr="00243286">
        <w:t>"There is concern on our side of the border that greater help needs to be given in order for Mexico to reform its system," she said.</w:t>
      </w:r>
      <w:r w:rsidRPr="00243286">
        <w:rPr>
          <w:sz w:val="12"/>
        </w:rPr>
        <w:t xml:space="preserve">¶ ¶ </w:t>
      </w:r>
      <w:r w:rsidRPr="00243286">
        <w:t xml:space="preserve">Pena Nieto's changes in the security relationship with the U.S. have prompted </w:t>
      </w:r>
      <w:r w:rsidRPr="00243286">
        <w:rPr>
          <w:rStyle w:val="StyleBoldUnderline"/>
        </w:rPr>
        <w:t>some U.S. officials to speculate that the new president might be embracing the policies of his Institutional Revolutionary Party, which long has favored centralized political and bureaucratic control.</w:t>
      </w:r>
      <w:r w:rsidRPr="00243286">
        <w:rPr>
          <w:sz w:val="12"/>
          <w:u w:val="single"/>
        </w:rPr>
        <w:t xml:space="preserve">¶ </w:t>
      </w:r>
      <w:r w:rsidRPr="00243286">
        <w:rPr>
          <w:sz w:val="12"/>
        </w:rPr>
        <w:t xml:space="preserve">¶ </w:t>
      </w:r>
      <w:r w:rsidRPr="00243286">
        <w:t xml:space="preserve">Among those watching the new steps is </w:t>
      </w:r>
      <w:r w:rsidRPr="00243286">
        <w:rPr>
          <w:rStyle w:val="StyleBoldUnderline"/>
        </w:rPr>
        <w:t>Sen. Patrick Leahy, D-Vt., who has held up $228 million sought by the Obama administration for Mexico under a security cooperation agreement</w:t>
      </w:r>
      <w:r w:rsidRPr="00243286">
        <w:t>. Under the agreement, known as the Merida Initiative, Congress has already given Mexico more than $1.9 billion in aid since 2008.</w:t>
      </w:r>
      <w:r w:rsidRPr="00243286">
        <w:rPr>
          <w:sz w:val="12"/>
        </w:rPr>
        <w:t xml:space="preserve">¶ ¶ </w:t>
      </w:r>
      <w:r w:rsidRPr="00243286">
        <w:t>But Leahy, chairman of the Senate Appropriations subcommittee that oversees the State Department budget, has been a critic of how the money has been used and with the results.</w:t>
      </w:r>
      <w:r w:rsidRPr="00243286">
        <w:rPr>
          <w:sz w:val="12"/>
        </w:rPr>
        <w:t xml:space="preserve">¶ ¶ </w:t>
      </w:r>
      <w:r w:rsidRPr="00243286">
        <w:t>"</w:t>
      </w:r>
      <w:r w:rsidRPr="00243286">
        <w:rPr>
          <w:rStyle w:val="StyleBoldUnderline"/>
        </w:rPr>
        <w:t>Congress has been asked for a significant new investment, but it's not clear what the new Mexican government's intensions are," Leahy said</w:t>
      </w:r>
      <w:r w:rsidRPr="00243286">
        <w:t xml:space="preserve"> in a statement to The Associated Press. "</w:t>
      </w:r>
      <w:r w:rsidRPr="00243286">
        <w:rPr>
          <w:rStyle w:val="StyleBoldUnderline"/>
        </w:rPr>
        <w:t xml:space="preserve">We're in a period of uncertainty </w:t>
      </w:r>
      <w:r w:rsidRPr="00243286">
        <w:t>until we know enough to be able to reset that part of our relationship</w:t>
      </w:r>
      <w:r w:rsidRPr="00243286">
        <w:rPr>
          <w:rStyle w:val="StyleBoldUnderline"/>
        </w:rPr>
        <w:t>. I'm not ready to sign off on more money</w:t>
      </w:r>
      <w:r w:rsidRPr="00243286">
        <w:t xml:space="preserve"> without a lot more details."</w:t>
      </w:r>
    </w:p>
    <w:p w:rsidR="00461CEA" w:rsidRPr="00243286" w:rsidRDefault="00461CEA" w:rsidP="00461CEA">
      <w:pPr>
        <w:pStyle w:val="Heading4"/>
      </w:pPr>
      <w:r w:rsidRPr="00243286">
        <w:t>More evidence – the PRI and Nieto ensure backlash</w:t>
      </w:r>
    </w:p>
    <w:p w:rsidR="00461CEA" w:rsidRPr="00243286" w:rsidRDefault="00461CEA" w:rsidP="00461CEA">
      <w:pPr>
        <w:rPr>
          <w:rStyle w:val="StyleStyleBold12pt"/>
        </w:rPr>
      </w:pPr>
      <w:r w:rsidRPr="00243286">
        <w:rPr>
          <w:rStyle w:val="StyleStyleBold12pt"/>
        </w:rPr>
        <w:t>Johnson ‘13</w:t>
      </w:r>
    </w:p>
    <w:p w:rsidR="00461CEA" w:rsidRPr="00243286" w:rsidRDefault="00461CEA" w:rsidP="00461CEA">
      <w:r w:rsidRPr="00243286">
        <w:t xml:space="preserve">[Tim.  International Desk for McClatchy Newspapers. “Obama, Mexico’s Leader Link Trade to Immigration” </w:t>
      </w:r>
      <w:r w:rsidRPr="00243286">
        <w:rPr>
          <w:u w:val="single"/>
        </w:rPr>
        <w:t>The Miami Herald</w:t>
      </w:r>
      <w:r w:rsidRPr="00243286">
        <w:t xml:space="preserve">, 5/2/13 </w:t>
      </w:r>
      <w:proofErr w:type="spellStart"/>
      <w:r w:rsidRPr="00243286">
        <w:t>ln</w:t>
      </w:r>
      <w:proofErr w:type="spellEnd"/>
      <w:r w:rsidRPr="00243286">
        <w:t>]</w:t>
      </w:r>
    </w:p>
    <w:p w:rsidR="00461CEA" w:rsidRPr="00243286" w:rsidRDefault="00461CEA" w:rsidP="00461CEA">
      <w:r w:rsidRPr="00243286">
        <w:rPr>
          <w:rStyle w:val="StyleBoldUnderline"/>
        </w:rPr>
        <w:t xml:space="preserve">Yet the return of the PRI, </w:t>
      </w:r>
      <w:r w:rsidRPr="00243286">
        <w:t>as the ruling party is called here</w:t>
      </w:r>
      <w:r w:rsidRPr="00243286">
        <w:rPr>
          <w:rStyle w:val="StyleBoldUnderline"/>
        </w:rPr>
        <w:t xml:space="preserve">, has caused some unease in Washington as Mexico has reshuffled its public security apparatus and </w:t>
      </w:r>
      <w:r w:rsidRPr="00243286">
        <w:rPr>
          <w:rStyle w:val="Emphasis"/>
        </w:rPr>
        <w:t>ended a practice</w:t>
      </w:r>
      <w:r w:rsidRPr="00243286">
        <w:rPr>
          <w:rStyle w:val="StyleBoldUnderline"/>
        </w:rPr>
        <w:t xml:space="preserve"> of allowing U.S. law enforcement and intelligence agencies to interact directly with their Mexican counterparts.</w:t>
      </w:r>
      <w:r w:rsidRPr="00243286">
        <w:t xml:space="preserve"> Now, those U.S. agencies must go through a single gatekeeper, the powerful Interior Secretariat.</w:t>
      </w:r>
      <w:r w:rsidRPr="00243286">
        <w:rPr>
          <w:sz w:val="12"/>
        </w:rPr>
        <w:t xml:space="preserve">¶ </w:t>
      </w:r>
      <w:r w:rsidRPr="00243286">
        <w:rPr>
          <w:u w:val="single"/>
        </w:rPr>
        <w:t>“</w:t>
      </w:r>
      <w:r w:rsidRPr="00243286">
        <w:rPr>
          <w:rStyle w:val="StyleBoldUnderline"/>
        </w:rPr>
        <w:t xml:space="preserve">When he arrived in power, Enrique Pena </w:t>
      </w:r>
      <w:r w:rsidRPr="00243286">
        <w:rPr>
          <w:rStyle w:val="Emphasis"/>
        </w:rPr>
        <w:t>Nieto took away the ‘all access’ badge</w:t>
      </w:r>
      <w:r w:rsidRPr="00243286">
        <w:rPr>
          <w:rStyle w:val="StyleBoldUnderline"/>
        </w:rPr>
        <w:t xml:space="preserve">. The United States misses the era of (former President Felipe) Calderon,” Carlos </w:t>
      </w:r>
      <w:proofErr w:type="spellStart"/>
      <w:r w:rsidRPr="00243286">
        <w:rPr>
          <w:rStyle w:val="StyleBoldUnderline"/>
        </w:rPr>
        <w:t>Loret</w:t>
      </w:r>
      <w:proofErr w:type="spellEnd"/>
      <w:r w:rsidRPr="00243286">
        <w:rPr>
          <w:rStyle w:val="StyleBoldUnderline"/>
        </w:rPr>
        <w:t xml:space="preserve"> de </w:t>
      </w:r>
      <w:proofErr w:type="spellStart"/>
      <w:r w:rsidRPr="00243286">
        <w:rPr>
          <w:rStyle w:val="StyleBoldUnderline"/>
        </w:rPr>
        <w:t>Mola</w:t>
      </w:r>
      <w:proofErr w:type="spellEnd"/>
      <w:r w:rsidRPr="00243286">
        <w:t>, a prominent newspaper columnist, wrote Thursday in El Universal.</w:t>
      </w:r>
    </w:p>
    <w:p w:rsidR="00461CEA" w:rsidRPr="00243286" w:rsidRDefault="00461CEA" w:rsidP="00461CEA"/>
    <w:p w:rsidR="00EB44B6" w:rsidRPr="00243286" w:rsidRDefault="00EB44B6" w:rsidP="00EB44B6"/>
    <w:p w:rsidR="0057770C" w:rsidRPr="00243286" w:rsidRDefault="0057770C" w:rsidP="0057770C">
      <w:pPr>
        <w:pStyle w:val="Heading3"/>
      </w:pPr>
      <w:r w:rsidRPr="00243286">
        <w:lastRenderedPageBreak/>
        <w:t xml:space="preserve">    AT//Link Turns</w:t>
      </w:r>
    </w:p>
    <w:p w:rsidR="0057770C" w:rsidRPr="00243286" w:rsidRDefault="0057770C" w:rsidP="0057770C">
      <w:pPr>
        <w:pStyle w:val="Heading4"/>
      </w:pPr>
      <w:r w:rsidRPr="00243286">
        <w:t xml:space="preserve">The plan can’t generate capital </w:t>
      </w:r>
    </w:p>
    <w:p w:rsidR="0057770C" w:rsidRPr="00243286" w:rsidRDefault="0057770C" w:rsidP="0057770C">
      <w:pPr>
        <w:rPr>
          <w:rStyle w:val="StyleStyleBold12pt"/>
        </w:rPr>
      </w:pPr>
      <w:r w:rsidRPr="00243286">
        <w:rPr>
          <w:rStyle w:val="StyleStyleBold12pt"/>
        </w:rPr>
        <w:t>Cardenas and Noriega, 12</w:t>
      </w:r>
    </w:p>
    <w:p w:rsidR="0057770C" w:rsidRPr="00243286" w:rsidRDefault="0057770C" w:rsidP="0057770C">
      <w:r w:rsidRPr="00243286">
        <w:t xml:space="preserve">Roger F. Noriega, José R. Cárdenas, American Enterprise Institute, 12/5/12¶ Roger F. Noriega (rnoriega@aei.org) was a senior US State Department official from 2001 to 2005. He is currently a visiting fellow at AEI and managing director of Vision Americas LLC, which represents foreign and domestic clients. José R. Cárdenas (jrc@visionamericas.com) is a contributor to AEI’s Venezuela-Iran Project and a director with Vision Americas, http://www.aei.org/outlook/foreign-and-defense-policy/regional/latin-america/an-action-plan-for-us-policy-in-the-americas/¶ </w:t>
      </w:r>
    </w:p>
    <w:p w:rsidR="0057770C" w:rsidRPr="00243286" w:rsidRDefault="0057770C" w:rsidP="0057770C">
      <w:r w:rsidRPr="00243286">
        <w:t xml:space="preserve">A Security and Stability Agenda Shared land and maritime borders make security in Western Hemisphere countries a permanent priority for the US government. The security challenges confronting Mexico, Central America, and Venezuela are more dramatic today than in recent memory. In the final year of the George W. Bush administration, </w:t>
      </w:r>
      <w:r w:rsidRPr="00243286">
        <w:rPr>
          <w:rStyle w:val="StyleBoldUnderline"/>
        </w:rPr>
        <w:t>Mexico and the United States agreed on</w:t>
      </w:r>
      <w:r w:rsidRPr="00243286">
        <w:t xml:space="preserve"> a $1 billion counter-narcotics </w:t>
      </w:r>
      <w:r w:rsidRPr="00243286">
        <w:rPr>
          <w:rStyle w:val="StyleBoldUnderline"/>
        </w:rPr>
        <w:t>assistance</w:t>
      </w:r>
      <w:r w:rsidRPr="00243286">
        <w:t xml:space="preserve"> package</w:t>
      </w:r>
      <w:r w:rsidRPr="00243286">
        <w:rPr>
          <w:rStyle w:val="StyleBoldUnderline"/>
        </w:rPr>
        <w:t>. Yet, despite the</w:t>
      </w:r>
      <w:r w:rsidRPr="00243286">
        <w:t xml:space="preserve"> enormous </w:t>
      </w:r>
      <w:r w:rsidRPr="00243286">
        <w:rPr>
          <w:rStyle w:val="StyleBoldUnderline"/>
        </w:rPr>
        <w:t>opportunity</w:t>
      </w:r>
      <w:r w:rsidRPr="00243286">
        <w:t xml:space="preserve"> this presented to bring Mexico and the United States into a closer </w:t>
      </w:r>
      <w:r w:rsidRPr="00243286">
        <w:rPr>
          <w:rStyle w:val="StyleBoldUnderline"/>
        </w:rPr>
        <w:t>and mutually</w:t>
      </w:r>
      <w:r w:rsidRPr="00243286">
        <w:t xml:space="preserve"> beneficial security </w:t>
      </w:r>
      <w:r w:rsidRPr="00243286">
        <w:rPr>
          <w:rStyle w:val="StyleBoldUnderline"/>
        </w:rPr>
        <w:t>cooperation, the aid was</w:t>
      </w:r>
      <w:r w:rsidRPr="00243286">
        <w:t xml:space="preserve"> so </w:t>
      </w:r>
      <w:r w:rsidRPr="00243286">
        <w:rPr>
          <w:rStyle w:val="StyleBoldUnderline"/>
        </w:rPr>
        <w:t>slowly delivered</w:t>
      </w:r>
      <w:r w:rsidRPr="00243286">
        <w:t xml:space="preserve"> that </w:t>
      </w:r>
      <w:r w:rsidRPr="00243286">
        <w:rPr>
          <w:rStyle w:val="StyleBoldUnderline"/>
        </w:rPr>
        <w:t>Mexicans have been left to wonder if their</w:t>
      </w:r>
      <w:r w:rsidRPr="00243286">
        <w:t xml:space="preserve"> raging </w:t>
      </w:r>
      <w:r w:rsidRPr="00243286">
        <w:rPr>
          <w:rStyle w:val="StyleBoldUnderline"/>
        </w:rPr>
        <w:t>drug war is a priority for the U</w:t>
      </w:r>
      <w:r w:rsidRPr="00243286">
        <w:t xml:space="preserve">nited </w:t>
      </w:r>
      <w:r w:rsidRPr="00243286">
        <w:rPr>
          <w:rStyle w:val="StyleBoldUnderline"/>
        </w:rPr>
        <w:t>S</w:t>
      </w:r>
      <w:r w:rsidRPr="00243286">
        <w:t xml:space="preserve">tates. </w:t>
      </w:r>
      <w:r w:rsidRPr="00243286">
        <w:rPr>
          <w:rStyle w:val="StyleBoldUnderline"/>
        </w:rPr>
        <w:t>Conservative lawmakers</w:t>
      </w:r>
      <w:r w:rsidRPr="00243286">
        <w:t xml:space="preserve"> </w:t>
      </w:r>
      <w:r w:rsidRPr="00243286">
        <w:rPr>
          <w:rStyle w:val="StyleBoldUnderline"/>
        </w:rPr>
        <w:t>who were the driving force</w:t>
      </w:r>
      <w:r w:rsidRPr="00243286">
        <w:t xml:space="preserve"> behind Plan Colombia a decade ago </w:t>
      </w:r>
      <w:r w:rsidRPr="00243286">
        <w:rPr>
          <w:rStyle w:val="StyleBoldUnderline"/>
        </w:rPr>
        <w:t xml:space="preserve">have been </w:t>
      </w:r>
      <w:r w:rsidRPr="00243286">
        <w:rPr>
          <w:rStyle w:val="Emphasis"/>
        </w:rPr>
        <w:t>less active on Mexico</w:t>
      </w:r>
      <w:r w:rsidRPr="00243286">
        <w:rPr>
          <w:rStyle w:val="StyleBoldUnderline"/>
        </w:rPr>
        <w:t>, focusing instead on border security</w:t>
      </w:r>
      <w:r w:rsidRPr="00243286">
        <w:t xml:space="preserve"> as a means </w:t>
      </w:r>
      <w:r w:rsidRPr="00243286">
        <w:rPr>
          <w:rStyle w:val="StyleBoldUnderline"/>
        </w:rPr>
        <w:t>to fight</w:t>
      </w:r>
      <w:r w:rsidRPr="00243286">
        <w:t xml:space="preserve"> illegal </w:t>
      </w:r>
      <w:r w:rsidRPr="00243286">
        <w:rPr>
          <w:rStyle w:val="StyleBoldUnderline"/>
        </w:rPr>
        <w:t>immigration and leaving Mexicans to square off with</w:t>
      </w:r>
      <w:r w:rsidRPr="00243286">
        <w:t xml:space="preserve"> bloodthirsty </w:t>
      </w:r>
      <w:r w:rsidRPr="00243286">
        <w:rPr>
          <w:rStyle w:val="StyleBoldUnderline"/>
        </w:rPr>
        <w:t>cartels on their own</w:t>
      </w:r>
      <w:r w:rsidRPr="00243286">
        <w:t>.</w:t>
      </w:r>
    </w:p>
    <w:p w:rsidR="0057770C" w:rsidRPr="00243286" w:rsidRDefault="0057770C" w:rsidP="0057770C"/>
    <w:p w:rsidR="0057770C" w:rsidRPr="00243286" w:rsidRDefault="0057770C" w:rsidP="0057770C">
      <w:pPr>
        <w:pStyle w:val="Heading2"/>
      </w:pPr>
      <w:r w:rsidRPr="00243286">
        <w:lastRenderedPageBreak/>
        <w:t>Cuba</w:t>
      </w:r>
    </w:p>
    <w:p w:rsidR="0057770C" w:rsidRPr="00243286" w:rsidRDefault="0057770C" w:rsidP="0057770C">
      <w:pPr>
        <w:pStyle w:val="Heading3"/>
      </w:pPr>
      <w:r w:rsidRPr="00243286">
        <w:lastRenderedPageBreak/>
        <w:t>Cuba 1NC</w:t>
      </w:r>
    </w:p>
    <w:p w:rsidR="0057770C" w:rsidRPr="00243286" w:rsidRDefault="0057770C" w:rsidP="0057770C">
      <w:pPr>
        <w:pStyle w:val="Heading4"/>
        <w:rPr>
          <w:u w:val="single"/>
        </w:rPr>
      </w:pPr>
      <w:r w:rsidRPr="00243286">
        <w:t xml:space="preserve">The plan is a </w:t>
      </w:r>
      <w:r w:rsidRPr="00243286">
        <w:rPr>
          <w:u w:val="single"/>
        </w:rPr>
        <w:t>massive congressional fight</w:t>
      </w:r>
      <w:r w:rsidRPr="00243286">
        <w:t xml:space="preserve"> that </w:t>
      </w:r>
      <w:r w:rsidRPr="00243286">
        <w:rPr>
          <w:u w:val="single"/>
        </w:rPr>
        <w:t>infects</w:t>
      </w:r>
      <w:r w:rsidRPr="00243286">
        <w:t xml:space="preserve"> the legislative future of </w:t>
      </w:r>
      <w:r w:rsidRPr="00243286">
        <w:rPr>
          <w:u w:val="single"/>
        </w:rPr>
        <w:t xml:space="preserve">unrelated initiatives </w:t>
      </w:r>
    </w:p>
    <w:p w:rsidR="0057770C" w:rsidRPr="00243286" w:rsidRDefault="0057770C" w:rsidP="0057770C">
      <w:pPr>
        <w:rPr>
          <w:rStyle w:val="StyleStyleBold12pt"/>
        </w:rPr>
      </w:pPr>
      <w:proofErr w:type="spellStart"/>
      <w:r w:rsidRPr="00243286">
        <w:rPr>
          <w:rStyle w:val="StyleStyleBold12pt"/>
        </w:rPr>
        <w:t>LeoGrande</w:t>
      </w:r>
      <w:proofErr w:type="spellEnd"/>
      <w:r w:rsidRPr="00243286">
        <w:rPr>
          <w:rStyle w:val="StyleStyleBold12pt"/>
        </w:rPr>
        <w:t xml:space="preserve"> ‘12</w:t>
      </w:r>
    </w:p>
    <w:p w:rsidR="0057770C" w:rsidRPr="00243286" w:rsidRDefault="0057770C" w:rsidP="0057770C">
      <w:pPr>
        <w:rPr>
          <w:sz w:val="22"/>
        </w:rPr>
      </w:pPr>
      <w:r w:rsidRPr="00243286">
        <w:t xml:space="preserve">[William M. </w:t>
      </w:r>
      <w:proofErr w:type="spellStart"/>
      <w:r w:rsidRPr="00243286">
        <w:t>LeoGrande</w:t>
      </w:r>
      <w:proofErr w:type="spellEnd"/>
      <w:r w:rsidRPr="00243286">
        <w:t xml:space="preserve"> School of Public Affairs American University, Professor of Government and a specialist in Latin American politics and U.S. foreign policy toward Latin America, Professor </w:t>
      </w:r>
      <w:proofErr w:type="spellStart"/>
      <w:r w:rsidRPr="00243286">
        <w:t>LeoGrande</w:t>
      </w:r>
      <w:proofErr w:type="spellEnd"/>
      <w:r w:rsidRPr="00243286">
        <w:t xml:space="preserve"> has been a frequent adviser to government and private sector agencies, 12/18/12, http://www.american.edu/clals/upload/LeoGrande-Fresh-Start.pdf]</w:t>
      </w:r>
    </w:p>
    <w:p w:rsidR="0057770C" w:rsidRPr="00243286" w:rsidRDefault="0057770C" w:rsidP="0057770C">
      <w:pPr>
        <w:rPr>
          <w:rStyle w:val="StyleBoldUnderline"/>
        </w:rPr>
      </w:pPr>
      <w:r w:rsidRPr="00243286">
        <w:t xml:space="preserve">Where in the executive branch will control over Cuba policy lie? </w:t>
      </w:r>
      <w:r w:rsidRPr="00243286">
        <w:rPr>
          <w:rStyle w:val="StyleBoldUnderline"/>
        </w:rPr>
        <w:t xml:space="preserve">Political considerations played a </w:t>
      </w:r>
      <w:r w:rsidRPr="00243286">
        <w:rPr>
          <w:rStyle w:val="Emphasis"/>
        </w:rPr>
        <w:t>major role</w:t>
      </w:r>
      <w:r w:rsidRPr="00243286">
        <w:rPr>
          <w:rStyle w:val="StyleBoldUnderline"/>
        </w:rPr>
        <w:t xml:space="preserve"> in Obama's Cuba policy during the first term</w:t>
      </w:r>
      <w:r w:rsidRPr="00243286">
        <w:t xml:space="preserve">, albeit not as preeminent a consideration as they were during the Clinton years. In 2009, </w:t>
      </w:r>
      <w:r w:rsidRPr="00243286">
        <w:rPr>
          <w:rStyle w:val="StyleBoldUnderline"/>
        </w:rPr>
        <w:t>Obama's</w:t>
      </w:r>
      <w:r w:rsidRPr="00243286">
        <w:t xml:space="preserve"> new foreign policy </w:t>
      </w:r>
      <w:r w:rsidRPr="00243286">
        <w:rPr>
          <w:rStyle w:val="StyleBoldUnderline"/>
        </w:rPr>
        <w:t>team</w:t>
      </w:r>
      <w:r w:rsidRPr="00243286">
        <w:t xml:space="preserve"> got off to a bad start when they </w:t>
      </w:r>
      <w:r w:rsidRPr="00243286">
        <w:rPr>
          <w:rStyle w:val="StyleBoldUnderline"/>
        </w:rPr>
        <w:t xml:space="preserve">promised Senator Menendez that they would consult him before changing Cuba policy. That was the </w:t>
      </w:r>
      <w:r w:rsidRPr="00243286">
        <w:rPr>
          <w:rStyle w:val="Emphasis"/>
        </w:rPr>
        <w:t>price he extracted for providing Senate Democrats with the 60 votes needed to break a Republican filibuster on a must-pass omnibus appropriations bill</w:t>
      </w:r>
      <w:r w:rsidRPr="00243286">
        <w:rPr>
          <w:rStyle w:val="StyleBoldUnderline"/>
        </w:rPr>
        <w:t xml:space="preserve"> to keep the government operating. For the next four years, administration officials worked more closely with Menendez, who opposed</w:t>
      </w:r>
      <w:r w:rsidRPr="00243286">
        <w:t xml:space="preserve"> the sort of major </w:t>
      </w:r>
      <w:r w:rsidRPr="00243286">
        <w:rPr>
          <w:rStyle w:val="StyleBoldUnderline"/>
        </w:rPr>
        <w:t>redirection of policy</w:t>
      </w:r>
      <w:r w:rsidRPr="00243286">
        <w:t xml:space="preserve"> Obama had promised, </w:t>
      </w:r>
      <w:r w:rsidRPr="00243286">
        <w:rPr>
          <w:rStyle w:val="StyleBoldUnderline"/>
        </w:rPr>
        <w:t>than they did with senators</w:t>
      </w:r>
      <w:r w:rsidRPr="00243286">
        <w:t xml:space="preserve"> like John Kerry (D-Mass.), chair of the Foreign Relations Committee, </w:t>
      </w:r>
      <w:r w:rsidRPr="00243286">
        <w:rPr>
          <w:rStyle w:val="StyleBoldUnderline"/>
        </w:rPr>
        <w:t>whose views were more in line</w:t>
      </w:r>
      <w:r w:rsidRPr="00243286">
        <w:t xml:space="preserve"> with the president's stated policy goals. </w:t>
      </w:r>
      <w:r w:rsidRPr="00243286">
        <w:rPr>
          <w:rStyle w:val="StyleBoldUnderline"/>
        </w:rPr>
        <w:t>At the Department of State</w:t>
      </w:r>
      <w:r w:rsidRPr="00243286">
        <w:t xml:space="preserve">, Assistant Secretary Arturo Valenzuela </w:t>
      </w:r>
      <w:r w:rsidRPr="00243286">
        <w:rPr>
          <w:rStyle w:val="StyleBoldUnderline"/>
        </w:rPr>
        <w:t>favored initiatives to improve relations with Cuba</w:t>
      </w:r>
      <w:r w:rsidRPr="00243286">
        <w:t xml:space="preserve">, but he </w:t>
      </w:r>
      <w:r w:rsidRPr="00243286">
        <w:rPr>
          <w:rStyle w:val="StyleBoldUnderline"/>
        </w:rPr>
        <w:t xml:space="preserve">was </w:t>
      </w:r>
      <w:r w:rsidRPr="00243286">
        <w:rPr>
          <w:rStyle w:val="Emphasis"/>
        </w:rPr>
        <w:t>stymied by indifference or resistance</w:t>
      </w:r>
      <w:r w:rsidRPr="00243286">
        <w:rPr>
          <w:rStyle w:val="StyleBoldUnderline"/>
        </w:rPr>
        <w:t xml:space="preserve"> elsewhere in the bureaucracy</w:t>
      </w:r>
      <w:r w:rsidRPr="00243286">
        <w:t xml:space="preserve">. Secretary Hillary Clinton, having staked out a tough position Cuba during the Democratic primary campaign, was </w:t>
      </w:r>
      <w:r w:rsidRPr="00243286">
        <w:rPr>
          <w:rStyle w:val="StyleBoldUnderline"/>
        </w:rPr>
        <w:t>not inclined to be the driver for a new policy</w:t>
      </w:r>
      <w:r w:rsidRPr="00243286">
        <w:t xml:space="preserve">. At the NSC, Senior Director for the Western Hemisphere Dan </w:t>
      </w:r>
      <w:proofErr w:type="spellStart"/>
      <w:r w:rsidRPr="00243286">
        <w:t>Restrepo</w:t>
      </w:r>
      <w:proofErr w:type="spellEnd"/>
      <w:r w:rsidRPr="00243286">
        <w:t xml:space="preserve">, who advised </w:t>
      </w:r>
      <w:r w:rsidRPr="00243286">
        <w:rPr>
          <w:rStyle w:val="StyleBoldUnderline"/>
        </w:rPr>
        <w:t xml:space="preserve">Obama </w:t>
      </w:r>
      <w:r w:rsidRPr="00243286">
        <w:t xml:space="preserve">on </w:t>
      </w:r>
      <w:r w:rsidRPr="00243286">
        <w:rPr>
          <w:rStyle w:val="StyleBoldUnderline"/>
        </w:rPr>
        <w:t>Latin America policy</w:t>
      </w:r>
      <w:r w:rsidRPr="00243286">
        <w:t xml:space="preserve"> during the 2008 campaign, </w:t>
      </w:r>
      <w:r w:rsidRPr="00243286">
        <w:rPr>
          <w:rStyle w:val="StyleBoldUnderline"/>
        </w:rPr>
        <w:t xml:space="preserve">did his best to </w:t>
      </w:r>
      <w:r w:rsidRPr="00243286">
        <w:rPr>
          <w:rStyle w:val="Emphasis"/>
        </w:rPr>
        <w:t xml:space="preserve">avoid the Cuba issue because it was so fraught with political danger. </w:t>
      </w:r>
      <w:r w:rsidRPr="00243286">
        <w:rPr>
          <w:rStyle w:val="StyleBoldUnderline"/>
        </w:rPr>
        <w:t>When the president finally approved</w:t>
      </w:r>
      <w:r w:rsidRPr="00243286">
        <w:t xml:space="preserve"> the resumption of people-to-people </w:t>
      </w:r>
      <w:r w:rsidRPr="00243286">
        <w:rPr>
          <w:rStyle w:val="StyleBoldUnderline"/>
        </w:rPr>
        <w:t xml:space="preserve">travel </w:t>
      </w:r>
      <w:r w:rsidRPr="00243286">
        <w:t xml:space="preserve">to Cuba, which Valenzuela had been pushing, </w:t>
      </w:r>
      <w:r w:rsidRPr="00243286">
        <w:rPr>
          <w:rStyle w:val="StyleBoldUnderline"/>
        </w:rPr>
        <w:t xml:space="preserve">the White House political team </w:t>
      </w:r>
      <w:r w:rsidRPr="00243286">
        <w:rPr>
          <w:rStyle w:val="Emphasis"/>
        </w:rPr>
        <w:t>delayed the announcement for several months</w:t>
      </w:r>
      <w:r w:rsidRPr="00243286">
        <w:rPr>
          <w:rStyle w:val="StyleBoldUnderline"/>
        </w:rPr>
        <w:t xml:space="preserve"> at the behest of </w:t>
      </w:r>
      <w:r w:rsidRPr="00243286">
        <w:t xml:space="preserve">Debbie Wasserman </w:t>
      </w:r>
      <w:r w:rsidRPr="00243286">
        <w:rPr>
          <w:rStyle w:val="StyleBoldUnderline"/>
        </w:rPr>
        <w:t>Schultz. Any easing of</w:t>
      </w:r>
      <w:r w:rsidRPr="00243286">
        <w:t xml:space="preserve"> the travel </w:t>
      </w:r>
      <w:r w:rsidRPr="00243286">
        <w:rPr>
          <w:rStyle w:val="StyleBoldUnderline"/>
        </w:rPr>
        <w:t>regulations</w:t>
      </w:r>
      <w:r w:rsidRPr="00243286">
        <w:t xml:space="preserve">, she warned, </w:t>
      </w:r>
      <w:r w:rsidRPr="00243286">
        <w:rPr>
          <w:rStyle w:val="StyleBoldUnderline"/>
        </w:rPr>
        <w:t>would hurt Democrats' prospects in the</w:t>
      </w:r>
      <w:r w:rsidRPr="00243286">
        <w:t xml:space="preserve"> upcoming </w:t>
      </w:r>
      <w:r w:rsidRPr="00243286">
        <w:rPr>
          <w:rStyle w:val="StyleBoldUnderline"/>
        </w:rPr>
        <w:t>mid-term</w:t>
      </w:r>
      <w:r w:rsidRPr="00243286">
        <w:t xml:space="preserve"> elections.43 </w:t>
      </w:r>
      <w:r w:rsidRPr="00243286">
        <w:rPr>
          <w:rStyle w:val="StyleBoldUnderline"/>
        </w:rPr>
        <w:t>The White House shelved the new regulations</w:t>
      </w:r>
      <w:r w:rsidRPr="00243286">
        <w:t xml:space="preserve"> until January 2011, and then announced them late Friday before a holiday weekend. </w:t>
      </w:r>
      <w:r w:rsidRPr="00243286">
        <w:rPr>
          <w:rStyle w:val="StyleBoldUnderline"/>
        </w:rPr>
        <w:t xml:space="preserve">Then, just a year later, the administration </w:t>
      </w:r>
      <w:r w:rsidRPr="00243286">
        <w:rPr>
          <w:rStyle w:val="Emphasis"/>
        </w:rPr>
        <w:t>surrendered to</w:t>
      </w:r>
      <w:r w:rsidRPr="00243286">
        <w:t xml:space="preserve"> Senator </w:t>
      </w:r>
      <w:r w:rsidRPr="00243286">
        <w:rPr>
          <w:rStyle w:val="Emphasis"/>
        </w:rPr>
        <w:t>Rubio's demand</w:t>
      </w:r>
      <w:r w:rsidRPr="00243286">
        <w:t xml:space="preserve"> that it limit the licensing of travel providers </w:t>
      </w:r>
      <w:r w:rsidRPr="00243286">
        <w:rPr>
          <w:rStyle w:val="Emphasis"/>
        </w:rPr>
        <w:t>in exchange</w:t>
      </w:r>
      <w:r w:rsidRPr="00243286">
        <w:rPr>
          <w:rStyle w:val="StyleBoldUnderline"/>
        </w:rPr>
        <w:t xml:space="preserve"> for him dropping his hold on the appointment</w:t>
      </w:r>
      <w:r w:rsidRPr="00243286">
        <w:t xml:space="preserve"> of Valenzuela's replacement.44 With Obama in his final term and Vice-President Joe Biden unlikely to seek the Democratic nomination in 2016 (unlike the situation Clinton and Gore faced in their second term), politics will presumably play a less central role in deciding Cuba policy over the next four years. </w:t>
      </w:r>
      <w:r w:rsidRPr="00243286">
        <w:rPr>
          <w:rStyle w:val="StyleBoldUnderline"/>
        </w:rPr>
        <w:t>There will still be the temptation</w:t>
      </w:r>
      <w:r w:rsidRPr="00243286">
        <w:t xml:space="preserve">, however, </w:t>
      </w:r>
      <w:r w:rsidRPr="00243286">
        <w:rPr>
          <w:rStyle w:val="StyleBoldUnderline"/>
        </w:rPr>
        <w:t xml:space="preserve">to </w:t>
      </w:r>
      <w:r w:rsidRPr="00243286">
        <w:rPr>
          <w:rStyle w:val="Emphasis"/>
        </w:rPr>
        <w:t>sacrifice Cuba policy to mollify congressional conservatives</w:t>
      </w:r>
      <w:r w:rsidRPr="00243286">
        <w:rPr>
          <w:rStyle w:val="StyleBoldUnderline"/>
        </w:rPr>
        <w:t xml:space="preserve">, both Democrat and Republican, who are </w:t>
      </w:r>
      <w:r w:rsidRPr="00243286">
        <w:rPr>
          <w:rStyle w:val="Emphasis"/>
        </w:rPr>
        <w:t>willing to hold other Obama initiatives hostage to extract concessions on Cuba</w:t>
      </w:r>
      <w:r w:rsidRPr="00243286">
        <w:t xml:space="preserve">. </w:t>
      </w:r>
      <w:r w:rsidRPr="00243286">
        <w:rPr>
          <w:rStyle w:val="StyleBoldUnderline"/>
        </w:rPr>
        <w:t xml:space="preserve">And since Obama has given in to such hostage-taking previously, the hostage-takers have a </w:t>
      </w:r>
      <w:r w:rsidRPr="00243286">
        <w:rPr>
          <w:rStyle w:val="Emphasis"/>
        </w:rPr>
        <w:t>strong incentive to try the same tactic again</w:t>
      </w:r>
      <w:r w:rsidRPr="00243286">
        <w:rPr>
          <w:rStyle w:val="StyleBoldUnderline"/>
        </w:rPr>
        <w:t xml:space="preserve">. </w:t>
      </w:r>
      <w:r w:rsidRPr="00243286">
        <w:t xml:space="preserve">The only way to break this cycle would be for the president to stand up to them and refuse to give in, as he did when they attempted to rollback his 2009 relaxation of restrictions on </w:t>
      </w:r>
      <w:proofErr w:type="spellStart"/>
      <w:r w:rsidRPr="00243286">
        <w:t>CubanAmerican</w:t>
      </w:r>
      <w:proofErr w:type="spellEnd"/>
      <w:r w:rsidRPr="00243286">
        <w:t xml:space="preserve"> travel and remittances. Much will depend on who makes up Obama's new foreign policy team, especially at the </w:t>
      </w:r>
      <w:r w:rsidRPr="00243286">
        <w:rPr>
          <w:rStyle w:val="StyleBoldUnderline"/>
        </w:rPr>
        <w:t>Department of State</w:t>
      </w:r>
      <w:r w:rsidRPr="00243286">
        <w:t xml:space="preserve">. John Kerry has been a strong advocate of a more open policy toward Cuba, and worked behind the scenes with the State Department </w:t>
      </w:r>
      <w:r w:rsidRPr="00243286">
        <w:rPr>
          <w:rStyle w:val="StyleBoldUnderline"/>
        </w:rPr>
        <w:t>and USAID</w:t>
      </w:r>
      <w:r w:rsidRPr="00243286">
        <w:t xml:space="preserve"> to clean up the "democracy promotion" program targeting Cuba, as a way to win the release of Alan Gross. A new secretary is likely to bring new assistant secretaries, providing an opportunity to revitalize the </w:t>
      </w:r>
      <w:r w:rsidRPr="00243286">
        <w:rPr>
          <w:rStyle w:val="StyleBoldUnderline"/>
        </w:rPr>
        <w:t>Bureau of Western Hemisphere Affairs,</w:t>
      </w:r>
      <w:r w:rsidRPr="00243286">
        <w:t xml:space="preserve"> which </w:t>
      </w:r>
      <w:r w:rsidRPr="00243286">
        <w:rPr>
          <w:rStyle w:val="StyleBoldUnderline"/>
        </w:rPr>
        <w:t xml:space="preserve">has been </w:t>
      </w:r>
      <w:r w:rsidRPr="00243286">
        <w:rPr>
          <w:rStyle w:val="Emphasis"/>
        </w:rPr>
        <w:t>thoroughly cowed by congressional hardliners</w:t>
      </w:r>
      <w:r w:rsidRPr="00243286">
        <w:t xml:space="preserve">. But </w:t>
      </w:r>
      <w:r w:rsidRPr="00243286">
        <w:rPr>
          <w:rStyle w:val="StyleBoldUnderline"/>
        </w:rPr>
        <w:t xml:space="preserve">even with new players in place, </w:t>
      </w:r>
      <w:r w:rsidRPr="00243286">
        <w:rPr>
          <w:rStyle w:val="StyleBoldUnderline"/>
        </w:rPr>
        <w:lastRenderedPageBreak/>
        <w:t xml:space="preserve">does Cuba rise to the level of importance that would justify a major new initiative and the </w:t>
      </w:r>
      <w:r w:rsidRPr="00243286">
        <w:rPr>
          <w:rStyle w:val="Emphasis"/>
        </w:rPr>
        <w:t>bruising battle</w:t>
      </w:r>
      <w:r w:rsidRPr="00243286">
        <w:rPr>
          <w:rStyle w:val="StyleBoldUnderline"/>
        </w:rPr>
        <w:t xml:space="preserve"> with conservatives on the Hill? </w:t>
      </w:r>
      <w:r w:rsidRPr="00243286">
        <w:t>Major</w:t>
      </w:r>
      <w:r w:rsidRPr="00243286">
        <w:rPr>
          <w:rStyle w:val="StyleBoldUnderline"/>
        </w:rPr>
        <w:t xml:space="preserve"> policy changes that </w:t>
      </w:r>
      <w:r w:rsidRPr="00243286">
        <w:rPr>
          <w:rStyle w:val="Emphasis"/>
        </w:rPr>
        <w:t>require a significant expenditure of political capital</w:t>
      </w:r>
      <w:r w:rsidRPr="00243286">
        <w:rPr>
          <w:rStyle w:val="StyleBoldUnderline"/>
        </w:rPr>
        <w:t xml:space="preserve"> rarely happen unless the urgency of the problem forces policymakers to take action.</w:t>
      </w:r>
    </w:p>
    <w:p w:rsidR="0057770C" w:rsidRPr="00243286" w:rsidRDefault="0057770C" w:rsidP="0057770C"/>
    <w:p w:rsidR="0057770C" w:rsidRPr="00243286" w:rsidRDefault="0057770C" w:rsidP="0057770C">
      <w:pPr>
        <w:pStyle w:val="Heading3"/>
      </w:pPr>
      <w:r w:rsidRPr="00243286">
        <w:lastRenderedPageBreak/>
        <w:t xml:space="preserve">    Ext. Cuba</w:t>
      </w:r>
    </w:p>
    <w:p w:rsidR="0057770C" w:rsidRPr="00243286" w:rsidRDefault="0057770C" w:rsidP="0057770C">
      <w:pPr>
        <w:pStyle w:val="Heading4"/>
        <w:rPr>
          <w:u w:val="single"/>
        </w:rPr>
      </w:pPr>
      <w:r w:rsidRPr="00243286">
        <w:t xml:space="preserve">The plan drains political capital and </w:t>
      </w:r>
      <w:r w:rsidRPr="00243286">
        <w:rPr>
          <w:u w:val="single"/>
        </w:rPr>
        <w:t xml:space="preserve">derails other legislative initiatives </w:t>
      </w:r>
    </w:p>
    <w:p w:rsidR="0057770C" w:rsidRPr="00243286" w:rsidRDefault="0057770C" w:rsidP="0057770C">
      <w:pPr>
        <w:rPr>
          <w:rStyle w:val="StyleStyleBold12pt"/>
        </w:rPr>
      </w:pPr>
      <w:proofErr w:type="spellStart"/>
      <w:r w:rsidRPr="00243286">
        <w:rPr>
          <w:rStyle w:val="StyleStyleBold12pt"/>
        </w:rPr>
        <w:t>LeoGrande</w:t>
      </w:r>
      <w:proofErr w:type="spellEnd"/>
      <w:r w:rsidRPr="00243286">
        <w:rPr>
          <w:rStyle w:val="StyleStyleBold12pt"/>
        </w:rPr>
        <w:t>, 12</w:t>
      </w:r>
    </w:p>
    <w:p w:rsidR="0057770C" w:rsidRPr="00243286" w:rsidRDefault="0057770C" w:rsidP="0057770C">
      <w:pPr>
        <w:rPr>
          <w:sz w:val="22"/>
        </w:rPr>
      </w:pPr>
      <w:r w:rsidRPr="00243286">
        <w:t xml:space="preserve">William M. </w:t>
      </w:r>
      <w:proofErr w:type="spellStart"/>
      <w:r w:rsidRPr="00243286">
        <w:t>LeoGrande</w:t>
      </w:r>
      <w:proofErr w:type="spellEnd"/>
      <w:r w:rsidRPr="00243286">
        <w:t xml:space="preserve"> School of Public Affairs American University, Professor of Government and a specialist in Latin American politics and U.S. foreign policy toward Latin America, Professor </w:t>
      </w:r>
      <w:proofErr w:type="spellStart"/>
      <w:r w:rsidRPr="00243286">
        <w:t>LeoGrande</w:t>
      </w:r>
      <w:proofErr w:type="spellEnd"/>
      <w:r w:rsidRPr="00243286">
        <w:t xml:space="preserve"> has been a frequent adviser to government and private sector agencies, 12/18/12, http://www.american.edu/clals/upload/LeoGrande-Fresh-Start.pdf</w:t>
      </w:r>
    </w:p>
    <w:p w:rsidR="0057770C" w:rsidRPr="00243286" w:rsidRDefault="0057770C" w:rsidP="0057770C">
      <w:r w:rsidRPr="00243286">
        <w:rPr>
          <w:rStyle w:val="StyleBoldUnderline"/>
        </w:rPr>
        <w:t>The Republicans'</w:t>
      </w:r>
      <w:r w:rsidRPr="00243286">
        <w:t xml:space="preserve"> sweeping </w:t>
      </w:r>
      <w:r w:rsidRPr="00243286">
        <w:rPr>
          <w:rStyle w:val="StyleBoldUnderline"/>
        </w:rPr>
        <w:t>victory in the</w:t>
      </w:r>
      <w:r w:rsidRPr="00243286">
        <w:t xml:space="preserve"> 2010 mid-term </w:t>
      </w:r>
      <w:r w:rsidRPr="00243286">
        <w:rPr>
          <w:rStyle w:val="StyleBoldUnderline"/>
        </w:rPr>
        <w:t xml:space="preserve">elections put the House back under their control and </w:t>
      </w:r>
      <w:r w:rsidRPr="00243286">
        <w:rPr>
          <w:rStyle w:val="Emphasis"/>
        </w:rPr>
        <w:t>ended any hope</w:t>
      </w:r>
      <w:r w:rsidRPr="00243286">
        <w:rPr>
          <w:rStyle w:val="StyleBoldUnderline"/>
        </w:rPr>
        <w:t xml:space="preserve"> of a progressive initiative on Cuba coming from Congress</w:t>
      </w:r>
      <w:r w:rsidRPr="00243286">
        <w:t xml:space="preserve">. Ileana Ros-Lehtinen became chair of </w:t>
      </w:r>
      <w:r w:rsidRPr="00243286">
        <w:rPr>
          <w:rStyle w:val="StyleBoldUnderline"/>
        </w:rPr>
        <w:t>the House Foreign Affairs Committee</w:t>
      </w:r>
      <w:r w:rsidRPr="00243286">
        <w:t xml:space="preserve">, a post from which she </w:t>
      </w:r>
      <w:r w:rsidRPr="00243286">
        <w:rPr>
          <w:rStyle w:val="StyleBoldUnderline"/>
        </w:rPr>
        <w:t xml:space="preserve">could </w:t>
      </w:r>
      <w:r w:rsidRPr="00243286">
        <w:rPr>
          <w:rStyle w:val="Emphasis"/>
        </w:rPr>
        <w:t>hold Obama's foreign policy hostage over the issue of Cuba.</w:t>
      </w:r>
      <w:r w:rsidRPr="00243286">
        <w:t xml:space="preserve"> Mario Diaz Balart introduced legislation to roll back Obama's 2009 relaxation of restrictions on </w:t>
      </w:r>
      <w:proofErr w:type="spellStart"/>
      <w:r w:rsidRPr="00243286">
        <w:t>CubanAmerican</w:t>
      </w:r>
      <w:proofErr w:type="spellEnd"/>
      <w:r w:rsidRPr="00243286">
        <w:t xml:space="preserve"> travel and remittances, but it was dropped when President Obama threatened a veto.39 Tea Party darling Marco </w:t>
      </w:r>
      <w:r w:rsidRPr="00243286">
        <w:rPr>
          <w:rStyle w:val="StyleBoldUnderline"/>
        </w:rPr>
        <w:t>Rubio</w:t>
      </w:r>
      <w:r w:rsidRPr="00243286">
        <w:t xml:space="preserve"> was elected to the Senate from Florida in 2010, and </w:t>
      </w:r>
      <w:r w:rsidRPr="00243286">
        <w:rPr>
          <w:rStyle w:val="StyleBoldUnderline"/>
        </w:rPr>
        <w:t>joined the Foreign Relations Committee</w:t>
      </w:r>
      <w:r w:rsidRPr="00243286">
        <w:t xml:space="preserve">. In 2011, </w:t>
      </w:r>
      <w:r w:rsidRPr="00243286">
        <w:rPr>
          <w:rStyle w:val="StyleBoldUnderline"/>
        </w:rPr>
        <w:t>he put a hold on Obama's nominee</w:t>
      </w:r>
      <w:r w:rsidRPr="00243286">
        <w:t xml:space="preserve"> for Assistant Secretary of State for Western Hemisphere Affairs </w:t>
      </w:r>
      <w:r w:rsidRPr="00243286">
        <w:rPr>
          <w:rStyle w:val="StyleBoldUnderline"/>
        </w:rPr>
        <w:t>until the administration promised to tighten regulations on</w:t>
      </w:r>
      <w:r w:rsidRPr="00243286">
        <w:t xml:space="preserve"> academic and educational </w:t>
      </w:r>
      <w:r w:rsidRPr="00243286">
        <w:rPr>
          <w:rStyle w:val="StyleBoldUnderline"/>
        </w:rPr>
        <w:t>travel that Obama had authorized</w:t>
      </w:r>
      <w:r w:rsidRPr="00243286">
        <w:t xml:space="preserve"> in January. 40 Although the Democrats made significant gains in both the House and </w:t>
      </w:r>
      <w:r w:rsidRPr="00243286">
        <w:rPr>
          <w:rStyle w:val="StyleBoldUnderline"/>
        </w:rPr>
        <w:t xml:space="preserve">Senate in 2012, Republicans retained control of the House and enough votes in the Senate to </w:t>
      </w:r>
      <w:r w:rsidRPr="00243286">
        <w:rPr>
          <w:rStyle w:val="Emphasis"/>
        </w:rPr>
        <w:t>block any measure by filibuster.</w:t>
      </w:r>
      <w:r w:rsidRPr="00243286">
        <w:t xml:space="preserve"> Nevertheless, the election produced some important personnel changes that could have a bearing on Cuba policy. In the House, Ros-Lehtinen will step down as chair of the </w:t>
      </w:r>
      <w:r w:rsidRPr="00243286">
        <w:rPr>
          <w:rStyle w:val="StyleBoldUnderline"/>
        </w:rPr>
        <w:t>Foreign Affairs Committee</w:t>
      </w:r>
      <w:r w:rsidRPr="00243286">
        <w:t xml:space="preserve"> because of Republican rules on term limits for chairs. Her likely replacement is Ed Royce (R-</w:t>
      </w:r>
      <w:proofErr w:type="spellStart"/>
      <w:r w:rsidRPr="00243286">
        <w:t>Calif</w:t>
      </w:r>
      <w:proofErr w:type="spellEnd"/>
      <w:r w:rsidRPr="00243286">
        <w:t>), who criticized Obama in 2009 for turning off the electronic billboard on the U.S. Interests Section in Havana, but who has not been especially engaged in the debate over Cuba policy otherwise. Howard Berman (D-</w:t>
      </w:r>
      <w:proofErr w:type="spellStart"/>
      <w:r w:rsidRPr="00243286">
        <w:t>Calif</w:t>
      </w:r>
      <w:proofErr w:type="spellEnd"/>
      <w:r w:rsidRPr="00243286">
        <w:t xml:space="preserve">), who had been the </w:t>
      </w:r>
      <w:r w:rsidRPr="00243286">
        <w:rPr>
          <w:rStyle w:val="StyleBoldUnderline"/>
        </w:rPr>
        <w:t xml:space="preserve">ranking Democrat </w:t>
      </w:r>
      <w:r w:rsidRPr="00243286">
        <w:t xml:space="preserve">on the Committee and a vocal critic of U.S. democracy promotion programs in Cuba, lost his bid for reelection. His successor as ranking member, Eliot Engel (D-NY), was ranking member of the Western Hemisphere Subcommittee in the previous Congress. In recent years, </w:t>
      </w:r>
      <w:r w:rsidRPr="00243286">
        <w:rPr>
          <w:rStyle w:val="StyleBoldUnderline"/>
        </w:rPr>
        <w:t xml:space="preserve">Engel has voted </w:t>
      </w:r>
      <w:r w:rsidRPr="00243286">
        <w:rPr>
          <w:rStyle w:val="Emphasis"/>
        </w:rPr>
        <w:t>consistently against</w:t>
      </w:r>
      <w:r w:rsidRPr="00243286">
        <w:rPr>
          <w:rStyle w:val="StyleBoldUnderline"/>
        </w:rPr>
        <w:t xml:space="preserve"> </w:t>
      </w:r>
      <w:r w:rsidRPr="00243286">
        <w:t xml:space="preserve">Democrats' </w:t>
      </w:r>
      <w:r w:rsidRPr="00243286">
        <w:rPr>
          <w:rStyle w:val="StyleBoldUnderline"/>
        </w:rPr>
        <w:t xml:space="preserve">attempts to ease restrictions on travel and food sales to Cuba, and the U.S.-Cuba Democracy PAC has been among his </w:t>
      </w:r>
      <w:r w:rsidRPr="00243286">
        <w:rPr>
          <w:rStyle w:val="Emphasis"/>
        </w:rPr>
        <w:t xml:space="preserve">top </w:t>
      </w:r>
      <w:r w:rsidRPr="00243286">
        <w:rPr>
          <w:rStyle w:val="StyleBoldUnderline"/>
        </w:rPr>
        <w:t>20 campaign contributors</w:t>
      </w:r>
      <w:r w:rsidRPr="00243286">
        <w:t xml:space="preserve"> since the 2008 election cycle. </w:t>
      </w:r>
      <w:r w:rsidRPr="00243286">
        <w:rPr>
          <w:rStyle w:val="StyleBoldUnderline"/>
        </w:rPr>
        <w:t>In short</w:t>
      </w:r>
      <w:r w:rsidRPr="00243286">
        <w:t xml:space="preserve">, although the exact composition of </w:t>
      </w:r>
      <w:r w:rsidRPr="00243286">
        <w:rPr>
          <w:rStyle w:val="StyleBoldUnderline"/>
        </w:rPr>
        <w:t>the Foreign Affairs Committee</w:t>
      </w:r>
      <w:r w:rsidRPr="00243286">
        <w:t xml:space="preserve"> is in flux, </w:t>
      </w:r>
      <w:r w:rsidRPr="00243286">
        <w:rPr>
          <w:rStyle w:val="StyleBoldUnderline"/>
        </w:rPr>
        <w:t xml:space="preserve">it seems </w:t>
      </w:r>
      <w:r w:rsidRPr="00243286">
        <w:rPr>
          <w:rStyle w:val="Emphasis"/>
        </w:rPr>
        <w:t xml:space="preserve">clear </w:t>
      </w:r>
      <w:r w:rsidRPr="00243286">
        <w:rPr>
          <w:rStyle w:val="StyleBoldUnderline"/>
        </w:rPr>
        <w:t xml:space="preserve">that conservative Republicans and Democrats together will retain a sufficient majority to </w:t>
      </w:r>
      <w:r w:rsidRPr="00243286">
        <w:rPr>
          <w:rStyle w:val="Emphasis"/>
        </w:rPr>
        <w:t>block any progressive initiatives on Cuba</w:t>
      </w:r>
      <w:r w:rsidRPr="00243286">
        <w:rPr>
          <w:rStyle w:val="StyleBoldUnderline"/>
        </w:rPr>
        <w:t xml:space="preserve"> emerging from the committee</w:t>
      </w:r>
      <w:r w:rsidRPr="00243286">
        <w:t>. David Rivera (R-Fl.), one of the most extreme anti-Cuban voices in the House, was defeated by Joe Garcia, a moderate Cuban-American who defended Obama's Cuba policy. Jeff Flake (R-</w:t>
      </w:r>
      <w:proofErr w:type="spellStart"/>
      <w:r w:rsidRPr="00243286">
        <w:t>Ariz</w:t>
      </w:r>
      <w:proofErr w:type="spellEnd"/>
      <w:r w:rsidRPr="00243286">
        <w:t xml:space="preserve">), a perennial voice for opening up to Cuba, traded his House seat for one in the Senate. In the Senate, Tea Party favorite Ted Cruz, won a seat from Texas. Although his father came from Cuba in 1957, Cruz did not identify himself as Latino or show any special interest in Latino issues or in Cuba. </w:t>
      </w:r>
      <w:r w:rsidRPr="00243286">
        <w:rPr>
          <w:rStyle w:val="StyleBoldUnderline"/>
        </w:rPr>
        <w:t xml:space="preserve">Democratic gains in the Senate did not produce a filibuster-proof majority, and the </w:t>
      </w:r>
      <w:r w:rsidRPr="00243286">
        <w:rPr>
          <w:rStyle w:val="Emphasis"/>
        </w:rPr>
        <w:t>determined opposition of Rubio and Menendez</w:t>
      </w:r>
      <w:r w:rsidRPr="00243286">
        <w:rPr>
          <w:rStyle w:val="StyleBoldUnderline"/>
        </w:rPr>
        <w:t xml:space="preserve"> will probably be sufficient to </w:t>
      </w:r>
      <w:r w:rsidRPr="00243286">
        <w:rPr>
          <w:rStyle w:val="Emphasis"/>
        </w:rPr>
        <w:t>prevent any progressive legislation on Cuba</w:t>
      </w:r>
      <w:r w:rsidRPr="00243286">
        <w:rPr>
          <w:rStyle w:val="StyleBoldUnderline"/>
        </w:rPr>
        <w:t xml:space="preserve"> from making it through the Senate. Most likely, the next four years will reprise the last two, with conservatives </w:t>
      </w:r>
      <w:r w:rsidRPr="00243286">
        <w:rPr>
          <w:rStyle w:val="Emphasis"/>
        </w:rPr>
        <w:t>fighting a legislative guerrilla war against Obama's Cuba policy</w:t>
      </w:r>
      <w:r w:rsidRPr="00243286">
        <w:rPr>
          <w:rStyle w:val="StyleBoldUnderline"/>
        </w:rPr>
        <w:t xml:space="preserve"> by holding up nominations and threatening to </w:t>
      </w:r>
      <w:r w:rsidRPr="00243286">
        <w:rPr>
          <w:rStyle w:val="Emphasis"/>
        </w:rPr>
        <w:t>filibuster must-pass legislation in an effort to brow-beat the administration into policy concessions</w:t>
      </w:r>
      <w:r w:rsidRPr="00243286">
        <w:rPr>
          <w:rStyle w:val="StyleBoldUnderline"/>
        </w:rPr>
        <w:t xml:space="preserve">. If there are to be </w:t>
      </w:r>
      <w:r w:rsidRPr="00243286">
        <w:rPr>
          <w:rStyle w:val="Emphasis"/>
        </w:rPr>
        <w:t>any</w:t>
      </w:r>
      <w:r w:rsidRPr="00243286">
        <w:rPr>
          <w:rStyle w:val="StyleBoldUnderline"/>
          <w:sz w:val="28"/>
          <w:szCs w:val="28"/>
        </w:rPr>
        <w:t xml:space="preserve"> </w:t>
      </w:r>
      <w:r w:rsidRPr="00243286">
        <w:rPr>
          <w:rStyle w:val="StyleBoldUnderline"/>
        </w:rPr>
        <w:t>new initiatives on Cuba, they will have to come from the White House</w:t>
      </w:r>
      <w:r w:rsidRPr="00243286">
        <w:t xml:space="preserve">. Despite </w:t>
      </w:r>
      <w:proofErr w:type="spellStart"/>
      <w:r w:rsidRPr="00243286">
        <w:t>HelmsBurton's</w:t>
      </w:r>
      <w:proofErr w:type="spellEnd"/>
      <w:r w:rsidRPr="00243286">
        <w:t xml:space="preserve"> constraints, the president retains substantial executive authority to selectively loosen the embargo for both commerce and travel.42</w:t>
      </w:r>
    </w:p>
    <w:p w:rsidR="0057770C" w:rsidRPr="00243286" w:rsidRDefault="0057770C" w:rsidP="0057770C">
      <w:pPr>
        <w:pStyle w:val="Heading4"/>
      </w:pPr>
      <w:r w:rsidRPr="00243286">
        <w:lastRenderedPageBreak/>
        <w:t>Increasing Cuban Engagement requires PC – spills over derailing Obamas top congressional priorities</w:t>
      </w:r>
    </w:p>
    <w:p w:rsidR="0057770C" w:rsidRPr="00243286" w:rsidRDefault="0057770C" w:rsidP="0057770C">
      <w:pPr>
        <w:rPr>
          <w:rStyle w:val="StyleStyleBold12pt"/>
        </w:rPr>
      </w:pPr>
      <w:proofErr w:type="spellStart"/>
      <w:r w:rsidRPr="00243286">
        <w:rPr>
          <w:rStyle w:val="StyleStyleBold12pt"/>
        </w:rPr>
        <w:t>Kupchan</w:t>
      </w:r>
      <w:proofErr w:type="spellEnd"/>
      <w:r w:rsidRPr="00243286">
        <w:rPr>
          <w:rStyle w:val="StyleStyleBold12pt"/>
        </w:rPr>
        <w:t xml:space="preserve"> ‘10 </w:t>
      </w:r>
    </w:p>
    <w:p w:rsidR="0057770C" w:rsidRPr="00243286" w:rsidRDefault="0057770C" w:rsidP="0057770C">
      <w:r w:rsidRPr="00243286">
        <w:t xml:space="preserve">(Charles A. </w:t>
      </w:r>
      <w:proofErr w:type="spellStart"/>
      <w:r w:rsidRPr="00243286">
        <w:t>Kupchan</w:t>
      </w:r>
      <w:proofErr w:type="spellEnd"/>
      <w:r w:rsidRPr="00243286">
        <w:t xml:space="preserve">, professor of International Affairs at Georgetown University and a Senior Fellow at the Council on Foreign Relations, Mar/Apr 2010, “Enemies Into Friends”, Foreign Affairs, </w:t>
      </w:r>
      <w:proofErr w:type="spellStart"/>
      <w:r w:rsidRPr="00243286">
        <w:t>Proquest</w:t>
      </w:r>
      <w:proofErr w:type="spellEnd"/>
      <w:r w:rsidRPr="00243286">
        <w:t>)</w:t>
      </w:r>
    </w:p>
    <w:p w:rsidR="0057770C" w:rsidRPr="00243286" w:rsidRDefault="0057770C" w:rsidP="0057770C">
      <w:r w:rsidRPr="00243286">
        <w:rPr>
          <w:rStyle w:val="StyleBoldUnderline"/>
        </w:rPr>
        <w:t>IF THE Obama administrations</w:t>
      </w:r>
      <w:r w:rsidRPr="00243286">
        <w:t xml:space="preserve"> tentative </w:t>
      </w:r>
      <w:r w:rsidRPr="00243286">
        <w:rPr>
          <w:rStyle w:val="StyleBoldUnderline"/>
        </w:rPr>
        <w:t>engagement</w:t>
      </w:r>
      <w:r w:rsidRPr="00243286">
        <w:t xml:space="preserve"> </w:t>
      </w:r>
      <w:r w:rsidRPr="00243286">
        <w:rPr>
          <w:rStyle w:val="StyleBoldUnderline"/>
        </w:rPr>
        <w:t>with</w:t>
      </w:r>
      <w:r w:rsidRPr="00243286">
        <w:t xml:space="preserve"> the United States' </w:t>
      </w:r>
      <w:r w:rsidRPr="00243286">
        <w:rPr>
          <w:rStyle w:val="StyleBoldUnderline"/>
        </w:rPr>
        <w:t>rivals</w:t>
      </w:r>
      <w:r w:rsidRPr="00243286">
        <w:t xml:space="preserve"> </w:t>
      </w:r>
      <w:r w:rsidRPr="00243286">
        <w:rPr>
          <w:rStyle w:val="StyleBoldUnderline"/>
        </w:rPr>
        <w:t>is to be more than a passing flirtation, Washington will have to conduct</w:t>
      </w:r>
      <w:r w:rsidRPr="00243286">
        <w:t xml:space="preserve"> not only deft statecraft abroad but also </w:t>
      </w:r>
      <w:r w:rsidRPr="00243286">
        <w:rPr>
          <w:rStyle w:val="Emphasis"/>
        </w:rPr>
        <w:t>particularly savvy politics at home</w:t>
      </w:r>
      <w:r w:rsidRPr="00243286">
        <w:t xml:space="preserve">. </w:t>
      </w:r>
      <w:r w:rsidRPr="00243286">
        <w:rPr>
          <w:rStyle w:val="StyleBoldUnderline"/>
        </w:rPr>
        <w:t>Progress will be slow and incremental</w:t>
      </w:r>
      <w:r w:rsidRPr="00243286">
        <w:t xml:space="preserve">; it takes years, if not decades, to turn enmity into amity. </w:t>
      </w:r>
      <w:r w:rsidRPr="00243286">
        <w:rPr>
          <w:rStyle w:val="StyleBoldUnderline"/>
        </w:rPr>
        <w:t xml:space="preserve">The problem for Obama is that patience is in </w:t>
      </w:r>
      <w:r w:rsidRPr="00243286">
        <w:rPr>
          <w:rStyle w:val="Emphasis"/>
        </w:rPr>
        <w:t>extraordinarily short supply in Washington</w:t>
      </w:r>
      <w:r w:rsidRPr="00243286">
        <w:t xml:space="preserve">. With midterm elections looming in November, </w:t>
      </w:r>
      <w:r w:rsidRPr="00243286">
        <w:rPr>
          <w:rStyle w:val="StyleBoldUnderline"/>
        </w:rPr>
        <w:t xml:space="preserve">critics will </w:t>
      </w:r>
      <w:r w:rsidRPr="00243286">
        <w:rPr>
          <w:rStyle w:val="Emphasis"/>
        </w:rPr>
        <w:t>surely intensify</w:t>
      </w:r>
      <w:r w:rsidRPr="00243286">
        <w:t xml:space="preserve"> their </w:t>
      </w:r>
      <w:r w:rsidRPr="00243286">
        <w:rPr>
          <w:rStyle w:val="StyleBoldUnderline"/>
        </w:rPr>
        <w:t>claims that Obama's outreach has yet to pay off. In preparation, Obama should push particularly hard</w:t>
      </w:r>
      <w:r w:rsidRPr="00243286">
        <w:t xml:space="preserve"> on a single front, aiming to have at least one clear example that his strategy is working. Rapprochement with Russia arguably offers the best prospects for near-term success. Washington and Moscow are well on their way toward closing a deal on arms control, and their interests intersect on a number of other important issues, including the need for stability in Central and South Asia. Moreover, the United States can piggyback on the progress that the European Union has already made in reaching out to Russia on issues of trade, energy, and security. </w:t>
      </w:r>
      <w:r w:rsidRPr="00243286">
        <w:rPr>
          <w:rStyle w:val="StyleBoldUnderline"/>
        </w:rPr>
        <w:t>Obama</w:t>
      </w:r>
      <w:r w:rsidRPr="00243286">
        <w:t xml:space="preserve"> also </w:t>
      </w:r>
      <w:r w:rsidRPr="00243286">
        <w:rPr>
          <w:rStyle w:val="StyleBoldUnderline"/>
        </w:rPr>
        <w:t xml:space="preserve">needs to start </w:t>
      </w:r>
      <w:r w:rsidRPr="00243286">
        <w:rPr>
          <w:rStyle w:val="Emphasis"/>
        </w:rPr>
        <w:t>laying the groundwork for congressional support</w:t>
      </w:r>
      <w:r w:rsidRPr="00243286">
        <w:rPr>
          <w:rStyle w:val="StyleBoldUnderline"/>
        </w:rPr>
        <w:t xml:space="preserve">. To help clear the </w:t>
      </w:r>
      <w:r w:rsidRPr="00243286">
        <w:rPr>
          <w:rStyle w:val="Emphasis"/>
        </w:rPr>
        <w:t>legislative hurdles</w:t>
      </w:r>
      <w:r w:rsidRPr="00243286">
        <w:rPr>
          <w:rStyle w:val="StyleBoldUnderline"/>
        </w:rPr>
        <w:t xml:space="preserve"> </w:t>
      </w:r>
      <w:r w:rsidRPr="00243286">
        <w:t xml:space="preserve">ahead, Obama should consider including in his stable of special envoys a prominent Republican - such as former National Security Adviser Brent Scowcroft, former Senator Chuck Hagel, or former Secretary of State James Baker - to lend a bipartisan imprimatur to any proposed deals that might come before Congress. </w:t>
      </w:r>
      <w:r w:rsidRPr="00243286">
        <w:rPr>
          <w:rStyle w:val="StyleBoldUnderline"/>
        </w:rPr>
        <w:t>He must</w:t>
      </w:r>
      <w:r w:rsidRPr="00243286">
        <w:t xml:space="preserve"> also </w:t>
      </w:r>
      <w:r w:rsidRPr="00243286">
        <w:rPr>
          <w:rStyle w:val="StyleBoldUnderline"/>
        </w:rPr>
        <w:t xml:space="preserve">be </w:t>
      </w:r>
      <w:r w:rsidRPr="00243286">
        <w:rPr>
          <w:rStyle w:val="Emphasis"/>
        </w:rPr>
        <w:t>careful not to overreach</w:t>
      </w:r>
      <w:r w:rsidRPr="00243286">
        <w:t xml:space="preserve">. For example, his call to eliminate nuclear weapons altogether, however laudable in theory, may scare off centrist senators who might otherwise be prepared to ratify the Comprehensive Nuclear Test Ban Treaty. </w:t>
      </w:r>
      <w:r w:rsidRPr="00243286">
        <w:rPr>
          <w:rStyle w:val="StyleBoldUnderline"/>
        </w:rPr>
        <w:t>Obama should</w:t>
      </w:r>
      <w:r w:rsidRPr="00243286">
        <w:t xml:space="preserve"> also </w:t>
      </w:r>
      <w:r w:rsidRPr="00243286">
        <w:rPr>
          <w:rStyle w:val="StyleBoldUnderline"/>
        </w:rPr>
        <w:t xml:space="preserve">be mindful of the </w:t>
      </w:r>
      <w:r w:rsidRPr="00243286">
        <w:rPr>
          <w:rStyle w:val="Emphasis"/>
        </w:rPr>
        <w:t>order in which he picks his fights</w:t>
      </w:r>
      <w:r w:rsidRPr="00243286">
        <w:t xml:space="preserve">. If advancing rapprochement with Russia is a priority for 2010, </w:t>
      </w:r>
      <w:r w:rsidRPr="00243286">
        <w:rPr>
          <w:rStyle w:val="StyleBoldUnderline"/>
        </w:rPr>
        <w:t xml:space="preserve">it makes sense to </w:t>
      </w:r>
      <w:r w:rsidRPr="00243286">
        <w:rPr>
          <w:rStyle w:val="Emphasis"/>
        </w:rPr>
        <w:t>put off heavy lifting with Cuba</w:t>
      </w:r>
      <w:r w:rsidRPr="00243286">
        <w:t xml:space="preserve"> until the following year. </w:t>
      </w:r>
      <w:r w:rsidRPr="00243286">
        <w:rPr>
          <w:rStyle w:val="StyleBoldUnderline"/>
        </w:rPr>
        <w:t xml:space="preserve">It is better to </w:t>
      </w:r>
      <w:r w:rsidRPr="00243286">
        <w:rPr>
          <w:rStyle w:val="Emphasis"/>
        </w:rPr>
        <w:t>shepherd a few key items through Congress</w:t>
      </w:r>
      <w:r w:rsidRPr="00243286">
        <w:rPr>
          <w:rStyle w:val="StyleBoldUnderline"/>
        </w:rPr>
        <w:t xml:space="preserve"> than to ask for too much - and risk coming back </w:t>
      </w:r>
      <w:r w:rsidRPr="00243286">
        <w:rPr>
          <w:rStyle w:val="Emphasis"/>
        </w:rPr>
        <w:t>empty-handed</w:t>
      </w:r>
      <w:r w:rsidRPr="00243286">
        <w:rPr>
          <w:rStyle w:val="StyleBoldUnderline"/>
        </w:rPr>
        <w:t>. Despite</w:t>
      </w:r>
      <w:r w:rsidRPr="00243286">
        <w:t xml:space="preserve"> the </w:t>
      </w:r>
      <w:r w:rsidRPr="00243286">
        <w:rPr>
          <w:rStyle w:val="Emphasis"/>
        </w:rPr>
        <w:t>numerous obstacles</w:t>
      </w:r>
      <w:r w:rsidRPr="00243286">
        <w:rPr>
          <w:rStyle w:val="StyleBoldUnderline"/>
        </w:rPr>
        <w:t xml:space="preserve"> at home</w:t>
      </w:r>
      <w:r w:rsidRPr="00243286">
        <w:t xml:space="preserve"> and abroad, the </w:t>
      </w:r>
      <w:r w:rsidRPr="00243286">
        <w:rPr>
          <w:rStyle w:val="StyleBoldUnderline"/>
        </w:rPr>
        <w:t xml:space="preserve">Obama </w:t>
      </w:r>
      <w:r w:rsidRPr="00243286">
        <w:t>administration should stick to its</w:t>
      </w:r>
      <w:r w:rsidRPr="00243286">
        <w:rPr>
          <w:rStyle w:val="StyleBoldUnderline"/>
        </w:rPr>
        <w:t xml:space="preserve"> strategy of engaging U.S. adversaries</w:t>
      </w:r>
      <w:r w:rsidRPr="00243286">
        <w:t xml:space="preserve">. Rapprochement usually takes place in fits and starts and, under the best of circumstances, </w:t>
      </w:r>
      <w:r w:rsidRPr="00243286">
        <w:rPr>
          <w:rStyle w:val="StyleBoldUnderline"/>
        </w:rPr>
        <w:t>requires painstaking diplomacy and persistence</w:t>
      </w:r>
      <w:r w:rsidRPr="00243286">
        <w:t>. But when it works, it makes the world a much safer place. That realization alone should help buy Obama at least some of the time that he will need if he is to succeed in turning enemies into friends.</w:t>
      </w:r>
    </w:p>
    <w:p w:rsidR="0057770C" w:rsidRPr="00243286" w:rsidRDefault="0057770C" w:rsidP="0057770C">
      <w:pPr>
        <w:pStyle w:val="Heading4"/>
      </w:pPr>
      <w:r w:rsidRPr="00243286">
        <w:t xml:space="preserve">The plan also </w:t>
      </w:r>
      <w:r w:rsidRPr="00243286">
        <w:rPr>
          <w:u w:val="single"/>
        </w:rPr>
        <w:t>specifically</w:t>
      </w:r>
      <w:r w:rsidRPr="00243286">
        <w:t xml:space="preserve"> derails immigration reform </w:t>
      </w:r>
    </w:p>
    <w:p w:rsidR="0057770C" w:rsidRPr="00243286" w:rsidRDefault="0057770C" w:rsidP="0057770C">
      <w:pPr>
        <w:rPr>
          <w:b/>
          <w:bCs/>
        </w:rPr>
      </w:pPr>
      <w:r w:rsidRPr="00243286">
        <w:rPr>
          <w:rStyle w:val="StyleStyleBold12pt"/>
        </w:rPr>
        <w:t>Shifter ’12</w:t>
      </w:r>
    </w:p>
    <w:p w:rsidR="0057770C" w:rsidRPr="00243286" w:rsidRDefault="0057770C" w:rsidP="0057770C">
      <w:r w:rsidRPr="00243286">
        <w:t>Michael Shifter, Inter American Dialogue, http://www.thedialogue.org/page.cfm?pageID=32&amp;pubID=3186</w:t>
      </w:r>
    </w:p>
    <w:p w:rsidR="0057770C" w:rsidRPr="00243286" w:rsidRDefault="0057770C" w:rsidP="0057770C">
      <w:proofErr w:type="spellStart"/>
      <w:r w:rsidRPr="00243286">
        <w:t>Revista</w:t>
      </w:r>
      <w:proofErr w:type="spellEnd"/>
      <w:r w:rsidRPr="00243286">
        <w:t xml:space="preserve"> </w:t>
      </w:r>
      <w:proofErr w:type="spellStart"/>
      <w:r w:rsidRPr="00243286">
        <w:t>Ideele</w:t>
      </w:r>
      <w:proofErr w:type="spellEnd"/>
      <w:r w:rsidRPr="00243286">
        <w:t>, December 27, 2012</w:t>
      </w:r>
    </w:p>
    <w:p w:rsidR="0057770C" w:rsidRPr="00243286" w:rsidRDefault="0057770C" w:rsidP="0057770C">
      <w:r w:rsidRPr="00243286">
        <w:t xml:space="preserve">Not surprisingly, </w:t>
      </w:r>
      <w:r w:rsidRPr="00243286">
        <w:rPr>
          <w:rStyle w:val="StyleBoldUnderline"/>
        </w:rPr>
        <w:t>Obama has been explicit that reforming</w:t>
      </w:r>
      <w:r w:rsidRPr="00243286">
        <w:t xml:space="preserve"> the US’s shameful and broken </w:t>
      </w:r>
      <w:r w:rsidRPr="00243286">
        <w:rPr>
          <w:rStyle w:val="StyleBoldUnderline"/>
        </w:rPr>
        <w:t xml:space="preserve">immigration </w:t>
      </w:r>
      <w:r w:rsidRPr="00243286">
        <w:t xml:space="preserve">system </w:t>
      </w:r>
      <w:r w:rsidRPr="00243286">
        <w:rPr>
          <w:rStyle w:val="StyleBoldUnderline"/>
        </w:rPr>
        <w:t xml:space="preserve">will be a </w:t>
      </w:r>
      <w:r w:rsidRPr="00243286">
        <w:rPr>
          <w:rStyle w:val="Emphasis"/>
        </w:rPr>
        <w:t>top priority</w:t>
      </w:r>
      <w:r w:rsidRPr="00243286">
        <w:rPr>
          <w:rStyle w:val="StyleBoldUnderline"/>
        </w:rPr>
        <w:t xml:space="preserve"> in his second term</w:t>
      </w:r>
      <w:r w:rsidRPr="00243286">
        <w:t xml:space="preserve">. </w:t>
      </w:r>
      <w:r w:rsidRPr="00243286">
        <w:rPr>
          <w:rStyle w:val="StyleBoldUnderline"/>
        </w:rPr>
        <w:t xml:space="preserve">There is </w:t>
      </w:r>
      <w:r w:rsidRPr="00243286">
        <w:rPr>
          <w:rStyle w:val="Emphasis"/>
        </w:rPr>
        <w:t>every indication</w:t>
      </w:r>
      <w:r w:rsidRPr="00243286">
        <w:rPr>
          <w:rStyle w:val="StyleBoldUnderline"/>
        </w:rPr>
        <w:t xml:space="preserve"> that he intends to use</w:t>
      </w:r>
      <w:r w:rsidRPr="00243286">
        <w:t xml:space="preserve"> some of his </w:t>
      </w:r>
      <w:r w:rsidRPr="00243286">
        <w:rPr>
          <w:rStyle w:val="Emphasis"/>
        </w:rPr>
        <w:t>precious political capital</w:t>
      </w:r>
      <w:r w:rsidRPr="00243286">
        <w:t xml:space="preserve"> – </w:t>
      </w:r>
      <w:r w:rsidRPr="00243286">
        <w:rPr>
          <w:rStyle w:val="StyleBoldUnderline"/>
        </w:rPr>
        <w:t>especially in the first year</w:t>
      </w:r>
      <w:r w:rsidRPr="00243286">
        <w:t xml:space="preserve"> – </w:t>
      </w:r>
      <w:r w:rsidRPr="00243286">
        <w:rPr>
          <w:rStyle w:val="StyleBoldUnderline"/>
        </w:rPr>
        <w:t xml:space="preserve">to </w:t>
      </w:r>
      <w:r w:rsidRPr="00243286">
        <w:rPr>
          <w:rStyle w:val="Emphasis"/>
        </w:rPr>
        <w:t>push for serious change</w:t>
      </w:r>
      <w:r w:rsidRPr="00243286">
        <w:t xml:space="preserve">. The biggest lesson of the last election was that the “Latino vote” was decisive. No one doubts that it will be even more so in future elections. During the campaign, many Republicans -- inexplicably -- frightened immigrants with offensive rhetoric. But the day after the election, there was talk, in both parties, of comprehensive immigration reform. </w:t>
      </w:r>
      <w:r w:rsidRPr="00243286">
        <w:rPr>
          <w:rStyle w:val="StyleBoldUnderline"/>
        </w:rPr>
        <w:t xml:space="preserve">Despite </w:t>
      </w:r>
      <w:r w:rsidRPr="00243286">
        <w:t xml:space="preserve">the sudden </w:t>
      </w:r>
      <w:r w:rsidRPr="00243286">
        <w:rPr>
          <w:rStyle w:val="StyleBoldUnderline"/>
        </w:rPr>
        <w:t>optimism about immigration</w:t>
      </w:r>
      <w:r w:rsidRPr="00243286">
        <w:t xml:space="preserve"> reform, </w:t>
      </w:r>
      <w:r w:rsidRPr="00243286">
        <w:rPr>
          <w:rStyle w:val="StyleBoldUnderline"/>
        </w:rPr>
        <w:t>there is</w:t>
      </w:r>
      <w:r w:rsidRPr="00243286">
        <w:t xml:space="preserve">, of course, </w:t>
      </w:r>
      <w:r w:rsidRPr="00243286">
        <w:rPr>
          <w:rStyle w:val="Emphasis"/>
        </w:rPr>
        <w:t>no guarantee</w:t>
      </w:r>
      <w:r w:rsidRPr="00243286">
        <w:rPr>
          <w:rStyle w:val="StyleBoldUnderline"/>
        </w:rPr>
        <w:t xml:space="preserve"> that it will happen</w:t>
      </w:r>
      <w:r w:rsidRPr="00243286">
        <w:t xml:space="preserve">. </w:t>
      </w:r>
      <w:r w:rsidRPr="00243286">
        <w:rPr>
          <w:rStyle w:val="StyleBoldUnderline"/>
        </w:rPr>
        <w:t xml:space="preserve">It will </w:t>
      </w:r>
      <w:r w:rsidRPr="00243286">
        <w:rPr>
          <w:rStyle w:val="Emphasis"/>
        </w:rPr>
        <w:t>require a lot of negotiation and deal-making</w:t>
      </w:r>
      <w:r w:rsidRPr="00243286">
        <w:rPr>
          <w:rStyle w:val="StyleBoldUnderline"/>
        </w:rPr>
        <w:t xml:space="preserve">. Obama will have to </w:t>
      </w:r>
      <w:r w:rsidRPr="00243286">
        <w:rPr>
          <w:rStyle w:val="Emphasis"/>
        </w:rPr>
        <w:t>invest a lot of his time and political capital -- twisting some arms, even in his own party</w:t>
      </w:r>
      <w:r w:rsidRPr="00243286">
        <w:rPr>
          <w:rStyle w:val="StyleBoldUnderline"/>
        </w:rPr>
        <w:t>. Resistance will not disappear</w:t>
      </w:r>
      <w:r w:rsidRPr="00243286">
        <w:t xml:space="preserve">. </w:t>
      </w:r>
      <w:r w:rsidRPr="00243286">
        <w:rPr>
          <w:rStyle w:val="StyleBoldUnderline"/>
        </w:rPr>
        <w:t>There is</w:t>
      </w:r>
      <w:r w:rsidRPr="00243286">
        <w:t xml:space="preserve"> also a </w:t>
      </w:r>
      <w:r w:rsidRPr="00243286">
        <w:rPr>
          <w:rStyle w:val="StyleBoldUnderline"/>
        </w:rPr>
        <w:t>chance that something unexpected could</w:t>
      </w:r>
      <w:r w:rsidRPr="00243286">
        <w:t xml:space="preserve"> happen that would </w:t>
      </w:r>
      <w:r w:rsidRPr="00243286">
        <w:rPr>
          <w:rStyle w:val="Emphasis"/>
        </w:rPr>
        <w:t>put off consideration of immigration reform</w:t>
      </w:r>
      <w:r w:rsidRPr="00243286">
        <w:rPr>
          <w:rStyle w:val="StyleBoldUnderline"/>
        </w:rPr>
        <w:t xml:space="preserve">. </w:t>
      </w:r>
      <w:r w:rsidRPr="00243286">
        <w:t xml:space="preserve">Following the horrific massacre at a Connecticut elementary school on December 14, for example, public pressure understandably mounted for gun control, at least the ban of assault weapons. </w:t>
      </w:r>
      <w:r w:rsidRPr="00243286">
        <w:lastRenderedPageBreak/>
        <w:t xml:space="preserve">But a decision to pursue that measure -- though desperately needed -- would </w:t>
      </w:r>
      <w:r w:rsidRPr="00243286">
        <w:rPr>
          <w:rStyle w:val="Emphasis"/>
        </w:rPr>
        <w:t>take away energy and time</w:t>
      </w:r>
      <w:r w:rsidRPr="00243286">
        <w:rPr>
          <w:rStyle w:val="StyleBoldUnderline"/>
        </w:rPr>
        <w:t xml:space="preserve"> from other priorities like immigration. </w:t>
      </w:r>
      <w:r w:rsidRPr="00243286">
        <w:t xml:space="preserve">Changes in immigration laws would reflect little about the foreign policy direction of the Obama administration. Rather, they should be interpreted as expressions of demographic transformations and political interests in the US. But </w:t>
      </w:r>
      <w:r w:rsidRPr="00243286">
        <w:rPr>
          <w:rStyle w:val="StyleBoldUnderline"/>
        </w:rPr>
        <w:t xml:space="preserve">meaningful immigration reform would be </w:t>
      </w:r>
      <w:r w:rsidRPr="00243286">
        <w:rPr>
          <w:rStyle w:val="Emphasis"/>
        </w:rPr>
        <w:t>welcomed throughout Latin America</w:t>
      </w:r>
      <w:r w:rsidRPr="00243286">
        <w:rPr>
          <w:rStyle w:val="StyleBoldUnderline"/>
        </w:rPr>
        <w:t>,</w:t>
      </w:r>
      <w:r w:rsidRPr="00243286">
        <w:t xml:space="preserve"> and particularly in Mexico (Mexicans make up some 60 percent of unauthorized migrants in the US), </w:t>
      </w:r>
      <w:r w:rsidRPr="00243286">
        <w:rPr>
          <w:rStyle w:val="StyleBoldUnderline"/>
        </w:rPr>
        <w:t xml:space="preserve">where the issue has long been a source of tension </w:t>
      </w:r>
      <w:r w:rsidRPr="00243286">
        <w:t xml:space="preserve">in the bilateral relationship. Among other issues that will be watched closely in Latin American policy are Cuba and drugs. In Florida Obama won about half of the Cuban American vote on November 6th -- a big increase from 2008. </w:t>
      </w:r>
      <w:r w:rsidRPr="00243286">
        <w:rPr>
          <w:rStyle w:val="StyleBoldUnderline"/>
        </w:rPr>
        <w:t>Younger Cuban Americans want to change</w:t>
      </w:r>
      <w:r w:rsidRPr="00243286">
        <w:t xml:space="preserve"> a proven, failed </w:t>
      </w:r>
      <w:r w:rsidRPr="00243286">
        <w:rPr>
          <w:rStyle w:val="StyleBoldUnderline"/>
        </w:rPr>
        <w:t>Cuba policy</w:t>
      </w:r>
      <w:r w:rsidRPr="00243286">
        <w:t xml:space="preserve">, and </w:t>
      </w:r>
      <w:r w:rsidRPr="00243286">
        <w:rPr>
          <w:rStyle w:val="StyleBoldUnderline"/>
        </w:rPr>
        <w:t xml:space="preserve">they are not </w:t>
      </w:r>
      <w:r w:rsidRPr="00243286">
        <w:rPr>
          <w:rStyle w:val="Emphasis"/>
        </w:rPr>
        <w:t>single-issue voters</w:t>
      </w:r>
      <w:r w:rsidRPr="00243286">
        <w:rPr>
          <w:rStyle w:val="StyleBoldUnderline"/>
        </w:rPr>
        <w:t xml:space="preserve"> like the older generation. </w:t>
      </w:r>
      <w:r w:rsidRPr="00243286">
        <w:t xml:space="preserve">But </w:t>
      </w:r>
      <w:r w:rsidRPr="00243286">
        <w:rPr>
          <w:rStyle w:val="StyleBoldUnderline"/>
        </w:rPr>
        <w:t>few are betting that Obama will move</w:t>
      </w:r>
      <w:r w:rsidRPr="00243286">
        <w:t xml:space="preserve"> boldly </w:t>
      </w:r>
      <w:r w:rsidRPr="00243286">
        <w:rPr>
          <w:rStyle w:val="StyleBoldUnderline"/>
        </w:rPr>
        <w:t xml:space="preserve">to take advantage of the widening political space on Cuba policy. He will </w:t>
      </w:r>
      <w:r w:rsidRPr="00243286">
        <w:t xml:space="preserve">likely </w:t>
      </w:r>
      <w:r w:rsidRPr="00243286">
        <w:rPr>
          <w:rStyle w:val="StyleBoldUnderline"/>
        </w:rPr>
        <w:t xml:space="preserve">continue to be cautious. Cuba is </w:t>
      </w:r>
      <w:r w:rsidRPr="00243286">
        <w:rPr>
          <w:rStyle w:val="Emphasis"/>
        </w:rPr>
        <w:t>not a high priority</w:t>
      </w:r>
      <w:r w:rsidRPr="00243286">
        <w:rPr>
          <w:rStyle w:val="StyleBoldUnderline"/>
        </w:rPr>
        <w:t xml:space="preserve">, there are </w:t>
      </w:r>
      <w:r w:rsidRPr="00243286">
        <w:rPr>
          <w:rStyle w:val="Emphasis"/>
        </w:rPr>
        <w:t>few political benefits</w:t>
      </w:r>
      <w:r w:rsidRPr="00243286">
        <w:t xml:space="preserve"> for him, and ending the embargo would require an act of </w:t>
      </w:r>
      <w:r w:rsidRPr="00243286">
        <w:rPr>
          <w:rStyle w:val="StyleBoldUnderline"/>
        </w:rPr>
        <w:t>Congress,</w:t>
      </w:r>
      <w:r w:rsidRPr="00243286">
        <w:t xml:space="preserve"> which still </w:t>
      </w:r>
      <w:r w:rsidRPr="00243286">
        <w:rPr>
          <w:rStyle w:val="StyleBoldUnderline"/>
        </w:rPr>
        <w:t xml:space="preserve">has </w:t>
      </w:r>
      <w:r w:rsidRPr="00243286">
        <w:rPr>
          <w:rStyle w:val="Emphasis"/>
        </w:rPr>
        <w:t>key Cuban American members</w:t>
      </w:r>
      <w:r w:rsidRPr="00243286">
        <w:t xml:space="preserve"> (three Senators!) </w:t>
      </w:r>
      <w:r w:rsidRPr="00243286">
        <w:rPr>
          <w:rStyle w:val="StyleBoldUnderline"/>
        </w:rPr>
        <w:t>who will fight against</w:t>
      </w:r>
      <w:r w:rsidRPr="00243286">
        <w:rPr>
          <w:rStyle w:val="StyleBoldUnderline"/>
          <w:szCs w:val="24"/>
        </w:rPr>
        <w:t xml:space="preserve"> </w:t>
      </w:r>
      <w:r w:rsidRPr="00243286">
        <w:rPr>
          <w:rStyle w:val="Emphasis"/>
        </w:rPr>
        <w:t xml:space="preserve">any </w:t>
      </w:r>
      <w:r w:rsidRPr="00243286">
        <w:rPr>
          <w:rStyle w:val="StyleBoldUnderline"/>
        </w:rPr>
        <w:t>change</w:t>
      </w:r>
      <w:r w:rsidRPr="00243286">
        <w:t xml:space="preserve">. US public opinion on the drug question seems to be changing as well. But despite the votes in Colorado and Washington to legalize recreational use of marijuana, Obama will move slowly, if at all, at the federal level. With good reason, Mexicans are especially sensitive to a basic contradiction: a trend towards marijuana decriminalization at the state level in the US, together with a national policy that emphasizes taking on drug cartels that deal to some extent in marijuana – and that have resulted in thousands of Mexican deaths. </w:t>
      </w:r>
      <w:r w:rsidRPr="00243286">
        <w:rPr>
          <w:rStyle w:val="Emphasis"/>
        </w:rPr>
        <w:t xml:space="preserve">No major changes </w:t>
      </w:r>
      <w:r w:rsidRPr="00243286">
        <w:rPr>
          <w:rStyle w:val="StyleBoldUnderline"/>
        </w:rPr>
        <w:t>should be expected in US Latin America policy in Obama’s second term</w:t>
      </w:r>
      <w:r w:rsidRPr="00243286">
        <w:t xml:space="preserve">. In foreign policy, not surprisingly, priority attention will be given to the strategic turn to Asia, Iran’s nuclear program, the tumultuous Middle East, Europe’s severe, economic crisis, Pakistan, and the withdrawal of US troops from Afghanistan (which may be accompanied by agreements with the Taliban). Although Obama will have an entirely new foreign policy team, </w:t>
      </w:r>
      <w:r w:rsidRPr="00243286">
        <w:rPr>
          <w:rStyle w:val="StyleBoldUnderline"/>
        </w:rPr>
        <w:t>key decisions on the most crucial issues will</w:t>
      </w:r>
      <w:r w:rsidRPr="00243286">
        <w:t xml:space="preserve"> probably </w:t>
      </w:r>
      <w:r w:rsidRPr="00243286">
        <w:rPr>
          <w:rStyle w:val="StyleBoldUnderline"/>
        </w:rPr>
        <w:t xml:space="preserve">continue to be </w:t>
      </w:r>
      <w:r w:rsidRPr="00243286">
        <w:rPr>
          <w:rStyle w:val="Emphasis"/>
        </w:rPr>
        <w:t>made at the White House -- not at State or Defense or Treasury</w:t>
      </w:r>
      <w:r w:rsidRPr="00243286">
        <w:t xml:space="preserve">. Obama will be looking for opportunities to leave his mark, establish his legacy, and earn the Nobel Peace Prize he was awarded -- chiefly for not being George W. Bush -- in 2009. </w:t>
      </w:r>
      <w:r w:rsidRPr="00243286">
        <w:rPr>
          <w:rStyle w:val="StyleBoldUnderline"/>
        </w:rPr>
        <w:t xml:space="preserve">But </w:t>
      </w:r>
      <w:r w:rsidRPr="00243286">
        <w:rPr>
          <w:rStyle w:val="Emphasis"/>
        </w:rPr>
        <w:t>first</w:t>
      </w:r>
      <w:r w:rsidRPr="00243286">
        <w:rPr>
          <w:rStyle w:val="StyleBoldUnderline"/>
        </w:rPr>
        <w:t xml:space="preserve"> Obama will have to put the US’s</w:t>
      </w:r>
      <w:r w:rsidRPr="00243286">
        <w:t xml:space="preserve"> financial and </w:t>
      </w:r>
      <w:r w:rsidRPr="00243286">
        <w:rPr>
          <w:rStyle w:val="StyleBoldUnderline"/>
        </w:rPr>
        <w:t>economic house in order. That</w:t>
      </w:r>
      <w:r w:rsidRPr="00243286">
        <w:t xml:space="preserve"> difficult task </w:t>
      </w:r>
      <w:r w:rsidRPr="00243286">
        <w:rPr>
          <w:rStyle w:val="StyleBoldUnderline"/>
        </w:rPr>
        <w:t xml:space="preserve">is not only </w:t>
      </w:r>
      <w:r w:rsidRPr="00243286">
        <w:rPr>
          <w:rStyle w:val="Emphasis"/>
        </w:rPr>
        <w:t xml:space="preserve">vital </w:t>
      </w:r>
      <w:r w:rsidRPr="00243286">
        <w:rPr>
          <w:rStyle w:val="StyleBoldUnderline"/>
        </w:rPr>
        <w:t xml:space="preserve">for this country but for the world. It is the </w:t>
      </w:r>
      <w:r w:rsidRPr="00243286">
        <w:rPr>
          <w:rStyle w:val="Emphasis"/>
        </w:rPr>
        <w:t>best foreign policy</w:t>
      </w:r>
      <w:r w:rsidRPr="00243286">
        <w:t xml:space="preserve">. </w:t>
      </w:r>
    </w:p>
    <w:p w:rsidR="0057770C" w:rsidRPr="00243286" w:rsidRDefault="0057770C" w:rsidP="0057770C"/>
    <w:p w:rsidR="0057770C" w:rsidRPr="00243286" w:rsidRDefault="0057770C" w:rsidP="0057770C">
      <w:pPr>
        <w:pStyle w:val="Heading2"/>
      </w:pPr>
      <w:r w:rsidRPr="00243286">
        <w:lastRenderedPageBreak/>
        <w:t xml:space="preserve">Venezuela </w:t>
      </w:r>
    </w:p>
    <w:p w:rsidR="0057770C" w:rsidRPr="00243286" w:rsidRDefault="0057770C" w:rsidP="0057770C">
      <w:pPr>
        <w:pStyle w:val="Heading3"/>
      </w:pPr>
      <w:r w:rsidRPr="00243286">
        <w:lastRenderedPageBreak/>
        <w:t>Venezuela 1NC</w:t>
      </w:r>
    </w:p>
    <w:p w:rsidR="0057770C" w:rsidRPr="00243286" w:rsidRDefault="0057770C" w:rsidP="0057770C">
      <w:pPr>
        <w:pStyle w:val="Heading4"/>
      </w:pPr>
      <w:r w:rsidRPr="00243286">
        <w:t xml:space="preserve">The plan is viewed as </w:t>
      </w:r>
      <w:r w:rsidRPr="00243286">
        <w:rPr>
          <w:u w:val="single"/>
        </w:rPr>
        <w:t>appeasement toward Venezuela</w:t>
      </w:r>
      <w:r w:rsidRPr="00243286">
        <w:t xml:space="preserve"> – that drains capital</w:t>
      </w:r>
    </w:p>
    <w:p w:rsidR="0057770C" w:rsidRPr="00243286" w:rsidRDefault="0057770C" w:rsidP="0057770C">
      <w:pPr>
        <w:rPr>
          <w:rStyle w:val="StyleStyleBold12pt"/>
        </w:rPr>
      </w:pPr>
      <w:r w:rsidRPr="00243286">
        <w:rPr>
          <w:rStyle w:val="StyleStyleBold12pt"/>
        </w:rPr>
        <w:t>Harper ‘10</w:t>
      </w:r>
    </w:p>
    <w:p w:rsidR="0057770C" w:rsidRPr="00243286" w:rsidRDefault="0057770C" w:rsidP="0057770C">
      <w:r w:rsidRPr="00243286">
        <w:t xml:space="preserve">[Elizabeth, Senior Editor @ US Institute for Peace, adjunct fellow at the Council on Hemispheric Affairs, americasquarterly.org contributing blogger based in Washington DC, 12/21, </w:t>
      </w:r>
      <w:hyperlink r:id="rId10" w:history="1">
        <w:r w:rsidRPr="00243286">
          <w:rPr>
            <w:rStyle w:val="Hyperlink"/>
          </w:rPr>
          <w:t>http://americasquarterly.org/node/2058</w:t>
        </w:r>
      </w:hyperlink>
      <w:r w:rsidRPr="00243286">
        <w:t>]</w:t>
      </w:r>
    </w:p>
    <w:p w:rsidR="0057770C" w:rsidRPr="00243286" w:rsidRDefault="0057770C" w:rsidP="0057770C">
      <w:r w:rsidRPr="00243286">
        <w:t xml:space="preserve">Venezuela’s Formal Rejection of Ambassador-Designate Larry Palmer The </w:t>
      </w:r>
      <w:r w:rsidRPr="00243286">
        <w:rPr>
          <w:rStyle w:val="StyleBoldUnderline"/>
        </w:rPr>
        <w:t>long-running debate over how to deal with</w:t>
      </w:r>
      <w:r w:rsidRPr="00243286">
        <w:t xml:space="preserve"> the irrational and impulsive strongman, </w:t>
      </w:r>
      <w:r w:rsidRPr="00243286">
        <w:rPr>
          <w:rStyle w:val="StyleBoldUnderline"/>
        </w:rPr>
        <w:t>Venezuela</w:t>
      </w:r>
      <w:r w:rsidRPr="00243286">
        <w:t xml:space="preserve">n President Hugo Chávez, </w:t>
      </w:r>
      <w:r w:rsidRPr="00243286">
        <w:rPr>
          <w:rStyle w:val="StyleBoldUnderline"/>
        </w:rPr>
        <w:t xml:space="preserve">has reached </w:t>
      </w:r>
      <w:r w:rsidRPr="00243286">
        <w:rPr>
          <w:rStyle w:val="Emphasis"/>
        </w:rPr>
        <w:t>feverish pitch</w:t>
      </w:r>
      <w:r w:rsidRPr="00243286">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w:t>
      </w:r>
      <w:r w:rsidRPr="00243286">
        <w:rPr>
          <w:rStyle w:val="StyleBoldUnderline"/>
        </w:rPr>
        <w:t xml:space="preserve">Like Cuba, </w:t>
      </w:r>
      <w:r w:rsidRPr="00243286">
        <w:rPr>
          <w:rStyle w:val="Emphasis"/>
        </w:rPr>
        <w:t>any U.S. move regarding Venezuela involves egos, politics</w:t>
      </w:r>
      <w:r w:rsidRPr="00243286">
        <w:rPr>
          <w:rStyle w:val="StyleBoldUnderline"/>
        </w:rPr>
        <w:t xml:space="preserve"> and </w:t>
      </w:r>
      <w:r w:rsidRPr="00243286">
        <w:t xml:space="preserve">fortunately, </w:t>
      </w:r>
      <w:r w:rsidRPr="00243286">
        <w:rPr>
          <w:rStyle w:val="StyleBoldUnderline"/>
        </w:rPr>
        <w:t>some policy</w:t>
      </w:r>
      <w:r w:rsidRPr="00243286">
        <w:t xml:space="preserve">. Naturally, when Palmer went before the Senate Foreign Relations Committee over the summer, the career diplomat—characterized by some at the U.S. Department of State as "not a Washington man"—he already faced an uphill slog. Our </w:t>
      </w:r>
      <w:r w:rsidRPr="00243286">
        <w:rPr>
          <w:rStyle w:val="StyleBoldUnderline"/>
        </w:rPr>
        <w:t>domestic debate over Venezuela</w:t>
      </w:r>
      <w:r w:rsidRPr="00243286">
        <w:t xml:space="preserve"> generally </w:t>
      </w:r>
      <w:r w:rsidRPr="00243286">
        <w:rPr>
          <w:rStyle w:val="StyleBoldUnderline"/>
        </w:rPr>
        <w:t xml:space="preserve">falls into </w:t>
      </w:r>
      <w:r w:rsidRPr="00243286">
        <w:rPr>
          <w:rStyle w:val="Emphasis"/>
        </w:rPr>
        <w:t>two camps: engagement and confrontation</w:t>
      </w:r>
      <w:r w:rsidRPr="00243286">
        <w:rPr>
          <w:rStyle w:val="StyleBoldUnderline"/>
        </w:rPr>
        <w:t>. There are</w:t>
      </w:r>
      <w:r w:rsidRPr="00243286">
        <w:t xml:space="preserve">, of course, </w:t>
      </w:r>
      <w:r w:rsidRPr="00243286">
        <w:rPr>
          <w:rStyle w:val="StyleBoldUnderline"/>
        </w:rPr>
        <w:t>shades of gray and nuances</w:t>
      </w:r>
      <w:r w:rsidRPr="00243286">
        <w:t xml:space="preserve"> between the two sides—</w:t>
      </w:r>
      <w:r w:rsidRPr="00243286">
        <w:rPr>
          <w:rStyle w:val="StyleBoldUnderline"/>
        </w:rPr>
        <w:t xml:space="preserve">though such voices are so often </w:t>
      </w:r>
      <w:r w:rsidRPr="00243286">
        <w:rPr>
          <w:rStyle w:val="Emphasis"/>
        </w:rPr>
        <w:t>overpowered by the more extreme views.</w:t>
      </w:r>
      <w:r w:rsidRPr="00243286">
        <w:rPr>
          <w:rStyle w:val="StyleBoldUnderline"/>
        </w:rPr>
        <w:t xml:space="preserve"> On one side, you have those espousing</w:t>
      </w:r>
      <w:r w:rsidRPr="00243286">
        <w:t xml:space="preserve"> "strategic </w:t>
      </w:r>
      <w:r w:rsidRPr="00243286">
        <w:rPr>
          <w:rStyle w:val="StyleBoldUnderline"/>
        </w:rPr>
        <w:t>engagement," keeping in line with</w:t>
      </w:r>
      <w:r w:rsidRPr="00243286">
        <w:t xml:space="preserve"> the </w:t>
      </w:r>
      <w:r w:rsidRPr="00243286">
        <w:rPr>
          <w:rStyle w:val="StyleBoldUnderline"/>
        </w:rPr>
        <w:t>Obama</w:t>
      </w:r>
      <w:r w:rsidRPr="00243286">
        <w:t xml:space="preserve">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w:t>
      </w:r>
      <w:r w:rsidRPr="00243286">
        <w:rPr>
          <w:rStyle w:val="StyleBoldUnderline"/>
        </w:rPr>
        <w:t xml:space="preserve">you seek to assert positive influence </w:t>
      </w:r>
      <w:r w:rsidRPr="00243286">
        <w:t xml:space="preserve">by being present and </w:t>
      </w:r>
      <w:r w:rsidRPr="00243286">
        <w:rPr>
          <w:rStyle w:val="StyleBoldUnderline"/>
        </w:rPr>
        <w:t xml:space="preserve">through </w:t>
      </w:r>
      <w:r w:rsidRPr="00243286">
        <w:t xml:space="preserve">cooperation on areas such as </w:t>
      </w:r>
      <w:r w:rsidRPr="00243286">
        <w:rPr>
          <w:rStyle w:val="StyleBoldUnderline"/>
        </w:rPr>
        <w:t>business development, financial opportunities</w:t>
      </w:r>
      <w:r w:rsidRPr="00243286">
        <w:t xml:space="preserve">, or culture and sports. Indeed, Palmer was the right guy to carry out this mission. </w:t>
      </w:r>
      <w:r w:rsidRPr="00243286">
        <w:rPr>
          <w:rStyle w:val="StyleBoldUnderline"/>
        </w:rPr>
        <w:t>But, the engagement policy</w:t>
      </w:r>
      <w:r w:rsidRPr="00243286">
        <w:t xml:space="preserve">, as it is practiced </w:t>
      </w:r>
      <w:r w:rsidRPr="00243286">
        <w:rPr>
          <w:rStyle w:val="StyleBoldUnderline"/>
        </w:rPr>
        <w:t xml:space="preserve">with Venezuela, </w:t>
      </w:r>
      <w:r w:rsidRPr="00243286">
        <w:rPr>
          <w:rStyle w:val="Emphasis"/>
        </w:rPr>
        <w:t>seems more like "appeasement</w:t>
      </w:r>
      <w:r w:rsidRPr="00243286">
        <w:rPr>
          <w:rStyle w:val="StyleBoldUnderline"/>
        </w:rPr>
        <w:t>," say people clamoring for a tougher approach. After all</w:t>
      </w:r>
      <w:r w:rsidRPr="00243286">
        <w:t xml:space="preserve">, </w:t>
      </w:r>
      <w:r w:rsidRPr="00243286">
        <w:rPr>
          <w:rStyle w:val="StyleBoldUnderline"/>
        </w:rPr>
        <w:t>for years</w:t>
      </w:r>
      <w:r w:rsidRPr="00243286">
        <w:t xml:space="preserve"> now, </w:t>
      </w:r>
      <w:r w:rsidRPr="00243286">
        <w:rPr>
          <w:rStyle w:val="StyleBoldUnderline"/>
        </w:rPr>
        <w:t>we have witnessed a democracy's death by a thousand cuts</w:t>
      </w:r>
      <w:r w:rsidRPr="00243286">
        <w:t xml:space="preserve">. This past week, Hugo Chávez got one of his Christmas wishes with the approval of new decree powers, thereby further eroding the country's once well-established institutional checks and balances. Chávez threatens more than human rights and democratic norms; </w:t>
      </w:r>
      <w:r w:rsidRPr="00243286">
        <w:rPr>
          <w:rStyle w:val="StyleBoldUnderline"/>
        </w:rPr>
        <w:t>the U.S. has legitimate national security concerns</w:t>
      </w:r>
      <w:r w:rsidRPr="00243286">
        <w:t xml:space="preserve">, such as </w:t>
      </w:r>
      <w:r w:rsidRPr="00243286">
        <w:rPr>
          <w:rStyle w:val="StyleBoldUnderline"/>
        </w:rPr>
        <w:t xml:space="preserve">nuclear proliferation, terrorism and </w:t>
      </w:r>
      <w:proofErr w:type="spellStart"/>
      <w:r w:rsidRPr="00243286">
        <w:rPr>
          <w:rStyle w:val="StyleBoldUnderline"/>
        </w:rPr>
        <w:t>narcotrafficking</w:t>
      </w:r>
      <w:proofErr w:type="spellEnd"/>
      <w:r w:rsidRPr="00243286">
        <w:t xml:space="preserve">. Yet, as Chávez runs roughshod over international norms, is the U.S. working to halt the downward spiral? </w:t>
      </w:r>
      <w:r w:rsidRPr="00243286">
        <w:rPr>
          <w:rStyle w:val="StyleBoldUnderline"/>
        </w:rPr>
        <w:t>Those are the broad</w:t>
      </w:r>
      <w:r w:rsidRPr="00243286">
        <w:t xml:space="preserve"> brush </w:t>
      </w:r>
      <w:r w:rsidRPr="00243286">
        <w:rPr>
          <w:rStyle w:val="StyleBoldUnderline"/>
        </w:rPr>
        <w:t>strokes of the debate</w:t>
      </w:r>
      <w:r w:rsidRPr="00243286">
        <w:t xml:space="preserve"> into which Palmer was tossed.</w:t>
      </w:r>
    </w:p>
    <w:p w:rsidR="0057770C" w:rsidRPr="00243286" w:rsidRDefault="0057770C" w:rsidP="0057770C">
      <w:pPr>
        <w:rPr>
          <w:rStyle w:val="StyleStyleBold12pt"/>
        </w:rPr>
      </w:pPr>
    </w:p>
    <w:p w:rsidR="0057770C" w:rsidRPr="00243286" w:rsidRDefault="0057770C" w:rsidP="0057770C">
      <w:pPr>
        <w:pStyle w:val="Heading3"/>
      </w:pPr>
      <w:r w:rsidRPr="00243286">
        <w:lastRenderedPageBreak/>
        <w:t xml:space="preserve">    Ext. Venezuela</w:t>
      </w:r>
    </w:p>
    <w:p w:rsidR="0057770C" w:rsidRPr="00243286" w:rsidRDefault="0057770C" w:rsidP="0057770C">
      <w:pPr>
        <w:pStyle w:val="Heading4"/>
      </w:pPr>
      <w:r w:rsidRPr="00243286">
        <w:t xml:space="preserve">Engagement with Venezuela causes </w:t>
      </w:r>
      <w:r w:rsidRPr="00243286">
        <w:rPr>
          <w:u w:val="single"/>
        </w:rPr>
        <w:t>GOP backlash</w:t>
      </w:r>
      <w:r w:rsidRPr="00243286">
        <w:t xml:space="preserve"> and </w:t>
      </w:r>
      <w:r w:rsidRPr="00243286">
        <w:rPr>
          <w:u w:val="single"/>
        </w:rPr>
        <w:t>angers</w:t>
      </w:r>
      <w:r w:rsidRPr="00243286">
        <w:t xml:space="preserve"> swing votes on Immigration reform </w:t>
      </w:r>
    </w:p>
    <w:p w:rsidR="0057770C" w:rsidRPr="00243286" w:rsidRDefault="0057770C" w:rsidP="0057770C">
      <w:pPr>
        <w:rPr>
          <w:rStyle w:val="StyleStyleBold12pt"/>
        </w:rPr>
      </w:pPr>
      <w:proofErr w:type="spellStart"/>
      <w:r w:rsidRPr="00243286">
        <w:rPr>
          <w:rStyle w:val="StyleStyleBold12pt"/>
        </w:rPr>
        <w:t>Mazzei</w:t>
      </w:r>
      <w:proofErr w:type="spellEnd"/>
      <w:r w:rsidRPr="00243286">
        <w:rPr>
          <w:rStyle w:val="StyleStyleBold12pt"/>
        </w:rPr>
        <w:t xml:space="preserve"> and </w:t>
      </w:r>
      <w:proofErr w:type="spellStart"/>
      <w:r w:rsidRPr="00243286">
        <w:rPr>
          <w:rStyle w:val="StyleStyleBold12pt"/>
        </w:rPr>
        <w:t>Bolstad</w:t>
      </w:r>
      <w:proofErr w:type="spellEnd"/>
      <w:r w:rsidRPr="00243286">
        <w:rPr>
          <w:rStyle w:val="StyleStyleBold12pt"/>
        </w:rPr>
        <w:t xml:space="preserve"> ‘12</w:t>
      </w:r>
    </w:p>
    <w:p w:rsidR="0057770C" w:rsidRPr="00243286" w:rsidRDefault="0057770C" w:rsidP="0057770C">
      <w:r w:rsidRPr="00243286">
        <w:t xml:space="preserve">[Patricia, and Erika, Miami Herald, 7/11/12, </w:t>
      </w:r>
      <w:hyperlink r:id="rId11" w:history="1">
        <w:r w:rsidRPr="00243286">
          <w:rPr>
            <w:rStyle w:val="Hyperlink"/>
          </w:rPr>
          <w:t>http://www.miamiherald.com/2012/07/11/v-fullstory/2891728/republicans-attack-obama-for-chavez.html</w:t>
        </w:r>
      </w:hyperlink>
      <w:r w:rsidRPr="00243286">
        <w:t>]</w:t>
      </w:r>
    </w:p>
    <w:p w:rsidR="0057770C" w:rsidRPr="00243286" w:rsidRDefault="0057770C" w:rsidP="0057770C">
      <w:r w:rsidRPr="00243286">
        <w:t xml:space="preserve">Mitt Romney, </w:t>
      </w:r>
      <w:r w:rsidRPr="00243286">
        <w:rPr>
          <w:rStyle w:val="StyleBoldUnderline"/>
        </w:rPr>
        <w:t xml:space="preserve">GOP </w:t>
      </w:r>
      <w:r w:rsidRPr="00243286">
        <w:rPr>
          <w:rStyle w:val="Emphasis"/>
        </w:rPr>
        <w:t xml:space="preserve">howl </w:t>
      </w:r>
      <w:r w:rsidRPr="00243286">
        <w:rPr>
          <w:rStyle w:val="StyleBoldUnderline"/>
        </w:rPr>
        <w:t>over</w:t>
      </w:r>
      <w:r w:rsidRPr="00243286">
        <w:t xml:space="preserve"> President Barack </w:t>
      </w:r>
      <w:r w:rsidRPr="00243286">
        <w:rPr>
          <w:rStyle w:val="StyleBoldUnderline"/>
        </w:rPr>
        <w:t xml:space="preserve">Obama’s remark </w:t>
      </w:r>
      <w:r w:rsidRPr="00243286">
        <w:t xml:space="preserve">about Hugo Chávez </w:t>
      </w:r>
      <w:r w:rsidRPr="00243286">
        <w:rPr>
          <w:rStyle w:val="StyleBoldUnderline"/>
        </w:rPr>
        <w:t>Republicans criticize</w:t>
      </w:r>
      <w:r w:rsidRPr="00243286">
        <w:t xml:space="preserve"> President </w:t>
      </w:r>
      <w:r w:rsidRPr="00243286">
        <w:rPr>
          <w:rStyle w:val="StyleBoldUnderline"/>
        </w:rPr>
        <w:t>Obama for saying Venezuelan President</w:t>
      </w:r>
      <w:r w:rsidRPr="00243286">
        <w:t xml:space="preserve"> Hugo Chávez </w:t>
      </w:r>
      <w:r w:rsidRPr="00243286">
        <w:rPr>
          <w:rStyle w:val="StyleBoldUnderline"/>
        </w:rPr>
        <w:t>has not threatened U.S. national security.</w:t>
      </w:r>
      <w:r w:rsidRPr="00243286">
        <w:t xml:space="preserve"> The region’s experts, however, side with Obama. </w:t>
      </w:r>
      <w:r w:rsidRPr="00243286">
        <w:rPr>
          <w:rStyle w:val="StyleBoldUnderline"/>
        </w:rPr>
        <w:t>Republicans, led by</w:t>
      </w:r>
      <w:r w:rsidRPr="00243286">
        <w:t xml:space="preserve"> Mitt </w:t>
      </w:r>
      <w:r w:rsidRPr="00243286">
        <w:rPr>
          <w:rStyle w:val="StyleBoldUnderline"/>
        </w:rPr>
        <w:t>Romney and</w:t>
      </w:r>
      <w:r w:rsidRPr="00243286">
        <w:t xml:space="preserve"> Florida Sen. Marco </w:t>
      </w:r>
      <w:r w:rsidRPr="00243286">
        <w:rPr>
          <w:rStyle w:val="StyleBoldUnderline"/>
        </w:rPr>
        <w:t xml:space="preserve">Rubio, </w:t>
      </w:r>
      <w:r w:rsidRPr="00243286">
        <w:rPr>
          <w:rStyle w:val="Emphasis"/>
        </w:rPr>
        <w:t xml:space="preserve">pounced </w:t>
      </w:r>
      <w:r w:rsidRPr="00243286">
        <w:rPr>
          <w:rStyle w:val="StyleBoldUnderline"/>
        </w:rPr>
        <w:t>on</w:t>
      </w:r>
      <w:r w:rsidRPr="00243286">
        <w:t xml:space="preserve"> President Barack </w:t>
      </w:r>
      <w:r w:rsidRPr="00243286">
        <w:rPr>
          <w:rStyle w:val="StyleBoldUnderline"/>
        </w:rPr>
        <w:t xml:space="preserve">Obama </w:t>
      </w:r>
      <w:r w:rsidRPr="00243286">
        <w:t xml:space="preserve">on Wednesday </w:t>
      </w:r>
      <w:r w:rsidRPr="00243286">
        <w:rPr>
          <w:rStyle w:val="StyleBoldUnderline"/>
        </w:rPr>
        <w:t>after he told</w:t>
      </w:r>
      <w:r w:rsidRPr="00243286">
        <w:t xml:space="preserve"> a Miami TV anchor </w:t>
      </w:r>
      <w:r w:rsidRPr="00243286">
        <w:rPr>
          <w:rStyle w:val="StyleBoldUnderline"/>
        </w:rPr>
        <w:t>that Venezuelan</w:t>
      </w:r>
      <w:r w:rsidRPr="00243286">
        <w:t xml:space="preserve"> </w:t>
      </w:r>
      <w:r w:rsidRPr="00243286">
        <w:rPr>
          <w:rStyle w:val="StyleBoldUnderline"/>
        </w:rPr>
        <w:t>President</w:t>
      </w:r>
      <w:r w:rsidRPr="00243286">
        <w:t xml:space="preserve"> Hugo Chávez </w:t>
      </w:r>
      <w:r w:rsidRPr="00243286">
        <w:rPr>
          <w:rStyle w:val="StyleBoldUnderline"/>
        </w:rPr>
        <w:t>does not pose a “serious” national security threat</w:t>
      </w:r>
      <w:r w:rsidRPr="00243286">
        <w:t xml:space="preserve"> to the United States. </w:t>
      </w:r>
      <w:r w:rsidRPr="00243286">
        <w:rPr>
          <w:rStyle w:val="Emphasis"/>
        </w:rPr>
        <w:t>Republicans wasted no time</w:t>
      </w:r>
      <w:r w:rsidRPr="00243286">
        <w:rPr>
          <w:rStyle w:val="StyleBoldUnderline"/>
        </w:rPr>
        <w:t xml:space="preserve"> in firing up a key South Florida constituency coveted by</w:t>
      </w:r>
      <w:r w:rsidRPr="00243286">
        <w:t xml:space="preserve"> both Romney and </w:t>
      </w:r>
      <w:r w:rsidRPr="00243286">
        <w:rPr>
          <w:rStyle w:val="StyleBoldUnderline"/>
        </w:rPr>
        <w:t xml:space="preserve">Obama: Cuban-American voters </w:t>
      </w:r>
      <w:r w:rsidRPr="00243286">
        <w:t xml:space="preserve">who </w:t>
      </w:r>
      <w:r w:rsidRPr="00243286">
        <w:rPr>
          <w:rStyle w:val="Emphasis"/>
        </w:rPr>
        <w:t xml:space="preserve">hate </w:t>
      </w:r>
      <w:r w:rsidRPr="00243286">
        <w:rPr>
          <w:rStyle w:val="StyleBoldUnderline"/>
        </w:rPr>
        <w:t>Chávez for</w:t>
      </w:r>
      <w:r w:rsidRPr="00243286">
        <w:t xml:space="preserve"> his </w:t>
      </w:r>
      <w:r w:rsidRPr="00243286">
        <w:rPr>
          <w:rStyle w:val="StyleBoldUnderline"/>
        </w:rPr>
        <w:t>close ties to the Castro regime in Cuba</w:t>
      </w:r>
      <w:r w:rsidRPr="00243286">
        <w:t xml:space="preserve">. “President </w:t>
      </w:r>
      <w:r w:rsidRPr="00243286">
        <w:rPr>
          <w:rStyle w:val="StyleBoldUnderline"/>
        </w:rPr>
        <w:t>Obama hasn’t been paying attention if he thinks that</w:t>
      </w:r>
      <w:r w:rsidRPr="00243286">
        <w:t xml:space="preserve"> Hugo </w:t>
      </w:r>
      <w:r w:rsidRPr="00243286">
        <w:rPr>
          <w:rStyle w:val="StyleBoldUnderline"/>
        </w:rPr>
        <w:t>Chávez, with buddies like the regimes in Cuba, Iran, and Syria, drug cartels, arms traffickers, and extremist groups, is not a threat to the U</w:t>
      </w:r>
      <w:r w:rsidRPr="00243286">
        <w:t xml:space="preserve">nited </w:t>
      </w:r>
      <w:r w:rsidRPr="00243286">
        <w:rPr>
          <w:rStyle w:val="StyleBoldUnderline"/>
        </w:rPr>
        <w:t>S</w:t>
      </w:r>
      <w:r w:rsidRPr="00243286">
        <w:t xml:space="preserve">tates,” </w:t>
      </w:r>
      <w:r w:rsidRPr="00243286">
        <w:rPr>
          <w:rStyle w:val="StyleBoldUnderline"/>
        </w:rPr>
        <w:t xml:space="preserve">said </w:t>
      </w:r>
      <w:r w:rsidRPr="00243286">
        <w:t xml:space="preserve">Rep. Ileana Ros-Lehtinen of Miami, </w:t>
      </w:r>
      <w:r w:rsidRPr="00243286">
        <w:rPr>
          <w:rStyle w:val="StyleBoldUnderline"/>
        </w:rPr>
        <w:t>chair</w:t>
      </w:r>
      <w:r w:rsidRPr="00243286">
        <w:t xml:space="preserve">woman </w:t>
      </w:r>
      <w:r w:rsidRPr="00243286">
        <w:rPr>
          <w:rStyle w:val="StyleBoldUnderline"/>
        </w:rPr>
        <w:t>of the House Foreign Affairs committee</w:t>
      </w:r>
      <w:r w:rsidRPr="00243286">
        <w:t xml:space="preserve"> and co-chair of Romney’s National Hispanic Steering Committee. “</w:t>
      </w:r>
      <w:r w:rsidRPr="00243286">
        <w:rPr>
          <w:rStyle w:val="StyleBoldUnderline"/>
        </w:rPr>
        <w:t xml:space="preserve">I am </w:t>
      </w:r>
      <w:r w:rsidRPr="00243286">
        <w:rPr>
          <w:rStyle w:val="Emphasis"/>
        </w:rPr>
        <w:t>deeply disappointed</w:t>
      </w:r>
      <w:r w:rsidRPr="00243286">
        <w:rPr>
          <w:rStyle w:val="StyleBoldUnderline"/>
        </w:rPr>
        <w:t xml:space="preserve"> that this administration continues to bury its head in the sand about threats to U.S. security</w:t>
      </w:r>
      <w:r w:rsidRPr="00243286">
        <w:t xml:space="preserve">, our interests, and our allies.” </w:t>
      </w:r>
      <w:r w:rsidRPr="00243286">
        <w:rPr>
          <w:rStyle w:val="Emphasis"/>
        </w:rPr>
        <w:t>Rubio said Obama “has been living under a rock</w:t>
      </w:r>
      <w:r w:rsidRPr="00243286">
        <w:t xml:space="preserve">” when it comes to Chávez, </w:t>
      </w:r>
      <w:r w:rsidRPr="00243286">
        <w:rPr>
          <w:rStyle w:val="StyleBoldUnderline"/>
        </w:rPr>
        <w:t xml:space="preserve">and said the president “continues to display an alarmingly naïve understanding of the challenges and opportunities we face in the western hemisphere.” Other </w:t>
      </w:r>
      <w:r w:rsidRPr="00243286">
        <w:rPr>
          <w:rStyle w:val="Emphasis"/>
        </w:rPr>
        <w:t>Cuban-American lawmakers issued statements in the same critical vein</w:t>
      </w:r>
      <w:r w:rsidRPr="00243286">
        <w:rPr>
          <w:rStyle w:val="StyleBoldUnderline"/>
        </w:rPr>
        <w:t xml:space="preserve">, </w:t>
      </w:r>
      <w:r w:rsidRPr="00243286">
        <w:t xml:space="preserve">and Senate candidate Connie Mack, a </w:t>
      </w:r>
      <w:r w:rsidRPr="00243286">
        <w:rPr>
          <w:rStyle w:val="StyleBoldUnderline"/>
        </w:rPr>
        <w:t>Republican congressman</w:t>
      </w:r>
      <w:r w:rsidRPr="00243286">
        <w:t xml:space="preserve"> from Fort Myers, </w:t>
      </w:r>
      <w:r w:rsidRPr="00243286">
        <w:rPr>
          <w:rStyle w:val="StyleBoldUnderline"/>
        </w:rPr>
        <w:t>tied his opponent</w:t>
      </w:r>
      <w:r w:rsidRPr="00243286">
        <w:t xml:space="preserve"> Sen. Bill Nelson, D-Fla., </w:t>
      </w:r>
      <w:r w:rsidRPr="00243286">
        <w:rPr>
          <w:rStyle w:val="StyleBoldUnderline"/>
        </w:rPr>
        <w:t xml:space="preserve">to the president’s remarks. </w:t>
      </w:r>
      <w:r w:rsidRPr="00243286">
        <w:t xml:space="preserve">Experts in the region, though, called Obama’s comments reasonable. Chávez is “certifiable,” with a tremendous ego fueled by the power that comes from sitting on vast oil reserves — but he’s not as dangerous as the leaders of other less friendly regimes, said Riordan </w:t>
      </w:r>
      <w:proofErr w:type="spellStart"/>
      <w:r w:rsidRPr="00243286">
        <w:t>Roett</w:t>
      </w:r>
      <w:proofErr w:type="spellEnd"/>
      <w:r w:rsidRPr="00243286">
        <w:t xml:space="preserve">, the director of Latin American Studies Program at the School of Advanced International Studies at The Johns Hopkins University. </w:t>
      </w:r>
      <w:r w:rsidRPr="00243286">
        <w:rPr>
          <w:rStyle w:val="StyleBoldUnderline"/>
        </w:rPr>
        <w:t>The Republican criticism is</w:t>
      </w:r>
      <w:r w:rsidRPr="00243286">
        <w:t xml:space="preserve"> “just </w:t>
      </w:r>
      <w:r w:rsidRPr="00243286">
        <w:rPr>
          <w:rStyle w:val="StyleBoldUnderline"/>
        </w:rPr>
        <w:t xml:space="preserve">pure </w:t>
      </w:r>
      <w:r w:rsidRPr="00243286">
        <w:t xml:space="preserve">electoral </w:t>
      </w:r>
      <w:r w:rsidRPr="00243286">
        <w:rPr>
          <w:rStyle w:val="StyleBoldUnderline"/>
        </w:rPr>
        <w:t>politics,</w:t>
      </w:r>
      <w:r w:rsidRPr="00243286">
        <w:t xml:space="preserve">” </w:t>
      </w:r>
      <w:proofErr w:type="spellStart"/>
      <w:r w:rsidRPr="00243286">
        <w:t>Roett</w:t>
      </w:r>
      <w:proofErr w:type="spellEnd"/>
      <w:r w:rsidRPr="00243286">
        <w:t xml:space="preserve"> said. “He poses no security threat to the United States or anyone else,” </w:t>
      </w:r>
      <w:proofErr w:type="spellStart"/>
      <w:r w:rsidRPr="00243286">
        <w:t>Roett</w:t>
      </w:r>
      <w:proofErr w:type="spellEnd"/>
      <w:r w:rsidRPr="00243286">
        <w:t xml:space="preserve"> said. “Hugo Chávez is not going to attack us, he’s not going to occupy our embassy, he’s not going to bomb U.S. planes arriving in Caracas at </w:t>
      </w:r>
      <w:proofErr w:type="spellStart"/>
      <w:r w:rsidRPr="00243286">
        <w:t>Maiquetía</w:t>
      </w:r>
      <w:proofErr w:type="spellEnd"/>
      <w:r w:rsidRPr="00243286">
        <w:t xml:space="preserve"> Airport. He is a loudmouth who enjoys listening to himself, and has built up on the basis of oil revenue, a very, very populist, dependent regime that can’t deliver on basic services, on goods and commodities to his own people.” Here’s what Obama told Oscar </w:t>
      </w:r>
      <w:proofErr w:type="spellStart"/>
      <w:r w:rsidRPr="00243286">
        <w:t>Haza</w:t>
      </w:r>
      <w:proofErr w:type="spellEnd"/>
      <w:r w:rsidRPr="00243286">
        <w:t xml:space="preserve">, a Spanish-language broadcast journalist and anchor in an interview with Obama that aired Tuesday night on A </w:t>
      </w:r>
      <w:proofErr w:type="spellStart"/>
      <w:r w:rsidRPr="00243286">
        <w:t>Mano</w:t>
      </w:r>
      <w:proofErr w:type="spellEnd"/>
      <w:r w:rsidRPr="00243286">
        <w:t xml:space="preserve"> </w:t>
      </w:r>
      <w:proofErr w:type="spellStart"/>
      <w:r w:rsidRPr="00243286">
        <w:t>Limpia</w:t>
      </w:r>
      <w:proofErr w:type="spellEnd"/>
      <w:r w:rsidRPr="00243286">
        <w:t xml:space="preserve"> (which roughly translates to “The Gloves Are Off”), </w:t>
      </w:r>
      <w:proofErr w:type="spellStart"/>
      <w:r w:rsidRPr="00243286">
        <w:t>Haza’s</w:t>
      </w:r>
      <w:proofErr w:type="spellEnd"/>
      <w:r w:rsidRPr="00243286">
        <w:t xml:space="preserve"> nightly show on WJAN-Channel 41: “We’re always concerned about Iran engaging in destabilizing activity around the globe,” Obama said. “But overall my sense is that what Mr. Chávez has done over the last several years has not had a serious national security impact on us. We have to be vigilant. My main concern when it comes to Venezuela is having the Venezuelan people have a voice in their affairs, and that you end up ultimately having fair and free elections, which we don’t always see.” </w:t>
      </w:r>
      <w:r w:rsidRPr="00243286">
        <w:rPr>
          <w:rStyle w:val="StyleBoldUnderline"/>
        </w:rPr>
        <w:t>Romney called Obama’s comment “stunning and shocking” and said i</w:t>
      </w:r>
      <w:r w:rsidRPr="00243286">
        <w:t xml:space="preserve">n statement </w:t>
      </w:r>
      <w:r w:rsidRPr="00243286">
        <w:rPr>
          <w:rStyle w:val="StyleBoldUnderline"/>
        </w:rPr>
        <w:t xml:space="preserve">it’s a sign of “a </w:t>
      </w:r>
      <w:r w:rsidRPr="00243286">
        <w:rPr>
          <w:rStyle w:val="Emphasis"/>
        </w:rPr>
        <w:t>pattern of weakness”</w:t>
      </w:r>
      <w:r w:rsidRPr="00243286">
        <w:rPr>
          <w:rStyle w:val="StyleBoldUnderline"/>
        </w:rPr>
        <w:t xml:space="preserve"> in the president’s foreign policy. </w:t>
      </w:r>
      <w:r w:rsidRPr="00243286">
        <w:t>“</w:t>
      </w:r>
      <w:r w:rsidRPr="00243286">
        <w:rPr>
          <w:rStyle w:val="StyleBoldUnderline"/>
        </w:rPr>
        <w:t>It is disturbing to see him downplaying the threat posed to U.S. interests by a regime that openly wishes us ill,” Romney said</w:t>
      </w:r>
      <w:r w:rsidRPr="00243286">
        <w:t xml:space="preserve">. “Hugo Chávez has provided safe haven to drug kingpins, encouraged regional terrorist organizations that threaten our allies like Colombia, has strengthened military ties with Iran and helped it evade sanctions, and has allowed a Hezbollah presence within his country’s borders.” White House press secretary Jay Carney declined to answer questions about the president’s remarks. The president’s campaign spokesman, Ben </w:t>
      </w:r>
      <w:proofErr w:type="spellStart"/>
      <w:r w:rsidRPr="00243286">
        <w:t>LaBolt</w:t>
      </w:r>
      <w:proofErr w:type="spellEnd"/>
      <w:r w:rsidRPr="00243286">
        <w:t xml:space="preserve">, said Romney is only “playing into the hands of Chávez” and his “outdated rhetoric” by giving him any attention. “Because of President Obama’s leadership, our position in the Americas is much stronger today than before he took office,” </w:t>
      </w:r>
      <w:proofErr w:type="spellStart"/>
      <w:r w:rsidRPr="00243286">
        <w:t>LaBolt</w:t>
      </w:r>
      <w:proofErr w:type="spellEnd"/>
      <w:r w:rsidRPr="00243286">
        <w:t xml:space="preserve"> said. “At the same time, Hugo Chávez has become increasingly marginalized and his influence has waned. It’s baffling that Mitt Romney is so scared of a leader like Chávez whose power is fading, while Romney continues to remain silent about how to confront al-Qaeda or how to bring our troops home from Afghanistan.” Michael </w:t>
      </w:r>
      <w:r w:rsidRPr="00243286">
        <w:rPr>
          <w:rStyle w:val="StyleBoldUnderline"/>
        </w:rPr>
        <w:t>Shifter, president of</w:t>
      </w:r>
      <w:r w:rsidRPr="00243286">
        <w:t xml:space="preserve"> the Washington D.C.-based think tank </w:t>
      </w:r>
      <w:r w:rsidRPr="00243286">
        <w:rPr>
          <w:rStyle w:val="StyleBoldUnderline"/>
        </w:rPr>
        <w:t xml:space="preserve">Inter-American Dialogue, cautioned that it’s </w:t>
      </w:r>
      <w:r w:rsidRPr="00243286">
        <w:rPr>
          <w:rStyle w:val="StyleBoldUnderline"/>
        </w:rPr>
        <w:lastRenderedPageBreak/>
        <w:t>up to the president to judge</w:t>
      </w:r>
      <w:r w:rsidRPr="00243286">
        <w:t xml:space="preserve"> in an election year </w:t>
      </w:r>
      <w:r w:rsidRPr="00243286">
        <w:rPr>
          <w:rStyle w:val="StyleBoldUnderline"/>
        </w:rPr>
        <w:t xml:space="preserve">whether it’s </w:t>
      </w:r>
      <w:r w:rsidRPr="00243286">
        <w:rPr>
          <w:rStyle w:val="Emphasis"/>
        </w:rPr>
        <w:t>politically smart to talk about Chávez in a way that draws such heated Republican response</w:t>
      </w:r>
      <w:r w:rsidRPr="00243286">
        <w:t xml:space="preserve"> in South Florida — especially considering how valuable the swing state’s votes are to Obama’s prospects.</w:t>
      </w:r>
    </w:p>
    <w:p w:rsidR="0057770C" w:rsidRPr="00243286" w:rsidRDefault="0057770C" w:rsidP="0057770C">
      <w:pPr>
        <w:pStyle w:val="Heading4"/>
      </w:pPr>
      <w:r w:rsidRPr="00243286">
        <w:t xml:space="preserve">More evidence – Congress hates economic engagement toward Venezuela – they prefer hardline </w:t>
      </w:r>
    </w:p>
    <w:p w:rsidR="0057770C" w:rsidRPr="00243286" w:rsidRDefault="0057770C" w:rsidP="0057770C">
      <w:pPr>
        <w:rPr>
          <w:rStyle w:val="StyleStyleBold12pt"/>
        </w:rPr>
      </w:pPr>
      <w:proofErr w:type="spellStart"/>
      <w:r w:rsidRPr="00243286">
        <w:rPr>
          <w:rStyle w:val="StyleStyleBold12pt"/>
        </w:rPr>
        <w:t>Golinger</w:t>
      </w:r>
      <w:proofErr w:type="spellEnd"/>
      <w:r w:rsidRPr="00243286">
        <w:rPr>
          <w:rStyle w:val="StyleStyleBold12pt"/>
        </w:rPr>
        <w:t xml:space="preserve"> ‘11</w:t>
      </w:r>
    </w:p>
    <w:p w:rsidR="0057770C" w:rsidRPr="00243286" w:rsidRDefault="0057770C" w:rsidP="0057770C">
      <w:r w:rsidRPr="00243286">
        <w:t xml:space="preserve">(2/18/11, EVA GOLINGER, “Obama Requests Funding for Venezuelan Opposition in 2012 Budget” </w:t>
      </w:r>
      <w:hyperlink r:id="rId12" w:history="1">
        <w:r w:rsidRPr="00243286">
          <w:rPr>
            <w:rStyle w:val="Hyperlink"/>
          </w:rPr>
          <w:t>http://venezuelanalysis.com/analysis/6006</w:t>
        </w:r>
      </w:hyperlink>
      <w:r w:rsidRPr="00243286">
        <w:t>)</w:t>
      </w:r>
    </w:p>
    <w:p w:rsidR="0057770C" w:rsidRPr="00243286" w:rsidRDefault="0057770C" w:rsidP="0057770C">
      <w:r w:rsidRPr="00243286">
        <w:rPr>
          <w:rStyle w:val="StyleBoldUnderline"/>
        </w:rPr>
        <w:t>This week Republican congressman</w:t>
      </w:r>
      <w:r w:rsidRPr="00243286">
        <w:t xml:space="preserve"> and Head of the House of Representatives Sub-Committee on Foreign Affairs for the Western Hemisphere, </w:t>
      </w:r>
      <w:r w:rsidRPr="00243286">
        <w:rPr>
          <w:rStyle w:val="StyleBoldUnderline"/>
        </w:rPr>
        <w:t>Connie Mack, called on the Obama administration to impose an economic embargo against Venezuela, citing alleged links to terrorist groups as justification.</w:t>
      </w:r>
      <w:r w:rsidRPr="00243286">
        <w:rPr>
          <w:sz w:val="12"/>
        </w:rPr>
        <w:t xml:space="preserve">¶ ¶ </w:t>
      </w:r>
      <w:r w:rsidRPr="00243286">
        <w:rPr>
          <w:rStyle w:val="StyleBoldUnderline"/>
        </w:rPr>
        <w:t>Mack</w:t>
      </w:r>
      <w:r w:rsidRPr="00243286">
        <w:t xml:space="preserve">, a neoconservative representing Southern Florida, also </w:t>
      </w:r>
      <w:r w:rsidRPr="00243286">
        <w:rPr>
          <w:rStyle w:val="StyleBoldUnderline"/>
        </w:rPr>
        <w:t>requested the US include Venezuela on this year's "state sponsors of terrorism" list</w:t>
      </w:r>
      <w:r w:rsidRPr="00243286">
        <w:t>, a petition the congressman has made unsuccessfully during the last three years.</w:t>
      </w:r>
      <w:r w:rsidRPr="00243286">
        <w:rPr>
          <w:sz w:val="12"/>
        </w:rPr>
        <w:t xml:space="preserve">¶ ¶ </w:t>
      </w:r>
      <w:r w:rsidRPr="00243286">
        <w:t>During a speech at the Conservative Political Action Conference (CPAC), Mack referred to the democratically-elected Venezuelan President as a "</w:t>
      </w:r>
      <w:proofErr w:type="spellStart"/>
      <w:r w:rsidRPr="00243286">
        <w:t>thugocrat</w:t>
      </w:r>
      <w:proofErr w:type="spellEnd"/>
      <w:r w:rsidRPr="00243286">
        <w:t>" who uses "weapons" such as "oppression, aggression, terrorism and drugs" to "destroy liberty and democracy in Latin America".</w:t>
      </w:r>
      <w:r w:rsidRPr="00243286">
        <w:rPr>
          <w:sz w:val="12"/>
        </w:rPr>
        <w:t xml:space="preserve">¶ ¶ </w:t>
      </w:r>
      <w:r w:rsidRPr="00243286">
        <w:t>Mack did not present any evidence to back his outrageous claims. The Floridian Republican went so far as to allege that President Hugo Chavez "has become the Osama bin Laden and the Ahmadinejad of the Western Hemisphere".</w:t>
      </w:r>
      <w:r w:rsidRPr="00243286">
        <w:rPr>
          <w:sz w:val="12"/>
        </w:rPr>
        <w:t xml:space="preserve">¶ ¶ </w:t>
      </w:r>
      <w:r w:rsidRPr="00243286">
        <w:rPr>
          <w:rStyle w:val="StyleBoldUnderline"/>
        </w:rPr>
        <w:t>During the past several years, right-wing sectors in Washington have escalated calls for direct aggression and intervention against Venezuela</w:t>
      </w:r>
      <w:r w:rsidRPr="00243286">
        <w:t>. Their cries have been accompanied by an increased funding for anti-Chavez groups with the hopes of fomenting destabilization and unrest in Venezuela, while working internationally to "isolate" the Venezuelan government and demonize President Chavez himself.</w:t>
      </w:r>
    </w:p>
    <w:p w:rsidR="0057770C" w:rsidRPr="00243286" w:rsidRDefault="0057770C" w:rsidP="0057770C">
      <w:pPr>
        <w:pStyle w:val="Heading4"/>
      </w:pPr>
      <w:r w:rsidRPr="00243286">
        <w:t xml:space="preserve">In particular, Rubio hates the plan – this </w:t>
      </w:r>
      <w:proofErr w:type="spellStart"/>
      <w:r w:rsidRPr="00243286">
        <w:t>ev</w:t>
      </w:r>
      <w:proofErr w:type="spellEnd"/>
      <w:r w:rsidRPr="00243286">
        <w:t xml:space="preserve"> assumes </w:t>
      </w:r>
      <w:proofErr w:type="spellStart"/>
      <w:r w:rsidRPr="00243286">
        <w:t>Maduro</w:t>
      </w:r>
      <w:proofErr w:type="spellEnd"/>
      <w:r w:rsidRPr="00243286">
        <w:t xml:space="preserve"> </w:t>
      </w:r>
    </w:p>
    <w:p w:rsidR="0057770C" w:rsidRPr="00243286" w:rsidRDefault="0057770C" w:rsidP="0057770C">
      <w:pPr>
        <w:rPr>
          <w:rStyle w:val="StyleStyleBold12pt"/>
        </w:rPr>
      </w:pPr>
      <w:proofErr w:type="spellStart"/>
      <w:r w:rsidRPr="00243286">
        <w:rPr>
          <w:rStyle w:val="StyleStyleBold12pt"/>
        </w:rPr>
        <w:t>Sausteren</w:t>
      </w:r>
      <w:proofErr w:type="spellEnd"/>
      <w:r w:rsidRPr="00243286">
        <w:rPr>
          <w:rStyle w:val="StyleStyleBold12pt"/>
        </w:rPr>
        <w:t xml:space="preserve"> ‘13</w:t>
      </w:r>
    </w:p>
    <w:p w:rsidR="0057770C" w:rsidRPr="00243286" w:rsidRDefault="0057770C" w:rsidP="0057770C">
      <w:r w:rsidRPr="00243286">
        <w:t xml:space="preserve">(4/22/13, Greta Van-Fox News Anchor, “Sen. Marco Rubio urges Obama administration to not legalize </w:t>
      </w:r>
      <w:proofErr w:type="spellStart"/>
      <w:r w:rsidRPr="00243286">
        <w:t>Maduro</w:t>
      </w:r>
      <w:proofErr w:type="spellEnd"/>
      <w:r w:rsidRPr="00243286">
        <w:t xml:space="preserve"> government in Venezuela”</w:t>
      </w:r>
    </w:p>
    <w:p w:rsidR="0057770C" w:rsidRPr="00243286" w:rsidRDefault="0057770C" w:rsidP="0057770C">
      <w:r w:rsidRPr="00243286">
        <w:rPr>
          <w:rStyle w:val="StyleBoldUnderline"/>
        </w:rPr>
        <w:t>U.S. Senator Marco Rubio</w:t>
      </w:r>
      <w:r w:rsidRPr="00243286">
        <w:t>, a member of the Senate Foreign Relations Committee</w:t>
      </w:r>
      <w:r w:rsidRPr="00243286">
        <w:rPr>
          <w:rStyle w:val="StyleBoldUnderline"/>
        </w:rPr>
        <w:t>, issued the following statement regarding Venezuela</w:t>
      </w:r>
      <w:r w:rsidRPr="00243286">
        <w:t>:</w:t>
      </w:r>
      <w:r w:rsidRPr="00243286">
        <w:rPr>
          <w:sz w:val="12"/>
        </w:rPr>
        <w:t xml:space="preserve">¶ </w:t>
      </w:r>
      <w:r w:rsidRPr="00243286">
        <w:rPr>
          <w:rStyle w:val="StyleBoldUnderline"/>
        </w:rPr>
        <w:t xml:space="preserve">“I am deeply concerned that the interim government of Venezuela moved forward with the swearing in ceremony for Nicolas </w:t>
      </w:r>
      <w:proofErr w:type="spellStart"/>
      <w:r w:rsidRPr="00243286">
        <w:rPr>
          <w:rStyle w:val="StyleBoldUnderline"/>
        </w:rPr>
        <w:t>Maduro</w:t>
      </w:r>
      <w:proofErr w:type="spellEnd"/>
      <w:r w:rsidRPr="00243286">
        <w:rPr>
          <w:rStyle w:val="StyleBoldUnderline"/>
        </w:rPr>
        <w:t xml:space="preserve"> before a full recount of the votes</w:t>
      </w:r>
      <w:r w:rsidRPr="00243286">
        <w:t xml:space="preserve"> to ensure the will of the Venezuelan people has been accurately expressed</w:t>
      </w:r>
      <w:r w:rsidRPr="00243286">
        <w:rPr>
          <w:rStyle w:val="StyleBoldUnderline"/>
        </w:rPr>
        <w:t xml:space="preserve">. I urge the Obama administration to refrain from taking any actions that would legitimize the </w:t>
      </w:r>
      <w:proofErr w:type="spellStart"/>
      <w:r w:rsidRPr="00243286">
        <w:rPr>
          <w:rStyle w:val="StyleBoldUnderline"/>
        </w:rPr>
        <w:t>Maduro</w:t>
      </w:r>
      <w:proofErr w:type="spellEnd"/>
      <w:r w:rsidRPr="00243286">
        <w:rPr>
          <w:rStyle w:val="StyleBoldUnderline"/>
        </w:rPr>
        <w:t xml:space="preserve"> government </w:t>
      </w:r>
      <w:r w:rsidRPr="00243286">
        <w:t>until all allegations of electoral fraud are genuinely investigated.</w:t>
      </w:r>
      <w:r w:rsidRPr="00243286">
        <w:rPr>
          <w:sz w:val="12"/>
        </w:rPr>
        <w:t xml:space="preserve">¶ </w:t>
      </w:r>
      <w:r w:rsidRPr="00243286">
        <w:t>“This crisis must be resolved peacefully through dialogue and not by incitement to violence. I deplore the attacks on opposition figures and the interim government’s attempts to blame the opposition for the violence that has occurred thus far.</w:t>
      </w:r>
      <w:r w:rsidRPr="00243286">
        <w:rPr>
          <w:sz w:val="12"/>
        </w:rPr>
        <w:t xml:space="preserve">¶ </w:t>
      </w:r>
      <w:r w:rsidRPr="00243286">
        <w:t>“The end result in Venezuela needs to be a democratic process that respects the rights and aspirations of the Venezuelan people. America looks forward to the day when Venezuela ends its security relationship with the Cuban regime, ousts and prosecutes drug kingpins who now hold senior government posts and dismantles, rather than expands, the Iranian and terrorist networks it has welcomed into the hemisphere.</w:t>
      </w:r>
      <w:r w:rsidRPr="00243286">
        <w:rPr>
          <w:sz w:val="12"/>
        </w:rPr>
        <w:t xml:space="preserve">¶ </w:t>
      </w:r>
      <w:r w:rsidRPr="00243286">
        <w:rPr>
          <w:rStyle w:val="StyleBoldUnderline"/>
        </w:rPr>
        <w:t xml:space="preserve">“We should base our relationship on these actions, not fraudulent elections and rushed inaugurations. </w:t>
      </w:r>
      <w:r w:rsidRPr="00243286">
        <w:t>This is an important moment in Venezuela’s history and it is essential that the Obama administration ensure America is on the side of the Venezuelan people.”</w:t>
      </w:r>
      <w:r w:rsidRPr="00243286">
        <w:rPr>
          <w:sz w:val="12"/>
        </w:rPr>
        <w:t xml:space="preserve">¶ </w:t>
      </w:r>
    </w:p>
    <w:p w:rsidR="0057770C" w:rsidRPr="00243286" w:rsidRDefault="0057770C" w:rsidP="0057770C"/>
    <w:p w:rsidR="0057770C" w:rsidRPr="00243286" w:rsidRDefault="0057770C" w:rsidP="0057770C"/>
    <w:p w:rsidR="0057770C" w:rsidRPr="00243286" w:rsidRDefault="0057770C" w:rsidP="0057770C">
      <w:pPr>
        <w:pStyle w:val="Heading3"/>
      </w:pPr>
      <w:r w:rsidRPr="00243286">
        <w:lastRenderedPageBreak/>
        <w:t xml:space="preserve">    AT//Link Turns – General</w:t>
      </w:r>
    </w:p>
    <w:p w:rsidR="0057770C" w:rsidRPr="00243286" w:rsidRDefault="0057770C" w:rsidP="0057770C">
      <w:pPr>
        <w:pStyle w:val="Heading4"/>
      </w:pPr>
      <w:r w:rsidRPr="00243286">
        <w:t xml:space="preserve">Congressional </w:t>
      </w:r>
      <w:r w:rsidRPr="00243286">
        <w:rPr>
          <w:u w:val="single"/>
        </w:rPr>
        <w:t>extremists</w:t>
      </w:r>
      <w:r w:rsidRPr="00243286">
        <w:t xml:space="preserve"> control the spin on the plan – it’s a massive loss for Obama </w:t>
      </w:r>
    </w:p>
    <w:p w:rsidR="0057770C" w:rsidRPr="00243286" w:rsidRDefault="0057770C" w:rsidP="0057770C">
      <w:pPr>
        <w:rPr>
          <w:rStyle w:val="StyleStyleBold12pt"/>
        </w:rPr>
      </w:pPr>
      <w:r w:rsidRPr="00243286">
        <w:rPr>
          <w:rStyle w:val="StyleStyleBold12pt"/>
        </w:rPr>
        <w:t>Harper ‘10</w:t>
      </w:r>
    </w:p>
    <w:p w:rsidR="0057770C" w:rsidRPr="00243286" w:rsidRDefault="0057770C" w:rsidP="0057770C">
      <w:r w:rsidRPr="00243286">
        <w:t xml:space="preserve">[Elizabeth, Senior Editor @ US Institute for Peace, adjunct fellow at the Council on Hemispheric Affairs, americasquarterly.org contributing blogger based in Washington DC, 12/21, </w:t>
      </w:r>
      <w:hyperlink r:id="rId13" w:history="1">
        <w:r w:rsidRPr="00243286">
          <w:rPr>
            <w:rStyle w:val="Hyperlink"/>
          </w:rPr>
          <w:t>http://americasquarterly.org/node/2058</w:t>
        </w:r>
      </w:hyperlink>
      <w:r w:rsidRPr="00243286">
        <w:t>]</w:t>
      </w:r>
    </w:p>
    <w:p w:rsidR="0057770C" w:rsidRPr="00243286" w:rsidRDefault="0057770C" w:rsidP="0057770C">
      <w:r w:rsidRPr="00243286">
        <w:t xml:space="preserve">It's not clear whether </w:t>
      </w:r>
      <w:r w:rsidRPr="00243286">
        <w:rPr>
          <w:rStyle w:val="StyleBoldUnderline"/>
        </w:rPr>
        <w:t>some sought to</w:t>
      </w:r>
      <w:r w:rsidRPr="00243286">
        <w:t xml:space="preserve"> use the QFR to </w:t>
      </w:r>
      <w:r w:rsidRPr="00243286">
        <w:rPr>
          <w:rStyle w:val="Emphasis"/>
        </w:rPr>
        <w:t>strong arm</w:t>
      </w:r>
      <w:r w:rsidRPr="00243286">
        <w:t xml:space="preserve"> the State Department to articulate or take </w:t>
      </w:r>
      <w:r w:rsidRPr="00243286">
        <w:rPr>
          <w:rStyle w:val="Emphasis"/>
        </w:rPr>
        <w:t>tougher positions</w:t>
      </w:r>
      <w:r w:rsidRPr="00243286">
        <w:rPr>
          <w:rStyle w:val="StyleBoldUnderline"/>
        </w:rPr>
        <w:t>, and thereby bolster</w:t>
      </w:r>
      <w:r w:rsidRPr="00243286">
        <w:t xml:space="preserve"> Palmer's confirmation prospects and </w:t>
      </w:r>
      <w:r w:rsidRPr="00243286">
        <w:rPr>
          <w:rStyle w:val="StyleBoldUnderline"/>
        </w:rPr>
        <w:t>support on the heels of</w:t>
      </w:r>
      <w:r w:rsidRPr="00243286">
        <w:t xml:space="preserve"> his "</w:t>
      </w:r>
      <w:r w:rsidRPr="00243286">
        <w:rPr>
          <w:rStyle w:val="StyleBoldUnderline"/>
        </w:rPr>
        <w:t xml:space="preserve">weak" hearing performance. </w:t>
      </w:r>
      <w:r w:rsidRPr="00243286">
        <w:t xml:space="preserve">Alternatively, perhaps the QFR was publicized to thwart his prospects entirely. Who knows; at this stage, it's irrelevant. What's very relevant are the unfolding consequences of the QFR mishandling. First and foremost, Palmer got rolled. A dedicated Foreign Service officer was not treated with due professionalism and respect. We will not know how great he would have been in Venezuela. Second, the State Department on this matter appears naive, indecisive and disorganized. Third, </w:t>
      </w:r>
      <w:r w:rsidRPr="00243286">
        <w:rPr>
          <w:rStyle w:val="StyleBoldUnderline"/>
        </w:rPr>
        <w:t>critics who never wanted ANY ambassador</w:t>
      </w:r>
      <w:r w:rsidRPr="00243286">
        <w:t>—and certainly NOT Palmer—</w:t>
      </w:r>
      <w:r w:rsidRPr="00243286">
        <w:rPr>
          <w:rStyle w:val="StyleBoldUnderline"/>
        </w:rPr>
        <w:t>in Caracas, succeeded</w:t>
      </w:r>
      <w:r w:rsidRPr="00243286">
        <w:t xml:space="preserve">. As did Chávez, for the short term. To take up the second point, </w:t>
      </w:r>
      <w:r w:rsidRPr="00243286">
        <w:rPr>
          <w:rStyle w:val="StyleBoldUnderline"/>
        </w:rPr>
        <w:t>the State Department appears to have different and confused messages on Venezuela</w:t>
      </w:r>
      <w:r w:rsidRPr="00243286">
        <w:t xml:space="preserve">. The ostensible example of this is the two messages of Larry Palmer's Senate testimony versus his answers to the QFR. </w:t>
      </w:r>
      <w:r w:rsidRPr="00243286">
        <w:rPr>
          <w:rStyle w:val="StyleBoldUnderline"/>
        </w:rPr>
        <w:t>What can be said publicly and on the record regarding Venezuela? Beyond talking with a low voice on the safest matters, it is not clear</w:t>
      </w:r>
      <w:r w:rsidRPr="00243286">
        <w:t xml:space="preserve">. Is such timidity to Chávez' bluster necessary? The next step will be to see whether the State Department will go bold and call Venezuelan Ambassador to the U.S. Bernardo Alvarez a persona non grata, or take a softer approach and cancel his visa. Alvarez had been back home, and over the weekend, it was said he was not planning to return to Washington DC—already one move ahead of the anticipated reciprocation to Palmer's rejection. It was in Chávez’s best interests to welcome Palmer, as he wanted to work with Venezuelans, and help ease the growing tensions between the two countries. But now, the State Department will have to rethink this, and find another person...most likely with a stronger track record on human rights and democracy. Perhaps we should accept that playing nice and fair with an irrational actor like Chávez is not likely to yield positive results. At the end of the day, </w:t>
      </w:r>
      <w:r w:rsidRPr="00243286">
        <w:rPr>
          <w:rStyle w:val="StyleBoldUnderline"/>
        </w:rPr>
        <w:t xml:space="preserve">we've been backed into a corner to put forward a </w:t>
      </w:r>
      <w:r w:rsidRPr="00243286">
        <w:rPr>
          <w:rStyle w:val="Emphasis"/>
        </w:rPr>
        <w:t xml:space="preserve">tougher </w:t>
      </w:r>
      <w:r w:rsidRPr="00243286">
        <w:rPr>
          <w:rStyle w:val="StyleBoldUnderline"/>
        </w:rPr>
        <w:t>ambassador</w:t>
      </w:r>
      <w:r w:rsidRPr="00243286">
        <w:t xml:space="preserve">, and not Palmer, who was our first pick. </w:t>
      </w:r>
      <w:r w:rsidRPr="00243286">
        <w:rPr>
          <w:rStyle w:val="StyleBoldUnderline"/>
        </w:rPr>
        <w:t>Does this mean likewise that</w:t>
      </w:r>
      <w:r w:rsidRPr="00243286">
        <w:t xml:space="preserve"> our </w:t>
      </w:r>
      <w:r w:rsidRPr="00243286">
        <w:rPr>
          <w:rStyle w:val="StyleBoldUnderline"/>
        </w:rPr>
        <w:t>policy of engagement must be altered</w:t>
      </w:r>
      <w:r w:rsidRPr="00243286">
        <w:t xml:space="preserve">? Are we acting in response to Venezuela's moves? </w:t>
      </w:r>
      <w:r w:rsidRPr="00243286">
        <w:rPr>
          <w:rStyle w:val="StyleBoldUnderline"/>
        </w:rPr>
        <w:t>In this context, Chávez, and</w:t>
      </w:r>
      <w:r w:rsidRPr="00243286">
        <w:t xml:space="preserve"> some </w:t>
      </w:r>
      <w:r w:rsidRPr="00243286">
        <w:rPr>
          <w:rStyle w:val="Emphasis"/>
        </w:rPr>
        <w:t>conservative critics here, are setting the terms</w:t>
      </w:r>
      <w:r w:rsidRPr="00243286">
        <w:rPr>
          <w:rStyle w:val="StyleBoldUnderline"/>
        </w:rPr>
        <w:t xml:space="preserve"> of U.S. policy. </w:t>
      </w:r>
      <w:r w:rsidRPr="00243286">
        <w:t xml:space="preserve">This debacle also illustrates the express need for the State Department to complete its review of Venezuela policy and clarify its positions. </w:t>
      </w:r>
      <w:r w:rsidRPr="00243286">
        <w:rPr>
          <w:rStyle w:val="StyleBoldUnderline"/>
        </w:rPr>
        <w:t>The QFR mishandling is a symptom of the bigger issue: uniting our various agencies to craft a coherent message and policy on Venezuela</w:t>
      </w:r>
      <w:r w:rsidRPr="00243286">
        <w:t xml:space="preserve">. What are the "red lines" of what we'll tolerate from Venezuela? When one of our career diplomats goes on record saying that Venezuela's National Guard is involved in </w:t>
      </w:r>
      <w:proofErr w:type="spellStart"/>
      <w:r w:rsidRPr="00243286">
        <w:t>narcotrafficking</w:t>
      </w:r>
      <w:proofErr w:type="spellEnd"/>
      <w:r w:rsidRPr="00243286">
        <w:t xml:space="preserve">, provides safe haven to terrorists like the FARC, imprisons judges for ruling against Chávez, why is the State Department not publicizing those concerns? Until now, the State Department had been keeping its profile too low for anyone's good. Ostensibly that of Ambassador Palmer. At this point, why is it a mistake to outline on record ways in which the Venezuelan government is breaking very basic standards of human rights and hemispheric security? Just some open and disquieting questions. At the least, the State Department needs to figure out what its basic message is, and then put it out there with a unified voice, loud and clear. This could go far to improve its public outreach and image. But while silence continues, </w:t>
      </w:r>
      <w:r w:rsidRPr="00243286">
        <w:rPr>
          <w:rStyle w:val="StyleBoldUnderline"/>
        </w:rPr>
        <w:t>it seems that the Venezuelans have settled the U.S. debate: this kind of "engagement" will not get us where we want to be</w:t>
      </w:r>
      <w:r w:rsidRPr="00243286">
        <w:t xml:space="preserve">. Chávez is antithetical to our democratic values and security concerns. He is moving full steam down the field, while we sit on the sidelines. Time to play. </w:t>
      </w:r>
    </w:p>
    <w:p w:rsidR="0057770C" w:rsidRPr="00243286" w:rsidRDefault="0057770C" w:rsidP="0057770C"/>
    <w:p w:rsidR="0057770C" w:rsidRPr="00243286" w:rsidRDefault="0057770C" w:rsidP="0057770C">
      <w:pPr>
        <w:pStyle w:val="Heading3"/>
      </w:pPr>
      <w:r w:rsidRPr="00243286">
        <w:lastRenderedPageBreak/>
        <w:t xml:space="preserve">    AT//Chavez’s Dead</w:t>
      </w:r>
    </w:p>
    <w:p w:rsidR="0057770C" w:rsidRPr="00243286" w:rsidRDefault="0057770C" w:rsidP="0057770C">
      <w:pPr>
        <w:pStyle w:val="Heading4"/>
        <w:rPr>
          <w:u w:val="single"/>
        </w:rPr>
      </w:pPr>
      <w:proofErr w:type="spellStart"/>
      <w:r w:rsidRPr="00243286">
        <w:t>Maduro</w:t>
      </w:r>
      <w:proofErr w:type="spellEnd"/>
      <w:r w:rsidRPr="00243286">
        <w:t xml:space="preserve"> and Chavez are </w:t>
      </w:r>
      <w:r w:rsidRPr="00243286">
        <w:rPr>
          <w:u w:val="single"/>
        </w:rPr>
        <w:t xml:space="preserve">politically in-distinct </w:t>
      </w:r>
    </w:p>
    <w:p w:rsidR="0057770C" w:rsidRPr="00243286" w:rsidRDefault="0057770C" w:rsidP="0057770C">
      <w:pPr>
        <w:rPr>
          <w:rStyle w:val="StyleStyleBold12pt"/>
        </w:rPr>
      </w:pPr>
      <w:r w:rsidRPr="00243286">
        <w:rPr>
          <w:rStyle w:val="StyleStyleBold12pt"/>
        </w:rPr>
        <w:t>Borger ‘13</w:t>
      </w:r>
    </w:p>
    <w:p w:rsidR="0057770C" w:rsidRPr="00243286" w:rsidRDefault="0057770C" w:rsidP="0057770C">
      <w:r w:rsidRPr="00243286">
        <w:t>CNN Chief Political Analyst (3/6/13, Gloria Borger, CNN News, “U.S. open to 'more constructive relationship' with Venezuela” http://www.cnn.com/2013/03/05/politics/venezuela-chavez-u-s-)</w:t>
      </w:r>
    </w:p>
    <w:p w:rsidR="0057770C" w:rsidRPr="00243286" w:rsidRDefault="0057770C" w:rsidP="0057770C">
      <w:r w:rsidRPr="00243286">
        <w:t>The United States is open to a "more constructive relationship with the Venezuelan government" following the death of Hugo Chavez on Tuesday and the expulsion of two military attaches.</w:t>
      </w:r>
      <w:r w:rsidRPr="00243286">
        <w:rPr>
          <w:sz w:val="12"/>
        </w:rPr>
        <w:t xml:space="preserve">¶ </w:t>
      </w:r>
      <w:r w:rsidRPr="00243286">
        <w:t>However, the action against the United States is "not a sign of strength," according to a senior Obama administration official, describing the move as an internal political ploy to stir nationalistic fervor.</w:t>
      </w:r>
      <w:r w:rsidRPr="00243286">
        <w:rPr>
          <w:sz w:val="12"/>
        </w:rPr>
        <w:t xml:space="preserve">¶ </w:t>
      </w:r>
      <w:r w:rsidRPr="00243286">
        <w:rPr>
          <w:rStyle w:val="StyleBoldUnderline"/>
        </w:rPr>
        <w:t xml:space="preserve">The official said Venezuela's vice president, Nicolas </w:t>
      </w:r>
      <w:proofErr w:type="spellStart"/>
      <w:r w:rsidRPr="00243286">
        <w:rPr>
          <w:rStyle w:val="StyleBoldUnderline"/>
        </w:rPr>
        <w:t>Maduro</w:t>
      </w:r>
      <w:proofErr w:type="spellEnd"/>
      <w:r w:rsidRPr="00243286">
        <w:t xml:space="preserve">, "is not charismatic" and </w:t>
      </w:r>
      <w:r w:rsidRPr="00243286">
        <w:rPr>
          <w:rStyle w:val="StyleBoldUnderline"/>
        </w:rPr>
        <w:t>is trying to sustain the Chavez legacy and win an election by advancing "conspiracy theories."</w:t>
      </w:r>
      <w:r w:rsidRPr="00243286">
        <w:rPr>
          <w:rStyle w:val="StyleBoldUnderline"/>
          <w:sz w:val="12"/>
        </w:rPr>
        <w:t xml:space="preserve">¶ </w:t>
      </w:r>
      <w:r w:rsidRPr="00243286">
        <w:t xml:space="preserve">Chavez died of cancer, </w:t>
      </w:r>
      <w:proofErr w:type="spellStart"/>
      <w:r w:rsidRPr="00243286">
        <w:t>Maduro</w:t>
      </w:r>
      <w:proofErr w:type="spellEnd"/>
      <w:r w:rsidRPr="00243286">
        <w:t xml:space="preserve"> said.</w:t>
      </w:r>
      <w:r w:rsidRPr="00243286">
        <w:rPr>
          <w:sz w:val="12"/>
        </w:rPr>
        <w:t xml:space="preserve">¶ </w:t>
      </w:r>
      <w:r w:rsidRPr="00243286">
        <w:t>President Barack Obama said in a statement that the United States "reaffirms its support for the Venezuelan people and its interest in developing a constructive relationship" with Venezuela's government.</w:t>
      </w:r>
      <w:r w:rsidRPr="00243286">
        <w:rPr>
          <w:sz w:val="12"/>
        </w:rPr>
        <w:t xml:space="preserve">¶ </w:t>
      </w:r>
      <w:r w:rsidRPr="00243286">
        <w:t>Hugo Chavez's 2009 interview with CNN</w:t>
      </w:r>
      <w:r w:rsidRPr="00243286">
        <w:rPr>
          <w:sz w:val="12"/>
        </w:rPr>
        <w:t xml:space="preserve">¶ </w:t>
      </w:r>
      <w:r w:rsidRPr="00243286">
        <w:t>"As Venezuela begins a new chapter in its history, the United States remains committed to policies that promote democratic principles, the rule of law, and respect for human rights," the statement said.</w:t>
      </w:r>
      <w:r w:rsidRPr="00243286">
        <w:rPr>
          <w:sz w:val="12"/>
        </w:rPr>
        <w:t xml:space="preserve">¶ </w:t>
      </w:r>
      <w:proofErr w:type="spellStart"/>
      <w:r w:rsidRPr="00243286">
        <w:t>Maduro</w:t>
      </w:r>
      <w:proofErr w:type="spellEnd"/>
      <w:r w:rsidRPr="00243286">
        <w:t xml:space="preserve"> assumes the interim presidency and elections will be held in 30 days, Venezuela's foreign minister, Elias </w:t>
      </w:r>
      <w:proofErr w:type="spellStart"/>
      <w:r w:rsidRPr="00243286">
        <w:t>Jaua</w:t>
      </w:r>
      <w:proofErr w:type="spellEnd"/>
      <w:r w:rsidRPr="00243286">
        <w:t>, said during an interview aired on state-run broadcaster VTV.</w:t>
      </w:r>
      <w:r w:rsidRPr="00243286">
        <w:rPr>
          <w:sz w:val="12"/>
        </w:rPr>
        <w:t xml:space="preserve">¶ </w:t>
      </w:r>
      <w:r w:rsidRPr="00243286">
        <w:t>The Obama administration wants the election to be "free and fair and credible," according to the administration official.</w:t>
      </w:r>
      <w:r w:rsidRPr="00243286">
        <w:rPr>
          <w:sz w:val="12"/>
        </w:rPr>
        <w:t xml:space="preserve">¶ </w:t>
      </w:r>
      <w:proofErr w:type="spellStart"/>
      <w:r w:rsidRPr="00243286">
        <w:t>Maduro</w:t>
      </w:r>
      <w:proofErr w:type="spellEnd"/>
      <w:r w:rsidRPr="00243286">
        <w:t xml:space="preserve"> made no mention of running for election in his public comments on Tuesday.</w:t>
      </w:r>
      <w:r w:rsidRPr="00243286">
        <w:rPr>
          <w:sz w:val="12"/>
        </w:rPr>
        <w:t xml:space="preserve">¶ </w:t>
      </w:r>
      <w:r w:rsidRPr="00243286">
        <w:t>But he is widely expected to be the United Socialist Party of Venezuela's candidate and is considered the frontrunner by Latin American experts.</w:t>
      </w:r>
      <w:r w:rsidRPr="00243286">
        <w:rPr>
          <w:sz w:val="12"/>
        </w:rPr>
        <w:t xml:space="preserve">¶ </w:t>
      </w:r>
      <w:r w:rsidRPr="00243286">
        <w:t>The United States will stay out of the election. And the administration official said it remains open to restoring diplomatic relations with an ambassador regardless of the winner.</w:t>
      </w:r>
      <w:r w:rsidRPr="00243286">
        <w:rPr>
          <w:sz w:val="12"/>
        </w:rPr>
        <w:t xml:space="preserve">¶ </w:t>
      </w:r>
      <w:r w:rsidRPr="00243286">
        <w:t>However, given what occurred on Tuesday regarding charges by Venezuela against two U.S. Embassy attaches, the official said "we need to see more than we saw today."</w:t>
      </w:r>
      <w:r w:rsidRPr="00243286">
        <w:rPr>
          <w:sz w:val="12"/>
        </w:rPr>
        <w:t xml:space="preserve">¶ </w:t>
      </w:r>
      <w:r w:rsidRPr="00243286">
        <w:rPr>
          <w:rStyle w:val="StyleBoldUnderline"/>
        </w:rPr>
        <w:t>The Americans were accused of plotting to destabilize the country</w:t>
      </w:r>
      <w:r w:rsidRPr="00243286">
        <w:t>, which the State Department dismissed.</w:t>
      </w:r>
      <w:r w:rsidRPr="00243286">
        <w:rPr>
          <w:sz w:val="12"/>
        </w:rPr>
        <w:t xml:space="preserve">¶ </w:t>
      </w:r>
      <w:r w:rsidRPr="00243286">
        <w:t>The administration official believes, however, it is "counterproductive to be at odds" with the Venezuelan government.</w:t>
      </w:r>
      <w:r w:rsidRPr="00243286">
        <w:rPr>
          <w:sz w:val="12"/>
        </w:rPr>
        <w:t xml:space="preserve">¶ </w:t>
      </w:r>
      <w:r w:rsidRPr="00243286">
        <w:t>Another administration official said expulsion of the U.S. military aides was a sign the Venezuelan leadership is feeling "uncertain, unsure and weak," and that a more constructive relationship with the United States was "really up to the Venezuelans if they want that."</w:t>
      </w:r>
      <w:r w:rsidRPr="00243286">
        <w:rPr>
          <w:sz w:val="12"/>
        </w:rPr>
        <w:t xml:space="preserve">¶ </w:t>
      </w:r>
      <w:r w:rsidRPr="00243286">
        <w:t xml:space="preserve">But </w:t>
      </w:r>
      <w:r w:rsidRPr="00243286">
        <w:rPr>
          <w:rStyle w:val="StyleBoldUnderline"/>
        </w:rPr>
        <w:t>senior American officials don't expect the relationship to change dramatically in the short term</w:t>
      </w:r>
      <w:r w:rsidRPr="00243286">
        <w:t xml:space="preserve"> primarily because Chavez's system still </w:t>
      </w:r>
      <w:proofErr w:type="spellStart"/>
      <w:r w:rsidRPr="00243286">
        <w:t>exists.The</w:t>
      </w:r>
      <w:proofErr w:type="spellEnd"/>
      <w:r w:rsidRPr="00243286">
        <w:t xml:space="preserve"> United States, these officials say, will want to see a break with that and movement toward a democratic process.</w:t>
      </w:r>
      <w:r w:rsidRPr="00243286">
        <w:rPr>
          <w:sz w:val="12"/>
        </w:rPr>
        <w:t xml:space="preserve">¶ </w:t>
      </w:r>
      <w:r w:rsidRPr="00243286">
        <w:t xml:space="preserve">The officials believe that Chavez adherents led by </w:t>
      </w:r>
      <w:proofErr w:type="spellStart"/>
      <w:r w:rsidRPr="00243286">
        <w:t>Maduro</w:t>
      </w:r>
      <w:proofErr w:type="spellEnd"/>
      <w:r w:rsidRPr="00243286">
        <w:t xml:space="preserve"> will want to maintain the same approach, but could be more pragmatic and less confrontational.</w:t>
      </w:r>
      <w:r w:rsidRPr="00243286">
        <w:rPr>
          <w:sz w:val="12"/>
        </w:rPr>
        <w:t xml:space="preserve">¶ </w:t>
      </w:r>
      <w:r w:rsidRPr="00243286">
        <w:t xml:space="preserve">However, </w:t>
      </w:r>
      <w:r w:rsidRPr="00243286">
        <w:rPr>
          <w:rStyle w:val="StyleBoldUnderline"/>
        </w:rPr>
        <w:t>there are strong anti-Venezuelan views on Capitol Hill</w:t>
      </w:r>
      <w:r w:rsidRPr="00243286">
        <w:t xml:space="preserve"> and it would be difficult to confirm an ambassador. That could change if there is cooperation on issues like counter-narcotics or counter-terrorism, the officials said.</w:t>
      </w:r>
      <w:r w:rsidRPr="00243286">
        <w:rPr>
          <w:sz w:val="12"/>
        </w:rPr>
        <w:t xml:space="preserve">¶ </w:t>
      </w:r>
      <w:r w:rsidRPr="00243286">
        <w:t>The Obama administration is expected to try and get Venezuela to impose sanctions on Iran, which the country has repeatedly violated, they added.</w:t>
      </w:r>
    </w:p>
    <w:p w:rsidR="0057770C" w:rsidRPr="00243286" w:rsidRDefault="0057770C" w:rsidP="0057770C">
      <w:pPr>
        <w:pStyle w:val="Heading4"/>
      </w:pPr>
      <w:r w:rsidRPr="00243286">
        <w:t xml:space="preserve">Chavez’s death changed </w:t>
      </w:r>
      <w:r w:rsidRPr="00243286">
        <w:rPr>
          <w:u w:val="single"/>
        </w:rPr>
        <w:t>nothing</w:t>
      </w:r>
      <w:r w:rsidRPr="00243286">
        <w:t xml:space="preserve"> in the context of US political reaction to the plan </w:t>
      </w:r>
    </w:p>
    <w:p w:rsidR="0057770C" w:rsidRPr="00243286" w:rsidRDefault="0057770C" w:rsidP="0057770C">
      <w:pPr>
        <w:rPr>
          <w:rStyle w:val="StyleStyleBold12pt"/>
        </w:rPr>
      </w:pPr>
      <w:r w:rsidRPr="00243286">
        <w:rPr>
          <w:rStyle w:val="StyleStyleBold12pt"/>
        </w:rPr>
        <w:t>Toro, 13</w:t>
      </w:r>
    </w:p>
    <w:p w:rsidR="0057770C" w:rsidRPr="00243286" w:rsidRDefault="0057770C" w:rsidP="0057770C">
      <w:proofErr w:type="spellStart"/>
      <w:r w:rsidRPr="00243286">
        <w:t>Fransisco</w:t>
      </w:r>
      <w:proofErr w:type="spellEnd"/>
      <w:r w:rsidRPr="00243286">
        <w:t xml:space="preserve"> Toro, Venezuelan journalist, political scientist, reported for the Washington Post, the New York Times and the Financial Times, and was Editor of </w:t>
      </w:r>
      <w:proofErr w:type="spellStart"/>
      <w:r w:rsidRPr="00243286">
        <w:t>VenEconomy</w:t>
      </w:r>
      <w:proofErr w:type="spellEnd"/>
      <w:r w:rsidRPr="00243286">
        <w:t xml:space="preserve">, Venezuela's leading bilingual business magazine. Since 2002, he has run Caracas Chronicles, the must-read English-language blog on all things Venezuelan He holds a BA from Reed College (1997), and MSc from the London School of Economics (1999) and is currently a doctoral candidate in Political Science at the University of Maastricht, in The Netherlands. New Republic, 3/5/13, </w:t>
      </w:r>
      <w:hyperlink r:id="rId14" w:history="1">
        <w:r w:rsidRPr="00243286">
          <w:rPr>
            <w:rStyle w:val="Hyperlink"/>
          </w:rPr>
          <w:t>http://www.newrepublic.com/article/112596/hugo-chavez-dead-cuba-defined-him-much-venezuela-did#</w:t>
        </w:r>
      </w:hyperlink>
    </w:p>
    <w:p w:rsidR="0057770C" w:rsidRPr="00243286" w:rsidRDefault="0057770C" w:rsidP="0057770C">
      <w:r w:rsidRPr="00243286">
        <w:t xml:space="preserve">What Fidel Taught Hugo Cuba defined Chávez's career as much as Venezuela did Hugo Chávez died today in Venezuela at the age of 58, but his battle with a never-specified form of cancer was waged largely in a Cuban hospital—a telling detail, as Cuba loomed just as large in his political imagination as his native country. It's a point that my gringo friends up north always struggle with. The Cuban Revolution's immense influence on the region has been constantly underestimated and misunderstood from day one. It's only a slight exaggeration to suggest that everything of note that's happened south of the Rio Grande since 1959 has been an attempt either to emulate, prevent, or transcend the Cuban experience. Chávez will be remembered as the most successful of Fidel Castro's emulators, the man who breathed new life into the old revolutionary dream. Starting in the 1960s, guerrilla movements throughout the hemisphere tried to replicate the Sierra </w:t>
      </w:r>
      <w:proofErr w:type="spellStart"/>
      <w:r w:rsidRPr="00243286">
        <w:t>Maestra</w:t>
      </w:r>
      <w:proofErr w:type="spellEnd"/>
      <w:r w:rsidRPr="00243286">
        <w:t xml:space="preserve"> rebels' road to power, to no avail. In the '70s, Chile's Salvador Allende tried the electoral route, but he didn't have a clear majority. In the '80s, Nicaragua's Sandinistas had the majority and rode it to power, but took over a state too bankrupt to implement the social reforms they'd always championed. Chávez had all three—power, votes, and money—plus charisma to boot. His was the last, best shot at reinventing Caribbean Communism for the 21st century. At the root of </w:t>
      </w:r>
      <w:r w:rsidRPr="00243286">
        <w:rPr>
          <w:rStyle w:val="StyleBoldUnderline"/>
        </w:rPr>
        <w:t xml:space="preserve">the </w:t>
      </w:r>
      <w:r w:rsidRPr="00243286">
        <w:rPr>
          <w:rStyle w:val="Emphasis"/>
        </w:rPr>
        <w:t>extraordinarily close alliance</w:t>
      </w:r>
      <w:r w:rsidRPr="00243286">
        <w:t xml:space="preserve"> Chávez </w:t>
      </w:r>
      <w:r w:rsidRPr="00243286">
        <w:rPr>
          <w:rStyle w:val="StyleBoldUnderline"/>
        </w:rPr>
        <w:t>built with Cuba was a deep, paternal bond</w:t>
      </w:r>
      <w:r w:rsidRPr="00243286">
        <w:t xml:space="preserve"> between two men. A fiercely independent figure, the messianic Chávez was never seen to kowtow to anyone. But there were special rules for Fidel. Chávez's extraordinary devotion sprung from Castro's status as the mythical Hero-Founder of Latin America's post-war hard left. Chávez loved to brag of his frequent, spur-of-the-moment trips to Havana to seek Castro counsel. When he was diagnosed with the cancer that ultimately killed him, Chavez got invites from high-tech medical centers in Brazil and in Spain, but it was never in doubt where he would seek treatment. Chávez trusted Fidel, literally, with his life. There's no comparable relationship between two leaders in </w:t>
      </w:r>
      <w:r w:rsidRPr="00243286">
        <w:lastRenderedPageBreak/>
        <w:t xml:space="preserve">contemporary world politics, and it had its political consequences—especially for Chávez. In a Cold War throwback, </w:t>
      </w:r>
      <w:r w:rsidRPr="00243286">
        <w:rPr>
          <w:rStyle w:val="StyleBoldUnderline"/>
        </w:rPr>
        <w:t>his government welcomed tens of thousands of Cuban</w:t>
      </w:r>
      <w:r w:rsidRPr="00243286">
        <w:t xml:space="preserve"> doctors, trainers, and "advisors"—including, </w:t>
      </w:r>
      <w:proofErr w:type="spellStart"/>
      <w:r w:rsidRPr="00243286">
        <w:t>por</w:t>
      </w:r>
      <w:proofErr w:type="spellEnd"/>
      <w:r w:rsidRPr="00243286">
        <w:t xml:space="preserve"> </w:t>
      </w:r>
      <w:proofErr w:type="spellStart"/>
      <w:r w:rsidRPr="00243286">
        <w:t>supuesto</w:t>
      </w:r>
      <w:proofErr w:type="spellEnd"/>
      <w:r w:rsidRPr="00243286">
        <w:t>, an unknowable number of spies—</w:t>
      </w:r>
      <w:r w:rsidRPr="00243286">
        <w:rPr>
          <w:rStyle w:val="StyleBoldUnderline"/>
        </w:rPr>
        <w:t>to Venezuela</w:t>
      </w:r>
      <w:r w:rsidRPr="00243286">
        <w:t xml:space="preserve">. </w:t>
      </w:r>
      <w:r w:rsidRPr="00243286">
        <w:rPr>
          <w:rStyle w:val="StyleBoldUnderline"/>
        </w:rPr>
        <w:t>And tens of billions of petrodollars flowed in the opposite direction, a resource stream that propped up</w:t>
      </w:r>
      <w:r w:rsidRPr="00243286">
        <w:t xml:space="preserve"> the last bastion of </w:t>
      </w:r>
      <w:r w:rsidRPr="00243286">
        <w:rPr>
          <w:rStyle w:val="StyleBoldUnderline"/>
        </w:rPr>
        <w:t>totalitarianism in the Western Hemisphere</w:t>
      </w:r>
      <w:r w:rsidRPr="00243286">
        <w:t xml:space="preserve"> long past its sell-by date. For Fidel, who had had his eyes on Venezuela's oil riches since the 1960s, Chávez's election was an unbelievable stroke of luck. Much has been written about the way Venezuela stepped in to fill the fiscal and strategic void the collapse of the Soviet Union left in Cuba, but the reality is much stranger than that. As the unquestionably senior member of their Cold War alliance, the Soviets treated Cuba as just another satellite state; Fidel's subjugation to a cold war superpower was always something of an embarrassment to him. </w:t>
      </w:r>
      <w:r w:rsidRPr="00243286">
        <w:rPr>
          <w:rStyle w:val="StyleBoldUnderline"/>
        </w:rPr>
        <w:t>In the Caracas-Havana axis</w:t>
      </w:r>
      <w:r w:rsidRPr="00243286">
        <w:t xml:space="preserve">, by contrast, </w:t>
      </w:r>
      <w:r w:rsidRPr="00243286">
        <w:rPr>
          <w:rStyle w:val="StyleBoldUnderline"/>
        </w:rPr>
        <w:t>the paymaster doubled up as the vassal.</w:t>
      </w:r>
      <w:r w:rsidRPr="00243286">
        <w:t xml:space="preserve"> </w:t>
      </w:r>
      <w:r w:rsidRPr="00243286">
        <w:rPr>
          <w:rStyle w:val="StyleBoldUnderline"/>
        </w:rPr>
        <w:t>Venezuela</w:t>
      </w:r>
      <w:r w:rsidRPr="00243286">
        <w:t xml:space="preserve"> effectively </w:t>
      </w:r>
      <w:r w:rsidRPr="00243286">
        <w:rPr>
          <w:rStyle w:val="StyleBoldUnderline"/>
        </w:rPr>
        <w:t xml:space="preserve">wrote a fat </w:t>
      </w:r>
      <w:proofErr w:type="spellStart"/>
      <w:r w:rsidRPr="00243286">
        <w:rPr>
          <w:rStyle w:val="StyleBoldUnderline"/>
        </w:rPr>
        <w:t>petrocheck</w:t>
      </w:r>
      <w:proofErr w:type="spellEnd"/>
      <w:r w:rsidRPr="00243286">
        <w:rPr>
          <w:rStyle w:val="StyleBoldUnderline"/>
        </w:rPr>
        <w:t xml:space="preserve"> month after month for the privilege of being </w:t>
      </w:r>
      <w:proofErr w:type="spellStart"/>
      <w:r w:rsidRPr="00243286">
        <w:rPr>
          <w:rStyle w:val="StyleBoldUnderline"/>
        </w:rPr>
        <w:t>tutelaged</w:t>
      </w:r>
      <w:proofErr w:type="spellEnd"/>
      <w:r w:rsidRPr="00243286">
        <w:t xml:space="preserve"> by a poorer, weaker foreign power. The extent of this reverse colonization was startling. </w:t>
      </w:r>
      <w:r w:rsidRPr="00243286">
        <w:rPr>
          <w:rStyle w:val="StyleBoldUnderline"/>
        </w:rPr>
        <w:t>Cuban flags</w:t>
      </w:r>
      <w:r w:rsidRPr="00243286">
        <w:t xml:space="preserve"> eventually </w:t>
      </w:r>
      <w:r w:rsidRPr="00243286">
        <w:rPr>
          <w:rStyle w:val="StyleBoldUnderline"/>
        </w:rPr>
        <w:t xml:space="preserve">came to flutter above Venezuelan military bases and </w:t>
      </w:r>
      <w:r w:rsidRPr="00243286">
        <w:t xml:space="preserve">Venezuelans witnessed the surreal spectacle of </w:t>
      </w:r>
      <w:r w:rsidRPr="00243286">
        <w:rPr>
          <w:rStyle w:val="StyleBoldUnderline"/>
        </w:rPr>
        <w:t>a</w:t>
      </w:r>
      <w:r w:rsidRPr="00243286">
        <w:t xml:space="preserve"> democratically </w:t>
      </w:r>
      <w:r w:rsidRPr="00243286">
        <w:rPr>
          <w:rStyle w:val="StyleBoldUnderline"/>
        </w:rPr>
        <w:t xml:space="preserve">elected president telling them that Venezuela and Cuba </w:t>
      </w:r>
      <w:r w:rsidRPr="00243286">
        <w:rPr>
          <w:rStyle w:val="Emphasis"/>
        </w:rPr>
        <w:t>share "a single government</w:t>
      </w:r>
      <w:r w:rsidRPr="00243286">
        <w:rPr>
          <w:rStyle w:val="StyleBoldUnderline"/>
        </w:rPr>
        <w:t xml:space="preserve">" and that Venezuela "has </w:t>
      </w:r>
      <w:r w:rsidRPr="00243286">
        <w:rPr>
          <w:rStyle w:val="Emphasis"/>
        </w:rPr>
        <w:t>two presidents</w:t>
      </w:r>
      <w:r w:rsidRPr="00243286">
        <w:t xml:space="preserve">." </w:t>
      </w:r>
      <w:r w:rsidRPr="00243286">
        <w:rPr>
          <w:rStyle w:val="StyleBoldUnderline"/>
        </w:rPr>
        <w:t>Cuban military advisors kept watch over Venezuela's</w:t>
      </w:r>
      <w:r w:rsidRPr="00243286">
        <w:t xml:space="preserve"> entire </w:t>
      </w:r>
      <w:r w:rsidRPr="00243286">
        <w:rPr>
          <w:rStyle w:val="StyleBoldUnderline"/>
        </w:rPr>
        <w:t>security apparatus</w:t>
      </w:r>
      <w:r w:rsidRPr="00243286">
        <w:t xml:space="preserve">, and had exclusive control over Chávez's personal security detail. Through most of his 20-month battle with cancer, </w:t>
      </w:r>
      <w:r w:rsidRPr="00243286">
        <w:rPr>
          <w:rStyle w:val="StyleBoldUnderline"/>
        </w:rPr>
        <w:t xml:space="preserve">the </w:t>
      </w:r>
      <w:proofErr w:type="spellStart"/>
      <w:r w:rsidRPr="00243286">
        <w:rPr>
          <w:rStyle w:val="StyleBoldUnderline"/>
        </w:rPr>
        <w:t>Castros</w:t>
      </w:r>
      <w:proofErr w:type="spellEnd"/>
      <w:r w:rsidRPr="00243286">
        <w:t xml:space="preserve"> had better information about the president's condition than even his inner circle back home, and they </w:t>
      </w:r>
      <w:r w:rsidRPr="00243286">
        <w:rPr>
          <w:rStyle w:val="StyleBoldUnderline"/>
        </w:rPr>
        <w:t xml:space="preserve">maneuvered successfully to </w:t>
      </w:r>
      <w:r w:rsidRPr="00243286">
        <w:rPr>
          <w:rStyle w:val="Emphasis"/>
        </w:rPr>
        <w:t>ensure a pro-Havana diehard</w:t>
      </w:r>
      <w:r w:rsidRPr="00243286">
        <w:rPr>
          <w:rStyle w:val="StyleBoldUnderline"/>
        </w:rPr>
        <w:t>,</w:t>
      </w:r>
      <w:r w:rsidRPr="00243286">
        <w:t xml:space="preserve"> </w:t>
      </w:r>
      <w:proofErr w:type="spellStart"/>
      <w:r w:rsidRPr="00243286">
        <w:t>Nicolás</w:t>
      </w:r>
      <w:proofErr w:type="spellEnd"/>
      <w:r w:rsidRPr="00243286">
        <w:t xml:space="preserve"> </w:t>
      </w:r>
      <w:proofErr w:type="spellStart"/>
      <w:r w:rsidRPr="00243286">
        <w:rPr>
          <w:rStyle w:val="Emphasis"/>
        </w:rPr>
        <w:t>Maduro</w:t>
      </w:r>
      <w:proofErr w:type="spellEnd"/>
      <w:r w:rsidRPr="00243286">
        <w:rPr>
          <w:rStyle w:val="Emphasis"/>
        </w:rPr>
        <w:t>, won</w:t>
      </w:r>
      <w:r w:rsidRPr="00243286">
        <w:rPr>
          <w:rStyle w:val="StyleBoldUnderline"/>
        </w:rPr>
        <w:t xml:space="preserve"> the tough battle for succession.</w:t>
      </w:r>
      <w:r w:rsidRPr="00243286">
        <w:t xml:space="preserve"> </w:t>
      </w:r>
    </w:p>
    <w:p w:rsidR="0057770C" w:rsidRPr="00243286" w:rsidRDefault="0057770C" w:rsidP="0057770C">
      <w:pPr>
        <w:pStyle w:val="Heading4"/>
      </w:pPr>
      <w:proofErr w:type="spellStart"/>
      <w:r w:rsidRPr="00243286">
        <w:t>Maduro’s</w:t>
      </w:r>
      <w:proofErr w:type="spellEnd"/>
      <w:r w:rsidRPr="00243286">
        <w:t xml:space="preserve"> linked to other rogue leaders like Cuba – proves the plan would still be a fight </w:t>
      </w:r>
    </w:p>
    <w:p w:rsidR="0057770C" w:rsidRPr="00243286" w:rsidRDefault="0057770C" w:rsidP="0057770C">
      <w:pPr>
        <w:rPr>
          <w:rStyle w:val="StyleStyleBold12pt"/>
        </w:rPr>
      </w:pPr>
      <w:r w:rsidRPr="00243286">
        <w:rPr>
          <w:rStyle w:val="StyleStyleBold12pt"/>
        </w:rPr>
        <w:t>Ponce ‘13</w:t>
      </w:r>
    </w:p>
    <w:p w:rsidR="0057770C" w:rsidRPr="00243286" w:rsidRDefault="0057770C" w:rsidP="0057770C">
      <w:pPr>
        <w:rPr>
          <w:sz w:val="22"/>
        </w:rPr>
      </w:pPr>
      <w:r w:rsidRPr="00243286">
        <w:t xml:space="preserve">Dr. Carlos Ponce, general coordinator of the Latin American and Caribbean Network for Democracy, co-editor of the political magazine “Nueva </w:t>
      </w:r>
      <w:proofErr w:type="spellStart"/>
      <w:r w:rsidRPr="00243286">
        <w:t>Politica</w:t>
      </w:r>
      <w:proofErr w:type="spellEnd"/>
      <w:r w:rsidRPr="00243286">
        <w:t xml:space="preserve">”, lecturer in several U.S. and Latin American Universities and member of the Steering Committee of the World Movement for Democracy and the ISC of the Community of Democracies, 1/12/13, </w:t>
      </w:r>
      <w:hyperlink r:id="rId15" w:history="1">
        <w:r w:rsidRPr="00243286">
          <w:rPr>
            <w:rStyle w:val="Hyperlink"/>
          </w:rPr>
          <w:t>http://www.capitolhillcubans.com/2013/01/venezuelas-coup-made-in-cuba.html</w:t>
        </w:r>
      </w:hyperlink>
    </w:p>
    <w:p w:rsidR="0057770C" w:rsidRPr="00243286" w:rsidRDefault="0057770C" w:rsidP="0057770C"/>
    <w:p w:rsidR="0057770C" w:rsidRPr="00243286" w:rsidRDefault="0057770C" w:rsidP="0057770C">
      <w:pPr>
        <w:rPr>
          <w:rStyle w:val="StyleBoldUnderline"/>
        </w:rPr>
      </w:pPr>
      <w:r w:rsidRPr="00243286">
        <w:t xml:space="preserve">Hugo </w:t>
      </w:r>
      <w:r w:rsidRPr="00243286">
        <w:rPr>
          <w:rStyle w:val="StyleBoldUnderline"/>
        </w:rPr>
        <w:t xml:space="preserve">Chávez </w:t>
      </w:r>
      <w:r w:rsidRPr="00243286">
        <w:t xml:space="preserve">was aware of the potential complications of this new surgery and he </w:t>
      </w:r>
      <w:r w:rsidRPr="00243286">
        <w:rPr>
          <w:rStyle w:val="StyleBoldUnderline"/>
        </w:rPr>
        <w:t>clearly said</w:t>
      </w:r>
      <w:r w:rsidRPr="00243286">
        <w:t xml:space="preserve"> that in case he became unable to take oath on January 10th, or in case of his death, </w:t>
      </w:r>
      <w:r w:rsidRPr="00243286">
        <w:rPr>
          <w:rStyle w:val="StyleBoldUnderline"/>
        </w:rPr>
        <w:t>his chosen one</w:t>
      </w:r>
      <w:r w:rsidRPr="00243286">
        <w:t xml:space="preserve"> to run </w:t>
      </w:r>
      <w:r w:rsidRPr="00243286">
        <w:rPr>
          <w:rStyle w:val="StyleBoldUnderline"/>
        </w:rPr>
        <w:t>for president was</w:t>
      </w:r>
      <w:r w:rsidRPr="00243286">
        <w:t xml:space="preserve"> </w:t>
      </w:r>
      <w:proofErr w:type="spellStart"/>
      <w:r w:rsidRPr="00243286">
        <w:t>Nicolás</w:t>
      </w:r>
      <w:proofErr w:type="spellEnd"/>
      <w:r w:rsidRPr="00243286">
        <w:t xml:space="preserve"> </w:t>
      </w:r>
      <w:proofErr w:type="spellStart"/>
      <w:r w:rsidRPr="00243286">
        <w:rPr>
          <w:rStyle w:val="StyleBoldUnderline"/>
        </w:rPr>
        <w:t>Maduro</w:t>
      </w:r>
      <w:proofErr w:type="spellEnd"/>
      <w:r w:rsidRPr="00243286">
        <w:rPr>
          <w:rStyle w:val="StyleBoldUnderline"/>
        </w:rPr>
        <w:t>.</w:t>
      </w:r>
      <w:r w:rsidRPr="00243286">
        <w:t xml:space="preserve"> And the Constitution in Venezuela is clear: the mandate began on January 10th, 2007 and ends January 10th, 2013, and if the elected president can’t take the oath that day the Assembly’s President assumes power temporarily and calls for new elections within a maximum of 30 days. But for </w:t>
      </w:r>
      <w:r w:rsidRPr="00243286">
        <w:rPr>
          <w:rStyle w:val="StyleBoldUnderline"/>
        </w:rPr>
        <w:t>Cuba</w:t>
      </w:r>
      <w:r w:rsidRPr="00243286">
        <w:t xml:space="preserve">, which </w:t>
      </w:r>
      <w:r w:rsidRPr="00243286">
        <w:rPr>
          <w:rStyle w:val="StyleBoldUnderline"/>
        </w:rPr>
        <w:t>receives more than $10 billion a year plus other benefits from Venezuela</w:t>
      </w:r>
      <w:r w:rsidRPr="00243286">
        <w:t>, this is not acceptable</w:t>
      </w:r>
      <w:r w:rsidRPr="00243286">
        <w:rPr>
          <w:rStyle w:val="StyleBoldUnderline"/>
        </w:rPr>
        <w:t xml:space="preserve">. Fidel and </w:t>
      </w:r>
      <w:proofErr w:type="spellStart"/>
      <w:r w:rsidRPr="00243286">
        <w:rPr>
          <w:rStyle w:val="StyleBoldUnderline"/>
        </w:rPr>
        <w:t>Raúl</w:t>
      </w:r>
      <w:proofErr w:type="spellEnd"/>
      <w:r w:rsidRPr="00243286">
        <w:rPr>
          <w:rStyle w:val="StyleBoldUnderline"/>
        </w:rPr>
        <w:t xml:space="preserve"> Castro have been close friends and supporters of Chávez's regime for economic reasons. Thanks to</w:t>
      </w:r>
      <w:r w:rsidRPr="00243286">
        <w:t xml:space="preserve"> Hugo </w:t>
      </w:r>
      <w:r w:rsidRPr="00243286">
        <w:rPr>
          <w:rStyle w:val="StyleBoldUnderline"/>
        </w:rPr>
        <w:t>Chávez</w:t>
      </w:r>
      <w:r w:rsidRPr="00243286">
        <w:t xml:space="preserve"> and his fake revolution, </w:t>
      </w:r>
      <w:r w:rsidRPr="00243286">
        <w:rPr>
          <w:rStyle w:val="StyleBoldUnderline"/>
        </w:rPr>
        <w:t xml:space="preserve">the Cuban dictatorial regime has been able to survive this past decade. For Castro’s regime, the future of Chávez will also </w:t>
      </w:r>
      <w:r w:rsidRPr="00243286">
        <w:rPr>
          <w:rStyle w:val="Emphasis"/>
        </w:rPr>
        <w:t>mark Cuba’s future</w:t>
      </w:r>
      <w:r w:rsidRPr="00243286">
        <w:t xml:space="preserve">. </w:t>
      </w:r>
      <w:r w:rsidRPr="00243286">
        <w:rPr>
          <w:rStyle w:val="StyleBoldUnderline"/>
        </w:rPr>
        <w:t xml:space="preserve">The Castro brothers have become the conciliators and advisors of the two most powerful acolytes of Chávez as well as </w:t>
      </w:r>
      <w:r w:rsidRPr="00243286">
        <w:t xml:space="preserve">of some fractions from </w:t>
      </w:r>
      <w:r w:rsidRPr="00243286">
        <w:rPr>
          <w:rStyle w:val="StyleBoldUnderline"/>
        </w:rPr>
        <w:t>the military</w:t>
      </w:r>
      <w:r w:rsidRPr="00243286">
        <w:t xml:space="preserve">. </w:t>
      </w:r>
      <w:r w:rsidRPr="00243286">
        <w:rPr>
          <w:rStyle w:val="StyleBoldUnderline"/>
        </w:rPr>
        <w:t>Castro has been coordinating the meetings among</w:t>
      </w:r>
      <w:r w:rsidRPr="00243286">
        <w:t xml:space="preserve"> </w:t>
      </w:r>
      <w:proofErr w:type="spellStart"/>
      <w:r w:rsidRPr="00243286">
        <w:t>Diosdado</w:t>
      </w:r>
      <w:proofErr w:type="spellEnd"/>
      <w:r w:rsidRPr="00243286">
        <w:t xml:space="preserve"> Cabello, the </w:t>
      </w:r>
      <w:r w:rsidRPr="00243286">
        <w:rPr>
          <w:rStyle w:val="StyleBoldUnderline"/>
        </w:rPr>
        <w:t>president of</w:t>
      </w:r>
      <w:r w:rsidRPr="00243286">
        <w:t xml:space="preserve"> </w:t>
      </w:r>
      <w:r w:rsidRPr="00243286">
        <w:rPr>
          <w:rStyle w:val="StyleBoldUnderline"/>
        </w:rPr>
        <w:t>Venezuelan National Assembly</w:t>
      </w:r>
      <w:r w:rsidRPr="00243286">
        <w:t xml:space="preserve">, Vice President </w:t>
      </w:r>
      <w:proofErr w:type="spellStart"/>
      <w:r w:rsidRPr="00243286">
        <w:rPr>
          <w:rStyle w:val="StyleBoldUnderline"/>
        </w:rPr>
        <w:t>Maduro</w:t>
      </w:r>
      <w:proofErr w:type="spellEnd"/>
      <w:r w:rsidRPr="00243286">
        <w:rPr>
          <w:rStyle w:val="StyleBoldUnderline"/>
        </w:rPr>
        <w:t xml:space="preserve">, </w:t>
      </w:r>
      <w:proofErr w:type="spellStart"/>
      <w:r w:rsidRPr="00243286">
        <w:rPr>
          <w:rStyle w:val="StyleBoldUnderline"/>
        </w:rPr>
        <w:t>Chávez’s</w:t>
      </w:r>
      <w:proofErr w:type="spellEnd"/>
      <w:r w:rsidRPr="00243286">
        <w:rPr>
          <w:rStyle w:val="StyleBoldUnderline"/>
        </w:rPr>
        <w:t xml:space="preserve"> family and</w:t>
      </w:r>
      <w:r w:rsidRPr="00243286">
        <w:t xml:space="preserve"> some sectors of </w:t>
      </w:r>
      <w:r w:rsidRPr="00243286">
        <w:rPr>
          <w:rStyle w:val="StyleBoldUnderline"/>
        </w:rPr>
        <w:t>the military.</w:t>
      </w:r>
    </w:p>
    <w:p w:rsidR="0057770C" w:rsidRPr="00243286" w:rsidRDefault="0057770C" w:rsidP="0057770C">
      <w:pPr>
        <w:rPr>
          <w:rStyle w:val="Emphasis"/>
        </w:rPr>
      </w:pPr>
    </w:p>
    <w:p w:rsidR="00281911" w:rsidRPr="00243286" w:rsidRDefault="004256D2" w:rsidP="00A13898">
      <w:pPr>
        <w:pStyle w:val="Heading1"/>
      </w:pPr>
      <w:r w:rsidRPr="00243286">
        <w:lastRenderedPageBreak/>
        <w:t xml:space="preserve">Mechanism </w:t>
      </w:r>
      <w:r w:rsidR="00281911" w:rsidRPr="00243286">
        <w:t xml:space="preserve">Links </w:t>
      </w:r>
      <w:r w:rsidR="00F66300" w:rsidRPr="00243286">
        <w:t xml:space="preserve">– </w:t>
      </w:r>
      <w:proofErr w:type="spellStart"/>
      <w:r w:rsidR="00F66300" w:rsidRPr="00243286">
        <w:t>Neg</w:t>
      </w:r>
      <w:proofErr w:type="spellEnd"/>
    </w:p>
    <w:p w:rsidR="00A13898" w:rsidRPr="00243286" w:rsidRDefault="00A13898" w:rsidP="00A13898">
      <w:pPr>
        <w:pStyle w:val="Heading2"/>
      </w:pPr>
      <w:r w:rsidRPr="00243286">
        <w:lastRenderedPageBreak/>
        <w:t xml:space="preserve">Economic Engagement </w:t>
      </w:r>
    </w:p>
    <w:p w:rsidR="00A13898" w:rsidRPr="00243286" w:rsidRDefault="00A13898" w:rsidP="00A13898">
      <w:pPr>
        <w:pStyle w:val="Heading3"/>
      </w:pPr>
      <w:r w:rsidRPr="00243286">
        <w:lastRenderedPageBreak/>
        <w:t>Economic Engagement 1NC</w:t>
      </w:r>
    </w:p>
    <w:p w:rsidR="00A13898" w:rsidRPr="00243286" w:rsidRDefault="00A13898" w:rsidP="00A13898">
      <w:pPr>
        <w:pStyle w:val="Heading4"/>
      </w:pPr>
      <w:r w:rsidRPr="00243286">
        <w:t xml:space="preserve">Economic engagement with Latin America drains capital and </w:t>
      </w:r>
      <w:r w:rsidRPr="00243286">
        <w:rPr>
          <w:u w:val="single"/>
        </w:rPr>
        <w:t>specifically</w:t>
      </w:r>
      <w:r w:rsidRPr="00243286">
        <w:t xml:space="preserve"> derails immigration reform </w:t>
      </w:r>
    </w:p>
    <w:p w:rsidR="00A13898" w:rsidRPr="00243286" w:rsidRDefault="00A13898" w:rsidP="00B50AA5">
      <w:pPr>
        <w:rPr>
          <w:rStyle w:val="StyleStyleBold12pt"/>
        </w:rPr>
      </w:pPr>
      <w:r w:rsidRPr="00243286">
        <w:rPr>
          <w:rStyle w:val="StyleStyleBold12pt"/>
        </w:rPr>
        <w:t>Shear ‘13</w:t>
      </w:r>
    </w:p>
    <w:p w:rsidR="00A13898" w:rsidRPr="00243286" w:rsidRDefault="00A13898" w:rsidP="008418A7">
      <w:r w:rsidRPr="00243286">
        <w:t xml:space="preserve">(Michael, NYT White house correspondent, 5/5,  </w:t>
      </w:r>
      <w:hyperlink r:id="rId16" w:history="1">
        <w:r w:rsidRPr="00243286">
          <w:rPr>
            <w:rStyle w:val="Hyperlink"/>
          </w:rPr>
          <w:t>http://www.nytimes.com/2013/05/05/world/americas/in-latin-america-us-shifts-focus-from-drug-war-to-economy.html?pagewanted=all</w:t>
        </w:r>
      </w:hyperlink>
      <w:r w:rsidRPr="00243286">
        <w:t>)</w:t>
      </w:r>
    </w:p>
    <w:p w:rsidR="00A13898" w:rsidRPr="00243286" w:rsidRDefault="00A13898" w:rsidP="00A13898">
      <w:r w:rsidRPr="00243286">
        <w:t xml:space="preserve">Last week, Mr. Obama returned to capitals </w:t>
      </w:r>
      <w:r w:rsidRPr="00243286">
        <w:rPr>
          <w:rStyle w:val="StyleBoldUnderline"/>
        </w:rPr>
        <w:t>in Latin America</w:t>
      </w:r>
      <w:r w:rsidRPr="00243286">
        <w:t xml:space="preserve"> with a vastly different message. </w:t>
      </w:r>
      <w:r w:rsidRPr="00243286">
        <w:rPr>
          <w:rStyle w:val="StyleBoldUnderline"/>
        </w:rPr>
        <w:t xml:space="preserve">Relationships with countries racked by drug violence and organized crime should </w:t>
      </w:r>
      <w:r w:rsidRPr="00243286">
        <w:rPr>
          <w:rStyle w:val="Emphasis"/>
        </w:rPr>
        <w:t>focus more on economic development</w:t>
      </w:r>
      <w:r w:rsidRPr="00243286">
        <w:t xml:space="preserve"> and less on the endless battles against drug traffickers and organized crime capos that have left few clear victors. The countries, Mexico in particular, need to set their own course on security, with the United States playing more of a backing role. </w:t>
      </w:r>
      <w:r w:rsidRPr="00243286">
        <w:rPr>
          <w:rStyle w:val="StyleBoldUnderline"/>
        </w:rPr>
        <w:t xml:space="preserve">That approach runs the risk of being </w:t>
      </w:r>
      <w:r w:rsidRPr="00243286">
        <w:rPr>
          <w:rStyle w:val="Emphasis"/>
        </w:rPr>
        <w:t>seen as kowtowing</w:t>
      </w:r>
      <w:r w:rsidRPr="00243286">
        <w:rPr>
          <w:rStyle w:val="StyleBoldUnderline"/>
        </w:rPr>
        <w:t xml:space="preserve"> to governments more concerned about their public image than the underlying problems</w:t>
      </w:r>
      <w:r w:rsidRPr="00243286">
        <w:t xml:space="preserve"> tarnishing it. Mexico, which is </w:t>
      </w:r>
      <w:r w:rsidRPr="00243286">
        <w:rPr>
          <w:rStyle w:val="StyleBoldUnderline"/>
        </w:rPr>
        <w:t>eager to play up</w:t>
      </w:r>
      <w:r w:rsidRPr="00243286">
        <w:t xml:space="preserve"> its </w:t>
      </w:r>
      <w:r w:rsidRPr="00243286">
        <w:rPr>
          <w:rStyle w:val="StyleBoldUnderline"/>
        </w:rPr>
        <w:t>economic growth</w:t>
      </w:r>
      <w:r w:rsidRPr="00243286">
        <w:t>, has mounted an aggressive effort to play down its crime problems, going as far as to encourage the news media to avoid certain slang words in reports. “The problem will not just go away,” said Michael Shifter, president of the Inter-American Dialogue. “</w:t>
      </w:r>
      <w:r w:rsidRPr="00243286">
        <w:rPr>
          <w:rStyle w:val="StyleBoldUnderline"/>
        </w:rPr>
        <w:t>It needs</w:t>
      </w:r>
      <w:r w:rsidRPr="00243286">
        <w:t xml:space="preserve"> to be tackled head-on, with a comprehensive </w:t>
      </w:r>
      <w:r w:rsidRPr="00243286">
        <w:rPr>
          <w:rStyle w:val="StyleBoldUnderline"/>
        </w:rPr>
        <w:t>strategy</w:t>
      </w:r>
      <w:r w:rsidRPr="00243286">
        <w:t xml:space="preserve"> that includes but goes </w:t>
      </w:r>
      <w:r w:rsidRPr="00243286">
        <w:rPr>
          <w:rStyle w:val="Emphasis"/>
        </w:rPr>
        <w:t>beyond stimulating economic growth</w:t>
      </w:r>
      <w:r w:rsidRPr="00243286">
        <w:t xml:space="preserve"> and alleviating poverty. </w:t>
      </w:r>
      <w:r w:rsidRPr="00243286">
        <w:rPr>
          <w:rStyle w:val="StyleBoldUnderline"/>
        </w:rPr>
        <w:t xml:space="preserve">“Obama becomes </w:t>
      </w:r>
      <w:r w:rsidRPr="00243286">
        <w:rPr>
          <w:rStyle w:val="Emphasis"/>
        </w:rPr>
        <w:t xml:space="preserve">vulnerable </w:t>
      </w:r>
      <w:r w:rsidRPr="00243286">
        <w:rPr>
          <w:rStyle w:val="StyleBoldUnderline"/>
        </w:rPr>
        <w:t xml:space="preserve">to the charge of </w:t>
      </w:r>
      <w:r w:rsidRPr="00243286">
        <w:rPr>
          <w:rStyle w:val="Emphasis"/>
        </w:rPr>
        <w:t>downplaying the region’s overriding issue</w:t>
      </w:r>
      <w:r w:rsidRPr="00243286">
        <w:t xml:space="preserve">, </w:t>
      </w:r>
      <w:r w:rsidRPr="00243286">
        <w:rPr>
          <w:rStyle w:val="StyleBoldUnderline"/>
        </w:rPr>
        <w:t>and the chief obstacle to economic progress</w:t>
      </w:r>
      <w:r w:rsidRPr="00243286">
        <w:t xml:space="preserve">,” he added. “It is fine to change the narrative from security to economics as long as the reality on the ground reflects and fits with the new story line.” Administration officials insist that Mr. Obama remains </w:t>
      </w:r>
      <w:proofErr w:type="spellStart"/>
      <w:r w:rsidRPr="00243286">
        <w:t>cleareyed</w:t>
      </w:r>
      <w:proofErr w:type="spellEnd"/>
      <w:r w:rsidRPr="00243286">
        <w:t xml:space="preserve">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w:t>
      </w:r>
      <w:proofErr w:type="spellStart"/>
      <w:r w:rsidRPr="00243286">
        <w:t>Calderón</w:t>
      </w:r>
      <w:proofErr w:type="spellEnd"/>
      <w:r w:rsidRPr="00243286">
        <w:t xml:space="preserve">.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243286">
        <w:rPr>
          <w:rStyle w:val="StyleBoldUnderline"/>
        </w:rPr>
        <w:t xml:space="preserve">that philosophy could </w:t>
      </w:r>
      <w:r w:rsidRPr="00243286">
        <w:rPr>
          <w:rStyle w:val="Emphasis"/>
        </w:rPr>
        <w:t>collide with the concerns of lawmakers</w:t>
      </w:r>
      <w:r w:rsidRPr="00243286">
        <w:rPr>
          <w:rStyle w:val="StyleBoldUnderline"/>
        </w:rPr>
        <w:t xml:space="preserve"> in Washington, who</w:t>
      </w:r>
      <w:r w:rsidRPr="00243286">
        <w:t xml:space="preserve"> have </w:t>
      </w:r>
      <w:r w:rsidRPr="00243286">
        <w:rPr>
          <w:rStyle w:val="StyleBoldUnderline"/>
        </w:rPr>
        <w:t xml:space="preserve">expressed </w:t>
      </w:r>
      <w:r w:rsidRPr="00243286">
        <w:rPr>
          <w:rStyle w:val="Emphasis"/>
        </w:rPr>
        <w:t>frustration</w:t>
      </w:r>
      <w:r w:rsidRPr="00243286">
        <w:rPr>
          <w:rStyle w:val="StyleBoldUnderline"/>
        </w:rPr>
        <w:t xml:space="preserve"> with what they see as</w:t>
      </w:r>
      <w:r w:rsidRPr="00243286">
        <w:t xml:space="preserve"> a </w:t>
      </w:r>
      <w:r w:rsidRPr="00243286">
        <w:rPr>
          <w:rStyle w:val="StyleBoldUnderline"/>
        </w:rPr>
        <w:t xml:space="preserve">lack of clarity in </w:t>
      </w:r>
      <w:r w:rsidRPr="00243286">
        <w:t xml:space="preserve">Mexico’s </w:t>
      </w:r>
      <w:r w:rsidRPr="00243286">
        <w:rPr>
          <w:rStyle w:val="StyleBoldUnderline"/>
        </w:rPr>
        <w:t>security plans</w:t>
      </w:r>
      <w:r w:rsidRPr="00243286">
        <w:t xml:space="preserve">. And </w:t>
      </w:r>
      <w:r w:rsidRPr="00243286">
        <w:rPr>
          <w:rStyle w:val="StyleBoldUnderline"/>
        </w:rPr>
        <w:t xml:space="preserve">security analysts say </w:t>
      </w:r>
      <w:r w:rsidRPr="00243286">
        <w:t xml:space="preserve">the </w:t>
      </w:r>
      <w:r w:rsidRPr="00243286">
        <w:rPr>
          <w:rStyle w:val="StyleBoldUnderline"/>
        </w:rPr>
        <w:t xml:space="preserve">entrenched corruption </w:t>
      </w:r>
      <w:r w:rsidRPr="00243286">
        <w:t>in Mexican law enforcement</w:t>
      </w:r>
      <w:r w:rsidRPr="00243286">
        <w:rPr>
          <w:rStyle w:val="StyleBoldUnderline"/>
        </w:rPr>
        <w:t xml:space="preserve"> has long clouded the partnership</w:t>
      </w:r>
      <w:r w:rsidRPr="00243286">
        <w:t xml:space="preserve"> with their American counterparts. Putting Mexico in the driver’s seat on security marks a shift in a balance of power that has always tipped to the United States and, analysts said, </w:t>
      </w:r>
      <w:r w:rsidRPr="00243286">
        <w:rPr>
          <w:rStyle w:val="StyleBoldUnderline"/>
        </w:rPr>
        <w:t xml:space="preserve">will </w:t>
      </w:r>
      <w:r w:rsidRPr="00243286">
        <w:rPr>
          <w:rStyle w:val="Emphasis"/>
        </w:rPr>
        <w:t>carry political risk as Congress negotiates an immigration bill</w:t>
      </w:r>
      <w:r w:rsidRPr="00243286">
        <w:rPr>
          <w:rStyle w:val="StyleBoldUnderline"/>
        </w:rPr>
        <w:t xml:space="preserve"> that is expected to include provisions for tighter border security. </w:t>
      </w:r>
      <w:r w:rsidRPr="00243286">
        <w:t xml:space="preserve">“If there is a </w:t>
      </w:r>
      <w:r w:rsidRPr="00243286">
        <w:rPr>
          <w:rStyle w:val="StyleBoldUnderline"/>
        </w:rPr>
        <w:t>perception in the U.S. Congress that security cooperation is weakening</w:t>
      </w:r>
      <w:r w:rsidRPr="00243286">
        <w:t xml:space="preserve">, that </w:t>
      </w:r>
      <w:r w:rsidRPr="00243286">
        <w:rPr>
          <w:rStyle w:val="StyleBoldUnderline"/>
        </w:rPr>
        <w:t xml:space="preserve">could </w:t>
      </w:r>
      <w:r w:rsidRPr="00243286">
        <w:rPr>
          <w:rStyle w:val="Emphasis"/>
        </w:rPr>
        <w:t>play into the hands of those who oppose immigration reform</w:t>
      </w:r>
      <w:r w:rsidRPr="00243286">
        <w:rPr>
          <w:rStyle w:val="StyleBoldUnderline"/>
        </w:rPr>
        <w:t xml:space="preserve">,” said </w:t>
      </w:r>
      <w:r w:rsidRPr="00243286">
        <w:t xml:space="preserve">Vanda </w:t>
      </w:r>
      <w:proofErr w:type="spellStart"/>
      <w:r w:rsidRPr="00243286">
        <w:t>Felbab</w:t>
      </w:r>
      <w:proofErr w:type="spellEnd"/>
      <w:r w:rsidRPr="00243286">
        <w:t>-</w:t>
      </w:r>
      <w:r w:rsidRPr="00243286">
        <w:rPr>
          <w:rStyle w:val="StyleBoldUnderline"/>
        </w:rPr>
        <w:t>Brown, a counternarcotics expert at</w:t>
      </w:r>
      <w:r w:rsidRPr="00243286">
        <w:t xml:space="preserve"> the </w:t>
      </w:r>
      <w:r w:rsidRPr="00243286">
        <w:rPr>
          <w:rStyle w:val="StyleBoldUnderline"/>
        </w:rPr>
        <w:t>Brookings</w:t>
      </w:r>
      <w:r w:rsidRPr="00243286">
        <w:t xml:space="preserve"> Institution in Washington. “Realistically, the border is as tight as could be and there have been few spillovers of the violence from Mexico into the U.S.,” she added, but </w:t>
      </w:r>
      <w:r w:rsidRPr="00243286">
        <w:rPr>
          <w:rStyle w:val="Emphasis"/>
        </w:rPr>
        <w:t>perceptions count in Washington “and can be easily distorted</w:t>
      </w:r>
      <w:r w:rsidRPr="00243286">
        <w:t>.” “</w:t>
      </w:r>
      <w:r w:rsidRPr="00243286">
        <w:rPr>
          <w:rStyle w:val="StyleBoldUnderline"/>
        </w:rPr>
        <w:t xml:space="preserve">Drugs </w:t>
      </w:r>
      <w:r w:rsidRPr="00243286">
        <w:t xml:space="preserve">today </w:t>
      </w:r>
      <w:r w:rsidRPr="00243286">
        <w:rPr>
          <w:rStyle w:val="StyleBoldUnderline"/>
        </w:rPr>
        <w:t>are not very important to the U.S. public over all,”</w:t>
      </w:r>
      <w:r w:rsidRPr="00243286">
        <w:t xml:space="preserve"> she added, “</w:t>
      </w:r>
      <w:r w:rsidRPr="00243286">
        <w:rPr>
          <w:rStyle w:val="StyleBoldUnderline"/>
        </w:rPr>
        <w:t xml:space="preserve">but they are important to committed drug warriors who are </w:t>
      </w:r>
      <w:r w:rsidRPr="00243286">
        <w:rPr>
          <w:rStyle w:val="Emphasis"/>
        </w:rPr>
        <w:t>politically powerful.”</w:t>
      </w:r>
      <w:r w:rsidRPr="00243286">
        <w:rPr>
          <w:rStyle w:val="StyleBoldUnderline"/>
        </w:rPr>
        <w:t xml:space="preserve"> </w:t>
      </w:r>
      <w:r w:rsidRPr="00243286">
        <w:t xml:space="preserve">Representative Michael T. </w:t>
      </w:r>
      <w:proofErr w:type="spellStart"/>
      <w:r w:rsidRPr="00243286">
        <w:rPr>
          <w:rStyle w:val="StyleBoldUnderline"/>
        </w:rPr>
        <w:t>McCaul</w:t>
      </w:r>
      <w:proofErr w:type="spellEnd"/>
      <w:r w:rsidRPr="00243286">
        <w:t xml:space="preserve">, a Texas Republican who is </w:t>
      </w:r>
      <w:r w:rsidRPr="00243286">
        <w:rPr>
          <w:rStyle w:val="StyleBoldUnderline"/>
        </w:rPr>
        <w:t>chair</w:t>
      </w:r>
      <w:r w:rsidRPr="00243286">
        <w:t xml:space="preserve">man </w:t>
      </w:r>
      <w:r w:rsidRPr="00243286">
        <w:rPr>
          <w:rStyle w:val="StyleBoldUnderline"/>
        </w:rPr>
        <w:t>of the Homeland Security Committee, has warned against</w:t>
      </w:r>
      <w:r w:rsidRPr="00243286">
        <w:t xml:space="preserve"> the danger of </w:t>
      </w:r>
      <w:r w:rsidRPr="00243286">
        <w:rPr>
          <w:rStyle w:val="StyleBoldUnderline"/>
        </w:rPr>
        <w:t>drug cartels</w:t>
      </w:r>
      <w:r w:rsidRPr="00243286">
        <w:t xml:space="preserve"> forming </w:t>
      </w:r>
      <w:r w:rsidRPr="00243286">
        <w:rPr>
          <w:rStyle w:val="StyleBoldUnderline"/>
        </w:rPr>
        <w:t>alliances with terrorist groups</w:t>
      </w:r>
      <w:r w:rsidRPr="00243286">
        <w:t xml:space="preserve">.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drug gangs pose threats to peace and security. Human rights advocates said they feared the United States would ease pressure on Mexico to investigate disappearances and other abuses at </w:t>
      </w:r>
      <w:r w:rsidRPr="00243286">
        <w:lastRenderedPageBreak/>
        <w:t xml:space="preserve">the hands of the police and military, who have received substantial American support. The shift in approach “suggests that the Obama administration either doesn’t object to these abusive practices or is only willing to raise such concerns when it’s politically convenient,” said José Miguel </w:t>
      </w:r>
      <w:proofErr w:type="spellStart"/>
      <w:r w:rsidRPr="00243286">
        <w:t>Vivanco</w:t>
      </w:r>
      <w:proofErr w:type="spellEnd"/>
      <w:r w:rsidRPr="00243286">
        <w:t xml:space="preserve">,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 Mr. Obama,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t>
      </w:r>
      <w:r w:rsidRPr="00243286">
        <w:rPr>
          <w:rStyle w:val="StyleBoldUnderline"/>
        </w:rPr>
        <w:t>when it comes to the United States and Central America,</w:t>
      </w:r>
      <w:r w:rsidRPr="00243286">
        <w:t xml:space="preserve"> “so </w:t>
      </w:r>
      <w:r w:rsidRPr="00243286">
        <w:rPr>
          <w:rStyle w:val="StyleBoldUnderline"/>
        </w:rPr>
        <w:t xml:space="preserve">much of the </w:t>
      </w:r>
      <w:r w:rsidRPr="00243286">
        <w:rPr>
          <w:rStyle w:val="Emphasis"/>
        </w:rPr>
        <w:t>focus ends up being on security</w:t>
      </w:r>
      <w:r w:rsidRPr="00243286">
        <w:t xml:space="preserve">.” “We also have to recognize that problems like </w:t>
      </w:r>
      <w:proofErr w:type="spellStart"/>
      <w:r w:rsidRPr="00243286">
        <w:t>narco</w:t>
      </w:r>
      <w:proofErr w:type="spellEnd"/>
      <w:r w:rsidRPr="00243286">
        <w:t>-trafficking arise in part when a country is vulnerable because of poverty, because of institutions that are not working for the people, because young people don’t see a brighter future ahead,” Mr. Obama said in a news conference with Laura Chinchilla, the president of Costa Rica.</w:t>
      </w:r>
    </w:p>
    <w:p w:rsidR="00A13898" w:rsidRPr="00243286" w:rsidRDefault="00A13898" w:rsidP="00A13898"/>
    <w:p w:rsidR="00A13898" w:rsidRPr="00243286" w:rsidRDefault="00660981" w:rsidP="00660981">
      <w:pPr>
        <w:pStyle w:val="Heading3"/>
      </w:pPr>
      <w:r w:rsidRPr="00243286">
        <w:lastRenderedPageBreak/>
        <w:t xml:space="preserve">    Ext. </w:t>
      </w:r>
      <w:r w:rsidR="00AA3E0F" w:rsidRPr="00243286">
        <w:t>Economic Engagement Links</w:t>
      </w:r>
    </w:p>
    <w:p w:rsidR="00660981" w:rsidRPr="00243286" w:rsidRDefault="00660981" w:rsidP="00F57D98">
      <w:pPr>
        <w:pStyle w:val="Heading4"/>
      </w:pPr>
      <w:r w:rsidRPr="00243286">
        <w:t>New Latin Economic Engagement Initiatives cause massive PC loss – no turns</w:t>
      </w:r>
    </w:p>
    <w:p w:rsidR="00660981" w:rsidRPr="00243286" w:rsidRDefault="00660981" w:rsidP="00660981">
      <w:pPr>
        <w:rPr>
          <w:rStyle w:val="StyleStyleBold12pt"/>
        </w:rPr>
      </w:pPr>
      <w:proofErr w:type="spellStart"/>
      <w:r w:rsidRPr="00243286">
        <w:rPr>
          <w:rStyle w:val="StyleStyleBold12pt"/>
        </w:rPr>
        <w:t>Isacson</w:t>
      </w:r>
      <w:proofErr w:type="spellEnd"/>
      <w:r w:rsidRPr="00243286">
        <w:rPr>
          <w:rStyle w:val="StyleStyleBold12pt"/>
        </w:rPr>
        <w:t>, 11</w:t>
      </w:r>
    </w:p>
    <w:p w:rsidR="00660981" w:rsidRPr="00243286" w:rsidRDefault="00660981" w:rsidP="00F57D98">
      <w:r w:rsidRPr="00243286">
        <w:t xml:space="preserve">Adam, Senior Associate @ WOLA, Washington Office on Latin America, Areas of Expertise:  Regional and Military Security Policy, Arms Transfers, Civil-Military Relations, Colombia, International Drug Policy, Mexico, Peace Processes, U.S. Assistance, Adam </w:t>
      </w:r>
      <w:proofErr w:type="spellStart"/>
      <w:r w:rsidRPr="00243286">
        <w:t>Isacson</w:t>
      </w:r>
      <w:proofErr w:type="spellEnd"/>
      <w:r w:rsidRPr="00243286">
        <w:t xml:space="preserve"> is a key member of WOLA’s Regional Security Policy team. He is a leading expert on defense, civil-military relations, and U.S. security assistance to the Americas. He collaborates on Just the Facts—a constantly updated source of information and analysis of the United States’ often troubled relationship with Latin America’s militaries. He helped found Just the Facts in the early 1990s. Mr. </w:t>
      </w:r>
      <w:proofErr w:type="spellStart"/>
      <w:r w:rsidRPr="00243286">
        <w:t>Isacson</w:t>
      </w:r>
      <w:proofErr w:type="spellEnd"/>
      <w:r w:rsidRPr="00243286">
        <w:t xml:space="preserve"> has co-authored dozens of publications, including “Ready, Aim, Foreign Policy” and “Waiting for Change,” which examine the increasing role of the military in U.S. foreign policy. During the 2000s, Mr. </w:t>
      </w:r>
      <w:proofErr w:type="spellStart"/>
      <w:r w:rsidRPr="00243286">
        <w:t>Isacson</w:t>
      </w:r>
      <w:proofErr w:type="spellEnd"/>
      <w:r w:rsidRPr="00243286">
        <w:t xml:space="preserve"> focused on Colombia, the principal destination of U.S. aid to Latin America at the time. At the end of the decade, he published “Don’t Call It a Model,” a comprehensive look at the lessons to be learned from Plan Colombia. He has testified before Congress on international drug policy, Colombia’s conflict, U.S. military aid programs and human rights, and has organized several congressional delegations to the region. He is “among the few in Washington who genuinely affect how policy-makers in Congress and the administration shape their decisions and policy proposals,” says a congressional staffer who closely follows Latin America policy.  He is known for his pithy commentary, shared online daily through regular contributions to Just the Facts and other blogs. Among Latin America analysts, he has been a leader in cutting-edge use of technology for transparency, instant analysis, and advocacy. Mr. </w:t>
      </w:r>
      <w:proofErr w:type="spellStart"/>
      <w:r w:rsidRPr="00243286">
        <w:t>Isacson</w:t>
      </w:r>
      <w:proofErr w:type="spellEnd"/>
      <w:r w:rsidRPr="00243286">
        <w:t xml:space="preserve"> joined WOLA in 2010 after fourteen years working on Latin American and Caribbean security issues with the Center for International Policy (CIP). Before WOLA and CIP, he worked for the Arias Foundation for Peace and Human Progress in San José, Costa Rica as a program assistant for demilitarization. 3/10, http://www.wola.org/commentary/president_obama_s_upcoming_trip_to_latin_america</w:t>
      </w:r>
    </w:p>
    <w:p w:rsidR="00660981" w:rsidRPr="00243286" w:rsidRDefault="00660981" w:rsidP="00660981">
      <w:r w:rsidRPr="00243286">
        <w:t xml:space="preserve">Though Latin Americans’ perceptions of the United States have improved since a low point during the Bush administration, our country is no longer the central player in the economic lives of most </w:t>
      </w:r>
      <w:r w:rsidRPr="00243286">
        <w:rPr>
          <w:rStyle w:val="StyleBoldUnderline"/>
        </w:rPr>
        <w:t>Latin American</w:t>
      </w:r>
      <w:r w:rsidRPr="00243286">
        <w:t xml:space="preserve"> countries, either through </w:t>
      </w:r>
      <w:r w:rsidRPr="00243286">
        <w:rPr>
          <w:rStyle w:val="StyleBoldUnderline"/>
        </w:rPr>
        <w:t>trade or aid</w:t>
      </w:r>
      <w:r w:rsidRPr="00243286">
        <w:t xml:space="preserve">. As a result, it </w:t>
      </w:r>
      <w:r w:rsidRPr="00243286">
        <w:rPr>
          <w:rStyle w:val="StyleBoldUnderline"/>
        </w:rPr>
        <w:t xml:space="preserve">carries </w:t>
      </w:r>
      <w:r w:rsidRPr="00243286">
        <w:rPr>
          <w:rStyle w:val="Emphasis"/>
        </w:rPr>
        <w:t>much less political weight</w:t>
      </w:r>
      <w:r w:rsidRPr="00243286">
        <w:t xml:space="preserve">. Though it is not his intention, President Obama’s trip will underscore that the era of unquestioned U.S. leadership has ended, as the President himself acknowledged at the 2009 Summit of the Americas, when he emphasized building an “equal partnership” with the region’s states. In this new reality, the White House has made an astute choice of countries to visit. Each carries great symbolic value. • In Brazil, President Obama’s discussions with President </w:t>
      </w:r>
      <w:proofErr w:type="spellStart"/>
      <w:r w:rsidRPr="00243286">
        <w:t>Dilma</w:t>
      </w:r>
      <w:proofErr w:type="spellEnd"/>
      <w:r w:rsidRPr="00243286">
        <w:t xml:space="preserve"> </w:t>
      </w:r>
      <w:proofErr w:type="spellStart"/>
      <w:r w:rsidRPr="00243286">
        <w:t>Rousseff</w:t>
      </w:r>
      <w:proofErr w:type="spellEnd"/>
      <w:r w:rsidRPr="00243286">
        <w:t xml:space="preserve"> will highlight the global power and influence of South America’s rapidly growing giant. It may also mark a notable improvement in the tone of U.S. relations with </w:t>
      </w:r>
      <w:proofErr w:type="spellStart"/>
      <w:r w:rsidRPr="00243286">
        <w:t>Rousseff’s</w:t>
      </w:r>
      <w:proofErr w:type="spellEnd"/>
      <w:r w:rsidRPr="00243286">
        <w:t xml:space="preserve"> government, which assumed power in January. • In both Brazil and Chile, President Obama will recognize the success of long, difficult transitions from military dictatorship to democracy. Both countries are still trying to uncover the truth about the mass human rights abuses committed before those transitions began, and to hold the worst abusers accountable. The President would do well to acknowledge these important efforts. • In El Salvador, the President will be commemorating a successful transition from all-out civil war to stable peace, with a democracy so healthy that, following its 2009 elections, it underwent a smooth transition of power to the opposition: the party of the former guerrilla insurgency. President Obama’s trip is also important for what it is not “about.” This is not a visit driven by U.S. threat perceptions. Except for where it touches discussions of public security and organized crime, drugs — and the U.S. “war” on them — are not on the agenda. Nor should we expect much discussion of terrorism, Iran or even Venezuela. The focus on opportunities instead of threats is very welcome. Not all of the messages will be positive, however. </w:t>
      </w:r>
      <w:r w:rsidRPr="00243286">
        <w:rPr>
          <w:rStyle w:val="StyleBoldUnderline"/>
        </w:rPr>
        <w:t>In a time of</w:t>
      </w:r>
      <w:r w:rsidRPr="00243286">
        <w:t xml:space="preserve"> reduced power and </w:t>
      </w:r>
      <w:r w:rsidRPr="00243286">
        <w:rPr>
          <w:rStyle w:val="Emphasis"/>
        </w:rPr>
        <w:t>deep budget cuts</w:t>
      </w:r>
      <w:r w:rsidRPr="00243286">
        <w:t xml:space="preserve">, President </w:t>
      </w:r>
      <w:r w:rsidRPr="00243286">
        <w:rPr>
          <w:rStyle w:val="StyleBoldUnderline"/>
        </w:rPr>
        <w:t>Obama will be arriving largely empty-handed. There is relatively little new economic aid to offer</w:t>
      </w:r>
      <w:r w:rsidRPr="00243286">
        <w:t xml:space="preserve">; much of what the Administration can propose is re-programming to meet priority needs, improved coordination, and technical assistance. These are important, but not a substitute for new assistance and new initiatives. Not only can </w:t>
      </w:r>
      <w:r w:rsidRPr="00243286">
        <w:rPr>
          <w:rStyle w:val="StyleBoldUnderline"/>
        </w:rPr>
        <w:t>we expect few offers of new economic aid</w:t>
      </w:r>
      <w:r w:rsidRPr="00243286">
        <w:t xml:space="preserve">, we can expect </w:t>
      </w:r>
      <w:r w:rsidRPr="00243286">
        <w:rPr>
          <w:rStyle w:val="StyleBoldUnderline"/>
        </w:rPr>
        <w:t xml:space="preserve">few commitments to </w:t>
      </w:r>
      <w:r w:rsidRPr="00243286">
        <w:rPr>
          <w:rStyle w:val="Emphasis"/>
        </w:rPr>
        <w:t>spend substantial political capital</w:t>
      </w:r>
      <w:r w:rsidRPr="00243286">
        <w:t xml:space="preserve">. </w:t>
      </w:r>
      <w:r w:rsidRPr="00243286">
        <w:rPr>
          <w:rStyle w:val="StyleBoldUnderline"/>
        </w:rPr>
        <w:t xml:space="preserve">The administration, though supportive, is unlikely to make a </w:t>
      </w:r>
      <w:r w:rsidRPr="00243286">
        <w:rPr>
          <w:rStyle w:val="Emphasis"/>
        </w:rPr>
        <w:t>major political commitment</w:t>
      </w:r>
      <w:r w:rsidRPr="00243286">
        <w:rPr>
          <w:rStyle w:val="StyleBoldUnderline"/>
        </w:rPr>
        <w:t xml:space="preserve"> to help Latin America address</w:t>
      </w:r>
      <w:r w:rsidRPr="00243286">
        <w:t xml:space="preserve"> what, according to opinion polls throughout the region, are </w:t>
      </w:r>
      <w:r w:rsidRPr="00243286">
        <w:rPr>
          <w:rStyle w:val="StyleBoldUnderline"/>
        </w:rPr>
        <w:t>its main concerns</w:t>
      </w:r>
      <w:r w:rsidRPr="00243286">
        <w:t xml:space="preserve">: public </w:t>
      </w:r>
      <w:r w:rsidRPr="00243286">
        <w:rPr>
          <w:rStyle w:val="StyleBoldUnderline"/>
        </w:rPr>
        <w:t>security, unemployment, weak institutions</w:t>
      </w:r>
      <w:r w:rsidRPr="00243286">
        <w:t xml:space="preserve">, and migration. While crime and violence will be mentioned in Brazil and El Salvador, </w:t>
      </w:r>
      <w:r w:rsidRPr="00243286">
        <w:rPr>
          <w:rStyle w:val="StyleBoldUnderline"/>
        </w:rPr>
        <w:t xml:space="preserve">the </w:t>
      </w:r>
      <w:r w:rsidRPr="00243286">
        <w:rPr>
          <w:rStyle w:val="Emphasis"/>
        </w:rPr>
        <w:t>most</w:t>
      </w:r>
      <w:r w:rsidRPr="00243286">
        <w:t xml:space="preserve"> President </w:t>
      </w:r>
      <w:r w:rsidRPr="00243286">
        <w:rPr>
          <w:rStyle w:val="StyleBoldUnderline"/>
        </w:rPr>
        <w:t xml:space="preserve">Obama is likely to offer is a commitment to maintain modest </w:t>
      </w:r>
      <w:r w:rsidRPr="00243286">
        <w:rPr>
          <w:rStyle w:val="Emphasis"/>
        </w:rPr>
        <w:t>existing levels of assistance</w:t>
      </w:r>
      <w:r w:rsidRPr="00243286">
        <w:rPr>
          <w:rStyle w:val="StyleBoldUnderline"/>
        </w:rPr>
        <w:t xml:space="preserve"> for</w:t>
      </w:r>
      <w:r w:rsidRPr="00243286">
        <w:t xml:space="preserve"> police and judicial </w:t>
      </w:r>
      <w:r w:rsidRPr="00243286">
        <w:rPr>
          <w:rStyle w:val="StyleBoldUnderline"/>
        </w:rPr>
        <w:t>institution-building</w:t>
      </w:r>
      <w:r w:rsidRPr="00243286">
        <w:t xml:space="preserve">. On the </w:t>
      </w:r>
      <w:r w:rsidRPr="00243286">
        <w:rPr>
          <w:rStyle w:val="StyleBoldUnderline"/>
        </w:rPr>
        <w:t>economy and jobs</w:t>
      </w:r>
      <w:r w:rsidRPr="00243286">
        <w:t xml:space="preserve">, the President will visit Chile and Brazil, whose growth rates dwarf our own. In his visit to El Salvador, whose economy is only beginning to recover from the financial crisis that hit the United States, </w:t>
      </w:r>
      <w:r w:rsidRPr="00243286">
        <w:rPr>
          <w:rStyle w:val="StyleBoldUnderline"/>
        </w:rPr>
        <w:t>the President is likely to support</w:t>
      </w:r>
      <w:r w:rsidRPr="00243286">
        <w:t xml:space="preserve"> targeted anti-poverty efforts, but </w:t>
      </w:r>
      <w:r w:rsidRPr="00243286">
        <w:rPr>
          <w:rStyle w:val="Emphasis"/>
        </w:rPr>
        <w:t>no major new initiatives</w:t>
      </w:r>
      <w:r w:rsidRPr="00243286">
        <w:t>. Strengthening institutions requires supporting reformers both in government and civil society, including human rights defenders and leaders of unions and social movements — something on which the U.S. record is mixed. On migration — a third-rail political issue in today’s Washington — we can expect little. (El Salvador seeks a long-term resolution of the status of the two hundred thousand Salvadorans still here on a “temporary protected” basis, but no immediate solution is at hand.) We will hear words like “partnership” and “</w:t>
      </w:r>
      <w:r w:rsidRPr="00243286">
        <w:rPr>
          <w:rStyle w:val="StyleBoldUnderline"/>
        </w:rPr>
        <w:t>engagement</w:t>
      </w:r>
      <w:r w:rsidRPr="00243286">
        <w:t xml:space="preserve">” used quite heavily and repeatedly in the course of this trip. This is certainly the right tone to take. But those words </w:t>
      </w:r>
      <w:r w:rsidRPr="00243286">
        <w:rPr>
          <w:rStyle w:val="StyleBoldUnderline"/>
        </w:rPr>
        <w:t>have little meaning</w:t>
      </w:r>
      <w:r w:rsidRPr="00243286">
        <w:t xml:space="preserve">, though, </w:t>
      </w:r>
      <w:r w:rsidRPr="00243286">
        <w:rPr>
          <w:rStyle w:val="StyleBoldUnderline"/>
        </w:rPr>
        <w:t xml:space="preserve">if they don’t </w:t>
      </w:r>
      <w:r w:rsidRPr="00243286">
        <w:rPr>
          <w:rStyle w:val="StyleBoldUnderline"/>
        </w:rPr>
        <w:lastRenderedPageBreak/>
        <w:t xml:space="preserve">come with a commitment to </w:t>
      </w:r>
      <w:r w:rsidRPr="00243286">
        <w:rPr>
          <w:rStyle w:val="Emphasis"/>
        </w:rPr>
        <w:t>expend resources — both political and financial</w:t>
      </w:r>
      <w:r w:rsidRPr="00243286">
        <w:t xml:space="preserve"> — to help our “partners” address their own concerns, </w:t>
      </w:r>
      <w:r w:rsidRPr="00243286">
        <w:rPr>
          <w:rStyle w:val="StyleBoldUnderline"/>
        </w:rPr>
        <w:t>even if it</w:t>
      </w:r>
      <w:r w:rsidRPr="00243286">
        <w:t xml:space="preserve"> occasionally </w:t>
      </w:r>
      <w:r w:rsidRPr="00243286">
        <w:rPr>
          <w:rStyle w:val="Emphasis"/>
        </w:rPr>
        <w:t>displeases a domestic political constituency</w:t>
      </w:r>
      <w:r w:rsidRPr="00243286">
        <w:t xml:space="preserve">. True partners are also </w:t>
      </w:r>
      <w:r w:rsidRPr="00243286">
        <w:rPr>
          <w:rStyle w:val="StyleBoldUnderline"/>
        </w:rPr>
        <w:t xml:space="preserve">willing to admit </w:t>
      </w:r>
      <w:r w:rsidRPr="00243286">
        <w:t xml:space="preserve">when their </w:t>
      </w:r>
      <w:r w:rsidRPr="00243286">
        <w:rPr>
          <w:rStyle w:val="StyleBoldUnderline"/>
        </w:rPr>
        <w:t>policies are not working</w:t>
      </w:r>
      <w:r w:rsidRPr="00243286">
        <w:t xml:space="preserve">, rather than forge blindly ahead as we have done </w:t>
      </w:r>
      <w:r w:rsidRPr="00243286">
        <w:rPr>
          <w:rStyle w:val="StyleBoldUnderline"/>
        </w:rPr>
        <w:t>in Cuba</w:t>
      </w:r>
      <w:r w:rsidRPr="00243286">
        <w:t xml:space="preserve">, </w:t>
      </w:r>
      <w:r w:rsidRPr="00243286">
        <w:rPr>
          <w:rStyle w:val="StyleBoldUnderline"/>
        </w:rPr>
        <w:t>the drug war</w:t>
      </w:r>
      <w:r w:rsidRPr="00243286">
        <w:t xml:space="preserve">, our </w:t>
      </w:r>
      <w:r w:rsidRPr="00243286">
        <w:rPr>
          <w:rStyle w:val="StyleBoldUnderline"/>
        </w:rPr>
        <w:t>trade policy and elsewhere</w:t>
      </w:r>
      <w:r w:rsidRPr="00243286">
        <w:t>. Latin America no longer revolves around the U.S. “sun,” and our policy toward the region can no longer act as though it does. Let’s hope that the tone and content of the President’s visit reflect that.</w:t>
      </w:r>
    </w:p>
    <w:p w:rsidR="00660981" w:rsidRPr="00243286" w:rsidRDefault="00660981" w:rsidP="00582055">
      <w:pPr>
        <w:pStyle w:val="Heading4"/>
      </w:pPr>
      <w:r w:rsidRPr="00243286">
        <w:t>Latin engagement drains Obama PC –GOP backlash, empirics, and perception of appeasement</w:t>
      </w:r>
    </w:p>
    <w:p w:rsidR="00582055" w:rsidRPr="00243286" w:rsidRDefault="00582055" w:rsidP="00582055">
      <w:pPr>
        <w:rPr>
          <w:rStyle w:val="StyleStyleBold12pt"/>
        </w:rPr>
      </w:pPr>
      <w:r w:rsidRPr="00243286">
        <w:rPr>
          <w:rStyle w:val="StyleStyleBold12pt"/>
        </w:rPr>
        <w:t>Padgett ‘10</w:t>
      </w:r>
    </w:p>
    <w:p w:rsidR="00660981" w:rsidRPr="00243286" w:rsidRDefault="00660981" w:rsidP="00582055">
      <w:r w:rsidRPr="00243286">
        <w:t xml:space="preserve">(Tim, Latin America Bureau Chief @ Time Magazine last 14 years, 8/23, </w:t>
      </w:r>
      <w:hyperlink r:id="rId17" w:history="1">
        <w:r w:rsidRPr="00243286">
          <w:rPr>
            <w:rStyle w:val="Hyperlink"/>
          </w:rPr>
          <w:t>http://www.time.com/time/magazine/article/0,9171,2013820,00.html</w:t>
        </w:r>
      </w:hyperlink>
      <w:r w:rsidRPr="00243286">
        <w:t>)</w:t>
      </w:r>
    </w:p>
    <w:p w:rsidR="00660981" w:rsidRPr="00243286" w:rsidRDefault="00660981" w:rsidP="00660981">
      <w:pPr>
        <w:rPr>
          <w:rStyle w:val="Emphasis"/>
        </w:rPr>
      </w:pPr>
      <w:r w:rsidRPr="00243286">
        <w:rPr>
          <w:rStyle w:val="StyleBoldUnderline"/>
        </w:rPr>
        <w:t>Proponents</w:t>
      </w:r>
      <w:r w:rsidRPr="00243286">
        <w:t xml:space="preserve"> of doing just that </w:t>
      </w:r>
      <w:r w:rsidRPr="00243286">
        <w:rPr>
          <w:rStyle w:val="StyleBoldUnderline"/>
        </w:rPr>
        <w:t>insist there's more consensus</w:t>
      </w:r>
      <w:r w:rsidRPr="00243286">
        <w:t xml:space="preserve"> than ever in the U.S. to ditch the Cuba embargo and its travel ban, which, after almost 50 years, have utterly failed to dislodge the Castro regime. </w:t>
      </w:r>
      <w:r w:rsidRPr="00243286">
        <w:rPr>
          <w:rStyle w:val="StyleBoldUnderline"/>
        </w:rPr>
        <w:t>Opening</w:t>
      </w:r>
      <w:r w:rsidRPr="00243286">
        <w:t xml:space="preserve"> Cuba to Americans, they believe, </w:t>
      </w:r>
      <w:r w:rsidRPr="00243286">
        <w:rPr>
          <w:rStyle w:val="StyleBoldUnderline"/>
        </w:rPr>
        <w:t>will do more to stimulate democratization</w:t>
      </w:r>
      <w:r w:rsidRPr="00243286">
        <w:t xml:space="preserve"> there </w:t>
      </w:r>
      <w:r w:rsidRPr="00243286">
        <w:rPr>
          <w:rStyle w:val="StyleBoldUnderline"/>
        </w:rPr>
        <w:t>than isolating</w:t>
      </w:r>
      <w:r w:rsidRPr="00243286">
        <w:t xml:space="preserve"> it has. Even a majority of Cuban Americans now agree. </w:t>
      </w:r>
      <w:r w:rsidRPr="00243286">
        <w:rPr>
          <w:rStyle w:val="StyleBoldUnderline"/>
        </w:rPr>
        <w:t>Still, for all the good vibes</w:t>
      </w:r>
      <w:r w:rsidRPr="00243286">
        <w:t xml:space="preserve"> the bill's backers feel from the White House right now, </w:t>
      </w:r>
      <w:r w:rsidRPr="00243286">
        <w:rPr>
          <w:rStyle w:val="StyleBoldUnderline"/>
        </w:rPr>
        <w:t xml:space="preserve">some note warily that Obama has been </w:t>
      </w:r>
      <w:r w:rsidRPr="00243286">
        <w:rPr>
          <w:rStyle w:val="Emphasis"/>
        </w:rPr>
        <w:t>loath to spend political capital in</w:t>
      </w:r>
      <w:r w:rsidRPr="00243286">
        <w:t xml:space="preserve"> Cuba, or the rest of </w:t>
      </w:r>
      <w:r w:rsidRPr="00243286">
        <w:rPr>
          <w:rStyle w:val="Emphasis"/>
        </w:rPr>
        <w:t>Latin America</w:t>
      </w:r>
      <w:r w:rsidRPr="00243286">
        <w:t xml:space="preserve"> for that matter. </w:t>
      </w:r>
      <w:r w:rsidRPr="00243286">
        <w:rPr>
          <w:rStyle w:val="StyleBoldUnderline"/>
        </w:rPr>
        <w:t>Critics, for example, point to his decision last year to stop applying pressure against</w:t>
      </w:r>
      <w:r w:rsidRPr="00243286">
        <w:t xml:space="preserve"> coup </w:t>
      </w:r>
      <w:r w:rsidRPr="00243286">
        <w:rPr>
          <w:rStyle w:val="StyleBoldUnderline"/>
        </w:rPr>
        <w:t>leaders in Honduras</w:t>
      </w:r>
      <w:r w:rsidRPr="00243286">
        <w:t xml:space="preserve">, who'd ousted a leftist President, </w:t>
      </w:r>
      <w:r w:rsidRPr="00243286">
        <w:rPr>
          <w:rStyle w:val="StyleBoldUnderline"/>
        </w:rPr>
        <w:t xml:space="preserve">when conservative Republicans in Congress objected. </w:t>
      </w:r>
      <w:r w:rsidRPr="00243286">
        <w:t xml:space="preserve">Embargo supporters, including Cuban-American Senator Robert Menendez of New Jersey, a Democrat, are already blasting Obama's plans to relax Cuba travel. "This is not the time to ease the pressure on the Castro regime," Menendez said this month, insisting it will only give the brothers "a much needed infusion of dollars that will only extend their reign of oppression." As a result, says one congressional aide who asked not to be identified, </w:t>
      </w:r>
      <w:r w:rsidRPr="00243286">
        <w:rPr>
          <w:rStyle w:val="StyleBoldUnderline"/>
        </w:rPr>
        <w:t>when it comes time for the White House to</w:t>
      </w:r>
      <w:r w:rsidRPr="00243286">
        <w:t xml:space="preserve"> give the bill more full-throated </w:t>
      </w:r>
      <w:r w:rsidRPr="00243286">
        <w:rPr>
          <w:rStyle w:val="StyleBoldUnderline"/>
        </w:rPr>
        <w:t>support</w:t>
      </w:r>
      <w:r w:rsidRPr="00243286">
        <w:t xml:space="preserve">, "there's a fear </w:t>
      </w:r>
      <w:r w:rsidRPr="00243286">
        <w:rPr>
          <w:rStyle w:val="StyleBoldUnderline"/>
        </w:rPr>
        <w:t xml:space="preserve">they may just decide that </w:t>
      </w:r>
      <w:r w:rsidRPr="00243286">
        <w:rPr>
          <w:rStyle w:val="Emphasis"/>
        </w:rPr>
        <w:t>the fight's not worth it."</w:t>
      </w:r>
    </w:p>
    <w:p w:rsidR="00660981" w:rsidRPr="00243286" w:rsidRDefault="001D0A0B" w:rsidP="001D0A0B">
      <w:pPr>
        <w:pStyle w:val="Heading3"/>
      </w:pPr>
      <w:r w:rsidRPr="00243286">
        <w:lastRenderedPageBreak/>
        <w:t xml:space="preserve">    AT//Link Turns </w:t>
      </w:r>
    </w:p>
    <w:p w:rsidR="001D0A0B" w:rsidRPr="00243286" w:rsidRDefault="00D6268E" w:rsidP="00D6268E">
      <w:pPr>
        <w:pStyle w:val="Heading4"/>
      </w:pPr>
      <w:r w:rsidRPr="00243286">
        <w:t xml:space="preserve">The link </w:t>
      </w:r>
      <w:r w:rsidRPr="00243286">
        <w:rPr>
          <w:u w:val="single"/>
        </w:rPr>
        <w:t>only</w:t>
      </w:r>
      <w:r w:rsidRPr="00243286">
        <w:t xml:space="preserve"> goes our direction – the plan is </w:t>
      </w:r>
      <w:r w:rsidRPr="00243286">
        <w:rPr>
          <w:u w:val="single"/>
        </w:rPr>
        <w:t>mostly unpopular</w:t>
      </w:r>
      <w:r w:rsidRPr="00243286">
        <w:t xml:space="preserve"> and </w:t>
      </w:r>
      <w:r w:rsidRPr="00243286">
        <w:rPr>
          <w:u w:val="single"/>
        </w:rPr>
        <w:t>cannot generate momentum</w:t>
      </w:r>
      <w:r w:rsidRPr="00243286">
        <w:t xml:space="preserve"> because it’s a low priority</w:t>
      </w:r>
    </w:p>
    <w:p w:rsidR="00D6268E" w:rsidRPr="00243286" w:rsidRDefault="00D6268E" w:rsidP="00D6268E">
      <w:pPr>
        <w:rPr>
          <w:rStyle w:val="StyleStyleBold12pt"/>
        </w:rPr>
      </w:pPr>
      <w:r w:rsidRPr="00243286">
        <w:rPr>
          <w:rStyle w:val="StyleStyleBold12pt"/>
        </w:rPr>
        <w:t>Hakim et at ‘12</w:t>
      </w:r>
    </w:p>
    <w:p w:rsidR="001D0A0B" w:rsidRPr="00243286" w:rsidRDefault="001D0A0B" w:rsidP="001D0A0B">
      <w:pPr>
        <w:rPr>
          <w:szCs w:val="16"/>
        </w:rPr>
      </w:pPr>
      <w:r w:rsidRPr="00243286">
        <w:rPr>
          <w:szCs w:val="16"/>
        </w:rPr>
        <w:t xml:space="preserve">Peter Hakim, Andrés </w:t>
      </w:r>
      <w:proofErr w:type="spellStart"/>
      <w:r w:rsidRPr="00243286">
        <w:rPr>
          <w:szCs w:val="16"/>
        </w:rPr>
        <w:t>Rozental</w:t>
      </w:r>
      <w:proofErr w:type="spellEnd"/>
      <w:r w:rsidRPr="00243286">
        <w:rPr>
          <w:szCs w:val="16"/>
        </w:rPr>
        <w:t xml:space="preserve">, Rubens </w:t>
      </w:r>
      <w:proofErr w:type="spellStart"/>
      <w:r w:rsidRPr="00243286">
        <w:rPr>
          <w:szCs w:val="16"/>
        </w:rPr>
        <w:t>Barbosa</w:t>
      </w:r>
      <w:proofErr w:type="spellEnd"/>
      <w:r w:rsidRPr="00243286">
        <w:rPr>
          <w:szCs w:val="16"/>
        </w:rPr>
        <w:t xml:space="preserve">, Riordan </w:t>
      </w:r>
      <w:proofErr w:type="spellStart"/>
      <w:r w:rsidRPr="00243286">
        <w:rPr>
          <w:szCs w:val="16"/>
        </w:rPr>
        <w:t>Roett</w:t>
      </w:r>
      <w:proofErr w:type="spellEnd"/>
      <w:r w:rsidRPr="00243286">
        <w:rPr>
          <w:szCs w:val="16"/>
        </w:rPr>
        <w:t>, Ruben Olmos</w:t>
      </w:r>
      <w:r w:rsidR="00D6268E" w:rsidRPr="00243286">
        <w:rPr>
          <w:sz w:val="12"/>
          <w:szCs w:val="16"/>
        </w:rPr>
        <w:t xml:space="preserve">¶ </w:t>
      </w:r>
      <w:r w:rsidRPr="00243286">
        <w:rPr>
          <w:szCs w:val="16"/>
        </w:rPr>
        <w:t xml:space="preserve">Inter-American Dialogue’s Latin America Advisor, Peter Hakim is president emeritus and senior fellow of the Inter-American Dialogue, a Washington-based think tank on Western Hemisphere affairs. He served as president of the Dialogue from 1993 to 2010, writes and speaks widely on hemispheric issues, and has testified more than a dozen times before Congress. His articles have appeared in Foreign Affairs, Foreign Policy, The New York Times, The Washington Post, Miami Herald, Los Angeles Times, and Financial Times, and in newspapers and journals in Argentina, Brazil, Chile, Colombia, Mexico, Peru, and other Latin American nations. He is a regular guest on CNN, BBC, CBS, CNN en </w:t>
      </w:r>
      <w:proofErr w:type="spellStart"/>
      <w:r w:rsidRPr="00243286">
        <w:rPr>
          <w:szCs w:val="16"/>
        </w:rPr>
        <w:t>Español</w:t>
      </w:r>
      <w:proofErr w:type="spellEnd"/>
      <w:r w:rsidRPr="00243286">
        <w:rPr>
          <w:szCs w:val="16"/>
        </w:rPr>
        <w:t xml:space="preserve"> and other prominent news stations around the world. He wrote a monthly column for the Christian Science Monitor for nearly ten years, and now serves as a board member of Foreign Affairs </w:t>
      </w:r>
      <w:proofErr w:type="spellStart"/>
      <w:r w:rsidRPr="00243286">
        <w:rPr>
          <w:szCs w:val="16"/>
        </w:rPr>
        <w:t>Latinoamerica</w:t>
      </w:r>
      <w:proofErr w:type="spellEnd"/>
      <w:r w:rsidRPr="00243286">
        <w:rPr>
          <w:szCs w:val="16"/>
        </w:rPr>
        <w:t xml:space="preserve"> and editorial advisor to </w:t>
      </w:r>
      <w:proofErr w:type="spellStart"/>
      <w:r w:rsidRPr="00243286">
        <w:rPr>
          <w:szCs w:val="16"/>
        </w:rPr>
        <w:t>Americaeconomia</w:t>
      </w:r>
      <w:proofErr w:type="spellEnd"/>
      <w:r w:rsidRPr="00243286">
        <w:rPr>
          <w:szCs w:val="16"/>
        </w:rPr>
        <w:t>, where he also publishes a regular column11/8/12 http://www.thedialogue.org/page.cfm?pageID=32&amp;pubID=3135</w:t>
      </w:r>
    </w:p>
    <w:p w:rsidR="001D0A0B" w:rsidRPr="00243286" w:rsidRDefault="001D0A0B" w:rsidP="001D0A0B">
      <w:r w:rsidRPr="00243286">
        <w:t xml:space="preserve">What Will Obama's Second Term Mean </w:t>
      </w:r>
      <w:r w:rsidRPr="00243286">
        <w:rPr>
          <w:rStyle w:val="StyleBoldUnderline"/>
        </w:rPr>
        <w:t>for Latin America</w:t>
      </w:r>
      <w:r w:rsidRPr="00243286">
        <w:t xml:space="preserve">? Q: Barack Obama was re-elected president of the United States on Tuesday. What is his vision for foreign policy and how does Latin America fit into his plans? How will Latin American leaders and their citizens react to the election results? </w:t>
      </w:r>
      <w:r w:rsidRPr="00243286">
        <w:rPr>
          <w:rStyle w:val="StyleBoldUnderline"/>
        </w:rPr>
        <w:t>What</w:t>
      </w:r>
      <w:r w:rsidRPr="00243286">
        <w:t xml:space="preserve"> role did Latinos in the United States play in </w:t>
      </w:r>
      <w:r w:rsidRPr="00243286">
        <w:rPr>
          <w:rStyle w:val="StyleBoldUnderline"/>
        </w:rPr>
        <w:t>the election</w:t>
      </w:r>
      <w:r w:rsidRPr="00243286">
        <w:t xml:space="preserve"> and what does that </w:t>
      </w:r>
      <w:r w:rsidRPr="00243286">
        <w:rPr>
          <w:rStyle w:val="StyleBoldUnderline"/>
        </w:rPr>
        <w:t xml:space="preserve">mean for U.S. policy changes </w:t>
      </w:r>
      <w:r w:rsidRPr="00243286">
        <w:t xml:space="preserve">on issues such as immigration, drugs and Cuba? 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243286">
        <w:rPr>
          <w:rStyle w:val="StyleBoldUnderline"/>
        </w:rPr>
        <w:t>Nothing suggests Congress will be</w:t>
      </w:r>
      <w:r w:rsidRPr="00243286">
        <w:t xml:space="preserve"> more </w:t>
      </w:r>
      <w:r w:rsidRPr="00243286">
        <w:rPr>
          <w:rStyle w:val="StyleBoldUnderline"/>
        </w:rPr>
        <w:t>productive. The House remains</w:t>
      </w:r>
      <w:r w:rsidRPr="00243286">
        <w:t xml:space="preserve"> virtually </w:t>
      </w:r>
      <w:r w:rsidRPr="00243286">
        <w:rPr>
          <w:rStyle w:val="StyleBoldUnderline"/>
        </w:rPr>
        <w:t xml:space="preserve">unchanged. The Senate will be </w:t>
      </w:r>
      <w:r w:rsidRPr="00243286">
        <w:rPr>
          <w:rStyle w:val="Emphasis"/>
        </w:rPr>
        <w:t>more divisive</w:t>
      </w:r>
      <w:r w:rsidRPr="00243286">
        <w:t xml:space="preserve"> still as most remaining moderate Republicans and Democrats resigned or lost their seats. We will know soon whether compromise is possible when the lame-duck Congress returns next week, and begins discussion of the fiscal cliff </w:t>
      </w:r>
      <w:proofErr w:type="spellStart"/>
      <w:r w:rsidRPr="00243286">
        <w:t>embroglio</w:t>
      </w:r>
      <w:proofErr w:type="spellEnd"/>
      <w:r w:rsidRPr="00243286">
        <w:t xml:space="preserve">.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Obama may seek to pursue further openings to Cuba—but these will be limited unless the Cuban government shows a willingness to reciprocate with new human rights measures or political changes.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A: Andrés </w:t>
      </w:r>
      <w:proofErr w:type="spellStart"/>
      <w:r w:rsidRPr="00243286">
        <w:t>Rozental</w:t>
      </w:r>
      <w:proofErr w:type="spellEnd"/>
      <w:r w:rsidRPr="00243286">
        <w:t xml:space="preserve">, member of the Advisor board, president of </w:t>
      </w:r>
      <w:proofErr w:type="spellStart"/>
      <w:r w:rsidRPr="00243286">
        <w:t>Rozental</w:t>
      </w:r>
      <w:proofErr w:type="spellEnd"/>
      <w:r w:rsidRPr="00243286">
        <w:t xml:space="preserve"> &amp; </w:t>
      </w:r>
      <w:proofErr w:type="spellStart"/>
      <w:r w:rsidRPr="00243286">
        <w:t>Asociados</w:t>
      </w:r>
      <w:proofErr w:type="spellEnd"/>
      <w:r w:rsidRPr="00243286">
        <w:t xml:space="preserve">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t>
      </w:r>
      <w:r w:rsidRPr="00243286">
        <w:rPr>
          <w:rStyle w:val="StyleBoldUnderline"/>
        </w:rPr>
        <w:t xml:space="preserve">with more </w:t>
      </w:r>
      <w:r w:rsidRPr="00243286">
        <w:rPr>
          <w:rStyle w:val="Emphasis"/>
        </w:rPr>
        <w:t>political capital to spend,</w:t>
      </w:r>
      <w:r w:rsidRPr="00243286">
        <w:rPr>
          <w:rStyle w:val="StyleBoldUnderline"/>
        </w:rPr>
        <w:t xml:space="preserve"> he can at least make a stronger effort to tackle comprehensive immigration reform</w:t>
      </w:r>
      <w:r w:rsidRPr="00243286">
        <w:t xml:space="preserve"> and trade issues critical to Latin American prosperity. </w:t>
      </w:r>
      <w:r w:rsidRPr="00243286">
        <w:rPr>
          <w:rStyle w:val="StyleBoldUnderline"/>
        </w:rPr>
        <w:t>Although I don't foresee any major change in</w:t>
      </w:r>
      <w:r w:rsidRPr="00243286">
        <w:t xml:space="preserve"> the </w:t>
      </w:r>
      <w:r w:rsidRPr="00243286">
        <w:rPr>
          <w:rStyle w:val="StyleBoldUnderline"/>
        </w:rPr>
        <w:t>U</w:t>
      </w:r>
      <w:r w:rsidRPr="00243286">
        <w:t xml:space="preserve">nited </w:t>
      </w:r>
      <w:r w:rsidRPr="00243286">
        <w:rPr>
          <w:rStyle w:val="StyleBoldUnderline"/>
        </w:rPr>
        <w:t>S</w:t>
      </w:r>
      <w:r w:rsidRPr="00243286">
        <w:t xml:space="preserve">tates' foreign </w:t>
      </w:r>
      <w:r w:rsidRPr="00243286">
        <w:rPr>
          <w:rStyle w:val="StyleBoldUnderline"/>
        </w:rPr>
        <w:t>policy toward the region, especially as long as Afghanistan, Iran and the Middle East remain priorities for Washington</w:t>
      </w:r>
      <w:r w:rsidRPr="00243286">
        <w:t xml:space="preserve">,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243286">
        <w:rPr>
          <w:rStyle w:val="StyleBoldUnderline"/>
        </w:rPr>
        <w:t xml:space="preserve">Latin America will continue to be </w:t>
      </w:r>
      <w:r w:rsidRPr="00243286">
        <w:rPr>
          <w:rStyle w:val="Emphasis"/>
        </w:rPr>
        <w:t>off the radar</w:t>
      </w:r>
      <w:r w:rsidRPr="00243286">
        <w:rPr>
          <w:rStyle w:val="StyleBoldUnderline"/>
        </w:rPr>
        <w:t xml:space="preserve"> of U.S. decision makers: the region will remain a </w:t>
      </w:r>
      <w:r w:rsidRPr="00243286">
        <w:rPr>
          <w:rStyle w:val="Emphasis"/>
        </w:rPr>
        <w:t>low priority</w:t>
      </w:r>
      <w:r w:rsidRPr="00243286">
        <w:rPr>
          <w:rStyle w:val="StyleBoldUnderline"/>
        </w:rPr>
        <w:t xml:space="preserve"> for Washington.</w:t>
      </w:r>
      <w:r w:rsidRPr="00243286">
        <w:t xml:space="preserve"> Despite this fact, the reaction of the Latin American leaders and citizens to Obama's re-election has been very positive. The role of Latinos in the election was important and in some places crucial. </w:t>
      </w:r>
      <w:r w:rsidRPr="00243286">
        <w:rPr>
          <w:rStyle w:val="StyleBoldUnderline"/>
        </w:rPr>
        <w:t xml:space="preserve">In terms of policy changes </w:t>
      </w:r>
      <w:r w:rsidRPr="00243286">
        <w:t xml:space="preserve">on </w:t>
      </w:r>
      <w:r w:rsidRPr="00243286">
        <w:lastRenderedPageBreak/>
        <w:t>issues such as immigration, drugs and Cuba,</w:t>
      </w:r>
      <w:r w:rsidRPr="00243286">
        <w:rPr>
          <w:rStyle w:val="StyleBoldUnderline"/>
        </w:rPr>
        <w:t xml:space="preserve"> Obama will continue to </w:t>
      </w:r>
      <w:r w:rsidRPr="00243286">
        <w:rPr>
          <w:rStyle w:val="Emphasis"/>
        </w:rPr>
        <w:t>face strong opposition</w:t>
      </w:r>
      <w:r w:rsidRPr="00243286">
        <w:rPr>
          <w:rStyle w:val="StyleBoldUnderline"/>
        </w:rPr>
        <w:t xml:space="preserve"> from the Republican Party</w:t>
      </w:r>
      <w:r w:rsidRPr="00243286">
        <w:t xml:space="preserve"> but I would not be surprised if new ideas could be advanced by the administration especially in relation to immigration and Cuba." A: Riordan </w:t>
      </w:r>
      <w:proofErr w:type="spellStart"/>
      <w:r w:rsidRPr="00243286">
        <w:t>Roett</w:t>
      </w:r>
      <w:proofErr w:type="spellEnd"/>
      <w:r w:rsidRPr="00243286">
        <w:t>, director of the Latin American Studies program at the Johns Hopkins School of Advanced International Studies: "While the president's re-election is welcome in general terms</w:t>
      </w:r>
      <w:r w:rsidRPr="00243286">
        <w:rPr>
          <w:rStyle w:val="StyleBoldUnderline"/>
        </w:rPr>
        <w:t xml:space="preserve">, it is </w:t>
      </w:r>
      <w:r w:rsidRPr="00243286">
        <w:rPr>
          <w:rStyle w:val="Emphasis"/>
        </w:rPr>
        <w:t>difficult to imagine Latin America will receive greater attention</w:t>
      </w:r>
      <w:r w:rsidRPr="00243286">
        <w:t xml:space="preserve"> in the next four years. </w:t>
      </w:r>
      <w:r w:rsidRPr="00243286">
        <w:rPr>
          <w:rStyle w:val="StyleBoldUnderline"/>
        </w:rPr>
        <w:t xml:space="preserve">Congress remains </w:t>
      </w:r>
      <w:r w:rsidRPr="00243286">
        <w:rPr>
          <w:rStyle w:val="Emphasis"/>
        </w:rPr>
        <w:t>deeply divided</w:t>
      </w:r>
      <w:r w:rsidRPr="00243286">
        <w:t xml:space="preserve">. The administration's foreign policy priorities will continue to focus on China, the Middle East and the ongoing fiscal challenges. Given the strong turnout by the Latino community, </w:t>
      </w:r>
      <w:r w:rsidRPr="00243286">
        <w:rPr>
          <w:rStyle w:val="StyleBoldUnderline"/>
        </w:rPr>
        <w:t xml:space="preserve">one area that should receive </w:t>
      </w:r>
      <w:r w:rsidRPr="00243286">
        <w:rPr>
          <w:rStyle w:val="Emphasis"/>
        </w:rPr>
        <w:t>priority</w:t>
      </w:r>
      <w:r w:rsidRPr="00243286">
        <w:rPr>
          <w:rStyle w:val="StyleBoldUnderline"/>
        </w:rPr>
        <w:t xml:space="preserve"> is </w:t>
      </w:r>
      <w:r w:rsidRPr="00243286">
        <w:t xml:space="preserve">continued </w:t>
      </w:r>
      <w:r w:rsidRPr="00243286">
        <w:rPr>
          <w:rStyle w:val="StyleBoldUnderline"/>
        </w:rPr>
        <w:t>immigration reform</w:t>
      </w:r>
      <w:r w:rsidRPr="00243286">
        <w:t xml:space="preserve">,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The deadlock over Cuba will continue unless there is a dramatic leadership shift to a new generation. The </w:t>
      </w:r>
      <w:r w:rsidRPr="00243286">
        <w:rPr>
          <w:rStyle w:val="StyleBoldUnderline"/>
        </w:rPr>
        <w:t>major policy initiative</w:t>
      </w:r>
      <w:r w:rsidRPr="00243286">
        <w:t xml:space="preserve"> that would be welcome </w:t>
      </w:r>
      <w:r w:rsidRPr="00243286">
        <w:rPr>
          <w:rStyle w:val="StyleBoldUnderline"/>
        </w:rPr>
        <w:t>in the region</w:t>
      </w:r>
      <w:r w:rsidRPr="00243286">
        <w:t xml:space="preserve"> is on drug policy, but that issue </w:t>
      </w:r>
      <w:r w:rsidRPr="00243286">
        <w:rPr>
          <w:rStyle w:val="StyleBoldUnderline"/>
        </w:rPr>
        <w:t xml:space="preserve">will remain </w:t>
      </w:r>
      <w:r w:rsidRPr="00243286">
        <w:rPr>
          <w:rStyle w:val="Emphasis"/>
        </w:rPr>
        <w:t>taboo</w:t>
      </w:r>
      <w:r w:rsidRPr="00243286">
        <w:t xml:space="preserve">." </w:t>
      </w:r>
    </w:p>
    <w:p w:rsidR="001D0A0B" w:rsidRPr="00243286" w:rsidRDefault="001D0A0B" w:rsidP="001D0A0B"/>
    <w:p w:rsidR="00E128ED" w:rsidRPr="00243286" w:rsidRDefault="00E128ED" w:rsidP="00E128ED">
      <w:pPr>
        <w:pStyle w:val="Heading2"/>
      </w:pPr>
      <w:r w:rsidRPr="00243286">
        <w:lastRenderedPageBreak/>
        <w:t xml:space="preserve">Foreign Assistance / Aid </w:t>
      </w:r>
    </w:p>
    <w:p w:rsidR="00E128ED" w:rsidRPr="00243286" w:rsidRDefault="00E128ED" w:rsidP="00E128ED">
      <w:pPr>
        <w:pStyle w:val="Heading3"/>
      </w:pPr>
      <w:r w:rsidRPr="00243286">
        <w:lastRenderedPageBreak/>
        <w:t>Foreign Aid 1NC</w:t>
      </w:r>
    </w:p>
    <w:p w:rsidR="00E128ED" w:rsidRPr="00243286" w:rsidRDefault="00E128ED" w:rsidP="00E128ED">
      <w:pPr>
        <w:pStyle w:val="Heading4"/>
      </w:pPr>
      <w:r w:rsidRPr="00243286">
        <w:t xml:space="preserve">The plan causes a fight in congress </w:t>
      </w:r>
      <w:r w:rsidR="00CB7D93" w:rsidRPr="00243286">
        <w:t xml:space="preserve">- several reasons </w:t>
      </w:r>
    </w:p>
    <w:p w:rsidR="00E128ED" w:rsidRPr="00243286" w:rsidRDefault="00E128ED" w:rsidP="00E128ED">
      <w:pPr>
        <w:rPr>
          <w:rStyle w:val="StyleStyleBold12pt"/>
        </w:rPr>
      </w:pPr>
      <w:r w:rsidRPr="00243286">
        <w:rPr>
          <w:rStyle w:val="StyleStyleBold12pt"/>
        </w:rPr>
        <w:t>Lancaster ‘8</w:t>
      </w:r>
    </w:p>
    <w:p w:rsidR="00BB02E4" w:rsidRPr="00243286" w:rsidRDefault="00BB02E4" w:rsidP="00BB02E4">
      <w:r w:rsidRPr="00243286">
        <w:t xml:space="preserve">[Board of Directors at the Center for Global Development. “The Changing Landscape of US Foreign Aid” 2008 </w:t>
      </w:r>
      <w:hyperlink r:id="rId18" w:history="1">
        <w:r w:rsidRPr="00243286">
          <w:rPr>
            <w:rStyle w:val="Hyperlink"/>
          </w:rPr>
          <w:t>www.cgdev.org/doc/books/George...aid/Lancaster_Chapter%202.pdf</w:t>
        </w:r>
      </w:hyperlink>
      <w:r w:rsidRPr="00243286">
        <w:t xml:space="preserve"> ]</w:t>
      </w:r>
    </w:p>
    <w:p w:rsidR="00E128ED" w:rsidRPr="00243286" w:rsidRDefault="00E128ED" w:rsidP="00E128ED">
      <w:r w:rsidRPr="00243286">
        <w:t xml:space="preserve">No matter how much need there has been for reform in the system of aid giving, major </w:t>
      </w:r>
      <w:r w:rsidRPr="00243286">
        <w:rPr>
          <w:rStyle w:val="StyleBoldUnderline"/>
        </w:rPr>
        <w:t>changes in</w:t>
      </w:r>
      <w:r w:rsidRPr="00243286">
        <w:t xml:space="preserve"> the volume and organization of </w:t>
      </w:r>
      <w:r w:rsidRPr="00243286">
        <w:rPr>
          <w:rStyle w:val="StyleBoldUnderline"/>
        </w:rPr>
        <w:t>U.S. aid have never been easy. Such changes typically involve gaining a measure of consensus within administrations for change, usually in the face of resistance from those bureaucracies whose interests may be gored</w:t>
      </w:r>
      <w:r w:rsidRPr="00243286">
        <w:t>.</w:t>
      </w:r>
      <w:r w:rsidRPr="00243286">
        <w:rPr>
          <w:rStyle w:val="StyleBoldUnderline"/>
        </w:rPr>
        <w:t xml:space="preserve"> Then there is the challenge of obtaining enough support from Congress, </w:t>
      </w:r>
      <w:r w:rsidRPr="00243286">
        <w:rPr>
          <w:rStyle w:val="Emphasis"/>
        </w:rPr>
        <w:t>especially where new legislation is required</w:t>
      </w:r>
      <w:r w:rsidRPr="00243286">
        <w:t>—</w:t>
      </w:r>
      <w:r w:rsidRPr="00243286">
        <w:rPr>
          <w:rStyle w:val="StyleBoldUnderline"/>
        </w:rPr>
        <w:t xml:space="preserve">not easy when members of Congress are </w:t>
      </w:r>
      <w:r w:rsidRPr="00243286">
        <w:rPr>
          <w:rStyle w:val="Emphasis"/>
        </w:rPr>
        <w:t>tempted to add extraneous or unwelcome amendments</w:t>
      </w:r>
      <w:r w:rsidRPr="00243286">
        <w:rPr>
          <w:rStyle w:val="StyleBoldUnderline"/>
        </w:rPr>
        <w:t xml:space="preserve"> to legislation involving a program as </w:t>
      </w:r>
      <w:r w:rsidRPr="00243286">
        <w:rPr>
          <w:rStyle w:val="Emphasis"/>
        </w:rPr>
        <w:t>controversial</w:t>
      </w:r>
      <w:r w:rsidRPr="00243286">
        <w:rPr>
          <w:rStyle w:val="StyleBoldUnderline"/>
        </w:rPr>
        <w:t xml:space="preserve"> as foreign aid and one that </w:t>
      </w:r>
      <w:r w:rsidRPr="00243286">
        <w:rPr>
          <w:rStyle w:val="Emphasis"/>
        </w:rPr>
        <w:t>lacks a constituency coherent enough and strong enough to fend off such amendments</w:t>
      </w:r>
      <w:r w:rsidRPr="00243286">
        <w:rPr>
          <w:rStyle w:val="StyleBoldUnderline"/>
        </w:rPr>
        <w:t>.</w:t>
      </w:r>
      <w:r w:rsidRPr="00243286">
        <w:t xml:space="preserve"> Finally, proposed </w:t>
      </w:r>
      <w:r w:rsidRPr="00243286">
        <w:rPr>
          <w:rStyle w:val="StyleBoldUnderline"/>
        </w:rPr>
        <w:t xml:space="preserve">changes must garner the support of the many outside interests associated with foreign aid programs, which typically all have connections with members of Congress and elements of the bureaucracy, and so can be ignored by an administration only at a potentially </w:t>
      </w:r>
      <w:r w:rsidRPr="00243286">
        <w:rPr>
          <w:rStyle w:val="Emphasis"/>
        </w:rPr>
        <w:t>high political cost</w:t>
      </w:r>
      <w:r w:rsidRPr="00243286">
        <w:rPr>
          <w:rStyle w:val="StyleBoldUnderline"/>
        </w:rPr>
        <w:t xml:space="preserve">. In short, presidents and administration officials usually have to </w:t>
      </w:r>
      <w:r w:rsidRPr="00243286">
        <w:rPr>
          <w:rStyle w:val="Emphasis"/>
        </w:rPr>
        <w:t>spend considerable political capital</w:t>
      </w:r>
      <w:r w:rsidRPr="00243286">
        <w:rPr>
          <w:rStyle w:val="StyleBoldUnderline"/>
        </w:rPr>
        <w:t xml:space="preserve"> </w:t>
      </w:r>
      <w:r w:rsidRPr="00243286">
        <w:t>to bring about major changes</w:t>
      </w:r>
      <w:r w:rsidRPr="00243286">
        <w:rPr>
          <w:rStyle w:val="StyleBoldUnderline"/>
        </w:rPr>
        <w:t xml:space="preserve"> in aid programs</w:t>
      </w:r>
      <w:r w:rsidRPr="00243286">
        <w:t xml:space="preserve"> or, for that matter, in any major federal program.</w:t>
      </w:r>
    </w:p>
    <w:p w:rsidR="00315A6F" w:rsidRPr="00243286" w:rsidRDefault="00BA75BD" w:rsidP="00BA75BD">
      <w:pPr>
        <w:pStyle w:val="Heading3"/>
      </w:pPr>
      <w:r w:rsidRPr="00243286">
        <w:lastRenderedPageBreak/>
        <w:t xml:space="preserve">    Ext. Foreign Aid</w:t>
      </w:r>
    </w:p>
    <w:p w:rsidR="007810FB" w:rsidRPr="00243286" w:rsidRDefault="00BB4F2C" w:rsidP="007810FB">
      <w:pPr>
        <w:pStyle w:val="Heading4"/>
        <w:rPr>
          <w:u w:val="single"/>
        </w:rPr>
      </w:pPr>
      <w:r w:rsidRPr="00243286">
        <w:t>F</w:t>
      </w:r>
      <w:r w:rsidR="007810FB" w:rsidRPr="00243286">
        <w:t xml:space="preserve">oreign aid’s a </w:t>
      </w:r>
      <w:r w:rsidR="007810FB" w:rsidRPr="00243286">
        <w:rPr>
          <w:u w:val="single"/>
        </w:rPr>
        <w:t>political football</w:t>
      </w:r>
      <w:r w:rsidR="007810FB" w:rsidRPr="00243286">
        <w:t xml:space="preserve"> </w:t>
      </w:r>
      <w:r w:rsidR="00215673" w:rsidRPr="00243286">
        <w:t>–</w:t>
      </w:r>
      <w:r w:rsidR="007810FB" w:rsidRPr="00243286">
        <w:t xml:space="preserve"> </w:t>
      </w:r>
      <w:r w:rsidR="00215673" w:rsidRPr="00243286">
        <w:t xml:space="preserve">the GOP will </w:t>
      </w:r>
      <w:r w:rsidR="00215673" w:rsidRPr="00243286">
        <w:rPr>
          <w:u w:val="single"/>
        </w:rPr>
        <w:t xml:space="preserve">fight and extract concessions </w:t>
      </w:r>
    </w:p>
    <w:p w:rsidR="00215673" w:rsidRPr="00243286" w:rsidRDefault="00215673" w:rsidP="00215673">
      <w:pPr>
        <w:rPr>
          <w:rStyle w:val="StyleStyleBold12pt"/>
        </w:rPr>
      </w:pPr>
      <w:r w:rsidRPr="00243286">
        <w:rPr>
          <w:rStyle w:val="StyleStyleBold12pt"/>
        </w:rPr>
        <w:t xml:space="preserve">Bade and </w:t>
      </w:r>
      <w:proofErr w:type="spellStart"/>
      <w:r w:rsidRPr="00243286">
        <w:rPr>
          <w:rStyle w:val="StyleStyleBold12pt"/>
        </w:rPr>
        <w:t>Gawel</w:t>
      </w:r>
      <w:proofErr w:type="spellEnd"/>
      <w:r w:rsidRPr="00243286">
        <w:rPr>
          <w:rStyle w:val="StyleStyleBold12pt"/>
        </w:rPr>
        <w:t xml:space="preserve"> ‘11</w:t>
      </w:r>
    </w:p>
    <w:p w:rsidR="00BA75BD" w:rsidRPr="00243286" w:rsidRDefault="00A27E76" w:rsidP="00215673">
      <w:r w:rsidRPr="00243286">
        <w:t>(</w:t>
      </w:r>
      <w:r w:rsidR="00BA75BD" w:rsidRPr="00243286">
        <w:t>Rachel and Anna, Managing Editor, Washington Diplomat, March, http://washdiplomat.com/index.php?option=com_content&amp;view=article&amp;id=7203:americas-foreign-affairs-budget-faces-congressional-chopping-block&amp;catid=1088:march-2011&amp;Itemid=469</w:t>
      </w:r>
      <w:r w:rsidR="00C15300" w:rsidRPr="00243286">
        <w:t>)</w:t>
      </w:r>
    </w:p>
    <w:p w:rsidR="00BA75BD" w:rsidRPr="00243286" w:rsidRDefault="00BA75BD" w:rsidP="00BA75BD">
      <w:r w:rsidRPr="00243286">
        <w:rPr>
          <w:rStyle w:val="StyleBoldUnderline"/>
        </w:rPr>
        <w:t>The debate over diplomacy</w:t>
      </w:r>
      <w:r w:rsidRPr="00243286">
        <w:t xml:space="preserve"> and development though </w:t>
      </w:r>
      <w:r w:rsidRPr="00243286">
        <w:rPr>
          <w:rStyle w:val="StyleBoldUnderline"/>
        </w:rPr>
        <w:t xml:space="preserve">is nothing new. U.S. aid to other nations is often tossed around as a political football, and many fiscal conservatives harbor </w:t>
      </w:r>
      <w:r w:rsidRPr="00243286">
        <w:rPr>
          <w:rStyle w:val="Emphasis"/>
        </w:rPr>
        <w:t>deeply ingrained doubts about the effectiveness</w:t>
      </w:r>
      <w:r w:rsidRPr="00243286">
        <w:t xml:space="preserve"> of foreign assistance, </w:t>
      </w:r>
      <w:r w:rsidRPr="00243286">
        <w:rPr>
          <w:rStyle w:val="StyleBoldUnderline"/>
        </w:rPr>
        <w:t>viewing it as a taxpayer handout</w:t>
      </w:r>
      <w:r w:rsidRPr="00243286">
        <w:t xml:space="preserve"> from wealthy countries to poor ones — a kind of international welfare to ease national guilt — </w:t>
      </w:r>
      <w:r w:rsidRPr="00243286">
        <w:rPr>
          <w:rStyle w:val="StyleBoldUnderline"/>
        </w:rPr>
        <w:t>or</w:t>
      </w:r>
      <w:r w:rsidRPr="00243286">
        <w:t xml:space="preserve">, on the other hand, </w:t>
      </w:r>
      <w:r w:rsidRPr="00243286">
        <w:rPr>
          <w:rStyle w:val="StyleBoldUnderline"/>
        </w:rPr>
        <w:t>a bribe</w:t>
      </w:r>
      <w:r w:rsidRPr="00243286">
        <w:t xml:space="preserve"> </w:t>
      </w:r>
      <w:r w:rsidRPr="00243286">
        <w:rPr>
          <w:rStyle w:val="StyleBoldUnderline"/>
        </w:rPr>
        <w:t>to increase U.S. influence</w:t>
      </w:r>
      <w:r w:rsidRPr="00243286">
        <w:t xml:space="preserve"> in aid-reliant nations. </w:t>
      </w:r>
      <w:r w:rsidRPr="00243286">
        <w:rPr>
          <w:rStyle w:val="StyleBoldUnderline"/>
        </w:rPr>
        <w:t xml:space="preserve">The State Department bureaucracy, including USAID, also has a spotty track record at best when it comes to efficient, effective financial management, </w:t>
      </w:r>
      <w:r w:rsidRPr="00243286">
        <w:t xml:space="preserve">hence the impetus behind the QDDR. </w:t>
      </w:r>
      <w:r w:rsidRPr="00243286">
        <w:rPr>
          <w:rStyle w:val="StyleBoldUnderline"/>
        </w:rPr>
        <w:t xml:space="preserve">Some fiscal hawks </w:t>
      </w:r>
      <w:r w:rsidRPr="00243286">
        <w:rPr>
          <w:rStyle w:val="Emphasis"/>
        </w:rPr>
        <w:t>despise the concept of aid</w:t>
      </w:r>
      <w:r w:rsidRPr="00243286">
        <w:rPr>
          <w:rStyle w:val="StyleBoldUnderline"/>
        </w:rPr>
        <w:t xml:space="preserve"> so much that they would do away with it altogether</w:t>
      </w:r>
      <w:r w:rsidRPr="00243286">
        <w:t xml:space="preserve">. Tea Party-backed Sen. Rand Paul (R-Ky.) has said he would cut $500 billion in spending this year alone if he could, wiping out all foreign assistance and pretty much eliminating the Department of Education as well. So will Foggy Bottom vanish? Is diplomacy dead? Not quite.  Crunching the Numbers </w:t>
      </w:r>
      <w:r w:rsidRPr="00243286">
        <w:rPr>
          <w:rStyle w:val="StyleBoldUnderline"/>
        </w:rPr>
        <w:t>Cuts are coming, but how much is up for debate</w:t>
      </w:r>
      <w:r w:rsidRPr="00243286">
        <w:t xml:space="preserve">. President Obama's recently released 2012 budget itself calls for deep cuts to more than 200 federal programs to carve out $1.1 trillion in deficit-reducing savings over the next decade. Meanwhile, House Republicans will offer their own spending proposal for fiscal 2012, after attempting to push through sharp and immediate cuts for the remaining 2011 fiscal year, which ends Oct. 1. So the next few weeks and months will be </w:t>
      </w:r>
      <w:r w:rsidRPr="00243286">
        <w:rPr>
          <w:rStyle w:val="StyleBoldUnderline"/>
        </w:rPr>
        <w:t xml:space="preserve">marked by </w:t>
      </w:r>
      <w:r w:rsidRPr="00243286">
        <w:rPr>
          <w:rStyle w:val="Emphasis"/>
        </w:rPr>
        <w:t>fierce negotiating and horse-trading</w:t>
      </w:r>
      <w:r w:rsidRPr="00243286">
        <w:rPr>
          <w:rStyle w:val="StyleBoldUnderline"/>
        </w:rPr>
        <w:t xml:space="preserve"> among Republicans, Democrats and the administration to see which elements</w:t>
      </w:r>
      <w:r w:rsidRPr="00243286">
        <w:t xml:space="preserve"> of the budget proposals </w:t>
      </w:r>
      <w:r w:rsidRPr="00243286">
        <w:rPr>
          <w:rStyle w:val="StyleBoldUnderline"/>
        </w:rPr>
        <w:t>are ultimately embraced or rejected</w:t>
      </w:r>
      <w:r w:rsidRPr="00243286">
        <w:t xml:space="preserve">. </w:t>
      </w:r>
    </w:p>
    <w:p w:rsidR="00C24D2D" w:rsidRPr="00243286" w:rsidRDefault="003A1340" w:rsidP="00C24D2D">
      <w:pPr>
        <w:pStyle w:val="Heading4"/>
        <w:rPr>
          <w:u w:val="single"/>
        </w:rPr>
      </w:pPr>
      <w:r w:rsidRPr="00243286">
        <w:t xml:space="preserve">The plan gets swamped by </w:t>
      </w:r>
      <w:r w:rsidRPr="00243286">
        <w:rPr>
          <w:u w:val="single"/>
        </w:rPr>
        <w:t>larger fights</w:t>
      </w:r>
      <w:r w:rsidRPr="00243286">
        <w:t xml:space="preserve"> over </w:t>
      </w:r>
      <w:r w:rsidRPr="00243286">
        <w:rPr>
          <w:u w:val="single"/>
        </w:rPr>
        <w:t xml:space="preserve">the budget </w:t>
      </w:r>
    </w:p>
    <w:p w:rsidR="003A1340" w:rsidRPr="00243286" w:rsidRDefault="003A1340" w:rsidP="003A1340">
      <w:pPr>
        <w:rPr>
          <w:rStyle w:val="StyleStyleBold12pt"/>
        </w:rPr>
      </w:pPr>
      <w:r w:rsidRPr="00243286">
        <w:rPr>
          <w:rStyle w:val="StyleStyleBold12pt"/>
        </w:rPr>
        <w:t xml:space="preserve">Bade and </w:t>
      </w:r>
      <w:proofErr w:type="spellStart"/>
      <w:r w:rsidRPr="00243286">
        <w:rPr>
          <w:rStyle w:val="StyleStyleBold12pt"/>
        </w:rPr>
        <w:t>Gawel</w:t>
      </w:r>
      <w:proofErr w:type="spellEnd"/>
      <w:r w:rsidRPr="00243286">
        <w:rPr>
          <w:rStyle w:val="StyleStyleBold12pt"/>
        </w:rPr>
        <w:t xml:space="preserve"> ‘11</w:t>
      </w:r>
    </w:p>
    <w:p w:rsidR="003A1340" w:rsidRPr="00243286" w:rsidRDefault="003A1340" w:rsidP="003A1340">
      <w:r w:rsidRPr="00243286">
        <w:t>(Rachel and Anna, Managing Editor, Washington Diplomat, March, http://washdiplomat.com/index.php?option=com_content&amp;view=article&amp;id=7203:americas-foreign-affairs-budget-faces-congressional-chopping-block&amp;catid=1088:march-2011&amp;Itemid=469</w:t>
      </w:r>
      <w:r w:rsidR="00C15300" w:rsidRPr="00243286">
        <w:t>)</w:t>
      </w:r>
    </w:p>
    <w:p w:rsidR="007810FB" w:rsidRPr="00243286" w:rsidRDefault="007810FB" w:rsidP="007810FB">
      <w:r w:rsidRPr="00243286">
        <w:t xml:space="preserve">Gates was preaching to the choir. </w:t>
      </w:r>
      <w:r w:rsidRPr="00243286">
        <w:rPr>
          <w:rStyle w:val="StyleBoldUnderline"/>
        </w:rPr>
        <w:t>A fierce devotion to foreign aid permeated</w:t>
      </w:r>
      <w:r w:rsidRPr="00243286">
        <w:t xml:space="preserve"> the ballroom, filled with people from all walks of life whose jobs have all at one point entailed brainstorming about ways to make the world a better place. But </w:t>
      </w:r>
      <w:r w:rsidRPr="00243286">
        <w:rPr>
          <w:rStyle w:val="StyleBoldUnderline"/>
        </w:rPr>
        <w:t>behind the optimism</w:t>
      </w:r>
      <w:r w:rsidRPr="00243286">
        <w:t xml:space="preserve">, an air of </w:t>
      </w:r>
      <w:r w:rsidRPr="00243286">
        <w:rPr>
          <w:rStyle w:val="StyleBoldUnderline"/>
        </w:rPr>
        <w:t>trepidation lurked</w:t>
      </w:r>
      <w:r w:rsidRPr="00243286">
        <w:t xml:space="preserve"> in the background — </w:t>
      </w:r>
      <w:r w:rsidRPr="00243286">
        <w:rPr>
          <w:rStyle w:val="StyleBoldUnderline"/>
        </w:rPr>
        <w:t>a</w:t>
      </w:r>
      <w:r w:rsidRPr="00243286">
        <w:t xml:space="preserve"> nagging </w:t>
      </w:r>
      <w:r w:rsidRPr="00243286">
        <w:rPr>
          <w:rStyle w:val="StyleBoldUnderline"/>
        </w:rPr>
        <w:t>reminder of struggles to come.</w:t>
      </w:r>
      <w:r w:rsidRPr="00243286">
        <w:t xml:space="preserve"> And when the evening ended, </w:t>
      </w:r>
      <w:r w:rsidRPr="00243286">
        <w:rPr>
          <w:rStyle w:val="StyleBoldUnderline"/>
        </w:rPr>
        <w:t xml:space="preserve">reality sunk in: These idealists would have to defend government aid programs not among themselves but on Capitol Hill and in American living rooms. The </w:t>
      </w:r>
      <w:r w:rsidRPr="00243286">
        <w:rPr>
          <w:rStyle w:val="Emphasis"/>
        </w:rPr>
        <w:t>sweeping nationwide demand for fiscal responsibility</w:t>
      </w:r>
      <w:r w:rsidRPr="00243286">
        <w:rPr>
          <w:rStyle w:val="StyleBoldUnderline"/>
        </w:rPr>
        <w:t xml:space="preserve"> has put funding for</w:t>
      </w:r>
      <w:r w:rsidRPr="00243286">
        <w:t xml:space="preserve"> all federal programs, including the </w:t>
      </w:r>
      <w:r w:rsidRPr="00243286">
        <w:rPr>
          <w:rStyle w:val="StyleBoldUnderline"/>
        </w:rPr>
        <w:t>international affairs budget, on the chopping block. Pressured to tighten the country's fiscal belt, Republican lawmakers are promising to gut tens of billions of dollars across the board, as is</w:t>
      </w:r>
      <w:r w:rsidRPr="00243286">
        <w:t xml:space="preserve"> President </w:t>
      </w:r>
      <w:r w:rsidRPr="00243286">
        <w:rPr>
          <w:rStyle w:val="StyleBoldUnderline"/>
        </w:rPr>
        <w:t>Obama — which means proponents of diplomacy and</w:t>
      </w:r>
      <w:r w:rsidRPr="00243286">
        <w:t xml:space="preserve"> humanitarian </w:t>
      </w:r>
      <w:r w:rsidRPr="00243286">
        <w:rPr>
          <w:rStyle w:val="StyleBoldUnderline"/>
        </w:rPr>
        <w:t xml:space="preserve">assistance will have to do some </w:t>
      </w:r>
      <w:r w:rsidRPr="00243286">
        <w:rPr>
          <w:rStyle w:val="Emphasis"/>
        </w:rPr>
        <w:t>serious convincing</w:t>
      </w:r>
      <w:r w:rsidRPr="00243286">
        <w:rPr>
          <w:rStyle w:val="StyleBoldUnderline"/>
        </w:rPr>
        <w:t xml:space="preserve"> to keep America's foreign affairs budget from getting axed. </w:t>
      </w:r>
      <w:r w:rsidRPr="00243286">
        <w:t xml:space="preserve">Ironically, after years of trying to bolster the State Department and USAID to better align the so-called three Ds of U.S. foreign policy, so that diplomacy and development attain the level of prestige that defense enjoys — a move supported by both the Bush and Obama administrations, as well as the Pentagon — </w:t>
      </w:r>
      <w:r w:rsidRPr="00243286">
        <w:rPr>
          <w:rStyle w:val="StyleBoldUnderline"/>
        </w:rPr>
        <w:t>America's Foreign Service</w:t>
      </w:r>
      <w:r w:rsidRPr="00243286">
        <w:t xml:space="preserve"> is finally coming into its own, just as it </w:t>
      </w:r>
      <w:r w:rsidRPr="00243286">
        <w:rPr>
          <w:rStyle w:val="StyleBoldUnderline"/>
        </w:rPr>
        <w:t xml:space="preserve">faces its </w:t>
      </w:r>
      <w:r w:rsidRPr="00243286">
        <w:rPr>
          <w:rStyle w:val="Emphasis"/>
        </w:rPr>
        <w:t>biggest financial hurdle</w:t>
      </w:r>
      <w:r w:rsidRPr="00243286">
        <w:t xml:space="preserve">. Not only has State finally released its long-awaited Quadrennial Diplomacy and Development Review to streamline U.S. foreign assistance and reassert diplomacy's primacy on the world stage, the department's push for "civilian power" is finally getting some teeth with the upcoming handoff of military responsibilities in Iraq to U.S. diplomats, a critical test of whether America's civilians can do the work of its soldiers. Moreover, </w:t>
      </w:r>
      <w:r w:rsidRPr="00243286">
        <w:rPr>
          <w:rStyle w:val="StyleBoldUnderline"/>
        </w:rPr>
        <w:t xml:space="preserve">maintaining a diplomatic presence and foreign aid in </w:t>
      </w:r>
      <w:r w:rsidRPr="00243286">
        <w:t>hotspots such as Pakistan, Afghanistan, Egypt and Yemen</w:t>
      </w:r>
      <w:r w:rsidRPr="00243286">
        <w:rPr>
          <w:rStyle w:val="StyleBoldUnderline"/>
        </w:rPr>
        <w:t xml:space="preserve"> may </w:t>
      </w:r>
      <w:r w:rsidRPr="00243286">
        <w:rPr>
          <w:rStyle w:val="StyleBoldUnderline"/>
        </w:rPr>
        <w:lastRenderedPageBreak/>
        <w:t>be more important</w:t>
      </w:r>
      <w:r w:rsidRPr="00243286">
        <w:t xml:space="preserve"> now than ever to preserve American leverage and ensure regional stability. Smart power — the combination of hard and soft power — has been touted by experts for years</w:t>
      </w:r>
      <w:r w:rsidRPr="00243286">
        <w:rPr>
          <w:rStyle w:val="StyleBoldUnderline"/>
        </w:rPr>
        <w:t xml:space="preserve">. But </w:t>
      </w:r>
      <w:r w:rsidRPr="00243286">
        <w:rPr>
          <w:rStyle w:val="Emphasis"/>
        </w:rPr>
        <w:t>what matters</w:t>
      </w:r>
      <w:r w:rsidRPr="00243286">
        <w:rPr>
          <w:rStyle w:val="StyleBoldUnderline"/>
        </w:rPr>
        <w:t xml:space="preserve"> is</w:t>
      </w:r>
      <w:r w:rsidRPr="00243286">
        <w:t xml:space="preserve"> not lip service — it's </w:t>
      </w:r>
      <w:r w:rsidRPr="00243286">
        <w:rPr>
          <w:rStyle w:val="StyleBoldUnderline"/>
        </w:rPr>
        <w:t xml:space="preserve">the </w:t>
      </w:r>
      <w:r w:rsidRPr="00243286">
        <w:rPr>
          <w:rStyle w:val="Emphasis"/>
        </w:rPr>
        <w:t>purse strings</w:t>
      </w:r>
      <w:r w:rsidRPr="00243286">
        <w:rPr>
          <w:rStyle w:val="StyleBoldUnderline"/>
        </w:rPr>
        <w:t>. Advocates will have to persuade Americans and the penny-pinching keepers of the federal purse to weigh the price they pay for assistance now</w:t>
      </w:r>
      <w:r w:rsidRPr="00243286">
        <w:t xml:space="preserve"> with the costs they might incur tomorrow if cuts to the international affairs budget inadvertently diminish American power and security abroad. </w:t>
      </w:r>
    </w:p>
    <w:p w:rsidR="00A05EA5" w:rsidRPr="00243286" w:rsidRDefault="00A05EA5" w:rsidP="00A05EA5">
      <w:pPr>
        <w:pStyle w:val="Heading4"/>
      </w:pPr>
      <w:r w:rsidRPr="00243286">
        <w:t xml:space="preserve">More evidence – Congress dislikes increases in foreign aid toward Latin America </w:t>
      </w:r>
    </w:p>
    <w:p w:rsidR="00A05EA5" w:rsidRPr="00243286" w:rsidRDefault="00A05EA5" w:rsidP="00A05EA5">
      <w:pPr>
        <w:rPr>
          <w:rStyle w:val="StyleStyleBold12pt"/>
        </w:rPr>
      </w:pPr>
      <w:r w:rsidRPr="00243286">
        <w:rPr>
          <w:rStyle w:val="StyleStyleBold12pt"/>
        </w:rPr>
        <w:t xml:space="preserve">Meyer &amp; </w:t>
      </w:r>
      <w:proofErr w:type="spellStart"/>
      <w:r w:rsidRPr="00243286">
        <w:rPr>
          <w:rStyle w:val="StyleStyleBold12pt"/>
        </w:rPr>
        <w:t>Sullican</w:t>
      </w:r>
      <w:proofErr w:type="spellEnd"/>
      <w:r w:rsidRPr="00243286">
        <w:rPr>
          <w:rStyle w:val="StyleStyleBold12pt"/>
        </w:rPr>
        <w:t xml:space="preserve"> ’12</w:t>
      </w:r>
    </w:p>
    <w:p w:rsidR="00A05EA5" w:rsidRPr="00243286" w:rsidRDefault="00A05EA5" w:rsidP="00A05EA5">
      <w:r w:rsidRPr="00243286">
        <w:t xml:space="preserve">(*Analyst in Latin American Affairs **Specialist in Latin American Affairs  (5/26/2012 , Peter J., Mark P., Congressional Research Service, “U.S. Foreign Assistance to Latin America and the Caribbean: Recent Trends and FY2013 Appropriations” </w:t>
      </w:r>
      <w:hyperlink r:id="rId19" w:history="1">
        <w:r w:rsidRPr="00243286">
          <w:rPr>
            <w:rStyle w:val="Hyperlink"/>
          </w:rPr>
          <w:t>http://www.fas.org/sgp/crs/row/R42582.pdf</w:t>
        </w:r>
      </w:hyperlink>
      <w:r w:rsidRPr="00243286">
        <w:t>)</w:t>
      </w:r>
    </w:p>
    <w:p w:rsidR="00A05EA5" w:rsidRPr="00243286" w:rsidRDefault="00A05EA5" w:rsidP="00A05EA5">
      <w:pPr>
        <w:rPr>
          <w:szCs w:val="24"/>
        </w:rPr>
      </w:pPr>
      <w:r w:rsidRPr="00243286">
        <w:rPr>
          <w:rStyle w:val="StyleBoldUnderline"/>
        </w:rPr>
        <w:t>Since 1946, the United States has provided</w:t>
      </w:r>
      <w:r w:rsidRPr="00243286">
        <w:rPr>
          <w:szCs w:val="24"/>
        </w:rPr>
        <w:t xml:space="preserve"> over $148 billion (constant 2010 dollars) in </w:t>
      </w:r>
      <w:r w:rsidRPr="00243286">
        <w:rPr>
          <w:rStyle w:val="StyleBoldUnderline"/>
        </w:rPr>
        <w:t xml:space="preserve">assistance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to the region</w:t>
      </w:r>
      <w:r w:rsidRPr="00243286">
        <w:rPr>
          <w:szCs w:val="24"/>
        </w:rPr>
        <w:t xml:space="preserve">. Funding levels have fluctuated over time, however, according to regional trends and </w:t>
      </w:r>
      <w:r w:rsidR="00C07C31" w:rsidRPr="00243286">
        <w:rPr>
          <w:sz w:val="12"/>
          <w:szCs w:val="24"/>
        </w:rPr>
        <w:t>¶</w:t>
      </w:r>
      <w:r w:rsidR="00C07C31" w:rsidRPr="00243286">
        <w:rPr>
          <w:szCs w:val="24"/>
        </w:rPr>
        <w:t xml:space="preserve"> </w:t>
      </w:r>
      <w:r w:rsidRPr="00243286">
        <w:rPr>
          <w:szCs w:val="24"/>
        </w:rPr>
        <w:t xml:space="preserve">U.S. policy initiatives. U.S. assistance to the region spiked during the 1960s under President </w:t>
      </w:r>
      <w:r w:rsidR="00C07C31" w:rsidRPr="00243286">
        <w:rPr>
          <w:sz w:val="12"/>
          <w:szCs w:val="24"/>
        </w:rPr>
        <w:t>¶</w:t>
      </w:r>
      <w:r w:rsidR="00C07C31" w:rsidRPr="00243286">
        <w:rPr>
          <w:szCs w:val="24"/>
        </w:rPr>
        <w:t xml:space="preserve"> </w:t>
      </w:r>
      <w:r w:rsidRPr="00243286">
        <w:rPr>
          <w:szCs w:val="24"/>
        </w:rPr>
        <w:t xml:space="preserve">Kennedy’s Alliance for Progress, then declined in the 1970s before spiking again during the </w:t>
      </w:r>
      <w:r w:rsidR="00C07C31" w:rsidRPr="00243286">
        <w:rPr>
          <w:sz w:val="12"/>
          <w:szCs w:val="24"/>
        </w:rPr>
        <w:t>¶</w:t>
      </w:r>
      <w:r w:rsidR="00C07C31" w:rsidRPr="00243286">
        <w:rPr>
          <w:szCs w:val="24"/>
        </w:rPr>
        <w:t xml:space="preserve"> </w:t>
      </w:r>
      <w:r w:rsidRPr="00243286">
        <w:rPr>
          <w:szCs w:val="24"/>
        </w:rPr>
        <w:t xml:space="preserve">Central American conflicts of the 1980s. After another decline during the 1990s, assistance to the region remained on a generally upward trajectory through the first decade of this century, </w:t>
      </w:r>
      <w:r w:rsidR="00C07C31" w:rsidRPr="00243286">
        <w:rPr>
          <w:sz w:val="12"/>
          <w:szCs w:val="24"/>
        </w:rPr>
        <w:t>¶</w:t>
      </w:r>
      <w:r w:rsidR="00C07C31" w:rsidRPr="00243286">
        <w:rPr>
          <w:szCs w:val="24"/>
        </w:rPr>
        <w:t xml:space="preserve"> </w:t>
      </w:r>
      <w:r w:rsidRPr="00243286">
        <w:rPr>
          <w:szCs w:val="24"/>
        </w:rPr>
        <w:t xml:space="preserve">reaching its most recent peak in the aftermath of the 2010 earthquake in Haiti. </w:t>
      </w:r>
      <w:r w:rsidRPr="00243286">
        <w:rPr>
          <w:rStyle w:val="StyleBoldUnderline"/>
        </w:rPr>
        <w:t>Aid levels for the region have fallen in each of the past two fiscal years</w:t>
      </w:r>
      <w:r w:rsidRPr="00243286">
        <w:rPr>
          <w:szCs w:val="24"/>
        </w:rPr>
        <w:t xml:space="preserve">, however, </w:t>
      </w:r>
      <w:r w:rsidRPr="00243286">
        <w:rPr>
          <w:rStyle w:val="StyleBoldUnderline"/>
        </w:rPr>
        <w:t xml:space="preserve">as Congress has sought to trim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 xml:space="preserve">the foreign aid budget.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 xml:space="preserve">The Obama Administration’s FY2013 foreign aid budget request would continue the recent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downward trend in assistance to Latin America</w:t>
      </w:r>
      <w:r w:rsidRPr="00243286">
        <w:rPr>
          <w:szCs w:val="24"/>
        </w:rPr>
        <w:t xml:space="preserve"> and the Caribbean. The Administration has </w:t>
      </w:r>
      <w:r w:rsidR="00C07C31" w:rsidRPr="00243286">
        <w:rPr>
          <w:sz w:val="12"/>
          <w:szCs w:val="24"/>
        </w:rPr>
        <w:t>¶</w:t>
      </w:r>
      <w:r w:rsidR="00C07C31" w:rsidRPr="00243286">
        <w:rPr>
          <w:szCs w:val="24"/>
        </w:rPr>
        <w:t xml:space="preserve"> </w:t>
      </w:r>
      <w:r w:rsidRPr="00243286">
        <w:rPr>
          <w:szCs w:val="24"/>
        </w:rPr>
        <w:t xml:space="preserve">requested some $1.7 billion for the region to be provided through the State Department and the </w:t>
      </w:r>
      <w:r w:rsidR="00C07C31" w:rsidRPr="00243286">
        <w:rPr>
          <w:sz w:val="12"/>
          <w:szCs w:val="24"/>
        </w:rPr>
        <w:t>¶</w:t>
      </w:r>
      <w:r w:rsidR="00C07C31" w:rsidRPr="00243286">
        <w:rPr>
          <w:szCs w:val="24"/>
        </w:rPr>
        <w:t xml:space="preserve"> </w:t>
      </w:r>
      <w:r w:rsidRPr="00243286">
        <w:rPr>
          <w:szCs w:val="24"/>
        </w:rPr>
        <w:t xml:space="preserve">U.S. Agency for International Development (USAID). </w:t>
      </w:r>
      <w:r w:rsidRPr="00243286">
        <w:rPr>
          <w:rStyle w:val="StyleBoldUnderline"/>
        </w:rPr>
        <w:t xml:space="preserve">If Congress appropriates funding at the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 xml:space="preserve">requested levels, Latin America and the Caribbean would receive nearly 9% less assistance than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the region received in FY2012</w:t>
      </w:r>
      <w:r w:rsidRPr="00243286">
        <w:rPr>
          <w:szCs w:val="24"/>
        </w:rPr>
        <w:t xml:space="preserve">, and about 11% less than in FY2011. The proposed cuts are </w:t>
      </w:r>
      <w:r w:rsidR="00C07C31" w:rsidRPr="00243286">
        <w:rPr>
          <w:sz w:val="12"/>
          <w:szCs w:val="24"/>
        </w:rPr>
        <w:t>¶</w:t>
      </w:r>
      <w:r w:rsidR="00C07C31" w:rsidRPr="00243286">
        <w:rPr>
          <w:szCs w:val="24"/>
        </w:rPr>
        <w:t xml:space="preserve"> </w:t>
      </w:r>
      <w:r w:rsidRPr="00243286">
        <w:rPr>
          <w:szCs w:val="24"/>
        </w:rPr>
        <w:t xml:space="preserve">widespread, affecting nearly every foreign aid account. Colombia, Haiti, and Mexico would see </w:t>
      </w:r>
      <w:r w:rsidR="00C07C31" w:rsidRPr="00243286">
        <w:rPr>
          <w:sz w:val="12"/>
          <w:szCs w:val="24"/>
        </w:rPr>
        <w:t>¶</w:t>
      </w:r>
      <w:r w:rsidR="00C07C31" w:rsidRPr="00243286">
        <w:rPr>
          <w:szCs w:val="24"/>
        </w:rPr>
        <w:t xml:space="preserve"> </w:t>
      </w:r>
      <w:r w:rsidRPr="00243286">
        <w:rPr>
          <w:szCs w:val="24"/>
        </w:rPr>
        <w:t xml:space="preserve">some of the largest absolute dollar declines, but would remain the top three regional recipients, collectively accounting for some 55% of the aid to the region. Beyond the assistance provided </w:t>
      </w:r>
      <w:r w:rsidR="00C07C31" w:rsidRPr="00243286">
        <w:rPr>
          <w:sz w:val="12"/>
          <w:szCs w:val="24"/>
        </w:rPr>
        <w:t>¶</w:t>
      </w:r>
      <w:r w:rsidR="00C07C31" w:rsidRPr="00243286">
        <w:rPr>
          <w:szCs w:val="24"/>
        </w:rPr>
        <w:t xml:space="preserve"> </w:t>
      </w:r>
      <w:r w:rsidRPr="00243286">
        <w:rPr>
          <w:szCs w:val="24"/>
        </w:rPr>
        <w:t xml:space="preserve">through the State Department and USAID, many Latin American and Caribbean nations will </w:t>
      </w:r>
      <w:r w:rsidR="00C07C31" w:rsidRPr="00243286">
        <w:rPr>
          <w:sz w:val="12"/>
          <w:szCs w:val="24"/>
        </w:rPr>
        <w:t>¶</w:t>
      </w:r>
      <w:r w:rsidR="00C07C31" w:rsidRPr="00243286">
        <w:rPr>
          <w:szCs w:val="24"/>
        </w:rPr>
        <w:t xml:space="preserve"> </w:t>
      </w:r>
      <w:r w:rsidRPr="00243286">
        <w:rPr>
          <w:szCs w:val="24"/>
        </w:rPr>
        <w:t xml:space="preserve">continue to receive additional aid from agencies such as the Department of Defense, the </w:t>
      </w:r>
      <w:proofErr w:type="spellStart"/>
      <w:r w:rsidRPr="00243286">
        <w:rPr>
          <w:szCs w:val="24"/>
        </w:rPr>
        <w:t>InterAmerican</w:t>
      </w:r>
      <w:proofErr w:type="spellEnd"/>
      <w:r w:rsidRPr="00243286">
        <w:rPr>
          <w:szCs w:val="24"/>
        </w:rPr>
        <w:t xml:space="preserve"> Foundation, the Millennium Challenge Corporation, and the Peace Corps. </w:t>
      </w:r>
      <w:r w:rsidR="00C07C31" w:rsidRPr="00243286">
        <w:rPr>
          <w:sz w:val="12"/>
          <w:szCs w:val="24"/>
        </w:rPr>
        <w:t>¶</w:t>
      </w:r>
      <w:r w:rsidR="00C07C31" w:rsidRPr="00243286">
        <w:rPr>
          <w:szCs w:val="24"/>
        </w:rPr>
        <w:t xml:space="preserve"> </w:t>
      </w:r>
      <w:r w:rsidRPr="00243286">
        <w:rPr>
          <w:szCs w:val="24"/>
        </w:rPr>
        <w:t xml:space="preserve">Congressional Action </w:t>
      </w:r>
      <w:r w:rsidR="00C07C31" w:rsidRPr="00243286">
        <w:rPr>
          <w:sz w:val="12"/>
          <w:szCs w:val="24"/>
        </w:rPr>
        <w:t>¶</w:t>
      </w:r>
      <w:r w:rsidR="00C07C31" w:rsidRPr="00243286">
        <w:rPr>
          <w:szCs w:val="24"/>
        </w:rPr>
        <w:t xml:space="preserve"> </w:t>
      </w:r>
      <w:r w:rsidRPr="00243286">
        <w:rPr>
          <w:szCs w:val="24"/>
        </w:rPr>
        <w:t>In May 2012</w:t>
      </w:r>
      <w:r w:rsidRPr="00243286">
        <w:rPr>
          <w:rStyle w:val="StyleBoldUnderline"/>
        </w:rPr>
        <w:t xml:space="preserve">, the House and Senate Committees on Appropriations marked up their annual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appropriations bills for the State Department, Foreign Operations, and Related Programs</w:t>
      </w:r>
      <w:r w:rsidRPr="00243286">
        <w:rPr>
          <w:szCs w:val="24"/>
        </w:rPr>
        <w:t xml:space="preserve"> (H.R. </w:t>
      </w:r>
      <w:r w:rsidR="00C07C31" w:rsidRPr="00243286">
        <w:rPr>
          <w:sz w:val="12"/>
          <w:szCs w:val="24"/>
        </w:rPr>
        <w:t>¶</w:t>
      </w:r>
      <w:r w:rsidR="00C07C31" w:rsidRPr="00243286">
        <w:rPr>
          <w:szCs w:val="24"/>
        </w:rPr>
        <w:t xml:space="preserve"> </w:t>
      </w:r>
      <w:r w:rsidRPr="00243286">
        <w:rPr>
          <w:szCs w:val="24"/>
        </w:rPr>
        <w:t xml:space="preserve">5857 and S. 3241). </w:t>
      </w:r>
      <w:r w:rsidRPr="00243286">
        <w:rPr>
          <w:rStyle w:val="StyleBoldUnderline"/>
        </w:rPr>
        <w:t>Funding in the FY2013 House bill is 11.8% lower than the Administration’s request, and funding in the Senate bill is 4.7% lower</w:t>
      </w:r>
      <w:r w:rsidRPr="00243286">
        <w:rPr>
          <w:szCs w:val="24"/>
        </w:rPr>
        <w:t xml:space="preserve"> than the Administration’s request. It is </w:t>
      </w:r>
      <w:r w:rsidR="00C07C31" w:rsidRPr="00243286">
        <w:rPr>
          <w:sz w:val="12"/>
          <w:szCs w:val="24"/>
        </w:rPr>
        <w:t>¶</w:t>
      </w:r>
      <w:r w:rsidR="00C07C31" w:rsidRPr="00243286">
        <w:rPr>
          <w:szCs w:val="24"/>
        </w:rPr>
        <w:t xml:space="preserve"> </w:t>
      </w:r>
      <w:r w:rsidRPr="00243286">
        <w:rPr>
          <w:szCs w:val="24"/>
        </w:rPr>
        <w:t xml:space="preserve">unclear how much foreign assistance each of the nations of Latin America and the Caribbean </w:t>
      </w:r>
      <w:r w:rsidR="00C07C31" w:rsidRPr="00243286">
        <w:rPr>
          <w:sz w:val="12"/>
          <w:szCs w:val="24"/>
        </w:rPr>
        <w:t>¶</w:t>
      </w:r>
      <w:r w:rsidR="00C07C31" w:rsidRPr="00243286">
        <w:rPr>
          <w:szCs w:val="24"/>
        </w:rPr>
        <w:t xml:space="preserve"> </w:t>
      </w:r>
      <w:r w:rsidRPr="00243286">
        <w:rPr>
          <w:szCs w:val="24"/>
        </w:rPr>
        <w:t xml:space="preserve">would receive under the two bills, however, since appropriation levels for individual countries </w:t>
      </w:r>
      <w:r w:rsidR="00C07C31" w:rsidRPr="00243286">
        <w:rPr>
          <w:sz w:val="12"/>
          <w:szCs w:val="24"/>
        </w:rPr>
        <w:t>¶</w:t>
      </w:r>
      <w:r w:rsidR="00C07C31" w:rsidRPr="00243286">
        <w:rPr>
          <w:szCs w:val="24"/>
        </w:rPr>
        <w:t xml:space="preserve"> </w:t>
      </w:r>
      <w:r w:rsidRPr="00243286">
        <w:rPr>
          <w:szCs w:val="24"/>
        </w:rPr>
        <w:t xml:space="preserve">and programs are generally not specified in the legislation or accompanying reports. </w:t>
      </w:r>
      <w:r w:rsidR="00C07C31" w:rsidRPr="00243286">
        <w:rPr>
          <w:sz w:val="12"/>
          <w:szCs w:val="24"/>
        </w:rPr>
        <w:t>¶</w:t>
      </w:r>
      <w:r w:rsidR="00C07C31" w:rsidRPr="00243286">
        <w:rPr>
          <w:szCs w:val="24"/>
        </w:rPr>
        <w:t xml:space="preserve"> </w:t>
      </w:r>
      <w:r w:rsidRPr="00243286">
        <w:rPr>
          <w:szCs w:val="24"/>
        </w:rPr>
        <w:t xml:space="preserve">Nevertheless, </w:t>
      </w:r>
      <w:r w:rsidRPr="00243286">
        <w:rPr>
          <w:rStyle w:val="StyleBoldUnderline"/>
        </w:rPr>
        <w:t>both of the reports</w:t>
      </w:r>
      <w:r w:rsidRPr="00243286">
        <w:rPr>
          <w:szCs w:val="24"/>
        </w:rPr>
        <w:t xml:space="preserve"> (</w:t>
      </w:r>
      <w:proofErr w:type="spellStart"/>
      <w:r w:rsidRPr="00243286">
        <w:rPr>
          <w:szCs w:val="24"/>
        </w:rPr>
        <w:t>H.Rept</w:t>
      </w:r>
      <w:proofErr w:type="spellEnd"/>
      <w:r w:rsidRPr="00243286">
        <w:rPr>
          <w:szCs w:val="24"/>
        </w:rPr>
        <w:t xml:space="preserve">. 112-494 and </w:t>
      </w:r>
      <w:proofErr w:type="spellStart"/>
      <w:r w:rsidRPr="00243286">
        <w:rPr>
          <w:szCs w:val="24"/>
        </w:rPr>
        <w:t>S.Rept</w:t>
      </w:r>
      <w:proofErr w:type="spellEnd"/>
      <w:r w:rsidRPr="00243286">
        <w:rPr>
          <w:szCs w:val="24"/>
        </w:rPr>
        <w:t xml:space="preserve">. 112-172) </w:t>
      </w:r>
      <w:r w:rsidRPr="00243286">
        <w:rPr>
          <w:rStyle w:val="StyleBoldUnderline"/>
        </w:rPr>
        <w:t xml:space="preserve">express concerns over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 xml:space="preserve">conditions in the region and recommend assistance levels that are above the Administration’s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request for certain Latin American and Caribbean countries</w:t>
      </w:r>
      <w:r w:rsidRPr="00243286">
        <w:rPr>
          <w:szCs w:val="24"/>
        </w:rPr>
        <w:t xml:space="preserve">. As the legislation moves forward, </w:t>
      </w:r>
      <w:r w:rsidR="00C07C31" w:rsidRPr="00243286">
        <w:rPr>
          <w:sz w:val="12"/>
          <w:szCs w:val="24"/>
        </w:rPr>
        <w:t>¶</w:t>
      </w:r>
      <w:r w:rsidR="00C07C31" w:rsidRPr="00243286">
        <w:rPr>
          <w:szCs w:val="24"/>
        </w:rPr>
        <w:t xml:space="preserve"> </w:t>
      </w:r>
      <w:r w:rsidRPr="00243286">
        <w:rPr>
          <w:rStyle w:val="StyleBoldUnderline"/>
        </w:rPr>
        <w:t xml:space="preserve">Congress may consider issues such as how best to reconcile assistance priorities with budget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 xml:space="preserve">constraints, improve inter-agency and donor coordination, and ensure the sustainability of U.S. </w:t>
      </w:r>
      <w:r w:rsidR="00C07C31" w:rsidRPr="00243286">
        <w:rPr>
          <w:rStyle w:val="StyleBoldUnderline"/>
          <w:sz w:val="12"/>
          <w:u w:val="none"/>
        </w:rPr>
        <w:t>¶</w:t>
      </w:r>
      <w:r w:rsidR="00C07C31" w:rsidRPr="00243286">
        <w:rPr>
          <w:rStyle w:val="StyleBoldUnderline"/>
          <w:sz w:val="12"/>
        </w:rPr>
        <w:t xml:space="preserve"> </w:t>
      </w:r>
      <w:r w:rsidRPr="00243286">
        <w:rPr>
          <w:rStyle w:val="StyleBoldUnderline"/>
        </w:rPr>
        <w:t>assistance efforts</w:t>
      </w:r>
      <w:r w:rsidRPr="00243286">
        <w:rPr>
          <w:szCs w:val="24"/>
        </w:rPr>
        <w:t xml:space="preserve">. </w:t>
      </w:r>
    </w:p>
    <w:p w:rsidR="00BA75BD" w:rsidRPr="00243286" w:rsidRDefault="00BA75BD" w:rsidP="00BA75BD"/>
    <w:p w:rsidR="00A05EA5" w:rsidRPr="00243286" w:rsidRDefault="00A05EA5" w:rsidP="00BA75BD"/>
    <w:p w:rsidR="006C2947" w:rsidRPr="00243286" w:rsidRDefault="006C2947" w:rsidP="006C2947">
      <w:pPr>
        <w:pStyle w:val="Heading2"/>
      </w:pPr>
      <w:r w:rsidRPr="00243286">
        <w:lastRenderedPageBreak/>
        <w:t xml:space="preserve">Trade </w:t>
      </w:r>
    </w:p>
    <w:p w:rsidR="006C2947" w:rsidRPr="00243286" w:rsidRDefault="006C2947" w:rsidP="006C2947">
      <w:pPr>
        <w:pStyle w:val="Heading3"/>
      </w:pPr>
      <w:r w:rsidRPr="00243286">
        <w:lastRenderedPageBreak/>
        <w:t>Trade 1NC</w:t>
      </w:r>
    </w:p>
    <w:p w:rsidR="006C2947" w:rsidRPr="00243286" w:rsidRDefault="006C2947" w:rsidP="006C2947">
      <w:pPr>
        <w:pStyle w:val="Heading4"/>
      </w:pPr>
      <w:r w:rsidRPr="00243286">
        <w:t xml:space="preserve">New strategies to bolster trade </w:t>
      </w:r>
      <w:r w:rsidRPr="00243286">
        <w:rPr>
          <w:u w:val="single"/>
        </w:rPr>
        <w:t>drain capital</w:t>
      </w:r>
      <w:r w:rsidRPr="00243286">
        <w:t xml:space="preserve"> </w:t>
      </w:r>
      <w:r w:rsidR="00671CD0" w:rsidRPr="00243286">
        <w:t>–</w:t>
      </w:r>
      <w:r w:rsidRPr="00243286">
        <w:t xml:space="preserve"> </w:t>
      </w:r>
      <w:r w:rsidR="00886DF8" w:rsidRPr="00243286">
        <w:t xml:space="preserve">unions and poison-pill amendments </w:t>
      </w:r>
    </w:p>
    <w:p w:rsidR="00886DF8" w:rsidRPr="00243286" w:rsidRDefault="00886DF8" w:rsidP="00886DF8">
      <w:pPr>
        <w:rPr>
          <w:rStyle w:val="StyleStyleBold12pt"/>
        </w:rPr>
      </w:pPr>
      <w:r w:rsidRPr="00243286">
        <w:rPr>
          <w:rStyle w:val="StyleStyleBold12pt"/>
        </w:rPr>
        <w:t xml:space="preserve">Levy ’13 </w:t>
      </w:r>
    </w:p>
    <w:p w:rsidR="006C2947" w:rsidRPr="00243286" w:rsidRDefault="006C2947" w:rsidP="004339D1">
      <w:r w:rsidRPr="00243286">
        <w:t>(Phil, Former prof econ @ Yale and member President Council of Economic Advisors,</w:t>
      </w:r>
      <w:r w:rsidR="004339D1" w:rsidRPr="00243286">
        <w:t xml:space="preserve"> </w:t>
      </w:r>
      <w:r w:rsidRPr="00243286">
        <w:t>3/1, http://shadow.foreignpolicy.com/category/topic/trade</w:t>
      </w:r>
      <w:r w:rsidR="00390F35" w:rsidRPr="00243286">
        <w:t>)</w:t>
      </w:r>
    </w:p>
    <w:p w:rsidR="006C2947" w:rsidRPr="00243286" w:rsidRDefault="006C2947" w:rsidP="006C2947">
      <w:r w:rsidRPr="00243286">
        <w:t xml:space="preserve">A couple months ago, the New Yorker posted a story and wonderful online video about a master pickpocket. This person was willing to demonstrate his art on camera. Even so, he moved so quickly that it can take multiple viewings to see just how he relived his target of his possessions. The key to it, of course, is misdirection. </w:t>
      </w:r>
      <w:r w:rsidRPr="00243286">
        <w:rPr>
          <w:rStyle w:val="StyleBoldUnderline"/>
        </w:rPr>
        <w:t>The pickpocket makes sure your attention is directed somewhere other than where the action is taking place. This came to mind when reading</w:t>
      </w:r>
      <w:r w:rsidRPr="00243286">
        <w:t xml:space="preserve"> Dan </w:t>
      </w:r>
      <w:proofErr w:type="spellStart"/>
      <w:r w:rsidRPr="00243286">
        <w:t>Drezner's</w:t>
      </w:r>
      <w:proofErr w:type="spellEnd"/>
      <w:r w:rsidRPr="00243286">
        <w:t xml:space="preserve"> </w:t>
      </w:r>
      <w:r w:rsidRPr="00243286">
        <w:rPr>
          <w:rStyle w:val="StyleBoldUnderline"/>
        </w:rPr>
        <w:t xml:space="preserve">rejoicing about </w:t>
      </w:r>
      <w:r w:rsidRPr="00243286">
        <w:t xml:space="preserve">recent </w:t>
      </w:r>
      <w:r w:rsidRPr="00243286">
        <w:rPr>
          <w:rStyle w:val="StyleBoldUnderline"/>
        </w:rPr>
        <w:t>polls showing improved U.S. public sentiment about trade</w:t>
      </w:r>
      <w:r w:rsidRPr="00243286">
        <w:t xml:space="preserve">. I welcome a new public receptiveness to trade as much as anyone, but </w:t>
      </w:r>
      <w:r w:rsidRPr="00243286">
        <w:rPr>
          <w:rStyle w:val="StyleBoldUnderline"/>
        </w:rPr>
        <w:t>Dan</w:t>
      </w:r>
      <w:r w:rsidRPr="00243286">
        <w:t xml:space="preserve">, in his euphoria, </w:t>
      </w:r>
      <w:r w:rsidRPr="00243286">
        <w:rPr>
          <w:rStyle w:val="StyleBoldUnderline"/>
        </w:rPr>
        <w:t>concludes: "The spike in public enthusiasm</w:t>
      </w:r>
      <w:r w:rsidRPr="00243286">
        <w:t xml:space="preserve"> from last year </w:t>
      </w:r>
      <w:r w:rsidRPr="00243286">
        <w:rPr>
          <w:rStyle w:val="StyleBoldUnderline"/>
        </w:rPr>
        <w:t>is politically significant</w:t>
      </w:r>
      <w:r w:rsidRPr="00243286">
        <w:t xml:space="preserve">. At a minimum, it suggests that President Obama won't face gale-force headwinds in trying to negotiate trade deals. Which means I could win my bet with Shadow Government's Phil Levy. Which is the only thing that matters." Nor was Dan the only one to wax optimistic about trade prospects this past week. Mike Green thought things had gone rather well with Japanese Prime Minister </w:t>
      </w:r>
      <w:proofErr w:type="spellStart"/>
      <w:r w:rsidRPr="00243286">
        <w:t>Shinzo</w:t>
      </w:r>
      <w:proofErr w:type="spellEnd"/>
      <w:r w:rsidRPr="00243286">
        <w:t xml:space="preserve"> Abe's summit meetings with President Obama in Washington. "Even on the trans-Pacific Partnership (TPP), where expectations were low, there was much more substance than met the eye.... The Japanese delegation had a quiet spring in their step after the summit and were keen to move on TPP in a matter of weeks..." This, too, is promising. Peter </w:t>
      </w:r>
      <w:proofErr w:type="spellStart"/>
      <w:r w:rsidRPr="00243286">
        <w:t>Feaver</w:t>
      </w:r>
      <w:proofErr w:type="spellEnd"/>
      <w:r w:rsidRPr="00243286">
        <w:t xml:space="preserve"> had it exactly right when he noted that engagement with Japan could be an essential part of delivering on Obama administration promises of attention to Asia. So, as far as public wisdom and the Asian pivot are concerned, these are both healthy developments. Yet, </w:t>
      </w:r>
      <w:r w:rsidRPr="00243286">
        <w:rPr>
          <w:rStyle w:val="StyleBoldUnderline"/>
        </w:rPr>
        <w:t>when it comes to prospects for trade policy accomplishments over the remainder of</w:t>
      </w:r>
      <w:r w:rsidRPr="00243286">
        <w:t xml:space="preserve"> President </w:t>
      </w:r>
      <w:r w:rsidRPr="00243286">
        <w:rPr>
          <w:rStyle w:val="StyleBoldUnderline"/>
        </w:rPr>
        <w:t>Obama's term</w:t>
      </w:r>
      <w:r w:rsidRPr="00243286">
        <w:t xml:space="preserve">, </w:t>
      </w:r>
      <w:r w:rsidRPr="00243286">
        <w:rPr>
          <w:rStyle w:val="StyleBoldUnderline"/>
        </w:rPr>
        <w:t>anyone laying odds</w:t>
      </w:r>
      <w:r w:rsidRPr="00243286">
        <w:t xml:space="preserve"> or taking wagers </w:t>
      </w:r>
      <w:r w:rsidRPr="00243286">
        <w:rPr>
          <w:rStyle w:val="StyleBoldUnderline"/>
        </w:rPr>
        <w:t>should pay close attention to where the action is</w:t>
      </w:r>
      <w:r w:rsidRPr="00243286">
        <w:t xml:space="preserve">. To that end, here are four </w:t>
      </w:r>
      <w:r w:rsidRPr="00243286">
        <w:rPr>
          <w:rStyle w:val="StyleBoldUnderline"/>
        </w:rPr>
        <w:t>questions to help maintain focus</w:t>
      </w:r>
      <w:r w:rsidRPr="00243286">
        <w:t xml:space="preserve">: 1. What will Japan's entry do for TPP prospects? Japanese entry into the TPP, if it happens, will be a good thing. It will dramatically increase the economic significance of the TPP, and it will establish the agreement as the premier accord governing trade liberalization and economic rules in the Asia-Pacific region. If Japan does not join, we have problems. The administration had previously suggested that Japan could enter in the next round, after this version of TPP concludes. That, however, would pose serious difficulties. Japan is no small economy able to sign on to an agreement with a few innocuous accession talks. If the TPP reaches a successful conclusion soon, after four or more years of negotiation, will there really be an eagerness to reopen the deal in the near future? But the size and complication of Japan's economic relations also mean that the task of concluding the TPP just got much harder. One former USTR recently opined at a conference that if Japan joins the talks the TPP will not be concluded in President Obama's term. 2. </w:t>
      </w:r>
      <w:r w:rsidRPr="00243286">
        <w:rPr>
          <w:rStyle w:val="StyleBoldUnderline"/>
        </w:rPr>
        <w:t xml:space="preserve">What do </w:t>
      </w:r>
      <w:r w:rsidRPr="00243286">
        <w:rPr>
          <w:rStyle w:val="Emphasis"/>
        </w:rPr>
        <w:t>key interest groups</w:t>
      </w:r>
      <w:r w:rsidRPr="00243286">
        <w:rPr>
          <w:rStyle w:val="StyleBoldUnderline"/>
        </w:rPr>
        <w:t xml:space="preserve"> think? </w:t>
      </w:r>
      <w:r w:rsidRPr="00243286">
        <w:t xml:space="preserve">While it does not hurt to have the public embracing trade, U.S. </w:t>
      </w:r>
      <w:r w:rsidRPr="00243286">
        <w:rPr>
          <w:rStyle w:val="StyleBoldUnderline"/>
        </w:rPr>
        <w:t>agreements are not decided by referendum</w:t>
      </w:r>
      <w:r w:rsidRPr="00243286">
        <w:t xml:space="preserve">. I will leave it to all the political scientists buzzing around this site to provide details, but </w:t>
      </w:r>
      <w:r w:rsidRPr="00243286">
        <w:rPr>
          <w:rStyle w:val="StyleBoldUnderline"/>
        </w:rPr>
        <w:t xml:space="preserve">a </w:t>
      </w:r>
      <w:r w:rsidRPr="00243286">
        <w:rPr>
          <w:rStyle w:val="Emphasis"/>
        </w:rPr>
        <w:t>more sophisticated approach</w:t>
      </w:r>
      <w:r w:rsidRPr="00243286">
        <w:rPr>
          <w:rStyle w:val="StyleBoldUnderline"/>
        </w:rPr>
        <w:t xml:space="preserve"> would focus on the dynamics of the Congress.</w:t>
      </w:r>
      <w:r w:rsidRPr="00243286">
        <w:t xml:space="preserve"> A more sophisticated approach would still think about </w:t>
      </w:r>
      <w:r w:rsidRPr="00243286">
        <w:rPr>
          <w:rStyle w:val="StyleBoldUnderline"/>
        </w:rPr>
        <w:t xml:space="preserve">the relations with </w:t>
      </w:r>
      <w:r w:rsidRPr="00243286">
        <w:rPr>
          <w:rStyle w:val="Emphasis"/>
        </w:rPr>
        <w:t>key constituencies, such as organized labor.</w:t>
      </w:r>
      <w:r w:rsidRPr="00243286">
        <w:t xml:space="preserve"> </w:t>
      </w:r>
      <w:r w:rsidRPr="00243286">
        <w:rPr>
          <w:rStyle w:val="StyleBoldUnderline"/>
        </w:rPr>
        <w:t>From the time</w:t>
      </w:r>
      <w:r w:rsidRPr="00243286">
        <w:t xml:space="preserve"> President </w:t>
      </w:r>
      <w:r w:rsidRPr="00243286">
        <w:rPr>
          <w:rStyle w:val="StyleBoldUnderline"/>
        </w:rPr>
        <w:t>Obama</w:t>
      </w:r>
      <w:r w:rsidRPr="00243286">
        <w:t xml:space="preserve"> first </w:t>
      </w:r>
      <w:r w:rsidRPr="00243286">
        <w:rPr>
          <w:rStyle w:val="StyleBoldUnderline"/>
        </w:rPr>
        <w:t>took office, it appeared</w:t>
      </w:r>
      <w:r w:rsidRPr="00243286">
        <w:t xml:space="preserve"> clear that </w:t>
      </w:r>
      <w:r w:rsidRPr="00243286">
        <w:rPr>
          <w:rStyle w:val="StyleBoldUnderline"/>
        </w:rPr>
        <w:t>he had the votes</w:t>
      </w:r>
      <w:r w:rsidRPr="00243286">
        <w:t xml:space="preserve"> in Congress </w:t>
      </w:r>
      <w:r w:rsidRPr="00243286">
        <w:rPr>
          <w:rStyle w:val="StyleBoldUnderline"/>
        </w:rPr>
        <w:t>to pass</w:t>
      </w:r>
      <w:r w:rsidRPr="00243286">
        <w:t xml:space="preserve"> the pending </w:t>
      </w:r>
      <w:r w:rsidRPr="00243286">
        <w:rPr>
          <w:rStyle w:val="StyleBoldUnderline"/>
        </w:rPr>
        <w:t xml:space="preserve">FTAs </w:t>
      </w:r>
      <w:r w:rsidRPr="00243286">
        <w:t xml:space="preserve">with Colombia, Panama, and South Korea. </w:t>
      </w:r>
      <w:r w:rsidRPr="00243286">
        <w:rPr>
          <w:rStyle w:val="StyleBoldUnderline"/>
        </w:rPr>
        <w:t xml:space="preserve">Yet he did not put them forward until late in 2011, </w:t>
      </w:r>
      <w:r w:rsidRPr="00243286">
        <w:rPr>
          <w:rStyle w:val="Emphasis"/>
        </w:rPr>
        <w:t>despite loud complaints from the business community</w:t>
      </w:r>
      <w:r w:rsidRPr="00243286">
        <w:rPr>
          <w:rStyle w:val="StyleBoldUnderline"/>
        </w:rPr>
        <w:t>. This</w:t>
      </w:r>
      <w:r w:rsidRPr="00243286">
        <w:t xml:space="preserve"> at least s</w:t>
      </w:r>
      <w:r w:rsidRPr="00243286">
        <w:rPr>
          <w:rStyle w:val="StyleBoldUnderline"/>
        </w:rPr>
        <w:t>uggests</w:t>
      </w:r>
      <w:r w:rsidRPr="00243286">
        <w:t xml:space="preserve"> that </w:t>
      </w:r>
      <w:r w:rsidRPr="00243286">
        <w:rPr>
          <w:rStyle w:val="StyleBoldUnderline"/>
        </w:rPr>
        <w:t xml:space="preserve">there was something </w:t>
      </w:r>
      <w:r w:rsidRPr="00243286">
        <w:rPr>
          <w:rStyle w:val="Emphasis"/>
        </w:rPr>
        <w:t>more than vote counting</w:t>
      </w:r>
      <w:r w:rsidRPr="00243286">
        <w:rPr>
          <w:rStyle w:val="StyleBoldUnderline"/>
        </w:rPr>
        <w:t xml:space="preserve"> going on</w:t>
      </w:r>
      <w:r w:rsidRPr="00243286">
        <w:t>. Along these lines, there was an alarming bit of news in the Hill recently. One promising feature of a trade deal with Europe was that it would seem immune from divisive questions about labor standards that had plagued FTAs with developing countries such as Colombia. The Hill, however, reported that "</w:t>
      </w:r>
      <w:r w:rsidRPr="00243286">
        <w:rPr>
          <w:rStyle w:val="StyleBoldUnderline"/>
        </w:rPr>
        <w:t>unions want</w:t>
      </w:r>
      <w:r w:rsidRPr="00243286">
        <w:t xml:space="preserve"> to use negotiations on a U.S.-European Union (EU) trade deal as </w:t>
      </w:r>
      <w:r w:rsidRPr="00243286">
        <w:rPr>
          <w:rStyle w:val="StyleBoldUnderline"/>
        </w:rPr>
        <w:t>leverage to win stronger labor laws here in the U</w:t>
      </w:r>
      <w:r w:rsidRPr="00243286">
        <w:t xml:space="preserve">nited </w:t>
      </w:r>
      <w:r w:rsidRPr="00243286">
        <w:rPr>
          <w:rStyle w:val="StyleBoldUnderline"/>
        </w:rPr>
        <w:t>S</w:t>
      </w:r>
      <w:r w:rsidRPr="00243286">
        <w:t xml:space="preserve">tates." If so, </w:t>
      </w:r>
      <w:r w:rsidRPr="00243286">
        <w:rPr>
          <w:rStyle w:val="StyleBoldUnderline"/>
        </w:rPr>
        <w:t xml:space="preserve">this does not bode well. Those are among the </w:t>
      </w:r>
      <w:r w:rsidRPr="00243286">
        <w:rPr>
          <w:rStyle w:val="Emphasis"/>
        </w:rPr>
        <w:t>worst trade fears of Republicans</w:t>
      </w:r>
      <w:r w:rsidRPr="00243286">
        <w:rPr>
          <w:rStyle w:val="StyleBoldUnderline"/>
        </w:rPr>
        <w:t xml:space="preserve"> on the Hill -- the prospect that labor legislation that could not pass a straight vote could instead be </w:t>
      </w:r>
      <w:r w:rsidRPr="00243286">
        <w:rPr>
          <w:rStyle w:val="Emphasis"/>
        </w:rPr>
        <w:t>slipped in through the back door</w:t>
      </w:r>
      <w:r w:rsidRPr="00243286">
        <w:rPr>
          <w:rStyle w:val="StyleBoldUnderline"/>
        </w:rPr>
        <w:t xml:space="preserve"> of</w:t>
      </w:r>
      <w:r w:rsidRPr="00243286">
        <w:t xml:space="preserve"> a </w:t>
      </w:r>
      <w:r w:rsidRPr="00243286">
        <w:rPr>
          <w:rStyle w:val="StyleBoldUnderline"/>
        </w:rPr>
        <w:t>trade</w:t>
      </w:r>
      <w:r w:rsidRPr="00243286">
        <w:t xml:space="preserve"> deal. 3. </w:t>
      </w:r>
      <w:r w:rsidRPr="00243286">
        <w:rPr>
          <w:rStyle w:val="StyleBoldUnderline"/>
        </w:rPr>
        <w:t>How are Congressional relations these days?</w:t>
      </w:r>
      <w:r w:rsidRPr="00243286">
        <w:t xml:space="preserve"> Per the constitution, </w:t>
      </w:r>
      <w:r w:rsidRPr="00243286">
        <w:rPr>
          <w:rStyle w:val="StyleBoldUnderline"/>
        </w:rPr>
        <w:t>trade is Congress' domain</w:t>
      </w:r>
      <w:r w:rsidRPr="00243286">
        <w:t xml:space="preserve">. Congress can try to delegate some of the negotiating power to the executive branch but ultimately must approve of any deal that is struck. If this is to work through periods of detailed negotiations, </w:t>
      </w:r>
      <w:r w:rsidRPr="00243286">
        <w:rPr>
          <w:rStyle w:val="StyleBoldUnderline"/>
        </w:rPr>
        <w:t xml:space="preserve">there </w:t>
      </w:r>
      <w:r w:rsidRPr="00243286">
        <w:rPr>
          <w:rStyle w:val="Emphasis"/>
        </w:rPr>
        <w:t xml:space="preserve">must be good, open communication between the Hill and </w:t>
      </w:r>
      <w:r w:rsidRPr="00243286">
        <w:rPr>
          <w:rStyle w:val="Emphasis"/>
        </w:rPr>
        <w:lastRenderedPageBreak/>
        <w:t>the White House</w:t>
      </w:r>
      <w:r w:rsidRPr="00243286">
        <w:rPr>
          <w:rStyle w:val="StyleBoldUnderline"/>
        </w:rPr>
        <w:t>. In particular, the committees that deal with trade</w:t>
      </w:r>
      <w:r w:rsidRPr="00243286">
        <w:t xml:space="preserve"> -- House </w:t>
      </w:r>
      <w:r w:rsidRPr="00243286">
        <w:rPr>
          <w:rStyle w:val="StyleBoldUnderline"/>
        </w:rPr>
        <w:t>Ways and Means and Senate Finance</w:t>
      </w:r>
      <w:r w:rsidRPr="00243286">
        <w:t xml:space="preserve"> -- </w:t>
      </w:r>
      <w:r w:rsidRPr="00243286">
        <w:rPr>
          <w:rStyle w:val="Emphasis"/>
        </w:rPr>
        <w:t>must be on board.</w:t>
      </w:r>
      <w:r w:rsidRPr="00243286">
        <w:t xml:space="preserve"> As it happens, these are the same committees that deal with the sort of taxation issues that have been a recent struggle. I'll leave it to the reader to grade the degree of comity between branches. One less subjective measure, however, is whether Congress grants the executive trade negotiating authority (known as TPA -- trade promotion authority). The administration has also been saying for years that the idea of TPA is a reasonable one, but the time is not ripe. In the 2013 trade agenda, released today, the administration said it would work with Congress on obtaining such authority. That will be a contentious fight, since it will raise issues such as the permissible scope of labor provisions in an accord. The document does not set a date. 4. Who's your USTR? It is also helpful, when negotiating complex trade agreements, to have a representative who will go forth and conduct the negotiations. The incumbent USTR, Ambassador Ron Kirk, reportedly just held his going-away party. Though there have been rumors, the administration has not yet named a new USTR, much less confirmed one. That could prove an obstacle to racing ahead with complex agreements. So </w:t>
      </w:r>
      <w:r w:rsidRPr="00243286">
        <w:rPr>
          <w:rStyle w:val="StyleBoldUnderline"/>
        </w:rPr>
        <w:t>I see the trade policy landscape a little differently</w:t>
      </w:r>
      <w:r w:rsidRPr="00243286">
        <w:t xml:space="preserve"> than Dan </w:t>
      </w:r>
      <w:proofErr w:type="spellStart"/>
      <w:r w:rsidRPr="00243286">
        <w:t>Drezner</w:t>
      </w:r>
      <w:proofErr w:type="spellEnd"/>
      <w:r w:rsidRPr="00243286">
        <w:t xml:space="preserve"> does. He may want to keep in mind that, </w:t>
      </w:r>
      <w:r w:rsidRPr="00243286">
        <w:rPr>
          <w:rStyle w:val="StyleBoldUnderline"/>
        </w:rPr>
        <w:t xml:space="preserve">if you don't </w:t>
      </w:r>
      <w:r w:rsidRPr="00243286">
        <w:rPr>
          <w:rStyle w:val="Emphasis"/>
        </w:rPr>
        <w:t>keep your eye on where the action really is</w:t>
      </w:r>
      <w:r w:rsidRPr="00243286">
        <w:rPr>
          <w:rStyle w:val="StyleBoldUnderline"/>
        </w:rPr>
        <w:t>, someone may take your lunch money</w:t>
      </w:r>
      <w:r w:rsidRPr="00243286">
        <w:t xml:space="preserve">. </w:t>
      </w:r>
    </w:p>
    <w:p w:rsidR="006C2947" w:rsidRPr="00243286" w:rsidRDefault="006C2947" w:rsidP="006C2947"/>
    <w:p w:rsidR="001C7E9B" w:rsidRPr="00243286" w:rsidRDefault="001C7E9B" w:rsidP="001C7E9B">
      <w:pPr>
        <w:pStyle w:val="Heading3"/>
      </w:pPr>
      <w:r w:rsidRPr="00243286">
        <w:lastRenderedPageBreak/>
        <w:t xml:space="preserve">    Ext. Trade </w:t>
      </w:r>
    </w:p>
    <w:p w:rsidR="003A1F3E" w:rsidRPr="00243286" w:rsidRDefault="003A1F3E" w:rsidP="003A1F3E">
      <w:pPr>
        <w:pStyle w:val="Heading4"/>
        <w:rPr>
          <w:u w:val="single"/>
        </w:rPr>
      </w:pPr>
      <w:r w:rsidRPr="00243286">
        <w:t xml:space="preserve">More evidence – trade liberalization </w:t>
      </w:r>
      <w:r w:rsidRPr="00243286">
        <w:rPr>
          <w:u w:val="single"/>
        </w:rPr>
        <w:t>splits democratic unity</w:t>
      </w:r>
      <w:r w:rsidRPr="00243286">
        <w:t xml:space="preserve"> and </w:t>
      </w:r>
      <w:r w:rsidRPr="00243286">
        <w:rPr>
          <w:u w:val="single"/>
        </w:rPr>
        <w:t>drains capital</w:t>
      </w:r>
    </w:p>
    <w:p w:rsidR="003A1F3E" w:rsidRPr="00243286" w:rsidRDefault="003A1F3E" w:rsidP="003A1F3E">
      <w:pPr>
        <w:rPr>
          <w:rStyle w:val="StyleStyleBold12pt"/>
        </w:rPr>
      </w:pPr>
      <w:r w:rsidRPr="00243286">
        <w:rPr>
          <w:rStyle w:val="StyleStyleBold12pt"/>
        </w:rPr>
        <w:t>Magnus ‘9</w:t>
      </w:r>
    </w:p>
    <w:p w:rsidR="003A1F3E" w:rsidRPr="00243286" w:rsidRDefault="003A1F3E" w:rsidP="003A1F3E">
      <w:r w:rsidRPr="00243286">
        <w:t xml:space="preserve">[John. Trade Attorney and president of </w:t>
      </w:r>
      <w:proofErr w:type="spellStart"/>
      <w:r w:rsidRPr="00243286">
        <w:t>TradeWins</w:t>
      </w:r>
      <w:proofErr w:type="spellEnd"/>
      <w:r w:rsidRPr="00243286">
        <w:t xml:space="preserve"> LLC. “Six Questions for US Trade Policy” 2009 </w:t>
      </w:r>
      <w:hyperlink r:id="rId20" w:history="1">
        <w:r w:rsidRPr="00243286">
          <w:rPr>
            <w:rStyle w:val="Hyperlink"/>
          </w:rPr>
          <w:t>www.tradewinsllc.net/publi/IUST%20op-ed%201-09</w:t>
        </w:r>
      </w:hyperlink>
      <w:r w:rsidRPr="00243286">
        <w:t>]</w:t>
      </w:r>
    </w:p>
    <w:p w:rsidR="006C2947" w:rsidRPr="00243286" w:rsidRDefault="006C2947" w:rsidP="006C2947">
      <w:r w:rsidRPr="00243286">
        <w:t xml:space="preserve">3. Votes: </w:t>
      </w:r>
      <w:r w:rsidRPr="00243286">
        <w:rPr>
          <w:rStyle w:val="StyleBoldUnderline"/>
        </w:rPr>
        <w:t>Will the</w:t>
      </w:r>
      <w:r w:rsidRPr="00243286">
        <w:t xml:space="preserve"> new </w:t>
      </w:r>
      <w:r w:rsidRPr="00243286">
        <w:rPr>
          <w:rStyle w:val="StyleBoldUnderline"/>
        </w:rPr>
        <w:t>government allow any major trade-liberalizing items to come to a vote</w:t>
      </w:r>
      <w:r w:rsidRPr="00243286">
        <w:t xml:space="preserve"> in the first two years? Conventional wisdom holds that </w:t>
      </w:r>
      <w:r w:rsidRPr="00243286">
        <w:rPr>
          <w:rStyle w:val="StyleBoldUnderline"/>
        </w:rPr>
        <w:t xml:space="preserve">trade votes are </w:t>
      </w:r>
      <w:r w:rsidRPr="00243286">
        <w:rPr>
          <w:rStyle w:val="Emphasis"/>
        </w:rPr>
        <w:t>bad for the Democratic party -- they split the caucus, demoralize stakeholders, and generally spell trouble for the party’s political majority.</w:t>
      </w:r>
      <w:r w:rsidRPr="00243286">
        <w:t xml:space="preserve"> </w:t>
      </w:r>
      <w:r w:rsidRPr="00243286">
        <w:rPr>
          <w:rStyle w:val="StyleBoldUnderline"/>
        </w:rPr>
        <w:t xml:space="preserve">Many regard allowing trade initiatives to reach the front of the legislative queue as a </w:t>
      </w:r>
      <w:r w:rsidRPr="00243286">
        <w:rPr>
          <w:rStyle w:val="Emphasis"/>
        </w:rPr>
        <w:t xml:space="preserve">blunder </w:t>
      </w:r>
      <w:r w:rsidRPr="00243286">
        <w:rPr>
          <w:rStyle w:val="StyleBoldUnderline"/>
        </w:rPr>
        <w:t>of</w:t>
      </w:r>
      <w:r w:rsidRPr="00243286">
        <w:t xml:space="preserve"> the early </w:t>
      </w:r>
      <w:r w:rsidRPr="00243286">
        <w:rPr>
          <w:rStyle w:val="StyleBoldUnderline"/>
        </w:rPr>
        <w:t>Clinton</w:t>
      </w:r>
      <w:r w:rsidRPr="00243286">
        <w:t xml:space="preserve"> administration. </w:t>
      </w:r>
      <w:r w:rsidRPr="00243286">
        <w:rPr>
          <w:rStyle w:val="StyleBoldUnderline"/>
        </w:rPr>
        <w:t>A precious period</w:t>
      </w:r>
      <w:r w:rsidRPr="00243286">
        <w:t xml:space="preserve"> of unified government </w:t>
      </w:r>
      <w:r w:rsidRPr="00243286">
        <w:rPr>
          <w:rStyle w:val="StyleBoldUnderline"/>
        </w:rPr>
        <w:t xml:space="preserve">was </w:t>
      </w:r>
      <w:r w:rsidRPr="00243286">
        <w:rPr>
          <w:rStyle w:val="Emphasis"/>
        </w:rPr>
        <w:t xml:space="preserve">squandered </w:t>
      </w:r>
      <w:r w:rsidRPr="00243286">
        <w:rPr>
          <w:rStyle w:val="StyleBoldUnderline"/>
        </w:rPr>
        <w:t>when it could</w:t>
      </w:r>
      <w:r w:rsidRPr="00243286">
        <w:t xml:space="preserve">, the argument goes, </w:t>
      </w:r>
      <w:r w:rsidRPr="00243286">
        <w:rPr>
          <w:rStyle w:val="StyleBoldUnderline"/>
        </w:rPr>
        <w:t xml:space="preserve">have been </w:t>
      </w:r>
      <w:r w:rsidRPr="00243286">
        <w:rPr>
          <w:rStyle w:val="Emphasis"/>
        </w:rPr>
        <w:t>used to enact important Democratic priorities</w:t>
      </w:r>
      <w:r w:rsidRPr="00243286">
        <w:t xml:space="preserve">. And then it might have lasted longer -- the 1994 Republican takeover could have been averted! Although questionable in several particulars, </w:t>
      </w:r>
      <w:r w:rsidRPr="00243286">
        <w:rPr>
          <w:rStyle w:val="StyleBoldUnderline"/>
        </w:rPr>
        <w:t>this narrative is present in the minds of many Democrats</w:t>
      </w:r>
      <w:r w:rsidRPr="00243286">
        <w:t xml:space="preserve"> in and out of government today, and they are determined to manage the new period of unified government differently. </w:t>
      </w:r>
      <w:r w:rsidRPr="00243286">
        <w:rPr>
          <w:rStyle w:val="StyleBoldUnderline"/>
        </w:rPr>
        <w:t xml:space="preserve">There will be a strong temptation to </w:t>
      </w:r>
      <w:r w:rsidRPr="00243286">
        <w:rPr>
          <w:rStyle w:val="Emphasis"/>
        </w:rPr>
        <w:t>use President Obama’s political capital</w:t>
      </w:r>
      <w:r w:rsidRPr="00243286">
        <w:t xml:space="preserve"> </w:t>
      </w:r>
      <w:r w:rsidRPr="00243286">
        <w:rPr>
          <w:rStyle w:val="StyleBoldUnderline"/>
        </w:rPr>
        <w:t>exclusively for initiatives favored</w:t>
      </w:r>
      <w:r w:rsidRPr="00243286">
        <w:t xml:space="preserve"> by a strong majority of Democrats, </w:t>
      </w:r>
      <w:r w:rsidRPr="00243286">
        <w:rPr>
          <w:rStyle w:val="StyleBoldUnderline"/>
        </w:rPr>
        <w:t>to keep trade-liberalizing measures</w:t>
      </w:r>
      <w:r w:rsidRPr="00243286">
        <w:t xml:space="preserve"> (and related items like Trade Promotion Authority) </w:t>
      </w:r>
      <w:r w:rsidRPr="00243286">
        <w:rPr>
          <w:rStyle w:val="Emphasis"/>
        </w:rPr>
        <w:t>off the voting agenda</w:t>
      </w:r>
      <w:r w:rsidRPr="00243286">
        <w:t xml:space="preserve"> for months or even years, </w:t>
      </w:r>
      <w:r w:rsidRPr="00243286">
        <w:rPr>
          <w:rStyle w:val="StyleBoldUnderline"/>
        </w:rPr>
        <w:t>and to limit any congressional trade votes</w:t>
      </w:r>
      <w:r w:rsidRPr="00243286">
        <w:t xml:space="preserve"> to matters like adjustment assistance and enforcement. But, of course, foreign policy concerns, and </w:t>
      </w:r>
      <w:r w:rsidRPr="00243286">
        <w:rPr>
          <w:rStyle w:val="StyleBoldUnderline"/>
        </w:rPr>
        <w:t xml:space="preserve">business </w:t>
      </w:r>
      <w:r w:rsidRPr="00243286">
        <w:t xml:space="preserve">community </w:t>
      </w:r>
      <w:r w:rsidRPr="00243286">
        <w:rPr>
          <w:rStyle w:val="StyleBoldUnderline"/>
        </w:rPr>
        <w:t>desires, will pull in the opposite direction</w:t>
      </w:r>
      <w:r w:rsidRPr="00243286">
        <w:t xml:space="preserve">. </w:t>
      </w:r>
    </w:p>
    <w:p w:rsidR="00EC6AD8" w:rsidRPr="00243286" w:rsidRDefault="00EC6AD8" w:rsidP="00EC6AD8">
      <w:pPr>
        <w:pStyle w:val="Heading4"/>
        <w:rPr>
          <w:u w:val="single"/>
        </w:rPr>
      </w:pPr>
      <w:r w:rsidRPr="00243286">
        <w:t xml:space="preserve">More evidence </w:t>
      </w:r>
      <w:r w:rsidR="00284E81" w:rsidRPr="00243286">
        <w:t>–</w:t>
      </w:r>
      <w:r w:rsidRPr="00243286">
        <w:t xml:space="preserve"> </w:t>
      </w:r>
      <w:r w:rsidR="00284E81" w:rsidRPr="00243286">
        <w:t xml:space="preserve">the plan </w:t>
      </w:r>
      <w:r w:rsidR="00284E81" w:rsidRPr="00243286">
        <w:rPr>
          <w:u w:val="single"/>
        </w:rPr>
        <w:t xml:space="preserve">drains capital </w:t>
      </w:r>
    </w:p>
    <w:p w:rsidR="00284E81" w:rsidRPr="00243286" w:rsidRDefault="00284E81" w:rsidP="00284E81">
      <w:pPr>
        <w:rPr>
          <w:rStyle w:val="StyleStyleBold12pt"/>
        </w:rPr>
      </w:pPr>
      <w:proofErr w:type="spellStart"/>
      <w:r w:rsidRPr="00243286">
        <w:rPr>
          <w:rStyle w:val="StyleStyleBold12pt"/>
        </w:rPr>
        <w:t>Okezie</w:t>
      </w:r>
      <w:proofErr w:type="spellEnd"/>
      <w:r w:rsidRPr="00243286">
        <w:rPr>
          <w:rStyle w:val="StyleStyleBold12pt"/>
        </w:rPr>
        <w:t xml:space="preserve"> ‘10</w:t>
      </w:r>
    </w:p>
    <w:p w:rsidR="006C2947" w:rsidRPr="00243286" w:rsidRDefault="00284E81" w:rsidP="006C2947">
      <w:pPr>
        <w:rPr>
          <w:sz w:val="22"/>
        </w:rPr>
      </w:pPr>
      <w:r w:rsidRPr="00243286">
        <w:t>[</w:t>
      </w:r>
      <w:proofErr w:type="spellStart"/>
      <w:r w:rsidR="006C2947" w:rsidRPr="00243286">
        <w:t>Okezie</w:t>
      </w:r>
      <w:proofErr w:type="spellEnd"/>
      <w:r w:rsidR="006C2947" w:rsidRPr="00243286">
        <w:t xml:space="preserve"> </w:t>
      </w:r>
      <w:proofErr w:type="spellStart"/>
      <w:r w:rsidR="006C2947" w:rsidRPr="00243286">
        <w:t>Chukwumerije</w:t>
      </w:r>
      <w:proofErr w:type="spellEnd"/>
      <w:r w:rsidR="006C2947" w:rsidRPr="00243286">
        <w:t xml:space="preserve">, Professor of Law, Thurgood Marshall School of Law, Texas Southern University, Houston, Texas, 5/19/10, </w:t>
      </w:r>
      <w:hyperlink r:id="rId21" w:history="1">
        <w:r w:rsidR="006C2947" w:rsidRPr="00243286">
          <w:rPr>
            <w:rStyle w:val="Hyperlink"/>
          </w:rPr>
          <w:t>http://jilp.law.ucdavis.edu/issues/Volume%2016.1/Chukwumerije%20MACRO.pdf</w:t>
        </w:r>
      </w:hyperlink>
      <w:r w:rsidRPr="00243286">
        <w:t>]</w:t>
      </w:r>
    </w:p>
    <w:p w:rsidR="006C2947" w:rsidRPr="00243286" w:rsidRDefault="006C2947" w:rsidP="006C2947">
      <w:pPr>
        <w:rPr>
          <w:sz w:val="14"/>
        </w:rPr>
      </w:pPr>
      <w:r w:rsidRPr="00243286">
        <w:rPr>
          <w:sz w:val="14"/>
        </w:rPr>
        <w:t xml:space="preserve">No doubt some of </w:t>
      </w:r>
      <w:proofErr w:type="spellStart"/>
      <w:r w:rsidRPr="00243286">
        <w:rPr>
          <w:sz w:val="14"/>
        </w:rPr>
        <w:t>Obama‟s</w:t>
      </w:r>
      <w:proofErr w:type="spellEnd"/>
      <w:r w:rsidRPr="00243286">
        <w:rPr>
          <w:sz w:val="14"/>
        </w:rPr>
        <w:t xml:space="preserve"> policies – the auto bailout program, for example – suggest a willingness to pursue a strategic trade policy that sits un-comfortably with the historical support of U.S. administrations for a free trade system substantially unencumbered by government subsidization of private enterprise.36 However, </w:t>
      </w:r>
      <w:r w:rsidRPr="00243286">
        <w:rPr>
          <w:rStyle w:val="StyleBoldUnderline"/>
        </w:rPr>
        <w:t xml:space="preserve">his </w:t>
      </w:r>
      <w:r w:rsidRPr="00243286">
        <w:rPr>
          <w:rStyle w:val="Emphasis"/>
        </w:rPr>
        <w:t>failure to act more forcefully</w:t>
      </w:r>
      <w:r w:rsidRPr="00243286">
        <w:rPr>
          <w:rStyle w:val="StyleBoldUnderline"/>
        </w:rPr>
        <w:t xml:space="preserve"> against the defunding of the Mexican trucking program, and his delay in submitting</w:t>
      </w:r>
      <w:r w:rsidRPr="00243286">
        <w:rPr>
          <w:sz w:val="14"/>
        </w:rPr>
        <w:t xml:space="preserve"> pending </w:t>
      </w:r>
      <w:r w:rsidRPr="00243286">
        <w:rPr>
          <w:rStyle w:val="StyleBoldUnderline"/>
        </w:rPr>
        <w:t xml:space="preserve">trade agreements for Congressional approval may only be a </w:t>
      </w:r>
      <w:r w:rsidRPr="00243286">
        <w:rPr>
          <w:rStyle w:val="Emphasis"/>
        </w:rPr>
        <w:t>tactical decision to use his political capital in Congress</w:t>
      </w:r>
      <w:r w:rsidRPr="00243286">
        <w:rPr>
          <w:sz w:val="14"/>
        </w:rPr>
        <w:t xml:space="preserve"> following his election </w:t>
      </w:r>
      <w:r w:rsidRPr="00243286">
        <w:rPr>
          <w:rStyle w:val="Emphasis"/>
        </w:rPr>
        <w:t>to advance</w:t>
      </w:r>
      <w:r w:rsidRPr="00243286">
        <w:rPr>
          <w:sz w:val="14"/>
        </w:rPr>
        <w:t xml:space="preserve"> his economic stimulus program over </w:t>
      </w:r>
      <w:r w:rsidRPr="00243286">
        <w:rPr>
          <w:rStyle w:val="Emphasis"/>
        </w:rPr>
        <w:t>other priorities</w:t>
      </w:r>
      <w:r w:rsidRPr="00243286">
        <w:rPr>
          <w:rStyle w:val="StyleBoldUnderline"/>
        </w:rPr>
        <w:t xml:space="preserve"> since it is a more pressing national concern</w:t>
      </w:r>
      <w:r w:rsidRPr="00243286">
        <w:rPr>
          <w:sz w:val="14"/>
        </w:rPr>
        <w:t xml:space="preserve">. </w:t>
      </w:r>
      <w:r w:rsidRPr="00243286">
        <w:rPr>
          <w:rStyle w:val="StyleBoldUnderline"/>
        </w:rPr>
        <w:t>The administration has had to carefully balance its desire to obtain maximum support</w:t>
      </w:r>
      <w:r w:rsidRPr="00243286">
        <w:rPr>
          <w:sz w:val="14"/>
        </w:rPr>
        <w:t xml:space="preserve"> for its economic stimulus package </w:t>
      </w:r>
      <w:r w:rsidRPr="00243286">
        <w:rPr>
          <w:rStyle w:val="StyleBoldUnderline"/>
        </w:rPr>
        <w:t>with a desire to minimize</w:t>
      </w:r>
      <w:r w:rsidRPr="00243286">
        <w:rPr>
          <w:sz w:val="14"/>
        </w:rPr>
        <w:t xml:space="preserve"> the growing chorus of </w:t>
      </w:r>
      <w:r w:rsidRPr="00243286">
        <w:rPr>
          <w:rStyle w:val="StyleBoldUnderline"/>
        </w:rPr>
        <w:t>protectionism</w:t>
      </w:r>
      <w:r w:rsidRPr="00243286">
        <w:rPr>
          <w:sz w:val="14"/>
        </w:rPr>
        <w:t xml:space="preserve"> that is sweeping the nation. Calls for protectionism have risen partly in response to the ongoing economic crisis, and partly because </w:t>
      </w:r>
      <w:r w:rsidRPr="00243286">
        <w:rPr>
          <w:rStyle w:val="StyleBoldUnderline"/>
        </w:rPr>
        <w:t xml:space="preserve">the Democratic majority in Congress has a </w:t>
      </w:r>
      <w:r w:rsidRPr="00243286">
        <w:rPr>
          <w:rStyle w:val="Emphasis"/>
        </w:rPr>
        <w:t>vocal group</w:t>
      </w:r>
      <w:r w:rsidRPr="00243286">
        <w:rPr>
          <w:rStyle w:val="StyleBoldUnderline"/>
        </w:rPr>
        <w:t xml:space="preserve"> within its membership that is </w:t>
      </w:r>
      <w:r w:rsidRPr="00243286">
        <w:rPr>
          <w:rStyle w:val="Emphasis"/>
        </w:rPr>
        <w:t>dubious</w:t>
      </w:r>
      <w:r w:rsidRPr="00243286">
        <w:rPr>
          <w:rStyle w:val="StyleBoldUnderline"/>
        </w:rPr>
        <w:t xml:space="preserve"> of the benefits of trade liberalization</w:t>
      </w:r>
      <w:r w:rsidRPr="00243286">
        <w:rPr>
          <w:sz w:val="14"/>
        </w:rPr>
        <w:t xml:space="preserve">.37 </w:t>
      </w:r>
      <w:r w:rsidRPr="00243286">
        <w:rPr>
          <w:rStyle w:val="StyleBoldUnderline"/>
        </w:rPr>
        <w:t>Previous U.S. administrations undertook the responsibility of canvassing the benefit of an open</w:t>
      </w:r>
      <w:r w:rsidRPr="00243286">
        <w:rPr>
          <w:sz w:val="14"/>
        </w:rPr>
        <w:t xml:space="preserve"> multilateral </w:t>
      </w:r>
      <w:r w:rsidRPr="00243286">
        <w:rPr>
          <w:rStyle w:val="StyleBoldUnderline"/>
        </w:rPr>
        <w:t>trading system to countervail the arguments of those whose skepticism about the benefits of free trade</w:t>
      </w:r>
      <w:r w:rsidRPr="00243286">
        <w:rPr>
          <w:sz w:val="14"/>
        </w:rPr>
        <w:t xml:space="preserve"> fuel calls for protectionism. </w:t>
      </w:r>
      <w:proofErr w:type="spellStart"/>
      <w:r w:rsidRPr="00243286">
        <w:rPr>
          <w:rStyle w:val="StyleBoldUnderline"/>
        </w:rPr>
        <w:t>Obama‟s</w:t>
      </w:r>
      <w:proofErr w:type="spellEnd"/>
      <w:r w:rsidRPr="00243286">
        <w:rPr>
          <w:rStyle w:val="StyleBoldUnderline"/>
        </w:rPr>
        <w:t xml:space="preserve"> assumption of this responsibility is vital</w:t>
      </w:r>
      <w:r w:rsidRPr="00243286">
        <w:rPr>
          <w:sz w:val="14"/>
        </w:rPr>
        <w:t xml:space="preserve"> in light of the fact that increased global trade would contribute to a speedy global economic recovery.38 Firmly stated reaffirmations of the positive role of free trade in expanding world economic prosperity and reducing global poverty are necessary in this regard. It is regrettable that while the President has occasionally indicated the need to stay clear of protectionist measures in addressing the economic crisis,39 he has not always spoken with the strength conviction, and clarity he has used in articulating his health and economic stimulus policies. The </w:t>
      </w:r>
      <w:r w:rsidRPr="00243286">
        <w:rPr>
          <w:rStyle w:val="StyleBoldUnderline"/>
        </w:rPr>
        <w:t xml:space="preserve">Obama </w:t>
      </w:r>
      <w:r w:rsidRPr="00243286">
        <w:rPr>
          <w:sz w:val="14"/>
        </w:rPr>
        <w:t xml:space="preserve">administration has thus far sent mixed signals about its willingness to champion the cause of free trade.213 Although the president and officials in his administration have pledged to continue the longstanding U.S. commitment to an open and free multilateral trading system, their </w:t>
      </w:r>
      <w:r w:rsidRPr="00243286">
        <w:rPr>
          <w:rStyle w:val="StyleBoldUnderline"/>
        </w:rPr>
        <w:t xml:space="preserve">actions have not always demonstrated a desire to </w:t>
      </w:r>
      <w:r w:rsidRPr="00243286">
        <w:rPr>
          <w:rStyle w:val="Emphasis"/>
        </w:rPr>
        <w:t>use their political capital</w:t>
      </w:r>
      <w:r w:rsidRPr="00243286">
        <w:rPr>
          <w:rStyle w:val="StyleBoldUnderline"/>
        </w:rPr>
        <w:t xml:space="preserve"> in championing </w:t>
      </w:r>
      <w:r w:rsidRPr="00243286">
        <w:rPr>
          <w:rStyle w:val="StyleBoldUnderline"/>
        </w:rPr>
        <w:lastRenderedPageBreak/>
        <w:t>this cause.</w:t>
      </w:r>
      <w:r w:rsidRPr="00243286">
        <w:rPr>
          <w:sz w:val="14"/>
        </w:rPr>
        <w:t xml:space="preserve"> For example, although President Obama expressed reservations about the “Buy American” provision of the stimulus package,214 he did not actively fight to eliminate the provision from the package.215 Instead he settled for a compromise that required the operation of the provision to comply with U.S. trade commitments.216 This of course meant that government agencies could potentially use the provision against strong U.S. trading partners – like China, India, and Brazil, for example – to whom the U.S. does not owe any international obligation to accord national treatment in government procurement matters. In defense of the provision, Obama has explained that “[i]t was not something I thought was necessary, but it was introduced at a time when we had very severe economic situation.”</w:t>
      </w:r>
    </w:p>
    <w:p w:rsidR="00E56464" w:rsidRPr="00243286" w:rsidRDefault="00E56464" w:rsidP="00E56464">
      <w:pPr>
        <w:pStyle w:val="Heading2"/>
      </w:pPr>
      <w:r w:rsidRPr="00243286">
        <w:lastRenderedPageBreak/>
        <w:t>Energy</w:t>
      </w:r>
    </w:p>
    <w:p w:rsidR="00E56464" w:rsidRPr="00243286" w:rsidRDefault="00E56464" w:rsidP="00E56464">
      <w:pPr>
        <w:pStyle w:val="Heading3"/>
      </w:pPr>
      <w:r w:rsidRPr="00243286">
        <w:lastRenderedPageBreak/>
        <w:t>Energy 1NC</w:t>
      </w:r>
    </w:p>
    <w:p w:rsidR="00E56464" w:rsidRPr="00243286" w:rsidRDefault="00E56464" w:rsidP="00E56464"/>
    <w:p w:rsidR="004D477F" w:rsidRPr="00243286" w:rsidRDefault="00A87B81" w:rsidP="00A87B81">
      <w:pPr>
        <w:pStyle w:val="Heading4"/>
      </w:pPr>
      <w:r w:rsidRPr="00243286">
        <w:t xml:space="preserve">The plan is a fight </w:t>
      </w:r>
      <w:r w:rsidR="00B4256E" w:rsidRPr="00243286">
        <w:t xml:space="preserve">in congress </w:t>
      </w:r>
      <w:r w:rsidRPr="00243286">
        <w:t xml:space="preserve">– energy issues are </w:t>
      </w:r>
      <w:r w:rsidRPr="00243286">
        <w:rPr>
          <w:u w:val="single"/>
        </w:rPr>
        <w:t>all of nothing</w:t>
      </w:r>
      <w:r w:rsidRPr="00243286">
        <w:t xml:space="preserve"> </w:t>
      </w:r>
    </w:p>
    <w:p w:rsidR="004D477F" w:rsidRPr="00243286" w:rsidRDefault="004D477F" w:rsidP="004D477F">
      <w:pPr>
        <w:rPr>
          <w:rStyle w:val="StyleStyleBold12pt"/>
        </w:rPr>
      </w:pPr>
      <w:r w:rsidRPr="00243286">
        <w:rPr>
          <w:rStyle w:val="StyleStyleBold12pt"/>
        </w:rPr>
        <w:t xml:space="preserve">Dorgan and Lott </w:t>
      </w:r>
      <w:r w:rsidR="00A87B81" w:rsidRPr="00243286">
        <w:rPr>
          <w:rStyle w:val="StyleStyleBold12pt"/>
        </w:rPr>
        <w:t>‘</w:t>
      </w:r>
      <w:r w:rsidRPr="00243286">
        <w:rPr>
          <w:rStyle w:val="StyleStyleBold12pt"/>
        </w:rPr>
        <w:t>12</w:t>
      </w:r>
    </w:p>
    <w:p w:rsidR="004D477F" w:rsidRPr="00243286" w:rsidRDefault="00A87B81" w:rsidP="004D477F">
      <w:pPr>
        <w:rPr>
          <w:sz w:val="22"/>
        </w:rPr>
      </w:pPr>
      <w:r w:rsidRPr="00243286">
        <w:t>[</w:t>
      </w:r>
      <w:r w:rsidR="004D477F" w:rsidRPr="00243286">
        <w:t xml:space="preserve">former Sens. Byron Dorgan and Trent Lott, The Hill, 01/24/12, </w:t>
      </w:r>
      <w:hyperlink r:id="rId22" w:history="1">
        <w:r w:rsidR="004D477F" w:rsidRPr="00243286">
          <w:rPr>
            <w:rStyle w:val="Hyperlink"/>
          </w:rPr>
          <w:t>http://thehill.com/special-reports/state-of-the-union-january-2012/205973-dont-delay-action-on-energy-issues</w:t>
        </w:r>
      </w:hyperlink>
      <w:r w:rsidRPr="00243286">
        <w:t>]</w:t>
      </w:r>
    </w:p>
    <w:p w:rsidR="004D477F" w:rsidRPr="00243286" w:rsidRDefault="004D477F" w:rsidP="004D477F">
      <w:pPr>
        <w:rPr>
          <w:rStyle w:val="StyleStyleBold12pt"/>
          <w:b w:val="0"/>
          <w:sz w:val="14"/>
        </w:rPr>
      </w:pPr>
      <w:r w:rsidRPr="00243286">
        <w:t>As</w:t>
      </w:r>
      <w:r w:rsidRPr="00243286">
        <w:rPr>
          <w:rStyle w:val="StyleStyleBold12pt"/>
          <w:sz w:val="14"/>
        </w:rPr>
        <w:t xml:space="preserve"> </w:t>
      </w:r>
      <w:r w:rsidRPr="00243286">
        <w:rPr>
          <w:rStyle w:val="StyleBoldUnderline"/>
        </w:rPr>
        <w:t>Congress returns</w:t>
      </w:r>
      <w:r w:rsidRPr="00243286">
        <w:rPr>
          <w:rStyle w:val="StyleStyleBold12pt"/>
          <w:sz w:val="14"/>
        </w:rPr>
        <w:t xml:space="preserve"> </w:t>
      </w:r>
      <w:r w:rsidRPr="00243286">
        <w:t>and the president prepares to deliver his State of the Union address, many Americans, including members of Congress from both parties, are</w:t>
      </w:r>
      <w:r w:rsidRPr="00243286">
        <w:rPr>
          <w:rStyle w:val="StyleStyleBold12pt"/>
          <w:sz w:val="14"/>
        </w:rPr>
        <w:t xml:space="preserve"> </w:t>
      </w:r>
      <w:r w:rsidRPr="00243286">
        <w:rPr>
          <w:rStyle w:val="StyleBoldUnderline"/>
        </w:rPr>
        <w:t>frustrated about</w:t>
      </w:r>
      <w:r w:rsidRPr="00243286">
        <w:rPr>
          <w:rStyle w:val="StyleStyleBold12pt"/>
          <w:sz w:val="14"/>
        </w:rPr>
        <w:t xml:space="preserve"> </w:t>
      </w:r>
      <w:r w:rsidRPr="00243286">
        <w:t>the seemingly</w:t>
      </w:r>
      <w:r w:rsidRPr="00243286">
        <w:rPr>
          <w:rStyle w:val="StyleStyleBold12pt"/>
          <w:sz w:val="14"/>
        </w:rPr>
        <w:t xml:space="preserve"> </w:t>
      </w:r>
      <w:r w:rsidRPr="00243286">
        <w:rPr>
          <w:rStyle w:val="Emphasis"/>
        </w:rPr>
        <w:t>endless string of partisan battles over energy</w:t>
      </w:r>
      <w:r w:rsidRPr="00243286">
        <w:rPr>
          <w:rStyle w:val="StyleBoldUnderline"/>
        </w:rPr>
        <w:t xml:space="preserve"> policies and projects. </w:t>
      </w:r>
      <w:r w:rsidRPr="00243286">
        <w:rPr>
          <w:rStyle w:val="StyleBoldUnderline"/>
          <w:sz w:val="12"/>
        </w:rPr>
        <w:t>¶</w:t>
      </w:r>
      <w:r w:rsidRPr="00243286">
        <w:rPr>
          <w:rStyle w:val="StyleStyleBold12pt"/>
          <w:sz w:val="14"/>
        </w:rPr>
        <w:t xml:space="preserve"> </w:t>
      </w:r>
      <w:r w:rsidRPr="00243286">
        <w:rPr>
          <w:rStyle w:val="StyleBoldUnderline"/>
        </w:rPr>
        <w:t>Whether it’s</w:t>
      </w:r>
      <w:r w:rsidRPr="00243286">
        <w:t xml:space="preserve"> Keystone and </w:t>
      </w:r>
      <w:r w:rsidRPr="00243286">
        <w:rPr>
          <w:rStyle w:val="StyleBoldUnderline"/>
        </w:rPr>
        <w:t>oil</w:t>
      </w:r>
      <w:r w:rsidRPr="00243286">
        <w:rPr>
          <w:rStyle w:val="StyleStyleBold12pt"/>
          <w:sz w:val="14"/>
        </w:rPr>
        <w:t xml:space="preserve"> </w:t>
      </w:r>
      <w:r w:rsidRPr="00243286">
        <w:t>pipelines</w:t>
      </w:r>
      <w:r w:rsidRPr="00243286">
        <w:rPr>
          <w:rStyle w:val="StyleStyleBold12pt"/>
          <w:sz w:val="14"/>
        </w:rPr>
        <w:t xml:space="preserve">, </w:t>
      </w:r>
      <w:proofErr w:type="spellStart"/>
      <w:r w:rsidRPr="00243286">
        <w:rPr>
          <w:rStyle w:val="StyleBoldUnderline"/>
        </w:rPr>
        <w:t>Solyndra</w:t>
      </w:r>
      <w:proofErr w:type="spellEnd"/>
      <w:r w:rsidRPr="00243286">
        <w:rPr>
          <w:rStyle w:val="StyleStyleBold12pt"/>
          <w:sz w:val="14"/>
        </w:rPr>
        <w:t xml:space="preserve"> </w:t>
      </w:r>
      <w:r w:rsidRPr="00243286">
        <w:t>and</w:t>
      </w:r>
      <w:r w:rsidRPr="00243286">
        <w:rPr>
          <w:rStyle w:val="StyleStyleBold12pt"/>
          <w:sz w:val="14"/>
        </w:rPr>
        <w:t xml:space="preserve"> </w:t>
      </w:r>
      <w:r w:rsidRPr="00243286">
        <w:rPr>
          <w:rStyle w:val="StyleBoldUnderline"/>
        </w:rPr>
        <w:t>loan guarantees</w:t>
      </w:r>
      <w:r w:rsidRPr="00243286">
        <w:t>, light bulb standards and energy efficiency, responsible development of new shale</w:t>
      </w:r>
      <w:r w:rsidRPr="00243286">
        <w:rPr>
          <w:rStyle w:val="StyleStyleBold12pt"/>
          <w:sz w:val="14"/>
        </w:rPr>
        <w:t xml:space="preserve"> </w:t>
      </w:r>
      <w:r w:rsidRPr="00243286">
        <w:rPr>
          <w:rStyle w:val="StyleBoldUnderline"/>
        </w:rPr>
        <w:t>natural gas or</w:t>
      </w:r>
      <w:r w:rsidRPr="00243286">
        <w:rPr>
          <w:rStyle w:val="StyleStyleBold12pt"/>
          <w:sz w:val="14"/>
        </w:rPr>
        <w:t xml:space="preserve"> </w:t>
      </w:r>
      <w:r w:rsidRPr="00243286">
        <w:t>the future of</w:t>
      </w:r>
      <w:r w:rsidRPr="00243286">
        <w:rPr>
          <w:rStyle w:val="StyleStyleBold12pt"/>
          <w:sz w:val="14"/>
        </w:rPr>
        <w:t xml:space="preserve"> </w:t>
      </w:r>
      <w:r w:rsidRPr="00243286">
        <w:rPr>
          <w:rStyle w:val="StyleBoldUnderline"/>
        </w:rPr>
        <w:t xml:space="preserve">nuclear power, partisans on both sides are </w:t>
      </w:r>
      <w:r w:rsidRPr="00243286">
        <w:rPr>
          <w:rStyle w:val="Emphasis"/>
        </w:rPr>
        <w:t>portraying these issues as all or nothing</w:t>
      </w:r>
      <w:r w:rsidRPr="00243286">
        <w:rPr>
          <w:rStyle w:val="StyleBoldUnderline"/>
        </w:rPr>
        <w:t>.</w:t>
      </w:r>
      <w:r w:rsidRPr="00243286">
        <w:rPr>
          <w:rStyle w:val="StyleBoldUnderline"/>
          <w:sz w:val="12"/>
        </w:rPr>
        <w:t>¶</w:t>
      </w:r>
      <w:r w:rsidRPr="00243286">
        <w:rPr>
          <w:rStyle w:val="StyleStyleBold12pt"/>
          <w:sz w:val="14"/>
        </w:rPr>
        <w:t xml:space="preserve"> </w:t>
      </w:r>
      <w:r w:rsidRPr="00243286">
        <w:t>We know from experience that more agreement and desire for compromise exists than it now appears, if only Congress and the administration will look for it. Indeed, we hope President Obama begins that process in his speech tonight.</w:t>
      </w:r>
      <w:r w:rsidRPr="00243286">
        <w:rPr>
          <w:sz w:val="12"/>
        </w:rPr>
        <w:t>¶</w:t>
      </w:r>
      <w:r w:rsidRPr="00243286">
        <w:t xml:space="preserve"> For example, little noticed in the president’s remarks on the Keystone XL oil pipeline last week was a suggestion that he stands ready to work with industry to expedite that part of the pipeline that would run from the major oil supply center at Cushing, Okla., to the Gulf Coast refineries. The administration should make good on this promise.</w:t>
      </w:r>
      <w:r w:rsidRPr="00243286">
        <w:rPr>
          <w:sz w:val="12"/>
        </w:rPr>
        <w:t>¶</w:t>
      </w:r>
      <w:r w:rsidRPr="00243286">
        <w:t xml:space="preserve"> Currently, oil from U.S. sources like the </w:t>
      </w:r>
      <w:proofErr w:type="spellStart"/>
      <w:r w:rsidRPr="00243286">
        <w:t>Bakken</w:t>
      </w:r>
      <w:proofErr w:type="spellEnd"/>
      <w:r w:rsidRPr="00243286">
        <w:t xml:space="preserve"> fields in North Dakota cannot reach Gulf Coast refineries easily. Expediting construction of a pipeline that flows south from Cushing would reduce the glut of cheaper oil there, allowing refiners to be less reliant on more expensive foreign oil and creating jobs, according to industry analysts. This could be important progress as the larger Keystone issue gets resolved. </w:t>
      </w:r>
      <w:r w:rsidRPr="00243286">
        <w:rPr>
          <w:sz w:val="12"/>
        </w:rPr>
        <w:t>¶</w:t>
      </w:r>
      <w:r w:rsidRPr="00243286">
        <w:t xml:space="preserve"> And while Keystone has attracted the attention, a huge assortment of new pipelines, gathering systems and storage projects are on the horizon; where appropriate, their construction can be expedited, as well. </w:t>
      </w:r>
      <w:r w:rsidRPr="00243286">
        <w:rPr>
          <w:sz w:val="12"/>
        </w:rPr>
        <w:t>¶</w:t>
      </w:r>
      <w:r w:rsidRPr="00243286">
        <w:t xml:space="preserve"> Important advances are possible this year on other energy issues. For example, the United States is one step closer to building the first new nuclear power plants in 30 years. The Nuclear Regulatory Commission (NRC) is likely to soon approve a license for construction of two Westinghouse AP1000 reactors in Georgia; the AP1000 reactor features advanced passive systems that provide a significant safety advantage. </w:t>
      </w:r>
      <w:r w:rsidRPr="00243286">
        <w:rPr>
          <w:sz w:val="12"/>
        </w:rPr>
        <w:t>¶</w:t>
      </w:r>
      <w:r w:rsidRPr="00243286">
        <w:t xml:space="preserve"> Critical to this project are loan guarantees, also pending, established with bipartisan support under the 2005 energy bill. With issuance of the NRC license, the Department of Energy can finalize a loan guarantee to the plants’ owner to mitigate financing costs over the 5- to 6-year construction.</w:t>
      </w:r>
      <w:r w:rsidRPr="00243286">
        <w:rPr>
          <w:sz w:val="12"/>
        </w:rPr>
        <w:t>¶</w:t>
      </w:r>
      <w:r w:rsidRPr="00243286">
        <w:t xml:space="preserve"> </w:t>
      </w:r>
      <w:r w:rsidRPr="00243286">
        <w:rPr>
          <w:rStyle w:val="StyleBoldUnderline"/>
        </w:rPr>
        <w:t xml:space="preserve">In Congress, legislation with bipartisan support is </w:t>
      </w:r>
      <w:r w:rsidRPr="00243286">
        <w:rPr>
          <w:rStyle w:val="Emphasis"/>
        </w:rPr>
        <w:t>languishing in the midst of broader partisanship</w:t>
      </w:r>
      <w:r w:rsidRPr="00243286">
        <w:t xml:space="preserve">. A bill by Sens. Rob Portman (R-Ohio) and Jeanne </w:t>
      </w:r>
      <w:proofErr w:type="spellStart"/>
      <w:r w:rsidRPr="00243286">
        <w:t>Shaheen</w:t>
      </w:r>
      <w:proofErr w:type="spellEnd"/>
      <w:r w:rsidRPr="00243286">
        <w:t xml:space="preserve"> (D-N.H.), approved by a 18-3 vote in the Senate Energy Committee, could greatly improve U.S. energy efficiency, reducing costs for consumer and businesses and making American industry more competitive.</w:t>
      </w:r>
      <w:r w:rsidRPr="00243286">
        <w:rPr>
          <w:sz w:val="12"/>
        </w:rPr>
        <w:t>¶</w:t>
      </w:r>
    </w:p>
    <w:p w:rsidR="004D477F" w:rsidRPr="00243286" w:rsidRDefault="004D477F" w:rsidP="00E56464"/>
    <w:p w:rsidR="00E56464" w:rsidRPr="00243286" w:rsidRDefault="00E56464" w:rsidP="00E56464">
      <w:pPr>
        <w:pStyle w:val="Heading3"/>
      </w:pPr>
      <w:r w:rsidRPr="00243286">
        <w:lastRenderedPageBreak/>
        <w:t xml:space="preserve">    Ext. Energy </w:t>
      </w:r>
    </w:p>
    <w:p w:rsidR="00E56464" w:rsidRPr="00243286" w:rsidRDefault="00177E19" w:rsidP="00177E19">
      <w:pPr>
        <w:pStyle w:val="Heading4"/>
      </w:pPr>
      <w:r w:rsidRPr="00243286">
        <w:t xml:space="preserve">The plan can only cause backlash </w:t>
      </w:r>
    </w:p>
    <w:p w:rsidR="00177E19" w:rsidRPr="00243286" w:rsidRDefault="00177E19" w:rsidP="00177E19">
      <w:pPr>
        <w:rPr>
          <w:rStyle w:val="StyleStyleBold12pt"/>
        </w:rPr>
      </w:pPr>
      <w:r w:rsidRPr="00243286">
        <w:rPr>
          <w:rStyle w:val="StyleStyleBold12pt"/>
        </w:rPr>
        <w:t>Whitman ‘12</w:t>
      </w:r>
    </w:p>
    <w:p w:rsidR="00177E19" w:rsidRPr="00243286" w:rsidRDefault="00177E19" w:rsidP="00177E19">
      <w:pPr>
        <w:rPr>
          <w:sz w:val="22"/>
        </w:rPr>
      </w:pPr>
      <w:r w:rsidRPr="00243286">
        <w:t xml:space="preserve">[Christine Todd Whitman, </w:t>
      </w:r>
      <w:proofErr w:type="spellStart"/>
      <w:r w:rsidRPr="00243286">
        <w:t>CASEnergy</w:t>
      </w:r>
      <w:proofErr w:type="spellEnd"/>
      <w:r w:rsidRPr="00243286">
        <w:t xml:space="preserve"> Co-Chair, Former EPA Administrator and New Jersey Governor, National Journal Experts Blog, 8/13/12, http://energy.nationaljournal.com/2012/08/finding-the-sweet-spot-biparti.php?comments=expandall#comments]</w:t>
      </w:r>
    </w:p>
    <w:p w:rsidR="00177E19" w:rsidRPr="00243286" w:rsidRDefault="00177E19" w:rsidP="00177E19">
      <w:pPr>
        <w:rPr>
          <w:rStyle w:val="Emphasis"/>
        </w:rPr>
      </w:pPr>
      <w:r w:rsidRPr="00243286">
        <w:rPr>
          <w:rStyle w:val="StyleBoldUnderline"/>
        </w:rPr>
        <w:t xml:space="preserve">It’s clear from the debate around the merits and drawbacks of various electricity and fuel sources that energy policy can be a </w:t>
      </w:r>
      <w:r w:rsidRPr="00243286">
        <w:rPr>
          <w:rStyle w:val="Emphasis"/>
        </w:rPr>
        <w:t>highly polarizing topic</w:t>
      </w:r>
      <w:r w:rsidRPr="00243286">
        <w:t>. In fact, it’s arguable that t</w:t>
      </w:r>
      <w:r w:rsidRPr="00243286">
        <w:rPr>
          <w:rStyle w:val="StyleBoldUnderline"/>
        </w:rPr>
        <w:t xml:space="preserve">here is </w:t>
      </w:r>
      <w:r w:rsidRPr="00243286">
        <w:rPr>
          <w:rStyle w:val="Emphasis"/>
        </w:rPr>
        <w:t>no energy option that holds a truly bipartisan appeal</w:t>
      </w:r>
      <w:r w:rsidRPr="00243286">
        <w:rPr>
          <w:rStyle w:val="StyleBoldUnderline"/>
        </w:rPr>
        <w:t xml:space="preserve">: Every form of energy faces pockets of dissent. This makes crafting universally accepted energy policy </w:t>
      </w:r>
      <w:r w:rsidRPr="00243286">
        <w:rPr>
          <w:rStyle w:val="Emphasis"/>
        </w:rPr>
        <w:t>particularly challenging.</w:t>
      </w:r>
    </w:p>
    <w:p w:rsidR="00177E19" w:rsidRPr="00243286" w:rsidRDefault="00177E19" w:rsidP="00177E19"/>
    <w:p w:rsidR="004D477F" w:rsidRPr="00243286" w:rsidRDefault="004D477F" w:rsidP="004D477F">
      <w:pPr>
        <w:pStyle w:val="Heading3"/>
      </w:pPr>
      <w:r w:rsidRPr="00243286">
        <w:lastRenderedPageBreak/>
        <w:t xml:space="preserve">    AT//Link Turns</w:t>
      </w:r>
    </w:p>
    <w:p w:rsidR="004D477F" w:rsidRPr="00243286" w:rsidRDefault="004D477F" w:rsidP="004D477F">
      <w:pPr>
        <w:pStyle w:val="Heading4"/>
      </w:pPr>
      <w:r w:rsidRPr="00243286">
        <w:t xml:space="preserve">Even popular energy legislation drains capital </w:t>
      </w:r>
    </w:p>
    <w:p w:rsidR="004D477F" w:rsidRPr="00243286" w:rsidRDefault="004D477F" w:rsidP="004D477F">
      <w:pPr>
        <w:rPr>
          <w:rStyle w:val="StyleStyleBold12pt"/>
        </w:rPr>
      </w:pPr>
      <w:r w:rsidRPr="00243286">
        <w:rPr>
          <w:rStyle w:val="StyleStyleBold12pt"/>
        </w:rPr>
        <w:t>Harder ‘12</w:t>
      </w:r>
    </w:p>
    <w:p w:rsidR="004D477F" w:rsidRPr="00243286" w:rsidRDefault="00B758DB" w:rsidP="004D477F">
      <w:pPr>
        <w:rPr>
          <w:sz w:val="22"/>
        </w:rPr>
      </w:pPr>
      <w:r w:rsidRPr="00243286">
        <w:t>[</w:t>
      </w:r>
      <w:r w:rsidR="004D477F" w:rsidRPr="00243286">
        <w:t xml:space="preserve">Amy Harder, energy and environment reporter, National Journal, 8/13/12, </w:t>
      </w:r>
      <w:hyperlink r:id="rId23" w:history="1">
        <w:r w:rsidR="004D477F" w:rsidRPr="00243286">
          <w:rPr>
            <w:rStyle w:val="Hyperlink"/>
          </w:rPr>
          <w:t>http://energy.nationaljournal.com/2012/08/finding-the-sweet-spot-biparti.php</w:t>
        </w:r>
      </w:hyperlink>
      <w:r w:rsidR="00DF40F2" w:rsidRPr="00243286">
        <w:t>]</w:t>
      </w:r>
    </w:p>
    <w:p w:rsidR="004D477F" w:rsidRPr="00243286" w:rsidRDefault="004D477F" w:rsidP="004D477F">
      <w:r w:rsidRPr="00243286">
        <w:rPr>
          <w:rStyle w:val="StyleBoldUnderline"/>
        </w:rPr>
        <w:t>Which energy and environment policies garner bipartisan support? And what's holding Washington back from acting on them? Numerous bills pending before Congress have widespread support from Democrats and Republicans in both chambers</w:t>
      </w:r>
      <w:r w:rsidRPr="00243286">
        <w:t xml:space="preserve">, including bills on energy efficiency, natural gas-powered vehicles, and toxic-chemicals reform. </w:t>
      </w:r>
      <w:r w:rsidRPr="00243286">
        <w:rPr>
          <w:rStyle w:val="Emphasis"/>
        </w:rPr>
        <w:t xml:space="preserve">Yet even popular measures like these remain stalled. </w:t>
      </w:r>
      <w:r w:rsidRPr="00243286">
        <w:t xml:space="preserve">What other measures have attracted broad, bipartisan support? </w:t>
      </w:r>
      <w:r w:rsidRPr="00243286">
        <w:rPr>
          <w:rStyle w:val="StyleBoldUnderline"/>
        </w:rPr>
        <w:t>What's holding back all these measures</w:t>
      </w:r>
      <w:r w:rsidRPr="00243286">
        <w:t xml:space="preserve">? Is there any common thread? What can </w:t>
      </w:r>
      <w:r w:rsidRPr="00243286">
        <w:rPr>
          <w:rStyle w:val="StyleBoldUnderline"/>
        </w:rPr>
        <w:t>Washington</w:t>
      </w:r>
      <w:r w:rsidRPr="00243286">
        <w:t xml:space="preserve"> do to make progress on these issues while it </w:t>
      </w:r>
      <w:r w:rsidRPr="00243286">
        <w:rPr>
          <w:rStyle w:val="StyleBoldUnderline"/>
        </w:rPr>
        <w:t>remains gridlocked over more divisive issues, such as climate change and</w:t>
      </w:r>
      <w:r w:rsidRPr="00243286">
        <w:t xml:space="preserve"> offshore </w:t>
      </w:r>
      <w:r w:rsidRPr="00243286">
        <w:rPr>
          <w:rStyle w:val="StyleBoldUnderline"/>
        </w:rPr>
        <w:t>oil and gas drilling?</w:t>
      </w:r>
    </w:p>
    <w:p w:rsidR="004D477F" w:rsidRPr="00243286" w:rsidRDefault="00405F1E" w:rsidP="00405F1E">
      <w:pPr>
        <w:pStyle w:val="Heading1"/>
      </w:pPr>
      <w:proofErr w:type="spellStart"/>
      <w:r w:rsidRPr="00243286">
        <w:lastRenderedPageBreak/>
        <w:t>Aff</w:t>
      </w:r>
      <w:proofErr w:type="spellEnd"/>
      <w:r w:rsidRPr="00243286">
        <w:t xml:space="preserve"> </w:t>
      </w:r>
    </w:p>
    <w:p w:rsidR="0016348B" w:rsidRPr="00243286" w:rsidRDefault="0016348B" w:rsidP="00405F1E">
      <w:pPr>
        <w:pStyle w:val="Heading3"/>
      </w:pPr>
      <w:r w:rsidRPr="00243286">
        <w:lastRenderedPageBreak/>
        <w:t>General</w:t>
      </w:r>
    </w:p>
    <w:p w:rsidR="0016348B" w:rsidRPr="00243286" w:rsidRDefault="0016348B" w:rsidP="0016348B">
      <w:pPr>
        <w:pStyle w:val="Heading4"/>
      </w:pPr>
      <w:r w:rsidRPr="00243286">
        <w:t>House republicans love the plan</w:t>
      </w:r>
    </w:p>
    <w:p w:rsidR="0016348B" w:rsidRPr="00243286" w:rsidRDefault="0016348B" w:rsidP="0016348B">
      <w:pPr>
        <w:rPr>
          <w:rStyle w:val="StyleStyleBold12pt"/>
        </w:rPr>
      </w:pPr>
      <w:r w:rsidRPr="00243286">
        <w:rPr>
          <w:rStyle w:val="StyleStyleBold12pt"/>
        </w:rPr>
        <w:t xml:space="preserve">Palmer </w:t>
      </w:r>
      <w:r w:rsidR="00D6214E" w:rsidRPr="00243286">
        <w:rPr>
          <w:rStyle w:val="StyleStyleBold12pt"/>
        </w:rPr>
        <w:t>‘</w:t>
      </w:r>
      <w:r w:rsidRPr="00243286">
        <w:rPr>
          <w:rStyle w:val="StyleStyleBold12pt"/>
        </w:rPr>
        <w:t xml:space="preserve">12  </w:t>
      </w:r>
    </w:p>
    <w:p w:rsidR="0016348B" w:rsidRPr="00243286" w:rsidRDefault="0016348B" w:rsidP="0016348B">
      <w:r w:rsidRPr="00243286">
        <w:t>(Doug, columnist @ Reuters specializing in trade issues, 5/8, http://www.reuters.com/article/2012/05/08/usa-trade-boehner-idUSL1E8G81HM20120508)</w:t>
      </w:r>
    </w:p>
    <w:p w:rsidR="0016348B" w:rsidRPr="00243286" w:rsidRDefault="0016348B" w:rsidP="0016348B">
      <w:r w:rsidRPr="00243286">
        <w:t xml:space="preserve">The U.S. </w:t>
      </w:r>
      <w:r w:rsidRPr="00243286">
        <w:rPr>
          <w:rStyle w:val="StyleBoldUnderline"/>
        </w:rPr>
        <w:t xml:space="preserve">Congress' </w:t>
      </w:r>
      <w:r w:rsidRPr="00243286">
        <w:rPr>
          <w:rStyle w:val="Emphasis"/>
        </w:rPr>
        <w:t>top Republican</w:t>
      </w:r>
      <w:r w:rsidRPr="00243286">
        <w:rPr>
          <w:rStyle w:val="StyleBoldUnderline"/>
        </w:rPr>
        <w:t xml:space="preserve"> </w:t>
      </w:r>
      <w:r w:rsidRPr="00243286">
        <w:t xml:space="preserve">on Tuesday </w:t>
      </w:r>
      <w:r w:rsidRPr="00243286">
        <w:rPr>
          <w:rStyle w:val="Emphasis"/>
        </w:rPr>
        <w:t>called for deeper U.S economic engagement with Latin America</w:t>
      </w:r>
      <w:r w:rsidRPr="00243286">
        <w:t xml:space="preserve">, but also </w:t>
      </w:r>
      <w:r w:rsidRPr="00243286">
        <w:rPr>
          <w:rStyle w:val="StyleBoldUnderline"/>
        </w:rPr>
        <w:t>expressed concern over Iranian influence in the region</w:t>
      </w:r>
      <w:r w:rsidRPr="00243286">
        <w:t xml:space="preserve"> and the "alarming willingness" of some governments to abandon international norms. </w:t>
      </w:r>
      <w:r w:rsidRPr="00243286">
        <w:rPr>
          <w:rStyle w:val="StyleBoldUnderline"/>
        </w:rPr>
        <w:t>"In</w:t>
      </w:r>
      <w:r w:rsidRPr="00243286">
        <w:t xml:space="preserve"> both Colombia and </w:t>
      </w:r>
      <w:r w:rsidRPr="00243286">
        <w:rPr>
          <w:rStyle w:val="StyleBoldUnderline"/>
        </w:rPr>
        <w:t xml:space="preserve">Mexico, and the entire hemisphere, the U.S. must be clear that we will not disengage in the fight for free markets </w:t>
      </w:r>
      <w:r w:rsidRPr="00243286">
        <w:t xml:space="preserve">and free, secure people," U.S. House of Representatives Speaker John </w:t>
      </w:r>
      <w:r w:rsidRPr="00243286">
        <w:rPr>
          <w:rStyle w:val="StyleBoldUnderline"/>
        </w:rPr>
        <w:t>Boehner said</w:t>
      </w:r>
      <w:r w:rsidRPr="00243286">
        <w:t xml:space="preserve"> in remarks prepared for delivery at the U.S. State Department. "</w:t>
      </w:r>
      <w:r w:rsidRPr="00243286">
        <w:rPr>
          <w:rStyle w:val="StyleBoldUnderline"/>
        </w:rPr>
        <w:t>We must be clear that we will be there, with our</w:t>
      </w:r>
      <w:r w:rsidRPr="00243286">
        <w:t xml:space="preserve"> friends and </w:t>
      </w:r>
      <w:r w:rsidRPr="00243286">
        <w:rPr>
          <w:rStyle w:val="StyleBoldUnderline"/>
        </w:rPr>
        <w:t>partners in the region</w:t>
      </w:r>
      <w:r w:rsidRPr="00243286">
        <w:t xml:space="preserve">, committed to fighting and winning the war for a free, stable, and prosperous hemisphere," </w:t>
      </w:r>
      <w:r w:rsidRPr="00243286">
        <w:rPr>
          <w:rStyle w:val="StyleBoldUnderline"/>
        </w:rPr>
        <w:t>Boehner said, speaking to</w:t>
      </w:r>
      <w:r w:rsidRPr="00243286">
        <w:t xml:space="preserve"> the Council of Americas, </w:t>
      </w:r>
      <w:r w:rsidRPr="00243286">
        <w:rPr>
          <w:rStyle w:val="StyleBoldUnderline"/>
        </w:rPr>
        <w:t>an organization representing companies that do business in the region</w:t>
      </w:r>
      <w:r w:rsidRPr="00243286">
        <w:t xml:space="preserve">. </w:t>
      </w:r>
      <w:r w:rsidRPr="00243286">
        <w:rPr>
          <w:rStyle w:val="StyleBoldUnderline"/>
        </w:rPr>
        <w:t>Boehner is due</w:t>
      </w:r>
      <w:r w:rsidRPr="00243286">
        <w:t xml:space="preserve"> on Tuesday </w:t>
      </w:r>
      <w:r w:rsidRPr="00243286">
        <w:rPr>
          <w:rStyle w:val="StyleBoldUnderline"/>
        </w:rPr>
        <w:t>to receive an award from the group for his work</w:t>
      </w:r>
      <w:r w:rsidRPr="00243286">
        <w:t xml:space="preserve"> last year on </w:t>
      </w:r>
      <w:r w:rsidRPr="00243286">
        <w:rPr>
          <w:rStyle w:val="StyleBoldUnderline"/>
        </w:rPr>
        <w:t>winning</w:t>
      </w:r>
      <w:r w:rsidRPr="00243286">
        <w:t xml:space="preserve"> congressional </w:t>
      </w:r>
      <w:r w:rsidRPr="00243286">
        <w:rPr>
          <w:rStyle w:val="StyleBoldUnderline"/>
        </w:rPr>
        <w:t>approval of free trade agreements with Colombia, Panama</w:t>
      </w:r>
      <w:r w:rsidRPr="00243286">
        <w:t xml:space="preserve">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243286">
        <w:rPr>
          <w:rStyle w:val="StyleBoldUnderline"/>
        </w:rPr>
        <w:t xml:space="preserve">Boehner said it was </w:t>
      </w:r>
      <w:r w:rsidRPr="00243286">
        <w:rPr>
          <w:rStyle w:val="Emphasis"/>
        </w:rPr>
        <w:t>important</w:t>
      </w:r>
      <w:r w:rsidRPr="00243286">
        <w:rPr>
          <w:rStyle w:val="StyleBoldUnderline"/>
        </w:rPr>
        <w:t xml:space="preserve"> the United States "keep the momentum going" by negotiating new agreements to open markets to American exports</w:t>
      </w:r>
      <w:r w:rsidRPr="00243286">
        <w:t>, and said he was disappointed Obama has not sought legislation known as "Trade Promotion Authority" which would help the White House do that. Meanwhile,</w:t>
      </w:r>
      <w:r w:rsidRPr="00243286">
        <w:rPr>
          <w:rStyle w:val="StyleBoldUnderline"/>
        </w:rPr>
        <w:t xml:space="preserve"> Boehner called Iran's attempt to gain influence in the region a "major threat" to democracy and prosperity. </w:t>
      </w:r>
      <w:r w:rsidRPr="00243286">
        <w:t xml:space="preserve">Iranian President </w:t>
      </w:r>
      <w:proofErr w:type="spellStart"/>
      <w:r w:rsidRPr="00243286">
        <w:t>Mahmoud</w:t>
      </w:r>
      <w:proofErr w:type="spellEnd"/>
      <w:r w:rsidRPr="00243286">
        <w:t xml:space="preserve"> </w:t>
      </w:r>
      <w:proofErr w:type="spellStart"/>
      <w:r w:rsidRPr="00243286">
        <w:t>Admadinejad's</w:t>
      </w:r>
      <w:proofErr w:type="spellEnd"/>
      <w:r w:rsidRPr="00243286">
        <w:t xml:space="preserve"> visit to Venezuela and Cuba "underscored the designs Iran has for expanding its influence in Latin America, and its eagerness to forge bonds with governments in the Western Hemisphere that have demonstrated a lesser interest in freedom and democracy," Boehner said.</w:t>
      </w:r>
    </w:p>
    <w:p w:rsidR="0016348B" w:rsidRPr="00243286" w:rsidRDefault="0016348B" w:rsidP="0016348B"/>
    <w:p w:rsidR="00405F1E" w:rsidRPr="00243286" w:rsidRDefault="00405F1E" w:rsidP="00405F1E">
      <w:pPr>
        <w:pStyle w:val="Heading3"/>
      </w:pPr>
      <w:r w:rsidRPr="00243286">
        <w:lastRenderedPageBreak/>
        <w:t xml:space="preserve">Venezuela </w:t>
      </w:r>
    </w:p>
    <w:p w:rsidR="00750BCA" w:rsidRPr="00243286" w:rsidRDefault="00752706" w:rsidP="00750BCA">
      <w:pPr>
        <w:pStyle w:val="Heading4"/>
      </w:pPr>
      <w:r w:rsidRPr="00243286">
        <w:t xml:space="preserve">Engagement toward Venezuela </w:t>
      </w:r>
      <w:r w:rsidRPr="00243286">
        <w:rPr>
          <w:u w:val="single"/>
        </w:rPr>
        <w:t>now</w:t>
      </w:r>
      <w:r w:rsidRPr="00243286">
        <w:t xml:space="preserve"> and Chavez’s death ensures the plan </w:t>
      </w:r>
      <w:r w:rsidRPr="00243286">
        <w:rPr>
          <w:u w:val="single"/>
        </w:rPr>
        <w:t>isn’t</w:t>
      </w:r>
      <w:r w:rsidRPr="00243286">
        <w:t xml:space="preserve"> controversial </w:t>
      </w:r>
    </w:p>
    <w:p w:rsidR="00752706" w:rsidRPr="00243286" w:rsidRDefault="00750BCA" w:rsidP="00750BCA">
      <w:r w:rsidRPr="00243286">
        <w:rPr>
          <w:rStyle w:val="StyleStyleBold12pt"/>
        </w:rPr>
        <w:t>AFP 13</w:t>
      </w:r>
      <w:r w:rsidRPr="00243286">
        <w:t xml:space="preserve"> </w:t>
      </w:r>
    </w:p>
    <w:p w:rsidR="00750BCA" w:rsidRPr="00243286" w:rsidRDefault="00750BCA" w:rsidP="00750BCA">
      <w:r w:rsidRPr="00243286">
        <w:t>(</w:t>
      </w:r>
      <w:proofErr w:type="spellStart"/>
      <w:r w:rsidRPr="00243286">
        <w:t>Agence</w:t>
      </w:r>
      <w:proofErr w:type="spellEnd"/>
      <w:r w:rsidRPr="00243286">
        <w:t xml:space="preserve"> France-</w:t>
      </w:r>
      <w:proofErr w:type="spellStart"/>
      <w:r w:rsidRPr="00243286">
        <w:t>Presse</w:t>
      </w:r>
      <w:proofErr w:type="spellEnd"/>
      <w:r w:rsidRPr="00243286">
        <w:t>, March 06, 2013 NDTV “Hugo Chavez: US supports Venezuelan people after death, says Barack Obama,”</w:t>
      </w:r>
    </w:p>
    <w:p w:rsidR="00750BCA" w:rsidRPr="00243286" w:rsidRDefault="007B0615" w:rsidP="00750BCA">
      <w:hyperlink r:id="rId24" w:history="1">
        <w:r w:rsidR="00750BCA" w:rsidRPr="00243286">
          <w:rPr>
            <w:rStyle w:val="Hyperlink"/>
          </w:rPr>
          <w:t>http://www.ndtv.com/article/world/hugo-chavez-us-supports-venezuelan-people-after-death-says-barack-obama-338740</w:t>
        </w:r>
      </w:hyperlink>
      <w:r w:rsidR="00750BCA" w:rsidRPr="00243286">
        <w:t>)</w:t>
      </w:r>
    </w:p>
    <w:p w:rsidR="00750BCA" w:rsidRPr="00243286" w:rsidRDefault="00750BCA" w:rsidP="00750BCA">
      <w:pPr>
        <w:rPr>
          <w:rStyle w:val="StyleBoldUnderline"/>
        </w:rPr>
      </w:pPr>
      <w:r w:rsidRPr="00243286">
        <w:t>Washington: President Barack Obama said within hours of the death of American foe President Hugo Chavez on Tuesday that the United States was interested in a "constructive" future relationship with Venezuela.</w:t>
      </w:r>
      <w:r w:rsidRPr="00243286">
        <w:rPr>
          <w:sz w:val="12"/>
        </w:rPr>
        <w:t xml:space="preserve">¶ </w:t>
      </w:r>
      <w:r w:rsidRPr="00243286">
        <w:t>Antipathy in the US Congress towards the leftist champion Chavez, who died after a long battle with cancer, meanwhile bubbled up quickly, with lawmakers branding him a tyrant and one top Republican bluntly saying "good riddance."</w:t>
      </w:r>
      <w:r w:rsidRPr="00243286">
        <w:rPr>
          <w:sz w:val="12"/>
        </w:rPr>
        <w:t xml:space="preserve">¶ </w:t>
      </w:r>
      <w:r w:rsidRPr="00243286">
        <w:t>"</w:t>
      </w:r>
      <w:r w:rsidRPr="00243286">
        <w:rPr>
          <w:rStyle w:val="StyleBoldUnderline"/>
        </w:rPr>
        <w:t>At this</w:t>
      </w:r>
      <w:r w:rsidRPr="00243286">
        <w:t xml:space="preserve"> challenging </w:t>
      </w:r>
      <w:r w:rsidRPr="00243286">
        <w:rPr>
          <w:rStyle w:val="StyleBoldUnderline"/>
        </w:rPr>
        <w:t>time of</w:t>
      </w:r>
      <w:r w:rsidRPr="00243286">
        <w:t xml:space="preserve"> President Hugo </w:t>
      </w:r>
      <w:r w:rsidRPr="00243286">
        <w:rPr>
          <w:rStyle w:val="StyleBoldUnderline"/>
        </w:rPr>
        <w:t>Chavez's passing, the United States reaffirms its support for the Venezuelan people and its interest in developing a constructive relationship with the Venezuelan government," Obama said.</w:t>
      </w:r>
      <w:r w:rsidRPr="00243286">
        <w:rPr>
          <w:sz w:val="12"/>
        </w:rPr>
        <w:t xml:space="preserve">¶ </w:t>
      </w:r>
      <w:r w:rsidRPr="00243286">
        <w:t xml:space="preserve">"As Venezuela begins a new chapter in its history, </w:t>
      </w:r>
      <w:r w:rsidRPr="00243286">
        <w:rPr>
          <w:rStyle w:val="StyleBoldUnderline"/>
        </w:rPr>
        <w:t>the United States remains committed to policies that promote democratic principles, the rule of law, and respect for human rights</w:t>
      </w:r>
      <w:r w:rsidRPr="00243286">
        <w:t>," he said in a short written statement.</w:t>
      </w:r>
      <w:r w:rsidRPr="00243286">
        <w:rPr>
          <w:sz w:val="12"/>
        </w:rPr>
        <w:t xml:space="preserve">¶ </w:t>
      </w:r>
      <w:r w:rsidRPr="00243286">
        <w:t>While Obama's statement was measured, as would be expected of a head of state, reactions to Chavez's death in Congress were more vituperative.</w:t>
      </w:r>
      <w:r w:rsidRPr="00243286">
        <w:rPr>
          <w:sz w:val="12"/>
        </w:rPr>
        <w:t xml:space="preserve">¶ </w:t>
      </w:r>
      <w:r w:rsidRPr="00243286">
        <w:t>"For over a decade Chavez had used corruption, intimidation, manipulation, and brutal tactics to rule over the Venezuelan people," said veteran Republican congresswoman Ileana Ros-Lehtinen.</w:t>
      </w:r>
      <w:r w:rsidRPr="00243286">
        <w:rPr>
          <w:sz w:val="12"/>
        </w:rPr>
        <w:t xml:space="preserve">¶ </w:t>
      </w:r>
      <w:r w:rsidRPr="00243286">
        <w:t xml:space="preserve">"Chavez misruled Venezuela with an iron grip on the government, economy, and the courts as he routinely bullied the media and the opposition to deny the people of Venezuela their basic freedoms. </w:t>
      </w:r>
      <w:r w:rsidRPr="00243286">
        <w:rPr>
          <w:sz w:val="12"/>
        </w:rPr>
        <w:t xml:space="preserve">¶ </w:t>
      </w:r>
      <w:r w:rsidRPr="00243286">
        <w:t>"Today, his death marks the end of this tyrannical rule but the road to democracy for the Venezuelan people is still very much uncertain."</w:t>
      </w:r>
      <w:r w:rsidRPr="00243286">
        <w:rPr>
          <w:sz w:val="12"/>
        </w:rPr>
        <w:t xml:space="preserve">¶ </w:t>
      </w:r>
      <w:r w:rsidRPr="00243286">
        <w:t>Robert Menendez, chairman of the Senate Foreign Relations Committee, said Chavez had ruled with an "iron hand" and left a "political void."</w:t>
      </w:r>
      <w:r w:rsidRPr="00243286">
        <w:rPr>
          <w:sz w:val="12"/>
        </w:rPr>
        <w:t xml:space="preserve">¶ </w:t>
      </w:r>
      <w:r w:rsidRPr="00243286">
        <w:t>"With free and fair elections, Venezuela can begin to restore its once robust democracy and ensure respect for the human, political and civil rights of its people," he said.</w:t>
      </w:r>
      <w:r w:rsidRPr="00243286">
        <w:rPr>
          <w:sz w:val="12"/>
        </w:rPr>
        <w:t xml:space="preserve">¶ </w:t>
      </w:r>
      <w:r w:rsidRPr="00243286">
        <w:t xml:space="preserve">Ed </w:t>
      </w:r>
      <w:r w:rsidRPr="00243286">
        <w:rPr>
          <w:rStyle w:val="StyleBoldUnderline"/>
        </w:rPr>
        <w:t>Royce, chairman of the House Foreign Affairs Committee, branded Chavez a "tyrant"</w:t>
      </w:r>
      <w:r w:rsidRPr="00243286">
        <w:t xml:space="preserve"> who forced his people to live in fear.</w:t>
      </w:r>
      <w:r w:rsidRPr="00243286">
        <w:rPr>
          <w:sz w:val="12"/>
        </w:rPr>
        <w:t xml:space="preserve">¶ </w:t>
      </w:r>
      <w:r w:rsidRPr="00243286">
        <w:t>"His death dents the alliance of anti-US leftist leaders in South America. Good riddance to this dictator," Royce said in a statement.</w:t>
      </w:r>
      <w:r w:rsidRPr="00243286">
        <w:rPr>
          <w:sz w:val="12"/>
        </w:rPr>
        <w:t xml:space="preserve">¶ </w:t>
      </w:r>
      <w:r w:rsidRPr="00243286">
        <w:rPr>
          <w:rStyle w:val="StyleBoldUnderline"/>
        </w:rPr>
        <w:t>"Venezuela once</w:t>
      </w:r>
      <w:r w:rsidRPr="00243286">
        <w:t xml:space="preserve"> had a strong democratic tradition and </w:t>
      </w:r>
      <w:r w:rsidRPr="00243286">
        <w:rPr>
          <w:rStyle w:val="StyleBoldUnderline"/>
        </w:rPr>
        <w:t>was close to the</w:t>
      </w:r>
      <w:r w:rsidRPr="00243286">
        <w:t xml:space="preserve"> </w:t>
      </w:r>
      <w:r w:rsidRPr="00243286">
        <w:rPr>
          <w:rStyle w:val="Emphasis"/>
        </w:rPr>
        <w:t>U</w:t>
      </w:r>
      <w:r w:rsidRPr="00243286">
        <w:t xml:space="preserve">nited </w:t>
      </w:r>
      <w:r w:rsidRPr="00243286">
        <w:rPr>
          <w:rStyle w:val="Emphasis"/>
        </w:rPr>
        <w:t>S</w:t>
      </w:r>
      <w:r w:rsidRPr="00243286">
        <w:t xml:space="preserve">tates. </w:t>
      </w:r>
      <w:r w:rsidRPr="00243286">
        <w:rPr>
          <w:sz w:val="12"/>
        </w:rPr>
        <w:t xml:space="preserve">¶ </w:t>
      </w:r>
      <w:r w:rsidRPr="00243286">
        <w:rPr>
          <w:rStyle w:val="StyleBoldUnderline"/>
        </w:rPr>
        <w:t>"Chavez's death sets the stage for fresh elections. While not guaranteed, closer US relations with his key country in our hemisphere are now possible." &gt;</w:t>
      </w:r>
    </w:p>
    <w:p w:rsidR="00750BCA" w:rsidRPr="00243286" w:rsidRDefault="00750BCA" w:rsidP="00750BCA"/>
    <w:p w:rsidR="00405F1E" w:rsidRPr="00243286" w:rsidRDefault="00405F1E" w:rsidP="00DF75D0">
      <w:pPr>
        <w:pStyle w:val="Heading4"/>
      </w:pPr>
      <w:r w:rsidRPr="00243286">
        <w:t xml:space="preserve">Republicans are turning right on Venezuela </w:t>
      </w:r>
    </w:p>
    <w:p w:rsidR="00405F1E" w:rsidRPr="00243286" w:rsidRDefault="00405F1E" w:rsidP="00405F1E">
      <w:r w:rsidRPr="00243286">
        <w:rPr>
          <w:rStyle w:val="StyleStyleBold12pt"/>
        </w:rPr>
        <w:t>Oppenheimer 12</w:t>
      </w:r>
      <w:r w:rsidRPr="00243286">
        <w:rPr>
          <w:szCs w:val="16"/>
        </w:rPr>
        <w:t xml:space="preserve">, Andrés Oppenheimer is an Argentine journalist who resides in the United States. He is the Latin American editor and syndicated foreign affairs columnist with The Miami Herald.  (“Republicans tilt right on Latin America”, http://www.miamiherald.com/2012/08/29/2974974/republicans-tilt-right-on-latin.html, 8/29/2012) </w:t>
      </w:r>
      <w:proofErr w:type="spellStart"/>
      <w:r w:rsidRPr="00243286">
        <w:rPr>
          <w:szCs w:val="16"/>
        </w:rPr>
        <w:t>Kerwin</w:t>
      </w:r>
      <w:proofErr w:type="spellEnd"/>
    </w:p>
    <w:p w:rsidR="00405F1E" w:rsidRPr="00243286" w:rsidRDefault="00405F1E" w:rsidP="00405F1E">
      <w:pPr>
        <w:rPr>
          <w:rStyle w:val="StyleBoldUnderline"/>
        </w:rPr>
      </w:pPr>
      <w:r w:rsidRPr="00243286">
        <w:rPr>
          <w:rStyle w:val="StyleBoldUnderline"/>
        </w:rPr>
        <w:t>The Republican platform</w:t>
      </w:r>
      <w:r w:rsidRPr="00243286">
        <w:t xml:space="preserve"> approved by the party’s convention earlier this week — a blueprint of what a Romney administration would do if it is elected — </w:t>
      </w:r>
      <w:r w:rsidRPr="00243286">
        <w:rPr>
          <w:rStyle w:val="StyleBoldUnderline"/>
        </w:rPr>
        <w:t>makes no bones about its hard-line policy toward Latin America.</w:t>
      </w:r>
      <w:r w:rsidRPr="00243286">
        <w:t xml:space="preserve"> Its section on the region starts out by saying that </w:t>
      </w:r>
      <w:r w:rsidRPr="00243286">
        <w:rPr>
          <w:rStyle w:val="StyleBoldUnderline"/>
        </w:rPr>
        <w:t>“We will resist foreign influence in our hemisphere,” and calls Venezuela a “</w:t>
      </w:r>
      <w:proofErr w:type="spellStart"/>
      <w:r w:rsidRPr="00243286">
        <w:rPr>
          <w:rStyle w:val="StyleBoldUnderline"/>
        </w:rPr>
        <w:t>narco</w:t>
      </w:r>
      <w:proofErr w:type="spellEnd"/>
      <w:r w:rsidRPr="00243286">
        <w:rPr>
          <w:rStyle w:val="StyleBoldUnderline"/>
        </w:rPr>
        <w:t xml:space="preserve"> terrorist” state.</w:t>
      </w:r>
      <w:r w:rsidRPr="00243286">
        <w:rPr>
          <w:rStyle w:val="StyleBoldUnderline"/>
          <w:sz w:val="12"/>
        </w:rPr>
        <w:t>¶</w:t>
      </w:r>
      <w:r w:rsidRPr="00243286">
        <w:rPr>
          <w:rStyle w:val="StyleBoldUnderline"/>
        </w:rPr>
        <w:t xml:space="preserve"> Much in line with the document’s general foreign policy plank — whose first line reads, “We are the party of peace through strength”</w:t>
      </w:r>
      <w:r w:rsidRPr="00243286">
        <w:t xml:space="preserve"> — the new Republican platform’s Latin America section is also a sharp turn to the right from the same section in the party’s 2008 platform. That document started with the words, “Faith and family, culture and commerce, are enduring bonds among all the peoples of the Americas.”</w:t>
      </w:r>
      <w:r w:rsidRPr="00243286">
        <w:rPr>
          <w:sz w:val="12"/>
        </w:rPr>
        <w:t>¶</w:t>
      </w:r>
      <w:r w:rsidRPr="00243286">
        <w:t xml:space="preserve"> Before we get into what I think of the newly released 2012 Republican platform’s section on the region, let’s take a closer look at what it says.</w:t>
      </w:r>
      <w:r w:rsidRPr="00243286">
        <w:rPr>
          <w:sz w:val="12"/>
        </w:rPr>
        <w:t>¶</w:t>
      </w:r>
      <w:r w:rsidRPr="00243286">
        <w:t xml:space="preserve"> </w:t>
      </w:r>
      <w:r w:rsidRPr="00243286">
        <w:rPr>
          <w:rStyle w:val="StyleBoldUnderline"/>
        </w:rPr>
        <w:t>“The current administration has turned its back on Latin America, with predictable results. Rather than supporting our democratic allies in the region, the president has prioritized engagement with our enemies in the region,” the new Republican document says.</w:t>
      </w:r>
      <w:r w:rsidRPr="00243286">
        <w:rPr>
          <w:rStyle w:val="StyleBoldUnderline"/>
          <w:sz w:val="12"/>
        </w:rPr>
        <w:t>¶</w:t>
      </w:r>
      <w:r w:rsidRPr="00243286">
        <w:rPr>
          <w:rStyle w:val="StyleBoldUnderline"/>
        </w:rPr>
        <w:t xml:space="preserve"> “Venezuela represents an increasing threat to U.S. security, a threat which has grown much worse on the current president’s watch. In the last three years, Venezuela has become a </w:t>
      </w:r>
      <w:proofErr w:type="spellStart"/>
      <w:r w:rsidRPr="00243286">
        <w:rPr>
          <w:rStyle w:val="StyleBoldUnderline"/>
        </w:rPr>
        <w:t>narco</w:t>
      </w:r>
      <w:proofErr w:type="spellEnd"/>
      <w:r w:rsidRPr="00243286">
        <w:rPr>
          <w:rStyle w:val="StyleBoldUnderline"/>
        </w:rPr>
        <w:t>-terrorist state, turning it into an Iranian outpost in the Western Hemisphere,” it says.</w:t>
      </w:r>
      <w:r w:rsidRPr="00243286">
        <w:rPr>
          <w:rStyle w:val="StyleBoldUnderline"/>
          <w:sz w:val="12"/>
        </w:rPr>
        <w:t>¶</w:t>
      </w:r>
      <w:r w:rsidRPr="00243286">
        <w:rPr>
          <w:rStyle w:val="StyleBoldUnderline"/>
        </w:rPr>
        <w:t xml:space="preserve"> “The current regime issues Venezuelan passports or visas to thousands of Middle Eastern terrorists offering safe haven to Hezbollah trainers, operatives, recruiters and fundraisers,” it adds.</w:t>
      </w:r>
    </w:p>
    <w:p w:rsidR="00E15742" w:rsidRPr="00243286" w:rsidRDefault="00E15742" w:rsidP="0057380D">
      <w:pPr>
        <w:pStyle w:val="Heading3"/>
      </w:pPr>
      <w:r w:rsidRPr="00243286">
        <w:lastRenderedPageBreak/>
        <w:t>Mexico</w:t>
      </w:r>
    </w:p>
    <w:p w:rsidR="00243286" w:rsidRPr="00243286" w:rsidRDefault="00243286" w:rsidP="00243286"/>
    <w:p w:rsidR="00243286" w:rsidRPr="00243286" w:rsidRDefault="00243286" w:rsidP="00243286">
      <w:pPr>
        <w:pStyle w:val="Heading4"/>
      </w:pPr>
      <w:r w:rsidRPr="00243286">
        <w:t>Plan’s bipartisan</w:t>
      </w:r>
    </w:p>
    <w:p w:rsidR="00243286" w:rsidRPr="00243286" w:rsidRDefault="00243286" w:rsidP="00243286">
      <w:pPr>
        <w:rPr>
          <w:rStyle w:val="StyleStyleBold12pt"/>
        </w:rPr>
      </w:pPr>
      <w:r w:rsidRPr="00243286">
        <w:rPr>
          <w:rStyle w:val="StyleStyleBold12pt"/>
        </w:rPr>
        <w:t xml:space="preserve">Crooks and Thomson ’12 </w:t>
      </w:r>
    </w:p>
    <w:p w:rsidR="00243286" w:rsidRPr="00243286" w:rsidRDefault="00243286" w:rsidP="00243286">
      <w:r w:rsidRPr="00243286">
        <w:t xml:space="preserve">(Ed and Adam, “US and Mexico in landmark oil deal”, Financial Times, 2-20-2012, </w:t>
      </w:r>
      <w:hyperlink r:id="rId25" w:anchor="axzz2AFfRW5yA" w:history="1">
        <w:r w:rsidRPr="00243286">
          <w:rPr>
            <w:rStyle w:val="Hyperlink"/>
          </w:rPr>
          <w:t>http://www.ft.com/intl/cms/s/0/0e0d550a-5bec-11e1-841c-00144feabdc0.html#axzz2AFfRW5yA</w:t>
        </w:r>
      </w:hyperlink>
      <w:r w:rsidRPr="00243286">
        <w:t>)</w:t>
      </w:r>
    </w:p>
    <w:p w:rsidR="00243286" w:rsidRPr="00243286" w:rsidRDefault="00243286" w:rsidP="00243286">
      <w:pPr>
        <w:jc w:val="both"/>
        <w:rPr>
          <w:rStyle w:val="StyleBoldUnderline"/>
        </w:rPr>
      </w:pPr>
      <w:r w:rsidRPr="00243286">
        <w:t xml:space="preserve">However, </w:t>
      </w:r>
      <w:r w:rsidRPr="00243286">
        <w:rPr>
          <w:rStyle w:val="StyleBoldUnderline"/>
        </w:rPr>
        <w:t>the agreement is a signal of the commitment by the US and Mexico to accelerate the development of their resources</w:t>
      </w:r>
      <w:r w:rsidRPr="00243286">
        <w:t xml:space="preserve">. It also includes a plan for joint safety inspections by US and Mexican regulators of oil and gas projects along the maritime boundary, a priority for the US following the 2010 Deepwater Horizon disaster. </w:t>
      </w:r>
      <w:r w:rsidRPr="00243286">
        <w:rPr>
          <w:rStyle w:val="StyleBoldUnderline"/>
        </w:rPr>
        <w:t>Most analysts agree that increased US oil production would have little effect on fuel prices, which are set in world markets</w:t>
      </w:r>
      <w:r w:rsidRPr="00243286">
        <w:t xml:space="preserve">. But, </w:t>
      </w:r>
      <w:r w:rsidRPr="00243286">
        <w:rPr>
          <w:rStyle w:val="StyleBoldUnderline"/>
        </w:rPr>
        <w:t>the rising price of petrol in the US</w:t>
      </w:r>
      <w:r w:rsidRPr="00243286">
        <w:t xml:space="preserve">, driven by tension with Iran, </w:t>
      </w:r>
      <w:r w:rsidRPr="00243286">
        <w:rPr>
          <w:rStyle w:val="StyleBoldUnderline"/>
        </w:rPr>
        <w:t>has become an issue that is being highlighted by Republicans</w:t>
      </w:r>
      <w:r w:rsidRPr="00243286">
        <w:t xml:space="preserve">. That </w:t>
      </w:r>
      <w:r w:rsidRPr="00243286">
        <w:rPr>
          <w:rStyle w:val="StyleBoldUnderline"/>
        </w:rPr>
        <w:t>has added</w:t>
      </w:r>
      <w:r w:rsidRPr="00243286">
        <w:t xml:space="preserve"> to the </w:t>
      </w:r>
      <w:r w:rsidRPr="00243286">
        <w:rPr>
          <w:rStyle w:val="StyleBoldUnderline"/>
        </w:rPr>
        <w:t>pressure on</w:t>
      </w:r>
      <w:r w:rsidRPr="00243286">
        <w:t xml:space="preserve"> the </w:t>
      </w:r>
      <w:r w:rsidRPr="00243286">
        <w:rPr>
          <w:rStyle w:val="StyleBoldUnderline"/>
        </w:rPr>
        <w:t>Obama</w:t>
      </w:r>
      <w:r w:rsidRPr="00243286">
        <w:t xml:space="preserve"> administration </w:t>
      </w:r>
      <w:r w:rsidRPr="00243286">
        <w:rPr>
          <w:rStyle w:val="StyleBoldUnderline"/>
        </w:rPr>
        <w:t>to be seen to be moving to help increase oil supplies</w:t>
      </w:r>
      <w:r w:rsidRPr="00243286">
        <w:t xml:space="preserve">. Ken </w:t>
      </w:r>
      <w:r w:rsidRPr="00243286">
        <w:rPr>
          <w:rStyle w:val="StyleBoldUnderline"/>
        </w:rPr>
        <w:t>Salazar</w:t>
      </w:r>
      <w:r w:rsidRPr="00243286">
        <w:t xml:space="preserve">, US secretary of the interior, </w:t>
      </w:r>
      <w:r w:rsidRPr="00243286">
        <w:rPr>
          <w:rStyle w:val="StyleBoldUnderline"/>
        </w:rPr>
        <w:t xml:space="preserve">described the deal as </w:t>
      </w:r>
      <w:r w:rsidRPr="00243286">
        <w:rPr>
          <w:rStyle w:val="Emphasis"/>
        </w:rPr>
        <w:t>a “win-win”</w:t>
      </w:r>
      <w:r w:rsidRPr="00243286">
        <w:t xml:space="preserve"> </w:t>
      </w:r>
      <w:r w:rsidRPr="00243286">
        <w:rPr>
          <w:rStyle w:val="StyleBoldUnderline"/>
        </w:rPr>
        <w:t>for the US and Mexico</w:t>
      </w:r>
      <w:r w:rsidRPr="00243286">
        <w:t xml:space="preserve">. The agreement follows a joint commitment made in May 2010 by Barack Obama, US president, and Felipe </w:t>
      </w:r>
      <w:proofErr w:type="spellStart"/>
      <w:r w:rsidRPr="00243286">
        <w:t>Calderón</w:t>
      </w:r>
      <w:proofErr w:type="spellEnd"/>
      <w:r w:rsidRPr="00243286">
        <w:t xml:space="preserve">, president of Mexico. The </w:t>
      </w:r>
      <w:r w:rsidRPr="00243286">
        <w:rPr>
          <w:rStyle w:val="StyleBoldUnderline"/>
        </w:rPr>
        <w:t>Obama</w:t>
      </w:r>
      <w:r w:rsidRPr="00243286">
        <w:t xml:space="preserve"> administration </w:t>
      </w:r>
      <w:r w:rsidRPr="00243286">
        <w:rPr>
          <w:rStyle w:val="StyleBoldUnderline"/>
        </w:rPr>
        <w:t xml:space="preserve">has been pushing for increased oil and gas production in the US, </w:t>
      </w:r>
      <w:r w:rsidRPr="00243286">
        <w:rPr>
          <w:rStyle w:val="Emphasis"/>
        </w:rPr>
        <w:t>albeit not at the pace sought by</w:t>
      </w:r>
      <w:r w:rsidRPr="00243286">
        <w:rPr>
          <w:rStyle w:val="StyleBoldUnderline"/>
        </w:rPr>
        <w:t xml:space="preserve"> the industry and many </w:t>
      </w:r>
      <w:r w:rsidRPr="00243286">
        <w:rPr>
          <w:rStyle w:val="Emphasis"/>
        </w:rPr>
        <w:t>Republicans</w:t>
      </w:r>
      <w:r w:rsidRPr="00243286">
        <w:t xml:space="preserve">. The administration was </w:t>
      </w:r>
      <w:proofErr w:type="spellStart"/>
      <w:r w:rsidRPr="00243286">
        <w:t>criticised</w:t>
      </w:r>
      <w:proofErr w:type="spellEnd"/>
      <w:r w:rsidRPr="00243286">
        <w:t xml:space="preserve"> for suspending deepwater drilling in the gulf for six months after the BP spill, and for regulators’ slow pace in subsequently issuing permits. However, the administration has</w:t>
      </w:r>
      <w:r w:rsidRPr="00243286">
        <w:rPr>
          <w:rStyle w:val="StyleBoldUnderline"/>
        </w:rPr>
        <w:t xml:space="preserve"> since moved to sell more drilling rights in the gulf, and is on track to allow oil exploration in the Arctic waters of Alaska this summer.</w:t>
      </w:r>
    </w:p>
    <w:p w:rsidR="00243286" w:rsidRPr="00243286" w:rsidRDefault="00243286" w:rsidP="00243286">
      <w:pPr>
        <w:pStyle w:val="Heading4"/>
      </w:pPr>
      <w:r w:rsidRPr="00243286">
        <w:t xml:space="preserve">The plan doesn’t drain capital – FY2013 allocation proves Mexico’s popular </w:t>
      </w:r>
    </w:p>
    <w:p w:rsidR="00243286" w:rsidRPr="00243286" w:rsidRDefault="00243286" w:rsidP="00243286">
      <w:pPr>
        <w:rPr>
          <w:rStyle w:val="StyleStyleBold12pt"/>
        </w:rPr>
      </w:pPr>
      <w:proofErr w:type="spellStart"/>
      <w:r w:rsidRPr="00243286">
        <w:rPr>
          <w:rStyle w:val="StyleStyleBold12pt"/>
        </w:rPr>
        <w:t>Seelke</w:t>
      </w:r>
      <w:proofErr w:type="spellEnd"/>
      <w:r w:rsidRPr="00243286">
        <w:rPr>
          <w:rStyle w:val="StyleStyleBold12pt"/>
        </w:rPr>
        <w:t xml:space="preserve"> ‘13</w:t>
      </w:r>
    </w:p>
    <w:p w:rsidR="00243286" w:rsidRPr="00243286" w:rsidRDefault="00243286" w:rsidP="00243286">
      <w:r w:rsidRPr="00243286">
        <w:t>[Clara. Mexico Analyst for the Congressional Research Service. “Mexico and the 112</w:t>
      </w:r>
      <w:r w:rsidRPr="00243286">
        <w:rPr>
          <w:vertAlign w:val="superscript"/>
        </w:rPr>
        <w:t>th</w:t>
      </w:r>
      <w:r w:rsidRPr="00243286">
        <w:t xml:space="preserve"> Congress” 1/29/13 www.crs.gov]</w:t>
      </w:r>
    </w:p>
    <w:p w:rsidR="00243286" w:rsidRPr="00243286" w:rsidRDefault="00243286" w:rsidP="00243286">
      <w:r w:rsidRPr="00243286">
        <w:rPr>
          <w:rStyle w:val="StyleBoldUnderline"/>
        </w:rPr>
        <w:t>The 112th Congress maintained an active interest in Mexico.</w:t>
      </w:r>
      <w:r w:rsidRPr="00243286">
        <w:t xml:space="preserve"> The </w:t>
      </w:r>
      <w:r w:rsidRPr="00243286">
        <w:rPr>
          <w:rStyle w:val="StyleBoldUnderline"/>
        </w:rPr>
        <w:t>Obama</w:t>
      </w:r>
      <w:r w:rsidRPr="00243286">
        <w:t xml:space="preserve"> Administration </w:t>
      </w:r>
      <w:r w:rsidRPr="00243286">
        <w:rPr>
          <w:rStyle w:val="StyleBoldUnderline"/>
        </w:rPr>
        <w:t>asked for</w:t>
      </w:r>
      <w:r w:rsidRPr="00243286">
        <w:rPr>
          <w:sz w:val="12"/>
        </w:rPr>
        <w:t xml:space="preserve">¶ </w:t>
      </w:r>
      <w:r w:rsidRPr="00243286">
        <w:t>$</w:t>
      </w:r>
      <w:r w:rsidRPr="00243286">
        <w:rPr>
          <w:rStyle w:val="StyleBoldUnderline"/>
        </w:rPr>
        <w:t>269.5 million in assistance for Mexico</w:t>
      </w:r>
      <w:r w:rsidRPr="00243286">
        <w:t xml:space="preserve"> in its FY2013 budget request. </w:t>
      </w:r>
      <w:r w:rsidRPr="00243286">
        <w:rPr>
          <w:rStyle w:val="StyleBoldUnderline"/>
        </w:rPr>
        <w:t>The Senate and House</w:t>
      </w:r>
      <w:r w:rsidRPr="00243286">
        <w:rPr>
          <w:rStyle w:val="StyleBoldUnderline"/>
          <w:sz w:val="12"/>
        </w:rPr>
        <w:t xml:space="preserve">¶ </w:t>
      </w:r>
      <w:r w:rsidRPr="00243286">
        <w:rPr>
          <w:rStyle w:val="StyleBoldUnderline"/>
        </w:rPr>
        <w:t>Appropriations Committees’ versions of the FY2013 foreign aid measure</w:t>
      </w:r>
      <w:r w:rsidRPr="00243286">
        <w:t>, S. 3241 and H.R. 5857,</w:t>
      </w:r>
      <w:r w:rsidRPr="00243286">
        <w:rPr>
          <w:sz w:val="12"/>
        </w:rPr>
        <w:t xml:space="preserve">¶ </w:t>
      </w:r>
      <w:r w:rsidRPr="00243286">
        <w:t xml:space="preserve">each </w:t>
      </w:r>
      <w:r w:rsidRPr="00243286">
        <w:rPr>
          <w:rStyle w:val="Emphasis"/>
        </w:rPr>
        <w:t>recommend increases in aid to Mexico</w:t>
      </w:r>
      <w:r w:rsidRPr="00243286">
        <w:t>, with human rights conditions similar to P.L. 112-74.</w:t>
      </w:r>
      <w:r w:rsidRPr="00243286">
        <w:rPr>
          <w:sz w:val="12"/>
        </w:rPr>
        <w:t xml:space="preserve">¶ </w:t>
      </w:r>
      <w:r w:rsidRPr="00243286">
        <w:t>Congress held oversight hearings, issued reports, and introduced legislation on how to bolster the</w:t>
      </w:r>
      <w:r w:rsidRPr="00243286">
        <w:rPr>
          <w:sz w:val="12"/>
        </w:rPr>
        <w:t xml:space="preserve">¶ </w:t>
      </w:r>
      <w:r w:rsidRPr="00243286">
        <w:t>Mérida Initiative and on related U.S. domestic efforts to combat gun trafficking, money</w:t>
      </w:r>
      <w:r w:rsidRPr="00243286">
        <w:rPr>
          <w:sz w:val="12"/>
        </w:rPr>
        <w:t xml:space="preserve">¶ </w:t>
      </w:r>
      <w:r w:rsidRPr="00243286">
        <w:t>laundering, and drug demand.</w:t>
      </w:r>
    </w:p>
    <w:p w:rsidR="00243286" w:rsidRPr="00243286" w:rsidRDefault="00243286" w:rsidP="00243286">
      <w:pPr>
        <w:pStyle w:val="Heading4"/>
      </w:pPr>
      <w:r w:rsidRPr="00243286">
        <w:t xml:space="preserve">More evidence – strong congressional support for the plan </w:t>
      </w:r>
    </w:p>
    <w:p w:rsidR="00243286" w:rsidRPr="00243286" w:rsidRDefault="00243286" w:rsidP="00243286">
      <w:pPr>
        <w:rPr>
          <w:rStyle w:val="StyleStyleBold12pt"/>
        </w:rPr>
      </w:pPr>
      <w:proofErr w:type="spellStart"/>
      <w:r w:rsidRPr="00243286">
        <w:rPr>
          <w:rStyle w:val="StyleStyleBold12pt"/>
        </w:rPr>
        <w:t>Seelke</w:t>
      </w:r>
      <w:proofErr w:type="spellEnd"/>
      <w:r w:rsidRPr="00243286">
        <w:rPr>
          <w:rStyle w:val="StyleStyleBold12pt"/>
        </w:rPr>
        <w:t xml:space="preserve"> ‘13</w:t>
      </w:r>
    </w:p>
    <w:p w:rsidR="00243286" w:rsidRPr="00243286" w:rsidRDefault="00243286" w:rsidP="00243286">
      <w:r w:rsidRPr="00243286">
        <w:t>[Clara. Mexico Analyst for the Congressional Research Service. “Mexico and the 112</w:t>
      </w:r>
      <w:r w:rsidRPr="00243286">
        <w:rPr>
          <w:vertAlign w:val="superscript"/>
        </w:rPr>
        <w:t>th</w:t>
      </w:r>
      <w:r w:rsidRPr="00243286">
        <w:t xml:space="preserve"> Congress” 1/29/13 www.crs.gov]</w:t>
      </w:r>
    </w:p>
    <w:p w:rsidR="00243286" w:rsidRPr="00243286" w:rsidRDefault="00243286" w:rsidP="00243286">
      <w:r w:rsidRPr="00243286">
        <w:rPr>
          <w:rStyle w:val="Emphasis"/>
        </w:rPr>
        <w:t>There appears to be strong support in both the Senate and House for maintaining U.S. support to</w:t>
      </w:r>
      <w:r w:rsidRPr="00243286">
        <w:rPr>
          <w:rStyle w:val="Emphasis"/>
          <w:sz w:val="12"/>
        </w:rPr>
        <w:t xml:space="preserve">¶ </w:t>
      </w:r>
      <w:r w:rsidRPr="00243286">
        <w:rPr>
          <w:rStyle w:val="Emphasis"/>
        </w:rPr>
        <w:t>Mexico</w:t>
      </w:r>
      <w:r w:rsidRPr="00243286">
        <w:t xml:space="preserve"> provided through Mérida Initiative accounts. The Administration’s FY2013 budget</w:t>
      </w:r>
      <w:r w:rsidRPr="00243286">
        <w:rPr>
          <w:sz w:val="12"/>
        </w:rPr>
        <w:t xml:space="preserve">¶ </w:t>
      </w:r>
      <w:r w:rsidRPr="00243286">
        <w:t>request asked for $234 million in Mérida assistance for Mexico: $199 million in the International</w:t>
      </w:r>
      <w:r w:rsidRPr="00243286">
        <w:rPr>
          <w:sz w:val="12"/>
        </w:rPr>
        <w:t xml:space="preserve">¶ </w:t>
      </w:r>
      <w:r w:rsidRPr="00243286">
        <w:t xml:space="preserve">Narcotics and Law Enforcement (INCLE) account and $35 million in the Economic Support Fund (ESF) account. </w:t>
      </w:r>
      <w:r w:rsidRPr="00243286">
        <w:rPr>
          <w:rStyle w:val="StyleBoldUnderline"/>
        </w:rPr>
        <w:t>The Senate Appropriations Committee’s version of the FY2013 foreign</w:t>
      </w:r>
      <w:r w:rsidRPr="00243286">
        <w:rPr>
          <w:rStyle w:val="StyleBoldUnderline"/>
          <w:sz w:val="12"/>
        </w:rPr>
        <w:t xml:space="preserve">¶ </w:t>
      </w:r>
      <w:r w:rsidRPr="00243286">
        <w:rPr>
          <w:rStyle w:val="StyleBoldUnderline"/>
        </w:rPr>
        <w:t>operations appropriations measure</w:t>
      </w:r>
      <w:r w:rsidRPr="00243286">
        <w:t>, S. 3241 (</w:t>
      </w:r>
      <w:proofErr w:type="spellStart"/>
      <w:r w:rsidRPr="00243286">
        <w:t>S.Rept</w:t>
      </w:r>
      <w:proofErr w:type="spellEnd"/>
      <w:r w:rsidRPr="00243286">
        <w:t xml:space="preserve">. 112-172), </w:t>
      </w:r>
      <w:r w:rsidRPr="00243286">
        <w:rPr>
          <w:rStyle w:val="StyleBoldUnderline"/>
        </w:rPr>
        <w:t>would have met the request for</w:t>
      </w:r>
      <w:r w:rsidRPr="00243286">
        <w:rPr>
          <w:rStyle w:val="StyleBoldUnderline"/>
          <w:sz w:val="12"/>
        </w:rPr>
        <w:t xml:space="preserve">¶ </w:t>
      </w:r>
      <w:r w:rsidRPr="00243286">
        <w:rPr>
          <w:rStyle w:val="StyleBoldUnderline"/>
        </w:rPr>
        <w:t>INCLE and provided $10 million in additional ESF for economic development projects in the</w:t>
      </w:r>
      <w:r w:rsidRPr="00243286">
        <w:rPr>
          <w:rStyle w:val="StyleBoldUnderline"/>
          <w:sz w:val="12"/>
        </w:rPr>
        <w:t xml:space="preserve">¶ </w:t>
      </w:r>
      <w:r w:rsidRPr="00243286">
        <w:rPr>
          <w:rStyle w:val="StyleBoldUnderline"/>
        </w:rPr>
        <w:t xml:space="preserve">border region. </w:t>
      </w:r>
      <w:r w:rsidRPr="00243286">
        <w:t>S. 3241 included restrictions on aid to the Mexican military and police. The House</w:t>
      </w:r>
      <w:r w:rsidRPr="00243286">
        <w:rPr>
          <w:sz w:val="12"/>
        </w:rPr>
        <w:t xml:space="preserve">¶ </w:t>
      </w:r>
      <w:r w:rsidRPr="00243286">
        <w:t>Appropriations Committee’s version of the bill, H.R. 5857 (</w:t>
      </w:r>
      <w:proofErr w:type="spellStart"/>
      <w:r w:rsidRPr="00243286">
        <w:t>H.Rept</w:t>
      </w:r>
      <w:proofErr w:type="spellEnd"/>
      <w:r w:rsidRPr="00243286">
        <w:t>. 112-494), would have</w:t>
      </w:r>
      <w:r w:rsidRPr="00243286">
        <w:rPr>
          <w:sz w:val="12"/>
        </w:rPr>
        <w:t xml:space="preserve">¶ </w:t>
      </w:r>
      <w:r w:rsidRPr="00243286">
        <w:t>increased INCLE funding by $49 million to match the FY2012 enacted level for that account and</w:t>
      </w:r>
      <w:r w:rsidRPr="00243286">
        <w:rPr>
          <w:sz w:val="12"/>
        </w:rPr>
        <w:t xml:space="preserve">¶ </w:t>
      </w:r>
      <w:r w:rsidRPr="00243286">
        <w:t>met the request for ESF.</w:t>
      </w:r>
      <w:r w:rsidRPr="00243286">
        <w:rPr>
          <w:sz w:val="12"/>
        </w:rPr>
        <w:t xml:space="preserve">¶ </w:t>
      </w:r>
      <w:r w:rsidRPr="00243286">
        <w:t xml:space="preserve">In the absence of a final FY2013 foreign appropriations measure, </w:t>
      </w:r>
      <w:r w:rsidRPr="00243286">
        <w:rPr>
          <w:rStyle w:val="StyleBoldUnderline"/>
        </w:rPr>
        <w:t>Congress passed a continuing</w:t>
      </w:r>
      <w:r w:rsidRPr="00243286">
        <w:rPr>
          <w:rStyle w:val="StyleBoldUnderline"/>
          <w:sz w:val="12"/>
        </w:rPr>
        <w:t xml:space="preserve">¶ </w:t>
      </w:r>
      <w:r w:rsidRPr="00243286">
        <w:rPr>
          <w:rStyle w:val="StyleBoldUnderline"/>
        </w:rPr>
        <w:lastRenderedPageBreak/>
        <w:t xml:space="preserve">resolution, </w:t>
      </w:r>
      <w:proofErr w:type="spellStart"/>
      <w:r w:rsidRPr="00243286">
        <w:t>H.J.Res</w:t>
      </w:r>
      <w:proofErr w:type="spellEnd"/>
      <w:r w:rsidRPr="00243286">
        <w:t xml:space="preserve">. 117, </w:t>
      </w:r>
      <w:r w:rsidRPr="00243286">
        <w:rPr>
          <w:rStyle w:val="StyleBoldUnderline"/>
        </w:rPr>
        <w:t>to fund most foreign aid programs—including assistance to Mexico—at</w:t>
      </w:r>
      <w:r w:rsidRPr="00243286">
        <w:rPr>
          <w:rStyle w:val="StyleBoldUnderline"/>
          <w:sz w:val="12"/>
        </w:rPr>
        <w:t xml:space="preserve">¶ </w:t>
      </w:r>
      <w:r w:rsidRPr="00243286">
        <w:rPr>
          <w:rStyle w:val="StyleBoldUnderline"/>
        </w:rPr>
        <w:t>FY2012 levels plus 0.6%</w:t>
      </w:r>
      <w:r w:rsidRPr="00243286">
        <w:t xml:space="preserve"> through March 27, 2013.</w:t>
      </w:r>
    </w:p>
    <w:p w:rsidR="00243286" w:rsidRPr="00243286" w:rsidRDefault="00243286" w:rsidP="00243286"/>
    <w:p w:rsidR="0057380D" w:rsidRPr="00243286" w:rsidRDefault="0057380D" w:rsidP="0057380D">
      <w:pPr>
        <w:pStyle w:val="Heading3"/>
      </w:pPr>
      <w:r w:rsidRPr="00243286">
        <w:lastRenderedPageBreak/>
        <w:t>Cuba</w:t>
      </w:r>
    </w:p>
    <w:p w:rsidR="0057380D" w:rsidRPr="00243286" w:rsidRDefault="0057380D" w:rsidP="00DE5E1B">
      <w:pPr>
        <w:pStyle w:val="Heading4"/>
      </w:pPr>
      <w:r w:rsidRPr="00243286">
        <w:t xml:space="preserve">Times Changed – momentum, powerful congressional pressure, CBC, </w:t>
      </w:r>
      <w:proofErr w:type="spellStart"/>
      <w:r w:rsidRPr="00243286">
        <w:t>dems</w:t>
      </w:r>
      <w:proofErr w:type="spellEnd"/>
      <w:r w:rsidRPr="00243286">
        <w:t xml:space="preserve">, farm lobby and </w:t>
      </w:r>
      <w:proofErr w:type="spellStart"/>
      <w:r w:rsidRPr="00243286">
        <w:t>lugar</w:t>
      </w:r>
      <w:proofErr w:type="spellEnd"/>
    </w:p>
    <w:p w:rsidR="00E15742" w:rsidRPr="00243286" w:rsidRDefault="0057380D" w:rsidP="00DE5E1B">
      <w:pPr>
        <w:rPr>
          <w:rStyle w:val="StyleStyleBold12pt"/>
        </w:rPr>
      </w:pPr>
      <w:r w:rsidRPr="00243286">
        <w:rPr>
          <w:rStyle w:val="StyleStyleBold12pt"/>
        </w:rPr>
        <w:t xml:space="preserve">Washington Post, 9 </w:t>
      </w:r>
    </w:p>
    <w:p w:rsidR="0057380D" w:rsidRPr="00243286" w:rsidRDefault="0057380D" w:rsidP="00DE5E1B">
      <w:r w:rsidRPr="00243286">
        <w:t>(4/9, http://www.washingtonpost.com/wp-dyn/content/article/2009/04/08/AR2009040803769.html</w:t>
      </w:r>
    </w:p>
    <w:p w:rsidR="0057380D" w:rsidRPr="00243286" w:rsidRDefault="0057380D" w:rsidP="0057380D">
      <w:r w:rsidRPr="00243286">
        <w:t xml:space="preserve">HALF A DOZEN members of </w:t>
      </w:r>
      <w:r w:rsidRPr="00243286">
        <w:rPr>
          <w:rStyle w:val="StyleBoldUnderline"/>
        </w:rPr>
        <w:t>the C</w:t>
      </w:r>
      <w:r w:rsidRPr="00243286">
        <w:t xml:space="preserve">ongressional </w:t>
      </w:r>
      <w:r w:rsidRPr="00243286">
        <w:rPr>
          <w:rStyle w:val="StyleBoldUnderline"/>
        </w:rPr>
        <w:t>B</w:t>
      </w:r>
      <w:r w:rsidRPr="00243286">
        <w:t xml:space="preserve">lack </w:t>
      </w:r>
      <w:r w:rsidRPr="00243286">
        <w:rPr>
          <w:rStyle w:val="StyleBoldUnderline"/>
        </w:rPr>
        <w:t>C</w:t>
      </w:r>
      <w:r w:rsidRPr="00243286">
        <w:t xml:space="preserve">aucus </w:t>
      </w:r>
      <w:r w:rsidRPr="00243286">
        <w:rPr>
          <w:rStyle w:val="StyleBoldUnderline"/>
        </w:rPr>
        <w:t>spent hours huddling with</w:t>
      </w:r>
      <w:r w:rsidRPr="00243286">
        <w:t xml:space="preserve"> Fidel and </w:t>
      </w:r>
      <w:proofErr w:type="spellStart"/>
      <w:r w:rsidRPr="00243286">
        <w:t>Raúl</w:t>
      </w:r>
      <w:proofErr w:type="spellEnd"/>
      <w:r w:rsidRPr="00243286">
        <w:t xml:space="preserve"> </w:t>
      </w:r>
      <w:r w:rsidRPr="00243286">
        <w:rPr>
          <w:rStyle w:val="StyleBoldUnderline"/>
        </w:rPr>
        <w:t>Castro</w:t>
      </w:r>
      <w:r w:rsidRPr="00243286">
        <w:t xml:space="preserve"> in Havana this week </w:t>
      </w:r>
      <w:r w:rsidRPr="00243286">
        <w:rPr>
          <w:rStyle w:val="StyleBoldUnderline"/>
        </w:rPr>
        <w:t xml:space="preserve">as part of a </w:t>
      </w:r>
      <w:r w:rsidRPr="00243286">
        <w:rPr>
          <w:rStyle w:val="Emphasis"/>
        </w:rPr>
        <w:t>swelling campaign</w:t>
      </w:r>
      <w:r w:rsidRPr="00243286">
        <w:rPr>
          <w:rStyle w:val="StyleBoldUnderline"/>
        </w:rPr>
        <w:t xml:space="preserve"> to normalize relations with Cuba</w:t>
      </w:r>
      <w:r w:rsidRPr="00243286">
        <w:t xml:space="preserve">. "It is time to open dialogue and discussion," Rep. Barbara Lee (D-Calif.) told a news conference in Washington after their return. "Cubans do want dialogue. They do want talks." Funny, then, that in five days on the island the Congress members found no time for dialogue with Afro-Cuban dissident Jorge Luis </w:t>
      </w:r>
      <w:proofErr w:type="spellStart"/>
      <w:r w:rsidRPr="00243286">
        <w:t>García</w:t>
      </w:r>
      <w:proofErr w:type="spellEnd"/>
      <w:r w:rsidRPr="00243286">
        <w:t xml:space="preserve"> </w:t>
      </w:r>
      <w:proofErr w:type="spellStart"/>
      <w:r w:rsidRPr="00243286">
        <w:t>Pérez</w:t>
      </w:r>
      <w:proofErr w:type="spellEnd"/>
      <w:r w:rsidRPr="00243286">
        <w:t xml:space="preserve">. Mr. </w:t>
      </w:r>
      <w:proofErr w:type="spellStart"/>
      <w:r w:rsidRPr="00243286">
        <w:t>García</w:t>
      </w:r>
      <w:proofErr w:type="spellEnd"/>
      <w:r w:rsidRPr="00243286">
        <w:t>, better known as "</w:t>
      </w:r>
      <w:proofErr w:type="spellStart"/>
      <w:r w:rsidRPr="00243286">
        <w:t>Antúnez</w:t>
      </w:r>
      <w:proofErr w:type="spellEnd"/>
      <w:r w:rsidRPr="00243286">
        <w:t xml:space="preserve">," is a renowned advocate of human rights who has often been singled out for harsh treatment because of his color. "The authorities in my country," he has said, "have never tolerated that a black person [could dare to] oppose the regime." His wife, Iris, is a founder of the Rosa Parks Women's Civil Rights Movement, named after an American hero whom Afro-Cubans try to emulate. The couple have been on a hunger strike since Feb. 17, to demand justice for an imprisoned family member. They are part of a substantial and steadily growing civil movement advocating democratic change in Cuba -- one that U.S. advocates of detente with the </w:t>
      </w:r>
      <w:proofErr w:type="spellStart"/>
      <w:r w:rsidRPr="00243286">
        <w:t>Castros</w:t>
      </w:r>
      <w:proofErr w:type="spellEnd"/>
      <w:r w:rsidRPr="00243286">
        <w:t xml:space="preserve"> appear determined to ignore. </w:t>
      </w:r>
      <w:r w:rsidRPr="00243286">
        <w:rPr>
          <w:rStyle w:val="StyleBoldUnderline"/>
        </w:rPr>
        <w:t>In addition to the Black Caucus, the congressional campaign is led by longtime advocates</w:t>
      </w:r>
      <w:r w:rsidRPr="00243286">
        <w:t xml:space="preserve"> for the Latin American left </w:t>
      </w:r>
      <w:r w:rsidRPr="00243286">
        <w:rPr>
          <w:rStyle w:val="StyleBoldUnderline"/>
        </w:rPr>
        <w:t>such as Sen</w:t>
      </w:r>
      <w:r w:rsidRPr="00243286">
        <w:t xml:space="preserve">. Christopher J. </w:t>
      </w:r>
      <w:r w:rsidRPr="00243286">
        <w:rPr>
          <w:rStyle w:val="StyleBoldUnderline"/>
        </w:rPr>
        <w:t>Dodd</w:t>
      </w:r>
      <w:r w:rsidRPr="00243286">
        <w:t xml:space="preserve"> (D-Conn.), by f</w:t>
      </w:r>
      <w:r w:rsidRPr="00243286">
        <w:rPr>
          <w:rStyle w:val="StyleBoldUnderline"/>
        </w:rPr>
        <w:t>arm state representatives eager to increase the $400 million in food the U</w:t>
      </w:r>
      <w:r w:rsidRPr="00243286">
        <w:t xml:space="preserve">nited </w:t>
      </w:r>
      <w:r w:rsidRPr="00243286">
        <w:rPr>
          <w:rStyle w:val="StyleBoldUnderline"/>
        </w:rPr>
        <w:t>S</w:t>
      </w:r>
      <w:r w:rsidRPr="00243286">
        <w:t xml:space="preserve">tates </w:t>
      </w:r>
      <w:r w:rsidRPr="00243286">
        <w:rPr>
          <w:rStyle w:val="StyleBoldUnderline"/>
        </w:rPr>
        <w:t>already exports</w:t>
      </w:r>
      <w:r w:rsidRPr="00243286">
        <w:t xml:space="preserve"> annually to Cuba, </w:t>
      </w:r>
      <w:r w:rsidRPr="00243286">
        <w:rPr>
          <w:rStyle w:val="StyleBoldUnderline"/>
        </w:rPr>
        <w:t xml:space="preserve">and </w:t>
      </w:r>
      <w:r w:rsidRPr="00243286">
        <w:t xml:space="preserve">by Sen. Richard G. </w:t>
      </w:r>
      <w:r w:rsidRPr="00243286">
        <w:rPr>
          <w:rStyle w:val="StyleBoldUnderline"/>
        </w:rPr>
        <w:t>Lugar</w:t>
      </w:r>
      <w:r w:rsidRPr="00243286">
        <w:t xml:space="preserve"> (R-Ind.), </w:t>
      </w:r>
      <w:r w:rsidRPr="00243286">
        <w:rPr>
          <w:rStyle w:val="StyleBoldUnderline"/>
        </w:rPr>
        <w:t>the senior Republican on the Senate Foreign Relations Committee.</w:t>
      </w:r>
      <w:r w:rsidRPr="00243286">
        <w:t xml:space="preserve"> Mr. </w:t>
      </w:r>
      <w:r w:rsidRPr="00243286">
        <w:rPr>
          <w:rStyle w:val="StyleBoldUnderline"/>
        </w:rPr>
        <w:t>Lugar dispatched staff</w:t>
      </w:r>
      <w:r w:rsidRPr="00243286">
        <w:t xml:space="preserve"> members </w:t>
      </w:r>
      <w:r w:rsidRPr="00243286">
        <w:rPr>
          <w:rStyle w:val="StyleBoldUnderline"/>
        </w:rPr>
        <w:t>to Cuba</w:t>
      </w:r>
      <w:r w:rsidRPr="00243286">
        <w:t xml:space="preserve"> this year to report </w:t>
      </w:r>
      <w:r w:rsidRPr="00243286">
        <w:rPr>
          <w:rStyle w:val="StyleBoldUnderline"/>
        </w:rPr>
        <w:t>on the prospects for improved relations</w:t>
      </w:r>
      <w:r w:rsidRPr="00243286">
        <w:t xml:space="preserve">; they also didn't meet with anyone from the democratic opposition. </w:t>
      </w:r>
      <w:r w:rsidRPr="00243286">
        <w:rPr>
          <w:rStyle w:val="StyleBoldUnderline"/>
        </w:rPr>
        <w:t>They did propose lifting</w:t>
      </w:r>
      <w:r w:rsidRPr="00243286">
        <w:t xml:space="preserve"> all</w:t>
      </w:r>
      <w:r w:rsidRPr="00243286">
        <w:rPr>
          <w:rStyle w:val="StyleBoldUnderline"/>
        </w:rPr>
        <w:t xml:space="preserve"> restrictions</w:t>
      </w:r>
      <w:r w:rsidRPr="00243286">
        <w:t xml:space="preserve"> on travel to Cuba by Americans -- something that could give Cuba's state-run tourism industry a $1 billion annual boost -- </w:t>
      </w:r>
      <w:r w:rsidRPr="00243286">
        <w:rPr>
          <w:rStyle w:val="StyleBoldUnderline"/>
        </w:rPr>
        <w:t xml:space="preserve">and </w:t>
      </w:r>
      <w:r w:rsidRPr="00243286">
        <w:t xml:space="preserve">Mr. </w:t>
      </w:r>
      <w:r w:rsidRPr="00243286">
        <w:rPr>
          <w:rStyle w:val="StyleBoldUnderline"/>
        </w:rPr>
        <w:t>Lugar is</w:t>
      </w:r>
      <w:r w:rsidRPr="00243286">
        <w:t xml:space="preserve"> now co-</w:t>
      </w:r>
      <w:r w:rsidRPr="00243286">
        <w:rPr>
          <w:rStyle w:val="StyleBoldUnderline"/>
        </w:rPr>
        <w:t>sponsoring legislation</w:t>
      </w:r>
      <w:r w:rsidRPr="00243286">
        <w:t xml:space="preserve"> that would do just that. </w:t>
      </w:r>
      <w:r w:rsidRPr="00243286">
        <w:rPr>
          <w:rStyle w:val="StyleBoldUnderline"/>
        </w:rPr>
        <w:t>The congressional pressure</w:t>
      </w:r>
      <w:r w:rsidRPr="00243286">
        <w:t xml:space="preserve">, and that by leftist Latin American presidents who have been streaming to Cuba in recent months, </w:t>
      </w:r>
      <w:r w:rsidRPr="00243286">
        <w:rPr>
          <w:rStyle w:val="StyleBoldUnderline"/>
        </w:rPr>
        <w:t>is very likely to undermine</w:t>
      </w:r>
      <w:r w:rsidRPr="00243286">
        <w:t xml:space="preserve"> President </w:t>
      </w:r>
      <w:r w:rsidRPr="00243286">
        <w:rPr>
          <w:rStyle w:val="StyleBoldUnderline"/>
        </w:rPr>
        <w:t>Obama,</w:t>
      </w:r>
      <w:r w:rsidRPr="00243286">
        <w:t xml:space="preserve"> who has promised that "liberty" would be at the center of his Cuba policy. Mr. Obama is expected to announce a relaxation on travel and gifts to family members by Cuban Americans before next week's Summit of the Americas, and he has said he is open to dialogue with the regime. But he has also said that the lifting of what remains of the U.S. trade embargo should be linked to steps by Cuba toward democratic change. That is a sensible and forward-looking strategy, especially given the age and failing health of the </w:t>
      </w:r>
      <w:proofErr w:type="spellStart"/>
      <w:r w:rsidRPr="00243286">
        <w:t>Castros</w:t>
      </w:r>
      <w:proofErr w:type="spellEnd"/>
      <w:r w:rsidRPr="00243286">
        <w:t xml:space="preserve">. But, for the moment, the brothers show no sign of offering such change -- in fact they have recently moved to foreclose the possibility, by purging two younger and relatively liberal-minded ministers. Fifty-four of the 75 leading democracy and human rights activists jailed six years ago last month are still imprisoned, along with hundreds of other political detainees. As long as </w:t>
      </w:r>
      <w:r w:rsidRPr="00243286">
        <w:rPr>
          <w:rStyle w:val="StyleBoldUnderline"/>
        </w:rPr>
        <w:t>Congress is moving to unilaterally dismantle U.S. leverage</w:t>
      </w:r>
      <w:r w:rsidRPr="00243286">
        <w:t xml:space="preserve"> -- and shunning Cuba's democratic opposition -- the regime will have no incentive to compromise.</w:t>
      </w:r>
    </w:p>
    <w:p w:rsidR="0057380D" w:rsidRPr="00243286" w:rsidRDefault="00D15AC8" w:rsidP="00D15AC8">
      <w:pPr>
        <w:pStyle w:val="Heading4"/>
      </w:pPr>
      <w:r w:rsidRPr="00243286">
        <w:t>Cuba’s no longer controversial</w:t>
      </w:r>
    </w:p>
    <w:p w:rsidR="0057380D" w:rsidRPr="00243286" w:rsidRDefault="0057380D" w:rsidP="0057380D">
      <w:pPr>
        <w:rPr>
          <w:rStyle w:val="StyleStyleBold12pt"/>
        </w:rPr>
      </w:pPr>
      <w:proofErr w:type="spellStart"/>
      <w:r w:rsidRPr="00243286">
        <w:rPr>
          <w:rStyle w:val="StyleStyleBold12pt"/>
        </w:rPr>
        <w:t>LeoGrande</w:t>
      </w:r>
      <w:proofErr w:type="spellEnd"/>
      <w:r w:rsidRPr="00243286">
        <w:rPr>
          <w:rStyle w:val="StyleStyleBold12pt"/>
        </w:rPr>
        <w:t>, 12</w:t>
      </w:r>
    </w:p>
    <w:p w:rsidR="0057380D" w:rsidRPr="00243286" w:rsidRDefault="0057380D" w:rsidP="0057380D">
      <w:pPr>
        <w:rPr>
          <w:rStyle w:val="Emphasis"/>
        </w:rPr>
      </w:pPr>
      <w:r w:rsidRPr="00243286">
        <w:t xml:space="preserve">William M. </w:t>
      </w:r>
      <w:proofErr w:type="spellStart"/>
      <w:r w:rsidRPr="00243286">
        <w:t>LeoGrande</w:t>
      </w:r>
      <w:proofErr w:type="spellEnd"/>
      <w:r w:rsidRPr="00243286">
        <w:t xml:space="preserve"> School of Public Affairs American University, Professor of Government and a specialist in Latin American politics and U.S. foreign policy toward Latin America, Professor </w:t>
      </w:r>
      <w:proofErr w:type="spellStart"/>
      <w:r w:rsidRPr="00243286">
        <w:t>LeoGrande</w:t>
      </w:r>
      <w:proofErr w:type="spellEnd"/>
      <w:r w:rsidRPr="00243286">
        <w:t xml:space="preserve"> has been a frequent adviser to government and private sector agencies, 12/18/12, http://www.american.edu/clals/upload/LeoGrande-Fresh-Start.pdf</w:t>
      </w:r>
    </w:p>
    <w:p w:rsidR="0057380D" w:rsidRPr="00243286" w:rsidRDefault="0057380D" w:rsidP="0057380D">
      <w:pPr>
        <w:rPr>
          <w:rStyle w:val="Emphasis"/>
        </w:rPr>
      </w:pPr>
      <w:r w:rsidRPr="00243286">
        <w:t xml:space="preserve">The 2012 Election Perhaps </w:t>
      </w:r>
      <w:r w:rsidRPr="00243286">
        <w:rPr>
          <w:rStyle w:val="StyleBoldUnderline"/>
        </w:rPr>
        <w:t xml:space="preserve">the most surprising result of the election was that, despite Romney's efforts to appeal to the community's traditional anti-communism, Obama won almost half the </w:t>
      </w:r>
      <w:proofErr w:type="spellStart"/>
      <w:r w:rsidRPr="00243286">
        <w:rPr>
          <w:rStyle w:val="StyleBoldUnderline"/>
        </w:rPr>
        <w:t>CubanAmerican</w:t>
      </w:r>
      <w:proofErr w:type="spellEnd"/>
      <w:r w:rsidRPr="00243286">
        <w:rPr>
          <w:rStyle w:val="StyleBoldUnderline"/>
        </w:rPr>
        <w:t xml:space="preserve"> vote</w:t>
      </w:r>
      <w:r w:rsidRPr="00243286">
        <w:t xml:space="preserve"> in Florida. Two statewide exit polls showed Obama winning the Cuban-American vote, 49% to Romney's 47% (Edison Research National Election Pool), or losing it narrowly, 48% to Romney's 52% (</w:t>
      </w:r>
      <w:proofErr w:type="spellStart"/>
      <w:r w:rsidRPr="00243286">
        <w:t>Bendixen</w:t>
      </w:r>
      <w:proofErr w:type="spellEnd"/>
      <w:r w:rsidRPr="00243286">
        <w:t xml:space="preserve"> &amp; </w:t>
      </w:r>
      <w:proofErr w:type="spellStart"/>
      <w:r w:rsidRPr="00243286">
        <w:t>Amandi</w:t>
      </w:r>
      <w:proofErr w:type="spellEnd"/>
      <w:r w:rsidRPr="00243286">
        <w:t xml:space="preserve"> International). </w:t>
      </w:r>
      <w:r w:rsidRPr="00243286">
        <w:rPr>
          <w:rStyle w:val="StyleBoldUnderline"/>
        </w:rPr>
        <w:t xml:space="preserve">No Democrat had ever done so well among this solidly Republican constituency. </w:t>
      </w:r>
      <w:r w:rsidRPr="00243286">
        <w:t xml:space="preserve">* Conventional wisdom among Democratic political operatives had been that a presidential candidate needs to win 30% of the Cuban-American vote to carry Florida. The only Democrats 6 since 1980 to meet that threshold and carry the state were Bill Clinton in 1996 (35% of the Cuban-American vote) and Barack Obama in 2008 (35%). Clinton was the first Democrat to actively campaign for the Cuban-American vote, beginning in 1992 with his endorsement of the Cuban Democracy Act. Although Clinton carried just 22% of the Cuban-American vote in 1992, that was a better showing than any Democrat since Jimmy Carter (Table 1). Clinton's success in 1996, after signing the Helms-Burton legislation tightening the embargo, convinced Democrats that a tough policy toward Cuba was the right electoral strategy to win enough Cuban-American votes to carry Florida. If a Democratic candidate was just as bellicose as his Republican opponent, a significant number of Cuban-Americans would decide their vote based on other issues– issues on which their policy preferences tended to be closer to those of other Latinos, and to Democrats. In 2008, Hillary Clinton and John McCain followed the tried and true path of lambasting Cuba to appeal to conservative Cuban-American voters, but Obama adopted an </w:t>
      </w:r>
      <w:r w:rsidRPr="00243286">
        <w:lastRenderedPageBreak/>
        <w:t xml:space="preserve">alternative strategy. He sought to cut into the Republicans' traditional electoral advantage by winning over moderates-- a growing segment of the community according to opinion polls. He promised to end restrictions on remittances and family travel for Cuban Americans, resume "people-to-people" educational and cultural exchanges, and engage Cuba in bilateral talks on issues of mutual interest. Engagement, he argued, offered the best hope for promoting "a democratic opening in Cuba." Advocating engagement proved to be a winning strategy. </w:t>
      </w:r>
      <w:r w:rsidRPr="00243286">
        <w:rPr>
          <w:rStyle w:val="StyleBoldUnderline"/>
        </w:rPr>
        <w:t>By carrying Florida</w:t>
      </w:r>
      <w:r w:rsidRPr="00243286">
        <w:t xml:space="preserve"> </w:t>
      </w:r>
      <w:r w:rsidRPr="00243286">
        <w:rPr>
          <w:rStyle w:val="StyleBoldUnderline"/>
        </w:rPr>
        <w:t>in 2008</w:t>
      </w:r>
      <w:r w:rsidRPr="00243286">
        <w:t xml:space="preserve"> 7 </w:t>
      </w:r>
      <w:r w:rsidRPr="00243286">
        <w:rPr>
          <w:rStyle w:val="StyleBoldUnderline"/>
        </w:rPr>
        <w:t>with 35% of the Cuban-American vote, Obama proved that a Democrat could take a moderate stance on Cuba and still make inroads with this solidly Republican constituency. His even stronger showing in 2012 proved that the 2008 result was not just an anomaly. Having defied conventional wisdom that only a "get tough on Cuba" platform would sell</w:t>
      </w:r>
      <w:r w:rsidRPr="00243286">
        <w:t xml:space="preserve"> in south Florida, </w:t>
      </w:r>
      <w:r w:rsidRPr="00243286">
        <w:rPr>
          <w:rStyle w:val="StyleBoldUnderline"/>
        </w:rPr>
        <w:t xml:space="preserve">Obama </w:t>
      </w:r>
      <w:r w:rsidRPr="00243286">
        <w:rPr>
          <w:rStyle w:val="Emphasis"/>
        </w:rPr>
        <w:t>changed the domestic political dynamics</w:t>
      </w:r>
      <w:r w:rsidRPr="00243286">
        <w:rPr>
          <w:rStyle w:val="StyleBoldUnderline"/>
        </w:rPr>
        <w:t xml:space="preserve"> of the issue, making new thinking about Cuba </w:t>
      </w:r>
      <w:r w:rsidRPr="00243286">
        <w:rPr>
          <w:rStyle w:val="Emphasis"/>
        </w:rPr>
        <w:t>politically feasible.</w:t>
      </w:r>
    </w:p>
    <w:p w:rsidR="0057380D" w:rsidRPr="00243286" w:rsidRDefault="00AC5015" w:rsidP="00AC5015">
      <w:pPr>
        <w:pStyle w:val="Heading4"/>
      </w:pPr>
      <w:r w:rsidRPr="00243286">
        <w:t xml:space="preserve">Economic engagement toward Cuba is popular with the </w:t>
      </w:r>
      <w:r w:rsidRPr="00243286">
        <w:rPr>
          <w:u w:val="single"/>
        </w:rPr>
        <w:t>oil lobby</w:t>
      </w:r>
      <w:r w:rsidRPr="00243286">
        <w:t xml:space="preserve"> </w:t>
      </w:r>
    </w:p>
    <w:p w:rsidR="00AC5015" w:rsidRPr="00243286" w:rsidRDefault="00AC5015" w:rsidP="00AC5015">
      <w:pPr>
        <w:rPr>
          <w:rStyle w:val="StyleStyleBold12pt"/>
        </w:rPr>
      </w:pPr>
      <w:proofErr w:type="spellStart"/>
      <w:r w:rsidRPr="00243286">
        <w:rPr>
          <w:rStyle w:val="StyleStyleBold12pt"/>
        </w:rPr>
        <w:t>Sadowski</w:t>
      </w:r>
      <w:proofErr w:type="spellEnd"/>
      <w:r w:rsidRPr="00243286">
        <w:rPr>
          <w:rStyle w:val="StyleStyleBold12pt"/>
        </w:rPr>
        <w:t xml:space="preserve"> ‘11</w:t>
      </w:r>
    </w:p>
    <w:p w:rsidR="00AC5015" w:rsidRPr="00243286" w:rsidRDefault="00AC5015" w:rsidP="00AC5015">
      <w:pPr>
        <w:rPr>
          <w:szCs w:val="16"/>
        </w:rPr>
      </w:pPr>
      <w:r w:rsidRPr="00243286">
        <w:rPr>
          <w:szCs w:val="16"/>
        </w:rPr>
        <w:t xml:space="preserve">Richard </w:t>
      </w:r>
      <w:proofErr w:type="spellStart"/>
      <w:r w:rsidRPr="00243286">
        <w:rPr>
          <w:szCs w:val="16"/>
        </w:rPr>
        <w:t>Sadowski</w:t>
      </w:r>
      <w:proofErr w:type="spellEnd"/>
      <w:r w:rsidRPr="00243286">
        <w:rPr>
          <w:szCs w:val="16"/>
        </w:rPr>
        <w:t xml:space="preserve"> is a Class of 2012 J.D. candidate, at Hofstra University¶ School of Law, NY. Mr. </w:t>
      </w:r>
      <w:proofErr w:type="spellStart"/>
      <w:r w:rsidRPr="00243286">
        <w:rPr>
          <w:szCs w:val="16"/>
        </w:rPr>
        <w:t>Sadowski</w:t>
      </w:r>
      <w:proofErr w:type="spellEnd"/>
      <w:r w:rsidRPr="00243286">
        <w:rPr>
          <w:szCs w:val="16"/>
        </w:rPr>
        <w:t xml:space="preserve">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AC5015" w:rsidRPr="00243286" w:rsidRDefault="00AC5015" w:rsidP="00AC5015">
      <w:r w:rsidRPr="00243286">
        <w:t>Increased Pressure to End the Embargo</w:t>
      </w:r>
      <w:r w:rsidRPr="00243286">
        <w:rPr>
          <w:sz w:val="12"/>
        </w:rPr>
        <w:t>¶</w:t>
      </w:r>
      <w:r w:rsidRPr="00243286">
        <w:t xml:space="preserve"> A U.S. Geological Survey estimates that Cuba’s offshore</w:t>
      </w:r>
      <w:r w:rsidRPr="00243286">
        <w:rPr>
          <w:sz w:val="12"/>
        </w:rPr>
        <w:t>¶</w:t>
      </w:r>
      <w:r w:rsidRPr="00243286">
        <w:t xml:space="preserve"> oil fields hold at least four and a half billion barrels of recoverable</w:t>
      </w:r>
      <w:r w:rsidRPr="00243286">
        <w:rPr>
          <w:sz w:val="12"/>
        </w:rPr>
        <w:t>¶</w:t>
      </w:r>
      <w:r w:rsidRPr="00243286">
        <w:t xml:space="preserve"> oil and ten trillion cubic feet of natural gas.29 </w:t>
      </w:r>
      <w:proofErr w:type="spellStart"/>
      <w:r w:rsidRPr="00243286">
        <w:t>Cupet</w:t>
      </w:r>
      <w:proofErr w:type="spellEnd"/>
      <w:r w:rsidRPr="00243286">
        <w:t>, the</w:t>
      </w:r>
      <w:r w:rsidRPr="00243286">
        <w:rPr>
          <w:sz w:val="12"/>
        </w:rPr>
        <w:t>¶</w:t>
      </w:r>
      <w:r w:rsidRPr="00243286">
        <w:t xml:space="preserve"> state-owned Cuban energy company, insists that actual reserves</w:t>
      </w:r>
      <w:r w:rsidRPr="00243286">
        <w:rPr>
          <w:sz w:val="12"/>
        </w:rPr>
        <w:t>¶</w:t>
      </w:r>
      <w:r w:rsidRPr="00243286">
        <w:t xml:space="preserve"> are double that of the U.S. estimate.30 One estimate indicates</w:t>
      </w:r>
      <w:r w:rsidRPr="00243286">
        <w:rPr>
          <w:sz w:val="12"/>
        </w:rPr>
        <w:t>¶</w:t>
      </w:r>
      <w:r w:rsidRPr="00243286">
        <w:t xml:space="preserve"> that Cuba could be producing 525,000 barrels of oil per day.31</w:t>
      </w:r>
      <w:r w:rsidRPr="00243286">
        <w:rPr>
          <w:sz w:val="12"/>
        </w:rPr>
        <w:t>¶</w:t>
      </w:r>
      <w:r w:rsidRPr="00243286">
        <w:t xml:space="preserve"> Given this vast resource, Cuba has already leased offshore oil</w:t>
      </w:r>
      <w:r w:rsidRPr="00243286">
        <w:rPr>
          <w:sz w:val="12"/>
        </w:rPr>
        <w:t>¶</w:t>
      </w:r>
      <w:r w:rsidRPr="00243286">
        <w:t xml:space="preserve"> exploration blocks to operators from Spain, Norway, and India.32</w:t>
      </w:r>
      <w:r w:rsidRPr="00243286">
        <w:rPr>
          <w:sz w:val="12"/>
        </w:rPr>
        <w:t>¶</w:t>
      </w:r>
      <w:r w:rsidRPr="00243286">
        <w:t xml:space="preserve"> Offshore oil discoveries in Cuba are placing increasing pressure</w:t>
      </w:r>
      <w:r w:rsidRPr="00243286">
        <w:rPr>
          <w:sz w:val="12"/>
        </w:rPr>
        <w:t>¶</w:t>
      </w:r>
      <w:r w:rsidRPr="00243286">
        <w:t xml:space="preserve"> for the United States to end the embargo. First, </w:t>
      </w:r>
      <w:r w:rsidRPr="00243286">
        <w:rPr>
          <w:rStyle w:val="StyleBoldUnderline"/>
        </w:rPr>
        <w:t>U.S. energy companies</w:t>
      </w:r>
      <w:r w:rsidRPr="00243286">
        <w:rPr>
          <w:rStyle w:val="StyleBoldUnderline"/>
          <w:sz w:val="12"/>
        </w:rPr>
        <w:t xml:space="preserve">¶ </w:t>
      </w:r>
      <w:r w:rsidRPr="00243286">
        <w:rPr>
          <w:rStyle w:val="StyleBoldUnderline"/>
        </w:rPr>
        <w:t>are eager to compete for access to Cuban oil reserves</w:t>
      </w:r>
      <w:r w:rsidRPr="00243286">
        <w:t>.33</w:t>
      </w:r>
      <w:r w:rsidRPr="00243286">
        <w:rPr>
          <w:sz w:val="12"/>
        </w:rPr>
        <w:t>¶</w:t>
      </w:r>
      <w:r w:rsidRPr="00243286">
        <w:t xml:space="preserve"> Secondly, fears of a Cuban oil spill are argued to warrant U.S.</w:t>
      </w:r>
      <w:r w:rsidRPr="00243286">
        <w:rPr>
          <w:sz w:val="12"/>
        </w:rPr>
        <w:t>¶</w:t>
      </w:r>
      <w:r w:rsidRPr="00243286">
        <w:t xml:space="preserve"> investment and technology.34 Finally, the concern over Cuban</w:t>
      </w:r>
      <w:r w:rsidRPr="00243286">
        <w:rPr>
          <w:sz w:val="12"/>
        </w:rPr>
        <w:t>¶</w:t>
      </w:r>
      <w:r w:rsidRPr="00243286">
        <w:t xml:space="preserve"> offshore drilling renews cries that the embargo is largely a failure</w:t>
      </w:r>
      <w:r w:rsidRPr="00243286">
        <w:rPr>
          <w:sz w:val="12"/>
        </w:rPr>
        <w:t>¶</w:t>
      </w:r>
      <w:r w:rsidRPr="00243286">
        <w:t xml:space="preserve"> and harms human rights.</w:t>
      </w:r>
      <w:r w:rsidRPr="00243286">
        <w:rPr>
          <w:sz w:val="12"/>
        </w:rPr>
        <w:t>¶</w:t>
      </w:r>
      <w:r w:rsidRPr="00243286">
        <w:t xml:space="preserve"> Economics: U.S. Companies Want In</w:t>
      </w:r>
      <w:r w:rsidRPr="00243286">
        <w:rPr>
          <w:sz w:val="12"/>
        </w:rPr>
        <w:t>¶</w:t>
      </w:r>
      <w:r w:rsidRPr="00243286">
        <w:t xml:space="preserve"> </w:t>
      </w:r>
      <w:r w:rsidRPr="00243286">
        <w:rPr>
          <w:rStyle w:val="StyleBoldUnderline"/>
        </w:rPr>
        <w:t>For U.S. companies, the embargo creates concern that they</w:t>
      </w:r>
      <w:r w:rsidRPr="00243286">
        <w:rPr>
          <w:rStyle w:val="StyleBoldUnderline"/>
          <w:sz w:val="12"/>
        </w:rPr>
        <w:t xml:space="preserve">¶ </w:t>
      </w:r>
      <w:r w:rsidRPr="00243286">
        <w:rPr>
          <w:rStyle w:val="StyleBoldUnderline"/>
        </w:rPr>
        <w:t>will lose out on an opportunity to develop a nearby resource</w:t>
      </w:r>
      <w:r w:rsidRPr="00243286">
        <w:t>.35</w:t>
      </w:r>
      <w:r w:rsidRPr="00243286">
        <w:rPr>
          <w:sz w:val="12"/>
        </w:rPr>
        <w:t>¶</w:t>
      </w:r>
      <w:r w:rsidRPr="00243286">
        <w:t xml:space="preserve"> </w:t>
      </w:r>
      <w:r w:rsidRPr="00243286">
        <w:rPr>
          <w:rStyle w:val="StyleBoldUnderline"/>
        </w:rPr>
        <w:t>Oil companies have a long history of utilizing political pressure</w:t>
      </w:r>
      <w:r w:rsidRPr="00243286">
        <w:rPr>
          <w:rStyle w:val="StyleBoldUnderline"/>
          <w:sz w:val="12"/>
        </w:rPr>
        <w:t xml:space="preserve">¶ </w:t>
      </w:r>
      <w:r w:rsidRPr="00243286">
        <w:rPr>
          <w:rStyle w:val="StyleBoldUnderline"/>
        </w:rPr>
        <w:t>for self-serving purposes</w:t>
      </w:r>
      <w:r w:rsidRPr="00243286">
        <w:t xml:space="preserve">.36 </w:t>
      </w:r>
      <w:r w:rsidRPr="00243286">
        <w:rPr>
          <w:rStyle w:val="StyleBoldUnderline"/>
        </w:rPr>
        <w:t>American politicians</w:t>
      </w:r>
      <w:r w:rsidRPr="00243286">
        <w:t>, ever fearful of</w:t>
      </w:r>
      <w:r w:rsidRPr="00243286">
        <w:rPr>
          <w:sz w:val="12"/>
        </w:rPr>
        <w:t>¶</w:t>
      </w:r>
      <w:r w:rsidRPr="00243286">
        <w:t xml:space="preserve"> high energy costs, </w:t>
      </w:r>
      <w:r w:rsidRPr="00243286">
        <w:rPr>
          <w:rStyle w:val="Emphasis"/>
        </w:rPr>
        <w:t>are especially susceptible to oil-lobby pressures</w:t>
      </w:r>
      <w:r w:rsidRPr="00243286">
        <w:t>.</w:t>
      </w:r>
      <w:r w:rsidRPr="00243286">
        <w:rPr>
          <w:sz w:val="12"/>
        </w:rPr>
        <w:t>¶</w:t>
      </w:r>
      <w:r w:rsidRPr="00243286">
        <w:t xml:space="preserve"> 37 This dynamic was exemplified in 2008, when then-Vice</w:t>
      </w:r>
      <w:r w:rsidRPr="00243286">
        <w:rPr>
          <w:sz w:val="12"/>
        </w:rPr>
        <w:t>¶</w:t>
      </w:r>
      <w:r w:rsidRPr="00243286">
        <w:t xml:space="preserve"> President Dick Cheney told the board of directors of the U.S.</w:t>
      </w:r>
      <w:r w:rsidRPr="00243286">
        <w:rPr>
          <w:sz w:val="12"/>
        </w:rPr>
        <w:t>¶</w:t>
      </w:r>
      <w:r w:rsidRPr="00243286">
        <w:t xml:space="preserve"> Chamber of Commerce that “oil is being drilled right now sixty</w:t>
      </w:r>
      <w:r w:rsidRPr="00243286">
        <w:rPr>
          <w:sz w:val="12"/>
        </w:rPr>
        <w:t>¶</w:t>
      </w:r>
      <w:r w:rsidRPr="00243286">
        <w:t xml:space="preserve"> miles off the coast of Florida. But we’re not doing it, the Chinese</w:t>
      </w:r>
      <w:r w:rsidRPr="00243286">
        <w:rPr>
          <w:sz w:val="12"/>
        </w:rPr>
        <w:t>¶</w:t>
      </w:r>
      <w:r w:rsidRPr="00243286">
        <w:t xml:space="preserve"> are, in cooperation with the Cuban government. Even the communists</w:t>
      </w:r>
      <w:r w:rsidRPr="00243286">
        <w:rPr>
          <w:sz w:val="12"/>
        </w:rPr>
        <w:t>¶</w:t>
      </w:r>
      <w:r w:rsidRPr="00243286">
        <w:t xml:space="preserve"> have figured out that a good answer to high prices is</w:t>
      </w:r>
      <w:r w:rsidRPr="00243286">
        <w:rPr>
          <w:sz w:val="12"/>
        </w:rPr>
        <w:t>¶</w:t>
      </w:r>
      <w:r w:rsidRPr="00243286">
        <w:t xml:space="preserve"> more supply.”38</w:t>
      </w:r>
      <w:r w:rsidRPr="00243286">
        <w:rPr>
          <w:sz w:val="12"/>
        </w:rPr>
        <w:t>¶</w:t>
      </w:r>
      <w:r w:rsidRPr="00243286">
        <w:t xml:space="preserve"> </w:t>
      </w:r>
      <w:r w:rsidRPr="00243286">
        <w:rPr>
          <w:rStyle w:val="StyleBoldUnderline"/>
        </w:rPr>
        <w:t>This pressure for U.S. investment in oil is exacerbated by</w:t>
      </w:r>
      <w:r w:rsidRPr="00243286">
        <w:rPr>
          <w:rStyle w:val="StyleBoldUnderline"/>
          <w:sz w:val="12"/>
        </w:rPr>
        <w:t xml:space="preserve">¶ </w:t>
      </w:r>
      <w:r w:rsidRPr="00243286">
        <w:rPr>
          <w:rStyle w:val="StyleBoldUnderline"/>
        </w:rPr>
        <w:t>America’s expected increase in consumption rates</w:t>
      </w:r>
      <w:r w:rsidRPr="00243286">
        <w:t xml:space="preserve">.39 </w:t>
      </w:r>
      <w:r w:rsidRPr="00243286">
        <w:rPr>
          <w:rStyle w:val="StyleBoldUnderline"/>
        </w:rPr>
        <w:t>Oil company</w:t>
      </w:r>
      <w:r w:rsidRPr="00243286">
        <w:rPr>
          <w:rStyle w:val="StyleBoldUnderline"/>
          <w:sz w:val="12"/>
        </w:rPr>
        <w:t xml:space="preserve">¶ </w:t>
      </w:r>
      <w:r w:rsidRPr="00243286">
        <w:rPr>
          <w:rStyle w:val="StyleBoldUnderline"/>
        </w:rPr>
        <w:t>stocks are valued in large part on access to reserves</w:t>
      </w:r>
      <w:r w:rsidRPr="00243286">
        <w:t xml:space="preserve">.40 </w:t>
      </w:r>
      <w:r w:rsidRPr="00243286">
        <w:rPr>
          <w:rStyle w:val="StyleBoldUnderline"/>
        </w:rPr>
        <w:t>Thus,</w:t>
      </w:r>
      <w:r w:rsidRPr="00243286">
        <w:rPr>
          <w:rStyle w:val="StyleBoldUnderline"/>
          <w:sz w:val="12"/>
        </w:rPr>
        <w:t xml:space="preserve">¶ </w:t>
      </w:r>
      <w:r w:rsidRPr="00243286">
        <w:rPr>
          <w:rStyle w:val="StyleBoldUnderline"/>
        </w:rPr>
        <w:t>more leases, including those in Cuban waters, equal higher stock</w:t>
      </w:r>
      <w:r w:rsidRPr="00243286">
        <w:rPr>
          <w:rStyle w:val="StyleBoldUnderline"/>
          <w:sz w:val="12"/>
        </w:rPr>
        <w:t xml:space="preserve">¶ </w:t>
      </w:r>
      <w:r w:rsidRPr="00243286">
        <w:rPr>
          <w:rStyle w:val="StyleBoldUnderline"/>
        </w:rPr>
        <w:t>valuation</w:t>
      </w:r>
      <w:r w:rsidRPr="00243286">
        <w:t>.41 “</w:t>
      </w:r>
      <w:r w:rsidRPr="00243286">
        <w:rPr>
          <w:rStyle w:val="StyleBoldUnderline"/>
        </w:rPr>
        <w:t>The last thing that American energy companies</w:t>
      </w:r>
      <w:r w:rsidRPr="00243286">
        <w:rPr>
          <w:rStyle w:val="StyleBoldUnderline"/>
          <w:sz w:val="12"/>
        </w:rPr>
        <w:t xml:space="preserve">¶ </w:t>
      </w:r>
      <w:r w:rsidRPr="00243286">
        <w:rPr>
          <w:rStyle w:val="StyleBoldUnderline"/>
        </w:rPr>
        <w:t>want is to be trapped on the sidelines by sanctions while European</w:t>
      </w:r>
      <w:r w:rsidRPr="00243286">
        <w:t>,</w:t>
      </w:r>
      <w:r w:rsidRPr="00243286">
        <w:rPr>
          <w:sz w:val="12"/>
        </w:rPr>
        <w:t>¶</w:t>
      </w:r>
      <w:r w:rsidRPr="00243286">
        <w:t xml:space="preserve"> Canadian and Latin American </w:t>
      </w:r>
      <w:r w:rsidRPr="00243286">
        <w:rPr>
          <w:rStyle w:val="StyleBoldUnderline"/>
        </w:rPr>
        <w:t>rivals are free to develop</w:t>
      </w:r>
      <w:r w:rsidRPr="00243286">
        <w:rPr>
          <w:rStyle w:val="StyleBoldUnderline"/>
          <w:sz w:val="12"/>
        </w:rPr>
        <w:t xml:space="preserve">¶ </w:t>
      </w:r>
      <w:r w:rsidRPr="00243286">
        <w:rPr>
          <w:rStyle w:val="StyleBoldUnderline"/>
        </w:rPr>
        <w:t>new oil resources on the doorstep of the U</w:t>
      </w:r>
      <w:r w:rsidRPr="00243286">
        <w:t xml:space="preserve">nited </w:t>
      </w:r>
      <w:r w:rsidRPr="00243286">
        <w:rPr>
          <w:rStyle w:val="StyleBoldUnderline"/>
        </w:rPr>
        <w:t>S</w:t>
      </w:r>
      <w:r w:rsidRPr="00243286">
        <w:t>tates.”42</w:t>
      </w:r>
    </w:p>
    <w:p w:rsidR="0016348B" w:rsidRPr="00243286" w:rsidRDefault="0016348B" w:rsidP="00405F1E">
      <w:pPr>
        <w:rPr>
          <w:rStyle w:val="StyleBoldUnderline"/>
        </w:rPr>
      </w:pPr>
    </w:p>
    <w:p w:rsidR="001207CE" w:rsidRPr="00243286" w:rsidRDefault="001207CE" w:rsidP="001207CE">
      <w:pPr>
        <w:pStyle w:val="Heading1"/>
      </w:pPr>
      <w:r w:rsidRPr="00243286">
        <w:lastRenderedPageBreak/>
        <w:t xml:space="preserve">Misc. Immigration </w:t>
      </w:r>
      <w:r w:rsidR="00CF49A9">
        <w:t xml:space="preserve">DA </w:t>
      </w:r>
      <w:r w:rsidRPr="00243286">
        <w:t>Updates</w:t>
      </w:r>
    </w:p>
    <w:p w:rsidR="001207CE" w:rsidRPr="00243286" w:rsidRDefault="001207CE" w:rsidP="001A684F">
      <w:pPr>
        <w:pStyle w:val="Heading3"/>
      </w:pPr>
      <w:r w:rsidRPr="00243286">
        <w:lastRenderedPageBreak/>
        <w:t>Will pass</w:t>
      </w:r>
    </w:p>
    <w:p w:rsidR="001207CE" w:rsidRPr="00243286" w:rsidRDefault="001207CE" w:rsidP="001A684F">
      <w:pPr>
        <w:pStyle w:val="Heading4"/>
      </w:pPr>
      <w:r w:rsidRPr="00243286">
        <w:t>Will pass – new PACs will lobby for it</w:t>
      </w:r>
    </w:p>
    <w:p w:rsidR="001207CE" w:rsidRPr="00243286" w:rsidRDefault="001207CE" w:rsidP="001207CE">
      <w:r w:rsidRPr="00243286">
        <w:rPr>
          <w:rStyle w:val="StyleStyleBold12pt"/>
        </w:rPr>
        <w:t>Hernandez 6/28</w:t>
      </w:r>
      <w:r w:rsidRPr="00243286">
        <w:t xml:space="preserve"> (Sandra, writer for LA Times, “Immigration reform: It hinges on the House, but there’s hope”, LA Times, 28 July 2013, </w:t>
      </w:r>
      <w:hyperlink r:id="rId26" w:history="1">
        <w:r w:rsidRPr="00243286">
          <w:rPr>
            <w:rStyle w:val="Hyperlink"/>
          </w:rPr>
          <w:t>http://www.latimes.com/news/opinion/opinion-la/la-ol-immigration-reform-bill-20130628,0,5087652.story</w:t>
        </w:r>
      </w:hyperlink>
      <w:r w:rsidRPr="00243286">
        <w:t>, 1 July 2013) MG</w:t>
      </w:r>
    </w:p>
    <w:p w:rsidR="001207CE" w:rsidRPr="00243286" w:rsidRDefault="001207CE" w:rsidP="001207CE">
      <w:r w:rsidRPr="00243286">
        <w:t xml:space="preserve">Yet there is still reason to be optimistic. </w:t>
      </w:r>
      <w:r w:rsidRPr="00243286">
        <w:rPr>
          <w:rStyle w:val="StyleBoldUnderline"/>
        </w:rPr>
        <w:t>Unlike past legislative efforts, this time there is a much broader coalition of interests backing a comprehensive bill. That group includes the high-tech industry, agriculture, religious organizations and more moderate groups who prefer that the GOP play a role in helping pass immigration reform.</w:t>
      </w:r>
      <w:r w:rsidRPr="00243286">
        <w:rPr>
          <w:rStyle w:val="StyleBoldUnderline"/>
          <w:sz w:val="12"/>
        </w:rPr>
        <w:t>¶</w:t>
      </w:r>
      <w:r w:rsidRPr="00243286">
        <w:rPr>
          <w:sz w:val="12"/>
        </w:rPr>
        <w:t xml:space="preserve"> </w:t>
      </w:r>
      <w:r w:rsidRPr="00243286">
        <w:t xml:space="preserve">That could make a significant difference because </w:t>
      </w:r>
      <w:r w:rsidRPr="00243286">
        <w:rPr>
          <w:rStyle w:val="StyleBoldUnderline"/>
        </w:rPr>
        <w:t>some of the groups include American Crossroads, the largest conservative “super PAC.”</w:t>
      </w:r>
      <w:r w:rsidRPr="00243286">
        <w:rPr>
          <w:rStyle w:val="StyleBoldUnderline"/>
          <w:sz w:val="12"/>
        </w:rPr>
        <w:t>¶</w:t>
      </w:r>
      <w:r w:rsidRPr="00243286">
        <w:rPr>
          <w:sz w:val="12"/>
        </w:rPr>
        <w:t xml:space="preserve"> </w:t>
      </w:r>
      <w:r w:rsidRPr="00243286">
        <w:t xml:space="preserve">As </w:t>
      </w:r>
      <w:r w:rsidRPr="00243286">
        <w:rPr>
          <w:rStyle w:val="StyleBoldUnderline"/>
        </w:rPr>
        <w:t>Steve Law, president and CEO of American Crossroads, told the Washington Post: “There’s a concern among major donors that the party is starting to seem out of touch in an increasingly diverse and dynamic America.”</w:t>
      </w:r>
      <w:r w:rsidRPr="00243286">
        <w:rPr>
          <w:rStyle w:val="StyleBoldUnderline"/>
          <w:sz w:val="12"/>
        </w:rPr>
        <w:t>¶</w:t>
      </w:r>
      <w:r w:rsidRPr="00243286">
        <w:rPr>
          <w:sz w:val="12"/>
        </w:rPr>
        <w:t xml:space="preserve"> </w:t>
      </w:r>
      <w:r w:rsidRPr="00243286">
        <w:rPr>
          <w:rStyle w:val="StyleBoldUnderline"/>
        </w:rPr>
        <w:t>Those concerns will probably drive Crossroads and others to spend to get their message out and help build support in the House</w:t>
      </w:r>
      <w:r w:rsidRPr="00243286">
        <w:t>. Whether they can sway conservative Republican members remains to be seen. But I believe that there is a far better chance this time around that Congress may finally do its job and pass immigration reform.</w:t>
      </w:r>
    </w:p>
    <w:p w:rsidR="001207CE" w:rsidRPr="00243286" w:rsidRDefault="001207CE" w:rsidP="001207CE"/>
    <w:p w:rsidR="001207CE" w:rsidRPr="00243286" w:rsidRDefault="001207CE" w:rsidP="001A684F">
      <w:pPr>
        <w:pStyle w:val="Heading4"/>
      </w:pPr>
      <w:r w:rsidRPr="00243286">
        <w:t>Will pass – Hispanic vote key to GOP and advocacy groups will lobby</w:t>
      </w:r>
    </w:p>
    <w:p w:rsidR="001207CE" w:rsidRPr="00243286" w:rsidRDefault="001207CE" w:rsidP="001207CE">
      <w:r w:rsidRPr="00243286">
        <w:rPr>
          <w:rStyle w:val="StyleStyleBold12pt"/>
        </w:rPr>
        <w:t>Reuters 6/30</w:t>
      </w:r>
      <w:r w:rsidRPr="00243286">
        <w:t xml:space="preserve"> (“Senator Charles Schumer: GOP-Led House will pass immigration reform”, Reuters, 30 June 2013, </w:t>
      </w:r>
      <w:hyperlink r:id="rId27" w:history="1">
        <w:r w:rsidRPr="00243286">
          <w:rPr>
            <w:rStyle w:val="Hyperlink"/>
          </w:rPr>
          <w:t>http://www.reuters.com/article/2013/06/30/us-usa-immigration-idUSBRE95R14T20130630</w:t>
        </w:r>
      </w:hyperlink>
      <w:r w:rsidRPr="00243286">
        <w:t>, accessed 1 July 2013) MG</w:t>
      </w:r>
    </w:p>
    <w:p w:rsidR="001207CE" w:rsidRPr="00243286" w:rsidRDefault="001207CE" w:rsidP="001207CE">
      <w:r w:rsidRPr="00243286">
        <w:t xml:space="preserve">WASHINGTON (Reuters) </w:t>
      </w:r>
      <w:r w:rsidRPr="00243286">
        <w:rPr>
          <w:rStyle w:val="StyleBoldUnderline"/>
        </w:rPr>
        <w:t>– The Republican-controlled House of Representatives will bow to political pressure and pass the immigration bill approved by the Democratic-led Senate by the end of the year, Democratic Senator Charles Schumer predicted on Sunday</w:t>
      </w:r>
      <w:r w:rsidRPr="00243286">
        <w:t>.</w:t>
      </w:r>
      <w:r w:rsidRPr="00243286">
        <w:rPr>
          <w:sz w:val="12"/>
        </w:rPr>
        <w:t xml:space="preserve">¶ </w:t>
      </w:r>
      <w:r w:rsidRPr="00243286">
        <w:t xml:space="preserve">Schumer, a member of the bipartisan Senate group that crafted the immigration measure, said </w:t>
      </w:r>
      <w:r w:rsidRPr="00243286">
        <w:rPr>
          <w:rStyle w:val="StyleBoldUnderline"/>
        </w:rPr>
        <w:t>House Republicans who are now vowing they will not pass the Senate measure will ultimately be convinced by political concerns about the party’s future.</w:t>
      </w:r>
      <w:r w:rsidRPr="00243286">
        <w:rPr>
          <w:rStyle w:val="StyleBoldUnderline"/>
          <w:sz w:val="12"/>
        </w:rPr>
        <w:t>¶</w:t>
      </w:r>
      <w:r w:rsidRPr="00243286">
        <w:rPr>
          <w:sz w:val="12"/>
        </w:rPr>
        <w:t xml:space="preserve"> </w:t>
      </w:r>
      <w:r w:rsidRPr="00243286">
        <w:t>“I believe that by the end of this year, the House will pass the Senate bill. I know that’s not what they think now. And they’ll say, ‘Oh no, that’s not what’s going to happen.’ But I think it will,” Schumer told the “Fox News Sunday” program.</w:t>
      </w:r>
      <w:r w:rsidRPr="00243286">
        <w:rPr>
          <w:sz w:val="12"/>
        </w:rPr>
        <w:t xml:space="preserve">¶ </w:t>
      </w:r>
      <w:r w:rsidRPr="00243286">
        <w:t>Senior House Republicans rejected Schumer’s prediction. Republican Speaker John Boehner has said the House will write its own immigration bill rather than bringing up the Senate bill passed on Thursday, which is supported by Democratic President Barack Obama.</w:t>
      </w:r>
      <w:r w:rsidRPr="00243286">
        <w:rPr>
          <w:sz w:val="12"/>
        </w:rPr>
        <w:t xml:space="preserve">¶ </w:t>
      </w:r>
      <w:r w:rsidRPr="00243286">
        <w:t>Fourteen Senate Republicans joined Senate Democrats in backing a Senate bill that features a path to citizenship for millions of illegal immigrants already in the United States, an approach vehemently opposed by many conservative House Republicans who view it as rewarding law-breakers.</w:t>
      </w:r>
      <w:r w:rsidRPr="00243286">
        <w:rPr>
          <w:sz w:val="12"/>
        </w:rPr>
        <w:t xml:space="preserve">¶ </w:t>
      </w:r>
      <w:r w:rsidRPr="00243286">
        <w:t xml:space="preserve">Some </w:t>
      </w:r>
      <w:r w:rsidRPr="00243286">
        <w:rPr>
          <w:rStyle w:val="StyleBoldUnderline"/>
        </w:rPr>
        <w:t>Republican leaders worry that rejecting the Senate bill could further alienate Hispanics, a fast-growing bloc of voters who overwhelmingly supported Obama’s re-election in 2012, and could handicap the party in future presidential elections</w:t>
      </w:r>
      <w:r w:rsidRPr="00243286">
        <w:t>.</w:t>
      </w:r>
      <w:r w:rsidRPr="00243286">
        <w:rPr>
          <w:sz w:val="12"/>
        </w:rPr>
        <w:t xml:space="preserve">¶ </w:t>
      </w:r>
      <w:r w:rsidRPr="00243286">
        <w:t xml:space="preserve">Schumer said </w:t>
      </w:r>
      <w:r w:rsidRPr="00243286">
        <w:rPr>
          <w:rStyle w:val="StyleBoldUnderline"/>
        </w:rPr>
        <w:t>House Republicans eventually will allow a vote on the Senate bill to get the issue off their backs and ease the pressure from immigration reform supporters including religious, civil rights and business groups.</w:t>
      </w:r>
      <w:r w:rsidRPr="00243286">
        <w:rPr>
          <w:rStyle w:val="StyleBoldUnderline"/>
          <w:sz w:val="12"/>
        </w:rPr>
        <w:t>¶</w:t>
      </w:r>
      <w:r w:rsidRPr="00243286">
        <w:rPr>
          <w:sz w:val="12"/>
        </w:rPr>
        <w:t xml:space="preserve"> </w:t>
      </w:r>
      <w:r w:rsidRPr="00243286">
        <w:t xml:space="preserve">“Within several months, </w:t>
      </w:r>
      <w:r w:rsidRPr="00243286">
        <w:rPr>
          <w:rStyle w:val="StyleBoldUnderline"/>
        </w:rPr>
        <w:t>Speaker Boehner will find two choices: no bill or let a bill pass with a majority of Democratic votes and some Chamber of Commerce-type Republicans. And he’ll find that the better choice,</w:t>
      </w:r>
      <w:r w:rsidRPr="00243286">
        <w:t>” the New York senator said.</w:t>
      </w:r>
    </w:p>
    <w:p w:rsidR="001207CE" w:rsidRPr="00243286" w:rsidRDefault="001207CE" w:rsidP="007B79ED">
      <w:pPr>
        <w:pStyle w:val="Heading3"/>
      </w:pPr>
      <w:r w:rsidRPr="00243286">
        <w:lastRenderedPageBreak/>
        <w:t>Won’t pass</w:t>
      </w:r>
    </w:p>
    <w:p w:rsidR="001207CE" w:rsidRPr="00243286" w:rsidRDefault="001207CE" w:rsidP="001A684F">
      <w:pPr>
        <w:pStyle w:val="Heading4"/>
      </w:pPr>
      <w:r w:rsidRPr="00243286">
        <w:t>Won’t pass – Even though the bill passed in the Senate, House GOP committed to new legislation</w:t>
      </w:r>
    </w:p>
    <w:p w:rsidR="001207CE" w:rsidRPr="00243286" w:rsidRDefault="001207CE" w:rsidP="001207CE">
      <w:r w:rsidRPr="00243286">
        <w:rPr>
          <w:rStyle w:val="StyleStyleBold12pt"/>
        </w:rPr>
        <w:t>O’Keefe 6/26</w:t>
      </w:r>
      <w:r w:rsidRPr="00243286">
        <w:t xml:space="preserve"> (Ed, politics or Washington Post, “Boehner to House GOP on Immigration: ‘We’ll do our own bill’”, The Washington Post, 26 June 2013, </w:t>
      </w:r>
      <w:hyperlink r:id="rId28" w:history="1">
        <w:r w:rsidRPr="00243286">
          <w:rPr>
            <w:rStyle w:val="Hyperlink"/>
          </w:rPr>
          <w:t>http://www.washingtonpost.com/blogs/post-politics/wp/2013/06/26/boehner-to-house-gop-on-immigration-well-do-our-own-bill/?print=1</w:t>
        </w:r>
      </w:hyperlink>
      <w:r w:rsidRPr="00243286">
        <w:t>, accessed July 1, 2013) MG</w:t>
      </w:r>
    </w:p>
    <w:p w:rsidR="001207CE" w:rsidRPr="00243286" w:rsidRDefault="001207CE" w:rsidP="001207CE">
      <w:r w:rsidRPr="00243286">
        <w:t>Lest there be any lingering doubt</w:t>
      </w:r>
      <w:r w:rsidRPr="00243286">
        <w:rPr>
          <w:rStyle w:val="StyleBoldUnderline"/>
        </w:rPr>
        <w:t xml:space="preserve">, House Speaker </w:t>
      </w:r>
      <w:r w:rsidRPr="00243286">
        <w:t xml:space="preserve">John A. </w:t>
      </w:r>
      <w:r w:rsidRPr="00243286">
        <w:rPr>
          <w:rStyle w:val="StyleBoldUnderline"/>
        </w:rPr>
        <w:t>Boehner</w:t>
      </w:r>
      <w:r w:rsidRPr="00243286">
        <w:t xml:space="preserve"> (R-Ohio) once again </w:t>
      </w:r>
      <w:r w:rsidRPr="00243286">
        <w:rPr>
          <w:rStyle w:val="StyleBoldUnderline"/>
        </w:rPr>
        <w:t>told his colleagues Wednesday morning</w:t>
      </w:r>
      <w:r w:rsidRPr="00243286">
        <w:t xml:space="preserve"> at their weekly closed-door meeting </w:t>
      </w:r>
      <w:r w:rsidRPr="00243286">
        <w:rPr>
          <w:rStyle w:val="StyleBoldUnderline"/>
        </w:rPr>
        <w:t>that no matter what the Senate does on immigration reform, the House will act on its own</w:t>
      </w:r>
      <w:r w:rsidRPr="00243286">
        <w:t>.</w:t>
      </w:r>
      <w:r w:rsidRPr="00243286">
        <w:rPr>
          <w:sz w:val="12"/>
        </w:rPr>
        <w:t xml:space="preserve">¶ </w:t>
      </w:r>
      <w:r w:rsidRPr="00243286">
        <w:t>“</w:t>
      </w:r>
      <w:r w:rsidRPr="00243286">
        <w:rPr>
          <w:rStyle w:val="StyleBoldUnderline"/>
        </w:rPr>
        <w:t>We’ll do our own bill, through regular order and it’ll be a bill that reflects the will of our majority and the people we represent,” Boehner said</w:t>
      </w:r>
      <w:r w:rsidRPr="00243286">
        <w:t>, according to GOP aides in the room.</w:t>
      </w:r>
      <w:r w:rsidRPr="00243286">
        <w:rPr>
          <w:sz w:val="12"/>
        </w:rPr>
        <w:t xml:space="preserve">¶ </w:t>
      </w:r>
      <w:r w:rsidRPr="00243286">
        <w:t xml:space="preserve">During his comments at the weekly meeting of House Republicans, Boehner reminded his colleagues that he, House Majority Leader Eric Cantor (R-Va.) and House Judiciary Committee Chairman Bob </w:t>
      </w:r>
      <w:proofErr w:type="spellStart"/>
      <w:r w:rsidRPr="00243286">
        <w:t>Goodlatte</w:t>
      </w:r>
      <w:proofErr w:type="spellEnd"/>
      <w:r w:rsidRPr="00243286">
        <w:t xml:space="preserve"> (R-Va.) had issued a joint statement in May that said “that </w:t>
      </w:r>
      <w:r w:rsidRPr="00243286">
        <w:rPr>
          <w:rStyle w:val="StyleBoldUnderline"/>
        </w:rPr>
        <w:t>the House is not going to just take up and vote on whatever the Senate passes</w:t>
      </w:r>
      <w:r w:rsidRPr="00243286">
        <w:t>,” the aides said.</w:t>
      </w:r>
      <w:r w:rsidRPr="00243286">
        <w:rPr>
          <w:sz w:val="12"/>
        </w:rPr>
        <w:t xml:space="preserve">¶ </w:t>
      </w:r>
      <w:r w:rsidRPr="00243286">
        <w:t xml:space="preserve">Their joint statement issued May 23 reads: “While we applaud the progress made by our Senate colleagues, </w:t>
      </w:r>
      <w:r w:rsidRPr="00243286">
        <w:rPr>
          <w:rStyle w:val="StyleBoldUnderline"/>
        </w:rPr>
        <w:t>there are numerous ways in which the House will approach the issue differently</w:t>
      </w:r>
      <w:r w:rsidRPr="00243286">
        <w:t xml:space="preserve">. </w:t>
      </w:r>
      <w:r w:rsidRPr="00243286">
        <w:rPr>
          <w:rStyle w:val="StyleBoldUnderline"/>
        </w:rPr>
        <w:t xml:space="preserve">The House </w:t>
      </w:r>
      <w:r w:rsidRPr="00243286">
        <w:t xml:space="preserve">remains committed to fixing our broken immigration system, but we </w:t>
      </w:r>
      <w:r w:rsidRPr="00243286">
        <w:rPr>
          <w:rStyle w:val="StyleBoldUnderline"/>
        </w:rPr>
        <w:t xml:space="preserve">will not simply take up and accept the bill that is emerging in the Senate if it passes. </w:t>
      </w:r>
      <w:r w:rsidRPr="00243286">
        <w:t xml:space="preserve">Rather, through regular order, </w:t>
      </w:r>
      <w:r w:rsidRPr="00243286">
        <w:rPr>
          <w:rStyle w:val="StyleBoldUnderline"/>
        </w:rPr>
        <w:t>the House will work its will and produce its own legislation.</w:t>
      </w:r>
      <w:r w:rsidRPr="00243286">
        <w:t>”</w:t>
      </w:r>
    </w:p>
    <w:p w:rsidR="001207CE" w:rsidRPr="00243286" w:rsidRDefault="001207CE" w:rsidP="001207CE"/>
    <w:p w:rsidR="001207CE" w:rsidRPr="00243286" w:rsidRDefault="001207CE" w:rsidP="001207CE"/>
    <w:p w:rsidR="001207CE" w:rsidRPr="00243286" w:rsidRDefault="001207CE" w:rsidP="001A684F">
      <w:pPr>
        <w:pStyle w:val="Heading4"/>
      </w:pPr>
      <w:r w:rsidRPr="00243286">
        <w:t>Bill won’t pass – bipartisan support won’t matter</w:t>
      </w:r>
    </w:p>
    <w:p w:rsidR="001207CE" w:rsidRPr="00243286" w:rsidRDefault="001207CE" w:rsidP="001207CE">
      <w:r w:rsidRPr="00243286">
        <w:rPr>
          <w:rStyle w:val="StyleStyleBold12pt"/>
        </w:rPr>
        <w:t>Reuters 6/29</w:t>
      </w:r>
      <w:r w:rsidRPr="00243286">
        <w:t xml:space="preserve"> (Jeff Mason, staff writer for Reuters, “Obama urges House to pass immigration reform by August”, Reuters, 29 June 2013, </w:t>
      </w:r>
      <w:hyperlink r:id="rId29" w:history="1">
        <w:r w:rsidRPr="00243286">
          <w:rPr>
            <w:rStyle w:val="Hyperlink"/>
          </w:rPr>
          <w:t>http://www.reuters.com/article/2013/06/29/us-usa-immigration-obama-idUSBRE95S05E20130629</w:t>
        </w:r>
      </w:hyperlink>
      <w:r w:rsidRPr="00243286">
        <w:t>, 1 July 2013) MG</w:t>
      </w:r>
    </w:p>
    <w:p w:rsidR="001207CE" w:rsidRPr="00243286" w:rsidRDefault="001207CE" w:rsidP="001207CE">
      <w:r w:rsidRPr="00243286">
        <w:rPr>
          <w:rStyle w:val="StyleBoldUnderline"/>
        </w:rPr>
        <w:t>Despite strong bipartisan support for the Senate bill,</w:t>
      </w:r>
      <w:r w:rsidRPr="00243286">
        <w:t xml:space="preserve"> the leader of the Republican-controlled House of Representatives, John </w:t>
      </w:r>
      <w:r w:rsidRPr="00243286">
        <w:rPr>
          <w:rStyle w:val="StyleBoldUnderline"/>
        </w:rPr>
        <w:t>Boehner, said the measure was dead on arrival in his chamber</w:t>
      </w:r>
      <w:r w:rsidRPr="00243286">
        <w:t xml:space="preserve">. Boehner said </w:t>
      </w:r>
      <w:r w:rsidRPr="00243286">
        <w:rPr>
          <w:rStyle w:val="StyleBoldUnderline"/>
        </w:rPr>
        <w:t>House Republicans would write their own bil</w:t>
      </w:r>
      <w:r w:rsidRPr="00243286">
        <w:t>l.</w:t>
      </w:r>
      <w:r w:rsidRPr="00243286">
        <w:rPr>
          <w:sz w:val="12"/>
        </w:rPr>
        <w:t xml:space="preserve">¶ </w:t>
      </w:r>
      <w:r w:rsidRPr="00243286">
        <w:t xml:space="preserve">Many </w:t>
      </w:r>
      <w:r w:rsidRPr="00243286">
        <w:rPr>
          <w:rStyle w:val="StyleBoldUnderline"/>
        </w:rPr>
        <w:t>House Republicans oppose citizenship for immigrants who are in the United States illegally, arguing law-breakers should not be rewarded. Any House Republican bill is expected to focus heavily on border security and on finding immigrants who</w:t>
      </w:r>
      <w:r w:rsidRPr="00243286">
        <w:t xml:space="preserve"> have outstayed their visas.</w:t>
      </w:r>
    </w:p>
    <w:p w:rsidR="001207CE" w:rsidRPr="00243286" w:rsidRDefault="001207CE" w:rsidP="001207CE"/>
    <w:p w:rsidR="001207CE" w:rsidRPr="00243286" w:rsidRDefault="001207CE" w:rsidP="007B79ED">
      <w:pPr>
        <w:pStyle w:val="Heading3"/>
      </w:pPr>
      <w:r w:rsidRPr="00243286">
        <w:lastRenderedPageBreak/>
        <w:t>Obama PC Key</w:t>
      </w:r>
    </w:p>
    <w:p w:rsidR="001207CE" w:rsidRPr="00243286" w:rsidRDefault="001207CE" w:rsidP="001A684F">
      <w:pPr>
        <w:pStyle w:val="Heading4"/>
      </w:pPr>
      <w:r w:rsidRPr="00243286">
        <w:t>Obama pushing CIR in House – PC key now for House Reps</w:t>
      </w:r>
    </w:p>
    <w:p w:rsidR="001207CE" w:rsidRPr="00243286" w:rsidRDefault="001207CE" w:rsidP="001207CE">
      <w:r w:rsidRPr="00243286">
        <w:rPr>
          <w:rStyle w:val="StyleStyleBold12pt"/>
        </w:rPr>
        <w:t>Reuters 6/29</w:t>
      </w:r>
      <w:r w:rsidRPr="00243286">
        <w:t xml:space="preserve"> (Jeff Mason, staff writer for Reuters, “Obama urges House to pass immigration reform by August”, Reuters, 29 June 2013, </w:t>
      </w:r>
      <w:hyperlink r:id="rId30" w:history="1">
        <w:r w:rsidRPr="00243286">
          <w:rPr>
            <w:rStyle w:val="Hyperlink"/>
          </w:rPr>
          <w:t>http://www.reuters.com/article/2013/06/29/us-usa-immigration-obama-idUSBRE95S05E20130629</w:t>
        </w:r>
      </w:hyperlink>
      <w:r w:rsidRPr="00243286">
        <w:t>, 1 July 2013) MG</w:t>
      </w:r>
    </w:p>
    <w:p w:rsidR="001207CE" w:rsidRPr="00243286" w:rsidRDefault="001207CE" w:rsidP="001207CE">
      <w:pPr>
        <w:rPr>
          <w:rStyle w:val="StyleBoldUnderline"/>
        </w:rPr>
      </w:pPr>
      <w:r w:rsidRPr="00243286">
        <w:t xml:space="preserve">PRETORIA (Reuters) - President Barack </w:t>
      </w:r>
      <w:r w:rsidRPr="00243286">
        <w:rPr>
          <w:rStyle w:val="StyleBoldUnderline"/>
        </w:rPr>
        <w:t>Obama on Saturday urged the House of Representatives to follow the lead of the Senate and pass a bill by August to reform the U.S. immigration system</w:t>
      </w:r>
      <w:r w:rsidRPr="00243286">
        <w:t>.</w:t>
      </w:r>
      <w:r w:rsidRPr="00243286">
        <w:rPr>
          <w:sz w:val="12"/>
        </w:rPr>
        <w:t xml:space="preserve">¶ </w:t>
      </w:r>
      <w:r w:rsidRPr="00243286">
        <w:t xml:space="preserve">Speaking during a press conference in South Africa, </w:t>
      </w:r>
      <w:r w:rsidRPr="00243286">
        <w:rPr>
          <w:rStyle w:val="StyleBoldUnderline"/>
        </w:rPr>
        <w:t>Obama said there was more than enough time for lawmakers to finish work on the issue before their summer recess.</w:t>
      </w:r>
      <w:r w:rsidRPr="00243286">
        <w:rPr>
          <w:rStyle w:val="StyleBoldUnderline"/>
          <w:sz w:val="12"/>
        </w:rPr>
        <w:t xml:space="preserve">¶ </w:t>
      </w:r>
      <w:r w:rsidRPr="00243286">
        <w:rPr>
          <w:rStyle w:val="StyleBoldUnderline"/>
        </w:rPr>
        <w:t>Immigration reform is one of the president's top domestic issues</w:t>
      </w:r>
      <w:r w:rsidRPr="00243286">
        <w:t xml:space="preserve">. </w:t>
      </w:r>
      <w:r w:rsidRPr="00243286">
        <w:rPr>
          <w:rStyle w:val="StyleBoldUnderline"/>
        </w:rPr>
        <w:t xml:space="preserve">The Senate recently passed a bill that would strengthen U.S. border security and provide a way for undocumented immigrants in the United States to obtain citizenship. Obama welcomed the passage of that bill. </w:t>
      </w:r>
      <w:r w:rsidRPr="00243286">
        <w:t xml:space="preserve">Despite strong bipartisan support for the Senate bill, the leader of the Republican-controlled House of Representatives, John Boehner, said the measure was dead on arrival in his chamber. </w:t>
      </w:r>
      <w:r w:rsidRPr="00243286">
        <w:rPr>
          <w:rStyle w:val="StyleBoldUnderline"/>
        </w:rPr>
        <w:t>Boehner said House Republicans would write their own bill</w:t>
      </w:r>
      <w:r w:rsidRPr="00243286">
        <w:t xml:space="preserve">.¶ Many House Republicans oppose citizenship for immigrants who are in the United States illegally, arguing law-breakers should not be rewarded. Any House Republican bill is expected to focus heavily on border security and on finding immigrants who have outstayed their visas.¶ </w:t>
      </w:r>
      <w:r w:rsidRPr="00243286">
        <w:rPr>
          <w:rStyle w:val="StyleBoldUnderline"/>
        </w:rPr>
        <w:t>But watering down the measure further may not be acceptable to Obama, who repeated on Saturday that he sees the Senate bill as far from perfect.¶ Even though congressional Republicans have been reluctant to cooperate with Obama, many see immigration reform as a political necessity to improve their standing with Hispanic voters, who overwhelming supported Obama in November's election.</w:t>
      </w:r>
    </w:p>
    <w:p w:rsidR="001207CE" w:rsidRPr="00243286" w:rsidRDefault="001207CE" w:rsidP="001207CE"/>
    <w:p w:rsidR="001207CE" w:rsidRPr="00243286" w:rsidRDefault="001207CE" w:rsidP="001A684F">
      <w:pPr>
        <w:pStyle w:val="Heading4"/>
      </w:pPr>
      <w:r w:rsidRPr="00243286">
        <w:t>Obama pushing for CIR post-senate – now is key</w:t>
      </w:r>
    </w:p>
    <w:p w:rsidR="001207CE" w:rsidRPr="00243286" w:rsidRDefault="001207CE" w:rsidP="001207CE">
      <w:r w:rsidRPr="00243286">
        <w:rPr>
          <w:rStyle w:val="StyleStyleBold12pt"/>
        </w:rPr>
        <w:t>The Hill 6/27</w:t>
      </w:r>
      <w:r w:rsidRPr="00243286">
        <w:t xml:space="preserve"> (Amie </w:t>
      </w:r>
      <w:proofErr w:type="spellStart"/>
      <w:r w:rsidRPr="00243286">
        <w:t>Parnes</w:t>
      </w:r>
      <w:proofErr w:type="spellEnd"/>
      <w:r w:rsidRPr="00243286">
        <w:t xml:space="preserve">, staff writer for thehill.com, “Obama calls for House to act on immigration”, thehill.com, 27 June 2013, </w:t>
      </w:r>
      <w:hyperlink r:id="rId31" w:history="1">
        <w:r w:rsidRPr="00243286">
          <w:rPr>
            <w:rStyle w:val="Hyperlink"/>
          </w:rPr>
          <w:t>http://thehill.com/homenews/administration/308335-obama-calls-for-house-to-act-on-immigration</w:t>
        </w:r>
      </w:hyperlink>
      <w:r w:rsidRPr="00243286">
        <w:t>, accessed 1 July 2013) MG</w:t>
      </w:r>
    </w:p>
    <w:p w:rsidR="001207CE" w:rsidRPr="00243286" w:rsidRDefault="001207CE" w:rsidP="001207CE">
      <w:pPr>
        <w:rPr>
          <w:rStyle w:val="StyleBoldUnderline"/>
        </w:rPr>
      </w:pPr>
      <w:r w:rsidRPr="00243286">
        <w:t xml:space="preserve">President </w:t>
      </w:r>
      <w:r w:rsidRPr="00243286">
        <w:rPr>
          <w:rStyle w:val="StyleBoldUnderline"/>
        </w:rPr>
        <w:t>Obama on Thursday called for the House to pass immigration reform after the Senate approved its bill.</w:t>
      </w:r>
      <w:r w:rsidRPr="00243286">
        <w:rPr>
          <w:rStyle w:val="StyleBoldUnderline"/>
          <w:sz w:val="12"/>
        </w:rPr>
        <w:t xml:space="preserve">¶ </w:t>
      </w:r>
      <w:r w:rsidRPr="00243286">
        <w:t xml:space="preserve">“Today, </w:t>
      </w:r>
      <w:r w:rsidRPr="00243286">
        <w:rPr>
          <w:rStyle w:val="StyleBoldUnderline"/>
        </w:rPr>
        <w:t>the Senate did its job,” Obama said</w:t>
      </w:r>
      <w:r w:rsidRPr="00243286">
        <w:t xml:space="preserve"> in a statement released minutes after the Senate’s 68-32 vote. “</w:t>
      </w:r>
      <w:r w:rsidRPr="00243286">
        <w:rPr>
          <w:rStyle w:val="StyleBoldUnderline"/>
        </w:rPr>
        <w:t>It’s now up to the House to do the same.”</w:t>
      </w:r>
      <w:r w:rsidRPr="00243286">
        <w:rPr>
          <w:sz w:val="12"/>
        </w:rPr>
        <w:t xml:space="preserve">¶ </w:t>
      </w:r>
      <w:r w:rsidRPr="00243286">
        <w:t>Obama said the Senate vote brought the nation “a critical step closer” to fixing a broken system “once and for all.”</w:t>
      </w:r>
      <w:r w:rsidRPr="00243286">
        <w:rPr>
          <w:sz w:val="12"/>
        </w:rPr>
        <w:t xml:space="preserve">¶ </w:t>
      </w:r>
      <w:r w:rsidRPr="00243286">
        <w:t>“As this process moves forward, I urge everyone who cares about this issue to keep a watchful eye,” Obama added. “</w:t>
      </w:r>
      <w:r w:rsidRPr="00243286">
        <w:rPr>
          <w:rStyle w:val="StyleBoldUnderline"/>
        </w:rPr>
        <w:t>Now is the time when opponents will try their hardest to pull this bipartisan effort apart</w:t>
      </w:r>
      <w:r w:rsidRPr="00243286">
        <w:t xml:space="preserve"> so they can stop common-sense reform from becoming a reality. </w:t>
      </w:r>
      <w:r w:rsidRPr="00243286">
        <w:rPr>
          <w:rStyle w:val="StyleBoldUnderline"/>
        </w:rPr>
        <w:t>We cannot let that happen</w:t>
      </w:r>
      <w:r w:rsidRPr="00243286">
        <w:t>.”</w:t>
      </w:r>
      <w:r w:rsidRPr="00243286">
        <w:rPr>
          <w:sz w:val="12"/>
        </w:rPr>
        <w:t xml:space="preserve">¶ </w:t>
      </w:r>
      <w:r w:rsidRPr="00243286">
        <w:rPr>
          <w:rStyle w:val="StyleBoldUnderline"/>
        </w:rPr>
        <w:t>The president</w:t>
      </w:r>
      <w:r w:rsidRPr="00243286">
        <w:t xml:space="preserve">, who </w:t>
      </w:r>
      <w:r w:rsidRPr="00243286">
        <w:rPr>
          <w:rStyle w:val="StyleBoldUnderline"/>
        </w:rPr>
        <w:t>has made immigration reform one of his top priorities in his second term</w:t>
      </w:r>
      <w:r w:rsidRPr="00243286">
        <w:t xml:space="preserve">, </w:t>
      </w:r>
      <w:r w:rsidRPr="00243286">
        <w:rPr>
          <w:rStyle w:val="StyleBoldUnderline"/>
        </w:rPr>
        <w:t>called on Americans to reach out to their lawmakers to “do the right thing.”</w:t>
      </w:r>
    </w:p>
    <w:p w:rsidR="001207CE" w:rsidRPr="00243286" w:rsidRDefault="001207CE" w:rsidP="007B79ED">
      <w:pPr>
        <w:pStyle w:val="Heading3"/>
      </w:pPr>
      <w:r w:rsidRPr="00243286">
        <w:lastRenderedPageBreak/>
        <w:t>A2: GOP Needs Hispanic Vote</w:t>
      </w:r>
    </w:p>
    <w:p w:rsidR="001207CE" w:rsidRPr="00243286" w:rsidRDefault="001207CE" w:rsidP="001A684F">
      <w:pPr>
        <w:pStyle w:val="Heading4"/>
      </w:pPr>
      <w:r w:rsidRPr="00243286">
        <w:t>House Reps won’t vote on CIR for politics – it’s the opposite</w:t>
      </w:r>
    </w:p>
    <w:p w:rsidR="001207CE" w:rsidRPr="00243286" w:rsidRDefault="001207CE" w:rsidP="001207CE">
      <w:r w:rsidRPr="00243286">
        <w:rPr>
          <w:rStyle w:val="StyleStyleBold12pt"/>
        </w:rPr>
        <w:t xml:space="preserve">Klein and </w:t>
      </w:r>
      <w:proofErr w:type="spellStart"/>
      <w:r w:rsidRPr="00243286">
        <w:rPr>
          <w:rStyle w:val="StyleStyleBold12pt"/>
        </w:rPr>
        <w:t>Soltas</w:t>
      </w:r>
      <w:proofErr w:type="spellEnd"/>
      <w:r w:rsidRPr="00243286">
        <w:rPr>
          <w:rStyle w:val="StyleStyleBold12pt"/>
        </w:rPr>
        <w:t xml:space="preserve"> 7/1</w:t>
      </w:r>
      <w:r w:rsidRPr="00243286">
        <w:t xml:space="preserve"> (Ezra and Evan, political correspondents for The Washington Post, “House Republicans do Math on immigration reform”, The Washington Post, July 1, 2013, </w:t>
      </w:r>
      <w:hyperlink r:id="rId32" w:history="1">
        <w:r w:rsidRPr="00243286">
          <w:rPr>
            <w:rStyle w:val="Hyperlink"/>
          </w:rPr>
          <w:t>http://www.washingtonpost.com/blogs/wonkblog/wp/2013/07/01/wonkbook-house-republicans-do-the-math-on-immigration-reform/</w:t>
        </w:r>
      </w:hyperlink>
      <w:r w:rsidRPr="00243286">
        <w:t>, accessed July 1, 2013) MG</w:t>
      </w:r>
    </w:p>
    <w:p w:rsidR="001207CE" w:rsidRPr="00243286" w:rsidRDefault="001207CE" w:rsidP="001207CE">
      <w:pPr>
        <w:rPr>
          <w:rStyle w:val="StyleBoldUnderline"/>
        </w:rPr>
      </w:pPr>
      <w:r w:rsidRPr="00243286">
        <w:t xml:space="preserve">The conventional wisdom around Washington these days is that the Republican Party needs to pass immigration reform if it’s going to survive. But remember: </w:t>
      </w:r>
      <w:r w:rsidRPr="00243286">
        <w:rPr>
          <w:rStyle w:val="StyleBoldUnderline"/>
        </w:rPr>
        <w:t>House Republicans aren’t the same thing as “the Republican Party.”</w:t>
      </w:r>
      <w:r w:rsidRPr="00243286">
        <w:t xml:space="preserve"> And </w:t>
      </w:r>
      <w:r w:rsidRPr="00243286">
        <w:rPr>
          <w:rStyle w:val="StyleBoldUnderline"/>
        </w:rPr>
        <w:t>they probably don’t need to pass immigration reform to keep their majority.</w:t>
      </w:r>
      <w:r w:rsidRPr="00243286">
        <w:t xml:space="preserve"> In fact, </w:t>
      </w:r>
      <w:r w:rsidRPr="00243286">
        <w:rPr>
          <w:rStyle w:val="StyleBoldUnderline"/>
        </w:rPr>
        <w:t>passing immigration reform</w:t>
      </w:r>
      <w:r w:rsidRPr="00243286">
        <w:t xml:space="preserve"> — at least with a path to citizenship — </w:t>
      </w:r>
      <w:r w:rsidRPr="00243286">
        <w:rPr>
          <w:rStyle w:val="StyleBoldUnderline"/>
        </w:rPr>
        <w:t>might put them in more danger</w:t>
      </w:r>
      <w:r w:rsidRPr="00243286">
        <w:t>. Two figures from Janet Hook in the Wall Street Journal show why.</w:t>
      </w:r>
      <w:r w:rsidRPr="00243286">
        <w:rPr>
          <w:sz w:val="12"/>
        </w:rPr>
        <w:t xml:space="preserve">¶ </w:t>
      </w:r>
      <w:r w:rsidRPr="00243286">
        <w:t>First, “</w:t>
      </w:r>
      <w:r w:rsidRPr="00243286">
        <w:rPr>
          <w:rStyle w:val="StyleBoldUnderline"/>
        </w:rPr>
        <w:t>only 38 of the House’s 234 Republicans, or 16%, represent districts in which Latinos account for 20% or more of the population</w:t>
      </w:r>
      <w:r w:rsidRPr="00243286">
        <w:t>.”</w:t>
      </w:r>
      <w:r w:rsidRPr="00243286">
        <w:rPr>
          <w:sz w:val="12"/>
        </w:rPr>
        <w:t xml:space="preserve">¶ </w:t>
      </w:r>
      <w:r w:rsidRPr="00243286">
        <w:t>Second, “</w:t>
      </w:r>
      <w:r w:rsidRPr="00243286">
        <w:rPr>
          <w:rStyle w:val="StyleBoldUnderline"/>
        </w:rPr>
        <w:t>only 28 Republican-held districts are considered even remotely at risk of being contested by a Democratic challenger</w:t>
      </w:r>
      <w:r w:rsidRPr="00243286">
        <w:t>, according to the nonpartisan Cook Political Report.”</w:t>
      </w:r>
      <w:r w:rsidRPr="00243286">
        <w:rPr>
          <w:sz w:val="12"/>
        </w:rPr>
        <w:t xml:space="preserve">¶ </w:t>
      </w:r>
      <w:r w:rsidRPr="00243286">
        <w:t xml:space="preserve">So </w:t>
      </w:r>
      <w:r w:rsidRPr="00243286">
        <w:rPr>
          <w:rStyle w:val="StyleBoldUnderline"/>
        </w:rPr>
        <w:t>for about 200 of the House’s Republicans, a primary challenge by conservatives angry over “amnesty” is probably a more realistic threat than defeat at the hands of angry Hispanic voters, or even angry Democrats</w:t>
      </w:r>
      <w:r w:rsidRPr="00243286">
        <w:t>. “Our guys actually do primary over immigration,” a top House Republican aide who wants to get immigration done told me.</w:t>
      </w:r>
      <w:r w:rsidRPr="00243286">
        <w:rPr>
          <w:sz w:val="12"/>
        </w:rPr>
        <w:t xml:space="preserve">¶ </w:t>
      </w:r>
      <w:r w:rsidRPr="00243286">
        <w:t>Of course, that leaves some 34 Republicans who have reason to fear a Democratic challenge. And it leaves dozens who privately support immigration reform and don’t have much to fear from either Democratic or Republican challengers.</w:t>
      </w:r>
      <w:r w:rsidRPr="00243286">
        <w:rPr>
          <w:sz w:val="12"/>
        </w:rPr>
        <w:t xml:space="preserve">¶ </w:t>
      </w:r>
      <w:r w:rsidRPr="00243286">
        <w:t>In theory, that’s enough. If 218 members of the House sign a “discharge petition,” the bill comes to the floor whether Speaker John Boehner wants it there or not. Democrats have 201 members who could sign on. If 17 Republicans joined them, they could bring the Senate immigration bill, or any other immigration bill, to a vote.</w:t>
      </w:r>
      <w:r w:rsidRPr="00243286">
        <w:rPr>
          <w:sz w:val="12"/>
        </w:rPr>
        <w:t xml:space="preserve">¶ </w:t>
      </w:r>
      <w:r w:rsidRPr="00243286">
        <w:t>In practice, though, discharge petitions are extremely rare. As Jonathan Bernstein writes, “</w:t>
      </w:r>
      <w:r w:rsidRPr="00243286">
        <w:rPr>
          <w:rStyle w:val="StyleBoldUnderline"/>
        </w:rPr>
        <w:t>It’s one thing to vote against the party on substance; it’s a much bigger deal to work with Democrats to gain control of the House floor</w:t>
      </w:r>
      <w:r w:rsidRPr="00243286">
        <w:t xml:space="preserve">.” Unless the discharge petition was the leadership’s preferred approach to bring a bill to the floor, </w:t>
      </w:r>
      <w:r w:rsidRPr="00243286">
        <w:rPr>
          <w:rStyle w:val="StyleBoldUnderline"/>
        </w:rPr>
        <w:t>the reprisals against the rebels would be tremendous</w:t>
      </w:r>
      <w:r w:rsidRPr="00243286">
        <w:t>.</w:t>
      </w:r>
      <w:r w:rsidRPr="00243286">
        <w:rPr>
          <w:sz w:val="12"/>
        </w:rPr>
        <w:t xml:space="preserve">¶ </w:t>
      </w:r>
      <w:r w:rsidRPr="00243286">
        <w:t xml:space="preserve">All of which is to say, there are, in practice, two reasons an immigration bill with a path to citizenship might pass the House. The first is that enough House Republicans think it’s good policy. The second is that enough House Republicans think it’s good politics. </w:t>
      </w:r>
      <w:r w:rsidRPr="00243286">
        <w:rPr>
          <w:rStyle w:val="StyleBoldUnderline"/>
        </w:rPr>
        <w:t>What’s not going to push the bill through the House is House Republicans believing it needs to pass for them to keep their seats and their majority in the next election. If anything, that math might be slightly against immigration reform.</w:t>
      </w:r>
    </w:p>
    <w:p w:rsidR="001207CE" w:rsidRPr="00243286" w:rsidRDefault="001207CE" w:rsidP="001207CE">
      <w:pPr>
        <w:rPr>
          <w:rStyle w:val="StyleBoldUnderline"/>
        </w:rPr>
      </w:pPr>
    </w:p>
    <w:p w:rsidR="001207CE" w:rsidRPr="00243286" w:rsidRDefault="001207CE" w:rsidP="001A684F">
      <w:pPr>
        <w:pStyle w:val="Heading4"/>
      </w:pPr>
      <w:r w:rsidRPr="00243286">
        <w:t xml:space="preserve">House Reps won’t pass immigration – redistricting, steals jobs, white voters </w:t>
      </w:r>
    </w:p>
    <w:p w:rsidR="001207CE" w:rsidRPr="00243286" w:rsidRDefault="001207CE" w:rsidP="001207CE">
      <w:proofErr w:type="spellStart"/>
      <w:r w:rsidRPr="00243286">
        <w:rPr>
          <w:rStyle w:val="StyleStyleBold12pt"/>
        </w:rPr>
        <w:t>Weigel</w:t>
      </w:r>
      <w:proofErr w:type="spellEnd"/>
      <w:r w:rsidRPr="00243286">
        <w:rPr>
          <w:rStyle w:val="StyleStyleBold12pt"/>
        </w:rPr>
        <w:t xml:space="preserve"> 6/28</w:t>
      </w:r>
      <w:r w:rsidRPr="00243286">
        <w:t xml:space="preserve"> (David, political reporter for Slate, “Who Needs Hispanics? Maybe not Republicans. How demographic math may convince GOP House members that it’s smarter to double down on white voters than back immigration reform.”, slate.com, 28 June 2013, </w:t>
      </w:r>
      <w:hyperlink r:id="rId33" w:history="1">
        <w:r w:rsidRPr="00243286">
          <w:rPr>
            <w:rStyle w:val="Hyperlink"/>
          </w:rPr>
          <w:t>http://www.slate.com/articles/news_and_politics/politics/2013/06/immigration_reform_and_house_republicans_the_gop_may_not_need_hispanic_votes.html</w:t>
        </w:r>
      </w:hyperlink>
      <w:r w:rsidRPr="00243286">
        <w:t>, accessed 1 July 2013) MG</w:t>
      </w:r>
    </w:p>
    <w:p w:rsidR="001207CE" w:rsidRDefault="001207CE" w:rsidP="001207CE">
      <w:r w:rsidRPr="00243286">
        <w:t xml:space="preserve">Now </w:t>
      </w:r>
      <w:r w:rsidRPr="00243286">
        <w:rPr>
          <w:rStyle w:val="StyleBoldUnderline"/>
        </w:rPr>
        <w:t xml:space="preserve">do you understand the plight of the Republican members of Congress? Immigration reform has been dumped in front of their doors like a USA Today in a </w:t>
      </w:r>
      <w:proofErr w:type="spellStart"/>
      <w:r w:rsidRPr="00243286">
        <w:rPr>
          <w:rStyle w:val="StyleBoldUnderline"/>
        </w:rPr>
        <w:t>midpriced</w:t>
      </w:r>
      <w:proofErr w:type="spellEnd"/>
      <w:r w:rsidRPr="00243286">
        <w:rPr>
          <w:rStyle w:val="StyleBoldUnderline"/>
        </w:rPr>
        <w:t xml:space="preserve"> family hotel. Most of them have no political reason to support it, and never will.</w:t>
      </w:r>
      <w:r w:rsidRPr="00243286">
        <w:rPr>
          <w:rStyle w:val="StyleBoldUnderline"/>
          <w:sz w:val="12"/>
          <w:u w:val="none"/>
        </w:rPr>
        <w:t>¶</w:t>
      </w:r>
      <w:r w:rsidRPr="00243286">
        <w:rPr>
          <w:rStyle w:val="StyleBoldUnderline"/>
          <w:sz w:val="12"/>
        </w:rPr>
        <w:t xml:space="preserve"> </w:t>
      </w:r>
      <w:r w:rsidRPr="00243286">
        <w:t>Until now the conversation about the bill’s congressional prospects has been a Lindsey Graham monologue with occasional Ted Cruz footnotes, as if the House didn’t have its own priorities and math.</w:t>
      </w:r>
      <w:r w:rsidRPr="00243286">
        <w:rPr>
          <w:sz w:val="12"/>
        </w:rPr>
        <w:t>¶</w:t>
      </w:r>
      <w:r w:rsidRPr="00243286">
        <w:t xml:space="preserve"> This is the math.</w:t>
      </w:r>
      <w:r w:rsidRPr="00243286">
        <w:rPr>
          <w:sz w:val="12"/>
        </w:rPr>
        <w:t>¶</w:t>
      </w:r>
      <w:r w:rsidRPr="00243286">
        <w:t xml:space="preserve"> </w:t>
      </w:r>
      <w:r w:rsidRPr="00243286">
        <w:rPr>
          <w:rStyle w:val="StyleBoldUnderline"/>
        </w:rPr>
        <w:t>Republicans currently control 234 of the House’s 435 voting districts. In 210 of these districts—eight short of the votes you need to elect a speaker—the Hispanic share of the vote is below 25 percent.</w:t>
      </w:r>
      <w:r w:rsidRPr="00243286">
        <w:t xml:space="preserve"> Of the other 24 districts where Hispanic voters might be problematic for a Republican who attacks the immigration bill, 12 went for Mitt Romney over Barack Obama. So, </w:t>
      </w:r>
      <w:r w:rsidRPr="00243286">
        <w:rPr>
          <w:rStyle w:val="StyleBoldUnderline"/>
        </w:rPr>
        <w:t>if House Republicans held every one of their current seats that only have a tiny fraction of Hispanics, and the dozen with solid Hispanic votes but Republican tendencies, they’d have the majority with four votes to spare.</w:t>
      </w:r>
      <w:r w:rsidRPr="00243286">
        <w:t xml:space="preserve"> “Nonwhite voters are a threat to Republican White House chances in 2016, but hardly a threat to the House Republican majority,” says David Wasserman, House race editor of the Cook Political Report.</w:t>
      </w:r>
      <w:r w:rsidRPr="00243286">
        <w:rPr>
          <w:sz w:val="12"/>
        </w:rPr>
        <w:t>¶</w:t>
      </w:r>
      <w:r w:rsidRPr="00243286">
        <w:t xml:space="preserve"> Advertisement</w:t>
      </w:r>
      <w:r w:rsidRPr="00243286">
        <w:rPr>
          <w:sz w:val="12"/>
        </w:rPr>
        <w:t>¶</w:t>
      </w:r>
      <w:r w:rsidRPr="00243286">
        <w:t xml:space="preserve"> It’s clear just how skeptical House Republicans are of immigration reform when you consider that one of those 24 sent to Washington from the mixed, white/Hispanic districts is Texas Rep. Lamar Smith (Hispanic vote in his </w:t>
      </w:r>
      <w:r w:rsidRPr="00243286">
        <w:lastRenderedPageBreak/>
        <w:t>district: 27 percent), who was chairman of the House Judiciary Committee until this year, and who still gets a committee vote on a possible immigration bill. Before Thursday’s vote Smith tweeted that “the #Senate #immigration bill ignores the will of the #American people &amp; puts the interests of illegal immigrants &amp; foreign workers first.”</w:t>
      </w:r>
      <w:r w:rsidRPr="00243286">
        <w:rPr>
          <w:sz w:val="12"/>
        </w:rPr>
        <w:t>¶</w:t>
      </w:r>
      <w:r w:rsidRPr="00243286">
        <w:t xml:space="preserve"> Smith isn’t worried about any backlash to a vote against the immigration bill. Neither are most of his colleagues. </w:t>
      </w:r>
      <w:r w:rsidRPr="00243286">
        <w:rPr>
          <w:rStyle w:val="StyleBoldUnderline"/>
        </w:rPr>
        <w:t>The 2010 round of congressional redistricting ensured that two out of three Hispanic voters now live in Democratic districts</w:t>
      </w:r>
      <w:r w:rsidRPr="00243286">
        <w:t>.</w:t>
      </w:r>
      <w:r w:rsidRPr="00243286">
        <w:rPr>
          <w:sz w:val="12"/>
        </w:rPr>
        <w:t>¶</w:t>
      </w:r>
      <w:r w:rsidRPr="00243286">
        <w:t xml:space="preserve"> Pro-reform scolds have known that for a while. “If people are only looking at their own little backyards, yes, there are a lot of Republicans who can afford to vote no with no immediate repercussions,” says Florida-based GOP strategist Ana Navarro. “Sure, if you’re in the middle of Iowa, you’ll be fine, but I’d like to think there are enough responsible adults in the Republican Party to pass a bill.”</w:t>
      </w:r>
      <w:r w:rsidRPr="00243286">
        <w:rPr>
          <w:sz w:val="12"/>
        </w:rPr>
        <w:t>¶</w:t>
      </w:r>
      <w:r w:rsidRPr="00243286">
        <w:t xml:space="preserve"> But </w:t>
      </w:r>
      <w:r w:rsidRPr="00243286">
        <w:rPr>
          <w:rStyle w:val="StyleBoldUnderline"/>
        </w:rPr>
        <w:t>the Republican skeptics think they’re being responsible</w:t>
      </w:r>
      <w:r w:rsidRPr="00243286">
        <w:t xml:space="preserve">, too. </w:t>
      </w:r>
      <w:r w:rsidRPr="00243286">
        <w:rPr>
          <w:rStyle w:val="StyleBoldUnderline"/>
        </w:rPr>
        <w:t>Any “comprehensive” reform they support will, by nature and design, allow more people to compete legally for jobs. That’s never going to be popular in their districts</w:t>
      </w:r>
      <w:r w:rsidRPr="00243286">
        <w:t xml:space="preserve">. While the opposition to immigration reform has been milder and quieter than it was in 2006–2007, there are still hints of white backlash. We saw a tremor of that this month; Republicans noticed that the Senate’s bill gave employers a small incentive to hire guest workers, because doing so would duck </w:t>
      </w:r>
      <w:proofErr w:type="spellStart"/>
      <w:r w:rsidRPr="00243286">
        <w:t>Obamacare’s</w:t>
      </w:r>
      <w:proofErr w:type="spellEnd"/>
      <w:r w:rsidRPr="00243286">
        <w:t xml:space="preserve"> requirements to provide health benefits.</w:t>
      </w:r>
      <w:r w:rsidRPr="00243286">
        <w:rPr>
          <w:sz w:val="12"/>
        </w:rPr>
        <w:t>¶</w:t>
      </w:r>
      <w:r w:rsidRPr="00243286">
        <w:t xml:space="preserve"> So, what’s easier for Republicans? To give in and pass a bill that might add Hispanic voters to your districts, whom you then have to win over; or blocking the bill and upping your share of the white vote? That’s hardly a dilemma at all, and explains why the Senate bill faces such a hard road in the House. </w:t>
      </w:r>
      <w:r w:rsidRPr="00243286">
        <w:rPr>
          <w:rStyle w:val="StyleBoldUnderline"/>
        </w:rPr>
        <w:t>As they contemplate 2014 and 2016, Republicans are looking at elections where the white share of the vote may increase compared with 2012</w:t>
      </w:r>
      <w:r w:rsidRPr="00243286">
        <w:t>. They compare elections when Barack Obama was on the ballot against elections when he wasn’t. The white shares of the vote in 2008, 2010, and 2012 were, respectively, 74 percent, 77 percent, and 72 percent.</w:t>
      </w:r>
      <w:r w:rsidRPr="00243286">
        <w:rPr>
          <w:sz w:val="12"/>
        </w:rPr>
        <w:t>¶</w:t>
      </w:r>
      <w:r w:rsidRPr="00243286">
        <w:t xml:space="preserve"> “I don't look at Obama completely as stunt casting,” says Florida-based GOP strategist Rick Wilson, “but the fact that he was the first minority president moved a lot of minority voters. And right now the group of possible Democratic nominees for 2016 looks like a meeting of the Robert Byrd fan club. It's the white boy coalition. None of these guys will light a fire for black voters.”</w:t>
      </w:r>
      <w:r w:rsidRPr="00243286">
        <w:rPr>
          <w:sz w:val="12"/>
        </w:rPr>
        <w:t>¶</w:t>
      </w:r>
      <w:r w:rsidRPr="00243286">
        <w:t xml:space="preserve"> But </w:t>
      </w:r>
      <w:r w:rsidRPr="00243286">
        <w:rPr>
          <w:rStyle w:val="StyleBoldUnderline"/>
        </w:rPr>
        <w:t>Republicans</w:t>
      </w:r>
      <w:r w:rsidRPr="00243286">
        <w:t xml:space="preserve">, increasingly, </w:t>
      </w:r>
      <w:r w:rsidRPr="00243286">
        <w:rPr>
          <w:rStyle w:val="StyleBoldUnderline"/>
        </w:rPr>
        <w:t>light a fire with whites. From 2008 to 2012, Barack Obama’s share of the white vote fell from 43 percent to 39 percent</w:t>
      </w:r>
      <w:r w:rsidRPr="00243286">
        <w:t xml:space="preserve">. Right after the election, the fact that Obama scored a smaller white vote than Michael Dukakis was cited as proof that the GOP needed to change. Flip the logic. </w:t>
      </w:r>
      <w:r w:rsidRPr="00243286">
        <w:rPr>
          <w:rStyle w:val="StyleBoldUnderline"/>
        </w:rPr>
        <w:t>If Republicans can build on the white trend</w:t>
      </w:r>
      <w:r w:rsidRPr="00243286">
        <w:t xml:space="preserve"> but Democrats can’t build on the nonwhite trends, </w:t>
      </w:r>
      <w:r w:rsidRPr="00243286">
        <w:rPr>
          <w:rStyle w:val="StyleBoldUnderline"/>
        </w:rPr>
        <w:t>Republicans will be safe</w:t>
      </w:r>
      <w:r w:rsidRPr="00243286">
        <w:t>, for a while. If Republicans get back to the 66 percent white vote won by Ronald Reagan in 1984, they’re golden.</w:t>
      </w:r>
    </w:p>
    <w:p w:rsidR="001207CE" w:rsidRDefault="001207CE" w:rsidP="001207CE">
      <w:pPr>
        <w:rPr>
          <w:sz w:val="22"/>
        </w:rPr>
      </w:pPr>
    </w:p>
    <w:p w:rsidR="001207CE" w:rsidRPr="001207CE" w:rsidRDefault="001207CE" w:rsidP="001207CE"/>
    <w:p w:rsidR="001207CE" w:rsidRPr="00405F1E" w:rsidRDefault="001207CE" w:rsidP="00405F1E"/>
    <w:sectPr w:rsidR="001207CE" w:rsidRPr="00405F1E" w:rsidSect="007B06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40AF" w:rsidRDefault="004240AF" w:rsidP="005F5576">
      <w:r>
        <w:separator/>
      </w:r>
    </w:p>
  </w:endnote>
  <w:endnote w:type="continuationSeparator" w:id="0">
    <w:p w:rsidR="004240AF" w:rsidRDefault="004240A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40AF" w:rsidRDefault="004240AF" w:rsidP="005F5576">
      <w:r>
        <w:separator/>
      </w:r>
    </w:p>
  </w:footnote>
  <w:footnote w:type="continuationSeparator" w:id="0">
    <w:p w:rsidR="004240AF" w:rsidRDefault="004240A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281911"/>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1D66"/>
    <w:rsid w:val="00092684"/>
    <w:rsid w:val="000978A3"/>
    <w:rsid w:val="00097D7E"/>
    <w:rsid w:val="000A1D39"/>
    <w:rsid w:val="000A4FA5"/>
    <w:rsid w:val="000A6D42"/>
    <w:rsid w:val="000B61C8"/>
    <w:rsid w:val="000C767D"/>
    <w:rsid w:val="000D0B76"/>
    <w:rsid w:val="000D2AE5"/>
    <w:rsid w:val="000D3A26"/>
    <w:rsid w:val="000D3D8D"/>
    <w:rsid w:val="000E41A3"/>
    <w:rsid w:val="000F37E7"/>
    <w:rsid w:val="0011137B"/>
    <w:rsid w:val="00113C68"/>
    <w:rsid w:val="00114663"/>
    <w:rsid w:val="0012057B"/>
    <w:rsid w:val="001207CE"/>
    <w:rsid w:val="001237EB"/>
    <w:rsid w:val="00126D92"/>
    <w:rsid w:val="001301AC"/>
    <w:rsid w:val="001304DF"/>
    <w:rsid w:val="00140397"/>
    <w:rsid w:val="0014072D"/>
    <w:rsid w:val="00141F7D"/>
    <w:rsid w:val="00141FBF"/>
    <w:rsid w:val="00146C69"/>
    <w:rsid w:val="00153C0B"/>
    <w:rsid w:val="0016348B"/>
    <w:rsid w:val="0016509D"/>
    <w:rsid w:val="0016711C"/>
    <w:rsid w:val="00167A9F"/>
    <w:rsid w:val="001711E1"/>
    <w:rsid w:val="00175018"/>
    <w:rsid w:val="00177828"/>
    <w:rsid w:val="00177A1E"/>
    <w:rsid w:val="00177E19"/>
    <w:rsid w:val="00182D51"/>
    <w:rsid w:val="0018565A"/>
    <w:rsid w:val="0019587B"/>
    <w:rsid w:val="00196651"/>
    <w:rsid w:val="0019707A"/>
    <w:rsid w:val="001A4F0E"/>
    <w:rsid w:val="001A684F"/>
    <w:rsid w:val="001B0A04"/>
    <w:rsid w:val="001B3CEC"/>
    <w:rsid w:val="001C1D82"/>
    <w:rsid w:val="001C2147"/>
    <w:rsid w:val="001C587E"/>
    <w:rsid w:val="001C6589"/>
    <w:rsid w:val="001C7A3A"/>
    <w:rsid w:val="001C7C90"/>
    <w:rsid w:val="001C7E9B"/>
    <w:rsid w:val="001D0A0B"/>
    <w:rsid w:val="001D0D51"/>
    <w:rsid w:val="001D300C"/>
    <w:rsid w:val="001F1CE0"/>
    <w:rsid w:val="001F7572"/>
    <w:rsid w:val="0020006E"/>
    <w:rsid w:val="002009AE"/>
    <w:rsid w:val="002101DA"/>
    <w:rsid w:val="00215673"/>
    <w:rsid w:val="00217499"/>
    <w:rsid w:val="0024023F"/>
    <w:rsid w:val="00240777"/>
    <w:rsid w:val="00240C4E"/>
    <w:rsid w:val="00243286"/>
    <w:rsid w:val="00243DC0"/>
    <w:rsid w:val="00250E16"/>
    <w:rsid w:val="00257696"/>
    <w:rsid w:val="00262EAC"/>
    <w:rsid w:val="0026382E"/>
    <w:rsid w:val="00272786"/>
    <w:rsid w:val="00281911"/>
    <w:rsid w:val="00281CCB"/>
    <w:rsid w:val="00284E81"/>
    <w:rsid w:val="00287AB7"/>
    <w:rsid w:val="00294D00"/>
    <w:rsid w:val="002A213E"/>
    <w:rsid w:val="002A612B"/>
    <w:rsid w:val="002B3ABA"/>
    <w:rsid w:val="002B68A4"/>
    <w:rsid w:val="002C571D"/>
    <w:rsid w:val="002C5772"/>
    <w:rsid w:val="002D0374"/>
    <w:rsid w:val="002D2946"/>
    <w:rsid w:val="002D529E"/>
    <w:rsid w:val="002D6BD6"/>
    <w:rsid w:val="002E4DD9"/>
    <w:rsid w:val="002F0314"/>
    <w:rsid w:val="0031182D"/>
    <w:rsid w:val="00314B9D"/>
    <w:rsid w:val="00315A6F"/>
    <w:rsid w:val="00315CA2"/>
    <w:rsid w:val="00316FEB"/>
    <w:rsid w:val="00326EEB"/>
    <w:rsid w:val="0033078A"/>
    <w:rsid w:val="00331559"/>
    <w:rsid w:val="00341D6C"/>
    <w:rsid w:val="00344E91"/>
    <w:rsid w:val="00347123"/>
    <w:rsid w:val="0034756E"/>
    <w:rsid w:val="00347E74"/>
    <w:rsid w:val="00351D97"/>
    <w:rsid w:val="00354B5B"/>
    <w:rsid w:val="0036325E"/>
    <w:rsid w:val="00376261"/>
    <w:rsid w:val="00383E0A"/>
    <w:rsid w:val="003847C7"/>
    <w:rsid w:val="00385298"/>
    <w:rsid w:val="003852CE"/>
    <w:rsid w:val="00390F35"/>
    <w:rsid w:val="00392E92"/>
    <w:rsid w:val="00395C83"/>
    <w:rsid w:val="00397049"/>
    <w:rsid w:val="003A1340"/>
    <w:rsid w:val="003A1F3E"/>
    <w:rsid w:val="003A2A3B"/>
    <w:rsid w:val="003A440C"/>
    <w:rsid w:val="003B024E"/>
    <w:rsid w:val="003B0C84"/>
    <w:rsid w:val="003B183E"/>
    <w:rsid w:val="003B2F3E"/>
    <w:rsid w:val="003B55B7"/>
    <w:rsid w:val="003B64F8"/>
    <w:rsid w:val="003C756E"/>
    <w:rsid w:val="003D2C33"/>
    <w:rsid w:val="003E0D00"/>
    <w:rsid w:val="003E4831"/>
    <w:rsid w:val="003E48DE"/>
    <w:rsid w:val="003E7E8B"/>
    <w:rsid w:val="003F3030"/>
    <w:rsid w:val="003F47AE"/>
    <w:rsid w:val="00403971"/>
    <w:rsid w:val="00405F1E"/>
    <w:rsid w:val="00407386"/>
    <w:rsid w:val="004138EF"/>
    <w:rsid w:val="004240AF"/>
    <w:rsid w:val="004256D2"/>
    <w:rsid w:val="004319DE"/>
    <w:rsid w:val="004339D1"/>
    <w:rsid w:val="00435232"/>
    <w:rsid w:val="004400EA"/>
    <w:rsid w:val="00450882"/>
    <w:rsid w:val="00451C20"/>
    <w:rsid w:val="00452001"/>
    <w:rsid w:val="0045442E"/>
    <w:rsid w:val="004564E2"/>
    <w:rsid w:val="00461CEA"/>
    <w:rsid w:val="00462418"/>
    <w:rsid w:val="00465C9A"/>
    <w:rsid w:val="00471A70"/>
    <w:rsid w:val="00472AE1"/>
    <w:rsid w:val="00473A79"/>
    <w:rsid w:val="0047548D"/>
    <w:rsid w:val="00475E03"/>
    <w:rsid w:val="00476723"/>
    <w:rsid w:val="0047798D"/>
    <w:rsid w:val="004931DE"/>
    <w:rsid w:val="004A24F1"/>
    <w:rsid w:val="004A5DF5"/>
    <w:rsid w:val="004A6083"/>
    <w:rsid w:val="004A6E81"/>
    <w:rsid w:val="004A7806"/>
    <w:rsid w:val="004B0545"/>
    <w:rsid w:val="004B7E46"/>
    <w:rsid w:val="004D3745"/>
    <w:rsid w:val="004D3987"/>
    <w:rsid w:val="004D477F"/>
    <w:rsid w:val="004E294C"/>
    <w:rsid w:val="004E3132"/>
    <w:rsid w:val="004E552E"/>
    <w:rsid w:val="004E656D"/>
    <w:rsid w:val="004F0849"/>
    <w:rsid w:val="004F173C"/>
    <w:rsid w:val="004F1B8C"/>
    <w:rsid w:val="004F33F3"/>
    <w:rsid w:val="004F45B0"/>
    <w:rsid w:val="005020C3"/>
    <w:rsid w:val="005111F8"/>
    <w:rsid w:val="00513CA6"/>
    <w:rsid w:val="00513FA2"/>
    <w:rsid w:val="00514387"/>
    <w:rsid w:val="00516459"/>
    <w:rsid w:val="00520153"/>
    <w:rsid w:val="005349E1"/>
    <w:rsid w:val="00537EF5"/>
    <w:rsid w:val="005420CC"/>
    <w:rsid w:val="005434D0"/>
    <w:rsid w:val="0054437C"/>
    <w:rsid w:val="00546D61"/>
    <w:rsid w:val="005552F5"/>
    <w:rsid w:val="005579BF"/>
    <w:rsid w:val="00560C3E"/>
    <w:rsid w:val="00563468"/>
    <w:rsid w:val="00564EC2"/>
    <w:rsid w:val="00565EAE"/>
    <w:rsid w:val="00573677"/>
    <w:rsid w:val="0057380D"/>
    <w:rsid w:val="00575F7D"/>
    <w:rsid w:val="0057770C"/>
    <w:rsid w:val="00580383"/>
    <w:rsid w:val="00580E40"/>
    <w:rsid w:val="005815EB"/>
    <w:rsid w:val="00582055"/>
    <w:rsid w:val="00590731"/>
    <w:rsid w:val="005A506B"/>
    <w:rsid w:val="005A701C"/>
    <w:rsid w:val="005B2444"/>
    <w:rsid w:val="005B2D14"/>
    <w:rsid w:val="005B3140"/>
    <w:rsid w:val="005B5BF4"/>
    <w:rsid w:val="005C0B05"/>
    <w:rsid w:val="005D1156"/>
    <w:rsid w:val="005D61FB"/>
    <w:rsid w:val="005E0681"/>
    <w:rsid w:val="005E1243"/>
    <w:rsid w:val="005E3B08"/>
    <w:rsid w:val="005E3FE4"/>
    <w:rsid w:val="005E572E"/>
    <w:rsid w:val="005E67FB"/>
    <w:rsid w:val="005F4FAC"/>
    <w:rsid w:val="005F5576"/>
    <w:rsid w:val="006014AB"/>
    <w:rsid w:val="00605F20"/>
    <w:rsid w:val="0061511C"/>
    <w:rsid w:val="00616002"/>
    <w:rsid w:val="0061680A"/>
    <w:rsid w:val="00623B70"/>
    <w:rsid w:val="0063578B"/>
    <w:rsid w:val="00636B3D"/>
    <w:rsid w:val="00641025"/>
    <w:rsid w:val="00647242"/>
    <w:rsid w:val="00650E98"/>
    <w:rsid w:val="00654043"/>
    <w:rsid w:val="00656C61"/>
    <w:rsid w:val="00660981"/>
    <w:rsid w:val="006672D8"/>
    <w:rsid w:val="00670D96"/>
    <w:rsid w:val="00671CD0"/>
    <w:rsid w:val="00672877"/>
    <w:rsid w:val="00683154"/>
    <w:rsid w:val="00690115"/>
    <w:rsid w:val="00690898"/>
    <w:rsid w:val="00693039"/>
    <w:rsid w:val="00693A5A"/>
    <w:rsid w:val="006A4D0C"/>
    <w:rsid w:val="006B302F"/>
    <w:rsid w:val="006C2947"/>
    <w:rsid w:val="006C541A"/>
    <w:rsid w:val="006C64D4"/>
    <w:rsid w:val="006D323F"/>
    <w:rsid w:val="006E53F0"/>
    <w:rsid w:val="006F46C3"/>
    <w:rsid w:val="006F7CDF"/>
    <w:rsid w:val="00700BDB"/>
    <w:rsid w:val="0070121B"/>
    <w:rsid w:val="00701E73"/>
    <w:rsid w:val="007043BD"/>
    <w:rsid w:val="00711FE2"/>
    <w:rsid w:val="00712649"/>
    <w:rsid w:val="00714BC9"/>
    <w:rsid w:val="00723F91"/>
    <w:rsid w:val="00725623"/>
    <w:rsid w:val="00743059"/>
    <w:rsid w:val="00744F58"/>
    <w:rsid w:val="00746EED"/>
    <w:rsid w:val="00750BCA"/>
    <w:rsid w:val="00750CED"/>
    <w:rsid w:val="00752706"/>
    <w:rsid w:val="00757E31"/>
    <w:rsid w:val="00760195"/>
    <w:rsid w:val="00760A29"/>
    <w:rsid w:val="00761CE0"/>
    <w:rsid w:val="00771E18"/>
    <w:rsid w:val="00772180"/>
    <w:rsid w:val="007739F1"/>
    <w:rsid w:val="007745C6"/>
    <w:rsid w:val="007755F6"/>
    <w:rsid w:val="007761AD"/>
    <w:rsid w:val="00777387"/>
    <w:rsid w:val="007810FB"/>
    <w:rsid w:val="007815E5"/>
    <w:rsid w:val="00787343"/>
    <w:rsid w:val="00790BFA"/>
    <w:rsid w:val="00791121"/>
    <w:rsid w:val="00791C88"/>
    <w:rsid w:val="00797B76"/>
    <w:rsid w:val="007A3D06"/>
    <w:rsid w:val="007B0615"/>
    <w:rsid w:val="007B383B"/>
    <w:rsid w:val="007B5965"/>
    <w:rsid w:val="007B79ED"/>
    <w:rsid w:val="007C350D"/>
    <w:rsid w:val="007C3689"/>
    <w:rsid w:val="007C3C9B"/>
    <w:rsid w:val="007D3012"/>
    <w:rsid w:val="007D65A7"/>
    <w:rsid w:val="007E25B5"/>
    <w:rsid w:val="007E3F59"/>
    <w:rsid w:val="007E5043"/>
    <w:rsid w:val="007E5183"/>
    <w:rsid w:val="007F174E"/>
    <w:rsid w:val="007F2670"/>
    <w:rsid w:val="00804FB3"/>
    <w:rsid w:val="008133F9"/>
    <w:rsid w:val="00817188"/>
    <w:rsid w:val="008234B6"/>
    <w:rsid w:val="00823AAC"/>
    <w:rsid w:val="008418A7"/>
    <w:rsid w:val="00847C0F"/>
    <w:rsid w:val="0085224E"/>
    <w:rsid w:val="00854C66"/>
    <w:rsid w:val="008553E1"/>
    <w:rsid w:val="008666ED"/>
    <w:rsid w:val="00874C3E"/>
    <w:rsid w:val="0087643B"/>
    <w:rsid w:val="00877669"/>
    <w:rsid w:val="00886DF8"/>
    <w:rsid w:val="00897F92"/>
    <w:rsid w:val="008A1B31"/>
    <w:rsid w:val="008A2FB8"/>
    <w:rsid w:val="008A64C9"/>
    <w:rsid w:val="008B180A"/>
    <w:rsid w:val="008B24B7"/>
    <w:rsid w:val="008C2CD8"/>
    <w:rsid w:val="008C5743"/>
    <w:rsid w:val="008C68EE"/>
    <w:rsid w:val="008C7F44"/>
    <w:rsid w:val="008D4273"/>
    <w:rsid w:val="008D4EF3"/>
    <w:rsid w:val="008E0E4F"/>
    <w:rsid w:val="008E1FD5"/>
    <w:rsid w:val="008E4139"/>
    <w:rsid w:val="008F322F"/>
    <w:rsid w:val="00902CD3"/>
    <w:rsid w:val="00907DFE"/>
    <w:rsid w:val="00911383"/>
    <w:rsid w:val="00914596"/>
    <w:rsid w:val="009146BF"/>
    <w:rsid w:val="009156C5"/>
    <w:rsid w:val="00915AD4"/>
    <w:rsid w:val="00915EF1"/>
    <w:rsid w:val="00920B27"/>
    <w:rsid w:val="00924C08"/>
    <w:rsid w:val="00927D88"/>
    <w:rsid w:val="00930D1F"/>
    <w:rsid w:val="00935127"/>
    <w:rsid w:val="0094025E"/>
    <w:rsid w:val="0094256C"/>
    <w:rsid w:val="00953F11"/>
    <w:rsid w:val="009706C1"/>
    <w:rsid w:val="00976675"/>
    <w:rsid w:val="00976FBF"/>
    <w:rsid w:val="00984048"/>
    <w:rsid w:val="00984B38"/>
    <w:rsid w:val="00985720"/>
    <w:rsid w:val="00985A6B"/>
    <w:rsid w:val="009969B0"/>
    <w:rsid w:val="009A0636"/>
    <w:rsid w:val="009A6FF5"/>
    <w:rsid w:val="009B2B47"/>
    <w:rsid w:val="009B35DB"/>
    <w:rsid w:val="009C4298"/>
    <w:rsid w:val="009C57B8"/>
    <w:rsid w:val="009D318C"/>
    <w:rsid w:val="00A05EA5"/>
    <w:rsid w:val="00A10B8B"/>
    <w:rsid w:val="00A13898"/>
    <w:rsid w:val="00A20D78"/>
    <w:rsid w:val="00A2174A"/>
    <w:rsid w:val="00A26733"/>
    <w:rsid w:val="00A27E76"/>
    <w:rsid w:val="00A3595E"/>
    <w:rsid w:val="00A45362"/>
    <w:rsid w:val="00A46C7F"/>
    <w:rsid w:val="00A50F30"/>
    <w:rsid w:val="00A65FC5"/>
    <w:rsid w:val="00A73245"/>
    <w:rsid w:val="00A7395B"/>
    <w:rsid w:val="00A77145"/>
    <w:rsid w:val="00A77714"/>
    <w:rsid w:val="00A82989"/>
    <w:rsid w:val="00A873D2"/>
    <w:rsid w:val="00A87B81"/>
    <w:rsid w:val="00A904FE"/>
    <w:rsid w:val="00A9262C"/>
    <w:rsid w:val="00AA20EC"/>
    <w:rsid w:val="00AA3E0F"/>
    <w:rsid w:val="00AB3B76"/>
    <w:rsid w:val="00AB61DD"/>
    <w:rsid w:val="00AC0AF7"/>
    <w:rsid w:val="00AC222F"/>
    <w:rsid w:val="00AC2CC7"/>
    <w:rsid w:val="00AC5015"/>
    <w:rsid w:val="00AC7B3B"/>
    <w:rsid w:val="00AD3CE6"/>
    <w:rsid w:val="00AE1307"/>
    <w:rsid w:val="00AE7586"/>
    <w:rsid w:val="00AF7A65"/>
    <w:rsid w:val="00B06710"/>
    <w:rsid w:val="00B07AE2"/>
    <w:rsid w:val="00B07EBF"/>
    <w:rsid w:val="00B166CB"/>
    <w:rsid w:val="00B235E1"/>
    <w:rsid w:val="00B272CF"/>
    <w:rsid w:val="00B3145D"/>
    <w:rsid w:val="00B357BA"/>
    <w:rsid w:val="00B4256E"/>
    <w:rsid w:val="00B50AA5"/>
    <w:rsid w:val="00B557D5"/>
    <w:rsid w:val="00B564DB"/>
    <w:rsid w:val="00B75037"/>
    <w:rsid w:val="00B758DB"/>
    <w:rsid w:val="00B768B6"/>
    <w:rsid w:val="00B816A3"/>
    <w:rsid w:val="00B908D1"/>
    <w:rsid w:val="00B940D1"/>
    <w:rsid w:val="00BA1C79"/>
    <w:rsid w:val="00BA75BD"/>
    <w:rsid w:val="00BB02E4"/>
    <w:rsid w:val="00BB4F2C"/>
    <w:rsid w:val="00BB58BD"/>
    <w:rsid w:val="00BB6A26"/>
    <w:rsid w:val="00BC1034"/>
    <w:rsid w:val="00BE2408"/>
    <w:rsid w:val="00BE3EC6"/>
    <w:rsid w:val="00BE5BEB"/>
    <w:rsid w:val="00BE6528"/>
    <w:rsid w:val="00C0087A"/>
    <w:rsid w:val="00C05F9D"/>
    <w:rsid w:val="00C07C31"/>
    <w:rsid w:val="00C15300"/>
    <w:rsid w:val="00C213F8"/>
    <w:rsid w:val="00C22349"/>
    <w:rsid w:val="00C24D2D"/>
    <w:rsid w:val="00C27212"/>
    <w:rsid w:val="00C31E8C"/>
    <w:rsid w:val="00C34185"/>
    <w:rsid w:val="00C42DD6"/>
    <w:rsid w:val="00C545E7"/>
    <w:rsid w:val="00C66858"/>
    <w:rsid w:val="00C72E69"/>
    <w:rsid w:val="00C7411E"/>
    <w:rsid w:val="00C75BA0"/>
    <w:rsid w:val="00C84988"/>
    <w:rsid w:val="00C94443"/>
    <w:rsid w:val="00CA4AF6"/>
    <w:rsid w:val="00CA59CA"/>
    <w:rsid w:val="00CA74A8"/>
    <w:rsid w:val="00CB2356"/>
    <w:rsid w:val="00CB4075"/>
    <w:rsid w:val="00CB4E6D"/>
    <w:rsid w:val="00CB7D93"/>
    <w:rsid w:val="00CC23DE"/>
    <w:rsid w:val="00CD3E3A"/>
    <w:rsid w:val="00CD7459"/>
    <w:rsid w:val="00CE55A6"/>
    <w:rsid w:val="00CF13FC"/>
    <w:rsid w:val="00CF340C"/>
    <w:rsid w:val="00CF49A9"/>
    <w:rsid w:val="00CF4AAF"/>
    <w:rsid w:val="00CF561A"/>
    <w:rsid w:val="00CF6C18"/>
    <w:rsid w:val="00CF7EA8"/>
    <w:rsid w:val="00D004DA"/>
    <w:rsid w:val="00D01673"/>
    <w:rsid w:val="00D0309A"/>
    <w:rsid w:val="00D03245"/>
    <w:rsid w:val="00D0442C"/>
    <w:rsid w:val="00D07BA4"/>
    <w:rsid w:val="00D109BA"/>
    <w:rsid w:val="00D15AC8"/>
    <w:rsid w:val="00D176BE"/>
    <w:rsid w:val="00D17C4E"/>
    <w:rsid w:val="00D21359"/>
    <w:rsid w:val="00D215F6"/>
    <w:rsid w:val="00D22BE1"/>
    <w:rsid w:val="00D2765B"/>
    <w:rsid w:val="00D31DF7"/>
    <w:rsid w:val="00D3318A"/>
    <w:rsid w:val="00D33B91"/>
    <w:rsid w:val="00D415C6"/>
    <w:rsid w:val="00D420EA"/>
    <w:rsid w:val="00D4330A"/>
    <w:rsid w:val="00D4639E"/>
    <w:rsid w:val="00D51ABF"/>
    <w:rsid w:val="00D5444B"/>
    <w:rsid w:val="00D55302"/>
    <w:rsid w:val="00D57CBF"/>
    <w:rsid w:val="00D6214E"/>
    <w:rsid w:val="00D6268E"/>
    <w:rsid w:val="00D62ED1"/>
    <w:rsid w:val="00D65369"/>
    <w:rsid w:val="00D66ABC"/>
    <w:rsid w:val="00D71CFC"/>
    <w:rsid w:val="00D86024"/>
    <w:rsid w:val="00D94CA3"/>
    <w:rsid w:val="00D96595"/>
    <w:rsid w:val="00DA018C"/>
    <w:rsid w:val="00DA20AD"/>
    <w:rsid w:val="00DA3C9D"/>
    <w:rsid w:val="00DB0F7E"/>
    <w:rsid w:val="00DB5489"/>
    <w:rsid w:val="00DB6C98"/>
    <w:rsid w:val="00DC701C"/>
    <w:rsid w:val="00DD519A"/>
    <w:rsid w:val="00DD7F91"/>
    <w:rsid w:val="00DE5E1B"/>
    <w:rsid w:val="00DF3212"/>
    <w:rsid w:val="00DF40F2"/>
    <w:rsid w:val="00DF75D0"/>
    <w:rsid w:val="00E00376"/>
    <w:rsid w:val="00E01016"/>
    <w:rsid w:val="00E043B1"/>
    <w:rsid w:val="00E128ED"/>
    <w:rsid w:val="00E14EBD"/>
    <w:rsid w:val="00E15742"/>
    <w:rsid w:val="00E15966"/>
    <w:rsid w:val="00E16734"/>
    <w:rsid w:val="00E23260"/>
    <w:rsid w:val="00E2367A"/>
    <w:rsid w:val="00E27BC7"/>
    <w:rsid w:val="00E35FC8"/>
    <w:rsid w:val="00E35FC9"/>
    <w:rsid w:val="00E377A4"/>
    <w:rsid w:val="00E41346"/>
    <w:rsid w:val="00E420E9"/>
    <w:rsid w:val="00E4635D"/>
    <w:rsid w:val="00E56464"/>
    <w:rsid w:val="00E61D76"/>
    <w:rsid w:val="00E62E34"/>
    <w:rsid w:val="00E63800"/>
    <w:rsid w:val="00E674DB"/>
    <w:rsid w:val="00E70912"/>
    <w:rsid w:val="00E75F28"/>
    <w:rsid w:val="00E87BA1"/>
    <w:rsid w:val="00E90AA6"/>
    <w:rsid w:val="00E96589"/>
    <w:rsid w:val="00E96ECE"/>
    <w:rsid w:val="00E977B8"/>
    <w:rsid w:val="00E97AD1"/>
    <w:rsid w:val="00EA109B"/>
    <w:rsid w:val="00EA15A8"/>
    <w:rsid w:val="00EA2926"/>
    <w:rsid w:val="00EA4E5A"/>
    <w:rsid w:val="00EB2CDE"/>
    <w:rsid w:val="00EB394B"/>
    <w:rsid w:val="00EB44B6"/>
    <w:rsid w:val="00EC1A81"/>
    <w:rsid w:val="00EC6AD8"/>
    <w:rsid w:val="00EC7E5C"/>
    <w:rsid w:val="00ED78F1"/>
    <w:rsid w:val="00EE4DCA"/>
    <w:rsid w:val="00EF0F62"/>
    <w:rsid w:val="00EF7D82"/>
    <w:rsid w:val="00F007E1"/>
    <w:rsid w:val="00F0134E"/>
    <w:rsid w:val="00F057C6"/>
    <w:rsid w:val="00F14012"/>
    <w:rsid w:val="00F17D96"/>
    <w:rsid w:val="00F22565"/>
    <w:rsid w:val="00F3380E"/>
    <w:rsid w:val="00F374B7"/>
    <w:rsid w:val="00F40837"/>
    <w:rsid w:val="00F42F79"/>
    <w:rsid w:val="00F47773"/>
    <w:rsid w:val="00F5019D"/>
    <w:rsid w:val="00F56308"/>
    <w:rsid w:val="00F57D98"/>
    <w:rsid w:val="00F604B6"/>
    <w:rsid w:val="00F634D6"/>
    <w:rsid w:val="00F64385"/>
    <w:rsid w:val="00F6473F"/>
    <w:rsid w:val="00F66300"/>
    <w:rsid w:val="00F716FC"/>
    <w:rsid w:val="00F76366"/>
    <w:rsid w:val="00F805C0"/>
    <w:rsid w:val="00F97F43"/>
    <w:rsid w:val="00FA2E09"/>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A4E5A"/>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EA4E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A4E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A4E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
    <w:basedOn w:val="Normal"/>
    <w:next w:val="Normal"/>
    <w:link w:val="Heading4Char"/>
    <w:uiPriority w:val="4"/>
    <w:qFormat/>
    <w:rsid w:val="00EA4E5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A4E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A4E5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EA4E5A"/>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EA4E5A"/>
    <w:rPr>
      <w:b/>
      <w:bCs/>
    </w:rPr>
  </w:style>
  <w:style w:type="character" w:customStyle="1" w:styleId="Heading3Char">
    <w:name w:val="Heading 3 Char"/>
    <w:aliases w:val="Block Char"/>
    <w:basedOn w:val="DefaultParagraphFont"/>
    <w:link w:val="Heading3"/>
    <w:uiPriority w:val="3"/>
    <w:rsid w:val="00EA4E5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EA4E5A"/>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A4E5A"/>
    <w:rPr>
      <w:b/>
      <w:bCs/>
      <w:sz w:val="24"/>
      <w:u w:val="single"/>
    </w:rPr>
  </w:style>
  <w:style w:type="paragraph" w:styleId="Header">
    <w:name w:val="header"/>
    <w:basedOn w:val="Normal"/>
    <w:link w:val="HeaderChar"/>
    <w:uiPriority w:val="99"/>
    <w:semiHidden/>
    <w:rsid w:val="00EA4E5A"/>
    <w:pPr>
      <w:tabs>
        <w:tab w:val="center" w:pos="4680"/>
        <w:tab w:val="right" w:pos="9360"/>
      </w:tabs>
    </w:pPr>
  </w:style>
  <w:style w:type="character" w:customStyle="1" w:styleId="HeaderChar">
    <w:name w:val="Header Char"/>
    <w:basedOn w:val="DefaultParagraphFont"/>
    <w:link w:val="Header"/>
    <w:uiPriority w:val="99"/>
    <w:semiHidden/>
    <w:rsid w:val="00EA4E5A"/>
    <w:rPr>
      <w:rFonts w:ascii="Calibri" w:hAnsi="Calibri" w:cs="Calibri"/>
      <w:sz w:val="16"/>
    </w:rPr>
  </w:style>
  <w:style w:type="paragraph" w:styleId="Footer">
    <w:name w:val="footer"/>
    <w:basedOn w:val="Normal"/>
    <w:link w:val="FooterChar"/>
    <w:uiPriority w:val="99"/>
    <w:semiHidden/>
    <w:rsid w:val="00EA4E5A"/>
    <w:pPr>
      <w:tabs>
        <w:tab w:val="center" w:pos="4680"/>
        <w:tab w:val="right" w:pos="9360"/>
      </w:tabs>
    </w:pPr>
  </w:style>
  <w:style w:type="character" w:customStyle="1" w:styleId="FooterChar">
    <w:name w:val="Footer Char"/>
    <w:basedOn w:val="DefaultParagraphFont"/>
    <w:link w:val="Footer"/>
    <w:uiPriority w:val="99"/>
    <w:semiHidden/>
    <w:rsid w:val="00EA4E5A"/>
    <w:rPr>
      <w:rFonts w:ascii="Calibri" w:hAnsi="Calibri" w:cs="Calibri"/>
      <w:sz w:val="16"/>
    </w:rPr>
  </w:style>
  <w:style w:type="character" w:styleId="Hyperlink">
    <w:name w:val="Hyperlink"/>
    <w:aliases w:val="heading 1 (block title),Important,Read,Card Text,Internet Link"/>
    <w:basedOn w:val="DefaultParagraphFont"/>
    <w:uiPriority w:val="99"/>
    <w:rsid w:val="00EA4E5A"/>
    <w:rPr>
      <w:color w:val="auto"/>
      <w:u w:val="none"/>
    </w:rPr>
  </w:style>
  <w:style w:type="character" w:styleId="FollowedHyperlink">
    <w:name w:val="FollowedHyperlink"/>
    <w:basedOn w:val="DefaultParagraphFont"/>
    <w:uiPriority w:val="99"/>
    <w:semiHidden/>
    <w:rsid w:val="00EA4E5A"/>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4"/>
    <w:qFormat/>
    <w:rsid w:val="00EA4E5A"/>
    <w:rPr>
      <w:rFonts w:ascii="Calibri" w:eastAsiaTheme="majorEastAsia" w:hAnsi="Calibri" w:cstheme="majorBidi"/>
      <w:b/>
      <w:bCs/>
      <w:iCs/>
      <w:sz w:val="24"/>
    </w:rPr>
  </w:style>
  <w:style w:type="character" w:customStyle="1" w:styleId="underline">
    <w:name w:val="underline"/>
    <w:qFormat/>
    <w:rsid w:val="00E128ED"/>
    <w:rPr>
      <w:b w:val="0"/>
      <w:bCs w:val="0"/>
      <w:u w:val="single"/>
    </w:rPr>
  </w:style>
  <w:style w:type="paragraph" w:styleId="DocumentMap">
    <w:name w:val="Document Map"/>
    <w:basedOn w:val="Normal"/>
    <w:link w:val="DocumentMapChar"/>
    <w:uiPriority w:val="99"/>
    <w:semiHidden/>
    <w:rsid w:val="00F14012"/>
    <w:rPr>
      <w:rFonts w:ascii="Tahoma" w:hAnsi="Tahoma" w:cs="Tahoma"/>
      <w:szCs w:val="16"/>
    </w:rPr>
  </w:style>
  <w:style w:type="character" w:customStyle="1" w:styleId="DocumentMapChar">
    <w:name w:val="Document Map Char"/>
    <w:basedOn w:val="DefaultParagraphFont"/>
    <w:link w:val="DocumentMap"/>
    <w:uiPriority w:val="99"/>
    <w:semiHidden/>
    <w:rsid w:val="00F140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A4E5A"/>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EA4E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A4E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A4E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
    <w:basedOn w:val="Normal"/>
    <w:next w:val="Normal"/>
    <w:link w:val="Heading4Char"/>
    <w:uiPriority w:val="4"/>
    <w:qFormat/>
    <w:rsid w:val="00EA4E5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A4E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E5A"/>
  </w:style>
  <w:style w:type="character" w:customStyle="1" w:styleId="Heading1Char">
    <w:name w:val="Heading 1 Char"/>
    <w:aliases w:val="Pocket Char"/>
    <w:basedOn w:val="DefaultParagraphFont"/>
    <w:link w:val="Heading1"/>
    <w:uiPriority w:val="1"/>
    <w:rsid w:val="00EA4E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A4E5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EA4E5A"/>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EA4E5A"/>
    <w:rPr>
      <w:b/>
      <w:bCs/>
    </w:rPr>
  </w:style>
  <w:style w:type="character" w:customStyle="1" w:styleId="Heading3Char">
    <w:name w:val="Heading 3 Char"/>
    <w:aliases w:val="Block Char"/>
    <w:basedOn w:val="DefaultParagraphFont"/>
    <w:link w:val="Heading3"/>
    <w:uiPriority w:val="3"/>
    <w:rsid w:val="00EA4E5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c"/>
    <w:basedOn w:val="DefaultParagraphFont"/>
    <w:uiPriority w:val="6"/>
    <w:qFormat/>
    <w:rsid w:val="00EA4E5A"/>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A4E5A"/>
    <w:rPr>
      <w:b/>
      <w:bCs/>
      <w:sz w:val="24"/>
      <w:u w:val="single"/>
    </w:rPr>
  </w:style>
  <w:style w:type="paragraph" w:styleId="Header">
    <w:name w:val="header"/>
    <w:basedOn w:val="Normal"/>
    <w:link w:val="HeaderChar"/>
    <w:uiPriority w:val="99"/>
    <w:semiHidden/>
    <w:rsid w:val="00EA4E5A"/>
    <w:pPr>
      <w:tabs>
        <w:tab w:val="center" w:pos="4680"/>
        <w:tab w:val="right" w:pos="9360"/>
      </w:tabs>
    </w:pPr>
  </w:style>
  <w:style w:type="character" w:customStyle="1" w:styleId="HeaderChar">
    <w:name w:val="Header Char"/>
    <w:basedOn w:val="DefaultParagraphFont"/>
    <w:link w:val="Header"/>
    <w:uiPriority w:val="99"/>
    <w:semiHidden/>
    <w:rsid w:val="00EA4E5A"/>
    <w:rPr>
      <w:rFonts w:ascii="Calibri" w:hAnsi="Calibri" w:cs="Calibri"/>
      <w:sz w:val="16"/>
    </w:rPr>
  </w:style>
  <w:style w:type="paragraph" w:styleId="Footer">
    <w:name w:val="footer"/>
    <w:basedOn w:val="Normal"/>
    <w:link w:val="FooterChar"/>
    <w:uiPriority w:val="99"/>
    <w:semiHidden/>
    <w:rsid w:val="00EA4E5A"/>
    <w:pPr>
      <w:tabs>
        <w:tab w:val="center" w:pos="4680"/>
        <w:tab w:val="right" w:pos="9360"/>
      </w:tabs>
    </w:pPr>
  </w:style>
  <w:style w:type="character" w:customStyle="1" w:styleId="FooterChar">
    <w:name w:val="Footer Char"/>
    <w:basedOn w:val="DefaultParagraphFont"/>
    <w:link w:val="Footer"/>
    <w:uiPriority w:val="99"/>
    <w:semiHidden/>
    <w:rsid w:val="00EA4E5A"/>
    <w:rPr>
      <w:rFonts w:ascii="Calibri" w:hAnsi="Calibri" w:cs="Calibri"/>
      <w:sz w:val="16"/>
    </w:rPr>
  </w:style>
  <w:style w:type="character" w:styleId="Hyperlink">
    <w:name w:val="Hyperlink"/>
    <w:aliases w:val="heading 1 (block title),Important,Read,Card Text,Internet Link"/>
    <w:basedOn w:val="DefaultParagraphFont"/>
    <w:uiPriority w:val="99"/>
    <w:rsid w:val="00EA4E5A"/>
    <w:rPr>
      <w:color w:val="auto"/>
      <w:u w:val="none"/>
    </w:rPr>
  </w:style>
  <w:style w:type="character" w:styleId="FollowedHyperlink">
    <w:name w:val="FollowedHyperlink"/>
    <w:basedOn w:val="DefaultParagraphFont"/>
    <w:uiPriority w:val="99"/>
    <w:semiHidden/>
    <w:rsid w:val="00EA4E5A"/>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4"/>
    <w:qFormat/>
    <w:rsid w:val="00EA4E5A"/>
    <w:rPr>
      <w:rFonts w:ascii="Calibri" w:eastAsiaTheme="majorEastAsia" w:hAnsi="Calibri" w:cstheme="majorBidi"/>
      <w:b/>
      <w:bCs/>
      <w:iCs/>
      <w:sz w:val="24"/>
    </w:rPr>
  </w:style>
  <w:style w:type="character" w:customStyle="1" w:styleId="underline">
    <w:name w:val="underline"/>
    <w:qFormat/>
    <w:rsid w:val="00E128ED"/>
    <w:rPr>
      <w:b w:val="0"/>
      <w:bCs w:val="0"/>
      <w:u w:val="single"/>
    </w:rPr>
  </w:style>
</w:styles>
</file>

<file path=word/webSettings.xml><?xml version="1.0" encoding="utf-8"?>
<w:webSettings xmlns:r="http://schemas.openxmlformats.org/officeDocument/2006/relationships" xmlns:w="http://schemas.openxmlformats.org/wordprocessingml/2006/main">
  <w:divs>
    <w:div w:id="48497093">
      <w:bodyDiv w:val="1"/>
      <w:marLeft w:val="0"/>
      <w:marRight w:val="0"/>
      <w:marTop w:val="0"/>
      <w:marBottom w:val="0"/>
      <w:divBdr>
        <w:top w:val="none" w:sz="0" w:space="0" w:color="auto"/>
        <w:left w:val="none" w:sz="0" w:space="0" w:color="auto"/>
        <w:bottom w:val="none" w:sz="0" w:space="0" w:color="auto"/>
        <w:right w:val="none" w:sz="0" w:space="0" w:color="auto"/>
      </w:divBdr>
    </w:div>
    <w:div w:id="178129383">
      <w:bodyDiv w:val="1"/>
      <w:marLeft w:val="0"/>
      <w:marRight w:val="0"/>
      <w:marTop w:val="0"/>
      <w:marBottom w:val="0"/>
      <w:divBdr>
        <w:top w:val="none" w:sz="0" w:space="0" w:color="auto"/>
        <w:left w:val="none" w:sz="0" w:space="0" w:color="auto"/>
        <w:bottom w:val="none" w:sz="0" w:space="0" w:color="auto"/>
        <w:right w:val="none" w:sz="0" w:space="0" w:color="auto"/>
      </w:divBdr>
    </w:div>
    <w:div w:id="184946221">
      <w:bodyDiv w:val="1"/>
      <w:marLeft w:val="0"/>
      <w:marRight w:val="0"/>
      <w:marTop w:val="0"/>
      <w:marBottom w:val="0"/>
      <w:divBdr>
        <w:top w:val="none" w:sz="0" w:space="0" w:color="auto"/>
        <w:left w:val="none" w:sz="0" w:space="0" w:color="auto"/>
        <w:bottom w:val="none" w:sz="0" w:space="0" w:color="auto"/>
        <w:right w:val="none" w:sz="0" w:space="0" w:color="auto"/>
      </w:divBdr>
    </w:div>
    <w:div w:id="205994429">
      <w:bodyDiv w:val="1"/>
      <w:marLeft w:val="0"/>
      <w:marRight w:val="0"/>
      <w:marTop w:val="0"/>
      <w:marBottom w:val="0"/>
      <w:divBdr>
        <w:top w:val="none" w:sz="0" w:space="0" w:color="auto"/>
        <w:left w:val="none" w:sz="0" w:space="0" w:color="auto"/>
        <w:bottom w:val="none" w:sz="0" w:space="0" w:color="auto"/>
        <w:right w:val="none" w:sz="0" w:space="0" w:color="auto"/>
      </w:divBdr>
    </w:div>
    <w:div w:id="208541044">
      <w:bodyDiv w:val="1"/>
      <w:marLeft w:val="0"/>
      <w:marRight w:val="0"/>
      <w:marTop w:val="0"/>
      <w:marBottom w:val="0"/>
      <w:divBdr>
        <w:top w:val="none" w:sz="0" w:space="0" w:color="auto"/>
        <w:left w:val="none" w:sz="0" w:space="0" w:color="auto"/>
        <w:bottom w:val="none" w:sz="0" w:space="0" w:color="auto"/>
        <w:right w:val="none" w:sz="0" w:space="0" w:color="auto"/>
      </w:divBdr>
    </w:div>
    <w:div w:id="242305370">
      <w:bodyDiv w:val="1"/>
      <w:marLeft w:val="0"/>
      <w:marRight w:val="0"/>
      <w:marTop w:val="0"/>
      <w:marBottom w:val="0"/>
      <w:divBdr>
        <w:top w:val="none" w:sz="0" w:space="0" w:color="auto"/>
        <w:left w:val="none" w:sz="0" w:space="0" w:color="auto"/>
        <w:bottom w:val="none" w:sz="0" w:space="0" w:color="auto"/>
        <w:right w:val="none" w:sz="0" w:space="0" w:color="auto"/>
      </w:divBdr>
    </w:div>
    <w:div w:id="332417553">
      <w:bodyDiv w:val="1"/>
      <w:marLeft w:val="0"/>
      <w:marRight w:val="0"/>
      <w:marTop w:val="0"/>
      <w:marBottom w:val="0"/>
      <w:divBdr>
        <w:top w:val="none" w:sz="0" w:space="0" w:color="auto"/>
        <w:left w:val="none" w:sz="0" w:space="0" w:color="auto"/>
        <w:bottom w:val="none" w:sz="0" w:space="0" w:color="auto"/>
        <w:right w:val="none" w:sz="0" w:space="0" w:color="auto"/>
      </w:divBdr>
    </w:div>
    <w:div w:id="407003714">
      <w:bodyDiv w:val="1"/>
      <w:marLeft w:val="0"/>
      <w:marRight w:val="0"/>
      <w:marTop w:val="0"/>
      <w:marBottom w:val="0"/>
      <w:divBdr>
        <w:top w:val="none" w:sz="0" w:space="0" w:color="auto"/>
        <w:left w:val="none" w:sz="0" w:space="0" w:color="auto"/>
        <w:bottom w:val="none" w:sz="0" w:space="0" w:color="auto"/>
        <w:right w:val="none" w:sz="0" w:space="0" w:color="auto"/>
      </w:divBdr>
    </w:div>
    <w:div w:id="451748364">
      <w:bodyDiv w:val="1"/>
      <w:marLeft w:val="0"/>
      <w:marRight w:val="0"/>
      <w:marTop w:val="0"/>
      <w:marBottom w:val="0"/>
      <w:divBdr>
        <w:top w:val="none" w:sz="0" w:space="0" w:color="auto"/>
        <w:left w:val="none" w:sz="0" w:space="0" w:color="auto"/>
        <w:bottom w:val="none" w:sz="0" w:space="0" w:color="auto"/>
        <w:right w:val="none" w:sz="0" w:space="0" w:color="auto"/>
      </w:divBdr>
    </w:div>
    <w:div w:id="453640693">
      <w:bodyDiv w:val="1"/>
      <w:marLeft w:val="0"/>
      <w:marRight w:val="0"/>
      <w:marTop w:val="0"/>
      <w:marBottom w:val="0"/>
      <w:divBdr>
        <w:top w:val="none" w:sz="0" w:space="0" w:color="auto"/>
        <w:left w:val="none" w:sz="0" w:space="0" w:color="auto"/>
        <w:bottom w:val="none" w:sz="0" w:space="0" w:color="auto"/>
        <w:right w:val="none" w:sz="0" w:space="0" w:color="auto"/>
      </w:divBdr>
    </w:div>
    <w:div w:id="559639217">
      <w:bodyDiv w:val="1"/>
      <w:marLeft w:val="0"/>
      <w:marRight w:val="0"/>
      <w:marTop w:val="0"/>
      <w:marBottom w:val="0"/>
      <w:divBdr>
        <w:top w:val="none" w:sz="0" w:space="0" w:color="auto"/>
        <w:left w:val="none" w:sz="0" w:space="0" w:color="auto"/>
        <w:bottom w:val="none" w:sz="0" w:space="0" w:color="auto"/>
        <w:right w:val="none" w:sz="0" w:space="0" w:color="auto"/>
      </w:divBdr>
    </w:div>
    <w:div w:id="588393467">
      <w:bodyDiv w:val="1"/>
      <w:marLeft w:val="0"/>
      <w:marRight w:val="0"/>
      <w:marTop w:val="0"/>
      <w:marBottom w:val="0"/>
      <w:divBdr>
        <w:top w:val="none" w:sz="0" w:space="0" w:color="auto"/>
        <w:left w:val="none" w:sz="0" w:space="0" w:color="auto"/>
        <w:bottom w:val="none" w:sz="0" w:space="0" w:color="auto"/>
        <w:right w:val="none" w:sz="0" w:space="0" w:color="auto"/>
      </w:divBdr>
    </w:div>
    <w:div w:id="625237097">
      <w:bodyDiv w:val="1"/>
      <w:marLeft w:val="0"/>
      <w:marRight w:val="0"/>
      <w:marTop w:val="0"/>
      <w:marBottom w:val="0"/>
      <w:divBdr>
        <w:top w:val="none" w:sz="0" w:space="0" w:color="auto"/>
        <w:left w:val="none" w:sz="0" w:space="0" w:color="auto"/>
        <w:bottom w:val="none" w:sz="0" w:space="0" w:color="auto"/>
        <w:right w:val="none" w:sz="0" w:space="0" w:color="auto"/>
      </w:divBdr>
    </w:div>
    <w:div w:id="646209337">
      <w:bodyDiv w:val="1"/>
      <w:marLeft w:val="0"/>
      <w:marRight w:val="0"/>
      <w:marTop w:val="0"/>
      <w:marBottom w:val="0"/>
      <w:divBdr>
        <w:top w:val="none" w:sz="0" w:space="0" w:color="auto"/>
        <w:left w:val="none" w:sz="0" w:space="0" w:color="auto"/>
        <w:bottom w:val="none" w:sz="0" w:space="0" w:color="auto"/>
        <w:right w:val="none" w:sz="0" w:space="0" w:color="auto"/>
      </w:divBdr>
    </w:div>
    <w:div w:id="654577970">
      <w:bodyDiv w:val="1"/>
      <w:marLeft w:val="0"/>
      <w:marRight w:val="0"/>
      <w:marTop w:val="0"/>
      <w:marBottom w:val="0"/>
      <w:divBdr>
        <w:top w:val="none" w:sz="0" w:space="0" w:color="auto"/>
        <w:left w:val="none" w:sz="0" w:space="0" w:color="auto"/>
        <w:bottom w:val="none" w:sz="0" w:space="0" w:color="auto"/>
        <w:right w:val="none" w:sz="0" w:space="0" w:color="auto"/>
      </w:divBdr>
    </w:div>
    <w:div w:id="691027645">
      <w:bodyDiv w:val="1"/>
      <w:marLeft w:val="0"/>
      <w:marRight w:val="0"/>
      <w:marTop w:val="0"/>
      <w:marBottom w:val="0"/>
      <w:divBdr>
        <w:top w:val="none" w:sz="0" w:space="0" w:color="auto"/>
        <w:left w:val="none" w:sz="0" w:space="0" w:color="auto"/>
        <w:bottom w:val="none" w:sz="0" w:space="0" w:color="auto"/>
        <w:right w:val="none" w:sz="0" w:space="0" w:color="auto"/>
      </w:divBdr>
    </w:div>
    <w:div w:id="712119931">
      <w:bodyDiv w:val="1"/>
      <w:marLeft w:val="0"/>
      <w:marRight w:val="0"/>
      <w:marTop w:val="0"/>
      <w:marBottom w:val="0"/>
      <w:divBdr>
        <w:top w:val="none" w:sz="0" w:space="0" w:color="auto"/>
        <w:left w:val="none" w:sz="0" w:space="0" w:color="auto"/>
        <w:bottom w:val="none" w:sz="0" w:space="0" w:color="auto"/>
        <w:right w:val="none" w:sz="0" w:space="0" w:color="auto"/>
      </w:divBdr>
    </w:div>
    <w:div w:id="730007023">
      <w:bodyDiv w:val="1"/>
      <w:marLeft w:val="0"/>
      <w:marRight w:val="0"/>
      <w:marTop w:val="0"/>
      <w:marBottom w:val="0"/>
      <w:divBdr>
        <w:top w:val="none" w:sz="0" w:space="0" w:color="auto"/>
        <w:left w:val="none" w:sz="0" w:space="0" w:color="auto"/>
        <w:bottom w:val="none" w:sz="0" w:space="0" w:color="auto"/>
        <w:right w:val="none" w:sz="0" w:space="0" w:color="auto"/>
      </w:divBdr>
    </w:div>
    <w:div w:id="763763622">
      <w:bodyDiv w:val="1"/>
      <w:marLeft w:val="0"/>
      <w:marRight w:val="0"/>
      <w:marTop w:val="0"/>
      <w:marBottom w:val="0"/>
      <w:divBdr>
        <w:top w:val="none" w:sz="0" w:space="0" w:color="auto"/>
        <w:left w:val="none" w:sz="0" w:space="0" w:color="auto"/>
        <w:bottom w:val="none" w:sz="0" w:space="0" w:color="auto"/>
        <w:right w:val="none" w:sz="0" w:space="0" w:color="auto"/>
      </w:divBdr>
    </w:div>
    <w:div w:id="817722114">
      <w:bodyDiv w:val="1"/>
      <w:marLeft w:val="0"/>
      <w:marRight w:val="0"/>
      <w:marTop w:val="0"/>
      <w:marBottom w:val="0"/>
      <w:divBdr>
        <w:top w:val="none" w:sz="0" w:space="0" w:color="auto"/>
        <w:left w:val="none" w:sz="0" w:space="0" w:color="auto"/>
        <w:bottom w:val="none" w:sz="0" w:space="0" w:color="auto"/>
        <w:right w:val="none" w:sz="0" w:space="0" w:color="auto"/>
      </w:divBdr>
    </w:div>
    <w:div w:id="842428443">
      <w:bodyDiv w:val="1"/>
      <w:marLeft w:val="0"/>
      <w:marRight w:val="0"/>
      <w:marTop w:val="0"/>
      <w:marBottom w:val="0"/>
      <w:divBdr>
        <w:top w:val="none" w:sz="0" w:space="0" w:color="auto"/>
        <w:left w:val="none" w:sz="0" w:space="0" w:color="auto"/>
        <w:bottom w:val="none" w:sz="0" w:space="0" w:color="auto"/>
        <w:right w:val="none" w:sz="0" w:space="0" w:color="auto"/>
      </w:divBdr>
    </w:div>
    <w:div w:id="847526449">
      <w:bodyDiv w:val="1"/>
      <w:marLeft w:val="0"/>
      <w:marRight w:val="0"/>
      <w:marTop w:val="0"/>
      <w:marBottom w:val="0"/>
      <w:divBdr>
        <w:top w:val="none" w:sz="0" w:space="0" w:color="auto"/>
        <w:left w:val="none" w:sz="0" w:space="0" w:color="auto"/>
        <w:bottom w:val="none" w:sz="0" w:space="0" w:color="auto"/>
        <w:right w:val="none" w:sz="0" w:space="0" w:color="auto"/>
      </w:divBdr>
    </w:div>
    <w:div w:id="874926521">
      <w:bodyDiv w:val="1"/>
      <w:marLeft w:val="0"/>
      <w:marRight w:val="0"/>
      <w:marTop w:val="0"/>
      <w:marBottom w:val="0"/>
      <w:divBdr>
        <w:top w:val="none" w:sz="0" w:space="0" w:color="auto"/>
        <w:left w:val="none" w:sz="0" w:space="0" w:color="auto"/>
        <w:bottom w:val="none" w:sz="0" w:space="0" w:color="auto"/>
        <w:right w:val="none" w:sz="0" w:space="0" w:color="auto"/>
      </w:divBdr>
    </w:div>
    <w:div w:id="1013147157">
      <w:bodyDiv w:val="1"/>
      <w:marLeft w:val="0"/>
      <w:marRight w:val="0"/>
      <w:marTop w:val="0"/>
      <w:marBottom w:val="0"/>
      <w:divBdr>
        <w:top w:val="none" w:sz="0" w:space="0" w:color="auto"/>
        <w:left w:val="none" w:sz="0" w:space="0" w:color="auto"/>
        <w:bottom w:val="none" w:sz="0" w:space="0" w:color="auto"/>
        <w:right w:val="none" w:sz="0" w:space="0" w:color="auto"/>
      </w:divBdr>
    </w:div>
    <w:div w:id="1061556739">
      <w:bodyDiv w:val="1"/>
      <w:marLeft w:val="0"/>
      <w:marRight w:val="0"/>
      <w:marTop w:val="0"/>
      <w:marBottom w:val="0"/>
      <w:divBdr>
        <w:top w:val="none" w:sz="0" w:space="0" w:color="auto"/>
        <w:left w:val="none" w:sz="0" w:space="0" w:color="auto"/>
        <w:bottom w:val="none" w:sz="0" w:space="0" w:color="auto"/>
        <w:right w:val="none" w:sz="0" w:space="0" w:color="auto"/>
      </w:divBdr>
    </w:div>
    <w:div w:id="1134714029">
      <w:bodyDiv w:val="1"/>
      <w:marLeft w:val="0"/>
      <w:marRight w:val="0"/>
      <w:marTop w:val="0"/>
      <w:marBottom w:val="0"/>
      <w:divBdr>
        <w:top w:val="none" w:sz="0" w:space="0" w:color="auto"/>
        <w:left w:val="none" w:sz="0" w:space="0" w:color="auto"/>
        <w:bottom w:val="none" w:sz="0" w:space="0" w:color="auto"/>
        <w:right w:val="none" w:sz="0" w:space="0" w:color="auto"/>
      </w:divBdr>
    </w:div>
    <w:div w:id="1192500940">
      <w:bodyDiv w:val="1"/>
      <w:marLeft w:val="0"/>
      <w:marRight w:val="0"/>
      <w:marTop w:val="0"/>
      <w:marBottom w:val="0"/>
      <w:divBdr>
        <w:top w:val="none" w:sz="0" w:space="0" w:color="auto"/>
        <w:left w:val="none" w:sz="0" w:space="0" w:color="auto"/>
        <w:bottom w:val="none" w:sz="0" w:space="0" w:color="auto"/>
        <w:right w:val="none" w:sz="0" w:space="0" w:color="auto"/>
      </w:divBdr>
    </w:div>
    <w:div w:id="1343051604">
      <w:bodyDiv w:val="1"/>
      <w:marLeft w:val="0"/>
      <w:marRight w:val="0"/>
      <w:marTop w:val="0"/>
      <w:marBottom w:val="0"/>
      <w:divBdr>
        <w:top w:val="none" w:sz="0" w:space="0" w:color="auto"/>
        <w:left w:val="none" w:sz="0" w:space="0" w:color="auto"/>
        <w:bottom w:val="none" w:sz="0" w:space="0" w:color="auto"/>
        <w:right w:val="none" w:sz="0" w:space="0" w:color="auto"/>
      </w:divBdr>
    </w:div>
    <w:div w:id="1347948498">
      <w:bodyDiv w:val="1"/>
      <w:marLeft w:val="0"/>
      <w:marRight w:val="0"/>
      <w:marTop w:val="0"/>
      <w:marBottom w:val="0"/>
      <w:divBdr>
        <w:top w:val="none" w:sz="0" w:space="0" w:color="auto"/>
        <w:left w:val="none" w:sz="0" w:space="0" w:color="auto"/>
        <w:bottom w:val="none" w:sz="0" w:space="0" w:color="auto"/>
        <w:right w:val="none" w:sz="0" w:space="0" w:color="auto"/>
      </w:divBdr>
    </w:div>
    <w:div w:id="1451507384">
      <w:bodyDiv w:val="1"/>
      <w:marLeft w:val="0"/>
      <w:marRight w:val="0"/>
      <w:marTop w:val="0"/>
      <w:marBottom w:val="0"/>
      <w:divBdr>
        <w:top w:val="none" w:sz="0" w:space="0" w:color="auto"/>
        <w:left w:val="none" w:sz="0" w:space="0" w:color="auto"/>
        <w:bottom w:val="none" w:sz="0" w:space="0" w:color="auto"/>
        <w:right w:val="none" w:sz="0" w:space="0" w:color="auto"/>
      </w:divBdr>
    </w:div>
    <w:div w:id="1453788311">
      <w:bodyDiv w:val="1"/>
      <w:marLeft w:val="0"/>
      <w:marRight w:val="0"/>
      <w:marTop w:val="0"/>
      <w:marBottom w:val="0"/>
      <w:divBdr>
        <w:top w:val="none" w:sz="0" w:space="0" w:color="auto"/>
        <w:left w:val="none" w:sz="0" w:space="0" w:color="auto"/>
        <w:bottom w:val="none" w:sz="0" w:space="0" w:color="auto"/>
        <w:right w:val="none" w:sz="0" w:space="0" w:color="auto"/>
      </w:divBdr>
    </w:div>
    <w:div w:id="1539471594">
      <w:bodyDiv w:val="1"/>
      <w:marLeft w:val="0"/>
      <w:marRight w:val="0"/>
      <w:marTop w:val="0"/>
      <w:marBottom w:val="0"/>
      <w:divBdr>
        <w:top w:val="none" w:sz="0" w:space="0" w:color="auto"/>
        <w:left w:val="none" w:sz="0" w:space="0" w:color="auto"/>
        <w:bottom w:val="none" w:sz="0" w:space="0" w:color="auto"/>
        <w:right w:val="none" w:sz="0" w:space="0" w:color="auto"/>
      </w:divBdr>
    </w:div>
    <w:div w:id="1733115000">
      <w:bodyDiv w:val="1"/>
      <w:marLeft w:val="0"/>
      <w:marRight w:val="0"/>
      <w:marTop w:val="0"/>
      <w:marBottom w:val="0"/>
      <w:divBdr>
        <w:top w:val="none" w:sz="0" w:space="0" w:color="auto"/>
        <w:left w:val="none" w:sz="0" w:space="0" w:color="auto"/>
        <w:bottom w:val="none" w:sz="0" w:space="0" w:color="auto"/>
        <w:right w:val="none" w:sz="0" w:space="0" w:color="auto"/>
      </w:divBdr>
    </w:div>
    <w:div w:id="1855148876">
      <w:bodyDiv w:val="1"/>
      <w:marLeft w:val="0"/>
      <w:marRight w:val="0"/>
      <w:marTop w:val="0"/>
      <w:marBottom w:val="0"/>
      <w:divBdr>
        <w:top w:val="none" w:sz="0" w:space="0" w:color="auto"/>
        <w:left w:val="none" w:sz="0" w:space="0" w:color="auto"/>
        <w:bottom w:val="none" w:sz="0" w:space="0" w:color="auto"/>
        <w:right w:val="none" w:sz="0" w:space="0" w:color="auto"/>
      </w:divBdr>
    </w:div>
    <w:div w:id="1932930113">
      <w:bodyDiv w:val="1"/>
      <w:marLeft w:val="0"/>
      <w:marRight w:val="0"/>
      <w:marTop w:val="0"/>
      <w:marBottom w:val="0"/>
      <w:divBdr>
        <w:top w:val="none" w:sz="0" w:space="0" w:color="auto"/>
        <w:left w:val="none" w:sz="0" w:space="0" w:color="auto"/>
        <w:bottom w:val="none" w:sz="0" w:space="0" w:color="auto"/>
        <w:right w:val="none" w:sz="0" w:space="0" w:color="auto"/>
      </w:divBdr>
    </w:div>
    <w:div w:id="1947037395">
      <w:bodyDiv w:val="1"/>
      <w:marLeft w:val="0"/>
      <w:marRight w:val="0"/>
      <w:marTop w:val="0"/>
      <w:marBottom w:val="0"/>
      <w:divBdr>
        <w:top w:val="none" w:sz="0" w:space="0" w:color="auto"/>
        <w:left w:val="none" w:sz="0" w:space="0" w:color="auto"/>
        <w:bottom w:val="none" w:sz="0" w:space="0" w:color="auto"/>
        <w:right w:val="none" w:sz="0" w:space="0" w:color="auto"/>
      </w:divBdr>
    </w:div>
    <w:div w:id="1949652180">
      <w:bodyDiv w:val="1"/>
      <w:marLeft w:val="0"/>
      <w:marRight w:val="0"/>
      <w:marTop w:val="0"/>
      <w:marBottom w:val="0"/>
      <w:divBdr>
        <w:top w:val="none" w:sz="0" w:space="0" w:color="auto"/>
        <w:left w:val="none" w:sz="0" w:space="0" w:color="auto"/>
        <w:bottom w:val="none" w:sz="0" w:space="0" w:color="auto"/>
        <w:right w:val="none" w:sz="0" w:space="0" w:color="auto"/>
      </w:divBdr>
    </w:div>
    <w:div w:id="1954288461">
      <w:bodyDiv w:val="1"/>
      <w:marLeft w:val="0"/>
      <w:marRight w:val="0"/>
      <w:marTop w:val="0"/>
      <w:marBottom w:val="0"/>
      <w:divBdr>
        <w:top w:val="none" w:sz="0" w:space="0" w:color="auto"/>
        <w:left w:val="none" w:sz="0" w:space="0" w:color="auto"/>
        <w:bottom w:val="none" w:sz="0" w:space="0" w:color="auto"/>
        <w:right w:val="none" w:sz="0" w:space="0" w:color="auto"/>
      </w:divBdr>
    </w:div>
    <w:div w:id="1980769754">
      <w:bodyDiv w:val="1"/>
      <w:marLeft w:val="0"/>
      <w:marRight w:val="0"/>
      <w:marTop w:val="0"/>
      <w:marBottom w:val="0"/>
      <w:divBdr>
        <w:top w:val="none" w:sz="0" w:space="0" w:color="auto"/>
        <w:left w:val="none" w:sz="0" w:space="0" w:color="auto"/>
        <w:bottom w:val="none" w:sz="0" w:space="0" w:color="auto"/>
        <w:right w:val="none" w:sz="0" w:space="0" w:color="auto"/>
      </w:divBdr>
    </w:div>
    <w:div w:id="214283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americasquarterly.org/node/2058" TargetMode="External"/><Relationship Id="rId18" Type="http://schemas.openxmlformats.org/officeDocument/2006/relationships/hyperlink" Target="http://www.cgdev.org/doc/books/George...aid/Lancaster_Chapter%202.pdf" TargetMode="External"/><Relationship Id="rId26" Type="http://schemas.openxmlformats.org/officeDocument/2006/relationships/hyperlink" Target="http://www.latimes.com/news/opinion/opinion-la/la-ol-immigration-reform-bill-20130628,0,5087652.story" TargetMode="External"/><Relationship Id="rId3" Type="http://schemas.openxmlformats.org/officeDocument/2006/relationships/customXml" Target="../customXml/item3.xml"/><Relationship Id="rId21" Type="http://schemas.openxmlformats.org/officeDocument/2006/relationships/hyperlink" Target="http://jilp.law.ucdavis.edu/issues/Volume%2016.1/Chukwumerije%20MACRO.pdf"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venezuelanalysis.com/analysis/6006" TargetMode="External"/><Relationship Id="rId17" Type="http://schemas.openxmlformats.org/officeDocument/2006/relationships/hyperlink" Target="http://www.time.com/time/magazine/article/0,9171,2013820,00.html" TargetMode="External"/><Relationship Id="rId25" Type="http://schemas.openxmlformats.org/officeDocument/2006/relationships/hyperlink" Target="http://www.ft.com/intl/cms/s/0/0e0d550a-5bec-11e1-841c-00144feabdc0.html" TargetMode="External"/><Relationship Id="rId33" Type="http://schemas.openxmlformats.org/officeDocument/2006/relationships/hyperlink" Target="http://www.slate.com/articles/news_and_politics/politics/2013/06/immigration_reform_and_house_republicans_the_gop_may_not_need_hispanic_votes.html" TargetMode="External"/><Relationship Id="rId2" Type="http://schemas.openxmlformats.org/officeDocument/2006/relationships/customXml" Target="../customXml/item2.xml"/><Relationship Id="rId16" Type="http://schemas.openxmlformats.org/officeDocument/2006/relationships/hyperlink" Target="http://www.nytimes.com/2013/05/05/world/americas/in-latin-america-us-shifts-focus-from-drug-war-to-economy.html?pagewanted=all" TargetMode="External"/><Relationship Id="rId20" Type="http://schemas.openxmlformats.org/officeDocument/2006/relationships/hyperlink" Target="http://www.tradewinsllc.net/publi/IUST%20op-ed%201-09" TargetMode="External"/><Relationship Id="rId29" Type="http://schemas.openxmlformats.org/officeDocument/2006/relationships/hyperlink" Target="http://www.reuters.com/article/2013/06/29/us-usa-immigration-obama-idUSBRE95S05E2013062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iamiherald.com/2012/07/11/v-fullstory/2891728/republicans-attack-obama-for-chavez.html" TargetMode="External"/><Relationship Id="rId24" Type="http://schemas.openxmlformats.org/officeDocument/2006/relationships/hyperlink" Target="http://www.ndtv.com/article/world/hugo-chavez-us-supports-venezuelan-people-after-death-says-barack-obama-338740" TargetMode="External"/><Relationship Id="rId32" Type="http://schemas.openxmlformats.org/officeDocument/2006/relationships/hyperlink" Target="http://www.washingtonpost.com/blogs/wonkblog/wp/2013/07/01/wonkbook-house-republicans-do-the-math-on-immigration-reform/" TargetMode="External"/><Relationship Id="rId5" Type="http://schemas.openxmlformats.org/officeDocument/2006/relationships/settings" Target="settings.xml"/><Relationship Id="rId15" Type="http://schemas.openxmlformats.org/officeDocument/2006/relationships/hyperlink" Target="http://www.capitolhillcubans.com/2013/01/venezuelas-coup-made-in-cuba.html" TargetMode="External"/><Relationship Id="rId23" Type="http://schemas.openxmlformats.org/officeDocument/2006/relationships/hyperlink" Target="http://energy.nationaljournal.com/2012/08/finding-the-sweet-spot-biparti.php" TargetMode="External"/><Relationship Id="rId28" Type="http://schemas.openxmlformats.org/officeDocument/2006/relationships/hyperlink" Target="http://www.washingtonpost.com/blogs/post-politics/wp/2013/06/26/boehner-to-house-gop-on-immigration-well-do-our-own-bill/?print=1" TargetMode="External"/><Relationship Id="rId36" Type="http://schemas.microsoft.com/office/2007/relationships/stylesWithEffects" Target="stylesWithEffects.xml"/><Relationship Id="rId10" Type="http://schemas.openxmlformats.org/officeDocument/2006/relationships/hyperlink" Target="http://americasquarterly.org/node/2058" TargetMode="External"/><Relationship Id="rId19" Type="http://schemas.openxmlformats.org/officeDocument/2006/relationships/hyperlink" Target="http://www.fas.org/sgp/crs/row/R42582.pdf" TargetMode="External"/><Relationship Id="rId31" Type="http://schemas.openxmlformats.org/officeDocument/2006/relationships/hyperlink" Target="http://thehill.com/homenews/administration/308335-obama-calls-for-house-to-act-on-immigration" TargetMode="External"/><Relationship Id="rId4" Type="http://schemas.openxmlformats.org/officeDocument/2006/relationships/styles" Target="styles.xml"/><Relationship Id="rId9" Type="http://schemas.openxmlformats.org/officeDocument/2006/relationships/hyperlink" Target="http://www.newsmaxworld.com/Newsfront/obama-immigration-mexico-trip/2013/05/02/id/502393" TargetMode="External"/><Relationship Id="rId14" Type="http://schemas.openxmlformats.org/officeDocument/2006/relationships/hyperlink" Target="http://www.newrepublic.com/article/112596/hugo-chavez-dead-cuba-defined-him-much-venezuela-did" TargetMode="External"/><Relationship Id="rId22" Type="http://schemas.openxmlformats.org/officeDocument/2006/relationships/hyperlink" Target="http://thehill.com/special-reports/state-of-the-union-january-2012/205973-dont-delay-action-on-energy-issues" TargetMode="External"/><Relationship Id="rId27" Type="http://schemas.openxmlformats.org/officeDocument/2006/relationships/hyperlink" Target="http://www.reuters.com/article/2013/06/30/us-usa-immigration-idUSBRE95R14T20130630" TargetMode="External"/><Relationship Id="rId30" Type="http://schemas.openxmlformats.org/officeDocument/2006/relationships/hyperlink" Target="http://www.reuters.com/article/2013/06/29/us-usa-immigration-obama-idUSBRE95S05E20130629"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58AA742C-5F0F-4E7F-95A5-C58E79C77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54</Pages>
  <Words>21462</Words>
  <Characters>122336</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143511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Owner, Team 2011</cp:lastModifiedBy>
  <cp:revision>2</cp:revision>
  <dcterms:created xsi:type="dcterms:W3CDTF">2013-07-13T16:54:00Z</dcterms:created>
  <dcterms:modified xsi:type="dcterms:W3CDTF">2013-07-13T16:54:00Z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