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29EC" w:rsidRPr="00234941" w:rsidRDefault="001029EC" w:rsidP="00943E97">
      <w:pPr>
        <w:pStyle w:val="Heading2"/>
      </w:pPr>
    </w:p>
    <w:p w:rsidR="007F2C9C" w:rsidRDefault="007F2C9C" w:rsidP="007F2C9C">
      <w:pPr>
        <w:pStyle w:val="Heading1"/>
      </w:pPr>
      <w:r>
        <w:lastRenderedPageBreak/>
        <w:t>*Afghan Stability Advantage*</w:t>
      </w:r>
    </w:p>
    <w:p w:rsidR="007F2C9C" w:rsidRDefault="007F2C9C" w:rsidP="00F82FB3">
      <w:pPr>
        <w:pStyle w:val="Heading2"/>
      </w:pPr>
      <w:r>
        <w:lastRenderedPageBreak/>
        <w:t>1ac Afghan Instability</w:t>
      </w:r>
    </w:p>
    <w:p w:rsidR="007F2C9C" w:rsidRPr="00234941" w:rsidRDefault="007F2C9C" w:rsidP="007F2C9C">
      <w:pPr>
        <w:rPr>
          <w:b/>
          <w:u w:val="single"/>
        </w:rPr>
      </w:pPr>
      <w:r w:rsidRPr="00234941">
        <w:rPr>
          <w:b/>
        </w:rPr>
        <w:t xml:space="preserve">International crackdowns have </w:t>
      </w:r>
      <w:r w:rsidRPr="00234941">
        <w:rPr>
          <w:b/>
          <w:u w:val="single"/>
        </w:rPr>
        <w:t>failed</w:t>
      </w:r>
      <w:r w:rsidRPr="00234941">
        <w:rPr>
          <w:b/>
        </w:rPr>
        <w:t xml:space="preserve"> – production is </w:t>
      </w:r>
      <w:r w:rsidRPr="00234941">
        <w:rPr>
          <w:b/>
          <w:u w:val="single"/>
        </w:rPr>
        <w:t>on the rise</w:t>
      </w:r>
      <w:r>
        <w:rPr>
          <w:b/>
          <w:u w:val="single"/>
        </w:rPr>
        <w:t xml:space="preserve"> </w:t>
      </w:r>
      <w:r w:rsidRPr="005E6E89">
        <w:rPr>
          <w:b/>
        </w:rPr>
        <w:t>in Afghanistan</w:t>
      </w:r>
    </w:p>
    <w:p w:rsidR="007F2C9C" w:rsidRPr="00234941" w:rsidRDefault="007F2C9C" w:rsidP="007F2C9C">
      <w:pPr>
        <w:rPr>
          <w:rFonts w:eastAsia="Times New Roman"/>
        </w:rPr>
      </w:pPr>
      <w:r w:rsidRPr="00234941">
        <w:rPr>
          <w:b/>
        </w:rPr>
        <w:t>CIS Newswire, 5/8</w:t>
      </w:r>
      <w:r w:rsidRPr="00234941">
        <w:t xml:space="preserve">/13 </w:t>
      </w:r>
      <w:r w:rsidRPr="00234941">
        <w:rPr>
          <w:sz w:val="16"/>
        </w:rPr>
        <w:t>(Russia’s military newswire, “Foreign military force in Afghanistan fails to make anti-terrorism breakthrough, drug trafficking grows – Putin”, Russia &amp; CIS Military Newswire, 5/8/2013, Proquest</w:t>
      </w:r>
      <w:r w:rsidR="00684EE4">
        <w:rPr>
          <w:sz w:val="16"/>
        </w:rPr>
        <w:t>, JKahn</w:t>
      </w:r>
      <w:r w:rsidRPr="00234941">
        <w:rPr>
          <w:sz w:val="16"/>
        </w:rPr>
        <w:t>)</w:t>
      </w:r>
    </w:p>
    <w:p w:rsidR="007F2C9C" w:rsidRPr="00234941" w:rsidRDefault="007F2C9C" w:rsidP="007F2C9C">
      <w:pPr>
        <w:rPr>
          <w:rFonts w:eastAsia="Times New Roman"/>
          <w:sz w:val="16"/>
          <w:szCs w:val="24"/>
        </w:rPr>
      </w:pPr>
      <w:r w:rsidRPr="00234941">
        <w:rPr>
          <w:rFonts w:eastAsia="Times New Roman"/>
          <w:sz w:val="16"/>
          <w:szCs w:val="24"/>
        </w:rPr>
        <w:t xml:space="preserve">MOSCOW. May 8 (Interfax) - Russian President Vladimir </w:t>
      </w:r>
      <w:r w:rsidRPr="00234941">
        <w:rPr>
          <w:rStyle w:val="StyleBoldUnderline"/>
        </w:rPr>
        <w:t>Putin forecasts a possibility of exacerbation in Afghanistan and</w:t>
      </w:r>
      <w:r w:rsidRPr="00234941">
        <w:rPr>
          <w:rFonts w:eastAsia="Times New Roman"/>
          <w:sz w:val="16"/>
          <w:szCs w:val="24"/>
        </w:rPr>
        <w:t xml:space="preserve"> says the </w:t>
      </w:r>
      <w:r w:rsidRPr="00234941">
        <w:rPr>
          <w:rStyle w:val="StyleBoldUnderline"/>
          <w:bdr w:val="single" w:sz="4" w:space="0" w:color="auto" w:frame="1"/>
        </w:rPr>
        <w:t>international forces have failed</w:t>
      </w:r>
      <w:r w:rsidRPr="00234941">
        <w:rPr>
          <w:rStyle w:val="StyleBoldUnderline"/>
        </w:rPr>
        <w:t xml:space="preserve"> to make a breakthrough in fighting terrorism and drug trafficking</w:t>
      </w:r>
      <w:r w:rsidRPr="00234941">
        <w:rPr>
          <w:rFonts w:eastAsia="Times New Roman"/>
          <w:color w:val="000000"/>
          <w:sz w:val="16"/>
          <w:szCs w:val="24"/>
        </w:rPr>
        <w:t xml:space="preserve"> in </w:t>
      </w:r>
      <w:r w:rsidRPr="00234941">
        <w:rPr>
          <w:rFonts w:eastAsia="Times New Roman"/>
          <w:sz w:val="16"/>
          <w:szCs w:val="24"/>
        </w:rPr>
        <w:t xml:space="preserve">that country. "There are all grounds </w:t>
      </w:r>
      <w:r w:rsidRPr="00234941">
        <w:rPr>
          <w:rFonts w:eastAsia="Times New Roman"/>
          <w:color w:val="000000"/>
          <w:sz w:val="16"/>
          <w:szCs w:val="24"/>
        </w:rPr>
        <w:t>to</w:t>
      </w:r>
      <w:r w:rsidRPr="00234941">
        <w:rPr>
          <w:rFonts w:eastAsia="Times New Roman"/>
          <w:sz w:val="16"/>
          <w:szCs w:val="24"/>
        </w:rPr>
        <w:t xml:space="preserve"> believe </w:t>
      </w:r>
      <w:r w:rsidRPr="00234941">
        <w:rPr>
          <w:rStyle w:val="StyleBoldUnderline"/>
          <w:bdr w:val="single" w:sz="4" w:space="0" w:color="auto" w:frame="1"/>
        </w:rPr>
        <w:t>we may face an exacerbated situation in Afghanistan in the near future</w:t>
      </w:r>
      <w:r w:rsidRPr="00234941">
        <w:rPr>
          <w:rFonts w:eastAsia="Times New Roman"/>
          <w:sz w:val="16"/>
          <w:szCs w:val="24"/>
        </w:rPr>
        <w:t xml:space="preserve">," </w:t>
      </w:r>
      <w:r w:rsidRPr="00234941">
        <w:rPr>
          <w:rFonts w:eastAsia="Times New Roman"/>
          <w:color w:val="000000"/>
          <w:sz w:val="16"/>
          <w:szCs w:val="24"/>
        </w:rPr>
        <w:t>Putin</w:t>
      </w:r>
      <w:r w:rsidRPr="00234941">
        <w:rPr>
          <w:rFonts w:eastAsia="Times New Roman"/>
          <w:sz w:val="16"/>
          <w:szCs w:val="24"/>
        </w:rPr>
        <w:t>said at a meeting of the Russian Security Council on Wednesday. "</w:t>
      </w:r>
      <w:r w:rsidRPr="00234941">
        <w:rPr>
          <w:rStyle w:val="StyleBoldUnderline"/>
        </w:rPr>
        <w:t>The foreign military contingent</w:t>
      </w:r>
      <w:r w:rsidRPr="00234941">
        <w:rPr>
          <w:rFonts w:eastAsia="Times New Roman"/>
          <w:sz w:val="16"/>
          <w:szCs w:val="24"/>
        </w:rPr>
        <w:t xml:space="preserve">, whose backbone is American </w:t>
      </w:r>
      <w:r w:rsidRPr="00234941">
        <w:rPr>
          <w:rFonts w:eastAsia="Times New Roman"/>
          <w:color w:val="000000"/>
          <w:sz w:val="16"/>
          <w:szCs w:val="24"/>
        </w:rPr>
        <w:t>forces</w:t>
      </w:r>
      <w:r w:rsidRPr="00234941">
        <w:rPr>
          <w:rFonts w:eastAsia="Times New Roman"/>
          <w:sz w:val="16"/>
          <w:szCs w:val="24"/>
        </w:rPr>
        <w:t xml:space="preserve">, </w:t>
      </w:r>
      <w:r w:rsidRPr="00234941">
        <w:rPr>
          <w:rStyle w:val="StyleBoldUnderline"/>
        </w:rPr>
        <w:t>has not achieved a breakthrough in the fight against terrorist</w:t>
      </w:r>
      <w:r w:rsidRPr="00234941">
        <w:rPr>
          <w:rFonts w:eastAsia="Times New Roman"/>
          <w:sz w:val="16"/>
          <w:szCs w:val="24"/>
        </w:rPr>
        <w:t xml:space="preserve"> and radical </w:t>
      </w:r>
      <w:r w:rsidRPr="00234941">
        <w:rPr>
          <w:rStyle w:val="StyleBoldUnderline"/>
        </w:rPr>
        <w:t>groups</w:t>
      </w:r>
      <w:r w:rsidRPr="00234941">
        <w:rPr>
          <w:rFonts w:eastAsia="Times New Roman"/>
          <w:sz w:val="16"/>
          <w:szCs w:val="24"/>
        </w:rPr>
        <w:t xml:space="preserve"> as yet; on the contrary, their </w:t>
      </w:r>
      <w:r w:rsidRPr="00234941">
        <w:rPr>
          <w:rStyle w:val="StyleBoldUnderline"/>
          <w:bdr w:val="single" w:sz="4" w:space="0" w:color="auto" w:frame="1"/>
        </w:rPr>
        <w:t>activity has intensified</w:t>
      </w:r>
      <w:r w:rsidRPr="00234941">
        <w:rPr>
          <w:rFonts w:eastAsia="Times New Roman"/>
          <w:sz w:val="16"/>
          <w:szCs w:val="24"/>
        </w:rPr>
        <w:t xml:space="preserve"> lately," he stated. "Besides, </w:t>
      </w:r>
      <w:r w:rsidRPr="00234941">
        <w:rPr>
          <w:rStyle w:val="StyleBoldUnderline"/>
          <w:bdr w:val="single" w:sz="4" w:space="0" w:color="auto" w:frame="1"/>
        </w:rPr>
        <w:t>there has been a drastic increase in drug production in Afghanistan</w:t>
      </w:r>
      <w:r w:rsidRPr="00234941">
        <w:rPr>
          <w:rStyle w:val="StyleBoldUnderline"/>
        </w:rPr>
        <w:t xml:space="preserve"> and formation of stable drug trafficking routes to other countries</w:t>
      </w:r>
      <w:r w:rsidRPr="00234941">
        <w:rPr>
          <w:rFonts w:eastAsia="Times New Roman"/>
          <w:sz w:val="16"/>
          <w:szCs w:val="24"/>
        </w:rPr>
        <w:t xml:space="preserve">; unfortunately, </w:t>
      </w:r>
      <w:r w:rsidRPr="00234941">
        <w:rPr>
          <w:rStyle w:val="StyleBoldUnderline"/>
          <w:bdr w:val="single" w:sz="4" w:space="0" w:color="auto" w:frame="1"/>
        </w:rPr>
        <w:t>Russia is amongst them</w:t>
      </w:r>
      <w:r w:rsidRPr="00234941">
        <w:rPr>
          <w:rFonts w:eastAsia="Times New Roman"/>
          <w:sz w:val="16"/>
          <w:szCs w:val="24"/>
        </w:rPr>
        <w:t>," the president remarked. "</w:t>
      </w:r>
      <w:r w:rsidRPr="00234941">
        <w:rPr>
          <w:rStyle w:val="StyleBoldUnderline"/>
        </w:rPr>
        <w:t>International terrorist</w:t>
      </w:r>
      <w:r w:rsidRPr="00234941">
        <w:rPr>
          <w:rFonts w:eastAsia="Times New Roman"/>
          <w:sz w:val="16"/>
          <w:szCs w:val="24"/>
        </w:rPr>
        <w:t xml:space="preserve"> and radical </w:t>
      </w:r>
      <w:r w:rsidRPr="00234941">
        <w:rPr>
          <w:rStyle w:val="StyleBoldUnderline"/>
        </w:rPr>
        <w:t>groups</w:t>
      </w:r>
      <w:r w:rsidRPr="00234941">
        <w:rPr>
          <w:rFonts w:eastAsia="Times New Roman"/>
          <w:sz w:val="16"/>
          <w:szCs w:val="24"/>
        </w:rPr>
        <w:t xml:space="preserve"> do not conceal their plans </w:t>
      </w:r>
      <w:r w:rsidRPr="00234941">
        <w:rPr>
          <w:rFonts w:eastAsia="Times New Roman"/>
          <w:color w:val="000000"/>
          <w:sz w:val="16"/>
          <w:szCs w:val="24"/>
        </w:rPr>
        <w:t>to</w:t>
      </w:r>
      <w:r w:rsidRPr="00234941">
        <w:rPr>
          <w:rFonts w:eastAsia="Times New Roman"/>
          <w:sz w:val="16"/>
          <w:szCs w:val="24"/>
        </w:rPr>
        <w:t xml:space="preserve"> </w:t>
      </w:r>
      <w:r w:rsidRPr="00234941">
        <w:rPr>
          <w:rStyle w:val="StyleBoldUnderline"/>
          <w:bdr w:val="single" w:sz="4" w:space="0" w:color="auto" w:frame="1"/>
        </w:rPr>
        <w:t>export instability</w:t>
      </w:r>
      <w:r w:rsidRPr="00234941">
        <w:rPr>
          <w:rFonts w:eastAsia="Times New Roman"/>
          <w:sz w:val="16"/>
          <w:szCs w:val="24"/>
        </w:rPr>
        <w:t xml:space="preserve">," </w:t>
      </w:r>
      <w:r w:rsidRPr="00234941">
        <w:rPr>
          <w:rFonts w:eastAsia="Times New Roman"/>
          <w:color w:val="000000"/>
          <w:sz w:val="16"/>
          <w:szCs w:val="24"/>
        </w:rPr>
        <w:t>Putin</w:t>
      </w:r>
      <w:r w:rsidRPr="00234941">
        <w:rPr>
          <w:rFonts w:eastAsia="Times New Roman"/>
          <w:sz w:val="16"/>
          <w:szCs w:val="24"/>
        </w:rPr>
        <w:t xml:space="preserve"> said. "They are trying </w:t>
      </w:r>
      <w:r w:rsidRPr="00234941">
        <w:rPr>
          <w:rFonts w:eastAsia="Times New Roman"/>
          <w:color w:val="000000"/>
          <w:sz w:val="16"/>
          <w:szCs w:val="24"/>
        </w:rPr>
        <w:t>to</w:t>
      </w:r>
      <w:r w:rsidRPr="00234941">
        <w:rPr>
          <w:rFonts w:eastAsia="Times New Roman"/>
          <w:sz w:val="16"/>
          <w:szCs w:val="24"/>
        </w:rPr>
        <w:t xml:space="preserve"> spread subversive activity into the territories of neighboring Central Asian countries and Russia," the president said. "</w:t>
      </w:r>
      <w:r w:rsidRPr="00234941">
        <w:rPr>
          <w:rStyle w:val="StyleBoldUnderline"/>
        </w:rPr>
        <w:t xml:space="preserve">Such developments are fraught with </w:t>
      </w:r>
      <w:r w:rsidRPr="00234941">
        <w:rPr>
          <w:rStyle w:val="StyleBoldUnderline"/>
          <w:bdr w:val="single" w:sz="4" w:space="0" w:color="auto" w:frame="1"/>
        </w:rPr>
        <w:t>serious risks</w:t>
      </w:r>
      <w:r w:rsidRPr="00234941">
        <w:rPr>
          <w:rFonts w:eastAsia="Times New Roman"/>
          <w:sz w:val="16"/>
          <w:szCs w:val="24"/>
        </w:rPr>
        <w:t xml:space="preserve"> </w:t>
      </w:r>
      <w:r w:rsidRPr="00234941">
        <w:rPr>
          <w:rFonts w:eastAsia="Times New Roman"/>
          <w:color w:val="000000"/>
          <w:sz w:val="16"/>
          <w:szCs w:val="24"/>
        </w:rPr>
        <w:t>to</w:t>
      </w:r>
      <w:r w:rsidRPr="00234941">
        <w:rPr>
          <w:rFonts w:eastAsia="Times New Roman"/>
          <w:sz w:val="16"/>
          <w:szCs w:val="24"/>
        </w:rPr>
        <w:t xml:space="preserve"> us: </w:t>
      </w:r>
      <w:r w:rsidRPr="00234941">
        <w:rPr>
          <w:rStyle w:val="StyleBoldUnderline"/>
        </w:rPr>
        <w:t>an increase in drug trafficking and transboundary crime, uncontrolled</w:t>
      </w:r>
      <w:r w:rsidRPr="00234941">
        <w:rPr>
          <w:rFonts w:eastAsia="Times New Roman"/>
          <w:sz w:val="16"/>
          <w:szCs w:val="24"/>
        </w:rPr>
        <w:t xml:space="preserve"> flows of </w:t>
      </w:r>
      <w:r w:rsidRPr="00234941">
        <w:rPr>
          <w:rStyle w:val="StyleBoldUnderline"/>
        </w:rPr>
        <w:t>refugees</w:t>
      </w:r>
      <w:r w:rsidRPr="00234941">
        <w:rPr>
          <w:rFonts w:eastAsia="Times New Roman"/>
          <w:sz w:val="16"/>
          <w:szCs w:val="24"/>
        </w:rPr>
        <w:t xml:space="preserve">, migrants, </w:t>
      </w:r>
      <w:r w:rsidRPr="00234941">
        <w:rPr>
          <w:rStyle w:val="StyleBoldUnderline"/>
        </w:rPr>
        <w:t>and fundamentalism</w:t>
      </w:r>
      <w:r w:rsidRPr="00234941">
        <w:rPr>
          <w:rFonts w:eastAsia="Times New Roman"/>
          <w:sz w:val="16"/>
          <w:szCs w:val="24"/>
        </w:rPr>
        <w:t xml:space="preserve">," he stressed. The </w:t>
      </w:r>
      <w:r w:rsidRPr="00234941">
        <w:rPr>
          <w:rStyle w:val="StyleBoldUnderline"/>
        </w:rPr>
        <w:t>international forces</w:t>
      </w:r>
      <w:r w:rsidRPr="00234941">
        <w:rPr>
          <w:rFonts w:eastAsia="Times New Roman"/>
          <w:sz w:val="16"/>
          <w:szCs w:val="24"/>
        </w:rPr>
        <w:t xml:space="preserve"> "</w:t>
      </w:r>
      <w:r w:rsidRPr="00234941">
        <w:rPr>
          <w:rStyle w:val="StyleBoldUnderline"/>
        </w:rPr>
        <w:t>have done</w:t>
      </w:r>
      <w:r w:rsidRPr="00234941">
        <w:rPr>
          <w:rFonts w:eastAsia="Times New Roman"/>
          <w:sz w:val="16"/>
          <w:szCs w:val="24"/>
        </w:rPr>
        <w:t xml:space="preserve"> practically </w:t>
      </w:r>
      <w:r w:rsidRPr="00234941">
        <w:rPr>
          <w:rStyle w:val="StyleBoldUnderline"/>
          <w:bdr w:val="single" w:sz="4" w:space="0" w:color="auto" w:frame="1"/>
        </w:rPr>
        <w:t>nothing</w:t>
      </w:r>
      <w:r w:rsidRPr="00234941">
        <w:rPr>
          <w:rFonts w:eastAsia="Times New Roman"/>
          <w:sz w:val="16"/>
          <w:szCs w:val="24"/>
        </w:rPr>
        <w:t xml:space="preserve"> </w:t>
      </w:r>
      <w:r w:rsidRPr="00234941">
        <w:rPr>
          <w:rFonts w:eastAsia="Times New Roman"/>
          <w:color w:val="000000"/>
          <w:sz w:val="16"/>
          <w:szCs w:val="24"/>
        </w:rPr>
        <w:t>to</w:t>
      </w:r>
      <w:r w:rsidRPr="00234941">
        <w:rPr>
          <w:rFonts w:eastAsia="Times New Roman"/>
          <w:sz w:val="16"/>
          <w:szCs w:val="24"/>
        </w:rPr>
        <w:t xml:space="preserve"> eradicate </w:t>
      </w:r>
      <w:r w:rsidRPr="00234941">
        <w:rPr>
          <w:rFonts w:eastAsia="Times New Roman"/>
          <w:color w:val="000000"/>
          <w:sz w:val="16"/>
          <w:szCs w:val="24"/>
        </w:rPr>
        <w:t>drug</w:t>
      </w:r>
      <w:r w:rsidRPr="00234941">
        <w:rPr>
          <w:rFonts w:eastAsia="Times New Roman"/>
          <w:sz w:val="16"/>
          <w:szCs w:val="24"/>
        </w:rPr>
        <w:t xml:space="preserve"> production </w:t>
      </w:r>
      <w:r w:rsidRPr="00234941">
        <w:rPr>
          <w:rFonts w:eastAsia="Times New Roman"/>
          <w:color w:val="000000"/>
          <w:sz w:val="16"/>
          <w:szCs w:val="24"/>
        </w:rPr>
        <w:t>in Afghanistan</w:t>
      </w:r>
      <w:r w:rsidRPr="00234941">
        <w:rPr>
          <w:rFonts w:eastAsia="Times New Roman"/>
          <w:sz w:val="16"/>
          <w:szCs w:val="24"/>
        </w:rPr>
        <w:t xml:space="preserve">," the president said. "Alas, Russian proposals </w:t>
      </w:r>
      <w:r w:rsidRPr="00234941">
        <w:rPr>
          <w:rFonts w:eastAsia="Times New Roman"/>
          <w:color w:val="000000"/>
          <w:sz w:val="16"/>
          <w:szCs w:val="24"/>
        </w:rPr>
        <w:t>to</w:t>
      </w:r>
      <w:r w:rsidRPr="00234941">
        <w:rPr>
          <w:rFonts w:eastAsia="Times New Roman"/>
          <w:sz w:val="16"/>
          <w:szCs w:val="24"/>
        </w:rPr>
        <w:t xml:space="preserve"> the effect have been neglected," he said. Meanwhile, the 2014 will be difficult for </w:t>
      </w:r>
      <w:r w:rsidRPr="00234941">
        <w:rPr>
          <w:rFonts w:eastAsia="Times New Roman"/>
          <w:color w:val="000000"/>
          <w:sz w:val="16"/>
          <w:szCs w:val="24"/>
        </w:rPr>
        <w:t>Afghanistan</w:t>
      </w:r>
      <w:r w:rsidRPr="00234941">
        <w:rPr>
          <w:rFonts w:eastAsia="Times New Roman"/>
          <w:sz w:val="16"/>
          <w:szCs w:val="24"/>
        </w:rPr>
        <w:t xml:space="preserve">, </w:t>
      </w:r>
      <w:r w:rsidRPr="00234941">
        <w:rPr>
          <w:rFonts w:eastAsia="Times New Roman"/>
          <w:color w:val="000000"/>
          <w:sz w:val="16"/>
          <w:szCs w:val="24"/>
        </w:rPr>
        <w:t>Putin</w:t>
      </w:r>
      <w:r w:rsidRPr="00234941">
        <w:rPr>
          <w:rFonts w:eastAsia="Times New Roman"/>
          <w:sz w:val="16"/>
          <w:szCs w:val="24"/>
        </w:rPr>
        <w:t xml:space="preserve"> said. He said that the country would have presidential and provincial elections and, "what is especially important, the bulk of the </w:t>
      </w:r>
      <w:r w:rsidRPr="00234941">
        <w:rPr>
          <w:rFonts w:eastAsia="Times New Roman"/>
          <w:color w:val="000000"/>
          <w:sz w:val="16"/>
          <w:szCs w:val="24"/>
        </w:rPr>
        <w:t>foreign military</w:t>
      </w:r>
      <w:r w:rsidRPr="00234941">
        <w:rPr>
          <w:rFonts w:eastAsia="Times New Roman"/>
          <w:sz w:val="16"/>
          <w:szCs w:val="24"/>
        </w:rPr>
        <w:t xml:space="preserve"> contingent will be pulled out next year."</w:t>
      </w:r>
    </w:p>
    <w:p w:rsidR="007F2C9C" w:rsidRPr="00234941" w:rsidRDefault="007F2C9C" w:rsidP="007F2C9C">
      <w:pPr>
        <w:rPr>
          <w:rFonts w:eastAsia="Calibri"/>
        </w:rPr>
      </w:pPr>
    </w:p>
    <w:p w:rsidR="007F2C9C" w:rsidRPr="00234941" w:rsidRDefault="007F2C9C" w:rsidP="007F2C9C">
      <w:pPr>
        <w:rPr>
          <w:b/>
        </w:rPr>
      </w:pPr>
      <w:r w:rsidRPr="00234941">
        <w:rPr>
          <w:b/>
        </w:rPr>
        <w:t>Drugs cause Afghan instability – fund the Taliban</w:t>
      </w:r>
    </w:p>
    <w:p w:rsidR="007F2C9C" w:rsidRPr="00234941" w:rsidRDefault="007F2C9C" w:rsidP="007F2C9C">
      <w:r w:rsidRPr="00234941">
        <w:rPr>
          <w:b/>
        </w:rPr>
        <w:t>Inkster, 12</w:t>
      </w:r>
      <w:r w:rsidRPr="00234941">
        <w:t xml:space="preserve"> (Nigel, Director of Transnational Threats and Political Risk at the International Institute for Strategic Studies, “</w:t>
      </w:r>
      <w:r w:rsidRPr="00234941">
        <w:rPr>
          <w:rFonts w:cs="LucidaGrande"/>
          <w:color w:val="000000"/>
          <w:szCs w:val="24"/>
        </w:rPr>
        <w:t xml:space="preserve">Drugs: A war lost in Afghanistan”, </w:t>
      </w:r>
      <w:r w:rsidRPr="00234941">
        <w:t>Foreign Policy, 5/29/2012</w:t>
      </w:r>
      <w:proofErr w:type="gramStart"/>
      <w:r w:rsidRPr="00234941">
        <w:t>,  http</w:t>
      </w:r>
      <w:proofErr w:type="gramEnd"/>
      <w:r w:rsidRPr="00234941">
        <w:t>://afpak.foreignpolicy.com/posts/2012/05/29/drugs_a_war_lost_in_afghanistan, JKahn)</w:t>
      </w:r>
    </w:p>
    <w:p w:rsidR="007F2C9C" w:rsidRPr="00234941" w:rsidRDefault="007F2C9C" w:rsidP="007F2C9C">
      <w:pPr>
        <w:rPr>
          <w:rStyle w:val="StyleBoldUnderline"/>
        </w:rPr>
      </w:pPr>
      <w:r w:rsidRPr="00234941">
        <w:rPr>
          <w:rStyle w:val="StyleBoldUnderline"/>
        </w:rPr>
        <w:t>The</w:t>
      </w:r>
      <w:r w:rsidRPr="00234941">
        <w:rPr>
          <w:sz w:val="16"/>
        </w:rPr>
        <w:t xml:space="preserve"> May 20 </w:t>
      </w:r>
      <w:r w:rsidRPr="00234941">
        <w:rPr>
          <w:rStyle w:val="StyleBoldUnderline"/>
        </w:rPr>
        <w:t>NATO summit</w:t>
      </w:r>
      <w:r w:rsidRPr="00234941">
        <w:rPr>
          <w:sz w:val="16"/>
        </w:rPr>
        <w:t xml:space="preserve"> in Chicago </w:t>
      </w:r>
      <w:r w:rsidRPr="00234941">
        <w:rPr>
          <w:rStyle w:val="StyleBoldUnderline"/>
        </w:rPr>
        <w:t>was dominated by the issue of Afghanistan</w:t>
      </w:r>
      <w:r w:rsidRPr="00234941">
        <w:rPr>
          <w:sz w:val="16"/>
        </w:rPr>
        <w:t xml:space="preserve">. Amidst all the talk about withdrawing international combat troops by 2014, funding the Afghan National Security Forces beyond 2014, and a doubtful political settlement with the Taliban, </w:t>
      </w:r>
      <w:r w:rsidRPr="00234941">
        <w:rPr>
          <w:rStyle w:val="StyleBoldUnderline"/>
        </w:rPr>
        <w:t xml:space="preserve">one subject was absent from the formal agenda: </w:t>
      </w:r>
      <w:r w:rsidRPr="00234941">
        <w:rPr>
          <w:rStyle w:val="StyleBoldUnderline"/>
          <w:bdr w:val="single" w:sz="4" w:space="0" w:color="auto" w:frame="1"/>
        </w:rPr>
        <w:t>drugs</w:t>
      </w:r>
      <w:r w:rsidRPr="00234941">
        <w:rPr>
          <w:sz w:val="16"/>
        </w:rPr>
        <w:t xml:space="preserve">. Yet </w:t>
      </w:r>
      <w:r w:rsidRPr="00234941">
        <w:rPr>
          <w:rStyle w:val="StyleBoldUnderline"/>
          <w:bdr w:val="single" w:sz="4" w:space="0" w:color="auto" w:frame="1"/>
        </w:rPr>
        <w:t>in few other countries</w:t>
      </w:r>
      <w:r w:rsidRPr="00234941">
        <w:rPr>
          <w:rStyle w:val="StyleBoldUnderline"/>
        </w:rPr>
        <w:t xml:space="preserve"> is the drugs trade so entrenched as it is in Afghanistan. Accounting for </w:t>
      </w:r>
      <w:r w:rsidRPr="00234941">
        <w:rPr>
          <w:rStyle w:val="StyleBoldUnderline"/>
          <w:bdr w:val="single" w:sz="4" w:space="0" w:color="auto" w:frame="1"/>
        </w:rPr>
        <w:t>between one-quarter and one-third of the national economy</w:t>
      </w:r>
      <w:r w:rsidRPr="00234941">
        <w:rPr>
          <w:rStyle w:val="StyleBoldUnderline"/>
        </w:rPr>
        <w:t xml:space="preserve">, it is an integral part of the </w:t>
      </w:r>
      <w:r w:rsidRPr="00234941">
        <w:rPr>
          <w:rStyle w:val="StyleBoldUnderline"/>
          <w:bdr w:val="single" w:sz="4" w:space="0" w:color="auto" w:frame="1"/>
        </w:rPr>
        <w:t>insecurity</w:t>
      </w:r>
      <w:r w:rsidRPr="00234941">
        <w:rPr>
          <w:sz w:val="16"/>
        </w:rPr>
        <w:t xml:space="preserve"> blighting Afghan life for the past 30 years. Debate may continue for years as to whether the </w:t>
      </w:r>
      <w:r w:rsidRPr="00234941">
        <w:rPr>
          <w:rStyle w:val="StyleBoldUnderline"/>
        </w:rPr>
        <w:t>Western intervention</w:t>
      </w:r>
      <w:r w:rsidRPr="00234941">
        <w:rPr>
          <w:sz w:val="16"/>
        </w:rPr>
        <w:t xml:space="preserve"> in Afghanistan has made the world safer or more insecure in the post-9/11 era. But it </w:t>
      </w:r>
      <w:r w:rsidRPr="00234941">
        <w:rPr>
          <w:rStyle w:val="StyleBoldUnderline"/>
        </w:rPr>
        <w:t>has not only done nothing to reduce global supplies of illicit opium</w:t>
      </w:r>
      <w:r w:rsidRPr="00234941">
        <w:rPr>
          <w:sz w:val="16"/>
        </w:rPr>
        <w:t xml:space="preserve">; rather, </w:t>
      </w:r>
      <w:r w:rsidRPr="00234941">
        <w:rPr>
          <w:rStyle w:val="StyleBoldUnderline"/>
          <w:bdr w:val="single" w:sz="4" w:space="0" w:color="auto" w:frame="1"/>
        </w:rPr>
        <w:t>it has made the problem worse</w:t>
      </w:r>
      <w:r w:rsidRPr="00234941">
        <w:rPr>
          <w:sz w:val="16"/>
        </w:rPr>
        <w:t xml:space="preserve">. The international drugs-control regime, in place since the 1961 Single Convention on Narcotic Drugs came into effect, rests on prohibiting use in consumer countries and reducing supply in producer states. In Afghanistan, </w:t>
      </w:r>
      <w:r w:rsidRPr="00234941">
        <w:rPr>
          <w:rStyle w:val="StyleBoldUnderline"/>
        </w:rPr>
        <w:t>the source of</w:t>
      </w:r>
      <w:r w:rsidRPr="00234941">
        <w:rPr>
          <w:sz w:val="16"/>
        </w:rPr>
        <w:t xml:space="preserve"> around </w:t>
      </w:r>
      <w:r w:rsidRPr="00234941">
        <w:rPr>
          <w:rStyle w:val="StyleBoldUnderline"/>
        </w:rPr>
        <w:t>60 per cent of the planet's illicit opium and 85 per cent of heroin, the</w:t>
      </w:r>
      <w:r w:rsidRPr="00234941">
        <w:rPr>
          <w:sz w:val="16"/>
        </w:rPr>
        <w:t xml:space="preserve"> latter </w:t>
      </w:r>
      <w:r w:rsidRPr="00234941">
        <w:rPr>
          <w:rStyle w:val="StyleBoldUnderline"/>
        </w:rPr>
        <w:t xml:space="preserve">objective may </w:t>
      </w:r>
      <w:r w:rsidRPr="00234941">
        <w:rPr>
          <w:rStyle w:val="StyleBoldUnderline"/>
          <w:bdr w:val="single" w:sz="4" w:space="0" w:color="auto" w:frame="1"/>
        </w:rPr>
        <w:t>never be achieved</w:t>
      </w:r>
      <w:r w:rsidRPr="00234941">
        <w:rPr>
          <w:sz w:val="16"/>
        </w:rPr>
        <w:t xml:space="preserve"> to any meaningful degree. The boom years for Afghan poppy cultivation began in the 1970s, thanks to political instability in Southeast Asia's fertile 'Golden Triangle' and bans on the crop in neighbouring Iran and Pakistan. The Soviet invasion in late 1979 gave local warlords an incentive to plant opium poppies to fund their insurgency against Moscow. In the three decades since, with few other sources of income, opium production has come to provide for up to half a million Afghan households. The poppy is a hardy, drought-resistant plant, much easier for farmers to grow than saffron and more profitable than wheat. Both have been offered as alternative crops, but with only limited take-up. The criminal networks that have sprung up around the drugs trade provide farmers with seeds, fertiliser and cash loans; in short they offer an alternative welfare system. The </w:t>
      </w:r>
      <w:r w:rsidRPr="00234941">
        <w:rPr>
          <w:rStyle w:val="StyleBoldUnderline"/>
        </w:rPr>
        <w:t>principal growing regions</w:t>
      </w:r>
      <w:r w:rsidRPr="00234941">
        <w:rPr>
          <w:sz w:val="16"/>
        </w:rPr>
        <w:t xml:space="preserve">, the southern Pashtun-dominated provinces of Helmand and Kandahar, </w:t>
      </w:r>
      <w:r w:rsidRPr="00234941">
        <w:rPr>
          <w:rStyle w:val="StyleBoldUnderline"/>
          <w:bdr w:val="single" w:sz="4" w:space="0" w:color="auto" w:frame="1"/>
        </w:rPr>
        <w:t>are also Taliban strongholds</w:t>
      </w:r>
      <w:r w:rsidRPr="00234941">
        <w:rPr>
          <w:sz w:val="16"/>
        </w:rPr>
        <w:t xml:space="preserve">. For all these reasons, </w:t>
      </w:r>
      <w:r w:rsidRPr="00234941">
        <w:rPr>
          <w:rStyle w:val="StyleBoldUnderline"/>
        </w:rPr>
        <w:t>NATO efforts to eradicate opium</w:t>
      </w:r>
      <w:r w:rsidRPr="00234941">
        <w:rPr>
          <w:sz w:val="16"/>
        </w:rPr>
        <w:t xml:space="preserve"> - either by aerial spraying or manually- </w:t>
      </w:r>
      <w:r w:rsidRPr="00234941">
        <w:rPr>
          <w:rStyle w:val="StyleBoldUnderline"/>
          <w:bdr w:val="single" w:sz="4" w:space="0" w:color="auto" w:frame="1"/>
        </w:rPr>
        <w:t>have alienated the population</w:t>
      </w:r>
      <w:r w:rsidRPr="00234941">
        <w:rPr>
          <w:sz w:val="16"/>
        </w:rPr>
        <w:t xml:space="preserve">. Indeed, they have often had to be abandoned in the face of popular resistance. Crop disease did more to reduce opium production in 2010 than NATO's counter-narcotics strategy. The United Nations recently reported there had been a 61 percent rebound in opium production in 2011, and prices were soaring. This is a worrying trend, which seems set to continue after NATO troops leave. Drug seizures, while rising, still account for less than 5% of opium produced. As a general rule, the United Nations estimates, law-enforcement agencies need to interdict about 70% of supplies to make the drugs trade less financially attractive to traffickers and dealers. In any circumstances, this is an extremely challenging objective. In the large swathes of Afghanistan where the central government and security forces wield no control, it is completely unrealistic. Meanwhile, no major trafficker has yet successfully been prosecuted due to a widespread culture of impunity. Alternative approaches have been proposed. Most recently, in May 2012, Tajik Interior Minister Ramazon Rakhimov proposed that opium </w:t>
      </w:r>
      <w:r w:rsidRPr="00234941">
        <w:rPr>
          <w:sz w:val="16"/>
        </w:rPr>
        <w:lastRenderedPageBreak/>
        <w:t xml:space="preserve">should be purchased directly from Afghan farmers to either be used in the pharmaceutical industry or to be destroyed. He also called on other countries to do the same in a move he deemed essential to fight drug trafficking and narcotics-fuelled terrorism. But this option was tried in 2002 when the United Kingdom had the lead on narcotics reduction, and had to be abandoned in the face of evidence that the purchasing programme constituted a perverse incentive to increase production. Licit production of opium for medical purposes may be a long-term option for Afghanistan, but not while current conditions of high insecurity and pervasive corruption persist. In the West, the drugs scourge is mostly thought about in terms of the lives lost, opportunities wasted and the social disruption created through addiction. </w:t>
      </w:r>
      <w:r w:rsidRPr="00234941">
        <w:rPr>
          <w:rStyle w:val="StyleBoldUnderline"/>
        </w:rPr>
        <w:t xml:space="preserve">In fragile and impoverished nations such as Afghanistan, drugs create a shadow state, fuelling institutional </w:t>
      </w:r>
      <w:r w:rsidRPr="00234941">
        <w:rPr>
          <w:rStyle w:val="StyleBoldUnderline"/>
          <w:bdr w:val="single" w:sz="4" w:space="0" w:color="auto" w:frame="1"/>
        </w:rPr>
        <w:t>corruption, instability, violence</w:t>
      </w:r>
      <w:r w:rsidRPr="00234941">
        <w:rPr>
          <w:rStyle w:val="StyleBoldUnderline"/>
        </w:rPr>
        <w:t xml:space="preserve"> and human misery. The </w:t>
      </w:r>
      <w:r w:rsidRPr="00234941">
        <w:rPr>
          <w:rStyle w:val="StyleBoldUnderline"/>
          <w:bdr w:val="single" w:sz="4" w:space="0" w:color="auto" w:frame="1"/>
        </w:rPr>
        <w:t>Taliban</w:t>
      </w:r>
      <w:r w:rsidRPr="00234941">
        <w:rPr>
          <w:rStyle w:val="StyleBoldUnderline"/>
        </w:rPr>
        <w:t>, which banned the planting of opium in 2001, was deriving an estimated U.S. $125 million per year from the business</w:t>
      </w:r>
      <w:r w:rsidRPr="00234941">
        <w:rPr>
          <w:sz w:val="16"/>
        </w:rPr>
        <w:t xml:space="preserve"> by 2009. </w:t>
      </w:r>
      <w:r w:rsidRPr="00234941">
        <w:rPr>
          <w:rStyle w:val="StyleBoldUnderline"/>
        </w:rPr>
        <w:t>It has been an equally important revenue stream for</w:t>
      </w:r>
      <w:r w:rsidRPr="00234941">
        <w:rPr>
          <w:sz w:val="16"/>
        </w:rPr>
        <w:t xml:space="preserve"> former </w:t>
      </w:r>
      <w:r w:rsidRPr="00234941">
        <w:rPr>
          <w:rStyle w:val="StyleBoldUnderline"/>
          <w:bdr w:val="single" w:sz="4" w:space="0" w:color="auto" w:frame="1"/>
        </w:rPr>
        <w:t>warlords</w:t>
      </w:r>
      <w:r w:rsidRPr="00234941">
        <w:rPr>
          <w:sz w:val="16"/>
        </w:rPr>
        <w:t xml:space="preserve"> whose inclusion in the administration of President Hamid Karzai NATO's International Security Assistance Force (ISAF) has done little to oppose. Such </w:t>
      </w:r>
      <w:r w:rsidRPr="00234941">
        <w:rPr>
          <w:rStyle w:val="StyleBoldUnderline"/>
        </w:rPr>
        <w:t xml:space="preserve">individuals have a powerful vested interest in </w:t>
      </w:r>
      <w:r w:rsidRPr="00234941">
        <w:rPr>
          <w:rStyle w:val="StyleBoldUnderline"/>
          <w:bdr w:val="single" w:sz="4" w:space="0" w:color="auto" w:frame="1"/>
        </w:rPr>
        <w:t>state weakness</w:t>
      </w:r>
      <w:r w:rsidRPr="00234941">
        <w:rPr>
          <w:sz w:val="16"/>
        </w:rPr>
        <w:t xml:space="preserve"> to the obvious detriment of good governance and institution-building. And all these </w:t>
      </w:r>
      <w:r w:rsidRPr="00234941">
        <w:rPr>
          <w:rStyle w:val="StyleBoldUnderline"/>
        </w:rPr>
        <w:t>actors are likely to maximise revenues from opium production</w:t>
      </w:r>
      <w:r w:rsidRPr="00234941">
        <w:rPr>
          <w:sz w:val="16"/>
        </w:rPr>
        <w:t xml:space="preserve"> in the run-up to the 2014 NATO/ISAF drawdown to hedge against an uncertain future. A trade in which so many have vested interests will never be unwound simply or swiftly. </w:t>
      </w:r>
      <w:r w:rsidRPr="00234941">
        <w:rPr>
          <w:rStyle w:val="StyleBoldUnderline"/>
        </w:rPr>
        <w:t xml:space="preserve">What drives it is its huge profitability, a </w:t>
      </w:r>
      <w:r w:rsidRPr="00234941">
        <w:rPr>
          <w:rStyle w:val="StyleBoldUnderline"/>
          <w:bdr w:val="single" w:sz="4" w:space="0" w:color="auto" w:frame="1"/>
        </w:rPr>
        <w:t>consequence of continuing Western demand</w:t>
      </w:r>
      <w:r w:rsidRPr="00234941">
        <w:rPr>
          <w:sz w:val="16"/>
        </w:rPr>
        <w:t xml:space="preserve">. No-one can confidently predict the consequences of changing the drugs prohibition regime. The current approach has not achieved the 1961 Single Convention's objectives. But has had the unintended consequence of </w:t>
      </w:r>
      <w:r w:rsidRPr="00234941">
        <w:rPr>
          <w:rStyle w:val="StyleBoldUnderline"/>
        </w:rPr>
        <w:t>perpetuating and increasing corruption and instability</w:t>
      </w:r>
      <w:r w:rsidRPr="00234941">
        <w:rPr>
          <w:sz w:val="16"/>
        </w:rPr>
        <w:t xml:space="preserve"> in parts of the world least equipped to deal with the consequences. Perhaps our collective experience in Afghanistan should serve as the basis for a serious rethink of global drugs policy? </w:t>
      </w:r>
      <w:r w:rsidRPr="00234941">
        <w:rPr>
          <w:rStyle w:val="StyleBoldUnderline"/>
        </w:rPr>
        <w:t xml:space="preserve">This would involve a </w:t>
      </w:r>
      <w:r w:rsidRPr="00234941">
        <w:rPr>
          <w:rStyle w:val="StyleBoldUnderline"/>
          <w:bdr w:val="single" w:sz="4" w:space="0" w:color="auto" w:frame="1"/>
        </w:rPr>
        <w:t>cost/benefit analysis of current policies</w:t>
      </w:r>
      <w:r w:rsidRPr="00234941">
        <w:rPr>
          <w:sz w:val="16"/>
        </w:rPr>
        <w:t xml:space="preserve">, scenario planning of the impact of alternative approaches and a much greater focus on demand reduction in consumer states. The issue of </w:t>
      </w:r>
      <w:r w:rsidRPr="00234941">
        <w:rPr>
          <w:rStyle w:val="StyleBoldUnderline"/>
        </w:rPr>
        <w:t>narcotics needs to be taken out of the silo</w:t>
      </w:r>
      <w:r w:rsidRPr="00234941">
        <w:rPr>
          <w:sz w:val="16"/>
        </w:rPr>
        <w:t xml:space="preserve"> it currently inhabits </w:t>
      </w:r>
      <w:r w:rsidRPr="00234941">
        <w:rPr>
          <w:rStyle w:val="StyleBoldUnderline"/>
        </w:rPr>
        <w:t xml:space="preserve">and looked at in the wider context of </w:t>
      </w:r>
      <w:r w:rsidRPr="00234941">
        <w:rPr>
          <w:rStyle w:val="StyleBoldUnderline"/>
          <w:bdr w:val="single" w:sz="4" w:space="0" w:color="auto" w:frame="1"/>
        </w:rPr>
        <w:t>international security and development</w:t>
      </w:r>
      <w:r w:rsidRPr="00234941">
        <w:rPr>
          <w:rStyle w:val="StyleBoldUnderline"/>
        </w:rPr>
        <w:t>.</w:t>
      </w:r>
    </w:p>
    <w:p w:rsidR="007F2C9C" w:rsidRPr="00234941" w:rsidRDefault="007F2C9C" w:rsidP="007F2C9C"/>
    <w:p w:rsidR="007F2C9C" w:rsidRPr="00234941" w:rsidRDefault="007F2C9C" w:rsidP="007F2C9C">
      <w:pPr>
        <w:rPr>
          <w:b/>
        </w:rPr>
      </w:pPr>
      <w:r w:rsidRPr="00234941">
        <w:rPr>
          <w:b/>
        </w:rPr>
        <w:t>Instability in Afghanistan creates a nuclear crisis</w:t>
      </w:r>
    </w:p>
    <w:p w:rsidR="007F2C9C" w:rsidRPr="00234941" w:rsidRDefault="007F2C9C" w:rsidP="007F2C9C">
      <w:r w:rsidRPr="00234941">
        <w:rPr>
          <w:b/>
        </w:rPr>
        <w:t>Rubin, 11</w:t>
      </w:r>
      <w:r w:rsidRPr="00234941">
        <w:t xml:space="preserve"> </w:t>
      </w:r>
      <w:r w:rsidRPr="00234941">
        <w:rPr>
          <w:sz w:val="16"/>
        </w:rPr>
        <w:t>(Joel, Director of Policy and Government Affairs, Ploughshares Fund, former congressional aide and diplomat, fellow at the State Department in both Near Eastern Affairs and Political-Military Affairs, Master’s degree in Public Policy and Business Administration from Carnegie Mellon University and a Bachelor’s degree in Politics from Brandeis University, Huffington Post, 77/2011, http://www.huffingtonpost.com/joel-rubin/middle-east-nuclear-threat_b_891178.html, JKahn)</w:t>
      </w:r>
    </w:p>
    <w:p w:rsidR="007F2C9C" w:rsidRPr="00234941" w:rsidRDefault="007F2C9C" w:rsidP="007F2C9C">
      <w:pPr>
        <w:rPr>
          <w:sz w:val="16"/>
        </w:rPr>
      </w:pPr>
      <w:r w:rsidRPr="00234941">
        <w:rPr>
          <w:sz w:val="16"/>
        </w:rPr>
        <w:t xml:space="preserve">The national security calculus of keeping U.S. forces in Afghanistan has shifted. Any gains that we made from keeping 100,000 American soldiers in harm's way are now questionable, especially since al Qaeda has been dealt a significant blow with the killing of Osama bin Laden. President Obama's decision to end the surge by late next year only reinforces this reality. Yet many of the </w:t>
      </w:r>
      <w:r w:rsidRPr="00234941">
        <w:rPr>
          <w:rStyle w:val="StyleBoldUnderline"/>
        </w:rPr>
        <w:t>underlying sources of conflict and tension</w:t>
      </w:r>
      <w:r w:rsidRPr="00234941">
        <w:rPr>
          <w:sz w:val="16"/>
        </w:rPr>
        <w:t xml:space="preserve"> in South and Central Asia </w:t>
      </w:r>
      <w:r w:rsidRPr="00234941">
        <w:rPr>
          <w:rStyle w:val="StyleBoldUnderline"/>
          <w:bdr w:val="single" w:sz="4" w:space="0" w:color="auto" w:frame="1"/>
        </w:rPr>
        <w:t>will remain</w:t>
      </w:r>
      <w:r w:rsidRPr="00234941">
        <w:rPr>
          <w:sz w:val="16"/>
        </w:rPr>
        <w:t xml:space="preserve"> after an American withdrawal. </w:t>
      </w:r>
      <w:r w:rsidRPr="00234941">
        <w:rPr>
          <w:rStyle w:val="StyleBoldUnderline"/>
        </w:rPr>
        <w:t xml:space="preserve">In a region that has </w:t>
      </w:r>
      <w:r w:rsidRPr="00234941">
        <w:rPr>
          <w:rStyle w:val="StyleBoldUnderline"/>
          <w:bdr w:val="single" w:sz="4" w:space="0" w:color="auto" w:frame="1"/>
        </w:rPr>
        <w:t>deep experience on nuclear matters</w:t>
      </w:r>
      <w:r w:rsidRPr="00234941">
        <w:rPr>
          <w:sz w:val="16"/>
        </w:rPr>
        <w:t xml:space="preserve"> -- </w:t>
      </w:r>
      <w:r w:rsidRPr="00234941">
        <w:rPr>
          <w:rStyle w:val="StyleBoldUnderline"/>
          <w:bdr w:val="single" w:sz="4" w:space="0" w:color="auto" w:frame="1"/>
        </w:rPr>
        <w:t>with nuclear aspirant Iran</w:t>
      </w:r>
      <w:r w:rsidRPr="00234941">
        <w:rPr>
          <w:rStyle w:val="StyleBoldUnderline"/>
        </w:rPr>
        <w:t xml:space="preserve"> bordering Afghanistan on one side and nuclear-armed Pakistan and India on the other</w:t>
      </w:r>
      <w:r w:rsidRPr="00234941">
        <w:rPr>
          <w:sz w:val="16"/>
        </w:rPr>
        <w:t xml:space="preserve"> -- the United States must take into account the potential for regional nuclear insecurity caused by a poorly executed drawdown in Afghanistan. As much as we may like to, we can't just cut and run. So as the United States draws down its forces, we must take care to leave stable systems and relationships in place; failure to do so could exacerbate historic regional tensions and potentially create new national security risks. It is therefore essential that Washington policymakers create a comprehensive nuclear security strategy for the region as part of its Afghanistan withdrawal plans that lays the groundwork for regional stability. We have only to look to our recent history in the region to understand the importance of this approach. In the 1980s, the U.S. supported the Mujahedeen against the Soviet Union. When that conflict ended, we withdrew, only to see the rise of al Qaeda -- and its resultant international terrorism -- in the 1990s because we didn't pull out responsibly from Afghanistan. Our choices now in </w:t>
      </w:r>
      <w:r w:rsidRPr="00234941">
        <w:rPr>
          <w:rStyle w:val="StyleBoldUnderline"/>
        </w:rPr>
        <w:t>Afghanistan will determine the shape of our security challenges in the region</w:t>
      </w:r>
      <w:r w:rsidRPr="00234941">
        <w:rPr>
          <w:sz w:val="16"/>
        </w:rPr>
        <w:t xml:space="preserve"> for the foreseeable future. And </w:t>
      </w:r>
      <w:r w:rsidRPr="00234941">
        <w:rPr>
          <w:rStyle w:val="StyleBoldUnderline"/>
        </w:rPr>
        <w:t>we can't afford</w:t>
      </w:r>
      <w:r w:rsidRPr="00234941">
        <w:rPr>
          <w:sz w:val="16"/>
        </w:rPr>
        <w:t xml:space="preserve"> for </w:t>
      </w:r>
      <w:r w:rsidRPr="00234941">
        <w:rPr>
          <w:rStyle w:val="StyleBoldUnderline"/>
        </w:rPr>
        <w:t>nuclear weapons</w:t>
      </w:r>
      <w:r w:rsidRPr="00234941">
        <w:rPr>
          <w:sz w:val="16"/>
        </w:rPr>
        <w:t xml:space="preserve"> to become to South and Central Asia in the 21st century what al Qaeda was in the 1990s to Afghanistan. To avoid such an outcome, several key objectives must be included in any Afghanistan withdrawal plan. First, current levels of regional insecurity -- which already are extremely high -- will continue to drive tensions, and quite possibly conflict, amongst the regional powers. Therefore, we must ensure the implementation of a regional approach to military withdrawal. These efforts must bring all relevant regional players to the table, particularly the nuclear and potentially nuclear states. Iran and all the countries bordering Afghanistan must be part of this discussion. Second, the United States must be mindful to not leave a governance vacuum inside Afghanistan. While it is clear that the current counter-insurgency policy being pursued in Afghanistan is not working at a pace that meets either Western or Afghan aspirations, it is still essential that Afghanistan not be allowed to implode. We do not need 100,000 troops to do this, and as the Afghanistan Study Group has recommended, credible political negotiations that emphasize power-sharing and political reconciliation must take place to keep the country intact while the United States moves out. Third, while the rationale for our presence in Afghanistan -- to defeat al Qaeda -- has dissipated, a major security concern justifying our continued involvement in the region -- </w:t>
      </w:r>
      <w:r w:rsidRPr="00234941">
        <w:rPr>
          <w:rStyle w:val="StyleBoldUnderline"/>
          <w:bdr w:val="single" w:sz="4" w:space="0" w:color="auto" w:frame="1"/>
        </w:rPr>
        <w:t>potential nuclear conflict between India and Pakistan</w:t>
      </w:r>
      <w:r w:rsidRPr="00234941">
        <w:rPr>
          <w:sz w:val="16"/>
        </w:rPr>
        <w:t xml:space="preserve"> -- will remain and may actually rise in importance. It is crucial that we keep a particularly close eye on these programs to ensure that all is done to prevent the illicit transfer or ill-use of nuclear weapons. Regardless of American troop levels in Afghanistan, the U.S. must maximize its military and intelligence relationships with these countries to continue to both understand their nuclear intentions and help prevent potential conflict. We must avoid a situation where any minor misunderstanding or even terrorist act, as happened in Mumbai in 2008, does not set off escalating tensions that lead to a nuclear exchange. Ultimately, the U.S. will one day leave Afghanistan -- and it may be </w:t>
      </w:r>
      <w:r w:rsidRPr="00234941">
        <w:rPr>
          <w:sz w:val="16"/>
        </w:rPr>
        <w:lastRenderedPageBreak/>
        <w:t xml:space="preserve">sooner than anyone expects. </w:t>
      </w:r>
      <w:r w:rsidRPr="00234941">
        <w:rPr>
          <w:rStyle w:val="StyleBoldUnderline"/>
        </w:rPr>
        <w:t>The key here is to</w:t>
      </w:r>
      <w:r w:rsidRPr="00234941">
        <w:rPr>
          <w:sz w:val="16"/>
        </w:rPr>
        <w:t xml:space="preserve"> leave in a way that </w:t>
      </w:r>
      <w:r w:rsidRPr="00234941">
        <w:rPr>
          <w:rStyle w:val="StyleBoldUnderline"/>
        </w:rPr>
        <w:t>promote</w:t>
      </w:r>
      <w:r w:rsidRPr="00234941">
        <w:rPr>
          <w:sz w:val="16"/>
        </w:rPr>
        <w:t xml:space="preserve">s </w:t>
      </w:r>
      <w:r w:rsidRPr="00234941">
        <w:rPr>
          <w:rStyle w:val="StyleBoldUnderline"/>
        </w:rPr>
        <w:t xml:space="preserve">regional </w:t>
      </w:r>
      <w:r w:rsidRPr="00234941">
        <w:rPr>
          <w:rStyle w:val="StyleBoldUnderline"/>
          <w:bdr w:val="single" w:sz="4" w:space="0" w:color="auto" w:frame="1"/>
        </w:rPr>
        <w:t>stability and cooperation</w:t>
      </w:r>
      <w:r w:rsidRPr="00234941">
        <w:rPr>
          <w:rStyle w:val="StyleBoldUnderline"/>
        </w:rPr>
        <w:t>, not a power vacuum</w:t>
      </w:r>
      <w:r w:rsidRPr="00234941">
        <w:rPr>
          <w:sz w:val="16"/>
        </w:rPr>
        <w:t xml:space="preserve"> that could foster proxy conflicts. To ensure that our security interests are protected and that the region does not get sucked in to a new level of insecurity and tension, a comprehensive strategy to enhance regional security, </w:t>
      </w:r>
      <w:r w:rsidRPr="00234941">
        <w:rPr>
          <w:rStyle w:val="StyleBoldUnderline"/>
        </w:rPr>
        <w:t>maintain a stable Afghanistan</w:t>
      </w:r>
      <w:r w:rsidRPr="00234941">
        <w:rPr>
          <w:sz w:val="16"/>
        </w:rPr>
        <w:t>, and keep a watchful eye on Pakistan and India is essential. Taking such steps will help us to depart Afghanistan in a responsible manner that protects our security interests, while not exacerbating the deep strategic insecurities of a region that has the greatest risk of arms races and nuclear conflict in the world.</w:t>
      </w:r>
    </w:p>
    <w:p w:rsidR="007F2C9C" w:rsidRPr="00234941" w:rsidRDefault="007F2C9C" w:rsidP="007F2C9C"/>
    <w:p w:rsidR="007F2C9C" w:rsidRDefault="007F2C9C" w:rsidP="007F2C9C">
      <w:pPr>
        <w:pStyle w:val="Heading2"/>
      </w:pPr>
      <w:r>
        <w:lastRenderedPageBreak/>
        <w:t>1ac Heroin</w:t>
      </w:r>
    </w:p>
    <w:p w:rsidR="007F2C9C" w:rsidRPr="00234941" w:rsidRDefault="007F2C9C" w:rsidP="007F2C9C">
      <w:pPr>
        <w:rPr>
          <w:b/>
        </w:rPr>
      </w:pPr>
      <w:r w:rsidRPr="00234941">
        <w:rPr>
          <w:b/>
        </w:rPr>
        <w:t>Afghan heroin exports to North America are trafficked through Mexico</w:t>
      </w:r>
    </w:p>
    <w:p w:rsidR="007F2C9C" w:rsidRPr="00234941" w:rsidRDefault="007F2C9C" w:rsidP="007F2C9C">
      <w:pPr>
        <w:rPr>
          <w:rStyle w:val="StyleStyleBold12pt"/>
        </w:rPr>
      </w:pPr>
      <w:r w:rsidRPr="00D64097">
        <w:rPr>
          <w:b/>
        </w:rPr>
        <w:t xml:space="preserve">Gómora, 11 </w:t>
      </w:r>
      <w:r w:rsidRPr="00234941">
        <w:rPr>
          <w:rStyle w:val="StyleStyleBold12pt"/>
        </w:rPr>
        <w:t xml:space="preserve">– </w:t>
      </w:r>
      <w:r w:rsidRPr="00234941">
        <w:rPr>
          <w:sz w:val="16"/>
        </w:rPr>
        <w:t>special reports journalist for El Universal, citing Edgardo Buscaglia, a fellow at the Autonomous Technological Institute of Mexico (Doris, “Mexican Cartels Buying Afghan Heroin,” Borderland Beat, 5 January 2011, http://www.borderlandbeat.com/2011/01/mexican-cartels-buying-afghan-heroin.html)//BI</w:t>
      </w:r>
    </w:p>
    <w:p w:rsidR="007F2C9C" w:rsidRPr="006A66CD" w:rsidRDefault="007F2C9C" w:rsidP="007F2C9C">
      <w:pPr>
        <w:rPr>
          <w:sz w:val="16"/>
        </w:rPr>
      </w:pPr>
      <w:r w:rsidRPr="00234941">
        <w:rPr>
          <w:rStyle w:val="StyleBoldUnderline"/>
        </w:rPr>
        <w:t>Mexican cartels have established business alliances with gangs operating in places like Afganistán and Turkey, in order to obtain and smuggle drugs to supply Europe and North America</w:t>
      </w:r>
      <w:r w:rsidRPr="006A66CD">
        <w:rPr>
          <w:sz w:val="16"/>
        </w:rPr>
        <w:t xml:space="preserve">, according to investigator Edgardo Buscaglia, a fellow at the Autonomous Technological Institute of Mexico (ITAM). In an interview with EL UNIVERSAL, Buscaglia confirmed that </w:t>
      </w:r>
      <w:r w:rsidRPr="00234941">
        <w:rPr>
          <w:rStyle w:val="StyleBoldUnderline"/>
        </w:rPr>
        <w:t>Mexican narcotraffickers operate like multinational emissaries "to establish contacts and place operatives</w:t>
      </w:r>
      <w:r w:rsidRPr="006A66CD">
        <w:rPr>
          <w:sz w:val="16"/>
        </w:rPr>
        <w:t xml:space="preserve"> that can deal with the Turkish and Indian criminal </w:t>
      </w:r>
      <w:r w:rsidRPr="00234941">
        <w:rPr>
          <w:rStyle w:val="StyleBoldUnderline"/>
        </w:rPr>
        <w:t>organizations in order to facilitate the production and sale of drugs," specifically heroin</w:t>
      </w:r>
      <w:r w:rsidRPr="006A66CD">
        <w:rPr>
          <w:sz w:val="16"/>
        </w:rPr>
        <w:t xml:space="preserve">. Buscaglia says that according to his investigation, </w:t>
      </w:r>
      <w:r w:rsidRPr="00234941">
        <w:rPr>
          <w:rStyle w:val="StyleBoldUnderline"/>
        </w:rPr>
        <w:t>these criminal groups operate on an international level, and their bases of operations are located in México</w:t>
      </w:r>
      <w:r w:rsidRPr="006A66CD">
        <w:rPr>
          <w:sz w:val="16"/>
        </w:rPr>
        <w:t xml:space="preserve">. “It is in the interest of these Mexican groups (specifically the Sinaloa alliance) that they open smuggling routes for the distribution of heroin to the U.S. market. Furthermore, </w:t>
      </w:r>
      <w:r w:rsidRPr="00234941">
        <w:rPr>
          <w:rStyle w:val="StyleBoldUnderline"/>
        </w:rPr>
        <w:t>they are not only focusing on the movement of Afghan heroin through Mexico; they are also taking positions of power as major players in the international world of the heroin trade,</w:t>
      </w:r>
      <w:r w:rsidRPr="006A66CD">
        <w:rPr>
          <w:sz w:val="16"/>
        </w:rPr>
        <w:t xml:space="preserve">" according to Buscaglia, who is also the director the International Center of Legal and Economic Development. Strategic Global Alliances According to Buscaglia, </w:t>
      </w:r>
      <w:r w:rsidRPr="00234941">
        <w:rPr>
          <w:rStyle w:val="StyleBoldUnderline"/>
        </w:rPr>
        <w:t>the strategic alliances between the cartels of México and the Middle Eastern group becomes</w:t>
      </w:r>
      <w:r w:rsidRPr="006A66CD">
        <w:rPr>
          <w:sz w:val="16"/>
        </w:rPr>
        <w:t xml:space="preserve"> potentially</w:t>
      </w:r>
      <w:r w:rsidRPr="00234941">
        <w:rPr>
          <w:rStyle w:val="StyleBoldUnderline"/>
        </w:rPr>
        <w:t xml:space="preserve"> closer to being a fact with each passing rumor</w:t>
      </w:r>
      <w:r w:rsidRPr="006A66CD">
        <w:rPr>
          <w:sz w:val="16"/>
        </w:rPr>
        <w:t>. “It is not as if (Joaquín) El Chapo Guzmán (Loera) himself travels to Turkey, it is up to his emissaries to maintain good relations in that country. They keep the flow of heroin packages and money that belongs to the Sinaloa cartel moving to their appropriate destinations. Money and heroin make its way to Chicago, or New York. It is like the concept of outsourcing labor</w:t>
      </w:r>
      <w:r w:rsidRPr="00234941">
        <w:rPr>
          <w:rStyle w:val="StyleBoldUnderline"/>
        </w:rPr>
        <w:t>: the Mexican cartels receive the product from their overseas suppliers and they distribute the merchandise locally</w:t>
      </w:r>
      <w:r w:rsidRPr="006A66CD">
        <w:rPr>
          <w:sz w:val="16"/>
        </w:rPr>
        <w:t xml:space="preserve">," Edgardo Buscaglia explained to his interview with El Universal. </w:t>
      </w:r>
      <w:r w:rsidRPr="00234941">
        <w:rPr>
          <w:rStyle w:val="StyleBoldUnderline"/>
        </w:rPr>
        <w:t>The shipments that arrived to Canadá and the U.S. are very profitable to the criminal groups of the southern hemisphere, but the product itself is produced in Afganistán</w:t>
      </w:r>
      <w:r w:rsidRPr="006A66CD">
        <w:rPr>
          <w:sz w:val="16"/>
        </w:rPr>
        <w:t xml:space="preserve">, where 90% of the worlds heroin supply comes from, says Buscaglia. “The </w:t>
      </w:r>
      <w:r w:rsidRPr="00234941">
        <w:rPr>
          <w:rStyle w:val="StyleBoldUnderline"/>
        </w:rPr>
        <w:t>Mexican groups arrive to the Turkish and Afghan markets with contacts established by emissaries or companies where cartel members hold minor positions</w:t>
      </w:r>
      <w:r w:rsidRPr="006A66CD">
        <w:rPr>
          <w:sz w:val="16"/>
        </w:rPr>
        <w:t xml:space="preserve">. Often, the exporters themselves come with the credentials of being overseas suppliers and representatives of people in the business of illicit services,” he explained. </w:t>
      </w:r>
    </w:p>
    <w:p w:rsidR="007F2C9C" w:rsidRDefault="007F2C9C" w:rsidP="007F2C9C">
      <w:pPr>
        <w:rPr>
          <w:rStyle w:val="StyleBoldUnderline"/>
          <w:b/>
          <w:bCs w:val="0"/>
        </w:rPr>
      </w:pPr>
    </w:p>
    <w:p w:rsidR="006A66CD" w:rsidRDefault="006A66CD" w:rsidP="007F2C9C">
      <w:pPr>
        <w:rPr>
          <w:rStyle w:val="StyleBoldUnderline"/>
          <w:b/>
          <w:bCs w:val="0"/>
          <w:u w:val="none"/>
        </w:rPr>
      </w:pPr>
      <w:r>
        <w:rPr>
          <w:rStyle w:val="StyleBoldUnderline"/>
          <w:b/>
          <w:bCs w:val="0"/>
          <w:u w:val="none"/>
        </w:rPr>
        <w:t>&lt;</w:t>
      </w:r>
      <w:proofErr w:type="gramStart"/>
      <w:r>
        <w:rPr>
          <w:rStyle w:val="StyleBoldUnderline"/>
          <w:b/>
          <w:bCs w:val="0"/>
          <w:u w:val="none"/>
        </w:rPr>
        <w:t>insert</w:t>
      </w:r>
      <w:proofErr w:type="gramEnd"/>
      <w:r>
        <w:rPr>
          <w:rStyle w:val="StyleBoldUnderline"/>
          <w:b/>
          <w:bCs w:val="0"/>
          <w:u w:val="none"/>
        </w:rPr>
        <w:t xml:space="preserve"> solvency&gt;</w:t>
      </w:r>
    </w:p>
    <w:p w:rsidR="006A66CD" w:rsidRPr="006A66CD" w:rsidRDefault="006A66CD" w:rsidP="007F2C9C">
      <w:pPr>
        <w:rPr>
          <w:rStyle w:val="StyleBoldUnderline"/>
          <w:b/>
          <w:bCs w:val="0"/>
          <w:u w:val="none"/>
        </w:rPr>
      </w:pPr>
    </w:p>
    <w:p w:rsidR="007F2C9C" w:rsidRPr="00234941" w:rsidRDefault="007F2C9C" w:rsidP="007F2C9C">
      <w:pPr>
        <w:rPr>
          <w:b/>
        </w:rPr>
      </w:pPr>
      <w:r w:rsidRPr="00234941">
        <w:rPr>
          <w:b/>
        </w:rPr>
        <w:t>Drugs cause Afghan instability – fund the Taliban</w:t>
      </w:r>
    </w:p>
    <w:p w:rsidR="007F2C9C" w:rsidRPr="00234941" w:rsidRDefault="007F2C9C" w:rsidP="007F2C9C">
      <w:r w:rsidRPr="00234941">
        <w:rPr>
          <w:b/>
        </w:rPr>
        <w:t>Inkster, 12</w:t>
      </w:r>
      <w:r w:rsidRPr="00234941">
        <w:t xml:space="preserve"> (Nigel, Director of Transnational Threats and Political Risk at the International Institute for Strategic Studies, “</w:t>
      </w:r>
      <w:r w:rsidRPr="00234941">
        <w:rPr>
          <w:rFonts w:cs="LucidaGrande"/>
          <w:color w:val="000000"/>
          <w:szCs w:val="24"/>
        </w:rPr>
        <w:t xml:space="preserve">Drugs: A war lost in Afghanistan”, </w:t>
      </w:r>
      <w:r w:rsidRPr="00234941">
        <w:t>Foreign Policy, 5/29/2012</w:t>
      </w:r>
      <w:proofErr w:type="gramStart"/>
      <w:r w:rsidRPr="00234941">
        <w:t>,  http</w:t>
      </w:r>
      <w:proofErr w:type="gramEnd"/>
      <w:r w:rsidRPr="00234941">
        <w:t>://afpak.foreignpolicy.com/posts/2012/05/29/drugs_a_war_lost_in_afghanistan, JKahn)</w:t>
      </w:r>
    </w:p>
    <w:p w:rsidR="007F2C9C" w:rsidRPr="00234941" w:rsidRDefault="007F2C9C" w:rsidP="007F2C9C">
      <w:pPr>
        <w:rPr>
          <w:rStyle w:val="StyleBoldUnderline"/>
        </w:rPr>
      </w:pPr>
      <w:r w:rsidRPr="00234941">
        <w:rPr>
          <w:rStyle w:val="StyleBoldUnderline"/>
        </w:rPr>
        <w:t>The</w:t>
      </w:r>
      <w:r w:rsidRPr="00234941">
        <w:rPr>
          <w:sz w:val="16"/>
        </w:rPr>
        <w:t xml:space="preserve"> May 20 </w:t>
      </w:r>
      <w:r w:rsidRPr="00234941">
        <w:rPr>
          <w:rStyle w:val="StyleBoldUnderline"/>
        </w:rPr>
        <w:t>NATO summit</w:t>
      </w:r>
      <w:r w:rsidRPr="00234941">
        <w:rPr>
          <w:sz w:val="16"/>
        </w:rPr>
        <w:t xml:space="preserve"> in Chicago </w:t>
      </w:r>
      <w:r w:rsidRPr="00234941">
        <w:rPr>
          <w:rStyle w:val="StyleBoldUnderline"/>
        </w:rPr>
        <w:t>was dominated by the issue of Afghanistan</w:t>
      </w:r>
      <w:r w:rsidRPr="00234941">
        <w:rPr>
          <w:sz w:val="16"/>
        </w:rPr>
        <w:t xml:space="preserve">. Amidst all the talk about withdrawing international combat troops by 2014, funding the Afghan National Security Forces beyond 2014, and a doubtful political settlement with the Taliban, </w:t>
      </w:r>
      <w:r w:rsidRPr="00234941">
        <w:rPr>
          <w:rStyle w:val="StyleBoldUnderline"/>
        </w:rPr>
        <w:t xml:space="preserve">one subject was absent from the formal agenda: </w:t>
      </w:r>
      <w:r w:rsidRPr="00234941">
        <w:rPr>
          <w:rStyle w:val="StyleBoldUnderline"/>
          <w:bdr w:val="single" w:sz="4" w:space="0" w:color="auto" w:frame="1"/>
        </w:rPr>
        <w:t>drugs</w:t>
      </w:r>
      <w:r w:rsidRPr="00234941">
        <w:rPr>
          <w:sz w:val="16"/>
        </w:rPr>
        <w:t xml:space="preserve">. Yet </w:t>
      </w:r>
      <w:r w:rsidRPr="00234941">
        <w:rPr>
          <w:rStyle w:val="StyleBoldUnderline"/>
          <w:bdr w:val="single" w:sz="4" w:space="0" w:color="auto" w:frame="1"/>
        </w:rPr>
        <w:t>in few other countries</w:t>
      </w:r>
      <w:r w:rsidRPr="00234941">
        <w:rPr>
          <w:rStyle w:val="StyleBoldUnderline"/>
        </w:rPr>
        <w:t xml:space="preserve"> is the drugs trade so entrenched as it is in Afghanistan. Accounting for </w:t>
      </w:r>
      <w:r w:rsidRPr="00234941">
        <w:rPr>
          <w:rStyle w:val="StyleBoldUnderline"/>
          <w:bdr w:val="single" w:sz="4" w:space="0" w:color="auto" w:frame="1"/>
        </w:rPr>
        <w:t>between one-quarter and one-third of the national economy</w:t>
      </w:r>
      <w:r w:rsidRPr="00234941">
        <w:rPr>
          <w:rStyle w:val="StyleBoldUnderline"/>
        </w:rPr>
        <w:t xml:space="preserve">, it is an integral part of the </w:t>
      </w:r>
      <w:r w:rsidRPr="00234941">
        <w:rPr>
          <w:rStyle w:val="StyleBoldUnderline"/>
          <w:bdr w:val="single" w:sz="4" w:space="0" w:color="auto" w:frame="1"/>
        </w:rPr>
        <w:t>insecurity</w:t>
      </w:r>
      <w:r w:rsidRPr="00234941">
        <w:rPr>
          <w:sz w:val="16"/>
        </w:rPr>
        <w:t xml:space="preserve"> blighting Afghan life for the past 30 years. Debate may continue for years as to whether the </w:t>
      </w:r>
      <w:r w:rsidRPr="00234941">
        <w:rPr>
          <w:rStyle w:val="StyleBoldUnderline"/>
        </w:rPr>
        <w:t>Western intervention</w:t>
      </w:r>
      <w:r w:rsidRPr="00234941">
        <w:rPr>
          <w:sz w:val="16"/>
        </w:rPr>
        <w:t xml:space="preserve"> in Afghanistan has made the world safer or more insecure in the post-9/11 era. But it </w:t>
      </w:r>
      <w:r w:rsidRPr="00234941">
        <w:rPr>
          <w:rStyle w:val="StyleBoldUnderline"/>
        </w:rPr>
        <w:t>has not only done nothing to reduce global supplies of illicit opium</w:t>
      </w:r>
      <w:r w:rsidRPr="00234941">
        <w:rPr>
          <w:sz w:val="16"/>
        </w:rPr>
        <w:t xml:space="preserve">; rather, </w:t>
      </w:r>
      <w:r w:rsidRPr="00234941">
        <w:rPr>
          <w:rStyle w:val="StyleBoldUnderline"/>
          <w:bdr w:val="single" w:sz="4" w:space="0" w:color="auto" w:frame="1"/>
        </w:rPr>
        <w:t>it has made the problem worse</w:t>
      </w:r>
      <w:r w:rsidRPr="00234941">
        <w:rPr>
          <w:sz w:val="16"/>
        </w:rPr>
        <w:t xml:space="preserve">. The international drugs-control regime, in place since the 1961 Single Convention on Narcotic Drugs came into effect, rests on prohibiting use in consumer countries and reducing supply in producer states. In Afghanistan, </w:t>
      </w:r>
      <w:r w:rsidRPr="00234941">
        <w:rPr>
          <w:rStyle w:val="StyleBoldUnderline"/>
        </w:rPr>
        <w:t>the source of</w:t>
      </w:r>
      <w:r w:rsidRPr="00234941">
        <w:rPr>
          <w:sz w:val="16"/>
        </w:rPr>
        <w:t xml:space="preserve"> around </w:t>
      </w:r>
      <w:r w:rsidRPr="00234941">
        <w:rPr>
          <w:rStyle w:val="StyleBoldUnderline"/>
        </w:rPr>
        <w:t>60 per cent of the planet's illicit opium and 85 per cent of heroin, the</w:t>
      </w:r>
      <w:r w:rsidRPr="00234941">
        <w:rPr>
          <w:sz w:val="16"/>
        </w:rPr>
        <w:t xml:space="preserve"> latter </w:t>
      </w:r>
      <w:r w:rsidRPr="00234941">
        <w:rPr>
          <w:rStyle w:val="StyleBoldUnderline"/>
        </w:rPr>
        <w:t xml:space="preserve">objective may </w:t>
      </w:r>
      <w:r w:rsidRPr="00234941">
        <w:rPr>
          <w:rStyle w:val="StyleBoldUnderline"/>
          <w:bdr w:val="single" w:sz="4" w:space="0" w:color="auto" w:frame="1"/>
        </w:rPr>
        <w:t>never be achieved</w:t>
      </w:r>
      <w:r w:rsidRPr="00234941">
        <w:rPr>
          <w:sz w:val="16"/>
        </w:rPr>
        <w:t xml:space="preserve"> to any meaningful degree. The boom years for Afghan poppy cultivation began in the 1970s, thanks to political instability in Southeast Asia's fertile 'Golden Triangle' and bans on the crop in neighbouring Iran and Pakistan. The Soviet invasion in late 1979 gave local warlords an incentive to plant opium poppies to fund their insurgency against Moscow. In the three decades since, with few other sources of income, opium production has come to provide for up to half a million Afghan households. The poppy is a hardy, drought-resistant plant, much easier for farmers to grow </w:t>
      </w:r>
      <w:r w:rsidRPr="00234941">
        <w:rPr>
          <w:sz w:val="16"/>
        </w:rPr>
        <w:lastRenderedPageBreak/>
        <w:t xml:space="preserve">than saffron and more profitable than wheat. Both have been offered as alternative crops, but with only limited take-up. The criminal networks that have sprung up around the drugs trade provide farmers with seeds, fertiliser and cash loans; in short they offer an alternative welfare system. The </w:t>
      </w:r>
      <w:r w:rsidRPr="00234941">
        <w:rPr>
          <w:rStyle w:val="StyleBoldUnderline"/>
        </w:rPr>
        <w:t>principal growing regions</w:t>
      </w:r>
      <w:r w:rsidRPr="00234941">
        <w:rPr>
          <w:sz w:val="16"/>
        </w:rPr>
        <w:t xml:space="preserve">, the southern Pashtun-dominated provinces of Helmand and Kandahar, </w:t>
      </w:r>
      <w:r w:rsidRPr="00234941">
        <w:rPr>
          <w:rStyle w:val="StyleBoldUnderline"/>
          <w:bdr w:val="single" w:sz="4" w:space="0" w:color="auto" w:frame="1"/>
        </w:rPr>
        <w:t>are also Taliban strongholds</w:t>
      </w:r>
      <w:r w:rsidRPr="00234941">
        <w:rPr>
          <w:sz w:val="16"/>
        </w:rPr>
        <w:t xml:space="preserve">. For all these reasons, </w:t>
      </w:r>
      <w:r w:rsidRPr="00234941">
        <w:rPr>
          <w:rStyle w:val="StyleBoldUnderline"/>
        </w:rPr>
        <w:t>NATO efforts to eradicate opium</w:t>
      </w:r>
      <w:r w:rsidRPr="00234941">
        <w:rPr>
          <w:sz w:val="16"/>
        </w:rPr>
        <w:t xml:space="preserve"> - either by aerial spraying or manually- </w:t>
      </w:r>
      <w:r w:rsidRPr="00234941">
        <w:rPr>
          <w:rStyle w:val="StyleBoldUnderline"/>
          <w:bdr w:val="single" w:sz="4" w:space="0" w:color="auto" w:frame="1"/>
        </w:rPr>
        <w:t>have alienated the population</w:t>
      </w:r>
      <w:r w:rsidRPr="00234941">
        <w:rPr>
          <w:sz w:val="16"/>
        </w:rPr>
        <w:t xml:space="preserve">. Indeed, they have often had to be abandoned in the face of popular resistance. Crop disease did more to reduce opium production in 2010 than NATO's counter-narcotics strategy. The United Nations recently reported there had been a 61 percent rebound in opium production in 2011, and prices were soaring. This is a worrying trend, which seems set to continue after NATO troops leave. Drug seizures, while rising, still account for less than 5% of opium produced. As a general rule, the United Nations estimates, law-enforcement agencies need to interdict about 70% of supplies to make the drugs trade less financially attractive to traffickers and dealers. In any circumstances, this is an extremely challenging objective. In the large swathes of Afghanistan where the central government and security forces wield no control, it is completely unrealistic. Meanwhile, no major trafficker has yet successfully been prosecuted due to a widespread culture of impunity. Alternative approaches have been proposed. Most recently, in May 2012, Tajik Interior Minister Ramazon Rakhimov proposed that opium should be purchased directly from Afghan farmers to either be used in the pharmaceutical industry or to be destroyed. He also called on other countries to do the same in a move he deemed essential to fight drug trafficking and narcotics-fuelled terrorism. But this option was tried in 2002 when the United Kingdom had the lead on narcotics reduction, and had to be abandoned in the face of evidence that the purchasing programme constituted a perverse incentive to increase production. Licit production of opium for medical purposes may be a long-term option for Afghanistan, but not while current conditions of high insecurity and pervasive corruption persist. In the West, the drugs scourge is mostly thought about in terms of the lives lost, opportunities wasted and the social disruption created through addiction. </w:t>
      </w:r>
      <w:r w:rsidRPr="00234941">
        <w:rPr>
          <w:rStyle w:val="StyleBoldUnderline"/>
        </w:rPr>
        <w:t xml:space="preserve">In fragile and impoverished nations such as Afghanistan, drugs create a shadow state, fuelling institutional </w:t>
      </w:r>
      <w:r w:rsidRPr="00234941">
        <w:rPr>
          <w:rStyle w:val="StyleBoldUnderline"/>
          <w:bdr w:val="single" w:sz="4" w:space="0" w:color="auto" w:frame="1"/>
        </w:rPr>
        <w:t>corruption, instability, violence</w:t>
      </w:r>
      <w:r w:rsidRPr="00234941">
        <w:rPr>
          <w:rStyle w:val="StyleBoldUnderline"/>
        </w:rPr>
        <w:t xml:space="preserve"> and human misery. The </w:t>
      </w:r>
      <w:r w:rsidRPr="00234941">
        <w:rPr>
          <w:rStyle w:val="StyleBoldUnderline"/>
          <w:bdr w:val="single" w:sz="4" w:space="0" w:color="auto" w:frame="1"/>
        </w:rPr>
        <w:t>Taliban</w:t>
      </w:r>
      <w:r w:rsidRPr="00234941">
        <w:rPr>
          <w:rStyle w:val="StyleBoldUnderline"/>
        </w:rPr>
        <w:t>, which banned the planting of opium in 2001, was deriving an estimated U.S. $125 million per year from the business</w:t>
      </w:r>
      <w:r w:rsidRPr="00234941">
        <w:rPr>
          <w:sz w:val="16"/>
        </w:rPr>
        <w:t xml:space="preserve"> by 2009. </w:t>
      </w:r>
      <w:r w:rsidRPr="00234941">
        <w:rPr>
          <w:rStyle w:val="StyleBoldUnderline"/>
        </w:rPr>
        <w:t>It has been an equally important revenue stream for</w:t>
      </w:r>
      <w:r w:rsidRPr="00234941">
        <w:rPr>
          <w:sz w:val="16"/>
        </w:rPr>
        <w:t xml:space="preserve"> former </w:t>
      </w:r>
      <w:r w:rsidRPr="00234941">
        <w:rPr>
          <w:rStyle w:val="StyleBoldUnderline"/>
          <w:bdr w:val="single" w:sz="4" w:space="0" w:color="auto" w:frame="1"/>
        </w:rPr>
        <w:t>warlords</w:t>
      </w:r>
      <w:r w:rsidRPr="00234941">
        <w:rPr>
          <w:sz w:val="16"/>
        </w:rPr>
        <w:t xml:space="preserve"> whose inclusion in the administration of President Hamid Karzai NATO's International Security Assistance Force (ISAF) has done little to oppose. Such </w:t>
      </w:r>
      <w:r w:rsidRPr="00234941">
        <w:rPr>
          <w:rStyle w:val="StyleBoldUnderline"/>
        </w:rPr>
        <w:t xml:space="preserve">individuals have a powerful vested interest in </w:t>
      </w:r>
      <w:r w:rsidRPr="00234941">
        <w:rPr>
          <w:rStyle w:val="StyleBoldUnderline"/>
          <w:bdr w:val="single" w:sz="4" w:space="0" w:color="auto" w:frame="1"/>
        </w:rPr>
        <w:t>state weakness</w:t>
      </w:r>
      <w:r w:rsidRPr="00234941">
        <w:rPr>
          <w:sz w:val="16"/>
        </w:rPr>
        <w:t xml:space="preserve"> to the obvious detriment of good governance and institution-building. And all these </w:t>
      </w:r>
      <w:r w:rsidRPr="00234941">
        <w:rPr>
          <w:rStyle w:val="StyleBoldUnderline"/>
        </w:rPr>
        <w:t>actors are likely to maximise revenues from opium production</w:t>
      </w:r>
      <w:r w:rsidRPr="00234941">
        <w:rPr>
          <w:sz w:val="16"/>
        </w:rPr>
        <w:t xml:space="preserve"> in the run-up to the 2014 NATO/ISAF drawdown to hedge against an uncertain future. A trade in which so many have vested interests will never be unwound simply or swiftly. </w:t>
      </w:r>
      <w:r w:rsidRPr="00234941">
        <w:rPr>
          <w:rStyle w:val="StyleBoldUnderline"/>
        </w:rPr>
        <w:t xml:space="preserve">What drives it is its huge profitability, a </w:t>
      </w:r>
      <w:r w:rsidRPr="00234941">
        <w:rPr>
          <w:rStyle w:val="StyleBoldUnderline"/>
          <w:bdr w:val="single" w:sz="4" w:space="0" w:color="auto" w:frame="1"/>
        </w:rPr>
        <w:t>consequence of continuing Western demand</w:t>
      </w:r>
      <w:r w:rsidRPr="00234941">
        <w:rPr>
          <w:sz w:val="16"/>
        </w:rPr>
        <w:t xml:space="preserve">. No-one can confidently predict the consequences of changing the drugs prohibition regime. The current approach has not achieved the 1961 Single Convention's objectives. But has had the unintended consequence of </w:t>
      </w:r>
      <w:r w:rsidRPr="00234941">
        <w:rPr>
          <w:rStyle w:val="StyleBoldUnderline"/>
        </w:rPr>
        <w:t>perpetuating and increasing corruption and instability</w:t>
      </w:r>
      <w:r w:rsidRPr="00234941">
        <w:rPr>
          <w:sz w:val="16"/>
        </w:rPr>
        <w:t xml:space="preserve"> in parts of the world least equipped to deal with the consequences. Perhaps our collective experience in Afghanistan should serve as the basis for a serious rethink of global drugs policy? </w:t>
      </w:r>
      <w:r w:rsidRPr="00234941">
        <w:rPr>
          <w:rStyle w:val="StyleBoldUnderline"/>
        </w:rPr>
        <w:t xml:space="preserve">This would involve a </w:t>
      </w:r>
      <w:r w:rsidRPr="00234941">
        <w:rPr>
          <w:rStyle w:val="StyleBoldUnderline"/>
          <w:bdr w:val="single" w:sz="4" w:space="0" w:color="auto" w:frame="1"/>
        </w:rPr>
        <w:t>cost/benefit analysis of current policies</w:t>
      </w:r>
      <w:r w:rsidRPr="00234941">
        <w:rPr>
          <w:sz w:val="16"/>
        </w:rPr>
        <w:t xml:space="preserve">, scenario planning of the impact of alternative approaches and a much greater focus on demand reduction in consumer states. The issue of </w:t>
      </w:r>
      <w:r w:rsidRPr="00234941">
        <w:rPr>
          <w:rStyle w:val="StyleBoldUnderline"/>
        </w:rPr>
        <w:t>narcotics needs to be taken out of the silo</w:t>
      </w:r>
      <w:r w:rsidRPr="00234941">
        <w:rPr>
          <w:sz w:val="16"/>
        </w:rPr>
        <w:t xml:space="preserve"> it currently inhabits </w:t>
      </w:r>
      <w:r w:rsidRPr="00234941">
        <w:rPr>
          <w:rStyle w:val="StyleBoldUnderline"/>
        </w:rPr>
        <w:t xml:space="preserve">and looked at in the wider context of </w:t>
      </w:r>
      <w:r w:rsidRPr="00234941">
        <w:rPr>
          <w:rStyle w:val="StyleBoldUnderline"/>
          <w:bdr w:val="single" w:sz="4" w:space="0" w:color="auto" w:frame="1"/>
        </w:rPr>
        <w:t>international security and development</w:t>
      </w:r>
      <w:r w:rsidRPr="00234941">
        <w:rPr>
          <w:rStyle w:val="StyleBoldUnderline"/>
        </w:rPr>
        <w:t>.</w:t>
      </w:r>
    </w:p>
    <w:p w:rsidR="007F2C9C" w:rsidRPr="00234941" w:rsidRDefault="007F2C9C" w:rsidP="007F2C9C">
      <w:pPr>
        <w:rPr>
          <w:rStyle w:val="StyleBoldUnderline"/>
          <w:b/>
          <w:bCs w:val="0"/>
        </w:rPr>
      </w:pPr>
    </w:p>
    <w:p w:rsidR="007F2C9C" w:rsidRPr="00234941" w:rsidRDefault="007F2C9C" w:rsidP="007F2C9C">
      <w:pPr>
        <w:rPr>
          <w:b/>
        </w:rPr>
      </w:pPr>
      <w:r w:rsidRPr="00234941">
        <w:rPr>
          <w:b/>
        </w:rPr>
        <w:t>Instability in Afghanistan creates a nuclear crisis</w:t>
      </w:r>
    </w:p>
    <w:p w:rsidR="007F2C9C" w:rsidRPr="00234941" w:rsidRDefault="007F2C9C" w:rsidP="007F2C9C">
      <w:r w:rsidRPr="00234941">
        <w:rPr>
          <w:b/>
        </w:rPr>
        <w:t>Rubin, 11</w:t>
      </w:r>
      <w:r w:rsidRPr="00234941">
        <w:t xml:space="preserve"> </w:t>
      </w:r>
      <w:r w:rsidRPr="00234941">
        <w:rPr>
          <w:sz w:val="16"/>
        </w:rPr>
        <w:t>(Joel, Director of Policy and Government Affairs, Ploughshares Fund, former congressional aide and diplomat, fellow at the State Department in both Near Eastern Affairs and Political-Military Affairs, Master’s degree in Public Policy and Business Administration from Carnegie Mellon University and a Bachelor’s degree in Politics from Brandeis University, Huffington Post, 77/2011, http://www.huffingtonpost.com/joel-rubin/middle-east-nuclear-threat_b_891178.html, JKahn)</w:t>
      </w:r>
    </w:p>
    <w:p w:rsidR="007F2C9C" w:rsidRPr="00234941" w:rsidRDefault="007F2C9C" w:rsidP="007F2C9C">
      <w:pPr>
        <w:rPr>
          <w:sz w:val="16"/>
        </w:rPr>
      </w:pPr>
      <w:r w:rsidRPr="00234941">
        <w:rPr>
          <w:sz w:val="16"/>
        </w:rPr>
        <w:t xml:space="preserve">The national security calculus of keeping U.S. forces in Afghanistan has shifted. Any gains that we made from keeping 100,000 American soldiers in harm's way are now questionable, especially since al Qaeda has been dealt a significant blow with the killing of Osama bin Laden. President Obama's decision to end the surge by late next year only reinforces this reality. Yet many of the </w:t>
      </w:r>
      <w:r w:rsidRPr="00234941">
        <w:rPr>
          <w:rStyle w:val="StyleBoldUnderline"/>
        </w:rPr>
        <w:t>underlying sources of conflict and tension</w:t>
      </w:r>
      <w:r w:rsidRPr="00234941">
        <w:rPr>
          <w:sz w:val="16"/>
        </w:rPr>
        <w:t xml:space="preserve"> in South and Central Asia </w:t>
      </w:r>
      <w:r w:rsidRPr="00234941">
        <w:rPr>
          <w:rStyle w:val="StyleBoldUnderline"/>
          <w:bdr w:val="single" w:sz="4" w:space="0" w:color="auto" w:frame="1"/>
        </w:rPr>
        <w:t>will remain</w:t>
      </w:r>
      <w:r w:rsidRPr="00234941">
        <w:rPr>
          <w:sz w:val="16"/>
        </w:rPr>
        <w:t xml:space="preserve"> after an American withdrawal. </w:t>
      </w:r>
      <w:r w:rsidRPr="00234941">
        <w:rPr>
          <w:rStyle w:val="StyleBoldUnderline"/>
        </w:rPr>
        <w:t xml:space="preserve">In a region that has </w:t>
      </w:r>
      <w:r w:rsidRPr="00234941">
        <w:rPr>
          <w:rStyle w:val="StyleBoldUnderline"/>
          <w:bdr w:val="single" w:sz="4" w:space="0" w:color="auto" w:frame="1"/>
        </w:rPr>
        <w:t>deep experience on nuclear matters</w:t>
      </w:r>
      <w:r w:rsidRPr="00234941">
        <w:rPr>
          <w:sz w:val="16"/>
        </w:rPr>
        <w:t xml:space="preserve"> -- </w:t>
      </w:r>
      <w:r w:rsidRPr="00234941">
        <w:rPr>
          <w:rStyle w:val="StyleBoldUnderline"/>
          <w:bdr w:val="single" w:sz="4" w:space="0" w:color="auto" w:frame="1"/>
        </w:rPr>
        <w:t>with nuclear aspirant Iran</w:t>
      </w:r>
      <w:r w:rsidRPr="00234941">
        <w:rPr>
          <w:rStyle w:val="StyleBoldUnderline"/>
        </w:rPr>
        <w:t xml:space="preserve"> bordering Afghanistan on one side and nuclear-armed Pakistan and India on the other</w:t>
      </w:r>
      <w:r w:rsidRPr="00234941">
        <w:rPr>
          <w:sz w:val="16"/>
        </w:rPr>
        <w:t xml:space="preserve"> -- the United States must take into account the potential for regional nuclear insecurity caused by a poorly executed drawdown in Afghanistan. As much as we may like to, we can't just cut and run. So as the United States draws down its forces, we must take care to leave stable systems and relationships in place; failure to do so could exacerbate historic regional tensions and potentially create new national security risks. It is therefore essential that Washington policymakers create a comprehensive nuclear security strategy for the region as part of its Afghanistan withdrawal plans that lays the groundwork for regional stability. We have only to look to our recent history in the region to understand the importance of this approach. In the 1980s, the U.S. supported the Mujahedeen against the Soviet Union. When that conflict ended, we withdrew, only to see the rise of al Qaeda -- and its resultant international terrorism -- in the 1990s because we didn't pull out responsibly from Afghanistan. Our choices now in </w:t>
      </w:r>
      <w:r w:rsidRPr="00234941">
        <w:rPr>
          <w:rStyle w:val="StyleBoldUnderline"/>
        </w:rPr>
        <w:t>Afghanistan will determine the shape of our security challenges in the region</w:t>
      </w:r>
      <w:r w:rsidRPr="00234941">
        <w:rPr>
          <w:sz w:val="16"/>
        </w:rPr>
        <w:t xml:space="preserve"> for the foreseeable future. And </w:t>
      </w:r>
      <w:r w:rsidRPr="00234941">
        <w:rPr>
          <w:rStyle w:val="StyleBoldUnderline"/>
        </w:rPr>
        <w:t>we can't afford</w:t>
      </w:r>
      <w:r w:rsidRPr="00234941">
        <w:rPr>
          <w:sz w:val="16"/>
        </w:rPr>
        <w:t xml:space="preserve"> for </w:t>
      </w:r>
      <w:r w:rsidRPr="00234941">
        <w:rPr>
          <w:rStyle w:val="StyleBoldUnderline"/>
        </w:rPr>
        <w:t>nuclear weapons</w:t>
      </w:r>
      <w:r w:rsidRPr="00234941">
        <w:rPr>
          <w:sz w:val="16"/>
        </w:rPr>
        <w:t xml:space="preserve"> to become to South and Central Asia in the 21st century what al Qaeda was in the 1990s to Afghanistan. To avoid such an outcome, several key objectives must be included in any Afghanistan withdrawal plan. First, current levels of regional insecurity -- which already are extremely high -- will continue to drive tensions, and quite possibly conflict, amongst the regional powers. Therefore, we </w:t>
      </w:r>
      <w:r w:rsidRPr="00234941">
        <w:rPr>
          <w:sz w:val="16"/>
        </w:rPr>
        <w:lastRenderedPageBreak/>
        <w:t xml:space="preserve">must ensure the implementation of a regional approach to military withdrawal. These efforts must bring all relevant regional players to the table, particularly the nuclear and potentially nuclear states. Iran and all the countries bordering Afghanistan must be part of this discussion. Second, the United States must be mindful to not leave a governance vacuum inside Afghanistan. While it is clear that the current counter-insurgency policy being pursued in Afghanistan is not working at a pace that meets either Western or Afghan aspirations, it is still essential that Afghanistan not be allowed to implode. We do not need 100,000 troops to do this, and as the Afghanistan Study Group has recommended, credible political negotiations that emphasize power-sharing and political reconciliation must take place to keep the country intact while the United States moves out. Third, while the rationale for our presence in Afghanistan -- to defeat al Qaeda -- has dissipated, a major security concern justifying our continued involvement in the region -- </w:t>
      </w:r>
      <w:r w:rsidRPr="00234941">
        <w:rPr>
          <w:rStyle w:val="StyleBoldUnderline"/>
          <w:bdr w:val="single" w:sz="4" w:space="0" w:color="auto" w:frame="1"/>
        </w:rPr>
        <w:t>potential nuclear conflict between India and Pakistan</w:t>
      </w:r>
      <w:r w:rsidRPr="00234941">
        <w:rPr>
          <w:sz w:val="16"/>
        </w:rPr>
        <w:t xml:space="preserve"> -- will remain and may actually rise in importance. It is crucial that we keep a particularly close eye on these programs to ensure that all is done to prevent the illicit transfer or ill-use of nuclear weapons. Regardless of American troop levels in Afghanistan, the U.S. must maximize its military and intelligence relationships with these countries to continue to both understand their nuclear intentions and help prevent potential conflict. We must avoid a situation where any minor misunderstanding or even terrorist act, as happened in Mumbai in 2008, does not set off escalating tensions that lead to a nuclear exchange. Ultimately, the U.S. will one day leave Afghanistan -- and it may be sooner than anyone expects. </w:t>
      </w:r>
      <w:r w:rsidRPr="00234941">
        <w:rPr>
          <w:rStyle w:val="StyleBoldUnderline"/>
        </w:rPr>
        <w:t>The key here is to</w:t>
      </w:r>
      <w:r w:rsidRPr="00234941">
        <w:rPr>
          <w:sz w:val="16"/>
        </w:rPr>
        <w:t xml:space="preserve"> leave in a way that </w:t>
      </w:r>
      <w:r w:rsidRPr="00234941">
        <w:rPr>
          <w:rStyle w:val="StyleBoldUnderline"/>
        </w:rPr>
        <w:t>promote</w:t>
      </w:r>
      <w:r w:rsidRPr="00234941">
        <w:rPr>
          <w:sz w:val="16"/>
        </w:rPr>
        <w:t xml:space="preserve">s </w:t>
      </w:r>
      <w:r w:rsidRPr="00234941">
        <w:rPr>
          <w:rStyle w:val="StyleBoldUnderline"/>
        </w:rPr>
        <w:t xml:space="preserve">regional </w:t>
      </w:r>
      <w:r w:rsidRPr="00234941">
        <w:rPr>
          <w:rStyle w:val="StyleBoldUnderline"/>
          <w:bdr w:val="single" w:sz="4" w:space="0" w:color="auto" w:frame="1"/>
        </w:rPr>
        <w:t>stability and cooperation</w:t>
      </w:r>
      <w:r w:rsidRPr="00234941">
        <w:rPr>
          <w:rStyle w:val="StyleBoldUnderline"/>
        </w:rPr>
        <w:t>, not a power vacuum</w:t>
      </w:r>
      <w:r w:rsidRPr="00234941">
        <w:rPr>
          <w:sz w:val="16"/>
        </w:rPr>
        <w:t xml:space="preserve"> that could foster proxy conflicts. To ensure that our security interests are protected and that the region does not get sucked in to a new level of insecurity and tension, a comprehensive strategy to enhance regional security, </w:t>
      </w:r>
      <w:r w:rsidRPr="00234941">
        <w:rPr>
          <w:rStyle w:val="StyleBoldUnderline"/>
        </w:rPr>
        <w:t>maintain a stable Afghanistan</w:t>
      </w:r>
      <w:r w:rsidRPr="00234941">
        <w:rPr>
          <w:sz w:val="16"/>
        </w:rPr>
        <w:t>, and keep a watchful eye on Pakistan and India is essential. Taking such steps will help us to depart Afghanistan in a responsible manner that protects our security interests, while not exacerbating the deep strategic insecurities of a region that has the greatest risk of arms races and nuclear conflict in the world.</w:t>
      </w:r>
    </w:p>
    <w:p w:rsidR="007F2C9C" w:rsidRPr="008F4D6F" w:rsidRDefault="007F2C9C" w:rsidP="007F2C9C"/>
    <w:p w:rsidR="007F2C9C" w:rsidRPr="00CD0BA2" w:rsidRDefault="007F2C9C" w:rsidP="007F2C9C">
      <w:pPr>
        <w:pStyle w:val="Heading2"/>
      </w:pPr>
      <w:r>
        <w:lastRenderedPageBreak/>
        <w:t>Drugs Kills Stability</w:t>
      </w:r>
    </w:p>
    <w:p w:rsidR="007F2C9C" w:rsidRPr="00234941" w:rsidRDefault="006A66CD" w:rsidP="007F2C9C">
      <w:pPr>
        <w:rPr>
          <w:b/>
        </w:rPr>
      </w:pPr>
      <w:r>
        <w:rPr>
          <w:b/>
        </w:rPr>
        <w:t>Drug trafficking</w:t>
      </w:r>
      <w:r w:rsidR="007F2C9C" w:rsidRPr="00234941">
        <w:rPr>
          <w:b/>
        </w:rPr>
        <w:t xml:space="preserve"> destroys stability and funds the insurgency</w:t>
      </w:r>
    </w:p>
    <w:p w:rsidR="007F2C9C" w:rsidRPr="00234941" w:rsidRDefault="007F2C9C" w:rsidP="007F2C9C">
      <w:r w:rsidRPr="00234941">
        <w:rPr>
          <w:b/>
        </w:rPr>
        <w:t>Blanchard, 09</w:t>
      </w:r>
      <w:r w:rsidRPr="00234941">
        <w:t xml:space="preserve"> (Chris, analyst in Middle Eastern Affairs for the Congressional Research Service, “Afghanistan: Narcotics and U.S. Policy”, Congressional Research Service, 4/21/2009, </w:t>
      </w:r>
      <w:r w:rsidRPr="00234941">
        <w:rPr>
          <w:color w:val="000000"/>
        </w:rPr>
        <w:t>http://www.au.af.mil/au/awc/awcgate/crs/rl32686.pdf, JKahn</w:t>
      </w:r>
      <w:r w:rsidRPr="00234941">
        <w:t>)</w:t>
      </w:r>
    </w:p>
    <w:p w:rsidR="007F2C9C" w:rsidRPr="00234941" w:rsidRDefault="007F2C9C" w:rsidP="007F2C9C">
      <w:pPr>
        <w:rPr>
          <w:sz w:val="16"/>
        </w:rPr>
      </w:pPr>
      <w:r w:rsidRPr="00234941">
        <w:rPr>
          <w:rStyle w:val="StyleBoldUnderline"/>
        </w:rPr>
        <w:t xml:space="preserve">Opium poppy cultivation and drug trafficking have </w:t>
      </w:r>
      <w:r w:rsidRPr="00234941">
        <w:rPr>
          <w:rStyle w:val="StyleBoldUnderline"/>
          <w:bdr w:val="single" w:sz="4" w:space="0" w:color="auto" w:frame="1"/>
        </w:rPr>
        <w:t>eroded</w:t>
      </w:r>
      <w:r w:rsidRPr="00234941">
        <w:rPr>
          <w:rStyle w:val="StyleBoldUnderline"/>
        </w:rPr>
        <w:t xml:space="preserve"> Afghanistan’s </w:t>
      </w:r>
      <w:r w:rsidRPr="00234941">
        <w:rPr>
          <w:rStyle w:val="StyleBoldUnderline"/>
          <w:bdr w:val="single" w:sz="4" w:space="0" w:color="auto" w:frame="1"/>
        </w:rPr>
        <w:t>fragile political and</w:t>
      </w:r>
      <w:r w:rsidRPr="00234941">
        <w:rPr>
          <w:sz w:val="16"/>
        </w:rPr>
        <w:t xml:space="preserve"> </w:t>
      </w:r>
      <w:r w:rsidRPr="00234941">
        <w:rPr>
          <w:sz w:val="12"/>
        </w:rPr>
        <w:t>¶</w:t>
      </w:r>
      <w:r w:rsidRPr="00234941">
        <w:rPr>
          <w:sz w:val="16"/>
        </w:rPr>
        <w:t xml:space="preserve"> </w:t>
      </w:r>
      <w:r w:rsidRPr="00234941">
        <w:rPr>
          <w:rStyle w:val="StyleBoldUnderline"/>
          <w:bdr w:val="single" w:sz="4" w:space="0" w:color="auto" w:frame="1"/>
        </w:rPr>
        <w:t>economic order</w:t>
      </w:r>
      <w:r w:rsidRPr="00234941">
        <w:rPr>
          <w:sz w:val="16"/>
        </w:rPr>
        <w:t xml:space="preserve"> over the last 30 years. In spite of ongoing counternarcotics efforts by the Afghan </w:t>
      </w:r>
      <w:r w:rsidRPr="00234941">
        <w:rPr>
          <w:sz w:val="12"/>
        </w:rPr>
        <w:t>¶</w:t>
      </w:r>
      <w:r w:rsidRPr="00234941">
        <w:rPr>
          <w:sz w:val="16"/>
        </w:rPr>
        <w:t xml:space="preserve"> government, the United States, and their partners, </w:t>
      </w:r>
      <w:r w:rsidRPr="00234941">
        <w:rPr>
          <w:rStyle w:val="StyleBoldUnderline"/>
        </w:rPr>
        <w:t xml:space="preserve">Afghanistan remains the source of over 90% of </w:t>
      </w:r>
      <w:r w:rsidRPr="00234941">
        <w:rPr>
          <w:rStyle w:val="StyleBoldUnderline"/>
          <w:sz w:val="12"/>
        </w:rPr>
        <w:t>¶</w:t>
      </w:r>
      <w:r w:rsidRPr="00234941">
        <w:rPr>
          <w:rStyle w:val="StyleBoldUnderline"/>
        </w:rPr>
        <w:t xml:space="preserve"> the world’s</w:t>
      </w:r>
      <w:r w:rsidRPr="00234941">
        <w:rPr>
          <w:sz w:val="16"/>
        </w:rPr>
        <w:t xml:space="preserve"> illicit </w:t>
      </w:r>
      <w:r w:rsidRPr="00234941">
        <w:rPr>
          <w:rStyle w:val="StyleBoldUnderline"/>
        </w:rPr>
        <w:t>opium</w:t>
      </w:r>
      <w:r w:rsidRPr="00234941">
        <w:rPr>
          <w:sz w:val="16"/>
        </w:rPr>
        <w:t xml:space="preserve">. Since 2001, efforts to provide viable economic alternatives to poppy </w:t>
      </w:r>
      <w:r w:rsidRPr="00234941">
        <w:rPr>
          <w:sz w:val="12"/>
        </w:rPr>
        <w:t>¶</w:t>
      </w:r>
      <w:r w:rsidRPr="00234941">
        <w:rPr>
          <w:sz w:val="16"/>
        </w:rPr>
        <w:t xml:space="preserve"> cultivation and to disrupt drug trafficking and related corruption have succeeded in some areas. </w:t>
      </w:r>
      <w:r w:rsidRPr="00234941">
        <w:rPr>
          <w:sz w:val="12"/>
        </w:rPr>
        <w:t>¶</w:t>
      </w:r>
      <w:r w:rsidRPr="00234941">
        <w:rPr>
          <w:sz w:val="16"/>
        </w:rPr>
        <w:t xml:space="preserve"> However, </w:t>
      </w:r>
      <w:r w:rsidRPr="00234941">
        <w:rPr>
          <w:rStyle w:val="StyleBoldUnderline"/>
          <w:bdr w:val="single" w:sz="4" w:space="0" w:color="auto" w:frame="1"/>
        </w:rPr>
        <w:t>insecurity</w:t>
      </w:r>
      <w:r w:rsidRPr="00234941">
        <w:rPr>
          <w:sz w:val="16"/>
        </w:rPr>
        <w:t xml:space="preserve">, particularly in the southern province of Helmand, </w:t>
      </w:r>
      <w:r w:rsidRPr="00234941">
        <w:rPr>
          <w:rStyle w:val="StyleBoldUnderline"/>
        </w:rPr>
        <w:t>and widespread corruption</w:t>
      </w:r>
      <w:r w:rsidRPr="00234941">
        <w:rPr>
          <w:sz w:val="16"/>
        </w:rPr>
        <w:t xml:space="preserve"> </w:t>
      </w:r>
      <w:r w:rsidRPr="00234941">
        <w:rPr>
          <w:sz w:val="12"/>
        </w:rPr>
        <w:t>¶</w:t>
      </w:r>
      <w:r w:rsidRPr="00234941">
        <w:rPr>
          <w:sz w:val="16"/>
        </w:rPr>
        <w:t xml:space="preserve"> </w:t>
      </w:r>
      <w:r w:rsidRPr="00234941">
        <w:rPr>
          <w:rStyle w:val="StyleBoldUnderline"/>
          <w:bdr w:val="single" w:sz="4" w:space="0" w:color="auto" w:frame="1"/>
        </w:rPr>
        <w:t>fueled a surge in cultivation</w:t>
      </w:r>
      <w:r w:rsidRPr="00234941">
        <w:rPr>
          <w:sz w:val="16"/>
        </w:rPr>
        <w:t xml:space="preserve"> in 2006 and 2007, </w:t>
      </w:r>
      <w:r w:rsidRPr="00234941">
        <w:rPr>
          <w:rStyle w:val="StyleBoldUnderline"/>
        </w:rPr>
        <w:t>pushing opium output to all-time highs</w:t>
      </w:r>
      <w:r w:rsidRPr="00234941">
        <w:rPr>
          <w:sz w:val="16"/>
        </w:rPr>
        <w:t xml:space="preserve">. In 2008, </w:t>
      </w:r>
      <w:r w:rsidRPr="00234941">
        <w:rPr>
          <w:sz w:val="12"/>
        </w:rPr>
        <w:t>¶</w:t>
      </w:r>
      <w:r w:rsidRPr="00234941">
        <w:rPr>
          <w:sz w:val="16"/>
        </w:rPr>
        <w:t xml:space="preserve"> poppy cultivation decreased in north-central and eastern Afghanistan, while drug activity became </w:t>
      </w:r>
      <w:r w:rsidRPr="00234941">
        <w:rPr>
          <w:sz w:val="12"/>
        </w:rPr>
        <w:t>¶</w:t>
      </w:r>
      <w:r w:rsidRPr="00234941">
        <w:rPr>
          <w:sz w:val="16"/>
        </w:rPr>
        <w:t xml:space="preserve"> more concentrated in the south and west. National poppy cultivation and opium production totals </w:t>
      </w:r>
      <w:r w:rsidRPr="00234941">
        <w:rPr>
          <w:sz w:val="12"/>
        </w:rPr>
        <w:t>¶</w:t>
      </w:r>
      <w:r w:rsidRPr="00234941">
        <w:rPr>
          <w:sz w:val="16"/>
        </w:rPr>
        <w:t xml:space="preserve"> dropped slightly in 2008, as pressure from provincial officials, higher wheat prices, drought, and </w:t>
      </w:r>
      <w:r w:rsidRPr="00234941">
        <w:rPr>
          <w:sz w:val="12"/>
        </w:rPr>
        <w:t>¶</w:t>
      </w:r>
      <w:r w:rsidRPr="00234941">
        <w:rPr>
          <w:sz w:val="16"/>
        </w:rPr>
        <w:t xml:space="preserve"> lower opium prices altered the cultivation decisions of some Afghan poppy farmers. Some </w:t>
      </w:r>
      <w:proofErr w:type="gramStart"/>
      <w:r w:rsidRPr="00234941">
        <w:rPr>
          <w:rStyle w:val="StyleBoldUnderline"/>
        </w:rPr>
        <w:t>experts</w:t>
      </w:r>
      <w:proofErr w:type="gramEnd"/>
      <w:r w:rsidRPr="00234941">
        <w:rPr>
          <w:sz w:val="16"/>
        </w:rPr>
        <w:t xml:space="preserve"> </w:t>
      </w:r>
      <w:r w:rsidRPr="00234941">
        <w:rPr>
          <w:sz w:val="12"/>
        </w:rPr>
        <w:t>¶</w:t>
      </w:r>
      <w:r w:rsidRPr="00234941">
        <w:rPr>
          <w:sz w:val="16"/>
        </w:rPr>
        <w:t xml:space="preserve"> have </w:t>
      </w:r>
      <w:r w:rsidRPr="00234941">
        <w:rPr>
          <w:rStyle w:val="StyleBoldUnderline"/>
        </w:rPr>
        <w:t>questioned the sustainability of rapid changes in cultivation</w:t>
      </w:r>
      <w:r w:rsidRPr="00234941">
        <w:rPr>
          <w:sz w:val="16"/>
        </w:rPr>
        <w:t xml:space="preserve"> patterns and recommend </w:t>
      </w:r>
      <w:r w:rsidRPr="00234941">
        <w:rPr>
          <w:sz w:val="12"/>
        </w:rPr>
        <w:t>¶</w:t>
      </w:r>
      <w:r w:rsidRPr="00234941">
        <w:rPr>
          <w:sz w:val="16"/>
        </w:rPr>
        <w:t xml:space="preserve"> reinforcing recent reductions to replace poppy cultivation over time. </w:t>
      </w:r>
      <w:r w:rsidRPr="00234941">
        <w:rPr>
          <w:sz w:val="12"/>
        </w:rPr>
        <w:t>¶</w:t>
      </w:r>
      <w:r w:rsidRPr="00234941">
        <w:rPr>
          <w:sz w:val="16"/>
        </w:rPr>
        <w:t xml:space="preserve"> Across Afghanistan, </w:t>
      </w:r>
      <w:r w:rsidRPr="00234941">
        <w:rPr>
          <w:rStyle w:val="StyleBoldUnderline"/>
        </w:rPr>
        <w:t>insurgents, criminal organizations, and corrupt officials exploit narcotics as a</w:t>
      </w:r>
      <w:r w:rsidRPr="00234941">
        <w:rPr>
          <w:sz w:val="16"/>
        </w:rPr>
        <w:t xml:space="preserve"> </w:t>
      </w:r>
      <w:r w:rsidRPr="00234941">
        <w:rPr>
          <w:sz w:val="12"/>
        </w:rPr>
        <w:t>¶</w:t>
      </w:r>
      <w:r w:rsidRPr="00234941">
        <w:rPr>
          <w:sz w:val="16"/>
        </w:rPr>
        <w:t xml:space="preserve"> reliable </w:t>
      </w:r>
      <w:r w:rsidRPr="00234941">
        <w:rPr>
          <w:rStyle w:val="StyleBoldUnderline"/>
        </w:rPr>
        <w:t xml:space="preserve">source of </w:t>
      </w:r>
      <w:r w:rsidRPr="00234941">
        <w:rPr>
          <w:rStyle w:val="StyleBoldUnderline"/>
          <w:bdr w:val="single" w:sz="4" w:space="0" w:color="auto" w:frame="1"/>
        </w:rPr>
        <w:t>revenue</w:t>
      </w:r>
      <w:r w:rsidRPr="00234941">
        <w:rPr>
          <w:rStyle w:val="StyleBoldUnderline"/>
        </w:rPr>
        <w:t xml:space="preserve"> and patronage, which has perpetuated the threat these groups pose to</w:t>
      </w:r>
      <w:r w:rsidRPr="00234941">
        <w:rPr>
          <w:sz w:val="16"/>
        </w:rPr>
        <w:t xml:space="preserve"> </w:t>
      </w:r>
      <w:r w:rsidRPr="00234941">
        <w:rPr>
          <w:sz w:val="12"/>
        </w:rPr>
        <w:t>¶</w:t>
      </w:r>
      <w:r w:rsidRPr="00234941">
        <w:rPr>
          <w:sz w:val="16"/>
        </w:rPr>
        <w:t xml:space="preserve"> </w:t>
      </w:r>
      <w:r w:rsidRPr="00234941">
        <w:rPr>
          <w:rStyle w:val="StyleBoldUnderline"/>
        </w:rPr>
        <w:t xml:space="preserve">the country’s </w:t>
      </w:r>
      <w:r w:rsidRPr="00234941">
        <w:rPr>
          <w:rStyle w:val="StyleBoldUnderline"/>
          <w:bdr w:val="single" w:sz="4" w:space="0" w:color="auto" w:frame="1"/>
        </w:rPr>
        <w:t>fragile</w:t>
      </w:r>
      <w:r w:rsidRPr="00234941">
        <w:rPr>
          <w:rStyle w:val="StyleBoldUnderline"/>
        </w:rPr>
        <w:t xml:space="preserve"> internal security and the </w:t>
      </w:r>
      <w:r w:rsidRPr="00234941">
        <w:rPr>
          <w:rStyle w:val="StyleBoldUnderline"/>
          <w:bdr w:val="single" w:sz="4" w:space="0" w:color="auto" w:frame="1"/>
        </w:rPr>
        <w:t>legitimacy</w:t>
      </w:r>
      <w:r w:rsidRPr="00234941">
        <w:rPr>
          <w:rStyle w:val="StyleBoldUnderline"/>
        </w:rPr>
        <w:t xml:space="preserve"> of its</w:t>
      </w:r>
      <w:r w:rsidRPr="00234941">
        <w:rPr>
          <w:sz w:val="16"/>
        </w:rPr>
        <w:t xml:space="preserve"> democratic </w:t>
      </w:r>
      <w:r w:rsidRPr="00234941">
        <w:rPr>
          <w:rStyle w:val="StyleBoldUnderline"/>
        </w:rPr>
        <w:t>government</w:t>
      </w:r>
      <w:r w:rsidRPr="00234941">
        <w:rPr>
          <w:sz w:val="16"/>
        </w:rPr>
        <w:t xml:space="preserve">. United </w:t>
      </w:r>
      <w:r w:rsidRPr="00234941">
        <w:rPr>
          <w:sz w:val="12"/>
        </w:rPr>
        <w:t>¶</w:t>
      </w:r>
      <w:r w:rsidRPr="00234941">
        <w:rPr>
          <w:sz w:val="16"/>
        </w:rPr>
        <w:t xml:space="preserve"> Nations officials estimated that the export value of the 2008 opium poppy crop and its derived </w:t>
      </w:r>
      <w:r w:rsidRPr="00234941">
        <w:rPr>
          <w:sz w:val="12"/>
        </w:rPr>
        <w:t>¶</w:t>
      </w:r>
      <w:r w:rsidRPr="00234941">
        <w:rPr>
          <w:sz w:val="16"/>
        </w:rPr>
        <w:t xml:space="preserve"> opiates reached over $3 billion, sustaining fears that Afghanistan’s economic recovery continues </w:t>
      </w:r>
      <w:r w:rsidRPr="00234941">
        <w:rPr>
          <w:sz w:val="12"/>
        </w:rPr>
        <w:t>¶</w:t>
      </w:r>
      <w:r w:rsidRPr="00234941">
        <w:rPr>
          <w:sz w:val="16"/>
        </w:rPr>
        <w:t xml:space="preserve"> to be underwritten by drug profits. </w:t>
      </w:r>
      <w:r w:rsidRPr="00234941">
        <w:rPr>
          <w:rStyle w:val="StyleBoldUnderline"/>
        </w:rPr>
        <w:t>The trafficking of Afghan drugs</w:t>
      </w:r>
      <w:r w:rsidRPr="00234941">
        <w:rPr>
          <w:sz w:val="16"/>
        </w:rPr>
        <w:t xml:space="preserve"> also </w:t>
      </w:r>
      <w:r w:rsidRPr="00234941">
        <w:rPr>
          <w:rStyle w:val="StyleBoldUnderline"/>
        </w:rPr>
        <w:t>appears to provide</w:t>
      </w:r>
      <w:r w:rsidRPr="00234941">
        <w:rPr>
          <w:sz w:val="16"/>
        </w:rPr>
        <w:t xml:space="preserve"> </w:t>
      </w:r>
      <w:r w:rsidRPr="00234941">
        <w:rPr>
          <w:sz w:val="12"/>
        </w:rPr>
        <w:t>¶</w:t>
      </w:r>
      <w:r w:rsidRPr="00234941">
        <w:rPr>
          <w:sz w:val="16"/>
        </w:rPr>
        <w:t xml:space="preserve"> </w:t>
      </w:r>
      <w:r w:rsidRPr="00234941">
        <w:rPr>
          <w:rStyle w:val="StyleBoldUnderline"/>
        </w:rPr>
        <w:t>financial</w:t>
      </w:r>
      <w:r w:rsidRPr="00234941">
        <w:rPr>
          <w:sz w:val="16"/>
        </w:rPr>
        <w:t xml:space="preserve"> and logistical </w:t>
      </w:r>
      <w:r w:rsidRPr="00234941">
        <w:rPr>
          <w:rStyle w:val="StyleBoldUnderline"/>
        </w:rPr>
        <w:t>support to</w:t>
      </w:r>
      <w:r w:rsidRPr="00234941">
        <w:rPr>
          <w:sz w:val="16"/>
        </w:rPr>
        <w:t xml:space="preserve"> a range of </w:t>
      </w:r>
      <w:r w:rsidRPr="00234941">
        <w:rPr>
          <w:rStyle w:val="StyleBoldUnderline"/>
        </w:rPr>
        <w:t>extremist groups that continue to operate</w:t>
      </w:r>
      <w:r w:rsidRPr="00234941">
        <w:rPr>
          <w:sz w:val="16"/>
        </w:rPr>
        <w:t xml:space="preserve"> in and </w:t>
      </w:r>
      <w:r w:rsidRPr="00234941">
        <w:rPr>
          <w:sz w:val="12"/>
        </w:rPr>
        <w:t>¶</w:t>
      </w:r>
      <w:r w:rsidRPr="00234941">
        <w:rPr>
          <w:sz w:val="16"/>
        </w:rPr>
        <w:t xml:space="preserve"> </w:t>
      </w:r>
      <w:r w:rsidRPr="00234941">
        <w:rPr>
          <w:rStyle w:val="StyleBoldUnderline"/>
        </w:rPr>
        <w:t xml:space="preserve">around Afghanistan, including resurgent </w:t>
      </w:r>
      <w:r w:rsidRPr="00234941">
        <w:rPr>
          <w:rStyle w:val="StyleBoldUnderline"/>
          <w:bdr w:val="single" w:sz="4" w:space="0" w:color="auto" w:frame="1"/>
        </w:rPr>
        <w:t>Taliban fighters</w:t>
      </w:r>
      <w:r w:rsidRPr="00234941">
        <w:rPr>
          <w:rStyle w:val="StyleBoldUnderline"/>
        </w:rPr>
        <w:t xml:space="preserve"> and</w:t>
      </w:r>
      <w:r w:rsidRPr="00234941">
        <w:rPr>
          <w:sz w:val="16"/>
        </w:rPr>
        <w:t xml:space="preserve"> some </w:t>
      </w:r>
      <w:r w:rsidRPr="00234941">
        <w:rPr>
          <w:rStyle w:val="StyleBoldUnderline"/>
          <w:bdr w:val="single" w:sz="4" w:space="0" w:color="auto" w:frame="1"/>
        </w:rPr>
        <w:t>Al Qaeda operatives</w:t>
      </w:r>
      <w:r w:rsidRPr="00234941">
        <w:rPr>
          <w:sz w:val="16"/>
        </w:rPr>
        <w:t xml:space="preserve">. Although </w:t>
      </w:r>
      <w:r w:rsidRPr="00234941">
        <w:rPr>
          <w:sz w:val="12"/>
        </w:rPr>
        <w:t>¶</w:t>
      </w:r>
      <w:r w:rsidRPr="00234941">
        <w:rPr>
          <w:sz w:val="16"/>
        </w:rPr>
        <w:t xml:space="preserve"> coalition forces may be less frequently relying on figures involved with narcotics for intelligence </w:t>
      </w:r>
      <w:r w:rsidRPr="00234941">
        <w:rPr>
          <w:sz w:val="12"/>
        </w:rPr>
        <w:t>¶</w:t>
      </w:r>
      <w:r w:rsidRPr="00234941">
        <w:rPr>
          <w:sz w:val="16"/>
        </w:rPr>
        <w:t xml:space="preserve"> and security support, many observers have warned that </w:t>
      </w:r>
      <w:r w:rsidRPr="00234941">
        <w:rPr>
          <w:rStyle w:val="StyleBoldUnderline"/>
        </w:rPr>
        <w:t>drug-related corruption among appointed</w:t>
      </w:r>
      <w:r w:rsidRPr="00234941">
        <w:rPr>
          <w:sz w:val="16"/>
        </w:rPr>
        <w:t xml:space="preserve"> </w:t>
      </w:r>
      <w:r w:rsidRPr="00234941">
        <w:rPr>
          <w:sz w:val="12"/>
        </w:rPr>
        <w:t>¶</w:t>
      </w:r>
      <w:r w:rsidRPr="00234941">
        <w:rPr>
          <w:sz w:val="16"/>
        </w:rPr>
        <w:t xml:space="preserve"> and elected Afghan </w:t>
      </w:r>
      <w:r w:rsidRPr="00234941">
        <w:rPr>
          <w:rStyle w:val="StyleBoldUnderline"/>
        </w:rPr>
        <w:t xml:space="preserve">officials creates </w:t>
      </w:r>
      <w:r w:rsidRPr="00234941">
        <w:rPr>
          <w:rStyle w:val="StyleBoldUnderline"/>
          <w:bdr w:val="single" w:sz="4" w:space="0" w:color="auto" w:frame="1"/>
        </w:rPr>
        <w:t>political obstacles</w:t>
      </w:r>
      <w:r w:rsidRPr="00234941">
        <w:rPr>
          <w:sz w:val="16"/>
        </w:rPr>
        <w:t xml:space="preserve"> to progress. </w:t>
      </w:r>
      <w:r w:rsidRPr="00234941">
        <w:rPr>
          <w:sz w:val="12"/>
        </w:rPr>
        <w:t>¶</w:t>
      </w:r>
      <w:r w:rsidRPr="00234941">
        <w:rPr>
          <w:sz w:val="16"/>
        </w:rPr>
        <w:t xml:space="preserve"> President Obama stated in March 2009 that </w:t>
      </w:r>
      <w:r w:rsidRPr="00234941">
        <w:rPr>
          <w:rStyle w:val="StyleBoldUnderline"/>
        </w:rPr>
        <w:t>Afghanistan’s “economy is undercut by a booming</w:t>
      </w:r>
      <w:r w:rsidRPr="00234941">
        <w:rPr>
          <w:sz w:val="16"/>
        </w:rPr>
        <w:t xml:space="preserve"> </w:t>
      </w:r>
      <w:r w:rsidRPr="00234941">
        <w:rPr>
          <w:sz w:val="12"/>
        </w:rPr>
        <w:t>¶</w:t>
      </w:r>
      <w:r w:rsidRPr="00234941">
        <w:rPr>
          <w:sz w:val="16"/>
        </w:rPr>
        <w:t xml:space="preserve"> </w:t>
      </w:r>
      <w:r w:rsidRPr="00234941">
        <w:rPr>
          <w:rStyle w:val="StyleBoldUnderline"/>
        </w:rPr>
        <w:t xml:space="preserve">narcotics trade that encourages criminality and </w:t>
      </w:r>
      <w:r w:rsidRPr="00234941">
        <w:rPr>
          <w:rStyle w:val="StyleBoldUnderline"/>
          <w:bdr w:val="single" w:sz="4" w:space="0" w:color="auto" w:frame="1"/>
        </w:rPr>
        <w:t>funds the insurgency</w:t>
      </w:r>
      <w:r w:rsidRPr="00234941">
        <w:rPr>
          <w:sz w:val="16"/>
        </w:rPr>
        <w:t xml:space="preserve">.” Afghan President Hamid </w:t>
      </w:r>
      <w:r w:rsidRPr="00234941">
        <w:rPr>
          <w:sz w:val="12"/>
        </w:rPr>
        <w:t>¶</w:t>
      </w:r>
      <w:r w:rsidRPr="00234941">
        <w:rPr>
          <w:sz w:val="16"/>
        </w:rPr>
        <w:t xml:space="preserve"> </w:t>
      </w:r>
      <w:r w:rsidRPr="00234941">
        <w:rPr>
          <w:rStyle w:val="StyleBoldUnderline"/>
        </w:rPr>
        <w:t>Karzai</w:t>
      </w:r>
      <w:r w:rsidRPr="00234941">
        <w:rPr>
          <w:sz w:val="16"/>
        </w:rPr>
        <w:t xml:space="preserve"> has </w:t>
      </w:r>
      <w:r w:rsidRPr="00234941">
        <w:rPr>
          <w:rStyle w:val="StyleBoldUnderline"/>
        </w:rPr>
        <w:t>identified the opium economy as “</w:t>
      </w:r>
      <w:r w:rsidRPr="00234941">
        <w:rPr>
          <w:rStyle w:val="StyleBoldUnderline"/>
          <w:bdr w:val="single" w:sz="4" w:space="0" w:color="auto" w:frame="1"/>
        </w:rPr>
        <w:t>the single greatest challenge</w:t>
      </w:r>
      <w:r w:rsidRPr="00234941">
        <w:rPr>
          <w:rStyle w:val="StyleBoldUnderline"/>
        </w:rPr>
        <w:t xml:space="preserve"> to the long-term</w:t>
      </w:r>
      <w:r w:rsidRPr="00234941">
        <w:rPr>
          <w:sz w:val="16"/>
        </w:rPr>
        <w:t xml:space="preserve"> </w:t>
      </w:r>
      <w:r w:rsidRPr="00234941">
        <w:rPr>
          <w:sz w:val="12"/>
        </w:rPr>
        <w:t>¶</w:t>
      </w:r>
      <w:r w:rsidRPr="00234941">
        <w:rPr>
          <w:sz w:val="16"/>
        </w:rPr>
        <w:t xml:space="preserve"> </w:t>
      </w:r>
      <w:r w:rsidRPr="00234941">
        <w:rPr>
          <w:rStyle w:val="StyleBoldUnderline"/>
        </w:rPr>
        <w:t>security, development, and effective governance of Afghanistan</w:t>
      </w:r>
      <w:r w:rsidRPr="00234941">
        <w:rPr>
          <w:sz w:val="16"/>
        </w:rPr>
        <w:t xml:space="preserve">.” Congress appropriated </w:t>
      </w:r>
      <w:r w:rsidRPr="00234941">
        <w:rPr>
          <w:sz w:val="12"/>
        </w:rPr>
        <w:t>¶</w:t>
      </w:r>
      <w:r w:rsidRPr="00234941">
        <w:rPr>
          <w:sz w:val="16"/>
        </w:rPr>
        <w:t xml:space="preserve"> approximately $2.9 billion in regular and supplemental counternarcotics foreign assistance and </w:t>
      </w:r>
      <w:r w:rsidRPr="00234941">
        <w:rPr>
          <w:sz w:val="12"/>
        </w:rPr>
        <w:t>¶</w:t>
      </w:r>
      <w:r w:rsidRPr="00234941">
        <w:rPr>
          <w:sz w:val="16"/>
        </w:rPr>
        <w:t xml:space="preserve"> defense funding for Afghanistan programs from FY2001 through FY2009. In March 2009, </w:t>
      </w:r>
      <w:r w:rsidRPr="00234941">
        <w:rPr>
          <w:sz w:val="12"/>
        </w:rPr>
        <w:t>¶</w:t>
      </w:r>
      <w:r w:rsidRPr="00234941">
        <w:rPr>
          <w:sz w:val="16"/>
        </w:rPr>
        <w:t xml:space="preserve"> Obama Administration Special Representative for Afghanistan and Pakistan Ambassador Richard </w:t>
      </w:r>
      <w:r w:rsidRPr="00234941">
        <w:rPr>
          <w:sz w:val="12"/>
        </w:rPr>
        <w:t>¶</w:t>
      </w:r>
      <w:r w:rsidRPr="00234941">
        <w:rPr>
          <w:sz w:val="16"/>
        </w:rPr>
        <w:t xml:space="preserve"> Holbrooke called U.S. counternarcotics efforts in Afghanistan to date “the most wasteful and </w:t>
      </w:r>
      <w:r w:rsidRPr="00234941">
        <w:rPr>
          <w:sz w:val="12"/>
        </w:rPr>
        <w:t>¶</w:t>
      </w:r>
      <w:r w:rsidRPr="00234941">
        <w:rPr>
          <w:sz w:val="16"/>
        </w:rPr>
        <w:t xml:space="preserve"> ineffective program I have seen in 40 years in and out of the government.” The Obama </w:t>
      </w:r>
      <w:r w:rsidRPr="00234941">
        <w:rPr>
          <w:sz w:val="12"/>
        </w:rPr>
        <w:t>¶</w:t>
      </w:r>
      <w:r w:rsidRPr="00234941">
        <w:rPr>
          <w:sz w:val="16"/>
        </w:rPr>
        <w:t xml:space="preserve"> Administration and Members of the 111th Congress may consider options for reorganizing </w:t>
      </w:r>
      <w:r w:rsidRPr="00234941">
        <w:rPr>
          <w:sz w:val="12"/>
        </w:rPr>
        <w:t>¶</w:t>
      </w:r>
      <w:r w:rsidRPr="00234941">
        <w:rPr>
          <w:sz w:val="16"/>
        </w:rPr>
        <w:t xml:space="preserve"> counternarcotics efforts as part of new efforts to stabilize Afghanistan. </w:t>
      </w:r>
    </w:p>
    <w:p w:rsidR="007F2C9C" w:rsidRPr="00234941" w:rsidRDefault="007F2C9C" w:rsidP="007F2C9C">
      <w:pPr>
        <w:rPr>
          <w:sz w:val="16"/>
        </w:rPr>
      </w:pPr>
    </w:p>
    <w:p w:rsidR="007F2C9C" w:rsidRPr="00234941" w:rsidRDefault="007F2C9C" w:rsidP="007F2C9C">
      <w:pPr>
        <w:rPr>
          <w:b/>
        </w:rPr>
      </w:pPr>
      <w:r w:rsidRPr="00234941">
        <w:rPr>
          <w:b/>
        </w:rPr>
        <w:t xml:space="preserve">Drugs are a threat to </w:t>
      </w:r>
      <w:r w:rsidRPr="00234941">
        <w:rPr>
          <w:b/>
          <w:u w:val="single"/>
        </w:rPr>
        <w:t>overall</w:t>
      </w:r>
      <w:r w:rsidRPr="00234941">
        <w:rPr>
          <w:b/>
        </w:rPr>
        <w:t xml:space="preserve"> stability</w:t>
      </w:r>
    </w:p>
    <w:p w:rsidR="007F2C9C" w:rsidRPr="00234941" w:rsidRDefault="007F2C9C" w:rsidP="007F2C9C">
      <w:r w:rsidRPr="00234941">
        <w:rPr>
          <w:b/>
        </w:rPr>
        <w:t>Blanchard, 09</w:t>
      </w:r>
      <w:r w:rsidRPr="00234941">
        <w:t xml:space="preserve"> (Chris, analyst in Middle Eastern Affairs for the Congressional Research Service, “Afghanistan: Narcotics and U.S. Policy”, Congressional Research Service, 4/21/2009, </w:t>
      </w:r>
      <w:r w:rsidRPr="00234941">
        <w:rPr>
          <w:color w:val="000000"/>
        </w:rPr>
        <w:t>http://www.au.af.mil/au/awc/awcgate/crs/rl32686.pdf, JKahn</w:t>
      </w:r>
      <w:r w:rsidRPr="00234941">
        <w:t>)</w:t>
      </w:r>
    </w:p>
    <w:p w:rsidR="007F2C9C" w:rsidRPr="00234941" w:rsidRDefault="007F2C9C" w:rsidP="007F2C9C">
      <w:pPr>
        <w:rPr>
          <w:sz w:val="16"/>
        </w:rPr>
      </w:pPr>
      <w:r w:rsidRPr="00234941">
        <w:rPr>
          <w:rStyle w:val="StyleBoldUnderline"/>
        </w:rPr>
        <w:t>In spite of ongoing international efforts to combat Afghanistan’s narcotics trade</w:t>
      </w:r>
      <w:r w:rsidRPr="00234941">
        <w:rPr>
          <w:sz w:val="16"/>
        </w:rPr>
        <w:t xml:space="preserve">, U.N. officials </w:t>
      </w:r>
      <w:r w:rsidRPr="00234941">
        <w:rPr>
          <w:sz w:val="12"/>
        </w:rPr>
        <w:t>¶</w:t>
      </w:r>
      <w:r w:rsidRPr="00234941">
        <w:rPr>
          <w:sz w:val="16"/>
        </w:rPr>
        <w:t xml:space="preserve"> estimate that </w:t>
      </w:r>
      <w:r w:rsidRPr="00234941">
        <w:rPr>
          <w:rStyle w:val="StyleBoldUnderline"/>
        </w:rPr>
        <w:t>Afghanistan supplies</w:t>
      </w:r>
      <w:r w:rsidRPr="00234941">
        <w:rPr>
          <w:sz w:val="16"/>
        </w:rPr>
        <w:t xml:space="preserve"> over </w:t>
      </w:r>
      <w:r w:rsidRPr="00234941">
        <w:rPr>
          <w:rStyle w:val="StyleBoldUnderline"/>
        </w:rPr>
        <w:t>90% of the world’s</w:t>
      </w:r>
      <w:r w:rsidRPr="00234941">
        <w:rPr>
          <w:sz w:val="16"/>
        </w:rPr>
        <w:t xml:space="preserve"> illicit </w:t>
      </w:r>
      <w:r w:rsidRPr="00234941">
        <w:rPr>
          <w:rStyle w:val="StyleBoldUnderline"/>
        </w:rPr>
        <w:t>opium</w:t>
      </w:r>
      <w:r w:rsidRPr="00234941">
        <w:rPr>
          <w:sz w:val="16"/>
        </w:rPr>
        <w:t>.1</w:t>
      </w:r>
      <w:r w:rsidRPr="00234941">
        <w:rPr>
          <w:sz w:val="12"/>
        </w:rPr>
        <w:t>¶</w:t>
      </w:r>
      <w:r w:rsidRPr="00234941">
        <w:rPr>
          <w:sz w:val="16"/>
        </w:rPr>
        <w:t xml:space="preserve"> Afghan, U.S., and </w:t>
      </w:r>
      <w:r w:rsidRPr="00234941">
        <w:rPr>
          <w:sz w:val="12"/>
        </w:rPr>
        <w:t>¶</w:t>
      </w:r>
      <w:r w:rsidRPr="00234941">
        <w:rPr>
          <w:sz w:val="16"/>
        </w:rPr>
        <w:t xml:space="preserve"> </w:t>
      </w:r>
      <w:r w:rsidRPr="00234941">
        <w:rPr>
          <w:rStyle w:val="StyleBoldUnderline"/>
        </w:rPr>
        <w:t>international officials</w:t>
      </w:r>
      <w:r w:rsidRPr="00234941">
        <w:rPr>
          <w:sz w:val="16"/>
        </w:rPr>
        <w:t xml:space="preserve"> have </w:t>
      </w:r>
      <w:r w:rsidRPr="00234941">
        <w:rPr>
          <w:rStyle w:val="StyleBoldUnderline"/>
        </w:rPr>
        <w:t>stated</w:t>
      </w:r>
      <w:r w:rsidRPr="00234941">
        <w:rPr>
          <w:sz w:val="16"/>
        </w:rPr>
        <w:t xml:space="preserve"> that </w:t>
      </w:r>
      <w:r w:rsidRPr="00234941">
        <w:rPr>
          <w:rStyle w:val="StyleBoldUnderline"/>
        </w:rPr>
        <w:t>opium poppy cultivation and drug trafficking constitute</w:t>
      </w:r>
      <w:r w:rsidRPr="00234941">
        <w:rPr>
          <w:sz w:val="16"/>
        </w:rPr>
        <w:t xml:space="preserve"> </w:t>
      </w:r>
      <w:r w:rsidRPr="00234941">
        <w:rPr>
          <w:sz w:val="12"/>
        </w:rPr>
        <w:t>¶</w:t>
      </w:r>
      <w:r w:rsidRPr="00234941">
        <w:rPr>
          <w:sz w:val="16"/>
        </w:rPr>
        <w:t xml:space="preserve"> </w:t>
      </w:r>
      <w:r w:rsidRPr="00234941">
        <w:rPr>
          <w:rStyle w:val="StyleBoldUnderline"/>
        </w:rPr>
        <w:t xml:space="preserve">serious </w:t>
      </w:r>
      <w:r w:rsidRPr="00234941">
        <w:rPr>
          <w:rStyle w:val="StyleBoldUnderline"/>
          <w:bdr w:val="single" w:sz="4" w:space="0" w:color="auto" w:frame="1"/>
        </w:rPr>
        <w:t>strategic threats to the security and stability of Afghanistan</w:t>
      </w:r>
      <w:r w:rsidRPr="00234941">
        <w:rPr>
          <w:rStyle w:val="StyleBoldUnderline"/>
        </w:rPr>
        <w:t xml:space="preserve"> and </w:t>
      </w:r>
      <w:r w:rsidRPr="00234941">
        <w:rPr>
          <w:rStyle w:val="StyleBoldUnderline"/>
          <w:bdr w:val="single" w:sz="4" w:space="0" w:color="auto" w:frame="1"/>
        </w:rPr>
        <w:t>jeopardize the success of</w:t>
      </w:r>
      <w:r w:rsidRPr="00234941">
        <w:rPr>
          <w:sz w:val="16"/>
        </w:rPr>
        <w:t xml:space="preserve"> </w:t>
      </w:r>
      <w:r w:rsidRPr="00234941">
        <w:rPr>
          <w:sz w:val="12"/>
        </w:rPr>
        <w:t>¶</w:t>
      </w:r>
      <w:r w:rsidRPr="00234941">
        <w:rPr>
          <w:sz w:val="16"/>
        </w:rPr>
        <w:t xml:space="preserve"> </w:t>
      </w:r>
      <w:r w:rsidRPr="00234941">
        <w:rPr>
          <w:rStyle w:val="StyleBoldUnderline"/>
          <w:bdr w:val="single" w:sz="4" w:space="0" w:color="auto" w:frame="1"/>
        </w:rPr>
        <w:t>post-9/11 counterterrorism</w:t>
      </w:r>
      <w:r w:rsidRPr="00234941">
        <w:rPr>
          <w:sz w:val="16"/>
        </w:rPr>
        <w:t xml:space="preserve"> and reconstruction </w:t>
      </w:r>
      <w:r w:rsidRPr="00234941">
        <w:rPr>
          <w:rStyle w:val="StyleBoldUnderline"/>
          <w:bdr w:val="single" w:sz="4" w:space="0" w:color="auto" w:frame="1"/>
        </w:rPr>
        <w:t>efforts</w:t>
      </w:r>
      <w:r w:rsidRPr="00234941">
        <w:rPr>
          <w:sz w:val="16"/>
        </w:rPr>
        <w:t xml:space="preserve">. Since 2001, counternarcotics policy has </w:t>
      </w:r>
      <w:r w:rsidRPr="00234941">
        <w:rPr>
          <w:sz w:val="12"/>
        </w:rPr>
        <w:t>¶</w:t>
      </w:r>
      <w:r w:rsidRPr="00234941">
        <w:rPr>
          <w:sz w:val="16"/>
        </w:rPr>
        <w:t xml:space="preserve"> emerged as a focal point in broader, recurring debates in the executive branch and in Congress </w:t>
      </w:r>
      <w:r w:rsidRPr="00234941">
        <w:rPr>
          <w:sz w:val="12"/>
        </w:rPr>
        <w:t>¶</w:t>
      </w:r>
      <w:r w:rsidRPr="00234941">
        <w:rPr>
          <w:sz w:val="16"/>
        </w:rPr>
        <w:t xml:space="preserve"> about the United States’ strategic objectives and policies in Afghanistan. </w:t>
      </w:r>
      <w:r w:rsidRPr="00234941">
        <w:rPr>
          <w:sz w:val="12"/>
        </w:rPr>
        <w:t>¶</w:t>
      </w:r>
      <w:r w:rsidRPr="00234941">
        <w:rPr>
          <w:sz w:val="16"/>
        </w:rPr>
        <w:t xml:space="preserve"> Relevant concerns include the role of U.S. military personnel and strategies for continuing the </w:t>
      </w:r>
      <w:r w:rsidRPr="00234941">
        <w:rPr>
          <w:sz w:val="12"/>
        </w:rPr>
        <w:t>¶</w:t>
      </w:r>
      <w:r w:rsidRPr="00234941">
        <w:rPr>
          <w:sz w:val="16"/>
        </w:rPr>
        <w:t xml:space="preserve"> simultaneous pursuit of counterterrorism and counternarcotics goals, which may be complicated </w:t>
      </w:r>
      <w:r w:rsidRPr="00234941">
        <w:rPr>
          <w:sz w:val="12"/>
        </w:rPr>
        <w:t>¶</w:t>
      </w:r>
      <w:r w:rsidRPr="00234941">
        <w:rPr>
          <w:sz w:val="16"/>
        </w:rPr>
        <w:t xml:space="preserve"> by practical necessities and political realities. Coalition forces pursuing regional security and </w:t>
      </w:r>
      <w:r w:rsidRPr="00234941">
        <w:rPr>
          <w:sz w:val="12"/>
        </w:rPr>
        <w:t>¶</w:t>
      </w:r>
      <w:r w:rsidRPr="00234941">
        <w:rPr>
          <w:sz w:val="16"/>
        </w:rPr>
        <w:t xml:space="preserve"> counterterrorism objectives may rely on the cooperation of security commanders, tribal leaders, </w:t>
      </w:r>
      <w:r w:rsidRPr="00234941">
        <w:rPr>
          <w:sz w:val="12"/>
        </w:rPr>
        <w:t>¶</w:t>
      </w:r>
      <w:r w:rsidRPr="00234941">
        <w:rPr>
          <w:sz w:val="16"/>
        </w:rPr>
        <w:t xml:space="preserve"> and local officials who may be involved in the narcotics trade. Similarly, U.S. </w:t>
      </w:r>
      <w:r w:rsidRPr="00234941">
        <w:rPr>
          <w:rStyle w:val="StyleBoldUnderline"/>
        </w:rPr>
        <w:t>officials</w:t>
      </w:r>
      <w:r w:rsidRPr="00234941">
        <w:rPr>
          <w:sz w:val="16"/>
        </w:rPr>
        <w:t xml:space="preserve"> and many </w:t>
      </w:r>
      <w:r w:rsidRPr="00234941">
        <w:rPr>
          <w:sz w:val="12"/>
        </w:rPr>
        <w:t>¶</w:t>
      </w:r>
      <w:r w:rsidRPr="00234941">
        <w:rPr>
          <w:sz w:val="16"/>
        </w:rPr>
        <w:t xml:space="preserve"> observers </w:t>
      </w:r>
      <w:r w:rsidRPr="00234941">
        <w:rPr>
          <w:rStyle w:val="StyleBoldUnderline"/>
        </w:rPr>
        <w:t>believe</w:t>
      </w:r>
      <w:r w:rsidRPr="00234941">
        <w:rPr>
          <w:sz w:val="16"/>
        </w:rPr>
        <w:t xml:space="preserve"> that </w:t>
      </w:r>
      <w:r w:rsidRPr="00234941">
        <w:rPr>
          <w:rStyle w:val="StyleBoldUnderline"/>
        </w:rPr>
        <w:t>the introduction of a democratic system of government to Afghanistan has</w:t>
      </w:r>
      <w:r w:rsidRPr="00234941">
        <w:rPr>
          <w:sz w:val="16"/>
        </w:rPr>
        <w:t xml:space="preserve"> </w:t>
      </w:r>
      <w:r w:rsidRPr="00234941">
        <w:rPr>
          <w:sz w:val="12"/>
        </w:rPr>
        <w:t>¶</w:t>
      </w:r>
      <w:r w:rsidRPr="00234941">
        <w:rPr>
          <w:sz w:val="16"/>
        </w:rPr>
        <w:t xml:space="preserve"> </w:t>
      </w:r>
      <w:r w:rsidRPr="00234941">
        <w:rPr>
          <w:rStyle w:val="StyleBoldUnderline"/>
        </w:rPr>
        <w:t>been accompanied by the</w:t>
      </w:r>
      <w:r w:rsidRPr="00234941">
        <w:rPr>
          <w:sz w:val="16"/>
        </w:rPr>
        <w:t xml:space="preserve"> election and </w:t>
      </w:r>
      <w:r w:rsidRPr="00234941">
        <w:rPr>
          <w:rStyle w:val="StyleBoldUnderline"/>
        </w:rPr>
        <w:t>appointment of narcotics-associated individuals to</w:t>
      </w:r>
      <w:r w:rsidRPr="00234941">
        <w:rPr>
          <w:sz w:val="16"/>
        </w:rPr>
        <w:t xml:space="preserve"> </w:t>
      </w:r>
      <w:r w:rsidRPr="00234941">
        <w:rPr>
          <w:sz w:val="12"/>
        </w:rPr>
        <w:t>¶</w:t>
      </w:r>
      <w:r w:rsidRPr="00234941">
        <w:rPr>
          <w:sz w:val="16"/>
        </w:rPr>
        <w:t xml:space="preserve"> positions of public </w:t>
      </w:r>
      <w:r w:rsidRPr="00234941">
        <w:rPr>
          <w:rStyle w:val="StyleBoldUnderline"/>
        </w:rPr>
        <w:t>office</w:t>
      </w:r>
      <w:r w:rsidRPr="00234941">
        <w:rPr>
          <w:sz w:val="16"/>
        </w:rPr>
        <w:t xml:space="preserve">. </w:t>
      </w:r>
      <w:r w:rsidRPr="00234941">
        <w:rPr>
          <w:sz w:val="12"/>
        </w:rPr>
        <w:t>¶</w:t>
      </w:r>
      <w:r w:rsidRPr="00234941">
        <w:rPr>
          <w:sz w:val="16"/>
        </w:rPr>
        <w:t xml:space="preserve"> </w:t>
      </w:r>
      <w:r w:rsidRPr="00234941">
        <w:rPr>
          <w:rStyle w:val="StyleBoldUnderline"/>
        </w:rPr>
        <w:t>Efforts to combat the opium trade</w:t>
      </w:r>
      <w:r w:rsidRPr="00234941">
        <w:rPr>
          <w:sz w:val="16"/>
        </w:rPr>
        <w:t xml:space="preserve"> in Afghanistan </w:t>
      </w:r>
      <w:r w:rsidRPr="00234941">
        <w:rPr>
          <w:rStyle w:val="StyleBoldUnderline"/>
        </w:rPr>
        <w:t>face the challenge of ending a highly-</w:t>
      </w:r>
      <w:r w:rsidRPr="00234941">
        <w:rPr>
          <w:rStyle w:val="StyleBoldUnderline"/>
        </w:rPr>
        <w:lastRenderedPageBreak/>
        <w:t>profitable</w:t>
      </w:r>
      <w:r w:rsidRPr="00234941">
        <w:rPr>
          <w:sz w:val="16"/>
        </w:rPr>
        <w:t xml:space="preserve"> </w:t>
      </w:r>
      <w:r w:rsidRPr="00234941">
        <w:rPr>
          <w:sz w:val="12"/>
        </w:rPr>
        <w:t>¶</w:t>
      </w:r>
      <w:r w:rsidRPr="00234941">
        <w:rPr>
          <w:sz w:val="16"/>
        </w:rPr>
        <w:t xml:space="preserve"> </w:t>
      </w:r>
      <w:r w:rsidRPr="00234941">
        <w:rPr>
          <w:rStyle w:val="StyleBoldUnderline"/>
        </w:rPr>
        <w:t xml:space="preserve">enterprise fueled by </w:t>
      </w:r>
      <w:r w:rsidRPr="00234941">
        <w:rPr>
          <w:rStyle w:val="StyleBoldUnderline"/>
          <w:bdr w:val="single" w:sz="4" w:space="0" w:color="auto" w:frame="1"/>
        </w:rPr>
        <w:t>international demand</w:t>
      </w:r>
      <w:r w:rsidRPr="00234941">
        <w:rPr>
          <w:rStyle w:val="StyleBoldUnderline"/>
        </w:rPr>
        <w:t xml:space="preserve"> that has become </w:t>
      </w:r>
      <w:r w:rsidRPr="00234941">
        <w:rPr>
          <w:rStyle w:val="StyleBoldUnderline"/>
          <w:bdr w:val="single" w:sz="4" w:space="0" w:color="auto" w:frame="1"/>
        </w:rPr>
        <w:t>deeply interwoven</w:t>
      </w:r>
      <w:r w:rsidRPr="00234941">
        <w:rPr>
          <w:rStyle w:val="StyleBoldUnderline"/>
        </w:rPr>
        <w:t xml:space="preserve"> with the economic</w:t>
      </w:r>
      <w:r w:rsidRPr="00234941">
        <w:rPr>
          <w:sz w:val="16"/>
        </w:rPr>
        <w:t xml:space="preserve">, </w:t>
      </w:r>
      <w:r w:rsidRPr="00234941">
        <w:rPr>
          <w:sz w:val="12"/>
        </w:rPr>
        <w:t>¶</w:t>
      </w:r>
      <w:r w:rsidRPr="00234941">
        <w:rPr>
          <w:sz w:val="16"/>
        </w:rPr>
        <w:t xml:space="preserve"> political, and social </w:t>
      </w:r>
      <w:r w:rsidRPr="00234941">
        <w:rPr>
          <w:rStyle w:val="StyleBoldUnderline"/>
        </w:rPr>
        <w:t>fabric of a war-torn country</w:t>
      </w:r>
      <w:r w:rsidRPr="00234941">
        <w:rPr>
          <w:sz w:val="16"/>
        </w:rPr>
        <w:t xml:space="preserve">. Afghan, U.S., and international authorities are </w:t>
      </w:r>
      <w:r w:rsidRPr="00234941">
        <w:rPr>
          <w:sz w:val="12"/>
        </w:rPr>
        <w:t>¶</w:t>
      </w:r>
      <w:r w:rsidRPr="00234941">
        <w:rPr>
          <w:sz w:val="16"/>
        </w:rPr>
        <w:t xml:space="preserve"> engaged in a campaign to reverse the unprecedented upsurge of opium poppy cultivation and </w:t>
      </w:r>
      <w:r w:rsidRPr="00234941">
        <w:rPr>
          <w:sz w:val="12"/>
        </w:rPr>
        <w:t>¶</w:t>
      </w:r>
      <w:r w:rsidRPr="00234941">
        <w:rPr>
          <w:sz w:val="16"/>
        </w:rPr>
        <w:t xml:space="preserve"> heroin production that occurred following the fall of the Taliban. U.S. officials continue to </w:t>
      </w:r>
      <w:r w:rsidRPr="00234941">
        <w:rPr>
          <w:sz w:val="12"/>
        </w:rPr>
        <w:t>¶</w:t>
      </w:r>
      <w:r w:rsidRPr="00234941">
        <w:rPr>
          <w:sz w:val="16"/>
        </w:rPr>
        <w:t xml:space="preserve"> implement a multifaceted counternarcotics initiative that includes public awareness campaigns, </w:t>
      </w:r>
      <w:r w:rsidRPr="00234941">
        <w:rPr>
          <w:sz w:val="12"/>
        </w:rPr>
        <w:t>¶</w:t>
      </w:r>
      <w:r w:rsidRPr="00234941">
        <w:rPr>
          <w:sz w:val="16"/>
        </w:rPr>
        <w:t xml:space="preserve"> judicial reform measures, economic and agricultural development assistance, drug interdiction </w:t>
      </w:r>
      <w:r w:rsidRPr="00234941">
        <w:rPr>
          <w:sz w:val="12"/>
        </w:rPr>
        <w:t>¶</w:t>
      </w:r>
      <w:r w:rsidRPr="00234941">
        <w:rPr>
          <w:sz w:val="16"/>
        </w:rPr>
        <w:t xml:space="preserve"> operations, and more robust poppy eradication. The Obama Administration and the 111th</w:t>
      </w:r>
      <w:r w:rsidRPr="00234941">
        <w:rPr>
          <w:sz w:val="12"/>
        </w:rPr>
        <w:t>¶</w:t>
      </w:r>
      <w:r w:rsidRPr="00234941">
        <w:rPr>
          <w:sz w:val="16"/>
        </w:rPr>
        <w:t xml:space="preserve"> Congress may consider options for modifying U.S. counternarcotics efforts in Afghanistan in </w:t>
      </w:r>
      <w:r w:rsidRPr="00234941">
        <w:rPr>
          <w:sz w:val="12"/>
        </w:rPr>
        <w:t>¶</w:t>
      </w:r>
      <w:r w:rsidRPr="00234941">
        <w:rPr>
          <w:sz w:val="16"/>
        </w:rPr>
        <w:t xml:space="preserve"> order to meet the challenges posed by the Afghan opium economy to the security of Afghanistan </w:t>
      </w:r>
      <w:r w:rsidRPr="00234941">
        <w:rPr>
          <w:sz w:val="12"/>
        </w:rPr>
        <w:t>¶</w:t>
      </w:r>
      <w:r w:rsidRPr="00234941">
        <w:rPr>
          <w:sz w:val="16"/>
        </w:rPr>
        <w:t xml:space="preserve"> and the international community. Questions regarding the likely effectiveness, resource </w:t>
      </w:r>
      <w:r w:rsidRPr="00234941">
        <w:rPr>
          <w:sz w:val="12"/>
        </w:rPr>
        <w:t>¶</w:t>
      </w:r>
      <w:r w:rsidRPr="00234941">
        <w:rPr>
          <w:sz w:val="16"/>
        </w:rPr>
        <w:t xml:space="preserve"> requirements, and implications of new counternarcotics strategies in Afghanistan may arise </w:t>
      </w:r>
      <w:r w:rsidRPr="00234941">
        <w:rPr>
          <w:sz w:val="12"/>
        </w:rPr>
        <w:t>¶</w:t>
      </w:r>
      <w:r w:rsidRPr="00234941">
        <w:rPr>
          <w:sz w:val="16"/>
        </w:rPr>
        <w:t xml:space="preserve"> during the first session of the 111th Congress as such options are debated. </w:t>
      </w:r>
    </w:p>
    <w:p w:rsidR="007F2C9C" w:rsidRPr="00234941" w:rsidRDefault="007F2C9C" w:rsidP="007F2C9C">
      <w:pPr>
        <w:rPr>
          <w:sz w:val="16"/>
        </w:rPr>
      </w:pPr>
    </w:p>
    <w:p w:rsidR="007F2C9C" w:rsidRPr="00234941" w:rsidRDefault="007F2C9C" w:rsidP="007F2C9C">
      <w:pPr>
        <w:rPr>
          <w:b/>
        </w:rPr>
      </w:pPr>
      <w:r w:rsidRPr="00234941">
        <w:rPr>
          <w:b/>
        </w:rPr>
        <w:t>The drug trade undermines security and the Afghan rule of law</w:t>
      </w:r>
    </w:p>
    <w:p w:rsidR="007F2C9C" w:rsidRPr="00234941" w:rsidRDefault="007F2C9C" w:rsidP="007F2C9C">
      <w:r w:rsidRPr="00234941">
        <w:rPr>
          <w:b/>
        </w:rPr>
        <w:t>Blanchard, 09</w:t>
      </w:r>
      <w:r w:rsidRPr="00234941">
        <w:t xml:space="preserve"> (Chris, analyst in Middle Eastern Affairs for the Congressional Research Service, “Afghanistan: Narcotics and U.S. Policy”, Congressional Research Service, 4/21/2009, </w:t>
      </w:r>
      <w:hyperlink r:id="rId11" w:history="1">
        <w:r w:rsidRPr="00234941">
          <w:rPr>
            <w:rStyle w:val="Hyperlink"/>
          </w:rPr>
          <w:t>http://www.au.af.mil/au/awc/awcgate/crs/rl32686.pdf</w:t>
        </w:r>
      </w:hyperlink>
      <w:r w:rsidRPr="00234941">
        <w:rPr>
          <w:color w:val="000000"/>
        </w:rPr>
        <w:t>, JKahn</w:t>
      </w:r>
      <w:r w:rsidRPr="00234941">
        <w:t>)</w:t>
      </w:r>
    </w:p>
    <w:p w:rsidR="007F2C9C" w:rsidRPr="00234941" w:rsidRDefault="007F2C9C" w:rsidP="007F2C9C">
      <w:pPr>
        <w:rPr>
          <w:sz w:val="16"/>
        </w:rPr>
      </w:pPr>
      <w:r w:rsidRPr="00234941">
        <w:rPr>
          <w:sz w:val="16"/>
        </w:rPr>
        <w:t xml:space="preserve">Breaking the Narcotics-Insecurity Cycle </w:t>
      </w:r>
      <w:r w:rsidRPr="00234941">
        <w:rPr>
          <w:sz w:val="12"/>
        </w:rPr>
        <w:t>¶</w:t>
      </w:r>
      <w:r w:rsidRPr="00234941">
        <w:rPr>
          <w:sz w:val="16"/>
        </w:rPr>
        <w:t xml:space="preserve"> </w:t>
      </w:r>
      <w:r w:rsidRPr="00234941">
        <w:rPr>
          <w:rStyle w:val="StyleBoldUnderline"/>
        </w:rPr>
        <w:t xml:space="preserve">Narcotics trafficking and political instability remain </w:t>
      </w:r>
      <w:r w:rsidRPr="00234941">
        <w:rPr>
          <w:rStyle w:val="StyleBoldUnderline"/>
          <w:bdr w:val="single" w:sz="4" w:space="0" w:color="auto" w:frame="1"/>
        </w:rPr>
        <w:t>intimately linked in Afghanistan</w:t>
      </w:r>
      <w:r w:rsidRPr="00234941">
        <w:rPr>
          <w:sz w:val="16"/>
        </w:rPr>
        <w:t xml:space="preserve">. U.S. </w:t>
      </w:r>
      <w:r w:rsidRPr="00234941">
        <w:rPr>
          <w:sz w:val="12"/>
        </w:rPr>
        <w:t>¶</w:t>
      </w:r>
      <w:r w:rsidRPr="00234941">
        <w:rPr>
          <w:sz w:val="16"/>
        </w:rPr>
        <w:t xml:space="preserve"> </w:t>
      </w:r>
      <w:r w:rsidRPr="00234941">
        <w:rPr>
          <w:rStyle w:val="StyleBoldUnderline"/>
        </w:rPr>
        <w:t>officials</w:t>
      </w:r>
      <w:r w:rsidRPr="00234941">
        <w:rPr>
          <w:sz w:val="16"/>
        </w:rPr>
        <w:t xml:space="preserve"> have </w:t>
      </w:r>
      <w:r w:rsidRPr="00234941">
        <w:rPr>
          <w:rStyle w:val="StyleBoldUnderline"/>
        </w:rPr>
        <w:t xml:space="preserve">identified narcotics trafficking as a </w:t>
      </w:r>
      <w:r w:rsidRPr="00234941">
        <w:rPr>
          <w:rStyle w:val="StyleBoldUnderline"/>
          <w:bdr w:val="single" w:sz="4" w:space="0" w:color="auto" w:frame="1"/>
        </w:rPr>
        <w:t>primary barrier</w:t>
      </w:r>
      <w:r w:rsidRPr="00234941">
        <w:rPr>
          <w:rStyle w:val="StyleBoldUnderline"/>
        </w:rPr>
        <w:t xml:space="preserve"> to the </w:t>
      </w:r>
      <w:r w:rsidRPr="00234941">
        <w:rPr>
          <w:rStyle w:val="StyleBoldUnderline"/>
          <w:bdr w:val="single" w:sz="4" w:space="0" w:color="auto" w:frame="1"/>
        </w:rPr>
        <w:t>establishment of security</w:t>
      </w:r>
      <w:r w:rsidRPr="00234941">
        <w:rPr>
          <w:sz w:val="16"/>
        </w:rPr>
        <w:t xml:space="preserve"> </w:t>
      </w:r>
      <w:r w:rsidRPr="00234941">
        <w:rPr>
          <w:sz w:val="12"/>
        </w:rPr>
        <w:t>¶</w:t>
      </w:r>
      <w:r w:rsidRPr="00234941">
        <w:rPr>
          <w:sz w:val="16"/>
        </w:rPr>
        <w:t xml:space="preserve"> and consider insecurity to be a primary barrier to successful counternarcotics operations. The </w:t>
      </w:r>
      <w:r w:rsidRPr="00234941">
        <w:rPr>
          <w:sz w:val="12"/>
        </w:rPr>
        <w:t>¶</w:t>
      </w:r>
      <w:r w:rsidRPr="00234941">
        <w:rPr>
          <w:sz w:val="16"/>
        </w:rPr>
        <w:t xml:space="preserve"> narcotics-trade fuels three corrosive trends that have undermined the stability of Afghan society </w:t>
      </w:r>
      <w:r w:rsidRPr="00234941">
        <w:rPr>
          <w:sz w:val="12"/>
        </w:rPr>
        <w:t>¶</w:t>
      </w:r>
      <w:r w:rsidRPr="00234941">
        <w:rPr>
          <w:sz w:val="16"/>
        </w:rPr>
        <w:t xml:space="preserve"> and limited progress toward reconstruction since 2001. First, </w:t>
      </w:r>
      <w:r w:rsidRPr="00234941">
        <w:rPr>
          <w:rStyle w:val="StyleBoldUnderline"/>
        </w:rPr>
        <w:t>narcotics proceeds</w:t>
      </w:r>
      <w:r w:rsidRPr="00234941">
        <w:rPr>
          <w:sz w:val="16"/>
        </w:rPr>
        <w:t xml:space="preserve"> can </w:t>
      </w:r>
      <w:r w:rsidRPr="00234941">
        <w:rPr>
          <w:rStyle w:val="StyleBoldUnderline"/>
        </w:rPr>
        <w:t>corrupt</w:t>
      </w:r>
      <w:r w:rsidRPr="00234941">
        <w:rPr>
          <w:sz w:val="16"/>
        </w:rPr>
        <w:t xml:space="preserve"> </w:t>
      </w:r>
      <w:r w:rsidRPr="00234941">
        <w:rPr>
          <w:sz w:val="12"/>
        </w:rPr>
        <w:t>¶</w:t>
      </w:r>
      <w:r w:rsidRPr="00234941">
        <w:rPr>
          <w:sz w:val="16"/>
        </w:rPr>
        <w:t xml:space="preserve"> police, judges, and </w:t>
      </w:r>
      <w:r w:rsidRPr="00234941">
        <w:rPr>
          <w:rStyle w:val="StyleBoldUnderline"/>
        </w:rPr>
        <w:t>government</w:t>
      </w:r>
      <w:r w:rsidRPr="00234941">
        <w:rPr>
          <w:sz w:val="16"/>
        </w:rPr>
        <w:t xml:space="preserve"> officials </w:t>
      </w:r>
      <w:r w:rsidRPr="00234941">
        <w:rPr>
          <w:rStyle w:val="StyleBoldUnderline"/>
        </w:rPr>
        <w:t xml:space="preserve">and prevent the establishment of </w:t>
      </w:r>
      <w:r w:rsidRPr="00234941">
        <w:rPr>
          <w:rStyle w:val="StyleBoldUnderline"/>
          <w:bdr w:val="single" w:sz="4" w:space="0" w:color="auto" w:frame="1"/>
        </w:rPr>
        <w:t>basic rule of law</w:t>
      </w:r>
      <w:r w:rsidRPr="00234941">
        <w:rPr>
          <w:sz w:val="16"/>
        </w:rPr>
        <w:t xml:space="preserve"> in </w:t>
      </w:r>
      <w:r w:rsidRPr="00234941">
        <w:rPr>
          <w:sz w:val="12"/>
        </w:rPr>
        <w:t>¶</w:t>
      </w:r>
      <w:r w:rsidRPr="00234941">
        <w:rPr>
          <w:sz w:val="16"/>
        </w:rPr>
        <w:t xml:space="preserve"> many areas. Second, </w:t>
      </w:r>
      <w:r w:rsidRPr="00234941">
        <w:rPr>
          <w:rStyle w:val="StyleBoldUnderline"/>
        </w:rPr>
        <w:t>the narcotics trade can provide the Taliban</w:t>
      </w:r>
      <w:r w:rsidRPr="00234941">
        <w:rPr>
          <w:sz w:val="16"/>
        </w:rPr>
        <w:t xml:space="preserve"> and other insurgents </w:t>
      </w:r>
      <w:r w:rsidRPr="00234941">
        <w:rPr>
          <w:rStyle w:val="StyleBoldUnderline"/>
          <w:bdr w:val="single" w:sz="4" w:space="0" w:color="auto" w:frame="1"/>
        </w:rPr>
        <w:t>with funding</w:t>
      </w:r>
      <w:r w:rsidRPr="00234941">
        <w:rPr>
          <w:sz w:val="16"/>
        </w:rPr>
        <w:t xml:space="preserve"> </w:t>
      </w:r>
      <w:r w:rsidRPr="00234941">
        <w:rPr>
          <w:sz w:val="12"/>
        </w:rPr>
        <w:t>¶</w:t>
      </w:r>
      <w:r w:rsidRPr="00234941">
        <w:rPr>
          <w:sz w:val="16"/>
        </w:rPr>
        <w:t xml:space="preserve"> </w:t>
      </w:r>
      <w:r w:rsidRPr="00234941">
        <w:rPr>
          <w:rStyle w:val="StyleBoldUnderline"/>
        </w:rPr>
        <w:t>and arms that support</w:t>
      </w:r>
      <w:r w:rsidRPr="00234941">
        <w:rPr>
          <w:sz w:val="16"/>
        </w:rPr>
        <w:t xml:space="preserve"> their </w:t>
      </w:r>
      <w:r w:rsidRPr="00234941">
        <w:rPr>
          <w:rStyle w:val="StyleBoldUnderline"/>
          <w:bdr w:val="single" w:sz="4" w:space="0" w:color="auto" w:frame="1"/>
        </w:rPr>
        <w:t>violent activities</w:t>
      </w:r>
      <w:r w:rsidRPr="00234941">
        <w:rPr>
          <w:sz w:val="16"/>
        </w:rPr>
        <w:t xml:space="preserve">. Third, </w:t>
      </w:r>
      <w:r w:rsidRPr="00234941">
        <w:rPr>
          <w:rStyle w:val="StyleBoldUnderline"/>
        </w:rPr>
        <w:t>corruption and violence</w:t>
      </w:r>
      <w:r w:rsidRPr="00234941">
        <w:rPr>
          <w:sz w:val="16"/>
        </w:rPr>
        <w:t xml:space="preserve"> can </w:t>
      </w:r>
      <w:r w:rsidRPr="00234941">
        <w:rPr>
          <w:rStyle w:val="StyleBoldUnderline"/>
          <w:bdr w:val="single" w:sz="4" w:space="0" w:color="auto" w:frame="1"/>
        </w:rPr>
        <w:t>prevent reform</w:t>
      </w:r>
      <w:r w:rsidRPr="00234941">
        <w:rPr>
          <w:sz w:val="16"/>
        </w:rPr>
        <w:t xml:space="preserve"> </w:t>
      </w:r>
      <w:r w:rsidRPr="00234941">
        <w:rPr>
          <w:sz w:val="12"/>
        </w:rPr>
        <w:t>¶</w:t>
      </w:r>
      <w:r w:rsidRPr="00234941">
        <w:rPr>
          <w:sz w:val="16"/>
        </w:rPr>
        <w:t xml:space="preserve"> </w:t>
      </w:r>
      <w:r w:rsidRPr="00234941">
        <w:rPr>
          <w:rStyle w:val="StyleBoldUnderline"/>
        </w:rPr>
        <w:t>and development necessary for the renewal of</w:t>
      </w:r>
      <w:r w:rsidRPr="00234941">
        <w:rPr>
          <w:sz w:val="16"/>
        </w:rPr>
        <w:t xml:space="preserve"> legitimate </w:t>
      </w:r>
      <w:r w:rsidRPr="00234941">
        <w:rPr>
          <w:rStyle w:val="StyleBoldUnderline"/>
        </w:rPr>
        <w:t>economic activity</w:t>
      </w:r>
      <w:r w:rsidRPr="00234941">
        <w:rPr>
          <w:sz w:val="16"/>
        </w:rPr>
        <w:t xml:space="preserve">. In the most conflictprone areas, </w:t>
      </w:r>
      <w:r w:rsidRPr="00234941">
        <w:rPr>
          <w:rStyle w:val="StyleBoldUnderline"/>
        </w:rPr>
        <w:t>symbiotic relationships</w:t>
      </w:r>
      <w:r w:rsidRPr="00234941">
        <w:rPr>
          <w:sz w:val="16"/>
        </w:rPr>
        <w:t xml:space="preserve"> between narcotics producers, traffickers, insurgents, and </w:t>
      </w:r>
      <w:r w:rsidRPr="00234941">
        <w:rPr>
          <w:sz w:val="12"/>
        </w:rPr>
        <w:t>¶</w:t>
      </w:r>
      <w:r w:rsidRPr="00234941">
        <w:rPr>
          <w:sz w:val="16"/>
        </w:rPr>
        <w:t xml:space="preserve"> corrupt officials can </w:t>
      </w:r>
      <w:r w:rsidRPr="00234941">
        <w:rPr>
          <w:rStyle w:val="StyleBoldUnderline"/>
        </w:rPr>
        <w:t xml:space="preserve">create self-reinforcing cycles of </w:t>
      </w:r>
      <w:r w:rsidRPr="00234941">
        <w:rPr>
          <w:rStyle w:val="StyleBoldUnderline"/>
          <w:bdr w:val="single" w:sz="4" w:space="0" w:color="auto" w:frame="1"/>
        </w:rPr>
        <w:t>violence and criminality</w:t>
      </w:r>
      <w:r w:rsidRPr="00234941">
        <w:rPr>
          <w:sz w:val="16"/>
        </w:rPr>
        <w:t xml:space="preserve"> (see Figure 4) </w:t>
      </w:r>
      <w:r w:rsidRPr="00234941">
        <w:rPr>
          <w:sz w:val="12"/>
        </w:rPr>
        <w:t>¶</w:t>
      </w:r>
      <w:r w:rsidRPr="00234941">
        <w:rPr>
          <w:sz w:val="16"/>
        </w:rPr>
        <w:t xml:space="preserve"> Across Afghanistan, the persistence of </w:t>
      </w:r>
      <w:r w:rsidRPr="00234941">
        <w:rPr>
          <w:rStyle w:val="StyleBoldUnderline"/>
        </w:rPr>
        <w:t>these trends undermine</w:t>
      </w:r>
      <w:r w:rsidRPr="00234941">
        <w:rPr>
          <w:rStyle w:val="StyleBoldUnderline"/>
          <w:sz w:val="16"/>
        </w:rPr>
        <w:t>s</w:t>
      </w:r>
      <w:r w:rsidRPr="00234941">
        <w:rPr>
          <w:sz w:val="16"/>
        </w:rPr>
        <w:t xml:space="preserve"> Afghan civilians’ </w:t>
      </w:r>
      <w:r w:rsidRPr="00234941">
        <w:rPr>
          <w:rStyle w:val="StyleBoldUnderline"/>
        </w:rPr>
        <w:t>confidence in</w:t>
      </w:r>
      <w:r w:rsidRPr="00234941">
        <w:rPr>
          <w:sz w:val="16"/>
        </w:rPr>
        <w:t xml:space="preserve"> </w:t>
      </w:r>
      <w:r w:rsidRPr="00234941">
        <w:rPr>
          <w:sz w:val="12"/>
        </w:rPr>
        <w:t>¶</w:t>
      </w:r>
      <w:r w:rsidRPr="00234941">
        <w:rPr>
          <w:sz w:val="16"/>
        </w:rPr>
        <w:t xml:space="preserve"> their local, provincial, and national </w:t>
      </w:r>
      <w:r w:rsidRPr="00234941">
        <w:rPr>
          <w:rStyle w:val="StyleBoldUnderline"/>
        </w:rPr>
        <w:t>government institutions</w:t>
      </w:r>
      <w:r w:rsidRPr="00234941">
        <w:rPr>
          <w:sz w:val="16"/>
        </w:rPr>
        <w:t xml:space="preserve">. </w:t>
      </w:r>
      <w:r w:rsidRPr="00234941">
        <w:rPr>
          <w:sz w:val="12"/>
        </w:rPr>
        <w:t>¶</w:t>
      </w:r>
      <w:r w:rsidRPr="00234941">
        <w:rPr>
          <w:sz w:val="16"/>
        </w:rPr>
        <w:t xml:space="preserve"> </w:t>
      </w:r>
    </w:p>
    <w:p w:rsidR="007F2C9C" w:rsidRPr="00234941" w:rsidRDefault="007F2C9C" w:rsidP="007F2C9C"/>
    <w:p w:rsidR="007F2C9C" w:rsidRDefault="007F2C9C" w:rsidP="007F2C9C">
      <w:pPr>
        <w:pStyle w:val="Heading2"/>
      </w:pPr>
      <w:r>
        <w:lastRenderedPageBreak/>
        <w:t>Opium – Afghanistan key</w:t>
      </w:r>
    </w:p>
    <w:p w:rsidR="007F2C9C" w:rsidRPr="00234941" w:rsidRDefault="007F2C9C" w:rsidP="007F2C9C">
      <w:pPr>
        <w:rPr>
          <w:b/>
        </w:rPr>
      </w:pPr>
      <w:r w:rsidRPr="00234941">
        <w:rPr>
          <w:b/>
        </w:rPr>
        <w:t>Opium production has shifted to Afghanistan</w:t>
      </w:r>
    </w:p>
    <w:p w:rsidR="007F2C9C" w:rsidRPr="00234941" w:rsidRDefault="007F2C9C" w:rsidP="007F2C9C">
      <w:r w:rsidRPr="00234941">
        <w:rPr>
          <w:b/>
        </w:rPr>
        <w:t>Fuller, 07</w:t>
      </w:r>
      <w:r w:rsidRPr="00234941">
        <w:t xml:space="preserve"> </w:t>
      </w:r>
      <w:r w:rsidRPr="00234941">
        <w:rPr>
          <w:sz w:val="16"/>
        </w:rPr>
        <w:t xml:space="preserve">(Thomas, </w:t>
      </w:r>
      <w:r w:rsidRPr="00234941">
        <w:rPr>
          <w:sz w:val="16"/>
          <w:szCs w:val="18"/>
        </w:rPr>
        <w:t>Southeast Asia Correspondent for The New York Times</w:t>
      </w:r>
      <w:r w:rsidRPr="00234941">
        <w:rPr>
          <w:rStyle w:val="apple-converted-space"/>
          <w:color w:val="000000"/>
          <w:sz w:val="16"/>
          <w:szCs w:val="18"/>
        </w:rPr>
        <w:t xml:space="preserve">, </w:t>
      </w:r>
      <w:r w:rsidRPr="00234941">
        <w:rPr>
          <w:sz w:val="16"/>
        </w:rPr>
        <w:t>“No Blowing Smoke: Poppies Fade in Southeast Asia:</w:t>
      </w:r>
      <w:proofErr w:type="gramStart"/>
      <w:r w:rsidRPr="00234941">
        <w:rPr>
          <w:sz w:val="16"/>
        </w:rPr>
        <w:t>”,</w:t>
      </w:r>
      <w:proofErr w:type="gramEnd"/>
      <w:r w:rsidRPr="00234941">
        <w:rPr>
          <w:sz w:val="16"/>
        </w:rPr>
        <w:t xml:space="preserve"> 9/16/2007, New York Times, Proquest, JKahn)</w:t>
      </w:r>
    </w:p>
    <w:p w:rsidR="007F2C9C" w:rsidRPr="00234941" w:rsidRDefault="007F2C9C" w:rsidP="007F2C9C">
      <w:pPr>
        <w:rPr>
          <w:sz w:val="16"/>
        </w:rPr>
      </w:pPr>
      <w:r w:rsidRPr="00234941">
        <w:rPr>
          <w:sz w:val="16"/>
        </w:rPr>
        <w:t xml:space="preserve">As a result, </w:t>
      </w:r>
      <w:r w:rsidRPr="00234941">
        <w:rPr>
          <w:rStyle w:val="StyleBoldUnderline"/>
        </w:rPr>
        <w:t>the Golden Triangle has been eclipsed by the Golden Crescent</w:t>
      </w:r>
      <w:r w:rsidRPr="00234941">
        <w:rPr>
          <w:sz w:val="16"/>
        </w:rPr>
        <w:t xml:space="preserve"> -- </w:t>
      </w:r>
      <w:r w:rsidRPr="00234941">
        <w:rPr>
          <w:rStyle w:val="StyleBoldUnderline"/>
        </w:rPr>
        <w:t>the poppy-growing area in and around Afghanistan that is now the source of</w:t>
      </w:r>
      <w:r w:rsidRPr="00234941">
        <w:rPr>
          <w:sz w:val="16"/>
        </w:rPr>
        <w:t xml:space="preserve"> an estimated </w:t>
      </w:r>
      <w:r w:rsidRPr="00234941">
        <w:rPr>
          <w:rStyle w:val="StyleBoldUnderline"/>
          <w:bdr w:val="single" w:sz="4" w:space="0" w:color="auto" w:frame="1"/>
        </w:rPr>
        <w:t>92 percent of the world's opium</w:t>
      </w:r>
      <w:r w:rsidRPr="00234941">
        <w:rPr>
          <w:sz w:val="16"/>
        </w:rPr>
        <w:t xml:space="preserve">, according to the United Nations. Much of the growth </w:t>
      </w:r>
      <w:r w:rsidRPr="00234941">
        <w:rPr>
          <w:color w:val="000000"/>
          <w:sz w:val="16"/>
        </w:rPr>
        <w:t>in</w:t>
      </w:r>
      <w:r w:rsidRPr="00234941">
        <w:rPr>
          <w:sz w:val="16"/>
        </w:rPr>
        <w:t xml:space="preserve"> </w:t>
      </w:r>
      <w:r w:rsidRPr="00234941">
        <w:rPr>
          <w:rStyle w:val="StyleBoldUnderline"/>
        </w:rPr>
        <w:t>opium production there is in areas controlled by the Taliban, which</w:t>
      </w:r>
      <w:r w:rsidRPr="00234941">
        <w:rPr>
          <w:sz w:val="16"/>
        </w:rPr>
        <w:t xml:space="preserve"> United States officials say </w:t>
      </w:r>
      <w:r w:rsidRPr="00234941">
        <w:rPr>
          <w:rStyle w:val="StyleBoldUnderline"/>
          <w:bdr w:val="single" w:sz="4" w:space="0" w:color="auto" w:frame="1"/>
        </w:rPr>
        <w:t>uses revenue from opium and heroin to finance itself</w:t>
      </w:r>
      <w:r w:rsidRPr="00234941">
        <w:rPr>
          <w:rStyle w:val="StyleBoldUnderline"/>
        </w:rPr>
        <w:t>. This shift to Afghanistan has had major consequences for the global heroin market</w:t>
      </w:r>
      <w:r w:rsidRPr="00234941">
        <w:rPr>
          <w:sz w:val="16"/>
        </w:rPr>
        <w:t xml:space="preserve">: a near doubling of opium production worldwide </w:t>
      </w:r>
      <w:r w:rsidRPr="00234941">
        <w:rPr>
          <w:color w:val="000000"/>
          <w:sz w:val="16"/>
        </w:rPr>
        <w:t>in</w:t>
      </w:r>
      <w:r w:rsidRPr="00234941">
        <w:rPr>
          <w:sz w:val="16"/>
        </w:rPr>
        <w:t xml:space="preserve"> less than two decades. </w:t>
      </w:r>
      <w:proofErr w:type="gramStart"/>
      <w:r w:rsidRPr="00234941">
        <w:rPr>
          <w:color w:val="000000"/>
          <w:sz w:val="16"/>
        </w:rPr>
        <w:t>Poppies</w:t>
      </w:r>
      <w:r w:rsidRPr="00234941">
        <w:rPr>
          <w:sz w:val="16"/>
        </w:rPr>
        <w:t xml:space="preserve"> grown </w:t>
      </w:r>
      <w:r w:rsidRPr="00234941">
        <w:rPr>
          <w:color w:val="000000"/>
          <w:sz w:val="16"/>
        </w:rPr>
        <w:t>in</w:t>
      </w:r>
      <w:r w:rsidRPr="00234941">
        <w:rPr>
          <w:sz w:val="16"/>
        </w:rPr>
        <w:t xml:space="preserve"> the fertile valleys of southern Afghanistan yield on average four times more opium than those grown </w:t>
      </w:r>
      <w:r w:rsidRPr="00234941">
        <w:rPr>
          <w:color w:val="000000"/>
          <w:sz w:val="16"/>
        </w:rPr>
        <w:t>in</w:t>
      </w:r>
      <w:r w:rsidRPr="00234941">
        <w:rPr>
          <w:sz w:val="16"/>
        </w:rPr>
        <w:t xml:space="preserve"> upland </w:t>
      </w:r>
      <w:r w:rsidRPr="00234941">
        <w:rPr>
          <w:color w:val="000000"/>
          <w:sz w:val="16"/>
        </w:rPr>
        <w:t>Southeast</w:t>
      </w:r>
      <w:r w:rsidRPr="00234941">
        <w:rPr>
          <w:sz w:val="16"/>
        </w:rPr>
        <w:t xml:space="preserve"> Asia.</w:t>
      </w:r>
      <w:proofErr w:type="gramEnd"/>
      <w:r w:rsidRPr="00234941">
        <w:rPr>
          <w:sz w:val="16"/>
        </w:rPr>
        <w:t xml:space="preserve"> A striking aspect of the decline of the Golden Triangle is the role China has played </w:t>
      </w:r>
      <w:r w:rsidRPr="00234941">
        <w:rPr>
          <w:color w:val="000000"/>
          <w:sz w:val="16"/>
        </w:rPr>
        <w:t>in</w:t>
      </w:r>
      <w:r w:rsidRPr="00234941">
        <w:rPr>
          <w:sz w:val="16"/>
        </w:rPr>
        <w:t xml:space="preserve"> pressing opium-growing regions to eradicate </w:t>
      </w:r>
      <w:r w:rsidRPr="00234941">
        <w:rPr>
          <w:color w:val="000000"/>
          <w:sz w:val="16"/>
        </w:rPr>
        <w:t>poppy</w:t>
      </w:r>
      <w:r w:rsidRPr="00234941">
        <w:rPr>
          <w:sz w:val="16"/>
        </w:rPr>
        <w:t xml:space="preserve"> crops. A major market for Golden Triangle heroin, China has seen a spike </w:t>
      </w:r>
      <w:r w:rsidRPr="00234941">
        <w:rPr>
          <w:color w:val="000000"/>
          <w:sz w:val="16"/>
        </w:rPr>
        <w:t>in</w:t>
      </w:r>
      <w:r w:rsidRPr="00234941">
        <w:rPr>
          <w:sz w:val="16"/>
        </w:rPr>
        <w:t xml:space="preserve"> addicts and H.I.V. infections from contaminated needles. </w:t>
      </w:r>
      <w:r w:rsidRPr="00234941">
        <w:rPr>
          <w:rStyle w:val="StyleBoldUnderline"/>
        </w:rPr>
        <w:t>The area of Myanmar along the Chinese border</w:t>
      </w:r>
      <w:r w:rsidRPr="00234941">
        <w:rPr>
          <w:sz w:val="16"/>
        </w:rPr>
        <w:t xml:space="preserve">, which once produced about 30 percent of the country's opium, </w:t>
      </w:r>
      <w:r w:rsidRPr="00234941">
        <w:rPr>
          <w:rStyle w:val="StyleBoldUnderline"/>
        </w:rPr>
        <w:t>was declared opium-free</w:t>
      </w:r>
      <w:r w:rsidRPr="00234941">
        <w:rPr>
          <w:sz w:val="16"/>
        </w:rPr>
        <w:t xml:space="preserve"> last year by the United Nations. Local authorities, who are from the Wa tribe and are autonomous from </w:t>
      </w:r>
      <w:r w:rsidRPr="00234941">
        <w:rPr>
          <w:rStyle w:val="StyleBoldUnderline"/>
        </w:rPr>
        <w:t>Myanmar's central government</w:t>
      </w:r>
      <w:r w:rsidRPr="00234941">
        <w:rPr>
          <w:sz w:val="16"/>
        </w:rPr>
        <w:t xml:space="preserve">, have </w:t>
      </w:r>
      <w:r w:rsidRPr="00234941">
        <w:rPr>
          <w:rStyle w:val="StyleBoldUnderline"/>
          <w:bdr w:val="single" w:sz="4" w:space="0" w:color="auto" w:frame="1"/>
        </w:rPr>
        <w:t>banned poppy cultivation</w:t>
      </w:r>
      <w:r w:rsidRPr="00234941">
        <w:rPr>
          <w:sz w:val="16"/>
        </w:rPr>
        <w:t xml:space="preserve"> and welcomed Chinese investment</w:t>
      </w:r>
      <w:r w:rsidRPr="00234941">
        <w:rPr>
          <w:color w:val="000000"/>
          <w:sz w:val="16"/>
        </w:rPr>
        <w:t>in</w:t>
      </w:r>
      <w:r w:rsidRPr="00234941">
        <w:rPr>
          <w:sz w:val="16"/>
        </w:rPr>
        <w:t xml:space="preserve"> rubber, sugar cane and tea plantations, casinos and other businesses. "China has had an underestimated role," said Martin Jelsma, a Dutch researcher who has written extensively on the illicit drug trade </w:t>
      </w:r>
      <w:r w:rsidRPr="00234941">
        <w:rPr>
          <w:color w:val="000000"/>
          <w:sz w:val="16"/>
        </w:rPr>
        <w:t>in</w:t>
      </w:r>
      <w:r w:rsidRPr="00234941">
        <w:rPr>
          <w:sz w:val="16"/>
        </w:rPr>
        <w:t xml:space="preserve"> Asia. "Their main leverage is economic: These </w:t>
      </w:r>
      <w:r w:rsidRPr="00234941">
        <w:rPr>
          <w:rStyle w:val="StyleBoldUnderline"/>
        </w:rPr>
        <w:t>border areas of Burma are by now economically</w:t>
      </w:r>
      <w:r w:rsidRPr="00234941">
        <w:rPr>
          <w:sz w:val="16"/>
        </w:rPr>
        <w:t xml:space="preserve"> much more </w:t>
      </w:r>
      <w:r w:rsidRPr="00234941">
        <w:rPr>
          <w:rStyle w:val="StyleBoldUnderline"/>
        </w:rPr>
        <w:t>connected to China</w:t>
      </w:r>
      <w:r w:rsidRPr="00234941">
        <w:rPr>
          <w:sz w:val="16"/>
        </w:rPr>
        <w:t xml:space="preserve"> than the rest of Burma," he said, using the former name for Myanmar. "For local authorities it's quite clear that, </w:t>
      </w:r>
      <w:r w:rsidRPr="00234941">
        <w:rPr>
          <w:rStyle w:val="StyleBoldUnderline"/>
        </w:rPr>
        <w:t>for</w:t>
      </w:r>
      <w:r w:rsidRPr="00234941">
        <w:rPr>
          <w:sz w:val="16"/>
        </w:rPr>
        <w:t xml:space="preserve"> </w:t>
      </w:r>
      <w:r w:rsidRPr="00234941">
        <w:rPr>
          <w:rStyle w:val="StyleBoldUnderline"/>
        </w:rPr>
        <w:t>any investments they want to attract, cooperation</w:t>
      </w:r>
      <w:r w:rsidRPr="00234941">
        <w:rPr>
          <w:sz w:val="16"/>
        </w:rPr>
        <w:t xml:space="preserve"> with China </w:t>
      </w:r>
      <w:r w:rsidRPr="00234941">
        <w:rPr>
          <w:rStyle w:val="StyleBoldUnderline"/>
        </w:rPr>
        <w:t>is a necessity</w:t>
      </w:r>
      <w:r w:rsidRPr="00234941">
        <w:rPr>
          <w:sz w:val="16"/>
        </w:rPr>
        <w:t xml:space="preserve">." Myanmar remains the world's second-leading source of opium but is a distant second; its production declined by 80 percent over the last decade. Insurgents have long used opium to help finance civil wars </w:t>
      </w:r>
      <w:r w:rsidRPr="00234941">
        <w:rPr>
          <w:color w:val="000000"/>
          <w:sz w:val="16"/>
        </w:rPr>
        <w:t>in</w:t>
      </w:r>
      <w:r w:rsidRPr="00234941">
        <w:rPr>
          <w:sz w:val="16"/>
        </w:rPr>
        <w:t xml:space="preserve"> the Golden Triangle. But </w:t>
      </w:r>
      <w:r w:rsidRPr="00234941">
        <w:rPr>
          <w:rStyle w:val="StyleBoldUnderline"/>
        </w:rPr>
        <w:t>some are</w:t>
      </w:r>
      <w:r w:rsidRPr="00234941">
        <w:rPr>
          <w:sz w:val="16"/>
        </w:rPr>
        <w:t xml:space="preserve"> now </w:t>
      </w:r>
      <w:r w:rsidRPr="00234941">
        <w:rPr>
          <w:rStyle w:val="StyleBoldUnderline"/>
        </w:rPr>
        <w:t>working to destroy the crop</w:t>
      </w:r>
      <w:r w:rsidRPr="00234941">
        <w:rPr>
          <w:sz w:val="16"/>
        </w:rPr>
        <w:t>. At least one faction of the Shan State Army, a group that long had ties to the heroin business, says it is leading eradication efforts. Kon Jern, a military commander for the group, which is based along Myanmar's border with northern Thailand, says he is cracking down because government militias and corrupt officials profit from opium. "</w:t>
      </w:r>
      <w:r w:rsidRPr="00234941">
        <w:rPr>
          <w:rStyle w:val="StyleBoldUnderline"/>
        </w:rPr>
        <w:t>They sell the drugs, they buy weapons, and they use those weapons to attack us</w:t>
      </w:r>
      <w:r w:rsidRPr="00234941">
        <w:rPr>
          <w:sz w:val="16"/>
        </w:rPr>
        <w:t xml:space="preserve">," he said. The United Nations credits Myanmar's central government with leading the eradication effort </w:t>
      </w:r>
      <w:r w:rsidRPr="00234941">
        <w:rPr>
          <w:color w:val="000000"/>
          <w:sz w:val="16"/>
        </w:rPr>
        <w:t>in</w:t>
      </w:r>
      <w:r w:rsidRPr="00234941">
        <w:rPr>
          <w:sz w:val="16"/>
        </w:rPr>
        <w:t xml:space="preserve"> Shan areas. </w:t>
      </w:r>
      <w:r w:rsidRPr="00234941">
        <w:rPr>
          <w:color w:val="000000"/>
          <w:sz w:val="16"/>
        </w:rPr>
        <w:t>In</w:t>
      </w:r>
      <w:r w:rsidRPr="00234941">
        <w:rPr>
          <w:sz w:val="16"/>
        </w:rPr>
        <w:t xml:space="preserve"> Laos, where the political situation is more stable, the government began a crackdown </w:t>
      </w:r>
      <w:r w:rsidRPr="00234941">
        <w:rPr>
          <w:color w:val="000000"/>
          <w:sz w:val="16"/>
        </w:rPr>
        <w:t>in</w:t>
      </w:r>
      <w:r w:rsidRPr="00234941">
        <w:rPr>
          <w:sz w:val="16"/>
        </w:rPr>
        <w:t xml:space="preserve"> the 1990s to increase its international credibility and because officials realized their own children were at risk, said Leik Boonwaat, the representative </w:t>
      </w:r>
      <w:r w:rsidRPr="00234941">
        <w:rPr>
          <w:color w:val="000000"/>
          <w:sz w:val="16"/>
        </w:rPr>
        <w:t>in</w:t>
      </w:r>
      <w:r w:rsidRPr="00234941">
        <w:rPr>
          <w:sz w:val="16"/>
        </w:rPr>
        <w:t xml:space="preserve"> Laos for the U.N.'s Office on Drugs and Crime. Laos finally outlawed opium </w:t>
      </w:r>
      <w:r w:rsidRPr="00234941">
        <w:rPr>
          <w:color w:val="000000"/>
          <w:sz w:val="16"/>
        </w:rPr>
        <w:t>in</w:t>
      </w:r>
      <w:r w:rsidRPr="00234941">
        <w:rPr>
          <w:sz w:val="16"/>
        </w:rPr>
        <w:t xml:space="preserve"> 1996. The government, Mr. Boonwaat said, also saw that opium did little to help poor farmers who grew </w:t>
      </w:r>
      <w:r w:rsidRPr="00234941">
        <w:rPr>
          <w:color w:val="000000"/>
          <w:sz w:val="16"/>
        </w:rPr>
        <w:t>poppies</w:t>
      </w:r>
      <w:r w:rsidRPr="00234941">
        <w:rPr>
          <w:sz w:val="16"/>
        </w:rPr>
        <w:t xml:space="preserve">. "It's mostly the organized crime syndicates that made most of the profits," he said. The amount of land cultivated </w:t>
      </w:r>
      <w:r w:rsidRPr="00234941">
        <w:rPr>
          <w:color w:val="000000"/>
          <w:sz w:val="16"/>
        </w:rPr>
        <w:t>in</w:t>
      </w:r>
      <w:r w:rsidRPr="00234941">
        <w:rPr>
          <w:sz w:val="16"/>
        </w:rPr>
        <w:t xml:space="preserve"> Laos for opium has fallen 94 percent since 1998. The country now produces so little opium that it may now be a net importer of the drug, the United Nations says. Yet experts warn that the reductions may not hold unless farmers develop other ways to make a living. Pierre-Arnaud Chouvy, an opium specialist at the National Center for Scientific Research </w:t>
      </w:r>
      <w:r w:rsidRPr="00234941">
        <w:rPr>
          <w:color w:val="000000"/>
          <w:sz w:val="16"/>
        </w:rPr>
        <w:t>in</w:t>
      </w:r>
      <w:r w:rsidRPr="00234941">
        <w:rPr>
          <w:sz w:val="16"/>
        </w:rPr>
        <w:t xml:space="preserve"> Paris, says it took Thailand 30 years to wean opium farmers from </w:t>
      </w:r>
      <w:r w:rsidRPr="00234941">
        <w:rPr>
          <w:color w:val="000000"/>
          <w:sz w:val="16"/>
        </w:rPr>
        <w:t>poppy</w:t>
      </w:r>
      <w:r w:rsidRPr="00234941">
        <w:rPr>
          <w:sz w:val="16"/>
        </w:rPr>
        <w:t xml:space="preserve"> production, a transition led by the Thai royal family, which encouraged opium-growing hill tribes to use their cooler climate to produce coffee, macadamia nuts and green vegetables. But, he said, "</w:t>
      </w:r>
      <w:r w:rsidRPr="00234941">
        <w:rPr>
          <w:color w:val="000000"/>
          <w:sz w:val="16"/>
        </w:rPr>
        <w:t>In</w:t>
      </w:r>
      <w:r w:rsidRPr="00234941">
        <w:rPr>
          <w:sz w:val="16"/>
        </w:rPr>
        <w:t xml:space="preserve"> Laos and Burma, we've had a very quick decrease." He asked, "Is it going to last?" Four years ago farmers </w:t>
      </w:r>
      <w:r w:rsidRPr="00234941">
        <w:rPr>
          <w:color w:val="000000"/>
          <w:sz w:val="16"/>
        </w:rPr>
        <w:t>in</w:t>
      </w:r>
      <w:r w:rsidRPr="00234941">
        <w:rPr>
          <w:sz w:val="16"/>
        </w:rPr>
        <w:t xml:space="preserve"> Banna Sala, an isolated Laotian hamlet of several hundred ethnic Hmong, grew opium</w:t>
      </w:r>
      <w:r w:rsidRPr="00234941">
        <w:rPr>
          <w:color w:val="000000"/>
          <w:sz w:val="16"/>
        </w:rPr>
        <w:t>poppies</w:t>
      </w:r>
      <w:r w:rsidRPr="00234941">
        <w:rPr>
          <w:sz w:val="16"/>
        </w:rPr>
        <w:t xml:space="preserve"> with impunity. </w:t>
      </w:r>
      <w:proofErr w:type="gramStart"/>
      <w:r w:rsidRPr="00234941">
        <w:rPr>
          <w:color w:val="000000"/>
          <w:sz w:val="16"/>
        </w:rPr>
        <w:t>No</w:t>
      </w:r>
      <w:r w:rsidRPr="00234941">
        <w:rPr>
          <w:sz w:val="16"/>
        </w:rPr>
        <w:t xml:space="preserve"> longer.</w:t>
      </w:r>
      <w:proofErr w:type="gramEnd"/>
      <w:r w:rsidRPr="00234941">
        <w:rPr>
          <w:sz w:val="16"/>
        </w:rPr>
        <w:t xml:space="preserve"> And some farmers are angry. "They stopped me from growing opium, so I don't have money to send my children to school," said one villager, Jeryeh Singya, 34, who has seven children. She once bartered the opium she grew for soap, salt and clothing. "If they let me grow it I would," she said. Mr. Kon, the rebel commander </w:t>
      </w:r>
      <w:r w:rsidRPr="00234941">
        <w:rPr>
          <w:color w:val="000000"/>
          <w:sz w:val="16"/>
        </w:rPr>
        <w:t>in</w:t>
      </w:r>
      <w:r w:rsidRPr="00234941">
        <w:rPr>
          <w:sz w:val="16"/>
        </w:rPr>
        <w:t xml:space="preserve"> Myanmar, says farmers are finding it difficult to switch crops. "If they change and grow other kinds of plants nobody comes to buy their products -- the transportation is not good," he said. Experts say that to stay free of opium, isolated villages that depended on it will need assistance and investment for better roads, schools and clinics. But Myanmar, which is run by a military junta, poses a dilemma for Western countries. The United States has an embargo on trade with Myanmar. The European Union has suspended trade privileges and defense cooperation, limiting its aid to humanitarian assistance. "This policy of boycott and isolation has, of course, meant that only very little development aid and humanitarian assistance is flowing into the country," said Mr. Jelsma, the Dutch expert on drugs. "That makes the chances of the sustainability of this decline very questionable."</w:t>
      </w:r>
    </w:p>
    <w:p w:rsidR="007F2C9C" w:rsidRPr="00234941" w:rsidRDefault="007F2C9C" w:rsidP="007F2C9C">
      <w:pPr>
        <w:rPr>
          <w:sz w:val="16"/>
        </w:rPr>
      </w:pPr>
    </w:p>
    <w:p w:rsidR="007F2C9C" w:rsidRPr="00353C79" w:rsidRDefault="007F2C9C" w:rsidP="007F2C9C"/>
    <w:p w:rsidR="007F2C9C" w:rsidRDefault="007F2C9C" w:rsidP="007F2C9C">
      <w:pPr>
        <w:pStyle w:val="Heading2"/>
      </w:pPr>
      <w:r>
        <w:lastRenderedPageBreak/>
        <w:t>Opium – Russia HIV</w:t>
      </w:r>
    </w:p>
    <w:p w:rsidR="007F2C9C" w:rsidRPr="00234941" w:rsidRDefault="006A66CD" w:rsidP="007F2C9C">
      <w:pPr>
        <w:rPr>
          <w:b/>
        </w:rPr>
      </w:pPr>
      <w:r>
        <w:rPr>
          <w:b/>
        </w:rPr>
        <w:t>High opium production in Afghanistan drives a s</w:t>
      </w:r>
      <w:r w:rsidR="007F2C9C" w:rsidRPr="00234941">
        <w:rPr>
          <w:b/>
        </w:rPr>
        <w:t>urge in Russian drug use—this causes a rapid explosion of HIV infection</w:t>
      </w:r>
    </w:p>
    <w:p w:rsidR="007F2C9C" w:rsidRPr="00234941" w:rsidRDefault="00BB0745" w:rsidP="007F2C9C">
      <w:pPr>
        <w:rPr>
          <w:b/>
        </w:rPr>
      </w:pPr>
      <w:r w:rsidRPr="00234941">
        <w:rPr>
          <w:b/>
        </w:rPr>
        <w:t xml:space="preserve">Transatlantic Partners Against Aids </w:t>
      </w:r>
      <w:proofErr w:type="gramStart"/>
      <w:r w:rsidR="007F2C9C" w:rsidRPr="00234941">
        <w:rPr>
          <w:b/>
        </w:rPr>
        <w:t xml:space="preserve">2003  </w:t>
      </w:r>
      <w:r w:rsidR="007F2C9C" w:rsidRPr="00234941">
        <w:rPr>
          <w:sz w:val="14"/>
        </w:rPr>
        <w:t>(</w:t>
      </w:r>
      <w:proofErr w:type="gramEnd"/>
      <w:r w:rsidR="007F2C9C" w:rsidRPr="00234941">
        <w:rPr>
          <w:sz w:val="14"/>
        </w:rPr>
        <w:t>“10 Percent Russian Adults May Have AIDS By 2010” Sept 16, http://www.rense.com/general41/10p.htm)</w:t>
      </w:r>
    </w:p>
    <w:p w:rsidR="007F2C9C" w:rsidRPr="00234941" w:rsidRDefault="007F2C9C" w:rsidP="007F2C9C">
      <w:r w:rsidRPr="00234941">
        <w:rPr>
          <w:sz w:val="14"/>
        </w:rPr>
        <w:t xml:space="preserve">Since the early-1990s, </w:t>
      </w:r>
      <w:r w:rsidRPr="00234941">
        <w:rPr>
          <w:u w:val="single"/>
        </w:rPr>
        <w:t>drug use in Russia has exploded</w:t>
      </w:r>
      <w:r w:rsidRPr="00234941">
        <w:rPr>
          <w:sz w:val="14"/>
        </w:rPr>
        <w:t xml:space="preserve">. Russia's Ministry of Health estimates that drug use soared by 400 percent between 1992 and 2002. According to numerous studies, drug users in Russia represent a larger share of the total population when compared to other countries. </w:t>
      </w:r>
      <w:r w:rsidRPr="00234941">
        <w:rPr>
          <w:u w:val="single"/>
        </w:rPr>
        <w:t>There is a direct connection between injecting drug use and HIV</w:t>
      </w:r>
      <w:r w:rsidRPr="00234941">
        <w:rPr>
          <w:sz w:val="14"/>
        </w:rPr>
        <w:t xml:space="preserve">. Given the widespread use of shared needles and other equipment, </w:t>
      </w:r>
      <w:r w:rsidRPr="00234941">
        <w:rPr>
          <w:u w:val="single"/>
        </w:rPr>
        <w:t>HIV has spread swiftly through Russia's drug subculture</w:t>
      </w:r>
      <w:r w:rsidRPr="00234941">
        <w:rPr>
          <w:sz w:val="14"/>
        </w:rPr>
        <w:t xml:space="preserve"> in the past five to seven years, </w:t>
      </w:r>
      <w:r w:rsidRPr="00234941">
        <w:rPr>
          <w:u w:val="single"/>
        </w:rPr>
        <w:t>representing over 80 percent of</w:t>
      </w:r>
      <w:r w:rsidRPr="00234941">
        <w:rPr>
          <w:sz w:val="14"/>
        </w:rPr>
        <w:t xml:space="preserve"> all reported cases of </w:t>
      </w:r>
      <w:r w:rsidRPr="00234941">
        <w:rPr>
          <w:u w:val="single"/>
        </w:rPr>
        <w:t>HIV</w:t>
      </w:r>
      <w:r w:rsidRPr="00234941">
        <w:rPr>
          <w:sz w:val="14"/>
        </w:rPr>
        <w:t xml:space="preserve"> infection with a known mode of transmission. </w:t>
      </w:r>
      <w:r w:rsidRPr="00234941">
        <w:rPr>
          <w:u w:val="single"/>
        </w:rPr>
        <w:t>HIV has already begun moving rapidly from that sub-culture to people who have no direct contact to drugs</w:t>
      </w:r>
      <w:r w:rsidRPr="00234941">
        <w:rPr>
          <w:sz w:val="14"/>
        </w:rPr>
        <w:t xml:space="preserve">, often through unprotected sex. </w:t>
      </w:r>
      <w:r w:rsidRPr="00234941">
        <w:rPr>
          <w:u w:val="single"/>
        </w:rPr>
        <w:t>Russia is wedged between opium-producing Afghanistan and major drug markets in Western Europe, making heroin and other opiates easily accessible</w:t>
      </w:r>
      <w:r w:rsidRPr="00234941">
        <w:rPr>
          <w:sz w:val="14"/>
        </w:rPr>
        <w:t xml:space="preserve">. Russia's long and porous southern border, manned by underpaid and overworked customs inspectors, border guards, and Interior Ministry officers, is especially susceptible to drug trafficking and transport of illicit goods. </w:t>
      </w:r>
      <w:r w:rsidRPr="00234941">
        <w:rPr>
          <w:u w:val="single"/>
        </w:rPr>
        <w:t>The demand for illegal drugs has increased</w:t>
      </w:r>
      <w:r w:rsidRPr="00234941">
        <w:rPr>
          <w:sz w:val="14"/>
        </w:rPr>
        <w:t xml:space="preserve"> over the past decade, driven by a combination of factors, including the difficulties of Russia's ongoing economic and political transition, deteriorating education and healthcare systems, and a nationwide shortage of social services and recovery programs for drug users. Illegal drug use is especially rife among Russia's youth. In May 2003, Russia's Minister of Education reported that 4 million young people between the ages of 11 and 24 were using illicit drugs, and that about a million of them were drug dependent; around the same time, an Education Ministry survey reported that 8 percent of Russian youths bought illegal drugs every day. </w:t>
      </w:r>
      <w:r w:rsidRPr="00234941">
        <w:rPr>
          <w:u w:val="single"/>
        </w:rPr>
        <w:t xml:space="preserve">Both statistical and anecdotal evidence indicate that drug use among young people in Russia continues to climb. </w:t>
      </w:r>
      <w:r w:rsidRPr="00234941">
        <w:rPr>
          <w:sz w:val="14"/>
        </w:rPr>
        <w:t xml:space="preserve">This trend, together with a shortage of high-quality condoms and a lack of information about safer sex, suggests that </w:t>
      </w:r>
      <w:r w:rsidRPr="00234941">
        <w:rPr>
          <w:u w:val="single"/>
        </w:rPr>
        <w:t>conditions are ripe for the virus to spread rapidly among Russia's non-drug using youth</w:t>
      </w:r>
      <w:r w:rsidRPr="00234941">
        <w:rPr>
          <w:sz w:val="14"/>
        </w:rPr>
        <w:t>.</w:t>
      </w:r>
    </w:p>
    <w:p w:rsidR="007F2C9C" w:rsidRPr="00353C79" w:rsidRDefault="007F2C9C" w:rsidP="007F2C9C"/>
    <w:p w:rsidR="007F2C9C" w:rsidRDefault="007F2C9C" w:rsidP="007F2C9C">
      <w:pPr>
        <w:pStyle w:val="Heading2"/>
      </w:pPr>
      <w:r>
        <w:lastRenderedPageBreak/>
        <w:t xml:space="preserve">Opium – Russia AIDs </w:t>
      </w:r>
    </w:p>
    <w:p w:rsidR="007F2C9C" w:rsidRPr="0025072B" w:rsidRDefault="00BB0745" w:rsidP="007F2C9C">
      <w:pPr>
        <w:rPr>
          <w:b/>
        </w:rPr>
      </w:pPr>
      <w:r>
        <w:rPr>
          <w:b/>
        </w:rPr>
        <w:t>Afghan opium</w:t>
      </w:r>
      <w:r w:rsidR="007F2C9C" w:rsidRPr="0025072B">
        <w:rPr>
          <w:b/>
        </w:rPr>
        <w:t xml:space="preserve"> reinforce</w:t>
      </w:r>
      <w:r>
        <w:rPr>
          <w:b/>
        </w:rPr>
        <w:t>s</w:t>
      </w:r>
      <w:r w:rsidR="007F2C9C" w:rsidRPr="0025072B">
        <w:rPr>
          <w:b/>
        </w:rPr>
        <w:t xml:space="preserve"> AIDs in Russia and Central Asia</w:t>
      </w:r>
    </w:p>
    <w:p w:rsidR="007F2C9C" w:rsidRPr="0025072B" w:rsidRDefault="007F2C9C" w:rsidP="007F2C9C">
      <w:r w:rsidRPr="0025072B">
        <w:rPr>
          <w:b/>
        </w:rPr>
        <w:t>Abdullah 7</w:t>
      </w:r>
      <w:r w:rsidRPr="00234941">
        <w:t xml:space="preserve"> (Khalil, New American Media, April 19, http://news.newamericamedia.org/news/view_article.html?article_id=bb9928f1b2c847b4485b957df8aef2b4)</w:t>
      </w:r>
    </w:p>
    <w:p w:rsidR="007F2C9C" w:rsidRPr="00234941" w:rsidRDefault="007F2C9C" w:rsidP="007F2C9C">
      <w:pPr>
        <w:pStyle w:val="cards"/>
        <w:rPr>
          <w:rFonts w:ascii="Georgia" w:hAnsi="Georgia"/>
        </w:rPr>
      </w:pPr>
      <w:r w:rsidRPr="00234941">
        <w:rPr>
          <w:rFonts w:ascii="Georgia" w:hAnsi="Georgia"/>
          <w:u w:val="single"/>
        </w:rPr>
        <w:t>Intravenous drug use</w:t>
      </w:r>
      <w:r w:rsidRPr="00234941">
        <w:rPr>
          <w:rFonts w:ascii="Georgia" w:hAnsi="Georgia"/>
        </w:rPr>
        <w:t xml:space="preserve"> </w:t>
      </w:r>
      <w:r w:rsidRPr="00234941">
        <w:rPr>
          <w:rFonts w:ascii="Georgia" w:hAnsi="Georgia"/>
          <w:sz w:val="16"/>
        </w:rPr>
        <w:t xml:space="preserve">(IDU) </w:t>
      </w:r>
      <w:r w:rsidRPr="00234941">
        <w:rPr>
          <w:rFonts w:ascii="Georgia" w:hAnsi="Georgia"/>
          <w:u w:val="single"/>
        </w:rPr>
        <w:t>is</w:t>
      </w:r>
      <w:r w:rsidRPr="00234941">
        <w:rPr>
          <w:rFonts w:ascii="Georgia" w:hAnsi="Georgia"/>
        </w:rPr>
        <w:t xml:space="preserve"> </w:t>
      </w:r>
      <w:r w:rsidRPr="00234941">
        <w:rPr>
          <w:rFonts w:ascii="Georgia" w:hAnsi="Georgia"/>
          <w:sz w:val="16"/>
        </w:rPr>
        <w:t xml:space="preserve">emerging as </w:t>
      </w:r>
      <w:r w:rsidRPr="00234941">
        <w:rPr>
          <w:rFonts w:ascii="Georgia" w:hAnsi="Georgia"/>
          <w:u w:val="single"/>
        </w:rPr>
        <w:t>a significant driver for the “second wave” of the international HIV/AIDS pandemic</w:t>
      </w:r>
      <w:r w:rsidRPr="00234941">
        <w:rPr>
          <w:rFonts w:ascii="Georgia" w:hAnsi="Georgia"/>
          <w:sz w:val="16"/>
        </w:rPr>
        <w:t xml:space="preserve">, according to Dr. Chris Beyrer, a leading authority on the disease. This wave is </w:t>
      </w:r>
      <w:r w:rsidRPr="00234941">
        <w:rPr>
          <w:rFonts w:ascii="Georgia" w:hAnsi="Georgia"/>
          <w:u w:val="single"/>
        </w:rPr>
        <w:t>driven</w:t>
      </w:r>
      <w:r w:rsidRPr="00234941">
        <w:rPr>
          <w:rFonts w:ascii="Georgia" w:hAnsi="Georgia"/>
          <w:sz w:val="16"/>
        </w:rPr>
        <w:t xml:space="preserve">, in part, </w:t>
      </w:r>
      <w:r w:rsidRPr="00234941">
        <w:rPr>
          <w:rFonts w:ascii="Georgia" w:hAnsi="Georgia"/>
          <w:u w:val="single"/>
        </w:rPr>
        <w:t>by record world levels of opium production, particularly in Afghanistan</w:t>
      </w:r>
      <w:r w:rsidRPr="00234941">
        <w:rPr>
          <w:rFonts w:ascii="Georgia" w:hAnsi="Georgia"/>
          <w:sz w:val="16"/>
        </w:rPr>
        <w:t xml:space="preserve">, and is compounded by the virtual absence of effective HIV/AIDS treatment programs in public health systems. Beyrer, a leading epidemiologist at Johns Hopkins Bloomberg School of Public Health, presented his findings to a group of ethnic media journalists who were co-hosted by New America Media and the Open Society Institute’s Washington, D.C. office. The “good news,” Beyrer said, is that “there is evidence of the slowing and decline of new infection rates” in sub-Saharan Africa and South America. However, Iran, Nepal, Indonesia, Central Asia, Vietnam, North Korea, </w:t>
      </w:r>
      <w:r w:rsidRPr="00234941">
        <w:rPr>
          <w:rFonts w:ascii="Georgia" w:hAnsi="Georgia"/>
          <w:u w:val="single"/>
        </w:rPr>
        <w:t>Russia, and the Ukraine are among those countries that are almost certain to experience an epidemic that will overwhelm their current capacity to adequately cope or contain the disease</w:t>
      </w:r>
      <w:r w:rsidRPr="00234941">
        <w:rPr>
          <w:rFonts w:ascii="Georgia" w:hAnsi="Georgia"/>
          <w:sz w:val="16"/>
        </w:rPr>
        <w:t xml:space="preserve">. Beyrer noted that, while HIV/AIDS is most often associated in the American public’s mind with sexual activity, intravenous drug use adds another unique set of challenges to public health systems, particularly where those systems are relatively fragile or, as in some developing countries, virtually non-existent. Data gathered </w:t>
      </w:r>
      <w:r w:rsidRPr="00234941">
        <w:rPr>
          <w:rFonts w:ascii="Georgia" w:hAnsi="Georgia"/>
          <w:u w:val="single"/>
        </w:rPr>
        <w:t>in</w:t>
      </w:r>
      <w:r w:rsidRPr="00234941">
        <w:rPr>
          <w:rFonts w:ascii="Georgia" w:hAnsi="Georgia"/>
        </w:rPr>
        <w:t xml:space="preserve"> </w:t>
      </w:r>
      <w:r w:rsidRPr="00234941">
        <w:rPr>
          <w:rFonts w:ascii="Georgia" w:hAnsi="Georgia"/>
          <w:sz w:val="16"/>
        </w:rPr>
        <w:t xml:space="preserve">2004 on </w:t>
      </w:r>
      <w:r w:rsidRPr="00234941">
        <w:rPr>
          <w:rFonts w:ascii="Georgia" w:hAnsi="Georgia"/>
          <w:u w:val="single"/>
        </w:rPr>
        <w:t>Russia</w:t>
      </w:r>
      <w:r w:rsidRPr="00234941">
        <w:rPr>
          <w:rFonts w:ascii="Georgia" w:hAnsi="Georgia"/>
          <w:sz w:val="16"/>
        </w:rPr>
        <w:t xml:space="preserve">, for instance, showed that </w:t>
      </w:r>
      <w:r w:rsidRPr="00234941">
        <w:rPr>
          <w:rFonts w:ascii="Georgia" w:hAnsi="Georgia"/>
          <w:u w:val="single"/>
        </w:rPr>
        <w:t>87 percent of registered HIV cases were the result of intravenous drug use</w:t>
      </w:r>
      <w:r w:rsidRPr="00234941">
        <w:rPr>
          <w:rFonts w:ascii="Georgia" w:hAnsi="Georgia"/>
          <w:sz w:val="16"/>
        </w:rPr>
        <w:t xml:space="preserve">. Nine countries within the former Soviet Union’s orbit typically showed well over 50 percent of registered cases attributable to IV drug use. Beyrer pointed out that well-known drug trafficking land routes correlate with projected second wave epidemics, but countries in the path of drug shipping are also at risk. Thus, in West Africa, Ghana and Nigeria are potential “second wave” countries, while the island of Mauritius off of Africa’s east coast, </w:t>
      </w:r>
      <w:proofErr w:type="gramStart"/>
      <w:r w:rsidRPr="00234941">
        <w:rPr>
          <w:rFonts w:ascii="Georgia" w:hAnsi="Georgia"/>
          <w:sz w:val="16"/>
        </w:rPr>
        <w:t>is</w:t>
      </w:r>
      <w:proofErr w:type="gramEnd"/>
      <w:r w:rsidRPr="00234941">
        <w:rPr>
          <w:rFonts w:ascii="Georgia" w:hAnsi="Georgia"/>
          <w:sz w:val="16"/>
        </w:rPr>
        <w:t xml:space="preserve"> suffering an alarming increase in IV drug use-driven HIV cases as smuggled drugs head toward Tanzania and Kenya, two countries that also made the list as emerging epicenters. Quite simply, </w:t>
      </w:r>
      <w:r w:rsidRPr="00234941">
        <w:rPr>
          <w:rFonts w:ascii="Georgia" w:hAnsi="Georgia"/>
          <w:u w:val="single"/>
        </w:rPr>
        <w:t>the flood of heroin through a country – whether it is the eventual destination or not – tends to increase the number of users there who quickly determine that needle injection is the best method to derive the desired effects of the drug</w:t>
      </w:r>
      <w:r w:rsidRPr="00234941">
        <w:rPr>
          <w:rFonts w:ascii="Georgia" w:hAnsi="Georgia"/>
          <w:sz w:val="16"/>
        </w:rPr>
        <w:t>. Beyrer also emphasized that, in some countries, the spread of HIV/AIDS is accelerated by needle sharing among prison populations. Iran is a prime example. Beyrer cited 2005 data that showed only 10,000 cases of HIV/AIDS being reported to the Iranian ministry while the estimated drug user population ranged between two to four million people. Yet, there was a 15.2 percent prevalence of HIV “among male intravenous drug users attending drug treatment in Tehran in 2005” and the disease was “strongly associated with a history of shared drug use injection in prison rather than sharing outside of prison.” Additional evidence showed that IV drug use was responsible for 85 percent HIV/AIDS transmission among drug users in Iran.</w:t>
      </w:r>
    </w:p>
    <w:p w:rsidR="007F2C9C" w:rsidRDefault="007F2C9C" w:rsidP="007F2C9C"/>
    <w:p w:rsidR="007F2C9C" w:rsidRDefault="007F2C9C" w:rsidP="007F2C9C">
      <w:pPr>
        <w:pStyle w:val="Heading2"/>
      </w:pPr>
      <w:r>
        <w:lastRenderedPageBreak/>
        <w:t>Opium – Afghan stability</w:t>
      </w:r>
    </w:p>
    <w:p w:rsidR="007F2C9C" w:rsidRPr="00234941" w:rsidRDefault="00BB0745" w:rsidP="007F2C9C">
      <w:pPr>
        <w:rPr>
          <w:b/>
        </w:rPr>
      </w:pPr>
      <w:r>
        <w:rPr>
          <w:b/>
        </w:rPr>
        <w:t>Opium trade</w:t>
      </w:r>
      <w:r w:rsidR="007F2C9C" w:rsidRPr="00234941">
        <w:rPr>
          <w:b/>
        </w:rPr>
        <w:t xml:space="preserve"> undermines Afghan stability</w:t>
      </w:r>
    </w:p>
    <w:p w:rsidR="007F2C9C" w:rsidRPr="00234941" w:rsidRDefault="007F2C9C" w:rsidP="007F2C9C">
      <w:pPr>
        <w:rPr>
          <w:b/>
        </w:rPr>
      </w:pPr>
      <w:r w:rsidRPr="00234941">
        <w:rPr>
          <w:b/>
        </w:rPr>
        <w:t xml:space="preserve">ZUNES 2006 </w:t>
      </w:r>
      <w:r w:rsidRPr="00234941">
        <w:rPr>
          <w:sz w:val="14"/>
        </w:rPr>
        <w:t xml:space="preserve">(Stephen, Middle East editor for the Foreign Policy </w:t>
      </w:r>
      <w:proofErr w:type="gramStart"/>
      <w:r w:rsidRPr="00234941">
        <w:rPr>
          <w:sz w:val="14"/>
        </w:rPr>
        <w:t>In</w:t>
      </w:r>
      <w:proofErr w:type="gramEnd"/>
      <w:r w:rsidRPr="00234941">
        <w:rPr>
          <w:sz w:val="14"/>
        </w:rPr>
        <w:t xml:space="preserve"> Focus Project. He is a professor of politics, Foreign Policy in Focus, Oct 13, http://www.fpif.org/fpiftxt/3597)</w:t>
      </w:r>
    </w:p>
    <w:p w:rsidR="007F2C9C" w:rsidRPr="00234941" w:rsidRDefault="007F2C9C" w:rsidP="007F2C9C">
      <w:r w:rsidRPr="00234941">
        <w:rPr>
          <w:sz w:val="14"/>
        </w:rPr>
        <w:t xml:space="preserve">Aside from the impact of increased opium production on addicts and their societies worldwide, this resumption of </w:t>
      </w:r>
      <w:r w:rsidRPr="00234941">
        <w:rPr>
          <w:u w:val="single"/>
        </w:rPr>
        <w:t>large-scale Afghan opium production is a significant threat to Afghanistan's stability</w:t>
      </w:r>
      <w:r w:rsidRPr="00234941">
        <w:rPr>
          <w:sz w:val="14"/>
        </w:rPr>
        <w:t xml:space="preserve">, since </w:t>
      </w:r>
      <w:r w:rsidRPr="00234941">
        <w:rPr>
          <w:u w:val="single"/>
        </w:rPr>
        <w:t>it is one of the major sources of the warlordism that has wreaked such havoc on the country</w:t>
      </w:r>
      <w:r w:rsidRPr="00234941">
        <w:rPr>
          <w:sz w:val="14"/>
        </w:rPr>
        <w:t xml:space="preserve">. And, despite cracking down on opium production while in power, </w:t>
      </w:r>
      <w:r w:rsidRPr="00234941">
        <w:rPr>
          <w:u w:val="single"/>
        </w:rPr>
        <w:t>the Taliban are now taxing poppy growers to finance as much as 70% of their renewed military operations</w:t>
      </w:r>
      <w:r w:rsidRPr="00234941">
        <w:rPr>
          <w:sz w:val="14"/>
        </w:rPr>
        <w:t xml:space="preserve">. As in Colombia, the </w:t>
      </w:r>
      <w:r w:rsidRPr="00234941">
        <w:rPr>
          <w:u w:val="single"/>
        </w:rPr>
        <w:t>ongoing violence</w:t>
      </w:r>
      <w:r w:rsidRPr="00234941">
        <w:rPr>
          <w:sz w:val="14"/>
        </w:rPr>
        <w:t xml:space="preserve"> since the United States launched its war five years ago </w:t>
      </w:r>
      <w:r w:rsidRPr="00234941">
        <w:rPr>
          <w:u w:val="single"/>
        </w:rPr>
        <w:t>has resulted in all sides taking advantage of the drug trade to advance their power and influence</w:t>
      </w:r>
      <w:r w:rsidRPr="00234941">
        <w:rPr>
          <w:sz w:val="14"/>
        </w:rPr>
        <w:t>.</w:t>
      </w:r>
    </w:p>
    <w:p w:rsidR="007F2C9C" w:rsidRPr="00234941" w:rsidRDefault="007F2C9C" w:rsidP="007F2C9C"/>
    <w:p w:rsidR="007F2C9C" w:rsidRDefault="007F2C9C" w:rsidP="007F2C9C">
      <w:pPr>
        <w:pStyle w:val="Heading2"/>
      </w:pPr>
      <w:r>
        <w:lastRenderedPageBreak/>
        <w:t>Opium – Key Drug</w:t>
      </w:r>
    </w:p>
    <w:p w:rsidR="007F2C9C" w:rsidRPr="00234941" w:rsidRDefault="007F2C9C" w:rsidP="007F2C9C">
      <w:pPr>
        <w:rPr>
          <w:b/>
        </w:rPr>
      </w:pPr>
      <w:r w:rsidRPr="00234941">
        <w:rPr>
          <w:b/>
        </w:rPr>
        <w:t xml:space="preserve">Opium supply is </w:t>
      </w:r>
      <w:proofErr w:type="gramStart"/>
      <w:r w:rsidRPr="00234941">
        <w:rPr>
          <w:b/>
        </w:rPr>
        <w:t>key</w:t>
      </w:r>
      <w:proofErr w:type="gramEnd"/>
      <w:r w:rsidRPr="00234941">
        <w:rPr>
          <w:b/>
        </w:rPr>
        <w:t>—crop shift solves</w:t>
      </w:r>
    </w:p>
    <w:p w:rsidR="007F2C9C" w:rsidRPr="00234941" w:rsidRDefault="007F2C9C" w:rsidP="007F2C9C">
      <w:pPr>
        <w:rPr>
          <w:b/>
        </w:rPr>
      </w:pPr>
      <w:r w:rsidRPr="00234941">
        <w:rPr>
          <w:b/>
        </w:rPr>
        <w:t xml:space="preserve">AVERT.ORG 2007 </w:t>
      </w:r>
      <w:r w:rsidRPr="00234941">
        <w:rPr>
          <w:sz w:val="14"/>
        </w:rPr>
        <w:t>(“HIV prevention, Harm Reduction and Injecting Drug Use,” July 16, http://www.avert.org/injecting.htm)</w:t>
      </w:r>
    </w:p>
    <w:p w:rsidR="007F2C9C" w:rsidRPr="00234941" w:rsidRDefault="007F2C9C" w:rsidP="007F2C9C">
      <w:r w:rsidRPr="00234941">
        <w:rPr>
          <w:u w:val="single"/>
        </w:rPr>
        <w:t>Supply Reduction</w:t>
      </w:r>
      <w:r w:rsidRPr="00234941">
        <w:rPr>
          <w:sz w:val="14"/>
        </w:rPr>
        <w:t xml:space="preserve"> This method of prevention is practised globally against all forms of illegal drug use. It </w:t>
      </w:r>
      <w:r w:rsidRPr="00234941">
        <w:rPr>
          <w:u w:val="single"/>
        </w:rPr>
        <w:t>focuses on halting the drug supply</w:t>
      </w:r>
      <w:r w:rsidRPr="00234941">
        <w:rPr>
          <w:sz w:val="14"/>
        </w:rPr>
        <w:t xml:space="preserve"> routes </w:t>
      </w:r>
      <w:r w:rsidRPr="00234941">
        <w:rPr>
          <w:u w:val="single"/>
        </w:rPr>
        <w:t>by</w:t>
      </w:r>
      <w:r w:rsidRPr="00234941">
        <w:rPr>
          <w:sz w:val="14"/>
        </w:rPr>
        <w:t xml:space="preserve">:    </w:t>
      </w:r>
      <w:proofErr w:type="gramStart"/>
      <w:r w:rsidRPr="00234941">
        <w:rPr>
          <w:sz w:val="14"/>
        </w:rPr>
        <w:t>*  Seizing</w:t>
      </w:r>
      <w:proofErr w:type="gramEnd"/>
      <w:r w:rsidRPr="00234941">
        <w:rPr>
          <w:sz w:val="14"/>
        </w:rPr>
        <w:t xml:space="preserve"> illegal drugs through customs operations.    * Arresting drug trafficking groups to break up supply routes through law enforcement.    * </w:t>
      </w:r>
      <w:r w:rsidRPr="00234941">
        <w:rPr>
          <w:u w:val="single"/>
        </w:rPr>
        <w:t>Encouraging producers of</w:t>
      </w:r>
      <w:r w:rsidRPr="00234941">
        <w:rPr>
          <w:sz w:val="14"/>
        </w:rPr>
        <w:t xml:space="preserve"> drug crops, such as </w:t>
      </w:r>
      <w:r w:rsidRPr="00234941">
        <w:rPr>
          <w:u w:val="single"/>
        </w:rPr>
        <w:t>opium poppies, to grow alternative crops</w:t>
      </w:r>
      <w:r w:rsidRPr="00234941">
        <w:rPr>
          <w:sz w:val="14"/>
        </w:rPr>
        <w:t xml:space="preserve">. When used alongside the other two approaches </w:t>
      </w:r>
      <w:r w:rsidRPr="00234941">
        <w:rPr>
          <w:u w:val="single"/>
        </w:rPr>
        <w:t>supply reduction can be effective in limiting the drugs available on the street. This results in higher street prices, which may dissuade</w:t>
      </w:r>
      <w:r w:rsidRPr="00234941">
        <w:rPr>
          <w:sz w:val="14"/>
        </w:rPr>
        <w:t xml:space="preserve"> some </w:t>
      </w:r>
      <w:r w:rsidRPr="00234941">
        <w:rPr>
          <w:u w:val="single"/>
        </w:rPr>
        <w:t>people from drug use.</w:t>
      </w:r>
    </w:p>
    <w:p w:rsidR="007F2C9C" w:rsidRPr="00353C79" w:rsidRDefault="007F2C9C" w:rsidP="007F2C9C"/>
    <w:p w:rsidR="007F2C9C" w:rsidRDefault="007F2C9C" w:rsidP="007F2C9C">
      <w:pPr>
        <w:pStyle w:val="Heading2"/>
      </w:pPr>
      <w:r>
        <w:lastRenderedPageBreak/>
        <w:t>AIDS – Russian military</w:t>
      </w:r>
    </w:p>
    <w:p w:rsidR="007F2C9C" w:rsidRPr="00234941" w:rsidRDefault="007F2C9C" w:rsidP="007F2C9C"/>
    <w:p w:rsidR="007F2C9C" w:rsidRPr="00234941" w:rsidRDefault="007F2C9C" w:rsidP="007F2C9C">
      <w:pPr>
        <w:rPr>
          <w:b/>
        </w:rPr>
      </w:pPr>
      <w:r w:rsidRPr="00234941">
        <w:rPr>
          <w:b/>
        </w:rPr>
        <w:t>AIDS will destroy Russian conventional readiness by reducing draft quality</w:t>
      </w:r>
    </w:p>
    <w:p w:rsidR="007F2C9C" w:rsidRPr="00234941" w:rsidRDefault="007F2C9C" w:rsidP="007F2C9C">
      <w:pPr>
        <w:rPr>
          <w:sz w:val="14"/>
        </w:rPr>
      </w:pPr>
      <w:r w:rsidRPr="00234941">
        <w:rPr>
          <w:b/>
        </w:rPr>
        <w:t xml:space="preserve">FROLOV 2004 </w:t>
      </w:r>
      <w:r w:rsidRPr="00234941">
        <w:rPr>
          <w:sz w:val="14"/>
        </w:rPr>
        <w:t>(Vladimir, deputy staff director of the Committee on Foreign Affairs</w:t>
      </w:r>
      <w:r w:rsidRPr="00234941">
        <w:rPr>
          <w:b/>
        </w:rPr>
        <w:t xml:space="preserve"> </w:t>
      </w:r>
      <w:r w:rsidRPr="00234941">
        <w:rPr>
          <w:sz w:val="14"/>
        </w:rPr>
        <w:t>of the Russian State Duma, “Reversing the Epidemic: Facts and Policy Options,” http://europeandcis.undp.org/hiv/?english)</w:t>
      </w:r>
    </w:p>
    <w:p w:rsidR="007F2C9C" w:rsidRPr="00234941" w:rsidRDefault="007F2C9C" w:rsidP="007F2C9C">
      <w:r w:rsidRPr="00234941">
        <w:rPr>
          <w:u w:val="single"/>
        </w:rPr>
        <w:t>The HIV/AIDS epidemic in Russia could further lower the already poor quality of the per-sonnel currently entering the Russian army</w:t>
      </w:r>
      <w:r w:rsidRPr="00234941">
        <w:rPr>
          <w:sz w:val="14"/>
        </w:rPr>
        <w:t xml:space="preserve"> and other uniformed services. During the 2002 draft only 11 percent of those drafted were deemed fully fit for military duty.The rest had service limitations due to health reasons.One in five draftees had just basic pri-mary school education 217. </w:t>
      </w:r>
      <w:r w:rsidRPr="00234941">
        <w:rPr>
          <w:u w:val="single"/>
        </w:rPr>
        <w:t>During</w:t>
      </w:r>
      <w:r w:rsidRPr="00234941">
        <w:rPr>
          <w:sz w:val="14"/>
        </w:rPr>
        <w:t xml:space="preserve"> the </w:t>
      </w:r>
      <w:r w:rsidRPr="00234941">
        <w:rPr>
          <w:u w:val="single"/>
        </w:rPr>
        <w:t>spring 2003</w:t>
      </w:r>
      <w:r w:rsidRPr="00234941">
        <w:rPr>
          <w:sz w:val="14"/>
        </w:rPr>
        <w:t xml:space="preserve"> draft</w:t>
      </w:r>
      <w:r w:rsidRPr="00234941">
        <w:rPr>
          <w:u w:val="single"/>
        </w:rPr>
        <w:t>, every fourth new serviceman had finished less than nine years of school,and thus could not be sent for the advanced military training</w:t>
      </w:r>
      <w:r w:rsidRPr="00234941">
        <w:rPr>
          <w:sz w:val="14"/>
        </w:rPr>
        <w:t xml:space="preserve"> required for operating modern combat equipment.The draft was able to fill only 96 percent of the available positions in combat units 218. </w:t>
      </w:r>
      <w:r w:rsidRPr="00234941">
        <w:rPr>
          <w:u w:val="single"/>
        </w:rPr>
        <w:t>Demographic trends</w:t>
      </w:r>
      <w:r w:rsidRPr="00234941">
        <w:rPr>
          <w:sz w:val="14"/>
        </w:rPr>
        <w:t xml:space="preserve"> through 2045 </w:t>
      </w:r>
      <w:r w:rsidRPr="00234941">
        <w:rPr>
          <w:u w:val="single"/>
        </w:rPr>
        <w:t>do not augur well for maintaining a large Russian army, as AIDS will further decrease the available pool of young healthy male inductees</w:t>
      </w:r>
      <w:r w:rsidRPr="00234941">
        <w:rPr>
          <w:sz w:val="14"/>
        </w:rPr>
        <w:t>. The social impact of the epidemic, including the destruction of families and growing numbers of orphans</w:t>
      </w:r>
      <w:proofErr w:type="gramStart"/>
      <w:r w:rsidRPr="00234941">
        <w:rPr>
          <w:sz w:val="14"/>
        </w:rPr>
        <w:t>,must</w:t>
      </w:r>
      <w:proofErr w:type="gramEnd"/>
      <w:r w:rsidRPr="00234941">
        <w:rPr>
          <w:sz w:val="14"/>
        </w:rPr>
        <w:t xml:space="preserve"> also be taken into account. From this perspective</w:t>
      </w:r>
      <w:proofErr w:type="gramStart"/>
      <w:r w:rsidRPr="00234941">
        <w:rPr>
          <w:sz w:val="14"/>
        </w:rPr>
        <w:t>,the</w:t>
      </w:r>
      <w:proofErr w:type="gramEnd"/>
      <w:r w:rsidRPr="00234941">
        <w:rPr>
          <w:sz w:val="14"/>
        </w:rPr>
        <w:t xml:space="preserve"> </w:t>
      </w:r>
      <w:r w:rsidRPr="00234941">
        <w:rPr>
          <w:u w:val="single"/>
        </w:rPr>
        <w:t>decre-asing quality of human resources available to the Russian military could undermine mili-tary discipline and combat cohesiveness</w:t>
      </w:r>
      <w:r w:rsidRPr="00234941">
        <w:rPr>
          <w:sz w:val="14"/>
        </w:rPr>
        <w:t>.</w:t>
      </w:r>
    </w:p>
    <w:p w:rsidR="007F2C9C" w:rsidRPr="00234941" w:rsidRDefault="007F2C9C" w:rsidP="007F2C9C"/>
    <w:p w:rsidR="007F2C9C" w:rsidRPr="00234941" w:rsidRDefault="007F2C9C" w:rsidP="007F2C9C">
      <w:pPr>
        <w:rPr>
          <w:b/>
        </w:rPr>
      </w:pPr>
      <w:r w:rsidRPr="00234941">
        <w:rPr>
          <w:b/>
        </w:rPr>
        <w:t>AIDS kills the best personnel—that’s key to conventional power</w:t>
      </w:r>
    </w:p>
    <w:p w:rsidR="007F2C9C" w:rsidRPr="00234941" w:rsidRDefault="007F2C9C" w:rsidP="007F2C9C">
      <w:pPr>
        <w:rPr>
          <w:b/>
        </w:rPr>
      </w:pPr>
      <w:r w:rsidRPr="00234941">
        <w:rPr>
          <w:b/>
        </w:rPr>
        <w:t xml:space="preserve">FROLOV </w:t>
      </w:r>
      <w:proofErr w:type="gramStart"/>
      <w:r w:rsidRPr="00234941">
        <w:rPr>
          <w:b/>
        </w:rPr>
        <w:t xml:space="preserve">2004  </w:t>
      </w:r>
      <w:r w:rsidRPr="00234941">
        <w:rPr>
          <w:sz w:val="14"/>
        </w:rPr>
        <w:t>(</w:t>
      </w:r>
      <w:proofErr w:type="gramEnd"/>
      <w:r w:rsidRPr="00234941">
        <w:rPr>
          <w:sz w:val="14"/>
        </w:rPr>
        <w:t>Vladimir, deputy staff director of the Committee on Foreign Affairs</w:t>
      </w:r>
      <w:r w:rsidRPr="00234941">
        <w:rPr>
          <w:b/>
        </w:rPr>
        <w:t xml:space="preserve"> </w:t>
      </w:r>
      <w:r w:rsidRPr="00234941">
        <w:rPr>
          <w:sz w:val="14"/>
        </w:rPr>
        <w:t>of the Russian State Duma, “Reversing the Epidemic: Facts and Policy Options,” http://europeandcis.undp.org/hiv/?english)</w:t>
      </w:r>
    </w:p>
    <w:p w:rsidR="007F2C9C" w:rsidRPr="00234941" w:rsidRDefault="007F2C9C" w:rsidP="007F2C9C">
      <w:r w:rsidRPr="00234941">
        <w:rPr>
          <w:u w:val="single"/>
        </w:rPr>
        <w:t>AIDS will reduce combat readiness for units through expedited retirement of experien-ced and well trained personnel, additional spending on training replacements</w:t>
      </w:r>
      <w:proofErr w:type="gramStart"/>
      <w:r w:rsidRPr="00234941">
        <w:rPr>
          <w:u w:val="single"/>
        </w:rPr>
        <w:t>,and</w:t>
      </w:r>
      <w:proofErr w:type="gramEnd"/>
      <w:r w:rsidRPr="00234941">
        <w:rPr>
          <w:u w:val="single"/>
        </w:rPr>
        <w:t xml:space="preserve"> ine-vitably lowered standards of combat training. A generally less combat ready and less operationally effective force will result. These trends will be inconsistent with the Russi-</w:t>
      </w:r>
      <w:proofErr w:type="gramStart"/>
      <w:r w:rsidRPr="00234941">
        <w:rPr>
          <w:u w:val="single"/>
        </w:rPr>
        <w:t>an</w:t>
      </w:r>
      <w:proofErr w:type="gramEnd"/>
      <w:r w:rsidRPr="00234941">
        <w:rPr>
          <w:u w:val="single"/>
        </w:rPr>
        <w:t xml:space="preserve"> government’s plans to significantly improve the combat training of the Russian Armed Forces and raise overall levels of combat readiness</w:t>
      </w:r>
      <w:r w:rsidRPr="00234941">
        <w:rPr>
          <w:sz w:val="14"/>
        </w:rPr>
        <w:t xml:space="preserve"> of the fully equipped and deployed units.</w:t>
      </w:r>
    </w:p>
    <w:p w:rsidR="007F2C9C" w:rsidRPr="00234941" w:rsidRDefault="007F2C9C" w:rsidP="007F2C9C"/>
    <w:p w:rsidR="007F2C9C" w:rsidRDefault="007F2C9C" w:rsidP="007F2C9C">
      <w:pPr>
        <w:pStyle w:val="Heading2"/>
      </w:pPr>
      <w:r>
        <w:lastRenderedPageBreak/>
        <w:t>Russia military – nuclear war</w:t>
      </w:r>
    </w:p>
    <w:p w:rsidR="007F2C9C" w:rsidRPr="00234941" w:rsidRDefault="007F2C9C" w:rsidP="007F2C9C">
      <w:pPr>
        <w:rPr>
          <w:b/>
        </w:rPr>
      </w:pPr>
      <w:r w:rsidRPr="00234941">
        <w:rPr>
          <w:b/>
        </w:rPr>
        <w:t>Reducing Russian conventional power causes nuclear reliance—this causes nuclear war</w:t>
      </w:r>
    </w:p>
    <w:p w:rsidR="007F2C9C" w:rsidRPr="00234941" w:rsidRDefault="007F2C9C" w:rsidP="007F2C9C">
      <w:pPr>
        <w:rPr>
          <w:b/>
        </w:rPr>
      </w:pPr>
      <w:r w:rsidRPr="00234941">
        <w:rPr>
          <w:b/>
        </w:rPr>
        <w:t xml:space="preserve">LAMBERT AND MILLER 1997 </w:t>
      </w:r>
      <w:r w:rsidRPr="00234941">
        <w:rPr>
          <w:sz w:val="14"/>
        </w:rPr>
        <w:t>(Stephen and David, USAF Institute for National Security Studies, “Russia’s Crumbling Tactical Nuclear Weapons Complex: An Opportunity for Arms Control” April www.usafa.af.mil/inss/OCP/ocp12.pdf)</w:t>
      </w:r>
    </w:p>
    <w:p w:rsidR="007F2C9C" w:rsidRPr="00234941" w:rsidRDefault="007F2C9C" w:rsidP="007F2C9C">
      <w:r w:rsidRPr="00234941">
        <w:rPr>
          <w:u w:val="single"/>
        </w:rPr>
        <w:t>To compensate for</w:t>
      </w:r>
      <w:r w:rsidRPr="00234941">
        <w:rPr>
          <w:sz w:val="14"/>
        </w:rPr>
        <w:t xml:space="preserve"> Russia’s current </w:t>
      </w:r>
      <w:r w:rsidRPr="00234941">
        <w:rPr>
          <w:u w:val="single"/>
        </w:rPr>
        <w:t>conventional weakness, Russian strategists have explicitly sought to “extend the threshold for escalation downward</w:t>
      </w:r>
      <w:r w:rsidRPr="00234941">
        <w:rPr>
          <w:sz w:val="14"/>
        </w:rPr>
        <w:t xml:space="preserve">,”28 thereby </w:t>
      </w:r>
      <w:r w:rsidRPr="00234941">
        <w:rPr>
          <w:u w:val="single"/>
        </w:rPr>
        <w:t>increasing the likelihood of tactical nuclear release</w:t>
      </w:r>
      <w:r w:rsidRPr="00234941">
        <w:rPr>
          <w:sz w:val="14"/>
        </w:rPr>
        <w:t xml:space="preserve"> in the face of hostilities. Thus there are two distinct concepts at work: (1) the procedure of pre-delegating the launch codes; and (2) the operational doctrine of lowering the nuclear threshold. These trends are corroborated by interviews with Russian officials familiar with nuclear weapons strategies. Dr. Nikolai Sokov, an expert on the Soviet delegation to START </w:t>
      </w:r>
      <w:proofErr w:type="gramStart"/>
      <w:r w:rsidRPr="00234941">
        <w:rPr>
          <w:sz w:val="14"/>
        </w:rPr>
        <w:t>I</w:t>
      </w:r>
      <w:proofErr w:type="gramEnd"/>
      <w:r w:rsidRPr="00234941">
        <w:rPr>
          <w:sz w:val="14"/>
        </w:rPr>
        <w:t xml:space="preserve"> as well as other US-Soviet summit meetings, affirms that with such a doctrine in place, one “cannot rule out that </w:t>
      </w:r>
      <w:r w:rsidRPr="00234941">
        <w:rPr>
          <w:u w:val="single"/>
        </w:rPr>
        <w:t>a local commander could individually take the authority to launch a weapon</w:t>
      </w:r>
      <w:r w:rsidRPr="00234941">
        <w:rPr>
          <w:sz w:val="14"/>
        </w:rPr>
        <w:t xml:space="preserve">.”29 The assumption that the Russian weapons control system is more stable during peace-time is also suspect. </w:t>
      </w:r>
      <w:r w:rsidRPr="00234941">
        <w:rPr>
          <w:u w:val="single"/>
        </w:rPr>
        <w:t>Due to the lack of technical safeguards,</w:t>
      </w:r>
      <w:r w:rsidRPr="00234941">
        <w:rPr>
          <w:sz w:val="14"/>
        </w:rPr>
        <w:t xml:space="preserve"> especially on air-delivered weapons (cruise missiles and gravity bombs), individual </w:t>
      </w:r>
      <w:r w:rsidRPr="00234941">
        <w:rPr>
          <w:u w:val="single"/>
        </w:rPr>
        <w:t>attempts to acquire these weapons even during</w:t>
      </w:r>
      <w:r w:rsidRPr="00234941">
        <w:rPr>
          <w:sz w:val="14"/>
        </w:rPr>
        <w:t xml:space="preserve"> </w:t>
      </w:r>
      <w:r w:rsidRPr="00234941">
        <w:rPr>
          <w:u w:val="single"/>
        </w:rPr>
        <w:t>times of peace are possible</w:t>
      </w:r>
      <w:r w:rsidRPr="00234941">
        <w:rPr>
          <w:sz w:val="14"/>
        </w:rPr>
        <w:t xml:space="preserve">. Moreover, </w:t>
      </w:r>
      <w:r w:rsidRPr="00234941">
        <w:rPr>
          <w:u w:val="single"/>
        </w:rPr>
        <w:t>the lack of adequate locking mechanisms on these weapons would then make them deliverable, with a full nuclear yield</w:t>
      </w:r>
      <w:r w:rsidRPr="00234941">
        <w:rPr>
          <w:sz w:val="14"/>
        </w:rPr>
        <w:t xml:space="preserve">, even without launch authorization. Media attention has been overwhelmingly dedicated to the apex of the control system; this focus seems to be at least partially misplaced. While it is largely true that the absence of a stable political system and the reliance on a control system with the potential for sudden shifts in allegiances could cause a breakdown of control, the most important dangers of misuse of Russia’s nuclear weapons are not to be found at the apex, but at the lower echelons of the command system. The Russian practice of </w:t>
      </w:r>
      <w:r w:rsidRPr="00234941">
        <w:rPr>
          <w:u w:val="single"/>
        </w:rPr>
        <w:t>pre-delegation carries</w:t>
      </w:r>
      <w:r w:rsidRPr="00234941">
        <w:rPr>
          <w:sz w:val="14"/>
        </w:rPr>
        <w:t xml:space="preserve"> with it </w:t>
      </w:r>
      <w:r w:rsidRPr="00234941">
        <w:rPr>
          <w:u w:val="single"/>
        </w:rPr>
        <w:t>the dangers of a premature weapons release or the employment of a nuclear weapon because of the judgment of a local military commander</w:t>
      </w:r>
      <w:r w:rsidRPr="00234941">
        <w:rPr>
          <w:sz w:val="14"/>
        </w:rPr>
        <w:t>.</w:t>
      </w:r>
    </w:p>
    <w:p w:rsidR="007F2C9C" w:rsidRPr="00234941" w:rsidRDefault="007F2C9C" w:rsidP="007F2C9C"/>
    <w:p w:rsidR="007F2C9C" w:rsidRPr="00D64097" w:rsidRDefault="00D64097" w:rsidP="00D64097">
      <w:pPr>
        <w:rPr>
          <w:b/>
        </w:rPr>
      </w:pPr>
      <w:r>
        <w:rPr>
          <w:b/>
        </w:rPr>
        <w:t>T</w:t>
      </w:r>
      <w:r w:rsidRPr="00D64097">
        <w:rPr>
          <w:b/>
        </w:rPr>
        <w:t>he impact is state collapse, economic decline, genocide, and nuclear war</w:t>
      </w:r>
    </w:p>
    <w:p w:rsidR="007F2C9C" w:rsidRPr="00234941" w:rsidRDefault="00D64097" w:rsidP="00D64097">
      <w:r>
        <w:rPr>
          <w:b/>
        </w:rPr>
        <w:t>A</w:t>
      </w:r>
      <w:r w:rsidRPr="00D64097">
        <w:rPr>
          <w:b/>
        </w:rPr>
        <w:t xml:space="preserve">mbrosio 2005 </w:t>
      </w:r>
      <w:r w:rsidR="007F2C9C" w:rsidRPr="00234941">
        <w:t>(Thomas, “The Geopolitics of Demographic Decay: HIV/AIDS and Russia’s Great Power Status,” Paper presented at the International Studies Association Annual Conference in Honolulu, March 2005)</w:t>
      </w:r>
    </w:p>
    <w:p w:rsidR="007F2C9C" w:rsidRPr="00234941" w:rsidRDefault="007F2C9C" w:rsidP="007F2C9C">
      <w:pPr>
        <w:pStyle w:val="cards"/>
        <w:rPr>
          <w:rFonts w:ascii="Georgia" w:hAnsi="Georgia"/>
        </w:rPr>
      </w:pPr>
      <w:r w:rsidRPr="00234941">
        <w:rPr>
          <w:rFonts w:ascii="Georgia" w:hAnsi="Georgia"/>
          <w:u w:val="single"/>
        </w:rPr>
        <w:t>Russia’s staggering drug use</w:t>
      </w:r>
      <w:r w:rsidRPr="00234941">
        <w:rPr>
          <w:rFonts w:ascii="Georgia" w:hAnsi="Georgia"/>
          <w:sz w:val="16"/>
        </w:rPr>
        <w:t>,</w:t>
      </w:r>
      <w:r w:rsidRPr="00234941">
        <w:rPr>
          <w:rFonts w:ascii="Georgia" w:hAnsi="Georgia"/>
          <w:sz w:val="14"/>
        </w:rPr>
        <w:t xml:space="preserve"> endemic poverty, and collapsing health care system </w:t>
      </w:r>
      <w:r w:rsidRPr="00234941">
        <w:rPr>
          <w:rFonts w:ascii="Georgia" w:hAnsi="Georgia"/>
          <w:u w:val="single"/>
        </w:rPr>
        <w:t>make it a prime candidate for an HIV/AIDS explosion</w:t>
      </w:r>
      <w:r w:rsidRPr="00234941">
        <w:rPr>
          <w:rFonts w:ascii="Georgia" w:hAnsi="Georgia"/>
          <w:sz w:val="16"/>
        </w:rPr>
        <w:t xml:space="preserve">, one </w:t>
      </w:r>
      <w:r w:rsidRPr="00234941">
        <w:rPr>
          <w:rFonts w:ascii="Georgia" w:hAnsi="Georgia"/>
          <w:u w:val="single"/>
        </w:rPr>
        <w:t>with serious socioeconomic and strategic implications. When coupled with Russia’s already declining population</w:t>
      </w:r>
      <w:r w:rsidRPr="00234941">
        <w:rPr>
          <w:rFonts w:ascii="Georgia" w:hAnsi="Georgia"/>
        </w:rPr>
        <w:t xml:space="preserve"> </w:t>
      </w:r>
      <w:r w:rsidRPr="00234941">
        <w:rPr>
          <w:rFonts w:ascii="Georgia" w:hAnsi="Georgia"/>
          <w:sz w:val="16"/>
        </w:rPr>
        <w:t xml:space="preserve">(especially amongst ethnic Russians), </w:t>
      </w:r>
      <w:r w:rsidRPr="00234941">
        <w:rPr>
          <w:rFonts w:ascii="Georgia" w:hAnsi="Georgia"/>
          <w:u w:val="single"/>
        </w:rPr>
        <w:t>HIV/AIDS has the potential to further weaken Moscow on the world stage and alter the demographic balance within the country, thus fueling fears of further ethnic conflicts on Russian soil</w:t>
      </w:r>
      <w:r w:rsidRPr="00234941">
        <w:rPr>
          <w:rFonts w:ascii="Georgia" w:hAnsi="Georgia"/>
          <w:sz w:val="16"/>
        </w:rPr>
        <w:t>. At worst, HIV/</w:t>
      </w:r>
      <w:r w:rsidRPr="00234941">
        <w:rPr>
          <w:rFonts w:ascii="Georgia" w:hAnsi="Georgia"/>
          <w:u w:val="single"/>
        </w:rPr>
        <w:t>AIDS could lead to a social and demographic disaster, threatening any political and economic progress in the coming decades</w:t>
      </w:r>
      <w:r w:rsidRPr="00234941">
        <w:rPr>
          <w:rFonts w:ascii="Georgia" w:hAnsi="Georgia"/>
        </w:rPr>
        <w:t xml:space="preserve">. </w:t>
      </w:r>
      <w:r w:rsidRPr="00234941">
        <w:rPr>
          <w:rFonts w:ascii="Georgia" w:hAnsi="Georgia"/>
          <w:sz w:val="14"/>
        </w:rPr>
        <w:t>At best, HIV/AIDS will be an accelerator of Russia’s already serious socioeconomic problems. The importance of HIV/AIDS in Russia to American policymakers is quite serious. According to the Clinton administration’s National Security Council, the spread of HIV/AIDS was deemed an indirect threat to U.S. national interests. In a January 2000 report released by the National Intelligence Council, which usually represents a consensus amongst American intelligence officials, some of the social consequences of HIV</w:t>
      </w:r>
      <w:r w:rsidRPr="00234941">
        <w:rPr>
          <w:rFonts w:ascii="Georgia" w:hAnsi="Georgia"/>
          <w:sz w:val="16"/>
        </w:rPr>
        <w:t>/</w:t>
      </w:r>
      <w:r w:rsidRPr="00234941">
        <w:rPr>
          <w:rFonts w:ascii="Georgia" w:hAnsi="Georgia"/>
          <w:u w:val="single"/>
        </w:rPr>
        <w:t>AIDS have a ‘strong correlation with the likelihood of state failure in partial democracies’ and the rise of ‘instability’. Russia’s strategic location at the heart of Eurasia, not to mention its thousands of nuclear weapons, makes the prospects of Russian ‘instability’ -- defined</w:t>
      </w:r>
      <w:r w:rsidRPr="00234941">
        <w:rPr>
          <w:rFonts w:ascii="Georgia" w:hAnsi="Georgia"/>
        </w:rPr>
        <w:t xml:space="preserve"> </w:t>
      </w:r>
      <w:r w:rsidRPr="00234941">
        <w:rPr>
          <w:rFonts w:ascii="Georgia" w:hAnsi="Georgia"/>
          <w:sz w:val="16"/>
        </w:rPr>
        <w:t xml:space="preserve">in the report </w:t>
      </w:r>
      <w:r w:rsidRPr="00234941">
        <w:rPr>
          <w:rFonts w:ascii="Georgia" w:hAnsi="Georgia"/>
          <w:u w:val="single"/>
        </w:rPr>
        <w:t>as ‘revolutionary wars, ethnic wars, genocides, and disruptive regime transitions’ -- a disturbing prospect</w:t>
      </w:r>
      <w:r w:rsidRPr="00234941">
        <w:rPr>
          <w:rFonts w:ascii="Georgia" w:hAnsi="Georgia"/>
        </w:rPr>
        <w:t>.</w:t>
      </w:r>
    </w:p>
    <w:p w:rsidR="007F2C9C" w:rsidRPr="00234941" w:rsidRDefault="007F2C9C" w:rsidP="007F2C9C">
      <w:pPr>
        <w:pStyle w:val="cards"/>
        <w:rPr>
          <w:rFonts w:ascii="Georgia" w:hAnsi="Georgia"/>
        </w:rPr>
      </w:pPr>
    </w:p>
    <w:p w:rsidR="007F2C9C" w:rsidRPr="00353C79" w:rsidRDefault="007F2C9C" w:rsidP="007F2C9C"/>
    <w:p w:rsidR="007F2C9C" w:rsidRDefault="007F2C9C" w:rsidP="007F2C9C">
      <w:pPr>
        <w:pStyle w:val="Heading2"/>
      </w:pPr>
      <w:r>
        <w:lastRenderedPageBreak/>
        <w:t>Afghan Stability – NATO</w:t>
      </w:r>
    </w:p>
    <w:p w:rsidR="007F2C9C" w:rsidRPr="00234941" w:rsidRDefault="00BB0745" w:rsidP="007F2C9C">
      <w:pPr>
        <w:rPr>
          <w:b/>
        </w:rPr>
      </w:pPr>
      <w:r>
        <w:rPr>
          <w:b/>
        </w:rPr>
        <w:t>Afghan instability</w:t>
      </w:r>
      <w:r w:rsidR="007F2C9C" w:rsidRPr="00234941">
        <w:rPr>
          <w:b/>
        </w:rPr>
        <w:t xml:space="preserve"> will crush NATO</w:t>
      </w:r>
    </w:p>
    <w:p w:rsidR="007F2C9C" w:rsidRPr="00234941" w:rsidRDefault="007F2C9C" w:rsidP="007F2C9C">
      <w:pPr>
        <w:rPr>
          <w:b/>
        </w:rPr>
      </w:pPr>
      <w:r w:rsidRPr="00234941">
        <w:rPr>
          <w:b/>
        </w:rPr>
        <w:t xml:space="preserve">DALE 2007 </w:t>
      </w:r>
      <w:r w:rsidRPr="00234941">
        <w:rPr>
          <w:sz w:val="14"/>
        </w:rPr>
        <w:t>(Helle, director of the Douglas and Sarah Allison Center for Foreign Policy Studies at the Heritage Foundation, “Afghanistan a True Test for NATO,” Feb 22, http://www.heritage.org/Press/Commentary/ed022207a.cfm)</w:t>
      </w:r>
    </w:p>
    <w:p w:rsidR="007F2C9C" w:rsidRPr="00234941" w:rsidRDefault="007F2C9C" w:rsidP="007F2C9C">
      <w:r w:rsidRPr="00234941">
        <w:rPr>
          <w:sz w:val="14"/>
        </w:rPr>
        <w:t xml:space="preserve">While the attention of Washington is focused on Iraq, the other military front in the struggle against militant Islam is warming up. Afghanistan has until now shown better promise of success than Iraq. Yet there are clear signs that this spring will be an intensely challenging time for the Afghan government and for the NATO coalition forces operating to support it. We are being warned that a Taliban spring offensive is in the works, and </w:t>
      </w:r>
      <w:r w:rsidRPr="00234941">
        <w:rPr>
          <w:u w:val="single"/>
        </w:rPr>
        <w:t>how NATO responds will be crucial, both for the future of Afghanistan and for NATO as well</w:t>
      </w:r>
      <w:r w:rsidRPr="00234941">
        <w:rPr>
          <w:sz w:val="14"/>
        </w:rPr>
        <w:t xml:space="preserve">. </w:t>
      </w:r>
      <w:r w:rsidRPr="00234941">
        <w:rPr>
          <w:u w:val="single"/>
        </w:rPr>
        <w:t>The demise of the NATO alliance has been pronounced any number of times since the end of the Cold War</w:t>
      </w:r>
      <w:r w:rsidRPr="00234941">
        <w:rPr>
          <w:sz w:val="14"/>
        </w:rPr>
        <w:t xml:space="preserve"> (and before for that matter), </w:t>
      </w:r>
      <w:r w:rsidRPr="00234941">
        <w:rPr>
          <w:u w:val="single"/>
        </w:rPr>
        <w:t>and the search for</w:t>
      </w:r>
      <w:r w:rsidRPr="00234941">
        <w:rPr>
          <w:sz w:val="14"/>
        </w:rPr>
        <w:t xml:space="preserve"> reasons for its </w:t>
      </w:r>
      <w:r w:rsidRPr="00234941">
        <w:rPr>
          <w:u w:val="single"/>
        </w:rPr>
        <w:t>continued relevance has been on ever since the disappearance of the Soviet Union</w:t>
      </w:r>
      <w:r w:rsidRPr="00234941">
        <w:rPr>
          <w:sz w:val="14"/>
        </w:rPr>
        <w:t xml:space="preserve">. As Europe and the United States have found growing areas of disagreement, particularly in public opinion, </w:t>
      </w:r>
      <w:r w:rsidRPr="00234941">
        <w:rPr>
          <w:u w:val="single"/>
        </w:rPr>
        <w:t>the cohesive tissue represented by NATO has become at once both more important and harder to protect</w:t>
      </w:r>
      <w:r w:rsidRPr="00234941">
        <w:rPr>
          <w:sz w:val="14"/>
        </w:rPr>
        <w:t xml:space="preserve">. Furthermore, in the context of growing EU ambitions to have its own foreign policy and its military chain of command and missions, as distinct from those of NATO, it is an alliance that is under strain. </w:t>
      </w:r>
      <w:r w:rsidRPr="00234941">
        <w:rPr>
          <w:u w:val="single"/>
        </w:rPr>
        <w:t>Here, Afghanistan takes on crucial importance. It really is a test case for NATO's future out of area operations</w:t>
      </w:r>
      <w:r w:rsidRPr="00234941">
        <w:rPr>
          <w:sz w:val="14"/>
        </w:rPr>
        <w:t xml:space="preserve">, a fact that no NATO member would dispute.  It is, therefore, a matter of considerable puzzlement and concern that NATO allies that have contributed </w:t>
      </w:r>
      <w:proofErr w:type="gramStart"/>
      <w:r w:rsidRPr="00234941">
        <w:rPr>
          <w:sz w:val="14"/>
        </w:rPr>
        <w:t>to the roughly 35,000 strong NATO stabilization in Afghanistan</w:t>
      </w:r>
      <w:proofErr w:type="gramEnd"/>
      <w:r w:rsidRPr="00234941">
        <w:rPr>
          <w:sz w:val="14"/>
        </w:rPr>
        <w:t xml:space="preserve"> have also taken steps to undermine the mission. (The United Sates has 13,000 troops, of which 9,000 are not operating under NATO command.) This is not very much compared the 162,000 troops in Iraq and certainly not in comparison with the size of Afghanistan. In addition the Taliban, al Qaeda and their various allies have sanctuaries in Waziristan across the Pakistani border. Their activities have doubled in 2006 as compared to the year before. The brunt of the fighting in the dangerous areas of Afghanistan is borne in addition to the Americans by the British, the Canadians, the Danes, the Dutch and the Poles. Though many other NATO countries have contributed, this in no way looks today like an alliance built on the "three musketeers principle," a fact that is of considerable frustration to those who have stepped up to the plate. As President Bush stated last week in a speech at the American Enterprise Institute, "For NATO to succeed, member nations must provide commanders on the ground with the troops and the equipment they need to do their jobs... As well allies must lift restrictions on the forces they do provide so NATO commanders have the flexibility they need to defeat the enemy wherever the enemy may take a stand. The alliance was founded on this principle: An attack on one is an attack on all. That principle holds true whether the attack is on the home soil of a NATO nation, or on allied forces deployed on a NATO mission abroad. By standing together in Afghanistan, NATO forces protect our own people, and they must have the flexibility to be able to do their job."  A similarly strong message was delivered by Sen. John McCain in Munich the week before, as he challenged NATO members to lift the caveats on their troop deployments that are preventing them from acting effectively and cohesively. He also agitated for more troops, at least matching the projected U.S. troop increase of 3,000. Both speakers noted that we need this to provide stability to increase the size of the Afghan military standing currently at 30,000, less than half of what is needed.  Mr. McCain was explicit about the meaning of Afghanistan for the future of NATO, and his analysis is spot on. </w:t>
      </w:r>
      <w:r w:rsidRPr="00234941">
        <w:rPr>
          <w:u w:val="single"/>
        </w:rPr>
        <w:t xml:space="preserve">"Failure in Afghanistan risks reversion to its pre-9/11 role as a sanctuary for al Qaeda terrorists with global reach, a defeat that would embolden Islamic </w:t>
      </w:r>
      <w:proofErr w:type="gramStart"/>
      <w:r w:rsidRPr="00234941">
        <w:rPr>
          <w:u w:val="single"/>
        </w:rPr>
        <w:t>extremists</w:t>
      </w:r>
      <w:r w:rsidRPr="00234941">
        <w:rPr>
          <w:sz w:val="14"/>
        </w:rPr>
        <w:t>,</w:t>
      </w:r>
      <w:proofErr w:type="gramEnd"/>
      <w:r w:rsidRPr="00234941">
        <w:rPr>
          <w:sz w:val="14"/>
        </w:rPr>
        <w:t xml:space="preserve"> and the rise of an unencumbered narcostate... </w:t>
      </w:r>
      <w:r w:rsidRPr="00234941">
        <w:rPr>
          <w:u w:val="single"/>
        </w:rPr>
        <w:t>If NATO does not prevail in Afghanistan, it is difficult to imagine the alliance undertaking another "hard security" operation</w:t>
      </w:r>
      <w:r w:rsidRPr="00234941">
        <w:rPr>
          <w:sz w:val="14"/>
        </w:rPr>
        <w:t xml:space="preserve"> -- in or out of area </w:t>
      </w:r>
      <w:r w:rsidRPr="00234941">
        <w:rPr>
          <w:u w:val="single"/>
        </w:rPr>
        <w:t>and its credibility would suffer a grievous blow</w:t>
      </w:r>
      <w:r w:rsidRPr="00234941">
        <w:rPr>
          <w:sz w:val="14"/>
        </w:rPr>
        <w:t xml:space="preserve">." </w:t>
      </w:r>
      <w:r w:rsidRPr="00234941">
        <w:rPr>
          <w:u w:val="single"/>
        </w:rPr>
        <w:t>In the world of the 21st century with its less predictable international environment and its asymmetrical threats, preserving alliances is as important as ever</w:t>
      </w:r>
      <w:r w:rsidRPr="00234941">
        <w:rPr>
          <w:sz w:val="14"/>
        </w:rPr>
        <w:t>, for the United States and Europe alike.</w:t>
      </w:r>
    </w:p>
    <w:p w:rsidR="007F2C9C" w:rsidRDefault="007F2C9C" w:rsidP="007F2C9C"/>
    <w:p w:rsidR="007F2C9C" w:rsidRDefault="007F2C9C" w:rsidP="007F2C9C">
      <w:pPr>
        <w:pStyle w:val="Heading2"/>
      </w:pPr>
      <w:r>
        <w:lastRenderedPageBreak/>
        <w:t>Afghan Stability – Pakistan</w:t>
      </w:r>
    </w:p>
    <w:p w:rsidR="006A66CD" w:rsidRPr="00234941" w:rsidRDefault="006A66CD" w:rsidP="006A66CD">
      <w:pPr>
        <w:rPr>
          <w:b/>
        </w:rPr>
      </w:pPr>
      <w:r w:rsidRPr="00234941">
        <w:rPr>
          <w:b/>
        </w:rPr>
        <w:t>Afghan instability creates Pakistan instability</w:t>
      </w:r>
    </w:p>
    <w:p w:rsidR="006A66CD" w:rsidRPr="00234941" w:rsidRDefault="006A66CD" w:rsidP="006A66CD">
      <w:r w:rsidRPr="00234941">
        <w:rPr>
          <w:b/>
        </w:rPr>
        <w:t>Foust, 09</w:t>
      </w:r>
      <w:r w:rsidRPr="00234941">
        <w:t xml:space="preserve"> </w:t>
      </w:r>
      <w:r w:rsidRPr="00234941">
        <w:rPr>
          <w:sz w:val="16"/>
        </w:rPr>
        <w:t>(Joshua, fellow at the American Security Project, security editor for the Atlantic, senior intelligence analyst for the U.S. military, civilian military adviser in Afghanistan, futurist for the Army Intelligence and Security Command, 8/27/2009, Registan, http://registan.net/2009/08/27/the-case-for-afghanistan-strategic-considerations/, JKahn)</w:t>
      </w:r>
    </w:p>
    <w:p w:rsidR="006A66CD" w:rsidRPr="00234941" w:rsidRDefault="006A66CD" w:rsidP="006A66CD">
      <w:pPr>
        <w:rPr>
          <w:sz w:val="16"/>
        </w:rPr>
      </w:pPr>
      <w:r w:rsidRPr="00234941">
        <w:rPr>
          <w:sz w:val="16"/>
        </w:rPr>
        <w:t xml:space="preserve">It is possible that </w:t>
      </w:r>
      <w:r w:rsidRPr="00234941">
        <w:rPr>
          <w:rStyle w:val="StyleBoldUnderline"/>
          <w:sz w:val="16"/>
        </w:rPr>
        <w:t>scaling back American influence in the country</w:t>
      </w:r>
      <w:r w:rsidRPr="00234941">
        <w:rPr>
          <w:sz w:val="16"/>
        </w:rPr>
        <w:t xml:space="preserve"> merely </w:t>
      </w:r>
      <w:r w:rsidRPr="00234941">
        <w:rPr>
          <w:rStyle w:val="StyleBoldUnderline"/>
          <w:sz w:val="16"/>
        </w:rPr>
        <w:t>to that of an advisory and arms dealing role</w:t>
      </w:r>
      <w:r w:rsidRPr="00234941">
        <w:rPr>
          <w:sz w:val="16"/>
        </w:rPr>
        <w:t xml:space="preserve">—much as the Soviet Union did post-1989—might be effective. Indeed, it very well might… for a little bit. But this is where it becomes impossible to ignore Pakistan (and not just for the shallow reason that al Qaeda is hiding in an ungoverned space in the Northwest). </w:t>
      </w:r>
      <w:r w:rsidRPr="00234941">
        <w:rPr>
          <w:rStyle w:val="StyleBoldUnderline"/>
        </w:rPr>
        <w:t>Pakistan has not lost its fundamental strategic rationale for supporting the original Taliban: a hedge against Iran</w:t>
      </w:r>
      <w:r w:rsidRPr="00234941">
        <w:rPr>
          <w:sz w:val="16"/>
        </w:rPr>
        <w:t xml:space="preserve">, “strategic depth” against India, and a training ground for Kashmiri insurgents. In fact, it could be easily argued that a big reason Kashmir has calmed down is that all the crazies were too busy fighting in Miram Shah and Kandahar and Khost and Ghazni to go plant bombs in Srinagar. And lest anyone think it is appropriate to write off the India-Pakistan conflict as somebody else’s problem, it is never somebody else’s problem when nuclear weapons are involved. As Jari Lindholm reminded, India and Pakistan have come a hair’s breadth from nuclear conflict twice over Kashmir. And like it or not, </w:t>
      </w:r>
      <w:r w:rsidRPr="00234941">
        <w:rPr>
          <w:rStyle w:val="StyleBoldUnderline"/>
        </w:rPr>
        <w:t>it is a compelling and vital American interest to prevent nuclear conflict</w:t>
      </w:r>
      <w:r w:rsidRPr="00234941">
        <w:rPr>
          <w:sz w:val="16"/>
        </w:rPr>
        <w:t xml:space="preserve"> in South Asia—</w:t>
      </w:r>
      <w:r w:rsidRPr="00234941">
        <w:rPr>
          <w:rStyle w:val="StyleBoldUnderline"/>
        </w:rPr>
        <w:t>which makes “fixing” Afghanistan in some way also a vital American interest. Regional security is one of those topics that gets mentioned casually</w:t>
      </w:r>
      <w:r w:rsidRPr="00234941">
        <w:rPr>
          <w:sz w:val="16"/>
        </w:rPr>
        <w:t xml:space="preserve"> by many pundits </w:t>
      </w:r>
      <w:r w:rsidRPr="00234941">
        <w:rPr>
          <w:rStyle w:val="StyleBoldUnderline"/>
        </w:rPr>
        <w:t>but never</w:t>
      </w:r>
      <w:r w:rsidRPr="00234941">
        <w:rPr>
          <w:sz w:val="16"/>
        </w:rPr>
        <w:t xml:space="preserve"> really </w:t>
      </w:r>
      <w:r w:rsidRPr="00234941">
        <w:rPr>
          <w:rStyle w:val="StyleBoldUnderline"/>
        </w:rPr>
        <w:t>articulated. It is</w:t>
      </w:r>
      <w:r w:rsidRPr="00234941">
        <w:rPr>
          <w:sz w:val="16"/>
        </w:rPr>
        <w:t xml:space="preserve"> by far Ahmed </w:t>
      </w:r>
      <w:r w:rsidRPr="00234941">
        <w:rPr>
          <w:rStyle w:val="StyleBoldUnderline"/>
        </w:rPr>
        <w:t xml:space="preserve">Rashid’s </w:t>
      </w:r>
      <w:hyperlink r:id="rId12" w:history="1">
        <w:r w:rsidRPr="00234941">
          <w:rPr>
            <w:rStyle w:val="Hyperlink"/>
            <w:bCs/>
          </w:rPr>
          <w:t>most convincing argument</w:t>
        </w:r>
      </w:hyperlink>
      <w:r w:rsidRPr="00234941">
        <w:rPr>
          <w:sz w:val="16"/>
        </w:rPr>
        <w:t xml:space="preserve">, that supporting stability in Central and South Asia is a compelling interest not just for the U.S., but for the West in general. When it comes to Pakistan, the big danger is not in </w:t>
      </w:r>
      <w:r w:rsidRPr="00234941">
        <w:rPr>
          <w:rStyle w:val="StyleBoldUnderline"/>
        </w:rPr>
        <w:t>a Taliban takeover, or</w:t>
      </w:r>
      <w:r w:rsidRPr="00234941">
        <w:rPr>
          <w:sz w:val="16"/>
        </w:rPr>
        <w:t xml:space="preserve"> even in the </w:t>
      </w:r>
      <w:r w:rsidRPr="00234941">
        <w:rPr>
          <w:rStyle w:val="StyleBoldUnderline"/>
        </w:rPr>
        <w:t>Taliban seizure of nuclear weapons</w:t>
      </w:r>
      <w:r w:rsidRPr="00234941">
        <w:rPr>
          <w:sz w:val="16"/>
        </w:rPr>
        <w:t xml:space="preserve">—I have never believed that the ISI could be that monumentally stupid (though they are incredibly stupid for letting things get this far out of hand). </w:t>
      </w:r>
      <w:r w:rsidRPr="00234941">
        <w:rPr>
          <w:rStyle w:val="StyleBoldUnderline"/>
        </w:rPr>
        <w:t>The big danger</w:t>
      </w:r>
      <w:r w:rsidRPr="00234941">
        <w:rPr>
          <w:sz w:val="16"/>
        </w:rPr>
        <w:t xml:space="preserve">, as it has been since 1999, is that insurgents, bored or underutilized </w:t>
      </w:r>
      <w:r w:rsidRPr="00234941">
        <w:rPr>
          <w:rStyle w:val="StyleBoldUnderline"/>
        </w:rPr>
        <w:t>in Afghanistan, will spark another confrontation</w:t>
      </w:r>
      <w:r w:rsidRPr="00234941">
        <w:rPr>
          <w:sz w:val="16"/>
        </w:rPr>
        <w:t xml:space="preserve"> between India and Pakistan, and that that confrontation will spillover into nuclear conflict. </w:t>
      </w:r>
      <w:r w:rsidRPr="00234941">
        <w:rPr>
          <w:rStyle w:val="StyleBoldUnderline"/>
        </w:rPr>
        <w:t>That is worth blood and treasure to prevent</w:t>
      </w:r>
      <w:r w:rsidRPr="00234941">
        <w:rPr>
          <w:sz w:val="16"/>
        </w:rPr>
        <w:t xml:space="preserve">. When </w:t>
      </w:r>
      <w:r w:rsidRPr="00234941">
        <w:rPr>
          <w:rStyle w:val="StyleBoldUnderline"/>
        </w:rPr>
        <w:t>Afghanistan was a sanctuary for destabilizing elements</w:t>
      </w:r>
      <w:r w:rsidRPr="00234941">
        <w:rPr>
          <w:sz w:val="16"/>
        </w:rPr>
        <w:t>—whether Chechens training to go fight Russia, Juma Namangani training to go fight Tashkent, or even Osama bin Laden training his men to go fight America—</w:t>
      </w:r>
      <w:r w:rsidRPr="00234941">
        <w:rPr>
          <w:rStyle w:val="StyleBoldUnderline"/>
        </w:rPr>
        <w:t>the region as a whole was a serious security concern</w:t>
      </w:r>
      <w:r w:rsidRPr="00234941">
        <w:rPr>
          <w:sz w:val="16"/>
        </w:rPr>
        <w:t xml:space="preserve">. The reason why so many books and articles condemning the Clinton administration’s stand-offish attitude have been so popular is because that message resonates—how could you not have seen this coming? While things have undoubtedly become more violent, they are also, in a way, more ordered. </w:t>
      </w:r>
      <w:r w:rsidRPr="00234941">
        <w:rPr>
          <w:rStyle w:val="StyleBoldUnderline"/>
        </w:rPr>
        <w:t>The insurgency in Afghanistan is a difficult</w:t>
      </w:r>
      <w:r w:rsidRPr="00234941">
        <w:rPr>
          <w:sz w:val="16"/>
        </w:rPr>
        <w:t xml:space="preserve"> and frustrating enemy to </w:t>
      </w:r>
      <w:r w:rsidRPr="00234941">
        <w:rPr>
          <w:rStyle w:val="StyleBoldUnderline"/>
        </w:rPr>
        <w:t>fight</w:t>
      </w:r>
      <w:r w:rsidRPr="00234941">
        <w:rPr>
          <w:sz w:val="16"/>
        </w:rPr>
        <w:t xml:space="preserve">, more so the insurgency in Pakistan. But both are identifiable, and are capable therefore of being defeated or delegitimized. The fact that the U.S. has chosen not to do this is the topic for another post (and the source of the tremendous frustration and borderline burnout I’ve been struggling with the last few months). But right now, the major security concerns are compelling, they are fairly clear to me at least, and I am completely baffled as to why even the war supporters cannot articulate them. So, let us summarize the strategic goals of the Afghanistan War: A basic </w:t>
      </w:r>
      <w:r w:rsidRPr="00234941">
        <w:rPr>
          <w:rStyle w:val="StyleBoldUnderline"/>
        </w:rPr>
        <w:t>minimal stability in Afghanistan, such that neither the Taliban nor al Qaeda is likely to develop a staging ground for</w:t>
      </w:r>
      <w:r w:rsidRPr="00234941">
        <w:rPr>
          <w:sz w:val="16"/>
        </w:rPr>
        <w:t xml:space="preserve"> international </w:t>
      </w:r>
      <w:r w:rsidRPr="00234941">
        <w:rPr>
          <w:rStyle w:val="StyleBoldUnderline"/>
        </w:rPr>
        <w:t>attacks</w:t>
      </w:r>
      <w:r w:rsidRPr="00234941">
        <w:rPr>
          <w:sz w:val="16"/>
        </w:rPr>
        <w:t>, whether against neighboring countries or the United States and Europe; The permanent delegitimization of Pakistan’s insurgents, such that they can no longer push Pakistan and India toward nuclear conflict; I find both of those convincing reasons to stay and do things right.</w:t>
      </w:r>
    </w:p>
    <w:p w:rsidR="006A66CD" w:rsidRPr="00234941" w:rsidRDefault="006A66CD" w:rsidP="006A66CD"/>
    <w:p w:rsidR="007F2C9C" w:rsidRPr="00234941" w:rsidRDefault="007F2C9C" w:rsidP="007F2C9C">
      <w:pPr>
        <w:rPr>
          <w:b/>
        </w:rPr>
      </w:pPr>
      <w:r w:rsidRPr="00234941">
        <w:rPr>
          <w:b/>
        </w:rPr>
        <w:t>Afghan instability brings in Pakistan</w:t>
      </w:r>
    </w:p>
    <w:p w:rsidR="007F2C9C" w:rsidRPr="00234941" w:rsidRDefault="007F2C9C" w:rsidP="007F2C9C">
      <w:pPr>
        <w:rPr>
          <w:sz w:val="16"/>
        </w:rPr>
      </w:pPr>
      <w:r w:rsidRPr="00234941">
        <w:rPr>
          <w:b/>
        </w:rPr>
        <w:t>Gregorian, 01</w:t>
      </w:r>
      <w:r w:rsidRPr="00234941">
        <w:t xml:space="preserve"> </w:t>
      </w:r>
      <w:r w:rsidRPr="00234941">
        <w:rPr>
          <w:sz w:val="16"/>
        </w:rPr>
        <w:t>(Vartan, Ph.D. in history and humanities from Stanford University, Tarzian Professor of Armenian and Caucasian History and Professor of South Asian History at the University of Pennsylvania, president of Brown University, fellow at the Institute of Advanced Study, Brandeis University, Phi Beta Kappa Ford Foundation Foreign fellow, fellow at the American Academy of Arts and Sciences, “The Yearnings of the Pashtuns”, the New York Times, 11/15/2001, http://www.nytimes.com/2001/11/15/opinion/the-yearnings-of-the-pashtuns.html, JKahn)</w:t>
      </w:r>
    </w:p>
    <w:p w:rsidR="007F2C9C" w:rsidRPr="00234941" w:rsidRDefault="007F2C9C" w:rsidP="007F2C9C">
      <w:pPr>
        <w:rPr>
          <w:sz w:val="16"/>
        </w:rPr>
      </w:pPr>
      <w:r w:rsidRPr="00234941">
        <w:rPr>
          <w:rStyle w:val="StyleBoldUnderline"/>
        </w:rPr>
        <w:t>As the Taliban's position in Afghanistan continues to crumble, the political future of the Pashtuns</w:t>
      </w:r>
      <w:r w:rsidRPr="00234941">
        <w:rPr>
          <w:sz w:val="16"/>
        </w:rPr>
        <w:t xml:space="preserve"> -- a plurality of Afghans and a majority within the Taliban -- has become a crucial issue. All sides </w:t>
      </w:r>
      <w:r w:rsidRPr="00234941">
        <w:rPr>
          <w:rStyle w:val="StyleBoldUnderline"/>
        </w:rPr>
        <w:t>recognize that it must be resolved</w:t>
      </w:r>
      <w:r w:rsidRPr="00234941">
        <w:rPr>
          <w:sz w:val="16"/>
        </w:rPr>
        <w:t xml:space="preserve"> if reconstruction of Afghanistan is to begin. To develop an effective strategy, the United States will need to understand some of the Pashtuns' past and aspirations, and in particular how these have affected Afghan-Pakistani relations. About 13 percent of Pakistan's population speaks a version of Pashto, the Pashtun language. The Pakistan-Afghanistan border -- the Durand line -- was drawn by the British more than a century ago but Pakistan's Pashtuns feel little separates them from their Afghan cousins. The border was considered by the British as binding, by successive Afghan governments as imposed and by Pashtuns as ''a line drawn on water.'' Negotiations today with Afghanistan's Pashtun leaders have been taking place on both sides of the line. Based on its objections to the Durand border, Afghanistan cast the sole vote against Pakistan's entry into the United Nations. From 1893 on, British India's and later Pakistan's policies toward Afghanistan have been greatly influenced by anxiety over the Afghans' claim to a ''Pashtunistan'' that would unite the Pashtuns of both countries and give Afghanistan easier access to the Indian Ocean. In the 1950's, the Soviets supported Afghanistan as it constantly agitated Pakistan on the question of Pashtun self-determination. In 1971, </w:t>
      </w:r>
      <w:r w:rsidRPr="00234941">
        <w:rPr>
          <w:sz w:val="16"/>
        </w:rPr>
        <w:lastRenderedPageBreak/>
        <w:t xml:space="preserve">when East Pakistan broke away and became Bangladesh, Pakistani strategists faced the grim prospect of their shrinking country being squeezed between a hostile India and an expansionist, Soviet-backed Afghanistan. The insecurity of Pakistan -- a very young state -- reached alarming heights. It only got worse with the Soviet Union's increasing involvement in Afghanistan. The Iranian revolution of 1979 and the Soviet invasion of Afghanistan provided Pakistan with a unique opportunity to assert leadership in the region and neutralize the Pashtunistan issue. It did so by backing the resistance to Soviet rule and doing so in the name of Islam. Having artfully gathered the right list of enemies, Pakistan was able to count on the political, financial and military help of the United States, Saudi Arabia and other Persian Gulf states and the Islamist mujahedeen. Pakistan's turn to Islamization was meant to stabilize Pakistan itself as much as to redirect Pashtun militancy and undermine the Soviet Union's exploitation of it. Pakistan envisioned itself as a bulwark of Sunni Islam against Iran's Shiite fundamentalism, India's policies in Kashmir and Soviet atheism to the north in Central Asia. Saudi Arabia was Pakistan's great backer in this effort, which brought fundamentalist Wahhabism forcefully to the area; Pakistan's other backers, like the United States, went along with it for reasons of their own. After the Soviet withdrawal from Afghanistan, Pakistan aided various Pashtun factions in the Afghan civil war, finally supporting the Taliban -- a movement emanating primarily from Pakistan's religious schools, established under President Mohammad Zia ul-Haq and his successors, and guided by Pakistan's intelligence services. By supporting the Taliban, Pakistan thought to solidify its position as the dominant foreign power in Afghanistan. The country provided a training ground for Pakistani surrogates to prepare for their war in Kashmir and a safety valve for draining the energies of Pakistan's own fundamentalists. The Islamist, explicitly antitribal appeal of the Taliban also had the great benefit of neutralizing the Pashtunistan issue. The Taliban, however, were restive protégés -- and Al Qaeda offered backing without all the Pakistani strings attached. The Taliban thrived not only in Afghanistan but in Pakistan, especially through their ideological cohorts (again, mostly Pashtun) in the cities of Peshawar, Quetta and Karachi. These remain vital centers of Pashtun activism. After Sept. 11, with options and allies in short supply, Pakistani leader Pervez Musharraf agreed to cooperate with the United States against the Taliban. Both countries now face the thorny issue of the Pashtuns. </w:t>
      </w:r>
      <w:r w:rsidRPr="00234941">
        <w:rPr>
          <w:rStyle w:val="StyleBoldUnderline"/>
        </w:rPr>
        <w:t>Wiping out the Taliban won't end the prospect of Pashtunistan</w:t>
      </w:r>
      <w:r w:rsidRPr="00234941">
        <w:rPr>
          <w:sz w:val="16"/>
        </w:rPr>
        <w:t xml:space="preserve"> -- </w:t>
      </w:r>
      <w:r w:rsidRPr="00234941">
        <w:rPr>
          <w:rStyle w:val="StyleBoldUnderline"/>
        </w:rPr>
        <w:t>it may</w:t>
      </w:r>
      <w:r w:rsidRPr="00234941">
        <w:rPr>
          <w:sz w:val="16"/>
        </w:rPr>
        <w:t xml:space="preserve"> even </w:t>
      </w:r>
      <w:r w:rsidRPr="00234941">
        <w:rPr>
          <w:rStyle w:val="StyleBoldUnderline"/>
          <w:bdr w:val="single" w:sz="4" w:space="0" w:color="auto" w:frame="1"/>
        </w:rPr>
        <w:t>energize it</w:t>
      </w:r>
      <w:r w:rsidRPr="00234941">
        <w:rPr>
          <w:sz w:val="16"/>
        </w:rPr>
        <w:t xml:space="preserve">. If a government dominated by the Northern Alliance denies the Pashtuns power in Afghanistan proper, they will exert power elsewhere. Taliban forces could retreat into Pakistan's Northwest Frontier Province and form alliances with their Pashtun cousins. </w:t>
      </w:r>
      <w:r w:rsidRPr="00234941">
        <w:rPr>
          <w:rStyle w:val="StyleBoldUnderline"/>
        </w:rPr>
        <w:t>If</w:t>
      </w:r>
      <w:r w:rsidRPr="00234941">
        <w:rPr>
          <w:sz w:val="16"/>
        </w:rPr>
        <w:t xml:space="preserve">, on the other hand, </w:t>
      </w:r>
      <w:r w:rsidRPr="00234941">
        <w:rPr>
          <w:rStyle w:val="StyleBoldUnderline"/>
        </w:rPr>
        <w:t>Pashtuns were to become a dominant power in Afghanistan in the post-Taliban era, Pakistan could face a revival of Afghan interest in expanding into Pakistani territory. Pakistan cannot afford any movement that threatens to fragment it, and</w:t>
      </w:r>
      <w:r w:rsidRPr="00234941">
        <w:rPr>
          <w:sz w:val="16"/>
        </w:rPr>
        <w:t xml:space="preserve"> it </w:t>
      </w:r>
      <w:r w:rsidRPr="00234941">
        <w:rPr>
          <w:rStyle w:val="StyleBoldUnderline"/>
        </w:rPr>
        <w:t>cannot withstand simultaneous challenges in Kashmir and Afghanistan. Nor can it afford a civil war between</w:t>
      </w:r>
      <w:r w:rsidRPr="00234941">
        <w:rPr>
          <w:sz w:val="16"/>
        </w:rPr>
        <w:t xml:space="preserve"> disappointed </w:t>
      </w:r>
      <w:r w:rsidRPr="00234941">
        <w:rPr>
          <w:rStyle w:val="StyleBoldUnderline"/>
        </w:rPr>
        <w:t>fundamentalists and disappointed nationalists</w:t>
      </w:r>
      <w:r w:rsidRPr="00234941">
        <w:rPr>
          <w:sz w:val="16"/>
        </w:rPr>
        <w:t xml:space="preserve"> -- particularly </w:t>
      </w:r>
      <w:r w:rsidRPr="00234941">
        <w:rPr>
          <w:rStyle w:val="StyleBoldUnderline"/>
        </w:rPr>
        <w:t xml:space="preserve">given its possession of </w:t>
      </w:r>
      <w:r w:rsidRPr="00234941">
        <w:rPr>
          <w:rStyle w:val="StyleBoldUnderline"/>
          <w:bdr w:val="single" w:sz="4" w:space="0" w:color="auto" w:frame="1"/>
        </w:rPr>
        <w:t>nuclear weapons</w:t>
      </w:r>
      <w:r w:rsidRPr="00234941">
        <w:rPr>
          <w:sz w:val="16"/>
        </w:rPr>
        <w:t>.</w:t>
      </w:r>
    </w:p>
    <w:p w:rsidR="007F2C9C" w:rsidRPr="00234941" w:rsidRDefault="007F2C9C" w:rsidP="007F2C9C"/>
    <w:p w:rsidR="007F2C9C" w:rsidRPr="001B77A1" w:rsidRDefault="007F2C9C" w:rsidP="007F2C9C"/>
    <w:p w:rsidR="007F2C9C" w:rsidRDefault="007F2C9C" w:rsidP="007F2C9C">
      <w:pPr>
        <w:pStyle w:val="Heading2"/>
      </w:pPr>
      <w:r>
        <w:lastRenderedPageBreak/>
        <w:t>NATO – nuclear</w:t>
      </w:r>
    </w:p>
    <w:p w:rsidR="007F2C9C" w:rsidRPr="00234941" w:rsidRDefault="007F2C9C" w:rsidP="007F2C9C"/>
    <w:p w:rsidR="007F2C9C" w:rsidRPr="00234941" w:rsidRDefault="007F2C9C" w:rsidP="007F2C9C">
      <w:pPr>
        <w:rPr>
          <w:b/>
        </w:rPr>
      </w:pPr>
      <w:r w:rsidRPr="00234941">
        <w:rPr>
          <w:b/>
        </w:rPr>
        <w:t>NATO collapse causes nuclear war</w:t>
      </w:r>
    </w:p>
    <w:p w:rsidR="007F2C9C" w:rsidRPr="00234941" w:rsidRDefault="007F2C9C" w:rsidP="007F2C9C">
      <w:pPr>
        <w:rPr>
          <w:b/>
        </w:rPr>
      </w:pPr>
      <w:r w:rsidRPr="00234941">
        <w:rPr>
          <w:b/>
        </w:rPr>
        <w:t xml:space="preserve">DUFFIELD 1994 </w:t>
      </w:r>
      <w:r w:rsidRPr="00234941">
        <w:rPr>
          <w:sz w:val="14"/>
        </w:rPr>
        <w:t>(John Duffield, Assistant Professor of Government and Foreign Affairs at the University of Virginia, POLITICAL SCIENCE QUARTERLY 109, 1994, p. 766-7)</w:t>
      </w:r>
    </w:p>
    <w:p w:rsidR="007F2C9C" w:rsidRPr="00234941" w:rsidRDefault="007F2C9C" w:rsidP="007F2C9C">
      <w:r w:rsidRPr="00234941">
        <w:rPr>
          <w:sz w:val="14"/>
        </w:rPr>
        <w:t xml:space="preserve">Initial analyses of NATO's future prospects overlooked at least three important factors that have helped to ensure the alliance's enduring relevance. First, they underestimated the extent to which </w:t>
      </w:r>
      <w:r w:rsidRPr="00234941">
        <w:rPr>
          <w:u w:val="single"/>
        </w:rPr>
        <w:t>external threats sufficient to</w:t>
      </w:r>
      <w:r w:rsidRPr="00234941">
        <w:rPr>
          <w:sz w:val="14"/>
        </w:rPr>
        <w:t xml:space="preserve"> help </w:t>
      </w:r>
      <w:r w:rsidRPr="00234941">
        <w:rPr>
          <w:u w:val="single"/>
        </w:rPr>
        <w:t>justify the</w:t>
      </w:r>
      <w:r w:rsidRPr="00234941">
        <w:rPr>
          <w:sz w:val="14"/>
        </w:rPr>
        <w:t xml:space="preserve"> preservation of the </w:t>
      </w:r>
      <w:r w:rsidRPr="00234941">
        <w:rPr>
          <w:u w:val="single"/>
        </w:rPr>
        <w:t>alliance</w:t>
      </w:r>
      <w:r w:rsidRPr="00234941">
        <w:rPr>
          <w:sz w:val="14"/>
        </w:rPr>
        <w:t xml:space="preserve"> would </w:t>
      </w:r>
      <w:r w:rsidRPr="00234941">
        <w:rPr>
          <w:u w:val="single"/>
        </w:rPr>
        <w:t>continue to exist</w:t>
      </w:r>
      <w:r w:rsidRPr="00234941">
        <w:rPr>
          <w:sz w:val="14"/>
        </w:rPr>
        <w:t xml:space="preserve">. In fact, </w:t>
      </w:r>
      <w:r w:rsidRPr="00234941">
        <w:rPr>
          <w:u w:val="single"/>
        </w:rPr>
        <w:t>NATO still serves to secure its members against a number of actual or potential dangers</w:t>
      </w:r>
      <w:r w:rsidRPr="00234941">
        <w:rPr>
          <w:sz w:val="14"/>
        </w:rPr>
        <w:t xml:space="preserve"> emanating from outside their territory. </w:t>
      </w:r>
      <w:r w:rsidRPr="00234941">
        <w:rPr>
          <w:u w:val="single"/>
        </w:rPr>
        <w:t>These include</w:t>
      </w:r>
      <w:r w:rsidRPr="00234941">
        <w:rPr>
          <w:sz w:val="14"/>
        </w:rPr>
        <w:t xml:space="preserve"> </w:t>
      </w:r>
      <w:r w:rsidRPr="00234941">
        <w:rPr>
          <w:u w:val="single"/>
        </w:rPr>
        <w:t>not only</w:t>
      </w:r>
      <w:r w:rsidRPr="00234941">
        <w:rPr>
          <w:sz w:val="14"/>
        </w:rPr>
        <w:t xml:space="preserve"> the residual threat posed by </w:t>
      </w:r>
      <w:r w:rsidRPr="00234941">
        <w:rPr>
          <w:u w:val="single"/>
        </w:rPr>
        <w:t>Russian military power, but</w:t>
      </w:r>
      <w:r w:rsidRPr="00234941">
        <w:rPr>
          <w:sz w:val="14"/>
        </w:rPr>
        <w:t xml:space="preserve"> also the relatively new concerns raised by </w:t>
      </w:r>
      <w:r w:rsidRPr="00234941">
        <w:rPr>
          <w:u w:val="single"/>
        </w:rPr>
        <w:t>conflicts in neighboring regions</w:t>
      </w:r>
      <w:r w:rsidRPr="00234941">
        <w:rPr>
          <w:sz w:val="14"/>
        </w:rPr>
        <w:t xml:space="preserve">. Second, the pessimists failed to consider NATO's capacity for institutional adaptation. Since the end of the cold war, the alliance has begun to develop two important new functions. </w:t>
      </w:r>
      <w:r w:rsidRPr="00234941">
        <w:rPr>
          <w:u w:val="single"/>
        </w:rPr>
        <w:t>NATO is increasingly</w:t>
      </w:r>
      <w:r w:rsidRPr="00234941">
        <w:rPr>
          <w:sz w:val="14"/>
        </w:rPr>
        <w:t xml:space="preserve"> seen as </w:t>
      </w:r>
      <w:r w:rsidRPr="00234941">
        <w:rPr>
          <w:u w:val="single"/>
        </w:rPr>
        <w:t>having a significant role to play in containing and controlling militarized conflicts in Central and Eastern Europe</w:t>
      </w:r>
      <w:r w:rsidRPr="00234941">
        <w:rPr>
          <w:sz w:val="14"/>
        </w:rPr>
        <w:t xml:space="preserve">. And, at a deeper level, </w:t>
      </w:r>
      <w:r w:rsidRPr="00234941">
        <w:rPr>
          <w:u w:val="single"/>
        </w:rPr>
        <w:t>it works to prevent such conflicts from arising at all by actively promoting stability within the former Soviet bloc</w:t>
      </w:r>
      <w:r w:rsidRPr="00234941">
        <w:rPr>
          <w:sz w:val="14"/>
        </w:rPr>
        <w:t xml:space="preserve">. Above all, NATO pessimists overlooked the valuable intra-alliance functions that the alliance has always performed and that remain relevant after the cold war. Most importantly, </w:t>
      </w:r>
      <w:r w:rsidRPr="00234941">
        <w:rPr>
          <w:u w:val="single"/>
        </w:rPr>
        <w:t>NATO has helped stabilize Western Europe, whose states had often been bitter rivals in the past</w:t>
      </w:r>
      <w:r w:rsidRPr="00234941">
        <w:rPr>
          <w:sz w:val="14"/>
        </w:rPr>
        <w:t xml:space="preserve">. By damping the security dilemma and providing an institutional mechanism for the development of common security policies, </w:t>
      </w:r>
      <w:r w:rsidRPr="00234941">
        <w:rPr>
          <w:u w:val="single"/>
        </w:rPr>
        <w:t>NATO has contributed to making the use of force in relations among the countries of the region virtually inconceivable</w:t>
      </w:r>
      <w:r w:rsidRPr="00234941">
        <w:rPr>
          <w:sz w:val="14"/>
        </w:rPr>
        <w:t xml:space="preserve">. In all these ways, NATO clearly serves the interests of its European members. But even the United States has a significant stake in preserving a peaceful and prosperous Europe. In addition to strong transatlantic historical and cultural ties, </w:t>
      </w:r>
      <w:r w:rsidRPr="00234941">
        <w:rPr>
          <w:u w:val="single"/>
        </w:rPr>
        <w:t>American economic interests in Europe</w:t>
      </w:r>
      <w:r w:rsidRPr="00234941">
        <w:rPr>
          <w:sz w:val="14"/>
        </w:rPr>
        <w:t xml:space="preserve">— as a leading market for U.S. products, as a source of valuable imports, and as the host for considerable direct foreign investment by American companies — </w:t>
      </w:r>
      <w:r w:rsidRPr="00234941">
        <w:rPr>
          <w:u w:val="single"/>
        </w:rPr>
        <w:t>remain substantial</w:t>
      </w:r>
      <w:r w:rsidRPr="00234941">
        <w:rPr>
          <w:sz w:val="14"/>
        </w:rPr>
        <w:t xml:space="preserve">. If history is any guide, moreover, </w:t>
      </w:r>
      <w:r w:rsidRPr="00234941">
        <w:rPr>
          <w:u w:val="single"/>
        </w:rPr>
        <w:t>the United States could easily be drawn into a future major war in Europe, the consequences of which would likely be even more devastating than those of the past, given the existence of nuclear weapons</w:t>
      </w:r>
      <w:r w:rsidRPr="00234941">
        <w:rPr>
          <w:sz w:val="14"/>
        </w:rPr>
        <w:t>.</w:t>
      </w:r>
    </w:p>
    <w:p w:rsidR="007F2C9C" w:rsidRPr="00234941" w:rsidRDefault="007F2C9C" w:rsidP="007F2C9C"/>
    <w:p w:rsidR="007F2C9C" w:rsidRDefault="007F2C9C" w:rsidP="007F2C9C">
      <w:pPr>
        <w:pStyle w:val="Heading2"/>
      </w:pPr>
      <w:r>
        <w:lastRenderedPageBreak/>
        <w:t>US key</w:t>
      </w:r>
    </w:p>
    <w:p w:rsidR="007F2C9C" w:rsidRPr="00234941" w:rsidRDefault="007F2C9C" w:rsidP="007F2C9C">
      <w:pPr>
        <w:rPr>
          <w:b/>
          <w:u w:val="single"/>
        </w:rPr>
      </w:pPr>
      <w:r w:rsidRPr="00234941">
        <w:rPr>
          <w:b/>
        </w:rPr>
        <w:t xml:space="preserve">Afghan government intervention has </w:t>
      </w:r>
      <w:r w:rsidRPr="00234941">
        <w:rPr>
          <w:b/>
          <w:u w:val="single"/>
        </w:rPr>
        <w:t>failed</w:t>
      </w:r>
    </w:p>
    <w:p w:rsidR="007F2C9C" w:rsidRPr="00234941" w:rsidRDefault="007F2C9C" w:rsidP="007F2C9C">
      <w:r w:rsidRPr="00234941">
        <w:rPr>
          <w:b/>
        </w:rPr>
        <w:t>Blanchard, 09</w:t>
      </w:r>
      <w:r w:rsidRPr="00234941">
        <w:t xml:space="preserve"> (Chris, analyst in Middle Eastern Affairs for the Congressional Research Service, “Afghanistan: Narcotics and U.S. Policy”, Congressional Research Service, 4/21/2009, </w:t>
      </w:r>
      <w:r w:rsidRPr="00234941">
        <w:rPr>
          <w:color w:val="000000"/>
        </w:rPr>
        <w:t>http://www.au.af.mil/au/awc/awcgate/crs/rl32686.pdf, JKahn</w:t>
      </w:r>
      <w:r w:rsidRPr="00234941">
        <w:t>)</w:t>
      </w:r>
    </w:p>
    <w:p w:rsidR="007F2C9C" w:rsidRPr="00234941" w:rsidRDefault="007F2C9C" w:rsidP="007F2C9C">
      <w:pPr>
        <w:rPr>
          <w:sz w:val="16"/>
        </w:rPr>
      </w:pPr>
      <w:r w:rsidRPr="00234941">
        <w:rPr>
          <w:sz w:val="16"/>
        </w:rPr>
        <w:t xml:space="preserve">The January 2009 </w:t>
      </w:r>
      <w:r w:rsidRPr="00234941">
        <w:rPr>
          <w:rStyle w:val="StyleBoldUnderline"/>
          <w:sz w:val="16"/>
        </w:rPr>
        <w:t>UNODC winter opium assessment predicts further consolidation of poppy cultivation</w:t>
      </w:r>
      <w:r w:rsidRPr="00234941">
        <w:rPr>
          <w:sz w:val="16"/>
        </w:rPr>
        <w:t xml:space="preserve"> in the southern and western provinces of </w:t>
      </w:r>
      <w:r w:rsidRPr="00234941">
        <w:rPr>
          <w:sz w:val="12"/>
        </w:rPr>
        <w:t>¶</w:t>
      </w:r>
      <w:r w:rsidRPr="00234941">
        <w:rPr>
          <w:sz w:val="16"/>
        </w:rPr>
        <w:t xml:space="preserve"> Helmand, Kandahar, Nimroz, Farah, Dai Kundi, Uruzgan, and Zabol. Over </w:t>
      </w:r>
      <w:r w:rsidRPr="00234941">
        <w:rPr>
          <w:rStyle w:val="StyleBoldUnderline"/>
          <w:sz w:val="16"/>
        </w:rPr>
        <w:t>90% of Afghanistan’s opium will</w:t>
      </w:r>
      <w:r w:rsidRPr="00234941">
        <w:rPr>
          <w:sz w:val="16"/>
        </w:rPr>
        <w:t xml:space="preserve"> likely </w:t>
      </w:r>
      <w:r w:rsidRPr="00234941">
        <w:rPr>
          <w:rStyle w:val="StyleBoldUnderline"/>
          <w:sz w:val="16"/>
        </w:rPr>
        <w:t>be produced in</w:t>
      </w:r>
      <w:r w:rsidRPr="00234941">
        <w:rPr>
          <w:sz w:val="16"/>
        </w:rPr>
        <w:t xml:space="preserve"> these </w:t>
      </w:r>
      <w:r w:rsidRPr="00234941">
        <w:rPr>
          <w:rStyle w:val="StyleBoldUnderline"/>
          <w:sz w:val="16"/>
        </w:rPr>
        <w:t xml:space="preserve">seven </w:t>
      </w:r>
      <w:r w:rsidRPr="00234941">
        <w:rPr>
          <w:rStyle w:val="StyleBoldUnderline"/>
          <w:sz w:val="12"/>
        </w:rPr>
        <w:t>¶</w:t>
      </w:r>
      <w:r w:rsidRPr="00234941">
        <w:rPr>
          <w:rStyle w:val="StyleBoldUnderline"/>
          <w:sz w:val="16"/>
        </w:rPr>
        <w:t xml:space="preserve"> provinces</w:t>
      </w:r>
      <w:r w:rsidRPr="00234941">
        <w:rPr>
          <w:sz w:val="16"/>
        </w:rPr>
        <w:t xml:space="preserve">, according to UNODC. Nevertheless, </w:t>
      </w:r>
      <w:r w:rsidRPr="00234941">
        <w:rPr>
          <w:rStyle w:val="StyleBoldUnderline"/>
          <w:sz w:val="16"/>
        </w:rPr>
        <w:t>UNODC expects “some decrease</w:t>
      </w:r>
      <w:r w:rsidRPr="00234941">
        <w:rPr>
          <w:sz w:val="16"/>
        </w:rPr>
        <w:t xml:space="preserve">” in overall cultivation and suggests that four provinces, Herat, </w:t>
      </w:r>
      <w:r w:rsidRPr="00234941">
        <w:rPr>
          <w:sz w:val="12"/>
        </w:rPr>
        <w:t>¶</w:t>
      </w:r>
      <w:r w:rsidRPr="00234941">
        <w:rPr>
          <w:sz w:val="16"/>
        </w:rPr>
        <w:t xml:space="preserve"> Baghlan, Faryab, and Badakhshan, could become “poppy-free” in 2009. Higher prices for crops such as wheat, lower opium prices, pressure from </w:t>
      </w:r>
      <w:r w:rsidRPr="00234941">
        <w:rPr>
          <w:sz w:val="12"/>
        </w:rPr>
        <w:t>¶</w:t>
      </w:r>
      <w:r w:rsidRPr="00234941">
        <w:rPr>
          <w:sz w:val="16"/>
        </w:rPr>
        <w:t xml:space="preserve"> government officials, and the persistence of drought are credited as encouraging farmers to concentrate limited resources into the cultivation of </w:t>
      </w:r>
      <w:r w:rsidRPr="00234941">
        <w:rPr>
          <w:sz w:val="12"/>
        </w:rPr>
        <w:t>¶</w:t>
      </w:r>
      <w:r w:rsidRPr="00234941">
        <w:rPr>
          <w:sz w:val="16"/>
        </w:rPr>
        <w:t xml:space="preserve"> non-poppy crops. Survey data suggests that </w:t>
      </w:r>
      <w:r w:rsidRPr="00234941">
        <w:rPr>
          <w:rStyle w:val="StyleBoldUnderline"/>
          <w:bdr w:val="single" w:sz="4" w:space="0" w:color="auto" w:frame="1"/>
        </w:rPr>
        <w:t>government intervention remains less influential</w:t>
      </w:r>
      <w:r w:rsidRPr="00234941">
        <w:rPr>
          <w:sz w:val="16"/>
        </w:rPr>
        <w:t xml:space="preserve"> in southern and western provinces, although Afghan </w:t>
      </w:r>
      <w:r w:rsidRPr="00234941">
        <w:rPr>
          <w:sz w:val="12"/>
        </w:rPr>
        <w:t>¶</w:t>
      </w:r>
      <w:r w:rsidRPr="00234941">
        <w:rPr>
          <w:sz w:val="16"/>
        </w:rPr>
        <w:t xml:space="preserve"> media reports suggest that eradication and interdiction operations were taking place across southern Afghanistan in early 2009. </w:t>
      </w:r>
      <w:proofErr w:type="gramStart"/>
      <w:r w:rsidRPr="00234941">
        <w:rPr>
          <w:sz w:val="16"/>
        </w:rPr>
        <w:t>Farmers</w:t>
      </w:r>
      <w:proofErr w:type="gramEnd"/>
      <w:r w:rsidRPr="00234941">
        <w:rPr>
          <w:sz w:val="16"/>
        </w:rPr>
        <w:t xml:space="preserve"> surveyed </w:t>
      </w:r>
      <w:r w:rsidRPr="00234941">
        <w:rPr>
          <w:sz w:val="12"/>
        </w:rPr>
        <w:t>¶</w:t>
      </w:r>
      <w:r w:rsidRPr="00234941">
        <w:rPr>
          <w:sz w:val="16"/>
        </w:rPr>
        <w:t xml:space="preserve"> also suggested that </w:t>
      </w:r>
      <w:r w:rsidRPr="00234941">
        <w:rPr>
          <w:rStyle w:val="StyleBoldUnderline"/>
        </w:rPr>
        <w:t>the effectiveness of alternative development programs varies across the country</w:t>
      </w:r>
      <w:r w:rsidRPr="00234941">
        <w:rPr>
          <w:sz w:val="16"/>
        </w:rPr>
        <w:t xml:space="preserve">, and </w:t>
      </w:r>
      <w:r w:rsidRPr="00234941">
        <w:rPr>
          <w:rStyle w:val="StyleBoldUnderline"/>
        </w:rPr>
        <w:t>many</w:t>
      </w:r>
      <w:r w:rsidRPr="00234941">
        <w:rPr>
          <w:sz w:val="16"/>
        </w:rPr>
        <w:t xml:space="preserve"> reportedly </w:t>
      </w:r>
      <w:r w:rsidRPr="00234941">
        <w:rPr>
          <w:rStyle w:val="StyleBoldUnderline"/>
        </w:rPr>
        <w:t>emphasized</w:t>
      </w:r>
      <w:r w:rsidRPr="00234941">
        <w:rPr>
          <w:sz w:val="16"/>
        </w:rPr>
        <w:t xml:space="preserve"> the need for </w:t>
      </w:r>
      <w:r w:rsidRPr="00234941">
        <w:rPr>
          <w:sz w:val="12"/>
        </w:rPr>
        <w:t>¶</w:t>
      </w:r>
      <w:r w:rsidRPr="00234941">
        <w:rPr>
          <w:sz w:val="16"/>
        </w:rPr>
        <w:t xml:space="preserve"> programs to extend beyond district centers to more </w:t>
      </w:r>
      <w:r w:rsidRPr="00234941">
        <w:rPr>
          <w:rStyle w:val="StyleBoldUnderline"/>
        </w:rPr>
        <w:t>remote</w:t>
      </w:r>
      <w:r w:rsidRPr="00234941">
        <w:rPr>
          <w:sz w:val="16"/>
        </w:rPr>
        <w:t xml:space="preserve"> or “grass roots” </w:t>
      </w:r>
      <w:r w:rsidRPr="00234941">
        <w:rPr>
          <w:rStyle w:val="StyleBoldUnderline"/>
        </w:rPr>
        <w:t>areas</w:t>
      </w:r>
      <w:r w:rsidRPr="00234941">
        <w:rPr>
          <w:sz w:val="16"/>
        </w:rPr>
        <w:t xml:space="preserve">. </w:t>
      </w:r>
      <w:r w:rsidRPr="00234941">
        <w:rPr>
          <w:sz w:val="12"/>
        </w:rPr>
        <w:t>¶</w:t>
      </w:r>
      <w:r w:rsidRPr="00234941">
        <w:rPr>
          <w:sz w:val="16"/>
        </w:rPr>
        <w:t xml:space="preserve"> The 2009 State Department International Narcotics Control Strategy Report for Afghanistan states that: </w:t>
      </w:r>
      <w:r w:rsidRPr="00234941">
        <w:rPr>
          <w:sz w:val="12"/>
        </w:rPr>
        <w:t>¶</w:t>
      </w:r>
      <w:r w:rsidRPr="00234941">
        <w:rPr>
          <w:sz w:val="16"/>
        </w:rPr>
        <w:t xml:space="preserve"> “the Government of the Islamic Republic of Afghanistan (GIRoA) generally cooperates with the international community in implementing its </w:t>
      </w:r>
      <w:r w:rsidRPr="00234941">
        <w:rPr>
          <w:sz w:val="12"/>
        </w:rPr>
        <w:t>¶</w:t>
      </w:r>
      <w:r w:rsidRPr="00234941">
        <w:rPr>
          <w:sz w:val="16"/>
        </w:rPr>
        <w:t xml:space="preserve"> national counternarcotics strategy. However, </w:t>
      </w:r>
      <w:r w:rsidRPr="00234941">
        <w:rPr>
          <w:rStyle w:val="StyleBoldUnderline"/>
        </w:rPr>
        <w:t>more political will and effort</w:t>
      </w:r>
      <w:r w:rsidRPr="00234941">
        <w:rPr>
          <w:sz w:val="16"/>
        </w:rPr>
        <w:t xml:space="preserve">, at the central and provincial levels, </w:t>
      </w:r>
      <w:proofErr w:type="gramStart"/>
      <w:r w:rsidRPr="00234941">
        <w:rPr>
          <w:rStyle w:val="StyleBoldUnderline"/>
        </w:rPr>
        <w:t>is</w:t>
      </w:r>
      <w:proofErr w:type="gramEnd"/>
      <w:r w:rsidRPr="00234941">
        <w:rPr>
          <w:rStyle w:val="StyleBoldUnderline"/>
        </w:rPr>
        <w:t xml:space="preserve"> required</w:t>
      </w:r>
      <w:r w:rsidRPr="00234941">
        <w:rPr>
          <w:sz w:val="16"/>
        </w:rPr>
        <w:t xml:space="preserve"> to decrease cultivation in </w:t>
      </w:r>
      <w:r w:rsidRPr="00234941">
        <w:rPr>
          <w:sz w:val="12"/>
        </w:rPr>
        <w:t>¶</w:t>
      </w:r>
      <w:r w:rsidRPr="00234941">
        <w:rPr>
          <w:sz w:val="16"/>
        </w:rPr>
        <w:t xml:space="preserve"> the south, maintain cultivation reductions in the rest of the country, and combat trafficking in coming years.” </w:t>
      </w:r>
      <w:r w:rsidRPr="00234941">
        <w:rPr>
          <w:sz w:val="12"/>
        </w:rPr>
        <w:t>¶</w:t>
      </w:r>
      <w:r w:rsidRPr="00234941">
        <w:rPr>
          <w:sz w:val="16"/>
        </w:rPr>
        <w:t xml:space="preserve"> </w:t>
      </w:r>
      <w:proofErr w:type="gramStart"/>
      <w:r w:rsidRPr="00234941">
        <w:rPr>
          <w:sz w:val="16"/>
        </w:rPr>
        <w:t>The</w:t>
      </w:r>
      <w:proofErr w:type="gramEnd"/>
      <w:r w:rsidRPr="00234941">
        <w:rPr>
          <w:sz w:val="16"/>
        </w:rPr>
        <w:t xml:space="preserve"> report also concludes that “</w:t>
      </w:r>
      <w:r w:rsidRPr="00234941">
        <w:rPr>
          <w:rStyle w:val="StyleBoldUnderline"/>
        </w:rPr>
        <w:t xml:space="preserve">the </w:t>
      </w:r>
      <w:r w:rsidRPr="00234941">
        <w:rPr>
          <w:rStyle w:val="StyleBoldUnderline"/>
          <w:bdr w:val="single" w:sz="4" w:space="0" w:color="auto" w:frame="1"/>
        </w:rPr>
        <w:t>Afghan government</w:t>
      </w:r>
      <w:r w:rsidRPr="00234941">
        <w:rPr>
          <w:rStyle w:val="StyleBoldUnderline"/>
        </w:rPr>
        <w:t xml:space="preserve"> has been</w:t>
      </w:r>
      <w:r w:rsidRPr="00234941">
        <w:rPr>
          <w:sz w:val="16"/>
        </w:rPr>
        <w:t xml:space="preserve"> unwilling or </w:t>
      </w:r>
      <w:r w:rsidRPr="00234941">
        <w:rPr>
          <w:rStyle w:val="StyleBoldUnderline"/>
          <w:bdr w:val="single" w:sz="4" w:space="0" w:color="auto" w:frame="1"/>
        </w:rPr>
        <w:t>unable</w:t>
      </w:r>
      <w:r w:rsidRPr="00234941">
        <w:rPr>
          <w:rStyle w:val="StyleBoldUnderline"/>
        </w:rPr>
        <w:t xml:space="preserve"> to fully implement [its National Drug Control Strategy</w:t>
      </w:r>
      <w:r w:rsidRPr="00234941">
        <w:rPr>
          <w:sz w:val="16"/>
        </w:rPr>
        <w:t xml:space="preserve">] and </w:t>
      </w:r>
      <w:r w:rsidRPr="00234941">
        <w:rPr>
          <w:sz w:val="12"/>
        </w:rPr>
        <w:t>¶</w:t>
      </w:r>
      <w:r w:rsidRPr="00234941">
        <w:rPr>
          <w:sz w:val="16"/>
        </w:rPr>
        <w:t xml:space="preserve"> has, in some cases, </w:t>
      </w:r>
      <w:r w:rsidRPr="00234941">
        <w:rPr>
          <w:rStyle w:val="StyleBoldUnderline"/>
        </w:rPr>
        <w:t>failed to provide adequate support to provincial leaders</w:t>
      </w:r>
      <w:r w:rsidRPr="00234941">
        <w:rPr>
          <w:sz w:val="16"/>
        </w:rPr>
        <w:t xml:space="preserve"> who have shown greater willingness to take serious steps to combat narcotics cultivation, production, and trafficking in their provinces.” In April 2009, Secretary of State Hillary </w:t>
      </w:r>
      <w:r w:rsidRPr="00234941">
        <w:rPr>
          <w:rStyle w:val="StyleBoldUnderline"/>
        </w:rPr>
        <w:t>Clinton called corruption</w:t>
      </w:r>
      <w:r w:rsidRPr="00234941">
        <w:rPr>
          <w:sz w:val="16"/>
        </w:rPr>
        <w:t xml:space="preserve"> in </w:t>
      </w:r>
      <w:r w:rsidRPr="00234941">
        <w:rPr>
          <w:sz w:val="12"/>
        </w:rPr>
        <w:t>¶</w:t>
      </w:r>
      <w:r w:rsidRPr="00234941">
        <w:rPr>
          <w:sz w:val="16"/>
        </w:rPr>
        <w:t xml:space="preserve"> Afghanistan </w:t>
      </w:r>
      <w:r w:rsidRPr="00234941">
        <w:rPr>
          <w:rStyle w:val="StyleBoldUnderline"/>
        </w:rPr>
        <w:t>“a cancer”</w:t>
      </w:r>
      <w:r w:rsidRPr="00234941">
        <w:rPr>
          <w:sz w:val="16"/>
        </w:rPr>
        <w:t xml:space="preserve"> that “eats away at the confidence and the trust of the people in their government.”</w:t>
      </w:r>
      <w:r w:rsidRPr="00234941">
        <w:rPr>
          <w:sz w:val="12"/>
        </w:rPr>
        <w:t>¶</w:t>
      </w:r>
      <w:r w:rsidRPr="00234941">
        <w:rPr>
          <w:sz w:val="16"/>
        </w:rPr>
        <w:t xml:space="preserve"> 8</w:t>
      </w:r>
      <w:r w:rsidRPr="00234941">
        <w:rPr>
          <w:sz w:val="12"/>
        </w:rPr>
        <w:t>¶</w:t>
      </w:r>
      <w:r w:rsidRPr="00234941">
        <w:rPr>
          <w:sz w:val="16"/>
        </w:rPr>
        <w:t xml:space="preserve"> The 2009 INCSR report concludes that </w:t>
      </w:r>
      <w:r w:rsidRPr="00234941">
        <w:rPr>
          <w:sz w:val="12"/>
        </w:rPr>
        <w:t>¶</w:t>
      </w:r>
      <w:r w:rsidRPr="00234941">
        <w:rPr>
          <w:sz w:val="16"/>
        </w:rPr>
        <w:t xml:space="preserve"> “many </w:t>
      </w:r>
      <w:r w:rsidRPr="00234941">
        <w:rPr>
          <w:rStyle w:val="StyleBoldUnderline"/>
        </w:rPr>
        <w:t>Afghan government</w:t>
      </w:r>
      <w:r w:rsidRPr="00234941">
        <w:rPr>
          <w:sz w:val="16"/>
        </w:rPr>
        <w:t xml:space="preserve"> officials </w:t>
      </w:r>
      <w:r w:rsidRPr="00234941">
        <w:rPr>
          <w:rStyle w:val="StyleBoldUnderline"/>
        </w:rPr>
        <w:t>are believed to profit from the drug trade</w:t>
      </w:r>
      <w:r w:rsidRPr="00234941">
        <w:rPr>
          <w:sz w:val="16"/>
        </w:rPr>
        <w:t xml:space="preserve">,” and “narcotics-related corruption is particularly pervasive at the </w:t>
      </w:r>
      <w:r w:rsidRPr="00234941">
        <w:rPr>
          <w:sz w:val="12"/>
        </w:rPr>
        <w:t>¶</w:t>
      </w:r>
      <w:r w:rsidRPr="00234941">
        <w:rPr>
          <w:sz w:val="16"/>
        </w:rPr>
        <w:t xml:space="preserve"> provincial and district levels of government.</w:t>
      </w:r>
    </w:p>
    <w:p w:rsidR="007F2C9C" w:rsidRPr="00234941" w:rsidRDefault="007F2C9C" w:rsidP="007F2C9C"/>
    <w:p w:rsidR="007F2C9C" w:rsidRPr="008F4D6F" w:rsidRDefault="007F2C9C" w:rsidP="007F2C9C"/>
    <w:p w:rsidR="007F2C9C" w:rsidRDefault="007F2C9C" w:rsidP="007F2C9C">
      <w:pPr>
        <w:pStyle w:val="Heading2"/>
      </w:pPr>
      <w:r>
        <w:lastRenderedPageBreak/>
        <w:t>Solvency – Afghan Heroin</w:t>
      </w:r>
    </w:p>
    <w:p w:rsidR="007F2C9C" w:rsidRPr="00234941" w:rsidRDefault="007F2C9C" w:rsidP="007F2C9C">
      <w:pPr>
        <w:rPr>
          <w:b/>
        </w:rPr>
      </w:pPr>
      <w:r w:rsidRPr="00234941">
        <w:rPr>
          <w:b/>
        </w:rPr>
        <w:t xml:space="preserve">The Afghan heroin market is </w:t>
      </w:r>
      <w:r w:rsidRPr="00234941">
        <w:rPr>
          <w:b/>
          <w:u w:val="single"/>
        </w:rPr>
        <w:t>massive</w:t>
      </w:r>
      <w:r w:rsidRPr="00234941">
        <w:rPr>
          <w:b/>
        </w:rPr>
        <w:t xml:space="preserve"> --- bigger efforts have the </w:t>
      </w:r>
      <w:r w:rsidRPr="00234941">
        <w:rPr>
          <w:b/>
          <w:u w:val="single"/>
        </w:rPr>
        <w:t>potential</w:t>
      </w:r>
      <w:r w:rsidRPr="00234941">
        <w:rPr>
          <w:b/>
        </w:rPr>
        <w:t xml:space="preserve"> to bring it down</w:t>
      </w:r>
    </w:p>
    <w:p w:rsidR="007F2C9C" w:rsidRPr="00234941" w:rsidRDefault="007F2C9C" w:rsidP="007F2C9C">
      <w:r w:rsidRPr="00234941">
        <w:rPr>
          <w:b/>
        </w:rPr>
        <w:t xml:space="preserve">Naím, 9 </w:t>
      </w:r>
      <w:r w:rsidRPr="00234941">
        <w:t xml:space="preserve">(Moíses, Senior Associate in the International Economics Program at the Carnegie Endowment for International Peace, </w:t>
      </w:r>
      <w:r w:rsidRPr="00234941">
        <w:rPr>
          <w:i/>
        </w:rPr>
        <w:t>Drugs and Contemporary Warfare</w:t>
      </w:r>
      <w:r w:rsidRPr="00234941">
        <w:t>, pg. ix-x, Potomac Books Inc., Tashma)</w:t>
      </w:r>
    </w:p>
    <w:p w:rsidR="007F2C9C" w:rsidRPr="00234941" w:rsidRDefault="007F2C9C" w:rsidP="007F2C9C">
      <w:pPr>
        <w:rPr>
          <w:sz w:val="16"/>
        </w:rPr>
      </w:pPr>
      <w:r w:rsidRPr="00234941">
        <w:rPr>
          <w:rStyle w:val="StyleBoldUnderline"/>
        </w:rPr>
        <w:t xml:space="preserve">The fact that drugs rule the war in Afghanistan is an </w:t>
      </w:r>
      <w:r w:rsidRPr="00234941">
        <w:rPr>
          <w:rStyle w:val="StyleBoldUnderline"/>
          <w:bdr w:val="single" w:sz="4" w:space="0" w:color="auto" w:frame="1"/>
        </w:rPr>
        <w:t>interesting paradox</w:t>
      </w:r>
      <w:r w:rsidRPr="00234941">
        <w:rPr>
          <w:sz w:val="16"/>
        </w:rPr>
        <w:t xml:space="preserve"> that says much about our times. The paradox is that </w:t>
      </w:r>
      <w:r w:rsidRPr="00234941">
        <w:rPr>
          <w:rStyle w:val="StyleBoldUnderline"/>
        </w:rPr>
        <w:t xml:space="preserve">while the situation in Afghanistan should be a drug warrior’s dream, the drug trade </w:t>
      </w:r>
      <w:r w:rsidRPr="00234941">
        <w:rPr>
          <w:rStyle w:val="StyleBoldUnderline"/>
          <w:bdr w:val="single" w:sz="4" w:space="0" w:color="auto" w:frame="1"/>
        </w:rPr>
        <w:t>creates a nightmare</w:t>
      </w:r>
      <w:r w:rsidRPr="00234941">
        <w:rPr>
          <w:rStyle w:val="StyleBoldUnderline"/>
        </w:rPr>
        <w:t xml:space="preserve"> for the world’s mightiest military machine.</w:t>
      </w:r>
      <w:r w:rsidRPr="00234941">
        <w:rPr>
          <w:sz w:val="16"/>
        </w:rPr>
        <w:t xml:space="preserve"> In the pages ahead, Dr. Paul Kan expertly dissects this paradox and in the process unveils a situation that needs urgent attention and innovative thinking.</w:t>
      </w:r>
    </w:p>
    <w:p w:rsidR="007F2C9C" w:rsidRPr="00234941" w:rsidRDefault="007F2C9C" w:rsidP="007F2C9C">
      <w:pPr>
        <w:rPr>
          <w:rStyle w:val="StyleBoldUnderline"/>
        </w:rPr>
      </w:pPr>
      <w:r w:rsidRPr="00234941">
        <w:rPr>
          <w:sz w:val="16"/>
        </w:rPr>
        <w:t xml:space="preserve">He starts f1·om the obvious notion that to successfully tackle drug production it is indispensable to have a detailed knowledge of the geography and other characteristics of the producing region as well as a deep understanding of the trade logistics that link the pro- ducing area with consumer markets often located continents away That is the case of </w:t>
      </w:r>
      <w:r w:rsidRPr="00234941">
        <w:rPr>
          <w:rStyle w:val="StyleBoldUnderline"/>
        </w:rPr>
        <w:t>Afghanistan</w:t>
      </w:r>
      <w:r w:rsidRPr="00234941">
        <w:rPr>
          <w:sz w:val="16"/>
        </w:rPr>
        <w:t xml:space="preserve">, a country that </w:t>
      </w:r>
      <w:r w:rsidRPr="00234941">
        <w:rPr>
          <w:rStyle w:val="StyleBoldUnderline"/>
        </w:rPr>
        <w:t xml:space="preserve">produces </w:t>
      </w:r>
      <w:r w:rsidRPr="00234941">
        <w:rPr>
          <w:rStyle w:val="StyleBoldUnderline"/>
          <w:bdr w:val="single" w:sz="4" w:space="0" w:color="auto" w:frame="1"/>
        </w:rPr>
        <w:t>over 90 percent</w:t>
      </w:r>
      <w:r w:rsidRPr="00234941">
        <w:rPr>
          <w:rStyle w:val="StyleBoldUnderline"/>
        </w:rPr>
        <w:t xml:space="preserve"> of the poppies that feed the world’s heroin market.</w:t>
      </w:r>
      <w:r w:rsidRPr="00234941">
        <w:rPr>
          <w:sz w:val="16"/>
        </w:rPr>
        <w:t xml:space="preserve"> We know how difficult it is to do business in a rugged, landlocked, war-tom, and very poor country with paltry infrastructure like Afghanistan. This is especially true of any business whose success rests on complex transportation and distribution logistics. Yet, </w:t>
      </w:r>
      <w:r w:rsidRPr="00234941">
        <w:rPr>
          <w:rStyle w:val="StyleBoldUnderline"/>
        </w:rPr>
        <w:t>Afghanistan is home to some of the world’s most imaginative, audacious, ruthless, and profitable export business organizations: drug traders.</w:t>
      </w:r>
      <w:r w:rsidRPr="00234941">
        <w:rPr>
          <w:sz w:val="16"/>
        </w:rPr>
        <w:t xml:space="preserve"> Hence another paradox: </w:t>
      </w:r>
      <w:r w:rsidRPr="00234941">
        <w:rPr>
          <w:rStyle w:val="StyleBoldUnderline"/>
        </w:rPr>
        <w:t xml:space="preserve">Developing any kind of profitable, export-oriented business in Afghanistan is close to impossible. </w:t>
      </w:r>
      <w:proofErr w:type="gramStart"/>
      <w:r w:rsidRPr="00234941">
        <w:rPr>
          <w:rStyle w:val="StyleBoldUnderline"/>
        </w:rPr>
        <w:t>Unless it is the drug business.</w:t>
      </w:r>
      <w:proofErr w:type="gramEnd"/>
    </w:p>
    <w:p w:rsidR="007F2C9C" w:rsidRPr="00234941" w:rsidRDefault="007F2C9C" w:rsidP="007F2C9C">
      <w:pPr>
        <w:rPr>
          <w:sz w:val="16"/>
        </w:rPr>
      </w:pPr>
      <w:r w:rsidRPr="00234941">
        <w:rPr>
          <w:sz w:val="16"/>
        </w:rPr>
        <w:t xml:space="preserve">In </w:t>
      </w:r>
      <w:r w:rsidRPr="00234941">
        <w:rPr>
          <w:rStyle w:val="StyleBoldUnderline"/>
        </w:rPr>
        <w:t>Afghanistan</w:t>
      </w:r>
      <w:r w:rsidRPr="00234941">
        <w:rPr>
          <w:sz w:val="16"/>
        </w:rPr>
        <w:t xml:space="preserve">, the source country is not only well known, but </w:t>
      </w:r>
      <w:r w:rsidRPr="00234941">
        <w:rPr>
          <w:rStyle w:val="StyleBoldUnderline"/>
        </w:rPr>
        <w:t xml:space="preserve">has a large external military presence that could </w:t>
      </w:r>
      <w:r w:rsidRPr="00234941">
        <w:rPr>
          <w:rStyle w:val="StyleBoldUnderline"/>
          <w:bdr w:val="single" w:sz="4" w:space="0" w:color="auto" w:frame="1"/>
        </w:rPr>
        <w:t>arguably do something</w:t>
      </w:r>
      <w:r w:rsidRPr="00234941">
        <w:rPr>
          <w:rStyle w:val="StyleBoldUnderline"/>
        </w:rPr>
        <w:t xml:space="preserve"> about the poppy crop.</w:t>
      </w:r>
      <w:r w:rsidRPr="00234941">
        <w:rPr>
          <w:sz w:val="16"/>
        </w:rPr>
        <w:t xml:space="preserve"> Indeed, it has been mandated to do so. Furthermore, </w:t>
      </w:r>
      <w:r w:rsidRPr="00234941">
        <w:rPr>
          <w:rStyle w:val="StyleBoldUnderline"/>
        </w:rPr>
        <w:t>it is an international military presence composed by the armies of countries that adhere to the global anti-narcotics regime.</w:t>
      </w:r>
      <w:r w:rsidRPr="00234941">
        <w:rPr>
          <w:sz w:val="16"/>
        </w:rPr>
        <w:t xml:space="preserve"> However there isn’t a nation in NATO with forces in Afghanistan that seeks to overturn the international ban on illicit drug trafficking. </w:t>
      </w:r>
      <w:r w:rsidRPr="00234941">
        <w:rPr>
          <w:rStyle w:val="StyleBoldUnderline"/>
        </w:rPr>
        <w:t>These forces</w:t>
      </w:r>
      <w:r w:rsidRPr="00234941">
        <w:rPr>
          <w:sz w:val="16"/>
        </w:rPr>
        <w:t xml:space="preserve"> have been there for years and they </w:t>
      </w:r>
      <w:r w:rsidRPr="00234941">
        <w:rPr>
          <w:rStyle w:val="StyleBoldUnderline"/>
        </w:rPr>
        <w:t>will likely be an abiding feature of the Afghan institutional landscape for the foreseeable future. This confluence of circumstances could</w:t>
      </w:r>
      <w:r w:rsidRPr="00234941">
        <w:t xml:space="preserve"> </w:t>
      </w:r>
      <w:r w:rsidRPr="00234941">
        <w:rPr>
          <w:sz w:val="16"/>
          <w:szCs w:val="16"/>
        </w:rPr>
        <w:t>not</w:t>
      </w:r>
      <w:r w:rsidRPr="00234941">
        <w:t xml:space="preserve"> </w:t>
      </w:r>
      <w:r w:rsidRPr="00234941">
        <w:rPr>
          <w:rStyle w:val="StyleBoldUnderline"/>
        </w:rPr>
        <w:t>be</w:t>
      </w:r>
      <w:r w:rsidRPr="00234941">
        <w:t xml:space="preserve"> </w:t>
      </w:r>
      <w:r w:rsidRPr="00234941">
        <w:rPr>
          <w:sz w:val="16"/>
          <w:szCs w:val="16"/>
        </w:rPr>
        <w:t>more</w:t>
      </w:r>
      <w:r w:rsidRPr="00234941">
        <w:t xml:space="preserve"> </w:t>
      </w:r>
      <w:r w:rsidRPr="00234941">
        <w:rPr>
          <w:rStyle w:val="StyleBoldUnderline"/>
        </w:rPr>
        <w:t xml:space="preserve">conducive to </w:t>
      </w:r>
      <w:r w:rsidRPr="00234941">
        <w:rPr>
          <w:rStyle w:val="StyleBoldUnderline"/>
          <w:bdr w:val="single" w:sz="4" w:space="0" w:color="auto" w:frame="1"/>
        </w:rPr>
        <w:t>eradicating a major supplier</w:t>
      </w:r>
      <w:r w:rsidRPr="00234941">
        <w:rPr>
          <w:sz w:val="16"/>
        </w:rPr>
        <w:t xml:space="preserve"> of the global drug trade—a sustained international military presence, backed by nations opposed to drug </w:t>
      </w:r>
      <w:proofErr w:type="gramStart"/>
      <w:r w:rsidRPr="00234941">
        <w:rPr>
          <w:sz w:val="16"/>
        </w:rPr>
        <w:t>trafhcking, that</w:t>
      </w:r>
      <w:proofErr w:type="gramEnd"/>
      <w:r w:rsidRPr="00234941">
        <w:rPr>
          <w:sz w:val="16"/>
        </w:rPr>
        <w:t xml:space="preserve"> operates freely inside the borders of a country that grows the overwhelming majority of crops used to produce a dangerous narcotic. Yet—and here is the paradox—the trade thrives, and may very well contribute to the defeat of one history’s largest and most successful military alliances.</w:t>
      </w:r>
    </w:p>
    <w:p w:rsidR="007F2C9C" w:rsidRPr="00234941" w:rsidRDefault="007F2C9C" w:rsidP="007F2C9C"/>
    <w:p w:rsidR="007F2C9C" w:rsidRDefault="007F2C9C" w:rsidP="007F2C9C">
      <w:pPr>
        <w:pStyle w:val="Heading2"/>
      </w:pPr>
      <w:r>
        <w:lastRenderedPageBreak/>
        <w:t>Afghan Heroin – US Key</w:t>
      </w:r>
    </w:p>
    <w:p w:rsidR="007F2C9C" w:rsidRPr="00D64097" w:rsidRDefault="00D64097" w:rsidP="00D64097">
      <w:pPr>
        <w:rPr>
          <w:b/>
        </w:rPr>
      </w:pPr>
      <w:r w:rsidRPr="00D64097">
        <w:rPr>
          <w:b/>
        </w:rPr>
        <w:t>US international drug leadership is critical to resolve conflict with Iran—solves proliferation and Afghan heroin</w:t>
      </w:r>
    </w:p>
    <w:p w:rsidR="007F2C9C" w:rsidRPr="00D64097" w:rsidRDefault="00D64097" w:rsidP="00D64097">
      <w:pPr>
        <w:rPr>
          <w:b/>
        </w:rPr>
      </w:pPr>
      <w:r w:rsidRPr="00D64097">
        <w:rPr>
          <w:b/>
        </w:rPr>
        <w:t xml:space="preserve">Bommer 2006 </w:t>
      </w:r>
    </w:p>
    <w:p w:rsidR="007F2C9C" w:rsidRPr="00234941" w:rsidRDefault="007F2C9C" w:rsidP="007F2C9C">
      <w:pPr>
        <w:pStyle w:val="cards"/>
        <w:rPr>
          <w:rFonts w:ascii="Georgia" w:hAnsi="Georgia"/>
        </w:rPr>
      </w:pPr>
      <w:r w:rsidRPr="00234941">
        <w:rPr>
          <w:rFonts w:ascii="Georgia" w:hAnsi="Georgia"/>
        </w:rPr>
        <w:t>(Ashley, Chief of Staff to Richard Holbrooke, Vice-Chairman of Perseus LLC and former US chief representative at the United Nations, International Herald Tribune, June 20)</w:t>
      </w:r>
    </w:p>
    <w:p w:rsidR="007F2C9C" w:rsidRPr="00234941" w:rsidRDefault="007F2C9C" w:rsidP="007F2C9C">
      <w:pPr>
        <w:pStyle w:val="cards"/>
        <w:rPr>
          <w:rFonts w:ascii="Georgia" w:hAnsi="Georgia"/>
        </w:rPr>
      </w:pPr>
      <w:r w:rsidRPr="00234941">
        <w:rPr>
          <w:rFonts w:ascii="Georgia" w:hAnsi="Georgia"/>
          <w:u w:val="single"/>
        </w:rPr>
        <w:t>In the growing confrontation between the United States and Iran, there is one area which</w:t>
      </w:r>
      <w:r w:rsidRPr="00234941">
        <w:rPr>
          <w:rFonts w:ascii="Georgia" w:hAnsi="Georgia"/>
        </w:rPr>
        <w:t xml:space="preserve"> </w:t>
      </w:r>
      <w:r w:rsidRPr="00234941">
        <w:rPr>
          <w:rFonts w:ascii="Georgia" w:hAnsi="Georgia"/>
          <w:sz w:val="16"/>
        </w:rPr>
        <w:t xml:space="preserve">has been overlooked and </w:t>
      </w:r>
      <w:r w:rsidRPr="00234941">
        <w:rPr>
          <w:rFonts w:ascii="Georgia" w:hAnsi="Georgia"/>
          <w:u w:val="single"/>
        </w:rPr>
        <w:t>could provide an area of mutual cooperation: the fight against drugs. The Afghanistan-Iranian border has become</w:t>
      </w:r>
      <w:r w:rsidRPr="00234941">
        <w:rPr>
          <w:rFonts w:ascii="Georgia" w:hAnsi="Georgia"/>
        </w:rPr>
        <w:t xml:space="preserve"> </w:t>
      </w:r>
      <w:r w:rsidRPr="00234941">
        <w:rPr>
          <w:rFonts w:ascii="Georgia" w:hAnsi="Georgia"/>
          <w:sz w:val="16"/>
        </w:rPr>
        <w:t xml:space="preserve">the narco- gateway to much of the world. It is </w:t>
      </w:r>
      <w:r w:rsidRPr="00234941">
        <w:rPr>
          <w:rFonts w:ascii="Georgia" w:hAnsi="Georgia"/>
          <w:u w:val="single"/>
        </w:rPr>
        <w:t>an open door to up to 90 percent of the world's</w:t>
      </w:r>
      <w:r w:rsidRPr="00234941">
        <w:rPr>
          <w:rFonts w:ascii="Georgia" w:hAnsi="Georgia"/>
        </w:rPr>
        <w:t xml:space="preserve"> </w:t>
      </w:r>
      <w:r w:rsidRPr="00234941">
        <w:rPr>
          <w:rFonts w:ascii="Georgia" w:hAnsi="Georgia"/>
          <w:sz w:val="16"/>
        </w:rPr>
        <w:t xml:space="preserve">$65-billion </w:t>
      </w:r>
      <w:r w:rsidRPr="00234941">
        <w:rPr>
          <w:rFonts w:ascii="Georgia" w:hAnsi="Georgia"/>
          <w:u w:val="single"/>
        </w:rPr>
        <w:t>opium</w:t>
      </w:r>
      <w:r w:rsidRPr="00234941">
        <w:rPr>
          <w:rFonts w:ascii="Georgia" w:hAnsi="Georgia"/>
        </w:rPr>
        <w:t xml:space="preserve"> </w:t>
      </w:r>
      <w:r w:rsidRPr="00234941">
        <w:rPr>
          <w:rFonts w:ascii="Georgia" w:hAnsi="Georgia"/>
          <w:sz w:val="16"/>
        </w:rPr>
        <w:t>trade. That is at once a threat to the West, and, until now, an unseized opportunity for real dialogue with Tehran. Approximately 4,100 metric tons of poppy grown in Afghanistan is refined in factories throughout the country that turn the raw gum into heroin, morphine and opium. Then it is driven across the Iranian border and smuggled to South Asia, Central Asia, Europe and North America. The United Nations Office for Drugs and Crime (UNODC) lists Iran as the world's fastest growing opium addiction state. With 4 million regular users, its society is being crippled. In an interview in The Washington Post last September, the director of the Iranian National Center for Addiction Studies said that 20 percent of the adult population is "somehow involved in drug abuse." Iran has spent more than $900 million building trenches, drug posts and watch towers on its side of the Afghan border. But not much has been done on the Afghan side. According to Major Michael Adelberg of the U.S. Army, from the Office of Security Cooperation-Afghanistan, the only physical barriers on the border are 69 mud huts! Drug smugglers and the Taliban are taking advantage of this nonexistent security. UNODC estimates that gross annual profits to Afghan traffickers now range up to $2.14 billion. The security forces responsible are the Afghan National Police. Stationed in those mud huts without boots and uniforms, many have not been paid since last summer. Seventy percent are illiterate. With just five weeks of training by U.S. advisors, they are incapable of ground-air coordination. They are, an American adviser told me, "just out there eating rice." More disturbing, their commanders appear to be involved in the drug trade. Last week, President Hamid Karzai promoted 85 men to the rank of one- and two-star police generals. These positions include provincial police chiefs who are the most powerful government officials in the provinces. According to an American official in Kabul, at least 13 of these have poor human rights and criminal records. Yet all have been asked to head the police in drug-producing or drug-trading areas. Many of the border towns are off-limits. In Nimroz, which members of the NATO-led International Security Assistance Forces call "Mars" (no one goes there, and those who do are shot), cultivation of poppies increased last year more than a thousand-fold. In the neighboring province of Farah, it has increased by almost 350 percent. The opium produced and transformed into morphine and heroin in western Afghanistan leaves the country via Iran. Because prices are high along the western border, northern Afghan opium is being routed towards markets in the southern Helmand province and elsewhere along the Iranian border for export. Helmand province has the highest levels of opium poppy cultivation in all of Afghanistan. It is also the most significant province in terms of heroin processing and trafficking.</w:t>
      </w:r>
      <w:r w:rsidRPr="00234941">
        <w:rPr>
          <w:rFonts w:ascii="Georgia" w:hAnsi="Georgia"/>
        </w:rPr>
        <w:t xml:space="preserve"> </w:t>
      </w:r>
      <w:r w:rsidRPr="00234941">
        <w:rPr>
          <w:rFonts w:ascii="Georgia" w:hAnsi="Georgia"/>
          <w:u w:val="single"/>
        </w:rPr>
        <w:t>Without improved security, the drug problem will continue to escalate</w:t>
      </w:r>
      <w:r w:rsidRPr="00234941">
        <w:rPr>
          <w:rFonts w:ascii="Georgia" w:hAnsi="Georgia"/>
          <w:sz w:val="16"/>
        </w:rPr>
        <w:t xml:space="preserve">. Thus the </w:t>
      </w:r>
      <w:r w:rsidRPr="00234941">
        <w:rPr>
          <w:rFonts w:ascii="Georgia" w:hAnsi="Georgia"/>
          <w:u w:val="single"/>
        </w:rPr>
        <w:t>incentives offered to Tehran to halt its nuclear program should include an aggressive antinarcotics campaign along the Iranian-Afghan border</w:t>
      </w:r>
      <w:r w:rsidRPr="00234941">
        <w:rPr>
          <w:rFonts w:ascii="Georgia" w:hAnsi="Georgia"/>
        </w:rPr>
        <w:t xml:space="preserve"> </w:t>
      </w:r>
      <w:r w:rsidRPr="00234941">
        <w:rPr>
          <w:rFonts w:ascii="Georgia" w:hAnsi="Georgia"/>
          <w:sz w:val="16"/>
        </w:rPr>
        <w:t xml:space="preserve">- new border posts, fences, watchtowers and trenches. In addition, the United States must adequately train the Afghan National Police and provide support for it with ISAF or coalition troops; it must provide equipment for the border posts, including vehicles; it must not allow the police to be led by thugs. </w:t>
      </w:r>
      <w:r w:rsidRPr="00234941">
        <w:rPr>
          <w:rFonts w:ascii="Georgia" w:hAnsi="Georgia"/>
          <w:u w:val="single"/>
        </w:rPr>
        <w:t>The West and Iran do have a common interest, to eradicate the drug trade along the Afghan-Iranian border</w:t>
      </w:r>
      <w:r w:rsidRPr="00234941">
        <w:rPr>
          <w:rFonts w:ascii="Georgia" w:hAnsi="Georgia"/>
        </w:rPr>
        <w:t>.</w:t>
      </w:r>
    </w:p>
    <w:p w:rsidR="007F2C9C" w:rsidRDefault="007F2C9C" w:rsidP="007F2C9C">
      <w:pPr>
        <w:pStyle w:val="Heading2"/>
      </w:pPr>
      <w:r>
        <w:lastRenderedPageBreak/>
        <w:t xml:space="preserve">Spillover </w:t>
      </w:r>
    </w:p>
    <w:p w:rsidR="007F2C9C" w:rsidRPr="00D64097" w:rsidRDefault="00D64097" w:rsidP="00D64097">
      <w:pPr>
        <w:rPr>
          <w:b/>
        </w:rPr>
      </w:pPr>
      <w:r>
        <w:rPr>
          <w:b/>
        </w:rPr>
        <w:t>D</w:t>
      </w:r>
      <w:r w:rsidR="007F2C9C" w:rsidRPr="00D64097">
        <w:rPr>
          <w:b/>
        </w:rPr>
        <w:t>rug cooperation is a form of moderate engagement that would spill over to enhance future cooperation</w:t>
      </w:r>
    </w:p>
    <w:p w:rsidR="007F2C9C" w:rsidRPr="00D64097" w:rsidRDefault="007F2C9C" w:rsidP="007F2C9C">
      <w:pPr>
        <w:pStyle w:val="Cites"/>
        <w:rPr>
          <w:rFonts w:ascii="Georgia" w:hAnsi="Georgia"/>
          <w:u w:val="none"/>
        </w:rPr>
      </w:pPr>
      <w:r w:rsidRPr="00D64097">
        <w:rPr>
          <w:rFonts w:ascii="Georgia" w:hAnsi="Georgia"/>
          <w:u w:val="none"/>
        </w:rPr>
        <w:t xml:space="preserve">TALWAR 2001 </w:t>
      </w:r>
    </w:p>
    <w:p w:rsidR="007F2C9C" w:rsidRPr="00234941" w:rsidRDefault="007F2C9C" w:rsidP="007F2C9C">
      <w:pPr>
        <w:pStyle w:val="cards"/>
        <w:rPr>
          <w:rFonts w:ascii="Georgia" w:hAnsi="Georgia"/>
        </w:rPr>
      </w:pPr>
      <w:r w:rsidRPr="00234941">
        <w:rPr>
          <w:rFonts w:ascii="Georgia" w:hAnsi="Georgia"/>
        </w:rPr>
        <w:t>(Puneet, served on the State Department's Policy Planning Staff, joined staff of the Senate Foreign Relations Committee, Foreign Affairs, July/August)</w:t>
      </w:r>
    </w:p>
    <w:p w:rsidR="007F2C9C" w:rsidRPr="00234941" w:rsidRDefault="007F2C9C" w:rsidP="007F2C9C">
      <w:pPr>
        <w:pStyle w:val="cards"/>
        <w:rPr>
          <w:rFonts w:ascii="Georgia" w:hAnsi="Georgia"/>
          <w:sz w:val="16"/>
        </w:rPr>
      </w:pPr>
      <w:r w:rsidRPr="00234941">
        <w:rPr>
          <w:rFonts w:ascii="Georgia" w:hAnsi="Georgia"/>
          <w:sz w:val="16"/>
        </w:rPr>
        <w:t xml:space="preserve">Given this uncertainty, the United States must avoid appearing to take sides in the oNGOing power struggle. But this does not mean that Washington has no range of movement. In fact, the Bush administration has a choice of three broad options to follow in its Iran policy. One path would be either to simply continue with the Clinton approach (that </w:t>
      </w:r>
      <w:proofErr w:type="gramStart"/>
      <w:r w:rsidRPr="00234941">
        <w:rPr>
          <w:rFonts w:ascii="Georgia" w:hAnsi="Georgia"/>
          <w:sz w:val="16"/>
        </w:rPr>
        <w:t>is,</w:t>
      </w:r>
      <w:proofErr w:type="gramEnd"/>
      <w:r w:rsidRPr="00234941">
        <w:rPr>
          <w:rFonts w:ascii="Georgia" w:hAnsi="Georgia"/>
          <w:sz w:val="16"/>
        </w:rPr>
        <w:t xml:space="preserve"> basic containment but with some limited exceptions) or to try to reinvigorate it. A second option could be called </w:t>
      </w:r>
      <w:r w:rsidRPr="00234941">
        <w:rPr>
          <w:rFonts w:ascii="Georgia" w:hAnsi="Georgia"/>
        </w:rPr>
        <w:t>"</w:t>
      </w:r>
      <w:r w:rsidRPr="00234941">
        <w:rPr>
          <w:rFonts w:ascii="Georgia" w:hAnsi="Georgia"/>
          <w:u w:val="single"/>
        </w:rPr>
        <w:t>moderate engagement</w:t>
      </w:r>
      <w:r w:rsidRPr="00234941">
        <w:rPr>
          <w:rFonts w:ascii="Georgia" w:hAnsi="Georgia"/>
        </w:rPr>
        <w:t xml:space="preserve">" and </w:t>
      </w:r>
      <w:r w:rsidRPr="00234941">
        <w:rPr>
          <w:rFonts w:ascii="Georgia" w:hAnsi="Georgia"/>
          <w:u w:val="single"/>
        </w:rPr>
        <w:t>would involve helping Iran form better international ties while leaving key portions of the U.S. sanctions regime intact. This track could</w:t>
      </w:r>
      <w:r w:rsidRPr="00234941">
        <w:rPr>
          <w:rFonts w:ascii="Georgia" w:hAnsi="Georgia"/>
        </w:rPr>
        <w:t xml:space="preserve"> </w:t>
      </w:r>
      <w:r w:rsidRPr="00234941">
        <w:rPr>
          <w:rFonts w:ascii="Georgia" w:hAnsi="Georgia"/>
          <w:sz w:val="16"/>
        </w:rPr>
        <w:t xml:space="preserve">eventually lead Iran to </w:t>
      </w:r>
      <w:r w:rsidRPr="00234941">
        <w:rPr>
          <w:rFonts w:ascii="Georgia" w:hAnsi="Georgia"/>
          <w:u w:val="single"/>
        </w:rPr>
        <w:t>moderate its more objectionable behavior and thus clear the way for improved U.S.-Iranian relations and the elimination of sanctions</w:t>
      </w:r>
      <w:r w:rsidRPr="00234941">
        <w:rPr>
          <w:rFonts w:ascii="Georgia" w:hAnsi="Georgia"/>
          <w:sz w:val="16"/>
        </w:rPr>
        <w:t xml:space="preserve">. A third option would be for Washington to take significant steps toward dismantling the sanctions regime now, with the hope that this preemptive move would jump-start a rapid rapprochement. Maintaining the status quo might seem appealing to Bush officials, given the unpredictable and politically risky situation. But more of the same is unlikely to yield any progress with Iran in the foreseeable future. After eight years, </w:t>
      </w:r>
      <w:r w:rsidRPr="00234941">
        <w:rPr>
          <w:rFonts w:ascii="Georgia" w:hAnsi="Georgia"/>
          <w:u w:val="single"/>
        </w:rPr>
        <w:t>there is no evidence that the current approach will ever convince Iran to modify its behavior</w:t>
      </w:r>
      <w:r w:rsidRPr="00234941">
        <w:rPr>
          <w:rFonts w:ascii="Georgia" w:hAnsi="Georgia"/>
        </w:rPr>
        <w:t>.</w:t>
      </w:r>
      <w:r w:rsidRPr="00234941">
        <w:rPr>
          <w:rFonts w:ascii="Georgia" w:hAnsi="Georgia"/>
          <w:sz w:val="16"/>
        </w:rPr>
        <w:t xml:space="preserve"> In fact</w:t>
      </w:r>
      <w:r w:rsidRPr="00234941">
        <w:rPr>
          <w:rFonts w:ascii="Georgia" w:hAnsi="Georgia"/>
        </w:rPr>
        <w:t xml:space="preserve">, </w:t>
      </w:r>
      <w:r w:rsidRPr="00234941">
        <w:rPr>
          <w:rFonts w:ascii="Georgia" w:hAnsi="Georgia"/>
          <w:u w:val="single"/>
        </w:rPr>
        <w:t>by limiting the potentially positive impact of outside influences, containment is likely to do more harm than good</w:t>
      </w:r>
      <w:r w:rsidRPr="00234941">
        <w:rPr>
          <w:rFonts w:ascii="Georgia" w:hAnsi="Georgia"/>
        </w:rPr>
        <w:t xml:space="preserve">. </w:t>
      </w:r>
      <w:r w:rsidRPr="00234941">
        <w:rPr>
          <w:rFonts w:ascii="Georgia" w:hAnsi="Georgia"/>
          <w:sz w:val="16"/>
        </w:rPr>
        <w:t>Persisting with this unpopular policy will generate significant friction with American allies in Japan and Europe. But without their support, the attempt to isolate Iran will never succeed.</w:t>
      </w:r>
      <w:r w:rsidRPr="00234941">
        <w:rPr>
          <w:rFonts w:ascii="Georgia" w:hAnsi="Georgia"/>
        </w:rPr>
        <w:t xml:space="preserve"> </w:t>
      </w:r>
      <w:r w:rsidRPr="00234941">
        <w:rPr>
          <w:rFonts w:ascii="Georgia" w:hAnsi="Georgia"/>
          <w:u w:val="single"/>
        </w:rPr>
        <w:t>If the administration chooses to move away from containment and pursue moderate engagement</w:t>
      </w:r>
      <w:r w:rsidRPr="00234941">
        <w:rPr>
          <w:rFonts w:ascii="Georgia" w:hAnsi="Georgia"/>
        </w:rPr>
        <w:t>,</w:t>
      </w:r>
      <w:r w:rsidRPr="00234941">
        <w:rPr>
          <w:rFonts w:ascii="Georgia" w:hAnsi="Georgia"/>
          <w:sz w:val="16"/>
        </w:rPr>
        <w:t xml:space="preserve"> it could do so in a number of ways. </w:t>
      </w:r>
      <w:r w:rsidRPr="00234941">
        <w:rPr>
          <w:rFonts w:ascii="Georgia" w:hAnsi="Georgia"/>
          <w:u w:val="single"/>
        </w:rPr>
        <w:t>The United States could seek cooperation with Iran on one of several</w:t>
      </w:r>
      <w:r w:rsidRPr="00234941">
        <w:rPr>
          <w:rFonts w:ascii="Georgia" w:hAnsi="Georgia"/>
        </w:rPr>
        <w:t xml:space="preserve"> </w:t>
      </w:r>
      <w:r w:rsidRPr="00234941">
        <w:rPr>
          <w:rFonts w:ascii="Georgia" w:hAnsi="Georgia"/>
          <w:u w:val="single"/>
        </w:rPr>
        <w:t>limited issues, such as the effort to stop narcotics trafficking</w:t>
      </w:r>
      <w:r w:rsidRPr="00234941">
        <w:rPr>
          <w:rFonts w:ascii="Georgia" w:hAnsi="Georgia"/>
          <w:sz w:val="16"/>
        </w:rPr>
        <w:t xml:space="preserve">. In the last decade, </w:t>
      </w:r>
      <w:r w:rsidRPr="00234941">
        <w:rPr>
          <w:rFonts w:ascii="Georgia" w:hAnsi="Georgia"/>
          <w:u w:val="single"/>
        </w:rPr>
        <w:t>Iran has</w:t>
      </w:r>
      <w:r w:rsidRPr="00234941">
        <w:rPr>
          <w:rFonts w:ascii="Georgia" w:hAnsi="Georgia"/>
        </w:rPr>
        <w:t xml:space="preserve"> </w:t>
      </w:r>
      <w:r w:rsidRPr="00234941">
        <w:rPr>
          <w:rFonts w:ascii="Georgia" w:hAnsi="Georgia"/>
          <w:sz w:val="16"/>
        </w:rPr>
        <w:t xml:space="preserve">taken several thousand casualties in battles with drug traffickers along its eastern frontier and has </w:t>
      </w:r>
      <w:r w:rsidRPr="00234941">
        <w:rPr>
          <w:rFonts w:ascii="Georgia" w:hAnsi="Georgia"/>
          <w:u w:val="single"/>
        </w:rPr>
        <w:t>requested assistance from the international community. Even without creating formal diplomatic ties, the United States could help out</w:t>
      </w:r>
      <w:r w:rsidRPr="00234941">
        <w:rPr>
          <w:rFonts w:ascii="Georgia" w:hAnsi="Georgia"/>
        </w:rPr>
        <w:t xml:space="preserve"> </w:t>
      </w:r>
      <w:r w:rsidRPr="00234941">
        <w:rPr>
          <w:rFonts w:ascii="Georgia" w:hAnsi="Georgia"/>
          <w:sz w:val="16"/>
        </w:rPr>
        <w:t>indirectly through the United Nations Drug Control Program. In addition, Washington could support American nongovernmental organizations (NGOs) that could provide humanitarian assistance to the two million Afghan and Iraqi refugees now living in Iran. According to the U.N. High Commissioner for Refugees, Iran today hosts the largest refugee population in the world. This large influx has strained Iran's resources and created social tensions that U.S. aid could help alleviate.</w:t>
      </w:r>
    </w:p>
    <w:p w:rsidR="007F2C9C" w:rsidRPr="00234941" w:rsidRDefault="007F2C9C" w:rsidP="007F2C9C">
      <w:pPr>
        <w:pStyle w:val="cards"/>
        <w:rPr>
          <w:rFonts w:ascii="Georgia" w:hAnsi="Georgia"/>
        </w:rPr>
      </w:pPr>
    </w:p>
    <w:p w:rsidR="007F2C9C" w:rsidRPr="00D64097" w:rsidRDefault="007F2C9C" w:rsidP="00D64097">
      <w:pPr>
        <w:rPr>
          <w:b/>
        </w:rPr>
      </w:pPr>
      <w:r w:rsidRPr="00D64097">
        <w:rPr>
          <w:b/>
        </w:rPr>
        <w:t>M</w:t>
      </w:r>
      <w:r w:rsidR="00D64097">
        <w:rPr>
          <w:b/>
        </w:rPr>
        <w:t>oderate engagement is critical—US-Iran</w:t>
      </w:r>
      <w:r w:rsidRPr="00D64097">
        <w:rPr>
          <w:b/>
        </w:rPr>
        <w:t xml:space="preserve"> relations must start small to eventually spill over into effective cooperation</w:t>
      </w:r>
    </w:p>
    <w:p w:rsidR="007F2C9C" w:rsidRPr="00234941" w:rsidRDefault="007F2C9C" w:rsidP="00D64097">
      <w:pPr>
        <w:pStyle w:val="Cites"/>
        <w:rPr>
          <w:rFonts w:ascii="Georgia" w:hAnsi="Georgia"/>
        </w:rPr>
      </w:pPr>
      <w:r w:rsidRPr="00D64097">
        <w:rPr>
          <w:rFonts w:ascii="Georgia" w:hAnsi="Georgia"/>
          <w:u w:val="none"/>
        </w:rPr>
        <w:t xml:space="preserve">TALWAR 2001 </w:t>
      </w:r>
      <w:r w:rsidRPr="00D64097">
        <w:rPr>
          <w:rFonts w:ascii="Georgia" w:hAnsi="Georgia"/>
          <w:b w:val="0"/>
          <w:sz w:val="16"/>
          <w:u w:val="none"/>
        </w:rPr>
        <w:t>(Puneet, served on the State Department's Policy Planning Staff, joined staff of the Senate Foreign Relations Committee, Foreign Affairs, July/August)</w:t>
      </w:r>
    </w:p>
    <w:p w:rsidR="007F2C9C" w:rsidRPr="00234941" w:rsidRDefault="007F2C9C" w:rsidP="007F2C9C">
      <w:pPr>
        <w:pStyle w:val="cards"/>
        <w:rPr>
          <w:rFonts w:ascii="Georgia" w:hAnsi="Georgia"/>
          <w:sz w:val="16"/>
        </w:rPr>
      </w:pPr>
      <w:r w:rsidRPr="00234941">
        <w:rPr>
          <w:rFonts w:ascii="Georgia" w:hAnsi="Georgia"/>
          <w:u w:val="single"/>
        </w:rPr>
        <w:t>In light of</w:t>
      </w:r>
      <w:r w:rsidRPr="00234941">
        <w:rPr>
          <w:rFonts w:ascii="Georgia" w:hAnsi="Georgia"/>
        </w:rPr>
        <w:t xml:space="preserve"> </w:t>
      </w:r>
      <w:r w:rsidRPr="00234941">
        <w:rPr>
          <w:rFonts w:ascii="Georgia" w:hAnsi="Georgia"/>
          <w:sz w:val="16"/>
        </w:rPr>
        <w:t xml:space="preserve">these many factors -- </w:t>
      </w:r>
      <w:r w:rsidRPr="00234941">
        <w:rPr>
          <w:rFonts w:ascii="Georgia" w:hAnsi="Georgia"/>
          <w:u w:val="single"/>
        </w:rPr>
        <w:t>U.S. domestic political constraints</w:t>
      </w:r>
      <w:r w:rsidRPr="00234941">
        <w:rPr>
          <w:rFonts w:ascii="Georgia" w:hAnsi="Georgia"/>
        </w:rPr>
        <w:t xml:space="preserve">, </w:t>
      </w:r>
      <w:r w:rsidRPr="00234941">
        <w:rPr>
          <w:rFonts w:ascii="Georgia" w:hAnsi="Georgia"/>
          <w:sz w:val="16"/>
        </w:rPr>
        <w:t xml:space="preserve">the uncertainties surrounding </w:t>
      </w:r>
      <w:r w:rsidRPr="00234941">
        <w:rPr>
          <w:rFonts w:ascii="Georgia" w:hAnsi="Georgia"/>
          <w:u w:val="single"/>
        </w:rPr>
        <w:t>the pace of political evolution in Iran, and the international unpopularity of containment -- moderate engagement emerges as the most sensible policy</w:t>
      </w:r>
      <w:r w:rsidRPr="00234941">
        <w:rPr>
          <w:rFonts w:ascii="Georgia" w:hAnsi="Georgia"/>
        </w:rPr>
        <w:t xml:space="preserve">. </w:t>
      </w:r>
      <w:r w:rsidRPr="00234941">
        <w:rPr>
          <w:rFonts w:ascii="Georgia" w:hAnsi="Georgia"/>
          <w:u w:val="single"/>
        </w:rPr>
        <w:t>Washington should make important but limited gestures toward Iran</w:t>
      </w:r>
      <w:r w:rsidRPr="00234941">
        <w:rPr>
          <w:rFonts w:ascii="Georgia" w:hAnsi="Georgia"/>
        </w:rPr>
        <w:t xml:space="preserve"> </w:t>
      </w:r>
      <w:r w:rsidRPr="00234941">
        <w:rPr>
          <w:rFonts w:ascii="Georgia" w:hAnsi="Georgia"/>
          <w:sz w:val="16"/>
        </w:rPr>
        <w:t>while offering to go much further if Iran reciprocates. Even if the Bush administration does decide to pursue this policy, however, it should have realistic expectations about the troubles ahead. Both sides have already suffered too much from frustrated expectations of the other.</w:t>
      </w:r>
      <w:r w:rsidRPr="00234941">
        <w:rPr>
          <w:rFonts w:ascii="Georgia" w:hAnsi="Georgia"/>
        </w:rPr>
        <w:t xml:space="preserve"> </w:t>
      </w:r>
      <w:r w:rsidRPr="00234941">
        <w:rPr>
          <w:rFonts w:ascii="Georgia" w:hAnsi="Georgia"/>
          <w:sz w:val="16"/>
        </w:rPr>
        <w:t xml:space="preserve">Washington should not expect Tehran to end its more objectionable policies anytime soon -- certainly not as a direct response to U.S. overtures. Even with the international community pressuring Iran, it is unlikely to moderate its stance unless its national interests compel it to. Thus Iran is unlikely to withdraw its support for terrorist groups such as Hezbollah or Hamas, which oppose peace in the Middle East, until a comprehensive settlement is struck that sidelines Palestinian radicals and causes Syria to ask Iran to withdraw from the scene. Likewise, Tehran is unlikely to rein in its WMD programs without broad regional talks on the subject and the promise of a safer neighborhood. After all, Iran has had good reason to fear one of its neighbors in particular: Iraq, which has used chemical weapons against Iran in the past. Given these realities, </w:t>
      </w:r>
      <w:r w:rsidRPr="00234941">
        <w:rPr>
          <w:rFonts w:ascii="Georgia" w:hAnsi="Georgia"/>
          <w:u w:val="single"/>
        </w:rPr>
        <w:t>the Bush administration must separate the question of restoring political ties from the objective of encouraging Iran's moderation and integration</w:t>
      </w:r>
      <w:r w:rsidRPr="00234941">
        <w:rPr>
          <w:rFonts w:ascii="Georgia" w:hAnsi="Georgia"/>
        </w:rPr>
        <w:t xml:space="preserve"> </w:t>
      </w:r>
      <w:r w:rsidRPr="00234941">
        <w:rPr>
          <w:rFonts w:ascii="Georgia" w:hAnsi="Georgia"/>
          <w:sz w:val="16"/>
        </w:rPr>
        <w:t xml:space="preserve">as a responsible member of the international community. The latter can be achieved without the former and is so important to U.S. interests that it is worth pursuing on its own. </w:t>
      </w:r>
      <w:r w:rsidRPr="00234941">
        <w:rPr>
          <w:rFonts w:ascii="Georgia" w:hAnsi="Georgia"/>
          <w:u w:val="single"/>
        </w:rPr>
        <w:t xml:space="preserve">Moderate engagement would </w:t>
      </w:r>
      <w:r w:rsidRPr="00234941">
        <w:rPr>
          <w:rFonts w:ascii="Georgia" w:hAnsi="Georgia"/>
        </w:rPr>
        <w:t>e</w:t>
      </w:r>
      <w:r w:rsidRPr="00234941">
        <w:rPr>
          <w:rFonts w:ascii="Georgia" w:hAnsi="Georgia"/>
          <w:sz w:val="16"/>
        </w:rPr>
        <w:t xml:space="preserve">ncourage Iran's collaboration with multilateral institutions, help its integration with the global trading system, and </w:t>
      </w:r>
      <w:r w:rsidRPr="00234941">
        <w:rPr>
          <w:rFonts w:ascii="Georgia" w:hAnsi="Georgia"/>
          <w:u w:val="single"/>
        </w:rPr>
        <w:t>give</w:t>
      </w:r>
      <w:r w:rsidRPr="00234941">
        <w:rPr>
          <w:rFonts w:ascii="Georgia" w:hAnsi="Georgia"/>
        </w:rPr>
        <w:t xml:space="preserve"> it </w:t>
      </w:r>
      <w:r w:rsidRPr="00234941">
        <w:rPr>
          <w:rFonts w:ascii="Georgia" w:hAnsi="Georgia"/>
          <w:u w:val="single"/>
        </w:rPr>
        <w:t>far stronger incentives to improve</w:t>
      </w:r>
      <w:r w:rsidRPr="00234941">
        <w:rPr>
          <w:rFonts w:ascii="Georgia" w:hAnsi="Georgia"/>
        </w:rPr>
        <w:t xml:space="preserve"> its </w:t>
      </w:r>
      <w:r w:rsidRPr="00234941">
        <w:rPr>
          <w:rFonts w:ascii="Georgia" w:hAnsi="Georgia"/>
          <w:u w:val="single"/>
        </w:rPr>
        <w:t>behavior</w:t>
      </w:r>
      <w:r w:rsidRPr="00234941">
        <w:rPr>
          <w:rFonts w:ascii="Georgia" w:hAnsi="Georgia"/>
        </w:rPr>
        <w:t xml:space="preserve"> than has the containment policy. </w:t>
      </w:r>
      <w:r w:rsidRPr="00234941">
        <w:rPr>
          <w:rFonts w:ascii="Georgia" w:hAnsi="Georgia"/>
          <w:u w:val="single"/>
        </w:rPr>
        <w:t>Moderate engagement would also bring the United States into closer alignment with its allies, decreasing friction and improving the chances for a more effective common approach</w:t>
      </w:r>
      <w:r w:rsidRPr="00234941">
        <w:rPr>
          <w:rFonts w:ascii="Georgia" w:hAnsi="Georgia"/>
        </w:rPr>
        <w:t>.</w:t>
      </w:r>
      <w:r w:rsidRPr="00234941">
        <w:rPr>
          <w:rFonts w:ascii="Georgia" w:hAnsi="Georgia"/>
          <w:sz w:val="16"/>
        </w:rPr>
        <w:t xml:space="preserve"> </w:t>
      </w:r>
      <w:r w:rsidRPr="00234941">
        <w:rPr>
          <w:rFonts w:ascii="Georgia" w:hAnsi="Georgia"/>
          <w:u w:val="single"/>
        </w:rPr>
        <w:t>Meanwhile, moderate engagement would begin a gradual process of laying the groundwork for an eventual rapprochement once Iran's domestic political situation permits it to move forward. Many Iranians now recognize that the best way to secure their country's future is by making a positive contribution to international peace and security. A new U.S. policy would strengthen their hand, helping them do just that</w:t>
      </w:r>
      <w:r w:rsidRPr="00234941">
        <w:rPr>
          <w:rFonts w:ascii="Georgia" w:hAnsi="Georgia"/>
        </w:rPr>
        <w:t>.</w:t>
      </w:r>
    </w:p>
    <w:p w:rsidR="007F2C9C" w:rsidRPr="00234941" w:rsidRDefault="007F2C9C" w:rsidP="007F2C9C">
      <w:pPr>
        <w:pStyle w:val="cards"/>
        <w:rPr>
          <w:rFonts w:ascii="Georgia" w:hAnsi="Georgia"/>
        </w:rPr>
      </w:pPr>
    </w:p>
    <w:p w:rsidR="007F2C9C" w:rsidRDefault="007F2C9C" w:rsidP="007F2C9C">
      <w:pPr>
        <w:pStyle w:val="Heading2"/>
      </w:pPr>
      <w:r>
        <w:lastRenderedPageBreak/>
        <w:t>Iran cooperation solves</w:t>
      </w:r>
    </w:p>
    <w:p w:rsidR="003B0A6A" w:rsidRPr="007804A5" w:rsidRDefault="003B0A6A" w:rsidP="003B0A6A">
      <w:pPr>
        <w:rPr>
          <w:b/>
        </w:rPr>
      </w:pPr>
      <w:r>
        <w:rPr>
          <w:b/>
        </w:rPr>
        <w:t>U.S.-I</w:t>
      </w:r>
      <w:r w:rsidRPr="007804A5">
        <w:rPr>
          <w:b/>
        </w:rPr>
        <w:t>ranian cooperation is both feasible and effective—both countries have a strong incentive to fight the drug t</w:t>
      </w:r>
      <w:r>
        <w:rPr>
          <w:b/>
        </w:rPr>
        <w:t>r</w:t>
      </w:r>
      <w:r w:rsidRPr="007804A5">
        <w:rPr>
          <w:b/>
        </w:rPr>
        <w:t>ade in Afghanistan</w:t>
      </w:r>
    </w:p>
    <w:p w:rsidR="003B0A6A" w:rsidRPr="007804A5" w:rsidRDefault="003B0A6A" w:rsidP="003B0A6A">
      <w:pPr>
        <w:rPr>
          <w:b/>
        </w:rPr>
      </w:pPr>
      <w:r w:rsidRPr="007804A5">
        <w:rPr>
          <w:b/>
        </w:rPr>
        <w:t xml:space="preserve">LEE 2006 </w:t>
      </w:r>
      <w:r w:rsidRPr="002D6D2D">
        <w:rPr>
          <w:sz w:val="16"/>
        </w:rPr>
        <w:t>(Rensselaer Lee is a senior fellow at the Foreign Policy Research Institute and president of Global Advisory Services, Baltimore Sun, July 6)</w:t>
      </w:r>
    </w:p>
    <w:p w:rsidR="003B0A6A" w:rsidRPr="0050559F" w:rsidRDefault="003B0A6A" w:rsidP="003B0A6A">
      <w:pPr>
        <w:pStyle w:val="cards"/>
        <w:rPr>
          <w:rFonts w:ascii="Georgia" w:hAnsi="Georgia"/>
          <w:sz w:val="22"/>
          <w:u w:val="single"/>
        </w:rPr>
      </w:pPr>
      <w:r w:rsidRPr="0050559F">
        <w:rPr>
          <w:rFonts w:ascii="Georgia" w:hAnsi="Georgia"/>
          <w:sz w:val="12"/>
        </w:rPr>
        <w:t>¶</w:t>
      </w:r>
      <w:r w:rsidRPr="0050559F">
        <w:rPr>
          <w:rFonts w:ascii="Georgia" w:hAnsi="Georgia"/>
          <w:sz w:val="16"/>
        </w:rPr>
        <w:t xml:space="preserve"> Though increasingly at odds on nuclear proliferation and other issues, </w:t>
      </w:r>
      <w:r w:rsidRPr="009942CB">
        <w:rPr>
          <w:rFonts w:ascii="Georgia" w:hAnsi="Georgia"/>
          <w:sz w:val="22"/>
          <w:u w:val="single"/>
        </w:rPr>
        <w:t>the United States and Iran have strong incentives to cooperate in one area of mutual concern: containment of Afghanistan's $2.8 billion opium and heroin business,</w:t>
      </w:r>
      <w:r w:rsidRPr="0050559F">
        <w:rPr>
          <w:rFonts w:ascii="Georgia" w:hAnsi="Georgia"/>
          <w:sz w:val="16"/>
        </w:rPr>
        <w:t xml:space="preserve"> the world's largest.</w:t>
      </w:r>
      <w:r w:rsidRPr="0050559F">
        <w:rPr>
          <w:rFonts w:ascii="Georgia" w:hAnsi="Georgia"/>
          <w:sz w:val="12"/>
        </w:rPr>
        <w:t>¶</w:t>
      </w:r>
      <w:r w:rsidRPr="0050559F">
        <w:rPr>
          <w:rFonts w:ascii="Georgia" w:hAnsi="Georgia"/>
          <w:sz w:val="16"/>
        </w:rPr>
        <w:t xml:space="preserve"> </w:t>
      </w:r>
      <w:r w:rsidRPr="00A20971">
        <w:rPr>
          <w:rFonts w:ascii="Georgia" w:hAnsi="Georgia"/>
          <w:sz w:val="22"/>
          <w:u w:val="single"/>
        </w:rPr>
        <w:t xml:space="preserve">Iran's interest in the matter is obvious: About 60 percent of Afghan opiate exports (opium, morphine and heroin) cross into Iran each year en route to consumers in Russia, Europe and Iran itself. </w:t>
      </w:r>
      <w:r w:rsidRPr="0050559F">
        <w:rPr>
          <w:rFonts w:ascii="Georgia" w:hAnsi="Georgia"/>
          <w:sz w:val="16"/>
        </w:rPr>
        <w:t xml:space="preserve">An estimated 3 million Iranians, 4 percent to 5 percent of the entire population, consume opiates, the largest percentage of any country. Accordingly, </w:t>
      </w:r>
      <w:r w:rsidRPr="00A971DD">
        <w:rPr>
          <w:rFonts w:ascii="Georgia" w:hAnsi="Georgia"/>
          <w:sz w:val="22"/>
          <w:u w:val="single"/>
        </w:rPr>
        <w:t>Iran has to spend as much as $800 million each year</w:t>
      </w:r>
      <w:r w:rsidRPr="0050559F">
        <w:rPr>
          <w:rFonts w:ascii="Georgia" w:hAnsi="Georgia"/>
          <w:sz w:val="16"/>
        </w:rPr>
        <w:t xml:space="preserve">, or 1.3 percent of its budget, </w:t>
      </w:r>
      <w:r w:rsidRPr="00A971DD">
        <w:rPr>
          <w:rFonts w:ascii="Georgia" w:hAnsi="Georgia"/>
          <w:sz w:val="22"/>
          <w:u w:val="single"/>
        </w:rPr>
        <w:t xml:space="preserve">on drug control, about twice as much in relative terms as the United </w:t>
      </w:r>
      <w:r w:rsidRPr="00C35000">
        <w:rPr>
          <w:rFonts w:ascii="Georgia" w:hAnsi="Georgia"/>
          <w:sz w:val="22"/>
          <w:u w:val="single"/>
        </w:rPr>
        <w:t>States.</w:t>
      </w:r>
      <w:r w:rsidRPr="0050559F">
        <w:rPr>
          <w:rFonts w:ascii="Georgia" w:hAnsi="Georgia"/>
          <w:sz w:val="12"/>
        </w:rPr>
        <w:t>¶</w:t>
      </w:r>
      <w:r w:rsidRPr="00C35000">
        <w:rPr>
          <w:rFonts w:ascii="Georgia" w:hAnsi="Georgia"/>
          <w:sz w:val="22"/>
          <w:u w:val="single"/>
        </w:rPr>
        <w:t xml:space="preserve"> The U.S. interest relates largely to its nation-building objectives in Afghanistan, which are under constant threat from the centrifugal forces unleashed by the drug trade.</w:t>
      </w:r>
      <w:r w:rsidRPr="0050559F">
        <w:rPr>
          <w:rFonts w:ascii="Georgia" w:hAnsi="Georgia"/>
          <w:sz w:val="16"/>
        </w:rPr>
        <w:t xml:space="preserve"> As many observers have noted, access to drug-related funds supports the pretensions of assorted regional warlords and renascent Taliban insurgents, hampering the central government's ability to extend its writ beyond Kabul.</w:t>
      </w:r>
      <w:r w:rsidRPr="0050559F">
        <w:rPr>
          <w:rFonts w:ascii="Georgia" w:hAnsi="Georgia"/>
          <w:sz w:val="12"/>
        </w:rPr>
        <w:t>¶</w:t>
      </w:r>
      <w:r w:rsidRPr="0050559F">
        <w:rPr>
          <w:rFonts w:ascii="Georgia" w:hAnsi="Georgia"/>
          <w:sz w:val="16"/>
        </w:rPr>
        <w:t xml:space="preserve"> Additionally,.</w:t>
      </w:r>
      <w:r w:rsidRPr="0050559F">
        <w:rPr>
          <w:rFonts w:ascii="Georgia" w:hAnsi="Georgia"/>
          <w:sz w:val="12"/>
        </w:rPr>
        <w:t>¶</w:t>
      </w:r>
      <w:r w:rsidRPr="0050559F">
        <w:rPr>
          <w:rFonts w:ascii="Georgia" w:hAnsi="Georgia"/>
          <w:sz w:val="16"/>
        </w:rPr>
        <w:t xml:space="preserve"> Because of Afghanistan's difficulties in suppressing the drug traffic, which now accounts for an estimated one-third of the country's total (licit and illicit</w:t>
      </w:r>
      <w:r w:rsidRPr="00C35000">
        <w:rPr>
          <w:rFonts w:ascii="Georgia" w:hAnsi="Georgia"/>
          <w:sz w:val="22"/>
          <w:u w:val="single"/>
        </w:rPr>
        <w:t xml:space="preserve"> Afghanistan's role as pre-eminent supplier of heroin to the European market heightens the interest of Washington's coalition partners in containing Afghan drug flows</w:t>
      </w:r>
      <w:r w:rsidRPr="0050559F">
        <w:rPr>
          <w:rFonts w:ascii="Georgia" w:hAnsi="Georgia"/>
          <w:sz w:val="16"/>
        </w:rPr>
        <w:t>) gross domestic product, U.S. officials see stepped-up enforcement on the borders of neighboring states as a near-term necessity. Washington provides some law enforcement assistance to Pakistan and to Central Asian states.</w:t>
      </w:r>
      <w:r w:rsidRPr="0050559F">
        <w:rPr>
          <w:rFonts w:ascii="Georgia" w:hAnsi="Georgia"/>
          <w:sz w:val="12"/>
        </w:rPr>
        <w:t>¶</w:t>
      </w:r>
      <w:r w:rsidRPr="0050559F">
        <w:rPr>
          <w:rFonts w:ascii="Georgia" w:hAnsi="Georgia"/>
          <w:sz w:val="16"/>
        </w:rPr>
        <w:t xml:space="preserve"> </w:t>
      </w:r>
      <w:proofErr w:type="gramStart"/>
      <w:r w:rsidRPr="0050559F">
        <w:rPr>
          <w:rFonts w:ascii="Georgia" w:hAnsi="Georgia"/>
          <w:sz w:val="16"/>
        </w:rPr>
        <w:t>But</w:t>
      </w:r>
      <w:proofErr w:type="gramEnd"/>
      <w:r w:rsidRPr="0050559F">
        <w:rPr>
          <w:rFonts w:ascii="Georgia" w:hAnsi="Georgia"/>
          <w:sz w:val="16"/>
        </w:rPr>
        <w:t xml:space="preserve"> </w:t>
      </w:r>
      <w:r w:rsidRPr="00C35000">
        <w:rPr>
          <w:rFonts w:ascii="Georgia" w:hAnsi="Georgia"/>
          <w:sz w:val="22"/>
          <w:u w:val="single"/>
        </w:rPr>
        <w:t xml:space="preserve">a containment strategy is unlikely to work effectively unless coordinated with Iran, which is the transit country of choice for Afghan drug </w:t>
      </w:r>
      <w:r w:rsidRPr="009D7AFB">
        <w:rPr>
          <w:rFonts w:ascii="Georgia" w:hAnsi="Georgia"/>
          <w:sz w:val="22"/>
          <w:u w:val="single"/>
        </w:rPr>
        <w:t>smugglers. Iran also might be brought into a long-term partnership with the coalition in scaling back Afghan poppy cultivation</w:t>
      </w:r>
      <w:r w:rsidRPr="0050559F">
        <w:rPr>
          <w:rFonts w:ascii="Georgia" w:hAnsi="Georgia"/>
          <w:sz w:val="16"/>
        </w:rPr>
        <w:t>, the source of more than 90 percent of the world's opiates - for example, by contributing to underfunded crop substitution and alternative programs for poppy farmers.</w:t>
      </w:r>
      <w:r w:rsidRPr="0050559F">
        <w:rPr>
          <w:rFonts w:ascii="Georgia" w:hAnsi="Georgia"/>
          <w:sz w:val="12"/>
        </w:rPr>
        <w:t>¶</w:t>
      </w:r>
      <w:r w:rsidRPr="0050559F">
        <w:rPr>
          <w:rFonts w:ascii="Georgia" w:hAnsi="Georgia"/>
          <w:sz w:val="16"/>
        </w:rPr>
        <w:t xml:space="preserve"> </w:t>
      </w:r>
      <w:r w:rsidRPr="009D7AFB">
        <w:rPr>
          <w:rFonts w:ascii="Georgia" w:hAnsi="Georgia"/>
          <w:sz w:val="22"/>
          <w:u w:val="single"/>
        </w:rPr>
        <w:t>Some currents of U.S. official opinion might welcome direct engagement with Iran on drugs</w:t>
      </w:r>
      <w:r w:rsidRPr="0050559F">
        <w:rPr>
          <w:rFonts w:ascii="Georgia" w:hAnsi="Georgia"/>
          <w:sz w:val="16"/>
        </w:rPr>
        <w:t>. This year, the State Department's Bureau of International Narcotics and Law Enforcement Affairs issued a glowing report on Iran's anti-drug performance.</w:t>
      </w:r>
      <w:r w:rsidRPr="0050559F">
        <w:rPr>
          <w:rFonts w:ascii="Georgia" w:hAnsi="Georgia"/>
          <w:sz w:val="12"/>
        </w:rPr>
        <w:t>¶</w:t>
      </w:r>
      <w:r w:rsidRPr="0050559F">
        <w:rPr>
          <w:rFonts w:ascii="Georgia" w:hAnsi="Georgia"/>
          <w:sz w:val="16"/>
        </w:rPr>
        <w:t xml:space="preserve"> </w:t>
      </w:r>
      <w:proofErr w:type="gramStart"/>
      <w:r w:rsidRPr="0050559F">
        <w:rPr>
          <w:rFonts w:ascii="Georgia" w:hAnsi="Georgia"/>
          <w:sz w:val="16"/>
        </w:rPr>
        <w:t>The</w:t>
      </w:r>
      <w:proofErr w:type="gramEnd"/>
      <w:r w:rsidRPr="0050559F">
        <w:rPr>
          <w:rFonts w:ascii="Georgia" w:hAnsi="Georgia"/>
          <w:sz w:val="16"/>
        </w:rPr>
        <w:t xml:space="preserve"> report cited "overwhelming evidence" of Iran's commitment to ensure that drugs leaving Afghanistan don't reach its citizens and its "sustained national political will" in combating drug production and trafficking. Of course, the United States lacks direct diplomatic ties with Iran and maintains no counter narcotics presence or initiatives in that country.</w:t>
      </w:r>
      <w:r w:rsidRPr="0050559F">
        <w:rPr>
          <w:rFonts w:ascii="Georgia" w:hAnsi="Georgia"/>
          <w:sz w:val="12"/>
        </w:rPr>
        <w:t>¶</w:t>
      </w:r>
      <w:r w:rsidRPr="0050559F">
        <w:rPr>
          <w:rFonts w:ascii="Georgia" w:hAnsi="Georgia"/>
          <w:sz w:val="16"/>
        </w:rPr>
        <w:t xml:space="preserve"> </w:t>
      </w:r>
      <w:proofErr w:type="gramStart"/>
      <w:r w:rsidRPr="0050559F">
        <w:rPr>
          <w:rFonts w:ascii="Georgia" w:hAnsi="Georgia"/>
          <w:sz w:val="16"/>
        </w:rPr>
        <w:t>Yet</w:t>
      </w:r>
      <w:proofErr w:type="gramEnd"/>
      <w:r w:rsidRPr="0050559F">
        <w:rPr>
          <w:rFonts w:ascii="Georgia" w:hAnsi="Georgia"/>
          <w:sz w:val="16"/>
        </w:rPr>
        <w:t xml:space="preserve"> </w:t>
      </w:r>
      <w:r w:rsidRPr="00582505">
        <w:rPr>
          <w:rFonts w:ascii="Georgia" w:hAnsi="Georgia"/>
          <w:sz w:val="22"/>
          <w:u w:val="single"/>
        </w:rPr>
        <w:t>the absence of such ties does not preclude a relationship on drugs</w:t>
      </w:r>
      <w:r w:rsidRPr="0050559F">
        <w:rPr>
          <w:rFonts w:ascii="Georgia" w:hAnsi="Georgia"/>
          <w:sz w:val="16"/>
        </w:rPr>
        <w:t>. For example, the U.S. Interests Section in Havana includes a Coast Guard "drug information specialist"; Cuba and the United States cooperate in maritime interdiction operations; and agents of the Drug Enforcement Administration visit the island to interview and extract information from foreign drug traffickers held in Cuban prisons.</w:t>
      </w:r>
      <w:r w:rsidRPr="0050559F">
        <w:rPr>
          <w:rFonts w:ascii="Georgia" w:hAnsi="Georgia"/>
          <w:sz w:val="12"/>
        </w:rPr>
        <w:t>¶</w:t>
      </w:r>
      <w:r w:rsidRPr="0050559F">
        <w:rPr>
          <w:rFonts w:ascii="Georgia" w:hAnsi="Georgia"/>
          <w:sz w:val="16"/>
        </w:rPr>
        <w:t xml:space="preserve"> A U.S.-Iranian dialogue on drugs wouldn't necessarily solve Iran's drug abuse problems or mitigate the burgeoning authority crisis in Afghanistan. Also, Iran and the United States might differ in their expectations of the type of political order that should take shape in that country.</w:t>
      </w:r>
      <w:r w:rsidRPr="0050559F">
        <w:rPr>
          <w:rFonts w:ascii="Georgia" w:hAnsi="Georgia"/>
          <w:sz w:val="12"/>
        </w:rPr>
        <w:t>¶</w:t>
      </w:r>
      <w:r w:rsidRPr="0050559F">
        <w:rPr>
          <w:rFonts w:ascii="Georgia" w:hAnsi="Georgia"/>
          <w:sz w:val="16"/>
        </w:rPr>
        <w:t xml:space="preserve"> </w:t>
      </w:r>
      <w:proofErr w:type="gramStart"/>
      <w:r w:rsidRPr="0050559F">
        <w:rPr>
          <w:rFonts w:ascii="Georgia" w:hAnsi="Georgia"/>
          <w:sz w:val="16"/>
        </w:rPr>
        <w:t>Yet</w:t>
      </w:r>
      <w:proofErr w:type="gramEnd"/>
      <w:r w:rsidRPr="0050559F">
        <w:rPr>
          <w:rFonts w:ascii="Georgia" w:hAnsi="Georgia"/>
          <w:sz w:val="16"/>
        </w:rPr>
        <w:t xml:space="preserve"> </w:t>
      </w:r>
      <w:r w:rsidRPr="0050559F">
        <w:rPr>
          <w:rFonts w:ascii="Georgia" w:hAnsi="Georgia"/>
          <w:sz w:val="22"/>
          <w:u w:val="single"/>
        </w:rPr>
        <w:t>even a modicum of cooperation in an area of significant international concern would be a major step forward</w:t>
      </w:r>
      <w:r w:rsidRPr="0050559F">
        <w:rPr>
          <w:rFonts w:ascii="Georgia" w:hAnsi="Georgia"/>
          <w:sz w:val="16"/>
        </w:rPr>
        <w:t xml:space="preserve">. Unlike the Cuban case, in which diplomacy is hostage to entrenched domestic interests, </w:t>
      </w:r>
      <w:r w:rsidRPr="0050559F">
        <w:rPr>
          <w:rFonts w:ascii="Georgia" w:hAnsi="Georgia"/>
          <w:sz w:val="22"/>
          <w:u w:val="single"/>
        </w:rPr>
        <w:t>such cooperation might lay the groundwork for improved relations in other areas, or at least create a better atmosphere for more consequential exchanges on nuclear-strategic issues.</w:t>
      </w:r>
    </w:p>
    <w:p w:rsidR="003B0A6A" w:rsidRDefault="003B0A6A" w:rsidP="003B0A6A"/>
    <w:p w:rsidR="003B0A6A" w:rsidRPr="00C60BA3" w:rsidRDefault="003B0A6A" w:rsidP="003B0A6A">
      <w:pPr>
        <w:rPr>
          <w:b/>
        </w:rPr>
      </w:pPr>
      <w:r w:rsidRPr="00C60BA3">
        <w:rPr>
          <w:b/>
        </w:rPr>
        <w:t xml:space="preserve">Iran </w:t>
      </w:r>
      <w:proofErr w:type="gramStart"/>
      <w:r w:rsidRPr="00C60BA3">
        <w:rPr>
          <w:b/>
        </w:rPr>
        <w:t>And</w:t>
      </w:r>
      <w:proofErr w:type="gramEnd"/>
      <w:r w:rsidRPr="00C60BA3">
        <w:rPr>
          <w:b/>
        </w:rPr>
        <w:t xml:space="preserve"> Afghanistan Are Key To The World Heroin Market</w:t>
      </w:r>
    </w:p>
    <w:p w:rsidR="003B0A6A" w:rsidRPr="002D6D2D" w:rsidRDefault="003B0A6A" w:rsidP="003B0A6A">
      <w:pPr>
        <w:rPr>
          <w:b/>
          <w:sz w:val="16"/>
        </w:rPr>
      </w:pPr>
      <w:r w:rsidRPr="00C60BA3">
        <w:rPr>
          <w:b/>
        </w:rPr>
        <w:t>SAMII AND TARZI 2004</w:t>
      </w:r>
      <w:r>
        <w:rPr>
          <w:b/>
        </w:rPr>
        <w:t xml:space="preserve"> </w:t>
      </w:r>
      <w:r w:rsidRPr="002D6D2D">
        <w:rPr>
          <w:sz w:val="16"/>
        </w:rPr>
        <w:t>(Bill and Amin, Radio Free Europe/Radio Liberty, 6-24-2004, http://www.payvand.com/news/04/jun/1166.html)</w:t>
      </w:r>
    </w:p>
    <w:p w:rsidR="003B0A6A" w:rsidRPr="002D6D2D" w:rsidRDefault="003B0A6A" w:rsidP="003B0A6A">
      <w:pPr>
        <w:pStyle w:val="cards"/>
        <w:rPr>
          <w:rFonts w:ascii="Georgia" w:hAnsi="Georgia"/>
          <w:sz w:val="16"/>
        </w:rPr>
      </w:pPr>
      <w:r w:rsidRPr="002D6D2D">
        <w:rPr>
          <w:rFonts w:ascii="Georgia" w:hAnsi="Georgia"/>
          <w:sz w:val="16"/>
        </w:rPr>
        <w:t xml:space="preserve">The international community will mark the International Day </w:t>
      </w:r>
      <w:proofErr w:type="gramStart"/>
      <w:r w:rsidRPr="002D6D2D">
        <w:rPr>
          <w:rFonts w:ascii="Georgia" w:hAnsi="Georgia"/>
          <w:sz w:val="16"/>
        </w:rPr>
        <w:t>Against</w:t>
      </w:r>
      <w:proofErr w:type="gramEnd"/>
      <w:r w:rsidRPr="002D6D2D">
        <w:rPr>
          <w:rFonts w:ascii="Georgia" w:hAnsi="Georgia"/>
          <w:sz w:val="16"/>
        </w:rPr>
        <w:t xml:space="preserve"> Drug Abuse on 26 June. </w:t>
      </w:r>
      <w:r w:rsidRPr="002D6D2D">
        <w:rPr>
          <w:rFonts w:ascii="Georgia" w:hAnsi="Georgia"/>
          <w:sz w:val="22"/>
          <w:u w:val="single"/>
        </w:rPr>
        <w:t>Global opium cultivation is down, but increased cultivation in Afghanistan and higher opium yields led to a 5 percent increase in illicit global opium production between 2002 and 2003. Indeed, Afghanistan leads the world in opium production, and Iran leads the world in seizures of opiates</w:t>
      </w:r>
      <w:r w:rsidRPr="002D6D2D">
        <w:rPr>
          <w:rFonts w:ascii="Georgia" w:hAnsi="Georgia"/>
          <w:sz w:val="16"/>
        </w:rPr>
        <w:t>, according to the "World Drug Report 2004" released on 25 June (http://www.unodc.org/unodc/world_drug_report.html). Therefore, the fate of the world heroin market depends on events in Southwest Asia.</w:t>
      </w:r>
    </w:p>
    <w:p w:rsidR="003B0A6A" w:rsidRPr="003B0A6A" w:rsidRDefault="003B0A6A" w:rsidP="003B0A6A"/>
    <w:p w:rsidR="007F2C9C" w:rsidRDefault="007F2C9C" w:rsidP="007F2C9C">
      <w:pPr>
        <w:pStyle w:val="Heading2"/>
      </w:pPr>
      <w:r>
        <w:lastRenderedPageBreak/>
        <w:t>Supply reduction solves</w:t>
      </w:r>
    </w:p>
    <w:p w:rsidR="007F2C9C" w:rsidRPr="00353C79" w:rsidRDefault="007F2C9C" w:rsidP="007F2C9C">
      <w:pPr>
        <w:rPr>
          <w:b/>
        </w:rPr>
      </w:pPr>
      <w:r>
        <w:rPr>
          <w:b/>
        </w:rPr>
        <w:t>R</w:t>
      </w:r>
      <w:r w:rsidRPr="00353C79">
        <w:rPr>
          <w:b/>
        </w:rPr>
        <w:t>educing the supply of drugs solves—it drives up street prices and dissuades users from shooting up</w:t>
      </w:r>
    </w:p>
    <w:p w:rsidR="007F2C9C" w:rsidRPr="00353C79" w:rsidRDefault="007F2C9C" w:rsidP="007F2C9C">
      <w:pPr>
        <w:rPr>
          <w:b/>
        </w:rPr>
      </w:pPr>
      <w:r w:rsidRPr="00353C79">
        <w:rPr>
          <w:b/>
        </w:rPr>
        <w:t xml:space="preserve">AVERT.ORG 2007 </w:t>
      </w:r>
    </w:p>
    <w:p w:rsidR="007F2C9C" w:rsidRPr="00234941" w:rsidRDefault="007F2C9C" w:rsidP="007F2C9C">
      <w:pPr>
        <w:pStyle w:val="cards"/>
        <w:rPr>
          <w:rFonts w:ascii="Georgia" w:hAnsi="Georgia"/>
        </w:rPr>
      </w:pPr>
      <w:r w:rsidRPr="00234941">
        <w:rPr>
          <w:rFonts w:ascii="Georgia" w:hAnsi="Georgia"/>
        </w:rPr>
        <w:t>(“HIV prevention, Harm Reduction and Injecting Drug Use,” July 16, http://www.avert.org/injecting.htm)</w:t>
      </w:r>
    </w:p>
    <w:p w:rsidR="007F2C9C" w:rsidRPr="00FE7292" w:rsidRDefault="00FE7292" w:rsidP="007F2C9C">
      <w:pPr>
        <w:pStyle w:val="cards"/>
        <w:rPr>
          <w:rFonts w:ascii="Georgia" w:hAnsi="Georgia"/>
          <w:sz w:val="10"/>
        </w:rPr>
      </w:pPr>
      <w:r w:rsidRPr="00FE7292">
        <w:rPr>
          <w:rFonts w:ascii="Georgia" w:hAnsi="Georgia"/>
          <w:sz w:val="12"/>
        </w:rPr>
        <w:t>¶</w:t>
      </w:r>
      <w:r w:rsidRPr="00FE7292">
        <w:rPr>
          <w:rFonts w:ascii="Georgia" w:hAnsi="Georgia"/>
          <w:sz w:val="10"/>
        </w:rPr>
        <w:t xml:space="preserve"> </w:t>
      </w:r>
      <w:r w:rsidR="007F2C9C" w:rsidRPr="00234941">
        <w:rPr>
          <w:rFonts w:ascii="Georgia" w:hAnsi="Georgia"/>
          <w:u w:val="single"/>
        </w:rPr>
        <w:t>Supply Reduction</w:t>
      </w:r>
      <w:r w:rsidRPr="00FE7292">
        <w:rPr>
          <w:rFonts w:ascii="Georgia" w:hAnsi="Georgia"/>
          <w:sz w:val="12"/>
        </w:rPr>
        <w:t>¶</w:t>
      </w:r>
      <w:r w:rsidRPr="00FE7292">
        <w:rPr>
          <w:rFonts w:ascii="Georgia" w:hAnsi="Georgia"/>
          <w:sz w:val="12"/>
          <w:u w:val="single"/>
        </w:rPr>
        <w:t xml:space="preserve"> </w:t>
      </w:r>
      <w:r w:rsidR="007F2C9C" w:rsidRPr="00FE7292">
        <w:rPr>
          <w:rFonts w:ascii="Georgia" w:hAnsi="Georgia"/>
          <w:sz w:val="10"/>
        </w:rPr>
        <w:t xml:space="preserve">This method of prevention </w:t>
      </w:r>
      <w:r w:rsidR="007F2C9C" w:rsidRPr="00234941">
        <w:rPr>
          <w:rFonts w:ascii="Georgia" w:hAnsi="Georgia"/>
          <w:u w:val="single"/>
        </w:rPr>
        <w:t xml:space="preserve">is practised globally </w:t>
      </w:r>
      <w:r w:rsidR="007F2C9C" w:rsidRPr="00FE7292">
        <w:rPr>
          <w:rFonts w:ascii="Georgia" w:hAnsi="Georgia"/>
          <w:sz w:val="10"/>
        </w:rPr>
        <w:t>against all forms of illegal drug use. It focuses on halting the drug supply routes by:</w:t>
      </w:r>
      <w:r w:rsidRPr="00FE7292">
        <w:rPr>
          <w:rFonts w:ascii="Georgia" w:hAnsi="Georgia"/>
          <w:sz w:val="12"/>
        </w:rPr>
        <w:t>¶</w:t>
      </w:r>
      <w:r w:rsidRPr="00FE7292">
        <w:rPr>
          <w:rFonts w:ascii="Georgia" w:hAnsi="Georgia"/>
          <w:sz w:val="10"/>
        </w:rPr>
        <w:t xml:space="preserve"> </w:t>
      </w:r>
      <w:r w:rsidR="007F2C9C" w:rsidRPr="00FE7292">
        <w:rPr>
          <w:rFonts w:ascii="Georgia" w:hAnsi="Georgia"/>
          <w:sz w:val="10"/>
        </w:rPr>
        <w:t xml:space="preserve">    *  Seizing illegal drugs through customs operations.</w:t>
      </w:r>
      <w:r w:rsidRPr="00FE7292">
        <w:rPr>
          <w:rFonts w:ascii="Georgia" w:hAnsi="Georgia"/>
          <w:sz w:val="12"/>
        </w:rPr>
        <w:t>¶</w:t>
      </w:r>
      <w:r w:rsidRPr="00FE7292">
        <w:rPr>
          <w:rFonts w:ascii="Georgia" w:hAnsi="Georgia"/>
          <w:sz w:val="10"/>
        </w:rPr>
        <w:t xml:space="preserve"> </w:t>
      </w:r>
      <w:r w:rsidR="007F2C9C" w:rsidRPr="00FE7292">
        <w:rPr>
          <w:rFonts w:ascii="Georgia" w:hAnsi="Georgia"/>
          <w:sz w:val="10"/>
        </w:rPr>
        <w:t xml:space="preserve">    * Arresting drug trafficking groups to break up supply routes through law enforcement.</w:t>
      </w:r>
      <w:r w:rsidRPr="00FE7292">
        <w:rPr>
          <w:rFonts w:ascii="Georgia" w:hAnsi="Georgia"/>
          <w:sz w:val="12"/>
        </w:rPr>
        <w:t>¶</w:t>
      </w:r>
      <w:r w:rsidRPr="00FE7292">
        <w:rPr>
          <w:rFonts w:ascii="Georgia" w:hAnsi="Georgia"/>
          <w:sz w:val="10"/>
        </w:rPr>
        <w:t xml:space="preserve"> </w:t>
      </w:r>
      <w:r w:rsidR="007F2C9C" w:rsidRPr="00FE7292">
        <w:rPr>
          <w:rFonts w:ascii="Georgia" w:hAnsi="Georgia"/>
          <w:sz w:val="10"/>
        </w:rPr>
        <w:t xml:space="preserve">    * Encouraging producers of drug crops, such as opium poppies, to grow alternative crops.</w:t>
      </w:r>
      <w:r w:rsidRPr="00FE7292">
        <w:rPr>
          <w:rFonts w:ascii="Georgia" w:hAnsi="Georgia"/>
          <w:sz w:val="12"/>
        </w:rPr>
        <w:t>¶</w:t>
      </w:r>
      <w:r w:rsidRPr="00FE7292">
        <w:rPr>
          <w:rFonts w:ascii="Georgia" w:hAnsi="Georgia"/>
          <w:sz w:val="10"/>
        </w:rPr>
        <w:t xml:space="preserve"> </w:t>
      </w:r>
      <w:r w:rsidR="007F2C9C" w:rsidRPr="00234941">
        <w:rPr>
          <w:rFonts w:ascii="Georgia" w:hAnsi="Georgia"/>
          <w:u w:val="single"/>
        </w:rPr>
        <w:t xml:space="preserve">When used alongside the other two approaches supply reduction can be effective in limiting the drugs available on the street. This results in higher street prices, which may dissuade </w:t>
      </w:r>
      <w:r w:rsidR="007F2C9C" w:rsidRPr="00FE7292">
        <w:rPr>
          <w:rFonts w:ascii="Georgia" w:hAnsi="Georgia"/>
          <w:sz w:val="10"/>
        </w:rPr>
        <w:t>some</w:t>
      </w:r>
      <w:r w:rsidR="007F2C9C" w:rsidRPr="00234941">
        <w:rPr>
          <w:rFonts w:ascii="Georgia" w:hAnsi="Georgia"/>
          <w:u w:val="single"/>
        </w:rPr>
        <w:t xml:space="preserve"> people from drug use</w:t>
      </w:r>
      <w:r w:rsidR="007F2C9C" w:rsidRPr="00FE7292">
        <w:rPr>
          <w:rFonts w:ascii="Georgia" w:hAnsi="Georgia"/>
          <w:sz w:val="10"/>
        </w:rPr>
        <w:t>.</w:t>
      </w:r>
    </w:p>
    <w:p w:rsidR="007F2C9C" w:rsidRDefault="007F2C9C" w:rsidP="007F2C9C">
      <w:pPr>
        <w:pStyle w:val="Heading2"/>
      </w:pPr>
      <w:r>
        <w:lastRenderedPageBreak/>
        <w:t>Iran key to Afghanistan</w:t>
      </w:r>
    </w:p>
    <w:p w:rsidR="007F2C9C" w:rsidRPr="00353C79" w:rsidRDefault="007F2C9C" w:rsidP="007F2C9C">
      <w:pPr>
        <w:rPr>
          <w:b/>
        </w:rPr>
      </w:pPr>
      <w:r>
        <w:rPr>
          <w:b/>
        </w:rPr>
        <w:t>I</w:t>
      </w:r>
      <w:r w:rsidRPr="00353C79">
        <w:rPr>
          <w:b/>
        </w:rPr>
        <w:t>ran is the key avenue for</w:t>
      </w:r>
      <w:r>
        <w:rPr>
          <w:b/>
        </w:rPr>
        <w:t xml:space="preserve"> afghan drugs to reach </w:t>
      </w:r>
      <w:proofErr w:type="gramStart"/>
      <w:r>
        <w:rPr>
          <w:b/>
        </w:rPr>
        <w:t>eastern</w:t>
      </w:r>
      <w:proofErr w:type="gramEnd"/>
      <w:r>
        <w:rPr>
          <w:b/>
        </w:rPr>
        <w:t xml:space="preserve"> E</w:t>
      </w:r>
      <w:r w:rsidRPr="00353C79">
        <w:rPr>
          <w:b/>
        </w:rPr>
        <w:t>urope</w:t>
      </w:r>
    </w:p>
    <w:p w:rsidR="007F2C9C" w:rsidRPr="00353C79" w:rsidRDefault="007F2C9C" w:rsidP="007F2C9C">
      <w:pPr>
        <w:rPr>
          <w:b/>
        </w:rPr>
      </w:pPr>
      <w:r w:rsidRPr="00353C79">
        <w:rPr>
          <w:b/>
        </w:rPr>
        <w:t xml:space="preserve">CHOUVY 2003 </w:t>
      </w:r>
    </w:p>
    <w:p w:rsidR="007F2C9C" w:rsidRPr="00234941" w:rsidRDefault="007F2C9C" w:rsidP="007F2C9C">
      <w:pPr>
        <w:pStyle w:val="cards"/>
        <w:rPr>
          <w:rFonts w:ascii="Georgia" w:hAnsi="Georgia"/>
        </w:rPr>
      </w:pPr>
      <w:proofErr w:type="gramStart"/>
      <w:r w:rsidRPr="00234941">
        <w:rPr>
          <w:rFonts w:ascii="Georgia" w:hAnsi="Georgia"/>
        </w:rPr>
        <w:t>(Pierre-Arnaud, research fellow at the CNRS, France.</w:t>
      </w:r>
      <w:proofErr w:type="gramEnd"/>
      <w:r w:rsidRPr="00234941">
        <w:rPr>
          <w:rFonts w:ascii="Georgia" w:hAnsi="Georgia"/>
        </w:rPr>
        <w:t xml:space="preserve"> He studies the geopolitics of illicit activities - especially illicit drugs - and conflicts in Asia, Jane’s Intelligence Review, March 1, http://www.pa-chouvy.org/JIR3.htm)</w:t>
      </w:r>
    </w:p>
    <w:p w:rsidR="007F2C9C" w:rsidRPr="00234941" w:rsidRDefault="007F2C9C" w:rsidP="007F2C9C">
      <w:pPr>
        <w:pStyle w:val="cards"/>
        <w:rPr>
          <w:rFonts w:ascii="Georgia" w:hAnsi="Georgia"/>
        </w:rPr>
      </w:pPr>
      <w:r w:rsidRPr="00234941">
        <w:rPr>
          <w:rFonts w:ascii="Georgia" w:hAnsi="Georgia"/>
          <w:u w:val="single"/>
        </w:rPr>
        <w:t>Iran is</w:t>
      </w:r>
      <w:r w:rsidRPr="00234941">
        <w:rPr>
          <w:rFonts w:ascii="Georgia" w:hAnsi="Georgia"/>
        </w:rPr>
        <w:t xml:space="preserve"> </w:t>
      </w:r>
      <w:r w:rsidRPr="00234941">
        <w:rPr>
          <w:rFonts w:ascii="Georgia" w:hAnsi="Georgia"/>
          <w:sz w:val="16"/>
        </w:rPr>
        <w:t xml:space="preserve">arguably </w:t>
      </w:r>
      <w:r w:rsidRPr="00234941">
        <w:rPr>
          <w:rFonts w:ascii="Georgia" w:hAnsi="Georgia"/>
          <w:u w:val="single"/>
        </w:rPr>
        <w:t>the main route for Afghan opiates trafficking</w:t>
      </w:r>
      <w:r w:rsidRPr="00234941">
        <w:rPr>
          <w:rFonts w:ascii="Georgia" w:hAnsi="Georgia"/>
        </w:rPr>
        <w:t>,</w:t>
      </w:r>
      <w:r w:rsidRPr="00234941">
        <w:rPr>
          <w:rFonts w:ascii="Georgia" w:hAnsi="Georgia"/>
          <w:sz w:val="16"/>
        </w:rPr>
        <w:t xml:space="preserve"> across Khorasan or Baluchestan </w:t>
      </w:r>
      <w:proofErr w:type="gramStart"/>
      <w:r w:rsidRPr="00234941">
        <w:rPr>
          <w:rFonts w:ascii="Georgia" w:hAnsi="Georgia"/>
          <w:sz w:val="16"/>
        </w:rPr>
        <w:t>va</w:t>
      </w:r>
      <w:proofErr w:type="gramEnd"/>
      <w:r w:rsidRPr="00234941">
        <w:rPr>
          <w:rFonts w:ascii="Georgia" w:hAnsi="Georgia"/>
          <w:sz w:val="16"/>
        </w:rPr>
        <w:t xml:space="preserve"> Sistan provinces. In Khorasan in 1998, </w:t>
      </w:r>
      <w:r w:rsidRPr="00234941">
        <w:rPr>
          <w:rFonts w:ascii="Georgia" w:hAnsi="Georgia"/>
          <w:u w:val="single"/>
        </w:rPr>
        <w:t>opiate seizures by Iranian authorities accounted for</w:t>
      </w:r>
      <w:r w:rsidRPr="00234941">
        <w:rPr>
          <w:rFonts w:ascii="Georgia" w:hAnsi="Georgia"/>
        </w:rPr>
        <w:t xml:space="preserve"> </w:t>
      </w:r>
      <w:r w:rsidRPr="00234941">
        <w:rPr>
          <w:rFonts w:ascii="Georgia" w:hAnsi="Georgia"/>
          <w:sz w:val="16"/>
        </w:rPr>
        <w:t xml:space="preserve">about 40% of all such seizures worldwide, with the country as a whole accounting for </w:t>
      </w:r>
      <w:r w:rsidRPr="00234941">
        <w:rPr>
          <w:rFonts w:ascii="Georgia" w:hAnsi="Georgia"/>
          <w:u w:val="single"/>
        </w:rPr>
        <w:t>85% of worldwide opiate seizures</w:t>
      </w:r>
      <w:r w:rsidRPr="00234941">
        <w:rPr>
          <w:rFonts w:ascii="Georgia" w:hAnsi="Georgia"/>
        </w:rPr>
        <w:t xml:space="preserve">. </w:t>
      </w:r>
      <w:r w:rsidRPr="00234941">
        <w:rPr>
          <w:rFonts w:ascii="Georgia" w:hAnsi="Georgia"/>
          <w:u w:val="single"/>
        </w:rPr>
        <w:t>Iran</w:t>
      </w:r>
      <w:r w:rsidRPr="00234941">
        <w:rPr>
          <w:rFonts w:ascii="Georgia" w:hAnsi="Georgia"/>
        </w:rPr>
        <w:t xml:space="preserve"> </w:t>
      </w:r>
      <w:r w:rsidRPr="00234941">
        <w:rPr>
          <w:rFonts w:ascii="Georgia" w:hAnsi="Georgia"/>
          <w:sz w:val="16"/>
        </w:rPr>
        <w:t xml:space="preserve">shares borders with both Afghanistan and Pakistan and </w:t>
      </w:r>
      <w:r w:rsidRPr="00234941">
        <w:rPr>
          <w:rFonts w:ascii="Georgia" w:hAnsi="Georgia"/>
          <w:u w:val="single"/>
        </w:rPr>
        <w:t>is a strategic outlet for Afghan opiates on their way to</w:t>
      </w:r>
      <w:r w:rsidRPr="00234941">
        <w:rPr>
          <w:rFonts w:ascii="Georgia" w:hAnsi="Georgia"/>
        </w:rPr>
        <w:t xml:space="preserve"> </w:t>
      </w:r>
      <w:r w:rsidRPr="00234941">
        <w:rPr>
          <w:rFonts w:ascii="Georgia" w:hAnsi="Georgia"/>
          <w:sz w:val="16"/>
        </w:rPr>
        <w:t>the main consumer market</w:t>
      </w:r>
      <w:r w:rsidRPr="00234941">
        <w:rPr>
          <w:rFonts w:ascii="Georgia" w:hAnsi="Georgia"/>
        </w:rPr>
        <w:t xml:space="preserve">, </w:t>
      </w:r>
      <w:r w:rsidRPr="00234941">
        <w:rPr>
          <w:rFonts w:ascii="Georgia" w:hAnsi="Georgia"/>
          <w:u w:val="single"/>
        </w:rPr>
        <w:t>Europe</w:t>
      </w:r>
      <w:r w:rsidRPr="00234941">
        <w:rPr>
          <w:rFonts w:ascii="Georgia" w:hAnsi="Georgia"/>
        </w:rPr>
        <w:t xml:space="preserve">. </w:t>
      </w:r>
      <w:r w:rsidRPr="00234941">
        <w:rPr>
          <w:rFonts w:ascii="Georgia" w:hAnsi="Georgia"/>
          <w:u w:val="single"/>
        </w:rPr>
        <w:t>A</w:t>
      </w:r>
      <w:r w:rsidRPr="00234941">
        <w:rPr>
          <w:rFonts w:ascii="Georgia" w:hAnsi="Georgia"/>
        </w:rPr>
        <w:t xml:space="preserve"> 2,440km-</w:t>
      </w:r>
      <w:r w:rsidRPr="00234941">
        <w:rPr>
          <w:rFonts w:ascii="Georgia" w:hAnsi="Georgia"/>
          <w:u w:val="single"/>
        </w:rPr>
        <w:t>long coastline also makes Iran a natural springboard for maritime drug trafficking</w:t>
      </w:r>
      <w:r w:rsidRPr="00234941">
        <w:rPr>
          <w:rFonts w:ascii="Georgia" w:hAnsi="Georgia"/>
        </w:rPr>
        <w:t xml:space="preserve">, </w:t>
      </w:r>
      <w:r w:rsidRPr="00234941">
        <w:rPr>
          <w:rFonts w:ascii="Georgia" w:hAnsi="Georgia"/>
          <w:sz w:val="16"/>
        </w:rPr>
        <w:t xml:space="preserve">towards the United Arab Emirates and east Africa. Along Afghanistan and Pakistan, Iranian borders are manned by 30,000 law enforcement personnel, equipped with elaborate countertrafficking infrastructures such as patrol roads, concrete dam constructions, ditches, sentry points, observation towers, barbed wire, electrified fences and even electronic surveillance devices. Iran says it spends US$400m annually on anti-drug operations and has so far invested $800m in efforts to increase control over the Afghan border. In Iran, as well as in Pakistan, anti-drug trafficking operations are characterised by their extreme violence: drug traffickers are typically armed with weapons such as rocket-propelled grenade launchers, and large-scale battles are regularly waged with Iranian law enforcement authorities. In Khorasan alone, in 1999, 285 drug traffickers and 33 members of the Iranian armed forces were killed during such engagements. In November 1999, 35 policemen were killed in Baluchestan </w:t>
      </w:r>
      <w:proofErr w:type="gramStart"/>
      <w:r w:rsidRPr="00234941">
        <w:rPr>
          <w:rFonts w:ascii="Georgia" w:hAnsi="Georgia"/>
          <w:sz w:val="16"/>
        </w:rPr>
        <w:t>va</w:t>
      </w:r>
      <w:proofErr w:type="gramEnd"/>
      <w:r w:rsidRPr="00234941">
        <w:rPr>
          <w:rFonts w:ascii="Georgia" w:hAnsi="Georgia"/>
          <w:sz w:val="16"/>
        </w:rPr>
        <w:t xml:space="preserve"> Sistan while making an assault on Pakistani drug traffickers. During 20 years of anti-drugs operations Iran has lost 2,700 men on active duty.</w:t>
      </w:r>
      <w:r w:rsidRPr="00234941">
        <w:rPr>
          <w:rFonts w:ascii="Georgia" w:hAnsi="Georgia"/>
          <w:sz w:val="12"/>
        </w:rPr>
        <w:t xml:space="preserve"> </w:t>
      </w:r>
      <w:r w:rsidRPr="00234941">
        <w:rPr>
          <w:rFonts w:ascii="Georgia" w:hAnsi="Georgia"/>
          <w:sz w:val="16"/>
        </w:rPr>
        <w:t xml:space="preserve">Iran's anti-trafficking efforts have been subsidised by the UK, Germany and Switzerland. The USA, in a 1999 report, recognised that, although Iran was "a major transit route for opiates smuggled from Afghanistan and Pakistan", it was pursuing "an aggressive border interdiction effort". Despite its efforts, Iranian authorities claim that 65% of the trafficking in Afghan opiates goes through its territory. </w:t>
      </w:r>
      <w:r w:rsidRPr="00234941">
        <w:rPr>
          <w:rFonts w:ascii="Georgia" w:hAnsi="Georgia"/>
          <w:u w:val="single"/>
        </w:rPr>
        <w:t>As opium production is concentrated in southern Afghanistan, the Iranian route remains the major route</w:t>
      </w:r>
      <w:r w:rsidRPr="00234941">
        <w:rPr>
          <w:rFonts w:ascii="Georgia" w:hAnsi="Georgia"/>
        </w:rPr>
        <w:t xml:space="preserve"> through </w:t>
      </w:r>
      <w:r w:rsidRPr="00234941">
        <w:rPr>
          <w:rFonts w:ascii="Georgia" w:hAnsi="Georgia"/>
          <w:u w:val="single"/>
        </w:rPr>
        <w:t>to</w:t>
      </w:r>
      <w:r w:rsidRPr="00234941">
        <w:rPr>
          <w:rFonts w:ascii="Georgia" w:hAnsi="Georgia"/>
        </w:rPr>
        <w:t xml:space="preserve"> Turkey and </w:t>
      </w:r>
      <w:proofErr w:type="gramStart"/>
      <w:r w:rsidRPr="00234941">
        <w:rPr>
          <w:rFonts w:ascii="Georgia" w:hAnsi="Georgia"/>
          <w:u w:val="single"/>
        </w:rPr>
        <w:t>eastern</w:t>
      </w:r>
      <w:proofErr w:type="gramEnd"/>
      <w:r w:rsidRPr="00234941">
        <w:rPr>
          <w:rFonts w:ascii="Georgia" w:hAnsi="Georgia"/>
          <w:u w:val="single"/>
        </w:rPr>
        <w:t xml:space="preserve"> Europe</w:t>
      </w:r>
      <w:r w:rsidRPr="00234941">
        <w:rPr>
          <w:rFonts w:ascii="Georgia" w:hAnsi="Georgia"/>
        </w:rPr>
        <w:t xml:space="preserve">, </w:t>
      </w:r>
      <w:r w:rsidRPr="00234941">
        <w:rPr>
          <w:rFonts w:ascii="Georgia" w:hAnsi="Georgia"/>
          <w:sz w:val="16"/>
        </w:rPr>
        <w:t>where heroin laboratories are known to operate, and thence to the EU.</w:t>
      </w:r>
    </w:p>
    <w:p w:rsidR="007F2C9C" w:rsidRDefault="007F2C9C" w:rsidP="007F2C9C">
      <w:pPr>
        <w:pStyle w:val="Heading2"/>
      </w:pPr>
      <w:r>
        <w:lastRenderedPageBreak/>
        <w:t>Mexico internal link</w:t>
      </w:r>
    </w:p>
    <w:p w:rsidR="007F2C9C" w:rsidRPr="00353C79" w:rsidRDefault="007F2C9C" w:rsidP="007F2C9C">
      <w:pPr>
        <w:rPr>
          <w:rStyle w:val="StyleBoldUnderline"/>
          <w:b/>
          <w:bCs w:val="0"/>
          <w:u w:val="none"/>
        </w:rPr>
      </w:pPr>
      <w:r w:rsidRPr="00353C79">
        <w:rPr>
          <w:rStyle w:val="StyleBoldUnderline"/>
          <w:b/>
          <w:bCs w:val="0"/>
          <w:u w:val="none"/>
        </w:rPr>
        <w:t>Mexican drug cartels buy Afghan heroin</w:t>
      </w:r>
    </w:p>
    <w:p w:rsidR="007F2C9C" w:rsidRPr="00234941" w:rsidRDefault="007F2C9C" w:rsidP="007F2C9C">
      <w:pPr>
        <w:rPr>
          <w:sz w:val="16"/>
        </w:rPr>
      </w:pPr>
      <w:r w:rsidRPr="00353C79">
        <w:rPr>
          <w:b/>
        </w:rPr>
        <w:t>Holt, 11</w:t>
      </w:r>
      <w:r w:rsidRPr="00234941">
        <w:rPr>
          <w:rStyle w:val="StyleStyleBold12pt"/>
        </w:rPr>
        <w:t xml:space="preserve"> </w:t>
      </w:r>
      <w:r w:rsidRPr="00234941">
        <w:rPr>
          <w:rStyle w:val="StyleStyleBold12pt"/>
          <w:szCs w:val="16"/>
        </w:rPr>
        <w:t xml:space="preserve">– </w:t>
      </w:r>
      <w:r w:rsidRPr="00234941">
        <w:rPr>
          <w:sz w:val="16"/>
        </w:rPr>
        <w:t>staff writer at the New American, citing Edgardo Buscaglia, investigator and fellow at the Autonomous Technological Institute of Mexico (Kelly, “Mexican Cartels Buy Afghan Heroin — Drug Wars Claim 507 in 14 Days,” The New American,” 18 January 2011, http://www.thenewamerican.com/world-news/north-america/item/10622-mexican-cartels-buy-afghan-heroin-%E2%80%94-drug-wars-claim-507-in-14-days)//BI</w:t>
      </w:r>
    </w:p>
    <w:p w:rsidR="007F2C9C" w:rsidRPr="00FE7292" w:rsidRDefault="007F2C9C" w:rsidP="007F2C9C">
      <w:pPr>
        <w:rPr>
          <w:sz w:val="16"/>
        </w:rPr>
      </w:pPr>
      <w:r w:rsidRPr="00234941">
        <w:rPr>
          <w:rStyle w:val="StyleBoldUnderline"/>
          <w:sz w:val="16"/>
        </w:rPr>
        <w:t xml:space="preserve">According to Borderland Beat (BB) Jan. 5, </w:t>
      </w:r>
      <w:r w:rsidRPr="00234941">
        <w:rPr>
          <w:rStyle w:val="StyleBoldUnderline"/>
        </w:rPr>
        <w:t>Mexican drug cartels have formed elaborate and strategic alliances with Middle Eastern drug traffickers</w:t>
      </w:r>
      <w:r w:rsidRPr="00FE7292">
        <w:rPr>
          <w:sz w:val="16"/>
        </w:rPr>
        <w:t xml:space="preserve">, and those supply chains are also being used for arms trade and money laundering. BB obtained the report from El Universal, a major Mexican newspaper, and added that Mexican groups are also making inroads into European Union markets. </w:t>
      </w:r>
      <w:r w:rsidRPr="00234941">
        <w:rPr>
          <w:rStyle w:val="StyleBoldUnderline"/>
        </w:rPr>
        <w:t>Ninety percent of the world's heroin supply comes from Afghanistan</w:t>
      </w:r>
      <w:r w:rsidRPr="00FE7292">
        <w:rPr>
          <w:sz w:val="16"/>
        </w:rPr>
        <w:t xml:space="preserve">, and the </w:t>
      </w:r>
      <w:r w:rsidRPr="00234941">
        <w:rPr>
          <w:rStyle w:val="StyleBoldUnderline"/>
        </w:rPr>
        <w:t>shipments destined for Canada and the U.S. are very profitable to criminal groups in Mexico</w:t>
      </w:r>
      <w:r w:rsidRPr="00FE7292">
        <w:rPr>
          <w:sz w:val="16"/>
        </w:rPr>
        <w:t xml:space="preserve">. Edgardo Buscaglia, investigator and fellow at the Autonomous Technological Institute of Mexico, told El Universal that </w:t>
      </w:r>
      <w:r w:rsidRPr="00234941">
        <w:rPr>
          <w:rStyle w:val="StyleBoldUnderline"/>
        </w:rPr>
        <w:t>Mexican drug traffickers establish business alliances with gangs in places such as Afghanistan and Turkey and operate like multinational emissaries</w:t>
      </w:r>
      <w:r w:rsidRPr="00FE7292">
        <w:rPr>
          <w:sz w:val="16"/>
        </w:rPr>
        <w:t xml:space="preserve">. With bases of operation in Mexico, the groups work on an international level "to establish contacts and place operatives that can deal with the Turkish and Indian criminal organizations in order to facilitate the production and sale of drugs," specifically heroin. Buscaglia explained, </w:t>
      </w:r>
      <w:r w:rsidRPr="00234941">
        <w:rPr>
          <w:rStyle w:val="StyleBoldUnderline"/>
        </w:rPr>
        <w:t>It is in the interest of these Mexican groups</w:t>
      </w:r>
      <w:r w:rsidRPr="00FE7292">
        <w:rPr>
          <w:sz w:val="16"/>
        </w:rPr>
        <w:t xml:space="preserve"> (specifically the Sinaloa alliance</w:t>
      </w:r>
      <w:r w:rsidRPr="00234941">
        <w:rPr>
          <w:rStyle w:val="StyleBoldUnderline"/>
        </w:rPr>
        <w:t>) that they open smuggling routes for the distribution of heroin to the U.S. market</w:t>
      </w:r>
      <w:r w:rsidRPr="00FE7292">
        <w:rPr>
          <w:sz w:val="16"/>
        </w:rPr>
        <w:t>. Furthermore, they are not only focusing on the movement of Afghan heroin through Mexico; they are also taking positions of power as major players in the international world of the heroin trade. It is not as if [Joaquín] El Chapo Guzmán [Loera] himself travels to Turkey; it is up to his emissaries to maintain good relations in that country. They keep the flow of heroin packages and money that belongs to the Sinaloa cartel moving to their appropriate destinations. Money and heroin make [sic] its way to Chicago, or New York. It is like the concept of outsourcing labor: the Mexican cartels receive the product from their overseas suppliers and they distribute the merchandise locally. Joaquin Guzman-Loera, known as El Chapo (Shorty), heads the international drug trafficking organization known as the Sinaloa cartel, named after the Mexican State of Sinaloa on the country’s west coast. Rated by Forbes as one of the richest and most powerful people in the world, El Chapo is Mexico’s top drug kingpin. Buscaglia continued</w:t>
      </w:r>
      <w:proofErr w:type="gramStart"/>
      <w:r w:rsidRPr="00FE7292">
        <w:rPr>
          <w:sz w:val="16"/>
        </w:rPr>
        <w:t>,</w:t>
      </w:r>
      <w:proofErr w:type="gramEnd"/>
      <w:r w:rsidRPr="00FE7292">
        <w:rPr>
          <w:sz w:val="16"/>
        </w:rPr>
        <w:t xml:space="preserve"> The </w:t>
      </w:r>
      <w:r w:rsidRPr="00234941">
        <w:rPr>
          <w:rStyle w:val="StyleBoldUnderline"/>
        </w:rPr>
        <w:t>Mexican groups arrive to</w:t>
      </w:r>
      <w:r w:rsidRPr="00FE7292">
        <w:rPr>
          <w:sz w:val="16"/>
        </w:rPr>
        <w:t xml:space="preserve"> the </w:t>
      </w:r>
      <w:r w:rsidRPr="00234941">
        <w:rPr>
          <w:rStyle w:val="StyleBoldUnderline"/>
        </w:rPr>
        <w:t>Turkish and Afghan markets with contacts established by emissaries or companies where cartel members hold minor positions</w:t>
      </w:r>
      <w:r w:rsidRPr="00FE7292">
        <w:rPr>
          <w:sz w:val="16"/>
        </w:rPr>
        <w:t xml:space="preserve">. Often, the exporters themselves come with the credentials of being overseas suppliers and representatives of people in the business of illicit services. </w:t>
      </w:r>
      <w:r w:rsidRPr="00234941">
        <w:rPr>
          <w:rStyle w:val="StyleBoldUnderline"/>
        </w:rPr>
        <w:t>When the heroin bound for the North and Central American markets arrives, these emissaries often exchange drugs for arms, or for other items</w:t>
      </w:r>
      <w:r w:rsidRPr="00FE7292">
        <w:rPr>
          <w:sz w:val="16"/>
        </w:rPr>
        <w:t xml:space="preserve">. Nothing is out of the </w:t>
      </w:r>
      <w:proofErr w:type="gramStart"/>
      <w:r w:rsidRPr="00FE7292">
        <w:rPr>
          <w:sz w:val="16"/>
        </w:rPr>
        <w:t>question,</w:t>
      </w:r>
      <w:proofErr w:type="gramEnd"/>
      <w:r w:rsidRPr="00FE7292">
        <w:rPr>
          <w:sz w:val="16"/>
        </w:rPr>
        <w:t xml:space="preserve"> it really just depends on the region.</w:t>
      </w:r>
    </w:p>
    <w:p w:rsidR="007F2C9C" w:rsidRPr="00234941" w:rsidRDefault="007F2C9C" w:rsidP="007F2C9C"/>
    <w:p w:rsidR="007F2C9C" w:rsidRPr="008F4D6F" w:rsidRDefault="007F2C9C" w:rsidP="007F2C9C"/>
    <w:p w:rsidR="00415279" w:rsidRDefault="00415279" w:rsidP="001029EC">
      <w:pPr>
        <w:pStyle w:val="Heading1"/>
        <w:rPr>
          <w:b w:val="0"/>
          <w:bCs w:val="0"/>
        </w:rPr>
      </w:pPr>
      <w:r>
        <w:rPr>
          <w:b w:val="0"/>
          <w:bCs w:val="0"/>
        </w:rPr>
        <w:lastRenderedPageBreak/>
        <w:t>AT: Afghan Instability Adv</w:t>
      </w:r>
    </w:p>
    <w:p w:rsidR="00415279" w:rsidRDefault="00415279" w:rsidP="00415279">
      <w:pPr>
        <w:pStyle w:val="Heading2"/>
      </w:pPr>
      <w:r>
        <w:lastRenderedPageBreak/>
        <w:t>Afghan Instability – No impact</w:t>
      </w:r>
    </w:p>
    <w:p w:rsidR="00F82FB3" w:rsidRPr="00212FFF" w:rsidRDefault="00F82FB3" w:rsidP="00F82FB3">
      <w:pPr>
        <w:rPr>
          <w:b/>
        </w:rPr>
      </w:pPr>
      <w:r w:rsidRPr="00212FFF">
        <w:rPr>
          <w:b/>
        </w:rPr>
        <w:t>NATO forces insure Afghan stability</w:t>
      </w:r>
    </w:p>
    <w:p w:rsidR="00F82FB3" w:rsidRPr="00212FFF" w:rsidRDefault="00F82FB3" w:rsidP="00F82FB3">
      <w:r w:rsidRPr="00212FFF">
        <w:rPr>
          <w:b/>
        </w:rPr>
        <w:t>Sediqi, 12</w:t>
      </w:r>
      <w:r w:rsidRPr="00212FFF">
        <w:t xml:space="preserve"> </w:t>
      </w:r>
      <w:r w:rsidRPr="00212FFF">
        <w:rPr>
          <w:sz w:val="16"/>
        </w:rPr>
        <w:t xml:space="preserve">(Rafi; 10/16/12; </w:t>
      </w:r>
      <w:hyperlink r:id="rId13" w:history="1">
        <w:r w:rsidRPr="00212FFF">
          <w:rPr>
            <w:rStyle w:val="Hyperlink"/>
            <w:sz w:val="16"/>
          </w:rPr>
          <w:t>http://tolonews.com/en/afghanistan/7967-nato-says-new-framework-assures-afghan-stability-after-2014-</w:t>
        </w:r>
      </w:hyperlink>
      <w:r w:rsidRPr="00212FFF">
        <w:rPr>
          <w:sz w:val="16"/>
        </w:rPr>
        <w:t>) KD</w:t>
      </w:r>
    </w:p>
    <w:p w:rsidR="00F82FB3" w:rsidRPr="00D611E0" w:rsidRDefault="00F82FB3" w:rsidP="00F82FB3">
      <w:pPr>
        <w:rPr>
          <w:sz w:val="16"/>
        </w:rPr>
      </w:pPr>
      <w:r w:rsidRPr="00D611E0">
        <w:rPr>
          <w:sz w:val="16"/>
        </w:rPr>
        <w:t xml:space="preserve">Some </w:t>
      </w:r>
      <w:r w:rsidRPr="007F03F6">
        <w:rPr>
          <w:u w:val="single"/>
        </w:rPr>
        <w:t>Nato forces will remain in Afghanistan after 2014, assuring ongoing stability as the alliance moves from a combat role to a training mission</w:t>
      </w:r>
      <w:r w:rsidRPr="00D611E0">
        <w:rPr>
          <w:sz w:val="16"/>
        </w:rPr>
        <w:t>, Nato-led Isaf spokesman Brig. Gen. Gunter Katz said in Kabul on Monday.</w:t>
      </w:r>
      <w:r w:rsidRPr="00D611E0">
        <w:rPr>
          <w:sz w:val="12"/>
        </w:rPr>
        <w:t>¶</w:t>
      </w:r>
      <w:r w:rsidRPr="00D611E0">
        <w:rPr>
          <w:sz w:val="16"/>
        </w:rPr>
        <w:t xml:space="preserve"> Addressing fears of rising insecurity once foreign forces leave in 2014, </w:t>
      </w:r>
      <w:r w:rsidRPr="007F03F6">
        <w:rPr>
          <w:u w:val="single"/>
        </w:rPr>
        <w:t xml:space="preserve">Katz emphasised the ongoing support of the international community towards Afghan security </w:t>
      </w:r>
      <w:r w:rsidRPr="00F94F7F">
        <w:rPr>
          <w:u w:val="single"/>
        </w:rPr>
        <w:t>forces.</w:t>
      </w:r>
      <w:r w:rsidRPr="00D611E0">
        <w:rPr>
          <w:sz w:val="12"/>
        </w:rPr>
        <w:t>¶</w:t>
      </w:r>
      <w:r w:rsidRPr="00F94F7F">
        <w:rPr>
          <w:sz w:val="12"/>
          <w:u w:val="single"/>
        </w:rPr>
        <w:t xml:space="preserve"> </w:t>
      </w:r>
      <w:r w:rsidRPr="00F94F7F">
        <w:rPr>
          <w:u w:val="single"/>
        </w:rPr>
        <w:t xml:space="preserve">"Afghanistan will stay stable after </w:t>
      </w:r>
      <w:r w:rsidRPr="009A680D">
        <w:rPr>
          <w:u w:val="single"/>
        </w:rPr>
        <w:t>2014. The commitment from the international community</w:t>
      </w:r>
      <w:r w:rsidRPr="00D611E0">
        <w:rPr>
          <w:sz w:val="16"/>
        </w:rPr>
        <w:t xml:space="preserve"> at the Chicago and Tokyo summit </w:t>
      </w:r>
      <w:r w:rsidRPr="009A680D">
        <w:rPr>
          <w:u w:val="single"/>
        </w:rPr>
        <w:t>shows that Afghanistan will be supported in the future as well</w:t>
      </w:r>
      <w:r w:rsidRPr="00D611E0">
        <w:rPr>
          <w:sz w:val="16"/>
        </w:rPr>
        <w:t>," Katz said at a briefing in Kabul.</w:t>
      </w:r>
      <w:r w:rsidRPr="00D611E0">
        <w:rPr>
          <w:sz w:val="12"/>
        </w:rPr>
        <w:t>¶</w:t>
      </w:r>
      <w:r w:rsidRPr="00D611E0">
        <w:rPr>
          <w:sz w:val="16"/>
        </w:rPr>
        <w:t xml:space="preserve"> Nato civilian spokesman Dominic Medley made similar remarks, saying that </w:t>
      </w:r>
      <w:r w:rsidRPr="00494048">
        <w:rPr>
          <w:u w:val="single"/>
        </w:rPr>
        <w:t xml:space="preserve">the framework for </w:t>
      </w:r>
      <w:proofErr w:type="gramStart"/>
      <w:r w:rsidRPr="00494048">
        <w:rPr>
          <w:u w:val="single"/>
        </w:rPr>
        <w:t>Nato's</w:t>
      </w:r>
      <w:proofErr w:type="gramEnd"/>
      <w:r w:rsidRPr="00494048">
        <w:rPr>
          <w:u w:val="single"/>
        </w:rPr>
        <w:t xml:space="preserve"> post-2014 engagement in Afghanistan was decided on</w:t>
      </w:r>
      <w:r w:rsidRPr="00D611E0">
        <w:rPr>
          <w:sz w:val="16"/>
        </w:rPr>
        <w:t xml:space="preserve"> last week in Brussels. "</w:t>
      </w:r>
      <w:r w:rsidRPr="00CB49CC">
        <w:rPr>
          <w:u w:val="single"/>
        </w:rPr>
        <w:t>Nato defence ministers</w:t>
      </w:r>
      <w:r w:rsidRPr="00D611E0">
        <w:rPr>
          <w:sz w:val="16"/>
        </w:rPr>
        <w:t xml:space="preserve"> and the ministers from potential operational partners concluded the first stage of planning for that new mission. This </w:t>
      </w:r>
      <w:r w:rsidRPr="00CB49CC">
        <w:rPr>
          <w:u w:val="single"/>
        </w:rPr>
        <w:t>will guide the military experts as they take the planning process forward. It is expected to</w:t>
      </w:r>
      <w:r w:rsidRPr="00D611E0">
        <w:rPr>
          <w:sz w:val="16"/>
        </w:rPr>
        <w:t xml:space="preserve"> agree on a detailed outline early next year, and to </w:t>
      </w:r>
      <w:r w:rsidRPr="00CB49CC">
        <w:rPr>
          <w:u w:val="single"/>
        </w:rPr>
        <w:t xml:space="preserve">complete the plan well before the end of 2013," </w:t>
      </w:r>
      <w:r w:rsidRPr="00D611E0">
        <w:rPr>
          <w:sz w:val="16"/>
        </w:rPr>
        <w:t xml:space="preserve">Medley said Monday in Kabul. "This new mission will not be a combat mission. </w:t>
      </w:r>
      <w:r w:rsidRPr="00CB49CC">
        <w:rPr>
          <w:u w:val="single"/>
        </w:rPr>
        <w:t xml:space="preserve">It will be a mission to train, </w:t>
      </w:r>
      <w:proofErr w:type="gramStart"/>
      <w:r w:rsidRPr="00CB49CC">
        <w:rPr>
          <w:u w:val="single"/>
        </w:rPr>
        <w:t>advise</w:t>
      </w:r>
      <w:proofErr w:type="gramEnd"/>
      <w:r w:rsidRPr="00CB49CC">
        <w:rPr>
          <w:u w:val="single"/>
        </w:rPr>
        <w:t xml:space="preserve"> and assist</w:t>
      </w:r>
      <w:r w:rsidRPr="00D611E0">
        <w:rPr>
          <w:sz w:val="16"/>
        </w:rPr>
        <w:t xml:space="preserve">," he added. He pointed out that </w:t>
      </w:r>
      <w:r w:rsidRPr="00D611E0">
        <w:rPr>
          <w:u w:val="single"/>
        </w:rPr>
        <w:t>Afghan security forces are already responsible for security of 75 percent of the Afghan people and that they will lead all the military operations by the first half of 2013</w:t>
      </w:r>
      <w:r w:rsidRPr="00D611E0">
        <w:rPr>
          <w:sz w:val="16"/>
        </w:rPr>
        <w:t xml:space="preserve">. "International community and Nato are committed towards Afghanistan and promised billions of dollars to the country. </w:t>
      </w:r>
      <w:r w:rsidRPr="00D611E0">
        <w:rPr>
          <w:u w:val="single"/>
        </w:rPr>
        <w:t>Afghan forces will be supported in the future and their training mission will continue,</w:t>
      </w:r>
      <w:r w:rsidRPr="00D611E0">
        <w:rPr>
          <w:sz w:val="16"/>
        </w:rPr>
        <w:t>" Medley added.</w:t>
      </w:r>
      <w:r w:rsidRPr="00D611E0">
        <w:rPr>
          <w:sz w:val="12"/>
        </w:rPr>
        <w:t>¶</w:t>
      </w:r>
      <w:r w:rsidRPr="00D611E0">
        <w:rPr>
          <w:sz w:val="16"/>
        </w:rPr>
        <w:t xml:space="preserve"> </w:t>
      </w:r>
    </w:p>
    <w:p w:rsidR="00F82FB3" w:rsidRDefault="00F82FB3" w:rsidP="00F82FB3"/>
    <w:p w:rsidR="00F82FB3" w:rsidRPr="00D56AB1" w:rsidRDefault="00F82FB3" w:rsidP="00F82FB3">
      <w:pPr>
        <w:rPr>
          <w:b/>
        </w:rPr>
      </w:pPr>
      <w:r w:rsidRPr="00D56AB1">
        <w:rPr>
          <w:b/>
        </w:rPr>
        <w:t xml:space="preserve">Alt causes to </w:t>
      </w:r>
      <w:r>
        <w:rPr>
          <w:b/>
        </w:rPr>
        <w:t>in</w:t>
      </w:r>
      <w:r w:rsidRPr="00D56AB1">
        <w:rPr>
          <w:b/>
        </w:rPr>
        <w:t>stability</w:t>
      </w:r>
    </w:p>
    <w:p w:rsidR="00F82FB3" w:rsidRPr="00D56AB1" w:rsidRDefault="00F82FB3" w:rsidP="00F82FB3">
      <w:r w:rsidRPr="00D56AB1">
        <w:rPr>
          <w:b/>
        </w:rPr>
        <w:t>Tadjdeh, 13</w:t>
      </w:r>
      <w:r>
        <w:t xml:space="preserve"> </w:t>
      </w:r>
      <w:r w:rsidRPr="00D56AB1">
        <w:rPr>
          <w:sz w:val="16"/>
        </w:rPr>
        <w:t xml:space="preserve">(Yasmin; 6/18/13; </w:t>
      </w:r>
      <w:hyperlink r:id="rId14" w:history="1">
        <w:r w:rsidRPr="00D56AB1">
          <w:rPr>
            <w:rStyle w:val="Hyperlink"/>
            <w:sz w:val="16"/>
          </w:rPr>
          <w:t>http://www.nationaldefensemagazine.org/blog/Lists/Posts/Post.aspx?ID=1184</w:t>
        </w:r>
      </w:hyperlink>
      <w:r w:rsidRPr="00D56AB1">
        <w:rPr>
          <w:sz w:val="16"/>
        </w:rPr>
        <w:t>) KD</w:t>
      </w:r>
    </w:p>
    <w:p w:rsidR="00F82FB3" w:rsidRPr="00B67038" w:rsidRDefault="00F82FB3" w:rsidP="00F82FB3">
      <w:pPr>
        <w:rPr>
          <w:sz w:val="16"/>
        </w:rPr>
      </w:pPr>
      <w:r w:rsidRPr="00850806">
        <w:rPr>
          <w:u w:val="single"/>
        </w:rPr>
        <w:t>While major military operations may be coming to an end in Afghanistan, the forces remaining there will face an uphill battle piecing the country back together</w:t>
      </w:r>
      <w:r w:rsidRPr="00B67038">
        <w:rPr>
          <w:sz w:val="16"/>
        </w:rPr>
        <w:t xml:space="preserve">, analysts said June 17. U.S. </w:t>
      </w:r>
      <w:r w:rsidRPr="00850806">
        <w:rPr>
          <w:u w:val="single"/>
        </w:rPr>
        <w:t>military units tasked with rebuilding infrastructure and countering insurgencies face myriad hurdles</w:t>
      </w:r>
      <w:r w:rsidRPr="00B67038">
        <w:rPr>
          <w:sz w:val="16"/>
        </w:rPr>
        <w:t xml:space="preserve">, from </w:t>
      </w:r>
      <w:r w:rsidRPr="00850806">
        <w:rPr>
          <w:u w:val="single"/>
        </w:rPr>
        <w:t>tighter budgets</w:t>
      </w:r>
      <w:r w:rsidRPr="00B67038">
        <w:rPr>
          <w:sz w:val="16"/>
        </w:rPr>
        <w:t xml:space="preserve">, to </w:t>
      </w:r>
      <w:r w:rsidRPr="00850806">
        <w:rPr>
          <w:u w:val="single"/>
        </w:rPr>
        <w:t>a lack of national policy</w:t>
      </w:r>
      <w:r w:rsidRPr="00B67038">
        <w:rPr>
          <w:sz w:val="16"/>
        </w:rPr>
        <w:t xml:space="preserve"> to </w:t>
      </w:r>
      <w:r w:rsidRPr="00850806">
        <w:rPr>
          <w:u w:val="single"/>
        </w:rPr>
        <w:t>growing tensions within the populace</w:t>
      </w:r>
      <w:r w:rsidRPr="00B67038">
        <w:rPr>
          <w:sz w:val="16"/>
        </w:rPr>
        <w:t xml:space="preserve">. "Stability is in the eyes of the locals. The only stability definition that matters is what locals perceive. In rural and tribal lands … </w:t>
      </w:r>
      <w:r w:rsidRPr="00A2182E">
        <w:rPr>
          <w:u w:val="single"/>
        </w:rPr>
        <w:t>the definition of stability very often changes dramatically from village to village</w:t>
      </w:r>
      <w:r w:rsidRPr="00B67038">
        <w:rPr>
          <w:sz w:val="16"/>
        </w:rPr>
        <w:t xml:space="preserve">, from tribe to tribe," said Howard Clark, a senior intelligence officer at the Department of Homeland Security and advisor to Special Operations Command. </w:t>
      </w:r>
      <w:r w:rsidRPr="00A2182E">
        <w:rPr>
          <w:u w:val="single"/>
        </w:rPr>
        <w:t>Even in non-combat situations, troops stationed on foreign soil can be destabilizing</w:t>
      </w:r>
      <w:r w:rsidRPr="00B67038">
        <w:rPr>
          <w:sz w:val="16"/>
        </w:rPr>
        <w:t>, Clark said during a discussion at the American Security Project, a Washington, D.C.-based national security think tank. "</w:t>
      </w:r>
      <w:r w:rsidRPr="00503809">
        <w:rPr>
          <w:u w:val="single"/>
        </w:rPr>
        <w:t>Our very presence in Muslim lands causes instability, bringing insurgent attacks on local populace and materializing violent extremism</w:t>
      </w:r>
      <w:r w:rsidRPr="00B67038">
        <w:rPr>
          <w:sz w:val="16"/>
        </w:rPr>
        <w:t>," Clark said. "</w:t>
      </w:r>
      <w:r w:rsidRPr="00503809">
        <w:rPr>
          <w:u w:val="single"/>
        </w:rPr>
        <w:t>Even when we're defending the lives of civilians or providing humanitarian aid, this narrative recruits, this narrative grows … [and] motivates most violent extremists</w:t>
      </w:r>
      <w:r w:rsidRPr="00B67038">
        <w:rPr>
          <w:sz w:val="16"/>
        </w:rPr>
        <w:t xml:space="preserve">." Another major issue is the money that the United States brings in to fund stability operations, Clark said. </w:t>
      </w:r>
      <w:r w:rsidRPr="00503809">
        <w:rPr>
          <w:u w:val="single"/>
        </w:rPr>
        <w:t>Taliban militants often shake down local businesses for money earned from development contracts</w:t>
      </w:r>
      <w:r w:rsidRPr="00B67038">
        <w:rPr>
          <w:sz w:val="16"/>
        </w:rPr>
        <w:t>, he said. While insurgents also raise cash by selling narcotics — making Afghanistan one of the largest producers of illicit drugs in the world — the money raised by skimming off of stability operations funds is greater, he said. "</w:t>
      </w:r>
      <w:r w:rsidRPr="00503809">
        <w:rPr>
          <w:u w:val="single"/>
        </w:rPr>
        <w:t>The money the Taliban actually squeezes from our contracts eclipses even their funds made from opium and heroin</w:t>
      </w:r>
      <w:r w:rsidRPr="00B67038">
        <w:rPr>
          <w:sz w:val="16"/>
        </w:rPr>
        <w:t>," said Clark. Furthermore, Afghanistan's government is rife with corruption. Citizens are disillusioned that money is funneled into failed or corrupt programs. Their disappointment can lead them to seek refuge with insurgents, he said.</w:t>
      </w:r>
    </w:p>
    <w:p w:rsidR="00F82FB3" w:rsidRDefault="00F82FB3" w:rsidP="00F82FB3"/>
    <w:p w:rsidR="00F82FB3" w:rsidRPr="0045714B" w:rsidRDefault="00F82FB3" w:rsidP="00F82FB3">
      <w:pPr>
        <w:rPr>
          <w:b/>
        </w:rPr>
      </w:pPr>
      <w:r w:rsidRPr="0045714B">
        <w:rPr>
          <w:b/>
        </w:rPr>
        <w:t xml:space="preserve">Multiple obstacles to Afghan </w:t>
      </w:r>
      <w:r>
        <w:rPr>
          <w:b/>
        </w:rPr>
        <w:t>in</w:t>
      </w:r>
      <w:r w:rsidRPr="0045714B">
        <w:rPr>
          <w:b/>
        </w:rPr>
        <w:t>stability</w:t>
      </w:r>
    </w:p>
    <w:p w:rsidR="00F82FB3" w:rsidRPr="00A46F8B" w:rsidRDefault="00F82FB3" w:rsidP="00F82FB3">
      <w:r>
        <w:rPr>
          <w:b/>
        </w:rPr>
        <w:t>DOA</w:t>
      </w:r>
      <w:r w:rsidRPr="00A46F8B">
        <w:rPr>
          <w:b/>
        </w:rPr>
        <w:t>, 13</w:t>
      </w:r>
      <w:r>
        <w:rPr>
          <w:b/>
        </w:rPr>
        <w:t xml:space="preserve"> </w:t>
      </w:r>
      <w:r w:rsidRPr="00DA57F6">
        <w:rPr>
          <w:sz w:val="16"/>
        </w:rPr>
        <w:t xml:space="preserve">(Daily Outlook Afghanistan – great news service specific to Middle East issues; 4/17/13; </w:t>
      </w:r>
      <w:hyperlink r:id="rId15" w:history="1">
        <w:r w:rsidRPr="00DA57F6">
          <w:rPr>
            <w:rStyle w:val="Hyperlink"/>
            <w:sz w:val="16"/>
          </w:rPr>
          <w:t>http://outlookafghanistan.net/national_detail.php?post_id=7124</w:t>
        </w:r>
      </w:hyperlink>
      <w:r w:rsidRPr="00DA57F6">
        <w:rPr>
          <w:sz w:val="16"/>
        </w:rPr>
        <w:t>) KD</w:t>
      </w:r>
    </w:p>
    <w:p w:rsidR="00F82FB3" w:rsidRPr="00A2592E" w:rsidRDefault="00F82FB3" w:rsidP="00F82FB3">
      <w:pPr>
        <w:rPr>
          <w:sz w:val="16"/>
        </w:rPr>
      </w:pPr>
      <w:r w:rsidRPr="00A2592E">
        <w:rPr>
          <w:sz w:val="16"/>
        </w:rPr>
        <w:t xml:space="preserve">WASHINGTON - </w:t>
      </w:r>
      <w:r w:rsidRPr="00CF5DD6">
        <w:rPr>
          <w:u w:val="single"/>
        </w:rPr>
        <w:t>A top American general based in Kabul</w:t>
      </w:r>
      <w:r w:rsidRPr="00A2592E">
        <w:rPr>
          <w:sz w:val="16"/>
        </w:rPr>
        <w:t xml:space="preserve"> on Tuesday </w:t>
      </w:r>
      <w:r w:rsidRPr="00CF5DD6">
        <w:rPr>
          <w:u w:val="single"/>
        </w:rPr>
        <w:t>said Afghanistan's stability was threatened by militant safe havens in Pakistan and corruption and weak institutional capability of the Afghan government.</w:t>
      </w:r>
      <w:r w:rsidRPr="00A2592E">
        <w:rPr>
          <w:sz w:val="12"/>
        </w:rPr>
        <w:t>¶</w:t>
      </w:r>
      <w:r w:rsidRPr="00CF5DD6">
        <w:rPr>
          <w:sz w:val="12"/>
          <w:u w:val="single"/>
        </w:rPr>
        <w:t xml:space="preserve"> </w:t>
      </w:r>
      <w:r w:rsidRPr="00CF5DD6">
        <w:rPr>
          <w:u w:val="single"/>
        </w:rPr>
        <w:t>“Insurgency’s sanctuaries</w:t>
      </w:r>
      <w:r w:rsidRPr="00A2592E">
        <w:rPr>
          <w:sz w:val="16"/>
        </w:rPr>
        <w:t xml:space="preserve"> in Pakistan, the </w:t>
      </w:r>
      <w:r w:rsidRPr="00CF5DD6">
        <w:rPr>
          <w:u w:val="single"/>
        </w:rPr>
        <w:t>limited institutional capacity of the Afghan government and endemic corruption remain the greatest impediments to long-</w:t>
      </w:r>
      <w:r w:rsidRPr="00CF5DD6">
        <w:rPr>
          <w:u w:val="single"/>
        </w:rPr>
        <w:lastRenderedPageBreak/>
        <w:t>term stability</w:t>
      </w:r>
      <w:r w:rsidRPr="00A2592E">
        <w:rPr>
          <w:sz w:val="16"/>
        </w:rPr>
        <w:t xml:space="preserve"> and sustainable security in Afghanistan,” General Joseph Dunford, Commander of US and NATO forces in Afghanistan, told US lawmakers.</w:t>
      </w:r>
      <w:r w:rsidRPr="00A2592E">
        <w:rPr>
          <w:sz w:val="12"/>
        </w:rPr>
        <w:t>¶</w:t>
      </w:r>
      <w:r w:rsidRPr="00A2592E">
        <w:rPr>
          <w:sz w:val="16"/>
        </w:rPr>
        <w:t xml:space="preserve"> Testifying before the powerful Senate Armed Services Committee on the current situation in Afghanistan, Dunford said </w:t>
      </w:r>
      <w:r w:rsidRPr="00CF5DD6">
        <w:rPr>
          <w:u w:val="single"/>
        </w:rPr>
        <w:t xml:space="preserve">the International Security Assistance Force (ISAF) would continue to work with the Afghan government to address Afghanistan's challenges </w:t>
      </w:r>
      <w:r w:rsidRPr="00A2592E">
        <w:rPr>
          <w:sz w:val="16"/>
        </w:rPr>
        <w:t>in order to deliver effective governance to its people.</w:t>
      </w:r>
      <w:r w:rsidRPr="00A2592E">
        <w:rPr>
          <w:sz w:val="12"/>
        </w:rPr>
        <w:t>¶</w:t>
      </w:r>
      <w:r w:rsidRPr="00A2592E">
        <w:rPr>
          <w:sz w:val="16"/>
        </w:rPr>
        <w:t xml:space="preserve"> Dunford said even as Afghan National Security Force (ANSF) was developing its capabilities, but it would require support from the US and the international community in foreseeable future.</w:t>
      </w:r>
      <w:r w:rsidRPr="00A2592E">
        <w:rPr>
          <w:sz w:val="12"/>
        </w:rPr>
        <w:t>¶</w:t>
      </w:r>
      <w:r w:rsidRPr="00A2592E">
        <w:rPr>
          <w:sz w:val="16"/>
        </w:rPr>
        <w:t xml:space="preserve"> However, he called the worst worried the continuation of safe havens inside Pakistan. “Despite this degradation, </w:t>
      </w:r>
      <w:r w:rsidRPr="0022520F">
        <w:rPr>
          <w:u w:val="single"/>
        </w:rPr>
        <w:t>safe havens in Afghanistan and sanctuaries in Pakistan continue to provide Taliban senior leadership some freedom of movement and freedom of action, facilitating the training of fighters, and the planning of operations</w:t>
      </w:r>
      <w:r w:rsidRPr="00A2592E">
        <w:rPr>
          <w:sz w:val="16"/>
        </w:rPr>
        <w:t>,” he said.</w:t>
      </w:r>
      <w:r w:rsidRPr="00A2592E">
        <w:rPr>
          <w:sz w:val="12"/>
        </w:rPr>
        <w:t>¶</w:t>
      </w:r>
      <w:r w:rsidRPr="00A2592E">
        <w:rPr>
          <w:sz w:val="16"/>
        </w:rPr>
        <w:t xml:space="preserve"> “</w:t>
      </w:r>
      <w:r w:rsidRPr="0022520F">
        <w:rPr>
          <w:u w:val="single"/>
        </w:rPr>
        <w:t>The Afghan Taliban and all its sub-groups</w:t>
      </w:r>
      <w:r w:rsidRPr="00A2592E">
        <w:rPr>
          <w:sz w:val="16"/>
        </w:rPr>
        <w:t xml:space="preserve">, including the Haqqani Network, </w:t>
      </w:r>
      <w:r w:rsidRPr="0022520F">
        <w:rPr>
          <w:u w:val="single"/>
        </w:rPr>
        <w:t>remain capable of conducting high profile attacks</w:t>
      </w:r>
      <w:r w:rsidRPr="00A2592E">
        <w:rPr>
          <w:sz w:val="16"/>
        </w:rPr>
        <w:t>, though counterterrorism pressure has degraded this ability,” he said.</w:t>
      </w:r>
      <w:r w:rsidRPr="00A2592E">
        <w:rPr>
          <w:sz w:val="12"/>
        </w:rPr>
        <w:t>¶</w:t>
      </w:r>
      <w:r w:rsidRPr="00A2592E">
        <w:rPr>
          <w:sz w:val="16"/>
        </w:rPr>
        <w:t xml:space="preserve"> However, the Taliban remain firm in their conviction that ISAF’s drawdown and perceived ANSF weakness, especially when supplemented with continued external support and with sanctuary in Pakistan that the Taliban exploit, will translate into a restoration of their pre-surge military capabilities and influence, he added.</w:t>
      </w:r>
      <w:r w:rsidRPr="00A2592E">
        <w:rPr>
          <w:sz w:val="12"/>
        </w:rPr>
        <w:t>¶</w:t>
      </w:r>
      <w:r w:rsidRPr="00A2592E">
        <w:rPr>
          <w:sz w:val="16"/>
        </w:rPr>
        <w:t xml:space="preserve"> Dunford said the majority of ISAF bases have been transferred to the ANSF or closed, and construction is complete on the majority of ANSF bases. “</w:t>
      </w:r>
      <w:r w:rsidRPr="00A2592E">
        <w:rPr>
          <w:u w:val="single"/>
        </w:rPr>
        <w:t>The US will redeploy 34,000 troops by February 2014</w:t>
      </w:r>
      <w:r w:rsidRPr="00A2592E">
        <w:rPr>
          <w:sz w:val="16"/>
        </w:rPr>
        <w:t>, and the ANSF have grown to nearly 352,000 personnel. Afghanistan’s populated areas are increasingly secure, and the ANSF have successfully maintained security gains in areas that have already been transitioned,” he said.</w:t>
      </w:r>
      <w:r w:rsidRPr="00A2592E">
        <w:rPr>
          <w:sz w:val="12"/>
        </w:rPr>
        <w:t>¶</w:t>
      </w:r>
      <w:r w:rsidRPr="00A2592E">
        <w:rPr>
          <w:sz w:val="16"/>
        </w:rPr>
        <w:t xml:space="preserve"> “Still, </w:t>
      </w:r>
      <w:r w:rsidRPr="00A2592E">
        <w:rPr>
          <w:u w:val="single"/>
        </w:rPr>
        <w:t>the ANSF will continue to need training, advising, and key combat support from ISAF, including close air support, logistics, and intelligence, through the end of the ISAF combat mission in December 2014</w:t>
      </w:r>
      <w:r w:rsidRPr="00A2592E">
        <w:rPr>
          <w:sz w:val="16"/>
        </w:rPr>
        <w:t>,” he told the lawmakers.</w:t>
      </w:r>
      <w:r w:rsidRPr="00A2592E">
        <w:rPr>
          <w:sz w:val="12"/>
        </w:rPr>
        <w:t>¶</w:t>
      </w:r>
      <w:r w:rsidRPr="00A2592E">
        <w:rPr>
          <w:sz w:val="16"/>
        </w:rPr>
        <w:t xml:space="preserve"> In his remarks Senator James M Inhofe alleged President Barack Obama was making a mistake by deciding on troop levels without defining the underlying objectives, strategy, and mission. “This is backwards,” he said.</w:t>
      </w:r>
      <w:r w:rsidRPr="00A2592E">
        <w:rPr>
          <w:sz w:val="12"/>
        </w:rPr>
        <w:t>¶</w:t>
      </w:r>
      <w:r w:rsidRPr="00A2592E">
        <w:rPr>
          <w:sz w:val="16"/>
        </w:rPr>
        <w:t xml:space="preserve"> “Strategy drives troop requirements; not the other way around. </w:t>
      </w:r>
      <w:r w:rsidRPr="00A2592E">
        <w:rPr>
          <w:u w:val="single"/>
        </w:rPr>
        <w:t>Decisions on objectives should depend on our objectives. Without some continuing level of US and international support, civil war and fragmentation are likely to engulf Afghanistan and destabilize the region providing a breeding ground for extremism and threatening the security of Pakistan and its nuclear weapons</w:t>
      </w:r>
      <w:r w:rsidRPr="00A2592E">
        <w:rPr>
          <w:sz w:val="16"/>
        </w:rPr>
        <w:t>,” he said. (Pajhwok)</w:t>
      </w:r>
    </w:p>
    <w:p w:rsidR="00F82FB3" w:rsidRPr="00B34AD9" w:rsidRDefault="00F82FB3" w:rsidP="00F82FB3"/>
    <w:p w:rsidR="00F82FB3" w:rsidRPr="00F82FB3" w:rsidRDefault="00F82FB3" w:rsidP="00F82FB3"/>
    <w:p w:rsidR="00415279" w:rsidRPr="00767659" w:rsidRDefault="00415279" w:rsidP="00415279">
      <w:pPr>
        <w:rPr>
          <w:b/>
        </w:rPr>
      </w:pPr>
      <w:r w:rsidRPr="00767659">
        <w:rPr>
          <w:b/>
        </w:rPr>
        <w:t xml:space="preserve">No impact to Afghan instability — it’s inevitable but empirically doesn’t escalate </w:t>
      </w:r>
    </w:p>
    <w:p w:rsidR="00415279" w:rsidRPr="00767659" w:rsidRDefault="00415279" w:rsidP="00415279">
      <w:r w:rsidRPr="00767659">
        <w:rPr>
          <w:b/>
        </w:rPr>
        <w:t>Finel, 9</w:t>
      </w:r>
      <w:r w:rsidRPr="00767659">
        <w:t xml:space="preserve"> (Dr. Bernard I. Finel, Atlantic Council contributing editor, is a senior fellow at the American Security Project, “Afghanistan is Irrelevant,” Apr 27 http://www.acus.org/new_atlanticist/afghanistan-irrelevant)</w:t>
      </w:r>
    </w:p>
    <w:p w:rsidR="00415279" w:rsidRPr="00767659" w:rsidRDefault="00415279" w:rsidP="00415279">
      <w:pPr>
        <w:rPr>
          <w:sz w:val="16"/>
        </w:rPr>
      </w:pPr>
      <w:r w:rsidRPr="00767659">
        <w:rPr>
          <w:sz w:val="16"/>
        </w:rPr>
        <w:t xml:space="preserve">It is now a deeply entrenched conventional wisdom that the decision to “abandon” Afghanistan after the Cold War was a tragic mistake. In the oft-told story, our “abandonment” led to civil </w:t>
      </w:r>
      <w:r w:rsidRPr="00767659">
        <w:rPr>
          <w:u w:val="single"/>
        </w:rPr>
        <w:t>war</w:t>
      </w:r>
      <w:r w:rsidRPr="00767659">
        <w:rPr>
          <w:sz w:val="16"/>
        </w:rPr>
        <w:t xml:space="preserve">, state collapse, the rise of the Taliban, and inevitably terrorist attacks on American soil. </w:t>
      </w:r>
      <w:r w:rsidRPr="00767659">
        <w:rPr>
          <w:u w:val="single"/>
        </w:rPr>
        <w:t>This narrative</w:t>
      </w:r>
      <w:r w:rsidRPr="00767659">
        <w:rPr>
          <w:sz w:val="16"/>
        </w:rPr>
        <w:t xml:space="preserve"> is now reinforced by dire warnings </w:t>
      </w:r>
      <w:r w:rsidRPr="00767659">
        <w:rPr>
          <w:u w:val="single"/>
        </w:rPr>
        <w:t>about</w:t>
      </w:r>
      <w:r w:rsidRPr="00767659">
        <w:rPr>
          <w:sz w:val="16"/>
        </w:rPr>
        <w:t xml:space="preserve"> the risks to Pakistan from </w:t>
      </w:r>
      <w:r w:rsidRPr="00767659">
        <w:rPr>
          <w:u w:val="single"/>
        </w:rPr>
        <w:t>instability in Afghanistan</w:t>
      </w:r>
      <w:r w:rsidRPr="00767659">
        <w:rPr>
          <w:sz w:val="16"/>
        </w:rPr>
        <w:t xml:space="preserve">. Taken all together, critics of the Afghan commitment now find themselves facing a nearly unshakable consensus in continuing and deepen our involvement in Afghanistan. The problem with the consensus is that virtually every part of it </w:t>
      </w:r>
      <w:r w:rsidRPr="00767659">
        <w:rPr>
          <w:u w:val="single"/>
        </w:rPr>
        <w:t>is wrong. Abandonment did not</w:t>
      </w:r>
      <w:r w:rsidRPr="00767659">
        <w:rPr>
          <w:sz w:val="16"/>
        </w:rPr>
        <w:t xml:space="preserve"> cause the </w:t>
      </w:r>
      <w:r w:rsidRPr="00767659">
        <w:rPr>
          <w:u w:val="single"/>
        </w:rPr>
        <w:t>collapse</w:t>
      </w:r>
      <w:r w:rsidRPr="00767659">
        <w:rPr>
          <w:sz w:val="16"/>
        </w:rPr>
        <w:t xml:space="preserve"> of the state. </w:t>
      </w:r>
      <w:r w:rsidRPr="00767659">
        <w:rPr>
          <w:u w:val="single"/>
        </w:rPr>
        <w:t>Failed states are not</w:t>
      </w:r>
      <w:r w:rsidRPr="00767659">
        <w:rPr>
          <w:sz w:val="16"/>
        </w:rPr>
        <w:t xml:space="preserve"> always </w:t>
      </w:r>
      <w:r w:rsidRPr="00767659">
        <w:rPr>
          <w:u w:val="single"/>
        </w:rPr>
        <w:t>a threat to</w:t>
      </w:r>
      <w:r w:rsidRPr="00767659">
        <w:rPr>
          <w:sz w:val="16"/>
        </w:rPr>
        <w:t xml:space="preserve"> U.S. national </w:t>
      </w:r>
      <w:r w:rsidRPr="00767659">
        <w:rPr>
          <w:u w:val="single"/>
        </w:rPr>
        <w:t>security</w:t>
      </w:r>
      <w:r w:rsidRPr="00767659">
        <w:rPr>
          <w:sz w:val="16"/>
        </w:rPr>
        <w:t xml:space="preserve">. And Pakistan’s problems have little to do with the situation across the border. First, </w:t>
      </w:r>
      <w:r w:rsidRPr="00767659">
        <w:rPr>
          <w:u w:val="single"/>
        </w:rPr>
        <w:t>the collapse of the Afghan state after the Soviet withdrawal had little to do with Western abandonment. Afghanistan has always been beset by</w:t>
      </w:r>
      <w:r w:rsidRPr="00767659">
        <w:rPr>
          <w:sz w:val="16"/>
        </w:rPr>
        <w:t xml:space="preserve"> powerful </w:t>
      </w:r>
      <w:r w:rsidRPr="00767659">
        <w:rPr>
          <w:u w:val="single"/>
        </w:rPr>
        <w:t>centrifugal forces. The country is poor, the terrain rough, the population divided into several ethnic groups</w:t>
      </w:r>
      <w:r w:rsidRPr="00767659">
        <w:rPr>
          <w:sz w:val="16"/>
        </w:rPr>
        <w:t xml:space="preserve">. Because of this, </w:t>
      </w:r>
      <w:r w:rsidRPr="00767659">
        <w:rPr>
          <w:u w:val="single"/>
        </w:rPr>
        <w:t>the country has rarely been unified</w:t>
      </w:r>
      <w:r w:rsidRPr="00767659">
        <w:rPr>
          <w:sz w:val="16"/>
        </w:rPr>
        <w:t xml:space="preserve"> even nominally </w:t>
      </w:r>
      <w:r w:rsidRPr="00767659">
        <w:rPr>
          <w:u w:val="single"/>
        </w:rPr>
        <w:t>and</w:t>
      </w:r>
      <w:r w:rsidRPr="00767659">
        <w:rPr>
          <w:sz w:val="16"/>
        </w:rPr>
        <w:t xml:space="preserve"> has </w:t>
      </w:r>
      <w:r w:rsidRPr="00767659">
        <w:rPr>
          <w:u w:val="single"/>
        </w:rPr>
        <w:t>never</w:t>
      </w:r>
      <w:r w:rsidRPr="00767659">
        <w:rPr>
          <w:sz w:val="16"/>
        </w:rPr>
        <w:t xml:space="preserve"> really </w:t>
      </w:r>
      <w:r w:rsidRPr="00767659">
        <w:rPr>
          <w:u w:val="single"/>
        </w:rPr>
        <w:t>had</w:t>
      </w:r>
      <w:r w:rsidRPr="00767659">
        <w:rPr>
          <w:sz w:val="16"/>
        </w:rPr>
        <w:t xml:space="preserve"> a </w:t>
      </w:r>
      <w:r w:rsidRPr="00767659">
        <w:rPr>
          <w:u w:val="single"/>
        </w:rPr>
        <w:t>strong</w:t>
      </w:r>
      <w:r w:rsidRPr="00767659">
        <w:rPr>
          <w:sz w:val="16"/>
        </w:rPr>
        <w:t xml:space="preserve"> central </w:t>
      </w:r>
      <w:r w:rsidRPr="00767659">
        <w:rPr>
          <w:u w:val="single"/>
        </w:rPr>
        <w:t>government</w:t>
      </w:r>
      <w:r w:rsidRPr="00767659">
        <w:rPr>
          <w:sz w:val="16"/>
        </w:rPr>
        <w:t xml:space="preserve">. The dominant historical political system in Afghan is warlordism. This is not a consequence of Western involvement or lack thereof. </w:t>
      </w:r>
      <w:r w:rsidRPr="00767659">
        <w:rPr>
          <w:u w:val="single"/>
        </w:rPr>
        <w:t>It is a function of geography, economics, and demography</w:t>
      </w:r>
      <w:r w:rsidRPr="00767659">
        <w:rPr>
          <w:sz w:val="16"/>
        </w:rPr>
        <w:t xml:space="preserve">. Second, there is no straight-line between state failure and threats to the United States. Indeed, </w:t>
      </w:r>
      <w:r w:rsidRPr="00767659">
        <w:rPr>
          <w:u w:val="single"/>
        </w:rPr>
        <w:t>the problem with Afghanistan was not that it failed but rather that it “unfailed” and becameruled by the Taliban</w:t>
      </w:r>
      <w:r w:rsidRPr="00767659">
        <w:rPr>
          <w:sz w:val="16"/>
        </w:rPr>
        <w:t xml:space="preserve">. Congo/Zaire is a failed state. Somalia is a failed state. </w:t>
      </w:r>
      <w:r w:rsidRPr="00767659">
        <w:rPr>
          <w:u w:val="single"/>
        </w:rPr>
        <w:t>There are many parts</w:t>
      </w:r>
      <w:r w:rsidRPr="00767659">
        <w:rPr>
          <w:sz w:val="16"/>
        </w:rPr>
        <w:t xml:space="preserve"> of the globe </w:t>
      </w:r>
      <w:r w:rsidRPr="00767659">
        <w:rPr>
          <w:u w:val="single"/>
        </w:rPr>
        <w:t>that are</w:t>
      </w:r>
      <w:r w:rsidRPr="00767659">
        <w:rPr>
          <w:sz w:val="16"/>
        </w:rPr>
        <w:t xml:space="preserve"> essentially </w:t>
      </w:r>
      <w:r w:rsidRPr="00767659">
        <w:rPr>
          <w:u w:val="single"/>
        </w:rPr>
        <w:t>ungoverned</w:t>
      </w:r>
      <w:r w:rsidRPr="00767659">
        <w:rPr>
          <w:sz w:val="16"/>
        </w:rPr>
        <w:t xml:space="preserve">. Clearly criminality, human rights abuses, and other global ills flourish in these spaces. But </w:t>
      </w:r>
      <w:r w:rsidRPr="00767659">
        <w:rPr>
          <w:u w:val="single"/>
        </w:rPr>
        <w:t>the notion that</w:t>
      </w:r>
      <w:r w:rsidRPr="00767659">
        <w:rPr>
          <w:sz w:val="16"/>
        </w:rPr>
        <w:t xml:space="preserve"> any and all </w:t>
      </w:r>
      <w:r w:rsidRPr="00767659">
        <w:rPr>
          <w:u w:val="single"/>
        </w:rPr>
        <w:t>ungoverned space represents a</w:t>
      </w:r>
      <w:r w:rsidRPr="00767659">
        <w:rPr>
          <w:sz w:val="16"/>
        </w:rPr>
        <w:t xml:space="preserve"> core </w:t>
      </w:r>
      <w:r w:rsidRPr="00767659">
        <w:rPr>
          <w:u w:val="single"/>
        </w:rPr>
        <w:t>national security threat</w:t>
      </w:r>
      <w:r w:rsidRPr="00767659">
        <w:rPr>
          <w:sz w:val="16"/>
        </w:rPr>
        <w:t xml:space="preserve"> to the United States </w:t>
      </w:r>
      <w:r w:rsidRPr="00767659">
        <w:rPr>
          <w:u w:val="single"/>
        </w:rPr>
        <w:t>is</w:t>
      </w:r>
      <w:r w:rsidRPr="00767659">
        <w:rPr>
          <w:sz w:val="16"/>
        </w:rPr>
        <w:t xml:space="preserve"> simply </w:t>
      </w:r>
      <w:r w:rsidRPr="00767659">
        <w:rPr>
          <w:u w:val="single"/>
        </w:rPr>
        <w:t>unsustainable</w:t>
      </w:r>
      <w:r w:rsidRPr="00767659">
        <w:rPr>
          <w:sz w:val="16"/>
        </w:rPr>
        <w:t xml:space="preserve">. Third, the problem was the Taliban regime was not that it existed. It was that it was allowed to fester without any significant response or intervention. We largely sought to ignore the regime — refusing to recognize it despite its control of 90% of Afghan territory. Aside from occasional tut-tutting about human rights violations and destruction of cultural sites, the only real interaction the United States sought with the regime was in trying to control drugs. Counter-drug initiatives are not a sound foundation for a productive relationship for reasons too numerous to enumerate here. Had we recognized the Taliban and sought to engage the regime, it is possible that we could have managed to communicate red lines to them over a period of years. </w:t>
      </w:r>
      <w:r w:rsidRPr="00767659">
        <w:rPr>
          <w:u w:val="single"/>
        </w:rPr>
        <w:t xml:space="preserve">Their failure to turn over bin Laden immediately after 9/11 does not necessarily imply an absolute inability to drive a wedge between the Taliban and al Qaeda over time. Fourth, we are </w:t>
      </w:r>
      <w:r w:rsidRPr="00767659">
        <w:rPr>
          <w:u w:val="single"/>
        </w:rPr>
        <w:lastRenderedPageBreak/>
        <w:t>now told that defeating the Taliban in Afghanistan is imperative in order to help stabilize Pakistan. But, most observers seem to think that Pakistan is in worse shape now — with the Taliban out of power and American forces in Afghanistan — than it was when the Taliban was dominant in Afghanistan</w:t>
      </w:r>
      <w:r w:rsidRPr="00767659">
        <w:rPr>
          <w:sz w:val="16"/>
        </w:rPr>
        <w:t xml:space="preserve">. For five years from 1996 to 2001, the Taliban ruled Afghanistan and the Islamist threat to Pakistan then was unquestionably lower. This is not surprising actually. Insurgencies are at their most dangerous — in terms of threat of contagion — when they are fighting for power. </w:t>
      </w:r>
      <w:r w:rsidRPr="00767659">
        <w:rPr>
          <w:u w:val="single"/>
        </w:rPr>
        <w:t>The number of insurgencies that</w:t>
      </w:r>
      <w:r w:rsidRPr="00767659">
        <w:rPr>
          <w:sz w:val="16"/>
        </w:rPr>
        <w:t xml:space="preserve"> actually manage to </w:t>
      </w:r>
      <w:r w:rsidRPr="00767659">
        <w:rPr>
          <w:u w:val="single"/>
        </w:rPr>
        <w:t>sponsor insurgencies elsewhere</w:t>
      </w:r>
      <w:r w:rsidRPr="00767659">
        <w:rPr>
          <w:sz w:val="16"/>
        </w:rPr>
        <w:t xml:space="preserve"> after taking power </w:t>
      </w:r>
      <w:r w:rsidRPr="00767659">
        <w:rPr>
          <w:u w:val="single"/>
        </w:rPr>
        <w:t>is surprising low. The domino theory is</w:t>
      </w:r>
      <w:r w:rsidRPr="00767659">
        <w:rPr>
          <w:sz w:val="16"/>
        </w:rPr>
        <w:t xml:space="preserve"> as </w:t>
      </w:r>
      <w:r w:rsidRPr="00767659">
        <w:rPr>
          <w:u w:val="single"/>
        </w:rPr>
        <w:t>dubious</w:t>
      </w:r>
      <w:r w:rsidRPr="00767659">
        <w:rPr>
          <w:sz w:val="16"/>
        </w:rPr>
        <w:t xml:space="preserve"> in the case of Islamist movements as it was in the case of Communist expansion. There is a notion that “everything changed on 9/11.” We are backing away as a nation from that concept in the case of torture. Perhaps we should also come to realize that our pre-9/11 assessment of the strategic value and importance of Afghanistan was closer to the mark that our current obsession with it. We clearly made some mistakes in dealing with the Taliban regime. But addressing those mistakes through better intelligence, use of </w:t>
      </w:r>
      <w:proofErr w:type="gramStart"/>
      <w:r w:rsidRPr="00767659">
        <w:rPr>
          <w:sz w:val="16"/>
        </w:rPr>
        <w:t>special forces</w:t>
      </w:r>
      <w:proofErr w:type="gramEnd"/>
      <w:r w:rsidRPr="00767659">
        <w:rPr>
          <w:sz w:val="16"/>
        </w:rPr>
        <w:t xml:space="preserve"> raids, and, yes, diplomacy is likely a better solution than trying to build and sustain a reliable, pro-Western government in Kabul with control over the entire country.</w:t>
      </w:r>
    </w:p>
    <w:p w:rsidR="00415279" w:rsidRPr="00767659" w:rsidRDefault="00415279" w:rsidP="00415279"/>
    <w:p w:rsidR="00415279" w:rsidRPr="00767659" w:rsidRDefault="00415279" w:rsidP="00415279">
      <w:pPr>
        <w:rPr>
          <w:b/>
        </w:rPr>
      </w:pPr>
      <w:r w:rsidRPr="00767659">
        <w:rPr>
          <w:b/>
        </w:rPr>
        <w:t>Here are seven alt causes to Afghani stability</w:t>
      </w:r>
    </w:p>
    <w:p w:rsidR="00415279" w:rsidRPr="00767659" w:rsidRDefault="00415279" w:rsidP="00415279">
      <w:r w:rsidRPr="00767659">
        <w:rPr>
          <w:b/>
        </w:rPr>
        <w:t xml:space="preserve">Kjærnet and Torjesen, 8 </w:t>
      </w:r>
      <w:r w:rsidRPr="00767659">
        <w:t>(Heidi, Department of Russian and Eurasian Studies @ Norwegian Institute of International Affairs, *AND Stina, Senior Research Fellow at the Norwegian Institute of International Affairs, 2008, Norwegian Institute of International Affairs, “Afghanistan and regional instability: A risk assessment,” http://www.nupi.no/content/download/3781/57112/version/2/file/Report-Kj%C3%A6rnet-Torjesen.pdf)</w:t>
      </w:r>
    </w:p>
    <w:p w:rsidR="00415279" w:rsidRPr="00767659" w:rsidRDefault="00415279" w:rsidP="00415279">
      <w:pPr>
        <w:rPr>
          <w:sz w:val="16"/>
        </w:rPr>
      </w:pPr>
      <w:r w:rsidRPr="00767659">
        <w:rPr>
          <w:szCs w:val="24"/>
          <w:u w:val="single"/>
        </w:rPr>
        <w:t>The</w:t>
      </w:r>
      <w:r w:rsidRPr="00767659">
        <w:rPr>
          <w:sz w:val="16"/>
        </w:rPr>
        <w:t xml:space="preserve"> regional </w:t>
      </w:r>
      <w:r w:rsidRPr="00767659">
        <w:rPr>
          <w:szCs w:val="24"/>
          <w:u w:val="single"/>
        </w:rPr>
        <w:t>context of Afghanistan poses a range of challenges for</w:t>
      </w:r>
      <w:r w:rsidRPr="00767659">
        <w:rPr>
          <w:sz w:val="16"/>
          <w:szCs w:val="24"/>
        </w:rPr>
        <w:t xml:space="preserve"> the country’s </w:t>
      </w:r>
      <w:r w:rsidRPr="00767659">
        <w:rPr>
          <w:szCs w:val="24"/>
          <w:u w:val="single"/>
        </w:rPr>
        <w:t>stabilisation</w:t>
      </w:r>
      <w:r w:rsidRPr="00767659">
        <w:rPr>
          <w:sz w:val="16"/>
          <w:szCs w:val="24"/>
        </w:rPr>
        <w:t xml:space="preserve"> process: </w:t>
      </w:r>
      <w:r w:rsidRPr="00767659">
        <w:rPr>
          <w:szCs w:val="24"/>
          <w:u w:val="single"/>
        </w:rPr>
        <w:t>Pakistan Pakistan’s central government has lacked control of developments in the areas bordering Afghanistan</w:t>
      </w:r>
      <w:r w:rsidRPr="00767659">
        <w:rPr>
          <w:sz w:val="16"/>
          <w:szCs w:val="24"/>
        </w:rPr>
        <w:t xml:space="preserve"> (Baluchistan, the Federally Administered Tribal Areas and the North-</w:t>
      </w:r>
      <w:r w:rsidRPr="00767659">
        <w:rPr>
          <w:sz w:val="16"/>
        </w:rPr>
        <w:t xml:space="preserve">West Frontier Province), making President Musharraf unable to implement the US-encouraged crackdown on Pakistani Taleban supporters. The </w:t>
      </w:r>
      <w:r w:rsidRPr="00767659">
        <w:rPr>
          <w:szCs w:val="24"/>
          <w:u w:val="single"/>
        </w:rPr>
        <w:t>Pakistani border areas</w:t>
      </w:r>
      <w:r w:rsidRPr="00767659">
        <w:rPr>
          <w:sz w:val="16"/>
        </w:rPr>
        <w:t xml:space="preserve"> have </w:t>
      </w:r>
      <w:r w:rsidRPr="00767659">
        <w:rPr>
          <w:szCs w:val="24"/>
          <w:u w:val="single"/>
        </w:rPr>
        <w:t>become a key source of weapons, equipment and new recruits for anti-government militant groups in Afghanistan</w:t>
      </w:r>
      <w:r w:rsidRPr="00767659">
        <w:rPr>
          <w:sz w:val="16"/>
          <w:szCs w:val="24"/>
        </w:rPr>
        <w:t>, while Pakistan–Afghanistan bilateral relations remain, as so often before, strained. The Pakistani election results from February 18 2008 give gro</w:t>
      </w:r>
      <w:r w:rsidRPr="00767659">
        <w:rPr>
          <w:sz w:val="16"/>
        </w:rPr>
        <w:t>unds for cautious optimism. Nevertheless, the serious challenges stemming from Pakistan will continue in the short to medium term for</w:t>
      </w:r>
      <w:r w:rsidRPr="00767659">
        <w:rPr>
          <w:sz w:val="16"/>
          <w:szCs w:val="24"/>
        </w:rPr>
        <w:t xml:space="preserve"> Afghanistan. </w:t>
      </w:r>
      <w:r w:rsidRPr="00767659">
        <w:rPr>
          <w:szCs w:val="24"/>
          <w:u w:val="single"/>
        </w:rPr>
        <w:t xml:space="preserve">Iran–US tensions </w:t>
      </w:r>
      <w:proofErr w:type="gramStart"/>
      <w:r w:rsidRPr="00767659">
        <w:rPr>
          <w:szCs w:val="24"/>
          <w:u w:val="single"/>
        </w:rPr>
        <w:t>The</w:t>
      </w:r>
      <w:proofErr w:type="gramEnd"/>
      <w:r w:rsidRPr="00767659">
        <w:rPr>
          <w:szCs w:val="24"/>
          <w:u w:val="single"/>
        </w:rPr>
        <w:t xml:space="preserve"> standoff between Iran and the USA over Iran’s nuclear programme has introduced difficulties in Iran–Afghan relations</w:t>
      </w:r>
      <w:r w:rsidRPr="00767659">
        <w:rPr>
          <w:sz w:val="16"/>
          <w:szCs w:val="24"/>
        </w:rPr>
        <w:t xml:space="preserve">. Iran remains an important supporter of the Westernbacked Hamid Karzai government. Nevertheless, in the face of US pressure, </w:t>
      </w:r>
      <w:r w:rsidRPr="00767659">
        <w:rPr>
          <w:szCs w:val="24"/>
          <w:u w:val="single"/>
        </w:rPr>
        <w:t>Iran is beginning to demonstrate, according to some reports, its ability to destabilise Afghanistan and derail Washington’s Afghan campaign</w:t>
      </w:r>
      <w:r w:rsidRPr="00767659">
        <w:rPr>
          <w:sz w:val="16"/>
          <w:szCs w:val="24"/>
        </w:rPr>
        <w:t>, as a means of enhancing its overall leverage regarding the USA.</w:t>
      </w:r>
      <w:r w:rsidRPr="00767659">
        <w:rPr>
          <w:sz w:val="16"/>
          <w:szCs w:val="16"/>
        </w:rPr>
        <w:t>1</w:t>
      </w:r>
      <w:r w:rsidRPr="00767659">
        <w:rPr>
          <w:sz w:val="16"/>
          <w:szCs w:val="24"/>
        </w:rPr>
        <w:t xml:space="preserve"> </w:t>
      </w:r>
      <w:r w:rsidRPr="00767659">
        <w:rPr>
          <w:szCs w:val="24"/>
          <w:u w:val="single"/>
        </w:rPr>
        <w:t>Geopolitical rivalries</w:t>
      </w:r>
      <w:r w:rsidRPr="00767659">
        <w:rPr>
          <w:sz w:val="16"/>
        </w:rPr>
        <w:t xml:space="preserve"> Geopolitical rivalries in the region </w:t>
      </w:r>
      <w:r w:rsidRPr="00767659">
        <w:rPr>
          <w:szCs w:val="24"/>
          <w:u w:val="single"/>
        </w:rPr>
        <w:t>preclude</w:t>
      </w:r>
      <w:r w:rsidRPr="00767659">
        <w:rPr>
          <w:sz w:val="16"/>
        </w:rPr>
        <w:t xml:space="preserve"> any optimal </w:t>
      </w:r>
      <w:r w:rsidRPr="00767659">
        <w:rPr>
          <w:szCs w:val="24"/>
          <w:u w:val="single"/>
        </w:rPr>
        <w:t>co-ordination of support to Afghanistan by neighbours and great powers</w:t>
      </w:r>
      <w:r w:rsidRPr="00767659">
        <w:rPr>
          <w:sz w:val="16"/>
        </w:rPr>
        <w:t>. These tensions include the long-standing conflict between India and Pakistan as well as the serious Russian and Chinese unease over the US and NATO military presence in the region.</w:t>
      </w:r>
      <w:r w:rsidRPr="00767659">
        <w:rPr>
          <w:sz w:val="16"/>
          <w:szCs w:val="24"/>
        </w:rPr>
        <w:t xml:space="preserve"> </w:t>
      </w:r>
      <w:r w:rsidRPr="00767659">
        <w:rPr>
          <w:szCs w:val="24"/>
          <w:u w:val="single"/>
        </w:rPr>
        <w:t>Regional trade difficulties Security concerns</w:t>
      </w:r>
      <w:r w:rsidRPr="00767659">
        <w:rPr>
          <w:sz w:val="16"/>
          <w:szCs w:val="24"/>
        </w:rPr>
        <w:t xml:space="preserve"> and post-Soviet bureaucratic inertia </w:t>
      </w:r>
      <w:r w:rsidRPr="00767659">
        <w:rPr>
          <w:szCs w:val="24"/>
          <w:u w:val="single"/>
        </w:rPr>
        <w:t>prevent Afghanistan’s northern neighbours from fully endorsing the vision</w:t>
      </w:r>
      <w:r w:rsidRPr="00767659">
        <w:rPr>
          <w:sz w:val="16"/>
        </w:rPr>
        <w:t>,</w:t>
      </w:r>
      <w:r w:rsidRPr="00767659">
        <w:rPr>
          <w:sz w:val="16"/>
          <w:szCs w:val="24"/>
        </w:rPr>
        <w:t xml:space="preserve"> promoted by the USA and other nations, </w:t>
      </w:r>
      <w:r w:rsidRPr="00767659">
        <w:rPr>
          <w:szCs w:val="24"/>
          <w:u w:val="single"/>
        </w:rPr>
        <w:t>of Afghanistan’s economic recovery</w:t>
      </w:r>
      <w:r w:rsidRPr="00767659">
        <w:rPr>
          <w:sz w:val="16"/>
          <w:szCs w:val="24"/>
        </w:rPr>
        <w:t xml:space="preserve"> being facilitated by denser integration into regional trade and communication links. </w:t>
      </w:r>
      <w:r w:rsidRPr="00767659">
        <w:rPr>
          <w:szCs w:val="24"/>
          <w:u w:val="single"/>
        </w:rPr>
        <w:t>Uzbekistan</w:t>
      </w:r>
      <w:r w:rsidRPr="00767659">
        <w:rPr>
          <w:sz w:val="16"/>
        </w:rPr>
        <w:t xml:space="preserve"> The government of </w:t>
      </w:r>
      <w:r w:rsidRPr="00767659">
        <w:rPr>
          <w:szCs w:val="24"/>
          <w:u w:val="single"/>
        </w:rPr>
        <w:t>Uzbekistan is highly authoritarian</w:t>
      </w:r>
      <w:r w:rsidRPr="00767659">
        <w:rPr>
          <w:sz w:val="16"/>
        </w:rPr>
        <w:t xml:space="preserve"> </w:t>
      </w:r>
      <w:r w:rsidRPr="00767659">
        <w:rPr>
          <w:sz w:val="16"/>
          <w:szCs w:val="24"/>
        </w:rPr>
        <w:t xml:space="preserve">and deeply unpopular. </w:t>
      </w:r>
      <w:r w:rsidRPr="00767659">
        <w:rPr>
          <w:szCs w:val="24"/>
          <w:u w:val="single"/>
        </w:rPr>
        <w:t>Large-scale political and social upheaval remains one likely future scenario for the country. Upheaval in Uzbekistan would pose a serious challenge to the stability of Afghanistan</w:t>
      </w:r>
      <w:r w:rsidRPr="00767659">
        <w:rPr>
          <w:sz w:val="16"/>
          <w:szCs w:val="24"/>
        </w:rPr>
        <w:t xml:space="preserve">’s northern and western territories, including Mazar-e-sharif and possibly Meymaneh, where Norwegian troops are stationed. The German-run ISAF </w:t>
      </w:r>
      <w:r w:rsidRPr="00767659">
        <w:rPr>
          <w:sz w:val="16"/>
        </w:rPr>
        <w:t xml:space="preserve">base located in Termez in Uzbekistan near the Uzbekistan–Afghanistan border, and Mazar-e-sharif would be particularly vulnerable in case of upheaval in Uzbekistan. Drugs </w:t>
      </w:r>
      <w:r w:rsidRPr="00767659">
        <w:rPr>
          <w:szCs w:val="24"/>
          <w:u w:val="single"/>
        </w:rPr>
        <w:t>Drugs production</w:t>
      </w:r>
      <w:r w:rsidRPr="00767659">
        <w:rPr>
          <w:sz w:val="16"/>
          <w:szCs w:val="24"/>
        </w:rPr>
        <w:t xml:space="preserve"> and trafficking </w:t>
      </w:r>
      <w:r w:rsidRPr="00767659">
        <w:rPr>
          <w:szCs w:val="24"/>
          <w:u w:val="single"/>
        </w:rPr>
        <w:t>constitute one of Afghanistan’s central</w:t>
      </w:r>
      <w:r w:rsidRPr="00767659">
        <w:rPr>
          <w:sz w:val="16"/>
        </w:rPr>
        <w:t xml:space="preserve"> domestic </w:t>
      </w:r>
      <w:r w:rsidRPr="00767659">
        <w:rPr>
          <w:szCs w:val="24"/>
          <w:u w:val="single"/>
        </w:rPr>
        <w:t>challenges</w:t>
      </w:r>
      <w:r w:rsidRPr="00767659">
        <w:rPr>
          <w:sz w:val="16"/>
        </w:rPr>
        <w:t>,</w:t>
      </w:r>
      <w:r w:rsidRPr="00767659">
        <w:rPr>
          <w:sz w:val="16"/>
          <w:szCs w:val="24"/>
        </w:rPr>
        <w:t xml:space="preserve"> but drugs trafficking can also be seen as a regional problem. </w:t>
      </w:r>
      <w:r w:rsidRPr="00767659">
        <w:rPr>
          <w:szCs w:val="24"/>
          <w:u w:val="single"/>
        </w:rPr>
        <w:t>The large-scale criminal activities and incomes associated with regional drug flows are undermining the states of the region</w:t>
      </w:r>
      <w:r w:rsidRPr="00767659">
        <w:rPr>
          <w:sz w:val="16"/>
          <w:szCs w:val="24"/>
        </w:rPr>
        <w:t xml:space="preserve">: in this way Afghanistan’s neighbours – Tajikistan and Kyrgyzstan in particular – are becoming weaker, more criminalised, more unstable and less able to act as constructive partners for Afghanistan. </w:t>
      </w:r>
      <w:r w:rsidRPr="00767659">
        <w:rPr>
          <w:szCs w:val="24"/>
          <w:u w:val="single"/>
        </w:rPr>
        <w:t>Water Afghanistan’s</w:t>
      </w:r>
      <w:r w:rsidRPr="00767659">
        <w:rPr>
          <w:sz w:val="16"/>
        </w:rPr>
        <w:t xml:space="preserve"> northern </w:t>
      </w:r>
      <w:r w:rsidRPr="00767659">
        <w:rPr>
          <w:szCs w:val="24"/>
          <w:u w:val="single"/>
        </w:rPr>
        <w:t>neighbours have a lengthy history of water disputes</w:t>
      </w:r>
      <w:r w:rsidRPr="00767659">
        <w:rPr>
          <w:sz w:val="16"/>
          <w:szCs w:val="24"/>
        </w:rPr>
        <w:t xml:space="preserve">. If Afghanistan in the medium or long term decides to claim its legitimate share of the region’s water resources – as it may well do in order to further its economic development – then </w:t>
      </w:r>
      <w:r w:rsidRPr="00767659">
        <w:rPr>
          <w:szCs w:val="24"/>
          <w:u w:val="single"/>
        </w:rPr>
        <w:t>watersharing in the region will become even more difficult. Bilateral and multilateral relations between</w:t>
      </w:r>
      <w:r w:rsidRPr="00767659">
        <w:rPr>
          <w:sz w:val="16"/>
        </w:rPr>
        <w:t xml:space="preserve"> and among </w:t>
      </w:r>
      <w:r w:rsidRPr="00767659">
        <w:rPr>
          <w:szCs w:val="24"/>
          <w:u w:val="single"/>
        </w:rPr>
        <w:t>the Central Asian states have been severely strained</w:t>
      </w:r>
      <w:r w:rsidRPr="00767659">
        <w:rPr>
          <w:sz w:val="16"/>
        </w:rPr>
        <w:t xml:space="preserve"> at times, although fully fledged ‘water wars’ have remained a remote prospect. </w:t>
      </w:r>
    </w:p>
    <w:p w:rsidR="00415279" w:rsidRPr="00767659" w:rsidRDefault="00415279" w:rsidP="00415279"/>
    <w:p w:rsidR="00415279" w:rsidRPr="00767659" w:rsidRDefault="00415279" w:rsidP="00415279">
      <w:pPr>
        <w:rPr>
          <w:b/>
        </w:rPr>
      </w:pPr>
      <w:r w:rsidRPr="00767659">
        <w:rPr>
          <w:b/>
        </w:rPr>
        <w:lastRenderedPageBreak/>
        <w:t>Afghan collapse won’t spill over</w:t>
      </w:r>
    </w:p>
    <w:p w:rsidR="00415279" w:rsidRPr="00767659" w:rsidRDefault="00415279" w:rsidP="00415279">
      <w:r w:rsidRPr="00767659">
        <w:rPr>
          <w:rStyle w:val="Heading2Char3"/>
        </w:rPr>
        <w:t>Silverman 9</w:t>
      </w:r>
      <w:r w:rsidRPr="00767659">
        <w:t xml:space="preserve"> (Jerry Mary, Ph.D. in International Relations and Project Specialist – Ford Foundatoin, “Sturdy Dominoes”, The National Interest, 11-19, </w:t>
      </w:r>
      <w:r w:rsidRPr="00767659">
        <w:rPr>
          <w:color w:val="000000"/>
          <w:szCs w:val="16"/>
        </w:rPr>
        <w:t>http://www.nationalinterest.org/Article.aspx?id=22512</w:t>
      </w:r>
      <w:r w:rsidRPr="00767659">
        <w:rPr>
          <w:szCs w:val="16"/>
        </w:rPr>
        <w:t>)</w:t>
      </w:r>
    </w:p>
    <w:p w:rsidR="00415279" w:rsidRPr="00767659" w:rsidRDefault="00415279" w:rsidP="00415279">
      <w:r w:rsidRPr="00767659">
        <w:rPr>
          <w:rStyle w:val="Heading3Char1"/>
        </w:rPr>
        <w:t>Many</w:t>
      </w:r>
      <w:r w:rsidRPr="00767659">
        <w:t xml:space="preserve"> </w:t>
      </w:r>
      <w:r w:rsidRPr="00767659">
        <w:rPr>
          <w:sz w:val="16"/>
        </w:rPr>
        <w:t xml:space="preserve">advocates of continuing or racheting up our presence in </w:t>
      </w:r>
      <w:smartTag w:uri="urn:schemas-microsoft-com:office:smarttags" w:element="country-region">
        <w:r w:rsidRPr="00767659">
          <w:rPr>
            <w:sz w:val="16"/>
          </w:rPr>
          <w:t>Afghanistan</w:t>
        </w:r>
      </w:smartTag>
      <w:r w:rsidRPr="00767659">
        <w:rPr>
          <w:sz w:val="16"/>
        </w:rPr>
        <w:t xml:space="preserve"> are cut from the same domino-theory cloth as those of the </w:t>
      </w:r>
      <w:smartTag w:uri="urn:schemas-microsoft-com:office:smarttags" w:element="place">
        <w:smartTag w:uri="urn:schemas-microsoft-com:office:smarttags" w:element="country-region">
          <w:r w:rsidRPr="00767659">
            <w:rPr>
              <w:sz w:val="16"/>
            </w:rPr>
            <w:t>Vietnam</w:t>
          </w:r>
        </w:smartTag>
      </w:smartTag>
      <w:r w:rsidRPr="00767659">
        <w:rPr>
          <w:sz w:val="16"/>
        </w:rPr>
        <w:t xml:space="preserve"> era. They </w:t>
      </w:r>
      <w:r w:rsidRPr="00767659">
        <w:rPr>
          <w:rStyle w:val="Heading3Char1"/>
        </w:rPr>
        <w:t>posit that losing</w:t>
      </w:r>
      <w:r w:rsidRPr="00767659">
        <w:t xml:space="preserve"> in </w:t>
      </w:r>
      <w:smartTag w:uri="urn:schemas-microsoft-com:office:smarttags" w:element="place">
        <w:smartTag w:uri="urn:schemas-microsoft-com:office:smarttags" w:element="country-region">
          <w:r w:rsidRPr="00767659">
            <w:rPr>
              <w:rStyle w:val="Heading3Char1"/>
            </w:rPr>
            <w:t>Afghanistan</w:t>
          </w:r>
        </w:smartTag>
      </w:smartTag>
      <w:r w:rsidRPr="00767659">
        <w:rPr>
          <w:rStyle w:val="Heading3Char1"/>
        </w:rPr>
        <w:t xml:space="preserve"> would</w:t>
      </w:r>
      <w:r w:rsidRPr="00767659">
        <w:t xml:space="preserve"> almost certainly </w:t>
      </w:r>
      <w:r w:rsidRPr="00767659">
        <w:rPr>
          <w:rStyle w:val="Heading3Char1"/>
        </w:rPr>
        <w:t>lead to the</w:t>
      </w:r>
      <w:r w:rsidRPr="00767659">
        <w:t xml:space="preserve"> further </w:t>
      </w:r>
      <w:r w:rsidRPr="00767659">
        <w:rPr>
          <w:rStyle w:val="Heading3Char1"/>
        </w:rPr>
        <w:t>“loss” of the entire</w:t>
      </w:r>
      <w:r w:rsidRPr="00767659">
        <w:t xml:space="preserve"> South and central Asian </w:t>
      </w:r>
      <w:r w:rsidRPr="00767659">
        <w:rPr>
          <w:rStyle w:val="Heading3Char1"/>
        </w:rPr>
        <w:t>region</w:t>
      </w:r>
      <w:r w:rsidRPr="00767659">
        <w:t xml:space="preserve">. Although avoiding explicit reference to “falling dominos,” </w:t>
      </w:r>
      <w:r w:rsidRPr="00767659">
        <w:rPr>
          <w:rStyle w:val="Heading3Char1"/>
        </w:rPr>
        <w:t>recent examples include</w:t>
      </w:r>
      <w:r w:rsidRPr="00767659">
        <w:t xml:space="preserve"> S. Frederick </w:t>
      </w:r>
      <w:r w:rsidRPr="00767659">
        <w:rPr>
          <w:rStyle w:val="Heading3Char1"/>
        </w:rPr>
        <w:t>Starr</w:t>
      </w:r>
      <w:r w:rsidRPr="00767659">
        <w:t xml:space="preserve"> </w:t>
      </w:r>
      <w:r w:rsidRPr="00767659">
        <w:rPr>
          <w:sz w:val="16"/>
        </w:rPr>
        <w:t>(</w:t>
      </w:r>
      <w:smartTag w:uri="urn:schemas-microsoft-com:office:smarttags" w:element="PlaceType">
        <w:r w:rsidRPr="00767659">
          <w:rPr>
            <w:sz w:val="16"/>
          </w:rPr>
          <w:t>School</w:t>
        </w:r>
      </w:smartTag>
      <w:r w:rsidRPr="00767659">
        <w:rPr>
          <w:sz w:val="16"/>
        </w:rPr>
        <w:t xml:space="preserve"> of </w:t>
      </w:r>
      <w:smartTag w:uri="urn:schemas-microsoft-com:office:smarttags" w:element="PlaceName">
        <w:r w:rsidRPr="00767659">
          <w:rPr>
            <w:sz w:val="16"/>
          </w:rPr>
          <w:t>Advanced International Studies</w:t>
        </w:r>
      </w:smartTag>
      <w:r w:rsidRPr="00767659">
        <w:rPr>
          <w:sz w:val="16"/>
        </w:rPr>
        <w:t xml:space="preserve">, </w:t>
      </w:r>
      <w:smartTag w:uri="urn:schemas-microsoft-com:office:smarttags" w:element="PlaceName">
        <w:r w:rsidRPr="00767659">
          <w:rPr>
            <w:sz w:val="16"/>
          </w:rPr>
          <w:t>Johns</w:t>
        </w:r>
      </w:smartTag>
      <w:r w:rsidRPr="00767659">
        <w:rPr>
          <w:sz w:val="16"/>
        </w:rPr>
        <w:t xml:space="preserve"> </w:t>
      </w:r>
      <w:smartTag w:uri="urn:schemas-microsoft-com:office:smarttags" w:element="PlaceName">
        <w:r w:rsidRPr="00767659">
          <w:rPr>
            <w:sz w:val="16"/>
          </w:rPr>
          <w:t>Hopkins</w:t>
        </w:r>
      </w:smartTag>
      <w:r w:rsidRPr="00767659">
        <w:rPr>
          <w:sz w:val="16"/>
        </w:rPr>
        <w:t xml:space="preserve"> </w:t>
      </w:r>
      <w:smartTag w:uri="urn:schemas-microsoft-com:office:smarttags" w:element="PlaceType">
        <w:r w:rsidRPr="00767659">
          <w:rPr>
            <w:sz w:val="16"/>
          </w:rPr>
          <w:t>University</w:t>
        </w:r>
      </w:smartTag>
      <w:r w:rsidRPr="00767659">
        <w:rPr>
          <w:sz w:val="16"/>
        </w:rPr>
        <w:t xml:space="preserve">); Sir David Richards (the </w:t>
      </w:r>
      <w:smartTag w:uri="urn:schemas-microsoft-com:office:smarttags" w:element="place">
        <w:smartTag w:uri="urn:schemas-microsoft-com:office:smarttags" w:element="country-region">
          <w:r w:rsidRPr="00767659">
            <w:rPr>
              <w:sz w:val="16"/>
            </w:rPr>
            <w:t>UK</w:t>
          </w:r>
        </w:smartTag>
      </w:smartTag>
      <w:r w:rsidRPr="00767659">
        <w:rPr>
          <w:sz w:val="16"/>
        </w:rPr>
        <w:t xml:space="preserve">’s relatively new Chief of the General Staff); and, in The National Interest, Ahmed Rashid. The fear that Pakistan and central Asian governments are too weak to withstand the Taliban leads logically to the proposition—just as it did forty years ago—that only the United States can defend the region from its own extremist groups and, therefore, that any loss of faith in America will result in a net gain for pan-Islamist movements in a zero-sum global competition for power. </w:t>
      </w:r>
      <w:r w:rsidRPr="00767659">
        <w:rPr>
          <w:rStyle w:val="Heading3Char1"/>
        </w:rPr>
        <w:t>Unfortunately, the</w:t>
      </w:r>
      <w:r w:rsidRPr="00767659">
        <w:t xml:space="preserve"> resurrection of </w:t>
      </w:r>
      <w:r w:rsidRPr="00767659">
        <w:rPr>
          <w:rStyle w:val="Heading3Char1"/>
        </w:rPr>
        <w:t>“falling dominos”</w:t>
      </w:r>
      <w:r w:rsidRPr="00767659">
        <w:t xml:space="preserve"> as a </w:t>
      </w:r>
      <w:r w:rsidRPr="00767659">
        <w:rPr>
          <w:rStyle w:val="Heading3Char1"/>
        </w:rPr>
        <w:t>metaphor</w:t>
      </w:r>
      <w:r w:rsidRPr="00767659">
        <w:t xml:space="preserve"> for predicted consequences of an American military withdrawal </w:t>
      </w:r>
      <w:r w:rsidRPr="00767659">
        <w:rPr>
          <w:rStyle w:val="Heading3Char1"/>
        </w:rPr>
        <w:t>reflects a profound inability to re-envision the nature of today’s global political environment</w:t>
      </w:r>
      <w:r w:rsidRPr="00767659">
        <w:t xml:space="preserve"> </w:t>
      </w:r>
      <w:r w:rsidRPr="00767659">
        <w:rPr>
          <w:sz w:val="16"/>
        </w:rPr>
        <w:t xml:space="preserve">and </w:t>
      </w:r>
      <w:smartTag w:uri="urn:schemas-microsoft-com:office:smarttags" w:element="place">
        <w:smartTag w:uri="urn:schemas-microsoft-com:office:smarttags" w:element="country-region">
          <w:r w:rsidRPr="00767659">
            <w:rPr>
              <w:sz w:val="16"/>
            </w:rPr>
            <w:t>America</w:t>
          </w:r>
        </w:smartTag>
      </w:smartTag>
      <w:r w:rsidRPr="00767659">
        <w:rPr>
          <w:sz w:val="16"/>
        </w:rPr>
        <w:t xml:space="preserve">’s place in it. The current worry is that </w:t>
      </w:r>
      <w:smartTag w:uri="urn:schemas-microsoft-com:office:smarttags" w:element="country-region">
        <w:smartTag w:uri="urn:schemas-microsoft-com:office:smarttags" w:element="place">
          <w:r w:rsidRPr="00767659">
            <w:rPr>
              <w:sz w:val="16"/>
            </w:rPr>
            <w:t>Pakistan</w:t>
          </w:r>
        </w:smartTag>
      </w:smartTag>
      <w:r w:rsidRPr="00767659">
        <w:rPr>
          <w:sz w:val="16"/>
        </w:rPr>
        <w:t xml:space="preserve"> will revive support for the Taliban and return to its historically rooted policy of noninterference in local governance or security arrangements along the frontier. This fear is compounded by a vision of radical Islamists gaining access to </w:t>
      </w:r>
      <w:smartTag w:uri="urn:schemas-microsoft-com:office:smarttags" w:element="country-region">
        <w:smartTag w:uri="urn:schemas-microsoft-com:office:smarttags" w:element="place">
          <w:r w:rsidRPr="00767659">
            <w:rPr>
              <w:sz w:val="16"/>
            </w:rPr>
            <w:t>Pakistan</w:t>
          </w:r>
        </w:smartTag>
      </w:smartTag>
      <w:r w:rsidRPr="00767659">
        <w:rPr>
          <w:sz w:val="16"/>
        </w:rPr>
        <w:t xml:space="preserve">’s nuclear arsenal. Those concerns are fueled by the judgment that </w:t>
      </w:r>
      <w:smartTag w:uri="urn:schemas-microsoft-com:office:smarttags" w:element="country-region">
        <w:smartTag w:uri="urn:schemas-microsoft-com:office:smarttags" w:element="place">
          <w:r w:rsidRPr="00767659">
            <w:rPr>
              <w:sz w:val="16"/>
            </w:rPr>
            <w:t>Pakistan</w:t>
          </w:r>
        </w:smartTag>
      </w:smartTag>
      <w:r w:rsidRPr="00767659">
        <w:rPr>
          <w:sz w:val="16"/>
        </w:rPr>
        <w:t xml:space="preserve">’s new democratically elected civilian government is too weak to withstand pressures by its most senior military officers to keep its pro-Afghan Taliban option open. From that perspective, any sign of American “dithering” would reinforce that historically-rooted preference, even as the imperative would remain to separate the Pakistani-Taliban from the Afghan insurgents. Further, any significant increase in terrorist violence, especially within major Pakistani urban centers, would likely lead to the imposition of martial law and return to an authoritarian military regime, weakening American influence even further. At its most extreme, that scenario ends with the most frightening outcome of all—the overthrow of relatively secular senior Pakistani generals by a pro-Islamist and anti-Western group of second-tier officers with access to that country’s nuclear weapons. Beyond </w:t>
      </w:r>
      <w:smartTag w:uri="urn:schemas-microsoft-com:office:smarttags" w:element="country-region">
        <w:r w:rsidRPr="00767659">
          <w:rPr>
            <w:sz w:val="16"/>
          </w:rPr>
          <w:t>Pakistan</w:t>
        </w:r>
      </w:smartTag>
      <w:r w:rsidRPr="00767659">
        <w:rPr>
          <w:sz w:val="16"/>
        </w:rPr>
        <w:t xml:space="preserve">, advocates of today’s domino theory point to the Taliban’s links to both the Islamic Movement of Uzbekistan and the Islamic Jihad Union, and conclude that a Taliban victory in </w:t>
      </w:r>
      <w:smartTag w:uri="urn:schemas-microsoft-com:office:smarttags" w:element="country-region">
        <w:r w:rsidRPr="00767659">
          <w:rPr>
            <w:sz w:val="16"/>
          </w:rPr>
          <w:t>Afghanistan</w:t>
        </w:r>
      </w:smartTag>
      <w:r w:rsidRPr="00767659">
        <w:rPr>
          <w:sz w:val="16"/>
        </w:rPr>
        <w:t xml:space="preserve"> would encourage similar radical Islamist movements in </w:t>
      </w:r>
      <w:smartTag w:uri="urn:schemas-microsoft-com:office:smarttags" w:element="country-region">
        <w:r w:rsidRPr="00767659">
          <w:rPr>
            <w:sz w:val="16"/>
          </w:rPr>
          <w:t>Kyrgyzstan</w:t>
        </w:r>
      </w:smartTag>
      <w:r w:rsidRPr="00767659">
        <w:rPr>
          <w:sz w:val="16"/>
        </w:rPr>
        <w:t xml:space="preserve">, </w:t>
      </w:r>
      <w:smartTag w:uri="urn:schemas-microsoft-com:office:smarttags" w:element="country-region">
        <w:r w:rsidRPr="00767659">
          <w:rPr>
            <w:sz w:val="16"/>
          </w:rPr>
          <w:t>Tajikistan</w:t>
        </w:r>
      </w:smartTag>
      <w:r w:rsidRPr="00767659">
        <w:rPr>
          <w:sz w:val="16"/>
        </w:rPr>
        <w:t xml:space="preserve">, </w:t>
      </w:r>
      <w:smartTag w:uri="urn:schemas-microsoft-com:office:smarttags" w:element="country-region">
        <w:r w:rsidRPr="00767659">
          <w:rPr>
            <w:sz w:val="16"/>
          </w:rPr>
          <w:t>Turkmenistan</w:t>
        </w:r>
      </w:smartTag>
      <w:r w:rsidRPr="00767659">
        <w:rPr>
          <w:sz w:val="16"/>
        </w:rPr>
        <w:t xml:space="preserve"> and </w:t>
      </w:r>
      <w:smartTag w:uri="urn:schemas-microsoft-com:office:smarttags" w:element="country-region">
        <w:smartTag w:uri="urn:schemas-microsoft-com:office:smarttags" w:element="place">
          <w:r w:rsidRPr="00767659">
            <w:rPr>
              <w:sz w:val="16"/>
            </w:rPr>
            <w:t>Uzbekistan</w:t>
          </w:r>
        </w:smartTag>
      </w:smartTag>
      <w:r w:rsidRPr="00767659">
        <w:rPr>
          <w:sz w:val="16"/>
        </w:rPr>
        <w:t xml:space="preserve">. In the face of a scenario of increasing radicalization along </w:t>
      </w:r>
      <w:smartTag w:uri="urn:schemas-microsoft-com:office:smarttags" w:element="country-region">
        <w:r w:rsidRPr="00767659">
          <w:rPr>
            <w:sz w:val="16"/>
          </w:rPr>
          <w:t>Russia</w:t>
        </w:r>
      </w:smartTag>
      <w:r w:rsidRPr="00767659">
        <w:rPr>
          <w:sz w:val="16"/>
        </w:rPr>
        <w:t xml:space="preserve">’s relatively new, southern borders, domino theorists argue that a NATO retreat from </w:t>
      </w:r>
      <w:smartTag w:uri="urn:schemas-microsoft-com:office:smarttags" w:element="place">
        <w:smartTag w:uri="urn:schemas-microsoft-com:office:smarttags" w:element="country-region">
          <w:r w:rsidRPr="00767659">
            <w:rPr>
              <w:sz w:val="16"/>
            </w:rPr>
            <w:t>Afghanistan</w:t>
          </w:r>
        </w:smartTag>
      </w:smartTag>
      <w:r w:rsidRPr="00767659">
        <w:rPr>
          <w:sz w:val="16"/>
        </w:rPr>
        <w:t xml:space="preserve"> would spur the projection of its own military and political power into the resulting “vacuum” there. </w:t>
      </w:r>
      <w:r w:rsidRPr="00767659">
        <w:rPr>
          <w:rStyle w:val="Heading3Char1"/>
        </w:rPr>
        <w:t>The</w:t>
      </w:r>
      <w:r w:rsidRPr="00767659">
        <w:t xml:space="preserve"> primary </w:t>
      </w:r>
      <w:r w:rsidRPr="00767659">
        <w:rPr>
          <w:rStyle w:val="Heading3Char1"/>
        </w:rPr>
        <w:t>problem with</w:t>
      </w:r>
      <w:r w:rsidRPr="00767659">
        <w:t xml:space="preserve"> the </w:t>
      </w:r>
      <w:r w:rsidRPr="00767659">
        <w:rPr>
          <w:rStyle w:val="Heading3Char1"/>
        </w:rPr>
        <w:t>worst-case scenarios predicted by</w:t>
      </w:r>
      <w:r w:rsidRPr="00767659">
        <w:t xml:space="preserve"> the </w:t>
      </w:r>
      <w:r w:rsidRPr="00767659">
        <w:rPr>
          <w:rStyle w:val="Heading3Char1"/>
        </w:rPr>
        <w:t>domino theorists is that no analyst is</w:t>
      </w:r>
      <w:r w:rsidRPr="00767659">
        <w:t xml:space="preserve"> really </w:t>
      </w:r>
      <w:r w:rsidRPr="00767659">
        <w:rPr>
          <w:rStyle w:val="Heading3Char1"/>
        </w:rPr>
        <w:t>prescient enough to accurately predict how decisions</w:t>
      </w:r>
      <w:r w:rsidRPr="00767659">
        <w:t xml:space="preserve"> made by the </w:t>
      </w:r>
      <w:smartTag w:uri="urn:schemas-microsoft-com:office:smarttags" w:element="place">
        <w:smartTag w:uri="urn:schemas-microsoft-com:office:smarttags" w:element="country-region">
          <w:r w:rsidRPr="00767659">
            <w:t>United States</w:t>
          </w:r>
        </w:smartTag>
      </w:smartTag>
      <w:r w:rsidRPr="00767659">
        <w:t xml:space="preserve"> today </w:t>
      </w:r>
      <w:r w:rsidRPr="00767659">
        <w:rPr>
          <w:rStyle w:val="Heading3Char1"/>
        </w:rPr>
        <w:t>will affect future outcomes in</w:t>
      </w:r>
      <w:r w:rsidRPr="00767659">
        <w:t xml:space="preserve"> </w:t>
      </w:r>
      <w:r w:rsidRPr="00767659">
        <w:rPr>
          <w:rStyle w:val="Heading3Char1"/>
        </w:rPr>
        <w:t>the South and central Asian region</w:t>
      </w:r>
      <w:r w:rsidRPr="00767659">
        <w:rPr>
          <w:sz w:val="16"/>
        </w:rPr>
        <w:t xml:space="preserve">. Their forecasts might occur whether or not the </w:t>
      </w:r>
      <w:smartTag w:uri="urn:schemas-microsoft-com:office:smarttags" w:element="country-region">
        <w:r w:rsidRPr="00767659">
          <w:rPr>
            <w:sz w:val="16"/>
          </w:rPr>
          <w:t>United States</w:t>
        </w:r>
      </w:smartTag>
      <w:r w:rsidRPr="00767659">
        <w:rPr>
          <w:sz w:val="16"/>
        </w:rPr>
        <w:t xml:space="preserve"> withdraws or, alternatively, increases its forces in </w:t>
      </w:r>
      <w:smartTag w:uri="urn:schemas-microsoft-com:office:smarttags" w:element="country-region">
        <w:smartTag w:uri="urn:schemas-microsoft-com:office:smarttags" w:element="place">
          <w:r w:rsidRPr="00767659">
            <w:rPr>
              <w:sz w:val="16"/>
            </w:rPr>
            <w:t>Afghanistan</w:t>
          </w:r>
        </w:smartTag>
      </w:smartTag>
      <w:r w:rsidRPr="00767659">
        <w:rPr>
          <w:sz w:val="16"/>
        </w:rPr>
        <w:t xml:space="preserve">. Worse, it is entirely possible that the most dreaded consequences will occur only as the result of a decision to stay. With the benefit of hindsight, we know that </w:t>
      </w:r>
      <w:r w:rsidRPr="00767659">
        <w:rPr>
          <w:rStyle w:val="Heading3Char1"/>
        </w:rPr>
        <w:t>the earlier domino theory falsely represented interstate</w:t>
      </w:r>
      <w:r w:rsidRPr="00767659">
        <w:t xml:space="preserve"> and domestic political </w:t>
      </w:r>
      <w:r w:rsidRPr="00767659">
        <w:rPr>
          <w:rStyle w:val="Heading3Char1"/>
        </w:rPr>
        <w:t>realities throughout</w:t>
      </w:r>
      <w:r w:rsidRPr="00767659">
        <w:t xml:space="preserve"> most of </w:t>
      </w:r>
      <w:smartTag w:uri="urn:schemas-microsoft-com:office:smarttags" w:element="place">
        <w:r w:rsidRPr="00767659">
          <w:rPr>
            <w:rStyle w:val="Heading3Char1"/>
          </w:rPr>
          <w:t>Southeast Asia</w:t>
        </w:r>
      </w:smartTag>
      <w:r w:rsidRPr="00767659">
        <w:rPr>
          <w:rStyle w:val="Heading3Char1"/>
        </w:rPr>
        <w:t xml:space="preserve"> in</w:t>
      </w:r>
      <w:r w:rsidRPr="00767659">
        <w:t xml:space="preserve"> 19</w:t>
      </w:r>
      <w:r w:rsidRPr="00767659">
        <w:rPr>
          <w:rStyle w:val="Heading3Char1"/>
        </w:rPr>
        <w:t>75</w:t>
      </w:r>
      <w:r w:rsidRPr="00767659">
        <w:rPr>
          <w:sz w:val="16"/>
        </w:rPr>
        <w:t xml:space="preserve">. Although it is true that American influence throughout much of Southeast Asia suffered for a few years following Communist victories in </w:t>
      </w:r>
      <w:smartTag w:uri="urn:schemas-microsoft-com:office:smarttags" w:element="country-region">
        <w:r w:rsidRPr="00767659">
          <w:rPr>
            <w:sz w:val="16"/>
          </w:rPr>
          <w:t>Cambodia</w:t>
        </w:r>
      </w:smartTag>
      <w:r w:rsidRPr="00767659">
        <w:rPr>
          <w:sz w:val="16"/>
        </w:rPr>
        <w:t xml:space="preserve">, </w:t>
      </w:r>
      <w:smartTag w:uri="urn:schemas-microsoft-com:office:smarttags" w:element="country-region">
        <w:r w:rsidRPr="00767659">
          <w:rPr>
            <w:sz w:val="16"/>
          </w:rPr>
          <w:t>Laos</w:t>
        </w:r>
      </w:smartTag>
      <w:r w:rsidRPr="00767659">
        <w:rPr>
          <w:sz w:val="16"/>
        </w:rPr>
        <w:t xml:space="preserve"> and </w:t>
      </w:r>
      <w:smartTag w:uri="urn:schemas-microsoft-com:office:smarttags" w:element="country-region">
        <w:smartTag w:uri="urn:schemas-microsoft-com:office:smarttags" w:element="place">
          <w:r w:rsidRPr="00767659">
            <w:rPr>
              <w:sz w:val="16"/>
            </w:rPr>
            <w:t>Vietnam</w:t>
          </w:r>
        </w:smartTag>
      </w:smartTag>
      <w:r w:rsidRPr="00767659">
        <w:rPr>
          <w:sz w:val="16"/>
        </w:rPr>
        <w:t xml:space="preserve">, we now know that while we viewed the Vietnam War as part of a larger conflict, our opponent’s focus was limited to the unification of their own country. </w:t>
      </w:r>
      <w:r w:rsidRPr="00767659">
        <w:rPr>
          <w:rStyle w:val="Heading3Char1"/>
        </w:rPr>
        <w:t>Although border disputes erupted</w:t>
      </w:r>
      <w:r w:rsidRPr="00767659">
        <w:t xml:space="preserve"> between </w:t>
      </w:r>
      <w:smartTag w:uri="urn:schemas-microsoft-com:office:smarttags" w:element="country-region">
        <w:r w:rsidRPr="00767659">
          <w:t>Vietnam</w:t>
        </w:r>
      </w:smartTag>
      <w:r w:rsidRPr="00767659">
        <w:t xml:space="preserve"> and </w:t>
      </w:r>
      <w:smartTag w:uri="urn:schemas-microsoft-com:office:smarttags" w:element="country-region">
        <w:r w:rsidRPr="00767659">
          <w:t>Cambodia</w:t>
        </w:r>
      </w:smartTag>
      <w:r w:rsidRPr="00767659">
        <w:t xml:space="preserve">, </w:t>
      </w:r>
      <w:smartTag w:uri="urn:schemas-microsoft-com:office:smarttags" w:element="country-region">
        <w:r w:rsidRPr="00767659">
          <w:t>China</w:t>
        </w:r>
      </w:smartTag>
      <w:r w:rsidRPr="00767659">
        <w:t xml:space="preserve"> and the </w:t>
      </w:r>
      <w:smartTag w:uri="urn:schemas-microsoft-com:office:smarttags" w:element="country-region">
        <w:r w:rsidRPr="00767659">
          <w:t>Philippines</w:t>
        </w:r>
      </w:smartTag>
      <w:r w:rsidRPr="00767659">
        <w:t xml:space="preserve">, </w:t>
      </w:r>
      <w:r w:rsidRPr="00767659">
        <w:rPr>
          <w:rStyle w:val="Heading3Char1"/>
        </w:rPr>
        <w:t>actual military conflicts occurred only between</w:t>
      </w:r>
      <w:r w:rsidRPr="00767659">
        <w:t xml:space="preserve"> the supposedly </w:t>
      </w:r>
      <w:r w:rsidRPr="00767659">
        <w:rPr>
          <w:rStyle w:val="Heading3Char1"/>
        </w:rPr>
        <w:t>fraternal Communist</w:t>
      </w:r>
      <w:r w:rsidRPr="00767659">
        <w:t xml:space="preserve"> </w:t>
      </w:r>
      <w:r w:rsidRPr="00767659">
        <w:rPr>
          <w:rStyle w:val="Heading3Char1"/>
        </w:rPr>
        <w:t>governments</w:t>
      </w:r>
      <w:r w:rsidRPr="00767659">
        <w:t xml:space="preserve"> of </w:t>
      </w:r>
      <w:smartTag w:uri="urn:schemas-microsoft-com:office:smarttags" w:element="country-region">
        <w:r w:rsidRPr="00767659">
          <w:t>Vietnam</w:t>
        </w:r>
      </w:smartTag>
      <w:r w:rsidRPr="00767659">
        <w:t xml:space="preserve">, </w:t>
      </w:r>
      <w:smartTag w:uri="urn:schemas-microsoft-com:office:smarttags" w:element="country-region">
        <w:r w:rsidRPr="00767659">
          <w:t>China</w:t>
        </w:r>
      </w:smartTag>
      <w:r w:rsidRPr="00767659">
        <w:t xml:space="preserve"> and </w:t>
      </w:r>
      <w:smartTag w:uri="urn:schemas-microsoft-com:office:smarttags" w:element="place">
        <w:smartTag w:uri="urn:schemas-microsoft-com:office:smarttags" w:element="country-region">
          <w:r w:rsidRPr="00767659">
            <w:t>Cambodia</w:t>
          </w:r>
        </w:smartTag>
      </w:smartTag>
      <w:r w:rsidRPr="00767659">
        <w:t xml:space="preserve">. Neither of the two competing Communist regimes in </w:t>
      </w:r>
      <w:smartTag w:uri="urn:schemas-microsoft-com:office:smarttags" w:element="country-region">
        <w:smartTag w:uri="urn:schemas-microsoft-com:office:smarttags" w:element="place">
          <w:r w:rsidRPr="00767659">
            <w:t>Cambodia</w:t>
          </w:r>
        </w:smartTag>
      </w:smartTag>
      <w:r w:rsidRPr="00767659">
        <w:t xml:space="preserve"> survived. Further, </w:t>
      </w:r>
      <w:r w:rsidRPr="00767659">
        <w:rPr>
          <w:rStyle w:val="Heading3Char1"/>
        </w:rPr>
        <w:t>no serious threats</w:t>
      </w:r>
      <w:r w:rsidRPr="00767659">
        <w:t xml:space="preserve"> to install Communist regimes </w:t>
      </w:r>
      <w:r w:rsidRPr="00767659">
        <w:rPr>
          <w:rStyle w:val="Heading3Char1"/>
        </w:rPr>
        <w:t>were initiated outside of Indochina</w:t>
      </w:r>
      <w:r w:rsidRPr="00767659">
        <w:t xml:space="preserve">, and, most importantly, </w:t>
      </w:r>
      <w:r w:rsidRPr="00767659">
        <w:rPr>
          <w:rStyle w:val="Heading3Char1"/>
        </w:rPr>
        <w:t>the current political situation</w:t>
      </w:r>
      <w:r w:rsidRPr="00767659">
        <w:t xml:space="preserve"> in Southeast Asia </w:t>
      </w:r>
      <w:r w:rsidRPr="00767659">
        <w:rPr>
          <w:rStyle w:val="Heading3Char1"/>
        </w:rPr>
        <w:t xml:space="preserve">now conforms closely to what </w:t>
      </w:r>
      <w:smartTag w:uri="urn:schemas-microsoft-com:office:smarttags" w:element="place">
        <w:smartTag w:uri="urn:schemas-microsoft-com:office:smarttags" w:element="State">
          <w:r w:rsidRPr="00767659">
            <w:rPr>
              <w:rStyle w:val="Heading3Char1"/>
            </w:rPr>
            <w:t>Washington</w:t>
          </w:r>
        </w:smartTag>
      </w:smartTag>
      <w:r w:rsidRPr="00767659">
        <w:t xml:space="preserve"> had </w:t>
      </w:r>
      <w:r w:rsidRPr="00767659">
        <w:rPr>
          <w:rStyle w:val="Heading3Char1"/>
        </w:rPr>
        <w:t>hoped to</w:t>
      </w:r>
      <w:r w:rsidRPr="00767659">
        <w:t xml:space="preserve"> </w:t>
      </w:r>
      <w:r w:rsidRPr="00767659">
        <w:rPr>
          <w:rStyle w:val="Heading3Char1"/>
        </w:rPr>
        <w:t>achieve</w:t>
      </w:r>
      <w:r w:rsidRPr="00767659">
        <w:t xml:space="preserve"> </w:t>
      </w:r>
      <w:r w:rsidRPr="00767659">
        <w:rPr>
          <w:sz w:val="16"/>
        </w:rPr>
        <w:t xml:space="preserve">in the first place. It is, of course, unfortunate that the transition from military conflict in </w:t>
      </w:r>
      <w:smartTag w:uri="urn:schemas-microsoft-com:office:smarttags" w:element="country-region">
        <w:r w:rsidRPr="00767659">
          <w:rPr>
            <w:sz w:val="16"/>
          </w:rPr>
          <w:t>Vietnam</w:t>
        </w:r>
      </w:smartTag>
      <w:r w:rsidRPr="00767659">
        <w:rPr>
          <w:sz w:val="16"/>
        </w:rPr>
        <w:t xml:space="preserve"> to the welcome situation in </w:t>
      </w:r>
      <w:smartTag w:uri="urn:schemas-microsoft-com:office:smarttags" w:element="place">
        <w:r w:rsidRPr="00767659">
          <w:rPr>
            <w:sz w:val="16"/>
          </w:rPr>
          <w:t>Southeast Asia</w:t>
        </w:r>
      </w:smartTag>
      <w:r w:rsidRPr="00767659">
        <w:rPr>
          <w:sz w:val="16"/>
        </w:rPr>
        <w:t xml:space="preserve"> today was initially violent, messy, bloody, and fraught with revenge and violations of human rights. But as the perpetrators, magnitude, and victims of violence changed, the level of violence eventually declined.</w:t>
      </w:r>
    </w:p>
    <w:p w:rsidR="00415279" w:rsidRPr="00767659" w:rsidRDefault="00415279" w:rsidP="00415279"/>
    <w:p w:rsidR="00415279" w:rsidRPr="00767659" w:rsidRDefault="00415279" w:rsidP="00415279">
      <w:pPr>
        <w:autoSpaceDE w:val="0"/>
        <w:autoSpaceDN w:val="0"/>
        <w:adjustRightInd w:val="0"/>
        <w:rPr>
          <w:rFonts w:cs="LegacySerif-Book"/>
          <w:b/>
          <w:color w:val="000000"/>
        </w:rPr>
      </w:pPr>
      <w:r w:rsidRPr="00767659">
        <w:rPr>
          <w:rFonts w:cs="LegacySerif-Book"/>
          <w:b/>
          <w:color w:val="000000"/>
        </w:rPr>
        <w:t>Regional cooperation will prevent escalation</w:t>
      </w:r>
    </w:p>
    <w:p w:rsidR="00415279" w:rsidRPr="00767659" w:rsidRDefault="00415279" w:rsidP="00415279">
      <w:r w:rsidRPr="00767659">
        <w:rPr>
          <w:rStyle w:val="Heading2Char3"/>
        </w:rPr>
        <w:t>Innocent and Carpenter 9</w:t>
      </w:r>
      <w:r w:rsidRPr="00767659">
        <w:t xml:space="preserve"> (Malou, Foreign Policy Analyst – Cato Institute and Ted Galen, Vice President for Defense and Foreign Policy Studies – Cato Institute, “Escaping the Graveyard of Empires: A Strategy to Exist Afghanistan”, </w:t>
      </w:r>
      <w:r w:rsidRPr="00767659">
        <w:rPr>
          <w:color w:val="000000"/>
        </w:rPr>
        <w:t>http://www.cato.org/pubs/wtpapers/escaping-graveyard-empires-strategy-exit-afghanistan.pdf)</w:t>
      </w:r>
    </w:p>
    <w:p w:rsidR="00415279" w:rsidRPr="00767659" w:rsidRDefault="00415279" w:rsidP="00415279">
      <w:pPr>
        <w:autoSpaceDE w:val="0"/>
        <w:autoSpaceDN w:val="0"/>
        <w:adjustRightInd w:val="0"/>
        <w:rPr>
          <w:u w:val="single"/>
        </w:rPr>
      </w:pPr>
      <w:r w:rsidRPr="00767659">
        <w:rPr>
          <w:sz w:val="16"/>
        </w:rPr>
        <w:t xml:space="preserve">Additionally, </w:t>
      </w:r>
      <w:r w:rsidRPr="00767659">
        <w:rPr>
          <w:u w:val="single"/>
        </w:rPr>
        <w:t>regional stakeholders, especially Russia and Iran, have an interest in a stable Afghanistan</w:t>
      </w:r>
      <w:r w:rsidRPr="00767659">
        <w:rPr>
          <w:sz w:val="16"/>
        </w:rPr>
        <w:t xml:space="preserve">. Both </w:t>
      </w:r>
      <w:r w:rsidRPr="00767659">
        <w:rPr>
          <w:u w:val="single"/>
        </w:rPr>
        <w:t>countries possess the capacity to facilitate development in the country and may</w:t>
      </w:r>
      <w:r w:rsidRPr="00767659">
        <w:rPr>
          <w:sz w:val="16"/>
        </w:rPr>
        <w:t xml:space="preserve"> even </w:t>
      </w:r>
      <w:r w:rsidRPr="00767659">
        <w:rPr>
          <w:u w:val="single"/>
        </w:rPr>
        <w:t>be willing to assist Western forces</w:t>
      </w:r>
      <w:r w:rsidRPr="00767659">
        <w:rPr>
          <w:sz w:val="16"/>
        </w:rPr>
        <w:t xml:space="preserve">. In July, leaders in Moscow allowed the United States to use Russian airspace to transport troops and lethal military equipment into Afghanistan. Yet another relevant regional player is the Collective Security Treaty Organization, made up of Russia, Kazakhstan, Tajikistan, Kyrgyzstan, Uzbekistan, Armenia, and Belarus. At the moment, CSTO appears amenable to forging a security partnership with NATO. CSTO secretary general Nikolai Bordyuzha told journalists in </w:t>
      </w:r>
      <w:r w:rsidRPr="00767659">
        <w:rPr>
          <w:sz w:val="16"/>
        </w:rPr>
        <w:lastRenderedPageBreak/>
        <w:t xml:space="preserve">March 2009 of his bloc’s intention to cooperate. “The united position of the CSTO is that we should give every kind of aid to the anti-terror coalition operating in Afghanistan. . . . The interests of NATO and the CSTO countries regarding Afghanistan conform unequivocally.”83 </w:t>
      </w:r>
      <w:r w:rsidRPr="00767659">
        <w:rPr>
          <w:u w:val="single"/>
        </w:rPr>
        <w:t>Mutual interests between Western forces and Afghanistan’s</w:t>
      </w:r>
      <w:r w:rsidRPr="00767659">
        <w:rPr>
          <w:sz w:val="16"/>
        </w:rPr>
        <w:t xml:space="preserve"> surrounding </w:t>
      </w:r>
      <w:r w:rsidRPr="00767659">
        <w:rPr>
          <w:u w:val="single"/>
        </w:rPr>
        <w:t>neighbors</w:t>
      </w:r>
      <w:r w:rsidRPr="00767659">
        <w:rPr>
          <w:sz w:val="16"/>
        </w:rPr>
        <w:t xml:space="preserve"> can </w:t>
      </w:r>
      <w:r w:rsidRPr="00767659">
        <w:rPr>
          <w:u w:val="single"/>
        </w:rPr>
        <w:t>converge on</w:t>
      </w:r>
      <w:r w:rsidRPr="00767659">
        <w:rPr>
          <w:sz w:val="16"/>
        </w:rPr>
        <w:t xml:space="preserve"> issues of transnational </w:t>
      </w:r>
      <w:r w:rsidRPr="00767659">
        <w:rPr>
          <w:u w:val="single"/>
        </w:rPr>
        <w:t>terrorism</w:t>
      </w:r>
      <w:r w:rsidRPr="00767659">
        <w:rPr>
          <w:sz w:val="16"/>
        </w:rPr>
        <w:t xml:space="preserve">, the Caspian and Central Asia region’s abundant </w:t>
      </w:r>
      <w:r w:rsidRPr="00767659">
        <w:rPr>
          <w:u w:val="single"/>
        </w:rPr>
        <w:t>energy</w:t>
      </w:r>
      <w:r w:rsidRPr="00767659">
        <w:rPr>
          <w:sz w:val="16"/>
        </w:rPr>
        <w:t xml:space="preserve"> resources, cross-border </w:t>
      </w:r>
      <w:r w:rsidRPr="00767659">
        <w:rPr>
          <w:u w:val="single"/>
        </w:rPr>
        <w:t>organized crime, and weapons smuggling. Enhanced cooperation</w:t>
      </w:r>
      <w:r w:rsidRPr="00767659">
        <w:rPr>
          <w:sz w:val="16"/>
        </w:rPr>
        <w:t xml:space="preserve"> alone </w:t>
      </w:r>
      <w:r w:rsidRPr="00767659">
        <w:rPr>
          <w:u w:val="single"/>
        </w:rPr>
        <w:t>will</w:t>
      </w:r>
      <w:r w:rsidRPr="00767659">
        <w:rPr>
          <w:sz w:val="16"/>
        </w:rPr>
        <w:t xml:space="preserve"> not </w:t>
      </w:r>
      <w:r w:rsidRPr="00767659">
        <w:rPr>
          <w:u w:val="single"/>
        </w:rPr>
        <w:t>stabilize Afghanistan</w:t>
      </w:r>
      <w:r w:rsidRPr="00767659">
        <w:rPr>
          <w:sz w:val="16"/>
        </w:rPr>
        <w:t xml:space="preserve">, but </w:t>
      </w:r>
      <w:r w:rsidRPr="00767659">
        <w:rPr>
          <w:u w:val="single"/>
        </w:rPr>
        <w:t>engaging stakeholders may lead to tighter regional security</w:t>
      </w:r>
      <w:r w:rsidRPr="00767659">
        <w:rPr>
          <w:sz w:val="16"/>
        </w:rPr>
        <w:t>.</w:t>
      </w:r>
    </w:p>
    <w:p w:rsidR="00415279" w:rsidRPr="00767659" w:rsidRDefault="00415279" w:rsidP="00415279"/>
    <w:p w:rsidR="00415279" w:rsidRPr="00767659" w:rsidRDefault="00415279" w:rsidP="00415279">
      <w:pPr>
        <w:rPr>
          <w:b/>
        </w:rPr>
      </w:pPr>
      <w:r w:rsidRPr="00767659">
        <w:rPr>
          <w:b/>
        </w:rPr>
        <w:t>Afghan stability resilient</w:t>
      </w:r>
    </w:p>
    <w:p w:rsidR="00415279" w:rsidRPr="00767659" w:rsidRDefault="00415279" w:rsidP="00415279">
      <w:pPr>
        <w:rPr>
          <w:rStyle w:val="Style4Char"/>
          <w:rFonts w:eastAsia="Calibri"/>
          <w:u w:val="none"/>
        </w:rPr>
      </w:pPr>
      <w:r w:rsidRPr="00767659">
        <w:rPr>
          <w:rStyle w:val="Heading2Char3"/>
        </w:rPr>
        <w:t>Robichaud 7</w:t>
      </w:r>
      <w:r w:rsidRPr="00767659">
        <w:t xml:space="preserve"> (Carl, Program Officer – The Century Foundation, “Buying Time in Afghanistan”, World Policy Journal, 11-8, http://www.tcf.org/publications/internationalaffairs/RobichaudWPJ.pdf)</w:t>
      </w:r>
    </w:p>
    <w:p w:rsidR="00415279" w:rsidRPr="00767659" w:rsidRDefault="00415279" w:rsidP="00415279">
      <w:smartTag w:uri="urn:schemas-microsoft-com:office:smarttags" w:element="country-region">
        <w:r w:rsidRPr="00767659">
          <w:rPr>
            <w:rStyle w:val="Heading3Char1"/>
          </w:rPr>
          <w:t>Afghanistan</w:t>
        </w:r>
      </w:smartTag>
      <w:r w:rsidRPr="00767659">
        <w:rPr>
          <w:rStyle w:val="Heading3Char1"/>
        </w:rPr>
        <w:t xml:space="preserve"> is</w:t>
      </w:r>
      <w:r w:rsidRPr="00767659">
        <w:t xml:space="preserve"> increasingly </w:t>
      </w:r>
      <w:r w:rsidRPr="00767659">
        <w:rPr>
          <w:rStyle w:val="Heading3Char1"/>
        </w:rPr>
        <w:t xml:space="preserve">seen as </w:t>
      </w:r>
      <w:smartTag w:uri="urn:schemas-microsoft-com:office:smarttags" w:element="place">
        <w:smartTag w:uri="urn:schemas-microsoft-com:office:smarttags" w:element="country-region">
          <w:r w:rsidRPr="00767659">
            <w:rPr>
              <w:rStyle w:val="Heading3Char1"/>
            </w:rPr>
            <w:t>Iraq</w:t>
          </w:r>
        </w:smartTag>
      </w:smartTag>
      <w:r w:rsidRPr="00767659">
        <w:rPr>
          <w:rStyle w:val="Heading3Char1"/>
        </w:rPr>
        <w:t xml:space="preserve"> in slow motion. It is not. The headlines of</w:t>
      </w:r>
      <w:r w:rsidRPr="00767659">
        <w:t xml:space="preserve"> car </w:t>
      </w:r>
      <w:r w:rsidRPr="00767659">
        <w:rPr>
          <w:rStyle w:val="Heading3Char1"/>
        </w:rPr>
        <w:t>bombs and casualty tolls echo each</w:t>
      </w:r>
      <w:r w:rsidRPr="00767659">
        <w:rPr>
          <w:rStyle w:val="StyleStyle49pt9Char"/>
        </w:rPr>
        <w:t xml:space="preserve"> </w:t>
      </w:r>
      <w:r w:rsidRPr="00767659">
        <w:rPr>
          <w:rStyle w:val="Heading3Char1"/>
        </w:rPr>
        <w:t>other</w:t>
      </w:r>
      <w:r w:rsidRPr="00767659">
        <w:rPr>
          <w:rStyle w:val="StyleStyle49pt9Char"/>
        </w:rPr>
        <w:t>,</w:t>
      </w:r>
      <w:r w:rsidRPr="00767659">
        <w:t xml:space="preserve"> but mask deep differences in each society and in the dynamics of each insurgency. As </w:t>
      </w:r>
      <w:smartTag w:uri="urn:schemas-microsoft-com:office:smarttags" w:element="country-region">
        <w:r w:rsidRPr="00767659">
          <w:t>Iraq</w:t>
        </w:r>
      </w:smartTag>
      <w:r w:rsidRPr="00767659">
        <w:t xml:space="preserve"> has descended into civil war, </w:t>
      </w:r>
      <w:smartTag w:uri="urn:schemas-microsoft-com:office:smarttags" w:element="place">
        <w:smartTag w:uri="urn:schemas-microsoft-com:office:smarttags" w:element="country-region">
          <w:r w:rsidRPr="00767659">
            <w:t>Afghanistan</w:t>
          </w:r>
        </w:smartTag>
      </w:smartTag>
      <w:r w:rsidRPr="00767659">
        <w:t xml:space="preserve">’s center has held. The government remains weak, </w:t>
      </w:r>
      <w:r w:rsidRPr="00767659">
        <w:rPr>
          <w:rStyle w:val="Heading3Char1"/>
        </w:rPr>
        <w:t>but power holders and the public show</w:t>
      </w:r>
      <w:r w:rsidRPr="00767659">
        <w:rPr>
          <w:rStyle w:val="StyleStyle49pt9Char"/>
        </w:rPr>
        <w:t xml:space="preserve"> </w:t>
      </w:r>
      <w:r w:rsidRPr="00767659">
        <w:rPr>
          <w:rStyle w:val="Heading3Char1"/>
        </w:rPr>
        <w:t>no appetite</w:t>
      </w:r>
      <w:r w:rsidRPr="00767659">
        <w:rPr>
          <w:rStyle w:val="StyleStyle49pt9Char"/>
        </w:rPr>
        <w:t xml:space="preserve"> </w:t>
      </w:r>
      <w:r w:rsidRPr="00767659">
        <w:rPr>
          <w:rStyle w:val="Heading3Char1"/>
        </w:rPr>
        <w:t>for</w:t>
      </w:r>
      <w:r w:rsidRPr="00767659">
        <w:rPr>
          <w:rStyle w:val="StyleStyle49pt9Char"/>
        </w:rPr>
        <w:t xml:space="preserve"> </w:t>
      </w:r>
      <w:r w:rsidRPr="00767659">
        <w:rPr>
          <w:rStyle w:val="Heading3Char1"/>
        </w:rPr>
        <w:t>a return to internecine fighting. The insurgency</w:t>
      </w:r>
      <w:r w:rsidRPr="00767659">
        <w:t xml:space="preserve"> remains solvent because of safe havens across the border in </w:t>
      </w:r>
      <w:smartTag w:uri="urn:schemas-microsoft-com:office:smarttags" w:element="country-region">
        <w:r w:rsidRPr="00767659">
          <w:t>Pakistan</w:t>
        </w:r>
      </w:smartTag>
      <w:r w:rsidRPr="00767659">
        <w:t xml:space="preserve">, but </w:t>
      </w:r>
      <w:r w:rsidRPr="00767659">
        <w:rPr>
          <w:rStyle w:val="Heading3Char1"/>
        </w:rPr>
        <w:t xml:space="preserve">has been unable to expand upon its toehold in </w:t>
      </w:r>
      <w:smartTag w:uri="urn:schemas-microsoft-com:office:smarttags" w:element="place">
        <w:smartTag w:uri="urn:schemas-microsoft-com:office:smarttags" w:element="country-region">
          <w:r w:rsidRPr="00767659">
            <w:rPr>
              <w:rStyle w:val="Heading3Char1"/>
            </w:rPr>
            <w:t>Afghanistan</w:t>
          </w:r>
        </w:smartTag>
      </w:smartTag>
      <w:r w:rsidRPr="00767659">
        <w:t xml:space="preserve"> or offer a compelling alternative to the status quo. In the short-run, </w:t>
      </w:r>
      <w:r w:rsidRPr="00767659">
        <w:rPr>
          <w:rStyle w:val="Heading3Char1"/>
        </w:rPr>
        <w:t>the</w:t>
      </w:r>
      <w:r w:rsidRPr="00767659">
        <w:rPr>
          <w:rStyle w:val="StyleStyle49pt9Char"/>
        </w:rPr>
        <w:t xml:space="preserve"> </w:t>
      </w:r>
      <w:r w:rsidRPr="00767659">
        <w:rPr>
          <w:rStyle w:val="Heading3Char1"/>
        </w:rPr>
        <w:t>only way</w:t>
      </w:r>
      <w:r w:rsidRPr="00767659">
        <w:rPr>
          <w:rStyle w:val="StyleStyle49pt9Char"/>
        </w:rPr>
        <w:t xml:space="preserve"> </w:t>
      </w:r>
      <w:smartTag w:uri="urn:schemas-microsoft-com:office:smarttags" w:element="place">
        <w:smartTag w:uri="urn:schemas-microsoft-com:office:smarttags" w:element="country-region">
          <w:r w:rsidRPr="00767659">
            <w:rPr>
              <w:rStyle w:val="Heading3Char1"/>
            </w:rPr>
            <w:t>Afghanistan</w:t>
          </w:r>
        </w:smartTag>
      </w:smartTag>
      <w:r w:rsidRPr="00767659">
        <w:rPr>
          <w:rStyle w:val="Heading3Char1"/>
        </w:rPr>
        <w:t xml:space="preserve"> could capsize is if </w:t>
      </w:r>
      <w:r w:rsidRPr="00767659">
        <w:t xml:space="preserve">the ballast of </w:t>
      </w:r>
      <w:r w:rsidRPr="00767659">
        <w:rPr>
          <w:rStyle w:val="Heading3Char1"/>
        </w:rPr>
        <w:t>international support is withdrawn</w:t>
      </w:r>
      <w:r w:rsidRPr="00767659">
        <w:t>. Unfortunately, this scenario seems increasingly likely. The Taliban are fond of saying that “the Americans have watches, but we have time.”</w:t>
      </w:r>
      <w:r w:rsidRPr="00767659">
        <w:rPr>
          <w:sz w:val="6"/>
          <w:szCs w:val="12"/>
        </w:rPr>
        <w:t xml:space="preserve">1 </w:t>
      </w:r>
      <w:r w:rsidRPr="00767659">
        <w:t xml:space="preserve">A quarter of the </w:t>
      </w:r>
      <w:smartTag w:uri="urn:schemas-microsoft-com:office:smarttags" w:element="country-region">
        <w:r w:rsidRPr="00767659">
          <w:t>United States</w:t>
        </w:r>
      </w:smartTag>
      <w:r w:rsidRPr="00767659">
        <w:t xml:space="preserve"> public now favors a pullout from </w:t>
      </w:r>
      <w:smartTag w:uri="urn:schemas-microsoft-com:office:smarttags" w:element="place">
        <w:smartTag w:uri="urn:schemas-microsoft-com:office:smarttags" w:element="country-region">
          <w:r w:rsidRPr="00767659">
            <w:t>Afghanistan</w:t>
          </w:r>
        </w:smartTag>
      </w:smartTag>
      <w:r w:rsidRPr="00767659">
        <w:t xml:space="preserve"> in the next year if things do not improve, and an additional 40 percent believes troops should be withdrawn “as quickly as possible,” if a basic level of stability is achieved. Polls in Canada, Britain, and the Netherlands— the </w:t>
      </w:r>
      <w:r w:rsidRPr="00767659">
        <w:rPr>
          <w:sz w:val="12"/>
          <w:szCs w:val="18"/>
        </w:rPr>
        <w:t xml:space="preserve">NATO </w:t>
      </w:r>
      <w:r w:rsidRPr="00767659">
        <w:t>countries which are shouldering the alliance’s military burden in the volatile South—suggest about half of those surveyed want troops withdrawn within a year.</w:t>
      </w:r>
      <w:r w:rsidRPr="00767659">
        <w:rPr>
          <w:sz w:val="6"/>
          <w:szCs w:val="12"/>
        </w:rPr>
        <w:t xml:space="preserve">2 </w:t>
      </w:r>
      <w:r w:rsidRPr="00767659">
        <w:t xml:space="preserve">In Germany, two thirds of the public now opposes its military contribution, and in February a dispute over Afghanistan collapsed the center-left Prodi government in Italy. National leaders continue to assert that “we cannot afford to lose” in </w:t>
      </w:r>
      <w:smartTag w:uri="urn:schemas-microsoft-com:office:smarttags" w:element="place">
        <w:smartTag w:uri="urn:schemas-microsoft-com:office:smarttags" w:element="country-region">
          <w:r w:rsidRPr="00767659">
            <w:t>Afghanistan</w:t>
          </w:r>
        </w:smartTag>
      </w:smartTag>
      <w:r w:rsidRPr="00767659">
        <w:t>, but many of their constituents believe they already have.</w:t>
      </w:r>
    </w:p>
    <w:p w:rsidR="00415279" w:rsidRPr="00767659" w:rsidRDefault="00415279" w:rsidP="00415279"/>
    <w:p w:rsidR="00415279" w:rsidRPr="00767659" w:rsidRDefault="00415279" w:rsidP="00415279">
      <w:pPr>
        <w:rPr>
          <w:b/>
        </w:rPr>
      </w:pPr>
      <w:r w:rsidRPr="00767659">
        <w:rPr>
          <w:b/>
        </w:rPr>
        <w:t>Afghanistan is stable – no collapse</w:t>
      </w:r>
    </w:p>
    <w:p w:rsidR="00415279" w:rsidRPr="00767659" w:rsidRDefault="00415279" w:rsidP="00415279">
      <w:r w:rsidRPr="00767659">
        <w:rPr>
          <w:rStyle w:val="Heading2Char3"/>
        </w:rPr>
        <w:t>Boot 9</w:t>
      </w:r>
      <w:r w:rsidRPr="00767659">
        <w:t xml:space="preserve"> (Max, Fellow in National Security Studies – Council on Foreign Relations, “Yes We Can”, The Weekly Standard, 3-23, http://www.weeklystandard.com/Content/Public/Articles/000/000/016/274efbdb.asp)</w:t>
      </w:r>
    </w:p>
    <w:p w:rsidR="00415279" w:rsidRPr="00767659" w:rsidRDefault="00415279" w:rsidP="00415279">
      <w:pPr>
        <w:rPr>
          <w:sz w:val="16"/>
        </w:rPr>
      </w:pPr>
      <w:r w:rsidRPr="00767659">
        <w:rPr>
          <w:rStyle w:val="Heading3Char1"/>
          <w:b/>
        </w:rPr>
        <w:t>Fears of</w:t>
      </w:r>
      <w:r w:rsidRPr="00767659">
        <w:rPr>
          <w:sz w:val="16"/>
        </w:rPr>
        <w:t xml:space="preserve"> impending </w:t>
      </w:r>
      <w:r w:rsidRPr="00767659">
        <w:rPr>
          <w:rStyle w:val="Heading3Char1"/>
          <w:b/>
        </w:rPr>
        <w:t>disaster are hard to sustain</w:t>
      </w:r>
      <w:r w:rsidRPr="00767659">
        <w:rPr>
          <w:sz w:val="16"/>
        </w:rPr>
        <w:t xml:space="preserve">, however, if you actually spend some time in </w:t>
      </w:r>
      <w:smartTag w:uri="urn:schemas-microsoft-com:office:smarttags" w:element="place">
        <w:smartTag w:uri="urn:schemas-microsoft-com:office:smarttags" w:element="country-region">
          <w:r w:rsidRPr="00767659">
            <w:rPr>
              <w:sz w:val="16"/>
            </w:rPr>
            <w:t>Afghanistan</w:t>
          </w:r>
        </w:smartTag>
      </w:smartTag>
      <w:r w:rsidRPr="00767659">
        <w:rPr>
          <w:sz w:val="16"/>
        </w:rPr>
        <w:t xml:space="preserve">, as we did recently at the invitation of General David Petraeus, chief of U.S. Central Command. Using helicopters, fixed-wing aircraft, and bone-jarring armored vehicles, we spent eight days traveling from the snow-capped peaks of Kunar province near the border with </w:t>
      </w:r>
      <w:smartTag w:uri="urn:schemas-microsoft-com:office:smarttags" w:element="country-region">
        <w:r w:rsidRPr="00767659">
          <w:rPr>
            <w:sz w:val="16"/>
          </w:rPr>
          <w:t>Pakistan</w:t>
        </w:r>
      </w:smartTag>
      <w:r w:rsidRPr="00767659">
        <w:rPr>
          <w:sz w:val="16"/>
        </w:rPr>
        <w:t xml:space="preserve"> in the east to the wind-blown deserts of Farah province in the west near the border with </w:t>
      </w:r>
      <w:smartTag w:uri="urn:schemas-microsoft-com:office:smarttags" w:element="place">
        <w:smartTag w:uri="urn:schemas-microsoft-com:office:smarttags" w:element="country-region">
          <w:r w:rsidRPr="00767659">
            <w:rPr>
              <w:sz w:val="16"/>
            </w:rPr>
            <w:t>Iran</w:t>
          </w:r>
        </w:smartTag>
      </w:smartTag>
      <w:r w:rsidRPr="00767659">
        <w:rPr>
          <w:sz w:val="16"/>
        </w:rPr>
        <w:t xml:space="preserve">. Along the way we talked with countless coalition soldiers, ranging from privates to a four-star general. We also attended a tribal shura or council-a fantastic affair straight out of an earlier century-to sample opinion among bearded Afghan elders. What </w:t>
      </w:r>
      <w:r w:rsidRPr="00767659">
        <w:rPr>
          <w:rStyle w:val="Heading3Char1"/>
        </w:rPr>
        <w:t>we found</w:t>
      </w:r>
      <w:r w:rsidRPr="00767659">
        <w:rPr>
          <w:sz w:val="16"/>
        </w:rPr>
        <w:t xml:space="preserve"> is </w:t>
      </w:r>
      <w:r w:rsidRPr="00767659">
        <w:rPr>
          <w:rStyle w:val="Heading3Char1"/>
        </w:rPr>
        <w:t>a situation</w:t>
      </w:r>
      <w:r w:rsidRPr="00767659">
        <w:rPr>
          <w:sz w:val="16"/>
        </w:rPr>
        <w:t xml:space="preserve"> that is cause for concern but </w:t>
      </w:r>
      <w:r w:rsidRPr="00767659">
        <w:rPr>
          <w:rStyle w:val="Heading3Char1"/>
          <w:b/>
        </w:rPr>
        <w:t>far short of catastrophe</w:t>
      </w:r>
      <w:r w:rsidRPr="00767659">
        <w:rPr>
          <w:sz w:val="16"/>
        </w:rPr>
        <w:t>-</w:t>
      </w:r>
      <w:r w:rsidRPr="00767659">
        <w:rPr>
          <w:rStyle w:val="Heading3Char1"/>
          <w:b/>
        </w:rPr>
        <w:t>and</w:t>
      </w:r>
      <w:r w:rsidRPr="00767659">
        <w:rPr>
          <w:sz w:val="16"/>
        </w:rPr>
        <w:t xml:space="preserve"> one that is </w:t>
      </w:r>
      <w:r w:rsidRPr="00767659">
        <w:rPr>
          <w:rStyle w:val="Heading3Char1"/>
          <w:b/>
        </w:rPr>
        <w:t>likely to improve</w:t>
      </w:r>
      <w:r w:rsidRPr="00767659">
        <w:rPr>
          <w:sz w:val="16"/>
        </w:rPr>
        <w:t xml:space="preserve"> before long. To start with, much of </w:t>
      </w:r>
      <w:r w:rsidRPr="00767659">
        <w:rPr>
          <w:rStyle w:val="Heading3Char1"/>
        </w:rPr>
        <w:t>the north, center, and west remains</w:t>
      </w:r>
      <w:r w:rsidRPr="00767659">
        <w:rPr>
          <w:sz w:val="16"/>
        </w:rPr>
        <w:t xml:space="preserve"> relatively </w:t>
      </w:r>
      <w:r w:rsidRPr="00767659">
        <w:rPr>
          <w:rStyle w:val="Heading3Char1"/>
        </w:rPr>
        <w:t>secure</w:t>
      </w:r>
      <w:r w:rsidRPr="00767659">
        <w:rPr>
          <w:sz w:val="16"/>
        </w:rPr>
        <w:t xml:space="preserve">. </w:t>
      </w:r>
      <w:r w:rsidRPr="00767659">
        <w:rPr>
          <w:rStyle w:val="Heading3Char1"/>
        </w:rPr>
        <w:t>Attacks</w:t>
      </w:r>
      <w:r w:rsidRPr="00767659">
        <w:rPr>
          <w:sz w:val="16"/>
        </w:rPr>
        <w:t xml:space="preserve"> have increased in those areas but </w:t>
      </w:r>
      <w:r w:rsidRPr="00767659">
        <w:rPr>
          <w:rStyle w:val="Heading3Char1"/>
        </w:rPr>
        <w:t>are</w:t>
      </w:r>
      <w:r w:rsidRPr="00767659">
        <w:rPr>
          <w:sz w:val="16"/>
        </w:rPr>
        <w:t xml:space="preserve"> still </w:t>
      </w:r>
      <w:r w:rsidRPr="00767659">
        <w:rPr>
          <w:rStyle w:val="Heading3Char1"/>
        </w:rPr>
        <w:t>extremely low</w:t>
      </w:r>
      <w:r w:rsidRPr="00767659">
        <w:rPr>
          <w:sz w:val="16"/>
        </w:rPr>
        <w:t xml:space="preserve">. </w:t>
      </w:r>
      <w:r w:rsidRPr="00767659">
        <w:rPr>
          <w:rStyle w:val="Heading3Char1"/>
        </w:rPr>
        <w:t>Figures showing</w:t>
      </w:r>
      <w:r w:rsidRPr="00767659">
        <w:rPr>
          <w:sz w:val="16"/>
        </w:rPr>
        <w:t xml:space="preserve"> large </w:t>
      </w:r>
      <w:r w:rsidRPr="00767659">
        <w:rPr>
          <w:rStyle w:val="Heading3Char1"/>
        </w:rPr>
        <w:t>increases are deceptive because the</w:t>
      </w:r>
      <w:r w:rsidRPr="00767659">
        <w:rPr>
          <w:sz w:val="16"/>
        </w:rPr>
        <w:t xml:space="preserve"> total </w:t>
      </w:r>
      <w:r w:rsidRPr="00767659">
        <w:rPr>
          <w:rStyle w:val="Heading3Char1"/>
        </w:rPr>
        <w:t>numbers to begin with were so small</w:t>
      </w:r>
      <w:r w:rsidRPr="00767659">
        <w:rPr>
          <w:sz w:val="16"/>
        </w:rPr>
        <w:t xml:space="preserve"> and because most of the attacks produced few if any casualties. For instance, the Brookings Afghanistan Index shows a 48 percent increase in attacks last year in Regional Command-Capital, which encompasses </w:t>
      </w:r>
      <w:smartTag w:uri="urn:schemas-microsoft-com:office:smarttags" w:element="place">
        <w:smartTag w:uri="urn:schemas-microsoft-com:office:smarttags" w:element="City">
          <w:r w:rsidRPr="00767659">
            <w:rPr>
              <w:sz w:val="16"/>
            </w:rPr>
            <w:t>Kabul</w:t>
          </w:r>
        </w:smartTag>
      </w:smartTag>
      <w:r w:rsidRPr="00767659">
        <w:rPr>
          <w:sz w:val="16"/>
        </w:rPr>
        <w:t xml:space="preserve"> and its environs and has a population of more than 4 million people. But the total (157 attacks in 2008) would have represented just four days of violence in </w:t>
      </w:r>
      <w:smartTag w:uri="urn:schemas-microsoft-com:office:smarttags" w:element="place">
        <w:smartTag w:uri="urn:schemas-microsoft-com:office:smarttags" w:element="City">
          <w:r w:rsidRPr="00767659">
            <w:rPr>
              <w:sz w:val="16"/>
            </w:rPr>
            <w:t>Baghdad</w:t>
          </w:r>
        </w:smartTag>
      </w:smartTag>
      <w:r w:rsidRPr="00767659">
        <w:rPr>
          <w:sz w:val="16"/>
        </w:rPr>
        <w:t xml:space="preserve"> in the summer of 2006. (Overall civilian casualties in </w:t>
      </w:r>
      <w:smartTag w:uri="urn:schemas-microsoft-com:office:smarttags" w:element="country-region">
        <w:r w:rsidRPr="00767659">
          <w:rPr>
            <w:sz w:val="16"/>
          </w:rPr>
          <w:t>Afghanistan</w:t>
        </w:r>
      </w:smartTag>
      <w:r w:rsidRPr="00767659">
        <w:rPr>
          <w:sz w:val="16"/>
        </w:rPr>
        <w:t xml:space="preserve">, while rising, are still 16 times lower than the comparable figure for </w:t>
      </w:r>
      <w:smartTag w:uri="urn:schemas-microsoft-com:office:smarttags" w:element="place">
        <w:smartTag w:uri="urn:schemas-microsoft-com:office:smarttags" w:element="country-region">
          <w:r w:rsidRPr="00767659">
            <w:rPr>
              <w:sz w:val="16"/>
            </w:rPr>
            <w:t>Iraq</w:t>
          </w:r>
        </w:smartTag>
      </w:smartTag>
      <w:r w:rsidRPr="00767659">
        <w:rPr>
          <w:sz w:val="16"/>
        </w:rPr>
        <w:t xml:space="preserve"> in the pre-surge year of 2006.) As these figures suggest, while the capital of </w:t>
      </w:r>
      <w:smartTag w:uri="urn:schemas-microsoft-com:office:smarttags" w:element="country-region">
        <w:r w:rsidRPr="00767659">
          <w:rPr>
            <w:sz w:val="16"/>
          </w:rPr>
          <w:t>Iraq</w:t>
        </w:r>
      </w:smartTag>
      <w:r w:rsidRPr="00767659">
        <w:rPr>
          <w:sz w:val="16"/>
        </w:rPr>
        <w:t xml:space="preserve"> was a war zone, the capital of </w:t>
      </w:r>
      <w:smartTag w:uri="urn:schemas-microsoft-com:office:smarttags" w:element="place">
        <w:smartTag w:uri="urn:schemas-microsoft-com:office:smarttags" w:element="country-region">
          <w:r w:rsidRPr="00767659">
            <w:rPr>
              <w:rStyle w:val="Heading3Char1"/>
              <w:b/>
            </w:rPr>
            <w:t>Afghanistan</w:t>
          </w:r>
        </w:smartTag>
      </w:smartTag>
      <w:r w:rsidRPr="00767659">
        <w:rPr>
          <w:rStyle w:val="Heading3Char1"/>
          <w:b/>
        </w:rPr>
        <w:t xml:space="preserve"> is remarkably peaceful</w:t>
      </w:r>
      <w:r w:rsidRPr="00767659">
        <w:rPr>
          <w:sz w:val="16"/>
        </w:rPr>
        <w:t xml:space="preserve">. Entire </w:t>
      </w:r>
      <w:r w:rsidRPr="00767659">
        <w:rPr>
          <w:rStyle w:val="Heading3Char1"/>
        </w:rPr>
        <w:t>weeks go by without an</w:t>
      </w:r>
      <w:r w:rsidRPr="00767659">
        <w:rPr>
          <w:sz w:val="16"/>
        </w:rPr>
        <w:t xml:space="preserve"> insurgent </w:t>
      </w:r>
      <w:r w:rsidRPr="00767659">
        <w:rPr>
          <w:rStyle w:val="Heading3Char1"/>
        </w:rPr>
        <w:t>attack</w:t>
      </w:r>
      <w:r w:rsidRPr="00767659">
        <w:rPr>
          <w:sz w:val="16"/>
        </w:rPr>
        <w:t xml:space="preserve">, and the streets bustle with cars and pedestrians. Coalition officials drive around in lightly armored SUVs, something that would have been unthinkable in </w:t>
      </w:r>
      <w:smartTag w:uri="urn:schemas-microsoft-com:office:smarttags" w:element="place">
        <w:smartTag w:uri="urn:schemas-microsoft-com:office:smarttags" w:element="City">
          <w:r w:rsidRPr="00767659">
            <w:rPr>
              <w:sz w:val="16"/>
            </w:rPr>
            <w:t>Baghdad</w:t>
          </w:r>
        </w:smartTag>
      </w:smartTag>
      <w:r w:rsidRPr="00767659">
        <w:rPr>
          <w:sz w:val="16"/>
        </w:rPr>
        <w:t xml:space="preserve">. We asked officers at NATO's International Security Assistance Force (ISAF) headquarters in the middle of </w:t>
      </w:r>
      <w:smartTag w:uri="urn:schemas-microsoft-com:office:smarttags" w:element="place">
        <w:smartTag w:uri="urn:schemas-microsoft-com:office:smarttags" w:element="City">
          <w:r w:rsidRPr="00767659">
            <w:rPr>
              <w:sz w:val="16"/>
            </w:rPr>
            <w:t>Kabul</w:t>
          </w:r>
        </w:smartTag>
      </w:smartTag>
      <w:r w:rsidRPr="00767659">
        <w:rPr>
          <w:sz w:val="16"/>
        </w:rPr>
        <w:t xml:space="preserve"> whether they took any incoming rocket or mortar fire. Such attacks were an almost daily occurrence in the Green Zone in </w:t>
      </w:r>
      <w:smartTag w:uri="urn:schemas-microsoft-com:office:smarttags" w:element="City">
        <w:r w:rsidRPr="00767659">
          <w:rPr>
            <w:sz w:val="16"/>
          </w:rPr>
          <w:t>Baghdad</w:t>
        </w:r>
      </w:smartTag>
      <w:r w:rsidRPr="00767659">
        <w:rPr>
          <w:sz w:val="16"/>
        </w:rPr>
        <w:t xml:space="preserve"> for years, with numerous personnel being killed only yards away from the </w:t>
      </w:r>
      <w:smartTag w:uri="urn:schemas-microsoft-com:office:smarttags" w:element="place">
        <w:smartTag w:uri="urn:schemas-microsoft-com:office:smarttags" w:element="country-region">
          <w:r w:rsidRPr="00767659">
            <w:rPr>
              <w:sz w:val="16"/>
            </w:rPr>
            <w:t>U.S.</w:t>
          </w:r>
        </w:smartTag>
      </w:smartTag>
      <w:r w:rsidRPr="00767659">
        <w:rPr>
          <w:sz w:val="16"/>
        </w:rPr>
        <w:t xml:space="preserve"> ambassador's office. But at ISAF they could remember only a single ineffectual attack back in September 2008. </w:t>
      </w:r>
      <w:r w:rsidRPr="00767659">
        <w:rPr>
          <w:rStyle w:val="Heading3Char1"/>
        </w:rPr>
        <w:t xml:space="preserve">The idea that </w:t>
      </w:r>
      <w:smartTag w:uri="urn:schemas-microsoft-com:office:smarttags" w:element="place">
        <w:smartTag w:uri="urn:schemas-microsoft-com:office:smarttags" w:element="City">
          <w:r w:rsidRPr="00767659">
            <w:rPr>
              <w:rStyle w:val="Heading3Char1"/>
            </w:rPr>
            <w:t>Kabul</w:t>
          </w:r>
        </w:smartTag>
      </w:smartTag>
      <w:r w:rsidRPr="00767659">
        <w:rPr>
          <w:rStyle w:val="Heading3Char1"/>
        </w:rPr>
        <w:t xml:space="preserve"> is under siege is a figment of the news media's imagination based on hyped reporting</w:t>
      </w:r>
      <w:r w:rsidRPr="00767659">
        <w:rPr>
          <w:sz w:val="16"/>
        </w:rPr>
        <w:t xml:space="preserve"> of a few isolated attacks. ISAF officers </w:t>
      </w:r>
      <w:r w:rsidRPr="00767659">
        <w:rPr>
          <w:sz w:val="16"/>
        </w:rPr>
        <w:lastRenderedPageBreak/>
        <w:t xml:space="preserve">suggested to us that the recent insurgent raids on three government buildings, which generated so much negative publicity, were actually good news, because Afghan security forces, who have assumed lead responsibility for operations in much of the capital, were able to handle the crisis on their own. Commandos from the Afghan National Police Crisis Response Team stormed into the Justice Ministry within hours and killed all the attackers, who had hoped to carry out a protracted Mumbai-style siege. Other would-be suicide bombers were rounded up before they could set off their explosives. Equally impressive progress is being made in Jalalabad, a city of perhaps 400,000 in eastern </w:t>
      </w:r>
      <w:smartTag w:uri="urn:schemas-microsoft-com:office:smarttags" w:element="country-region">
        <w:r w:rsidRPr="00767659">
          <w:rPr>
            <w:sz w:val="16"/>
          </w:rPr>
          <w:t>Afghanistan</w:t>
        </w:r>
      </w:smartTag>
      <w:r w:rsidRPr="00767659">
        <w:rPr>
          <w:sz w:val="16"/>
        </w:rPr>
        <w:t xml:space="preserve">'s </w:t>
      </w:r>
      <w:smartTag w:uri="urn:schemas-microsoft-com:office:smarttags" w:element="place">
        <w:smartTag w:uri="urn:schemas-microsoft-com:office:smarttags" w:element="PlaceName">
          <w:r w:rsidRPr="00767659">
            <w:rPr>
              <w:sz w:val="16"/>
            </w:rPr>
            <w:t>Nangarhar</w:t>
          </w:r>
        </w:smartTag>
        <w:r w:rsidRPr="00767659">
          <w:rPr>
            <w:sz w:val="16"/>
          </w:rPr>
          <w:t xml:space="preserve"> </w:t>
        </w:r>
        <w:smartTag w:uri="urn:schemas-microsoft-com:office:smarttags" w:element="PlaceType">
          <w:r w:rsidRPr="00767659">
            <w:rPr>
              <w:sz w:val="16"/>
            </w:rPr>
            <w:t>Province</w:t>
          </w:r>
        </w:smartTag>
      </w:smartTag>
      <w:r w:rsidRPr="00767659">
        <w:rPr>
          <w:sz w:val="16"/>
        </w:rPr>
        <w:t xml:space="preserve">. Violence is low; </w:t>
      </w:r>
      <w:smartTag w:uri="urn:schemas-microsoft-com:office:smarttags" w:element="place">
        <w:smartTag w:uri="urn:schemas-microsoft-com:office:smarttags" w:element="country-region">
          <w:r w:rsidRPr="00767659">
            <w:rPr>
              <w:sz w:val="16"/>
            </w:rPr>
            <w:t>U.S.</w:t>
          </w:r>
        </w:smartTag>
      </w:smartTag>
      <w:r w:rsidRPr="00767659">
        <w:rPr>
          <w:sz w:val="16"/>
        </w:rPr>
        <w:t xml:space="preserve"> troops don't even patrol the city, leaving that job to the Afghan National Security Forces. The Afghan army, police, and border police coordinate their activities through a "fusion" center which responds to an emergency phone number that residents can call in case of trouble. Economic development is booming, spurred by "Nangarhar Inc.," a development plan overseen by a U.S.-run Provincial Reconstruction Team in cooperation with local officials. "Nangarhar has progressed light years in the last six or seven years," says Lieutenant Colonel Patrick Daniel, who commands a battalion based in Jalalabad.</w:t>
      </w:r>
    </w:p>
    <w:p w:rsidR="00415279" w:rsidRDefault="00415279" w:rsidP="00415279"/>
    <w:p w:rsidR="00415279" w:rsidRPr="00415279" w:rsidRDefault="00415279" w:rsidP="00415279"/>
    <w:p w:rsidR="00415279" w:rsidRDefault="00415279" w:rsidP="00415279">
      <w:pPr>
        <w:pStyle w:val="Heading2"/>
      </w:pPr>
      <w:r>
        <w:lastRenderedPageBreak/>
        <w:t>NATO – No Impact</w:t>
      </w:r>
    </w:p>
    <w:p w:rsidR="00415279" w:rsidRPr="002B6139" w:rsidRDefault="00415279" w:rsidP="00415279">
      <w:pPr>
        <w:rPr>
          <w:b/>
        </w:rPr>
      </w:pPr>
      <w:r w:rsidRPr="002B6139">
        <w:rPr>
          <w:b/>
        </w:rPr>
        <w:t>NATO strong and resilient</w:t>
      </w:r>
    </w:p>
    <w:p w:rsidR="00415279" w:rsidRPr="002B6139" w:rsidRDefault="00415279" w:rsidP="00415279">
      <w:pPr>
        <w:tabs>
          <w:tab w:val="left" w:pos="360"/>
          <w:tab w:val="left" w:pos="540"/>
        </w:tabs>
      </w:pPr>
      <w:r w:rsidRPr="002B6139">
        <w:rPr>
          <w:rStyle w:val="Heading2Char3"/>
        </w:rPr>
        <w:t xml:space="preserve">Trueblood 4 </w:t>
      </w:r>
      <w:r w:rsidRPr="002B6139">
        <w:t>(Tad, National Security Analyst and Fmr Military Officer with 20 Years Experience, “Not Your Father’s NATO”, 4-1, http://www.southernutah.com/Articles/World_Affairs/Document.2004-04-01.2317)</w:t>
      </w:r>
    </w:p>
    <w:p w:rsidR="00415279" w:rsidRPr="002B6139" w:rsidRDefault="00415279" w:rsidP="00415279">
      <w:pPr>
        <w:tabs>
          <w:tab w:val="left" w:pos="360"/>
          <w:tab w:val="left" w:pos="540"/>
        </w:tabs>
      </w:pPr>
    </w:p>
    <w:p w:rsidR="00415279" w:rsidRPr="002B6139" w:rsidRDefault="00415279" w:rsidP="00415279">
      <w:pPr>
        <w:tabs>
          <w:tab w:val="left" w:pos="360"/>
          <w:tab w:val="left" w:pos="540"/>
        </w:tabs>
      </w:pPr>
      <w:r w:rsidRPr="002B6139">
        <w:t xml:space="preserve">Not your father's </w:t>
      </w:r>
      <w:r w:rsidRPr="002B6139">
        <w:rPr>
          <w:rStyle w:val="Style4Char"/>
        </w:rPr>
        <w:t>NATO</w:t>
      </w:r>
      <w:r w:rsidRPr="002B6139">
        <w:t xml:space="preserve"> Last Updated: 2004-04-01 10:34:15 March 31, 2004 -- A wimpy, eleven-syllable organization with longhaired troops and a Madison Avenue logo </w:t>
      </w:r>
      <w:r w:rsidRPr="002B6139">
        <w:rPr>
          <w:rStyle w:val="Style4Char"/>
        </w:rPr>
        <w:t xml:space="preserve">has proved </w:t>
      </w:r>
      <w:r w:rsidRPr="002B6139">
        <w:rPr>
          <w:rStyle w:val="Style4Char"/>
          <w:b/>
        </w:rPr>
        <w:t>more resilient than it seemed</w:t>
      </w:r>
      <w:r w:rsidRPr="002B6139">
        <w:t xml:space="preserve">. The authoritarian Warsaw Pact crumbled and was swept into history’s dustbin, while the North Atlantic Treaty Organization has expanded its membership and mission. Remember the </w:t>
      </w:r>
      <w:smartTag w:uri="urn:schemas-microsoft-com:office:smarttags" w:element="place">
        <w:smartTag w:uri="urn:schemas-microsoft-com:office:smarttags" w:element="City">
          <w:r w:rsidRPr="002B6139">
            <w:t>Warsaw</w:t>
          </w:r>
        </w:smartTag>
      </w:smartTag>
      <w:r w:rsidRPr="002B6139">
        <w:t xml:space="preserve"> Pact? What a cool name, “pact”. Nobody has pacts anymore. The western world prefers multisyllabic constructs like “coalition” and “organization”. Lots of room for bureaucracy and politics in a multisyllabic outfit. But what could be more solid than a pact? Surely not some wimpy, eleven-syllable organization with longhaired troops and a Madison Avenue logo. Well, turns out those multisyllabic bureaucracies are more resilient than they seem. </w:t>
      </w:r>
      <w:r w:rsidRPr="002B6139">
        <w:rPr>
          <w:rStyle w:val="Style4Char"/>
        </w:rPr>
        <w:t>The</w:t>
      </w:r>
      <w:r w:rsidRPr="002B6139">
        <w:t xml:space="preserve"> authoritarian </w:t>
      </w:r>
      <w:smartTag w:uri="urn:schemas-microsoft-com:office:smarttags" w:element="place">
        <w:smartTag w:uri="urn:schemas-microsoft-com:office:smarttags" w:element="City">
          <w:r w:rsidRPr="002B6139">
            <w:rPr>
              <w:rStyle w:val="Style4Char"/>
            </w:rPr>
            <w:t>Warsaw</w:t>
          </w:r>
        </w:smartTag>
      </w:smartTag>
      <w:r w:rsidRPr="002B6139">
        <w:rPr>
          <w:rStyle w:val="Style4Char"/>
        </w:rPr>
        <w:t xml:space="preserve"> Pact crumbled</w:t>
      </w:r>
      <w:r w:rsidRPr="002B6139">
        <w:t xml:space="preserve"> and was swept into history’s dustbin, </w:t>
      </w:r>
      <w:r w:rsidRPr="002B6139">
        <w:rPr>
          <w:rStyle w:val="Style4Char"/>
        </w:rPr>
        <w:t>while</w:t>
      </w:r>
      <w:r w:rsidRPr="002B6139">
        <w:t xml:space="preserve"> the North Atlantic Treaty Organization (</w:t>
      </w:r>
      <w:r w:rsidRPr="002B6139">
        <w:rPr>
          <w:rStyle w:val="Style4Char"/>
        </w:rPr>
        <w:t>NATO) has expanded its membership and mission</w:t>
      </w:r>
      <w:r w:rsidRPr="002B6139">
        <w:t xml:space="preserve">. Pact, schmact! Looks like acronyms come out on top. The transformation of NATO didn’t happen overnight, however, and for several years in the 1990s it looked like the alliance had lost its way and was headed towards stodgy irrelevance. There was much debate and consternation over NATO’s post-Cold War role, or if it even had a role. Formed under </w:t>
      </w:r>
      <w:smartTag w:uri="urn:schemas-microsoft-com:office:smarttags" w:element="country-region">
        <w:r w:rsidRPr="002B6139">
          <w:t>U.S.</w:t>
        </w:r>
      </w:smartTag>
      <w:r w:rsidRPr="002B6139">
        <w:t xml:space="preserve"> leadership in 1949 to counter the looming military threat the Soviet bloc posed to Western Europe, the quintessential free-world alliance didn’t seem so essential after the </w:t>
      </w:r>
      <w:smartTag w:uri="urn:schemas-microsoft-com:office:smarttags" w:element="place">
        <w:r w:rsidRPr="002B6139">
          <w:t>Soviet Union</w:t>
        </w:r>
      </w:smartTag>
      <w:r w:rsidRPr="002B6139">
        <w:t xml:space="preserve"> evaporated. What’s an alliance to do after its adversaries go away? Two things, actually. First, figure out a way to co-opt your old adversaries. Second, find some new adversaries. In that first area, </w:t>
      </w:r>
      <w:r w:rsidRPr="002B6139">
        <w:rPr>
          <w:rStyle w:val="Style4Char"/>
        </w:rPr>
        <w:t xml:space="preserve">NATO has been </w:t>
      </w:r>
      <w:r w:rsidRPr="002B6139">
        <w:rPr>
          <w:rStyle w:val="Style4Char"/>
          <w:b/>
        </w:rPr>
        <w:t>amazingly successful</w:t>
      </w:r>
      <w:r w:rsidRPr="002B6139">
        <w:rPr>
          <w:rStyle w:val="Style4Char"/>
        </w:rPr>
        <w:t>.</w:t>
      </w:r>
      <w:r w:rsidRPr="002B6139">
        <w:t xml:space="preserve"> On Monday, </w:t>
      </w:r>
      <w:r w:rsidRPr="002B6139">
        <w:rPr>
          <w:rStyle w:val="Style4Char"/>
        </w:rPr>
        <w:t>NATO announced the accession of 7 new members--all of which used to be communist countries</w:t>
      </w:r>
      <w:r w:rsidRPr="002B6139">
        <w:t>.</w:t>
      </w:r>
      <w:r w:rsidRPr="002B6139">
        <w:rPr>
          <w:sz w:val="12"/>
        </w:rPr>
        <w:t xml:space="preserve"> </w:t>
      </w:r>
      <w:smartTag w:uri="urn:schemas-microsoft-com:office:smarttags" w:element="country-region">
        <w:r w:rsidRPr="002B6139">
          <w:rPr>
            <w:sz w:val="12"/>
          </w:rPr>
          <w:t>Bulgaria</w:t>
        </w:r>
      </w:smartTag>
      <w:r w:rsidRPr="002B6139">
        <w:rPr>
          <w:sz w:val="12"/>
        </w:rPr>
        <w:t xml:space="preserve">, </w:t>
      </w:r>
      <w:smartTag w:uri="urn:schemas-microsoft-com:office:smarttags" w:element="country-region">
        <w:r w:rsidRPr="002B6139">
          <w:rPr>
            <w:sz w:val="12"/>
          </w:rPr>
          <w:t>Romania</w:t>
        </w:r>
      </w:smartTag>
      <w:r w:rsidRPr="002B6139">
        <w:rPr>
          <w:sz w:val="12"/>
        </w:rPr>
        <w:t xml:space="preserve"> and </w:t>
      </w:r>
      <w:smartTag w:uri="urn:schemas-microsoft-com:office:smarttags" w:element="country-region">
        <w:r w:rsidRPr="002B6139">
          <w:rPr>
            <w:sz w:val="12"/>
          </w:rPr>
          <w:t>Slovakia</w:t>
        </w:r>
      </w:smartTag>
      <w:r w:rsidRPr="002B6139">
        <w:rPr>
          <w:sz w:val="12"/>
        </w:rPr>
        <w:t xml:space="preserve"> were once Warsaw Pact members, while </w:t>
      </w:r>
      <w:smartTag w:uri="urn:schemas-microsoft-com:office:smarttags" w:element="country-region">
        <w:r w:rsidRPr="002B6139">
          <w:rPr>
            <w:sz w:val="12"/>
          </w:rPr>
          <w:t>Slovenia</w:t>
        </w:r>
      </w:smartTag>
      <w:r w:rsidRPr="002B6139">
        <w:rPr>
          <w:sz w:val="12"/>
        </w:rPr>
        <w:t xml:space="preserve"> was part of </w:t>
      </w:r>
      <w:smartTag w:uri="urn:schemas-microsoft-com:office:smarttags" w:element="place">
        <w:smartTag w:uri="urn:schemas-microsoft-com:office:smarttags" w:element="country-region">
          <w:r w:rsidRPr="002B6139">
            <w:rPr>
              <w:sz w:val="12"/>
            </w:rPr>
            <w:t>Yugoslavia</w:t>
          </w:r>
        </w:smartTag>
      </w:smartTag>
      <w:r w:rsidRPr="002B6139">
        <w:rPr>
          <w:sz w:val="12"/>
        </w:rPr>
        <w:t xml:space="preserve">. </w:t>
      </w:r>
      <w:smartTag w:uri="urn:schemas-microsoft-com:office:smarttags" w:element="country-region">
        <w:r w:rsidRPr="002B6139">
          <w:rPr>
            <w:sz w:val="12"/>
          </w:rPr>
          <w:t>Estonia</w:t>
        </w:r>
      </w:smartTag>
      <w:r w:rsidRPr="002B6139">
        <w:rPr>
          <w:sz w:val="12"/>
        </w:rPr>
        <w:t xml:space="preserve">, </w:t>
      </w:r>
      <w:smartTag w:uri="urn:schemas-microsoft-com:office:smarttags" w:element="country-region">
        <w:r w:rsidRPr="002B6139">
          <w:rPr>
            <w:sz w:val="12"/>
          </w:rPr>
          <w:t>Latvia</w:t>
        </w:r>
      </w:smartTag>
      <w:r w:rsidRPr="002B6139">
        <w:rPr>
          <w:sz w:val="12"/>
        </w:rPr>
        <w:t xml:space="preserve"> and </w:t>
      </w:r>
      <w:smartTag w:uri="urn:schemas-microsoft-com:office:smarttags" w:element="country-region">
        <w:r w:rsidRPr="002B6139">
          <w:rPr>
            <w:sz w:val="12"/>
          </w:rPr>
          <w:t>Lithuania</w:t>
        </w:r>
      </w:smartTag>
      <w:r w:rsidRPr="002B6139">
        <w:rPr>
          <w:sz w:val="12"/>
        </w:rPr>
        <w:t xml:space="preserve"> were actually part of the </w:t>
      </w:r>
      <w:smartTag w:uri="urn:schemas-microsoft-com:office:smarttags" w:element="place">
        <w:smartTag w:uri="urn:schemas-microsoft-com:office:smarttags" w:element="country-region">
          <w:r w:rsidRPr="002B6139">
            <w:rPr>
              <w:sz w:val="12"/>
            </w:rPr>
            <w:t>USSR</w:t>
          </w:r>
        </w:smartTag>
      </w:smartTag>
      <w:r w:rsidRPr="002B6139">
        <w:rPr>
          <w:sz w:val="12"/>
        </w:rPr>
        <w:t xml:space="preserve"> itself. These new members join </w:t>
      </w:r>
      <w:smartTag w:uri="urn:schemas-microsoft-com:office:smarttags" w:element="country-region">
        <w:r w:rsidRPr="002B6139">
          <w:rPr>
            <w:sz w:val="12"/>
          </w:rPr>
          <w:t>Poland</w:t>
        </w:r>
      </w:smartTag>
      <w:r w:rsidRPr="002B6139">
        <w:rPr>
          <w:sz w:val="12"/>
        </w:rPr>
        <w:t xml:space="preserve">, </w:t>
      </w:r>
      <w:smartTag w:uri="urn:schemas-microsoft-com:office:smarttags" w:element="country-region">
        <w:r w:rsidRPr="002B6139">
          <w:rPr>
            <w:sz w:val="12"/>
          </w:rPr>
          <w:t>Hungary</w:t>
        </w:r>
      </w:smartTag>
      <w:r w:rsidRPr="002B6139">
        <w:rPr>
          <w:sz w:val="12"/>
        </w:rPr>
        <w:t xml:space="preserve"> and the </w:t>
      </w:r>
      <w:smartTag w:uri="urn:schemas-microsoft-com:office:smarttags" w:element="place">
        <w:smartTag w:uri="urn:schemas-microsoft-com:office:smarttags" w:element="PlaceName">
          <w:r w:rsidRPr="002B6139">
            <w:rPr>
              <w:sz w:val="12"/>
            </w:rPr>
            <w:t>Czech</w:t>
          </w:r>
        </w:smartTag>
        <w:r w:rsidRPr="002B6139">
          <w:rPr>
            <w:sz w:val="12"/>
          </w:rPr>
          <w:t xml:space="preserve"> </w:t>
        </w:r>
        <w:smartTag w:uri="urn:schemas-microsoft-com:office:smarttags" w:element="PlaceType">
          <w:r w:rsidRPr="002B6139">
            <w:rPr>
              <w:sz w:val="12"/>
            </w:rPr>
            <w:t>Republic</w:t>
          </w:r>
        </w:smartTag>
      </w:smartTag>
      <w:r w:rsidRPr="002B6139">
        <w:rPr>
          <w:sz w:val="12"/>
        </w:rPr>
        <w:t xml:space="preserve">, which became NATO members in 1999. Though largely underappreciated, this is a geopolitical shift of monumental proportions. Since the Soviet Union dissolved in December 1991, NATO has expanded eastward (preceded by free enterprise, economic reform, and democracy) to include all the former Soviet satellites in Eastern Europe and now some former </w:t>
      </w:r>
      <w:smartTag w:uri="urn:schemas-microsoft-com:office:smarttags" w:element="place">
        <w:smartTag w:uri="urn:schemas-microsoft-com:office:smarttags" w:element="PlaceName">
          <w:r w:rsidRPr="002B6139">
            <w:rPr>
              <w:sz w:val="12"/>
            </w:rPr>
            <w:t>Soviet</w:t>
          </w:r>
        </w:smartTag>
        <w:r w:rsidRPr="002B6139">
          <w:rPr>
            <w:sz w:val="12"/>
          </w:rPr>
          <w:t xml:space="preserve"> </w:t>
        </w:r>
        <w:smartTag w:uri="urn:schemas-microsoft-com:office:smarttags" w:element="PlaceType">
          <w:r w:rsidRPr="002B6139">
            <w:rPr>
              <w:sz w:val="12"/>
            </w:rPr>
            <w:t>Republics</w:t>
          </w:r>
        </w:smartTag>
      </w:smartTag>
      <w:r w:rsidRPr="002B6139">
        <w:rPr>
          <w:sz w:val="12"/>
        </w:rPr>
        <w:t xml:space="preserve">. In finding new adversaries--by which I really mean finding valid missions--NATO has had mixed success. Of course there were the Serbs and their aggressive aims in the Balkans, which kept NATO busy on peacekeeping and peacemaking missions in </w:t>
      </w:r>
      <w:smartTag w:uri="urn:schemas-microsoft-com:office:smarttags" w:element="place">
        <w:smartTag w:uri="urn:schemas-microsoft-com:office:smarttags" w:element="country-region">
          <w:r w:rsidRPr="002B6139">
            <w:rPr>
              <w:sz w:val="12"/>
            </w:rPr>
            <w:t>Bosnia</w:t>
          </w:r>
        </w:smartTag>
      </w:smartTag>
      <w:r w:rsidRPr="002B6139">
        <w:rPr>
          <w:sz w:val="12"/>
        </w:rPr>
        <w:t xml:space="preserve">, then in Kosovo. But containing a tinhorn dictator like Milosevic can’t really provide the raison ‘de etre for a grand, multi-spectral alliance. Working against instability and terrorism in the Middle East, Central Asia and </w:t>
      </w:r>
      <w:smartTag w:uri="urn:schemas-microsoft-com:office:smarttags" w:element="place">
        <w:r w:rsidRPr="002B6139">
          <w:rPr>
            <w:sz w:val="12"/>
          </w:rPr>
          <w:t>Africa</w:t>
        </w:r>
      </w:smartTag>
      <w:r w:rsidRPr="002B6139">
        <w:rPr>
          <w:sz w:val="12"/>
        </w:rPr>
        <w:t xml:space="preserve"> seems to fit the bill. In the old NATO, it was inconceivable to think that military units under NATO command might be deployed out of </w:t>
      </w:r>
      <w:smartTag w:uri="urn:schemas-microsoft-com:office:smarttags" w:element="place">
        <w:r w:rsidRPr="002B6139">
          <w:rPr>
            <w:sz w:val="12"/>
          </w:rPr>
          <w:t>Europe</w:t>
        </w:r>
      </w:smartTag>
      <w:r w:rsidRPr="002B6139">
        <w:rPr>
          <w:sz w:val="12"/>
        </w:rPr>
        <w:t xml:space="preserve"> for actual operations. In the new NATO, it’s becoming the central mission. European governments, and their NATO representatives, realize that the more trouble brews out-of-area, the more likely the trouble will come home to roost</w:t>
      </w:r>
      <w:r w:rsidRPr="002B6139">
        <w:t xml:space="preserve">. </w:t>
      </w:r>
      <w:smartTag w:uri="urn:schemas-microsoft-com:office:smarttags" w:element="place">
        <w:smartTag w:uri="urn:schemas-microsoft-com:office:smarttags" w:element="country-region">
          <w:r w:rsidRPr="002B6139">
            <w:rPr>
              <w:rStyle w:val="Style4Char"/>
            </w:rPr>
            <w:t>Afghanistan</w:t>
          </w:r>
        </w:smartTag>
      </w:smartTag>
      <w:r w:rsidRPr="002B6139">
        <w:rPr>
          <w:rStyle w:val="Style4Char"/>
        </w:rPr>
        <w:t xml:space="preserve"> is NATO’s first major out-of-area operation</w:t>
      </w:r>
      <w:r w:rsidRPr="002B6139">
        <w:t xml:space="preserve">. The NATO-led International Security Assistance Force (how’s that for multisyllabic?), or ISAF, has 6,500 troops from 35 NATO and non-NATO nations. ISAF’s main objective is to promote stability and security in the war-torn country, and mainly leaves the Taliban and al-Qaida hunting to the </w:t>
      </w:r>
      <w:smartTag w:uri="urn:schemas-microsoft-com:office:smarttags" w:element="place">
        <w:smartTag w:uri="urn:schemas-microsoft-com:office:smarttags" w:element="country-region">
          <w:r w:rsidRPr="002B6139">
            <w:t>U.S.</w:t>
          </w:r>
        </w:smartTag>
      </w:smartTag>
      <w:r w:rsidRPr="002B6139">
        <w:t xml:space="preserve"> forces. However, ISAF troops have been in clashes and suffered casualties there. In fact, German soldiers, who make up the core of the ISAF, have seen their first combat outside </w:t>
      </w:r>
      <w:smartTag w:uri="urn:schemas-microsoft-com:office:smarttags" w:element="place">
        <w:r w:rsidRPr="002B6139">
          <w:t>Europe</w:t>
        </w:r>
      </w:smartTag>
      <w:r w:rsidRPr="002B6139">
        <w:t xml:space="preserve"> since WWII. </w:t>
      </w:r>
      <w:r w:rsidRPr="002B6139">
        <w:rPr>
          <w:rStyle w:val="Style4Char"/>
        </w:rPr>
        <w:t>And it’s likely there will be more NATO operations in strange places</w:t>
      </w:r>
      <w:r w:rsidRPr="002B6139">
        <w:t xml:space="preserve">. The possibility of NATO taking on large chunks of the security mission in </w:t>
      </w:r>
      <w:smartTag w:uri="urn:schemas-microsoft-com:office:smarttags" w:element="country-region">
        <w:r w:rsidRPr="002B6139">
          <w:t>Iraq</w:t>
        </w:r>
      </w:smartTag>
      <w:r w:rsidRPr="002B6139">
        <w:t xml:space="preserve"> is being actively discussed--with </w:t>
      </w:r>
      <w:smartTag w:uri="urn:schemas-microsoft-com:office:smarttags" w:element="place">
        <w:smartTag w:uri="urn:schemas-microsoft-com:office:smarttags" w:element="country-region">
          <w:r w:rsidRPr="002B6139">
            <w:t>U.S.</w:t>
          </w:r>
        </w:smartTag>
      </w:smartTag>
      <w:r w:rsidRPr="002B6139">
        <w:t xml:space="preserve"> support. There have even been suggestions that a NATO presence in </w:t>
      </w:r>
      <w:smartTag w:uri="urn:schemas-microsoft-com:office:smarttags" w:element="place">
        <w:smartTag w:uri="urn:schemas-microsoft-com:office:smarttags" w:element="country-region">
          <w:r w:rsidRPr="002B6139">
            <w:t>Israel</w:t>
          </w:r>
        </w:smartTag>
      </w:smartTag>
      <w:r w:rsidRPr="002B6139">
        <w:t xml:space="preserve"> might be the only way to enforce a peace plan there. No, it’s sure not your father’s NATO anymore.</w:t>
      </w:r>
    </w:p>
    <w:p w:rsidR="00415279" w:rsidRPr="002B6139" w:rsidRDefault="00415279" w:rsidP="00415279"/>
    <w:p w:rsidR="00415279" w:rsidRPr="002B6139" w:rsidRDefault="00415279" w:rsidP="00415279">
      <w:pPr>
        <w:rPr>
          <w:rStyle w:val="Heading2Char3"/>
          <w:bCs w:val="0"/>
          <w:iCs w:val="0"/>
        </w:rPr>
      </w:pPr>
      <w:r>
        <w:rPr>
          <w:b/>
        </w:rPr>
        <w:t>NATO collapse doesn’t cause war</w:t>
      </w:r>
    </w:p>
    <w:p w:rsidR="00415279" w:rsidRPr="002B6139" w:rsidRDefault="00415279" w:rsidP="00415279">
      <w:pPr>
        <w:tabs>
          <w:tab w:val="left" w:pos="360"/>
          <w:tab w:val="left" w:pos="540"/>
        </w:tabs>
      </w:pPr>
      <w:r w:rsidRPr="002B6139">
        <w:rPr>
          <w:rStyle w:val="Heading2Char3"/>
        </w:rPr>
        <w:t xml:space="preserve">Conry 95 </w:t>
      </w:r>
      <w:r w:rsidRPr="002B6139">
        <w:t>(Barbara, Foreign Policy Analyst – Cato, Cato Policy Analysis, “The Western European Union as NATO’s Successor”, 9-18, http://www</w:t>
      </w:r>
      <w:r>
        <w:t>.cato.org/pubs/pas/pa-239.html)</w:t>
      </w:r>
    </w:p>
    <w:p w:rsidR="00415279" w:rsidRPr="002B6139" w:rsidRDefault="00415279" w:rsidP="00415279">
      <w:pPr>
        <w:tabs>
          <w:tab w:val="left" w:pos="360"/>
          <w:tab w:val="left" w:pos="540"/>
        </w:tabs>
      </w:pPr>
      <w:smartTag w:uri="urn:schemas-microsoft-com:office:smarttags" w:element="place">
        <w:r w:rsidRPr="002B6139">
          <w:t>Europe</w:t>
        </w:r>
      </w:smartTag>
      <w:r w:rsidRPr="002B6139">
        <w:t xml:space="preserve"> </w:t>
      </w:r>
      <w:r w:rsidRPr="002B6139">
        <w:rPr>
          <w:rStyle w:val="Style4Char"/>
        </w:rPr>
        <w:t xml:space="preserve">after NATO: </w:t>
      </w:r>
      <w:r w:rsidRPr="002B6139">
        <w:rPr>
          <w:rStyle w:val="Style4Char"/>
          <w:b/>
        </w:rPr>
        <w:t>Bogus Nightmare Scenarios</w:t>
      </w:r>
      <w:r w:rsidRPr="002B6139">
        <w:t xml:space="preserve"> </w:t>
      </w:r>
      <w:r w:rsidRPr="002B6139">
        <w:rPr>
          <w:rStyle w:val="Style4Char"/>
        </w:rPr>
        <w:t>It is inaccurate to suggest,</w:t>
      </w:r>
      <w:r w:rsidRPr="002B6139">
        <w:t xml:space="preserve"> as NATO partisans often do, </w:t>
      </w:r>
      <w:r w:rsidRPr="002B6139">
        <w:rPr>
          <w:rStyle w:val="Style4Char"/>
        </w:rPr>
        <w:t>that the</w:t>
      </w:r>
      <w:r w:rsidRPr="002B6139">
        <w:t xml:space="preserve"> only </w:t>
      </w:r>
      <w:r w:rsidRPr="002B6139">
        <w:rPr>
          <w:rStyle w:val="Style4Char"/>
        </w:rPr>
        <w:t>alternative to Atlanticism is</w:t>
      </w:r>
      <w:r w:rsidRPr="002B6139">
        <w:t xml:space="preserve"> a return to the </w:t>
      </w:r>
      <w:r w:rsidRPr="002B6139">
        <w:rPr>
          <w:rStyle w:val="Style4Char"/>
        </w:rPr>
        <w:t>dark ages</w:t>
      </w:r>
      <w:r w:rsidRPr="002B6139">
        <w:t xml:space="preserve"> of the interwar era: nationalized European defenses, American isolationism, xenophobia, </w:t>
      </w:r>
      <w:r w:rsidRPr="002B6139">
        <w:lastRenderedPageBreak/>
        <w:t xml:space="preserve">demagoguery, and the other evils associated with the rise of Hitler and World War II. Former </w:t>
      </w:r>
      <w:smartTag w:uri="urn:schemas-microsoft-com:office:smarttags" w:element="place">
        <w:smartTag w:uri="urn:schemas-microsoft-com:office:smarttags" w:element="country-region">
          <w:r w:rsidRPr="002B6139">
            <w:t>U.S.</w:t>
          </w:r>
        </w:smartTag>
      </w:smartTag>
      <w:r w:rsidRPr="002B6139">
        <w:t xml:space="preserve"> senator Malcolm Wallop (R-Wyo.) warns that weakening NATO will have dire consequences. "As we have thrice before in this dreadful century, [we will] set in motion an instability that can only lead to war, shed blood, and lost treasure. Pray that we are wiser."(4) Lawrence di Rita of the Heritage Foundation similarly defends NATO as an "insurance policy" against a future world war. "If keeping 65,000 young Americans in Europe will prevent 10 times that many new headstones in </w:t>
      </w:r>
      <w:smartTag w:uri="urn:schemas-microsoft-com:office:smarttags" w:element="place">
        <w:smartTag w:uri="urn:schemas-microsoft-com:office:smarttags" w:element="City">
          <w:r w:rsidRPr="002B6139">
            <w:t>Arlington</w:t>
          </w:r>
        </w:smartTag>
      </w:smartTag>
      <w:r w:rsidRPr="002B6139">
        <w:t xml:space="preserve"> cemetery once the Europeans turn on themselves again--as they have twice this century--then it's a small price to pay."(5) </w:t>
      </w:r>
      <w:r w:rsidRPr="002B6139">
        <w:rPr>
          <w:rStyle w:val="Style4Char"/>
        </w:rPr>
        <w:t xml:space="preserve">Such </w:t>
      </w:r>
      <w:r w:rsidRPr="002B6139">
        <w:rPr>
          <w:rStyle w:val="Style4Char"/>
          <w:b/>
        </w:rPr>
        <w:t>alarmism</w:t>
      </w:r>
      <w:r w:rsidRPr="002B6139">
        <w:rPr>
          <w:rStyle w:val="Style4Char"/>
        </w:rPr>
        <w:t xml:space="preserve"> underestimates the significance of 50 years of economic and political cooperation among the West European powers and the role of pan-European institutions</w:t>
      </w:r>
      <w:r w:rsidRPr="002B6139">
        <w:t xml:space="preserve"> such as the Organization for Security and Cooperation in </w:t>
      </w:r>
      <w:smartTag w:uri="urn:schemas-microsoft-com:office:smarttags" w:element="place">
        <w:r w:rsidRPr="002B6139">
          <w:t>Europe</w:t>
        </w:r>
      </w:smartTag>
      <w:r w:rsidRPr="002B6139">
        <w:t xml:space="preserve">. </w:t>
      </w:r>
      <w:r w:rsidRPr="002B6139">
        <w:rPr>
          <w:rStyle w:val="Style4Char"/>
        </w:rPr>
        <w:t>It</w:t>
      </w:r>
      <w:r w:rsidRPr="002B6139">
        <w:t xml:space="preserve"> also </w:t>
      </w:r>
      <w:r w:rsidRPr="002B6139">
        <w:rPr>
          <w:rStyle w:val="Style4Char"/>
        </w:rPr>
        <w:t>ignores</w:t>
      </w:r>
      <w:r w:rsidRPr="002B6139">
        <w:t xml:space="preserve"> </w:t>
      </w:r>
      <w:r w:rsidRPr="002B6139">
        <w:rPr>
          <w:rStyle w:val="Style4Char"/>
        </w:rPr>
        <w:t>the fact that a viable institutional alternative to NATO--the Western European Union--already exists. With the proper resources</w:t>
      </w:r>
      <w:r w:rsidRPr="002B6139">
        <w:t xml:space="preserve"> and recognition on the part of Washington and the Europeans that an independent European defense is essential in the post-Cold War era, </w:t>
      </w:r>
      <w:r w:rsidRPr="002B6139">
        <w:rPr>
          <w:rStyle w:val="Style4Char"/>
        </w:rPr>
        <w:t>the WEU is a promising alternative</w:t>
      </w:r>
      <w:r w:rsidRPr="002B6139">
        <w:t xml:space="preserve"> to Atlanticism. </w:t>
      </w:r>
      <w:r w:rsidRPr="002B6139">
        <w:rPr>
          <w:rStyle w:val="Style4Char"/>
        </w:rPr>
        <w:t>Far from being a lame second choice to NATO</w:t>
      </w:r>
      <w:r w:rsidRPr="002B6139">
        <w:t xml:space="preserve"> or defense on the cheap</w:t>
      </w:r>
      <w:r w:rsidRPr="002B6139">
        <w:rPr>
          <w:rStyle w:val="Style4Char"/>
        </w:rPr>
        <w:t>, a robust WEU would be superior to NATO</w:t>
      </w:r>
      <w:r w:rsidRPr="002B6139">
        <w:t xml:space="preserve"> in many ways, </w:t>
      </w:r>
      <w:r w:rsidRPr="002B6139">
        <w:rPr>
          <w:rStyle w:val="Style4Char"/>
        </w:rPr>
        <w:t>better suited</w:t>
      </w:r>
      <w:r w:rsidRPr="002B6139">
        <w:t xml:space="preserve"> in the long run </w:t>
      </w:r>
      <w:r w:rsidRPr="002B6139">
        <w:rPr>
          <w:rStyle w:val="Style4Char"/>
        </w:rPr>
        <w:t>to protecting European and</w:t>
      </w:r>
      <w:r w:rsidRPr="002B6139">
        <w:t xml:space="preserve">, indirectly, </w:t>
      </w:r>
      <w:r w:rsidRPr="002B6139">
        <w:rPr>
          <w:rStyle w:val="Style4Char"/>
        </w:rPr>
        <w:t>American interests</w:t>
      </w:r>
      <w:r w:rsidRPr="002B6139">
        <w:t xml:space="preserve">. </w:t>
      </w:r>
    </w:p>
    <w:p w:rsidR="00415279" w:rsidRPr="002B6139" w:rsidRDefault="00415279" w:rsidP="00415279"/>
    <w:p w:rsidR="00415279" w:rsidRPr="002B6139" w:rsidRDefault="00415279" w:rsidP="00415279">
      <w:pPr>
        <w:rPr>
          <w:b/>
        </w:rPr>
      </w:pPr>
      <w:r w:rsidRPr="002B6139">
        <w:rPr>
          <w:b/>
        </w:rPr>
        <w:t>U.S. wil</w:t>
      </w:r>
      <w:r>
        <w:rPr>
          <w:b/>
        </w:rPr>
        <w:t>l remain in Europe without NATO</w:t>
      </w:r>
    </w:p>
    <w:p w:rsidR="00415279" w:rsidRPr="002B6139" w:rsidRDefault="00415279" w:rsidP="00415279">
      <w:pPr>
        <w:rPr>
          <w:rStyle w:val="StyleUnderline"/>
        </w:rPr>
      </w:pPr>
      <w:r w:rsidRPr="002B6139">
        <w:rPr>
          <w:rStyle w:val="Heading2Char3"/>
        </w:rPr>
        <w:t>Menon 3</w:t>
      </w:r>
      <w:r w:rsidRPr="002B6139">
        <w:t xml:space="preserve"> (Rajan, Professor of International Relations – Lehigh University and Senior Fellow – Council on Foreign Relations, “The End of Alliances”, Wor</w:t>
      </w:r>
      <w:r>
        <w:t>ld Policy Journal, 2(20), 6-22)</w:t>
      </w:r>
    </w:p>
    <w:p w:rsidR="00415279" w:rsidRPr="002B6139" w:rsidRDefault="00415279" w:rsidP="00415279">
      <w:pPr>
        <w:tabs>
          <w:tab w:val="left" w:pos="360"/>
          <w:tab w:val="left" w:pos="540"/>
        </w:tabs>
      </w:pPr>
      <w:r w:rsidRPr="002B6139">
        <w:rPr>
          <w:rStyle w:val="Heading3Char1"/>
        </w:rPr>
        <w:t>Nor will</w:t>
      </w:r>
      <w:r w:rsidRPr="002B6139">
        <w:t xml:space="preserve"> the </w:t>
      </w:r>
      <w:r w:rsidRPr="002B6139">
        <w:rPr>
          <w:rStyle w:val="Heading3Char1"/>
        </w:rPr>
        <w:t>lack of alliances require the</w:t>
      </w:r>
      <w:r w:rsidRPr="002B6139">
        <w:t xml:space="preserve"> </w:t>
      </w:r>
      <w:smartTag w:uri="urn:schemas-microsoft-com:office:smarttags" w:element="place">
        <w:smartTag w:uri="urn:schemas-microsoft-com:office:smarttags" w:element="country-region">
          <w:r w:rsidRPr="002B6139">
            <w:rPr>
              <w:rStyle w:val="Heading3Char1"/>
            </w:rPr>
            <w:t>U</w:t>
          </w:r>
          <w:r w:rsidRPr="002B6139">
            <w:t xml:space="preserve">nited </w:t>
          </w:r>
          <w:r w:rsidRPr="002B6139">
            <w:rPr>
              <w:rStyle w:val="Heading3Char1"/>
            </w:rPr>
            <w:t>S</w:t>
          </w:r>
          <w:r w:rsidRPr="002B6139">
            <w:t>tates</w:t>
          </w:r>
        </w:smartTag>
      </w:smartTag>
      <w:r w:rsidRPr="002B6139">
        <w:t xml:space="preserve"> </w:t>
      </w:r>
      <w:r w:rsidRPr="002B6139">
        <w:rPr>
          <w:rStyle w:val="Heading3Char1"/>
        </w:rPr>
        <w:t>to disengage</w:t>
      </w:r>
      <w:r w:rsidRPr="002B6139">
        <w:t xml:space="preserve"> from parts of the world where it was entrenched militarily. </w:t>
      </w:r>
      <w:smartTag w:uri="urn:schemas-microsoft-com:office:smarttags" w:element="country-region">
        <w:r w:rsidRPr="002B6139">
          <w:rPr>
            <w:rStyle w:val="Heading3Char1"/>
          </w:rPr>
          <w:t>America</w:t>
        </w:r>
      </w:smartTag>
      <w:r w:rsidRPr="002B6139">
        <w:rPr>
          <w:rStyle w:val="Heading3Char1"/>
        </w:rPr>
        <w:t xml:space="preserve"> can be involved in Europe</w:t>
      </w:r>
      <w:r w:rsidRPr="002B6139">
        <w:t xml:space="preserve"> and </w:t>
      </w:r>
      <w:smartTag w:uri="urn:schemas-microsoft-com:office:smarttags" w:element="place">
        <w:smartTag w:uri="urn:schemas-microsoft-com:office:smarttags" w:element="country-region">
          <w:r w:rsidRPr="002B6139">
            <w:t>Japan</w:t>
          </w:r>
        </w:smartTag>
      </w:smartTag>
      <w:r w:rsidRPr="002B6139">
        <w:t xml:space="preserve"> and on the Korean peninsula in a variety of ways </w:t>
      </w:r>
      <w:r w:rsidRPr="002B6139">
        <w:rPr>
          <w:rStyle w:val="Heading3Char1"/>
        </w:rPr>
        <w:t>without</w:t>
      </w:r>
      <w:r w:rsidRPr="002B6139">
        <w:t xml:space="preserve"> being bound by </w:t>
      </w:r>
      <w:r w:rsidRPr="002B6139">
        <w:rPr>
          <w:rStyle w:val="Heading3Char1"/>
        </w:rPr>
        <w:t>formal</w:t>
      </w:r>
      <w:r w:rsidRPr="002B6139">
        <w:t xml:space="preserve"> defense </w:t>
      </w:r>
      <w:r w:rsidRPr="002B6139">
        <w:rPr>
          <w:rStyle w:val="Heading3Char1"/>
        </w:rPr>
        <w:t>treaties</w:t>
      </w:r>
      <w:r w:rsidRPr="002B6139">
        <w:t xml:space="preserve">. </w:t>
      </w:r>
      <w:r w:rsidRPr="002B6139">
        <w:rPr>
          <w:rStyle w:val="Heading3Char1"/>
        </w:rPr>
        <w:t>Think of the Marshall Plan or</w:t>
      </w:r>
      <w:r w:rsidRPr="002B6139">
        <w:t xml:space="preserve"> the </w:t>
      </w:r>
      <w:r w:rsidRPr="002B6139">
        <w:rPr>
          <w:rStyle w:val="Heading3Char1"/>
        </w:rPr>
        <w:t>Truman Doctrine</w:t>
      </w:r>
      <w:r w:rsidRPr="002B6139">
        <w:t xml:space="preserve">, neither of which required us to enter into long-term military alliances. </w:t>
      </w:r>
      <w:r w:rsidRPr="002B6139">
        <w:rPr>
          <w:rStyle w:val="Heading3Char1"/>
        </w:rPr>
        <w:t xml:space="preserve">Or consider </w:t>
      </w:r>
      <w:smartTag w:uri="urn:schemas-microsoft-com:office:smarttags" w:element="country-region">
        <w:r w:rsidRPr="002B6139">
          <w:rPr>
            <w:rStyle w:val="Heading3Char1"/>
          </w:rPr>
          <w:t>Israel</w:t>
        </w:r>
      </w:smartTag>
      <w:r w:rsidRPr="002B6139">
        <w:t xml:space="preserve">, which is invariably referred to as an ally, even though there is no formal alliance between it and the </w:t>
      </w:r>
      <w:smartTag w:uri="urn:schemas-microsoft-com:office:smarttags" w:element="place">
        <w:smartTag w:uri="urn:schemas-microsoft-com:office:smarttags" w:element="country-region">
          <w:r w:rsidRPr="002B6139">
            <w:t>United States</w:t>
          </w:r>
        </w:smartTag>
      </w:smartTag>
      <w:r w:rsidRPr="002B6139">
        <w:t xml:space="preserve">. Yet it is hard to think of a country with which we have ties that are as extensive and deep. </w:t>
      </w:r>
      <w:r w:rsidRPr="002B6139">
        <w:rPr>
          <w:rStyle w:val="Heading3Char1"/>
        </w:rPr>
        <w:t>The</w:t>
      </w:r>
      <w:r w:rsidRPr="002B6139">
        <w:t xml:space="preserve"> commonly heard </w:t>
      </w:r>
      <w:r w:rsidRPr="002B6139">
        <w:rPr>
          <w:rStyle w:val="Heading3Char1"/>
        </w:rPr>
        <w:t>argument that the end of NATO will</w:t>
      </w:r>
      <w:r w:rsidRPr="002B6139">
        <w:t xml:space="preserve"> inevitably </w:t>
      </w:r>
      <w:r w:rsidRPr="002B6139">
        <w:rPr>
          <w:rStyle w:val="Heading3Char1"/>
        </w:rPr>
        <w:t xml:space="preserve">erode the American position in </w:t>
      </w:r>
      <w:smartTag w:uri="urn:schemas-microsoft-com:office:smarttags" w:element="place">
        <w:r w:rsidRPr="002B6139">
          <w:rPr>
            <w:rStyle w:val="Heading3Char1"/>
          </w:rPr>
          <w:t>Europe</w:t>
        </w:r>
      </w:smartTag>
      <w:r w:rsidRPr="002B6139">
        <w:rPr>
          <w:rStyle w:val="Heading3Char1"/>
        </w:rPr>
        <w:t xml:space="preserve"> is hardly persuasive</w:t>
      </w:r>
      <w:r w:rsidRPr="002B6139">
        <w:t xml:space="preserve">. To return to Lord Ismay, </w:t>
      </w:r>
      <w:r w:rsidRPr="002B6139">
        <w:rPr>
          <w:rStyle w:val="Heading3Char1"/>
        </w:rPr>
        <w:t>the Germans are</w:t>
      </w:r>
      <w:r w:rsidRPr="002B6139">
        <w:t xml:space="preserve"> "down" (in the sense that they are </w:t>
      </w:r>
      <w:r w:rsidRPr="002B6139">
        <w:rPr>
          <w:rStyle w:val="Heading3Char1"/>
        </w:rPr>
        <w:t>integrated into the EU</w:t>
      </w:r>
      <w:r w:rsidRPr="002B6139">
        <w:t xml:space="preserve"> and have used cooperation as the watchword for dealings with their neighbors for over 50 years); the Russians are "out" (</w:t>
      </w:r>
      <w:r w:rsidRPr="002B6139">
        <w:rPr>
          <w:rStyle w:val="Heading3Char1"/>
        </w:rPr>
        <w:t>the idea that Russia, mired in innumerable domestic problems, poses a threat</w:t>
      </w:r>
      <w:r w:rsidRPr="002B6139">
        <w:t xml:space="preserve"> to the Baltic states or the states of East-Central Europe </w:t>
      </w:r>
      <w:r w:rsidRPr="002B6139">
        <w:rPr>
          <w:rStyle w:val="Heading3Char1"/>
        </w:rPr>
        <w:t>is farfetched</w:t>
      </w:r>
      <w:r w:rsidRPr="002B6139">
        <w:t xml:space="preserve">, </w:t>
      </w:r>
      <w:r w:rsidRPr="002B6139">
        <w:rPr>
          <w:rStyle w:val="Heading3Char1"/>
        </w:rPr>
        <w:t>as evidenced by</w:t>
      </w:r>
      <w:r w:rsidRPr="002B6139">
        <w:t xml:space="preserve"> the </w:t>
      </w:r>
      <w:r w:rsidRPr="002B6139">
        <w:rPr>
          <w:rStyle w:val="Heading3Char1"/>
        </w:rPr>
        <w:t>very small</w:t>
      </w:r>
      <w:r w:rsidRPr="002B6139">
        <w:t xml:space="preserve"> proportion of their budgets that these states have devoted to </w:t>
      </w:r>
      <w:r w:rsidRPr="002B6139">
        <w:rPr>
          <w:rStyle w:val="Heading3Char1"/>
        </w:rPr>
        <w:t>defense spending</w:t>
      </w:r>
      <w:r w:rsidRPr="002B6139">
        <w:t xml:space="preserve"> since 1991); and </w:t>
      </w:r>
      <w:r w:rsidRPr="002B6139">
        <w:rPr>
          <w:rStyle w:val="Heading3Char1"/>
        </w:rPr>
        <w:t>the</w:t>
      </w:r>
      <w:r w:rsidRPr="002B6139">
        <w:t xml:space="preserve"> </w:t>
      </w:r>
      <w:r w:rsidRPr="002B6139">
        <w:rPr>
          <w:rStyle w:val="Heading3Char1"/>
        </w:rPr>
        <w:t>U</w:t>
      </w:r>
      <w:r w:rsidRPr="002B6139">
        <w:t xml:space="preserve">nited </w:t>
      </w:r>
      <w:r w:rsidRPr="002B6139">
        <w:rPr>
          <w:rStyle w:val="Heading3Char1"/>
        </w:rPr>
        <w:t>S</w:t>
      </w:r>
      <w:r w:rsidRPr="002B6139">
        <w:t xml:space="preserve">tates </w:t>
      </w:r>
      <w:r w:rsidRPr="002B6139">
        <w:rPr>
          <w:rStyle w:val="Heading3Char1"/>
        </w:rPr>
        <w:t>can remain "in" Europe and contribute to</w:t>
      </w:r>
      <w:r w:rsidRPr="002B6139">
        <w:t xml:space="preserve"> its </w:t>
      </w:r>
      <w:r w:rsidRPr="002B6139">
        <w:rPr>
          <w:rStyle w:val="Heading3Char1"/>
        </w:rPr>
        <w:t>stability</w:t>
      </w:r>
      <w:r w:rsidRPr="002B6139">
        <w:t xml:space="preserve"> in many ways </w:t>
      </w:r>
      <w:r w:rsidRPr="002B6139">
        <w:rPr>
          <w:rStyle w:val="Heading3Char1"/>
        </w:rPr>
        <w:t>without stationing</w:t>
      </w:r>
      <w:r w:rsidRPr="002B6139">
        <w:t xml:space="preserve"> thousands of </w:t>
      </w:r>
      <w:r w:rsidRPr="002B6139">
        <w:rPr>
          <w:rStyle w:val="Heading3Char1"/>
        </w:rPr>
        <w:t>troops there</w:t>
      </w:r>
      <w:r w:rsidRPr="002B6139">
        <w:t xml:space="preserve">. As for </w:t>
      </w:r>
      <w:smartTag w:uri="urn:schemas-microsoft-com:office:smarttags" w:element="country-region">
        <w:r w:rsidRPr="002B6139">
          <w:t>Japan</w:t>
        </w:r>
      </w:smartTag>
      <w:r w:rsidRPr="002B6139">
        <w:t xml:space="preserve"> and </w:t>
      </w:r>
      <w:smartTag w:uri="urn:schemas-microsoft-com:office:smarttags" w:element="country-region">
        <w:r w:rsidRPr="002B6139">
          <w:t>South Korea</w:t>
        </w:r>
      </w:smartTag>
      <w:r w:rsidRPr="002B6139">
        <w:t xml:space="preserve"> (or a reunified </w:t>
      </w:r>
      <w:smartTag w:uri="urn:schemas-microsoft-com:office:smarttags" w:element="country-region">
        <w:r w:rsidRPr="002B6139">
          <w:t>Korea</w:t>
        </w:r>
      </w:smartTag>
      <w:r w:rsidRPr="002B6139">
        <w:t xml:space="preserve">), they too can pursue their interests and protect their territory through many means without maintaining formal military alliances with the </w:t>
      </w:r>
      <w:smartTag w:uri="urn:schemas-microsoft-com:office:smarttags" w:element="place">
        <w:smartTag w:uri="urn:schemas-microsoft-com:office:smarttags" w:element="country-region">
          <w:r w:rsidRPr="002B6139">
            <w:t>United States</w:t>
          </w:r>
        </w:smartTag>
      </w:smartTag>
      <w:r w:rsidRPr="002B6139">
        <w:t xml:space="preserve">. These are the wealthy centers of global capitalism. They have the resources to do more for their own defense and, when independent efforts do not suffice, they can form alignments and even alliances with their neighbors, just as states have done for centuries. What they lack is willpower and confidence, which have been diminished by 50 years of dependence on the </w:t>
      </w:r>
      <w:smartTag w:uri="urn:schemas-microsoft-com:office:smarttags" w:element="place">
        <w:smartTag w:uri="urn:schemas-microsoft-com:office:smarttags" w:element="country-region">
          <w:r w:rsidRPr="002B6139">
            <w:t>United States</w:t>
          </w:r>
        </w:smartTag>
      </w:smartTag>
      <w:r w:rsidRPr="002B6139">
        <w:t xml:space="preserve"> and supplanted by strategic solipsism. While the claim that the end of American-led alliances will promote German hegemony or Japanese militarism is so commonplace as to be seemingly beyond challenge, it ignores the changes that have occurred within </w:t>
      </w:r>
      <w:smartTag w:uri="urn:schemas-microsoft-com:office:smarttags" w:element="country-region">
        <w:r w:rsidRPr="002B6139">
          <w:t>Germany</w:t>
        </w:r>
      </w:smartTag>
      <w:r w:rsidRPr="002B6139">
        <w:t xml:space="preserve"> and Japan, and in Europe and </w:t>
      </w:r>
      <w:smartTag w:uri="urn:schemas-microsoft-com:office:smarttags" w:element="place">
        <w:r w:rsidRPr="002B6139">
          <w:t>East Asia</w:t>
        </w:r>
      </w:smartTag>
      <w:r w:rsidRPr="002B6139">
        <w:t xml:space="preserve"> over the past half-century. It consigns the </w:t>
      </w:r>
      <w:smartTag w:uri="urn:schemas-microsoft-com:office:smarttags" w:element="place">
        <w:smartTag w:uri="urn:schemas-microsoft-com:office:smarttags" w:element="country-region">
          <w:r w:rsidRPr="002B6139">
            <w:t>United States</w:t>
          </w:r>
        </w:smartTag>
      </w:smartTag>
      <w:r w:rsidRPr="002B6139">
        <w:t xml:space="preserve"> to maintaining obligations that are now of questionable worth in a world of new challenges. And it smacks of hubris in implying that without an American presence that takes the form of military pacts, these regions will be consumed by upheaval because the countries within them are incapable of managing their own affairs.    </w:t>
      </w:r>
      <w:r w:rsidRPr="002B6139">
        <w:rPr>
          <w:rStyle w:val="Heading3Char1"/>
        </w:rPr>
        <w:t xml:space="preserve">The end of </w:t>
      </w:r>
      <w:smartTag w:uri="urn:schemas-microsoft-com:office:smarttags" w:element="place">
        <w:smartTag w:uri="urn:schemas-microsoft-com:office:smarttags" w:element="country-region">
          <w:r w:rsidRPr="002B6139">
            <w:rPr>
              <w:rStyle w:val="Heading3Char1"/>
            </w:rPr>
            <w:t>America</w:t>
          </w:r>
        </w:smartTag>
      </w:smartTag>
      <w:r w:rsidRPr="002B6139">
        <w:rPr>
          <w:rStyle w:val="Heading3Char1"/>
        </w:rPr>
        <w:t>'s alliances</w:t>
      </w:r>
      <w:r w:rsidRPr="002B6139">
        <w:t xml:space="preserve"> with its present partners need not--indeed, </w:t>
      </w:r>
      <w:r w:rsidRPr="002B6139">
        <w:rPr>
          <w:rStyle w:val="Heading3Char1"/>
        </w:rPr>
        <w:t>will not</w:t>
      </w:r>
      <w:r w:rsidRPr="002B6139">
        <w:t>--</w:t>
      </w:r>
      <w:r w:rsidRPr="002B6139">
        <w:rPr>
          <w:rStyle w:val="Heading3Char1"/>
        </w:rPr>
        <w:t>culminate in estrangement</w:t>
      </w:r>
      <w:r w:rsidRPr="002B6139">
        <w:t xml:space="preserve">, let alone enmity, </w:t>
      </w:r>
      <w:r w:rsidRPr="002B6139">
        <w:rPr>
          <w:rStyle w:val="Heading3Char1"/>
        </w:rPr>
        <w:t>between us and them. The</w:t>
      </w:r>
      <w:r w:rsidRPr="002B6139">
        <w:t xml:space="preserve"> </w:t>
      </w:r>
      <w:r w:rsidRPr="002B6139">
        <w:rPr>
          <w:rStyle w:val="Heading3Char1"/>
          <w:b/>
        </w:rPr>
        <w:t>ties</w:t>
      </w:r>
      <w:r w:rsidRPr="002B6139">
        <w:t xml:space="preserve">, </w:t>
      </w:r>
      <w:r w:rsidRPr="002B6139">
        <w:rPr>
          <w:rStyle w:val="Heading3Char1"/>
          <w:b/>
        </w:rPr>
        <w:lastRenderedPageBreak/>
        <w:t>interconnections</w:t>
      </w:r>
      <w:r w:rsidRPr="002B6139">
        <w:t xml:space="preserve">, </w:t>
      </w:r>
      <w:r w:rsidRPr="002B6139">
        <w:rPr>
          <w:rStyle w:val="Heading3Char1"/>
        </w:rPr>
        <w:t>and</w:t>
      </w:r>
      <w:r w:rsidRPr="002B6139">
        <w:t xml:space="preserve"> </w:t>
      </w:r>
      <w:r w:rsidRPr="002B6139">
        <w:rPr>
          <w:rStyle w:val="Heading3Char1"/>
          <w:b/>
        </w:rPr>
        <w:t>dependencies</w:t>
      </w:r>
      <w:r w:rsidRPr="002B6139">
        <w:t xml:space="preserve"> </w:t>
      </w:r>
      <w:r w:rsidRPr="002B6139">
        <w:rPr>
          <w:rStyle w:val="Heading3Char1"/>
        </w:rPr>
        <w:t>that have developed over</w:t>
      </w:r>
      <w:r w:rsidRPr="002B6139">
        <w:t xml:space="preserve"> the </w:t>
      </w:r>
      <w:r w:rsidRPr="002B6139">
        <w:rPr>
          <w:rStyle w:val="Heading3Char1"/>
        </w:rPr>
        <w:t>decades on multiple fronts are too numerous and substantial for that to happen</w:t>
      </w:r>
      <w:r w:rsidRPr="002B6139">
        <w:t xml:space="preserve">. The conclusion that our Cold War alliances will fade away is emphatically not a call for isolationism, which is neither desirable nor possible in an interdependent world. </w:t>
      </w:r>
    </w:p>
    <w:p w:rsidR="00415279" w:rsidRPr="002B6139" w:rsidRDefault="00415279" w:rsidP="00415279">
      <w:pPr>
        <w:tabs>
          <w:tab w:val="left" w:pos="360"/>
          <w:tab w:val="left" w:pos="540"/>
        </w:tabs>
        <w:rPr>
          <w:rFonts w:cs="Arial"/>
          <w:b/>
          <w:bCs/>
          <w:iCs/>
          <w:szCs w:val="28"/>
        </w:rPr>
      </w:pPr>
    </w:p>
    <w:p w:rsidR="00415279" w:rsidRPr="002B6139" w:rsidRDefault="00415279" w:rsidP="00415279">
      <w:pPr>
        <w:tabs>
          <w:tab w:val="left" w:pos="360"/>
          <w:tab w:val="left" w:pos="540"/>
        </w:tabs>
        <w:rPr>
          <w:rFonts w:cs="Arial"/>
          <w:b/>
          <w:bCs/>
          <w:iCs/>
          <w:szCs w:val="28"/>
        </w:rPr>
      </w:pPr>
      <w:r>
        <w:rPr>
          <w:rFonts w:cs="Arial"/>
          <w:b/>
          <w:bCs/>
          <w:iCs/>
          <w:szCs w:val="28"/>
        </w:rPr>
        <w:t xml:space="preserve">Alt causes – </w:t>
      </w:r>
    </w:p>
    <w:p w:rsidR="00415279" w:rsidRPr="002B6139" w:rsidRDefault="00415279" w:rsidP="00415279">
      <w:pPr>
        <w:tabs>
          <w:tab w:val="left" w:pos="360"/>
          <w:tab w:val="left" w:pos="540"/>
        </w:tabs>
        <w:rPr>
          <w:rStyle w:val="Heading2Char3"/>
        </w:rPr>
      </w:pPr>
      <w:r>
        <w:rPr>
          <w:rFonts w:cs="Arial"/>
          <w:b/>
          <w:bCs/>
          <w:iCs/>
          <w:szCs w:val="28"/>
        </w:rPr>
        <w:t>A) Macedonia</w:t>
      </w:r>
    </w:p>
    <w:p w:rsidR="00415279" w:rsidRPr="002B6139" w:rsidRDefault="00415279" w:rsidP="00415279">
      <w:pPr>
        <w:tabs>
          <w:tab w:val="left" w:pos="360"/>
          <w:tab w:val="left" w:pos="540"/>
        </w:tabs>
      </w:pPr>
      <w:r w:rsidRPr="002B6139">
        <w:rPr>
          <w:rStyle w:val="Heading2Char3"/>
        </w:rPr>
        <w:t xml:space="preserve">Greenberg 1 </w:t>
      </w:r>
      <w:r w:rsidRPr="002B6139">
        <w:t>(Robert, “NATO’s Credibility in Macedonia”, Foreign Policy in Focus, 8-1, h</w:t>
      </w:r>
      <w:r>
        <w:t>ttp://www.fpif.org/fpiftxt/297)</w:t>
      </w:r>
    </w:p>
    <w:p w:rsidR="00415279" w:rsidRPr="002B6139" w:rsidRDefault="00415279" w:rsidP="00415279">
      <w:pPr>
        <w:tabs>
          <w:tab w:val="left" w:pos="360"/>
          <w:tab w:val="left" w:pos="540"/>
        </w:tabs>
      </w:pPr>
      <w:smartTag w:uri="urn:schemas-microsoft-com:office:smarttags" w:element="place">
        <w:smartTag w:uri="urn:schemas-microsoft-com:office:smarttags" w:element="country-region">
          <w:r w:rsidRPr="002B6139">
            <w:t>Macedonia</w:t>
          </w:r>
        </w:smartTag>
      </w:smartTag>
      <w:r w:rsidRPr="002B6139">
        <w:t xml:space="preserve"> has received little in return for its support of NATO. Government officials in </w:t>
      </w:r>
      <w:smartTag w:uri="urn:schemas-microsoft-com:office:smarttags" w:element="City">
        <w:r w:rsidRPr="002B6139">
          <w:t>Skopje</w:t>
        </w:r>
      </w:smartTag>
      <w:r w:rsidRPr="002B6139">
        <w:t xml:space="preserve"> have accused NATO of failing to protect </w:t>
      </w:r>
      <w:smartTag w:uri="urn:schemas-microsoft-com:office:smarttags" w:element="place">
        <w:smartTag w:uri="urn:schemas-microsoft-com:office:smarttags" w:element="country-region">
          <w:r w:rsidRPr="002B6139">
            <w:t>Macedonia</w:t>
          </w:r>
        </w:smartTag>
      </w:smartTag>
      <w:r w:rsidRPr="002B6139">
        <w:t xml:space="preserve">'s northern border with Kosovo, repeatedly providing NATO with documents on the flow of arms and Albanian militants from Kosovo. NATO has countered that the protection of the Macedonian border with Kosovo is not part of the alliance's mandate in Kosovo. Nevertheless, NATO maintains that it has beefed up patrols along the Kosovo-Macedonia border. But NATO, which has a massive presence in Kosovo, contends that it is virtually impossible to prevent infiltration of the border, given the area's rugged terrain. </w:t>
      </w:r>
      <w:r w:rsidRPr="002B6139">
        <w:rPr>
          <w:rStyle w:val="Style4Char"/>
        </w:rPr>
        <w:t>NATO</w:t>
      </w:r>
      <w:r w:rsidRPr="002B6139">
        <w:t xml:space="preserve"> now </w:t>
      </w:r>
      <w:r w:rsidRPr="002B6139">
        <w:rPr>
          <w:rStyle w:val="Style4Char"/>
        </w:rPr>
        <w:t xml:space="preserve">promises to collect the </w:t>
      </w:r>
      <w:r w:rsidRPr="002B6139">
        <w:t xml:space="preserve">same </w:t>
      </w:r>
      <w:r w:rsidRPr="002B6139">
        <w:rPr>
          <w:rStyle w:val="Style4Char"/>
        </w:rPr>
        <w:t xml:space="preserve">weapons that it let slip through from Kosovo into </w:t>
      </w:r>
      <w:smartTag w:uri="urn:schemas-microsoft-com:office:smarttags" w:element="place">
        <w:smartTag w:uri="urn:schemas-microsoft-com:office:smarttags" w:element="country-region">
          <w:r w:rsidRPr="002B6139">
            <w:rPr>
              <w:rStyle w:val="Style4Char"/>
            </w:rPr>
            <w:t>Macedonia</w:t>
          </w:r>
        </w:smartTag>
      </w:smartTag>
      <w:r w:rsidRPr="002B6139">
        <w:t xml:space="preserve">. The cynics would argue that it is in NATO's best interest to under-report the number of Albanian arms in </w:t>
      </w:r>
      <w:smartTag w:uri="urn:schemas-microsoft-com:office:smarttags" w:element="place">
        <w:smartTag w:uri="urn:schemas-microsoft-com:office:smarttags" w:element="country-region">
          <w:r w:rsidRPr="002B6139">
            <w:t>Macedonia</w:t>
          </w:r>
        </w:smartTag>
      </w:smartTag>
      <w:r w:rsidRPr="002B6139">
        <w:t xml:space="preserve">. After all, </w:t>
      </w:r>
      <w:r w:rsidRPr="002B6139">
        <w:rPr>
          <w:rStyle w:val="Style4Char"/>
        </w:rPr>
        <w:t xml:space="preserve">admitting the possibility that as many as 85,000 arms have been smuggled into </w:t>
      </w:r>
      <w:smartTag w:uri="urn:schemas-microsoft-com:office:smarttags" w:element="place">
        <w:smartTag w:uri="urn:schemas-microsoft-com:office:smarttags" w:element="country-region">
          <w:r w:rsidRPr="002B6139">
            <w:rPr>
              <w:rStyle w:val="Style4Char"/>
            </w:rPr>
            <w:t>Macedonia</w:t>
          </w:r>
        </w:smartTag>
      </w:smartTag>
      <w:r w:rsidRPr="002B6139">
        <w:rPr>
          <w:rStyle w:val="Style4Char"/>
        </w:rPr>
        <w:t xml:space="preserve"> would further </w:t>
      </w:r>
      <w:r w:rsidRPr="002B6139">
        <w:rPr>
          <w:rStyle w:val="Style4Char"/>
          <w:b/>
        </w:rPr>
        <w:t>damage NATO's reputation and credibility</w:t>
      </w:r>
      <w:r w:rsidRPr="002B6139">
        <w:t>.</w:t>
      </w:r>
    </w:p>
    <w:p w:rsidR="00415279" w:rsidRPr="002B6139" w:rsidRDefault="00415279" w:rsidP="00415279">
      <w:pPr>
        <w:tabs>
          <w:tab w:val="left" w:pos="360"/>
          <w:tab w:val="left" w:pos="540"/>
        </w:tabs>
      </w:pPr>
    </w:p>
    <w:p w:rsidR="00415279" w:rsidRPr="002B6139" w:rsidRDefault="00415279" w:rsidP="00415279">
      <w:pPr>
        <w:rPr>
          <w:b/>
        </w:rPr>
      </w:pPr>
      <w:r>
        <w:rPr>
          <w:b/>
        </w:rPr>
        <w:t>B) NATO expansion</w:t>
      </w:r>
    </w:p>
    <w:p w:rsidR="00415279" w:rsidRPr="002B6139" w:rsidRDefault="00415279" w:rsidP="00415279">
      <w:r w:rsidRPr="002B6139">
        <w:rPr>
          <w:rStyle w:val="Heading2Char3"/>
        </w:rPr>
        <w:t>Menon 3</w:t>
      </w:r>
      <w:r w:rsidRPr="002B6139">
        <w:t xml:space="preserve"> (Rajan, Professor of International Relations – Lehigh University and Senior Fellow – Council on Foreign Relations, “The End of Alliances”, Wor</w:t>
      </w:r>
      <w:r>
        <w:t>ld Policy Journal, 2(20), 6-22)</w:t>
      </w:r>
    </w:p>
    <w:p w:rsidR="00415279" w:rsidRPr="002B6139" w:rsidRDefault="00415279" w:rsidP="00415279">
      <w:pPr>
        <w:tabs>
          <w:tab w:val="left" w:pos="360"/>
          <w:tab w:val="left" w:pos="540"/>
        </w:tabs>
      </w:pPr>
      <w:r w:rsidRPr="002B6139">
        <w:t xml:space="preserve">To some, this verdict may seem odd. </w:t>
      </w:r>
      <w:r w:rsidRPr="002B6139">
        <w:rPr>
          <w:rStyle w:val="Heading3Char1"/>
        </w:rPr>
        <w:t>NATO</w:t>
      </w:r>
      <w:r w:rsidRPr="002B6139">
        <w:t xml:space="preserve">, after all, </w:t>
      </w:r>
      <w:r w:rsidRPr="002B6139">
        <w:rPr>
          <w:rStyle w:val="Heading3Char1"/>
        </w:rPr>
        <w:t>has been expanding</w:t>
      </w:r>
      <w:r w:rsidRPr="002B6139">
        <w:t xml:space="preserve">. Already an alliance of 16 states in 1991, it added the </w:t>
      </w:r>
      <w:smartTag w:uri="urn:schemas-microsoft-com:office:smarttags" w:element="PlaceName">
        <w:r w:rsidRPr="002B6139">
          <w:t>Czech</w:t>
        </w:r>
      </w:smartTag>
      <w:r w:rsidRPr="002B6139">
        <w:t xml:space="preserve"> </w:t>
      </w:r>
      <w:smartTag w:uri="urn:schemas-microsoft-com:office:smarttags" w:element="PlaceType">
        <w:r w:rsidRPr="002B6139">
          <w:t>Republic</w:t>
        </w:r>
      </w:smartTag>
      <w:r w:rsidRPr="002B6139">
        <w:t xml:space="preserve">, </w:t>
      </w:r>
      <w:smartTag w:uri="urn:schemas-microsoft-com:office:smarttags" w:element="country-region">
        <w:r w:rsidRPr="002B6139">
          <w:t>Hungary</w:t>
        </w:r>
      </w:smartTag>
      <w:r w:rsidRPr="002B6139">
        <w:t xml:space="preserve">, and </w:t>
      </w:r>
      <w:smartTag w:uri="urn:schemas-microsoft-com:office:smarttags" w:element="country-region">
        <w:r w:rsidRPr="002B6139">
          <w:t>Poland</w:t>
        </w:r>
      </w:smartTag>
      <w:r w:rsidRPr="002B6139">
        <w:t xml:space="preserve"> in 1997; and in November 2002, it approved the entry of 7 other states: the 3 Baltic republics (</w:t>
      </w:r>
      <w:smartTag w:uri="urn:schemas-microsoft-com:office:smarttags" w:element="country-region">
        <w:r w:rsidRPr="002B6139">
          <w:t>Estonia</w:t>
        </w:r>
      </w:smartTag>
      <w:r w:rsidRPr="002B6139">
        <w:t xml:space="preserve">, </w:t>
      </w:r>
      <w:smartTag w:uri="urn:schemas-microsoft-com:office:smarttags" w:element="country-region">
        <w:r w:rsidRPr="002B6139">
          <w:t>Latvia</w:t>
        </w:r>
      </w:smartTag>
      <w:r w:rsidRPr="002B6139">
        <w:t xml:space="preserve">, and </w:t>
      </w:r>
      <w:smartTag w:uri="urn:schemas-microsoft-com:office:smarttags" w:element="country-region">
        <w:r w:rsidRPr="002B6139">
          <w:t>Lithuania</w:t>
        </w:r>
      </w:smartTag>
      <w:r w:rsidRPr="002B6139">
        <w:t xml:space="preserve">), plus </w:t>
      </w:r>
      <w:smartTag w:uri="urn:schemas-microsoft-com:office:smarttags" w:element="country-region">
        <w:r w:rsidRPr="002B6139">
          <w:t>Slovakia</w:t>
        </w:r>
      </w:smartTag>
      <w:r w:rsidRPr="002B6139">
        <w:t xml:space="preserve">, </w:t>
      </w:r>
      <w:smartTag w:uri="urn:schemas-microsoft-com:office:smarttags" w:element="country-region">
        <w:r w:rsidRPr="002B6139">
          <w:t>Slovenia</w:t>
        </w:r>
      </w:smartTag>
      <w:r w:rsidRPr="002B6139">
        <w:t xml:space="preserve">, </w:t>
      </w:r>
      <w:smartTag w:uri="urn:schemas-microsoft-com:office:smarttags" w:element="country-region">
        <w:r w:rsidRPr="002B6139">
          <w:t>Romania</w:t>
        </w:r>
      </w:smartTag>
      <w:r w:rsidRPr="002B6139">
        <w:t xml:space="preserve">, and </w:t>
      </w:r>
      <w:smartTag w:uri="urn:schemas-microsoft-com:office:smarttags" w:element="place">
        <w:smartTag w:uri="urn:schemas-microsoft-com:office:smarttags" w:element="country-region">
          <w:r w:rsidRPr="002B6139">
            <w:t>Bulgaria</w:t>
          </w:r>
        </w:smartTag>
      </w:smartTag>
      <w:r w:rsidRPr="002B6139">
        <w:t xml:space="preserve">. Alas, </w:t>
      </w:r>
      <w:r w:rsidRPr="002B6139">
        <w:rPr>
          <w:rStyle w:val="Heading3Char1"/>
        </w:rPr>
        <w:t>expansion</w:t>
      </w:r>
      <w:r w:rsidRPr="002B6139">
        <w:t>--not all that uncommon as an organizational response to uncertainty of purpose--</w:t>
      </w:r>
      <w:r w:rsidRPr="002B6139">
        <w:rPr>
          <w:rStyle w:val="Heading3Char1"/>
        </w:rPr>
        <w:t>promises to make NATO</w:t>
      </w:r>
      <w:r w:rsidRPr="002B6139">
        <w:t xml:space="preserve"> </w:t>
      </w:r>
      <w:r w:rsidRPr="002B6139">
        <w:rPr>
          <w:rStyle w:val="Heading3Char1"/>
          <w:b/>
        </w:rPr>
        <w:t>less coherent</w:t>
      </w:r>
      <w:r w:rsidRPr="002B6139">
        <w:t xml:space="preserve"> </w:t>
      </w:r>
      <w:r w:rsidRPr="002B6139">
        <w:rPr>
          <w:rStyle w:val="Heading3Char1"/>
        </w:rPr>
        <w:t>without making it</w:t>
      </w:r>
      <w:r w:rsidRPr="002B6139">
        <w:t xml:space="preserve"> much </w:t>
      </w:r>
      <w:r w:rsidRPr="002B6139">
        <w:rPr>
          <w:rStyle w:val="Heading3Char1"/>
        </w:rPr>
        <w:t>more powerful or relevant</w:t>
      </w:r>
      <w:r w:rsidRPr="002B6139">
        <w:t xml:space="preserve">. (9) The admission of many </w:t>
      </w:r>
      <w:r w:rsidRPr="002B6139">
        <w:rPr>
          <w:rStyle w:val="Heading3Char1"/>
        </w:rPr>
        <w:t>new members</w:t>
      </w:r>
      <w:r w:rsidRPr="002B6139">
        <w:t xml:space="preserve"> of diverse backgrounds </w:t>
      </w:r>
      <w:r w:rsidRPr="002B6139">
        <w:rPr>
          <w:rStyle w:val="Heading3Char1"/>
        </w:rPr>
        <w:t>will make decisionmaking</w:t>
      </w:r>
      <w:r w:rsidRPr="002B6139">
        <w:t xml:space="preserve">, which NATO's unanimity rule already makes cumbersome, </w:t>
      </w:r>
      <w:r w:rsidRPr="002B6139">
        <w:rPr>
          <w:rStyle w:val="Heading3Char1"/>
        </w:rPr>
        <w:t>even</w:t>
      </w:r>
      <w:r w:rsidRPr="002B6139">
        <w:t xml:space="preserve"> </w:t>
      </w:r>
      <w:r w:rsidRPr="002B6139">
        <w:rPr>
          <w:rStyle w:val="Heading3Char1"/>
        </w:rPr>
        <w:t>more complicated</w:t>
      </w:r>
      <w:r w:rsidRPr="002B6139">
        <w:t xml:space="preserve">. Furthermore, the </w:t>
      </w:r>
      <w:r w:rsidRPr="002B6139">
        <w:rPr>
          <w:rStyle w:val="Heading3Char1"/>
        </w:rPr>
        <w:t>new members</w:t>
      </w:r>
      <w:r w:rsidRPr="002B6139">
        <w:t xml:space="preserve"> from </w:t>
      </w:r>
      <w:smartTag w:uri="urn:schemas-microsoft-com:office:smarttags" w:element="place">
        <w:r w:rsidRPr="002B6139">
          <w:t>East-Central Europe</w:t>
        </w:r>
      </w:smartTag>
      <w:r w:rsidRPr="002B6139">
        <w:t xml:space="preserve">, the Baltic region, and the Balkans </w:t>
      </w:r>
      <w:r w:rsidRPr="002B6139">
        <w:rPr>
          <w:rStyle w:val="Heading3Char1"/>
        </w:rPr>
        <w:t>do</w:t>
      </w:r>
      <w:r w:rsidRPr="002B6139">
        <w:t xml:space="preserve"> </w:t>
      </w:r>
      <w:r w:rsidRPr="002B6139">
        <w:rPr>
          <w:rStyle w:val="Heading3Char1"/>
        </w:rPr>
        <w:t>not</w:t>
      </w:r>
      <w:r w:rsidRPr="002B6139">
        <w:t xml:space="preserve"> appreciably </w:t>
      </w:r>
      <w:r w:rsidRPr="002B6139">
        <w:rPr>
          <w:rStyle w:val="Heading3Char1"/>
        </w:rPr>
        <w:t>increase the alliance's military clout</w:t>
      </w:r>
      <w:r w:rsidRPr="002B6139">
        <w:t xml:space="preserve"> or reduce its major deficiencies, such as an anemic power-projection capability.    Nor will expansion be a cure for NATO'S decreasing utility for American security needs. </w:t>
      </w:r>
    </w:p>
    <w:p w:rsidR="00415279" w:rsidRPr="002B6139" w:rsidRDefault="00415279" w:rsidP="00415279"/>
    <w:p w:rsidR="00415279" w:rsidRPr="00767659" w:rsidRDefault="00415279" w:rsidP="00415279"/>
    <w:p w:rsidR="00415279" w:rsidRPr="00415279" w:rsidRDefault="00415279" w:rsidP="00415279"/>
    <w:p w:rsidR="00B93AD7" w:rsidRDefault="00B93AD7" w:rsidP="00B93AD7">
      <w:pPr>
        <w:pStyle w:val="Heading2"/>
      </w:pPr>
      <w:bookmarkStart w:id="0" w:name="_GoBack"/>
      <w:bookmarkEnd w:id="0"/>
      <w:r>
        <w:lastRenderedPageBreak/>
        <w:t>Burma Turn – 1NC Shell</w:t>
      </w:r>
    </w:p>
    <w:p w:rsidR="00B93AD7" w:rsidRPr="008C73E3" w:rsidRDefault="00B93AD7" w:rsidP="00B93AD7">
      <w:pPr>
        <w:rPr>
          <w:b/>
        </w:rPr>
      </w:pPr>
      <w:r w:rsidRPr="008C73E3">
        <w:rPr>
          <w:b/>
        </w:rPr>
        <w:t>Afghanistan opium shifts production away from Burma</w:t>
      </w:r>
    </w:p>
    <w:p w:rsidR="00B93AD7" w:rsidRPr="008C73E3" w:rsidRDefault="00B93AD7" w:rsidP="00B93AD7">
      <w:r w:rsidRPr="008C73E3">
        <w:rPr>
          <w:b/>
        </w:rPr>
        <w:t>Fuller, 07</w:t>
      </w:r>
      <w:r w:rsidRPr="008C73E3">
        <w:t xml:space="preserve"> </w:t>
      </w:r>
      <w:r w:rsidRPr="008C73E3">
        <w:rPr>
          <w:sz w:val="16"/>
        </w:rPr>
        <w:t xml:space="preserve">(Thomas, </w:t>
      </w:r>
      <w:r w:rsidRPr="008C73E3">
        <w:rPr>
          <w:sz w:val="16"/>
          <w:szCs w:val="18"/>
        </w:rPr>
        <w:t>Southeast Asia Correspondent for The New York Times</w:t>
      </w:r>
      <w:r w:rsidRPr="008C73E3">
        <w:rPr>
          <w:rStyle w:val="apple-converted-space"/>
          <w:color w:val="000000"/>
          <w:sz w:val="16"/>
          <w:szCs w:val="18"/>
        </w:rPr>
        <w:t xml:space="preserve">, </w:t>
      </w:r>
      <w:r w:rsidRPr="008C73E3">
        <w:rPr>
          <w:sz w:val="16"/>
        </w:rPr>
        <w:t>“No Blowing Smoke: Poppies Fade in Southeast Asia:”, 9/16/2007, New York Times, Proquest, JKahn)</w:t>
      </w:r>
    </w:p>
    <w:p w:rsidR="00B93AD7" w:rsidRPr="008C73E3" w:rsidRDefault="00B93AD7" w:rsidP="00B93AD7">
      <w:pPr>
        <w:rPr>
          <w:sz w:val="16"/>
        </w:rPr>
      </w:pPr>
      <w:r w:rsidRPr="008C73E3">
        <w:rPr>
          <w:sz w:val="16"/>
        </w:rPr>
        <w:t xml:space="preserve">As a result, </w:t>
      </w:r>
      <w:r w:rsidRPr="008C73E3">
        <w:rPr>
          <w:rStyle w:val="StyleBoldUnderline"/>
        </w:rPr>
        <w:t>the Golden Triangle has been eclipsed by the Golden Crescent</w:t>
      </w:r>
      <w:r w:rsidRPr="008C73E3">
        <w:rPr>
          <w:sz w:val="16"/>
        </w:rPr>
        <w:t xml:space="preserve"> -- </w:t>
      </w:r>
      <w:r w:rsidRPr="008C73E3">
        <w:rPr>
          <w:rStyle w:val="StyleBoldUnderline"/>
        </w:rPr>
        <w:t>the poppy-growing area in and around Afghanistan that is now the source of</w:t>
      </w:r>
      <w:r w:rsidRPr="008C73E3">
        <w:rPr>
          <w:sz w:val="16"/>
        </w:rPr>
        <w:t xml:space="preserve"> an estimated </w:t>
      </w:r>
      <w:r w:rsidRPr="008C73E3">
        <w:rPr>
          <w:rStyle w:val="StyleBoldUnderline"/>
          <w:bdr w:val="single" w:sz="4" w:space="0" w:color="auto" w:frame="1"/>
        </w:rPr>
        <w:t>92 percent of the world's opium</w:t>
      </w:r>
      <w:r w:rsidRPr="008C73E3">
        <w:rPr>
          <w:sz w:val="16"/>
        </w:rPr>
        <w:t xml:space="preserve">, according to the United Nations. Much of the growth </w:t>
      </w:r>
      <w:r w:rsidRPr="008C73E3">
        <w:rPr>
          <w:color w:val="000000"/>
          <w:sz w:val="16"/>
        </w:rPr>
        <w:t>in</w:t>
      </w:r>
      <w:r w:rsidRPr="008C73E3">
        <w:rPr>
          <w:sz w:val="16"/>
        </w:rPr>
        <w:t xml:space="preserve"> </w:t>
      </w:r>
      <w:r w:rsidRPr="008C73E3">
        <w:rPr>
          <w:rStyle w:val="StyleBoldUnderline"/>
        </w:rPr>
        <w:t>opium production there is in areas controlled by the Taliban, which</w:t>
      </w:r>
      <w:r w:rsidRPr="008C73E3">
        <w:rPr>
          <w:sz w:val="16"/>
        </w:rPr>
        <w:t xml:space="preserve"> United States officials say </w:t>
      </w:r>
      <w:r w:rsidRPr="008C73E3">
        <w:rPr>
          <w:rStyle w:val="StyleBoldUnderline"/>
          <w:bdr w:val="single" w:sz="4" w:space="0" w:color="auto" w:frame="1"/>
        </w:rPr>
        <w:t>uses revenue from opium and heroin to finance itself</w:t>
      </w:r>
      <w:r w:rsidRPr="008C73E3">
        <w:rPr>
          <w:rStyle w:val="StyleBoldUnderline"/>
        </w:rPr>
        <w:t>. This shift to Afghanistan has had major consequences for the global heroin market</w:t>
      </w:r>
      <w:r w:rsidRPr="008C73E3">
        <w:rPr>
          <w:sz w:val="16"/>
        </w:rPr>
        <w:t xml:space="preserve">: a near doubling of opium production worldwide </w:t>
      </w:r>
      <w:r w:rsidRPr="008C73E3">
        <w:rPr>
          <w:color w:val="000000"/>
          <w:sz w:val="16"/>
        </w:rPr>
        <w:t>in</w:t>
      </w:r>
      <w:r w:rsidRPr="008C73E3">
        <w:rPr>
          <w:sz w:val="16"/>
        </w:rPr>
        <w:t xml:space="preserve"> less than two decades. </w:t>
      </w:r>
      <w:r w:rsidRPr="008C73E3">
        <w:rPr>
          <w:color w:val="000000"/>
          <w:sz w:val="16"/>
        </w:rPr>
        <w:t>Poppies</w:t>
      </w:r>
      <w:r w:rsidRPr="008C73E3">
        <w:rPr>
          <w:sz w:val="16"/>
        </w:rPr>
        <w:t xml:space="preserve"> grown </w:t>
      </w:r>
      <w:r w:rsidRPr="008C73E3">
        <w:rPr>
          <w:color w:val="000000"/>
          <w:sz w:val="16"/>
        </w:rPr>
        <w:t>in</w:t>
      </w:r>
      <w:r w:rsidRPr="008C73E3">
        <w:rPr>
          <w:sz w:val="16"/>
        </w:rPr>
        <w:t xml:space="preserve"> the fertile valleys of southern Afghanistan yield on average four times more opium than those grown </w:t>
      </w:r>
      <w:r w:rsidRPr="008C73E3">
        <w:rPr>
          <w:color w:val="000000"/>
          <w:sz w:val="16"/>
        </w:rPr>
        <w:t>in</w:t>
      </w:r>
      <w:r w:rsidRPr="008C73E3">
        <w:rPr>
          <w:sz w:val="16"/>
        </w:rPr>
        <w:t xml:space="preserve"> upland </w:t>
      </w:r>
      <w:r w:rsidRPr="008C73E3">
        <w:rPr>
          <w:color w:val="000000"/>
          <w:sz w:val="16"/>
        </w:rPr>
        <w:t>Southeast</w:t>
      </w:r>
      <w:r w:rsidRPr="008C73E3">
        <w:rPr>
          <w:sz w:val="16"/>
        </w:rPr>
        <w:t xml:space="preserve"> Asia. A striking aspect of the decline of the Golden Triangle is the role China has played </w:t>
      </w:r>
      <w:r w:rsidRPr="008C73E3">
        <w:rPr>
          <w:color w:val="000000"/>
          <w:sz w:val="16"/>
        </w:rPr>
        <w:t>in</w:t>
      </w:r>
      <w:r w:rsidRPr="008C73E3">
        <w:rPr>
          <w:sz w:val="16"/>
        </w:rPr>
        <w:t xml:space="preserve"> pressing opium-growing regions to eradicate </w:t>
      </w:r>
      <w:r w:rsidRPr="008C73E3">
        <w:rPr>
          <w:color w:val="000000"/>
          <w:sz w:val="16"/>
        </w:rPr>
        <w:t>poppy</w:t>
      </w:r>
      <w:r w:rsidRPr="008C73E3">
        <w:rPr>
          <w:sz w:val="16"/>
        </w:rPr>
        <w:t xml:space="preserve"> crops. A major market for Golden Triangle heroin, China has seen a spike </w:t>
      </w:r>
      <w:r w:rsidRPr="008C73E3">
        <w:rPr>
          <w:color w:val="000000"/>
          <w:sz w:val="16"/>
        </w:rPr>
        <w:t>in</w:t>
      </w:r>
      <w:r w:rsidRPr="008C73E3">
        <w:rPr>
          <w:sz w:val="16"/>
        </w:rPr>
        <w:t xml:space="preserve"> addicts and H.I.V. infections from contaminated needles. </w:t>
      </w:r>
      <w:r w:rsidRPr="008C73E3">
        <w:rPr>
          <w:rStyle w:val="StyleBoldUnderline"/>
        </w:rPr>
        <w:t>The area of Myanmar along the Chinese border</w:t>
      </w:r>
      <w:r w:rsidRPr="008C73E3">
        <w:rPr>
          <w:sz w:val="16"/>
        </w:rPr>
        <w:t xml:space="preserve">, which once produced about 30 percent of the country's opium, </w:t>
      </w:r>
      <w:r w:rsidRPr="008C73E3">
        <w:rPr>
          <w:rStyle w:val="StyleBoldUnderline"/>
        </w:rPr>
        <w:t>was declared opium-free</w:t>
      </w:r>
      <w:r w:rsidRPr="008C73E3">
        <w:rPr>
          <w:sz w:val="16"/>
        </w:rPr>
        <w:t xml:space="preserve"> last year by the United Nations. Local authorities, who are from the Wa tribe and are autonomous from </w:t>
      </w:r>
      <w:r w:rsidRPr="008C73E3">
        <w:rPr>
          <w:rStyle w:val="StyleBoldUnderline"/>
        </w:rPr>
        <w:t>Myanmar's central government</w:t>
      </w:r>
      <w:r w:rsidRPr="008C73E3">
        <w:rPr>
          <w:sz w:val="16"/>
        </w:rPr>
        <w:t xml:space="preserve">, have </w:t>
      </w:r>
      <w:r w:rsidRPr="008C73E3">
        <w:rPr>
          <w:rStyle w:val="StyleBoldUnderline"/>
          <w:bdr w:val="single" w:sz="4" w:space="0" w:color="auto" w:frame="1"/>
        </w:rPr>
        <w:t>banned poppy cultivation</w:t>
      </w:r>
      <w:r w:rsidRPr="008C73E3">
        <w:rPr>
          <w:sz w:val="16"/>
        </w:rPr>
        <w:t xml:space="preserve"> and welcomed Chinese investment</w:t>
      </w:r>
      <w:r w:rsidRPr="008C73E3">
        <w:rPr>
          <w:color w:val="000000"/>
          <w:sz w:val="16"/>
        </w:rPr>
        <w:t>in</w:t>
      </w:r>
      <w:r w:rsidRPr="008C73E3">
        <w:rPr>
          <w:sz w:val="16"/>
        </w:rPr>
        <w:t xml:space="preserve"> rubber, sugar cane and tea plantations, casinos and other businesses. "China has had an underestimated role," said Martin Jelsma, a Dutch researcher who has written extensively on the illicit drug trade </w:t>
      </w:r>
      <w:r w:rsidRPr="008C73E3">
        <w:rPr>
          <w:color w:val="000000"/>
          <w:sz w:val="16"/>
        </w:rPr>
        <w:t>in</w:t>
      </w:r>
      <w:r w:rsidRPr="008C73E3">
        <w:rPr>
          <w:sz w:val="16"/>
        </w:rPr>
        <w:t xml:space="preserve"> Asia. "Their main leverage is economic: These </w:t>
      </w:r>
      <w:r w:rsidRPr="008C73E3">
        <w:rPr>
          <w:rStyle w:val="StyleBoldUnderline"/>
        </w:rPr>
        <w:t>border areas of Burma are by now economically</w:t>
      </w:r>
      <w:r w:rsidRPr="008C73E3">
        <w:rPr>
          <w:sz w:val="16"/>
        </w:rPr>
        <w:t xml:space="preserve"> much more </w:t>
      </w:r>
      <w:r w:rsidRPr="008C73E3">
        <w:rPr>
          <w:rStyle w:val="StyleBoldUnderline"/>
        </w:rPr>
        <w:t>connected to China</w:t>
      </w:r>
      <w:r w:rsidRPr="008C73E3">
        <w:rPr>
          <w:sz w:val="16"/>
        </w:rPr>
        <w:t xml:space="preserve"> than the rest of Burma," he said, using the former name for Myanmar. "For local authorities it's quite clear that, </w:t>
      </w:r>
      <w:r w:rsidRPr="008C73E3">
        <w:rPr>
          <w:rStyle w:val="StyleBoldUnderline"/>
        </w:rPr>
        <w:t>for</w:t>
      </w:r>
      <w:r w:rsidRPr="008C73E3">
        <w:rPr>
          <w:sz w:val="16"/>
        </w:rPr>
        <w:t xml:space="preserve"> </w:t>
      </w:r>
      <w:r w:rsidRPr="008C73E3">
        <w:rPr>
          <w:rStyle w:val="StyleBoldUnderline"/>
        </w:rPr>
        <w:t>any investments they want to attract, cooperation</w:t>
      </w:r>
      <w:r w:rsidRPr="008C73E3">
        <w:rPr>
          <w:sz w:val="16"/>
        </w:rPr>
        <w:t xml:space="preserve"> with China </w:t>
      </w:r>
      <w:r w:rsidRPr="008C73E3">
        <w:rPr>
          <w:rStyle w:val="StyleBoldUnderline"/>
        </w:rPr>
        <w:t>is a necessity</w:t>
      </w:r>
      <w:r w:rsidRPr="008C73E3">
        <w:rPr>
          <w:sz w:val="16"/>
        </w:rPr>
        <w:t xml:space="preserve">." Myanmar remains the world's second-leading source of opium but is a distant second; its production declined by 80 percent over the last decade. Insurgents have long used opium to help finance civil wars </w:t>
      </w:r>
      <w:r w:rsidRPr="008C73E3">
        <w:rPr>
          <w:color w:val="000000"/>
          <w:sz w:val="16"/>
        </w:rPr>
        <w:t>in</w:t>
      </w:r>
      <w:r w:rsidRPr="008C73E3">
        <w:rPr>
          <w:sz w:val="16"/>
        </w:rPr>
        <w:t xml:space="preserve"> the Golden Triangle. But </w:t>
      </w:r>
      <w:r w:rsidRPr="008C73E3">
        <w:rPr>
          <w:rStyle w:val="StyleBoldUnderline"/>
        </w:rPr>
        <w:t>some are</w:t>
      </w:r>
      <w:r w:rsidRPr="008C73E3">
        <w:rPr>
          <w:sz w:val="16"/>
        </w:rPr>
        <w:t xml:space="preserve"> now </w:t>
      </w:r>
      <w:r w:rsidRPr="008C73E3">
        <w:rPr>
          <w:rStyle w:val="StyleBoldUnderline"/>
        </w:rPr>
        <w:t>working to destroy the crop</w:t>
      </w:r>
      <w:r w:rsidRPr="008C73E3">
        <w:rPr>
          <w:sz w:val="16"/>
        </w:rPr>
        <w:t>. At least one faction of the Shan State Army, a group that long had ties to the heroin business, says it is leading eradication efforts. Kon Jern, a military commander for the group, which is based along Myanmar's border with northern Thailand, says he is cracking down because government militias and corrupt officials profit from opium. "</w:t>
      </w:r>
      <w:r w:rsidRPr="008C73E3">
        <w:rPr>
          <w:rStyle w:val="StyleBoldUnderline"/>
        </w:rPr>
        <w:t>They sell the drugs, they buy weapons, and they use those weapons to attack us</w:t>
      </w:r>
      <w:r w:rsidRPr="008C73E3">
        <w:rPr>
          <w:sz w:val="16"/>
        </w:rPr>
        <w:t xml:space="preserve">," he said. The United Nations credits Myanmar's central government with leading the eradication effort </w:t>
      </w:r>
      <w:r w:rsidRPr="008C73E3">
        <w:rPr>
          <w:color w:val="000000"/>
          <w:sz w:val="16"/>
        </w:rPr>
        <w:t>in</w:t>
      </w:r>
      <w:r w:rsidRPr="008C73E3">
        <w:rPr>
          <w:sz w:val="16"/>
        </w:rPr>
        <w:t xml:space="preserve"> Shan areas. </w:t>
      </w:r>
      <w:r w:rsidRPr="008C73E3">
        <w:rPr>
          <w:color w:val="000000"/>
          <w:sz w:val="16"/>
        </w:rPr>
        <w:t>In</w:t>
      </w:r>
      <w:r w:rsidRPr="008C73E3">
        <w:rPr>
          <w:sz w:val="16"/>
        </w:rPr>
        <w:t xml:space="preserve"> Laos, where the political situation is more stable, the government began a crackdown </w:t>
      </w:r>
      <w:r w:rsidRPr="008C73E3">
        <w:rPr>
          <w:color w:val="000000"/>
          <w:sz w:val="16"/>
        </w:rPr>
        <w:t>in</w:t>
      </w:r>
      <w:r w:rsidRPr="008C73E3">
        <w:rPr>
          <w:sz w:val="16"/>
        </w:rPr>
        <w:t xml:space="preserve"> the 1990s to increase its international credibility and because officials realized their own children were at risk, said Leik Boonwaat, the representative </w:t>
      </w:r>
      <w:r w:rsidRPr="008C73E3">
        <w:rPr>
          <w:color w:val="000000"/>
          <w:sz w:val="16"/>
        </w:rPr>
        <w:t>in</w:t>
      </w:r>
      <w:r w:rsidRPr="008C73E3">
        <w:rPr>
          <w:sz w:val="16"/>
        </w:rPr>
        <w:t xml:space="preserve"> Laos for the U.N.'s Office on Drugs and Crime. Laos finally outlawed opium </w:t>
      </w:r>
      <w:r w:rsidRPr="008C73E3">
        <w:rPr>
          <w:color w:val="000000"/>
          <w:sz w:val="16"/>
        </w:rPr>
        <w:t>in</w:t>
      </w:r>
      <w:r w:rsidRPr="008C73E3">
        <w:rPr>
          <w:sz w:val="16"/>
        </w:rPr>
        <w:t xml:space="preserve"> 1996. The government, Mr. Boonwaat said, also saw that opium did little to help poor farmers who grew </w:t>
      </w:r>
      <w:r w:rsidRPr="008C73E3">
        <w:rPr>
          <w:color w:val="000000"/>
          <w:sz w:val="16"/>
        </w:rPr>
        <w:t>poppies</w:t>
      </w:r>
      <w:r w:rsidRPr="008C73E3">
        <w:rPr>
          <w:sz w:val="16"/>
        </w:rPr>
        <w:t xml:space="preserve">. "It's mostly the organized crime syndicates that made most of the profits," he said. The amount of land cultivated </w:t>
      </w:r>
      <w:r w:rsidRPr="008C73E3">
        <w:rPr>
          <w:color w:val="000000"/>
          <w:sz w:val="16"/>
        </w:rPr>
        <w:t>in</w:t>
      </w:r>
      <w:r w:rsidRPr="008C73E3">
        <w:rPr>
          <w:sz w:val="16"/>
        </w:rPr>
        <w:t xml:space="preserve"> Laos for opium has fallen 94 percent since 1998. The country now produces so little opium that it may now be a net importer of the drug, the United Nations says. Yet experts warn that the reductions may not hold unless farmers develop other ways to make a living. Pierre-Arnaud Chouvy, an opium specialist at the National Center for Scientific Research </w:t>
      </w:r>
      <w:r w:rsidRPr="008C73E3">
        <w:rPr>
          <w:color w:val="000000"/>
          <w:sz w:val="16"/>
        </w:rPr>
        <w:t>in</w:t>
      </w:r>
      <w:r w:rsidRPr="008C73E3">
        <w:rPr>
          <w:sz w:val="16"/>
        </w:rPr>
        <w:t xml:space="preserve"> Paris, says it took Thailand 30 years to wean opium farmers from </w:t>
      </w:r>
      <w:r w:rsidRPr="008C73E3">
        <w:rPr>
          <w:color w:val="000000"/>
          <w:sz w:val="16"/>
        </w:rPr>
        <w:t>poppy</w:t>
      </w:r>
      <w:r w:rsidRPr="008C73E3">
        <w:rPr>
          <w:sz w:val="16"/>
        </w:rPr>
        <w:t xml:space="preserve"> production, a transition led by the Thai royal family, which encouraged opium-growing hill tribes to use their cooler climate to produce coffee, macadamia nuts and green vegetables. But, he said, "</w:t>
      </w:r>
      <w:r w:rsidRPr="008C73E3">
        <w:rPr>
          <w:color w:val="000000"/>
          <w:sz w:val="16"/>
        </w:rPr>
        <w:t>In</w:t>
      </w:r>
      <w:r w:rsidRPr="008C73E3">
        <w:rPr>
          <w:sz w:val="16"/>
        </w:rPr>
        <w:t xml:space="preserve"> Laos and Burma, we've had a very quick decrease." He asked, "Is it going to last?" Four years ago farmers </w:t>
      </w:r>
      <w:r w:rsidRPr="008C73E3">
        <w:rPr>
          <w:color w:val="000000"/>
          <w:sz w:val="16"/>
        </w:rPr>
        <w:t>in</w:t>
      </w:r>
      <w:r w:rsidRPr="008C73E3">
        <w:rPr>
          <w:sz w:val="16"/>
        </w:rPr>
        <w:t xml:space="preserve"> Banna Sala, an isolated Laotian hamlet of several hundred ethnic Hmong, grew opium</w:t>
      </w:r>
      <w:r w:rsidRPr="008C73E3">
        <w:rPr>
          <w:color w:val="000000"/>
          <w:sz w:val="16"/>
        </w:rPr>
        <w:t>poppies</w:t>
      </w:r>
      <w:r w:rsidRPr="008C73E3">
        <w:rPr>
          <w:sz w:val="16"/>
        </w:rPr>
        <w:t xml:space="preserve"> with impunity. </w:t>
      </w:r>
      <w:r w:rsidRPr="008C73E3">
        <w:rPr>
          <w:color w:val="000000"/>
          <w:sz w:val="16"/>
        </w:rPr>
        <w:t>No</w:t>
      </w:r>
      <w:r w:rsidRPr="008C73E3">
        <w:rPr>
          <w:sz w:val="16"/>
        </w:rPr>
        <w:t xml:space="preserve"> longer. And some farmers are angry. "They stopped me from growing opium, so I don't have money to send my children to school," said one villager, Jeryeh Singya, 34, who has seven children. She once bartered the opium she grew for soap, salt and clothing. "If they let me grow it I would," she said. Mr. Kon, the rebel commander </w:t>
      </w:r>
      <w:r w:rsidRPr="008C73E3">
        <w:rPr>
          <w:color w:val="000000"/>
          <w:sz w:val="16"/>
        </w:rPr>
        <w:t>in</w:t>
      </w:r>
      <w:r w:rsidRPr="008C73E3">
        <w:rPr>
          <w:sz w:val="16"/>
        </w:rPr>
        <w:t xml:space="preserve"> Myanmar, says farmers are finding it difficult to switch crops. "If they change and grow other kinds of plants nobody comes to buy their products -- the transportation is not good," he said. Experts say that to stay free of opium, isolated villages that depended on it will need assistance and investment for better roads, schools and clinics. But Myanmar, which is run by a military junta, poses a dilemma for Western countries. The United States has an embargo on trade with Myanmar. The European Union has suspended trade privileges and defense cooperation, limiting its aid to humanitarian assistance. "This policy of boycott and isolation has, of course, meant that only very little development aid and humanitarian assistance is flowing into the country," said Mr. Jelsma, the Dutch expert on drugs. "That makes the chances of the sustainability of this decline very questionable."</w:t>
      </w:r>
    </w:p>
    <w:p w:rsidR="00B93AD7" w:rsidRPr="008C73E3" w:rsidRDefault="00B93AD7" w:rsidP="00B93AD7"/>
    <w:p w:rsidR="00B93AD7" w:rsidRPr="008C73E3" w:rsidRDefault="00B93AD7" w:rsidP="00B93AD7">
      <w:pPr>
        <w:pStyle w:val="Tags"/>
        <w:rPr>
          <w:rFonts w:ascii="Georgia" w:hAnsi="Georgia"/>
          <w:sz w:val="22"/>
        </w:rPr>
      </w:pPr>
      <w:r w:rsidRPr="008C73E3">
        <w:rPr>
          <w:rFonts w:ascii="Georgia" w:hAnsi="Georgia"/>
          <w:sz w:val="22"/>
        </w:rPr>
        <w:t>Sustained drop in heroin revenue is key to regime change in Burma</w:t>
      </w:r>
    </w:p>
    <w:p w:rsidR="00B93AD7" w:rsidRPr="008C73E3" w:rsidRDefault="00B93AD7" w:rsidP="00B93AD7">
      <w:pPr>
        <w:rPr>
          <w:b/>
        </w:rPr>
      </w:pPr>
      <w:r w:rsidRPr="008C73E3">
        <w:rPr>
          <w:b/>
        </w:rPr>
        <w:t>ISMI, 1</w:t>
      </w:r>
    </w:p>
    <w:p w:rsidR="00B93AD7" w:rsidRPr="008C73E3" w:rsidRDefault="00B93AD7" w:rsidP="00B93AD7">
      <w:pPr>
        <w:pStyle w:val="cards"/>
        <w:rPr>
          <w:rFonts w:ascii="Georgia" w:hAnsi="Georgia"/>
        </w:rPr>
      </w:pPr>
      <w:r w:rsidRPr="008C73E3">
        <w:rPr>
          <w:rFonts w:ascii="Georgia" w:hAnsi="Georgia"/>
        </w:rPr>
        <w:t>(Asad, Ph.D. in War Studies from the University of London, CCPA Monitor, March, http://www.asadismi.ws/burma.html)</w:t>
      </w:r>
    </w:p>
    <w:p w:rsidR="00B93AD7" w:rsidRPr="008C73E3" w:rsidRDefault="00B93AD7" w:rsidP="00B93AD7">
      <w:pPr>
        <w:pStyle w:val="cards"/>
        <w:rPr>
          <w:rFonts w:ascii="Georgia" w:hAnsi="Georgia"/>
          <w:sz w:val="16"/>
        </w:rPr>
      </w:pPr>
      <w:r w:rsidRPr="008C73E3">
        <w:rPr>
          <w:rFonts w:ascii="Georgia" w:hAnsi="Georgia"/>
          <w:sz w:val="16"/>
        </w:rPr>
        <w:t xml:space="preserve">Friedland and </w:t>
      </w:r>
      <w:r w:rsidRPr="008C73E3">
        <w:rPr>
          <w:rFonts w:ascii="Georgia" w:hAnsi="Georgia"/>
          <w:sz w:val="22"/>
          <w:u w:val="single"/>
        </w:rPr>
        <w:t>the Burmese junta</w:t>
      </w:r>
      <w:r w:rsidRPr="008C73E3">
        <w:rPr>
          <w:rFonts w:ascii="Georgia" w:hAnsi="Georgia"/>
          <w:sz w:val="16"/>
        </w:rPr>
        <w:t xml:space="preserve"> form a powerful combination. Here is a Canadian mining investor linked to major environmental disasters and mercenaries joining with a military junta that </w:t>
      </w:r>
      <w:r w:rsidRPr="008C73E3">
        <w:rPr>
          <w:rFonts w:ascii="Georgia" w:hAnsi="Georgia"/>
          <w:sz w:val="22"/>
          <w:u w:val="single"/>
        </w:rPr>
        <w:t>killed 10,000 people in 1988</w:t>
      </w:r>
      <w:r w:rsidRPr="008C73E3">
        <w:rPr>
          <w:rFonts w:ascii="Georgia" w:hAnsi="Georgia"/>
          <w:sz w:val="16"/>
        </w:rPr>
        <w:t xml:space="preserve"> (to crush a student uprising) </w:t>
      </w:r>
      <w:r w:rsidRPr="008C73E3">
        <w:rPr>
          <w:rFonts w:ascii="Georgia" w:hAnsi="Georgia"/>
          <w:sz w:val="22"/>
          <w:u w:val="single"/>
        </w:rPr>
        <w:t>and has turned Burma into a vast slave labour camp</w:t>
      </w:r>
      <w:r w:rsidRPr="008C73E3">
        <w:rPr>
          <w:rFonts w:ascii="Georgia" w:hAnsi="Georgia"/>
          <w:sz w:val="16"/>
        </w:rPr>
        <w:t xml:space="preserve">, as well as the world's leading heroin exporter. The SPDC refused to hand over power to Aung San Suu Kyi when her party won the 1990 elections and has held her under </w:t>
      </w:r>
      <w:r w:rsidRPr="008C73E3">
        <w:rPr>
          <w:rFonts w:ascii="Georgia" w:hAnsi="Georgia"/>
          <w:sz w:val="16"/>
        </w:rPr>
        <w:lastRenderedPageBreak/>
        <w:t xml:space="preserve">house arrest since then. According to the United Nations, </w:t>
      </w:r>
      <w:r w:rsidRPr="008C73E3">
        <w:rPr>
          <w:rFonts w:ascii="Georgia" w:hAnsi="Georgia"/>
          <w:sz w:val="22"/>
          <w:u w:val="single"/>
        </w:rPr>
        <w:t>torture, summary executions, slave labour, rape, forced displacement, and oppression of minorities are commonplace</w:t>
      </w:r>
      <w:r w:rsidRPr="008C73E3">
        <w:rPr>
          <w:rFonts w:ascii="Georgia" w:hAnsi="Georgia"/>
          <w:sz w:val="16"/>
        </w:rPr>
        <w:t xml:space="preserve"> in Burma. </w:t>
      </w:r>
      <w:r w:rsidRPr="008C73E3">
        <w:rPr>
          <w:rFonts w:ascii="Georgia" w:hAnsi="Georgia"/>
          <w:sz w:val="22"/>
          <w:u w:val="single"/>
        </w:rPr>
        <w:t>The junta has incorporated drug trafficking into the country's permanent economy</w:t>
      </w:r>
      <w:r w:rsidRPr="008C73E3">
        <w:rPr>
          <w:rFonts w:ascii="Georgia" w:hAnsi="Georgia"/>
          <w:sz w:val="16"/>
        </w:rPr>
        <w:t xml:space="preserve">, so that Burma now supplies 60% of the world's heroin and 80% of that drug sold in Canada. Under the SPDC, Burma has more than doubled drug exports. Foreign investment is used to launder profits from the junta's drug trafficking. The money generated by </w:t>
      </w:r>
      <w:r w:rsidRPr="008C73E3">
        <w:rPr>
          <w:rFonts w:ascii="Georgia" w:hAnsi="Georgia"/>
          <w:sz w:val="22"/>
          <w:u w:val="single"/>
        </w:rPr>
        <w:t>heroin</w:t>
      </w:r>
      <w:r w:rsidRPr="008C73E3">
        <w:rPr>
          <w:rFonts w:ascii="Georgia" w:hAnsi="Georgia"/>
          <w:sz w:val="16"/>
        </w:rPr>
        <w:t xml:space="preserve">, foreign investment and tourism </w:t>
      </w:r>
      <w:r w:rsidRPr="008C73E3">
        <w:rPr>
          <w:rFonts w:ascii="Georgia" w:hAnsi="Georgia"/>
          <w:sz w:val="22"/>
          <w:u w:val="single"/>
        </w:rPr>
        <w:t>finances the SPDC's arms purchases</w:t>
      </w:r>
      <w:r w:rsidRPr="008C73E3">
        <w:rPr>
          <w:rFonts w:ascii="Georgia" w:hAnsi="Georgia"/>
          <w:sz w:val="16"/>
        </w:rPr>
        <w:t xml:space="preserve"> (mainly from China) </w:t>
      </w:r>
      <w:r w:rsidRPr="008C73E3">
        <w:rPr>
          <w:rFonts w:ascii="Georgia" w:hAnsi="Georgia"/>
          <w:sz w:val="22"/>
          <w:u w:val="single"/>
        </w:rPr>
        <w:t>with which it maintains its iron-fisted rule</w:t>
      </w:r>
      <w:r w:rsidRPr="008C73E3">
        <w:rPr>
          <w:rFonts w:ascii="Georgia" w:hAnsi="Georgia"/>
          <w:sz w:val="16"/>
        </w:rPr>
        <w:t>.</w:t>
      </w:r>
    </w:p>
    <w:p w:rsidR="00B93AD7" w:rsidRPr="008C73E3" w:rsidRDefault="00B93AD7" w:rsidP="00B93AD7">
      <w:pPr>
        <w:pStyle w:val="cards"/>
        <w:rPr>
          <w:rFonts w:ascii="Georgia" w:hAnsi="Georgia"/>
        </w:rPr>
      </w:pPr>
    </w:p>
    <w:p w:rsidR="00B93AD7" w:rsidRPr="008C73E3" w:rsidRDefault="00B93AD7" w:rsidP="00B93AD7">
      <w:pPr>
        <w:rPr>
          <w:b/>
          <w:sz w:val="24"/>
        </w:rPr>
      </w:pPr>
      <w:r w:rsidRPr="008C73E3">
        <w:rPr>
          <w:b/>
          <w:sz w:val="24"/>
        </w:rPr>
        <w:t>Survival of the current Burmese government will eventually result in prolif and nuclear war</w:t>
      </w:r>
    </w:p>
    <w:p w:rsidR="00B93AD7" w:rsidRPr="008C73E3" w:rsidRDefault="00B93AD7" w:rsidP="00B93AD7">
      <w:pPr>
        <w:rPr>
          <w:sz w:val="16"/>
        </w:rPr>
      </w:pPr>
      <w:r w:rsidRPr="008C73E3">
        <w:rPr>
          <w:rStyle w:val="StyleStyleBold12pt"/>
        </w:rPr>
        <w:t>Selth, 7</w:t>
      </w:r>
      <w:r w:rsidRPr="008C73E3">
        <w:t xml:space="preserve"> </w:t>
      </w:r>
      <w:r w:rsidRPr="008C73E3">
        <w:rPr>
          <w:sz w:val="16"/>
        </w:rPr>
        <w:t>(Andrew, Research Fellow at the Griffith Asia Institute, ‘Burma and Nuclear Proliferation: Policies and perceptions’, Regional Outlook Paper No. 12, 2007, www.griffith.edu.au/__data/assets/pdf_file/0015/18240/regional-outlook-volume-12.pdf)</w:t>
      </w:r>
    </w:p>
    <w:p w:rsidR="00B93AD7" w:rsidRPr="008C73E3" w:rsidRDefault="00B93AD7" w:rsidP="00B93AD7">
      <w:pPr>
        <w:pStyle w:val="cards"/>
        <w:rPr>
          <w:rFonts w:ascii="Georgia" w:hAnsi="Georgia"/>
          <w:sz w:val="16"/>
        </w:rPr>
      </w:pPr>
      <w:r w:rsidRPr="008C73E3">
        <w:rPr>
          <w:rFonts w:ascii="Georgia" w:hAnsi="Georgia"/>
          <w:sz w:val="22"/>
          <w:u w:val="single"/>
        </w:rPr>
        <w:t xml:space="preserve">The regime has long been subject to </w:t>
      </w:r>
      <w:r w:rsidRPr="008C73E3">
        <w:rPr>
          <w:rFonts w:ascii="Georgia" w:hAnsi="Georgia"/>
          <w:sz w:val="16"/>
        </w:rPr>
        <w:t xml:space="preserve">harsh criticism from Western leaders. Implicit in most of these comments has been </w:t>
      </w:r>
      <w:r w:rsidRPr="008C73E3">
        <w:rPr>
          <w:rFonts w:ascii="Georgia" w:hAnsi="Georgia"/>
          <w:sz w:val="22"/>
          <w:u w:val="single"/>
        </w:rPr>
        <w:t>a demand for regime change</w:t>
      </w:r>
      <w:r w:rsidRPr="008C73E3">
        <w:rPr>
          <w:rFonts w:ascii="Georgia" w:hAnsi="Georgia"/>
          <w:sz w:val="16"/>
        </w:rPr>
        <w:t xml:space="preserve">. In 2003, for example, US Secretary of State Colin Powell referred to ‘the thugs who now rule Burma’ and his successor has labelled Burma ‘an outpost of tyranny’ to which the US must help bring freedom. In 2005, President Bush told an international audience that the Burmese people ‘want their liberty – and one day they shall have it’. In his 2006 State of the Union speech, immediately after references to the US invasions of Iraq and Afghanistan, Burma was ranked alongside Syria, Iran and North Korea as places where ‘the demands of justice, and the peace of the world, require their freedom’. In the UK, Prime Minister Blair has been reported as saying that the SPDC was a ‘loathsome regime’ that he would ‘love to destroy’. Also, senior members of Congress have repeatedly characterised the SPDC as ‘repressive and illegitimate’ and in 2007 a leading UK parliamentarian told a visiting Burmese minister that Burma was a ‘pariah state’ ruled by ‘a wicked regime’. In stark contrast, public comments about Burmese opposition figures like Aung San Suu Kyi have been uniformly complimentary and supportive. </w:t>
      </w:r>
      <w:r w:rsidRPr="008C73E3">
        <w:rPr>
          <w:rFonts w:ascii="Georgia" w:hAnsi="Georgia"/>
          <w:sz w:val="22"/>
          <w:u w:val="single"/>
        </w:rPr>
        <w:t>To an isolated, insecure and fearful group of military officers in Burma, all these statements could be interpreted as evidence of an intention to impose political change on Burma, against which they needed to prepare</w:t>
      </w:r>
      <w:r w:rsidRPr="008C73E3">
        <w:rPr>
          <w:rFonts w:ascii="Georgia" w:hAnsi="Georgia"/>
          <w:sz w:val="16"/>
        </w:rPr>
        <w:t xml:space="preserve">. Also, </w:t>
      </w:r>
      <w:r w:rsidRPr="008C73E3">
        <w:rPr>
          <w:rFonts w:ascii="Georgia" w:hAnsi="Georgia"/>
          <w:sz w:val="22"/>
          <w:u w:val="single"/>
        </w:rPr>
        <w:t>global developments</w:t>
      </w:r>
      <w:r w:rsidRPr="008C73E3">
        <w:rPr>
          <w:rFonts w:ascii="Georgia" w:hAnsi="Georgia"/>
          <w:sz w:val="16"/>
        </w:rPr>
        <w:t xml:space="preserve"> over the past few decades </w:t>
      </w:r>
      <w:r w:rsidRPr="008C73E3">
        <w:rPr>
          <w:rFonts w:ascii="Georgia" w:hAnsi="Georgia"/>
          <w:sz w:val="22"/>
          <w:u w:val="single"/>
        </w:rPr>
        <w:t>have sharpened Burma’s concerns</w:t>
      </w:r>
      <w:r w:rsidRPr="008C73E3">
        <w:rPr>
          <w:rFonts w:ascii="Georgia" w:hAnsi="Georgia"/>
          <w:sz w:val="16"/>
        </w:rPr>
        <w:t xml:space="preserve"> that it might fall victim to a larger, more powerful state. In the past, this fear was focused on China but </w:t>
      </w:r>
      <w:r w:rsidRPr="008C73E3">
        <w:rPr>
          <w:rFonts w:ascii="Georgia" w:hAnsi="Georgia"/>
          <w:sz w:val="22"/>
          <w:u w:val="single"/>
        </w:rPr>
        <w:t>the worry is</w:t>
      </w:r>
      <w:r w:rsidRPr="008C73E3">
        <w:rPr>
          <w:rFonts w:ascii="Georgia" w:hAnsi="Georgia"/>
          <w:sz w:val="16"/>
        </w:rPr>
        <w:t xml:space="preserve"> now that, in a post-Cold War world dominated by the US, </w:t>
      </w:r>
      <w:r w:rsidRPr="008C73E3">
        <w:rPr>
          <w:rFonts w:ascii="Georgia" w:hAnsi="Georgia"/>
          <w:sz w:val="22"/>
          <w:u w:val="single"/>
        </w:rPr>
        <w:t>the Western democracies will be able to impose their</w:t>
      </w:r>
      <w:r w:rsidRPr="008C73E3">
        <w:rPr>
          <w:rFonts w:ascii="Georgia" w:hAnsi="Georgia"/>
          <w:sz w:val="16"/>
        </w:rPr>
        <w:t xml:space="preserve"> liberal, democratic and humanitarian </w:t>
      </w:r>
      <w:r w:rsidRPr="008C73E3">
        <w:rPr>
          <w:rFonts w:ascii="Georgia" w:hAnsi="Georgia"/>
          <w:sz w:val="22"/>
          <w:u w:val="single"/>
        </w:rPr>
        <w:t>agenda on Burma</w:t>
      </w:r>
      <w:r w:rsidRPr="008C73E3">
        <w:rPr>
          <w:rFonts w:ascii="Georgia" w:hAnsi="Georgia"/>
          <w:sz w:val="16"/>
        </w:rPr>
        <w:t xml:space="preserve">. Since 2002, there have been numerous calls for Burma to be included in President Bush’s ‘axis of evil’. The armed interventions in Haiti, Panama, Somalia, Kosovo, Bosnia, Afghanistan and Iraq (twice) are all viewed as examples of the US’s determination, unilaterally if necessary, to intervene in the affairs of other states and overthrow regimes whose policies are inimical to Washington. The 1999 multinational operation in East Timor, where a separatist movement was able to win independence from its parent state, is cited by members of Burma’s military hierarchy as another example of the way in which the US and its allies are forcibly reshaping the world order. In this process, the UN is seen as unwilling or unable to defend the interests of its smaller and weaker members. It is always difficult to determine what Burma’s military leadership is thinking, particularly with regard to matters of national security. However, faced with these perceived threats, the regime’s strategic planners seem to have fallen back on Burma’s traditional strengths – both real and imagined. These include Burma’s armed forces, its highly varied geography and the patriotism of its people. Developments in Burmese military doctrine suggest that, faced with an invasion by modern armed forces, the regime would attempt first to deter an assault with the threat of high casualties. It would next mount a conventional defence of Burma’s borders, followed by a prolonged guerrilla war conducted by the population at large. Large numbers of Burmese citizens would be mobilised as militia units, to sap the will of an invader until a counter-offensive could be organised or external assistance arrived. The regime clearly recognises that it could not win a direct force-on-force confrontation with a coalition like that which attacked Afghanistan or Iraq, but it seems to feel that it could force an enemy to think twice about invading, and then buy time until the international community forced a ceasefire. This doctrine, however, has two major flaws, which must be recognised by the SPDC’s more honest and clear-sighted strategic planners. The first is that </w:t>
      </w:r>
      <w:r w:rsidRPr="008C73E3">
        <w:rPr>
          <w:rFonts w:ascii="Georgia" w:hAnsi="Georgia"/>
          <w:sz w:val="22"/>
          <w:u w:val="single"/>
        </w:rPr>
        <w:t>the support of the Burmese people cannot be relied upon</w:t>
      </w:r>
      <w:r w:rsidRPr="008C73E3">
        <w:rPr>
          <w:rFonts w:ascii="Georgia" w:hAnsi="Georgia"/>
          <w:sz w:val="16"/>
        </w:rPr>
        <w:t xml:space="preserve">. The majority are intensely patriotic, but they owe their loyalty to the country – not necessarily to the military government. There are </w:t>
      </w:r>
      <w:r w:rsidRPr="008C73E3">
        <w:rPr>
          <w:rFonts w:ascii="Georgia" w:hAnsi="Georgia"/>
          <w:sz w:val="22"/>
          <w:u w:val="single"/>
        </w:rPr>
        <w:t>many</w:t>
      </w:r>
      <w:r w:rsidRPr="008C73E3">
        <w:rPr>
          <w:rFonts w:ascii="Georgia" w:hAnsi="Georgia"/>
          <w:sz w:val="16"/>
        </w:rPr>
        <w:t xml:space="preserve">, both ethnic Burmans and members of the minority races, who </w:t>
      </w:r>
      <w:r w:rsidRPr="008C73E3">
        <w:rPr>
          <w:rFonts w:ascii="Georgia" w:hAnsi="Georgia"/>
          <w:sz w:val="22"/>
          <w:u w:val="single"/>
        </w:rPr>
        <w:t>would welcome the downfall of the</w:t>
      </w:r>
      <w:r w:rsidRPr="008C73E3">
        <w:rPr>
          <w:rFonts w:ascii="Georgia" w:hAnsi="Georgia"/>
          <w:sz w:val="16"/>
        </w:rPr>
        <w:t xml:space="preserve"> current </w:t>
      </w:r>
      <w:r w:rsidRPr="008C73E3">
        <w:rPr>
          <w:rFonts w:ascii="Georgia" w:hAnsi="Georgia"/>
          <w:sz w:val="22"/>
          <w:u w:val="single"/>
        </w:rPr>
        <w:t>regime</w:t>
      </w:r>
      <w:r w:rsidRPr="008C73E3">
        <w:rPr>
          <w:rFonts w:ascii="Georgia" w:hAnsi="Georgia"/>
          <w:sz w:val="16"/>
        </w:rPr>
        <w:t xml:space="preserve">. Also, the SPDC’s plan to appeal to the international community must now be looking very weak. The Bush Administration and its allies have demonstrated a preparedness to invade another country despite the lack of an immediate or obvious threat, and in the face of strong opposition from both their critics and traditional partners, including in the UN. Also, in 2007 a move to censure Burma in the UNSC was only prevented by the SPDC’s new allies, China and Russia. Any faith that the regime might have had in support from that institution must now be severely undermined. Direct assistance from China is possible but, given the regime’s suspicion of Beijing’s long terms aims, any help from that quarter would be a mixed blessing. It is </w:t>
      </w:r>
      <w:r w:rsidRPr="008C73E3">
        <w:rPr>
          <w:rFonts w:ascii="Georgia" w:hAnsi="Georgia"/>
          <w:sz w:val="22"/>
          <w:u w:val="single"/>
        </w:rPr>
        <w:t>in these circumstances</w:t>
      </w:r>
      <w:r w:rsidRPr="008C73E3">
        <w:rPr>
          <w:rFonts w:ascii="Georgia" w:hAnsi="Georgia"/>
          <w:sz w:val="16"/>
        </w:rPr>
        <w:t xml:space="preserve"> that </w:t>
      </w:r>
      <w:r w:rsidRPr="008C73E3">
        <w:rPr>
          <w:rFonts w:ascii="Georgia" w:hAnsi="Georgia"/>
          <w:sz w:val="22"/>
          <w:u w:val="single"/>
        </w:rPr>
        <w:t xml:space="preserve">a nuclear deterrent could </w:t>
      </w:r>
      <w:r w:rsidRPr="008C73E3">
        <w:rPr>
          <w:rFonts w:ascii="Georgia" w:hAnsi="Georgia"/>
          <w:sz w:val="16"/>
        </w:rPr>
        <w:t xml:space="preserve">have some </w:t>
      </w:r>
      <w:r w:rsidRPr="008C73E3">
        <w:rPr>
          <w:rFonts w:ascii="Georgia" w:hAnsi="Georgia"/>
          <w:sz w:val="22"/>
          <w:u w:val="single"/>
        </w:rPr>
        <w:t>appeal to Burma’s leaders</w:t>
      </w:r>
      <w:r w:rsidRPr="008C73E3">
        <w:rPr>
          <w:rFonts w:ascii="Georgia" w:hAnsi="Georgia"/>
          <w:sz w:val="16"/>
        </w:rPr>
        <w:t xml:space="preserve">. Of concern to strategic analysts is the possibility that </w:t>
      </w:r>
      <w:r w:rsidRPr="008C73E3">
        <w:rPr>
          <w:rFonts w:ascii="Georgia" w:hAnsi="Georgia"/>
          <w:sz w:val="22"/>
          <w:u w:val="single"/>
        </w:rPr>
        <w:t>the SPDC may have drawn the same conclusions from</w:t>
      </w:r>
      <w:r w:rsidRPr="008C73E3">
        <w:rPr>
          <w:rFonts w:ascii="Georgia" w:hAnsi="Georgia"/>
          <w:sz w:val="16"/>
        </w:rPr>
        <w:t xml:space="preserve"> the 2003 </w:t>
      </w:r>
      <w:r w:rsidRPr="008C73E3">
        <w:rPr>
          <w:rFonts w:ascii="Georgia" w:hAnsi="Georgia"/>
          <w:sz w:val="22"/>
          <w:u w:val="single"/>
        </w:rPr>
        <w:t>Iraq</w:t>
      </w:r>
      <w:r w:rsidRPr="008C73E3">
        <w:rPr>
          <w:rFonts w:ascii="Georgia" w:hAnsi="Georgia"/>
          <w:sz w:val="16"/>
        </w:rPr>
        <w:t xml:space="preserve"> War that North Korea seems to have done, </w:t>
      </w:r>
      <w:r w:rsidRPr="008C73E3">
        <w:rPr>
          <w:rFonts w:ascii="Georgia" w:hAnsi="Georgia"/>
          <w:sz w:val="22"/>
          <w:u w:val="single"/>
        </w:rPr>
        <w:t>and will seek to acquire a nuclear weapon</w:t>
      </w:r>
      <w:r w:rsidRPr="008C73E3">
        <w:rPr>
          <w:rFonts w:ascii="Georgia" w:hAnsi="Georgia"/>
          <w:sz w:val="16"/>
        </w:rPr>
        <w:t xml:space="preserve"> as a bargaining chip to protect itself against the US and its allies. According to one report, some </w:t>
      </w:r>
      <w:r w:rsidRPr="008C73E3">
        <w:rPr>
          <w:rFonts w:ascii="Georgia" w:hAnsi="Georgia"/>
          <w:sz w:val="22"/>
          <w:u w:val="single"/>
        </w:rPr>
        <w:t>Burmese generals ‘admire the North Koreans for standing up to the United States and wish they could do the same’</w:t>
      </w:r>
      <w:r w:rsidRPr="008C73E3">
        <w:rPr>
          <w:rFonts w:ascii="Georgia" w:hAnsi="Georgia"/>
          <w:sz w:val="16"/>
        </w:rPr>
        <w:t xml:space="preserve">.  The SPDC could argue that North Korea’s possession of a nuclear retaliatory capability has been the main reason why the US and its allies, or the UN, have not taken tougher action against Pyongyang, despite its long record of provocative behaviour. Viewed from this perspective, the possession of nuclear weapons has given North Korea a higher international profile, a stronger </w:t>
      </w:r>
      <w:r w:rsidRPr="008C73E3">
        <w:rPr>
          <w:rFonts w:ascii="Georgia" w:hAnsi="Georgia"/>
          <w:sz w:val="16"/>
        </w:rPr>
        <w:lastRenderedPageBreak/>
        <w:t xml:space="preserve">position at the negotiating table and the proven ability to win concessions (including funds, food aid, fuel oil and technical assistance) from the international community. Iran’s nuclear weapons program may have a different outcome, but there are reportedly a few generals in Burma who feel that the SPDC should at least consider the benefits of such an approach. </w:t>
      </w:r>
      <w:r w:rsidRPr="008C73E3">
        <w:rPr>
          <w:rFonts w:ascii="Georgia" w:hAnsi="Georgia"/>
          <w:sz w:val="22"/>
          <w:u w:val="single"/>
        </w:rPr>
        <w:t>Possession of nuclear weapons</w:t>
      </w:r>
      <w:r w:rsidRPr="008C73E3">
        <w:rPr>
          <w:rFonts w:ascii="Georgia" w:hAnsi="Georgia"/>
          <w:sz w:val="16"/>
        </w:rPr>
        <w:t xml:space="preserve"> and ballistic missiles </w:t>
      </w:r>
      <w:r w:rsidRPr="008C73E3">
        <w:rPr>
          <w:rFonts w:ascii="Georgia" w:hAnsi="Georgia"/>
          <w:sz w:val="22"/>
          <w:u w:val="single"/>
        </w:rPr>
        <w:t>would be more than symbolic</w:t>
      </w:r>
      <w:r w:rsidRPr="008C73E3">
        <w:rPr>
          <w:rFonts w:ascii="Georgia" w:hAnsi="Georgia"/>
          <w:sz w:val="16"/>
        </w:rPr>
        <w:t xml:space="preserve">. If </w:t>
      </w:r>
      <w:r w:rsidRPr="008C73E3">
        <w:rPr>
          <w:rFonts w:ascii="Georgia" w:hAnsi="Georgia"/>
          <w:sz w:val="22"/>
          <w:u w:val="single"/>
        </w:rPr>
        <w:t>Burma’s military government</w:t>
      </w:r>
      <w:r w:rsidRPr="008C73E3">
        <w:rPr>
          <w:rFonts w:ascii="Georgia" w:hAnsi="Georgia"/>
          <w:sz w:val="16"/>
        </w:rPr>
        <w:t xml:space="preserve"> ever felt seriously threatened, it is not difficult to imagine a situation in which it </w:t>
      </w:r>
      <w:r w:rsidRPr="008C73E3">
        <w:rPr>
          <w:rFonts w:ascii="Georgia" w:hAnsi="Georgia"/>
          <w:sz w:val="22"/>
          <w:u w:val="single"/>
        </w:rPr>
        <w:t>might actually</w:t>
      </w:r>
      <w:r w:rsidRPr="008C73E3">
        <w:rPr>
          <w:rFonts w:ascii="Georgia" w:hAnsi="Georgia"/>
          <w:sz w:val="16"/>
        </w:rPr>
        <w:t xml:space="preserve"> </w:t>
      </w:r>
      <w:r w:rsidRPr="008C73E3">
        <w:rPr>
          <w:rFonts w:ascii="Georgia" w:hAnsi="Georgia"/>
          <w:sz w:val="22"/>
          <w:u w:val="single"/>
        </w:rPr>
        <w:t>consider using them</w:t>
      </w:r>
      <w:r w:rsidRPr="008C73E3">
        <w:rPr>
          <w:rFonts w:ascii="Georgia" w:hAnsi="Georgia"/>
          <w:sz w:val="16"/>
        </w:rPr>
        <w:t xml:space="preserve">. For example, faced with an imminent invasion, and with Kuwait’s role in the Iraq war in mind, any ballistic missiles acquired from Pyongyang could be aimed at Thailand, a US ally and Burma’s ‘nearest enemy’. This might help dissuade the Thai government from allowing its territory to be used as the launching pad for a major ground and air assault against its western neighbour. </w:t>
      </w:r>
      <w:r w:rsidRPr="008C73E3">
        <w:rPr>
          <w:rFonts w:ascii="Georgia" w:hAnsi="Georgia"/>
          <w:sz w:val="22"/>
          <w:u w:val="single"/>
        </w:rPr>
        <w:t>SRBMs</w:t>
      </w:r>
      <w:r w:rsidRPr="008C73E3">
        <w:rPr>
          <w:rFonts w:ascii="Georgia" w:hAnsi="Georgia"/>
          <w:sz w:val="16"/>
        </w:rPr>
        <w:t xml:space="preserve"> may not be very accurate but, if launched from a Burmese site near the Thai border, they </w:t>
      </w:r>
      <w:r w:rsidRPr="008C73E3">
        <w:rPr>
          <w:rFonts w:ascii="Georgia" w:hAnsi="Georgia"/>
          <w:sz w:val="22"/>
          <w:u w:val="single"/>
        </w:rPr>
        <w:t>could easily reach</w:t>
      </w:r>
      <w:r w:rsidRPr="008C73E3">
        <w:rPr>
          <w:rFonts w:ascii="Georgia" w:hAnsi="Georgia"/>
          <w:sz w:val="16"/>
        </w:rPr>
        <w:t xml:space="preserve"> greater </w:t>
      </w:r>
      <w:r w:rsidRPr="008C73E3">
        <w:rPr>
          <w:rFonts w:ascii="Georgia" w:hAnsi="Georgia"/>
          <w:sz w:val="22"/>
          <w:u w:val="single"/>
        </w:rPr>
        <w:t>Bangkok, a city of</w:t>
      </w:r>
      <w:r w:rsidRPr="008C73E3">
        <w:rPr>
          <w:rFonts w:ascii="Georgia" w:hAnsi="Georgia"/>
          <w:sz w:val="16"/>
        </w:rPr>
        <w:t xml:space="preserve"> nearly </w:t>
      </w:r>
      <w:r w:rsidRPr="008C73E3">
        <w:rPr>
          <w:rFonts w:ascii="Georgia" w:hAnsi="Georgia"/>
          <w:sz w:val="22"/>
          <w:u w:val="single"/>
        </w:rPr>
        <w:t>nine million</w:t>
      </w:r>
      <w:r w:rsidRPr="008C73E3">
        <w:rPr>
          <w:rFonts w:ascii="Georgia" w:hAnsi="Georgia"/>
          <w:sz w:val="16"/>
        </w:rPr>
        <w:t xml:space="preserve"> people. Even if armed only with a conventional warhead, such a threat would certainly concentrate the minds of Thai leaders. </w:t>
      </w:r>
      <w:r w:rsidRPr="008C73E3">
        <w:rPr>
          <w:rFonts w:ascii="Georgia" w:hAnsi="Georgia"/>
          <w:sz w:val="22"/>
          <w:u w:val="single"/>
        </w:rPr>
        <w:t>If it possessed WMD, Burma would have the option of visiting even greater destruction upon its neighbour</w:t>
      </w:r>
      <w:r w:rsidRPr="008C73E3">
        <w:rPr>
          <w:rFonts w:ascii="Georgia" w:hAnsi="Georgia"/>
          <w:sz w:val="16"/>
        </w:rPr>
        <w:t>.</w:t>
      </w:r>
    </w:p>
    <w:p w:rsidR="00B93AD7" w:rsidRPr="00B93AD7" w:rsidRDefault="00B93AD7" w:rsidP="00B93AD7"/>
    <w:p w:rsidR="00B93AD7" w:rsidRDefault="00B93AD7" w:rsidP="00B93AD7">
      <w:pPr>
        <w:pStyle w:val="Heading2"/>
      </w:pPr>
      <w:r>
        <w:lastRenderedPageBreak/>
        <w:t>Uniqueness</w:t>
      </w:r>
    </w:p>
    <w:p w:rsidR="00B93AD7" w:rsidRPr="008C73E3" w:rsidRDefault="00B93AD7" w:rsidP="00B93AD7">
      <w:pPr>
        <w:rPr>
          <w:b/>
        </w:rPr>
      </w:pPr>
      <w:r w:rsidRPr="008C73E3">
        <w:rPr>
          <w:b/>
        </w:rPr>
        <w:t>Shan rebels have cracked down – production is decreasing</w:t>
      </w:r>
    </w:p>
    <w:p w:rsidR="00B93AD7" w:rsidRPr="008C73E3" w:rsidRDefault="00B93AD7" w:rsidP="00B93AD7">
      <w:r w:rsidRPr="008C73E3">
        <w:rPr>
          <w:b/>
        </w:rPr>
        <w:t>Asia News Monitor, 12</w:t>
      </w:r>
      <w:r w:rsidRPr="008C73E3">
        <w:t xml:space="preserve"> </w:t>
      </w:r>
      <w:r w:rsidRPr="008C73E3">
        <w:rPr>
          <w:sz w:val="16"/>
        </w:rPr>
        <w:t>(citing Myanmar authorities, “Myanmar (Burma): Myanmar claims progress on fighting drugs”, 7/12/2012, Asia News, Monitor, Proquest, JKahn)</w:t>
      </w:r>
    </w:p>
    <w:p w:rsidR="00B93AD7" w:rsidRPr="008C73E3" w:rsidRDefault="00B93AD7" w:rsidP="00B93AD7">
      <w:pPr>
        <w:rPr>
          <w:sz w:val="16"/>
        </w:rPr>
      </w:pPr>
      <w:r w:rsidRPr="008C73E3">
        <w:rPr>
          <w:rStyle w:val="StyleBoldUnderline"/>
        </w:rPr>
        <w:t>Myanmar authorities</w:t>
      </w:r>
      <w:r w:rsidRPr="008C73E3">
        <w:rPr>
          <w:sz w:val="16"/>
        </w:rPr>
        <w:t xml:space="preserve"> </w:t>
      </w:r>
      <w:r w:rsidRPr="008C73E3">
        <w:rPr>
          <w:color w:val="000000"/>
          <w:sz w:val="16"/>
        </w:rPr>
        <w:t>on</w:t>
      </w:r>
      <w:r w:rsidRPr="008C73E3">
        <w:rPr>
          <w:sz w:val="16"/>
        </w:rPr>
        <w:t xml:space="preserve"> Monday </w:t>
      </w:r>
      <w:r w:rsidRPr="008C73E3">
        <w:rPr>
          <w:rStyle w:val="StyleBoldUnderline"/>
        </w:rPr>
        <w:t xml:space="preserve">hailed </w:t>
      </w:r>
      <w:r w:rsidRPr="008C73E3">
        <w:rPr>
          <w:rStyle w:val="StyleBoldUnderline"/>
          <w:bdr w:val="single" w:sz="4" w:space="0" w:color="auto" w:frame="1"/>
        </w:rPr>
        <w:t>progress in their war on drugs</w:t>
      </w:r>
      <w:r w:rsidRPr="008C73E3">
        <w:rPr>
          <w:rStyle w:val="StyleBoldUnderline"/>
        </w:rPr>
        <w:t xml:space="preserve"> after an unprecedented multi-million dollar seizure at an narcotics factory</w:t>
      </w:r>
      <w:r w:rsidRPr="008C73E3">
        <w:rPr>
          <w:sz w:val="16"/>
        </w:rPr>
        <w:t xml:space="preserve"> in eastern Shan state, the Bangkok Post reports. Suspects lined up behind </w:t>
      </w:r>
      <w:r w:rsidRPr="008C73E3">
        <w:rPr>
          <w:color w:val="000000"/>
          <w:sz w:val="16"/>
        </w:rPr>
        <w:t>drugs</w:t>
      </w:r>
      <w:r w:rsidRPr="008C73E3">
        <w:rPr>
          <w:sz w:val="16"/>
        </w:rPr>
        <w:t xml:space="preserve"> and </w:t>
      </w:r>
      <w:r w:rsidRPr="008C73E3">
        <w:rPr>
          <w:color w:val="000000"/>
          <w:sz w:val="16"/>
        </w:rPr>
        <w:t>drug</w:t>
      </w:r>
      <w:r w:rsidRPr="008C73E3">
        <w:rPr>
          <w:sz w:val="16"/>
        </w:rPr>
        <w:t xml:space="preserve"> making equipment in Laukkai. </w:t>
      </w:r>
      <w:r w:rsidRPr="008C73E3">
        <w:rPr>
          <w:rStyle w:val="StyleBoldUnderline"/>
        </w:rPr>
        <w:t>Police detained</w:t>
      </w:r>
      <w:r w:rsidRPr="008C73E3">
        <w:rPr>
          <w:sz w:val="16"/>
        </w:rPr>
        <w:t xml:space="preserve"> nine </w:t>
      </w:r>
      <w:r w:rsidRPr="008C73E3">
        <w:rPr>
          <w:rStyle w:val="StyleBoldUnderline"/>
        </w:rPr>
        <w:t>suspects</w:t>
      </w:r>
      <w:r w:rsidRPr="008C73E3">
        <w:rPr>
          <w:sz w:val="16"/>
        </w:rPr>
        <w:t xml:space="preserve"> with 73 kilograms (161 pounds) of "ice" crystal methamphetamine and 274 kilos of liquid meth </w:t>
      </w:r>
      <w:r w:rsidRPr="008C73E3">
        <w:rPr>
          <w:rStyle w:val="StyleBoldUnderline"/>
        </w:rPr>
        <w:t>along with drug-making equipment</w:t>
      </w:r>
      <w:r w:rsidRPr="008C73E3">
        <w:rPr>
          <w:sz w:val="16"/>
        </w:rPr>
        <w:t xml:space="preserve"> and a pistol during a raid </w:t>
      </w:r>
      <w:r w:rsidRPr="008C73E3">
        <w:rPr>
          <w:color w:val="000000"/>
          <w:sz w:val="16"/>
        </w:rPr>
        <w:t>on</w:t>
      </w:r>
      <w:r w:rsidRPr="008C73E3">
        <w:rPr>
          <w:sz w:val="16"/>
        </w:rPr>
        <w:t xml:space="preserve"> a house in Laukkai </w:t>
      </w:r>
      <w:r w:rsidRPr="008C73E3">
        <w:rPr>
          <w:color w:val="000000"/>
          <w:sz w:val="16"/>
        </w:rPr>
        <w:t>on</w:t>
      </w:r>
      <w:r w:rsidRPr="008C73E3">
        <w:rPr>
          <w:sz w:val="16"/>
        </w:rPr>
        <w:t xml:space="preserve"> July 9, state media reported. Officials said the haul was worth an estimated $3.7 million. "</w:t>
      </w:r>
      <w:r w:rsidRPr="008C73E3">
        <w:rPr>
          <w:rStyle w:val="StyleBoldUnderline"/>
        </w:rPr>
        <w:t>It's our biggest ice seizure in history</w:t>
      </w:r>
      <w:r w:rsidRPr="008C73E3">
        <w:rPr>
          <w:sz w:val="16"/>
        </w:rPr>
        <w:t xml:space="preserve">. It's a part of our crackdown </w:t>
      </w:r>
      <w:r w:rsidRPr="008C73E3">
        <w:rPr>
          <w:color w:val="000000"/>
          <w:sz w:val="16"/>
        </w:rPr>
        <w:t>on</w:t>
      </w:r>
      <w:r w:rsidRPr="008C73E3">
        <w:rPr>
          <w:sz w:val="16"/>
        </w:rPr>
        <w:t xml:space="preserve"> the chemical ingredients and factories," a senior official at the home affairs ministry, who did not want to be named, told AFP. </w:t>
      </w:r>
      <w:r w:rsidRPr="008C73E3">
        <w:rPr>
          <w:rStyle w:val="StyleBoldUnderline"/>
        </w:rPr>
        <w:t>Synthetic drug production and poppy cultivation for opium is prevalent in Myanmar's remote</w:t>
      </w:r>
      <w:r w:rsidRPr="008C73E3">
        <w:rPr>
          <w:sz w:val="16"/>
        </w:rPr>
        <w:t xml:space="preserve"> border </w:t>
      </w:r>
      <w:r w:rsidRPr="008C73E3">
        <w:rPr>
          <w:rStyle w:val="StyleBoldUnderline"/>
        </w:rPr>
        <w:t>areas</w:t>
      </w:r>
      <w:r w:rsidRPr="008C73E3">
        <w:rPr>
          <w:sz w:val="16"/>
        </w:rPr>
        <w:t xml:space="preserve">, where armed ethnic minority rebels have used the profits from narcotics to fund their operations. President Thein Sein's reformist government has signed peace accords with a number of armed groups as part of sweeping reforms since taking power last year. </w:t>
      </w:r>
      <w:r w:rsidRPr="008C73E3">
        <w:rPr>
          <w:rStyle w:val="StyleBoldUnderline"/>
        </w:rPr>
        <w:t>Myanmar</w:t>
      </w:r>
      <w:r w:rsidRPr="008C73E3">
        <w:rPr>
          <w:sz w:val="16"/>
        </w:rPr>
        <w:t xml:space="preserve"> has said it </w:t>
      </w:r>
      <w:r w:rsidRPr="008C73E3">
        <w:rPr>
          <w:rStyle w:val="StyleBoldUnderline"/>
        </w:rPr>
        <w:t xml:space="preserve">aims to </w:t>
      </w:r>
      <w:r w:rsidRPr="008C73E3">
        <w:rPr>
          <w:rStyle w:val="StyleBoldUnderline"/>
          <w:bdr w:val="single" w:sz="4" w:space="0" w:color="auto" w:frame="1"/>
        </w:rPr>
        <w:t>eradicate illegal drugs</w:t>
      </w:r>
      <w:r w:rsidRPr="008C73E3">
        <w:rPr>
          <w:sz w:val="16"/>
        </w:rPr>
        <w:t xml:space="preserve"> by 2014. </w:t>
      </w:r>
      <w:r w:rsidRPr="008C73E3">
        <w:rPr>
          <w:rStyle w:val="StyleBoldUnderline"/>
        </w:rPr>
        <w:t>The country</w:t>
      </w:r>
      <w:r w:rsidRPr="008C73E3">
        <w:rPr>
          <w:sz w:val="16"/>
        </w:rPr>
        <w:t xml:space="preserve">, which </w:t>
      </w:r>
      <w:r w:rsidRPr="008C73E3">
        <w:rPr>
          <w:rStyle w:val="StyleBoldUnderline"/>
        </w:rPr>
        <w:t>is</w:t>
      </w:r>
      <w:r w:rsidRPr="008C73E3">
        <w:rPr>
          <w:sz w:val="16"/>
        </w:rPr>
        <w:t xml:space="preserve"> slowly </w:t>
      </w:r>
      <w:r w:rsidRPr="008C73E3">
        <w:rPr>
          <w:rStyle w:val="StyleBoldUnderline"/>
        </w:rPr>
        <w:t>emerging from decades of military rule</w:t>
      </w:r>
      <w:r w:rsidRPr="008C73E3">
        <w:rPr>
          <w:sz w:val="16"/>
        </w:rPr>
        <w:t xml:space="preserve">, is the world's second-largest opium poppy grower after Afghanistan. Shan state is a major source of methamphetamine tablets, according to the UN, which estimates that global seizures of amphetamine-type stimulants nearly tripled between between 1998 and 2010, reflecting fast-growing demand. In May the government and </w:t>
      </w:r>
      <w:r w:rsidRPr="008C73E3">
        <w:rPr>
          <w:rStyle w:val="StyleBoldUnderline"/>
        </w:rPr>
        <w:t>Shan rebels together agreed to wipe out drug production</w:t>
      </w:r>
      <w:r w:rsidRPr="008C73E3">
        <w:rPr>
          <w:sz w:val="16"/>
        </w:rPr>
        <w:t xml:space="preserve"> in the vast northeastern state. A </w:t>
      </w:r>
      <w:r w:rsidRPr="008C73E3">
        <w:rPr>
          <w:color w:val="000000"/>
          <w:sz w:val="16"/>
        </w:rPr>
        <w:t>drug</w:t>
      </w:r>
      <w:r w:rsidRPr="008C73E3">
        <w:rPr>
          <w:sz w:val="16"/>
        </w:rPr>
        <w:t xml:space="preserve"> control official said the recent raid had posed "many difficulties and risks". He added: "We have no experience like this in the past raiding a factory which produces ice and other stimulants."</w:t>
      </w:r>
      <w:r w:rsidRPr="008C73E3">
        <w:rPr>
          <w:sz w:val="16"/>
        </w:rPr>
        <w:br/>
      </w:r>
    </w:p>
    <w:p w:rsidR="00B93AD7" w:rsidRPr="008C73E3" w:rsidRDefault="00B93AD7" w:rsidP="00B93AD7">
      <w:pPr>
        <w:rPr>
          <w:b/>
        </w:rPr>
      </w:pPr>
      <w:r w:rsidRPr="008C73E3">
        <w:rPr>
          <w:b/>
        </w:rPr>
        <w:t xml:space="preserve">Resettlement efforts have disincentivized production </w:t>
      </w:r>
    </w:p>
    <w:p w:rsidR="00B93AD7" w:rsidRPr="008C73E3" w:rsidRDefault="00B93AD7" w:rsidP="00B93AD7">
      <w:r w:rsidRPr="008C73E3">
        <w:rPr>
          <w:b/>
        </w:rPr>
        <w:t>Brunnstrom, 2k</w:t>
      </w:r>
      <w:r w:rsidRPr="008C73E3">
        <w:t xml:space="preserve"> </w:t>
      </w:r>
      <w:r w:rsidRPr="008C73E3">
        <w:rPr>
          <w:sz w:val="16"/>
        </w:rPr>
        <w:t>(David, Correspondent, EU foreign affairs and NATO for Reuters, “Army moves out opium growers to beat skeptics: Myanmar committed”, 1/17/2000, National Post, Proquest, JKahn)</w:t>
      </w:r>
    </w:p>
    <w:p w:rsidR="00B93AD7" w:rsidRPr="008C73E3" w:rsidRDefault="00B93AD7" w:rsidP="00B93AD7">
      <w:pPr>
        <w:rPr>
          <w:sz w:val="16"/>
        </w:rPr>
      </w:pPr>
      <w:r w:rsidRPr="008C73E3">
        <w:rPr>
          <w:sz w:val="16"/>
        </w:rPr>
        <w:t xml:space="preserve">WAN HUNG, </w:t>
      </w:r>
      <w:r w:rsidRPr="008C73E3">
        <w:rPr>
          <w:color w:val="000000"/>
          <w:sz w:val="16"/>
        </w:rPr>
        <w:t>Myanmar</w:t>
      </w:r>
      <w:r w:rsidRPr="008C73E3">
        <w:rPr>
          <w:sz w:val="16"/>
        </w:rPr>
        <w:t xml:space="preserve"> - </w:t>
      </w:r>
      <w:r w:rsidRPr="008C73E3">
        <w:rPr>
          <w:rStyle w:val="StyleBoldUnderline"/>
        </w:rPr>
        <w:t>An ethnic army in Myanmar battling skepticism about its commitment to stamp out the narcotics trade says it is relocating 50,000 opium growers to force them to kick their drug- producing habit</w:t>
      </w:r>
      <w:r w:rsidRPr="008C73E3">
        <w:rPr>
          <w:sz w:val="16"/>
        </w:rPr>
        <w:t xml:space="preserve">. The United Wa State </w:t>
      </w:r>
      <w:r w:rsidRPr="008C73E3">
        <w:rPr>
          <w:color w:val="000000"/>
          <w:sz w:val="16"/>
        </w:rPr>
        <w:t>Army</w:t>
      </w:r>
      <w:r w:rsidRPr="008C73E3">
        <w:rPr>
          <w:sz w:val="16"/>
        </w:rPr>
        <w:t xml:space="preserve"> (UWSA) said hill farmers and their dependents were being trucked 160 km south from homes on the Chinese border </w:t>
      </w:r>
      <w:r w:rsidRPr="008C73E3">
        <w:rPr>
          <w:color w:val="000000"/>
          <w:sz w:val="16"/>
        </w:rPr>
        <w:t>to</w:t>
      </w:r>
      <w:r w:rsidRPr="008C73E3">
        <w:rPr>
          <w:sz w:val="16"/>
        </w:rPr>
        <w:t xml:space="preserve"> an area of </w:t>
      </w:r>
      <w:r w:rsidRPr="008C73E3">
        <w:rPr>
          <w:color w:val="000000"/>
          <w:sz w:val="16"/>
        </w:rPr>
        <w:t>Myanmar</w:t>
      </w:r>
      <w:r w:rsidRPr="008C73E3">
        <w:rPr>
          <w:sz w:val="16"/>
        </w:rPr>
        <w:t xml:space="preserve">'s Shan state near Thailand </w:t>
      </w:r>
      <w:r w:rsidRPr="008C73E3">
        <w:rPr>
          <w:color w:val="000000"/>
          <w:sz w:val="16"/>
        </w:rPr>
        <w:t>to</w:t>
      </w:r>
      <w:r w:rsidRPr="008C73E3">
        <w:rPr>
          <w:sz w:val="16"/>
        </w:rPr>
        <w:t xml:space="preserve"> grow longans, a tropical fruit. </w:t>
      </w:r>
      <w:r w:rsidRPr="008C73E3">
        <w:rPr>
          <w:color w:val="000000"/>
          <w:sz w:val="16"/>
        </w:rPr>
        <w:t>Myanmar</w:t>
      </w:r>
      <w:r w:rsidRPr="008C73E3">
        <w:rPr>
          <w:sz w:val="16"/>
        </w:rPr>
        <w:t xml:space="preserve">'s military government, which organized a weekend visit for journalists </w:t>
      </w:r>
      <w:r w:rsidRPr="008C73E3">
        <w:rPr>
          <w:color w:val="000000"/>
          <w:sz w:val="16"/>
        </w:rPr>
        <w:t>to opium</w:t>
      </w:r>
      <w:r w:rsidRPr="008C73E3">
        <w:rPr>
          <w:sz w:val="16"/>
        </w:rPr>
        <w:t xml:space="preserve"> growing areas of Shan state, said the program, which started in November, showed that the UWSA was serious about its vow </w:t>
      </w:r>
      <w:r w:rsidRPr="008C73E3">
        <w:rPr>
          <w:color w:val="000000"/>
          <w:sz w:val="16"/>
        </w:rPr>
        <w:t>to</w:t>
      </w:r>
      <w:r w:rsidRPr="008C73E3">
        <w:rPr>
          <w:sz w:val="16"/>
        </w:rPr>
        <w:t xml:space="preserve"> eradicate </w:t>
      </w:r>
      <w:r w:rsidRPr="008C73E3">
        <w:rPr>
          <w:color w:val="000000"/>
          <w:sz w:val="16"/>
        </w:rPr>
        <w:t>opium</w:t>
      </w:r>
      <w:r w:rsidRPr="008C73E3">
        <w:rPr>
          <w:sz w:val="16"/>
        </w:rPr>
        <w:t xml:space="preserve"> by 2005. "We intend </w:t>
      </w:r>
      <w:r w:rsidRPr="008C73E3">
        <w:rPr>
          <w:color w:val="000000"/>
          <w:sz w:val="16"/>
        </w:rPr>
        <w:t>to move</w:t>
      </w:r>
      <w:r w:rsidRPr="008C73E3">
        <w:rPr>
          <w:sz w:val="16"/>
        </w:rPr>
        <w:t xml:space="preserve"> 50,000 people in a three-year period," Kyin Maung Myint, a UWSA liaison officer , told reporters. He said 10,000 had already been moved and the number would rise </w:t>
      </w:r>
      <w:r w:rsidRPr="008C73E3">
        <w:rPr>
          <w:color w:val="000000"/>
          <w:sz w:val="16"/>
        </w:rPr>
        <w:t>to</w:t>
      </w:r>
      <w:r w:rsidRPr="008C73E3">
        <w:rPr>
          <w:sz w:val="16"/>
        </w:rPr>
        <w:t xml:space="preserve"> 20,000 by March. Officials of the </w:t>
      </w:r>
      <w:r w:rsidRPr="008C73E3">
        <w:rPr>
          <w:color w:val="000000"/>
          <w:sz w:val="16"/>
        </w:rPr>
        <w:t xml:space="preserve">Myanmar </w:t>
      </w:r>
      <w:r w:rsidRPr="008C73E3">
        <w:rPr>
          <w:sz w:val="16"/>
        </w:rPr>
        <w:t xml:space="preserve">government and the UWSA admitted that not all those being trucked south were happy </w:t>
      </w:r>
      <w:r w:rsidRPr="008C73E3">
        <w:rPr>
          <w:color w:val="000000"/>
          <w:sz w:val="16"/>
        </w:rPr>
        <w:t>to</w:t>
      </w:r>
      <w:r w:rsidRPr="008C73E3">
        <w:rPr>
          <w:sz w:val="16"/>
        </w:rPr>
        <w:t xml:space="preserve"> go, but said each family would be allocated two hectares </w:t>
      </w:r>
      <w:r w:rsidRPr="008C73E3">
        <w:rPr>
          <w:color w:val="000000"/>
          <w:sz w:val="16"/>
        </w:rPr>
        <w:t>to</w:t>
      </w:r>
      <w:r w:rsidRPr="008C73E3">
        <w:rPr>
          <w:sz w:val="16"/>
        </w:rPr>
        <w:t xml:space="preserve"> farm. Wan Hung, where they are being resettled, was once controlled by Khun Sa, a notorious drug lord wanted in the United States for heroin trafficking who surrendered </w:t>
      </w:r>
      <w:r w:rsidRPr="008C73E3">
        <w:rPr>
          <w:color w:val="000000"/>
          <w:sz w:val="16"/>
        </w:rPr>
        <w:t>to</w:t>
      </w:r>
      <w:r w:rsidRPr="008C73E3">
        <w:rPr>
          <w:sz w:val="16"/>
        </w:rPr>
        <w:t xml:space="preserve"> the government in 1996. Narcotics experts outside </w:t>
      </w:r>
      <w:r w:rsidRPr="008C73E3">
        <w:rPr>
          <w:rStyle w:val="StyleBoldUnderline"/>
        </w:rPr>
        <w:t>Myanmar</w:t>
      </w:r>
      <w:r w:rsidRPr="008C73E3">
        <w:rPr>
          <w:sz w:val="16"/>
        </w:rPr>
        <w:t xml:space="preserve"> say the UWSA, which has 20,000 armed troops and agreed </w:t>
      </w:r>
      <w:r w:rsidRPr="008C73E3">
        <w:rPr>
          <w:color w:val="000000"/>
          <w:sz w:val="16"/>
        </w:rPr>
        <w:t>to</w:t>
      </w:r>
      <w:r w:rsidRPr="008C73E3">
        <w:rPr>
          <w:sz w:val="16"/>
        </w:rPr>
        <w:t xml:space="preserve"> a ceasefire with Yangon in 1989, has </w:t>
      </w:r>
      <w:r w:rsidRPr="008C73E3">
        <w:rPr>
          <w:rStyle w:val="StyleBoldUnderline"/>
        </w:rPr>
        <w:t>stepped into</w:t>
      </w:r>
      <w:r w:rsidRPr="008C73E3">
        <w:rPr>
          <w:sz w:val="16"/>
        </w:rPr>
        <w:t xml:space="preserve"> Khun </w:t>
      </w:r>
      <w:r w:rsidRPr="008C73E3">
        <w:rPr>
          <w:rStyle w:val="StyleBoldUnderline"/>
        </w:rPr>
        <w:t xml:space="preserve">Sa's shoes to become the </w:t>
      </w:r>
      <w:r w:rsidRPr="008C73E3">
        <w:rPr>
          <w:rStyle w:val="StyleBoldUnderline"/>
          <w:bdr w:val="single" w:sz="4" w:space="0" w:color="auto" w:frame="1"/>
        </w:rPr>
        <w:t>main producer of opium</w:t>
      </w:r>
      <w:r w:rsidRPr="008C73E3">
        <w:rPr>
          <w:rStyle w:val="StyleBoldUnderline"/>
        </w:rPr>
        <w:t>, heroin and amphetamines in the "Golden Triangle" narcotics region</w:t>
      </w:r>
      <w:r w:rsidRPr="008C73E3">
        <w:rPr>
          <w:sz w:val="16"/>
        </w:rPr>
        <w:t xml:space="preserve"> where </w:t>
      </w:r>
      <w:r w:rsidRPr="008C73E3">
        <w:rPr>
          <w:color w:val="000000"/>
          <w:sz w:val="16"/>
        </w:rPr>
        <w:t>Myanmar</w:t>
      </w:r>
      <w:r w:rsidRPr="008C73E3">
        <w:rPr>
          <w:sz w:val="16"/>
        </w:rPr>
        <w:t xml:space="preserve">, Laos and Thailand join. According </w:t>
      </w:r>
      <w:r w:rsidRPr="008C73E3">
        <w:rPr>
          <w:color w:val="000000"/>
          <w:sz w:val="16"/>
        </w:rPr>
        <w:t>to</w:t>
      </w:r>
      <w:r w:rsidRPr="008C73E3">
        <w:rPr>
          <w:sz w:val="16"/>
        </w:rPr>
        <w:t xml:space="preserve"> the U.S. State Department International Narcotics Control Strategy Reports, the drug-trafficking </w:t>
      </w:r>
      <w:r w:rsidRPr="008C73E3">
        <w:rPr>
          <w:color w:val="000000"/>
          <w:sz w:val="16"/>
        </w:rPr>
        <w:t>armies</w:t>
      </w:r>
      <w:r w:rsidRPr="008C73E3">
        <w:rPr>
          <w:sz w:val="16"/>
        </w:rPr>
        <w:t xml:space="preserve">, such as the UWSA, with whom the government has negotiated ceasefires but not permanent peace accords, remain heavily into the heroin trade. </w:t>
      </w:r>
      <w:r w:rsidRPr="008C73E3">
        <w:rPr>
          <w:color w:val="000000"/>
          <w:sz w:val="16"/>
        </w:rPr>
        <w:t>Myanmar</w:t>
      </w:r>
      <w:r w:rsidRPr="008C73E3">
        <w:rPr>
          <w:sz w:val="16"/>
        </w:rPr>
        <w:t xml:space="preserve"> officials said global organizations such as the United Nations should help fund their initiative </w:t>
      </w:r>
      <w:r w:rsidRPr="008C73E3">
        <w:rPr>
          <w:color w:val="000000"/>
          <w:sz w:val="16"/>
        </w:rPr>
        <w:t xml:space="preserve">to move </w:t>
      </w:r>
      <w:r w:rsidRPr="008C73E3">
        <w:rPr>
          <w:sz w:val="16"/>
        </w:rPr>
        <w:t xml:space="preserve">families. "We have told the people of the Wa area that poppy growing will be banned and they can no longer grow poppy," said Khin Maung Myint. "Once you have an alternative crop, they have </w:t>
      </w:r>
      <w:r w:rsidRPr="008C73E3">
        <w:rPr>
          <w:color w:val="000000"/>
          <w:sz w:val="16"/>
        </w:rPr>
        <w:t>to move</w:t>
      </w:r>
      <w:r w:rsidRPr="008C73E3">
        <w:rPr>
          <w:sz w:val="16"/>
        </w:rPr>
        <w:t xml:space="preserve"> down south here," he said. "They have been persuaded and some we have urged </w:t>
      </w:r>
      <w:r w:rsidRPr="008C73E3">
        <w:rPr>
          <w:color w:val="000000"/>
          <w:sz w:val="16"/>
        </w:rPr>
        <w:t>to move</w:t>
      </w:r>
      <w:r w:rsidRPr="008C73E3">
        <w:rPr>
          <w:sz w:val="16"/>
        </w:rPr>
        <w:t xml:space="preserve">, but with some we have </w:t>
      </w:r>
      <w:r w:rsidRPr="008C73E3">
        <w:rPr>
          <w:color w:val="000000"/>
          <w:sz w:val="16"/>
        </w:rPr>
        <w:t>to</w:t>
      </w:r>
      <w:r w:rsidRPr="008C73E3">
        <w:rPr>
          <w:sz w:val="16"/>
        </w:rPr>
        <w:t xml:space="preserve"> insist." He said about 600 families were arriving in Wan Hung each day and have built homes in a temporary resettlement area. Colonel Kyaw Thein, of </w:t>
      </w:r>
      <w:r w:rsidRPr="008C73E3">
        <w:rPr>
          <w:color w:val="000000"/>
          <w:sz w:val="16"/>
        </w:rPr>
        <w:t>Myanmar</w:t>
      </w:r>
      <w:r w:rsidRPr="008C73E3">
        <w:rPr>
          <w:sz w:val="16"/>
        </w:rPr>
        <w:t xml:space="preserve">'s counter-narcotics agency, said </w:t>
      </w:r>
      <w:r w:rsidRPr="008C73E3">
        <w:rPr>
          <w:u w:val="single"/>
        </w:rPr>
        <w:t>those being moved were</w:t>
      </w:r>
      <w:r w:rsidRPr="008C73E3">
        <w:rPr>
          <w:sz w:val="16"/>
        </w:rPr>
        <w:t xml:space="preserve"> mostly ethnic Wa, but included members of other hill tribes also </w:t>
      </w:r>
      <w:r w:rsidRPr="008C73E3">
        <w:rPr>
          <w:u w:val="single"/>
        </w:rPr>
        <w:t>living in the region</w:t>
      </w:r>
      <w:r w:rsidRPr="008C73E3">
        <w:rPr>
          <w:sz w:val="16"/>
        </w:rPr>
        <w:t xml:space="preserve">, which </w:t>
      </w:r>
      <w:r w:rsidRPr="008C73E3">
        <w:rPr>
          <w:rStyle w:val="StyleBoldUnderline"/>
          <w:sz w:val="16"/>
        </w:rPr>
        <w:t xml:space="preserve">is </w:t>
      </w:r>
      <w:r w:rsidRPr="008C73E3">
        <w:rPr>
          <w:rStyle w:val="StyleBoldUnderline"/>
        </w:rPr>
        <w:t>suitable for few crops except opium</w:t>
      </w:r>
      <w:r w:rsidRPr="008C73E3">
        <w:rPr>
          <w:sz w:val="16"/>
        </w:rPr>
        <w:t xml:space="preserve">. Yangon, which rejects allegations by the United States and other countries that it is doing too little </w:t>
      </w:r>
      <w:r w:rsidRPr="008C73E3">
        <w:rPr>
          <w:color w:val="000000"/>
          <w:sz w:val="16"/>
        </w:rPr>
        <w:t>to</w:t>
      </w:r>
      <w:r w:rsidRPr="008C73E3">
        <w:rPr>
          <w:sz w:val="16"/>
        </w:rPr>
        <w:t xml:space="preserve"> eradicate drugs, was pleased with </w:t>
      </w:r>
      <w:r w:rsidRPr="008C73E3">
        <w:rPr>
          <w:u w:val="single"/>
        </w:rPr>
        <w:t>the project</w:t>
      </w:r>
      <w:r w:rsidRPr="008C73E3">
        <w:rPr>
          <w:sz w:val="16"/>
        </w:rPr>
        <w:t xml:space="preserve">. "I think </w:t>
      </w:r>
      <w:r w:rsidRPr="008C73E3">
        <w:rPr>
          <w:rStyle w:val="StyleBoldUnderline"/>
          <w:sz w:val="16"/>
        </w:rPr>
        <w:t xml:space="preserve">it </w:t>
      </w:r>
      <w:r w:rsidRPr="008C73E3">
        <w:rPr>
          <w:rStyle w:val="StyleBoldUnderline"/>
        </w:rPr>
        <w:t>will result in a very significant reduction in production</w:t>
      </w:r>
      <w:r w:rsidRPr="008C73E3">
        <w:rPr>
          <w:sz w:val="16"/>
        </w:rPr>
        <w:t xml:space="preserve">," said Kyaw Thein. "It will be a very big achievement." He said </w:t>
      </w:r>
      <w:r w:rsidRPr="008C73E3">
        <w:rPr>
          <w:color w:val="000000"/>
          <w:sz w:val="16"/>
        </w:rPr>
        <w:t>Myanmar</w:t>
      </w:r>
      <w:r w:rsidRPr="008C73E3">
        <w:rPr>
          <w:sz w:val="16"/>
        </w:rPr>
        <w:t xml:space="preserve">'s estimates for </w:t>
      </w:r>
      <w:r w:rsidRPr="008C73E3">
        <w:rPr>
          <w:color w:val="000000"/>
          <w:sz w:val="16"/>
        </w:rPr>
        <w:t>opium</w:t>
      </w:r>
      <w:r w:rsidRPr="008C73E3">
        <w:rPr>
          <w:sz w:val="16"/>
        </w:rPr>
        <w:t xml:space="preserve"> production for the season </w:t>
      </w:r>
      <w:r w:rsidRPr="008C73E3">
        <w:rPr>
          <w:color w:val="000000"/>
          <w:sz w:val="16"/>
        </w:rPr>
        <w:t>to</w:t>
      </w:r>
      <w:r w:rsidRPr="008C73E3">
        <w:rPr>
          <w:sz w:val="16"/>
        </w:rPr>
        <w:t xml:space="preserve"> April, 1999, were slightly less than U.S. intelligence estimates of just over 1,000 tons. The UN Drug Control Program estimates 1,200 tons. Ten tons of</w:t>
      </w:r>
      <w:r w:rsidRPr="008C73E3">
        <w:rPr>
          <w:color w:val="000000"/>
          <w:sz w:val="16"/>
        </w:rPr>
        <w:t>opium</w:t>
      </w:r>
      <w:r w:rsidRPr="008C73E3">
        <w:rPr>
          <w:sz w:val="16"/>
        </w:rPr>
        <w:t xml:space="preserve"> can be processed into one ton of heroin. </w:t>
      </w:r>
      <w:r w:rsidRPr="008C73E3">
        <w:rPr>
          <w:color w:val="000000"/>
          <w:sz w:val="16"/>
        </w:rPr>
        <w:t>Myanmar</w:t>
      </w:r>
      <w:r w:rsidRPr="008C73E3">
        <w:rPr>
          <w:sz w:val="16"/>
        </w:rPr>
        <w:t xml:space="preserve"> officials have complained that U.S. experts blamed overly dry weather for a sharp 38% fall in output last year and insist their eradication efforts should be given more credit. In an effort </w:t>
      </w:r>
      <w:r w:rsidRPr="008C73E3">
        <w:rPr>
          <w:color w:val="000000"/>
          <w:sz w:val="16"/>
        </w:rPr>
        <w:t>to</w:t>
      </w:r>
      <w:r w:rsidRPr="008C73E3">
        <w:rPr>
          <w:sz w:val="16"/>
        </w:rPr>
        <w:t xml:space="preserve"> prove their point on Saturday, they flew journalists by helicopter </w:t>
      </w:r>
      <w:r w:rsidRPr="008C73E3">
        <w:rPr>
          <w:color w:val="000000"/>
          <w:sz w:val="16"/>
        </w:rPr>
        <w:t>to</w:t>
      </w:r>
      <w:r w:rsidRPr="008C73E3">
        <w:rPr>
          <w:sz w:val="16"/>
        </w:rPr>
        <w:t xml:space="preserve"> watch ethnic Lahu tribes people and soldiers use bamboo sticks </w:t>
      </w:r>
      <w:r w:rsidRPr="008C73E3">
        <w:rPr>
          <w:color w:val="000000"/>
          <w:sz w:val="16"/>
        </w:rPr>
        <w:t>to</w:t>
      </w:r>
      <w:r w:rsidRPr="008C73E3">
        <w:rPr>
          <w:sz w:val="16"/>
        </w:rPr>
        <w:t xml:space="preserve"> slash down </w:t>
      </w:r>
      <w:r w:rsidRPr="008C73E3">
        <w:rPr>
          <w:color w:val="000000"/>
          <w:sz w:val="16"/>
        </w:rPr>
        <w:t>opium</w:t>
      </w:r>
      <w:r w:rsidRPr="008C73E3">
        <w:rPr>
          <w:sz w:val="16"/>
        </w:rPr>
        <w:t xml:space="preserve"> poppies. Leaders of the UWSA themselves, who narcotics experts outside </w:t>
      </w:r>
      <w:r w:rsidRPr="008C73E3">
        <w:rPr>
          <w:color w:val="000000"/>
          <w:sz w:val="16"/>
        </w:rPr>
        <w:t>Myanmar</w:t>
      </w:r>
      <w:r w:rsidRPr="008C73E3">
        <w:rPr>
          <w:sz w:val="16"/>
        </w:rPr>
        <w:t xml:space="preserve"> say have diversified into mass-production of methamphetamines now flooding into Thailand, said their anti-drug pledge should be taken at face value and supported financially by the international community. </w:t>
      </w:r>
    </w:p>
    <w:p w:rsidR="00B93AD7" w:rsidRPr="008C73E3" w:rsidRDefault="00B93AD7" w:rsidP="00B93AD7"/>
    <w:p w:rsidR="00B93AD7" w:rsidRPr="00B93AD7" w:rsidRDefault="00B93AD7" w:rsidP="00B93AD7"/>
    <w:p w:rsidR="00B93AD7" w:rsidRDefault="00B93AD7" w:rsidP="00B93AD7">
      <w:pPr>
        <w:pStyle w:val="Heading2"/>
      </w:pPr>
      <w:r>
        <w:lastRenderedPageBreak/>
        <w:t>Prolif Possible</w:t>
      </w:r>
    </w:p>
    <w:p w:rsidR="00B93AD7" w:rsidRPr="00B93AD7" w:rsidRDefault="00B93AD7" w:rsidP="00B93AD7">
      <w:pPr>
        <w:rPr>
          <w:b/>
        </w:rPr>
      </w:pPr>
      <w:r w:rsidRPr="00B93AD7">
        <w:rPr>
          <w:b/>
        </w:rPr>
        <w:t>Burma could seek nuclear weapons—recent policy changes increase the risk</w:t>
      </w:r>
    </w:p>
    <w:p w:rsidR="00B93AD7" w:rsidRPr="008C73E3" w:rsidRDefault="00B93AD7" w:rsidP="00B93AD7">
      <w:pPr>
        <w:pStyle w:val="Cites"/>
        <w:rPr>
          <w:rFonts w:ascii="Georgia" w:hAnsi="Georgia"/>
        </w:rPr>
      </w:pPr>
      <w:r w:rsidRPr="008C73E3">
        <w:rPr>
          <w:rFonts w:ascii="Georgia" w:hAnsi="Georgia"/>
        </w:rPr>
        <w:t>Selth, 7</w:t>
      </w:r>
    </w:p>
    <w:p w:rsidR="00B93AD7" w:rsidRPr="008C73E3" w:rsidRDefault="00B93AD7" w:rsidP="00B93AD7">
      <w:pPr>
        <w:pStyle w:val="cards"/>
        <w:rPr>
          <w:rFonts w:ascii="Georgia" w:hAnsi="Georgia"/>
        </w:rPr>
      </w:pPr>
      <w:r w:rsidRPr="008C73E3">
        <w:rPr>
          <w:rFonts w:ascii="Georgia" w:hAnsi="Georgia"/>
        </w:rPr>
        <w:t>(Andrew, Research Fellow at the Griffith Asia Institute, ‘Burma and Nuclear Proliferation: Policies and perceptions’, Regional Outlook Paper No. 12, 2007, www.griffith.edu.au/__data/assets/pdf_file/0015/18240/regional-outlook-volume-12.pdf)</w:t>
      </w:r>
    </w:p>
    <w:p w:rsidR="00B93AD7" w:rsidRPr="008C73E3" w:rsidRDefault="00B93AD7" w:rsidP="00B93AD7">
      <w:pPr>
        <w:pStyle w:val="cards"/>
        <w:rPr>
          <w:rFonts w:ascii="Georgia" w:hAnsi="Georgia"/>
          <w:sz w:val="16"/>
        </w:rPr>
      </w:pPr>
      <w:r w:rsidRPr="008C73E3">
        <w:rPr>
          <w:rStyle w:val="StyleBoldUnderline"/>
          <w:rFonts w:ascii="Georgia" w:hAnsi="Georgia"/>
        </w:rPr>
        <w:t>Before 2000, the idea that Burma might one day become a nuclear power was</w:t>
      </w:r>
      <w:r w:rsidRPr="008C73E3">
        <w:rPr>
          <w:rFonts w:ascii="Georgia" w:hAnsi="Georgia"/>
          <w:sz w:val="16"/>
        </w:rPr>
        <w:t xml:space="preserve"> considered </w:t>
      </w:r>
      <w:r w:rsidRPr="008C73E3">
        <w:rPr>
          <w:rStyle w:val="StyleBoldUnderline"/>
          <w:rFonts w:ascii="Georgia" w:hAnsi="Georgia"/>
        </w:rPr>
        <w:t>fanciful</w:t>
      </w:r>
      <w:r w:rsidRPr="008C73E3">
        <w:rPr>
          <w:rFonts w:ascii="Georgia" w:hAnsi="Georgia"/>
          <w:sz w:val="16"/>
        </w:rPr>
        <w:t xml:space="preserve">. Indeed, so unlikely was it seen to be that major military institutions in two Western countries used such a scenario as the basis for classroom training exercises. As a test of strategic analytical skills, these institutions asked their students – military officers and civilians from a wide range of countries – to </w:t>
      </w:r>
      <w:r w:rsidRPr="008C73E3">
        <w:rPr>
          <w:rStyle w:val="StyleBoldUnderline"/>
          <w:rFonts w:ascii="Georgia" w:hAnsi="Georgia"/>
        </w:rPr>
        <w:t>consider the implications of Burma, supplied with nuclear weapons and ballistic missiles</w:t>
      </w:r>
      <w:r w:rsidRPr="008C73E3">
        <w:rPr>
          <w:rFonts w:ascii="Georgia" w:hAnsi="Georgia"/>
          <w:sz w:val="16"/>
        </w:rPr>
        <w:t xml:space="preserve"> by another pariah state, precipitating an international crisis. In one case, the threat was immediate, with the notional nuclear-armed missiles aimed at a neighbouring country allied with the United States (US). In the other case the threat was less direct, and formed the basis of an attempt by Burma’s military government to exercise leverage over other countries, mainly through the United Nations (UN). In both exercises, the students were asked to assess the dangers posed by Burma’s actions and to consider how the international community might respond. </w:t>
      </w:r>
      <w:r w:rsidRPr="008C73E3">
        <w:rPr>
          <w:rStyle w:val="StyleBoldUnderline"/>
          <w:rFonts w:ascii="Georgia" w:hAnsi="Georgia"/>
        </w:rPr>
        <w:t>After 2000</w:t>
      </w:r>
      <w:r w:rsidRPr="008C73E3">
        <w:rPr>
          <w:rFonts w:ascii="Georgia" w:hAnsi="Georgia"/>
          <w:sz w:val="16"/>
        </w:rPr>
        <w:t xml:space="preserve">, however, </w:t>
      </w:r>
      <w:r w:rsidRPr="008C73E3">
        <w:rPr>
          <w:rStyle w:val="StyleBoldUnderline"/>
          <w:rFonts w:ascii="Georgia" w:hAnsi="Georgia"/>
        </w:rPr>
        <w:t>these fictional scenarios seemed to be coming true</w:t>
      </w:r>
      <w:r w:rsidRPr="008C73E3">
        <w:rPr>
          <w:rFonts w:ascii="Georgia" w:hAnsi="Georgia"/>
          <w:sz w:val="16"/>
        </w:rPr>
        <w:t xml:space="preserve">. That year, </w:t>
      </w:r>
      <w:r w:rsidRPr="008C73E3">
        <w:rPr>
          <w:rStyle w:val="StyleBoldUnderline"/>
          <w:rFonts w:ascii="Georgia" w:hAnsi="Georgia"/>
        </w:rPr>
        <w:t>Burma announced that it planned to purchase a nuclear reactor from Russia</w:t>
      </w:r>
      <w:r w:rsidRPr="008C73E3">
        <w:rPr>
          <w:rFonts w:ascii="Georgia" w:hAnsi="Georgia"/>
          <w:sz w:val="16"/>
        </w:rPr>
        <w:t xml:space="preserve">. Given Burma’s instability and low level of technical development, this was itself a cause for concern. </w:t>
      </w:r>
      <w:r w:rsidRPr="008C73E3">
        <w:rPr>
          <w:rStyle w:val="StyleBoldUnderline"/>
          <w:rFonts w:ascii="Georgia" w:hAnsi="Georgia"/>
        </w:rPr>
        <w:t>When the Russian deal appeared to break down in 2003, there were fears that Burma had turned to North Korea</w:t>
      </w:r>
      <w:r w:rsidRPr="008C73E3">
        <w:rPr>
          <w:rFonts w:ascii="Georgia" w:hAnsi="Georgia"/>
          <w:sz w:val="16"/>
        </w:rPr>
        <w:t xml:space="preserve"> to acquire nuclear technology and possibly also nuclear weapons. At the same time there was speculation that, even if Burma did not want its own nuclear weapons, it could be enlisted to support North Korea’s nuclear program and perhaps even to hide a few North Korean weapons from the US and international monitoring agencies. These stories, which were given wide circulation in the news media, followed reports that the Rangoon regime was trying to purchase some ballistic missiles from Pyongyang. The Burmese government strongly denied that it was seeking to acquire any strategic weapon systems, but suspicions clearly remain. As with so many issues relating to Burma’s security, and security policies, </w:t>
      </w:r>
      <w:r w:rsidRPr="008C73E3">
        <w:rPr>
          <w:rStyle w:val="StyleBoldUnderline"/>
          <w:rFonts w:ascii="Georgia" w:hAnsi="Georgia"/>
        </w:rPr>
        <w:t>the real picture is difficult to discover and interpret</w:t>
      </w:r>
      <w:r w:rsidRPr="008C73E3">
        <w:rPr>
          <w:rFonts w:ascii="Georgia" w:hAnsi="Georgia"/>
          <w:sz w:val="16"/>
        </w:rPr>
        <w:t xml:space="preserve">. There is very little hard, verifiable information available to test perceptions, and to put the rumours and sensationalist press reporting into a clear perspective. </w:t>
      </w:r>
      <w:r w:rsidRPr="008C73E3">
        <w:rPr>
          <w:rStyle w:val="StyleBoldUnderline"/>
          <w:rFonts w:ascii="Georgia" w:hAnsi="Georgia"/>
        </w:rPr>
        <w:t>This problem is compounded by the highly charged atmosphere that often surrounds consideration of Burma-related issues</w:t>
      </w:r>
      <w:r w:rsidRPr="008C73E3">
        <w:rPr>
          <w:rFonts w:ascii="Georgia" w:hAnsi="Georgia"/>
          <w:sz w:val="16"/>
        </w:rPr>
        <w:t xml:space="preserve">. The public debate tends to be dominated by Burmese expatriates, foreign activists and specialist academics, many of who have strong personal views and specific policy agendas. </w:t>
      </w:r>
      <w:r w:rsidRPr="008C73E3">
        <w:rPr>
          <w:rStyle w:val="StyleBoldUnderline"/>
          <w:rFonts w:ascii="Georgia" w:hAnsi="Georgia"/>
        </w:rPr>
        <w:t>Yet Burma’s</w:t>
      </w:r>
      <w:r w:rsidRPr="008C73E3">
        <w:rPr>
          <w:rFonts w:ascii="Georgia" w:hAnsi="Georgia"/>
          <w:sz w:val="16"/>
        </w:rPr>
        <w:t xml:space="preserve"> approach to global disarmament, its </w:t>
      </w:r>
      <w:r w:rsidRPr="008C73E3">
        <w:rPr>
          <w:rStyle w:val="StyleBoldUnderline"/>
          <w:rFonts w:ascii="Georgia" w:hAnsi="Georgia"/>
        </w:rPr>
        <w:t>plans for a research reactor and its possible interest in acquiring nuclear weapons (and the missiles to deliver them</w:t>
      </w:r>
      <w:r w:rsidRPr="008C73E3">
        <w:rPr>
          <w:rFonts w:ascii="Georgia" w:hAnsi="Georgia"/>
          <w:sz w:val="16"/>
        </w:rPr>
        <w:t xml:space="preserve">) all </w:t>
      </w:r>
      <w:r w:rsidRPr="008C73E3">
        <w:rPr>
          <w:rStyle w:val="StyleBoldUnderline"/>
          <w:rFonts w:ascii="Georgia" w:hAnsi="Georgia"/>
        </w:rPr>
        <w:t>demand careful and objective analysis</w:t>
      </w:r>
      <w:r w:rsidRPr="008C73E3">
        <w:rPr>
          <w:rFonts w:ascii="Georgia" w:hAnsi="Georgia"/>
          <w:sz w:val="16"/>
        </w:rPr>
        <w:t xml:space="preserve">. For, if the news reports are true and Burma does indeed pose a nuclear proliferation risk, </w:t>
      </w:r>
      <w:r w:rsidRPr="008C73E3">
        <w:rPr>
          <w:rStyle w:val="StyleBoldUnderline"/>
          <w:rFonts w:ascii="Georgia" w:hAnsi="Georgia"/>
        </w:rPr>
        <w:t>there would appear to be little that the international community can do to dissuade Burma’s military leadership from its present course</w:t>
      </w:r>
      <w:r w:rsidRPr="008C73E3">
        <w:rPr>
          <w:rFonts w:ascii="Georgia" w:hAnsi="Georgia"/>
          <w:sz w:val="16"/>
        </w:rPr>
        <w:t>.</w:t>
      </w:r>
    </w:p>
    <w:p w:rsidR="00B93AD7" w:rsidRPr="008C73E3" w:rsidRDefault="00B93AD7" w:rsidP="00B93AD7">
      <w:pPr>
        <w:pStyle w:val="cards"/>
        <w:rPr>
          <w:rFonts w:ascii="Georgia" w:hAnsi="Georgia"/>
        </w:rPr>
      </w:pPr>
    </w:p>
    <w:p w:rsidR="00B93AD7" w:rsidRPr="00B93AD7" w:rsidRDefault="00B93AD7" w:rsidP="00B93AD7">
      <w:pPr>
        <w:rPr>
          <w:b/>
        </w:rPr>
      </w:pPr>
      <w:r w:rsidRPr="00B93AD7">
        <w:rPr>
          <w:b/>
        </w:rPr>
        <w:t>Burma is seeking nuclear weapons now</w:t>
      </w:r>
    </w:p>
    <w:p w:rsidR="00B93AD7" w:rsidRPr="008C73E3" w:rsidRDefault="00B93AD7" w:rsidP="00B93AD7">
      <w:pPr>
        <w:pStyle w:val="Cites"/>
        <w:rPr>
          <w:rFonts w:ascii="Georgia" w:hAnsi="Georgia"/>
        </w:rPr>
      </w:pPr>
      <w:r w:rsidRPr="008C73E3">
        <w:rPr>
          <w:rFonts w:ascii="Georgia" w:hAnsi="Georgia"/>
        </w:rPr>
        <w:t>Green &amp; Mitchell, 7</w:t>
      </w:r>
    </w:p>
    <w:p w:rsidR="00B93AD7" w:rsidRPr="008C73E3" w:rsidRDefault="00B93AD7" w:rsidP="00B93AD7">
      <w:pPr>
        <w:pStyle w:val="cards"/>
        <w:rPr>
          <w:rFonts w:ascii="Georgia" w:hAnsi="Georgia"/>
          <w:sz w:val="16"/>
        </w:rPr>
      </w:pPr>
      <w:r w:rsidRPr="008C73E3">
        <w:rPr>
          <w:rFonts w:ascii="Georgia" w:hAnsi="Georgia"/>
          <w:sz w:val="16"/>
        </w:rPr>
        <w:t>(Michael Green is Associate Professor of International Relations at the Edmund A. Walsh School of Foreign Service at Georgetown University and a Senior Adviser and Japan Chair at the Center for Strategic and International Studies. Derek Mitchell is a Senior Fellow and Director for Asia Strategy at CSIS, Foreign Affairs, Nov/Dec)</w:t>
      </w:r>
    </w:p>
    <w:p w:rsidR="00B93AD7" w:rsidRPr="008C73E3" w:rsidRDefault="00B93AD7" w:rsidP="00B93AD7">
      <w:pPr>
        <w:pStyle w:val="cards"/>
        <w:rPr>
          <w:rFonts w:ascii="Georgia" w:hAnsi="Georgia"/>
          <w:sz w:val="16"/>
        </w:rPr>
      </w:pPr>
      <w:r w:rsidRPr="008C73E3">
        <w:rPr>
          <w:rFonts w:ascii="Georgia" w:hAnsi="Georgia"/>
          <w:sz w:val="16"/>
        </w:rPr>
        <w:t xml:space="preserve">Worse, the </w:t>
      </w:r>
      <w:r w:rsidRPr="008C73E3">
        <w:rPr>
          <w:rStyle w:val="StyleBoldUnderline"/>
          <w:rFonts w:ascii="Georgia" w:hAnsi="Georgia"/>
        </w:rPr>
        <w:t>SPDC appears to have been taking a</w:t>
      </w:r>
      <w:r w:rsidRPr="008C73E3">
        <w:rPr>
          <w:rFonts w:ascii="Georgia" w:hAnsi="Georgia"/>
          <w:sz w:val="16"/>
        </w:rPr>
        <w:t xml:space="preserve">n even </w:t>
      </w:r>
      <w:r w:rsidRPr="008C73E3">
        <w:rPr>
          <w:rStyle w:val="StyleBoldUnderline"/>
          <w:rFonts w:ascii="Georgia" w:hAnsi="Georgia"/>
        </w:rPr>
        <w:t>more threatening turn</w:t>
      </w:r>
      <w:r w:rsidRPr="008C73E3">
        <w:rPr>
          <w:rFonts w:ascii="Georgia" w:hAnsi="Georgia"/>
          <w:sz w:val="16"/>
        </w:rPr>
        <w:t xml:space="preserve"> recently. Western </w:t>
      </w:r>
      <w:r w:rsidRPr="008C73E3">
        <w:rPr>
          <w:rStyle w:val="StyleBoldUnderline"/>
          <w:rFonts w:ascii="Georgia" w:hAnsi="Georgia"/>
        </w:rPr>
        <w:t>intelligence officials have suspected</w:t>
      </w:r>
      <w:r w:rsidRPr="008C73E3">
        <w:rPr>
          <w:rFonts w:ascii="Georgia" w:hAnsi="Georgia"/>
          <w:sz w:val="16"/>
        </w:rPr>
        <w:t xml:space="preserve"> for several years that </w:t>
      </w:r>
      <w:r w:rsidRPr="008C73E3">
        <w:rPr>
          <w:rStyle w:val="StyleBoldUnderline"/>
          <w:rFonts w:ascii="Georgia" w:hAnsi="Georgia"/>
        </w:rPr>
        <w:t>the regime has had an interest in following the model of North Korea</w:t>
      </w:r>
      <w:r w:rsidRPr="008C73E3">
        <w:rPr>
          <w:rFonts w:ascii="Georgia" w:hAnsi="Georgia"/>
          <w:sz w:val="16"/>
        </w:rPr>
        <w:t xml:space="preserve"> and achieving military autarky </w:t>
      </w:r>
      <w:r w:rsidRPr="008C73E3">
        <w:rPr>
          <w:rStyle w:val="StyleBoldUnderline"/>
          <w:rFonts w:ascii="Georgia" w:hAnsi="Georgia"/>
        </w:rPr>
        <w:t>by developing ballistic missiles and nuclear weapons</w:t>
      </w:r>
      <w:r w:rsidRPr="008C73E3">
        <w:rPr>
          <w:rFonts w:ascii="Georgia" w:hAnsi="Georgia"/>
          <w:sz w:val="16"/>
        </w:rPr>
        <w:t xml:space="preserve">. Last spring, the junta normalized relations and initiated conventional weapons trade with North Korea in violation of UN sanctions against Pyongyang. And </w:t>
      </w:r>
      <w:r w:rsidRPr="008C73E3">
        <w:rPr>
          <w:rStyle w:val="StyleBoldUnderline"/>
          <w:rFonts w:ascii="Georgia" w:hAnsi="Georgia"/>
        </w:rPr>
        <w:t>despite Burma's ample reserves</w:t>
      </w:r>
      <w:r w:rsidRPr="008C73E3">
        <w:rPr>
          <w:rFonts w:ascii="Georgia" w:hAnsi="Georgia"/>
          <w:sz w:val="16"/>
        </w:rPr>
        <w:t xml:space="preserve"> of oil and gas, </w:t>
      </w:r>
      <w:r w:rsidRPr="008C73E3">
        <w:rPr>
          <w:rStyle w:val="StyleBoldUnderline"/>
          <w:rFonts w:ascii="Georgia" w:hAnsi="Georgia"/>
        </w:rPr>
        <w:t>it signed an agreement with Russia to develop</w:t>
      </w:r>
      <w:r w:rsidRPr="008C73E3">
        <w:rPr>
          <w:rFonts w:ascii="Georgia" w:hAnsi="Georgia"/>
          <w:sz w:val="16"/>
        </w:rPr>
        <w:t xml:space="preserve"> what it says will be peaceful </w:t>
      </w:r>
      <w:r w:rsidRPr="008C73E3">
        <w:rPr>
          <w:rStyle w:val="StyleBoldUnderline"/>
          <w:rFonts w:ascii="Georgia" w:hAnsi="Georgia"/>
        </w:rPr>
        <w:t>nuclear capabilities</w:t>
      </w:r>
      <w:r w:rsidRPr="008C73E3">
        <w:rPr>
          <w:rFonts w:ascii="Georgia" w:hAnsi="Georgia"/>
          <w:sz w:val="16"/>
        </w:rPr>
        <w:t xml:space="preserve">. For these reasons, despite urgent problems elsewhere in the world, </w:t>
      </w:r>
      <w:r w:rsidRPr="008C73E3">
        <w:rPr>
          <w:rStyle w:val="StyleBoldUnderline"/>
          <w:rFonts w:ascii="Georgia" w:hAnsi="Georgia"/>
        </w:rPr>
        <w:t>all</w:t>
      </w:r>
      <w:r w:rsidRPr="008C73E3">
        <w:rPr>
          <w:rFonts w:ascii="Georgia" w:hAnsi="Georgia"/>
          <w:sz w:val="16"/>
        </w:rPr>
        <w:t xml:space="preserve"> responsible </w:t>
      </w:r>
      <w:r w:rsidRPr="008C73E3">
        <w:rPr>
          <w:rStyle w:val="StyleBoldUnderline"/>
          <w:rFonts w:ascii="Georgia" w:hAnsi="Georgia"/>
        </w:rPr>
        <w:t>members of the international community should be concerned about the course Burma is taking</w:t>
      </w:r>
      <w:r w:rsidRPr="008C73E3">
        <w:rPr>
          <w:rFonts w:ascii="Georgia" w:hAnsi="Georgia"/>
          <w:sz w:val="16"/>
        </w:rPr>
        <w:t>.</w:t>
      </w:r>
    </w:p>
    <w:p w:rsidR="00B93AD7" w:rsidRPr="00B93AD7" w:rsidRDefault="00B93AD7" w:rsidP="00B93AD7"/>
    <w:p w:rsidR="00B93AD7" w:rsidRDefault="00B93AD7" w:rsidP="00B93AD7">
      <w:pPr>
        <w:pStyle w:val="Heading2"/>
      </w:pPr>
      <w:r>
        <w:lastRenderedPageBreak/>
        <w:t>Impact – BioD</w:t>
      </w:r>
    </w:p>
    <w:p w:rsidR="00B93AD7" w:rsidRPr="008C73E3" w:rsidRDefault="00B93AD7" w:rsidP="00B93AD7">
      <w:pPr>
        <w:pStyle w:val="Tags"/>
        <w:rPr>
          <w:rFonts w:ascii="Georgia" w:hAnsi="Georgia"/>
          <w:sz w:val="22"/>
        </w:rPr>
      </w:pPr>
      <w:r w:rsidRPr="008C73E3">
        <w:rPr>
          <w:rFonts w:ascii="Georgia" w:hAnsi="Georgia"/>
          <w:sz w:val="22"/>
        </w:rPr>
        <w:t>Burmese drug trade causes deforestation and destroys biodiversity</w:t>
      </w:r>
    </w:p>
    <w:p w:rsidR="00B93AD7" w:rsidRPr="008C73E3" w:rsidRDefault="00B93AD7" w:rsidP="00B93AD7">
      <w:pPr>
        <w:pStyle w:val="cards"/>
        <w:rPr>
          <w:rStyle w:val="StyleStyleBold12pt"/>
          <w:rFonts w:ascii="Georgia" w:hAnsi="Georgia"/>
        </w:rPr>
      </w:pPr>
      <w:r w:rsidRPr="008C73E3">
        <w:rPr>
          <w:rStyle w:val="StyleStyleBold12pt"/>
          <w:rFonts w:ascii="Georgia" w:hAnsi="Georgia"/>
        </w:rPr>
        <w:t>Huang, 98</w:t>
      </w:r>
    </w:p>
    <w:p w:rsidR="00B93AD7" w:rsidRPr="008C73E3" w:rsidRDefault="00B93AD7" w:rsidP="00B93AD7">
      <w:pPr>
        <w:pStyle w:val="cards"/>
        <w:rPr>
          <w:rFonts w:ascii="Georgia" w:hAnsi="Georgia"/>
          <w:sz w:val="16"/>
        </w:rPr>
      </w:pPr>
      <w:r w:rsidRPr="008C73E3">
        <w:rPr>
          <w:rFonts w:ascii="Georgia" w:hAnsi="Georgia"/>
          <w:sz w:val="16"/>
        </w:rPr>
        <w:t>(Cheng-Chia, American University Trade and Environment Database, TED Case Studies, Vol. 8 No. 1, http://www.american.edu/ted/opium.htm)</w:t>
      </w:r>
    </w:p>
    <w:p w:rsidR="00B93AD7" w:rsidRPr="008C73E3" w:rsidRDefault="00B93AD7" w:rsidP="00B93AD7">
      <w:pPr>
        <w:pStyle w:val="cards"/>
        <w:rPr>
          <w:rFonts w:ascii="Georgia" w:hAnsi="Georgia"/>
          <w:sz w:val="16"/>
        </w:rPr>
      </w:pPr>
      <w:r w:rsidRPr="008C73E3">
        <w:rPr>
          <w:rFonts w:ascii="Georgia" w:hAnsi="Georgia"/>
          <w:sz w:val="16"/>
        </w:rPr>
        <w:t xml:space="preserve">Other </w:t>
      </w:r>
      <w:r w:rsidRPr="008C73E3">
        <w:rPr>
          <w:rStyle w:val="StyleBoldUnderline"/>
          <w:rFonts w:ascii="Georgia" w:hAnsi="Georgia"/>
        </w:rPr>
        <w:t>environmental problems include deforestation and pollution. In order to satisfy the huge demand for heroin</w:t>
      </w:r>
      <w:r w:rsidRPr="008C73E3">
        <w:rPr>
          <w:rFonts w:ascii="Georgia" w:hAnsi="Georgia"/>
          <w:sz w:val="16"/>
        </w:rPr>
        <w:t xml:space="preserve"> in the world, </w:t>
      </w:r>
      <w:r w:rsidRPr="008C73E3">
        <w:rPr>
          <w:rStyle w:val="StyleBoldUnderline"/>
          <w:rFonts w:ascii="Georgia" w:hAnsi="Georgia"/>
        </w:rPr>
        <w:t>Burma</w:t>
      </w:r>
      <w:r w:rsidRPr="008C73E3">
        <w:rPr>
          <w:rFonts w:ascii="Georgia" w:hAnsi="Georgia"/>
          <w:sz w:val="16"/>
        </w:rPr>
        <w:t xml:space="preserve"> has increasingly </w:t>
      </w:r>
      <w:r w:rsidRPr="008C73E3">
        <w:rPr>
          <w:rStyle w:val="StyleBoldUnderline"/>
          <w:rFonts w:ascii="Georgia" w:hAnsi="Georgia"/>
        </w:rPr>
        <w:t>cut its forests year by year. The deforestation has resulted in soil erosion, wildlife loss</w:t>
      </w:r>
      <w:r w:rsidRPr="008C73E3">
        <w:rPr>
          <w:rFonts w:ascii="Georgia" w:hAnsi="Georgia"/>
          <w:sz w:val="16"/>
        </w:rPr>
        <w:t xml:space="preserve">, and will also increase global temperature. Moreover, the </w:t>
      </w:r>
      <w:r w:rsidRPr="008C73E3">
        <w:rPr>
          <w:rStyle w:val="StyleBoldUnderline"/>
          <w:rFonts w:ascii="Georgia" w:hAnsi="Georgia"/>
        </w:rPr>
        <w:t>process of opium into heroin did a serious ecological destruction</w:t>
      </w:r>
      <w:r w:rsidRPr="008C73E3">
        <w:rPr>
          <w:rFonts w:ascii="Georgia" w:hAnsi="Georgia"/>
          <w:sz w:val="16"/>
        </w:rPr>
        <w:t xml:space="preserve"> in the Burma border. For example, it has been found that rivers across the Burma border carried many chemical elements and soil resulting from dumping of chemicals and deforestation. </w:t>
      </w:r>
      <w:r w:rsidRPr="008C73E3">
        <w:rPr>
          <w:rStyle w:val="StyleBoldUnderline"/>
          <w:rFonts w:ascii="Georgia" w:hAnsi="Georgia"/>
        </w:rPr>
        <w:t>It is estimated that there were 870 bird species and 263 mammals,</w:t>
      </w:r>
      <w:r w:rsidRPr="008C73E3">
        <w:rPr>
          <w:rFonts w:ascii="Georgia" w:hAnsi="Georgia"/>
          <w:sz w:val="16"/>
        </w:rPr>
        <w:t xml:space="preserve"> including 94 species of bats in the Burma border, particularly the Shan State. Recently, </w:t>
      </w:r>
      <w:r w:rsidRPr="008C73E3">
        <w:rPr>
          <w:rStyle w:val="StyleBoldUnderline"/>
          <w:rFonts w:ascii="Georgia" w:hAnsi="Georgia"/>
        </w:rPr>
        <w:t>the number of species are decreasing because of deforestation</w:t>
      </w:r>
      <w:r w:rsidRPr="008C73E3">
        <w:rPr>
          <w:rFonts w:ascii="Georgia" w:hAnsi="Georgia"/>
          <w:sz w:val="16"/>
        </w:rPr>
        <w:t>. For example, the tiger population is estimated to be fewer than 500. Species closer to extinction include the Thai crocodile, the mouse deer and the Kouprey, a large herbivore similar to the elk, of which fewer than 200 remain. [3] The Sarus crane, another native in this area, has not been sighted for 20 years. [4] Therefore, forest destruction has by no means been the sole cause of wildlife loss in the Shan State.</w:t>
      </w:r>
    </w:p>
    <w:p w:rsidR="00B93AD7" w:rsidRDefault="00B93AD7" w:rsidP="00B93AD7">
      <w:pPr>
        <w:pStyle w:val="Tags"/>
        <w:rPr>
          <w:rFonts w:ascii="Georgia" w:hAnsi="Georgia"/>
          <w:sz w:val="22"/>
        </w:rPr>
      </w:pPr>
    </w:p>
    <w:p w:rsidR="00B93AD7" w:rsidRPr="008C73E3" w:rsidRDefault="00B93AD7" w:rsidP="00B93AD7">
      <w:pPr>
        <w:pStyle w:val="Tags"/>
        <w:rPr>
          <w:rFonts w:ascii="Georgia" w:hAnsi="Georgia"/>
          <w:sz w:val="22"/>
        </w:rPr>
      </w:pPr>
      <w:r>
        <w:rPr>
          <w:rFonts w:ascii="Georgia" w:hAnsi="Georgia"/>
          <w:sz w:val="22"/>
        </w:rPr>
        <w:t>It’s</w:t>
      </w:r>
      <w:r w:rsidRPr="008C73E3">
        <w:rPr>
          <w:rFonts w:ascii="Georgia" w:hAnsi="Georgia"/>
          <w:sz w:val="22"/>
        </w:rPr>
        <w:t xml:space="preserve"> a key biodiversity hotspot</w:t>
      </w:r>
    </w:p>
    <w:p w:rsidR="00B93AD7" w:rsidRPr="008C73E3" w:rsidRDefault="00B93AD7" w:rsidP="00B93AD7">
      <w:pPr>
        <w:pStyle w:val="Cites"/>
        <w:rPr>
          <w:rFonts w:ascii="Georgia" w:hAnsi="Georgia"/>
          <w:u w:val="none"/>
        </w:rPr>
      </w:pPr>
      <w:r w:rsidRPr="008C73E3">
        <w:rPr>
          <w:rFonts w:ascii="Georgia" w:hAnsi="Georgia"/>
          <w:u w:val="none"/>
        </w:rPr>
        <w:t>Conservation International, 7</w:t>
      </w:r>
    </w:p>
    <w:p w:rsidR="00B93AD7" w:rsidRPr="008C73E3" w:rsidRDefault="00B93AD7" w:rsidP="00B93AD7">
      <w:pPr>
        <w:pStyle w:val="cards"/>
        <w:rPr>
          <w:rFonts w:ascii="Georgia" w:hAnsi="Georgia"/>
          <w:sz w:val="16"/>
        </w:rPr>
      </w:pPr>
      <w:r w:rsidRPr="008C73E3">
        <w:rPr>
          <w:rFonts w:ascii="Georgia" w:hAnsi="Georgia"/>
          <w:sz w:val="16"/>
        </w:rPr>
        <w:t>(“Biodiversity Hotspots: Indo-Burma,” http://www.biodiversityhotspots.org/xp/hotspots/indo_burma/Pages/default.aspx)</w:t>
      </w:r>
    </w:p>
    <w:p w:rsidR="00B93AD7" w:rsidRPr="008C73E3" w:rsidRDefault="00B93AD7" w:rsidP="00B93AD7">
      <w:pPr>
        <w:pStyle w:val="cards"/>
        <w:rPr>
          <w:rFonts w:ascii="Georgia" w:hAnsi="Georgia"/>
          <w:sz w:val="16"/>
        </w:rPr>
      </w:pPr>
      <w:r w:rsidRPr="008C73E3">
        <w:rPr>
          <w:rFonts w:ascii="Georgia" w:hAnsi="Georgia"/>
          <w:sz w:val="16"/>
        </w:rPr>
        <w:t xml:space="preserve">Encompassing more than 2 million km² of tropical Asia, </w:t>
      </w:r>
      <w:r w:rsidRPr="008C73E3">
        <w:rPr>
          <w:rStyle w:val="StyleBoldUnderline"/>
          <w:rFonts w:ascii="Georgia" w:hAnsi="Georgia"/>
        </w:rPr>
        <w:t>Indo-Burma is still revealing its biological treasures. Six large mammal species have been discovered</w:t>
      </w:r>
      <w:r w:rsidRPr="008C73E3">
        <w:rPr>
          <w:rFonts w:ascii="Georgia" w:hAnsi="Georgia"/>
          <w:sz w:val="16"/>
        </w:rPr>
        <w:t xml:space="preserve"> in the last 12 years: the large-antlered muntjac, the Annamite muntjac, the grey-shanked douc, the Annamite striped rabbit, the leaf deer, and the saola. </w:t>
      </w:r>
      <w:r w:rsidRPr="008C73E3">
        <w:rPr>
          <w:rStyle w:val="StyleBoldUnderline"/>
          <w:rFonts w:ascii="Georgia" w:hAnsi="Georgia"/>
        </w:rPr>
        <w:t>This hotspot also holds remarkable endemism in freshwater turtle species</w:t>
      </w:r>
      <w:r w:rsidRPr="008C73E3">
        <w:rPr>
          <w:rFonts w:ascii="Georgia" w:hAnsi="Georgia"/>
          <w:sz w:val="16"/>
        </w:rPr>
        <w:t xml:space="preserve">, most of which are threatened with extinction, due to over-harvesting and extensive habitat loss. </w:t>
      </w:r>
      <w:r w:rsidRPr="008C73E3">
        <w:rPr>
          <w:rStyle w:val="StyleBoldUnderline"/>
          <w:rFonts w:ascii="Georgia" w:hAnsi="Georgia"/>
        </w:rPr>
        <w:t xml:space="preserve">Bird life </w:t>
      </w:r>
      <w:r w:rsidRPr="008C73E3">
        <w:rPr>
          <w:rFonts w:ascii="Georgia" w:hAnsi="Georgia"/>
          <w:sz w:val="16"/>
        </w:rPr>
        <w:t xml:space="preserve">in Indo-Burma </w:t>
      </w:r>
      <w:r w:rsidRPr="008C73E3">
        <w:rPr>
          <w:rStyle w:val="StyleBoldUnderline"/>
          <w:rFonts w:ascii="Georgia" w:hAnsi="Georgia"/>
        </w:rPr>
        <w:t>is also incredibly diverse, holding almost 1,300 different</w:t>
      </w:r>
      <w:r w:rsidRPr="008C73E3">
        <w:rPr>
          <w:rFonts w:ascii="Georgia" w:hAnsi="Georgia"/>
          <w:sz w:val="16"/>
        </w:rPr>
        <w:t xml:space="preserve"> bird </w:t>
      </w:r>
      <w:r w:rsidRPr="008C73E3">
        <w:rPr>
          <w:rStyle w:val="StyleBoldUnderline"/>
          <w:rFonts w:ascii="Georgia" w:hAnsi="Georgia"/>
        </w:rPr>
        <w:t>species</w:t>
      </w:r>
      <w:r w:rsidRPr="008C73E3">
        <w:rPr>
          <w:rFonts w:ascii="Georgia" w:hAnsi="Georgia"/>
          <w:sz w:val="16"/>
        </w:rPr>
        <w:t>, including the threatened white-eared night-heron, the grey-crowned crocias, and the orange-necked partridge.</w:t>
      </w:r>
    </w:p>
    <w:p w:rsidR="00B93AD7" w:rsidRPr="008C73E3" w:rsidRDefault="00B93AD7" w:rsidP="00B93AD7">
      <w:pPr>
        <w:rPr>
          <w:sz w:val="18"/>
        </w:rPr>
      </w:pPr>
    </w:p>
    <w:p w:rsidR="00B93AD7" w:rsidRPr="008C73E3" w:rsidRDefault="00B93AD7" w:rsidP="00B93AD7">
      <w:pPr>
        <w:pStyle w:val="Tags"/>
        <w:rPr>
          <w:rFonts w:ascii="Georgia" w:hAnsi="Georgia"/>
          <w:sz w:val="22"/>
        </w:rPr>
      </w:pPr>
      <w:r w:rsidRPr="008C73E3">
        <w:rPr>
          <w:rFonts w:ascii="Georgia" w:hAnsi="Georgia"/>
          <w:sz w:val="22"/>
        </w:rPr>
        <w:t>Deforestation causes extinction</w:t>
      </w:r>
    </w:p>
    <w:p w:rsidR="00B93AD7" w:rsidRPr="008C73E3" w:rsidRDefault="00B93AD7" w:rsidP="00B93AD7">
      <w:pPr>
        <w:pStyle w:val="cards"/>
        <w:rPr>
          <w:rFonts w:ascii="Georgia" w:hAnsi="Georgia"/>
          <w:b/>
          <w:sz w:val="22"/>
        </w:rPr>
      </w:pPr>
      <w:r>
        <w:rPr>
          <w:rFonts w:ascii="Georgia" w:hAnsi="Georgia"/>
          <w:b/>
          <w:sz w:val="22"/>
        </w:rPr>
        <w:t>Watson, 6</w:t>
      </w:r>
    </w:p>
    <w:p w:rsidR="00B93AD7" w:rsidRPr="008C73E3" w:rsidRDefault="00B93AD7" w:rsidP="00B93AD7">
      <w:pPr>
        <w:pStyle w:val="cards"/>
        <w:rPr>
          <w:rFonts w:ascii="Georgia" w:hAnsi="Georgia"/>
          <w:sz w:val="16"/>
        </w:rPr>
      </w:pPr>
      <w:r w:rsidRPr="008C73E3">
        <w:rPr>
          <w:rFonts w:ascii="Georgia" w:hAnsi="Georgia"/>
          <w:sz w:val="16"/>
        </w:rPr>
        <w:t>(Captain Paul, Founder and President of Sea Shepherd Conservation Society, has a show on Animal Planet, Last Mod 9-17, http://www.eco-action.org/dt/beerswil.html)</w:t>
      </w:r>
    </w:p>
    <w:p w:rsidR="00B93AD7" w:rsidRPr="008C73E3" w:rsidRDefault="00B93AD7" w:rsidP="00B93AD7">
      <w:pPr>
        <w:pStyle w:val="cards"/>
        <w:rPr>
          <w:rFonts w:ascii="Georgia" w:hAnsi="Georgia"/>
          <w:sz w:val="16"/>
        </w:rPr>
      </w:pPr>
      <w:r w:rsidRPr="008C73E3">
        <w:rPr>
          <w:rFonts w:ascii="Georgia" w:hAnsi="Georgia"/>
          <w:sz w:val="16"/>
        </w:rPr>
        <w:t>The facts are clear. More plant and animal</w:t>
      </w:r>
      <w:r w:rsidRPr="008C73E3">
        <w:rPr>
          <w:rFonts w:ascii="Georgia" w:hAnsi="Georgia"/>
          <w:sz w:val="22"/>
          <w:u w:val="single"/>
        </w:rPr>
        <w:t xml:space="preserve"> species </w:t>
      </w:r>
      <w:r w:rsidRPr="008C73E3">
        <w:rPr>
          <w:rFonts w:ascii="Georgia" w:hAnsi="Georgia"/>
          <w:sz w:val="16"/>
        </w:rPr>
        <w:t>will go through</w:t>
      </w:r>
      <w:r w:rsidRPr="008C73E3">
        <w:rPr>
          <w:rFonts w:ascii="Georgia" w:hAnsi="Georgia"/>
          <w:sz w:val="22"/>
          <w:u w:val="single"/>
        </w:rPr>
        <w:t xml:space="preserve"> extinction </w:t>
      </w:r>
      <w:r w:rsidRPr="008C73E3">
        <w:rPr>
          <w:rFonts w:ascii="Georgia" w:hAnsi="Georgia"/>
          <w:sz w:val="16"/>
        </w:rPr>
        <w:t>within our generation than have been lost thorough natural causes over the past two hundred million years. Our single human generation, that is, all people born between 1930 and 2010 will witness the complete obliteration of one third to one half of all the Earth's life forms, each and every one of them the product of more than two billion years of evolution. This</w:t>
      </w:r>
      <w:r w:rsidRPr="008C73E3">
        <w:rPr>
          <w:rFonts w:ascii="Georgia" w:hAnsi="Georgia"/>
          <w:sz w:val="22"/>
          <w:u w:val="single"/>
        </w:rPr>
        <w:t xml:space="preserve"> is biological meltdown, and </w:t>
      </w:r>
      <w:r w:rsidRPr="008C73E3">
        <w:rPr>
          <w:rFonts w:ascii="Georgia" w:hAnsi="Georgia"/>
          <w:sz w:val="16"/>
        </w:rPr>
        <w:t>what this really means is</w:t>
      </w:r>
      <w:r w:rsidRPr="008C73E3">
        <w:rPr>
          <w:rFonts w:ascii="Georgia" w:hAnsi="Georgia"/>
          <w:sz w:val="22"/>
          <w:u w:val="single"/>
        </w:rPr>
        <w:t xml:space="preserve"> the end to vertebrate evolution on </w:t>
      </w:r>
      <w:r w:rsidRPr="008C73E3">
        <w:rPr>
          <w:rFonts w:ascii="Georgia" w:hAnsi="Georgia"/>
          <w:sz w:val="16"/>
        </w:rPr>
        <w:t>planet</w:t>
      </w:r>
      <w:r w:rsidRPr="008C73E3">
        <w:rPr>
          <w:rFonts w:ascii="Georgia" w:hAnsi="Georgia"/>
          <w:sz w:val="22"/>
          <w:u w:val="single"/>
        </w:rPr>
        <w:t xml:space="preserve"> Earth.</w:t>
      </w:r>
      <w:r w:rsidRPr="008C73E3">
        <w:rPr>
          <w:rFonts w:ascii="Georgia" w:hAnsi="Georgia"/>
          <w:sz w:val="16"/>
        </w:rPr>
        <w:t xml:space="preserve"> Nature is under siege on a global scale. Biotopes, i.e., environmentally distinct regions, from tropical and temperate rainforests to coral reefs and coastal estuaries, are disintegrating in the wake of human onslaught. The destruction of forests and the proliferation of human activity will remove more than 20 percent of all terrestrial plant species over the next fifty years. </w:t>
      </w:r>
      <w:r w:rsidRPr="008C73E3">
        <w:rPr>
          <w:rFonts w:ascii="Georgia" w:hAnsi="Georgia"/>
          <w:sz w:val="22"/>
          <w:u w:val="single"/>
        </w:rPr>
        <w:t>Because plants form the foundation for entire biotic communities, their demise will carry with it the extinction of an exponentially greater number of animal species</w:t>
      </w:r>
      <w:r w:rsidRPr="008C73E3">
        <w:rPr>
          <w:rFonts w:ascii="Georgia" w:hAnsi="Georgia"/>
          <w:sz w:val="16"/>
        </w:rPr>
        <w:t xml:space="preserve"> -- perhaps</w:t>
      </w:r>
      <w:r w:rsidRPr="008C73E3">
        <w:rPr>
          <w:rFonts w:ascii="Georgia" w:hAnsi="Georgia"/>
          <w:sz w:val="22"/>
          <w:u w:val="single"/>
        </w:rPr>
        <w:t xml:space="preserve"> ten times as many </w:t>
      </w:r>
      <w:r w:rsidRPr="008C73E3">
        <w:rPr>
          <w:rFonts w:ascii="Georgia" w:hAnsi="Georgia"/>
          <w:sz w:val="16"/>
        </w:rPr>
        <w:t xml:space="preserve">faunal species for each type of plant eliminated. Sixty-five million years ago, a natural cataclysmic event resulted in extinction of the dinosaurs. Even with a plant foundation intact, it took more than 100,000 years for faunal biological diversity to re-establish itself. More importantly, the resurrection of biological diversity assumes an intact zone of tropical forests to provide for new speciation after extinction. Today, the </w:t>
      </w:r>
      <w:r w:rsidRPr="008C73E3">
        <w:rPr>
          <w:rFonts w:ascii="Georgia" w:hAnsi="Georgia"/>
          <w:sz w:val="22"/>
          <w:u w:val="single"/>
        </w:rPr>
        <w:t>tropical rain forests are disappearing</w:t>
      </w:r>
      <w:r w:rsidRPr="008C73E3">
        <w:rPr>
          <w:rFonts w:ascii="Georgia" w:hAnsi="Georgia"/>
          <w:sz w:val="16"/>
        </w:rPr>
        <w:t xml:space="preserve"> more rapidly than any other bio-region, ensuring that</w:t>
      </w:r>
      <w:r w:rsidRPr="008C73E3">
        <w:rPr>
          <w:rFonts w:ascii="Georgia" w:hAnsi="Georgia"/>
          <w:sz w:val="22"/>
          <w:u w:val="single"/>
        </w:rPr>
        <w:t xml:space="preserve"> after the age of humans, the Earth will remain a biological, if not a literal desert for eons to come. </w:t>
      </w:r>
      <w:r w:rsidRPr="008C73E3">
        <w:rPr>
          <w:rFonts w:ascii="Georgia" w:hAnsi="Georgia"/>
          <w:sz w:val="16"/>
        </w:rPr>
        <w:t xml:space="preserve">The present course of civilization points to ecocide -- the death of nature. Like a run-a-way train, civilization is speeding along tracks of our own manufacture towards the stone wall of extinction. The human passengers sitting comfortably in their seats, laughing, partying, and choosing to not look out the window.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the monster down while all the while, the authorities, blind to their own impending destruction, are clubbing, shooting and jailing those who would save us all. SHORT MEMORIES Civilized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w:t>
      </w:r>
      <w:r w:rsidRPr="008C73E3">
        <w:rPr>
          <w:rFonts w:ascii="Georgia" w:hAnsi="Georgia"/>
          <w:sz w:val="16"/>
        </w:rPr>
        <w:lastRenderedPageBreak/>
        <w:t xml:space="preserve">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desert,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mountains. Destroy the coastal swath and desertify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IS DIFFICULT TO APPRECIATE Gone forever are the European elephant, lion and tiger. The Labrador duck, gint auk, Carolina parakeet will never again grace this planet of ours. Lost for all time are the Atlantic grey whales, the Biscayan right whales and the Stellar sea cow. Our children will never look upon the California condor in the wild or watch the Palos Verde blue butterfly dart from flower to flower. </w:t>
      </w:r>
      <w:r w:rsidRPr="008C73E3">
        <w:rPr>
          <w:rFonts w:ascii="Georgia" w:hAnsi="Georgia"/>
          <w:sz w:val="22"/>
          <w:u w:val="single"/>
        </w:rPr>
        <w:t>Extinction</w:t>
      </w:r>
      <w:r w:rsidRPr="008C73E3">
        <w:rPr>
          <w:rFonts w:ascii="Georgia" w:hAnsi="Georgia"/>
          <w:sz w:val="16"/>
        </w:rPr>
        <w:t xml:space="preserve"> is a difficult concept to fully appreciate. What has been is no more and never shall be again. It would take another creation and billions of years to recreate the passenger pigeon. It is the loss of billions of years of evolutionary programming. It is the destruction of beauty, the obliteration of truth, the removal of uniqueness, the scarring of the sacred web of life To be responsible for an extinction is to commit blasphemy against the divine. It </w:t>
      </w:r>
      <w:r w:rsidRPr="008C73E3">
        <w:rPr>
          <w:rFonts w:ascii="Georgia" w:hAnsi="Georgia"/>
          <w:sz w:val="22"/>
          <w:u w:val="single"/>
        </w:rPr>
        <w:t>is</w:t>
      </w:r>
      <w:r w:rsidRPr="008C73E3">
        <w:rPr>
          <w:rFonts w:ascii="Georgia" w:hAnsi="Georgia"/>
          <w:sz w:val="16"/>
        </w:rPr>
        <w:t xml:space="preserve"> </w:t>
      </w:r>
      <w:r w:rsidRPr="008C73E3">
        <w:rPr>
          <w:rFonts w:ascii="Georgia" w:hAnsi="Georgia"/>
          <w:sz w:val="22"/>
          <w:u w:val="single"/>
        </w:rPr>
        <w:t xml:space="preserve">the greatest of all possible crimes, more evil than murder, more appalling than genocide, </w:t>
      </w:r>
      <w:r w:rsidRPr="008C73E3">
        <w:rPr>
          <w:rFonts w:ascii="Georgia" w:hAnsi="Georgia"/>
          <w:sz w:val="16"/>
        </w:rPr>
        <w:t>more monstrous than even the apparent unlimited perversities of the human mind. To be responsible for the complete and utter destruction of a unique and sacred life form is arrogance that seethes with evil, for the very opposite of evil is live. It is no accident that these two words spell out each other in reverse.</w:t>
      </w:r>
      <w:r w:rsidRPr="008C73E3">
        <w:rPr>
          <w:rFonts w:ascii="Georgia" w:hAnsi="Georgia"/>
          <w:sz w:val="22"/>
          <w:u w:val="single"/>
        </w:rPr>
        <w:t xml:space="preserve"> </w:t>
      </w:r>
      <w:r w:rsidRPr="008C73E3">
        <w:rPr>
          <w:rFonts w:ascii="Georgia" w:hAnsi="Georgia"/>
          <w:sz w:val="16"/>
        </w:rPr>
        <w:t>And yet, a reporter in California recently told me that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into divine legends in their own mind. For each and every one of the thirty million plus species that grace this beautiful planet are essential for the continued well-being of which we are all a part, the planet Earth -- the divine entity which brought us forth from the fertility of her sacred womb.</w:t>
      </w:r>
      <w:r w:rsidRPr="008C73E3">
        <w:rPr>
          <w:rFonts w:ascii="Georgia" w:hAnsi="Georgia"/>
          <w:sz w:val="22"/>
          <w:u w:val="single"/>
        </w:rPr>
        <w:t xml:space="preserve"> </w:t>
      </w:r>
      <w:r w:rsidRPr="008C73E3">
        <w:rPr>
          <w:rFonts w:ascii="Georgia" w:hAnsi="Georgia"/>
          <w:sz w:val="16"/>
        </w:rPr>
        <w:t>As a sea-captain I like to compare the structural integrity of the biosphere to that of a ship's hull. Each species is a rivet that keeps the hull intact. If I were to go into my engine room and find my engineers busily popping rivets from the hull, I would be upset and naturally I would ask them what they were doing.</w:t>
      </w:r>
      <w:r w:rsidRPr="008C73E3">
        <w:rPr>
          <w:rFonts w:ascii="Georgia" w:hAnsi="Georgia"/>
          <w:sz w:val="22"/>
          <w:u w:val="single"/>
        </w:rPr>
        <w:t xml:space="preserve"> </w:t>
      </w:r>
      <w:r w:rsidRPr="008C73E3">
        <w:rPr>
          <w:rFonts w:ascii="Georgia" w:hAnsi="Georgia"/>
          <w:sz w:val="16"/>
        </w:rPr>
        <w:t>If they told me that they discovered that they could make a dollar each from the rivets, I could do one of three things. I could ignore them. I could ask them to cut me in for a share of the profits, or I could kick their asses out of the engine room and off my ship. If I was a responsible captain, I would do the latter. If I did not, I would soon find the ocean pouring through the holes left by the stolen rivets and very shortly after, my ship, my crew and myself would disappear beneath the waves.</w:t>
      </w:r>
      <w:r w:rsidRPr="008C73E3">
        <w:rPr>
          <w:rFonts w:ascii="Georgia" w:hAnsi="Georgia"/>
          <w:sz w:val="22"/>
          <w:u w:val="single"/>
        </w:rPr>
        <w:t xml:space="preserve"> </w:t>
      </w:r>
      <w:r w:rsidRPr="008C73E3">
        <w:rPr>
          <w:rFonts w:ascii="Georgia" w:hAnsi="Georgia"/>
          <w:sz w:val="16"/>
        </w:rPr>
        <w:t>And that is the state of the world today. The political leaders, i.e., the captains at the helms of their nation states, are ignoring the rivet poppers or they are cutting themselves in for the profits. There are very few asses being kicked out of the engine room of spaceship Earth.</w:t>
      </w:r>
      <w:r w:rsidRPr="008C73E3">
        <w:rPr>
          <w:rFonts w:ascii="Georgia" w:hAnsi="Georgia"/>
          <w:sz w:val="22"/>
          <w:u w:val="single"/>
        </w:rPr>
        <w:t xml:space="preserve"> With the rivet poppers in command, it will not be long until the biospheric integrity of the Earth collapses under the weight of ecological strain and tides of death come pouring in. </w:t>
      </w:r>
      <w:r w:rsidRPr="008C73E3">
        <w:rPr>
          <w:rFonts w:ascii="Georgia" w:hAnsi="Georgia"/>
          <w:sz w:val="16"/>
        </w:rPr>
        <w:t>And that will be the price of progress -- ecological collapse, the death of nature, and with it the horrendous and mind numbing specter of massive human destruction.</w:t>
      </w:r>
    </w:p>
    <w:p w:rsidR="00B93AD7" w:rsidRPr="008C73E3" w:rsidRDefault="00B93AD7" w:rsidP="00B93AD7"/>
    <w:p w:rsidR="00B93AD7" w:rsidRPr="00B93AD7" w:rsidRDefault="00B93AD7" w:rsidP="00B93AD7"/>
    <w:p w:rsidR="001029EC" w:rsidRPr="00234941" w:rsidRDefault="001029EC" w:rsidP="001029EC">
      <w:pPr>
        <w:pStyle w:val="Heading1"/>
        <w:rPr>
          <w:b w:val="0"/>
          <w:bCs w:val="0"/>
        </w:rPr>
      </w:pPr>
      <w:r w:rsidRPr="00234941">
        <w:rPr>
          <w:b w:val="0"/>
          <w:bCs w:val="0"/>
        </w:rPr>
        <w:lastRenderedPageBreak/>
        <w:t>*Uniqueness*</w:t>
      </w:r>
    </w:p>
    <w:p w:rsidR="001029EC" w:rsidRPr="00234941" w:rsidRDefault="001029EC" w:rsidP="001029EC"/>
    <w:p w:rsidR="003D24AD" w:rsidRPr="00234941" w:rsidRDefault="003D24AD" w:rsidP="003D24AD">
      <w:pPr>
        <w:pStyle w:val="Heading2"/>
        <w:rPr>
          <w:sz w:val="28"/>
        </w:rPr>
      </w:pPr>
      <w:r w:rsidRPr="00234941">
        <w:rPr>
          <w:b w:val="0"/>
          <w:bCs w:val="0"/>
        </w:rPr>
        <w:lastRenderedPageBreak/>
        <w:t>Cocaine Solved now</w:t>
      </w:r>
    </w:p>
    <w:p w:rsidR="003D24AD" w:rsidRPr="00234941" w:rsidRDefault="003D24AD" w:rsidP="003D24AD"/>
    <w:p w:rsidR="003D24AD" w:rsidRPr="00234941" w:rsidRDefault="003D24AD" w:rsidP="003D24AD">
      <w:pPr>
        <w:rPr>
          <w:b/>
        </w:rPr>
      </w:pPr>
      <w:r w:rsidRPr="00234941">
        <w:rPr>
          <w:b/>
        </w:rPr>
        <w:t>Pannunzi’s arrest dramatically solves the cocaine issue – the most powerful drug broker in the world!</w:t>
      </w:r>
    </w:p>
    <w:p w:rsidR="003D24AD" w:rsidRPr="001F78EB" w:rsidRDefault="003D24AD" w:rsidP="003D24AD">
      <w:pPr>
        <w:rPr>
          <w:rStyle w:val="StyleStyleBold12pt"/>
          <w:b w:val="0"/>
        </w:rPr>
      </w:pPr>
      <w:r w:rsidRPr="00234941">
        <w:rPr>
          <w:b/>
        </w:rPr>
        <w:t>Nine News, 7/6/13</w:t>
      </w:r>
      <w:r w:rsidRPr="00234941">
        <w:t xml:space="preserve"> global news network</w:t>
      </w:r>
      <w:r w:rsidRPr="00234941">
        <w:rPr>
          <w:rStyle w:val="StyleStyleBold12pt"/>
        </w:rPr>
        <w:t xml:space="preserve"> </w:t>
      </w:r>
      <w:r w:rsidRPr="001F78EB">
        <w:rPr>
          <w:rStyle w:val="StyleStyleBold12pt"/>
          <w:b w:val="0"/>
        </w:rPr>
        <w:t>(“'World's biggest cocaine dealer' deported” http://news.ninemsn.com.au/world/2013/07/06/14/24/italian-mafia-boss-caught-in-colombia) // czhang</w:t>
      </w:r>
    </w:p>
    <w:p w:rsidR="003D24AD" w:rsidRPr="00234941" w:rsidRDefault="003D24AD" w:rsidP="003D24AD">
      <w:pPr>
        <w:rPr>
          <w:rStyle w:val="StyleBoldUnderline"/>
        </w:rPr>
      </w:pPr>
      <w:r w:rsidRPr="00234941">
        <w:rPr>
          <w:rStyle w:val="StyleBoldUnderline"/>
        </w:rPr>
        <w:t>Roberto Pannunzi was detained in Bogota</w:t>
      </w:r>
      <w:r w:rsidRPr="00234941">
        <w:rPr>
          <w:sz w:val="16"/>
        </w:rPr>
        <w:t xml:space="preserve"> with a fake Venezuelan identity card </w:t>
      </w:r>
      <w:r w:rsidRPr="00234941">
        <w:rPr>
          <w:rStyle w:val="StyleBoldUnderline"/>
        </w:rPr>
        <w:t>in a joint operation by Colombian police together with the US Drug Enforcement Administration (DEA).</w:t>
      </w:r>
      <w:r w:rsidRPr="00234941">
        <w:rPr>
          <w:rStyle w:val="StyleBoldUnderline"/>
          <w:sz w:val="12"/>
        </w:rPr>
        <w:t xml:space="preserve">¶ </w:t>
      </w:r>
      <w:r w:rsidRPr="00234941">
        <w:rPr>
          <w:sz w:val="16"/>
        </w:rPr>
        <w:t>"</w:t>
      </w:r>
      <w:r w:rsidRPr="00234941">
        <w:rPr>
          <w:rStyle w:val="StyleBoldUnderline"/>
        </w:rPr>
        <w:t>He is the biggest cocaine importer in the world</w:t>
      </w:r>
      <w:r w:rsidRPr="00234941">
        <w:rPr>
          <w:sz w:val="16"/>
        </w:rPr>
        <w:t>," said Nicola Gratteri, deputy chief prosecutor in Reggio Calabria in southern Italy.</w:t>
      </w:r>
      <w:r w:rsidRPr="00234941">
        <w:rPr>
          <w:sz w:val="12"/>
        </w:rPr>
        <w:t>¶</w:t>
      </w:r>
      <w:r w:rsidRPr="00234941">
        <w:rPr>
          <w:sz w:val="16"/>
        </w:rPr>
        <w:t xml:space="preserve"> "</w:t>
      </w:r>
      <w:r w:rsidRPr="00234941">
        <w:rPr>
          <w:rStyle w:val="StyleBoldUnderline"/>
        </w:rPr>
        <w:t>He is the only one who can organise purchases and sales of cocaine shipments of 3000 kilos and up."</w:t>
      </w:r>
      <w:r w:rsidRPr="00234941">
        <w:rPr>
          <w:rStyle w:val="StyleBoldUnderline"/>
          <w:sz w:val="12"/>
        </w:rPr>
        <w:t xml:space="preserve">¶ </w:t>
      </w:r>
      <w:r w:rsidRPr="00234941">
        <w:rPr>
          <w:sz w:val="16"/>
        </w:rPr>
        <w:t xml:space="preserve">"Pannunzi is the only one who can sell both to the 'Ndrangheta and to Cosa Nostra. </w:t>
      </w:r>
      <w:r w:rsidRPr="00234941">
        <w:rPr>
          <w:rStyle w:val="StyleBoldUnderline"/>
        </w:rPr>
        <w:t>He is definitely the most powerful drug broker in the world</w:t>
      </w:r>
      <w:r w:rsidRPr="00234941">
        <w:rPr>
          <w:sz w:val="16"/>
        </w:rPr>
        <w:t>," he said.</w:t>
      </w:r>
      <w:r w:rsidRPr="00234941">
        <w:rPr>
          <w:sz w:val="12"/>
        </w:rPr>
        <w:t>¶</w:t>
      </w:r>
      <w:r w:rsidRPr="00234941">
        <w:rPr>
          <w:sz w:val="16"/>
        </w:rPr>
        <w:t xml:space="preserve"> </w:t>
      </w:r>
      <w:r w:rsidRPr="00234941">
        <w:rPr>
          <w:rStyle w:val="StyleBoldUnderline"/>
        </w:rPr>
        <w:t xml:space="preserve">The 'Ndrangheta is </w:t>
      </w:r>
      <w:r w:rsidRPr="00234941">
        <w:rPr>
          <w:sz w:val="16"/>
        </w:rPr>
        <w:t xml:space="preserve">based in Calabria and is </w:t>
      </w:r>
      <w:r w:rsidRPr="00234941">
        <w:rPr>
          <w:rStyle w:val="StyleBoldUnderline"/>
        </w:rPr>
        <w:t>a major player in international drug trafficking</w:t>
      </w:r>
      <w:r w:rsidRPr="00234941">
        <w:rPr>
          <w:sz w:val="16"/>
        </w:rPr>
        <w:t>. The Sicilian mafia is known as Cosa Nostra.</w:t>
      </w:r>
      <w:r w:rsidRPr="00234941">
        <w:rPr>
          <w:sz w:val="12"/>
        </w:rPr>
        <w:t>¶</w:t>
      </w:r>
      <w:r w:rsidRPr="00234941">
        <w:rPr>
          <w:sz w:val="16"/>
        </w:rPr>
        <w:t xml:space="preserve"> Gratteri said Pannunzi was being deported since "an extradition order would have taken several months".</w:t>
      </w:r>
      <w:r w:rsidRPr="00234941">
        <w:rPr>
          <w:sz w:val="12"/>
        </w:rPr>
        <w:t>¶</w:t>
      </w:r>
      <w:r w:rsidRPr="00234941">
        <w:rPr>
          <w:sz w:val="16"/>
        </w:rPr>
        <w:t xml:space="preserve"> He is expected to land at Rome's Fiumicino airport later on Saturday.</w:t>
      </w:r>
      <w:r w:rsidRPr="00234941">
        <w:rPr>
          <w:sz w:val="12"/>
        </w:rPr>
        <w:t>¶</w:t>
      </w:r>
      <w:r w:rsidRPr="00234941">
        <w:rPr>
          <w:sz w:val="16"/>
        </w:rPr>
        <w:t xml:space="preserve"> In April, </w:t>
      </w:r>
      <w:r w:rsidRPr="00234941">
        <w:rPr>
          <w:rStyle w:val="StyleBoldUnderline"/>
        </w:rPr>
        <w:t>Colombia captured another suspected top mafioso, Domenico Trimboli, alleged to be a lynchpin between the Medellin drug cartel and the 'Ndrangheta.</w:t>
      </w:r>
    </w:p>
    <w:p w:rsidR="003D24AD" w:rsidRPr="00234941" w:rsidRDefault="003D24AD" w:rsidP="003D24AD"/>
    <w:p w:rsidR="003D24AD" w:rsidRPr="00234941" w:rsidRDefault="003D24AD" w:rsidP="003D24AD">
      <w:pPr>
        <w:pStyle w:val="Heading2"/>
      </w:pPr>
      <w:r w:rsidRPr="00234941">
        <w:rPr>
          <w:b w:val="0"/>
          <w:bCs w:val="0"/>
        </w:rPr>
        <w:lastRenderedPageBreak/>
        <w:t>Columbia Drugs Low</w:t>
      </w:r>
    </w:p>
    <w:p w:rsidR="003D24AD" w:rsidRPr="00234941" w:rsidRDefault="003D24AD" w:rsidP="003D24AD"/>
    <w:p w:rsidR="003D24AD" w:rsidRPr="00234941" w:rsidRDefault="003D24AD" w:rsidP="003D24AD">
      <w:pPr>
        <w:rPr>
          <w:b/>
        </w:rPr>
      </w:pPr>
      <w:r w:rsidRPr="00234941">
        <w:rPr>
          <w:b/>
        </w:rPr>
        <w:t>Columbia cracking down now</w:t>
      </w:r>
    </w:p>
    <w:p w:rsidR="003D24AD" w:rsidRPr="00234941" w:rsidRDefault="003D24AD" w:rsidP="003D24AD">
      <w:r w:rsidRPr="00234941">
        <w:rPr>
          <w:b/>
        </w:rPr>
        <w:t>Gallahue, 12</w:t>
      </w:r>
      <w:r w:rsidRPr="00234941">
        <w:t xml:space="preserve"> (Patrick, contributor to the International Centre on Human Rights and Drug Policy, B.A. in East Asian Studies from Long Island University, LL.M. in International Human Rights Law from the Irish Centre for Human Rights at the National University of Ireland, “Narco-Terror: Conflating the Wars on Drugs and Terror”, University of Essex, 2012, http://projects.essex.ac.uk/ehrr/V8N1/Gallahue.pdf, JKahn)</w:t>
      </w:r>
    </w:p>
    <w:p w:rsidR="003D24AD" w:rsidRPr="00234941" w:rsidRDefault="003D24AD" w:rsidP="003D24AD">
      <w:pPr>
        <w:rPr>
          <w:sz w:val="16"/>
        </w:rPr>
      </w:pPr>
      <w:r w:rsidRPr="00234941">
        <w:rPr>
          <w:rStyle w:val="StyleBoldUnderline"/>
        </w:rPr>
        <w:t>If Afghanistan represents an attempt to incorporate the war on drugs‘ into an ongoing armed conflict</w:t>
      </w:r>
      <w:r w:rsidRPr="00234941">
        <w:rPr>
          <w:sz w:val="16"/>
        </w:rPr>
        <w:t xml:space="preserve">, then </w:t>
      </w:r>
      <w:r w:rsidRPr="00234941">
        <w:rPr>
          <w:rStyle w:val="StyleBoldUnderline"/>
          <w:bdr w:val="single" w:sz="4" w:space="0" w:color="auto" w:frame="1"/>
        </w:rPr>
        <w:t>Colombia moved in the opposite direction</w:t>
      </w:r>
      <w:r w:rsidRPr="00234941">
        <w:rPr>
          <w:sz w:val="16"/>
        </w:rPr>
        <w:t xml:space="preserve">. </w:t>
      </w:r>
      <w:r w:rsidRPr="00234941">
        <w:rPr>
          <w:rStyle w:val="StyleBoldUnderline"/>
        </w:rPr>
        <w:t>The Colombian government recast its internal armed conflict</w:t>
      </w:r>
      <w:r w:rsidRPr="00234941">
        <w:rPr>
          <w:sz w:val="16"/>
        </w:rPr>
        <w:t xml:space="preserve"> (with armed groups who profited from the drug trade) </w:t>
      </w:r>
      <w:r w:rsidRPr="00234941">
        <w:rPr>
          <w:rStyle w:val="StyleBoldUnderline"/>
          <w:bdr w:val="single" w:sz="4" w:space="0" w:color="auto" w:frame="1"/>
        </w:rPr>
        <w:t>as a war on terror</w:t>
      </w:r>
      <w:r w:rsidRPr="00234941">
        <w:rPr>
          <w:sz w:val="16"/>
        </w:rPr>
        <w:t xml:space="preserve">‘. In fact, Álvaro </w:t>
      </w:r>
      <w:r w:rsidRPr="00234941">
        <w:rPr>
          <w:rStyle w:val="StyleBoldUnderline"/>
        </w:rPr>
        <w:t>Uribe</w:t>
      </w:r>
      <w:r w:rsidRPr="00234941">
        <w:rPr>
          <w:sz w:val="16"/>
        </w:rPr>
        <w:t xml:space="preserve">, President from 2002 to 2010, </w:t>
      </w:r>
      <w:r w:rsidRPr="00234941">
        <w:rPr>
          <w:rStyle w:val="StyleBoldUnderline"/>
        </w:rPr>
        <w:t>denied the existence of an armed conflict</w:t>
      </w:r>
      <w:r w:rsidRPr="00234941">
        <w:rPr>
          <w:sz w:val="16"/>
        </w:rPr>
        <w:t xml:space="preserve"> at all in his country, instead </w:t>
      </w:r>
      <w:r w:rsidRPr="00234941">
        <w:rPr>
          <w:rStyle w:val="StyleBoldUnderline"/>
        </w:rPr>
        <w:t>referring to the crisis as a matter of terrorism</w:t>
      </w:r>
      <w:r w:rsidRPr="00234941">
        <w:rPr>
          <w:sz w:val="16"/>
        </w:rPr>
        <w:t xml:space="preserve">.82 As the emphasis shifted from armed conflict to terrorism, 83 President </w:t>
      </w:r>
      <w:r w:rsidRPr="00234941">
        <w:rPr>
          <w:rStyle w:val="StyleBoldUnderline"/>
        </w:rPr>
        <w:t>Uribe put drug control under the purview of the military</w:t>
      </w:r>
      <w:r w:rsidRPr="00234941">
        <w:rPr>
          <w:sz w:val="16"/>
        </w:rPr>
        <w:t xml:space="preserve"> and Plan Colombia —</w:t>
      </w:r>
      <w:r w:rsidRPr="00234941">
        <w:rPr>
          <w:rStyle w:val="StyleBoldUnderline"/>
        </w:rPr>
        <w:t>a</w:t>
      </w:r>
      <w:r w:rsidRPr="00234941">
        <w:rPr>
          <w:sz w:val="16"/>
        </w:rPr>
        <w:t xml:space="preserve"> multi-billion dollar </w:t>
      </w:r>
      <w:r w:rsidRPr="00234941">
        <w:rPr>
          <w:rStyle w:val="StyleBoldUnderline"/>
        </w:rPr>
        <w:t>anti-drug aid package from the United States</w:t>
      </w:r>
      <w:r w:rsidRPr="00234941">
        <w:rPr>
          <w:sz w:val="16"/>
        </w:rPr>
        <w:t xml:space="preserve">— </w:t>
      </w:r>
      <w:r w:rsidRPr="00234941">
        <w:rPr>
          <w:rStyle w:val="StyleBoldUnderline"/>
        </w:rPr>
        <w:t>branched out</w:t>
      </w:r>
      <w:r w:rsidRPr="00234941">
        <w:rPr>
          <w:sz w:val="16"/>
        </w:rPr>
        <w:t xml:space="preserve"> from counter-narcotics </w:t>
      </w:r>
      <w:r w:rsidRPr="00234941">
        <w:rPr>
          <w:rStyle w:val="StyleBoldUnderline"/>
        </w:rPr>
        <w:t>to embrace counter-terrorism</w:t>
      </w:r>
      <w:r w:rsidRPr="00234941">
        <w:rPr>
          <w:sz w:val="16"/>
        </w:rPr>
        <w:t xml:space="preserve">: After the 9/11 attacks the US, for the first time, allowed the Colombian government to use all past and present counterdrug aid to wage war against the insurgents. </w:t>
      </w:r>
      <w:r w:rsidRPr="00234941">
        <w:rPr>
          <w:rStyle w:val="StyleBoldUnderline"/>
        </w:rPr>
        <w:t>Colombian guerrilla groups and paramilitaries alike were being referred to in the same breath as international terrorist organisations linked to Al Qaeda</w:t>
      </w:r>
      <w:r w:rsidRPr="00234941">
        <w:rPr>
          <w:sz w:val="16"/>
        </w:rPr>
        <w:t>.</w:t>
      </w:r>
    </w:p>
    <w:p w:rsidR="003D24AD" w:rsidRPr="00234941" w:rsidRDefault="003D24AD" w:rsidP="003D24AD"/>
    <w:p w:rsidR="003D24AD" w:rsidRPr="00234941" w:rsidRDefault="003D24AD" w:rsidP="003D24AD">
      <w:pPr>
        <w:pStyle w:val="Heading2"/>
      </w:pPr>
      <w:r w:rsidRPr="00234941">
        <w:rPr>
          <w:b w:val="0"/>
          <w:bCs w:val="0"/>
        </w:rPr>
        <w:lastRenderedPageBreak/>
        <w:t>Demand Inevitable</w:t>
      </w:r>
    </w:p>
    <w:p w:rsidR="003D24AD" w:rsidRPr="00234941" w:rsidRDefault="003D24AD" w:rsidP="003D24AD"/>
    <w:p w:rsidR="003D24AD" w:rsidRPr="00234941" w:rsidRDefault="003D24AD" w:rsidP="003D24AD">
      <w:pPr>
        <w:rPr>
          <w:b/>
        </w:rPr>
      </w:pPr>
      <w:r w:rsidRPr="00234941">
        <w:rPr>
          <w:b/>
        </w:rPr>
        <w:t>Demand for drugs is inevitably going to be high and global</w:t>
      </w:r>
    </w:p>
    <w:p w:rsidR="003D24AD" w:rsidRPr="001F78EB" w:rsidRDefault="003D24AD" w:rsidP="003D24AD">
      <w:pPr>
        <w:rPr>
          <w:rStyle w:val="StyleStyleBold12pt"/>
          <w:b w:val="0"/>
        </w:rPr>
      </w:pPr>
      <w:r w:rsidRPr="00234941">
        <w:rPr>
          <w:b/>
        </w:rPr>
        <w:t>Carpenter, 9</w:t>
      </w:r>
      <w:r w:rsidRPr="00234941">
        <w:t xml:space="preserve"> vice president for defense and foreign policy studies at the Cato Institute, is the author of eight books, including Bad Neighbor Policy: Washington’s Futile War on Drugs in Latin America</w:t>
      </w:r>
      <w:r w:rsidRPr="00234941">
        <w:rPr>
          <w:rStyle w:val="StyleStyleBold12pt"/>
        </w:rPr>
        <w:t xml:space="preserve"> (</w:t>
      </w:r>
      <w:r w:rsidRPr="001F78EB">
        <w:rPr>
          <w:rStyle w:val="StyleStyleBold12pt"/>
          <w:b w:val="0"/>
        </w:rPr>
        <w:t>Ted Galen, “Troubled Neighbor: Mexico’s Drug Violence Poses a Threat to the United States” February 2, 2009 Cato Institute, http://www.cato.org/publications/policy-analysis/troubled-neighbor-mexicos-drug-violence-poses-threat-united-states) // czhang</w:t>
      </w:r>
    </w:p>
    <w:p w:rsidR="003D24AD" w:rsidRPr="00234941" w:rsidRDefault="003D24AD" w:rsidP="003D24AD">
      <w:pPr>
        <w:rPr>
          <w:sz w:val="16"/>
        </w:rPr>
      </w:pPr>
      <w:r w:rsidRPr="00234941">
        <w:rPr>
          <w:sz w:val="16"/>
        </w:rPr>
        <w:t>Drug warriors in both Mexico and the</w:t>
      </w:r>
      <w:r w:rsidRPr="00234941">
        <w:rPr>
          <w:sz w:val="12"/>
        </w:rPr>
        <w:t>¶</w:t>
      </w:r>
      <w:r w:rsidRPr="00234941">
        <w:rPr>
          <w:sz w:val="16"/>
        </w:rPr>
        <w:t xml:space="preserve"> United States repeatedly rationalize unpleasant revelations regarding corruption. For</w:t>
      </w:r>
      <w:r w:rsidRPr="00234941">
        <w:rPr>
          <w:sz w:val="12"/>
        </w:rPr>
        <w:t>¶</w:t>
      </w:r>
      <w:r w:rsidRPr="00234941">
        <w:rPr>
          <w:sz w:val="16"/>
        </w:rPr>
        <w:t xml:space="preserve"> example, when Noé Ramírez was arrested,</w:t>
      </w:r>
      <w:r w:rsidRPr="00234941">
        <w:rPr>
          <w:sz w:val="12"/>
        </w:rPr>
        <w:t>¶</w:t>
      </w:r>
      <w:r w:rsidRPr="00234941">
        <w:rPr>
          <w:sz w:val="16"/>
        </w:rPr>
        <w:t xml:space="preserve"> Thomas Schweich, former deputy assistant</w:t>
      </w:r>
      <w:r w:rsidRPr="00234941">
        <w:rPr>
          <w:sz w:val="12"/>
        </w:rPr>
        <w:t>¶</w:t>
      </w:r>
      <w:r w:rsidRPr="00234941">
        <w:rPr>
          <w:sz w:val="16"/>
        </w:rPr>
        <w:t xml:space="preserve"> secretary of state for international law enforcement, stated: “I find the whole situation</w:t>
      </w:r>
      <w:r w:rsidRPr="00234941">
        <w:rPr>
          <w:sz w:val="12"/>
        </w:rPr>
        <w:t>¶</w:t>
      </w:r>
      <w:r w:rsidRPr="00234941">
        <w:rPr>
          <w:sz w:val="16"/>
        </w:rPr>
        <w:t xml:space="preserve"> encouraging. If you are a corrupt official, you</w:t>
      </w:r>
      <w:r w:rsidRPr="00234941">
        <w:rPr>
          <w:sz w:val="12"/>
        </w:rPr>
        <w:t>¶</w:t>
      </w:r>
      <w:r w:rsidRPr="00234941">
        <w:rPr>
          <w:sz w:val="16"/>
        </w:rPr>
        <w:t xml:space="preserve"> are no longer immune to prosecution no matter how high up you are. It shows a lot of political will on the part of Calderón.”</w:t>
      </w:r>
      <w:r w:rsidRPr="00234941">
        <w:rPr>
          <w:sz w:val="12"/>
        </w:rPr>
        <w:t>¶</w:t>
      </w:r>
      <w:r w:rsidRPr="00234941">
        <w:rPr>
          <w:sz w:val="16"/>
        </w:rPr>
        <w:t xml:space="preserve"> 61</w:t>
      </w:r>
      <w:r w:rsidRPr="00234941">
        <w:rPr>
          <w:sz w:val="12"/>
        </w:rPr>
        <w:t>¶</w:t>
      </w:r>
      <w:r w:rsidRPr="00234941">
        <w:rPr>
          <w:sz w:val="16"/>
        </w:rPr>
        <w:t xml:space="preserve"> The bizarre</w:t>
      </w:r>
      <w:r w:rsidRPr="00234941">
        <w:rPr>
          <w:sz w:val="12"/>
        </w:rPr>
        <w:t>¶</w:t>
      </w:r>
      <w:r w:rsidRPr="00234941">
        <w:rPr>
          <w:sz w:val="16"/>
        </w:rPr>
        <w:t xml:space="preserve"> logic that the worse things get, the better they</w:t>
      </w:r>
      <w:r w:rsidRPr="00234941">
        <w:rPr>
          <w:sz w:val="12"/>
        </w:rPr>
        <w:t>¶</w:t>
      </w:r>
      <w:r w:rsidRPr="00234941">
        <w:rPr>
          <w:sz w:val="16"/>
        </w:rPr>
        <w:t xml:space="preserve"> really are is not confined to the corruption</w:t>
      </w:r>
      <w:r w:rsidRPr="00234941">
        <w:rPr>
          <w:sz w:val="12"/>
        </w:rPr>
        <w:t>¶</w:t>
      </w:r>
      <w:r w:rsidRPr="00234941">
        <w:rPr>
          <w:sz w:val="16"/>
        </w:rPr>
        <w:t xml:space="preserve"> issue; it extends to the surging violence as well.</w:t>
      </w:r>
      <w:r w:rsidRPr="00234941">
        <w:rPr>
          <w:sz w:val="12"/>
        </w:rPr>
        <w:t>¶</w:t>
      </w:r>
      <w:r w:rsidRPr="00234941">
        <w:rPr>
          <w:sz w:val="16"/>
        </w:rPr>
        <w:t xml:space="preserve"> A recent article in the Economist noted that at</w:t>
      </w:r>
      <w:r w:rsidRPr="00234941">
        <w:rPr>
          <w:sz w:val="12"/>
        </w:rPr>
        <w:t>¶</w:t>
      </w:r>
      <w:r w:rsidRPr="00234941">
        <w:rPr>
          <w:sz w:val="16"/>
        </w:rPr>
        <w:t xml:space="preserve"> least 4,000 people had been murdered in 2008</w:t>
      </w:r>
      <w:r w:rsidRPr="00234941">
        <w:rPr>
          <w:sz w:val="12"/>
        </w:rPr>
        <w:t>¶</w:t>
      </w:r>
      <w:r w:rsidRPr="00234941">
        <w:rPr>
          <w:sz w:val="16"/>
        </w:rPr>
        <w:t xml:space="preserve"> in incidents involving traffickers. “Officials say</w:t>
      </w:r>
      <w:r w:rsidRPr="00234941">
        <w:rPr>
          <w:sz w:val="12"/>
        </w:rPr>
        <w:t>¶</w:t>
      </w:r>
      <w:r w:rsidRPr="00234941">
        <w:rPr>
          <w:sz w:val="16"/>
        </w:rPr>
        <w:t xml:space="preserve"> that is a sign that government pressure [on the</w:t>
      </w:r>
      <w:r w:rsidRPr="00234941">
        <w:rPr>
          <w:sz w:val="12"/>
        </w:rPr>
        <w:t>¶</w:t>
      </w:r>
      <w:r w:rsidRPr="00234941">
        <w:rPr>
          <w:sz w:val="16"/>
        </w:rPr>
        <w:t xml:space="preserve"> drug gangs] is having an effect.”</w:t>
      </w:r>
      <w:r w:rsidRPr="00234941">
        <w:rPr>
          <w:sz w:val="12"/>
        </w:rPr>
        <w:t>¶</w:t>
      </w:r>
      <w:r w:rsidRPr="00234941">
        <w:rPr>
          <w:sz w:val="16"/>
        </w:rPr>
        <w:t xml:space="preserve"> 62</w:t>
      </w:r>
      <w:r w:rsidRPr="00234941">
        <w:rPr>
          <w:sz w:val="12"/>
        </w:rPr>
        <w:t>¶</w:t>
      </w:r>
      <w:r w:rsidRPr="00234941">
        <w:rPr>
          <w:sz w:val="16"/>
        </w:rPr>
        <w:t xml:space="preserve"> The reality is</w:t>
      </w:r>
      <w:r w:rsidRPr="00234941">
        <w:rPr>
          <w:sz w:val="12"/>
        </w:rPr>
        <w:t>¶</w:t>
      </w:r>
      <w:r w:rsidRPr="00234941">
        <w:rPr>
          <w:sz w:val="16"/>
        </w:rPr>
        <w:t xml:space="preserve"> that </w:t>
      </w:r>
      <w:r w:rsidRPr="00234941">
        <w:rPr>
          <w:rStyle w:val="StyleBoldUnderline"/>
        </w:rPr>
        <w:t>bad developments</w:t>
      </w:r>
      <w:r w:rsidRPr="00234941">
        <w:rPr>
          <w:sz w:val="16"/>
        </w:rPr>
        <w:t xml:space="preserve"> are usually just bad</w:t>
      </w:r>
      <w:r w:rsidRPr="00234941">
        <w:rPr>
          <w:sz w:val="12"/>
        </w:rPr>
        <w:t>¶</w:t>
      </w:r>
      <w:r w:rsidRPr="00234941">
        <w:rPr>
          <w:sz w:val="16"/>
        </w:rPr>
        <w:t xml:space="preserve"> developments, and they </w:t>
      </w:r>
      <w:r w:rsidRPr="00234941">
        <w:rPr>
          <w:rStyle w:val="StyleBoldUnderline"/>
        </w:rPr>
        <w:t>point to a deteriorating—not an improving—situation</w:t>
      </w:r>
      <w:r w:rsidRPr="00234941">
        <w:rPr>
          <w:sz w:val="16"/>
        </w:rPr>
        <w:t>.</w:t>
      </w:r>
      <w:r w:rsidRPr="00234941">
        <w:rPr>
          <w:sz w:val="12"/>
        </w:rPr>
        <w:t>¶</w:t>
      </w:r>
      <w:r w:rsidRPr="00234941">
        <w:rPr>
          <w:sz w:val="16"/>
        </w:rPr>
        <w:t xml:space="preserve"> It is not surprising that </w:t>
      </w:r>
      <w:r w:rsidRPr="00234941">
        <w:rPr>
          <w:rStyle w:val="StyleBoldUnderline"/>
        </w:rPr>
        <w:t>supply-side antidrug initiatives have failed in Colombia and</w:t>
      </w:r>
      <w:r w:rsidRPr="00234941">
        <w:rPr>
          <w:rStyle w:val="StyleBoldUnderline"/>
          <w:sz w:val="12"/>
        </w:rPr>
        <w:t>¶</w:t>
      </w:r>
      <w:r w:rsidRPr="00234941">
        <w:rPr>
          <w:rStyle w:val="StyleBoldUnderline"/>
        </w:rPr>
        <w:t xml:space="preserve"> other countries and are now failing in Mexico.</w:t>
      </w:r>
      <w:r w:rsidRPr="00234941">
        <w:rPr>
          <w:rStyle w:val="StyleBoldUnderline"/>
          <w:sz w:val="12"/>
        </w:rPr>
        <w:t>¶</w:t>
      </w:r>
      <w:r w:rsidRPr="00234941">
        <w:rPr>
          <w:rStyle w:val="StyleBoldUnderline"/>
        </w:rPr>
        <w:t xml:space="preserve"> The global trade in illegal drugs is a vast,</w:t>
      </w:r>
      <w:r w:rsidRPr="00234941">
        <w:rPr>
          <w:rStyle w:val="StyleBoldUnderline"/>
          <w:sz w:val="12"/>
        </w:rPr>
        <w:t>¶</w:t>
      </w:r>
      <w:r w:rsidRPr="00234941">
        <w:rPr>
          <w:rStyle w:val="StyleBoldUnderline"/>
        </w:rPr>
        <w:t xml:space="preserve"> extremely lucrative enterprise</w:t>
      </w:r>
      <w:r w:rsidRPr="00234941">
        <w:rPr>
          <w:sz w:val="16"/>
        </w:rPr>
        <w:t>, estimated at</w:t>
      </w:r>
      <w:r w:rsidRPr="00234941">
        <w:rPr>
          <w:sz w:val="12"/>
        </w:rPr>
        <w:t>¶</w:t>
      </w:r>
      <w:r w:rsidRPr="00234941">
        <w:rPr>
          <w:sz w:val="16"/>
        </w:rPr>
        <w:t xml:space="preserve"> $320 billion a year, with Mexico’s share of that</w:t>
      </w:r>
      <w:r w:rsidRPr="00234941">
        <w:rPr>
          <w:sz w:val="12"/>
        </w:rPr>
        <w:t>¶</w:t>
      </w:r>
      <w:r w:rsidRPr="00234941">
        <w:rPr>
          <w:sz w:val="16"/>
        </w:rPr>
        <w:t xml:space="preserve"> trade generally thought to be about $25–35</w:t>
      </w:r>
      <w:r w:rsidRPr="00234941">
        <w:rPr>
          <w:sz w:val="12"/>
        </w:rPr>
        <w:t>¶</w:t>
      </w:r>
      <w:r w:rsidRPr="00234941">
        <w:rPr>
          <w:sz w:val="16"/>
        </w:rPr>
        <w:t xml:space="preserve"> billion.</w:t>
      </w:r>
      <w:r w:rsidRPr="00234941">
        <w:rPr>
          <w:sz w:val="12"/>
        </w:rPr>
        <w:t>¶</w:t>
      </w:r>
      <w:r w:rsidRPr="00234941">
        <w:rPr>
          <w:sz w:val="16"/>
        </w:rPr>
        <w:t xml:space="preserve"> 63</w:t>
      </w:r>
      <w:r w:rsidRPr="00234941">
        <w:rPr>
          <w:sz w:val="12"/>
        </w:rPr>
        <w:t>¶</w:t>
      </w:r>
      <w:r w:rsidRPr="00234941">
        <w:rPr>
          <w:sz w:val="16"/>
        </w:rPr>
        <w:t xml:space="preserve"> The </w:t>
      </w:r>
      <w:r w:rsidRPr="00234941">
        <w:rPr>
          <w:rStyle w:val="StyleBoldUnderline"/>
        </w:rPr>
        <w:t>United States is the largest single</w:t>
      </w:r>
      <w:r w:rsidRPr="00234941">
        <w:rPr>
          <w:rStyle w:val="StyleBoldUnderline"/>
          <w:sz w:val="12"/>
        </w:rPr>
        <w:t>¶</w:t>
      </w:r>
      <w:r w:rsidRPr="00234941">
        <w:rPr>
          <w:rStyle w:val="StyleBoldUnderline"/>
        </w:rPr>
        <w:t xml:space="preserve"> retail market, but U.S. demand is not the only</w:t>
      </w:r>
      <w:r w:rsidRPr="00234941">
        <w:rPr>
          <w:rStyle w:val="StyleBoldUnderline"/>
          <w:sz w:val="12"/>
        </w:rPr>
        <w:t>¶</w:t>
      </w:r>
      <w:r w:rsidRPr="00234941">
        <w:rPr>
          <w:rStyle w:val="StyleBoldUnderline"/>
        </w:rPr>
        <w:t xml:space="preserve"> relevant factor</w:t>
      </w:r>
      <w:r w:rsidRPr="00234941">
        <w:rPr>
          <w:sz w:val="16"/>
        </w:rPr>
        <w:t>. The American market is actually relatively mature, with overall consumption not substantially different from what it</w:t>
      </w:r>
      <w:r w:rsidRPr="00234941">
        <w:rPr>
          <w:sz w:val="12"/>
        </w:rPr>
        <w:t>¶</w:t>
      </w:r>
      <w:r w:rsidRPr="00234941">
        <w:rPr>
          <w:sz w:val="16"/>
        </w:rPr>
        <w:t xml:space="preserve"> was a decade or two decades ago. </w:t>
      </w:r>
      <w:r w:rsidRPr="00234941">
        <w:rPr>
          <w:rStyle w:val="StyleBoldUnderline"/>
        </w:rPr>
        <w:t>The main</w:t>
      </w:r>
      <w:r w:rsidRPr="00234941">
        <w:rPr>
          <w:rStyle w:val="StyleBoldUnderline"/>
          <w:sz w:val="12"/>
        </w:rPr>
        <w:t>¶</w:t>
      </w:r>
      <w:r w:rsidRPr="00234941">
        <w:rPr>
          <w:rStyle w:val="StyleBoldUnderline"/>
        </w:rPr>
        <w:t xml:space="preserve"> areas of demand growth are in Eastern</w:t>
      </w:r>
      <w:r w:rsidRPr="00234941">
        <w:rPr>
          <w:rStyle w:val="StyleBoldUnderline"/>
          <w:sz w:val="12"/>
        </w:rPr>
        <w:t>¶</w:t>
      </w:r>
      <w:r w:rsidRPr="00234941">
        <w:rPr>
          <w:rStyle w:val="StyleBoldUnderline"/>
        </w:rPr>
        <w:t xml:space="preserve"> Europe, the successor states of the former</w:t>
      </w:r>
      <w:r w:rsidRPr="00234941">
        <w:rPr>
          <w:rStyle w:val="StyleBoldUnderline"/>
          <w:sz w:val="12"/>
        </w:rPr>
        <w:t>¶</w:t>
      </w:r>
      <w:r w:rsidRPr="00234941">
        <w:rPr>
          <w:rStyle w:val="StyleBoldUnderline"/>
        </w:rPr>
        <w:t xml:space="preserve"> Soviet Union, and some portions of the</w:t>
      </w:r>
      <w:r w:rsidRPr="00234941">
        <w:rPr>
          <w:rStyle w:val="StyleBoldUnderline"/>
          <w:sz w:val="12"/>
        </w:rPr>
        <w:t>¶</w:t>
      </w:r>
      <w:r w:rsidRPr="00234941">
        <w:rPr>
          <w:rStyle w:val="StyleBoldUnderline"/>
        </w:rPr>
        <w:t xml:space="preserve"> Middle East and Latin America</w:t>
      </w:r>
      <w:r w:rsidRPr="00234941">
        <w:rPr>
          <w:sz w:val="16"/>
        </w:rPr>
        <w:t>. According to</w:t>
      </w:r>
      <w:r w:rsidRPr="00234941">
        <w:rPr>
          <w:sz w:val="12"/>
        </w:rPr>
        <w:t>¶</w:t>
      </w:r>
      <w:r w:rsidRPr="00234941">
        <w:rPr>
          <w:sz w:val="16"/>
        </w:rPr>
        <w:t xml:space="preserve"> the United Nations, there has been a noticeable increase in the consumption of opiates</w:t>
      </w:r>
      <w:r w:rsidRPr="00234941">
        <w:rPr>
          <w:sz w:val="12"/>
        </w:rPr>
        <w:t>¶</w:t>
      </w:r>
      <w:r w:rsidRPr="00234941">
        <w:rPr>
          <w:sz w:val="16"/>
        </w:rPr>
        <w:t xml:space="preserve"> throughout Eastern Europe and Central Asia,</w:t>
      </w:r>
      <w:r w:rsidRPr="00234941">
        <w:rPr>
          <w:sz w:val="12"/>
        </w:rPr>
        <w:t>¶</w:t>
      </w:r>
      <w:r w:rsidRPr="00234941">
        <w:rPr>
          <w:sz w:val="16"/>
        </w:rPr>
        <w:t xml:space="preserve"> especially the former Soviet states. In Western</w:t>
      </w:r>
      <w:r w:rsidRPr="00234941">
        <w:rPr>
          <w:sz w:val="12"/>
        </w:rPr>
        <w:t>¶</w:t>
      </w:r>
      <w:r w:rsidRPr="00234941">
        <w:rPr>
          <w:sz w:val="16"/>
        </w:rPr>
        <w:t xml:space="preserve"> Europe, </w:t>
      </w:r>
      <w:r w:rsidRPr="00234941">
        <w:rPr>
          <w:rStyle w:val="StyleBoldUnderline"/>
        </w:rPr>
        <w:t>the principal increase has been in the</w:t>
      </w:r>
      <w:r w:rsidRPr="00234941">
        <w:rPr>
          <w:rStyle w:val="StyleBoldUnderline"/>
          <w:sz w:val="12"/>
        </w:rPr>
        <w:t>¶</w:t>
      </w:r>
      <w:r w:rsidRPr="00234941">
        <w:rPr>
          <w:rStyle w:val="StyleBoldUnderline"/>
        </w:rPr>
        <w:t xml:space="preserve"> use of cocaine</w:t>
      </w:r>
      <w:r w:rsidRPr="00234941">
        <w:rPr>
          <w:sz w:val="16"/>
        </w:rPr>
        <w:t>.</w:t>
      </w:r>
      <w:r w:rsidRPr="00234941">
        <w:rPr>
          <w:sz w:val="12"/>
        </w:rPr>
        <w:t>¶</w:t>
      </w:r>
      <w:r w:rsidRPr="00234941">
        <w:rPr>
          <w:sz w:val="16"/>
        </w:rPr>
        <w:t xml:space="preserve"> 64</w:t>
      </w:r>
      <w:r w:rsidRPr="00234941">
        <w:rPr>
          <w:sz w:val="12"/>
        </w:rPr>
        <w:t>¶</w:t>
      </w:r>
      <w:r w:rsidRPr="00234941">
        <w:rPr>
          <w:sz w:val="16"/>
        </w:rPr>
        <w:t xml:space="preserve"> In the Middle East, even such</w:t>
      </w:r>
      <w:r w:rsidRPr="00234941">
        <w:rPr>
          <w:sz w:val="12"/>
        </w:rPr>
        <w:t>¶</w:t>
      </w:r>
      <w:r w:rsidRPr="00234941">
        <w:rPr>
          <w:sz w:val="16"/>
        </w:rPr>
        <w:t xml:space="preserve"> a politically authoritarian and religiously conservative society as </w:t>
      </w:r>
      <w:r w:rsidRPr="00234941">
        <w:rPr>
          <w:rStyle w:val="StyleBoldUnderline"/>
        </w:rPr>
        <w:t>Iran is witnessing a surge in</w:t>
      </w:r>
      <w:r w:rsidRPr="00234941">
        <w:rPr>
          <w:rStyle w:val="StyleBoldUnderline"/>
          <w:sz w:val="12"/>
        </w:rPr>
        <w:t>¶</w:t>
      </w:r>
      <w:r w:rsidRPr="00234941">
        <w:rPr>
          <w:rStyle w:val="StyleBoldUnderline"/>
        </w:rPr>
        <w:t xml:space="preserve"> both drug trafficking and drug use, especially</w:t>
      </w:r>
      <w:r w:rsidRPr="00234941">
        <w:rPr>
          <w:rStyle w:val="StyleBoldUnderline"/>
          <w:sz w:val="12"/>
        </w:rPr>
        <w:t>¶</w:t>
      </w:r>
      <w:r w:rsidRPr="00234941">
        <w:rPr>
          <w:rStyle w:val="StyleBoldUnderline"/>
        </w:rPr>
        <w:t xml:space="preserve"> of heroin</w:t>
      </w:r>
      <w:r w:rsidRPr="00234941">
        <w:rPr>
          <w:sz w:val="16"/>
        </w:rPr>
        <w:t>. That problem has reached the point</w:t>
      </w:r>
      <w:r w:rsidRPr="00234941">
        <w:rPr>
          <w:sz w:val="12"/>
        </w:rPr>
        <w:t>¶</w:t>
      </w:r>
      <w:r w:rsidRPr="00234941">
        <w:rPr>
          <w:sz w:val="16"/>
        </w:rPr>
        <w:t xml:space="preserve"> that the Supreme Leader’s representative in</w:t>
      </w:r>
      <w:r w:rsidRPr="00234941">
        <w:rPr>
          <w:sz w:val="12"/>
        </w:rPr>
        <w:t>¶</w:t>
      </w:r>
      <w:r w:rsidRPr="00234941">
        <w:rPr>
          <w:sz w:val="16"/>
        </w:rPr>
        <w:t xml:space="preserve"> one province has labeled drug abuse and trafficking to be the Iranian society’s “thorniest</w:t>
      </w:r>
      <w:r w:rsidRPr="00234941">
        <w:rPr>
          <w:sz w:val="12"/>
        </w:rPr>
        <w:t>¶</w:t>
      </w:r>
      <w:r w:rsidRPr="00234941">
        <w:rPr>
          <w:sz w:val="16"/>
        </w:rPr>
        <w:t xml:space="preserve"> problem.”</w:t>
      </w:r>
      <w:r w:rsidRPr="00234941">
        <w:rPr>
          <w:sz w:val="12"/>
        </w:rPr>
        <w:t>¶</w:t>
      </w:r>
      <w:r w:rsidRPr="00234941">
        <w:rPr>
          <w:sz w:val="16"/>
        </w:rPr>
        <w:t xml:space="preserve"> 65</w:t>
      </w:r>
      <w:r w:rsidRPr="00234941">
        <w:rPr>
          <w:sz w:val="12"/>
        </w:rPr>
        <w:t>¶</w:t>
      </w:r>
      <w:r w:rsidRPr="00234941">
        <w:rPr>
          <w:sz w:val="16"/>
        </w:rPr>
        <w:t xml:space="preserve"> The bottom line is that </w:t>
      </w:r>
      <w:r w:rsidRPr="00234941">
        <w:rPr>
          <w:rStyle w:val="StyleBoldUnderline"/>
        </w:rPr>
        <w:t>the demand for illegal drugs on a global basis is</w:t>
      </w:r>
      <w:r w:rsidRPr="00234941">
        <w:rPr>
          <w:rStyle w:val="StyleBoldUnderline"/>
          <w:sz w:val="12"/>
        </w:rPr>
        <w:t>¶</w:t>
      </w:r>
      <w:r w:rsidRPr="00234941">
        <w:rPr>
          <w:rStyle w:val="StyleBoldUnderline"/>
        </w:rPr>
        <w:t xml:space="preserve"> robust and is likely to remain so</w:t>
      </w:r>
      <w:r w:rsidRPr="00234941">
        <w:rPr>
          <w:sz w:val="16"/>
        </w:rPr>
        <w:t>.</w:t>
      </w:r>
      <w:r w:rsidRPr="00234941">
        <w:rPr>
          <w:sz w:val="12"/>
        </w:rPr>
        <w:t>¶</w:t>
      </w:r>
      <w:r w:rsidRPr="00234941">
        <w:rPr>
          <w:sz w:val="16"/>
        </w:rPr>
        <w:t xml:space="preserve"> </w:t>
      </w:r>
    </w:p>
    <w:p w:rsidR="003D24AD" w:rsidRPr="00234941" w:rsidRDefault="003D24AD" w:rsidP="003D24AD">
      <w:pPr>
        <w:rPr>
          <w:sz w:val="12"/>
        </w:rPr>
      </w:pPr>
    </w:p>
    <w:p w:rsidR="003D24AD" w:rsidRPr="00234941" w:rsidRDefault="003D24AD" w:rsidP="003D24AD"/>
    <w:p w:rsidR="003D24AD" w:rsidRPr="00234941" w:rsidRDefault="003D24AD" w:rsidP="003D24AD">
      <w:pPr>
        <w:rPr>
          <w:b/>
        </w:rPr>
      </w:pPr>
      <w:r w:rsidRPr="00234941">
        <w:rPr>
          <w:b/>
        </w:rPr>
        <w:t>Victory impossible – high consumer demand and empirical proof</w:t>
      </w:r>
    </w:p>
    <w:p w:rsidR="003D24AD" w:rsidRPr="001F78EB" w:rsidRDefault="003D24AD" w:rsidP="003D24AD">
      <w:pPr>
        <w:rPr>
          <w:rStyle w:val="StyleStyleBold12pt"/>
          <w:b w:val="0"/>
        </w:rPr>
      </w:pPr>
      <w:r w:rsidRPr="00234941">
        <w:rPr>
          <w:b/>
        </w:rPr>
        <w:t>Carpenter, 9</w:t>
      </w:r>
      <w:r w:rsidRPr="00234941">
        <w:t xml:space="preserve"> </w:t>
      </w:r>
      <w:r w:rsidRPr="00234941">
        <w:rPr>
          <w:sz w:val="16"/>
        </w:rPr>
        <w:t>vice president for defense and foreign policy studies at the Cato Institute, is the author of eight books, including Bad Neighbor Policy: Washington’s Futile War on Drugs in Latin America</w:t>
      </w:r>
      <w:r w:rsidRPr="00234941">
        <w:rPr>
          <w:rStyle w:val="StyleStyleBold12pt"/>
        </w:rPr>
        <w:t xml:space="preserve"> (</w:t>
      </w:r>
      <w:r w:rsidRPr="001F78EB">
        <w:rPr>
          <w:rStyle w:val="StyleStyleBold12pt"/>
          <w:b w:val="0"/>
        </w:rPr>
        <w:t>Ted Galen, “Troubled Neighbor: Mexico’s Drug Violence Poses a Threat to the United States” February 2, 2009 Cato Institute, http://www.cato.org/publications/policy-analysis/troubled-neighbor-mexicos-drug-violence-poses-threat-united-states) // czhang</w:t>
      </w:r>
    </w:p>
    <w:p w:rsidR="003D24AD" w:rsidRPr="00234941" w:rsidRDefault="003D24AD" w:rsidP="003D24AD">
      <w:pPr>
        <w:rPr>
          <w:sz w:val="16"/>
        </w:rPr>
      </w:pPr>
      <w:r w:rsidRPr="00234941">
        <w:rPr>
          <w:sz w:val="16"/>
        </w:rPr>
        <w:t>Robust Consumer Demand Makes</w:t>
      </w:r>
      <w:r w:rsidRPr="00234941">
        <w:rPr>
          <w:sz w:val="12"/>
        </w:rPr>
        <w:t>¶</w:t>
      </w:r>
      <w:r w:rsidRPr="00234941">
        <w:rPr>
          <w:sz w:val="16"/>
        </w:rPr>
        <w:t xml:space="preserve"> Victory Impossible</w:t>
      </w:r>
      <w:r w:rsidRPr="00234941">
        <w:rPr>
          <w:sz w:val="12"/>
        </w:rPr>
        <w:t>¶</w:t>
      </w:r>
      <w:r w:rsidRPr="00234941">
        <w:rPr>
          <w:sz w:val="16"/>
        </w:rPr>
        <w:t xml:space="preserve"> </w:t>
      </w:r>
      <w:r w:rsidRPr="00234941">
        <w:rPr>
          <w:rStyle w:val="StyleBoldUnderline"/>
        </w:rPr>
        <w:t>That sobering reality has ominous implications for the strategy that advocates of a “war</w:t>
      </w:r>
      <w:r w:rsidRPr="00234941">
        <w:rPr>
          <w:rStyle w:val="StyleBoldUnderline"/>
          <w:sz w:val="12"/>
        </w:rPr>
        <w:t>¶</w:t>
      </w:r>
      <w:r w:rsidRPr="00234941">
        <w:rPr>
          <w:rStyle w:val="StyleBoldUnderline"/>
        </w:rPr>
        <w:t xml:space="preserve"> on drugs” continue to push.</w:t>
      </w:r>
      <w:r w:rsidRPr="00234941">
        <w:rPr>
          <w:sz w:val="16"/>
        </w:rPr>
        <w:t xml:space="preserve"> </w:t>
      </w:r>
      <w:r w:rsidRPr="00234941">
        <w:rPr>
          <w:rStyle w:val="StyleBoldUnderline"/>
        </w:rPr>
        <w:t>Their strategy</w:t>
      </w:r>
      <w:r w:rsidRPr="00234941">
        <w:rPr>
          <w:sz w:val="16"/>
        </w:rPr>
        <w:t xml:space="preserve"> has</w:t>
      </w:r>
      <w:r w:rsidRPr="00234941">
        <w:rPr>
          <w:sz w:val="12"/>
        </w:rPr>
        <w:t>¶</w:t>
      </w:r>
      <w:r w:rsidRPr="00234941">
        <w:rPr>
          <w:sz w:val="16"/>
        </w:rPr>
        <w:t xml:space="preserve"> long had two major components. The </w:t>
      </w:r>
      <w:r w:rsidRPr="00234941">
        <w:rPr>
          <w:rStyle w:val="StyleBoldUnderline"/>
        </w:rPr>
        <w:t>first is</w:t>
      </w:r>
      <w:r w:rsidRPr="00234941">
        <w:rPr>
          <w:rStyle w:val="StyleBoldUnderline"/>
          <w:sz w:val="12"/>
        </w:rPr>
        <w:t>¶</w:t>
      </w:r>
      <w:r w:rsidRPr="00234941">
        <w:rPr>
          <w:rStyle w:val="StyleBoldUnderline"/>
        </w:rPr>
        <w:t xml:space="preserve"> to shut off the flow of drugs coming from</w:t>
      </w:r>
      <w:r w:rsidRPr="00234941">
        <w:rPr>
          <w:rStyle w:val="StyleBoldUnderline"/>
          <w:sz w:val="12"/>
        </w:rPr>
        <w:t>¶</w:t>
      </w:r>
      <w:r w:rsidRPr="00234941">
        <w:rPr>
          <w:rStyle w:val="StyleBoldUnderline"/>
        </w:rPr>
        <w:t xml:space="preserve"> drug-source countries</w:t>
      </w:r>
      <w:r w:rsidRPr="00234941">
        <w:rPr>
          <w:sz w:val="16"/>
        </w:rPr>
        <w:t>, through various methods of drug crop eradication, developmental</w:t>
      </w:r>
      <w:r w:rsidRPr="00234941">
        <w:rPr>
          <w:sz w:val="12"/>
        </w:rPr>
        <w:t>¶</w:t>
      </w:r>
      <w:r w:rsidRPr="00234941">
        <w:rPr>
          <w:sz w:val="16"/>
        </w:rPr>
        <w:t xml:space="preserve"> aid to promote alternative economic opportunities, interdiction of drug shipments, and</w:t>
      </w:r>
      <w:r w:rsidRPr="00234941">
        <w:rPr>
          <w:sz w:val="12"/>
        </w:rPr>
        <w:t>¶</w:t>
      </w:r>
      <w:r w:rsidRPr="00234941">
        <w:rPr>
          <w:sz w:val="16"/>
        </w:rPr>
        <w:t xml:space="preserve"> suppression of money-laundering activities.</w:t>
      </w:r>
      <w:r w:rsidRPr="00234941">
        <w:rPr>
          <w:sz w:val="12"/>
        </w:rPr>
        <w:t>¶</w:t>
      </w:r>
      <w:r w:rsidRPr="00234941">
        <w:rPr>
          <w:sz w:val="16"/>
        </w:rPr>
        <w:t xml:space="preserve"> </w:t>
      </w:r>
      <w:r w:rsidRPr="00234941">
        <w:rPr>
          <w:rStyle w:val="StyleBoldUnderline"/>
        </w:rPr>
        <w:t xml:space="preserve">The second </w:t>
      </w:r>
      <w:r w:rsidRPr="00234941">
        <w:rPr>
          <w:sz w:val="16"/>
        </w:rPr>
        <w:t xml:space="preserve">component </w:t>
      </w:r>
      <w:r w:rsidRPr="00234941">
        <w:rPr>
          <w:rStyle w:val="StyleBoldUnderline"/>
        </w:rPr>
        <w:t>is to significantly</w:t>
      </w:r>
      <w:r w:rsidRPr="00234941">
        <w:rPr>
          <w:rStyle w:val="StyleBoldUnderline"/>
          <w:sz w:val="12"/>
        </w:rPr>
        <w:t>¶</w:t>
      </w:r>
      <w:r w:rsidRPr="00234941">
        <w:rPr>
          <w:rStyle w:val="StyleBoldUnderline"/>
        </w:rPr>
        <w:t xml:space="preserve"> reduce demand in the United States through </w:t>
      </w:r>
      <w:r w:rsidRPr="00234941">
        <w:rPr>
          <w:sz w:val="16"/>
        </w:rPr>
        <w:t>a</w:t>
      </w:r>
      <w:r w:rsidRPr="00234941">
        <w:rPr>
          <w:sz w:val="12"/>
        </w:rPr>
        <w:t>¶</w:t>
      </w:r>
      <w:r w:rsidRPr="00234941">
        <w:rPr>
          <w:sz w:val="16"/>
        </w:rPr>
        <w:t xml:space="preserve"> combination of </w:t>
      </w:r>
      <w:r w:rsidRPr="00234941">
        <w:rPr>
          <w:rStyle w:val="StyleBoldUnderline"/>
        </w:rPr>
        <w:t>criminal sanctions, drug treatment programs, and anti-drug educational</w:t>
      </w:r>
      <w:r w:rsidRPr="00234941">
        <w:rPr>
          <w:rStyle w:val="StyleBoldUnderline"/>
          <w:sz w:val="12"/>
        </w:rPr>
        <w:t>¶</w:t>
      </w:r>
      <w:r w:rsidRPr="00234941">
        <w:rPr>
          <w:rStyle w:val="StyleBoldUnderline"/>
        </w:rPr>
        <w:t xml:space="preserve"> campaigns.</w:t>
      </w:r>
      <w:r w:rsidRPr="00234941">
        <w:rPr>
          <w:rStyle w:val="StyleBoldUnderline"/>
          <w:sz w:val="12"/>
        </w:rPr>
        <w:t>¶</w:t>
      </w:r>
      <w:r w:rsidRPr="00234941">
        <w:rPr>
          <w:sz w:val="16"/>
        </w:rPr>
        <w:t xml:space="preserve"> At best, </w:t>
      </w:r>
      <w:r w:rsidRPr="00234941">
        <w:rPr>
          <w:rStyle w:val="StyleBoldUnderline"/>
        </w:rPr>
        <w:t>efforts at domestic demand reduction have achieved only modest results, and</w:t>
      </w:r>
      <w:r w:rsidRPr="00234941">
        <w:rPr>
          <w:rStyle w:val="StyleBoldUnderline"/>
          <w:sz w:val="12"/>
        </w:rPr>
        <w:t>¶</w:t>
      </w:r>
      <w:r w:rsidRPr="00234941">
        <w:rPr>
          <w:rStyle w:val="StyleBoldUnderline"/>
        </w:rPr>
        <w:t xml:space="preserve"> the supply-side campaign has been even less</w:t>
      </w:r>
      <w:r w:rsidRPr="00234941">
        <w:rPr>
          <w:rStyle w:val="StyleBoldUnderline"/>
          <w:sz w:val="12"/>
        </w:rPr>
        <w:t>¶</w:t>
      </w:r>
      <w:r w:rsidRPr="00234941">
        <w:rPr>
          <w:rStyle w:val="StyleBoldUnderline"/>
        </w:rPr>
        <w:t xml:space="preserve"> effective</w:t>
      </w:r>
      <w:r w:rsidRPr="00234941">
        <w:rPr>
          <w:sz w:val="16"/>
        </w:rPr>
        <w:t xml:space="preserve">. Moreover, </w:t>
      </w:r>
      <w:r w:rsidRPr="00234941">
        <w:rPr>
          <w:rStyle w:val="StyleBoldUnderline"/>
        </w:rPr>
        <w:t>with global demand continuing to increase</w:t>
      </w:r>
      <w:r w:rsidRPr="00234941">
        <w:rPr>
          <w:sz w:val="16"/>
        </w:rPr>
        <w:t xml:space="preserve">, even if </w:t>
      </w:r>
      <w:r w:rsidRPr="00234941">
        <w:rPr>
          <w:rStyle w:val="StyleBoldUnderline"/>
        </w:rPr>
        <w:t>drug warriors</w:t>
      </w:r>
      <w:r w:rsidRPr="00234941">
        <w:rPr>
          <w:sz w:val="16"/>
        </w:rPr>
        <w:t xml:space="preserve"> succeeded in their goal of more substantially</w:t>
      </w:r>
      <w:r w:rsidRPr="00234941">
        <w:rPr>
          <w:sz w:val="12"/>
        </w:rPr>
        <w:t>¶</w:t>
      </w:r>
      <w:r w:rsidRPr="00234941">
        <w:rPr>
          <w:sz w:val="16"/>
        </w:rPr>
        <w:t xml:space="preserve"> reducing consumption in the United States, it</w:t>
      </w:r>
      <w:r w:rsidRPr="00234941">
        <w:rPr>
          <w:sz w:val="12"/>
        </w:rPr>
        <w:t>¶</w:t>
      </w:r>
      <w:r w:rsidRPr="00234941">
        <w:rPr>
          <w:sz w:val="16"/>
        </w:rPr>
        <w:t xml:space="preserve"> </w:t>
      </w:r>
      <w:r w:rsidRPr="00234941">
        <w:rPr>
          <w:rStyle w:val="StyleBoldUnderline"/>
        </w:rPr>
        <w:t>would have little adverse impact on trafficking</w:t>
      </w:r>
      <w:r w:rsidRPr="00234941">
        <w:rPr>
          <w:rStyle w:val="StyleBoldUnderline"/>
          <w:sz w:val="12"/>
        </w:rPr>
        <w:t>¶</w:t>
      </w:r>
      <w:r w:rsidRPr="00234941">
        <w:rPr>
          <w:rStyle w:val="StyleBoldUnderline"/>
        </w:rPr>
        <w:t xml:space="preserve"> organizations</w:t>
      </w:r>
      <w:r w:rsidRPr="00234941">
        <w:rPr>
          <w:sz w:val="16"/>
        </w:rPr>
        <w:t xml:space="preserve">. </w:t>
      </w:r>
      <w:r w:rsidRPr="00234941">
        <w:rPr>
          <w:rStyle w:val="StyleBoldUnderline"/>
        </w:rPr>
        <w:t>There is more than enough</w:t>
      </w:r>
      <w:r w:rsidRPr="00234941">
        <w:rPr>
          <w:rStyle w:val="StyleBoldUnderline"/>
          <w:sz w:val="12"/>
        </w:rPr>
        <w:t>¶</w:t>
      </w:r>
      <w:r w:rsidRPr="00234941">
        <w:rPr>
          <w:rStyle w:val="StyleBoldUnderline"/>
        </w:rPr>
        <w:t xml:space="preserve"> demand globally to</w:t>
      </w:r>
      <w:r w:rsidRPr="00234941">
        <w:rPr>
          <w:sz w:val="16"/>
        </w:rPr>
        <w:t xml:space="preserve"> attract and </w:t>
      </w:r>
      <w:r w:rsidRPr="00234941">
        <w:rPr>
          <w:rStyle w:val="StyleBoldUnderline"/>
        </w:rPr>
        <w:t>sustain traffickers</w:t>
      </w:r>
      <w:r w:rsidRPr="00234941">
        <w:rPr>
          <w:sz w:val="16"/>
        </w:rPr>
        <w:t xml:space="preserve"> who are willing to take the risks to satisfy that demand. And since the illegality of the</w:t>
      </w:r>
      <w:r w:rsidRPr="00234941">
        <w:rPr>
          <w:sz w:val="12"/>
        </w:rPr>
        <w:t>¶</w:t>
      </w:r>
      <w:r w:rsidRPr="00234941">
        <w:rPr>
          <w:sz w:val="16"/>
        </w:rPr>
        <w:t xml:space="preserve"> trade creates a huge black market premium</w:t>
      </w:r>
      <w:r w:rsidRPr="00234941">
        <w:rPr>
          <w:sz w:val="12"/>
        </w:rPr>
        <w:t>¶</w:t>
      </w:r>
      <w:r w:rsidRPr="00234941">
        <w:rPr>
          <w:sz w:val="16"/>
        </w:rPr>
        <w:t xml:space="preserve"> (depending on the drug, 90 percent or more of</w:t>
      </w:r>
      <w:r w:rsidRPr="00234941">
        <w:rPr>
          <w:sz w:val="12"/>
        </w:rPr>
        <w:t>¶</w:t>
      </w:r>
      <w:r w:rsidRPr="00234941">
        <w:rPr>
          <w:sz w:val="16"/>
        </w:rPr>
        <w:t xml:space="preserve"> the retail price), </w:t>
      </w:r>
      <w:r w:rsidRPr="00234941">
        <w:rPr>
          <w:rStyle w:val="StyleBoldUnderline"/>
        </w:rPr>
        <w:t>the potential profits to drug</w:t>
      </w:r>
      <w:r w:rsidRPr="00234941">
        <w:rPr>
          <w:rStyle w:val="StyleBoldUnderline"/>
          <w:sz w:val="12"/>
        </w:rPr>
        <w:t>¶</w:t>
      </w:r>
      <w:r w:rsidRPr="00234941">
        <w:rPr>
          <w:rStyle w:val="StyleBoldUnderline"/>
        </w:rPr>
        <w:t xml:space="preserve"> trafficking organizations are huge</w:t>
      </w:r>
      <w:r w:rsidRPr="00234941">
        <w:rPr>
          <w:sz w:val="16"/>
        </w:rPr>
        <w:t>.</w:t>
      </w:r>
      <w:r w:rsidRPr="00234941">
        <w:rPr>
          <w:sz w:val="12"/>
        </w:rPr>
        <w:t>¶</w:t>
      </w:r>
      <w:r w:rsidRPr="00234941">
        <w:rPr>
          <w:sz w:val="16"/>
        </w:rPr>
        <w:t xml:space="preserve"> 66</w:t>
      </w:r>
      <w:r w:rsidRPr="00234941">
        <w:rPr>
          <w:sz w:val="12"/>
        </w:rPr>
        <w:t>¶</w:t>
      </w:r>
      <w:r w:rsidRPr="00234941">
        <w:rPr>
          <w:sz w:val="16"/>
        </w:rPr>
        <w:t xml:space="preserve"> Thus, the</w:t>
      </w:r>
      <w:r w:rsidRPr="00234941">
        <w:rPr>
          <w:sz w:val="12"/>
        </w:rPr>
        <w:t>¶</w:t>
      </w:r>
      <w:r w:rsidRPr="00234941">
        <w:rPr>
          <w:sz w:val="16"/>
        </w:rPr>
        <w:t xml:space="preserve"> supply-side strategy attempts to defy the basic</w:t>
      </w:r>
      <w:r w:rsidRPr="00234941">
        <w:rPr>
          <w:sz w:val="12"/>
        </w:rPr>
        <w:t>¶</w:t>
      </w:r>
      <w:r w:rsidRPr="00234941">
        <w:rPr>
          <w:sz w:val="16"/>
        </w:rPr>
        <w:t xml:space="preserve"> laws of economics, with predictable results. It</w:t>
      </w:r>
      <w:r w:rsidRPr="00234941">
        <w:rPr>
          <w:sz w:val="12"/>
        </w:rPr>
        <w:t>¶</w:t>
      </w:r>
      <w:r w:rsidRPr="00234941">
        <w:rPr>
          <w:sz w:val="16"/>
        </w:rPr>
        <w:t xml:space="preserve"> is a fatally flawed strategy, and </w:t>
      </w:r>
      <w:r w:rsidRPr="00234941">
        <w:rPr>
          <w:rStyle w:val="StyleBoldUnderline"/>
        </w:rPr>
        <w:t>Washington’s</w:t>
      </w:r>
      <w:r w:rsidRPr="00234941">
        <w:rPr>
          <w:rStyle w:val="StyleBoldUnderline"/>
          <w:sz w:val="12"/>
        </w:rPr>
        <w:t>¶</w:t>
      </w:r>
      <w:r w:rsidRPr="00234941">
        <w:rPr>
          <w:rStyle w:val="StyleBoldUnderline"/>
        </w:rPr>
        <w:t xml:space="preserve"> insistence on continuing it causes serious</w:t>
      </w:r>
      <w:r w:rsidRPr="00234941">
        <w:rPr>
          <w:rStyle w:val="StyleBoldUnderline"/>
          <w:sz w:val="12"/>
        </w:rPr>
        <w:t>¶</w:t>
      </w:r>
      <w:r w:rsidRPr="00234941">
        <w:rPr>
          <w:rStyle w:val="StyleBoldUnderline"/>
        </w:rPr>
        <w:t xml:space="preserve"> problems of corruption and violence for a key</w:t>
      </w:r>
      <w:r w:rsidRPr="00234941">
        <w:rPr>
          <w:rStyle w:val="StyleBoldUnderline"/>
          <w:sz w:val="12"/>
        </w:rPr>
        <w:t>¶</w:t>
      </w:r>
      <w:r w:rsidRPr="00234941">
        <w:rPr>
          <w:rStyle w:val="StyleBoldUnderline"/>
        </w:rPr>
        <w:t xml:space="preserve"> drug-source and drug-transiting country such</w:t>
      </w:r>
      <w:r w:rsidRPr="00234941">
        <w:rPr>
          <w:rStyle w:val="StyleBoldUnderline"/>
          <w:sz w:val="12"/>
        </w:rPr>
        <w:t>¶</w:t>
      </w:r>
      <w:r w:rsidRPr="00234941">
        <w:rPr>
          <w:rStyle w:val="StyleBoldUnderline"/>
        </w:rPr>
        <w:t xml:space="preserve"> as Mexico</w:t>
      </w:r>
      <w:r w:rsidRPr="00234941">
        <w:rPr>
          <w:sz w:val="16"/>
        </w:rPr>
        <w:t>.</w:t>
      </w:r>
      <w:r w:rsidRPr="00234941">
        <w:rPr>
          <w:sz w:val="12"/>
        </w:rPr>
        <w:t>¶</w:t>
      </w:r>
      <w:r w:rsidRPr="00234941">
        <w:rPr>
          <w:sz w:val="16"/>
        </w:rPr>
        <w:t xml:space="preserve"> Thus, the notion that the solution to the</w:t>
      </w:r>
      <w:r w:rsidRPr="00234941">
        <w:rPr>
          <w:sz w:val="12"/>
        </w:rPr>
        <w:t>¶</w:t>
      </w:r>
      <w:r w:rsidRPr="00234941">
        <w:rPr>
          <w:sz w:val="16"/>
        </w:rPr>
        <w:t xml:space="preserve"> violence in Mexico is to win the war on drugs</w:t>
      </w:r>
      <w:r w:rsidRPr="00234941">
        <w:rPr>
          <w:sz w:val="12"/>
        </w:rPr>
        <w:t>¶</w:t>
      </w:r>
      <w:r w:rsidRPr="00234941">
        <w:rPr>
          <w:sz w:val="16"/>
        </w:rPr>
        <w:t xml:space="preserve"> is as much a chimera as the </w:t>
      </w:r>
      <w:r w:rsidRPr="00234941">
        <w:rPr>
          <w:sz w:val="16"/>
        </w:rPr>
        <w:lastRenderedPageBreak/>
        <w:t>other two so-called</w:t>
      </w:r>
      <w:r w:rsidRPr="00234941">
        <w:rPr>
          <w:sz w:val="12"/>
        </w:rPr>
        <w:t>¶</w:t>
      </w:r>
      <w:r w:rsidRPr="00234941">
        <w:rPr>
          <w:sz w:val="16"/>
        </w:rPr>
        <w:t xml:space="preserve"> solutions. Given the healthy state of global</w:t>
      </w:r>
      <w:r w:rsidRPr="00234941">
        <w:rPr>
          <w:sz w:val="12"/>
        </w:rPr>
        <w:t>¶</w:t>
      </w:r>
      <w:r w:rsidRPr="00234941">
        <w:rPr>
          <w:sz w:val="16"/>
        </w:rPr>
        <w:t xml:space="preserve"> demand, </w:t>
      </w:r>
      <w:r w:rsidRPr="00234941">
        <w:rPr>
          <w:rStyle w:val="StyleBoldUnderline"/>
        </w:rPr>
        <w:t>there is no prospect of ending—or</w:t>
      </w:r>
      <w:r w:rsidRPr="00234941">
        <w:rPr>
          <w:rStyle w:val="StyleBoldUnderline"/>
          <w:sz w:val="12"/>
        </w:rPr>
        <w:t>¶</w:t>
      </w:r>
      <w:r w:rsidRPr="00234941">
        <w:rPr>
          <w:rStyle w:val="StyleBoldUnderline"/>
        </w:rPr>
        <w:t xml:space="preserve"> even substantially reducing—the trade in illegal drugs</w:t>
      </w:r>
      <w:r w:rsidRPr="00234941">
        <w:rPr>
          <w:sz w:val="16"/>
        </w:rPr>
        <w:t>. There is only one policy change that</w:t>
      </w:r>
      <w:r w:rsidRPr="00234941">
        <w:rPr>
          <w:sz w:val="12"/>
        </w:rPr>
        <w:t>¶</w:t>
      </w:r>
      <w:r w:rsidRPr="00234941">
        <w:rPr>
          <w:sz w:val="16"/>
        </w:rPr>
        <w:t xml:space="preserve"> would have a meaningful impact.</w:t>
      </w:r>
    </w:p>
    <w:p w:rsidR="003D24AD" w:rsidRPr="00234941" w:rsidRDefault="003D24AD" w:rsidP="003D24AD"/>
    <w:p w:rsidR="003D24AD" w:rsidRPr="00234941" w:rsidRDefault="003D24AD" w:rsidP="003D24AD">
      <w:pPr>
        <w:pStyle w:val="Heading2"/>
      </w:pPr>
      <w:r w:rsidRPr="00234941">
        <w:rPr>
          <w:b w:val="0"/>
          <w:bCs w:val="0"/>
        </w:rPr>
        <w:lastRenderedPageBreak/>
        <w:t>Heroin High Now</w:t>
      </w:r>
    </w:p>
    <w:p w:rsidR="003D24AD" w:rsidRPr="00234941" w:rsidRDefault="003D24AD" w:rsidP="003D24AD"/>
    <w:p w:rsidR="003D24AD" w:rsidRPr="00234941" w:rsidRDefault="003D24AD" w:rsidP="003D24AD">
      <w:pPr>
        <w:rPr>
          <w:b/>
        </w:rPr>
      </w:pPr>
      <w:r w:rsidRPr="00234941">
        <w:rPr>
          <w:b/>
        </w:rPr>
        <w:t xml:space="preserve">Columbian heroin production high now --- they </w:t>
      </w:r>
      <w:r w:rsidRPr="00234941">
        <w:rPr>
          <w:b/>
          <w:u w:val="single"/>
        </w:rPr>
        <w:t>dominate the U.S. market</w:t>
      </w:r>
    </w:p>
    <w:p w:rsidR="003D24AD" w:rsidRPr="00234941" w:rsidRDefault="003D24AD" w:rsidP="003D24AD">
      <w:r w:rsidRPr="00234941">
        <w:rPr>
          <w:b/>
        </w:rPr>
        <w:t>Forero, 3</w:t>
      </w:r>
      <w:r w:rsidRPr="00234941">
        <w:t xml:space="preserve"> </w:t>
      </w:r>
      <w:r w:rsidRPr="00234941">
        <w:rPr>
          <w:sz w:val="16"/>
        </w:rPr>
        <w:t>(Juan, and Tim Weiner, “Latin American Poppy Fields Undermine U.S. Drug Battle,” The New York Times, 6/8/03, proquest, Tashma)</w:t>
      </w:r>
    </w:p>
    <w:p w:rsidR="003D24AD" w:rsidRPr="00234941" w:rsidRDefault="003D24AD" w:rsidP="003D24AD">
      <w:pPr>
        <w:rPr>
          <w:sz w:val="16"/>
        </w:rPr>
      </w:pPr>
      <w:r w:rsidRPr="00234941">
        <w:rPr>
          <w:u w:val="single"/>
        </w:rPr>
        <w:t xml:space="preserve">After </w:t>
      </w:r>
      <w:r w:rsidRPr="00234941">
        <w:rPr>
          <w:u w:val="single"/>
          <w:bdr w:val="single" w:sz="4" w:space="0" w:color="auto" w:frame="1"/>
        </w:rPr>
        <w:t>steadily expanding</w:t>
      </w:r>
      <w:r w:rsidRPr="00234941">
        <w:rPr>
          <w:u w:val="single"/>
        </w:rPr>
        <w:t xml:space="preserve"> its market in recent years</w:t>
      </w:r>
      <w:r w:rsidRPr="00234941">
        <w:t xml:space="preserve">, white </w:t>
      </w:r>
      <w:r w:rsidRPr="00234941">
        <w:rPr>
          <w:b/>
          <w:u w:val="single"/>
        </w:rPr>
        <w:t xml:space="preserve">Colombian heroin now </w:t>
      </w:r>
      <w:r w:rsidRPr="00234941">
        <w:rPr>
          <w:b/>
          <w:u w:val="single"/>
          <w:bdr w:val="single" w:sz="4" w:space="0" w:color="auto" w:frame="1"/>
        </w:rPr>
        <w:t>dominates east of the Mississippi</w:t>
      </w:r>
      <w:r w:rsidRPr="00234941">
        <w:rPr>
          <w:sz w:val="16"/>
        </w:rPr>
        <w:t xml:space="preserve">; brown Mexican heroin rules to the west. </w:t>
      </w:r>
      <w:r w:rsidRPr="00234941">
        <w:rPr>
          <w:u w:val="single"/>
        </w:rPr>
        <w:t>The pattern signals an alliance between Colombian and Mexican traffickers, one American official said.</w:t>
      </w:r>
      <w:r w:rsidRPr="00234941">
        <w:rPr>
          <w:sz w:val="12"/>
        </w:rPr>
        <w:t xml:space="preserve">¶ </w:t>
      </w:r>
      <w:r w:rsidRPr="00234941">
        <w:rPr>
          <w:sz w:val="16"/>
        </w:rPr>
        <w:t xml:space="preserve">With improving purity and lower costs has come increasing use. </w:t>
      </w:r>
      <w:r w:rsidRPr="00234941">
        <w:rPr>
          <w:u w:val="single"/>
        </w:rPr>
        <w:t>The number of hard-core users in the U</w:t>
      </w:r>
      <w:r w:rsidRPr="00234941">
        <w:rPr>
          <w:sz w:val="16"/>
        </w:rPr>
        <w:t xml:space="preserve">nited </w:t>
      </w:r>
      <w:r w:rsidRPr="00234941">
        <w:rPr>
          <w:u w:val="single"/>
        </w:rPr>
        <w:t>S</w:t>
      </w:r>
      <w:r w:rsidRPr="00234941">
        <w:rPr>
          <w:sz w:val="16"/>
        </w:rPr>
        <w:t xml:space="preserve">tates </w:t>
      </w:r>
      <w:r w:rsidRPr="00234941">
        <w:rPr>
          <w:b/>
          <w:u w:val="single"/>
        </w:rPr>
        <w:t xml:space="preserve">rose to </w:t>
      </w:r>
      <w:r w:rsidRPr="00234941">
        <w:rPr>
          <w:b/>
          <w:u w:val="single"/>
          <w:bdr w:val="single" w:sz="4" w:space="0" w:color="auto" w:frame="1"/>
        </w:rPr>
        <w:t>nearly a million</w:t>
      </w:r>
      <w:r w:rsidRPr="00234941">
        <w:rPr>
          <w:b/>
          <w:u w:val="single"/>
        </w:rPr>
        <w:t xml:space="preserve"> last year</w:t>
      </w:r>
      <w:r w:rsidRPr="00234941">
        <w:rPr>
          <w:sz w:val="16"/>
        </w:rPr>
        <w:t xml:space="preserve">, from 600,000 a decade ago, said the Drug Enforcement Administration. In New York State, 32,000 people were admitted to state-licensed drug treatment centers for heroin addictions last year, up from 29,000 in 1997. The government's National Household Survey on Drug Abuse also determined that the number of 18- to 25-year-olds who had used heroin in the last month rose to 67,000 in 2001 from 26,000 in 2000, which some experts say shows more </w:t>
      </w:r>
      <w:r w:rsidRPr="00234941">
        <w:rPr>
          <w:u w:val="single"/>
        </w:rPr>
        <w:t>young people are finding the new, high-power heroin more palatable.</w:t>
      </w:r>
      <w:r w:rsidRPr="00234941">
        <w:rPr>
          <w:sz w:val="12"/>
        </w:rPr>
        <w:t xml:space="preserve">¶ </w:t>
      </w:r>
      <w:r w:rsidRPr="00234941">
        <w:rPr>
          <w:u w:val="single"/>
        </w:rPr>
        <w:t>A peasant in</w:t>
      </w:r>
      <w:r w:rsidRPr="00234941">
        <w:rPr>
          <w:sz w:val="16"/>
        </w:rPr>
        <w:t xml:space="preserve"> San Roque, </w:t>
      </w:r>
      <w:r w:rsidRPr="00234941">
        <w:rPr>
          <w:u w:val="single"/>
        </w:rPr>
        <w:t xml:space="preserve">Colombia, harvests poppies to refine into heroin, a drug that is finding a </w:t>
      </w:r>
      <w:r w:rsidRPr="00234941">
        <w:rPr>
          <w:u w:val="single"/>
          <w:bdr w:val="single" w:sz="4" w:space="0" w:color="auto" w:frame="1"/>
        </w:rPr>
        <w:t>new class</w:t>
      </w:r>
      <w:r w:rsidRPr="00234941">
        <w:rPr>
          <w:u w:val="single"/>
        </w:rPr>
        <w:t xml:space="preserve"> of users in the U</w:t>
      </w:r>
      <w:r w:rsidRPr="00234941">
        <w:rPr>
          <w:sz w:val="16"/>
        </w:rPr>
        <w:t xml:space="preserve">nited </w:t>
      </w:r>
      <w:r w:rsidRPr="00234941">
        <w:rPr>
          <w:u w:val="single"/>
        </w:rPr>
        <w:t>S</w:t>
      </w:r>
      <w:r w:rsidRPr="00234941">
        <w:rPr>
          <w:sz w:val="16"/>
        </w:rPr>
        <w:t xml:space="preserve">tates. (Marcelo Salinas for The New York Times)(pg. 1); </w:t>
      </w:r>
      <w:r w:rsidRPr="00234941">
        <w:rPr>
          <w:u w:val="single"/>
        </w:rPr>
        <w:t>An extract from poppy buttons</w:t>
      </w:r>
      <w:r w:rsidRPr="00234941">
        <w:rPr>
          <w:sz w:val="16"/>
        </w:rPr>
        <w:t xml:space="preserve">, which are increasingly cultivated in Latin America from Peru to Mexico, </w:t>
      </w:r>
      <w:r w:rsidRPr="00234941">
        <w:rPr>
          <w:u w:val="single"/>
        </w:rPr>
        <w:t xml:space="preserve">is the </w:t>
      </w:r>
      <w:r w:rsidRPr="00234941">
        <w:rPr>
          <w:u w:val="single"/>
          <w:bdr w:val="single" w:sz="4" w:space="0" w:color="auto" w:frame="1"/>
        </w:rPr>
        <w:t>basic ingredient</w:t>
      </w:r>
      <w:r w:rsidRPr="00234941">
        <w:rPr>
          <w:u w:val="single"/>
        </w:rPr>
        <w:t xml:space="preserve"> for heroin.; In the Colombian province of Tolima</w:t>
      </w:r>
      <w:r w:rsidRPr="00234941">
        <w:rPr>
          <w:sz w:val="16"/>
        </w:rPr>
        <w:t xml:space="preserve">, [Fernay Lugo], 29, </w:t>
      </w:r>
      <w:r w:rsidRPr="00234941">
        <w:rPr>
          <w:u w:val="single"/>
        </w:rPr>
        <w:t>harvested poppies for a heroin industry</w:t>
      </w:r>
      <w:r w:rsidRPr="00234941">
        <w:rPr>
          <w:sz w:val="16"/>
        </w:rPr>
        <w:t xml:space="preserve"> that </w:t>
      </w:r>
      <w:r w:rsidRPr="00234941">
        <w:rPr>
          <w:u w:val="single"/>
        </w:rPr>
        <w:t>sends</w:t>
      </w:r>
      <w:r w:rsidRPr="00234941">
        <w:rPr>
          <w:sz w:val="16"/>
        </w:rPr>
        <w:t xml:space="preserve"> most of </w:t>
      </w:r>
      <w:r w:rsidRPr="00234941">
        <w:rPr>
          <w:u w:val="single"/>
        </w:rPr>
        <w:t>its product to the U</w:t>
      </w:r>
      <w:r w:rsidRPr="00234941">
        <w:rPr>
          <w:sz w:val="16"/>
        </w:rPr>
        <w:t xml:space="preserve">nited </w:t>
      </w:r>
      <w:r w:rsidRPr="00234941">
        <w:rPr>
          <w:u w:val="single"/>
        </w:rPr>
        <w:t>S</w:t>
      </w:r>
      <w:r w:rsidRPr="00234941">
        <w:rPr>
          <w:sz w:val="16"/>
        </w:rPr>
        <w:t>tates. (Photographs by Marcelo Salinas for The New York Times)(pg. 16)</w:t>
      </w:r>
    </w:p>
    <w:p w:rsidR="003D24AD" w:rsidRPr="00234941" w:rsidRDefault="003D24AD" w:rsidP="003D24AD">
      <w:pPr>
        <w:pStyle w:val="Heading2"/>
      </w:pPr>
      <w:r w:rsidRPr="00234941">
        <w:rPr>
          <w:b w:val="0"/>
          <w:bCs w:val="0"/>
        </w:rPr>
        <w:lastRenderedPageBreak/>
        <w:t>Myanmar Drugs High</w:t>
      </w:r>
    </w:p>
    <w:p w:rsidR="003D24AD" w:rsidRPr="00234941" w:rsidRDefault="003D24AD" w:rsidP="003D24AD"/>
    <w:p w:rsidR="003D24AD" w:rsidRPr="00234941" w:rsidRDefault="003D24AD" w:rsidP="003D24AD">
      <w:pPr>
        <w:rPr>
          <w:b/>
          <w:u w:val="single"/>
        </w:rPr>
      </w:pPr>
      <w:r w:rsidRPr="00234941">
        <w:rPr>
          <w:b/>
        </w:rPr>
        <w:t xml:space="preserve">Myanmar’s drug trade is at the highest volume in </w:t>
      </w:r>
      <w:r w:rsidRPr="00234941">
        <w:rPr>
          <w:b/>
          <w:u w:val="single"/>
        </w:rPr>
        <w:t>years</w:t>
      </w:r>
    </w:p>
    <w:p w:rsidR="003D24AD" w:rsidRPr="00234941" w:rsidRDefault="003D24AD" w:rsidP="003D24AD">
      <w:r w:rsidRPr="00234941">
        <w:rPr>
          <w:b/>
        </w:rPr>
        <w:t>AP, 3/25</w:t>
      </w:r>
      <w:r w:rsidRPr="00234941">
        <w:t xml:space="preserve">/13, </w:t>
      </w:r>
      <w:r w:rsidRPr="00234941">
        <w:rPr>
          <w:sz w:val="16"/>
        </w:rPr>
        <w:t>(Associated Press, published in Indian Express, “Rising drug trade threatens Myanmar's aspirations”, 3/25/2013, Indian Express, Proquest, JKahn)</w:t>
      </w:r>
    </w:p>
    <w:p w:rsidR="003D24AD" w:rsidRPr="00234941" w:rsidRDefault="003D24AD" w:rsidP="003D24AD">
      <w:pPr>
        <w:rPr>
          <w:sz w:val="16"/>
        </w:rPr>
      </w:pPr>
      <w:r w:rsidRPr="00234941">
        <w:rPr>
          <w:sz w:val="16"/>
        </w:rPr>
        <w:t xml:space="preserve">Deep in the lawless mountains of the Golden Triangle, </w:t>
      </w:r>
      <w:r w:rsidRPr="00234941">
        <w:rPr>
          <w:rStyle w:val="StyleBoldUnderline"/>
        </w:rPr>
        <w:t>sloping fields of illegal poppies have</w:t>
      </w:r>
      <w:r w:rsidRPr="00234941">
        <w:rPr>
          <w:sz w:val="16"/>
        </w:rPr>
        <w:t xml:space="preserve"> just </w:t>
      </w:r>
      <w:r w:rsidRPr="00234941">
        <w:rPr>
          <w:rStyle w:val="StyleBoldUnderline"/>
          <w:bdr w:val="single" w:sz="4" w:space="0" w:color="auto" w:frame="1"/>
        </w:rPr>
        <w:t>been scraped dry for opium</w:t>
      </w:r>
      <w:r w:rsidRPr="00234941">
        <w:rPr>
          <w:sz w:val="16"/>
        </w:rPr>
        <w:t xml:space="preserve">. This is the peak season for producing </w:t>
      </w:r>
      <w:r w:rsidRPr="00234941">
        <w:rPr>
          <w:color w:val="000000"/>
          <w:sz w:val="16"/>
        </w:rPr>
        <w:t>drugs</w:t>
      </w:r>
      <w:r w:rsidRPr="00234941">
        <w:rPr>
          <w:sz w:val="16"/>
        </w:rPr>
        <w:t xml:space="preserve"> here, and in </w:t>
      </w:r>
      <w:r w:rsidRPr="00234941">
        <w:rPr>
          <w:color w:val="000000"/>
          <w:sz w:val="16"/>
        </w:rPr>
        <w:t>Myanmar</w:t>
      </w:r>
      <w:r w:rsidRPr="00234941">
        <w:rPr>
          <w:sz w:val="16"/>
        </w:rPr>
        <w:t>'</w:t>
      </w:r>
      <w:r w:rsidRPr="00234941">
        <w:rPr>
          <w:color w:val="000000"/>
          <w:sz w:val="16"/>
        </w:rPr>
        <w:t>s</w:t>
      </w:r>
      <w:r w:rsidRPr="00234941">
        <w:rPr>
          <w:sz w:val="16"/>
        </w:rPr>
        <w:t xml:space="preserve"> nascent era of democratic change, the haul has only gotten bigger. </w:t>
      </w:r>
      <w:r w:rsidRPr="00234941">
        <w:rPr>
          <w:rStyle w:val="StyleBoldUnderline"/>
        </w:rPr>
        <w:t>Opium</w:t>
      </w:r>
      <w:r w:rsidRPr="00234941">
        <w:rPr>
          <w:sz w:val="16"/>
        </w:rPr>
        <w:t xml:space="preserve">, its derivative </w:t>
      </w:r>
      <w:r w:rsidRPr="00234941">
        <w:rPr>
          <w:rStyle w:val="StyleBoldUnderline"/>
        </w:rPr>
        <w:t xml:space="preserve">heroin and methamphetamines are </w:t>
      </w:r>
      <w:r w:rsidRPr="00234941">
        <w:rPr>
          <w:rStyle w:val="StyleBoldUnderline"/>
          <w:bdr w:val="single" w:sz="4" w:space="0" w:color="auto" w:frame="1"/>
        </w:rPr>
        <w:t>surging across Myanmar's borders</w:t>
      </w:r>
      <w:r w:rsidRPr="00234941">
        <w:rPr>
          <w:rStyle w:val="StyleBoldUnderline"/>
        </w:rPr>
        <w:t xml:space="preserve"> in quantities</w:t>
      </w:r>
      <w:r w:rsidRPr="00234941">
        <w:rPr>
          <w:sz w:val="16"/>
        </w:rPr>
        <w:t xml:space="preserve"> that </w:t>
      </w:r>
      <w:r w:rsidRPr="00234941">
        <w:rPr>
          <w:rStyle w:val="StyleBoldUnderline"/>
        </w:rPr>
        <w:t>the U</w:t>
      </w:r>
      <w:r w:rsidRPr="00234941">
        <w:rPr>
          <w:sz w:val="16"/>
        </w:rPr>
        <w:t xml:space="preserve">nited </w:t>
      </w:r>
      <w:r w:rsidRPr="00234941">
        <w:rPr>
          <w:rStyle w:val="StyleBoldUnderline"/>
        </w:rPr>
        <w:t>N</w:t>
      </w:r>
      <w:r w:rsidRPr="00234941">
        <w:rPr>
          <w:sz w:val="16"/>
        </w:rPr>
        <w:t xml:space="preserve">ations and police in neighboring countries </w:t>
      </w:r>
      <w:r w:rsidRPr="00234941">
        <w:rPr>
          <w:rStyle w:val="StyleBoldUnderline"/>
        </w:rPr>
        <w:t xml:space="preserve">say are the </w:t>
      </w:r>
      <w:r w:rsidRPr="00234941">
        <w:rPr>
          <w:rStyle w:val="StyleBoldUnderline"/>
          <w:bdr w:val="single" w:sz="4" w:space="0" w:color="auto" w:frame="1"/>
        </w:rPr>
        <w:t>highest levels in years</w:t>
      </w:r>
      <w:r w:rsidRPr="00234941">
        <w:rPr>
          <w:sz w:val="16"/>
        </w:rPr>
        <w:t xml:space="preserve">. Two years after replacing a long-ruling military junta, </w:t>
      </w:r>
      <w:r w:rsidRPr="00234941">
        <w:rPr>
          <w:rStyle w:val="StyleBoldUnderline"/>
        </w:rPr>
        <w:t>the civilian government is still struggling</w:t>
      </w:r>
      <w:r w:rsidRPr="00234941">
        <w:rPr>
          <w:sz w:val="16"/>
        </w:rPr>
        <w:t xml:space="preserve"> to get a foothold in its war against </w:t>
      </w:r>
      <w:r w:rsidRPr="00234941">
        <w:rPr>
          <w:color w:val="000000"/>
          <w:sz w:val="16"/>
        </w:rPr>
        <w:t>drugs</w:t>
      </w:r>
      <w:r w:rsidRPr="00234941">
        <w:rPr>
          <w:sz w:val="16"/>
        </w:rPr>
        <w:t xml:space="preserve">. The </w:t>
      </w:r>
      <w:r w:rsidRPr="00234941">
        <w:rPr>
          <w:color w:val="000000"/>
          <w:sz w:val="16"/>
        </w:rPr>
        <w:t>trade</w:t>
      </w:r>
      <w:r w:rsidRPr="00234941">
        <w:rPr>
          <w:sz w:val="16"/>
        </w:rPr>
        <w:t xml:space="preserve"> is centered in a remote, impoverished area where the government has little control and where ethnic armies have waged civil wars for decades wars financed with </w:t>
      </w:r>
      <w:r w:rsidRPr="00234941">
        <w:rPr>
          <w:color w:val="000000"/>
          <w:sz w:val="16"/>
        </w:rPr>
        <w:t>drug</w:t>
      </w:r>
      <w:r w:rsidRPr="00234941">
        <w:rPr>
          <w:sz w:val="16"/>
        </w:rPr>
        <w:t xml:space="preserve"> money. The Associated Press was granted rare access to </w:t>
      </w:r>
      <w:r w:rsidRPr="00234941">
        <w:rPr>
          <w:color w:val="000000"/>
          <w:sz w:val="16"/>
        </w:rPr>
        <w:t>Myanmar</w:t>
      </w:r>
      <w:r w:rsidRPr="00234941">
        <w:rPr>
          <w:sz w:val="16"/>
        </w:rPr>
        <w:t>'</w:t>
      </w:r>
      <w:r w:rsidRPr="00234941">
        <w:rPr>
          <w:color w:val="000000"/>
          <w:sz w:val="16"/>
        </w:rPr>
        <w:t>s drug</w:t>
      </w:r>
      <w:r w:rsidRPr="00234941">
        <w:rPr>
          <w:sz w:val="16"/>
        </w:rPr>
        <w:t xml:space="preserve">-producing hub in the vast, jungle-clad mountain region of northeastern Shan state, deep in a cease-fire zone that was closed to foreigners for decades. It's a land dotted with makeshift methamphetamine labs and tiny, poor villages where </w:t>
      </w:r>
      <w:r w:rsidRPr="00234941">
        <w:rPr>
          <w:rStyle w:val="StyleBoldUnderline"/>
        </w:rPr>
        <w:t>growing opium is the only real industry</w:t>
      </w:r>
      <w:r w:rsidRPr="00234941">
        <w:rPr>
          <w:sz w:val="16"/>
        </w:rPr>
        <w:t xml:space="preserve">. The trip was part of a U.N. mission allowed only under armed police escort. President Thein Sein has signed cease-fire agreements with a patchwork of rebel groups in the region, but </w:t>
      </w:r>
      <w:r w:rsidRPr="00234941">
        <w:rPr>
          <w:rStyle w:val="StyleBoldUnderline"/>
        </w:rPr>
        <w:t xml:space="preserve">the peace is extremely fragile and </w:t>
      </w:r>
      <w:r w:rsidRPr="00234941">
        <w:rPr>
          <w:rStyle w:val="StyleBoldUnderline"/>
          <w:bdr w:val="single" w:sz="4" w:space="0" w:color="auto" w:frame="1"/>
        </w:rPr>
        <w:t>sporadic fighting continues</w:t>
      </w:r>
      <w:r w:rsidRPr="00234941">
        <w:rPr>
          <w:sz w:val="16"/>
        </w:rPr>
        <w:t xml:space="preserve">. Cracking down on </w:t>
      </w:r>
      <w:r w:rsidRPr="00234941">
        <w:rPr>
          <w:color w:val="000000"/>
          <w:sz w:val="16"/>
        </w:rPr>
        <w:t>drug</w:t>
      </w:r>
      <w:r w:rsidRPr="00234941">
        <w:rPr>
          <w:sz w:val="16"/>
        </w:rPr>
        <w:t xml:space="preserve"> syndicates or arresting poor opium farmers risks alienating the ethnic groups he is courting for peace talks. "To stop the </w:t>
      </w:r>
      <w:r w:rsidRPr="00234941">
        <w:rPr>
          <w:color w:val="000000"/>
          <w:sz w:val="16"/>
        </w:rPr>
        <w:t>drug</w:t>
      </w:r>
      <w:r w:rsidRPr="00234941">
        <w:rPr>
          <w:sz w:val="16"/>
        </w:rPr>
        <w:t xml:space="preserve"> problem, we need peace. And that is what the government is trying to achieve now,'' said police Col. Myint Thein, head of the Central Committee for </w:t>
      </w:r>
      <w:r w:rsidRPr="00234941">
        <w:rPr>
          <w:color w:val="000000"/>
          <w:sz w:val="16"/>
        </w:rPr>
        <w:t>Drug</w:t>
      </w:r>
      <w:r w:rsidRPr="00234941">
        <w:rPr>
          <w:sz w:val="16"/>
        </w:rPr>
        <w:t xml:space="preserve"> Abuse and Control, which controls the country's </w:t>
      </w:r>
      <w:r w:rsidRPr="00234941">
        <w:rPr>
          <w:color w:val="000000"/>
          <w:sz w:val="16"/>
        </w:rPr>
        <w:t>drug</w:t>
      </w:r>
      <w:r w:rsidRPr="00234941">
        <w:rPr>
          <w:sz w:val="16"/>
        </w:rPr>
        <w:t xml:space="preserve">policy. "But that is just one of so many challenges. This is a very difficult task. It will take time.'' Foreign aid that could help combat </w:t>
      </w:r>
      <w:r w:rsidRPr="00234941">
        <w:rPr>
          <w:color w:val="000000"/>
          <w:sz w:val="16"/>
        </w:rPr>
        <w:t>drugs</w:t>
      </w:r>
      <w:r w:rsidRPr="00234941">
        <w:rPr>
          <w:sz w:val="16"/>
        </w:rPr>
        <w:t xml:space="preserve"> is just beginning to trickle back into the area, which is rife with corruption. But </w:t>
      </w:r>
      <w:r w:rsidRPr="00234941">
        <w:rPr>
          <w:rStyle w:val="StyleBoldUnderline"/>
        </w:rPr>
        <w:t>the toughest task may be transforming the</w:t>
      </w:r>
      <w:r w:rsidRPr="00234941">
        <w:rPr>
          <w:sz w:val="16"/>
        </w:rPr>
        <w:t xml:space="preserve"> destitute rural </w:t>
      </w:r>
      <w:r w:rsidRPr="00234941">
        <w:rPr>
          <w:rStyle w:val="StyleBoldUnderline"/>
        </w:rPr>
        <w:t>economy</w:t>
      </w:r>
      <w:r w:rsidRPr="00234941">
        <w:rPr>
          <w:sz w:val="16"/>
        </w:rPr>
        <w:t>, filled with poor farmers who view growing opium as the best way to provide for their families. Dozens of those farmers live in Thon Min Yar, a village in southern Shan state that is far in every sense from</w:t>
      </w:r>
      <w:r w:rsidRPr="00234941">
        <w:rPr>
          <w:color w:val="000000"/>
          <w:sz w:val="16"/>
        </w:rPr>
        <w:t>Myanmar</w:t>
      </w:r>
      <w:r w:rsidRPr="00234941">
        <w:rPr>
          <w:sz w:val="16"/>
        </w:rPr>
        <w:t>'</w:t>
      </w:r>
      <w:r w:rsidRPr="00234941">
        <w:rPr>
          <w:color w:val="000000"/>
          <w:sz w:val="16"/>
        </w:rPr>
        <w:t>s</w:t>
      </w:r>
      <w:r w:rsidRPr="00234941">
        <w:rPr>
          <w:sz w:val="16"/>
        </w:rPr>
        <w:t xml:space="preserve"> postcard-perfect pagodas and colonial relics. So obscure it does not appear on maps, it is an image of dirt-road squalor and government neglect. Its 73 bamboo huts have no electricity or running water. Its people have no access to health care, no job prospects, not enough food and no </w:t>
      </w:r>
      <w:r w:rsidRPr="00234941">
        <w:rPr>
          <w:color w:val="000000"/>
          <w:sz w:val="16"/>
        </w:rPr>
        <w:t>aspirations</w:t>
      </w:r>
      <w:r w:rsidRPr="00234941">
        <w:rPr>
          <w:sz w:val="16"/>
        </w:rPr>
        <w:t xml:space="preserve"> other than survival. Toddlers and teens get a one-sized-fits-all education in a one-room schoolhouse. Almost everyone in Thon Min Yar is an opium farmer. My father and my grandfather grew opium. I have no other way to make money,'' said 28-year-old Peter Ar Loo, a father of two. He does not smoke opium, but sometimes he envies the life of an addict. They seem more carefree, he said. But he added, "Using opium only benefits one person. Selling it helps my whole family.'' Opium farmers like Ar Loo are not the people getting rich from the </w:t>
      </w:r>
      <w:r w:rsidRPr="00234941">
        <w:rPr>
          <w:color w:val="000000"/>
          <w:sz w:val="16"/>
        </w:rPr>
        <w:t>drug trade</w:t>
      </w:r>
      <w:r w:rsidRPr="00234941">
        <w:rPr>
          <w:sz w:val="16"/>
        </w:rPr>
        <w:t xml:space="preserve">. They are among the poorest people in one of the world's least-developed countries. In a good year, Ar Loo makes about $1,000 from an acre-sized field of poppies. That doesn't include business expenses which he calls ``paying respects'' _ a roughly 15 percent opium tax doled out to local authorities who turn a blind eye in exchange. Police control the towns, government soldiers patrol the roads and ethnic armies rule the mountains. All of them get a cut. "We give to the Shan militia, the police and the army,'' Ar Loo said. There is a law that bans growing opium poppies, but he said no one in his village has ever been arrested. ``We get permission from the local authorities, explaining that we need to do this to feed our children.'' The government says it wants farmers to grow corn and other legal crops, but many poppy farmers say the terrible mountain roads mean getting legal crops to market is almost impossible. Opium is different: The buyers come straight to your fields. Ar Loo's poppy field is a 30-mile trek into the jungle, an inconvenient location he chose after police launched an anti-narcotics campaign a year ago and warned farmers to switch to legal crops _ or face arrest. "The </w:t>
      </w:r>
      <w:r w:rsidRPr="00234941">
        <w:rPr>
          <w:rStyle w:val="StyleBoldUnderline"/>
        </w:rPr>
        <w:t>farmers are just finding fields deeper in the mountains</w:t>
      </w:r>
      <w:r w:rsidRPr="00234941">
        <w:rPr>
          <w:sz w:val="16"/>
        </w:rPr>
        <w:t xml:space="preserve">,'' shrugged Ar War, chief of a nearby community called Yar Thar Yar, or Beautiful View Village. Pointing at mist-shrouded jungles controlled by ethnic armies, he added, ``It's harder for police to find them there.'' And even with the campaign, part of the central government's new anti-narcotics effort, police may not be looking that hard. The payoffs continue. The Golden Triangle is defined by the area where Shan state meets the borders of Thailand and Laos. </w:t>
      </w:r>
      <w:r w:rsidRPr="00234941">
        <w:rPr>
          <w:rStyle w:val="StyleBoldUnderline"/>
        </w:rPr>
        <w:t>It was the world's top opium-growing region for years</w:t>
      </w:r>
      <w:r w:rsidRPr="00234941">
        <w:rPr>
          <w:sz w:val="16"/>
        </w:rPr>
        <w:t xml:space="preserve">, but in the 1990s, Afghanistan became the top producer and </w:t>
      </w:r>
      <w:r w:rsidRPr="00234941">
        <w:rPr>
          <w:color w:val="000000"/>
          <w:sz w:val="16"/>
        </w:rPr>
        <w:t xml:space="preserve">drug </w:t>
      </w:r>
      <w:r w:rsidRPr="00234941">
        <w:rPr>
          <w:rStyle w:val="StyleBoldUnderline"/>
        </w:rPr>
        <w:t>syndicates</w:t>
      </w:r>
      <w:r w:rsidRPr="00234941">
        <w:rPr>
          <w:sz w:val="16"/>
        </w:rPr>
        <w:t xml:space="preserve"> here </w:t>
      </w:r>
      <w:r w:rsidRPr="00234941">
        <w:rPr>
          <w:rStyle w:val="StyleBoldUnderline"/>
        </w:rPr>
        <w:t>began focusing more on methamphetamines</w:t>
      </w:r>
      <w:r w:rsidRPr="00234941">
        <w:rPr>
          <w:sz w:val="16"/>
        </w:rPr>
        <w:t xml:space="preserve">. Now </w:t>
      </w:r>
      <w:r w:rsidRPr="00234941">
        <w:rPr>
          <w:rStyle w:val="StyleBoldUnderline"/>
        </w:rPr>
        <w:t>heroin and methamphetamines are both on the rise</w:t>
      </w:r>
      <w:r w:rsidRPr="00234941">
        <w:rPr>
          <w:sz w:val="16"/>
        </w:rPr>
        <w:t xml:space="preserve">. In Thailand, authorities last year seized a record 82.2 million methamphetamine tablets, a 66 percent increase from the year before. "These </w:t>
      </w:r>
      <w:r w:rsidRPr="00234941">
        <w:rPr>
          <w:color w:val="000000"/>
          <w:sz w:val="16"/>
        </w:rPr>
        <w:t>drugs</w:t>
      </w:r>
      <w:r w:rsidRPr="00234941">
        <w:rPr>
          <w:sz w:val="16"/>
        </w:rPr>
        <w:t xml:space="preserve"> are not produced in Thailand. They are from Myanmar,'' said Thailand's Deputy Prime Minister Chalerm Yubumrung, who has vocally called on Myanmar to step up its policing efforts. ``</w:t>
      </w:r>
      <w:r w:rsidRPr="00234941">
        <w:rPr>
          <w:rStyle w:val="StyleBoldUnderline"/>
          <w:bdr w:val="single" w:sz="4" w:space="0" w:color="auto" w:frame="1"/>
        </w:rPr>
        <w:t>If Myanmar cooperates, that's the end of the drug story</w:t>
      </w:r>
      <w:r w:rsidRPr="00234941">
        <w:rPr>
          <w:sz w:val="16"/>
        </w:rPr>
        <w:t xml:space="preserve">. It's better than it used to be, but still far from perfect.'' Authorities in Singapore, Laos and elsewhere in Southeast Asia also reported record hauls that the U.N. says are predominantly from Myanmar. </w:t>
      </w:r>
      <w:r w:rsidRPr="00234941">
        <w:rPr>
          <w:color w:val="000000"/>
          <w:sz w:val="16"/>
        </w:rPr>
        <w:t>Myanmar</w:t>
      </w:r>
      <w:r w:rsidRPr="00234941">
        <w:rPr>
          <w:sz w:val="16"/>
        </w:rPr>
        <w:t>'</w:t>
      </w:r>
      <w:r w:rsidRPr="00234941">
        <w:rPr>
          <w:color w:val="000000"/>
          <w:sz w:val="16"/>
        </w:rPr>
        <w:t>s</w:t>
      </w:r>
      <w:r w:rsidRPr="00234941">
        <w:rPr>
          <w:sz w:val="16"/>
        </w:rPr>
        <w:t xml:space="preserve"> </w:t>
      </w:r>
      <w:r w:rsidRPr="00234941">
        <w:rPr>
          <w:rStyle w:val="StyleBoldUnderline"/>
        </w:rPr>
        <w:t>poppy cultivation</w:t>
      </w:r>
      <w:r w:rsidRPr="00234941">
        <w:rPr>
          <w:sz w:val="16"/>
        </w:rPr>
        <w:t xml:space="preserve">, meanwhile, </w:t>
      </w:r>
      <w:r w:rsidRPr="00234941">
        <w:rPr>
          <w:rStyle w:val="StyleBoldUnderline"/>
        </w:rPr>
        <w:t>has</w:t>
      </w:r>
      <w:r w:rsidRPr="00234941">
        <w:rPr>
          <w:sz w:val="16"/>
        </w:rPr>
        <w:t xml:space="preserve"> more than </w:t>
      </w:r>
      <w:r w:rsidRPr="00234941">
        <w:rPr>
          <w:rStyle w:val="StyleBoldUnderline"/>
          <w:bdr w:val="single" w:sz="4" w:space="0" w:color="auto" w:frame="1"/>
        </w:rPr>
        <w:t>doubled</w:t>
      </w:r>
      <w:r w:rsidRPr="00234941">
        <w:rPr>
          <w:sz w:val="16"/>
        </w:rPr>
        <w:t xml:space="preserve"> since 2006, according to the U.N. Office on </w:t>
      </w:r>
      <w:r w:rsidRPr="00234941">
        <w:rPr>
          <w:color w:val="000000"/>
          <w:sz w:val="16"/>
        </w:rPr>
        <w:t>Drugs</w:t>
      </w:r>
      <w:r w:rsidRPr="00234941">
        <w:rPr>
          <w:sz w:val="16"/>
        </w:rPr>
        <w:t xml:space="preserve">and Crime. Myanmar produced an estimated 690 tons of opium in 2012, a 17 percent jump from the year before. No one can say for sure what is driving the overall increase in </w:t>
      </w:r>
      <w:r w:rsidRPr="00234941">
        <w:rPr>
          <w:color w:val="000000"/>
          <w:sz w:val="16"/>
        </w:rPr>
        <w:t>Myanmar</w:t>
      </w:r>
      <w:r w:rsidRPr="00234941">
        <w:rPr>
          <w:sz w:val="16"/>
        </w:rPr>
        <w:t>'</w:t>
      </w:r>
      <w:r w:rsidRPr="00234941">
        <w:rPr>
          <w:color w:val="000000"/>
          <w:sz w:val="16"/>
        </w:rPr>
        <w:t>s drug</w:t>
      </w:r>
      <w:r w:rsidRPr="00234941">
        <w:rPr>
          <w:sz w:val="16"/>
        </w:rPr>
        <w:t xml:space="preserve"> production, but Ar Loo, who doubled his poppy production last year, said his motivation was inflation. "Food prices are going up. Gasoline is more expensive,'' he said. ``If the military or police force us to stop immediately, there will be problems. Because people will not have enough to eat.'' Experts offer other explanations _ notably that cash-strapped ethnic armies are planning for the future. Many rebels are resisting a government demand to form a joint patrol force with the army by 2015 but need more strength and leverage at the negotiating table. "It's an uneasy cease-fire, and most of the groups are jostling to be in a better bargaining position,'' said Leik Boonwaat, the UNODC deputy </w:t>
      </w:r>
      <w:r w:rsidRPr="00234941">
        <w:rPr>
          <w:sz w:val="16"/>
        </w:rPr>
        <w:lastRenderedPageBreak/>
        <w:t xml:space="preserve">regional director for East Asia and the Pacific. "In order to be in a better bargaining position, you need money, you need more soldiers, and the best way to do that is </w:t>
      </w:r>
      <w:r w:rsidRPr="00234941">
        <w:rPr>
          <w:color w:val="000000"/>
          <w:sz w:val="16"/>
        </w:rPr>
        <w:t>drugs</w:t>
      </w:r>
      <w:r w:rsidRPr="00234941">
        <w:rPr>
          <w:sz w:val="16"/>
        </w:rPr>
        <w:t xml:space="preserve">.'' </w:t>
      </w:r>
      <w:r w:rsidRPr="00234941">
        <w:rPr>
          <w:color w:val="000000"/>
          <w:sz w:val="16"/>
        </w:rPr>
        <w:t>Drugs</w:t>
      </w:r>
      <w:r w:rsidRPr="00234941">
        <w:rPr>
          <w:sz w:val="16"/>
        </w:rPr>
        <w:t xml:space="preserve"> could also offer traffickers a path to greater riches once </w:t>
      </w:r>
      <w:r w:rsidRPr="00234941">
        <w:rPr>
          <w:color w:val="000000"/>
          <w:sz w:val="16"/>
        </w:rPr>
        <w:t>trade</w:t>
      </w:r>
      <w:r w:rsidRPr="00234941">
        <w:rPr>
          <w:sz w:val="16"/>
        </w:rPr>
        <w:t xml:space="preserve"> barriers are lifted. Thailand's intelligence indicates that the rebel-controlled </w:t>
      </w:r>
      <w:r w:rsidRPr="00234941">
        <w:rPr>
          <w:color w:val="000000"/>
          <w:sz w:val="16"/>
        </w:rPr>
        <w:t>drug</w:t>
      </w:r>
      <w:r w:rsidRPr="00234941">
        <w:rPr>
          <w:sz w:val="16"/>
        </w:rPr>
        <w:t xml:space="preserve"> syndicates are planning for when 10 Southeast Asian countries lift </w:t>
      </w:r>
      <w:r w:rsidRPr="00234941">
        <w:rPr>
          <w:color w:val="000000"/>
          <w:sz w:val="16"/>
        </w:rPr>
        <w:t>trade</w:t>
      </w:r>
      <w:r w:rsidRPr="00234941">
        <w:rPr>
          <w:sz w:val="16"/>
        </w:rPr>
        <w:t xml:space="preserve">barriers to become a single market in 2015." In 2015, these </w:t>
      </w:r>
      <w:r w:rsidRPr="00234941">
        <w:rPr>
          <w:color w:val="000000"/>
          <w:sz w:val="16"/>
        </w:rPr>
        <w:t>drug</w:t>
      </w:r>
      <w:r w:rsidRPr="00234941">
        <w:rPr>
          <w:sz w:val="16"/>
        </w:rPr>
        <w:t xml:space="preserve"> dealers will want to invest in legitimate businesses. So right now they are trying to boost their capital, and pumping out large amounts of </w:t>
      </w:r>
      <w:r w:rsidRPr="00234941">
        <w:rPr>
          <w:color w:val="000000"/>
          <w:sz w:val="16"/>
        </w:rPr>
        <w:t>drugs</w:t>
      </w:r>
      <w:r w:rsidRPr="00234941">
        <w:rPr>
          <w:sz w:val="16"/>
        </w:rPr>
        <w:t xml:space="preserve"> can help them achieve their goal,'' said Narong Rattananugul, acting head of Thailand's Office of Narcotics Control Board. Most of </w:t>
      </w:r>
      <w:r w:rsidRPr="00234941">
        <w:rPr>
          <w:color w:val="000000"/>
          <w:sz w:val="16"/>
        </w:rPr>
        <w:t>Myanmar</w:t>
      </w:r>
      <w:r w:rsidRPr="00234941">
        <w:rPr>
          <w:sz w:val="16"/>
        </w:rPr>
        <w:t>'</w:t>
      </w:r>
      <w:r w:rsidRPr="00234941">
        <w:rPr>
          <w:color w:val="000000"/>
          <w:sz w:val="16"/>
        </w:rPr>
        <w:t>s drugs</w:t>
      </w:r>
      <w:r w:rsidRPr="00234941">
        <w:rPr>
          <w:sz w:val="16"/>
        </w:rPr>
        <w:t xml:space="preserve"> are trafficked through its porous 1,100-kilometer (680-mile) border with Thailand. Narong said his country seizes </w:t>
      </w:r>
      <w:r w:rsidRPr="00234941">
        <w:rPr>
          <w:color w:val="000000"/>
          <w:sz w:val="16"/>
        </w:rPr>
        <w:t>drugs</w:t>
      </w:r>
      <w:r w:rsidRPr="00234941">
        <w:rPr>
          <w:sz w:val="16"/>
        </w:rPr>
        <w:t xml:space="preserve"> almost daily and added, "</w:t>
      </w:r>
      <w:r w:rsidRPr="00234941">
        <w:rPr>
          <w:rStyle w:val="StyleBoldUnderline"/>
        </w:rPr>
        <w:t>The problem cannot really be solved</w:t>
      </w:r>
      <w:r w:rsidRPr="00234941">
        <w:rPr>
          <w:sz w:val="16"/>
        </w:rPr>
        <w:t xml:space="preserve">.'' The </w:t>
      </w:r>
      <w:r w:rsidRPr="00234941">
        <w:rPr>
          <w:color w:val="000000"/>
          <w:sz w:val="16"/>
        </w:rPr>
        <w:t>drugs</w:t>
      </w:r>
      <w:r w:rsidRPr="00234941">
        <w:rPr>
          <w:sz w:val="16"/>
        </w:rPr>
        <w:t xml:space="preserve"> that exit the Golden Triangle ripple across all of Asia, which is why Myanmar is seeking the world's help. "This is not just </w:t>
      </w:r>
      <w:r w:rsidRPr="00234941">
        <w:rPr>
          <w:color w:val="000000"/>
          <w:sz w:val="16"/>
        </w:rPr>
        <w:t>Myanmar</w:t>
      </w:r>
      <w:r w:rsidRPr="00234941">
        <w:rPr>
          <w:sz w:val="16"/>
        </w:rPr>
        <w:t>'</w:t>
      </w:r>
      <w:r w:rsidRPr="00234941">
        <w:rPr>
          <w:color w:val="000000"/>
          <w:sz w:val="16"/>
        </w:rPr>
        <w:t>s</w:t>
      </w:r>
      <w:r w:rsidRPr="00234941">
        <w:rPr>
          <w:sz w:val="16"/>
        </w:rPr>
        <w:t xml:space="preserve"> concern. </w:t>
      </w:r>
      <w:r w:rsidRPr="00234941">
        <w:rPr>
          <w:rStyle w:val="StyleBoldUnderline"/>
        </w:rPr>
        <w:t>The</w:t>
      </w:r>
      <w:r w:rsidRPr="00234941">
        <w:rPr>
          <w:sz w:val="16"/>
        </w:rPr>
        <w:t xml:space="preserve"> whole </w:t>
      </w:r>
      <w:r w:rsidRPr="00234941">
        <w:rPr>
          <w:rStyle w:val="StyleBoldUnderline"/>
        </w:rPr>
        <w:t>international community should cooperate in eliminating the drug problem</w:t>
      </w:r>
      <w:r w:rsidRPr="00234941">
        <w:rPr>
          <w:sz w:val="16"/>
        </w:rPr>
        <w:t>,'' said Myint Thein, the anti-</w:t>
      </w:r>
      <w:r w:rsidRPr="00234941">
        <w:rPr>
          <w:color w:val="000000"/>
          <w:sz w:val="16"/>
        </w:rPr>
        <w:t>drug</w:t>
      </w:r>
      <w:r w:rsidRPr="00234941">
        <w:rPr>
          <w:sz w:val="16"/>
        </w:rPr>
        <w:t xml:space="preserve"> official. ``We cannot afford it alone.'' Foreign funding has been trickling back into the country, now that most sanctions imposed during military rule have been lifted. The United States just reactivated a poppy yield survey in Shan state that was discontinued in 2004. The European Union and Germany have contributed $7 million for U.N. anti-</w:t>
      </w:r>
      <w:r w:rsidRPr="00234941">
        <w:rPr>
          <w:color w:val="000000"/>
          <w:sz w:val="16"/>
        </w:rPr>
        <w:t>drug</w:t>
      </w:r>
      <w:r w:rsidRPr="00234941">
        <w:rPr>
          <w:sz w:val="16"/>
        </w:rPr>
        <w:t xml:space="preserve"> projects over the next two years. But that is a tiny fraction of the money needed. Earlier this month, Myanmar sent a high-level delegation to the U.N. Commission on Narcotic </w:t>
      </w:r>
      <w:r w:rsidRPr="00234941">
        <w:rPr>
          <w:color w:val="000000"/>
          <w:sz w:val="16"/>
        </w:rPr>
        <w:t>Drugs</w:t>
      </w:r>
      <w:r w:rsidRPr="00234941">
        <w:rPr>
          <w:sz w:val="16"/>
        </w:rPr>
        <w:t xml:space="preserve"> in Vienna for the first time to highlight the link between </w:t>
      </w:r>
      <w:r w:rsidRPr="00234941">
        <w:rPr>
          <w:color w:val="000000"/>
          <w:sz w:val="16"/>
        </w:rPr>
        <w:t>drugs</w:t>
      </w:r>
      <w:r w:rsidRPr="00234941">
        <w:rPr>
          <w:sz w:val="16"/>
        </w:rPr>
        <w:t xml:space="preserve">, poverty and conflict, and to ask for financial help. In October, Myanmar quietly revised a deadline the ex-junta set in 1999 to wipe out illicit </w:t>
      </w:r>
      <w:r w:rsidRPr="00234941">
        <w:rPr>
          <w:color w:val="000000"/>
          <w:sz w:val="16"/>
        </w:rPr>
        <w:t>drugs</w:t>
      </w:r>
      <w:r w:rsidRPr="00234941">
        <w:rPr>
          <w:sz w:val="16"/>
        </w:rPr>
        <w:t xml:space="preserve"> by 2014. It changed the date to 2019 and set a more realistic target. "Our objective is to reduce opium poppy cultivation as much as we can.'' said Myint Thein. There is no country where you have zero </w:t>
      </w:r>
      <w:r w:rsidRPr="00234941">
        <w:rPr>
          <w:color w:val="000000"/>
          <w:sz w:val="16"/>
        </w:rPr>
        <w:t>drugs</w:t>
      </w:r>
      <w:r w:rsidRPr="00234941">
        <w:rPr>
          <w:sz w:val="16"/>
        </w:rPr>
        <w:t xml:space="preserve">.'' For years, soldiers with sickles were sent to destroy poppy crops, which was easy but ineffective. The government now realizes </w:t>
      </w:r>
      <w:r w:rsidRPr="00234941">
        <w:rPr>
          <w:rStyle w:val="StyleBoldUnderline"/>
          <w:bdr w:val="single" w:sz="4" w:space="0" w:color="auto" w:frame="1"/>
        </w:rPr>
        <w:t>eradication doesn't work</w:t>
      </w:r>
      <w:r w:rsidRPr="00234941">
        <w:rPr>
          <w:sz w:val="16"/>
        </w:rPr>
        <w:t xml:space="preserve">,'' said Jason Eligh, the UNODC representative in Myanmar who is leading a U.N. pilot project to help farmers switch to legal crops. ``The government is starting to understand the value in admitting mistakes and admitting failure. These are small steps, but this is progress.'' After being unable to access the </w:t>
      </w:r>
      <w:r w:rsidRPr="00234941">
        <w:rPr>
          <w:color w:val="000000"/>
          <w:sz w:val="16"/>
        </w:rPr>
        <w:t>drug</w:t>
      </w:r>
      <w:r w:rsidRPr="00234941">
        <w:rPr>
          <w:sz w:val="16"/>
        </w:rPr>
        <w:t xml:space="preserve">-and-conflict zone for decades, the U.N. agency was allowed to enter southern Shan state for the first time in January 2012. The breakthrough came a month after the government signed cease-fire agreements with different factions of the Shan State Army. Convincing farmers to try planting new crops is one of many challenges ahead, Eligh says. The farmers don't just want to eat. They need to make money,'' he said, adding that the government needs to offer farmers a path to a better life, with better roads, new schools and health centers and, most of all, peace and security. "A process has begun. Will a process continue? I don't know,'' said Eligh. "These are groups that have been killing each other for decades. We've only been talking a few months. I would say this is a fragile relationship.'' Eligh's pilot project has already persuaded some farmers to switch, but they may end up switching right back. A middle-aged farmer named Awa Wadaa grew opium for 20 years and was pulling in $3,500 a year in the five-month poppy season when the U.N. offered him a way out. In 2012, he worked year-round rotating crops of corn, potatoes and sunflowers, and earned just $500. "I don't want to grow poppies. I understand it is illegal and that </w:t>
      </w:r>
      <w:r w:rsidRPr="00234941">
        <w:rPr>
          <w:color w:val="000000"/>
          <w:sz w:val="16"/>
        </w:rPr>
        <w:t>drugs</w:t>
      </w:r>
      <w:r w:rsidRPr="00234941">
        <w:rPr>
          <w:sz w:val="16"/>
        </w:rPr>
        <w:t xml:space="preserve"> hurt our children,'' Awa Wadaa said. But the father of five added that without his poppy-farming income, he can't afford to keep his children in school. "If I can't find a way to make more money,'' he said, "I will definitely go back to growing poppies.'' </w:t>
      </w:r>
    </w:p>
    <w:p w:rsidR="003D24AD" w:rsidRPr="00234941" w:rsidRDefault="003D24AD" w:rsidP="003D24AD"/>
    <w:p w:rsidR="001029EC" w:rsidRPr="00234941" w:rsidRDefault="001029EC" w:rsidP="001029EC">
      <w:pPr>
        <w:pStyle w:val="Heading2"/>
      </w:pPr>
      <w:r w:rsidRPr="00234941">
        <w:rPr>
          <w:b w:val="0"/>
          <w:bCs w:val="0"/>
        </w:rPr>
        <w:lastRenderedPageBreak/>
        <w:t>NarcoTerror now</w:t>
      </w:r>
    </w:p>
    <w:p w:rsidR="001029EC" w:rsidRPr="00234941" w:rsidRDefault="001029EC" w:rsidP="001029EC"/>
    <w:p w:rsidR="001029EC" w:rsidRPr="00234941" w:rsidRDefault="001029EC" w:rsidP="001029EC">
      <w:pPr>
        <w:rPr>
          <w:b/>
        </w:rPr>
      </w:pPr>
      <w:r w:rsidRPr="00234941">
        <w:rPr>
          <w:b/>
        </w:rPr>
        <w:t>Narcoterrorism is at an all time high – thefts of explosives, failed government attempts</w:t>
      </w:r>
    </w:p>
    <w:p w:rsidR="001029EC" w:rsidRPr="0083546F" w:rsidRDefault="001029EC" w:rsidP="001029EC">
      <w:pPr>
        <w:rPr>
          <w:rStyle w:val="StyleStyleBold12pt"/>
          <w:b w:val="0"/>
        </w:rPr>
      </w:pPr>
      <w:r w:rsidRPr="00234941">
        <w:rPr>
          <w:b/>
        </w:rPr>
        <w:t>Thompson, 10</w:t>
      </w:r>
      <w:r w:rsidRPr="00234941">
        <w:t xml:space="preserve"> writer for Open Democracy, an online magazine discussing the importance of human rights and democracy</w:t>
      </w:r>
      <w:r w:rsidRPr="00234941">
        <w:rPr>
          <w:rStyle w:val="StyleStyleBold12pt"/>
        </w:rPr>
        <w:t xml:space="preserve"> </w:t>
      </w:r>
      <w:r w:rsidRPr="0083546F">
        <w:rPr>
          <w:rStyle w:val="StyleStyleBold12pt"/>
          <w:b w:val="0"/>
        </w:rPr>
        <w:t>(Barnard R. Thompson, “The Mexican Drug War: Is it "Narcoterrorism?"” Aug 17 2010 http://www.opendemocracy.net/barnard-r-thompson/mexican-drug-war-is-it-narcoterrorism) // czhang</w:t>
      </w:r>
    </w:p>
    <w:p w:rsidR="001029EC" w:rsidRPr="00234941" w:rsidRDefault="001029EC" w:rsidP="001029EC">
      <w:pPr>
        <w:rPr>
          <w:rStyle w:val="StyleBoldUnderline"/>
        </w:rPr>
      </w:pPr>
      <w:r w:rsidRPr="00234941">
        <w:rPr>
          <w:rStyle w:val="StyleBoldUnderline"/>
        </w:rPr>
        <w:t>While the Mexican government has done all it can to</w:t>
      </w:r>
      <w:r w:rsidRPr="00234941">
        <w:rPr>
          <w:sz w:val="16"/>
        </w:rPr>
        <w:t xml:space="preserve"> impart an encouraging national image abroad, and to </w:t>
      </w:r>
      <w:r w:rsidRPr="00234941">
        <w:rPr>
          <w:rStyle w:val="StyleBoldUnderline"/>
        </w:rPr>
        <w:t>keep the struggle against drug cartels</w:t>
      </w:r>
      <w:r w:rsidRPr="00234941">
        <w:rPr>
          <w:sz w:val="16"/>
        </w:rPr>
        <w:t xml:space="preserve">, organized crime and other perpetrators of violence from being categorized as a war versus terrorism, said </w:t>
      </w:r>
      <w:r w:rsidRPr="00234941">
        <w:rPr>
          <w:rStyle w:val="StyleBoldUnderline"/>
        </w:rPr>
        <w:t xml:space="preserve">efforts would seem to have gone up in smoke. </w:t>
      </w:r>
      <w:r w:rsidRPr="00234941">
        <w:rPr>
          <w:rStyle w:val="StyleBoldUnderline"/>
          <w:sz w:val="12"/>
        </w:rPr>
        <w:t>¶</w:t>
      </w:r>
      <w:r w:rsidRPr="00234941">
        <w:rPr>
          <w:sz w:val="16"/>
        </w:rPr>
        <w:t xml:space="preserve"> This insofar as car bombings by drug lords, their henchmen or others, like the two that have been committed in recent weeks, are hard to depict as anything less than terrorism. Especially </w:t>
      </w:r>
      <w:r w:rsidRPr="00234941">
        <w:rPr>
          <w:rStyle w:val="StyleBoldUnderline"/>
        </w:rPr>
        <w:t>when coupled with Mexico's broader narcoterrorist violence</w:t>
      </w:r>
      <w:r w:rsidRPr="00234941">
        <w:rPr>
          <w:sz w:val="16"/>
        </w:rPr>
        <w:t xml:space="preserve">, </w:t>
      </w:r>
      <w:r w:rsidRPr="00234941">
        <w:rPr>
          <w:rStyle w:val="StyleBoldUnderline"/>
        </w:rPr>
        <w:t xml:space="preserve">mayhem and deaths that have reached record levels. </w:t>
      </w:r>
      <w:r w:rsidRPr="00234941">
        <w:rPr>
          <w:rStyle w:val="StyleBoldUnderline"/>
          <w:sz w:val="12"/>
        </w:rPr>
        <w:t>¶</w:t>
      </w:r>
      <w:r w:rsidRPr="00234941">
        <w:rPr>
          <w:sz w:val="16"/>
        </w:rPr>
        <w:t xml:space="preserve"> Details on the most recent car bombing, which took place in Ciudad Victoria, Tamaulipas, on August 5, at this writing have yet to be determined or made public, albeit for a police bulletin and news reports that for the most part included information from the preliminary police report. Yet the explosion that destroyed one vehicle, and damaged two adjacent patrol cars parked in a state police compound — fortunately with no harm to police or bystanders, is being ascribed by authorities to a coche-bomba, a car bomb.</w:t>
      </w:r>
      <w:r w:rsidRPr="00234941">
        <w:rPr>
          <w:sz w:val="12"/>
        </w:rPr>
        <w:t>¶</w:t>
      </w:r>
      <w:r w:rsidRPr="00234941">
        <w:rPr>
          <w:sz w:val="16"/>
        </w:rPr>
        <w:t xml:space="preserve"> The July 15 car bombing in Ciudad Juárez, Chihuahua, that shares the border with El Paso, Texas, was far more publicized and sensationalized, this of course because of where it occurred and due to the fact that it targeted federal police, killed three people and wounded nine. Plus it was said to be the first car bombing against Mexican security forces in their fight against drug lords and narcotraffickers.</w:t>
      </w:r>
      <w:r w:rsidRPr="00234941">
        <w:rPr>
          <w:sz w:val="12"/>
        </w:rPr>
        <w:t>¶</w:t>
      </w:r>
      <w:r w:rsidRPr="00234941">
        <w:rPr>
          <w:sz w:val="16"/>
        </w:rPr>
        <w:t xml:space="preserve"> With respect to the car bombing count, the fact is sin</w:t>
      </w:r>
      <w:r w:rsidRPr="00234941">
        <w:rPr>
          <w:rStyle w:val="StyleBoldUnderline"/>
        </w:rPr>
        <w:t>ce 1992 there have been at least five "vehicle born improvised explosive devices" that exploded, three of which appeared to be part of cartel infighting that unsuccessfully targeted</w:t>
      </w:r>
      <w:r w:rsidRPr="00234941">
        <w:rPr>
          <w:sz w:val="16"/>
        </w:rPr>
        <w:t xml:space="preserve"> Ismael "El Mayo" Zambada </w:t>
      </w:r>
      <w:r w:rsidRPr="00234941">
        <w:rPr>
          <w:rStyle w:val="StyleBoldUnderline"/>
        </w:rPr>
        <w:t>García, a drug kingpin of the Sinaloa Cartel.</w:t>
      </w:r>
      <w:r w:rsidRPr="00234941">
        <w:rPr>
          <w:sz w:val="16"/>
        </w:rPr>
        <w:t xml:space="preserve"> The others, one in Chiapas and another in Acapulco, Guerrero, against nearby quasi-government and military installations, were thought to be by small guerrilla groups for supposed social causes.</w:t>
      </w:r>
      <w:r w:rsidRPr="00234941">
        <w:rPr>
          <w:sz w:val="12"/>
        </w:rPr>
        <w:t>¶</w:t>
      </w:r>
      <w:r w:rsidRPr="00234941">
        <w:rPr>
          <w:sz w:val="16"/>
        </w:rPr>
        <w:t xml:space="preserve"> Blame for the July 15, 2010 attack has been attributed to hit men for the Juárez Cartel, with the bomb reportedly triggered by means of a cell phone. And the explosives are thought to have been Tovex, not C-4 as reported by some.</w:t>
      </w:r>
      <w:r w:rsidRPr="00234941">
        <w:rPr>
          <w:sz w:val="12"/>
        </w:rPr>
        <w:t>¶</w:t>
      </w:r>
      <w:r w:rsidRPr="00234941">
        <w:rPr>
          <w:sz w:val="16"/>
        </w:rPr>
        <w:t xml:space="preserve"> Regarding C-4 plastic explosives, spokesmen for the office of Mexico's Attorney General were adamant that it was not used. This maybe based on evidence, but too with a dose of political sensitivity related to the possibility that </w:t>
      </w:r>
      <w:r w:rsidRPr="00234941">
        <w:rPr>
          <w:rStyle w:val="StyleBoldUnderline"/>
        </w:rPr>
        <w:t>military-type plastic explosives, those often associated with terrorist bombings, covert actions and foreign intrigue, were utilized in Mexico.</w:t>
      </w:r>
      <w:r w:rsidRPr="00234941">
        <w:rPr>
          <w:sz w:val="12"/>
        </w:rPr>
        <w:t>¶</w:t>
      </w:r>
      <w:r w:rsidRPr="00234941">
        <w:rPr>
          <w:sz w:val="16"/>
        </w:rPr>
        <w:t xml:space="preserve"> Tovex is a water gel explosive that has replaced dynamite almost entirely in mining, construction, oil seismic exploration, and a number of other industrial uses. And over the past decade there have been several known thefts of Tovex in Mexico. [1]</w:t>
      </w:r>
      <w:r w:rsidRPr="00234941">
        <w:rPr>
          <w:sz w:val="12"/>
        </w:rPr>
        <w:t>¶</w:t>
      </w:r>
      <w:r w:rsidRPr="00234941">
        <w:rPr>
          <w:sz w:val="16"/>
        </w:rPr>
        <w:t xml:space="preserve"> </w:t>
      </w:r>
      <w:r w:rsidRPr="00234941">
        <w:rPr>
          <w:rStyle w:val="StyleBoldUnderline"/>
        </w:rPr>
        <w:t>Fingers</w:t>
      </w:r>
      <w:r w:rsidRPr="00234941">
        <w:rPr>
          <w:sz w:val="16"/>
        </w:rPr>
        <w:t xml:space="preserve"> </w:t>
      </w:r>
      <w:r w:rsidRPr="00234941">
        <w:rPr>
          <w:rStyle w:val="StyleBoldUnderline"/>
        </w:rPr>
        <w:t>in</w:t>
      </w:r>
      <w:r w:rsidRPr="00234941">
        <w:rPr>
          <w:sz w:val="16"/>
        </w:rPr>
        <w:t xml:space="preserve"> most of the </w:t>
      </w:r>
      <w:r w:rsidRPr="00234941">
        <w:rPr>
          <w:rStyle w:val="StyleBoldUnderline"/>
        </w:rPr>
        <w:t>theft cases of the</w:t>
      </w:r>
      <w:r w:rsidRPr="00234941">
        <w:rPr>
          <w:sz w:val="16"/>
        </w:rPr>
        <w:t xml:space="preserve"> aforementioned industrial use </w:t>
      </w:r>
      <w:r w:rsidRPr="00234941">
        <w:rPr>
          <w:rStyle w:val="StyleBoldUnderline"/>
        </w:rPr>
        <w:t xml:space="preserve">explosives have been pointed at </w:t>
      </w:r>
      <w:r w:rsidRPr="00234941">
        <w:rPr>
          <w:sz w:val="16"/>
        </w:rPr>
        <w:t xml:space="preserve">so-called </w:t>
      </w:r>
      <w:r w:rsidRPr="00234941">
        <w:rPr>
          <w:rStyle w:val="StyleBoldUnderline"/>
        </w:rPr>
        <w:t>Mexican insurgents, especially those associated with the small Popular Revolutionary Army, the EPR, and its splinter groups</w:t>
      </w:r>
      <w:r w:rsidRPr="00234941">
        <w:rPr>
          <w:sz w:val="16"/>
        </w:rPr>
        <w:t>. Said explosives were apparently those used by the EPR in well publicized bombings of central Mexico's natural gas pipelines in 2007.</w:t>
      </w:r>
      <w:r w:rsidRPr="00234941">
        <w:rPr>
          <w:sz w:val="12"/>
        </w:rPr>
        <w:t>¶</w:t>
      </w:r>
      <w:r w:rsidRPr="00234941">
        <w:rPr>
          <w:sz w:val="16"/>
        </w:rPr>
        <w:t xml:space="preserve"> Writing on the issue in 2007, I reported: "The explosives used, which are apparently in the hands of EPR associates, were stolen in two known robberies of mining and construction firms, the first in San Luis Potosí in 2003, and the second in Oaxaca in 2006. According to Mexico’s Office of the Attorney General (PGR), approximately 1,900 of the stolen 'RXL-788 emulsion explosive' devices are in the hands of two EPR splinter groups, the “Comando Jaramillista Morelense 23 de Mayo,” and the Revolutionary Armed Forces of the People (FARP)."[2]</w:t>
      </w:r>
      <w:r w:rsidRPr="00234941">
        <w:rPr>
          <w:sz w:val="12"/>
        </w:rPr>
        <w:t>¶</w:t>
      </w:r>
      <w:r w:rsidRPr="00234941">
        <w:rPr>
          <w:sz w:val="16"/>
        </w:rPr>
        <w:t xml:space="preserve"> Yet with the stolen devices, </w:t>
      </w:r>
      <w:r w:rsidRPr="00234941">
        <w:rPr>
          <w:rStyle w:val="StyleBoldUnderline"/>
        </w:rPr>
        <w:t>organized crime and drug lords too may be</w:t>
      </w:r>
      <w:r w:rsidRPr="00234941">
        <w:rPr>
          <w:sz w:val="16"/>
        </w:rPr>
        <w:t xml:space="preserve"> — and/or have been — </w:t>
      </w:r>
      <w:r w:rsidRPr="00234941">
        <w:rPr>
          <w:rStyle w:val="StyleBoldUnderline"/>
        </w:rPr>
        <w:t>involved</w:t>
      </w:r>
      <w:r w:rsidRPr="00234941">
        <w:rPr>
          <w:sz w:val="16"/>
        </w:rPr>
        <w:t>. Furthermore, this is to say nothing of other explosives quite possibly acquired since, by hook or by crook. Any of which may be in use today — and no matter what, in the hearts and minds of people their use is terrifying.</w:t>
      </w:r>
      <w:r w:rsidRPr="00234941">
        <w:rPr>
          <w:sz w:val="12"/>
        </w:rPr>
        <w:t>¶</w:t>
      </w:r>
      <w:r w:rsidRPr="00234941">
        <w:rPr>
          <w:sz w:val="16"/>
        </w:rPr>
        <w:t xml:space="preserve"> And yes </w:t>
      </w:r>
      <w:r w:rsidRPr="00234941">
        <w:rPr>
          <w:rStyle w:val="StyleBoldUnderline"/>
        </w:rPr>
        <w:t>today it is "narcoterrorism."</w:t>
      </w:r>
    </w:p>
    <w:p w:rsidR="001029EC" w:rsidRPr="00234941" w:rsidRDefault="001029EC" w:rsidP="001029EC"/>
    <w:p w:rsidR="001029EC" w:rsidRPr="00234941" w:rsidRDefault="001029EC" w:rsidP="001029EC">
      <w:pPr>
        <w:pStyle w:val="Heading2"/>
      </w:pPr>
      <w:r w:rsidRPr="00234941">
        <w:rPr>
          <w:b w:val="0"/>
          <w:bCs w:val="0"/>
        </w:rPr>
        <w:lastRenderedPageBreak/>
        <w:t>SE Asia Drugs High</w:t>
      </w:r>
    </w:p>
    <w:p w:rsidR="001029EC" w:rsidRPr="00234941" w:rsidRDefault="001029EC" w:rsidP="001029EC"/>
    <w:p w:rsidR="001029EC" w:rsidRPr="00234941" w:rsidRDefault="001029EC" w:rsidP="001029EC">
      <w:pPr>
        <w:rPr>
          <w:b/>
        </w:rPr>
      </w:pPr>
      <w:r w:rsidRPr="00234941">
        <w:rPr>
          <w:b/>
        </w:rPr>
        <w:t xml:space="preserve">The </w:t>
      </w:r>
      <w:r w:rsidRPr="00234941">
        <w:rPr>
          <w:b/>
          <w:u w:val="single"/>
        </w:rPr>
        <w:t>overall trends</w:t>
      </w:r>
      <w:r w:rsidRPr="00234941">
        <w:rPr>
          <w:b/>
        </w:rPr>
        <w:t xml:space="preserve"> suggest production is on the rise</w:t>
      </w:r>
    </w:p>
    <w:p w:rsidR="001029EC" w:rsidRPr="00234941" w:rsidRDefault="001029EC" w:rsidP="001029EC">
      <w:r w:rsidRPr="00234941">
        <w:rPr>
          <w:b/>
        </w:rPr>
        <w:t>Fuller, 09</w:t>
      </w:r>
      <w:r w:rsidRPr="00234941">
        <w:t xml:space="preserve"> </w:t>
      </w:r>
      <w:r w:rsidRPr="00234941">
        <w:rPr>
          <w:sz w:val="16"/>
        </w:rPr>
        <w:t>(Thomas, New York Times and International Herald Tribune Correspondent for Southeast Asia, “UN reports Myanmar's output of opium is up”, International Herald Tribune, 2/3/2009, Proquest, JKahn)</w:t>
      </w:r>
    </w:p>
    <w:p w:rsidR="001029EC" w:rsidRPr="00234941" w:rsidRDefault="001029EC" w:rsidP="001029EC">
      <w:pPr>
        <w:rPr>
          <w:sz w:val="16"/>
        </w:rPr>
      </w:pPr>
      <w:r w:rsidRPr="00234941">
        <w:rPr>
          <w:rStyle w:val="StyleBoldUnderline"/>
        </w:rPr>
        <w:t>Opium poppy cultivation inched up by 3 percent</w:t>
      </w:r>
      <w:r w:rsidRPr="00234941">
        <w:rPr>
          <w:sz w:val="16"/>
        </w:rPr>
        <w:t xml:space="preserve"> last year in Myanmar, according to a United Nations </w:t>
      </w:r>
      <w:r w:rsidRPr="00234941">
        <w:rPr>
          <w:color w:val="000000"/>
          <w:sz w:val="16"/>
        </w:rPr>
        <w:t>report</w:t>
      </w:r>
      <w:r w:rsidRPr="00234941">
        <w:rPr>
          <w:sz w:val="16"/>
        </w:rPr>
        <w:t xml:space="preserve"> released Monday, </w:t>
      </w:r>
      <w:r w:rsidRPr="00234941">
        <w:rPr>
          <w:rStyle w:val="StyleBoldUnderline"/>
        </w:rPr>
        <w:t xml:space="preserve">the second consecutive annual increase that appears to signal </w:t>
      </w:r>
      <w:r w:rsidRPr="00234941">
        <w:rPr>
          <w:rStyle w:val="StyleBoldUnderline"/>
          <w:bdr w:val="single" w:sz="4" w:space="0" w:color="auto" w:frame="1"/>
        </w:rPr>
        <w:t>a reversal of years of declining opium production</w:t>
      </w:r>
      <w:r w:rsidRPr="00234941">
        <w:rPr>
          <w:sz w:val="16"/>
        </w:rPr>
        <w:t xml:space="preserve"> in the so-called Golden Triangle. "Containment </w:t>
      </w:r>
      <w:r w:rsidRPr="00234941">
        <w:rPr>
          <w:color w:val="000000"/>
          <w:sz w:val="16"/>
        </w:rPr>
        <w:t>of</w:t>
      </w:r>
      <w:r w:rsidRPr="00234941">
        <w:rPr>
          <w:sz w:val="16"/>
        </w:rPr>
        <w:t xml:space="preserve"> the problem </w:t>
      </w:r>
      <w:r w:rsidRPr="00234941">
        <w:rPr>
          <w:color w:val="000000"/>
          <w:sz w:val="16"/>
        </w:rPr>
        <w:t>is</w:t>
      </w:r>
      <w:r w:rsidRPr="00234941">
        <w:rPr>
          <w:sz w:val="16"/>
        </w:rPr>
        <w:t xml:space="preserve"> under threat," Gary Lewis, the representative for East Asia </w:t>
      </w:r>
      <w:r w:rsidRPr="00234941">
        <w:rPr>
          <w:color w:val="000000"/>
          <w:sz w:val="16"/>
        </w:rPr>
        <w:t>of</w:t>
      </w:r>
      <w:r w:rsidRPr="00234941">
        <w:rPr>
          <w:sz w:val="16"/>
        </w:rPr>
        <w:t xml:space="preserve"> the </w:t>
      </w:r>
      <w:r w:rsidRPr="00234941">
        <w:rPr>
          <w:color w:val="000000"/>
          <w:sz w:val="16"/>
        </w:rPr>
        <w:t>UN</w:t>
      </w:r>
      <w:r w:rsidRPr="00234941">
        <w:rPr>
          <w:sz w:val="16"/>
        </w:rPr>
        <w:t xml:space="preserve"> Office on Drugs and Crime, said at a news conference Monday. "</w:t>
      </w:r>
      <w:r w:rsidRPr="00234941">
        <w:rPr>
          <w:rStyle w:val="StyleBoldUnderline"/>
        </w:rPr>
        <w:t>Opium prices are rising</w:t>
      </w:r>
      <w:r w:rsidRPr="00234941">
        <w:rPr>
          <w:sz w:val="16"/>
        </w:rPr>
        <w:t xml:space="preserve"> in this region," he said. "</w:t>
      </w:r>
      <w:r w:rsidRPr="00234941">
        <w:rPr>
          <w:rStyle w:val="StyleBoldUnderline"/>
        </w:rPr>
        <w:t>It's going to be an incentive for farmers to plant more</w:t>
      </w:r>
      <w:r w:rsidRPr="00234941">
        <w:rPr>
          <w:sz w:val="16"/>
        </w:rPr>
        <w:t xml:space="preserve">." The Golden Triangle, the area where the borders </w:t>
      </w:r>
      <w:r w:rsidRPr="00234941">
        <w:rPr>
          <w:color w:val="000000"/>
          <w:sz w:val="16"/>
        </w:rPr>
        <w:t>of</w:t>
      </w:r>
      <w:r w:rsidRPr="00234941">
        <w:rPr>
          <w:sz w:val="16"/>
        </w:rPr>
        <w:t xml:space="preserve"> Thailand, Laos and Myanmar meet, once produced two-thirds </w:t>
      </w:r>
      <w:r w:rsidRPr="00234941">
        <w:rPr>
          <w:color w:val="000000"/>
          <w:sz w:val="16"/>
        </w:rPr>
        <w:t>of</w:t>
      </w:r>
      <w:r w:rsidRPr="00234941">
        <w:rPr>
          <w:sz w:val="16"/>
        </w:rPr>
        <w:t xml:space="preserve">the world's </w:t>
      </w:r>
      <w:r w:rsidRPr="00234941">
        <w:rPr>
          <w:color w:val="000000"/>
          <w:sz w:val="16"/>
        </w:rPr>
        <w:t>opium</w:t>
      </w:r>
      <w:r w:rsidRPr="00234941">
        <w:rPr>
          <w:sz w:val="16"/>
        </w:rPr>
        <w:t xml:space="preserve">, most </w:t>
      </w:r>
      <w:r w:rsidRPr="00234941">
        <w:rPr>
          <w:color w:val="000000"/>
          <w:sz w:val="16"/>
        </w:rPr>
        <w:t>of</w:t>
      </w:r>
      <w:r w:rsidRPr="00234941">
        <w:rPr>
          <w:sz w:val="16"/>
        </w:rPr>
        <w:t xml:space="preserve"> it refined into heroin. But pressure by the Chinese government to eradicate </w:t>
      </w:r>
      <w:r w:rsidRPr="00234941">
        <w:rPr>
          <w:color w:val="000000"/>
          <w:sz w:val="16"/>
        </w:rPr>
        <w:t>opium</w:t>
      </w:r>
      <w:r w:rsidRPr="00234941">
        <w:rPr>
          <w:sz w:val="16"/>
        </w:rPr>
        <w:t xml:space="preserve"> in Myanmar helped lead to steep declines, with a low point </w:t>
      </w:r>
      <w:r w:rsidRPr="00234941">
        <w:rPr>
          <w:color w:val="000000"/>
          <w:sz w:val="16"/>
        </w:rPr>
        <w:t>of</w:t>
      </w:r>
      <w:r w:rsidRPr="00234941">
        <w:rPr>
          <w:sz w:val="16"/>
        </w:rPr>
        <w:t xml:space="preserve"> 21,500 hectares, or 53,000 acres, </w:t>
      </w:r>
      <w:r w:rsidRPr="00234941">
        <w:rPr>
          <w:color w:val="000000"/>
          <w:sz w:val="16"/>
        </w:rPr>
        <w:t>of</w:t>
      </w:r>
      <w:r w:rsidRPr="00234941">
        <w:rPr>
          <w:sz w:val="16"/>
        </w:rPr>
        <w:t xml:space="preserve"> poppies planted in Myanmar in 2006. Since then, </w:t>
      </w:r>
      <w:r w:rsidRPr="00234941">
        <w:rPr>
          <w:color w:val="000000"/>
          <w:sz w:val="16"/>
        </w:rPr>
        <w:t>opium</w:t>
      </w:r>
      <w:r w:rsidRPr="00234941">
        <w:rPr>
          <w:sz w:val="16"/>
        </w:rPr>
        <w:t xml:space="preserve"> cultivation has bounced back by around 33 percent, to 28,500 hectares last year. </w:t>
      </w:r>
      <w:r w:rsidRPr="00234941">
        <w:rPr>
          <w:color w:val="000000"/>
          <w:sz w:val="16"/>
        </w:rPr>
        <w:t>UN</w:t>
      </w:r>
      <w:r w:rsidRPr="00234941">
        <w:rPr>
          <w:sz w:val="16"/>
        </w:rPr>
        <w:t xml:space="preserve"> officials warn that the global economic crisis may fuel an increase in poppy production because falling prices for other crops may persuade farmers to switch to </w:t>
      </w:r>
      <w:r w:rsidRPr="00234941">
        <w:rPr>
          <w:color w:val="000000"/>
          <w:sz w:val="16"/>
        </w:rPr>
        <w:t>opium</w:t>
      </w:r>
      <w:r w:rsidRPr="00234941">
        <w:rPr>
          <w:sz w:val="16"/>
        </w:rPr>
        <w:t xml:space="preserve">. Leik Boonwaat, the representative in Laos for the </w:t>
      </w:r>
      <w:r w:rsidRPr="00234941">
        <w:rPr>
          <w:color w:val="000000"/>
          <w:sz w:val="16"/>
        </w:rPr>
        <w:t>UN</w:t>
      </w:r>
      <w:r w:rsidRPr="00234941">
        <w:rPr>
          <w:sz w:val="16"/>
        </w:rPr>
        <w:t xml:space="preserve"> Office on Drugs and Crime, said corn prices had fallen by half over the past year. The price </w:t>
      </w:r>
      <w:r w:rsidRPr="00234941">
        <w:rPr>
          <w:color w:val="000000"/>
          <w:sz w:val="16"/>
        </w:rPr>
        <w:t>of opium</w:t>
      </w:r>
      <w:r w:rsidRPr="00234941">
        <w:rPr>
          <w:sz w:val="16"/>
        </w:rPr>
        <w:t xml:space="preserve">, by contrast, has increased 26 percent in Laos and 15 percent in Myanmar over the same period. </w:t>
      </w:r>
      <w:r w:rsidRPr="00234941">
        <w:rPr>
          <w:rStyle w:val="StyleBoldUnderline"/>
        </w:rPr>
        <w:t>Farmers</w:t>
      </w:r>
      <w:r w:rsidRPr="00234941">
        <w:rPr>
          <w:sz w:val="16"/>
        </w:rPr>
        <w:t xml:space="preserve"> in the isolated highlands </w:t>
      </w:r>
      <w:r w:rsidRPr="00234941">
        <w:rPr>
          <w:color w:val="000000"/>
          <w:sz w:val="16"/>
        </w:rPr>
        <w:t>of</w:t>
      </w:r>
      <w:r w:rsidRPr="00234941">
        <w:rPr>
          <w:sz w:val="16"/>
        </w:rPr>
        <w:t xml:space="preserve"> the Golden Triangle are also hampered by bad roads and difficulties getting their crops to market. They often </w:t>
      </w:r>
      <w:r w:rsidRPr="00234941">
        <w:rPr>
          <w:rStyle w:val="StyleBoldUnderline"/>
        </w:rPr>
        <w:t>find that small parcels of opium are easier to carry</w:t>
      </w:r>
      <w:r w:rsidRPr="00234941">
        <w:rPr>
          <w:sz w:val="16"/>
        </w:rPr>
        <w:t xml:space="preserve"> </w:t>
      </w:r>
      <w:r w:rsidRPr="00234941">
        <w:rPr>
          <w:rStyle w:val="StyleBoldUnderline"/>
        </w:rPr>
        <w:t>across the rough terrain</w:t>
      </w:r>
      <w:r w:rsidRPr="00234941">
        <w:rPr>
          <w:sz w:val="16"/>
        </w:rPr>
        <w:t xml:space="preserve">. Although </w:t>
      </w:r>
      <w:r w:rsidRPr="00234941">
        <w:rPr>
          <w:color w:val="000000"/>
          <w:sz w:val="16"/>
        </w:rPr>
        <w:t>opium is</w:t>
      </w:r>
      <w:r w:rsidRPr="00234941">
        <w:rPr>
          <w:sz w:val="16"/>
        </w:rPr>
        <w:t xml:space="preserve"> still grown in parts </w:t>
      </w:r>
      <w:r w:rsidRPr="00234941">
        <w:rPr>
          <w:color w:val="000000"/>
          <w:sz w:val="16"/>
        </w:rPr>
        <w:t>of</w:t>
      </w:r>
      <w:r w:rsidRPr="00234941">
        <w:rPr>
          <w:sz w:val="16"/>
        </w:rPr>
        <w:t xml:space="preserve"> Laos, Vietnam and Thailand, </w:t>
      </w:r>
      <w:r w:rsidRPr="00234941">
        <w:rPr>
          <w:color w:val="000000"/>
          <w:sz w:val="16"/>
        </w:rPr>
        <w:t>UN</w:t>
      </w:r>
      <w:r w:rsidRPr="00234941">
        <w:rPr>
          <w:sz w:val="16"/>
        </w:rPr>
        <w:t xml:space="preserve"> officials say about 94 percent </w:t>
      </w:r>
      <w:r w:rsidRPr="00234941">
        <w:rPr>
          <w:color w:val="000000"/>
          <w:sz w:val="16"/>
        </w:rPr>
        <w:t>of</w:t>
      </w:r>
      <w:r w:rsidRPr="00234941">
        <w:rPr>
          <w:sz w:val="16"/>
        </w:rPr>
        <w:t xml:space="preserve"> the region's </w:t>
      </w:r>
      <w:r w:rsidRPr="00234941">
        <w:rPr>
          <w:color w:val="000000"/>
          <w:sz w:val="16"/>
        </w:rPr>
        <w:t>opium</w:t>
      </w:r>
      <w:r w:rsidRPr="00234941">
        <w:rPr>
          <w:sz w:val="16"/>
        </w:rPr>
        <w:t xml:space="preserve"> comes from Myanmar. Most </w:t>
      </w:r>
      <w:r w:rsidRPr="00234941">
        <w:rPr>
          <w:color w:val="000000"/>
          <w:sz w:val="16"/>
        </w:rPr>
        <w:t>of</w:t>
      </w:r>
      <w:r w:rsidRPr="00234941">
        <w:rPr>
          <w:sz w:val="16"/>
        </w:rPr>
        <w:t xml:space="preserve"> the Golden Triangle heroin </w:t>
      </w:r>
      <w:r w:rsidRPr="00234941">
        <w:rPr>
          <w:color w:val="000000"/>
          <w:sz w:val="16"/>
        </w:rPr>
        <w:t>is</w:t>
      </w:r>
      <w:r w:rsidRPr="00234941">
        <w:rPr>
          <w:sz w:val="16"/>
        </w:rPr>
        <w:t xml:space="preserve"> sold within the region, Boonwaat said, but small amounts also reach the United States and Australia. Recent seizures </w:t>
      </w:r>
      <w:r w:rsidRPr="00234941">
        <w:rPr>
          <w:color w:val="000000"/>
          <w:sz w:val="16"/>
        </w:rPr>
        <w:t>of</w:t>
      </w:r>
      <w:r w:rsidRPr="00234941">
        <w:rPr>
          <w:sz w:val="16"/>
        </w:rPr>
        <w:t xml:space="preserve"> heroin thought to come from the Golden Triangle have been made on the Thai resort island </w:t>
      </w:r>
      <w:r w:rsidRPr="00234941">
        <w:rPr>
          <w:color w:val="000000"/>
          <w:sz w:val="16"/>
        </w:rPr>
        <w:t>of</w:t>
      </w:r>
      <w:r w:rsidRPr="00234941">
        <w:rPr>
          <w:sz w:val="16"/>
        </w:rPr>
        <w:t xml:space="preserve"> Phuket in Ho Chi Minh City and Yangon, </w:t>
      </w:r>
      <w:r w:rsidRPr="00234941">
        <w:rPr>
          <w:color w:val="000000"/>
          <w:sz w:val="16"/>
        </w:rPr>
        <w:t>Myanmar</w:t>
      </w:r>
      <w:r w:rsidRPr="00234941">
        <w:rPr>
          <w:sz w:val="16"/>
        </w:rPr>
        <w:t>'</w:t>
      </w:r>
      <w:r w:rsidRPr="00234941">
        <w:rPr>
          <w:color w:val="000000"/>
          <w:sz w:val="16"/>
        </w:rPr>
        <w:t xml:space="preserve">s </w:t>
      </w:r>
      <w:r w:rsidRPr="00234941">
        <w:rPr>
          <w:sz w:val="16"/>
        </w:rPr>
        <w:t xml:space="preserve">commercial capital. </w:t>
      </w:r>
      <w:r w:rsidRPr="00234941">
        <w:rPr>
          <w:rStyle w:val="StyleBoldUnderline"/>
          <w:bdr w:val="single" w:sz="4" w:space="0" w:color="auto" w:frame="1"/>
        </w:rPr>
        <w:t>The alarming spread of HIV</w:t>
      </w:r>
      <w:r w:rsidRPr="00234941">
        <w:rPr>
          <w:rStyle w:val="StyleBoldUnderline"/>
        </w:rPr>
        <w:t xml:space="preserve"> by heroin users in southern China</w:t>
      </w:r>
      <w:r w:rsidRPr="00234941">
        <w:rPr>
          <w:sz w:val="16"/>
        </w:rPr>
        <w:t xml:space="preserve"> several years ago </w:t>
      </w:r>
      <w:r w:rsidRPr="00234941">
        <w:rPr>
          <w:rStyle w:val="StyleBoldUnderline"/>
        </w:rPr>
        <w:t>persuaded</w:t>
      </w:r>
      <w:r w:rsidRPr="00234941">
        <w:rPr>
          <w:sz w:val="16"/>
        </w:rPr>
        <w:t xml:space="preserve"> the </w:t>
      </w:r>
      <w:r w:rsidRPr="00234941">
        <w:rPr>
          <w:rStyle w:val="StyleBoldUnderline"/>
        </w:rPr>
        <w:t xml:space="preserve">authorities to </w:t>
      </w:r>
      <w:r w:rsidRPr="00234941">
        <w:rPr>
          <w:rStyle w:val="StyleBoldUnderline"/>
          <w:bdr w:val="single" w:sz="4" w:space="0" w:color="auto" w:frame="1"/>
        </w:rPr>
        <w:t xml:space="preserve">crack down </w:t>
      </w:r>
      <w:r w:rsidRPr="00234941">
        <w:rPr>
          <w:rStyle w:val="StyleBoldUnderline"/>
        </w:rPr>
        <w:t>on opium and heroin trafficking</w:t>
      </w:r>
      <w:r w:rsidRPr="00234941">
        <w:rPr>
          <w:sz w:val="16"/>
        </w:rPr>
        <w:t xml:space="preserve">. Western intelligence officials say Chinese spies are active in anti-narcotics operations in Myanmar, especially in northern areas where central government control </w:t>
      </w:r>
      <w:r w:rsidRPr="00234941">
        <w:rPr>
          <w:color w:val="000000"/>
          <w:sz w:val="16"/>
        </w:rPr>
        <w:t>is</w:t>
      </w:r>
      <w:r w:rsidRPr="00234941">
        <w:rPr>
          <w:sz w:val="16"/>
        </w:rPr>
        <w:t xml:space="preserve"> weak. "There's strong collaboration with Chinese intelligence," Boonwaat said. The </w:t>
      </w:r>
      <w:r w:rsidRPr="00234941">
        <w:rPr>
          <w:color w:val="000000"/>
          <w:sz w:val="16"/>
        </w:rPr>
        <w:t>UN report</w:t>
      </w:r>
      <w:r w:rsidRPr="00234941">
        <w:rPr>
          <w:sz w:val="16"/>
        </w:rPr>
        <w:t xml:space="preserve"> on </w:t>
      </w:r>
      <w:r w:rsidRPr="00234941">
        <w:rPr>
          <w:color w:val="000000"/>
          <w:sz w:val="16"/>
        </w:rPr>
        <w:t>opium</w:t>
      </w:r>
      <w:r w:rsidRPr="00234941">
        <w:rPr>
          <w:sz w:val="16"/>
        </w:rPr>
        <w:t xml:space="preserve"> poppy cultivation </w:t>
      </w:r>
      <w:r w:rsidRPr="00234941">
        <w:rPr>
          <w:color w:val="000000"/>
          <w:sz w:val="16"/>
        </w:rPr>
        <w:t>is</w:t>
      </w:r>
      <w:r w:rsidRPr="00234941">
        <w:rPr>
          <w:sz w:val="16"/>
        </w:rPr>
        <w:t xml:space="preserve"> based on surveys taken from helicopters and on the ground. The United States relies more heavily on satellite images to calculate </w:t>
      </w:r>
      <w:r w:rsidRPr="00234941">
        <w:rPr>
          <w:color w:val="000000"/>
          <w:sz w:val="16"/>
        </w:rPr>
        <w:t>opium</w:t>
      </w:r>
      <w:r w:rsidRPr="00234941">
        <w:rPr>
          <w:sz w:val="16"/>
        </w:rPr>
        <w:t xml:space="preserve"> cultivation, and its </w:t>
      </w:r>
      <w:r w:rsidRPr="00234941">
        <w:rPr>
          <w:color w:val="000000"/>
          <w:sz w:val="16"/>
        </w:rPr>
        <w:t>reports</w:t>
      </w:r>
      <w:r w:rsidRPr="00234941">
        <w:rPr>
          <w:sz w:val="16"/>
        </w:rPr>
        <w:t xml:space="preserve"> are sometimes at odds with those </w:t>
      </w:r>
      <w:r w:rsidRPr="00234941">
        <w:rPr>
          <w:color w:val="000000"/>
          <w:sz w:val="16"/>
        </w:rPr>
        <w:t>of</w:t>
      </w:r>
      <w:r w:rsidRPr="00234941">
        <w:rPr>
          <w:sz w:val="16"/>
        </w:rPr>
        <w:t xml:space="preserve"> the United Nations. The </w:t>
      </w:r>
      <w:r w:rsidRPr="00234941">
        <w:rPr>
          <w:color w:val="000000"/>
          <w:sz w:val="16"/>
        </w:rPr>
        <w:t>UN report</w:t>
      </w:r>
      <w:r w:rsidRPr="00234941">
        <w:rPr>
          <w:sz w:val="16"/>
        </w:rPr>
        <w:t xml:space="preserve"> did not cover methamphetamine production and distribution, which among some criminal syndicates has displaced </w:t>
      </w:r>
      <w:r w:rsidRPr="00234941">
        <w:rPr>
          <w:color w:val="000000"/>
          <w:sz w:val="16"/>
        </w:rPr>
        <w:t>opium</w:t>
      </w:r>
      <w:r w:rsidRPr="00234941">
        <w:rPr>
          <w:sz w:val="16"/>
        </w:rPr>
        <w:t xml:space="preserve"> and heroin in the region. </w:t>
      </w:r>
      <w:r w:rsidRPr="00234941">
        <w:rPr>
          <w:rStyle w:val="StyleBoldUnderline"/>
        </w:rPr>
        <w:t>In Thailand, methamphetamines remain a problem</w:t>
      </w:r>
      <w:r w:rsidRPr="00234941">
        <w:rPr>
          <w:sz w:val="16"/>
        </w:rPr>
        <w:t xml:space="preserve">, but longstanding efforts by the royal family to substitute vegetable, coffee and macadamia nut production for </w:t>
      </w:r>
      <w:r w:rsidRPr="00234941">
        <w:rPr>
          <w:color w:val="000000"/>
          <w:sz w:val="16"/>
        </w:rPr>
        <w:t>opium</w:t>
      </w:r>
      <w:r w:rsidRPr="00234941">
        <w:rPr>
          <w:sz w:val="16"/>
        </w:rPr>
        <w:t xml:space="preserve"> have virtually wiped out </w:t>
      </w:r>
      <w:r w:rsidRPr="00234941">
        <w:rPr>
          <w:color w:val="000000"/>
          <w:sz w:val="16"/>
        </w:rPr>
        <w:t>opium</w:t>
      </w:r>
      <w:r w:rsidRPr="00234941">
        <w:rPr>
          <w:sz w:val="16"/>
        </w:rPr>
        <w:t xml:space="preserve"> production among the northern hill tribes. </w:t>
      </w:r>
      <w:r w:rsidRPr="00234941">
        <w:rPr>
          <w:rStyle w:val="StyleBoldUnderline"/>
        </w:rPr>
        <w:t xml:space="preserve">Afghanistan remains the world's premier source of opium, producing more than </w:t>
      </w:r>
      <w:r w:rsidRPr="00234941">
        <w:rPr>
          <w:rStyle w:val="StyleBoldUnderline"/>
          <w:bdr w:val="single" w:sz="4" w:space="0" w:color="auto" w:frame="1"/>
        </w:rPr>
        <w:t>90 percent of global supply</w:t>
      </w:r>
      <w:r w:rsidRPr="00234941">
        <w:rPr>
          <w:sz w:val="16"/>
        </w:rPr>
        <w:t xml:space="preserve">. Afghan soil </w:t>
      </w:r>
      <w:r w:rsidRPr="00234941">
        <w:rPr>
          <w:color w:val="000000"/>
          <w:sz w:val="16"/>
        </w:rPr>
        <w:t>is</w:t>
      </w:r>
      <w:r w:rsidRPr="00234941">
        <w:rPr>
          <w:sz w:val="16"/>
        </w:rPr>
        <w:t xml:space="preserve"> also remarkably more fertile than the rocky, unirrigated </w:t>
      </w:r>
      <w:r w:rsidRPr="00234941">
        <w:rPr>
          <w:color w:val="000000"/>
          <w:sz w:val="16"/>
        </w:rPr>
        <w:t>opium</w:t>
      </w:r>
      <w:r w:rsidRPr="00234941">
        <w:rPr>
          <w:sz w:val="16"/>
        </w:rPr>
        <w:t xml:space="preserve"> fields in the Golden Triangle. The </w:t>
      </w:r>
      <w:r w:rsidRPr="00234941">
        <w:rPr>
          <w:color w:val="000000"/>
          <w:sz w:val="16"/>
        </w:rPr>
        <w:t xml:space="preserve">UN </w:t>
      </w:r>
      <w:r w:rsidRPr="00234941">
        <w:rPr>
          <w:sz w:val="16"/>
        </w:rPr>
        <w:t xml:space="preserve">estimates in its 2008 </w:t>
      </w:r>
      <w:r w:rsidRPr="00234941">
        <w:rPr>
          <w:color w:val="000000"/>
          <w:sz w:val="16"/>
        </w:rPr>
        <w:t>report</w:t>
      </w:r>
      <w:r w:rsidRPr="00234941">
        <w:rPr>
          <w:sz w:val="16"/>
        </w:rPr>
        <w:t xml:space="preserve"> that one hectare </w:t>
      </w:r>
      <w:r w:rsidRPr="00234941">
        <w:rPr>
          <w:color w:val="000000"/>
          <w:sz w:val="16"/>
        </w:rPr>
        <w:t>of</w:t>
      </w:r>
      <w:r w:rsidRPr="00234941">
        <w:rPr>
          <w:sz w:val="16"/>
        </w:rPr>
        <w:t xml:space="preserve"> land yielded an average </w:t>
      </w:r>
      <w:r w:rsidRPr="00234941">
        <w:rPr>
          <w:color w:val="000000"/>
          <w:sz w:val="16"/>
        </w:rPr>
        <w:t>of</w:t>
      </w:r>
      <w:r w:rsidRPr="00234941">
        <w:rPr>
          <w:sz w:val="16"/>
        </w:rPr>
        <w:t xml:space="preserve"> 14.4 kilograms, or 31.7 pounds, </w:t>
      </w:r>
      <w:r w:rsidRPr="00234941">
        <w:rPr>
          <w:color w:val="000000"/>
          <w:sz w:val="16"/>
        </w:rPr>
        <w:t>of opium</w:t>
      </w:r>
      <w:r w:rsidRPr="00234941">
        <w:rPr>
          <w:sz w:val="16"/>
        </w:rPr>
        <w:t xml:space="preserve"> in Myanmar but 48.8 kilograms in Afghanistan. </w:t>
      </w:r>
    </w:p>
    <w:p w:rsidR="001029EC" w:rsidRPr="00234941" w:rsidRDefault="001029EC" w:rsidP="001029EC"/>
    <w:p w:rsidR="001029EC" w:rsidRPr="00234941" w:rsidRDefault="001029EC" w:rsidP="001029EC">
      <w:pPr>
        <w:rPr>
          <w:b/>
        </w:rPr>
      </w:pPr>
      <w:r w:rsidRPr="00234941">
        <w:rPr>
          <w:b/>
        </w:rPr>
        <w:t xml:space="preserve">Military intervention has </w:t>
      </w:r>
      <w:r w:rsidRPr="00234941">
        <w:rPr>
          <w:b/>
          <w:u w:val="single"/>
        </w:rPr>
        <w:t>restarted</w:t>
      </w:r>
      <w:r w:rsidRPr="00234941">
        <w:rPr>
          <w:b/>
        </w:rPr>
        <w:t xml:space="preserve"> drug violence</w:t>
      </w:r>
    </w:p>
    <w:p w:rsidR="001029EC" w:rsidRPr="00234941" w:rsidRDefault="001029EC" w:rsidP="001029EC">
      <w:r w:rsidRPr="00234941">
        <w:rPr>
          <w:b/>
        </w:rPr>
        <w:t>Hindustan, 07</w:t>
      </w:r>
      <w:r w:rsidRPr="00234941">
        <w:t xml:space="preserve"> </w:t>
      </w:r>
      <w:r w:rsidRPr="00234941">
        <w:rPr>
          <w:sz w:val="16"/>
        </w:rPr>
        <w:t>(The Hindustan Times, an HT Syndacate, Indo-Asian News Service affiliate, “Instability fuels comeback opium poppies in Myanmar”, The Hindustan Times, 10/11/2007, Proquest, JKahn)</w:t>
      </w:r>
    </w:p>
    <w:p w:rsidR="001029EC" w:rsidRPr="00234941" w:rsidRDefault="001029EC" w:rsidP="001029EC">
      <w:pPr>
        <w:rPr>
          <w:sz w:val="16"/>
        </w:rPr>
      </w:pPr>
      <w:r w:rsidRPr="00234941">
        <w:rPr>
          <w:sz w:val="16"/>
        </w:rPr>
        <w:t xml:space="preserve">Bangkok, Oct. 11 -- </w:t>
      </w:r>
      <w:r w:rsidRPr="00234941">
        <w:rPr>
          <w:rStyle w:val="StyleBoldUnderline"/>
        </w:rPr>
        <w:t>Instability, poor law enforcement and corruption have paved the way for</w:t>
      </w:r>
      <w:r w:rsidRPr="00234941">
        <w:rPr>
          <w:sz w:val="16"/>
        </w:rPr>
        <w:t xml:space="preserve"> a 29-percent </w:t>
      </w:r>
      <w:r w:rsidRPr="00234941">
        <w:rPr>
          <w:rStyle w:val="StyleBoldUnderline"/>
          <w:bdr w:val="single" w:sz="4" w:space="0" w:color="auto" w:frame="1"/>
        </w:rPr>
        <w:t>jump in opium poppy cultivation</w:t>
      </w:r>
      <w:r w:rsidRPr="00234941">
        <w:rPr>
          <w:sz w:val="16"/>
        </w:rPr>
        <w:t xml:space="preserve"> </w:t>
      </w:r>
      <w:r w:rsidRPr="00234941">
        <w:rPr>
          <w:color w:val="000000"/>
          <w:sz w:val="16"/>
        </w:rPr>
        <w:t>in Myanmar</w:t>
      </w:r>
      <w:r w:rsidRPr="00234941">
        <w:rPr>
          <w:sz w:val="16"/>
        </w:rPr>
        <w:t xml:space="preserve"> this year, UN experts said Thursday. After six years of successive decline </w:t>
      </w:r>
      <w:r w:rsidRPr="00234941">
        <w:rPr>
          <w:color w:val="000000"/>
          <w:sz w:val="16"/>
        </w:rPr>
        <w:t>in</w:t>
      </w:r>
      <w:r w:rsidRPr="00234941">
        <w:rPr>
          <w:sz w:val="16"/>
        </w:rPr>
        <w:t xml:space="preserve"> production, </w:t>
      </w:r>
      <w:r w:rsidRPr="00234941">
        <w:rPr>
          <w:color w:val="000000"/>
          <w:sz w:val="16"/>
        </w:rPr>
        <w:t>opium</w:t>
      </w:r>
      <w:r w:rsidRPr="00234941">
        <w:rPr>
          <w:sz w:val="16"/>
        </w:rPr>
        <w:t xml:space="preserve"> cultivation rose this year to 27,700 hectares with yield estimated at 460 tonnes, up 46 percent compared with 2006 figures, according to the 2007 </w:t>
      </w:r>
      <w:r w:rsidRPr="00234941">
        <w:rPr>
          <w:color w:val="000000"/>
          <w:sz w:val="16"/>
        </w:rPr>
        <w:t>opium poppy</w:t>
      </w:r>
      <w:r w:rsidRPr="00234941">
        <w:rPr>
          <w:sz w:val="16"/>
        </w:rPr>
        <w:t xml:space="preserve"> survey by the UN Office on Drugs and Crime. The lion's share of the illicit crop was being grown </w:t>
      </w:r>
      <w:r w:rsidRPr="00234941">
        <w:rPr>
          <w:color w:val="000000"/>
          <w:sz w:val="16"/>
        </w:rPr>
        <w:t>in</w:t>
      </w:r>
      <w:r w:rsidRPr="00234941">
        <w:rPr>
          <w:sz w:val="16"/>
        </w:rPr>
        <w:t xml:space="preserve"> the southern part of Shan State, which borders Thailand. This year, </w:t>
      </w:r>
      <w:r w:rsidRPr="00234941">
        <w:rPr>
          <w:rStyle w:val="StyleBoldUnderline"/>
        </w:rPr>
        <w:t>opium production has increased in</w:t>
      </w:r>
      <w:r w:rsidRPr="00234941">
        <w:rPr>
          <w:sz w:val="16"/>
        </w:rPr>
        <w:t xml:space="preserve"> both </w:t>
      </w:r>
      <w:r w:rsidRPr="00234941">
        <w:rPr>
          <w:rStyle w:val="StyleBoldUnderline"/>
        </w:rPr>
        <w:t>Myanmar</w:t>
      </w:r>
      <w:r w:rsidRPr="00234941">
        <w:rPr>
          <w:sz w:val="16"/>
        </w:rPr>
        <w:t xml:space="preserve"> and Thailand, </w:t>
      </w:r>
      <w:r w:rsidRPr="00234941">
        <w:rPr>
          <w:rStyle w:val="StyleBoldUnderline"/>
        </w:rPr>
        <w:t>two nations in the so-called Golden Triangle</w:t>
      </w:r>
      <w:r w:rsidRPr="00234941">
        <w:rPr>
          <w:sz w:val="16"/>
        </w:rPr>
        <w:t xml:space="preserve">, but it declined 40 percent </w:t>
      </w:r>
      <w:r w:rsidRPr="00234941">
        <w:rPr>
          <w:color w:val="000000"/>
          <w:sz w:val="16"/>
        </w:rPr>
        <w:t>in</w:t>
      </w:r>
      <w:r w:rsidRPr="00234941">
        <w:rPr>
          <w:sz w:val="16"/>
        </w:rPr>
        <w:t xml:space="preserve"> Laos, the triangle's third country, where the international aid community is pouring </w:t>
      </w:r>
      <w:r w:rsidRPr="00234941">
        <w:rPr>
          <w:color w:val="000000"/>
          <w:sz w:val="16"/>
        </w:rPr>
        <w:t>in</w:t>
      </w:r>
      <w:r w:rsidRPr="00234941">
        <w:rPr>
          <w:sz w:val="16"/>
        </w:rPr>
        <w:t xml:space="preserve"> money for crop-substitution programmes. Although the region's total output accounts for a mere five percent of the world's total and is dwarfed by Afghanistan's crop, experts said they are worried by the upward trend, especially as the increased production is taking place </w:t>
      </w:r>
      <w:r w:rsidRPr="00234941">
        <w:rPr>
          <w:color w:val="000000"/>
          <w:sz w:val="16"/>
        </w:rPr>
        <w:t>in Myanmar</w:t>
      </w:r>
      <w:r w:rsidRPr="00234941">
        <w:rPr>
          <w:sz w:val="16"/>
        </w:rPr>
        <w:t xml:space="preserve">'s most unstable region. "The </w:t>
      </w:r>
      <w:r w:rsidRPr="00234941">
        <w:rPr>
          <w:color w:val="000000"/>
          <w:sz w:val="16"/>
        </w:rPr>
        <w:t>opium</w:t>
      </w:r>
      <w:r w:rsidRPr="00234941">
        <w:rPr>
          <w:sz w:val="16"/>
        </w:rPr>
        <w:t xml:space="preserve">-producing area is focused now </w:t>
      </w:r>
      <w:r w:rsidRPr="00234941">
        <w:rPr>
          <w:color w:val="000000"/>
          <w:sz w:val="16"/>
        </w:rPr>
        <w:t>in</w:t>
      </w:r>
      <w:r w:rsidRPr="00234941">
        <w:rPr>
          <w:sz w:val="16"/>
        </w:rPr>
        <w:t xml:space="preserve"> the south Shan State, where sometimes it's hard to know who controls what," said Shariq Bin Raza, the UN office's </w:t>
      </w:r>
      <w:r w:rsidRPr="00234941">
        <w:rPr>
          <w:color w:val="000000"/>
          <w:sz w:val="16"/>
        </w:rPr>
        <w:t>Myanmar</w:t>
      </w:r>
      <w:r w:rsidRPr="00234941">
        <w:rPr>
          <w:sz w:val="16"/>
        </w:rPr>
        <w:t xml:space="preserve"> country official. South Shan State, situated just east of the ruling junta's new capital </w:t>
      </w:r>
      <w:r w:rsidRPr="00234941">
        <w:rPr>
          <w:color w:val="000000"/>
          <w:sz w:val="16"/>
        </w:rPr>
        <w:t>in</w:t>
      </w:r>
      <w:r w:rsidRPr="00234941">
        <w:rPr>
          <w:sz w:val="16"/>
        </w:rPr>
        <w:t xml:space="preserve"> Naypyidaw, 350 km north of Yangon, is a patchwork of armed ethnic groups, many of which have "returned to the government fold" after signing ceasefires with the junta. "</w:t>
      </w:r>
      <w:r w:rsidRPr="00234941">
        <w:rPr>
          <w:color w:val="000000"/>
          <w:sz w:val="16"/>
        </w:rPr>
        <w:t>In</w:t>
      </w:r>
      <w:r w:rsidRPr="00234941">
        <w:rPr>
          <w:sz w:val="16"/>
        </w:rPr>
        <w:t xml:space="preserve"> this particular area, you also have </w:t>
      </w:r>
      <w:r w:rsidRPr="00234941">
        <w:rPr>
          <w:rStyle w:val="StyleBoldUnderline"/>
        </w:rPr>
        <w:t>government troops</w:t>
      </w:r>
      <w:r w:rsidRPr="00234941">
        <w:rPr>
          <w:sz w:val="16"/>
        </w:rPr>
        <w:t xml:space="preserve">," said Xavier Bouan, the </w:t>
      </w:r>
      <w:r w:rsidRPr="00234941">
        <w:rPr>
          <w:rStyle w:val="StyleBoldUnderline"/>
        </w:rPr>
        <w:t>regional illicit crop-monitoring</w:t>
      </w:r>
      <w:r w:rsidRPr="00234941">
        <w:rPr>
          <w:sz w:val="16"/>
        </w:rPr>
        <w:t xml:space="preserve"> expert for the UN agency. There have been persistent reports of </w:t>
      </w:r>
      <w:r w:rsidRPr="00234941">
        <w:rPr>
          <w:rStyle w:val="StyleBoldUnderline"/>
          <w:bdr w:val="single" w:sz="4" w:space="0" w:color="auto" w:frame="1"/>
        </w:rPr>
        <w:t>collusion between Myanmar's military regime and the crime organizations</w:t>
      </w:r>
      <w:r w:rsidRPr="00234941">
        <w:rPr>
          <w:rStyle w:val="StyleBoldUnderline"/>
        </w:rPr>
        <w:t xml:space="preserve"> controlling both the opium and much larger methamphetamine trade </w:t>
      </w:r>
      <w:r w:rsidRPr="00234941">
        <w:rPr>
          <w:color w:val="000000"/>
          <w:sz w:val="16"/>
        </w:rPr>
        <w:t>in</w:t>
      </w:r>
      <w:r w:rsidRPr="00234941">
        <w:rPr>
          <w:sz w:val="16"/>
        </w:rPr>
        <w:t xml:space="preserve"> the country's much-contested northeastern region. "It's a combination of corruption, </w:t>
      </w:r>
      <w:r w:rsidRPr="00234941">
        <w:rPr>
          <w:sz w:val="16"/>
        </w:rPr>
        <w:lastRenderedPageBreak/>
        <w:t xml:space="preserve">law enforcement, border control, ... any weaknesses </w:t>
      </w:r>
      <w:r w:rsidRPr="00234941">
        <w:rPr>
          <w:color w:val="000000"/>
          <w:sz w:val="16"/>
        </w:rPr>
        <w:t>in</w:t>
      </w:r>
      <w:r w:rsidRPr="00234941">
        <w:rPr>
          <w:sz w:val="16"/>
        </w:rPr>
        <w:t xml:space="preserve"> those areas that contribute to an increase </w:t>
      </w:r>
      <w:r w:rsidRPr="00234941">
        <w:rPr>
          <w:color w:val="000000"/>
          <w:sz w:val="16"/>
        </w:rPr>
        <w:t>in opium</w:t>
      </w:r>
      <w:r w:rsidRPr="00234941">
        <w:rPr>
          <w:sz w:val="16"/>
        </w:rPr>
        <w:t xml:space="preserve"> cultivation," Raza said </w:t>
      </w:r>
      <w:r w:rsidRPr="00234941">
        <w:rPr>
          <w:color w:val="000000"/>
          <w:sz w:val="16"/>
        </w:rPr>
        <w:t>in</w:t>
      </w:r>
      <w:r w:rsidRPr="00234941">
        <w:rPr>
          <w:sz w:val="16"/>
        </w:rPr>
        <w:t xml:space="preserve"> Bangkok. The increase has also been driven by a doubling of </w:t>
      </w:r>
      <w:r w:rsidRPr="00234941">
        <w:rPr>
          <w:color w:val="000000"/>
          <w:sz w:val="16"/>
        </w:rPr>
        <w:t>opium</w:t>
      </w:r>
      <w:r w:rsidRPr="00234941">
        <w:rPr>
          <w:sz w:val="16"/>
        </w:rPr>
        <w:t xml:space="preserve"> prices </w:t>
      </w:r>
      <w:r w:rsidRPr="00234941">
        <w:rPr>
          <w:color w:val="000000"/>
          <w:sz w:val="16"/>
        </w:rPr>
        <w:t>in</w:t>
      </w:r>
      <w:r w:rsidRPr="00234941">
        <w:rPr>
          <w:sz w:val="16"/>
        </w:rPr>
        <w:t xml:space="preserve"> neighbouring Thailand and Laos, where </w:t>
      </w:r>
      <w:r w:rsidRPr="00234941">
        <w:rPr>
          <w:color w:val="000000"/>
          <w:sz w:val="16"/>
        </w:rPr>
        <w:t>opium</w:t>
      </w:r>
      <w:r w:rsidRPr="00234941">
        <w:rPr>
          <w:sz w:val="16"/>
        </w:rPr>
        <w:t xml:space="preserve">now fetches about 1,000 dollars per kg. </w:t>
      </w:r>
      <w:r w:rsidRPr="00234941">
        <w:rPr>
          <w:rStyle w:val="StyleBoldUnderline"/>
        </w:rPr>
        <w:t>Thailand's opium cultivation</w:t>
      </w:r>
      <w:r w:rsidRPr="00234941">
        <w:rPr>
          <w:sz w:val="16"/>
        </w:rPr>
        <w:t xml:space="preserve">, although small compared with </w:t>
      </w:r>
      <w:r w:rsidRPr="00234941">
        <w:rPr>
          <w:color w:val="000000"/>
          <w:sz w:val="16"/>
        </w:rPr>
        <w:t>Myanmar</w:t>
      </w:r>
      <w:r w:rsidRPr="00234941">
        <w:rPr>
          <w:sz w:val="16"/>
        </w:rPr>
        <w:t xml:space="preserve">'s, </w:t>
      </w:r>
      <w:r w:rsidRPr="00234941">
        <w:rPr>
          <w:rStyle w:val="StyleBoldUnderline"/>
          <w:bdr w:val="single" w:sz="4" w:space="0" w:color="auto" w:frame="1"/>
        </w:rPr>
        <w:t>shot up</w:t>
      </w:r>
      <w:r w:rsidRPr="00234941">
        <w:rPr>
          <w:sz w:val="16"/>
        </w:rPr>
        <w:t xml:space="preserve"> 31 percent this year. The increase was blamed primarily on lax law enforcement </w:t>
      </w:r>
      <w:r w:rsidRPr="00234941">
        <w:rPr>
          <w:color w:val="000000"/>
          <w:sz w:val="16"/>
        </w:rPr>
        <w:t>in</w:t>
      </w:r>
      <w:r w:rsidRPr="00234941">
        <w:rPr>
          <w:sz w:val="16"/>
        </w:rPr>
        <w:t xml:space="preserve"> the aftermath of the excesses of the "war on drugs" launched by the previous government of deposed premier Thaksin Shinawatra. As a result of Thaksin's war, which left 2,500 people dead from extra-judicial slayings, </w:t>
      </w:r>
      <w:r w:rsidRPr="00234941">
        <w:rPr>
          <w:color w:val="000000"/>
          <w:sz w:val="16"/>
        </w:rPr>
        <w:t>opium</w:t>
      </w:r>
      <w:r w:rsidRPr="00234941">
        <w:rPr>
          <w:sz w:val="16"/>
        </w:rPr>
        <w:t xml:space="preserve"> cultivation </w:t>
      </w:r>
      <w:r w:rsidRPr="00234941">
        <w:rPr>
          <w:color w:val="000000"/>
          <w:sz w:val="16"/>
        </w:rPr>
        <w:t>in</w:t>
      </w:r>
      <w:r w:rsidRPr="00234941">
        <w:rPr>
          <w:sz w:val="16"/>
        </w:rPr>
        <w:t xml:space="preserve"> northern Thailand declined from 800 hectares to less than 100, said Pipop Chamnirkaipong, director of the narcotics crop survey institute under Thailand's office of narcotics control board. Thaksin was overthrown by a military coup last year and is now under investigation for human rights abuses committed </w:t>
      </w:r>
      <w:r w:rsidRPr="00234941">
        <w:rPr>
          <w:color w:val="000000"/>
          <w:sz w:val="16"/>
        </w:rPr>
        <w:t>in</w:t>
      </w:r>
      <w:r w:rsidRPr="00234941">
        <w:rPr>
          <w:sz w:val="16"/>
        </w:rPr>
        <w:t xml:space="preserve"> his war on drugs. "It seems </w:t>
      </w:r>
      <w:r w:rsidRPr="00234941">
        <w:rPr>
          <w:rStyle w:val="StyleBoldUnderline"/>
        </w:rPr>
        <w:t>the new government doesn't care or doesn't direct its eye on the problem of opium</w:t>
      </w:r>
      <w:r w:rsidRPr="00234941">
        <w:rPr>
          <w:sz w:val="16"/>
        </w:rPr>
        <w:t xml:space="preserve"> because it is quite recent," Pipop said. "There are now some teenagers who have gone back to their homes and try to grow </w:t>
      </w:r>
      <w:r w:rsidRPr="00234941">
        <w:rPr>
          <w:color w:val="000000"/>
          <w:sz w:val="16"/>
        </w:rPr>
        <w:t>opium</w:t>
      </w:r>
      <w:r w:rsidRPr="00234941">
        <w:rPr>
          <w:sz w:val="16"/>
        </w:rPr>
        <w:t xml:space="preserve">." He noted that </w:t>
      </w:r>
      <w:r w:rsidRPr="00234941">
        <w:rPr>
          <w:color w:val="000000"/>
          <w:sz w:val="16"/>
        </w:rPr>
        <w:t>opium</w:t>
      </w:r>
      <w:r w:rsidRPr="00234941">
        <w:rPr>
          <w:sz w:val="16"/>
        </w:rPr>
        <w:t xml:space="preserve"> cultivation was occurring mainly </w:t>
      </w:r>
      <w:r w:rsidRPr="00234941">
        <w:rPr>
          <w:color w:val="000000"/>
          <w:sz w:val="16"/>
        </w:rPr>
        <w:t>in</w:t>
      </w:r>
      <w:r w:rsidRPr="00234941">
        <w:rPr>
          <w:sz w:val="16"/>
        </w:rPr>
        <w:t xml:space="preserve"> the remote Um Koi district of Chiang Mai </w:t>
      </w:r>
      <w:r w:rsidRPr="00234941">
        <w:rPr>
          <w:color w:val="000000"/>
          <w:sz w:val="16"/>
        </w:rPr>
        <w:t>in</w:t>
      </w:r>
      <w:r w:rsidRPr="00234941">
        <w:rPr>
          <w:sz w:val="16"/>
        </w:rPr>
        <w:t xml:space="preserve"> northern Thailand, and a government eradication programme was already under way </w:t>
      </w:r>
      <w:r w:rsidRPr="00234941">
        <w:rPr>
          <w:color w:val="000000"/>
          <w:sz w:val="16"/>
        </w:rPr>
        <w:t>in</w:t>
      </w:r>
      <w:r w:rsidRPr="00234941">
        <w:rPr>
          <w:sz w:val="16"/>
        </w:rPr>
        <w:t xml:space="preserve"> the area. </w:t>
      </w:r>
    </w:p>
    <w:p w:rsidR="001029EC" w:rsidRPr="00234941" w:rsidRDefault="001029EC" w:rsidP="001029EC"/>
    <w:p w:rsidR="001029EC" w:rsidRPr="00234941" w:rsidRDefault="001029EC" w:rsidP="001029EC">
      <w:pPr>
        <w:pStyle w:val="Heading2"/>
      </w:pPr>
      <w:r w:rsidRPr="00234941">
        <w:rPr>
          <w:b w:val="0"/>
          <w:bCs w:val="0"/>
        </w:rPr>
        <w:lastRenderedPageBreak/>
        <w:t>SE Asia Drugs Low</w:t>
      </w:r>
    </w:p>
    <w:p w:rsidR="001029EC" w:rsidRPr="00234941" w:rsidRDefault="001029EC" w:rsidP="001029EC"/>
    <w:p w:rsidR="001029EC" w:rsidRPr="00234941" w:rsidRDefault="001029EC" w:rsidP="001029EC">
      <w:pPr>
        <w:rPr>
          <w:b/>
        </w:rPr>
      </w:pPr>
      <w:r w:rsidRPr="00234941">
        <w:rPr>
          <w:b/>
        </w:rPr>
        <w:t xml:space="preserve">The Golden Triangle is a </w:t>
      </w:r>
      <w:r w:rsidRPr="00234941">
        <w:rPr>
          <w:b/>
          <w:u w:val="single"/>
        </w:rPr>
        <w:t>thing of the past</w:t>
      </w:r>
      <w:r w:rsidRPr="00234941">
        <w:rPr>
          <w:b/>
        </w:rPr>
        <w:t xml:space="preserve"> – Southeast Asia is moving away from drug cultivation</w:t>
      </w:r>
    </w:p>
    <w:p w:rsidR="001029EC" w:rsidRPr="00234941" w:rsidRDefault="001029EC" w:rsidP="001029EC">
      <w:r w:rsidRPr="00234941">
        <w:rPr>
          <w:b/>
        </w:rPr>
        <w:t>Fuller, 07</w:t>
      </w:r>
      <w:r w:rsidRPr="00234941">
        <w:t xml:space="preserve"> </w:t>
      </w:r>
      <w:r w:rsidRPr="00234941">
        <w:rPr>
          <w:sz w:val="16"/>
        </w:rPr>
        <w:t xml:space="preserve">(Thomas, </w:t>
      </w:r>
      <w:r w:rsidRPr="00234941">
        <w:rPr>
          <w:sz w:val="16"/>
          <w:szCs w:val="18"/>
        </w:rPr>
        <w:t>Southeast Asia Correspondent for The New York Times</w:t>
      </w:r>
      <w:r w:rsidRPr="00234941">
        <w:rPr>
          <w:rStyle w:val="apple-converted-space"/>
          <w:color w:val="000000"/>
          <w:sz w:val="16"/>
          <w:szCs w:val="18"/>
        </w:rPr>
        <w:t xml:space="preserve">, </w:t>
      </w:r>
      <w:r w:rsidRPr="00234941">
        <w:rPr>
          <w:sz w:val="16"/>
        </w:rPr>
        <w:t>“No Blowing Smoke: Poppies Fade in Southeast Asia:”, 9/16/2007, New York Times, Proquest, JKahn)</w:t>
      </w:r>
    </w:p>
    <w:p w:rsidR="001029EC" w:rsidRPr="00234941" w:rsidRDefault="001029EC" w:rsidP="001029EC">
      <w:pPr>
        <w:rPr>
          <w:sz w:val="16"/>
        </w:rPr>
      </w:pPr>
      <w:r w:rsidRPr="00234941">
        <w:rPr>
          <w:rStyle w:val="StyleBoldUnderline"/>
        </w:rPr>
        <w:t>THE enduring image</w:t>
      </w:r>
      <w:r w:rsidRPr="00234941">
        <w:rPr>
          <w:sz w:val="16"/>
        </w:rPr>
        <w:t xml:space="preserve"> of </w:t>
      </w:r>
      <w:r w:rsidRPr="00234941">
        <w:rPr>
          <w:color w:val="000000"/>
          <w:sz w:val="16"/>
        </w:rPr>
        <w:t>Southeast</w:t>
      </w:r>
      <w:r w:rsidRPr="00234941">
        <w:rPr>
          <w:sz w:val="16"/>
        </w:rPr>
        <w:t xml:space="preserve"> </w:t>
      </w:r>
      <w:r w:rsidRPr="00234941">
        <w:rPr>
          <w:rStyle w:val="StyleBoldUnderline"/>
        </w:rPr>
        <w:t>Asia's</w:t>
      </w:r>
      <w:r w:rsidRPr="00234941">
        <w:rPr>
          <w:sz w:val="16"/>
        </w:rPr>
        <w:t xml:space="preserve"> Golden Triangle is of </w:t>
      </w:r>
      <w:r w:rsidRPr="00234941">
        <w:rPr>
          <w:rStyle w:val="StyleBoldUnderline"/>
        </w:rPr>
        <w:t>brightly colored poppy fields, opium</w:t>
      </w:r>
      <w:r w:rsidRPr="00234941">
        <w:rPr>
          <w:sz w:val="16"/>
        </w:rPr>
        <w:t xml:space="preserve">-smoking hill tribes </w:t>
      </w:r>
      <w:r w:rsidRPr="00234941">
        <w:rPr>
          <w:rStyle w:val="StyleBoldUnderline"/>
        </w:rPr>
        <w:t>and heroin labs hidden in the jungle</w:t>
      </w:r>
      <w:r w:rsidRPr="00234941">
        <w:rPr>
          <w:sz w:val="16"/>
        </w:rPr>
        <w:t xml:space="preserve">. But the reality is that after years of producing the lion's share of the world's opium, </w:t>
      </w:r>
      <w:r w:rsidRPr="00234941">
        <w:rPr>
          <w:rStyle w:val="StyleBoldUnderline"/>
        </w:rPr>
        <w:t xml:space="preserve">the Golden Triangle is now </w:t>
      </w:r>
      <w:r w:rsidRPr="00234941">
        <w:rPr>
          <w:rStyle w:val="StyleBoldUnderline"/>
          <w:bdr w:val="single" w:sz="4" w:space="0" w:color="auto" w:frame="1"/>
        </w:rPr>
        <w:t>only a bit player</w:t>
      </w:r>
      <w:r w:rsidRPr="00234941">
        <w:rPr>
          <w:sz w:val="16"/>
        </w:rPr>
        <w:t xml:space="preserve"> </w:t>
      </w:r>
      <w:r w:rsidRPr="00234941">
        <w:rPr>
          <w:color w:val="000000"/>
          <w:sz w:val="16"/>
        </w:rPr>
        <w:t>in</w:t>
      </w:r>
      <w:r w:rsidRPr="00234941">
        <w:rPr>
          <w:sz w:val="16"/>
        </w:rPr>
        <w:t xml:space="preserve"> the global heroin trade. "The mystique may remain, and the geography will be celebrated </w:t>
      </w:r>
      <w:r w:rsidRPr="00234941">
        <w:rPr>
          <w:color w:val="000000"/>
          <w:sz w:val="16"/>
        </w:rPr>
        <w:t>in</w:t>
      </w:r>
      <w:r w:rsidRPr="00234941">
        <w:rPr>
          <w:sz w:val="16"/>
        </w:rPr>
        <w:t xml:space="preserve"> the future by novelists," said Antonio Maria Costa, executive director of the United Nations Office on Drugs and Crime. "But from our vantage point, </w:t>
      </w:r>
      <w:r w:rsidRPr="00234941">
        <w:rPr>
          <w:rStyle w:val="StyleBoldUnderline"/>
        </w:rPr>
        <w:t xml:space="preserve">we see a region that is </w:t>
      </w:r>
      <w:r w:rsidRPr="00234941">
        <w:rPr>
          <w:rStyle w:val="StyleBoldUnderline"/>
          <w:bdr w:val="single" w:sz="4" w:space="0" w:color="auto" w:frame="1"/>
        </w:rPr>
        <w:t>rapidly moving toward an opium-free status</w:t>
      </w:r>
      <w:r w:rsidRPr="00234941">
        <w:rPr>
          <w:sz w:val="16"/>
        </w:rPr>
        <w:t xml:space="preserve">." </w:t>
      </w:r>
      <w:r w:rsidRPr="00234941">
        <w:rPr>
          <w:rStyle w:val="StyleBoldUnderline"/>
        </w:rPr>
        <w:t xml:space="preserve">The decline of the Golden Triangle is a </w:t>
      </w:r>
      <w:r w:rsidRPr="00234941">
        <w:rPr>
          <w:rStyle w:val="StyleBoldUnderline"/>
          <w:bdr w:val="single" w:sz="4" w:space="0" w:color="auto" w:frame="1"/>
        </w:rPr>
        <w:t>major</w:t>
      </w:r>
      <w:r w:rsidRPr="00234941">
        <w:rPr>
          <w:sz w:val="16"/>
        </w:rPr>
        <w:t xml:space="preserve">, if little noticed, </w:t>
      </w:r>
      <w:r w:rsidRPr="00234941">
        <w:rPr>
          <w:rStyle w:val="StyleBoldUnderline"/>
          <w:bdr w:val="single" w:sz="4" w:space="0" w:color="auto" w:frame="1"/>
        </w:rPr>
        <w:t>milestone</w:t>
      </w:r>
      <w:r w:rsidRPr="00234941">
        <w:rPr>
          <w:rStyle w:val="StyleBoldUnderline"/>
        </w:rPr>
        <w:t xml:space="preserve"> in the war on drugs</w:t>
      </w:r>
      <w:r w:rsidRPr="00234941">
        <w:rPr>
          <w:sz w:val="16"/>
        </w:rPr>
        <w:t xml:space="preserve">. The question now is whether that success can be sustained. Three decades ago, the northernmost reaches of Laos, Thailand and Myanmar produced more than 70 percent of all the opium sold worldwide, most of which was refined into heroin. Today the area produces about 5 percent of the world total, says Mr. Costa's agency. What happened? </w:t>
      </w:r>
      <w:r w:rsidRPr="00234941">
        <w:rPr>
          <w:rStyle w:val="StyleBoldUnderline"/>
        </w:rPr>
        <w:t>Economic pressure from China</w:t>
      </w:r>
      <w:r w:rsidRPr="00234941">
        <w:rPr>
          <w:sz w:val="16"/>
        </w:rPr>
        <w:t xml:space="preserve">, crackdowns on opium farmers , and a switch by criminal syndicates to methamphetamine production, appear to </w:t>
      </w:r>
      <w:r w:rsidRPr="00234941">
        <w:rPr>
          <w:rStyle w:val="StyleBoldUnderline"/>
        </w:rPr>
        <w:t>have had the biggest impact</w:t>
      </w:r>
      <w:r w:rsidRPr="00234941">
        <w:rPr>
          <w:sz w:val="16"/>
        </w:rPr>
        <w:t xml:space="preserve">. At the same time, some </w:t>
      </w:r>
      <w:r w:rsidRPr="00234941">
        <w:rPr>
          <w:rStyle w:val="StyleBoldUnderline"/>
        </w:rPr>
        <w:t>insurgent groups</w:t>
      </w:r>
      <w:r w:rsidRPr="00234941">
        <w:rPr>
          <w:sz w:val="16"/>
        </w:rPr>
        <w:t xml:space="preserve"> that once were financed with drug money now </w:t>
      </w:r>
      <w:r w:rsidRPr="00234941">
        <w:rPr>
          <w:rStyle w:val="StyleBoldUnderline"/>
        </w:rPr>
        <w:t>say they are urging farmers to eradicate their poppy fields</w:t>
      </w:r>
      <w:r w:rsidRPr="00234941">
        <w:rPr>
          <w:sz w:val="16"/>
        </w:rPr>
        <w:t xml:space="preserve">. </w:t>
      </w:r>
    </w:p>
    <w:p w:rsidR="001029EC" w:rsidRPr="00234941" w:rsidRDefault="001029EC" w:rsidP="001029EC">
      <w:pPr>
        <w:rPr>
          <w:sz w:val="16"/>
        </w:rPr>
      </w:pPr>
    </w:p>
    <w:p w:rsidR="001029EC" w:rsidRPr="00234941" w:rsidRDefault="001029EC" w:rsidP="001029EC">
      <w:pPr>
        <w:rPr>
          <w:b/>
        </w:rPr>
      </w:pPr>
      <w:r w:rsidRPr="00234941">
        <w:rPr>
          <w:b/>
        </w:rPr>
        <w:t>Shan rebels have cracked down – production is decreasing</w:t>
      </w:r>
    </w:p>
    <w:p w:rsidR="001029EC" w:rsidRPr="00234941" w:rsidRDefault="001029EC" w:rsidP="001029EC">
      <w:r w:rsidRPr="00234941">
        <w:rPr>
          <w:b/>
        </w:rPr>
        <w:t>Asia News Monitor, 12</w:t>
      </w:r>
      <w:r w:rsidRPr="00234941">
        <w:t xml:space="preserve"> </w:t>
      </w:r>
      <w:r w:rsidRPr="00234941">
        <w:rPr>
          <w:sz w:val="16"/>
        </w:rPr>
        <w:t>(citing Myanmar authorities, “Myanmar (Burma): Myanmar claims progress on fighting drugs”, 7/12/2012, Asia News, Monitor, Proquest, JKahn)</w:t>
      </w:r>
    </w:p>
    <w:p w:rsidR="001029EC" w:rsidRPr="00234941" w:rsidRDefault="001029EC" w:rsidP="001029EC">
      <w:pPr>
        <w:rPr>
          <w:sz w:val="16"/>
        </w:rPr>
      </w:pPr>
      <w:r w:rsidRPr="00234941">
        <w:rPr>
          <w:rStyle w:val="StyleBoldUnderline"/>
        </w:rPr>
        <w:t>Myanmar authorities</w:t>
      </w:r>
      <w:r w:rsidRPr="00234941">
        <w:rPr>
          <w:sz w:val="16"/>
        </w:rPr>
        <w:t xml:space="preserve"> </w:t>
      </w:r>
      <w:r w:rsidRPr="00234941">
        <w:rPr>
          <w:color w:val="000000"/>
          <w:sz w:val="16"/>
        </w:rPr>
        <w:t>on</w:t>
      </w:r>
      <w:r w:rsidRPr="00234941">
        <w:rPr>
          <w:sz w:val="16"/>
        </w:rPr>
        <w:t xml:space="preserve"> Monday </w:t>
      </w:r>
      <w:r w:rsidRPr="00234941">
        <w:rPr>
          <w:rStyle w:val="StyleBoldUnderline"/>
        </w:rPr>
        <w:t xml:space="preserve">hailed </w:t>
      </w:r>
      <w:r w:rsidRPr="00234941">
        <w:rPr>
          <w:rStyle w:val="StyleBoldUnderline"/>
          <w:bdr w:val="single" w:sz="4" w:space="0" w:color="auto" w:frame="1"/>
        </w:rPr>
        <w:t>progress in their war on drugs</w:t>
      </w:r>
      <w:r w:rsidRPr="00234941">
        <w:rPr>
          <w:rStyle w:val="StyleBoldUnderline"/>
        </w:rPr>
        <w:t xml:space="preserve"> after an unprecedented multi-million dollar seizure at an narcotics factory</w:t>
      </w:r>
      <w:r w:rsidRPr="00234941">
        <w:rPr>
          <w:sz w:val="16"/>
        </w:rPr>
        <w:t xml:space="preserve"> in eastern Shan state, the Bangkok Post reports. Suspects lined up behind </w:t>
      </w:r>
      <w:r w:rsidRPr="00234941">
        <w:rPr>
          <w:color w:val="000000"/>
          <w:sz w:val="16"/>
        </w:rPr>
        <w:t>drugs</w:t>
      </w:r>
      <w:r w:rsidRPr="00234941">
        <w:rPr>
          <w:sz w:val="16"/>
        </w:rPr>
        <w:t xml:space="preserve"> and </w:t>
      </w:r>
      <w:r w:rsidRPr="00234941">
        <w:rPr>
          <w:color w:val="000000"/>
          <w:sz w:val="16"/>
        </w:rPr>
        <w:t>drug</w:t>
      </w:r>
      <w:r w:rsidRPr="00234941">
        <w:rPr>
          <w:sz w:val="16"/>
        </w:rPr>
        <w:t xml:space="preserve"> making equipment in Laukkai. </w:t>
      </w:r>
      <w:r w:rsidRPr="00234941">
        <w:rPr>
          <w:rStyle w:val="StyleBoldUnderline"/>
        </w:rPr>
        <w:t>Police detained</w:t>
      </w:r>
      <w:r w:rsidRPr="00234941">
        <w:rPr>
          <w:sz w:val="16"/>
        </w:rPr>
        <w:t xml:space="preserve"> nine </w:t>
      </w:r>
      <w:r w:rsidRPr="00234941">
        <w:rPr>
          <w:rStyle w:val="StyleBoldUnderline"/>
        </w:rPr>
        <w:t>suspects</w:t>
      </w:r>
      <w:r w:rsidRPr="00234941">
        <w:rPr>
          <w:sz w:val="16"/>
        </w:rPr>
        <w:t xml:space="preserve"> with 73 kilograms (161 pounds) of "ice" crystal methamphetamine and 274 kilos of liquid meth </w:t>
      </w:r>
      <w:r w:rsidRPr="00234941">
        <w:rPr>
          <w:rStyle w:val="StyleBoldUnderline"/>
        </w:rPr>
        <w:t>along with drug-making equipment</w:t>
      </w:r>
      <w:r w:rsidRPr="00234941">
        <w:rPr>
          <w:sz w:val="16"/>
        </w:rPr>
        <w:t xml:space="preserve"> and a pistol during a raid </w:t>
      </w:r>
      <w:r w:rsidRPr="00234941">
        <w:rPr>
          <w:color w:val="000000"/>
          <w:sz w:val="16"/>
        </w:rPr>
        <w:t>on</w:t>
      </w:r>
      <w:r w:rsidRPr="00234941">
        <w:rPr>
          <w:sz w:val="16"/>
        </w:rPr>
        <w:t xml:space="preserve"> a house in Laukkai </w:t>
      </w:r>
      <w:r w:rsidRPr="00234941">
        <w:rPr>
          <w:color w:val="000000"/>
          <w:sz w:val="16"/>
        </w:rPr>
        <w:t>on</w:t>
      </w:r>
      <w:r w:rsidRPr="00234941">
        <w:rPr>
          <w:sz w:val="16"/>
        </w:rPr>
        <w:t xml:space="preserve"> July 9, state media reported. Officials said the haul was worth an estimated $3.7 million. "</w:t>
      </w:r>
      <w:r w:rsidRPr="00234941">
        <w:rPr>
          <w:rStyle w:val="StyleBoldUnderline"/>
        </w:rPr>
        <w:t>It's our biggest ice seizure in history</w:t>
      </w:r>
      <w:r w:rsidRPr="00234941">
        <w:rPr>
          <w:sz w:val="16"/>
        </w:rPr>
        <w:t xml:space="preserve">. It's a part of our crackdown </w:t>
      </w:r>
      <w:r w:rsidRPr="00234941">
        <w:rPr>
          <w:color w:val="000000"/>
          <w:sz w:val="16"/>
        </w:rPr>
        <w:t>on</w:t>
      </w:r>
      <w:r w:rsidRPr="00234941">
        <w:rPr>
          <w:sz w:val="16"/>
        </w:rPr>
        <w:t xml:space="preserve"> the chemical ingredients and factories," a senior official at the home affairs ministry, who did not want to be named, told AFP. </w:t>
      </w:r>
      <w:r w:rsidRPr="00234941">
        <w:rPr>
          <w:rStyle w:val="StyleBoldUnderline"/>
        </w:rPr>
        <w:t>Synthetic drug production and poppy cultivation for opium is prevalent in Myanmar's remote</w:t>
      </w:r>
      <w:r w:rsidRPr="00234941">
        <w:rPr>
          <w:sz w:val="16"/>
        </w:rPr>
        <w:t xml:space="preserve"> border </w:t>
      </w:r>
      <w:r w:rsidRPr="00234941">
        <w:rPr>
          <w:rStyle w:val="StyleBoldUnderline"/>
        </w:rPr>
        <w:t>areas</w:t>
      </w:r>
      <w:r w:rsidRPr="00234941">
        <w:rPr>
          <w:sz w:val="16"/>
        </w:rPr>
        <w:t xml:space="preserve">, where armed ethnic minority rebels have used the profits from narcotics to fund their operations. President Thein Sein's reformist government has signed peace accords with a number of armed groups as part of sweeping reforms since taking power last year. </w:t>
      </w:r>
      <w:r w:rsidRPr="00234941">
        <w:rPr>
          <w:rStyle w:val="StyleBoldUnderline"/>
        </w:rPr>
        <w:t>Myanmar</w:t>
      </w:r>
      <w:r w:rsidRPr="00234941">
        <w:rPr>
          <w:sz w:val="16"/>
        </w:rPr>
        <w:t xml:space="preserve"> has said it </w:t>
      </w:r>
      <w:r w:rsidRPr="00234941">
        <w:rPr>
          <w:rStyle w:val="StyleBoldUnderline"/>
        </w:rPr>
        <w:t xml:space="preserve">aims to </w:t>
      </w:r>
      <w:r w:rsidRPr="00234941">
        <w:rPr>
          <w:rStyle w:val="StyleBoldUnderline"/>
          <w:bdr w:val="single" w:sz="4" w:space="0" w:color="auto" w:frame="1"/>
        </w:rPr>
        <w:t>eradicate illegal drugs</w:t>
      </w:r>
      <w:r w:rsidRPr="00234941">
        <w:rPr>
          <w:sz w:val="16"/>
        </w:rPr>
        <w:t xml:space="preserve"> by 2014. </w:t>
      </w:r>
      <w:r w:rsidRPr="00234941">
        <w:rPr>
          <w:rStyle w:val="StyleBoldUnderline"/>
        </w:rPr>
        <w:t>The country</w:t>
      </w:r>
      <w:r w:rsidRPr="00234941">
        <w:rPr>
          <w:sz w:val="16"/>
        </w:rPr>
        <w:t xml:space="preserve">, which </w:t>
      </w:r>
      <w:r w:rsidRPr="00234941">
        <w:rPr>
          <w:rStyle w:val="StyleBoldUnderline"/>
        </w:rPr>
        <w:t>is</w:t>
      </w:r>
      <w:r w:rsidRPr="00234941">
        <w:rPr>
          <w:sz w:val="16"/>
        </w:rPr>
        <w:t xml:space="preserve"> slowly </w:t>
      </w:r>
      <w:r w:rsidRPr="00234941">
        <w:rPr>
          <w:rStyle w:val="StyleBoldUnderline"/>
        </w:rPr>
        <w:t>emerging from decades of military rule</w:t>
      </w:r>
      <w:r w:rsidRPr="00234941">
        <w:rPr>
          <w:sz w:val="16"/>
        </w:rPr>
        <w:t xml:space="preserve">, is the world's second-largest opium poppy grower after Afghanistan. Shan state is a major source of methamphetamine tablets, according to the UN, which estimates that global seizures of amphetamine-type stimulants nearly tripled between between 1998 and 2010, reflecting fast-growing demand. In May the government and </w:t>
      </w:r>
      <w:r w:rsidRPr="00234941">
        <w:rPr>
          <w:rStyle w:val="StyleBoldUnderline"/>
        </w:rPr>
        <w:t>Shan rebels together agreed to wipe out drug production</w:t>
      </w:r>
      <w:r w:rsidRPr="00234941">
        <w:rPr>
          <w:sz w:val="16"/>
        </w:rPr>
        <w:t xml:space="preserve"> in the vast northeastern state. A </w:t>
      </w:r>
      <w:r w:rsidRPr="00234941">
        <w:rPr>
          <w:color w:val="000000"/>
          <w:sz w:val="16"/>
        </w:rPr>
        <w:t>drug</w:t>
      </w:r>
      <w:r w:rsidRPr="00234941">
        <w:rPr>
          <w:sz w:val="16"/>
        </w:rPr>
        <w:t xml:space="preserve"> control official said the recent raid had posed "many difficulties and risks". He added: "We have no experience like this in the past raiding a factory which produces ice and other stimulants."</w:t>
      </w:r>
    </w:p>
    <w:p w:rsidR="001029EC" w:rsidRPr="00234941" w:rsidRDefault="001029EC" w:rsidP="001029EC">
      <w:pPr>
        <w:rPr>
          <w:sz w:val="16"/>
        </w:rPr>
      </w:pPr>
    </w:p>
    <w:p w:rsidR="001029EC" w:rsidRPr="00234941" w:rsidRDefault="001029EC" w:rsidP="001029EC">
      <w:pPr>
        <w:rPr>
          <w:b/>
        </w:rPr>
      </w:pPr>
      <w:r w:rsidRPr="00234941">
        <w:rPr>
          <w:b/>
        </w:rPr>
        <w:t>Chinese crackdown efforts have been successful</w:t>
      </w:r>
    </w:p>
    <w:p w:rsidR="001029EC" w:rsidRPr="00234941" w:rsidRDefault="001029EC" w:rsidP="001029EC">
      <w:r w:rsidRPr="00234941">
        <w:rPr>
          <w:b/>
        </w:rPr>
        <w:t>Xinhua News, 04</w:t>
      </w:r>
      <w:r w:rsidRPr="00234941">
        <w:t xml:space="preserve"> </w:t>
      </w:r>
      <w:r w:rsidRPr="00234941">
        <w:rPr>
          <w:sz w:val="16"/>
        </w:rPr>
        <w:t>(the Center for Emerging and Innovative Sciences, Rochester University, “China strives to replace opium poppies with safe plants”, Xinhua News, 6/26/2004, Proquest, JKahn)</w:t>
      </w:r>
    </w:p>
    <w:p w:rsidR="001029EC" w:rsidRPr="00234941" w:rsidRDefault="001029EC" w:rsidP="001029EC">
      <w:pPr>
        <w:rPr>
          <w:sz w:val="16"/>
        </w:rPr>
      </w:pPr>
      <w:r w:rsidRPr="00234941">
        <w:rPr>
          <w:sz w:val="16"/>
        </w:rPr>
        <w:t xml:space="preserve">BEIJING, June 26 (Xinhua) -- </w:t>
      </w:r>
      <w:r w:rsidRPr="00234941">
        <w:rPr>
          <w:rStyle w:val="StyleBoldUnderline"/>
        </w:rPr>
        <w:t xml:space="preserve">Planting rice, sugarcane and rubber is being pushed as a good </w:t>
      </w:r>
      <w:r w:rsidRPr="00234941">
        <w:rPr>
          <w:rStyle w:val="StyleBoldUnderline"/>
          <w:bdr w:val="single" w:sz="4" w:space="0" w:color="auto" w:frame="1"/>
        </w:rPr>
        <w:t>alternative to growing opium poppies</w:t>
      </w:r>
      <w:r w:rsidRPr="00234941">
        <w:rPr>
          <w:sz w:val="16"/>
        </w:rPr>
        <w:t xml:space="preserve">, and in the Golden Triangle of Myanmar, Thailand and Lao, more and more </w:t>
      </w:r>
      <w:r w:rsidRPr="00234941">
        <w:rPr>
          <w:rStyle w:val="StyleBoldUnderline"/>
        </w:rPr>
        <w:t>opium planters have accepted this new concept proposed by the Chinese government</w:t>
      </w:r>
      <w:r w:rsidRPr="00234941">
        <w:rPr>
          <w:sz w:val="16"/>
        </w:rPr>
        <w:t xml:space="preserve">. </w:t>
      </w:r>
      <w:r w:rsidRPr="00234941">
        <w:rPr>
          <w:rStyle w:val="StyleBoldUnderline"/>
        </w:rPr>
        <w:t xml:space="preserve">Replacement planting is considered a </w:t>
      </w:r>
      <w:r w:rsidRPr="00234941">
        <w:rPr>
          <w:rStyle w:val="StyleBoldUnderline"/>
          <w:bdr w:val="single" w:sz="4" w:space="0" w:color="auto" w:frame="1"/>
        </w:rPr>
        <w:t>great breakthrough</w:t>
      </w:r>
      <w:r w:rsidRPr="00234941">
        <w:rPr>
          <w:sz w:val="16"/>
        </w:rPr>
        <w:t xml:space="preserve"> by the United Nations in the anti-drug fight, which has become an important aspect of </w:t>
      </w:r>
      <w:r w:rsidRPr="00234941">
        <w:rPr>
          <w:color w:val="000000"/>
          <w:sz w:val="16"/>
        </w:rPr>
        <w:t>China</w:t>
      </w:r>
      <w:r w:rsidRPr="00234941">
        <w:rPr>
          <w:sz w:val="16"/>
        </w:rPr>
        <w:t xml:space="preserve">'s cooperation </w:t>
      </w:r>
      <w:r w:rsidRPr="00234941">
        <w:rPr>
          <w:color w:val="000000"/>
          <w:sz w:val="16"/>
        </w:rPr>
        <w:t>with</w:t>
      </w:r>
      <w:r w:rsidRPr="00234941">
        <w:rPr>
          <w:sz w:val="16"/>
        </w:rPr>
        <w:t xml:space="preserve"> neighboring Asian countries in drug control. </w:t>
      </w:r>
      <w:r w:rsidRPr="00234941">
        <w:rPr>
          <w:color w:val="000000"/>
          <w:sz w:val="16"/>
        </w:rPr>
        <w:t>China</w:t>
      </w:r>
      <w:r w:rsidRPr="00234941">
        <w:rPr>
          <w:sz w:val="16"/>
        </w:rPr>
        <w:t xml:space="preserve"> has rooted out </w:t>
      </w:r>
      <w:r w:rsidRPr="00234941">
        <w:rPr>
          <w:color w:val="000000"/>
          <w:sz w:val="16"/>
        </w:rPr>
        <w:t>opium poppies</w:t>
      </w:r>
      <w:r w:rsidRPr="00234941">
        <w:rPr>
          <w:sz w:val="16"/>
        </w:rPr>
        <w:t xml:space="preserve"> on more than 620,000 mu ( over 41,300 ha) in the Golden Triangle and helped local farmers </w:t>
      </w:r>
      <w:r w:rsidRPr="00234941">
        <w:rPr>
          <w:color w:val="000000"/>
          <w:sz w:val="16"/>
        </w:rPr>
        <w:t>to plant safe</w:t>
      </w:r>
      <w:r w:rsidRPr="00234941">
        <w:rPr>
          <w:sz w:val="16"/>
        </w:rPr>
        <w:t xml:space="preserve"> commercial crops, said Wang Qianrong, an official </w:t>
      </w:r>
      <w:r w:rsidRPr="00234941">
        <w:rPr>
          <w:color w:val="000000"/>
          <w:sz w:val="16"/>
        </w:rPr>
        <w:t>with</w:t>
      </w:r>
      <w:r w:rsidRPr="00234941">
        <w:rPr>
          <w:sz w:val="16"/>
        </w:rPr>
        <w:t xml:space="preserve"> the drug enforcement department of the Ministry of Public Security. The replacement scheme for the first time brought the poor farmers in the Golden Triangle stable income and made them capable of feeding themselves, said Wang. Some farmers who became addicted </w:t>
      </w:r>
      <w:r w:rsidRPr="00234941">
        <w:rPr>
          <w:color w:val="000000"/>
          <w:sz w:val="16"/>
        </w:rPr>
        <w:t>to</w:t>
      </w:r>
      <w:r w:rsidRPr="00234941">
        <w:rPr>
          <w:sz w:val="16"/>
        </w:rPr>
        <w:t xml:space="preserve"> the drug while </w:t>
      </w:r>
      <w:r w:rsidRPr="00234941">
        <w:rPr>
          <w:color w:val="000000"/>
          <w:sz w:val="16"/>
        </w:rPr>
        <w:t xml:space="preserve">poppy </w:t>
      </w:r>
      <w:r w:rsidRPr="00234941">
        <w:rPr>
          <w:sz w:val="16"/>
        </w:rPr>
        <w:t xml:space="preserve">harvesting have started a new life. Even though the </w:t>
      </w:r>
      <w:r w:rsidRPr="00234941">
        <w:rPr>
          <w:rStyle w:val="StyleBoldUnderline"/>
        </w:rPr>
        <w:t>Chinese government has dealt harsh blows to drug taking and trafficking</w:t>
      </w:r>
      <w:r w:rsidRPr="00234941">
        <w:rPr>
          <w:sz w:val="16"/>
        </w:rPr>
        <w:t xml:space="preserve">, the number of drug-related crimes is still </w:t>
      </w:r>
      <w:r w:rsidRPr="00234941">
        <w:rPr>
          <w:sz w:val="16"/>
        </w:rPr>
        <w:lastRenderedPageBreak/>
        <w:t xml:space="preserve">on the rise. Latest statistics show the number of drug- taking people has reached 1.05 million in </w:t>
      </w:r>
      <w:r w:rsidRPr="00234941">
        <w:rPr>
          <w:color w:val="000000"/>
          <w:sz w:val="16"/>
        </w:rPr>
        <w:t>China</w:t>
      </w:r>
      <w:r w:rsidRPr="00234941">
        <w:rPr>
          <w:sz w:val="16"/>
        </w:rPr>
        <w:t xml:space="preserve"> and 90 percent of the heroin brought into </w:t>
      </w:r>
      <w:r w:rsidRPr="00234941">
        <w:rPr>
          <w:color w:val="000000"/>
          <w:sz w:val="16"/>
        </w:rPr>
        <w:t>China</w:t>
      </w:r>
      <w:r w:rsidRPr="00234941">
        <w:rPr>
          <w:sz w:val="16"/>
        </w:rPr>
        <w:t xml:space="preserve"> came from the Golden Triangle area bordering southwest </w:t>
      </w:r>
      <w:r w:rsidRPr="00234941">
        <w:rPr>
          <w:color w:val="000000"/>
          <w:sz w:val="16"/>
        </w:rPr>
        <w:t>China</w:t>
      </w:r>
      <w:r w:rsidRPr="00234941">
        <w:rPr>
          <w:sz w:val="16"/>
        </w:rPr>
        <w:t xml:space="preserve">. In the 1990s, </w:t>
      </w:r>
      <w:r w:rsidRPr="00234941">
        <w:rPr>
          <w:color w:val="000000"/>
          <w:sz w:val="16"/>
        </w:rPr>
        <w:t>with</w:t>
      </w:r>
      <w:r w:rsidRPr="00234941">
        <w:rPr>
          <w:sz w:val="16"/>
        </w:rPr>
        <w:t xml:space="preserve"> support from the central government, southwest </w:t>
      </w:r>
      <w:r w:rsidRPr="00234941">
        <w:rPr>
          <w:color w:val="000000"/>
          <w:sz w:val="16"/>
        </w:rPr>
        <w:t>China</w:t>
      </w:r>
      <w:r w:rsidRPr="00234941">
        <w:rPr>
          <w:sz w:val="16"/>
        </w:rPr>
        <w:t xml:space="preserve">'s Yunnan Province, a major channel of drugs from the Golden Triangle area, began </w:t>
      </w:r>
      <w:r w:rsidRPr="00234941">
        <w:rPr>
          <w:color w:val="000000"/>
          <w:sz w:val="16"/>
        </w:rPr>
        <w:t>to</w:t>
      </w:r>
      <w:r w:rsidRPr="00234941">
        <w:rPr>
          <w:sz w:val="16"/>
        </w:rPr>
        <w:t xml:space="preserve"> implement the Green Drug Prevention Plan by replacing </w:t>
      </w:r>
      <w:r w:rsidRPr="00234941">
        <w:rPr>
          <w:color w:val="000000"/>
          <w:sz w:val="16"/>
        </w:rPr>
        <w:t>opium poppies with safe plants</w:t>
      </w:r>
      <w:r w:rsidRPr="00234941">
        <w:rPr>
          <w:sz w:val="16"/>
        </w:rPr>
        <w:t xml:space="preserve"> in major </w:t>
      </w:r>
      <w:r w:rsidRPr="00234941">
        <w:rPr>
          <w:color w:val="000000"/>
          <w:sz w:val="16"/>
        </w:rPr>
        <w:t>opium</w:t>
      </w:r>
      <w:r w:rsidRPr="00234941">
        <w:rPr>
          <w:sz w:val="16"/>
        </w:rPr>
        <w:t xml:space="preserve"> planting areas of neighboring countries. "</w:t>
      </w:r>
      <w:r w:rsidRPr="00234941">
        <w:rPr>
          <w:rStyle w:val="StyleBoldUnderline"/>
        </w:rPr>
        <w:t>China teaches local farmers</w:t>
      </w:r>
      <w:r w:rsidRPr="00234941">
        <w:rPr>
          <w:sz w:val="16"/>
        </w:rPr>
        <w:t xml:space="preserve"> how </w:t>
      </w:r>
      <w:r w:rsidRPr="00234941">
        <w:rPr>
          <w:color w:val="000000"/>
          <w:sz w:val="16"/>
        </w:rPr>
        <w:t>to plant</w:t>
      </w:r>
      <w:r w:rsidRPr="00234941">
        <w:rPr>
          <w:sz w:val="16"/>
        </w:rPr>
        <w:t xml:space="preserve"> other crops and provide seedlings," said Wang. The action is aimed </w:t>
      </w:r>
      <w:r w:rsidRPr="00234941">
        <w:rPr>
          <w:color w:val="000000"/>
          <w:sz w:val="16"/>
        </w:rPr>
        <w:t>to</w:t>
      </w:r>
      <w:r w:rsidRPr="00234941">
        <w:rPr>
          <w:sz w:val="16"/>
        </w:rPr>
        <w:t xml:space="preserve"> let local farmers know that they would benefit more from replacement planting than from planting </w:t>
      </w:r>
      <w:r w:rsidRPr="00234941">
        <w:rPr>
          <w:color w:val="000000"/>
          <w:sz w:val="16"/>
        </w:rPr>
        <w:t>poppies</w:t>
      </w:r>
      <w:r w:rsidRPr="00234941">
        <w:rPr>
          <w:sz w:val="16"/>
        </w:rPr>
        <w:t xml:space="preserve">. Yunnan Lubao Industrial Development Co. Ltd. signed a contract on replacement planting involving 200,000 mu (over 13,300 ha) </w:t>
      </w:r>
      <w:r w:rsidRPr="00234941">
        <w:rPr>
          <w:color w:val="000000"/>
          <w:sz w:val="16"/>
        </w:rPr>
        <w:t>with</w:t>
      </w:r>
      <w:r w:rsidRPr="00234941">
        <w:rPr>
          <w:sz w:val="16"/>
        </w:rPr>
        <w:t xml:space="preserve"> Myanmar </w:t>
      </w:r>
      <w:r w:rsidRPr="00234941">
        <w:rPr>
          <w:color w:val="000000"/>
          <w:sz w:val="16"/>
        </w:rPr>
        <w:t>to</w:t>
      </w:r>
      <w:r w:rsidRPr="00234941">
        <w:rPr>
          <w:sz w:val="16"/>
        </w:rPr>
        <w:t xml:space="preserve"> help local farmers </w:t>
      </w:r>
      <w:r w:rsidRPr="00234941">
        <w:rPr>
          <w:color w:val="000000"/>
          <w:sz w:val="16"/>
        </w:rPr>
        <w:t>plant</w:t>
      </w:r>
      <w:r w:rsidRPr="00234941">
        <w:rPr>
          <w:sz w:val="16"/>
        </w:rPr>
        <w:t xml:space="preserve"> rice, corn, bananas and lemons and also purchase their products. The output of bananas every mu could reach 2.5 </w:t>
      </w:r>
      <w:r w:rsidRPr="00234941">
        <w:rPr>
          <w:color w:val="000000"/>
          <w:sz w:val="16"/>
        </w:rPr>
        <w:t>to</w:t>
      </w:r>
      <w:r w:rsidRPr="00234941">
        <w:rPr>
          <w:sz w:val="16"/>
        </w:rPr>
        <w:t xml:space="preserve"> 3 tons and the farmers could earn 400 </w:t>
      </w:r>
      <w:r w:rsidRPr="00234941">
        <w:rPr>
          <w:color w:val="000000"/>
          <w:sz w:val="16"/>
        </w:rPr>
        <w:t>to</w:t>
      </w:r>
      <w:r w:rsidRPr="00234941">
        <w:rPr>
          <w:sz w:val="16"/>
        </w:rPr>
        <w:t xml:space="preserve"> 500 yuan (48-60 US dollars) each mu, said Han Zheng, board director of the company. The output of lemons each mu could reach 2.5-4 tons and the average income of farmers is above 2,000 yuan (nearly 242 US dollars). By contrast, </w:t>
      </w:r>
      <w:r w:rsidRPr="00234941">
        <w:rPr>
          <w:color w:val="000000"/>
          <w:sz w:val="16"/>
        </w:rPr>
        <w:t>opium poppy</w:t>
      </w:r>
      <w:r w:rsidRPr="00234941">
        <w:rPr>
          <w:sz w:val="16"/>
        </w:rPr>
        <w:t xml:space="preserve"> planting is affected by the market and the income is unstable and unsafe. "The huge profit of drugs is monopolized by drug traders, and farmers who live on this could not even earn enough for food," said Han. </w:t>
      </w:r>
      <w:r w:rsidRPr="00234941">
        <w:rPr>
          <w:rStyle w:val="StyleBoldUnderline"/>
        </w:rPr>
        <w:t>More and more farmers have turned from opium poppy to safe crops</w:t>
      </w:r>
      <w:r w:rsidRPr="00234941">
        <w:rPr>
          <w:sz w:val="16"/>
        </w:rPr>
        <w:t xml:space="preserve">. The area of </w:t>
      </w:r>
      <w:r w:rsidRPr="00234941">
        <w:rPr>
          <w:color w:val="000000"/>
          <w:sz w:val="16"/>
        </w:rPr>
        <w:t>poppy</w:t>
      </w:r>
      <w:r w:rsidRPr="00234941">
        <w:rPr>
          <w:sz w:val="16"/>
        </w:rPr>
        <w:t xml:space="preserve"> planting has reduced from more than 100, 000 ha in 2001 </w:t>
      </w:r>
      <w:r w:rsidRPr="00234941">
        <w:rPr>
          <w:color w:val="000000"/>
          <w:sz w:val="16"/>
        </w:rPr>
        <w:t>to</w:t>
      </w:r>
      <w:r w:rsidRPr="00234941">
        <w:rPr>
          <w:sz w:val="16"/>
        </w:rPr>
        <w:t xml:space="preserve"> 62,000 ha in 2003. Officials </w:t>
      </w:r>
      <w:r w:rsidRPr="00234941">
        <w:rPr>
          <w:color w:val="000000"/>
          <w:sz w:val="16"/>
        </w:rPr>
        <w:t>with</w:t>
      </w:r>
      <w:r w:rsidRPr="00234941">
        <w:rPr>
          <w:sz w:val="16"/>
        </w:rPr>
        <w:t xml:space="preserve"> the United States spoke highly of </w:t>
      </w:r>
      <w:r w:rsidRPr="00234941">
        <w:rPr>
          <w:rStyle w:val="StyleBoldUnderline"/>
        </w:rPr>
        <w:t>Yunnan's practice</w:t>
      </w:r>
      <w:r w:rsidRPr="00234941">
        <w:rPr>
          <w:sz w:val="16"/>
        </w:rPr>
        <w:t xml:space="preserve">, saying that it </w:t>
      </w:r>
      <w:r w:rsidRPr="00234941">
        <w:rPr>
          <w:rStyle w:val="StyleBoldUnderline"/>
        </w:rPr>
        <w:t>has proved</w:t>
      </w:r>
      <w:r w:rsidRPr="00234941">
        <w:rPr>
          <w:sz w:val="16"/>
        </w:rPr>
        <w:t xml:space="preserve"> that </w:t>
      </w:r>
      <w:r w:rsidRPr="00234941">
        <w:rPr>
          <w:rStyle w:val="StyleBoldUnderline"/>
        </w:rPr>
        <w:t>replacement planting can be very successful</w:t>
      </w:r>
      <w:r w:rsidRPr="00234941">
        <w:rPr>
          <w:sz w:val="16"/>
        </w:rPr>
        <w:t xml:space="preserve"> and has become a convincing evidence that </w:t>
      </w:r>
      <w:r w:rsidRPr="00234941">
        <w:rPr>
          <w:rStyle w:val="StyleBoldUnderline"/>
        </w:rPr>
        <w:t>the global anti-drug strategy made by the United Nations is effective</w:t>
      </w:r>
      <w:r w:rsidRPr="00234941">
        <w:rPr>
          <w:sz w:val="16"/>
        </w:rPr>
        <w:t xml:space="preserve">. </w:t>
      </w:r>
      <w:r w:rsidRPr="00234941">
        <w:rPr>
          <w:color w:val="000000"/>
          <w:sz w:val="16"/>
        </w:rPr>
        <w:t>China</w:t>
      </w:r>
      <w:r w:rsidRPr="00234941">
        <w:rPr>
          <w:sz w:val="16"/>
        </w:rPr>
        <w:t xml:space="preserve"> has invested heavily in replacement planting. It has cost 500 million yuan (60 million US dollars) in Yunnan Province alone. The replacement planting in some regions is developing towards replacement construction. More investment has gone </w:t>
      </w:r>
      <w:r w:rsidRPr="00234941">
        <w:rPr>
          <w:color w:val="000000"/>
          <w:sz w:val="16"/>
        </w:rPr>
        <w:t>to</w:t>
      </w:r>
      <w:r w:rsidRPr="00234941">
        <w:rPr>
          <w:sz w:val="16"/>
        </w:rPr>
        <w:t xml:space="preserve"> improvement of road and traffic, water facilities, tourism, culture and education, said Zhang Huimin, an official from Yunnan provincial department of public security. "But </w:t>
      </w:r>
      <w:r w:rsidRPr="00234941">
        <w:rPr>
          <w:color w:val="000000"/>
          <w:sz w:val="16"/>
        </w:rPr>
        <w:t>opium poppies</w:t>
      </w:r>
      <w:r w:rsidRPr="00234941">
        <w:rPr>
          <w:sz w:val="16"/>
        </w:rPr>
        <w:t xml:space="preserve"> are still the dominating </w:t>
      </w:r>
      <w:r w:rsidRPr="00234941">
        <w:rPr>
          <w:color w:val="000000"/>
          <w:sz w:val="16"/>
        </w:rPr>
        <w:t>plant</w:t>
      </w:r>
      <w:r w:rsidRPr="00234941">
        <w:rPr>
          <w:sz w:val="16"/>
        </w:rPr>
        <w:t xml:space="preserve"> in the Golden Triangle area and the fight against drugs will still take time </w:t>
      </w:r>
      <w:r w:rsidRPr="00234941">
        <w:rPr>
          <w:color w:val="000000"/>
          <w:sz w:val="16"/>
        </w:rPr>
        <w:t>to</w:t>
      </w:r>
      <w:r w:rsidRPr="00234941">
        <w:rPr>
          <w:sz w:val="16"/>
        </w:rPr>
        <w:t xml:space="preserve"> win," said Zhang.</w:t>
      </w:r>
    </w:p>
    <w:p w:rsidR="001029EC" w:rsidRPr="00234941" w:rsidRDefault="001029EC" w:rsidP="001029EC">
      <w:pPr>
        <w:rPr>
          <w:sz w:val="16"/>
        </w:rPr>
      </w:pPr>
    </w:p>
    <w:p w:rsidR="001029EC" w:rsidRPr="00234941" w:rsidRDefault="001029EC" w:rsidP="001029EC">
      <w:pPr>
        <w:rPr>
          <w:b/>
        </w:rPr>
      </w:pPr>
      <w:r w:rsidRPr="00234941">
        <w:rPr>
          <w:b/>
        </w:rPr>
        <w:t xml:space="preserve">Resettlement efforts have disincentivized production </w:t>
      </w:r>
    </w:p>
    <w:p w:rsidR="001029EC" w:rsidRPr="00234941" w:rsidRDefault="001029EC" w:rsidP="001029EC">
      <w:r w:rsidRPr="00234941">
        <w:rPr>
          <w:b/>
        </w:rPr>
        <w:t>Brunnstrom, 2k</w:t>
      </w:r>
      <w:r w:rsidRPr="00234941">
        <w:t xml:space="preserve"> </w:t>
      </w:r>
      <w:r w:rsidRPr="00234941">
        <w:rPr>
          <w:sz w:val="16"/>
        </w:rPr>
        <w:t>(David, Correspondent, EU foreign affairs and NATO for Reuters, “Army moves out opium growers to beat skeptics: Myanmar committed”, 1/17/2000, National Post, Proquest, JKahn)</w:t>
      </w:r>
    </w:p>
    <w:p w:rsidR="001029EC" w:rsidRPr="00234941" w:rsidRDefault="001029EC" w:rsidP="001029EC">
      <w:pPr>
        <w:rPr>
          <w:sz w:val="16"/>
        </w:rPr>
      </w:pPr>
      <w:r w:rsidRPr="00234941">
        <w:rPr>
          <w:sz w:val="16"/>
        </w:rPr>
        <w:t xml:space="preserve">WAN HUNG, </w:t>
      </w:r>
      <w:r w:rsidRPr="00234941">
        <w:rPr>
          <w:color w:val="000000"/>
          <w:sz w:val="16"/>
        </w:rPr>
        <w:t>Myanmar</w:t>
      </w:r>
      <w:r w:rsidRPr="00234941">
        <w:rPr>
          <w:sz w:val="16"/>
        </w:rPr>
        <w:t xml:space="preserve"> - </w:t>
      </w:r>
      <w:r w:rsidRPr="00234941">
        <w:rPr>
          <w:rStyle w:val="StyleBoldUnderline"/>
        </w:rPr>
        <w:t>An ethnic army in Myanmar battling skepticism about its commitment to stamp out the narcotics trade says it is relocating 50,000 opium growers to force them to kick their drug- producing habit</w:t>
      </w:r>
      <w:r w:rsidRPr="00234941">
        <w:rPr>
          <w:sz w:val="16"/>
        </w:rPr>
        <w:t xml:space="preserve">. The United Wa State </w:t>
      </w:r>
      <w:r w:rsidRPr="00234941">
        <w:rPr>
          <w:color w:val="000000"/>
          <w:sz w:val="16"/>
        </w:rPr>
        <w:t>Army</w:t>
      </w:r>
      <w:r w:rsidRPr="00234941">
        <w:rPr>
          <w:sz w:val="16"/>
        </w:rPr>
        <w:t xml:space="preserve"> (UWSA) said hill farmers and their dependents were being trucked 160 km south from homes on the Chinese border </w:t>
      </w:r>
      <w:r w:rsidRPr="00234941">
        <w:rPr>
          <w:color w:val="000000"/>
          <w:sz w:val="16"/>
        </w:rPr>
        <w:t>to</w:t>
      </w:r>
      <w:r w:rsidRPr="00234941">
        <w:rPr>
          <w:sz w:val="16"/>
        </w:rPr>
        <w:t xml:space="preserve"> an area of </w:t>
      </w:r>
      <w:r w:rsidRPr="00234941">
        <w:rPr>
          <w:color w:val="000000"/>
          <w:sz w:val="16"/>
        </w:rPr>
        <w:t>Myanmar</w:t>
      </w:r>
      <w:r w:rsidRPr="00234941">
        <w:rPr>
          <w:sz w:val="16"/>
        </w:rPr>
        <w:t xml:space="preserve">'s Shan state near Thailand </w:t>
      </w:r>
      <w:r w:rsidRPr="00234941">
        <w:rPr>
          <w:color w:val="000000"/>
          <w:sz w:val="16"/>
        </w:rPr>
        <w:t>to</w:t>
      </w:r>
      <w:r w:rsidRPr="00234941">
        <w:rPr>
          <w:sz w:val="16"/>
        </w:rPr>
        <w:t xml:space="preserve"> grow longans, a tropical fruit. </w:t>
      </w:r>
      <w:r w:rsidRPr="00234941">
        <w:rPr>
          <w:color w:val="000000"/>
          <w:sz w:val="16"/>
        </w:rPr>
        <w:t>Myanmar</w:t>
      </w:r>
      <w:r w:rsidRPr="00234941">
        <w:rPr>
          <w:sz w:val="16"/>
        </w:rPr>
        <w:t xml:space="preserve">'s military government, which organized a weekend visit for journalists </w:t>
      </w:r>
      <w:r w:rsidRPr="00234941">
        <w:rPr>
          <w:color w:val="000000"/>
          <w:sz w:val="16"/>
        </w:rPr>
        <w:t>to opium</w:t>
      </w:r>
      <w:r w:rsidRPr="00234941">
        <w:rPr>
          <w:sz w:val="16"/>
        </w:rPr>
        <w:t xml:space="preserve"> growing areas of Shan state, said the program, which started in November, showed that the UWSA was serious about its vow </w:t>
      </w:r>
      <w:r w:rsidRPr="00234941">
        <w:rPr>
          <w:color w:val="000000"/>
          <w:sz w:val="16"/>
        </w:rPr>
        <w:t>to</w:t>
      </w:r>
      <w:r w:rsidRPr="00234941">
        <w:rPr>
          <w:sz w:val="16"/>
        </w:rPr>
        <w:t xml:space="preserve"> eradicate </w:t>
      </w:r>
      <w:r w:rsidRPr="00234941">
        <w:rPr>
          <w:color w:val="000000"/>
          <w:sz w:val="16"/>
        </w:rPr>
        <w:t>opium</w:t>
      </w:r>
      <w:r w:rsidRPr="00234941">
        <w:rPr>
          <w:sz w:val="16"/>
        </w:rPr>
        <w:t xml:space="preserve"> by 2005. "We intend </w:t>
      </w:r>
      <w:r w:rsidRPr="00234941">
        <w:rPr>
          <w:color w:val="000000"/>
          <w:sz w:val="16"/>
        </w:rPr>
        <w:t>to move</w:t>
      </w:r>
      <w:r w:rsidRPr="00234941">
        <w:rPr>
          <w:sz w:val="16"/>
        </w:rPr>
        <w:t xml:space="preserve"> 50,000 people in a three-year period," Kyin Maung Myint, a UWSA liaison officer , told reporters. He said 10,000 had already been moved and the number would rise </w:t>
      </w:r>
      <w:r w:rsidRPr="00234941">
        <w:rPr>
          <w:color w:val="000000"/>
          <w:sz w:val="16"/>
        </w:rPr>
        <w:t>to</w:t>
      </w:r>
      <w:r w:rsidRPr="00234941">
        <w:rPr>
          <w:sz w:val="16"/>
        </w:rPr>
        <w:t xml:space="preserve"> 20,000 by March. Officials of the </w:t>
      </w:r>
      <w:r w:rsidRPr="00234941">
        <w:rPr>
          <w:color w:val="000000"/>
          <w:sz w:val="16"/>
        </w:rPr>
        <w:t xml:space="preserve">Myanmar </w:t>
      </w:r>
      <w:r w:rsidRPr="00234941">
        <w:rPr>
          <w:sz w:val="16"/>
        </w:rPr>
        <w:t xml:space="preserve">government and the UWSA admitted that not all those being trucked south were happy </w:t>
      </w:r>
      <w:r w:rsidRPr="00234941">
        <w:rPr>
          <w:color w:val="000000"/>
          <w:sz w:val="16"/>
        </w:rPr>
        <w:t>to</w:t>
      </w:r>
      <w:r w:rsidRPr="00234941">
        <w:rPr>
          <w:sz w:val="16"/>
        </w:rPr>
        <w:t xml:space="preserve"> go, but said each family would be allocated two hectares </w:t>
      </w:r>
      <w:r w:rsidRPr="00234941">
        <w:rPr>
          <w:color w:val="000000"/>
          <w:sz w:val="16"/>
        </w:rPr>
        <w:t>to</w:t>
      </w:r>
      <w:r w:rsidRPr="00234941">
        <w:rPr>
          <w:sz w:val="16"/>
        </w:rPr>
        <w:t xml:space="preserve"> farm. Wan Hung, where they are being resettled, was once controlled by Khun Sa, a notorious drug lord wanted in the United States for heroin trafficking who surrendered </w:t>
      </w:r>
      <w:r w:rsidRPr="00234941">
        <w:rPr>
          <w:color w:val="000000"/>
          <w:sz w:val="16"/>
        </w:rPr>
        <w:t>to</w:t>
      </w:r>
      <w:r w:rsidRPr="00234941">
        <w:rPr>
          <w:sz w:val="16"/>
        </w:rPr>
        <w:t xml:space="preserve"> the government in 1996. Narcotics experts outside </w:t>
      </w:r>
      <w:r w:rsidRPr="00234941">
        <w:rPr>
          <w:rStyle w:val="StyleBoldUnderline"/>
        </w:rPr>
        <w:t>Myanmar</w:t>
      </w:r>
      <w:r w:rsidRPr="00234941">
        <w:rPr>
          <w:sz w:val="16"/>
        </w:rPr>
        <w:t xml:space="preserve"> say the UWSA, which has 20,000 armed troops and agreed </w:t>
      </w:r>
      <w:r w:rsidRPr="00234941">
        <w:rPr>
          <w:color w:val="000000"/>
          <w:sz w:val="16"/>
        </w:rPr>
        <w:t>to</w:t>
      </w:r>
      <w:r w:rsidRPr="00234941">
        <w:rPr>
          <w:sz w:val="16"/>
        </w:rPr>
        <w:t xml:space="preserve"> a ceasefire with Yangon in 1989, has </w:t>
      </w:r>
      <w:r w:rsidRPr="00234941">
        <w:rPr>
          <w:rStyle w:val="StyleBoldUnderline"/>
        </w:rPr>
        <w:t>stepped into</w:t>
      </w:r>
      <w:r w:rsidRPr="00234941">
        <w:rPr>
          <w:sz w:val="16"/>
        </w:rPr>
        <w:t xml:space="preserve"> Khun </w:t>
      </w:r>
      <w:r w:rsidRPr="00234941">
        <w:rPr>
          <w:rStyle w:val="StyleBoldUnderline"/>
        </w:rPr>
        <w:t xml:space="preserve">Sa's shoes to become the </w:t>
      </w:r>
      <w:r w:rsidRPr="00234941">
        <w:rPr>
          <w:rStyle w:val="StyleBoldUnderline"/>
          <w:bdr w:val="single" w:sz="4" w:space="0" w:color="auto" w:frame="1"/>
        </w:rPr>
        <w:t>main producer of opium</w:t>
      </w:r>
      <w:r w:rsidRPr="00234941">
        <w:rPr>
          <w:rStyle w:val="StyleBoldUnderline"/>
        </w:rPr>
        <w:t>, heroin and amphetamines in the "Golden Triangle" narcotics region</w:t>
      </w:r>
      <w:r w:rsidRPr="00234941">
        <w:rPr>
          <w:sz w:val="16"/>
        </w:rPr>
        <w:t xml:space="preserve"> where </w:t>
      </w:r>
      <w:r w:rsidRPr="00234941">
        <w:rPr>
          <w:color w:val="000000"/>
          <w:sz w:val="16"/>
        </w:rPr>
        <w:t>Myanmar</w:t>
      </w:r>
      <w:r w:rsidRPr="00234941">
        <w:rPr>
          <w:sz w:val="16"/>
        </w:rPr>
        <w:t xml:space="preserve">, Laos and Thailand join. According </w:t>
      </w:r>
      <w:r w:rsidRPr="00234941">
        <w:rPr>
          <w:color w:val="000000"/>
          <w:sz w:val="16"/>
        </w:rPr>
        <w:t>to</w:t>
      </w:r>
      <w:r w:rsidRPr="00234941">
        <w:rPr>
          <w:sz w:val="16"/>
        </w:rPr>
        <w:t xml:space="preserve"> the U.S. State Department International Narcotics Control Strategy Reports, the drug-trafficking </w:t>
      </w:r>
      <w:r w:rsidRPr="00234941">
        <w:rPr>
          <w:color w:val="000000"/>
          <w:sz w:val="16"/>
        </w:rPr>
        <w:t>armies</w:t>
      </w:r>
      <w:r w:rsidRPr="00234941">
        <w:rPr>
          <w:sz w:val="16"/>
        </w:rPr>
        <w:t xml:space="preserve">, such as the UWSA, with whom the government has negotiated ceasefires but not permanent peace accords, remain heavily into the heroin trade. </w:t>
      </w:r>
      <w:r w:rsidRPr="00234941">
        <w:rPr>
          <w:color w:val="000000"/>
          <w:sz w:val="16"/>
        </w:rPr>
        <w:t>Myanmar</w:t>
      </w:r>
      <w:r w:rsidRPr="00234941">
        <w:rPr>
          <w:sz w:val="16"/>
        </w:rPr>
        <w:t xml:space="preserve"> officials said global organizations such as the United Nations should help fund their initiative </w:t>
      </w:r>
      <w:r w:rsidRPr="00234941">
        <w:rPr>
          <w:color w:val="000000"/>
          <w:sz w:val="16"/>
        </w:rPr>
        <w:t xml:space="preserve">to move </w:t>
      </w:r>
      <w:r w:rsidRPr="00234941">
        <w:rPr>
          <w:sz w:val="16"/>
        </w:rPr>
        <w:t xml:space="preserve">families. "We have told the people of the Wa area that poppy growing will be banned and they can no longer grow poppy," said Khin Maung Myint. "Once you have an alternative crop, they have </w:t>
      </w:r>
      <w:r w:rsidRPr="00234941">
        <w:rPr>
          <w:color w:val="000000"/>
          <w:sz w:val="16"/>
        </w:rPr>
        <w:t>to move</w:t>
      </w:r>
      <w:r w:rsidRPr="00234941">
        <w:rPr>
          <w:sz w:val="16"/>
        </w:rPr>
        <w:t xml:space="preserve"> down south here," he said. "They have been persuaded and some we have urged </w:t>
      </w:r>
      <w:r w:rsidRPr="00234941">
        <w:rPr>
          <w:color w:val="000000"/>
          <w:sz w:val="16"/>
        </w:rPr>
        <w:t>to move</w:t>
      </w:r>
      <w:r w:rsidRPr="00234941">
        <w:rPr>
          <w:sz w:val="16"/>
        </w:rPr>
        <w:t xml:space="preserve">, but with some we have </w:t>
      </w:r>
      <w:r w:rsidRPr="00234941">
        <w:rPr>
          <w:color w:val="000000"/>
          <w:sz w:val="16"/>
        </w:rPr>
        <w:t>to</w:t>
      </w:r>
      <w:r w:rsidRPr="00234941">
        <w:rPr>
          <w:sz w:val="16"/>
        </w:rPr>
        <w:t xml:space="preserve"> insist." He said about 600 families were arriving in Wan Hung each day and have built homes in </w:t>
      </w:r>
      <w:r w:rsidRPr="00234941">
        <w:rPr>
          <w:rStyle w:val="StyleBoldUnderline"/>
        </w:rPr>
        <w:t>a temporary resettlement area</w:t>
      </w:r>
      <w:r w:rsidRPr="00234941">
        <w:rPr>
          <w:sz w:val="16"/>
        </w:rPr>
        <w:t xml:space="preserve">. Colonel Kyaw Thein, of </w:t>
      </w:r>
      <w:r w:rsidRPr="00234941">
        <w:rPr>
          <w:color w:val="000000"/>
          <w:sz w:val="16"/>
        </w:rPr>
        <w:t>Myanmar</w:t>
      </w:r>
      <w:r w:rsidRPr="00234941">
        <w:rPr>
          <w:sz w:val="16"/>
        </w:rPr>
        <w:t xml:space="preserve">'s counter-narcotics agency, said those being moved were mostly ethnic Wa, but included members of other hill tribes also living in the region, which </w:t>
      </w:r>
      <w:r w:rsidRPr="00234941">
        <w:rPr>
          <w:rStyle w:val="StyleBoldUnderline"/>
        </w:rPr>
        <w:t>is suitable for few crops except opium</w:t>
      </w:r>
      <w:r w:rsidRPr="00234941">
        <w:rPr>
          <w:sz w:val="16"/>
        </w:rPr>
        <w:t xml:space="preserve">. Yangon, which rejects allegations by the United States and other countries that it is doing too little </w:t>
      </w:r>
      <w:r w:rsidRPr="00234941">
        <w:rPr>
          <w:color w:val="000000"/>
          <w:sz w:val="16"/>
        </w:rPr>
        <w:t>to</w:t>
      </w:r>
      <w:r w:rsidRPr="00234941">
        <w:rPr>
          <w:sz w:val="16"/>
        </w:rPr>
        <w:t xml:space="preserve"> eradicate drugs, was pleased with the project. "I think </w:t>
      </w:r>
      <w:r w:rsidRPr="00234941">
        <w:rPr>
          <w:rStyle w:val="StyleBoldUnderline"/>
        </w:rPr>
        <w:t>it will result in a very significant reduction in production</w:t>
      </w:r>
      <w:r w:rsidRPr="00234941">
        <w:rPr>
          <w:sz w:val="16"/>
        </w:rPr>
        <w:t xml:space="preserve">," said Kyaw Thein. "It will be a very big achievement." He said </w:t>
      </w:r>
      <w:r w:rsidRPr="00234941">
        <w:rPr>
          <w:color w:val="000000"/>
          <w:sz w:val="16"/>
        </w:rPr>
        <w:t>Myanmar</w:t>
      </w:r>
      <w:r w:rsidRPr="00234941">
        <w:rPr>
          <w:sz w:val="16"/>
        </w:rPr>
        <w:t xml:space="preserve">'s estimates for </w:t>
      </w:r>
      <w:r w:rsidRPr="00234941">
        <w:rPr>
          <w:color w:val="000000"/>
          <w:sz w:val="16"/>
        </w:rPr>
        <w:t>opium</w:t>
      </w:r>
      <w:r w:rsidRPr="00234941">
        <w:rPr>
          <w:sz w:val="16"/>
        </w:rPr>
        <w:t xml:space="preserve"> production for the season </w:t>
      </w:r>
      <w:r w:rsidRPr="00234941">
        <w:rPr>
          <w:color w:val="000000"/>
          <w:sz w:val="16"/>
        </w:rPr>
        <w:t>to</w:t>
      </w:r>
      <w:r w:rsidRPr="00234941">
        <w:rPr>
          <w:sz w:val="16"/>
        </w:rPr>
        <w:t xml:space="preserve"> April, 1999, were slightly less than U.S. intelligence estimates of just over 1,000 tons. The UN Drug Control Program estimates 1,200 tons. Ten tons of</w:t>
      </w:r>
      <w:r w:rsidRPr="00234941">
        <w:rPr>
          <w:color w:val="000000"/>
          <w:sz w:val="16"/>
        </w:rPr>
        <w:t>opium</w:t>
      </w:r>
      <w:r w:rsidRPr="00234941">
        <w:rPr>
          <w:sz w:val="16"/>
        </w:rPr>
        <w:t xml:space="preserve"> can be processed into one ton of heroin. </w:t>
      </w:r>
      <w:r w:rsidRPr="00234941">
        <w:rPr>
          <w:color w:val="000000"/>
          <w:sz w:val="16"/>
        </w:rPr>
        <w:t>Myanmar</w:t>
      </w:r>
      <w:r w:rsidRPr="00234941">
        <w:rPr>
          <w:sz w:val="16"/>
        </w:rPr>
        <w:t xml:space="preserve"> officials have complained that U.S. experts blamed overly dry weather for a sharp 38% fall in output last year and insist their eradication efforts should be given more credit. In an effort </w:t>
      </w:r>
      <w:r w:rsidRPr="00234941">
        <w:rPr>
          <w:color w:val="000000"/>
          <w:sz w:val="16"/>
        </w:rPr>
        <w:t>to</w:t>
      </w:r>
      <w:r w:rsidRPr="00234941">
        <w:rPr>
          <w:sz w:val="16"/>
        </w:rPr>
        <w:t xml:space="preserve"> prove their point on Saturday, they flew journalists by helicopter </w:t>
      </w:r>
      <w:r w:rsidRPr="00234941">
        <w:rPr>
          <w:color w:val="000000"/>
          <w:sz w:val="16"/>
        </w:rPr>
        <w:t>to</w:t>
      </w:r>
      <w:r w:rsidRPr="00234941">
        <w:rPr>
          <w:sz w:val="16"/>
        </w:rPr>
        <w:t xml:space="preserve"> watch ethnic Lahu tribes people and soldiers use bamboo sticks </w:t>
      </w:r>
      <w:r w:rsidRPr="00234941">
        <w:rPr>
          <w:color w:val="000000"/>
          <w:sz w:val="16"/>
        </w:rPr>
        <w:t>to</w:t>
      </w:r>
      <w:r w:rsidRPr="00234941">
        <w:rPr>
          <w:sz w:val="16"/>
        </w:rPr>
        <w:t xml:space="preserve"> slash down </w:t>
      </w:r>
      <w:r w:rsidRPr="00234941">
        <w:rPr>
          <w:color w:val="000000"/>
          <w:sz w:val="16"/>
        </w:rPr>
        <w:t>opium</w:t>
      </w:r>
      <w:r w:rsidRPr="00234941">
        <w:rPr>
          <w:sz w:val="16"/>
        </w:rPr>
        <w:t xml:space="preserve"> poppies. Leaders of the UWSA themselves, who narcotics experts outside </w:t>
      </w:r>
      <w:r w:rsidRPr="00234941">
        <w:rPr>
          <w:color w:val="000000"/>
          <w:sz w:val="16"/>
        </w:rPr>
        <w:t>Myanmar</w:t>
      </w:r>
      <w:r w:rsidRPr="00234941">
        <w:rPr>
          <w:sz w:val="16"/>
        </w:rPr>
        <w:t xml:space="preserve"> say have diversified into mass-production of methamphetamines now flooding into Thailand, said their anti-drug pledge should be taken at face value and supported financially by the international community. </w:t>
      </w:r>
    </w:p>
    <w:p w:rsidR="001029EC" w:rsidRPr="00234941" w:rsidRDefault="001029EC" w:rsidP="001029EC"/>
    <w:p w:rsidR="0017728D" w:rsidRPr="00234941" w:rsidRDefault="0017728D" w:rsidP="0017728D"/>
    <w:p w:rsidR="0017728D" w:rsidRPr="00234941" w:rsidRDefault="0017728D" w:rsidP="0017728D"/>
    <w:p w:rsidR="0017728D" w:rsidRPr="00234941" w:rsidRDefault="0017728D" w:rsidP="001029EC">
      <w:pPr>
        <w:pStyle w:val="Heading2"/>
        <w:rPr>
          <w:b w:val="0"/>
          <w:bCs w:val="0"/>
        </w:rPr>
      </w:pPr>
      <w:r w:rsidRPr="00234941">
        <w:rPr>
          <w:b w:val="0"/>
          <w:bCs w:val="0"/>
        </w:rPr>
        <w:lastRenderedPageBreak/>
        <w:t>Generic – Alt Cause</w:t>
      </w:r>
    </w:p>
    <w:p w:rsidR="0017728D" w:rsidRPr="00234941" w:rsidRDefault="0017728D" w:rsidP="00762F30">
      <w:pPr>
        <w:rPr>
          <w:b/>
        </w:rPr>
      </w:pPr>
      <w:r w:rsidRPr="00234941">
        <w:rPr>
          <w:b/>
        </w:rPr>
        <w:t>Alt cause to surge in illegal drug trade – struggling economies</w:t>
      </w:r>
    </w:p>
    <w:p w:rsidR="0017728D" w:rsidRPr="0083546F" w:rsidRDefault="0017728D" w:rsidP="0017728D">
      <w:pPr>
        <w:rPr>
          <w:rStyle w:val="StyleStyleBold12pt"/>
          <w:b w:val="0"/>
        </w:rPr>
      </w:pPr>
      <w:r w:rsidRPr="00234941">
        <w:rPr>
          <w:b/>
        </w:rPr>
        <w:t>Wigglesworth, 13</w:t>
      </w:r>
      <w:r w:rsidRPr="00234941">
        <w:t xml:space="preserve"> Gulf correspondent for FT</w:t>
      </w:r>
      <w:r w:rsidRPr="00234941">
        <w:rPr>
          <w:rStyle w:val="StyleStyleBold12pt"/>
        </w:rPr>
        <w:t xml:space="preserve"> </w:t>
      </w:r>
      <w:r w:rsidRPr="0083546F">
        <w:rPr>
          <w:rStyle w:val="StyleStyleBold12pt"/>
          <w:b w:val="0"/>
        </w:rPr>
        <w:t>(Robin, “Debt-ridden Caribbean unable to resist drug traffickers” July 14, 2013 http://www.ft.com/intl/cms/s/0/260d6b9e-eadf-11e2-bfdb-00144feabdc0.html#axzz2Z9LXFLZ2) // czhang</w:t>
      </w:r>
    </w:p>
    <w:p w:rsidR="0017728D" w:rsidRPr="00234941" w:rsidRDefault="0017728D" w:rsidP="0017728D">
      <w:r w:rsidRPr="00234941">
        <w:rPr>
          <w:rStyle w:val="StyleBoldUnderline"/>
        </w:rPr>
        <w:t>The Caribbean is again becoming an increasingly important transit route for drug-trafficking</w:t>
      </w:r>
      <w:r w:rsidRPr="00234941">
        <w:rPr>
          <w:sz w:val="16"/>
        </w:rPr>
        <w:t xml:space="preserve"> into the US as South American and Mexican </w:t>
      </w:r>
      <w:r w:rsidRPr="00234941">
        <w:rPr>
          <w:rStyle w:val="StyleBoldUnderline"/>
        </w:rPr>
        <w:t>drug cartels take advantage of the region’s economic problems to re-establish their operations</w:t>
      </w:r>
      <w:r w:rsidRPr="00234941">
        <w:rPr>
          <w:sz w:val="16"/>
        </w:rPr>
        <w:t>.</w:t>
      </w:r>
      <w:r w:rsidRPr="00234941">
        <w:rPr>
          <w:sz w:val="12"/>
        </w:rPr>
        <w:t>¶</w:t>
      </w:r>
      <w:r w:rsidRPr="00234941">
        <w:rPr>
          <w:sz w:val="16"/>
        </w:rPr>
        <w:t xml:space="preserve"> About 9 per cent of all illegal drugs that entered the US came through the Caribbean last year, about twice the rate in 2011, William Brownfield, the US assistant secretary of state, estimated last month.</w:t>
      </w:r>
      <w:r w:rsidRPr="00234941">
        <w:rPr>
          <w:sz w:val="12"/>
        </w:rPr>
        <w:t>¶</w:t>
      </w:r>
      <w:r w:rsidRPr="00234941">
        <w:rPr>
          <w:sz w:val="16"/>
        </w:rPr>
        <w:t xml:space="preserve"> Experts say </w:t>
      </w:r>
      <w:r w:rsidRPr="00234941">
        <w:rPr>
          <w:rStyle w:val="StyleBoldUnderline"/>
        </w:rPr>
        <w:t>the surge in drug smuggling is largely caused by the region’s economic and financial problems</w:t>
      </w:r>
      <w:r w:rsidRPr="00234941">
        <w:rPr>
          <w:sz w:val="16"/>
        </w:rPr>
        <w:t xml:space="preserve">, which has left a power vacuum for drug smugglers to exploit even </w:t>
      </w:r>
      <w:r w:rsidRPr="00234941">
        <w:rPr>
          <w:rStyle w:val="StyleBoldUnderline"/>
        </w:rPr>
        <w:t>as Mexico has cracked down on its own cartels and increased security on the US border.</w:t>
      </w:r>
      <w:r w:rsidRPr="00234941">
        <w:rPr>
          <w:sz w:val="12"/>
        </w:rPr>
        <w:t>¶</w:t>
      </w:r>
      <w:r w:rsidRPr="00234941">
        <w:rPr>
          <w:sz w:val="16"/>
        </w:rPr>
        <w:t xml:space="preserve"> “The trend in recent years is that </w:t>
      </w:r>
      <w:r w:rsidRPr="00234941">
        <w:rPr>
          <w:rStyle w:val="StyleBoldUnderline"/>
        </w:rPr>
        <w:t>the Caribbean has re-emerged as a key drug-trafficking transit route</w:t>
      </w:r>
      <w:r w:rsidRPr="00234941">
        <w:rPr>
          <w:sz w:val="16"/>
        </w:rPr>
        <w:t>,” said Daniel Sachs, an analyst at Control Risks, a consultancy. “</w:t>
      </w:r>
      <w:r w:rsidRPr="00234941">
        <w:rPr>
          <w:rStyle w:val="StyleBoldUnderline"/>
        </w:rPr>
        <w:t>The security forces in these islands are woefully unprepared to respond to this evolving threat</w:t>
      </w:r>
      <w:r w:rsidRPr="00234941">
        <w:rPr>
          <w:sz w:val="16"/>
        </w:rPr>
        <w:t xml:space="preserve">, particularly </w:t>
      </w:r>
      <w:r w:rsidRPr="00234941">
        <w:rPr>
          <w:rStyle w:val="StyleBoldUnderline"/>
        </w:rPr>
        <w:t>in the current debt climate.”</w:t>
      </w:r>
      <w:r w:rsidRPr="00234941">
        <w:rPr>
          <w:rStyle w:val="StyleBoldUnderline"/>
          <w:sz w:val="12"/>
        </w:rPr>
        <w:t xml:space="preserve">¶ </w:t>
      </w:r>
      <w:r w:rsidRPr="00234941">
        <w:rPr>
          <w:sz w:val="16"/>
        </w:rPr>
        <w:t xml:space="preserve">Many </w:t>
      </w:r>
      <w:r w:rsidRPr="00234941">
        <w:rPr>
          <w:rStyle w:val="StyleBoldUnderline"/>
        </w:rPr>
        <w:t>Caribbean countries are struggling under large and swelling debt burdens</w:t>
      </w:r>
      <w:r w:rsidRPr="00234941">
        <w:rPr>
          <w:sz w:val="16"/>
        </w:rPr>
        <w:t xml:space="preserve">, </w:t>
      </w:r>
      <w:r w:rsidRPr="00234941">
        <w:rPr>
          <w:rStyle w:val="StyleBoldUnderline"/>
        </w:rPr>
        <w:t>deep budget deficits</w:t>
      </w:r>
      <w:r w:rsidRPr="00234941">
        <w:rPr>
          <w:sz w:val="16"/>
        </w:rPr>
        <w:t xml:space="preserve"> and anaemic economic growth, forcing several to default in recent years. As a result, </w:t>
      </w:r>
      <w:r w:rsidRPr="00234941">
        <w:rPr>
          <w:rStyle w:val="StyleBoldUnderline"/>
        </w:rPr>
        <w:t>governments have slashed budgets</w:t>
      </w:r>
      <w:r w:rsidRPr="00234941">
        <w:rPr>
          <w:sz w:val="16"/>
        </w:rPr>
        <w:t>, causing unemployment and crime to rise.</w:t>
      </w:r>
      <w:r w:rsidRPr="00234941">
        <w:rPr>
          <w:sz w:val="12"/>
        </w:rPr>
        <w:t>¶</w:t>
      </w:r>
      <w:r w:rsidRPr="00234941">
        <w:rPr>
          <w:sz w:val="16"/>
        </w:rPr>
        <w:t xml:space="preserve"> </w:t>
      </w:r>
      <w:r w:rsidRPr="00234941">
        <w:rPr>
          <w:rStyle w:val="StyleBoldUnderline"/>
        </w:rPr>
        <w:t xml:space="preserve">International drug cartels have </w:t>
      </w:r>
      <w:r w:rsidRPr="00234941">
        <w:rPr>
          <w:sz w:val="16"/>
        </w:rPr>
        <w:t xml:space="preserve">either </w:t>
      </w:r>
      <w:r w:rsidRPr="00234941">
        <w:rPr>
          <w:rStyle w:val="StyleBoldUnderline"/>
        </w:rPr>
        <w:t>set up their own operations in the Caribbean</w:t>
      </w:r>
      <w:r w:rsidRPr="00234941">
        <w:rPr>
          <w:sz w:val="16"/>
        </w:rPr>
        <w:t xml:space="preserve"> or paid local gangs to support them. </w:t>
      </w:r>
      <w:r w:rsidRPr="00234941">
        <w:rPr>
          <w:rStyle w:val="StyleBoldUnderline"/>
        </w:rPr>
        <w:t>This has triggered a rise in violent crime,</w:t>
      </w:r>
      <w:r w:rsidRPr="00234941">
        <w:rPr>
          <w:sz w:val="16"/>
        </w:rPr>
        <w:t xml:space="preserve"> as guns and drugs flow into countries ill-equipped to deal with hardened gangs and cartels.</w:t>
      </w:r>
      <w:r w:rsidRPr="00234941">
        <w:rPr>
          <w:sz w:val="12"/>
        </w:rPr>
        <w:t>¶</w:t>
      </w:r>
      <w:r w:rsidRPr="00234941">
        <w:rPr>
          <w:sz w:val="16"/>
        </w:rPr>
        <w:t xml:space="preserve"> “It’s a very big problem,” said Sir Ronald Sanders, a former diplomat from Antigua and Barbuda and commentator on the region.</w:t>
      </w:r>
      <w:r w:rsidRPr="00234941">
        <w:rPr>
          <w:sz w:val="12"/>
        </w:rPr>
        <w:t>¶</w:t>
      </w:r>
      <w:r w:rsidRPr="00234941">
        <w:rPr>
          <w:sz w:val="16"/>
        </w:rPr>
        <w:t xml:space="preserve"> The Caribbean was an important transit route for South American drug traffickers in the 1980s and 1990s, but security improvements, more maritime patrols and better radars shifted smuggling to Central America and Mexico. That trend is reversing.</w:t>
      </w:r>
      <w:r w:rsidRPr="00234941">
        <w:rPr>
          <w:sz w:val="12"/>
        </w:rPr>
        <w:t>¶</w:t>
      </w:r>
      <w:r w:rsidRPr="00234941">
        <w:rPr>
          <w:sz w:val="16"/>
        </w:rPr>
        <w:t xml:space="preserve"> Central America remains the main transit route for drugs going to the US, but Trinidad and Tobago, Puerto Rico and even some small statelets such as St Kitts and Nevis have become important transshipment points.</w:t>
      </w:r>
      <w:r w:rsidRPr="00234941">
        <w:rPr>
          <w:sz w:val="12"/>
        </w:rPr>
        <w:t>¶</w:t>
      </w:r>
      <w:r w:rsidRPr="00234941">
        <w:rPr>
          <w:sz w:val="16"/>
        </w:rPr>
        <w:t xml:space="preserve"> Mr Sachs compares it to </w:t>
      </w:r>
      <w:r w:rsidRPr="00234941">
        <w:rPr>
          <w:rStyle w:val="StyleBoldUnderline"/>
        </w:rPr>
        <w:t>a “balloon effect” where a squeeze on drug smuggling in Mexico has led to a swelling problem in the Caribbean</w:t>
      </w:r>
      <w:r w:rsidRPr="00234941">
        <w:rPr>
          <w:sz w:val="16"/>
        </w:rPr>
        <w:t>. “Essentially, cartels are forever probing for weaknesses and evolving with the times,” he said.</w:t>
      </w:r>
      <w:r w:rsidRPr="00234941">
        <w:rPr>
          <w:sz w:val="12"/>
        </w:rPr>
        <w:t>¶</w:t>
      </w:r>
      <w:r w:rsidRPr="00234941">
        <w:rPr>
          <w:sz w:val="16"/>
        </w:rPr>
        <w:t xml:space="preserve"> </w:t>
      </w:r>
      <w:r w:rsidRPr="00234941">
        <w:rPr>
          <w:rStyle w:val="StyleBoldUnderline"/>
        </w:rPr>
        <w:t>Government efforts</w:t>
      </w:r>
      <w:r w:rsidRPr="00234941">
        <w:rPr>
          <w:sz w:val="16"/>
        </w:rPr>
        <w:t xml:space="preserve"> to clamp down </w:t>
      </w:r>
      <w:r w:rsidRPr="00234941">
        <w:rPr>
          <w:rStyle w:val="StyleBoldUnderline"/>
        </w:rPr>
        <w:t>have been</w:t>
      </w:r>
      <w:r w:rsidRPr="00234941">
        <w:rPr>
          <w:sz w:val="16"/>
        </w:rPr>
        <w:t xml:space="preserve"> dramatic but </w:t>
      </w:r>
      <w:r w:rsidRPr="00234941">
        <w:rPr>
          <w:rStyle w:val="StyleBoldUnderline"/>
        </w:rPr>
        <w:t>ineffective</w:t>
      </w:r>
      <w:r w:rsidRPr="00234941">
        <w:rPr>
          <w:sz w:val="16"/>
        </w:rPr>
        <w:t>. A surge in violent crime in 2011 spurred Trinidad and Tobago to declare a state of emergency, but it only led to a temporary decline.</w:t>
      </w:r>
      <w:r w:rsidRPr="00234941">
        <w:rPr>
          <w:sz w:val="12"/>
        </w:rPr>
        <w:t>¶</w:t>
      </w:r>
      <w:r w:rsidRPr="00234941">
        <w:rPr>
          <w:sz w:val="16"/>
        </w:rPr>
        <w:t xml:space="preserve"> Under US pressure, Jamaica launched a bloody military operation against drug lord Christopher “Dudus” Coke in 2010, arresting and extraditing him to the US, but the local murder rate has kept increasing.</w:t>
      </w:r>
      <w:r w:rsidRPr="00234941">
        <w:rPr>
          <w:sz w:val="12"/>
        </w:rPr>
        <w:t>¶</w:t>
      </w:r>
      <w:r w:rsidRPr="00234941">
        <w:rPr>
          <w:sz w:val="16"/>
        </w:rPr>
        <w:t xml:space="preserve"> </w:t>
      </w:r>
      <w:r w:rsidRPr="00234941">
        <w:rPr>
          <w:rStyle w:val="StyleBoldUnderline"/>
        </w:rPr>
        <w:t>“Governments are incapable and unwilling to tackle the root causes of the problem – lack of job opportunities, socio-economic inequalities and so on</w:t>
      </w:r>
      <w:r w:rsidRPr="00234941">
        <w:rPr>
          <w:sz w:val="16"/>
        </w:rPr>
        <w:t>,” Mr Sachs said. “</w:t>
      </w:r>
      <w:r w:rsidRPr="00234941">
        <w:rPr>
          <w:rStyle w:val="StyleBoldUnderline"/>
        </w:rPr>
        <w:t>Because of the debt situation, even if they wanted to do something, they couldn’t</w:t>
      </w:r>
      <w:r w:rsidRPr="00234941">
        <w:rPr>
          <w:sz w:val="16"/>
        </w:rPr>
        <w:t>.”</w:t>
      </w:r>
    </w:p>
    <w:p w:rsidR="0017728D" w:rsidRPr="00234941" w:rsidRDefault="0017728D" w:rsidP="0017728D">
      <w:pPr>
        <w:rPr>
          <w:sz w:val="16"/>
        </w:rPr>
      </w:pPr>
    </w:p>
    <w:p w:rsidR="0017728D" w:rsidRPr="00234941" w:rsidRDefault="0017728D" w:rsidP="0017728D"/>
    <w:p w:rsidR="001029EC" w:rsidRPr="00234941" w:rsidRDefault="001029EC" w:rsidP="001029EC">
      <w:pPr>
        <w:pStyle w:val="Heading2"/>
        <w:rPr>
          <w:b w:val="0"/>
          <w:bCs w:val="0"/>
        </w:rPr>
      </w:pPr>
      <w:r w:rsidRPr="00234941">
        <w:rPr>
          <w:b w:val="0"/>
          <w:bCs w:val="0"/>
        </w:rPr>
        <w:lastRenderedPageBreak/>
        <w:t>Mex - US Coop Now</w:t>
      </w:r>
    </w:p>
    <w:p w:rsidR="001029EC" w:rsidRPr="00234941" w:rsidRDefault="001029EC" w:rsidP="001029EC"/>
    <w:p w:rsidR="001029EC" w:rsidRPr="00234941" w:rsidRDefault="001029EC" w:rsidP="001029EC">
      <w:pPr>
        <w:rPr>
          <w:b/>
        </w:rPr>
      </w:pPr>
      <w:r w:rsidRPr="00234941">
        <w:rPr>
          <w:b/>
        </w:rPr>
        <w:t>Mexico-US cooperation over the “war on drugs” in the status quo</w:t>
      </w:r>
    </w:p>
    <w:p w:rsidR="001029EC" w:rsidRPr="00234941" w:rsidRDefault="001029EC" w:rsidP="001029EC">
      <w:pPr>
        <w:rPr>
          <w:sz w:val="16"/>
        </w:rPr>
      </w:pPr>
      <w:r w:rsidRPr="00234941">
        <w:rPr>
          <w:b/>
        </w:rPr>
        <w:t>Astorga and Shirk, 10</w:t>
      </w:r>
      <w:r w:rsidRPr="00234941">
        <w:t xml:space="preserve"> </w:t>
      </w:r>
      <w:r w:rsidRPr="00234941">
        <w:rPr>
          <w:sz w:val="16"/>
        </w:rPr>
        <w:t xml:space="preserve">(Luis Astorga is a researcher at the Institute of Social Research at the National Autonomous University of Mexico (UNAM). He is also coordinator of the UNESCO Chair on Economic and Social Transformations Connected with the International Drug Problem;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 He conducts research on Mexican politics, U.S.-Mexican relations, and law enforcement and security along the U.S.-Mexican border. Shirk also directs the Trans-Border Institute, which works to promote greater analysis and understanding of Mexico, U.S.-Mexico relations, and the U.S.-Mexico border region; 1/1/10; “Drug Trafficking Organizations and Counter-Drug Strategies in the U.S.-Mexican Context”; </w:t>
      </w:r>
      <w:hyperlink r:id="rId16" w:history="1">
        <w:r w:rsidRPr="00234941">
          <w:rPr>
            <w:rStyle w:val="Hyperlink"/>
            <w:sz w:val="16"/>
          </w:rPr>
          <w:t>http://usmex.ucsd.edu/assets/024/11632.pdf</w:t>
        </w:r>
      </w:hyperlink>
      <w:r w:rsidRPr="00234941">
        <w:rPr>
          <w:sz w:val="16"/>
        </w:rPr>
        <w:t>) KD</w:t>
      </w:r>
    </w:p>
    <w:p w:rsidR="001029EC" w:rsidRPr="00234941" w:rsidRDefault="001029EC" w:rsidP="001029EC">
      <w:pPr>
        <w:rPr>
          <w:sz w:val="16"/>
        </w:rPr>
      </w:pPr>
      <w:r w:rsidRPr="00234941">
        <w:rPr>
          <w:rStyle w:val="StyleBoldUnderline"/>
        </w:rPr>
        <w:t>In recent years</w:t>
      </w:r>
      <w:r w:rsidRPr="00234941">
        <w:rPr>
          <w:sz w:val="16"/>
        </w:rPr>
        <w:t xml:space="preserve">, however, </w:t>
      </w:r>
      <w:r w:rsidRPr="00234941">
        <w:rPr>
          <w:rStyle w:val="StyleBoldUnderline"/>
        </w:rPr>
        <w:t>Mexico and the United States have engaged in much closer collaboration in counter-drug efforts. Cooperation has advanced significantly on the extradition of criminals, exchange of information, police and legal training, and the sharing of equipment and technology, thanks in large part to high-level diplomacy</w:t>
      </w:r>
      <w:r w:rsidRPr="00234941">
        <w:rPr>
          <w:sz w:val="16"/>
        </w:rPr>
        <w:t>. During U.S. President George Bush’s</w:t>
      </w:r>
      <w:r w:rsidRPr="00234941">
        <w:rPr>
          <w:sz w:val="12"/>
        </w:rPr>
        <w:t xml:space="preserve"> </w:t>
      </w:r>
      <w:r w:rsidRPr="00234941">
        <w:rPr>
          <w:sz w:val="16"/>
        </w:rPr>
        <w:t>2007 goodwill tour of Latin America, conversations with Guatemalan President Oscar Berguer and</w:t>
      </w:r>
      <w:r w:rsidRPr="00234941">
        <w:rPr>
          <w:sz w:val="12"/>
        </w:rPr>
        <w:t xml:space="preserve"> </w:t>
      </w:r>
      <w:r w:rsidRPr="00234941">
        <w:rPr>
          <w:sz w:val="16"/>
        </w:rPr>
        <w:t xml:space="preserve">Felipe Calderón laid the </w:t>
      </w:r>
      <w:r w:rsidRPr="00234941">
        <w:rPr>
          <w:rStyle w:val="StyleBoldUnderline"/>
        </w:rPr>
        <w:t>groundwork for the development of a regional security plan to control</w:t>
      </w:r>
      <w:r w:rsidRPr="00234941">
        <w:rPr>
          <w:rStyle w:val="StyleBoldUnderline"/>
          <w:sz w:val="12"/>
        </w:rPr>
        <w:t xml:space="preserve"> </w:t>
      </w:r>
      <w:r w:rsidRPr="00234941">
        <w:rPr>
          <w:rStyle w:val="StyleBoldUnderline"/>
        </w:rPr>
        <w:t>immigration and combat drugs, arms trafficking, and transnational gangs</w:t>
      </w:r>
      <w:r w:rsidRPr="00234941">
        <w:rPr>
          <w:sz w:val="16"/>
        </w:rPr>
        <w:t>.55 Some elements of this</w:t>
      </w:r>
      <w:r w:rsidRPr="00234941">
        <w:rPr>
          <w:sz w:val="12"/>
        </w:rPr>
        <w:t xml:space="preserve"> </w:t>
      </w:r>
      <w:r w:rsidRPr="00234941">
        <w:rPr>
          <w:sz w:val="16"/>
        </w:rPr>
        <w:t xml:space="preserve">plan developed into what became known as </w:t>
      </w:r>
      <w:r w:rsidRPr="00234941">
        <w:rPr>
          <w:rStyle w:val="StyleBoldUnderline"/>
        </w:rPr>
        <w:t>the Mérida Initiative, a three-year agreement to provide</w:t>
      </w:r>
      <w:r w:rsidRPr="00234941">
        <w:rPr>
          <w:rStyle w:val="StyleBoldUnderline"/>
          <w:sz w:val="12"/>
        </w:rPr>
        <w:t xml:space="preserve"> </w:t>
      </w:r>
      <w:r w:rsidRPr="00234941">
        <w:rPr>
          <w:rStyle w:val="StyleBoldUnderline"/>
        </w:rPr>
        <w:t>U.S. support for Mexican security measures.</w:t>
      </w:r>
      <w:r w:rsidRPr="00234941">
        <w:rPr>
          <w:sz w:val="16"/>
        </w:rPr>
        <w:t xml:space="preserve"> In 2008, the U.S. Congress released the first</w:t>
      </w:r>
      <w:r w:rsidRPr="00234941">
        <w:rPr>
          <w:sz w:val="12"/>
        </w:rPr>
        <w:t xml:space="preserve"> </w:t>
      </w:r>
      <w:r w:rsidRPr="00234941">
        <w:rPr>
          <w:sz w:val="16"/>
        </w:rPr>
        <w:t>installment of $400 million to Mexico, and though U.S. legislators initially delayed the second</w:t>
      </w:r>
      <w:r w:rsidRPr="00234941">
        <w:rPr>
          <w:sz w:val="12"/>
        </w:rPr>
        <w:t xml:space="preserve"> </w:t>
      </w:r>
      <w:r w:rsidRPr="00234941">
        <w:rPr>
          <w:sz w:val="16"/>
        </w:rPr>
        <w:t>installment in 2009 due to concerns about Mexican human rights violations, the Obama</w:t>
      </w:r>
      <w:r w:rsidRPr="00234941">
        <w:rPr>
          <w:sz w:val="12"/>
        </w:rPr>
        <w:t xml:space="preserve"> </w:t>
      </w:r>
      <w:r w:rsidRPr="00234941">
        <w:rPr>
          <w:sz w:val="16"/>
        </w:rPr>
        <w:t xml:space="preserve">administration remained supportive of the policy. </w:t>
      </w:r>
    </w:p>
    <w:p w:rsidR="001029EC" w:rsidRPr="00234941" w:rsidRDefault="001029EC" w:rsidP="001029EC">
      <w:pPr>
        <w:rPr>
          <w:sz w:val="16"/>
        </w:rPr>
      </w:pPr>
    </w:p>
    <w:p w:rsidR="001029EC" w:rsidRPr="00234941" w:rsidRDefault="001029EC" w:rsidP="001029EC">
      <w:pPr>
        <w:pStyle w:val="Heading2"/>
        <w:rPr>
          <w:sz w:val="28"/>
        </w:rPr>
      </w:pPr>
      <w:r w:rsidRPr="00234941">
        <w:rPr>
          <w:sz w:val="28"/>
        </w:rPr>
        <w:lastRenderedPageBreak/>
        <w:t>Mex – Drugs Low</w:t>
      </w:r>
    </w:p>
    <w:p w:rsidR="001029EC" w:rsidRPr="00234941" w:rsidRDefault="001029EC" w:rsidP="001029EC">
      <w:pPr>
        <w:rPr>
          <w:b/>
        </w:rPr>
      </w:pPr>
      <w:r w:rsidRPr="00234941">
        <w:rPr>
          <w:b/>
        </w:rPr>
        <w:t>Capture of the head of the Zetas – the most terrifying cartel – is the first step of Nieto’s plan to reduce drug trafficking</w:t>
      </w:r>
    </w:p>
    <w:p w:rsidR="001029EC" w:rsidRPr="00234941" w:rsidRDefault="001029EC" w:rsidP="001029EC">
      <w:pPr>
        <w:rPr>
          <w:rStyle w:val="StyleStyleBold12pt"/>
        </w:rPr>
      </w:pPr>
      <w:r w:rsidRPr="00234941">
        <w:rPr>
          <w:b/>
        </w:rPr>
        <w:t>AP, 13</w:t>
      </w:r>
      <w:r w:rsidRPr="00234941">
        <w:rPr>
          <w:rStyle w:val="StyleStyleBold12pt"/>
        </w:rPr>
        <w:t xml:space="preserve"> (</w:t>
      </w:r>
      <w:r w:rsidRPr="0083546F">
        <w:rPr>
          <w:rStyle w:val="StyleStyleBold12pt"/>
          <w:b w:val="0"/>
        </w:rPr>
        <w:t>“US federal official: Top leader of Mexico’s brutal Zetas drug cartel captured” Associated Press, Monday, July 15 http://www.washingtonpost.com/world/the_americas/us-federal-official-leader-of-mexicos-zetas-drug-cartel-captured/2013/07/15/85376a4c-edab-11e2-bb32-725c8351a69e_story.html) // czhang</w:t>
      </w:r>
    </w:p>
    <w:p w:rsidR="001029EC" w:rsidRPr="00234941" w:rsidRDefault="001029EC" w:rsidP="001029EC">
      <w:r w:rsidRPr="00234941">
        <w:rPr>
          <w:sz w:val="16"/>
        </w:rPr>
        <w:t xml:space="preserve">MEXICO CITY — Miguel Angel Trevino </w:t>
      </w:r>
      <w:r w:rsidRPr="00234941">
        <w:rPr>
          <w:rStyle w:val="StyleBoldUnderline"/>
        </w:rPr>
        <w:t xml:space="preserve">Morales, the </w:t>
      </w:r>
      <w:r w:rsidRPr="00234941">
        <w:rPr>
          <w:sz w:val="16"/>
        </w:rPr>
        <w:t xml:space="preserve">notoriously brutal </w:t>
      </w:r>
      <w:r w:rsidRPr="00234941">
        <w:rPr>
          <w:rStyle w:val="StyleBoldUnderline"/>
        </w:rPr>
        <w:t>leader of the</w:t>
      </w:r>
      <w:r w:rsidRPr="00234941">
        <w:rPr>
          <w:sz w:val="16"/>
        </w:rPr>
        <w:t xml:space="preserve"> feared </w:t>
      </w:r>
      <w:r w:rsidRPr="00234941">
        <w:rPr>
          <w:rStyle w:val="StyleBoldUnderline"/>
        </w:rPr>
        <w:t>Zetas</w:t>
      </w:r>
      <w:r w:rsidRPr="00234941">
        <w:rPr>
          <w:sz w:val="16"/>
        </w:rPr>
        <w:t xml:space="preserve"> drug </w:t>
      </w:r>
      <w:r w:rsidRPr="00234941">
        <w:rPr>
          <w:rStyle w:val="StyleBoldUnderline"/>
        </w:rPr>
        <w:t>cartel</w:t>
      </w:r>
      <w:r w:rsidRPr="00234941">
        <w:rPr>
          <w:sz w:val="16"/>
        </w:rPr>
        <w:t xml:space="preserve">, </w:t>
      </w:r>
      <w:r w:rsidRPr="00234941">
        <w:rPr>
          <w:rStyle w:val="StyleBoldUnderline"/>
        </w:rPr>
        <w:t>has been captured in the first major blow against an organized crime leader by a Mexican administration struggling to drive down persistently high levels of violence</w:t>
      </w:r>
      <w:r w:rsidRPr="00234941">
        <w:rPr>
          <w:sz w:val="16"/>
        </w:rPr>
        <w:t>, a U.S. federal official confirmed.</w:t>
      </w:r>
      <w:r w:rsidRPr="00234941">
        <w:rPr>
          <w:sz w:val="12"/>
        </w:rPr>
        <w:t>¶</w:t>
      </w:r>
      <w:r w:rsidRPr="00234941">
        <w:rPr>
          <w:sz w:val="16"/>
        </w:rPr>
        <w:t xml:space="preserve"> Trevino </w:t>
      </w:r>
      <w:r w:rsidRPr="00234941">
        <w:rPr>
          <w:rStyle w:val="StyleBoldUnderline"/>
        </w:rPr>
        <w:t>Morales</w:t>
      </w:r>
      <w:r w:rsidRPr="00234941">
        <w:rPr>
          <w:sz w:val="16"/>
        </w:rPr>
        <w:t xml:space="preserve">, known as “Z-40,” </w:t>
      </w:r>
      <w:r w:rsidRPr="00234941">
        <w:rPr>
          <w:rStyle w:val="StyleBoldUnderline"/>
        </w:rPr>
        <w:t>was captured by Mexican Marines</w:t>
      </w:r>
      <w:r w:rsidRPr="00234941">
        <w:rPr>
          <w:sz w:val="16"/>
        </w:rPr>
        <w:t xml:space="preserve"> in Nuevo Laredo, the Mexican media reported. The U.S. official who confirmed the media reports was not authorized to speak to the press and asked not to be identified.</w:t>
      </w:r>
      <w:r w:rsidRPr="00234941">
        <w:rPr>
          <w:sz w:val="12"/>
        </w:rPr>
        <w:t>¶</w:t>
      </w:r>
      <w:r w:rsidRPr="00234941">
        <w:rPr>
          <w:sz w:val="16"/>
        </w:rPr>
        <w:t xml:space="preserve"> </w:t>
      </w:r>
      <w:r w:rsidRPr="00234941">
        <w:rPr>
          <w:rStyle w:val="StyleBoldUnderline"/>
        </w:rPr>
        <w:t>Trevino’s capture removes the leader of a corps of special forces defectors who splintered off into their own cartel and spread across Mexico, expanding from drug dealing into extortion and human trafficking.</w:t>
      </w:r>
      <w:r w:rsidRPr="00234941">
        <w:rPr>
          <w:rStyle w:val="StyleBoldUnderline"/>
          <w:sz w:val="12"/>
        </w:rPr>
        <w:t>¶</w:t>
      </w:r>
      <w:r w:rsidRPr="00234941">
        <w:rPr>
          <w:sz w:val="16"/>
        </w:rPr>
        <w:t xml:space="preserve"> Along the way, </w:t>
      </w:r>
      <w:r w:rsidRPr="00234941">
        <w:rPr>
          <w:rStyle w:val="StyleBoldUnderline"/>
        </w:rPr>
        <w:t>the Zetas authored some of the worst atrocities of Mexico’s drug war</w:t>
      </w:r>
      <w:r w:rsidRPr="00234941">
        <w:rPr>
          <w:sz w:val="16"/>
        </w:rPr>
        <w:t xml:space="preserve">, slaughtering dozens, leaving their bodies on display and </w:t>
      </w:r>
      <w:r w:rsidRPr="00234941">
        <w:rPr>
          <w:rStyle w:val="StyleBoldUnderline"/>
        </w:rPr>
        <w:t>gaining a reputation as perhaps the most terrifying of the country’s numerous ruthless cartels.</w:t>
      </w:r>
      <w:r w:rsidRPr="00234941">
        <w:rPr>
          <w:rStyle w:val="StyleBoldUnderline"/>
          <w:sz w:val="12"/>
        </w:rPr>
        <w:t>¶</w:t>
      </w:r>
      <w:r w:rsidRPr="00234941">
        <w:rPr>
          <w:sz w:val="16"/>
        </w:rPr>
        <w:t xml:space="preserve"> </w:t>
      </w:r>
      <w:r w:rsidRPr="00234941">
        <w:rPr>
          <w:rStyle w:val="StyleBoldUnderline"/>
        </w:rPr>
        <w:t>The capture</w:t>
      </w:r>
      <w:r w:rsidRPr="00234941">
        <w:rPr>
          <w:sz w:val="16"/>
        </w:rPr>
        <w:t xml:space="preserve"> of Trevino Morales </w:t>
      </w:r>
      <w:r w:rsidRPr="00234941">
        <w:rPr>
          <w:rStyle w:val="StyleBoldUnderline"/>
        </w:rPr>
        <w:t>is a public-relations victory</w:t>
      </w:r>
      <w:r w:rsidRPr="00234941">
        <w:rPr>
          <w:sz w:val="16"/>
        </w:rPr>
        <w:t xml:space="preserve"> </w:t>
      </w:r>
      <w:r w:rsidRPr="00234941">
        <w:rPr>
          <w:rStyle w:val="StyleBoldUnderline"/>
        </w:rPr>
        <w:t>for</w:t>
      </w:r>
      <w:r w:rsidRPr="00234941">
        <w:rPr>
          <w:sz w:val="16"/>
        </w:rPr>
        <w:t xml:space="preserve"> President Enrique Pena </w:t>
      </w:r>
      <w:r w:rsidRPr="00234941">
        <w:rPr>
          <w:rStyle w:val="StyleBoldUnderline"/>
        </w:rPr>
        <w:t>Nieto, who</w:t>
      </w:r>
      <w:r w:rsidRPr="00234941">
        <w:rPr>
          <w:sz w:val="16"/>
        </w:rPr>
        <w:t xml:space="preserve"> came into office promising to drive down levels of homicide, extortion and kidnapping but </w:t>
      </w:r>
      <w:r w:rsidRPr="00234941">
        <w:rPr>
          <w:rStyle w:val="StyleBoldUnderline"/>
        </w:rPr>
        <w:t>has struggled to make a credible dent in crime figures</w:t>
      </w:r>
      <w:r w:rsidRPr="00234941">
        <w:rPr>
          <w:sz w:val="16"/>
        </w:rPr>
        <w:t>.</w:t>
      </w:r>
    </w:p>
    <w:p w:rsidR="001029EC" w:rsidRPr="00234941" w:rsidRDefault="001029EC" w:rsidP="001029EC"/>
    <w:p w:rsidR="00683A11" w:rsidRPr="00234941" w:rsidRDefault="00683A11" w:rsidP="00683A11">
      <w:pPr>
        <w:rPr>
          <w:b/>
        </w:rPr>
      </w:pPr>
      <w:r w:rsidRPr="00234941">
        <w:rPr>
          <w:b/>
        </w:rPr>
        <w:t>Mexico is no longer the global hotspot for drugs – Honduras and Central America</w:t>
      </w:r>
    </w:p>
    <w:p w:rsidR="00683A11" w:rsidRPr="00234941" w:rsidRDefault="00683A11" w:rsidP="00683A11">
      <w:pPr>
        <w:rPr>
          <w:rStyle w:val="StyleStyleBold12pt"/>
        </w:rPr>
      </w:pPr>
      <w:r w:rsidRPr="00234941">
        <w:rPr>
          <w:b/>
        </w:rPr>
        <w:t>Tico Times, 12</w:t>
      </w:r>
      <w:r w:rsidRPr="00234941">
        <w:t xml:space="preserve"> Central America's leading English-language news source</w:t>
      </w:r>
      <w:r w:rsidRPr="00234941">
        <w:rPr>
          <w:rStyle w:val="StyleStyleBold12pt"/>
        </w:rPr>
        <w:t xml:space="preserve"> </w:t>
      </w:r>
      <w:r w:rsidRPr="0083546F">
        <w:rPr>
          <w:rStyle w:val="StyleStyleBold12pt"/>
          <w:b w:val="0"/>
        </w:rPr>
        <w:t>(“Central America replaces Mexico as front line for drug trafficking, UN says” http://www.ticotimes.net/More-news/News-Briefs/Central-America-replaces-Mexico-as-front-line-for-drug-trafficking-UN-says_Sunday-September-30-2012 Tico Times) // czhang</w:t>
      </w:r>
    </w:p>
    <w:p w:rsidR="00683A11" w:rsidRPr="00234941" w:rsidRDefault="00683A11" w:rsidP="00683A11">
      <w:r w:rsidRPr="00234941">
        <w:rPr>
          <w:rStyle w:val="StyleBoldUnderline"/>
        </w:rPr>
        <w:t>Central America is replacing Mexico as the top front for drug trafficking from South America to the United States</w:t>
      </w:r>
      <w:r w:rsidRPr="00234941">
        <w:rPr>
          <w:sz w:val="16"/>
        </w:rPr>
        <w:t>. The change is inciting an increase in regional violence, according to a report by the United Nations Office on Drugs and Crime.</w:t>
      </w:r>
      <w:r w:rsidRPr="00234941">
        <w:rPr>
          <w:sz w:val="12"/>
        </w:rPr>
        <w:t>¶</w:t>
      </w:r>
      <w:r w:rsidRPr="00234941">
        <w:rPr>
          <w:sz w:val="16"/>
        </w:rPr>
        <w:t xml:space="preserve"> "</w:t>
      </w:r>
      <w:r w:rsidRPr="00234941">
        <w:rPr>
          <w:rStyle w:val="StyleBoldUnderline"/>
        </w:rPr>
        <w:t>The implementation of the Mexican security strategy (beginning in 2006) increased the importance of Central American links (with the traffickers) that had begun many years ago</w:t>
      </w:r>
      <w:r w:rsidRPr="00234941">
        <w:rPr>
          <w:sz w:val="16"/>
        </w:rPr>
        <w:t xml:space="preserve">," said the study released last week. </w:t>
      </w:r>
      <w:r w:rsidRPr="00234941">
        <w:rPr>
          <w:rStyle w:val="StyleBoldUnderline"/>
        </w:rPr>
        <w:t>The study cites a</w:t>
      </w:r>
      <w:r w:rsidRPr="00234941">
        <w:rPr>
          <w:sz w:val="16"/>
        </w:rPr>
        <w:t>n increase of direct major drug shipments from Central</w:t>
      </w:r>
      <w:r w:rsidRPr="00234941">
        <w:rPr>
          <w:sz w:val="12"/>
        </w:rPr>
        <w:t>¶</w:t>
      </w:r>
      <w:r w:rsidRPr="00234941">
        <w:rPr>
          <w:sz w:val="16"/>
        </w:rPr>
        <w:t xml:space="preserve"> America to the United States and a </w:t>
      </w:r>
      <w:r w:rsidRPr="00234941">
        <w:rPr>
          <w:rStyle w:val="StyleBoldUnderline"/>
        </w:rPr>
        <w:t>decrease in shipments from Mexico to the United States.</w:t>
      </w:r>
      <w:r w:rsidRPr="00234941">
        <w:rPr>
          <w:rStyle w:val="StyleBoldUnderline"/>
          <w:sz w:val="12"/>
        </w:rPr>
        <w:t xml:space="preserve">¶ </w:t>
      </w:r>
      <w:r w:rsidRPr="00234941">
        <w:rPr>
          <w:sz w:val="16"/>
        </w:rPr>
        <w:t>Drug trafficking has undoubtedly contributed to the increase of violence in Central America, which has reached "extreme" levels, the study said.</w:t>
      </w:r>
      <w:r w:rsidRPr="00234941">
        <w:rPr>
          <w:sz w:val="12"/>
        </w:rPr>
        <w:t>¶</w:t>
      </w:r>
      <w:r w:rsidRPr="00234941">
        <w:rPr>
          <w:sz w:val="16"/>
        </w:rPr>
        <w:t xml:space="preserve"> However it notes that gangs or "maras" remain a major cause of violent deaths in urban parts of the region.</w:t>
      </w:r>
      <w:r w:rsidRPr="00234941">
        <w:rPr>
          <w:sz w:val="12"/>
        </w:rPr>
        <w:t>¶</w:t>
      </w:r>
      <w:r w:rsidRPr="00234941">
        <w:rPr>
          <w:sz w:val="16"/>
        </w:rPr>
        <w:t xml:space="preserve"> </w:t>
      </w:r>
      <w:r w:rsidRPr="00234941">
        <w:rPr>
          <w:rStyle w:val="StyleBoldUnderline"/>
        </w:rPr>
        <w:t>Honduras maintains the highest homicide rate in the world with 92 killed per 100,000 in 2011</w:t>
      </w:r>
      <w:r w:rsidRPr="00234941">
        <w:rPr>
          <w:sz w:val="16"/>
        </w:rPr>
        <w:t>. El Salvador has a homicide rate of 69 per 100,000 citizens and Guatemala has a rate of 39 murders per 100,000. Costa Rica has the lowest homicide rate on the isthmus with 10.3 murders per 100,000. For comparison, the United States homicide rate was 4.2 per 100,000 in 2010, according to the most recent statistics.</w:t>
      </w:r>
      <w:r w:rsidRPr="00234941">
        <w:rPr>
          <w:sz w:val="12"/>
        </w:rPr>
        <w:t>¶</w:t>
      </w:r>
      <w:r w:rsidRPr="00234941">
        <w:rPr>
          <w:sz w:val="16"/>
        </w:rPr>
        <w:t xml:space="preserve"> According to the UNODC, Central American countries play a key role in the transit of cocaine from South America, but "</w:t>
      </w:r>
      <w:r w:rsidRPr="00234941">
        <w:rPr>
          <w:rStyle w:val="StyleBoldUnderline"/>
        </w:rPr>
        <w:t>Honduras is now the most popular entry point for cocaine."</w:t>
      </w:r>
      <w:r w:rsidRPr="00234941">
        <w:rPr>
          <w:rStyle w:val="StyleBoldUnderline"/>
          <w:sz w:val="12"/>
        </w:rPr>
        <w:t>¶</w:t>
      </w:r>
      <w:r w:rsidRPr="00234941">
        <w:rPr>
          <w:sz w:val="16"/>
        </w:rPr>
        <w:t xml:space="preserve"> "Approximately </w:t>
      </w:r>
      <w:r w:rsidRPr="00234941">
        <w:rPr>
          <w:rStyle w:val="StyleBoldUnderline"/>
        </w:rPr>
        <w:t>65 of the 80 tons transported by air toward the United States lands in Honduras,"</w:t>
      </w:r>
      <w:r w:rsidRPr="00234941">
        <w:rPr>
          <w:sz w:val="16"/>
        </w:rPr>
        <w:t xml:space="preserve"> where authorities found 62 secret airstrips between February and March 2012.</w:t>
      </w:r>
      <w:r w:rsidRPr="00234941">
        <w:rPr>
          <w:sz w:val="12"/>
        </w:rPr>
        <w:t>¶</w:t>
      </w:r>
      <w:r w:rsidRPr="00234941">
        <w:rPr>
          <w:sz w:val="16"/>
        </w:rPr>
        <w:t xml:space="preserve"> The activity of drug trafficking in that country increased "dramatically" after the 2009 coup against former President Manuel Zelaya, as "law enforcement fell into disarray, resources were diverted to maintaining order, and counternarcotics assistance from the United States was suspended," the report adds.</w:t>
      </w:r>
      <w:r w:rsidRPr="00234941">
        <w:rPr>
          <w:sz w:val="12"/>
        </w:rPr>
        <w:t>¶</w:t>
      </w:r>
      <w:r w:rsidRPr="00234941">
        <w:rPr>
          <w:sz w:val="16"/>
        </w:rPr>
        <w:t xml:space="preserve"> The </w:t>
      </w:r>
      <w:r w:rsidRPr="00234941">
        <w:rPr>
          <w:rStyle w:val="StyleBoldUnderline"/>
        </w:rPr>
        <w:t xml:space="preserve">Mexican drug cartel Los Zetas </w:t>
      </w:r>
      <w:r w:rsidRPr="00234941">
        <w:rPr>
          <w:sz w:val="16"/>
        </w:rPr>
        <w:t>has expanded its presence into Guatemala, by operating in local cells made up of ex-members of elite military corps.</w:t>
      </w:r>
      <w:r w:rsidRPr="00234941">
        <w:rPr>
          <w:sz w:val="12"/>
        </w:rPr>
        <w:t>¶</w:t>
      </w:r>
      <w:r w:rsidRPr="00234941">
        <w:rPr>
          <w:sz w:val="16"/>
        </w:rPr>
        <w:t xml:space="preserve"> "It is said that Los Zetas </w:t>
      </w:r>
      <w:r w:rsidRPr="00234941">
        <w:rPr>
          <w:rStyle w:val="StyleBoldUnderline"/>
        </w:rPr>
        <w:t>traveled to Guatemala</w:t>
      </w:r>
      <w:r w:rsidRPr="00234941">
        <w:rPr>
          <w:sz w:val="16"/>
        </w:rPr>
        <w:t xml:space="preserve"> and created a local faction around 2008. Since then</w:t>
      </w:r>
      <w:r w:rsidRPr="00234941">
        <w:rPr>
          <w:rStyle w:val="StyleBoldUnderline"/>
        </w:rPr>
        <w:t xml:space="preserve">, the group has played a prominent role in the violence in that country," </w:t>
      </w:r>
      <w:r w:rsidRPr="00234941">
        <w:rPr>
          <w:sz w:val="16"/>
        </w:rPr>
        <w:t>the UNODC report said.</w:t>
      </w:r>
      <w:r w:rsidRPr="00234941">
        <w:rPr>
          <w:sz w:val="12"/>
        </w:rPr>
        <w:t>¶</w:t>
      </w:r>
      <w:r w:rsidRPr="00234941">
        <w:rPr>
          <w:sz w:val="16"/>
        </w:rPr>
        <w:t xml:space="preserve"> In 2010, 330 tons of cocaine entered Guatemala for the United States, according to official U.S. figures cited in the report.</w:t>
      </w:r>
      <w:r w:rsidRPr="00234941">
        <w:rPr>
          <w:sz w:val="12"/>
        </w:rPr>
        <w:t>¶</w:t>
      </w:r>
      <w:r w:rsidRPr="00234941">
        <w:rPr>
          <w:sz w:val="16"/>
        </w:rPr>
        <w:t xml:space="preserve"> As for El Salvador, authorities say minimal cocaine passes through the country, which is confirmed by "radar data suggesting very few shipments go directly from South America to El Salvador."</w:t>
      </w:r>
      <w:r w:rsidRPr="00234941">
        <w:rPr>
          <w:sz w:val="12"/>
        </w:rPr>
        <w:t>¶</w:t>
      </w:r>
      <w:r w:rsidRPr="00234941">
        <w:rPr>
          <w:sz w:val="16"/>
        </w:rPr>
        <w:t xml:space="preserve"> However, the official figures could be underestimating the size of the cocaine flow, the report added.</w:t>
      </w:r>
      <w:r w:rsidRPr="00234941">
        <w:rPr>
          <w:sz w:val="12"/>
        </w:rPr>
        <w:t>¶</w:t>
      </w:r>
      <w:r w:rsidRPr="00234941">
        <w:rPr>
          <w:sz w:val="16"/>
        </w:rPr>
        <w:t xml:space="preserve"> </w:t>
      </w:r>
      <w:r w:rsidRPr="00234941">
        <w:rPr>
          <w:rStyle w:val="StyleBoldUnderline"/>
        </w:rPr>
        <w:t>Drug trafficking from Costa Rica, Nicaragua and Panama</w:t>
      </w:r>
      <w:r w:rsidRPr="00234941">
        <w:rPr>
          <w:sz w:val="16"/>
        </w:rPr>
        <w:t xml:space="preserve">, while still minor compared to Honduras or Guatemala, </w:t>
      </w:r>
      <w:r w:rsidRPr="00234941">
        <w:rPr>
          <w:rStyle w:val="StyleBoldUnderline"/>
        </w:rPr>
        <w:t>also has increased "significantly" in the past years, the</w:t>
      </w:r>
      <w:r w:rsidRPr="00234941">
        <w:rPr>
          <w:sz w:val="16"/>
        </w:rPr>
        <w:t xml:space="preserve"> document said.</w:t>
      </w:r>
    </w:p>
    <w:p w:rsidR="00683A11" w:rsidRPr="00234941" w:rsidRDefault="00683A11" w:rsidP="00683A11">
      <w:pPr>
        <w:rPr>
          <w:sz w:val="16"/>
        </w:rPr>
      </w:pPr>
    </w:p>
    <w:p w:rsidR="001029EC" w:rsidRPr="00234941" w:rsidRDefault="001029EC" w:rsidP="001029EC"/>
    <w:p w:rsidR="001029EC" w:rsidRPr="00234941" w:rsidRDefault="001029EC" w:rsidP="001029EC">
      <w:pPr>
        <w:pStyle w:val="Heading2"/>
        <w:rPr>
          <w:b w:val="0"/>
          <w:bCs w:val="0"/>
        </w:rPr>
      </w:pPr>
      <w:r w:rsidRPr="00234941">
        <w:rPr>
          <w:b w:val="0"/>
          <w:bCs w:val="0"/>
        </w:rPr>
        <w:lastRenderedPageBreak/>
        <w:t>Mex – Drugs High</w:t>
      </w:r>
    </w:p>
    <w:p w:rsidR="001029EC" w:rsidRPr="00234941" w:rsidRDefault="001029EC" w:rsidP="001029EC">
      <w:pPr>
        <w:rPr>
          <w:rStyle w:val="StyleBoldUnderline"/>
          <w:b/>
          <w:bCs w:val="0"/>
          <w:u w:val="none"/>
        </w:rPr>
      </w:pPr>
      <w:r w:rsidRPr="00234941">
        <w:rPr>
          <w:rStyle w:val="StyleBoldUnderline"/>
          <w:b/>
          <w:bCs w:val="0"/>
          <w:u w:val="none"/>
        </w:rPr>
        <w:t xml:space="preserve">Mexican drug abuse is soaring  </w:t>
      </w:r>
    </w:p>
    <w:p w:rsidR="001029EC" w:rsidRPr="00234941" w:rsidRDefault="001029EC" w:rsidP="001029EC">
      <w:pPr>
        <w:rPr>
          <w:rStyle w:val="StyleStyleBold12pt"/>
        </w:rPr>
      </w:pPr>
      <w:r w:rsidRPr="00234941">
        <w:rPr>
          <w:b/>
        </w:rPr>
        <w:t>Villagran, 13</w:t>
      </w:r>
      <w:r w:rsidRPr="00234941">
        <w:t xml:space="preserve"> correspondent for CS Monitor</w:t>
      </w:r>
      <w:r w:rsidRPr="00234941">
        <w:rPr>
          <w:rStyle w:val="StyleStyleBold12pt"/>
        </w:rPr>
        <w:t xml:space="preserve"> </w:t>
      </w:r>
      <w:r w:rsidRPr="0083546F">
        <w:rPr>
          <w:rStyle w:val="StyleStyleBold12pt"/>
          <w:b w:val="0"/>
        </w:rPr>
        <w:t>(Laura, Jan 25, 2013, “As Mexico's traffickers ship drugs north, they leave addicts in their wake” http://www.csmonitor.com/World/Americas/2013/0125/As-Mexico-s-traffickers-ship-drugs-north-they-leave-addicts-in-their-wake) // czhang</w:t>
      </w:r>
    </w:p>
    <w:p w:rsidR="001029EC" w:rsidRPr="00234941" w:rsidRDefault="001029EC" w:rsidP="001029EC">
      <w:pPr>
        <w:rPr>
          <w:rStyle w:val="StyleBoldUnderline"/>
          <w:sz w:val="16"/>
        </w:rPr>
      </w:pPr>
      <w:r w:rsidRPr="00234941">
        <w:rPr>
          <w:rStyle w:val="StyleBoldUnderline"/>
        </w:rPr>
        <w:t>Exponential growth in the trafficking of drugs through Mexico</w:t>
      </w:r>
      <w:r w:rsidRPr="00234941">
        <w:rPr>
          <w:rStyle w:val="StyleBoldUnderline"/>
          <w:sz w:val="16"/>
        </w:rPr>
        <w:t xml:space="preserve"> – </w:t>
      </w:r>
      <w:r w:rsidRPr="001D4E09">
        <w:rPr>
          <w:sz w:val="16"/>
        </w:rPr>
        <w:t xml:space="preserve">destined for the large consumer market to the north </w:t>
      </w:r>
      <w:r w:rsidRPr="00234941">
        <w:rPr>
          <w:rStyle w:val="StyleBoldUnderline"/>
          <w:sz w:val="16"/>
        </w:rPr>
        <w:t xml:space="preserve">– </w:t>
      </w:r>
      <w:r w:rsidRPr="00234941">
        <w:rPr>
          <w:rStyle w:val="StyleBoldUnderline"/>
        </w:rPr>
        <w:t>is leaving a growing number of addicts in its wake.</w:t>
      </w:r>
      <w:r w:rsidR="001D4E09" w:rsidRPr="001D4E09">
        <w:rPr>
          <w:rStyle w:val="StyleBoldUnderline"/>
          <w:sz w:val="12"/>
          <w:u w:val="none"/>
        </w:rPr>
        <w:t>¶</w:t>
      </w:r>
      <w:r w:rsidRPr="00234941">
        <w:rPr>
          <w:rStyle w:val="StyleBoldUnderline"/>
          <w:sz w:val="12"/>
        </w:rPr>
        <w:t xml:space="preserve"> </w:t>
      </w:r>
      <w:r w:rsidRPr="001D4E09">
        <w:rPr>
          <w:sz w:val="16"/>
        </w:rPr>
        <w:t>Heroin, crack cocaine, and methamphetamines were once unheard of in Mexico, but today rehabilitation centers are filled with addicts</w:t>
      </w:r>
      <w:r w:rsidRPr="00234941">
        <w:rPr>
          <w:rStyle w:val="StyleBoldUnderline"/>
          <w:sz w:val="16"/>
        </w:rPr>
        <w:t xml:space="preserve">. </w:t>
      </w:r>
      <w:r w:rsidRPr="00234941">
        <w:rPr>
          <w:rStyle w:val="StyleBoldUnderline"/>
        </w:rPr>
        <w:t>Being the top supplier of illegal drugs to the US has made Mexico a consumer nation, too, as cartels have sought to expand the local market over the past decade.</w:t>
      </w:r>
      <w:r w:rsidR="001D4E09" w:rsidRPr="001D4E09">
        <w:rPr>
          <w:rStyle w:val="StyleBoldUnderline"/>
          <w:sz w:val="12"/>
          <w:u w:val="none"/>
        </w:rPr>
        <w:t>¶</w:t>
      </w:r>
      <w:r w:rsidRPr="00234941">
        <w:rPr>
          <w:rStyle w:val="StyleBoldUnderline"/>
          <w:sz w:val="12"/>
        </w:rPr>
        <w:t xml:space="preserve"> </w:t>
      </w:r>
      <w:r w:rsidRPr="00234941">
        <w:rPr>
          <w:rStyle w:val="StyleBoldUnderline"/>
        </w:rPr>
        <w:t>Illegal drug use in Mexico</w:t>
      </w:r>
      <w:r w:rsidRPr="00234941">
        <w:rPr>
          <w:rStyle w:val="StyleBoldUnderline"/>
          <w:sz w:val="16"/>
        </w:rPr>
        <w:t xml:space="preserve"> – </w:t>
      </w:r>
      <w:r w:rsidRPr="001D4E09">
        <w:rPr>
          <w:sz w:val="16"/>
        </w:rPr>
        <w:t>still well below levels in the United States –</w:t>
      </w:r>
      <w:r w:rsidRPr="00234941">
        <w:rPr>
          <w:rStyle w:val="StyleBoldUnderline"/>
          <w:sz w:val="16"/>
        </w:rPr>
        <w:t xml:space="preserve"> </w:t>
      </w:r>
      <w:r w:rsidRPr="00234941">
        <w:rPr>
          <w:rStyle w:val="StyleBoldUnderline"/>
        </w:rPr>
        <w:t>rose 87 percent between 2002 and 2011,</w:t>
      </w:r>
      <w:r w:rsidRPr="00234941">
        <w:rPr>
          <w:rStyle w:val="StyleBoldUnderline"/>
          <w:sz w:val="16"/>
        </w:rPr>
        <w:t xml:space="preserve"> </w:t>
      </w:r>
      <w:r w:rsidRPr="001D4E09">
        <w:rPr>
          <w:sz w:val="16"/>
        </w:rPr>
        <w:t>according to the latest national survey of addictions. In the survey, 1.5 percent of respondents reported having consumed illegal substances in the previous year, compared with 0.8 percent in 2002. And drug rehabilitation professionals caution that</w:t>
      </w:r>
      <w:r w:rsidRPr="00234941">
        <w:rPr>
          <w:rStyle w:val="StyleBoldUnderline"/>
          <w:sz w:val="16"/>
        </w:rPr>
        <w:t xml:space="preserve"> </w:t>
      </w:r>
      <w:r w:rsidRPr="00234941">
        <w:rPr>
          <w:rStyle w:val="StyleBoldUnderline"/>
        </w:rPr>
        <w:t>higher levels of use may exist, given that the data is self-reported</w:t>
      </w:r>
      <w:r w:rsidRPr="00234941">
        <w:rPr>
          <w:rStyle w:val="StyleBoldUnderline"/>
          <w:sz w:val="16"/>
        </w:rPr>
        <w:t xml:space="preserve">. </w:t>
      </w:r>
      <w:r w:rsidRPr="001D4E09">
        <w:rPr>
          <w:rStyle w:val="StyleBoldUnderline"/>
          <w:sz w:val="16"/>
          <w:u w:val="none"/>
        </w:rPr>
        <w:t>They also note that an alarming increase in drug use among women and adolescents between 2002 and 2008 has persisted, although the survey suggests overall illegal drug use has plateaued since 2008.</w:t>
      </w:r>
      <w:r w:rsidRPr="001D4E09">
        <w:rPr>
          <w:sz w:val="16"/>
        </w:rPr>
        <w:t xml:space="preserve"> </w:t>
      </w:r>
      <w:r w:rsidRPr="001D4E09">
        <w:rPr>
          <w:rStyle w:val="StyleBoldUnderline"/>
          <w:sz w:val="16"/>
          <w:u w:val="none"/>
        </w:rPr>
        <w:t>“The reality is that … in the organizations and institutions that work directly with this population, we see that [addiction] is on the rise, and that the adolescents who come here are younger and younger,” says Blanca Ferreyra, who coordinates addiction treatments at the Love Life Foundation, a Mexico City nonprofit. “By 14 years old, they’ve got a two- or three-year-old addiction.”</w:t>
      </w:r>
      <w:r w:rsidR="001D4E09" w:rsidRPr="001D4E09">
        <w:rPr>
          <w:rStyle w:val="StyleBoldUnderline"/>
          <w:sz w:val="12"/>
          <w:u w:val="none"/>
        </w:rPr>
        <w:t>¶</w:t>
      </w:r>
      <w:r w:rsidRPr="001D4E09">
        <w:rPr>
          <w:rStyle w:val="StyleBoldUnderline"/>
          <w:sz w:val="16"/>
          <w:u w:val="none"/>
        </w:rPr>
        <w:t xml:space="preserve"> </w:t>
      </w:r>
    </w:p>
    <w:p w:rsidR="001029EC" w:rsidRDefault="001029EC" w:rsidP="001029EC">
      <w:pPr>
        <w:rPr>
          <w:rStyle w:val="StyleBoldUnderline"/>
          <w:sz w:val="16"/>
        </w:rPr>
      </w:pPr>
    </w:p>
    <w:p w:rsidR="001029EC" w:rsidRPr="00234941" w:rsidRDefault="001029EC" w:rsidP="001029EC"/>
    <w:p w:rsidR="001029EC" w:rsidRPr="00234941" w:rsidRDefault="00683A11" w:rsidP="001029EC">
      <w:pPr>
        <w:pStyle w:val="Heading2"/>
        <w:rPr>
          <w:b w:val="0"/>
          <w:bCs w:val="0"/>
        </w:rPr>
      </w:pPr>
      <w:r w:rsidRPr="00234941">
        <w:rPr>
          <w:b w:val="0"/>
          <w:bCs w:val="0"/>
        </w:rPr>
        <w:lastRenderedPageBreak/>
        <w:t>At: Crime Rates Prove</w:t>
      </w:r>
    </w:p>
    <w:p w:rsidR="00683A11" w:rsidRPr="00234941" w:rsidRDefault="00683A11" w:rsidP="00683A11">
      <w:pPr>
        <w:rPr>
          <w:b/>
        </w:rPr>
      </w:pPr>
      <w:r w:rsidRPr="00234941">
        <w:rPr>
          <w:b/>
        </w:rPr>
        <w:t>Crime rate does not correlate with illegal drug trade – no incentive for violence but still high rates</w:t>
      </w:r>
    </w:p>
    <w:p w:rsidR="00683A11" w:rsidRPr="00234941" w:rsidRDefault="00683A11" w:rsidP="00683A11">
      <w:pPr>
        <w:rPr>
          <w:rStyle w:val="StyleStyleBold12pt"/>
        </w:rPr>
      </w:pPr>
      <w:r w:rsidRPr="00234941">
        <w:rPr>
          <w:b/>
        </w:rPr>
        <w:t>Flannery, 13</w:t>
      </w:r>
      <w:r w:rsidRPr="00234941">
        <w:t xml:space="preserve"> writer for Forbes Magazine, about Latin American companies and political risk</w:t>
      </w:r>
      <w:r w:rsidRPr="00234941">
        <w:rPr>
          <w:rStyle w:val="StyleStyleBold12pt"/>
        </w:rPr>
        <w:t xml:space="preserve"> </w:t>
      </w:r>
      <w:r w:rsidRPr="0083546F">
        <w:rPr>
          <w:rStyle w:val="StyleStyleBold12pt"/>
          <w:b w:val="0"/>
        </w:rPr>
        <w:t>(Nathaniel Parish, “Investor Insight: Is Mexico's Drug War Doomed To Failure? 6/24/13 http://www.forbes.com/sites/nathanielparishflannery/2013/06/24/investor-insight-is-mexicos-drugwar-doomed-to-failure/) // czhang</w:t>
      </w:r>
    </w:p>
    <w:p w:rsidR="00683A11" w:rsidRPr="00234941" w:rsidRDefault="00683A11" w:rsidP="00683A11">
      <w:r w:rsidRPr="00234941">
        <w:rPr>
          <w:sz w:val="16"/>
        </w:rPr>
        <w:t xml:space="preserve">Overall, </w:t>
      </w:r>
      <w:r w:rsidRPr="00234941">
        <w:rPr>
          <w:rStyle w:val="StyleBoldUnderline"/>
        </w:rPr>
        <w:t>crime rates have fallen even though the retail market for drugs such as marijuana, amphetamines, and cocaine continues to function</w:t>
      </w:r>
      <w:r w:rsidRPr="00234941">
        <w:rPr>
          <w:sz w:val="16"/>
        </w:rPr>
        <w:t xml:space="preserve">. </w:t>
      </w:r>
      <w:r w:rsidRPr="00234941">
        <w:rPr>
          <w:rStyle w:val="StyleBoldUnderline"/>
        </w:rPr>
        <w:t>Local authorities</w:t>
      </w:r>
      <w:r w:rsidRPr="00234941">
        <w:rPr>
          <w:sz w:val="16"/>
        </w:rPr>
        <w:t xml:space="preserve"> appear to </w:t>
      </w:r>
      <w:r w:rsidRPr="00234941">
        <w:rPr>
          <w:rStyle w:val="StyleBoldUnderline"/>
        </w:rPr>
        <w:t xml:space="preserve">tolerate the presence of drug dealers </w:t>
      </w:r>
      <w:r w:rsidRPr="00234941">
        <w:rPr>
          <w:sz w:val="16"/>
        </w:rPr>
        <w:t xml:space="preserve">in certain areas </w:t>
      </w:r>
      <w:r w:rsidRPr="00234941">
        <w:rPr>
          <w:rStyle w:val="StyleBoldUnderline"/>
        </w:rPr>
        <w:t>as long as they</w:t>
      </w:r>
      <w:r w:rsidRPr="00234941">
        <w:rPr>
          <w:sz w:val="16"/>
        </w:rPr>
        <w:t xml:space="preserve"> stay out of the protected neighborhoods and </w:t>
      </w:r>
      <w:r w:rsidRPr="00234941">
        <w:rPr>
          <w:rStyle w:val="StyleBoldUnderline"/>
        </w:rPr>
        <w:t>avoid violence</w:t>
      </w:r>
      <w:r w:rsidRPr="00234941">
        <w:rPr>
          <w:sz w:val="16"/>
        </w:rPr>
        <w:t xml:space="preserve">. In fact, according to Guerrero, one of the reasons for the relatively low level of violence in Mexico City, “is </w:t>
      </w:r>
      <w:r w:rsidRPr="00234941">
        <w:rPr>
          <w:rStyle w:val="StyleBoldUnderline"/>
        </w:rPr>
        <w:t>the high competition in the drug sale market.” The retail market for drugs in Mexico City is</w:t>
      </w:r>
      <w:r w:rsidRPr="00234941">
        <w:rPr>
          <w:sz w:val="16"/>
        </w:rPr>
        <w:t xml:space="preserve"> highly atomized—</w:t>
      </w:r>
      <w:r w:rsidRPr="00234941">
        <w:rPr>
          <w:rStyle w:val="StyleBoldUnderline"/>
        </w:rPr>
        <w:t>a collection of individuals</w:t>
      </w:r>
      <w:r w:rsidRPr="00234941">
        <w:rPr>
          <w:sz w:val="16"/>
        </w:rPr>
        <w:t xml:space="preserve"> rather than an oligopoly controlled by a few organized crime groups. </w:t>
      </w:r>
      <w:r w:rsidRPr="00234941">
        <w:rPr>
          <w:rStyle w:val="StyleBoldUnderline"/>
        </w:rPr>
        <w:t>Small-time operators have little incentive to use violence in order to gain an additional sliver of the market</w:t>
      </w:r>
      <w:r w:rsidRPr="00234941">
        <w:rPr>
          <w:sz w:val="16"/>
        </w:rPr>
        <w:t xml:space="preserve">. Unlike in cities in other parts of the country where cartels are fighting viciously to gain control of lucrative smuggling routes, at least until the start of 2013, </w:t>
      </w:r>
      <w:r w:rsidRPr="00234941">
        <w:rPr>
          <w:rStyle w:val="StyleBoldUnderline"/>
        </w:rPr>
        <w:t>Mexico City’s retail drug market has functioned with a comparatively low amount of violence</w:t>
      </w:r>
      <w:r w:rsidRPr="00234941">
        <w:rPr>
          <w:sz w:val="16"/>
        </w:rPr>
        <w:t>. In 2013 Mexico City has experienced a slight jump in violent crime, but the overall pattern of effective policing remains the same.</w:t>
      </w:r>
    </w:p>
    <w:p w:rsidR="00683A11" w:rsidRPr="00234941" w:rsidRDefault="00683A11" w:rsidP="00683A11">
      <w:pPr>
        <w:rPr>
          <w:sz w:val="16"/>
        </w:rPr>
      </w:pPr>
    </w:p>
    <w:p w:rsidR="00683A11" w:rsidRPr="00234941" w:rsidRDefault="00683A11" w:rsidP="00683A11"/>
    <w:p w:rsidR="001029EC" w:rsidRPr="00234941" w:rsidRDefault="001029EC" w:rsidP="001029EC">
      <w:pPr>
        <w:pStyle w:val="Heading2"/>
        <w:rPr>
          <w:b w:val="0"/>
          <w:bCs w:val="0"/>
        </w:rPr>
      </w:pPr>
      <w:r w:rsidRPr="00234941">
        <w:rPr>
          <w:b w:val="0"/>
          <w:bCs w:val="0"/>
        </w:rPr>
        <w:lastRenderedPageBreak/>
        <w:t>Ven – Drugs High</w:t>
      </w:r>
    </w:p>
    <w:p w:rsidR="001029EC" w:rsidRPr="00234941" w:rsidRDefault="001029EC" w:rsidP="001029EC"/>
    <w:p w:rsidR="001029EC" w:rsidRPr="00234941" w:rsidRDefault="001029EC" w:rsidP="001029EC">
      <w:pPr>
        <w:rPr>
          <w:b/>
        </w:rPr>
      </w:pPr>
      <w:r w:rsidRPr="00234941">
        <w:rPr>
          <w:b/>
        </w:rPr>
        <w:t>Venezuela is a growing site for drug trafficking to the US, Europe, and West Africa</w:t>
      </w:r>
    </w:p>
    <w:p w:rsidR="001029EC" w:rsidRPr="00234941" w:rsidRDefault="001029EC" w:rsidP="001029EC">
      <w:pPr>
        <w:rPr>
          <w:rStyle w:val="StyleStyleBold12pt"/>
        </w:rPr>
      </w:pPr>
      <w:r w:rsidRPr="0083546F">
        <w:rPr>
          <w:b/>
        </w:rPr>
        <w:t>State Department, 10</w:t>
      </w:r>
      <w:r w:rsidRPr="0083546F">
        <w:rPr>
          <w:rStyle w:val="StyleStyleBold12pt"/>
          <w:b w:val="0"/>
        </w:rPr>
        <w:t xml:space="preserve"> (“Venezuela,” International Narcotics Control Strategy Report, U.S. Department of State, 2010, Academic OneFile)//BI</w:t>
      </w:r>
    </w:p>
    <w:p w:rsidR="001029EC" w:rsidRPr="00234941" w:rsidRDefault="001029EC" w:rsidP="001029EC">
      <w:r w:rsidRPr="00234941">
        <w:rPr>
          <w:sz w:val="16"/>
        </w:rPr>
        <w:t xml:space="preserve">I. Summary </w:t>
      </w:r>
      <w:r w:rsidRPr="00234941">
        <w:rPr>
          <w:rStyle w:val="StyleBoldUnderline"/>
        </w:rPr>
        <w:t>Venezuela is a major drug-transit country; flows of drugs to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Europe and West Africa via Venezuela increased sharply</w:t>
      </w:r>
      <w:r w:rsidRPr="00234941">
        <w:rPr>
          <w:sz w:val="16"/>
        </w:rPr>
        <w:t xml:space="preserve"> in 2009. Venezuela continues to suffer from high levels of corruption and a weak judicial system. </w:t>
      </w:r>
      <w:r w:rsidRPr="00234941">
        <w:rPr>
          <w:rStyle w:val="StyleBoldUnderline"/>
        </w:rPr>
        <w:t>Inconsistent international counternarcotics cooperation and an increase in trafficking patterns through Venezuela enable a growing illicit drug transshipment industry</w:t>
      </w:r>
      <w:r w:rsidRPr="00234941">
        <w:rPr>
          <w:sz w:val="16"/>
        </w:rPr>
        <w:t xml:space="preserve">. Venezuela has not signed the addendum to the 1978 U.S.-Government of Venezuela (GOV) Bilateral Counternarcotics Memorandum of Understanding (MOU) that was negotiated in 2005. Nevertheless, Venezuela continues some minimal bilateral counternarcotics cooperation with the United States. The decision by the United States and the GOV to exchange ambassadors in July 2009, following the September 2008 expulsion of the U.S. Ambassador from Venezuela, presents an opportunity to improve bilateral cooperation on counternarcotics and other issues that have been hindered by continuing tensions in the bilateral relationship. The President determined in 2009, as in 2008, 2007, 2006, and 2005, that </w:t>
      </w:r>
      <w:r w:rsidRPr="00234941">
        <w:rPr>
          <w:rStyle w:val="StyleBoldUnderline"/>
        </w:rPr>
        <w:t>Venezuela failed demonstrably to adhere to its obligations under international counternarcotics agreements</w:t>
      </w:r>
      <w:r w:rsidRPr="00234941">
        <w:rPr>
          <w:sz w:val="16"/>
        </w:rPr>
        <w:t xml:space="preserve">. Venezuela is a party to the 1988 UN Drug Convention. II. Status of Country </w:t>
      </w:r>
      <w:r w:rsidRPr="00234941">
        <w:rPr>
          <w:rStyle w:val="StyleBoldUnderline"/>
        </w:rPr>
        <w:t>A permissive and corrupt environment in Venezuela</w:t>
      </w:r>
      <w:r w:rsidRPr="00234941">
        <w:rPr>
          <w:sz w:val="16"/>
        </w:rPr>
        <w:t xml:space="preserve">, coupled with increased drug interdiction efforts in the Caribbean, Central America and Mexico, </w:t>
      </w:r>
      <w:r w:rsidRPr="00234941">
        <w:rPr>
          <w:rStyle w:val="StyleBoldUnderline"/>
        </w:rPr>
        <w:t>has made Venezuela one of the preferred routes for trafficking illicit narcotics out of South America</w:t>
      </w:r>
      <w:r w:rsidRPr="00234941">
        <w:rPr>
          <w:sz w:val="16"/>
        </w:rPr>
        <w:t xml:space="preserve">. While the majority of narcotics transiting Venezuela move directly to the United States and Europe, </w:t>
      </w:r>
      <w:r w:rsidRPr="00234941">
        <w:rPr>
          <w:rStyle w:val="StyleBoldUnderline"/>
        </w:rPr>
        <w:t>a growing portion</w:t>
      </w:r>
      <w:r w:rsidRPr="00234941">
        <w:rPr>
          <w:sz w:val="16"/>
        </w:rPr>
        <w:t xml:space="preserve"> also </w:t>
      </w:r>
      <w:r w:rsidRPr="00234941">
        <w:rPr>
          <w:rStyle w:val="StyleBoldUnderline"/>
        </w:rPr>
        <w:t>flows through western Africa</w:t>
      </w:r>
      <w:r w:rsidRPr="00234941">
        <w:rPr>
          <w:sz w:val="16"/>
        </w:rPr>
        <w:t xml:space="preserve"> and then onwards to Europe. The </w:t>
      </w:r>
      <w:r w:rsidRPr="00234941">
        <w:rPr>
          <w:rStyle w:val="StyleBoldUnderline"/>
        </w:rPr>
        <w:t>trafficking of drugs has increased</w:t>
      </w:r>
      <w:r w:rsidRPr="00234941">
        <w:rPr>
          <w:sz w:val="16"/>
        </w:rPr>
        <w:t xml:space="preserve"> the level of </w:t>
      </w:r>
      <w:r w:rsidRPr="00234941">
        <w:rPr>
          <w:rStyle w:val="StyleBoldUnderline"/>
        </w:rPr>
        <w:t>corruption, crime, and violence in Venezuela</w:t>
      </w:r>
      <w:r w:rsidRPr="00234941">
        <w:rPr>
          <w:sz w:val="16"/>
        </w:rPr>
        <w:t>.</w:t>
      </w:r>
    </w:p>
    <w:p w:rsidR="001029EC" w:rsidRPr="00234941" w:rsidRDefault="001029EC" w:rsidP="001029EC">
      <w:pPr>
        <w:rPr>
          <w:sz w:val="16"/>
        </w:rPr>
      </w:pPr>
    </w:p>
    <w:p w:rsidR="001029EC" w:rsidRPr="00234941" w:rsidRDefault="001029EC" w:rsidP="001029EC">
      <w:pPr>
        <w:rPr>
          <w:b/>
        </w:rPr>
      </w:pPr>
      <w:r w:rsidRPr="00234941">
        <w:rPr>
          <w:b/>
        </w:rPr>
        <w:t>Despite government claims, Venezuela remains a major transit point in the illegal drug trade</w:t>
      </w:r>
    </w:p>
    <w:p w:rsidR="001029EC" w:rsidRPr="00234941" w:rsidRDefault="001029EC" w:rsidP="001029EC">
      <w:pPr>
        <w:rPr>
          <w:rStyle w:val="StyleStyleBold12pt"/>
        </w:rPr>
      </w:pPr>
      <w:r w:rsidRPr="0083546F">
        <w:rPr>
          <w:b/>
        </w:rPr>
        <w:t>Neuman, 12</w:t>
      </w:r>
      <w:r w:rsidRPr="00234941">
        <w:rPr>
          <w:rStyle w:val="StyleStyleBold12pt"/>
        </w:rPr>
        <w:t xml:space="preserve"> – </w:t>
      </w:r>
      <w:r w:rsidRPr="0083546F">
        <w:rPr>
          <w:rStyle w:val="StyleStyleBold12pt"/>
          <w:b w:val="0"/>
        </w:rPr>
        <w:t>Andes region correspondent for the New York Times (William, “Cocaine’s Flow Is Unchecked in Venezuela,” New York Times, 26 July 2012, http://www.nytimes.com/2012/07/27/world/americas/venezuela-is-cocaine-hub-despite-its-claims.html?pagewanted=all)//BI</w:t>
      </w:r>
    </w:p>
    <w:p w:rsidR="001029EC" w:rsidRPr="00234941" w:rsidRDefault="001029EC" w:rsidP="001029EC">
      <w:r w:rsidRPr="00234941">
        <w:rPr>
          <w:rStyle w:val="StyleBoldUnderline"/>
        </w:rPr>
        <w:t>The Venezuelan government has trumpeted one</w:t>
      </w:r>
      <w:r w:rsidRPr="00234941">
        <w:rPr>
          <w:sz w:val="16"/>
        </w:rPr>
        <w:t xml:space="preserve"> major </w:t>
      </w:r>
      <w:r w:rsidRPr="00234941">
        <w:rPr>
          <w:rStyle w:val="StyleBoldUnderline"/>
        </w:rPr>
        <w:t>blow after another against drug traffickers</w:t>
      </w:r>
      <w:r w:rsidRPr="00234941">
        <w:rPr>
          <w:sz w:val="16"/>
        </w:rPr>
        <w:t xml:space="preserve">, showing off barrels of liquid cocaine seized, drug planes recovered, cocaine labs raided and airstrips destroyed. </w:t>
      </w:r>
      <w:r w:rsidRPr="00234941">
        <w:rPr>
          <w:rStyle w:val="StyleBoldUnderline"/>
        </w:rPr>
        <w:t>But a visit</w:t>
      </w:r>
      <w:r w:rsidRPr="00234941">
        <w:rPr>
          <w:sz w:val="16"/>
        </w:rPr>
        <w:t xml:space="preserve"> this month </w:t>
      </w:r>
      <w:r w:rsidRPr="00234941">
        <w:rPr>
          <w:rStyle w:val="StyleBoldUnderline"/>
        </w:rPr>
        <w:t>to a remote region of Venezuela’s vast western plains, which a Colombian guerrilla group has turned into one of the world’s busiest transit hubs for</w:t>
      </w:r>
      <w:r w:rsidRPr="00234941">
        <w:rPr>
          <w:sz w:val="16"/>
        </w:rPr>
        <w:t xml:space="preserve"> the movement of </w:t>
      </w:r>
      <w:r w:rsidRPr="00234941">
        <w:rPr>
          <w:rStyle w:val="StyleBoldUnderline"/>
        </w:rPr>
        <w:t>cocaine</w:t>
      </w:r>
      <w:r w:rsidRPr="00234941">
        <w:rPr>
          <w:sz w:val="16"/>
        </w:rPr>
        <w:t xml:space="preserve"> to the United States, </w:t>
      </w:r>
      <w:r w:rsidRPr="00234941">
        <w:rPr>
          <w:rStyle w:val="StyleBoldUnderline"/>
        </w:rPr>
        <w:t>has shown that the government’s</w:t>
      </w:r>
      <w:r w:rsidRPr="00234941">
        <w:rPr>
          <w:sz w:val="16"/>
        </w:rPr>
        <w:t xml:space="preserve"> triumphant </w:t>
      </w:r>
      <w:r w:rsidRPr="00234941">
        <w:rPr>
          <w:rStyle w:val="StyleBoldUnderline"/>
        </w:rPr>
        <w:t>claims are vastly overstated.</w:t>
      </w:r>
      <w:r w:rsidRPr="00234941">
        <w:rPr>
          <w:sz w:val="16"/>
        </w:rPr>
        <w:t xml:space="preserve"> Deep in the broad savanna, </w:t>
      </w:r>
      <w:r w:rsidRPr="00234941">
        <w:rPr>
          <w:rStyle w:val="StyleBoldUnderline"/>
        </w:rPr>
        <w:t>one</w:t>
      </w:r>
      <w:r w:rsidRPr="00234941">
        <w:rPr>
          <w:sz w:val="16"/>
        </w:rPr>
        <w:t xml:space="preserve"> remote </w:t>
      </w:r>
      <w:r w:rsidRPr="00234941">
        <w:rPr>
          <w:rStyle w:val="StyleBoldUnderline"/>
        </w:rPr>
        <w:t>airstrip the government said it had disabled</w:t>
      </w:r>
      <w:r w:rsidRPr="00234941">
        <w:rPr>
          <w:sz w:val="16"/>
        </w:rPr>
        <w:t xml:space="preserve"> in a recent army raid </w:t>
      </w:r>
      <w:r w:rsidRPr="00234941">
        <w:rPr>
          <w:rStyle w:val="StyleBoldUnderline"/>
        </w:rPr>
        <w:t>appeared to be back in business</w:t>
      </w:r>
      <w:r w:rsidRPr="00234941">
        <w:rPr>
          <w:sz w:val="16"/>
        </w:rPr>
        <w:t xml:space="preserve">. The remains of two small aircraft set on fire by the army had been cleared away. </w:t>
      </w:r>
      <w:r w:rsidRPr="00234941">
        <w:rPr>
          <w:rStyle w:val="StyleBoldUnderline"/>
        </w:rPr>
        <w:t>Traffickers working with the Revolutionary Armed Forces of Colombia</w:t>
      </w:r>
      <w:r w:rsidRPr="00234941">
        <w:rPr>
          <w:sz w:val="16"/>
        </w:rPr>
        <w:t xml:space="preserve">, which operates with surprising latitude on this side of the border, appeared to have reclaimed the strip to continue their secret drug flights shuttling Colombian cocaine toward users in the United States. There were no signs that soldiers had blasted holes in the runway or taken other steps to prevent it from being used again. </w:t>
      </w:r>
      <w:r w:rsidRPr="00234941">
        <w:rPr>
          <w:rStyle w:val="StyleBoldUnderline"/>
        </w:rPr>
        <w:t>For years,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has been working with friendly governments in</w:t>
      </w:r>
      <w:r w:rsidRPr="00234941">
        <w:rPr>
          <w:sz w:val="16"/>
        </w:rPr>
        <w:t xml:space="preserve"> Colombia, Mexico, Honduras, Guatemala and other countries in </w:t>
      </w:r>
      <w:r w:rsidRPr="00234941">
        <w:rPr>
          <w:rStyle w:val="StyleBoldUnderline"/>
        </w:rPr>
        <w:t>Latin America, spending billions of dollars to disrupt the flow of drugs</w:t>
      </w:r>
      <w:r w:rsidRPr="00234941">
        <w:rPr>
          <w:sz w:val="16"/>
        </w:rPr>
        <w:t xml:space="preserve"> northward. </w:t>
      </w:r>
      <w:r w:rsidRPr="00234941">
        <w:rPr>
          <w:rStyle w:val="StyleBoldUnderline"/>
        </w:rPr>
        <w:t>But because of antagonistic relations with</w:t>
      </w:r>
      <w:r w:rsidRPr="00234941">
        <w:rPr>
          <w:sz w:val="16"/>
        </w:rPr>
        <w:t xml:space="preserve"> President Hugo Chávez of </w:t>
      </w:r>
      <w:r w:rsidRPr="00234941">
        <w:rPr>
          <w:rStyle w:val="StyleBoldUnderline"/>
        </w:rPr>
        <w:t>Venezuela</w:t>
      </w:r>
      <w:r w:rsidRPr="00234941">
        <w:rPr>
          <w:sz w:val="16"/>
        </w:rPr>
        <w:t xml:space="preserve">, the reach of American drug agents, and the aid that comes with them, does not extend here. “Our airspace has been taken over,” said Luis Lippa, a former governor of Apure State who plans to run again as an opposition candidate in elections in December. Referring to the grip of traffickers on the border region, he said, “Our national territory has been reduced.” A map of flight tracks made by a United States government task force using data from long-range radar makes the point vividly: a thick tangle of squiggly lines, representing drug flights, originates in Apure, on Venezuela’s border with Colombia; heads north to the Caribbean; and then takes a sharp left toward Central America. From there, the drugs are moved north by Mexico’s well-established traffickers. President </w:t>
      </w:r>
      <w:r w:rsidRPr="00234941">
        <w:rPr>
          <w:rStyle w:val="StyleBoldUnderline"/>
        </w:rPr>
        <w:t>Obama signed a memorandum</w:t>
      </w:r>
      <w:r w:rsidRPr="00234941">
        <w:rPr>
          <w:sz w:val="16"/>
        </w:rPr>
        <w:t xml:space="preserve"> in September </w:t>
      </w:r>
      <w:r w:rsidRPr="00234941">
        <w:rPr>
          <w:rStyle w:val="StyleBoldUnderline"/>
        </w:rPr>
        <w:t>that designated Venezuela</w:t>
      </w:r>
      <w:r w:rsidRPr="00234941">
        <w:rPr>
          <w:sz w:val="16"/>
        </w:rPr>
        <w:t xml:space="preserve">, for the seventh time, </w:t>
      </w:r>
      <w:r w:rsidRPr="00234941">
        <w:rPr>
          <w:rStyle w:val="StyleBoldUnderline"/>
        </w:rPr>
        <w:t>as a country that failed to meet international obligations to fight drug trafficking</w:t>
      </w:r>
      <w:r w:rsidRPr="00234941">
        <w:rPr>
          <w:sz w:val="16"/>
        </w:rPr>
        <w:t xml:space="preserve">. He cited </w:t>
      </w:r>
      <w:r w:rsidRPr="00234941">
        <w:rPr>
          <w:rStyle w:val="StyleBoldUnderline"/>
        </w:rPr>
        <w:t>a federal report that concluded</w:t>
      </w:r>
      <w:r w:rsidRPr="00234941">
        <w:rPr>
          <w:sz w:val="16"/>
        </w:rPr>
        <w:t xml:space="preserve"> that </w:t>
      </w:r>
      <w:r w:rsidRPr="00234941">
        <w:rPr>
          <w:rStyle w:val="StyleBoldUnderline"/>
        </w:rPr>
        <w:t>the country was “one of the preferred trafficking routes out of South America”</w:t>
      </w:r>
      <w:r w:rsidRPr="00234941">
        <w:rPr>
          <w:sz w:val="16"/>
        </w:rPr>
        <w:t xml:space="preserve"> and had a “generally permissive and corrupt environment.” Venezuela says that it is caught in the middle — Colombia produces the drugs and the United States consumes them — and that it is doing all it can to fight back. In May, the government announced that the number of illicit flights it detected had been cut in half this year, although it declined to provide data to back up the claim. “We are hitting drug trafficking hard all the time,” said Ramón Carrizalez, the governor of Apure, the border state where the drug flights originate, </w:t>
      </w:r>
      <w:r w:rsidRPr="00234941">
        <w:rPr>
          <w:sz w:val="16"/>
        </w:rPr>
        <w:lastRenderedPageBreak/>
        <w:t xml:space="preserve">speaking in May at a news conference to announce the destruction of 36 hidden airfields. “Very few countries are carrying out a policy like ours.” But the United States says </w:t>
      </w:r>
      <w:r w:rsidRPr="00234941">
        <w:rPr>
          <w:rStyle w:val="StyleBoldUnderline"/>
        </w:rPr>
        <w:t>Venezuela’s efforts are deeply hobbled by corruption, particularly by ties between the government and</w:t>
      </w:r>
      <w:r w:rsidRPr="00234941">
        <w:rPr>
          <w:sz w:val="16"/>
        </w:rPr>
        <w:t xml:space="preserve"> the Revolutionary Armed Forces of Colombia, known as the </w:t>
      </w:r>
      <w:r w:rsidRPr="00234941">
        <w:rPr>
          <w:rStyle w:val="StyleBoldUnderline"/>
        </w:rPr>
        <w:t>FARC, which controls much of the cocaine traffic in the region</w:t>
      </w:r>
      <w:r w:rsidRPr="00234941">
        <w:rPr>
          <w:sz w:val="16"/>
        </w:rPr>
        <w:t xml:space="preserve">. Since 2008, the Treasury Department has accused at least seven high-level military officers and current and former officials in Mr. Chávez’s government of aiding the FARC, and sometimes exchanging weapons for drugs. Defense Minister Henry Rangel Silva was one of those singled out by Treasury officials. Venezuela dismissed the accusations as imperialist meddling. The White House Office of National Drug Control Policy estimates that </w:t>
      </w:r>
      <w:r w:rsidRPr="00234941">
        <w:rPr>
          <w:rStyle w:val="StyleBoldUnderline"/>
        </w:rPr>
        <w:t>as much as 24 percent of the cocaine shipped out of South America</w:t>
      </w:r>
      <w:r w:rsidRPr="00234941">
        <w:rPr>
          <w:sz w:val="16"/>
        </w:rPr>
        <w:t xml:space="preserve"> in 2010 </w:t>
      </w:r>
      <w:r w:rsidRPr="00234941">
        <w:rPr>
          <w:rStyle w:val="StyleBoldUnderline"/>
        </w:rPr>
        <w:t>passed through Venezuela</w:t>
      </w:r>
      <w:r w:rsidRPr="00234941">
        <w:rPr>
          <w:sz w:val="16"/>
        </w:rPr>
        <w:t xml:space="preserve">, accounting for more than 200 tons. More than half of that left from the hidden airfields in Apure, analysts say. They say that Venezuela’s central role as a transit point for drug shipments began after Mr. Chávez halted cooperation with the United States Drug Enforcement Administration in 2005, accusing its agents of spying. Around the same time, Colombia, with assistance from the United States, began to tighten control of its airspace. As a result, the traffickers jumped across the border to Apure, where an airstrip can be fashioned on the flat prairie in a few hours by dragging a log behind a pickup truck to smooth the ground. “You can blow up an airfield here and it doesn’t matter,” said one resident, standing beside an eight-foot-deep hole that soldiers had blown in a runway near the Cinaruco River, the plains stretching out for miles. “They can make another one right next to it.” </w:t>
      </w:r>
      <w:r w:rsidRPr="00234941">
        <w:rPr>
          <w:rStyle w:val="StyleBoldUnderline"/>
        </w:rPr>
        <w:t xml:space="preserve">But perhaps the main attraction for traffickers is that the federal government’s hold on </w:t>
      </w:r>
      <w:r w:rsidRPr="00234941">
        <w:rPr>
          <w:sz w:val="16"/>
        </w:rPr>
        <w:t xml:space="preserve">large parts of Apure, the poorest state in the country, </w:t>
      </w:r>
      <w:r w:rsidRPr="00234941">
        <w:rPr>
          <w:rStyle w:val="StyleBoldUnderline"/>
        </w:rPr>
        <w:t>is tentative at best</w:t>
      </w:r>
      <w:r w:rsidRPr="00234941">
        <w:rPr>
          <w:sz w:val="16"/>
        </w:rPr>
        <w:t>.</w:t>
      </w:r>
    </w:p>
    <w:p w:rsidR="001029EC" w:rsidRPr="00234941" w:rsidRDefault="001029EC" w:rsidP="001029EC"/>
    <w:p w:rsidR="001029EC" w:rsidRPr="00234941" w:rsidRDefault="001029EC" w:rsidP="001029EC">
      <w:pPr>
        <w:pStyle w:val="Heading2"/>
      </w:pPr>
      <w:r w:rsidRPr="00234941">
        <w:rPr>
          <w:b w:val="0"/>
          <w:bCs w:val="0"/>
        </w:rPr>
        <w:lastRenderedPageBreak/>
        <w:t>Ven – Drugs Low</w:t>
      </w:r>
    </w:p>
    <w:p w:rsidR="001029EC" w:rsidRPr="00234941" w:rsidRDefault="001029EC" w:rsidP="001029EC"/>
    <w:p w:rsidR="001029EC" w:rsidRPr="00234941" w:rsidRDefault="001029EC" w:rsidP="001029EC">
      <w:pPr>
        <w:rPr>
          <w:b/>
        </w:rPr>
      </w:pPr>
      <w:r w:rsidRPr="00234941">
        <w:rPr>
          <w:b/>
        </w:rPr>
        <w:t>Venezuela is improving anti-drug trafficking efforts</w:t>
      </w:r>
    </w:p>
    <w:p w:rsidR="001029EC" w:rsidRPr="0083546F" w:rsidRDefault="001029EC" w:rsidP="001029EC">
      <w:pPr>
        <w:rPr>
          <w:rStyle w:val="StyleStyleBold12pt"/>
          <w:b w:val="0"/>
        </w:rPr>
      </w:pPr>
      <w:r w:rsidRPr="0083546F">
        <w:rPr>
          <w:b/>
        </w:rPr>
        <w:t>AVN, 13</w:t>
      </w:r>
      <w:r w:rsidRPr="0083546F">
        <w:rPr>
          <w:rStyle w:val="StyleStyleBold12pt"/>
          <w:b w:val="0"/>
        </w:rPr>
        <w:t xml:space="preserve"> – Agencia Venezolana de Noticias, a Venezuelan state-run news agency (“Over 25 Tons of Drugs Seized by Venezuela in 2013,” Embassy of the Bolivarian Republic of Venezuela, 27 June 2013, http://venezuela-us.org/2013/06/27/over-25-tons-of-drugs-seized-by-venezuela-in-2013)//BI</w:t>
      </w:r>
    </w:p>
    <w:p w:rsidR="001029EC" w:rsidRPr="00234941" w:rsidRDefault="001029EC" w:rsidP="001029EC">
      <w:r w:rsidRPr="00234941">
        <w:rPr>
          <w:rStyle w:val="StyleBoldUnderline"/>
        </w:rPr>
        <w:t>The president of Venezuela’s National Anti-Drug Office</w:t>
      </w:r>
      <w:r w:rsidRPr="00234941">
        <w:rPr>
          <w:sz w:val="16"/>
        </w:rPr>
        <w:t xml:space="preserve"> (ONA), Alejandro Keleris, </w:t>
      </w:r>
      <w:r w:rsidRPr="00234941">
        <w:rPr>
          <w:rStyle w:val="StyleBoldUnderline"/>
        </w:rPr>
        <w:t>announced</w:t>
      </w:r>
      <w:r w:rsidRPr="00234941">
        <w:rPr>
          <w:sz w:val="16"/>
        </w:rPr>
        <w:t xml:space="preserve"> Wednesday that a total of </w:t>
      </w:r>
      <w:r w:rsidRPr="00234941">
        <w:rPr>
          <w:rStyle w:val="StyleBoldUnderline"/>
        </w:rPr>
        <w:t>25.168 metric tons of illegal drugs have been seized by authorities so far this year</w:t>
      </w:r>
      <w:r w:rsidRPr="00234941">
        <w:rPr>
          <w:sz w:val="16"/>
        </w:rPr>
        <w:t xml:space="preserve">, mostly cocaine and marijuana. </w:t>
      </w:r>
      <w:r w:rsidRPr="00234941">
        <w:rPr>
          <w:rStyle w:val="StyleBoldUnderline"/>
        </w:rPr>
        <w:t>This is seven tons more than during the same period in 2012</w:t>
      </w:r>
      <w:r w:rsidRPr="00234941">
        <w:rPr>
          <w:sz w:val="16"/>
        </w:rPr>
        <w:t xml:space="preserve">, Keleris said Wednesday in a live broadcast on Venezolana de Televisión. He also indicated that </w:t>
      </w:r>
      <w:r w:rsidRPr="00234941">
        <w:rPr>
          <w:rStyle w:val="StyleBoldUnderline"/>
        </w:rPr>
        <w:t>4,470 arrests have been made so far this year involving drug trafficking</w:t>
      </w:r>
      <w:r w:rsidRPr="00234941">
        <w:rPr>
          <w:sz w:val="16"/>
        </w:rPr>
        <w:t xml:space="preserve">. “This shows that </w:t>
      </w:r>
      <w:r w:rsidRPr="00234941">
        <w:rPr>
          <w:rStyle w:val="StyleBoldUnderline"/>
        </w:rPr>
        <w:t>we have achieved cohesion among all institutions through the Anti-Drug Plan and activated the social intelligence that also helps us in combating the illicit trafficking and consumption of drugs</w:t>
      </w:r>
      <w:r w:rsidRPr="00234941">
        <w:rPr>
          <w:sz w:val="16"/>
        </w:rPr>
        <w:t xml:space="preserve">,” he said. Keleris noted that average annual drug seizures up until 2004 was 34.9 tons. However, </w:t>
      </w:r>
      <w:r w:rsidRPr="00234941">
        <w:rPr>
          <w:rStyle w:val="StyleBoldUnderline"/>
        </w:rPr>
        <w:t xml:space="preserve">after </w:t>
      </w:r>
      <w:r w:rsidRPr="00234941">
        <w:rPr>
          <w:sz w:val="16"/>
        </w:rPr>
        <w:t xml:space="preserve">the </w:t>
      </w:r>
      <w:r w:rsidRPr="00234941">
        <w:rPr>
          <w:rStyle w:val="StyleBoldUnderline"/>
        </w:rPr>
        <w:t>suspension</w:t>
      </w:r>
      <w:r w:rsidRPr="00234941">
        <w:rPr>
          <w:sz w:val="16"/>
        </w:rPr>
        <w:t xml:space="preserve"> in 2005 </w:t>
      </w:r>
      <w:r w:rsidRPr="00234941">
        <w:rPr>
          <w:rStyle w:val="StyleBoldUnderline"/>
        </w:rPr>
        <w:t>of the agreement between Venezuela and the</w:t>
      </w:r>
      <w:r w:rsidRPr="00234941">
        <w:rPr>
          <w:sz w:val="16"/>
        </w:rPr>
        <w:t xml:space="preserve"> U.S. Drug Enforcement Agency (</w:t>
      </w:r>
      <w:r w:rsidRPr="00234941">
        <w:rPr>
          <w:rStyle w:val="StyleBoldUnderline"/>
        </w:rPr>
        <w:t>DEA</w:t>
      </w:r>
      <w:r w:rsidRPr="00234941">
        <w:rPr>
          <w:sz w:val="16"/>
        </w:rPr>
        <w:t xml:space="preserve">), </w:t>
      </w:r>
      <w:r w:rsidRPr="00234941">
        <w:rPr>
          <w:rStyle w:val="StyleBoldUnderline"/>
        </w:rPr>
        <w:t>the rate of seizures increased to over 57 tons per year</w:t>
      </w:r>
      <w:r w:rsidRPr="00234941">
        <w:rPr>
          <w:sz w:val="16"/>
        </w:rPr>
        <w:t xml:space="preserve">. “This means that the public policies of the Bolivarian Government have yielded positive results,” he said. He explained that </w:t>
      </w:r>
      <w:r w:rsidRPr="00234941">
        <w:rPr>
          <w:rStyle w:val="StyleBoldUnderline"/>
        </w:rPr>
        <w:t>this year</w:t>
      </w:r>
      <w:r w:rsidRPr="00234941">
        <w:rPr>
          <w:sz w:val="16"/>
        </w:rPr>
        <w:t xml:space="preserve"> through the Strategic Operational Command (CEO), </w:t>
      </w:r>
      <w:r w:rsidRPr="00234941">
        <w:rPr>
          <w:rStyle w:val="StyleBoldUnderline"/>
        </w:rPr>
        <w:t>21 illicit laboratories and 17 airstrips have been destroyed, which were used to psychotropic substances trafficking</w:t>
      </w:r>
      <w:r w:rsidRPr="00234941">
        <w:rPr>
          <w:sz w:val="16"/>
        </w:rPr>
        <w:t xml:space="preserve">. Similarly, since 2006, Venezuela has captured 102 drug traffickers who were sought Interpol and extradited them to other countries. National Anti-Drug Plan 2013-2019 During the interview, Keleris also referred to the </w:t>
      </w:r>
      <w:r w:rsidRPr="00234941">
        <w:rPr>
          <w:rStyle w:val="StyleBoldUnderline"/>
        </w:rPr>
        <w:t>National Anti-Drug Plan for 2013-2019</w:t>
      </w:r>
      <w:r w:rsidRPr="00234941">
        <w:rPr>
          <w:sz w:val="16"/>
        </w:rPr>
        <w:t xml:space="preserve">. He said that it </w:t>
      </w:r>
      <w:r w:rsidRPr="00234941">
        <w:rPr>
          <w:rStyle w:val="StyleBoldUnderline"/>
        </w:rPr>
        <w:t>is still being developed through</w:t>
      </w:r>
      <w:r w:rsidRPr="00234941">
        <w:rPr>
          <w:sz w:val="16"/>
        </w:rPr>
        <w:t xml:space="preserve"> popular </w:t>
      </w:r>
      <w:r w:rsidRPr="00234941">
        <w:rPr>
          <w:rStyle w:val="StyleBoldUnderline"/>
        </w:rPr>
        <w:t>consultations</w:t>
      </w:r>
      <w:r w:rsidRPr="00234941">
        <w:rPr>
          <w:sz w:val="16"/>
        </w:rPr>
        <w:t xml:space="preserve"> held throughout the country and that the final product should be ready in late July. “We went through a number of phases since October 2012 and are now in the final phase, which is collecting input from people and integrating it into the National Plan, which will fulfill the instructions given by President Hugo Chávez regarding shared responsibility,” he said. Keleris highlighted the good results of the first National Anti-Drug Plan for 2009-2013 from the point of view of comprehensive drug prevention through the National Addiction Care and Family Guidance Centers (COF), which currently has 36 offices. “</w:t>
      </w:r>
      <w:r w:rsidRPr="00234941">
        <w:rPr>
          <w:rStyle w:val="StyleBoldUnderline"/>
        </w:rPr>
        <w:t>Venezuela is one of the few countries in Latin America that has a free drug addiction treatment center</w:t>
      </w:r>
      <w:r w:rsidRPr="00234941">
        <w:rPr>
          <w:sz w:val="16"/>
        </w:rPr>
        <w:t>. We have 36 COFs, 10 Specialized Centers for Prevention and Comprehensive Care, as well as therapeutic centers,” he said.</w:t>
      </w:r>
    </w:p>
    <w:p w:rsidR="001029EC" w:rsidRPr="00234941" w:rsidRDefault="001029EC" w:rsidP="001029EC"/>
    <w:p w:rsidR="001029EC" w:rsidRPr="00234941" w:rsidRDefault="001029EC" w:rsidP="001029EC">
      <w:pPr>
        <w:rPr>
          <w:b/>
        </w:rPr>
      </w:pPr>
      <w:r w:rsidRPr="00234941">
        <w:rPr>
          <w:b/>
        </w:rPr>
        <w:t>Venezuela recently launched surveillance drones to combat drug trafficking</w:t>
      </w:r>
    </w:p>
    <w:p w:rsidR="001029EC" w:rsidRPr="00234941" w:rsidRDefault="001029EC" w:rsidP="001029EC">
      <w:r w:rsidRPr="0083546F">
        <w:rPr>
          <w:b/>
        </w:rPr>
        <w:t>AP, 13</w:t>
      </w:r>
      <w:r w:rsidRPr="00234941">
        <w:t xml:space="preserve"> </w:t>
      </w:r>
      <w:r w:rsidRPr="00234941">
        <w:rPr>
          <w:sz w:val="16"/>
        </w:rPr>
        <w:t>– Associated Press (“Venezuela launches drones to fight drug smuggling,” News Daily, 30 May 2013, http://www.newsdaily.com/article/cf3663533e05b4b1c230552378d8c82a/venezuela-launches-drones-to-fight-drug-smuggling)//BI</w:t>
      </w:r>
    </w:p>
    <w:p w:rsidR="001029EC" w:rsidRPr="00234941" w:rsidRDefault="001029EC" w:rsidP="001029EC">
      <w:pPr>
        <w:rPr>
          <w:sz w:val="16"/>
        </w:rPr>
      </w:pPr>
      <w:r w:rsidRPr="00234941">
        <w:rPr>
          <w:u w:val="single"/>
        </w:rPr>
        <w:t>Venezuela's government has launched three surveillance drones</w:t>
      </w:r>
      <w:r w:rsidRPr="00234941">
        <w:rPr>
          <w:sz w:val="16"/>
        </w:rPr>
        <w:t xml:space="preserve"> equipped with small cameras </w:t>
      </w:r>
      <w:r w:rsidRPr="00234941">
        <w:rPr>
          <w:u w:val="single"/>
        </w:rPr>
        <w:t>as part of an initiative to curb drug trafficking</w:t>
      </w:r>
      <w:r w:rsidRPr="00234941">
        <w:rPr>
          <w:sz w:val="16"/>
        </w:rPr>
        <w:t xml:space="preserve">. President Nicolas </w:t>
      </w:r>
      <w:r w:rsidRPr="00234941">
        <w:rPr>
          <w:u w:val="single"/>
        </w:rPr>
        <w:t>Maduro says the drones</w:t>
      </w:r>
      <w:r w:rsidRPr="00234941">
        <w:rPr>
          <w:sz w:val="16"/>
        </w:rPr>
        <w:t xml:space="preserve"> were built with help from Iran and </w:t>
      </w:r>
      <w:r w:rsidRPr="00234941">
        <w:rPr>
          <w:u w:val="single"/>
        </w:rPr>
        <w:t>will be used to monitor Venezuela's borders. Venezuela is a major drug trafficking hub</w:t>
      </w:r>
      <w:r w:rsidRPr="00234941">
        <w:rPr>
          <w:sz w:val="16"/>
        </w:rPr>
        <w:t>. During a speech on state television Thursday, Maduro said the</w:t>
      </w:r>
      <w:r w:rsidRPr="00234941">
        <w:rPr>
          <w:u w:val="single"/>
        </w:rPr>
        <w:t xml:space="preserve"> drones also will be used to help fight crime, which is one of the country's most pressing domestic problems</w:t>
      </w:r>
      <w:r w:rsidRPr="00234941">
        <w:rPr>
          <w:sz w:val="16"/>
        </w:rPr>
        <w:t>.</w:t>
      </w:r>
    </w:p>
    <w:p w:rsidR="001029EC" w:rsidRPr="00234941" w:rsidRDefault="001029EC" w:rsidP="001029EC"/>
    <w:p w:rsidR="001029EC" w:rsidRPr="00234941" w:rsidRDefault="001029EC" w:rsidP="001029EC">
      <w:pPr>
        <w:rPr>
          <w:b/>
        </w:rPr>
      </w:pPr>
      <w:r w:rsidRPr="00234941">
        <w:rPr>
          <w:b/>
        </w:rPr>
        <w:t>Venezuela is actively combatting the drug trade – empirics prove they are more successful without US involvement</w:t>
      </w:r>
    </w:p>
    <w:p w:rsidR="001029EC" w:rsidRPr="0083546F" w:rsidRDefault="001029EC" w:rsidP="001029EC">
      <w:pPr>
        <w:rPr>
          <w:rStyle w:val="StyleStyleBold12pt"/>
          <w:b w:val="0"/>
          <w:szCs w:val="16"/>
        </w:rPr>
      </w:pPr>
      <w:r w:rsidRPr="001D4E09">
        <w:rPr>
          <w:b/>
        </w:rPr>
        <w:t>Suggett, 10</w:t>
      </w:r>
      <w:r w:rsidRPr="0083546F">
        <w:rPr>
          <w:rStyle w:val="StyleStyleBold12pt"/>
          <w:b w:val="0"/>
          <w:szCs w:val="16"/>
        </w:rPr>
        <w:t xml:space="preserve"> – Melman Fellow at the Institute for Policy Studies, graduate of the University of Southern California – San Diego, lived and worked in Venezuela since August 2005, when he was a delegate at the World Festival of Youth and Students in Caracas (James, “Venezuela Deports Two Drug Kingpins, Calls US Drug Blacklist “‘Abusive and Interventionist,’” venezuelaanalysis.com, 21 September 2010, http://venezuelanalysis.com/news/5651)//BI</w:t>
      </w:r>
    </w:p>
    <w:p w:rsidR="001029EC" w:rsidRPr="00234941" w:rsidRDefault="001029EC" w:rsidP="001029EC">
      <w:r w:rsidRPr="00234941">
        <w:rPr>
          <w:rStyle w:val="StyleBoldUnderline"/>
        </w:rPr>
        <w:t>In the days following the release of a White House memorandum that placed Venezuela on a list of illicit drug transit and producing countries, Venezuela deported two</w:t>
      </w:r>
      <w:r w:rsidRPr="00234941">
        <w:rPr>
          <w:sz w:val="16"/>
        </w:rPr>
        <w:t xml:space="preserve"> suspected </w:t>
      </w:r>
      <w:r w:rsidRPr="00234941">
        <w:rPr>
          <w:rStyle w:val="StyleBoldUnderline"/>
        </w:rPr>
        <w:t>drug traffickers</w:t>
      </w:r>
      <w:r w:rsidRPr="00234941">
        <w:rPr>
          <w:sz w:val="16"/>
        </w:rPr>
        <w:t>, confiscated 3,260 kilograms of illegal drugs, and seized four</w:t>
      </w:r>
      <w:r w:rsidRPr="00234941">
        <w:rPr>
          <w:rStyle w:val="StyleBoldUnderline"/>
        </w:rPr>
        <w:t xml:space="preserve"> airplanes</w:t>
      </w:r>
      <w:r w:rsidRPr="00234941">
        <w:rPr>
          <w:sz w:val="16"/>
        </w:rPr>
        <w:t xml:space="preserve"> used for drug trafficking. </w:t>
      </w:r>
      <w:r w:rsidRPr="00234941">
        <w:rPr>
          <w:rStyle w:val="StyleBoldUnderline"/>
        </w:rPr>
        <w:t>Venezuela’s National Anti-Drugs Office</w:t>
      </w:r>
      <w:r w:rsidRPr="00234941">
        <w:rPr>
          <w:sz w:val="16"/>
        </w:rPr>
        <w:t xml:space="preserve"> (ONA) </w:t>
      </w:r>
      <w:r w:rsidRPr="00234941">
        <w:rPr>
          <w:rStyle w:val="StyleBoldUnderline"/>
        </w:rPr>
        <w:t>and Penal, Criminal, and Scientific Investigative Unit</w:t>
      </w:r>
      <w:r w:rsidRPr="00234941">
        <w:rPr>
          <w:sz w:val="16"/>
        </w:rPr>
        <w:t xml:space="preserve"> (CICPC) </w:t>
      </w:r>
      <w:r w:rsidRPr="00234941">
        <w:rPr>
          <w:rStyle w:val="StyleBoldUnderline"/>
        </w:rPr>
        <w:t>worked in a team to capture</w:t>
      </w:r>
      <w:r w:rsidRPr="00234941">
        <w:rPr>
          <w:sz w:val="16"/>
        </w:rPr>
        <w:t xml:space="preserve"> Jaime Alberto “Beto” Marín, </w:t>
      </w:r>
      <w:r w:rsidRPr="00234941">
        <w:rPr>
          <w:rStyle w:val="StyleBoldUnderline"/>
        </w:rPr>
        <w:t>the chief of the Colombian Norte del Valle cartel, and</w:t>
      </w:r>
      <w:r w:rsidRPr="00234941">
        <w:rPr>
          <w:sz w:val="16"/>
        </w:rPr>
        <w:t xml:space="preserve"> Omar Guzmán Martínez, </w:t>
      </w:r>
      <w:r w:rsidRPr="00234941">
        <w:rPr>
          <w:rStyle w:val="StyleBoldUnderline"/>
        </w:rPr>
        <w:t>a Dominican cocaine trafficking suspect</w:t>
      </w:r>
      <w:r w:rsidRPr="00234941">
        <w:rPr>
          <w:sz w:val="16"/>
        </w:rPr>
        <w:t xml:space="preserve">, on September 16th and August 25th, respectively. In a nationally televised event, Venezuelan authorities escorted the two men to an airplane in Caracas to be deported to the US. Both suspects were wanted by the International Criminal Police Organization (INTERPOL). Minister for Justice and the Interior Tarek El </w:t>
      </w:r>
      <w:r w:rsidRPr="00234941">
        <w:rPr>
          <w:sz w:val="16"/>
        </w:rPr>
        <w:lastRenderedPageBreak/>
        <w:t xml:space="preserve">Aissami said the US government had offered $5 million for information leading to Marín’s arrest. Meanwhile, </w:t>
      </w:r>
      <w:r w:rsidRPr="00234941">
        <w:rPr>
          <w:rStyle w:val="StyleBoldUnderline"/>
        </w:rPr>
        <w:t>in separate operations, the ONA and the CICPC seized four airplanes that had been altered to avoid tracking</w:t>
      </w:r>
      <w:r w:rsidRPr="00234941">
        <w:rPr>
          <w:sz w:val="16"/>
        </w:rPr>
        <w:t xml:space="preserve"> and were being used for international drug operations from a clandestine location in Portuguesa state. </w:t>
      </w:r>
      <w:r w:rsidRPr="00234941">
        <w:rPr>
          <w:rStyle w:val="StyleBoldUnderline"/>
        </w:rPr>
        <w:t>The National Guard</w:t>
      </w:r>
      <w:r w:rsidRPr="00234941">
        <w:rPr>
          <w:sz w:val="16"/>
        </w:rPr>
        <w:t xml:space="preserve"> also </w:t>
      </w:r>
      <w:r w:rsidRPr="00234941">
        <w:rPr>
          <w:rStyle w:val="StyleBoldUnderline"/>
        </w:rPr>
        <w:t>confiscated 2.7 metric tons of marijuana and 600 kilograms of cocaine</w:t>
      </w:r>
      <w:r w:rsidRPr="00234941">
        <w:rPr>
          <w:sz w:val="16"/>
        </w:rPr>
        <w:t xml:space="preserve"> that were being transported through Venezuela from Colombia. The deportations and confiscations all occurred since the release last Wednesday of a White House memorandum that designated Afghanistan, The Bahamas, Bolivia, Burma, Colombia, Costa Rica, Dominican Republic, Ecuador, Guatemala, Haiti, Honduras, India, Jamaica, Laos, Mexico, Nicaragua, Pakistan, Panama, Peru, and Venezuela as “major illicit drug transit or major illicit drug producing countries for the fiscal year 2011.” “A country’s presence on the Majors List is not necessarily an adverse reflection of its government’s counternarcotics efforts or level of cooperation with the United States,” the memorandum said, citing “geographic, commercial, and economic factors that allow drugs to transit or be produced despite the concerned government’s most assiduous enforcement measures.” </w:t>
      </w:r>
      <w:r w:rsidRPr="00234941">
        <w:rPr>
          <w:rStyle w:val="StyleBoldUnderline"/>
        </w:rPr>
        <w:t>The memorandum highlighted</w:t>
      </w:r>
      <w:r w:rsidRPr="00234941">
        <w:rPr>
          <w:sz w:val="16"/>
        </w:rPr>
        <w:t xml:space="preserve"> the </w:t>
      </w:r>
      <w:r w:rsidRPr="00234941">
        <w:rPr>
          <w:rStyle w:val="StyleBoldUnderline"/>
        </w:rPr>
        <w:t>anti-drug efforts of governments that collaborate with the US and allow a US military presence in their territory</w:t>
      </w:r>
      <w:r w:rsidRPr="00234941">
        <w:rPr>
          <w:sz w:val="16"/>
        </w:rPr>
        <w:t xml:space="preserve">, including Afghanistan, Mexico, and Colombia. </w:t>
      </w:r>
      <w:r w:rsidRPr="00234941">
        <w:rPr>
          <w:rStyle w:val="StyleBoldUnderline"/>
        </w:rPr>
        <w:t>It designated</w:t>
      </w:r>
      <w:r w:rsidRPr="00234941">
        <w:rPr>
          <w:sz w:val="16"/>
        </w:rPr>
        <w:t xml:space="preserve"> Bolivia and Venezuela, </w:t>
      </w:r>
      <w:r w:rsidRPr="00234941">
        <w:rPr>
          <w:rStyle w:val="StyleBoldUnderline"/>
        </w:rPr>
        <w:t>countries which oppose the US’s free trade polices and its military presence in Latin America, “as countries that have failed demonstrably</w:t>
      </w:r>
      <w:r w:rsidRPr="00234941">
        <w:rPr>
          <w:sz w:val="16"/>
        </w:rPr>
        <w:t xml:space="preserve"> during the previous 12 months to </w:t>
      </w:r>
      <w:r w:rsidRPr="00234941">
        <w:rPr>
          <w:rStyle w:val="StyleBoldUnderline"/>
        </w:rPr>
        <w:t>adhere to their obligations</w:t>
      </w:r>
      <w:r w:rsidRPr="00234941">
        <w:rPr>
          <w:sz w:val="16"/>
        </w:rPr>
        <w:t xml:space="preserve"> under international counternarcotics agreements.” </w:t>
      </w:r>
      <w:r w:rsidRPr="00234941">
        <w:rPr>
          <w:rStyle w:val="StyleBoldUnderline"/>
        </w:rPr>
        <w:t>Venezuelan authorities</w:t>
      </w:r>
      <w:r w:rsidRPr="00234941">
        <w:rPr>
          <w:sz w:val="16"/>
        </w:rPr>
        <w:t xml:space="preserve"> have </w:t>
      </w:r>
      <w:r w:rsidRPr="00234941">
        <w:rPr>
          <w:rStyle w:val="StyleBoldUnderline"/>
        </w:rPr>
        <w:t>confiscated</w:t>
      </w:r>
      <w:r w:rsidRPr="00234941">
        <w:rPr>
          <w:sz w:val="16"/>
        </w:rPr>
        <w:t xml:space="preserve"> a total of </w:t>
      </w:r>
      <w:r w:rsidRPr="00234941">
        <w:rPr>
          <w:rStyle w:val="StyleBoldUnderline"/>
        </w:rPr>
        <w:t>46.7 metric tons of illegal drugs, seized 30 airplanes</w:t>
      </w:r>
      <w:r w:rsidRPr="00234941">
        <w:rPr>
          <w:sz w:val="16"/>
        </w:rPr>
        <w:t xml:space="preserve"> used for drug trafficking, </w:t>
      </w:r>
      <w:r w:rsidRPr="00234941">
        <w:rPr>
          <w:rStyle w:val="StyleBoldUnderline"/>
        </w:rPr>
        <w:t>and arrested 16 drug traffickers</w:t>
      </w:r>
      <w:r w:rsidRPr="00234941">
        <w:rPr>
          <w:sz w:val="16"/>
        </w:rPr>
        <w:t xml:space="preserve"> wanted by INTERPOL </w:t>
      </w:r>
      <w:r w:rsidRPr="00234941">
        <w:rPr>
          <w:rStyle w:val="StyleBoldUnderline"/>
        </w:rPr>
        <w:t>so far this year</w:t>
      </w:r>
      <w:r w:rsidRPr="00234941">
        <w:rPr>
          <w:sz w:val="16"/>
        </w:rPr>
        <w:t xml:space="preserve">, according to the ONA. Justice Minister Tarek El-Aissami said </w:t>
      </w:r>
      <w:r w:rsidRPr="00234941">
        <w:rPr>
          <w:rStyle w:val="StyleBoldUnderline"/>
        </w:rPr>
        <w:t>Venezuela’s record of anti-drug efforts contradict the memorandum</w:t>
      </w:r>
      <w:r w:rsidRPr="00234941">
        <w:rPr>
          <w:sz w:val="16"/>
        </w:rPr>
        <w:t xml:space="preserve">, which he called “abusive and interventionist.” He accused the US government of using such reports as diplomatic attacks against countries that do not adhere to Washington-approved policies. “In an irresponsible, arbitrary and unilateral way, the Government of the United States tries to set itself up as the judge of other countries’ policies on drug trafficking,” El Aissami said. “We do not accept blackmails or pressures from any empire,” he added. President Hugo Chavez suggested the timing of the memorandum, which was released a week and a half before Venezuela’s National Assembly elections, had the purpose of swaying voter opinion against Chavez’s United Socialist Party of Venezuela. </w:t>
      </w:r>
      <w:r w:rsidRPr="00234941">
        <w:rPr>
          <w:rStyle w:val="StyleBoldUnderline"/>
        </w:rPr>
        <w:t>The US’s reports presented Venezuela’s anti-drug efforts in a positive ligh</w:t>
      </w:r>
      <w:r w:rsidRPr="00234941">
        <w:rPr>
          <w:sz w:val="16"/>
        </w:rPr>
        <w:t xml:space="preserve">t during the early years of the Chavez administration, </w:t>
      </w:r>
      <w:r w:rsidRPr="00234941">
        <w:rPr>
          <w:rStyle w:val="StyleBoldUnderline"/>
        </w:rPr>
        <w:t>when Venezuela was collaborating with the</w:t>
      </w:r>
      <w:r w:rsidRPr="00234941">
        <w:rPr>
          <w:sz w:val="16"/>
        </w:rPr>
        <w:t xml:space="preserve"> US Drug Enforcement Agency (</w:t>
      </w:r>
      <w:r w:rsidRPr="00234941">
        <w:rPr>
          <w:rStyle w:val="StyleBoldUnderline"/>
        </w:rPr>
        <w:t>DEA</w:t>
      </w:r>
      <w:r w:rsidRPr="00234941">
        <w:rPr>
          <w:sz w:val="16"/>
        </w:rPr>
        <w:t xml:space="preserve">). </w:t>
      </w:r>
      <w:r w:rsidRPr="00234941">
        <w:rPr>
          <w:rStyle w:val="StyleBoldUnderline"/>
        </w:rPr>
        <w:t>But since Venezuela severed ties</w:t>
      </w:r>
      <w:r w:rsidRPr="00234941">
        <w:rPr>
          <w:sz w:val="16"/>
        </w:rPr>
        <w:t xml:space="preserve"> with the DEA </w:t>
      </w:r>
      <w:r w:rsidRPr="00234941">
        <w:rPr>
          <w:rStyle w:val="StyleBoldUnderline"/>
        </w:rPr>
        <w:t>in 2005</w:t>
      </w:r>
      <w:r w:rsidRPr="00234941">
        <w:rPr>
          <w:sz w:val="16"/>
        </w:rPr>
        <w:t xml:space="preserve"> on suspicion that the agency was spying, </w:t>
      </w:r>
      <w:r w:rsidRPr="00234941">
        <w:rPr>
          <w:rStyle w:val="StyleBoldUnderline"/>
        </w:rPr>
        <w:t>the US government has</w:t>
      </w:r>
      <w:r w:rsidRPr="00234941">
        <w:rPr>
          <w:sz w:val="16"/>
        </w:rPr>
        <w:t xml:space="preserve"> repeatedly </w:t>
      </w:r>
      <w:r w:rsidRPr="00234941">
        <w:rPr>
          <w:rStyle w:val="StyleBoldUnderline"/>
        </w:rPr>
        <w:t>classified the Venezuelan government’s anti-drug program as a failure</w:t>
      </w:r>
      <w:r w:rsidRPr="00234941">
        <w:rPr>
          <w:sz w:val="16"/>
        </w:rPr>
        <w:t xml:space="preserve">. </w:t>
      </w:r>
      <w:r w:rsidRPr="00234941">
        <w:rPr>
          <w:rStyle w:val="StyleBoldUnderline"/>
        </w:rPr>
        <w:t>Venezuela</w:t>
      </w:r>
      <w:r w:rsidRPr="00234941">
        <w:rPr>
          <w:sz w:val="16"/>
        </w:rPr>
        <w:t xml:space="preserve">, however, </w:t>
      </w:r>
      <w:r w:rsidRPr="00234941">
        <w:rPr>
          <w:rStyle w:val="StyleBoldUnderline"/>
        </w:rPr>
        <w:t>says its anti-drug efforts have improved since breaking ties</w:t>
      </w:r>
      <w:r w:rsidRPr="00234941">
        <w:rPr>
          <w:sz w:val="16"/>
        </w:rPr>
        <w:t xml:space="preserve"> with the DEA. According to ONA statistics, between the years 2002 and 2005, </w:t>
      </w:r>
      <w:r w:rsidRPr="00234941">
        <w:rPr>
          <w:rStyle w:val="StyleBoldUnderline"/>
        </w:rPr>
        <w:t>when Venezuela was collaborating with the DEA</w:t>
      </w:r>
      <w:r w:rsidRPr="00234941">
        <w:rPr>
          <w:sz w:val="16"/>
        </w:rPr>
        <w:t xml:space="preserve">, a total of </w:t>
      </w:r>
      <w:r w:rsidRPr="00234941">
        <w:rPr>
          <w:rStyle w:val="StyleBoldUnderline"/>
        </w:rPr>
        <w:t>6,836 people were arrested on drug-related charges and 202,562 kilograms of illegal drugs were interdict</w:t>
      </w:r>
      <w:r w:rsidRPr="00234941">
        <w:rPr>
          <w:sz w:val="16"/>
        </w:rPr>
        <w:t xml:space="preserve">ed; between the years 2006 and 2009, </w:t>
      </w:r>
      <w:r w:rsidRPr="00234941">
        <w:rPr>
          <w:rStyle w:val="StyleBoldUnderline"/>
        </w:rPr>
        <w:t>after Venezuela severed ties</w:t>
      </w:r>
      <w:r w:rsidRPr="00234941">
        <w:rPr>
          <w:sz w:val="16"/>
        </w:rPr>
        <w:t xml:space="preserve"> with the DEA, </w:t>
      </w:r>
      <w:r w:rsidRPr="00234941">
        <w:rPr>
          <w:rStyle w:val="StyleBoldUnderline"/>
        </w:rPr>
        <w:t>a total of 22,833 people were arrested</w:t>
      </w:r>
      <w:r w:rsidRPr="00234941">
        <w:rPr>
          <w:sz w:val="16"/>
        </w:rPr>
        <w:t xml:space="preserve"> on drug-related charges </w:t>
      </w:r>
      <w:r w:rsidRPr="00234941">
        <w:rPr>
          <w:rStyle w:val="StyleBoldUnderline"/>
        </w:rPr>
        <w:t>and 233,326 kilograms</w:t>
      </w:r>
      <w:r w:rsidRPr="00234941">
        <w:rPr>
          <w:sz w:val="16"/>
        </w:rPr>
        <w:t xml:space="preserve"> of illegal drugs </w:t>
      </w:r>
      <w:r w:rsidRPr="00234941">
        <w:rPr>
          <w:rStyle w:val="StyleBoldUnderline"/>
        </w:rPr>
        <w:t>were interdicted. The government also reported the destruction of dozens of drug laboratories and hundreds of</w:t>
      </w:r>
      <w:r w:rsidRPr="00234941">
        <w:rPr>
          <w:sz w:val="16"/>
        </w:rPr>
        <w:t xml:space="preserve"> clandestine airplane </w:t>
      </w:r>
      <w:r w:rsidRPr="00234941">
        <w:rPr>
          <w:rStyle w:val="StyleBoldUnderline"/>
        </w:rPr>
        <w:t>landing strips</w:t>
      </w:r>
      <w:r w:rsidRPr="00234941">
        <w:rPr>
          <w:sz w:val="16"/>
        </w:rPr>
        <w:t xml:space="preserve"> as well as the setup of security checkpoints in major airports since 2006. Last year, the </w:t>
      </w:r>
      <w:r w:rsidRPr="00234941">
        <w:rPr>
          <w:rStyle w:val="StyleBoldUnderline"/>
        </w:rPr>
        <w:t>ONA launched a national program to prevent drug consumption</w:t>
      </w:r>
      <w:r w:rsidRPr="00234941">
        <w:rPr>
          <w:sz w:val="16"/>
        </w:rPr>
        <w:t xml:space="preserve"> by programming educational and recreational activities with local communities, and launched a program to assist business owners in avoiding the diversion of chemical substances into the hands of drug producers. Despite having severed ties with the DEA, </w:t>
      </w:r>
      <w:r w:rsidRPr="00234941">
        <w:rPr>
          <w:rStyle w:val="StyleBoldUnderline"/>
        </w:rPr>
        <w:t>Venezuela has endorsed more than 52 anti-drug cooperation agreements with 38 countries</w:t>
      </w:r>
      <w:r w:rsidRPr="00234941">
        <w:rPr>
          <w:sz w:val="16"/>
        </w:rPr>
        <w:t>.</w:t>
      </w:r>
    </w:p>
    <w:p w:rsidR="001029EC" w:rsidRPr="00234941" w:rsidRDefault="001029EC" w:rsidP="001029EC"/>
    <w:p w:rsidR="001029EC" w:rsidRPr="00234941" w:rsidRDefault="001029EC" w:rsidP="001029EC">
      <w:pPr>
        <w:pStyle w:val="Heading2"/>
        <w:rPr>
          <w:b w:val="0"/>
          <w:bCs w:val="0"/>
        </w:rPr>
      </w:pPr>
      <w:r w:rsidRPr="00234941">
        <w:rPr>
          <w:b w:val="0"/>
          <w:bCs w:val="0"/>
        </w:rPr>
        <w:lastRenderedPageBreak/>
        <w:t>Cuba – Drugs Low</w:t>
      </w:r>
    </w:p>
    <w:p w:rsidR="001029EC" w:rsidRPr="00234941" w:rsidRDefault="001029EC" w:rsidP="001029EC"/>
    <w:p w:rsidR="001029EC" w:rsidRPr="00234941" w:rsidRDefault="001029EC" w:rsidP="001029EC">
      <w:pPr>
        <w:rPr>
          <w:b/>
        </w:rPr>
      </w:pPr>
      <w:r w:rsidRPr="00234941">
        <w:rPr>
          <w:b/>
        </w:rPr>
        <w:t>Cuba will not become a hotspot for drugs – multiple reasons</w:t>
      </w:r>
    </w:p>
    <w:p w:rsidR="001029EC" w:rsidRPr="0083546F" w:rsidRDefault="001029EC" w:rsidP="001029EC">
      <w:pPr>
        <w:rPr>
          <w:rStyle w:val="StyleStyleBold12pt"/>
          <w:b w:val="0"/>
        </w:rPr>
      </w:pPr>
      <w:r w:rsidRPr="00234941">
        <w:rPr>
          <w:b/>
        </w:rPr>
        <w:t>Ramsey, 12</w:t>
      </w:r>
      <w:r w:rsidRPr="00234941">
        <w:t xml:space="preserve"> </w:t>
      </w:r>
      <w:r w:rsidRPr="00234941">
        <w:rPr>
          <w:sz w:val="16"/>
        </w:rPr>
        <w:t>writer at Insight Crime, Research analysis and investigations on organized crime in Latin America and the Caribbean</w:t>
      </w:r>
      <w:r w:rsidRPr="00234941">
        <w:rPr>
          <w:rStyle w:val="StyleStyleBold12pt"/>
        </w:rPr>
        <w:t xml:space="preserve"> </w:t>
      </w:r>
      <w:r w:rsidRPr="0083546F">
        <w:rPr>
          <w:rStyle w:val="StyleStyleBold12pt"/>
          <w:b w:val="0"/>
        </w:rPr>
        <w:t>(Geoffrey, 2/2/12 “Drug Fight Builds US-Cuba Bridges” http://www.insightcrime.org/news-analysis/drug-fight-builds-us-cuba-bridges) // czhang</w:t>
      </w:r>
    </w:p>
    <w:p w:rsidR="001029EC" w:rsidRPr="00234941" w:rsidRDefault="001029EC" w:rsidP="001029EC">
      <w:pPr>
        <w:rPr>
          <w:rStyle w:val="StyleBoldUnderline"/>
        </w:rPr>
      </w:pPr>
      <w:r w:rsidRPr="00234941">
        <w:t xml:space="preserve">Ultimately, it should be noted that </w:t>
      </w:r>
      <w:r w:rsidRPr="00234941">
        <w:rPr>
          <w:rStyle w:val="StyleBoldUnderline"/>
        </w:rPr>
        <w:t>the amount of drugs that pass through Cuba on their way to the United States pales in comparison to the country’s Caribbean neighbors, such as Jamaica and the Dominican Republic</w:t>
      </w:r>
      <w:r w:rsidRPr="00234941">
        <w:t xml:space="preserve">. For one thing, </w:t>
      </w:r>
      <w:r w:rsidRPr="00234941">
        <w:rPr>
          <w:rStyle w:val="StyleBoldUnderline"/>
        </w:rPr>
        <w:t>the 50-year-old embargo makes it very difficult for drug smugglers to bring their product into the US.</w:t>
      </w:r>
      <w:r w:rsidRPr="00234941">
        <w:t xml:space="preserve"> Additionally, </w:t>
      </w:r>
      <w:r w:rsidRPr="00234941">
        <w:rPr>
          <w:rStyle w:val="StyleBoldUnderline"/>
        </w:rPr>
        <w:t>drug trafficking is one of the rare issues in which Cuban and American officials cooperate</w:t>
      </w:r>
      <w:r w:rsidRPr="00234941">
        <w:t xml:space="preserve">. As InSight Crime has reported, the US Interests Section in Havana has a Coast Guard representative in Havana, and </w:t>
      </w:r>
      <w:r w:rsidRPr="00234941">
        <w:rPr>
          <w:rStyle w:val="StyleBoldUnderline"/>
        </w:rPr>
        <w:t>leaked diplomatic cables reveal a level of engagement between the official and his counterparts in the Cuban Ministry of Interior (MININT) on the issue of drug flights from Jamaica.</w:t>
      </w:r>
    </w:p>
    <w:p w:rsidR="001029EC" w:rsidRPr="00234941" w:rsidRDefault="001029EC" w:rsidP="001029EC">
      <w:pPr>
        <w:rPr>
          <w:rStyle w:val="StyleBoldUnderline"/>
        </w:rPr>
      </w:pPr>
      <w:r w:rsidRPr="00234941">
        <w:rPr>
          <w:rStyle w:val="StyleBoldUnderline"/>
        </w:rPr>
        <w:t>This cooperation seems to be having an effect on US-Cuba relations, at least as they relate to crime</w:t>
      </w:r>
      <w:r w:rsidRPr="00234941">
        <w:t xml:space="preserve">. While State Department officials under President Ronald Reagan publicly accused Fidel Castro of attempting to traffic drugs in order to boost the Cuban economy, </w:t>
      </w:r>
      <w:r w:rsidRPr="00234941">
        <w:rPr>
          <w:rStyle w:val="StyleBoldUnderline"/>
        </w:rPr>
        <w:t>the State Department’s 2011 International Narcotics Control Strategy Report (INCSR) acknowledges that the Cuban authorities have made major inroads against the drug trade</w:t>
      </w:r>
      <w:r w:rsidRPr="00234941">
        <w:t>. In a rare note of praise for the Castro government, it notes that “</w:t>
      </w:r>
      <w:r w:rsidRPr="00234941">
        <w:rPr>
          <w:rStyle w:val="StyleBoldUnderline"/>
        </w:rPr>
        <w:t>Cuba’s counternarcotics efforts have prevented illegal narcotics trafficking from having a significant impact on the island.”</w:t>
      </w:r>
    </w:p>
    <w:p w:rsidR="001029EC" w:rsidRDefault="001029EC" w:rsidP="001029EC"/>
    <w:p w:rsidR="006F7276" w:rsidRPr="006F7276" w:rsidRDefault="006F7276" w:rsidP="006F7276">
      <w:pPr>
        <w:rPr>
          <w:b/>
        </w:rPr>
      </w:pPr>
      <w:r w:rsidRPr="006F7276">
        <w:rPr>
          <w:b/>
        </w:rPr>
        <w:t>Cuban drug cooperation is unnecessary – status quo governments solve</w:t>
      </w:r>
    </w:p>
    <w:p w:rsidR="006F7276" w:rsidRPr="004018C6" w:rsidRDefault="006F7276" w:rsidP="006F7276">
      <w:r w:rsidRPr="00AB79FD">
        <w:rPr>
          <w:b/>
        </w:rPr>
        <w:t>BBC, 12</w:t>
      </w:r>
      <w:r w:rsidRPr="004018C6">
        <w:t xml:space="preserve"> (Sarah Rainsford, BBC correspondent in Havanah, “Cuba and US find common ground in war on drugs”, 9/8/2012, BBC, </w:t>
      </w:r>
      <w:hyperlink r:id="rId17" w:history="1">
        <w:r w:rsidRPr="0009382F">
          <w:rPr>
            <w:rStyle w:val="Hyperlink"/>
          </w:rPr>
          <w:t>http://www.bbc.co.uk/news/world-latin-america-19528416</w:t>
        </w:r>
      </w:hyperlink>
      <w:r>
        <w:t>, JKahn)</w:t>
      </w:r>
      <w:r w:rsidRPr="004018C6">
        <w:t>)</w:t>
      </w:r>
    </w:p>
    <w:p w:rsidR="006F7276" w:rsidRPr="008264AF" w:rsidRDefault="006F7276" w:rsidP="006F7276">
      <w:pPr>
        <w:rPr>
          <w:sz w:val="16"/>
        </w:rPr>
      </w:pPr>
      <w:r w:rsidRPr="005D38C8">
        <w:rPr>
          <w:rStyle w:val="StyleBoldUnderline"/>
        </w:rPr>
        <w:t>Cuba sits</w:t>
      </w:r>
      <w:r w:rsidRPr="008264AF">
        <w:rPr>
          <w:sz w:val="16"/>
        </w:rPr>
        <w:t xml:space="preserve"> right </w:t>
      </w:r>
      <w:r w:rsidRPr="005D38C8">
        <w:rPr>
          <w:rStyle w:val="StyleBoldUnderline"/>
        </w:rPr>
        <w:t xml:space="preserve">between the world's major narcotics producers in South America and the </w:t>
      </w:r>
      <w:r w:rsidRPr="005D38C8">
        <w:rPr>
          <w:rStyle w:val="StyleBoldUnderline"/>
          <w:bdr w:val="single" w:sz="4" w:space="0" w:color="auto"/>
        </w:rPr>
        <w:t>biggest market</w:t>
      </w:r>
      <w:r w:rsidRPr="008264AF">
        <w:rPr>
          <w:sz w:val="16"/>
        </w:rPr>
        <w:t xml:space="preserve"> for those drugs, </w:t>
      </w:r>
      <w:r w:rsidRPr="005D38C8">
        <w:rPr>
          <w:rStyle w:val="StyleBoldUnderline"/>
          <w:bdr w:val="single" w:sz="4" w:space="0" w:color="auto"/>
        </w:rPr>
        <w:t>the United States.</w:t>
      </w:r>
      <w:r w:rsidRPr="005D38C8">
        <w:rPr>
          <w:rStyle w:val="StyleBoldUnderline"/>
        </w:rPr>
        <w:t xml:space="preserve"> The island has served as a </w:t>
      </w:r>
      <w:r w:rsidRPr="005D38C8">
        <w:rPr>
          <w:rStyle w:val="StyleBoldUnderline"/>
          <w:bdr w:val="single" w:sz="4" w:space="0" w:color="auto"/>
        </w:rPr>
        <w:t>bridge for traffickers</w:t>
      </w:r>
      <w:r w:rsidRPr="008264AF">
        <w:rPr>
          <w:sz w:val="16"/>
        </w:rPr>
        <w:t xml:space="preserve"> in the past but </w:t>
      </w:r>
      <w:r w:rsidRPr="005D38C8">
        <w:rPr>
          <w:rStyle w:val="StyleBoldUnderline"/>
        </w:rPr>
        <w:t xml:space="preserve">in recent years it has been a </w:t>
      </w:r>
      <w:r w:rsidRPr="005D38C8">
        <w:rPr>
          <w:rStyle w:val="StyleBoldUnderline"/>
          <w:bdr w:val="single" w:sz="4" w:space="0" w:color="auto"/>
        </w:rPr>
        <w:t>barrier</w:t>
      </w:r>
      <w:r w:rsidRPr="008264AF">
        <w:rPr>
          <w:sz w:val="16"/>
        </w:rPr>
        <w:t xml:space="preserve"> to the illegal trade. "We used to see a lot of suspicious boats here," Ardoldo Cisneros Pena recalls of the 1990s. He is chief border guard in Cayo Cruz, where we were recently given rare access. "There were almost daily drops into the sea," he says. Small planes would bombard Cuban waters with packets of drugs, for speedboats to whisk to the US. Today, the scene is tranquil. A young border guard scans the horizon from a mint-green watchtower. A stone slab below reads "They shall not pass!" and "Viva Fidel!". 'Mortal venom' It was Fidel Castro, then president, who acknowledged a surge in the use of Cuban waters by drug-traffickers in 1999. There was a nascent narcotics market too, as smugglers' packages began washing up on the coast. </w:t>
      </w:r>
      <w:r w:rsidRPr="005D38C8">
        <w:rPr>
          <w:rStyle w:val="StyleBoldUnderline"/>
        </w:rPr>
        <w:t>The government was compelled to act against</w:t>
      </w:r>
      <w:r w:rsidRPr="008264AF">
        <w:rPr>
          <w:sz w:val="16"/>
        </w:rPr>
        <w:t xml:space="preserve"> what Mr Castro calls </w:t>
      </w:r>
      <w:r w:rsidRPr="005D38C8">
        <w:rPr>
          <w:rStyle w:val="StyleBoldUnderline"/>
        </w:rPr>
        <w:t>a "mortal venom"</w:t>
      </w:r>
      <w:r w:rsidRPr="008264AF">
        <w:rPr>
          <w:sz w:val="16"/>
        </w:rPr>
        <w:t xml:space="preserve">. "We have more resources now, there is a helicopter for the border guards and more commitment from the interior ministry, the military and the Cuban people too," Lt-Col Cisneros explains. </w:t>
      </w:r>
      <w:r w:rsidRPr="005D38C8">
        <w:rPr>
          <w:rStyle w:val="StyleBoldUnderline"/>
        </w:rPr>
        <w:t>Operation Ache</w:t>
      </w:r>
      <w:r w:rsidRPr="008264AF">
        <w:rPr>
          <w:sz w:val="16"/>
        </w:rPr>
        <w:t xml:space="preserve">, as the crackdown was known, also </w:t>
      </w:r>
      <w:r w:rsidRPr="005D38C8">
        <w:rPr>
          <w:rStyle w:val="StyleBoldUnderline"/>
        </w:rPr>
        <w:t>installed a new radar</w:t>
      </w:r>
      <w:r w:rsidRPr="008264AF">
        <w:rPr>
          <w:sz w:val="16"/>
        </w:rPr>
        <w:t xml:space="preserve"> and </w:t>
      </w:r>
      <w:r w:rsidRPr="005D38C8">
        <w:rPr>
          <w:rStyle w:val="StyleBoldUnderline"/>
        </w:rPr>
        <w:t>recruited</w:t>
      </w:r>
      <w:r w:rsidRPr="008264AF">
        <w:rPr>
          <w:sz w:val="16"/>
        </w:rPr>
        <w:t xml:space="preserve"> hundreds of unpaid </w:t>
      </w:r>
      <w:r w:rsidRPr="005D38C8">
        <w:rPr>
          <w:rStyle w:val="StyleBoldUnderline"/>
        </w:rPr>
        <w:t>"collaborators"</w:t>
      </w:r>
      <w:r w:rsidRPr="008264AF">
        <w:rPr>
          <w:sz w:val="16"/>
        </w:rPr>
        <w:t xml:space="preserve">, trained to keep their eyes peeled for suspicious parcels along the shore. The </w:t>
      </w:r>
      <w:r w:rsidRPr="005D38C8">
        <w:rPr>
          <w:rStyle w:val="StyleBoldUnderline"/>
        </w:rPr>
        <w:t>drugs planes have</w:t>
      </w:r>
      <w:r w:rsidRPr="008264AF">
        <w:rPr>
          <w:sz w:val="16"/>
        </w:rPr>
        <w:t xml:space="preserve"> now </w:t>
      </w:r>
      <w:r w:rsidRPr="005D38C8">
        <w:rPr>
          <w:rStyle w:val="StyleBoldUnderline"/>
        </w:rPr>
        <w:t>gone</w:t>
      </w:r>
      <w:r w:rsidRPr="008264AF">
        <w:rPr>
          <w:sz w:val="16"/>
        </w:rPr>
        <w:t xml:space="preserve"> and </w:t>
      </w:r>
      <w:r w:rsidRPr="005D38C8">
        <w:rPr>
          <w:rStyle w:val="StyleBoldUnderline"/>
        </w:rPr>
        <w:t>the main threat</w:t>
      </w:r>
      <w:r w:rsidRPr="008264AF">
        <w:rPr>
          <w:sz w:val="16"/>
        </w:rPr>
        <w:t xml:space="preserve"> today </w:t>
      </w:r>
      <w:r w:rsidRPr="005D38C8">
        <w:rPr>
          <w:rStyle w:val="StyleBoldUnderline"/>
        </w:rPr>
        <w:t>is from speed-boat smugglers</w:t>
      </w:r>
      <w:r w:rsidRPr="008264AF">
        <w:rPr>
          <w:sz w:val="16"/>
        </w:rPr>
        <w:t xml:space="preserve"> attempting to traffic marijuana north. "They try to escape us but if they can't, they try to dump the drugs because they know this activity is very heavily penalised here," explains Lt-Col Mago Llanez Fernandez, who heads the team responsible for intercepting the smugglers at sea. He admits that up to 60% get away. Securing any abandoned narcotics is the priority here. But </w:t>
      </w:r>
      <w:r w:rsidRPr="004770DE">
        <w:rPr>
          <w:rStyle w:val="StyleBoldUnderline"/>
        </w:rPr>
        <w:t>as the boats flee, Cuba</w:t>
      </w:r>
      <w:r w:rsidRPr="008264AF">
        <w:rPr>
          <w:sz w:val="16"/>
        </w:rPr>
        <w:t xml:space="preserve"> now </w:t>
      </w:r>
      <w:r w:rsidRPr="004770DE">
        <w:rPr>
          <w:rStyle w:val="StyleBoldUnderline"/>
        </w:rPr>
        <w:t xml:space="preserve">passes </w:t>
      </w:r>
      <w:r w:rsidRPr="004770DE">
        <w:rPr>
          <w:rStyle w:val="StyleBoldUnderline"/>
          <w:bdr w:val="single" w:sz="4" w:space="0" w:color="auto"/>
        </w:rPr>
        <w:t>real-time data to the US coastguard</w:t>
      </w:r>
      <w:r w:rsidRPr="004770DE">
        <w:rPr>
          <w:rStyle w:val="StyleBoldUnderline"/>
        </w:rPr>
        <w:t xml:space="preserve"> so they can pick up the pursuit</w:t>
      </w:r>
      <w:r w:rsidRPr="008264AF">
        <w:rPr>
          <w:sz w:val="16"/>
        </w:rPr>
        <w:t xml:space="preserve">. It is rare teamwork for two old, ideological enemies. "I think this is important for Cuba, because we're preventing the drugs reaching here, but it's also very important for the US and other countries in the area," Lt-Col Llanez points out. With its very heavily policed society, it is no surprise Communist Cuba is not a big drugs market itself. Scarce supply means even a joint of marijuana can cost up to a week's wage ($5) for a state worker. But some smugglers have begun to see potential here. "We've seen a rise in attempts by Cuban Americans to bring drugs in, especially marijuana, because the prices are high here," says police investigator Yoandrys Gonzalez Garcia. "It's not a huge amount but it concerns us and we're increasing our efforts to fight this." 'Effective' Between January and June this year, 24 attempts to traffic narcotics through the island's airports were foiled, and these figures put Cuba on course to double the interdiction rates of 2010 and 2011. The drugs were mostly destined for sale in Cuba. Police point to a surge in air traffic with the US since President Barack Obama removed travel restrictions for Cuban-Americans. Lifting limits on remittances has also given some Cubans on the island greater spending power. But the US is not the only smuggling source. Boris Adolfo Busto was arrested at Havana airport for drug-trafficking. His group was bringing in drug "mules" from Ecuador, with up to a kilo of cocaine in their stomachs. "There was a </w:t>
      </w:r>
      <w:r w:rsidRPr="008264AF">
        <w:rPr>
          <w:sz w:val="16"/>
        </w:rPr>
        <w:lastRenderedPageBreak/>
        <w:t>Cuban guy involved and he said he could sell everything here, he said it'd be easy," Busto recalls when we meet at Havana's Condesa prison. He is serving a 23-year sentence. "I think the authorities are very efficient," he says forlornly, adding that "dozens and dozens" of other smugglers have since joined him behind bars. Cuba has called for a formal co-operation agreement with the US to help stamp out smuggling in both directions. It already shares intelligence with European governments, and receives funding and training. "Our communication at sea gets good results but sadly we can't say the same about air traffic," Mr Gonzalez police investigator complains of the Americans. The US and Cuba severed diplomatic ties more than five decades ago. But officials on the ground acknowledge Cuba's contribution to the common war on drugs. "[</w:t>
      </w:r>
      <w:r w:rsidRPr="008264AF">
        <w:rPr>
          <w:rStyle w:val="StyleBoldUnderline"/>
        </w:rPr>
        <w:t>Without] a strong counter-drug stance, Cuba would be a prime area</w:t>
      </w:r>
      <w:r w:rsidRPr="008264AF">
        <w:rPr>
          <w:sz w:val="16"/>
        </w:rPr>
        <w:t xml:space="preserve"> for drug smugglers, but </w:t>
      </w:r>
      <w:r w:rsidRPr="008264AF">
        <w:rPr>
          <w:rStyle w:val="StyleBoldUnderline"/>
          <w:bdr w:val="single" w:sz="4" w:space="0" w:color="auto"/>
        </w:rPr>
        <w:t>its efforts are very effective</w:t>
      </w:r>
      <w:r w:rsidRPr="008264AF">
        <w:rPr>
          <w:sz w:val="16"/>
        </w:rPr>
        <w:t xml:space="preserve">," says Louis Orsini of the US coastguard, adding that the US would find it "really challenging" if Cuba became a direct conduit for illicit narcotics. Today, though, the policy is zero tolerance and the interior ministry says nine tonnes of drugs were seized from traffickers last year and incinerated. Most were destined for the US market and beyond. </w:t>
      </w:r>
    </w:p>
    <w:p w:rsidR="006F7276" w:rsidRDefault="006F7276" w:rsidP="006F7276"/>
    <w:p w:rsidR="006F7276" w:rsidRPr="00234941" w:rsidRDefault="006F7276" w:rsidP="001029EC"/>
    <w:p w:rsidR="001029EC" w:rsidRPr="00234941" w:rsidRDefault="001029EC" w:rsidP="001029EC">
      <w:pPr>
        <w:rPr>
          <w:b/>
        </w:rPr>
      </w:pPr>
      <w:r w:rsidRPr="00234941">
        <w:rPr>
          <w:b/>
        </w:rPr>
        <w:t>Cuba’s a regional leader in the war on drugs – accusations of trafficking are unfounded</w:t>
      </w:r>
    </w:p>
    <w:p w:rsidR="001029EC" w:rsidRPr="0083546F" w:rsidRDefault="001029EC" w:rsidP="001029EC">
      <w:pPr>
        <w:rPr>
          <w:rStyle w:val="StyleStyleBold12pt"/>
          <w:b w:val="0"/>
        </w:rPr>
      </w:pPr>
      <w:r w:rsidRPr="0083546F">
        <w:rPr>
          <w:b/>
        </w:rPr>
        <w:t>Amuchastegui, 12</w:t>
      </w:r>
      <w:r w:rsidRPr="0083546F">
        <w:rPr>
          <w:rStyle w:val="StyleStyleBold12pt"/>
          <w:b w:val="0"/>
        </w:rPr>
        <w:t xml:space="preserve"> – graduate of the University of Havana, Florida International University, and the University of Miami, chief analyst in the field of Cuba's foreign policy for CubaNews since 1994, citing the State Department’s 2012 International Narcotics Control Strategy Report (INCSR) (Domingo, “Is Castro's Cuba a budding narcostate? U.S. officials clearly suggest otherwise,” CubaNews, April 2012, Informe)//BI</w:t>
      </w:r>
    </w:p>
    <w:p w:rsidR="001029EC" w:rsidRPr="00234941" w:rsidRDefault="001029EC" w:rsidP="001029EC">
      <w:r w:rsidRPr="00234941">
        <w:rPr>
          <w:rStyle w:val="StyleBoldUnderline"/>
        </w:rPr>
        <w:t>For years, certain Cuban-American lawmakers</w:t>
      </w:r>
      <w:r w:rsidRPr="00234941">
        <w:rPr>
          <w:sz w:val="16"/>
        </w:rPr>
        <w:t>, so-called "</w:t>
      </w:r>
      <w:r w:rsidRPr="00234941">
        <w:rPr>
          <w:rStyle w:val="StyleBoldUnderline"/>
        </w:rPr>
        <w:t>sources" in Miami and officials of Florida's judicial system have</w:t>
      </w:r>
      <w:r w:rsidRPr="00234941">
        <w:rPr>
          <w:sz w:val="16"/>
        </w:rPr>
        <w:t xml:space="preserve"> repeatedly a</w:t>
      </w:r>
      <w:r w:rsidRPr="00234941">
        <w:rPr>
          <w:rStyle w:val="StyleBoldUnderline"/>
        </w:rPr>
        <w:t>ccused the Cuban government and its leaders of being involved in drug traffickin</w:t>
      </w:r>
      <w:r w:rsidRPr="00234941">
        <w:rPr>
          <w:sz w:val="16"/>
        </w:rPr>
        <w:t>g</w:t>
      </w:r>
      <w:r w:rsidRPr="00234941">
        <w:rPr>
          <w:rStyle w:val="StyleBoldUnderline"/>
        </w:rPr>
        <w:t>. It didn't matter</w:t>
      </w:r>
      <w:r w:rsidRPr="00234941">
        <w:rPr>
          <w:sz w:val="16"/>
        </w:rPr>
        <w:t xml:space="preserve"> that Cuba's highest-ranking defector, Brig. Gen. Rafael del Pino, denied it. Nor did it matter </w:t>
      </w:r>
      <w:r w:rsidRPr="00234941">
        <w:rPr>
          <w:rStyle w:val="StyleBoldUnderline"/>
        </w:rPr>
        <w:t>when top officials of the Drug Enforcement Administration</w:t>
      </w:r>
      <w:r w:rsidRPr="00234941">
        <w:rPr>
          <w:sz w:val="16"/>
        </w:rPr>
        <w:t xml:space="preserve">, including Gen. Barry McCaffrey, </w:t>
      </w:r>
      <w:r w:rsidRPr="00234941">
        <w:rPr>
          <w:rStyle w:val="StyleBoldUnderline"/>
        </w:rPr>
        <w:t xml:space="preserve">spoke favorably of Cuba's cooperation with the DEA </w:t>
      </w:r>
      <w:r w:rsidRPr="00234941">
        <w:rPr>
          <w:sz w:val="16"/>
        </w:rPr>
        <w:t xml:space="preserve">over the years. And </w:t>
      </w:r>
      <w:r w:rsidRPr="00234941">
        <w:rPr>
          <w:rStyle w:val="StyleBoldUnderline"/>
        </w:rPr>
        <w:t>it didn't matter that key officials at Interpol have praised Cuba's efforts at drug interdiction</w:t>
      </w:r>
      <w:r w:rsidRPr="00234941">
        <w:rPr>
          <w:sz w:val="16"/>
        </w:rPr>
        <w:t xml:space="preserve">. The </w:t>
      </w:r>
      <w:r w:rsidRPr="00234941">
        <w:rPr>
          <w:rStyle w:val="StyleBoldUnderline"/>
        </w:rPr>
        <w:t>fabrication keeps getting repeated</w:t>
      </w:r>
      <w:r w:rsidRPr="00234941">
        <w:rPr>
          <w:sz w:val="16"/>
        </w:rPr>
        <w:t xml:space="preserve">. More recently, during a Feb. 1 hearing of the Senate Caucus on International Narcotics Control, Sen. Dianne </w:t>
      </w:r>
      <w:r w:rsidRPr="00234941">
        <w:rPr>
          <w:rStyle w:val="StyleBoldUnderline"/>
        </w:rPr>
        <w:t>Feinstein singled out Cuba as a potential Caribbean drug smuggling leader.</w:t>
      </w:r>
      <w:r w:rsidRPr="00234941">
        <w:rPr>
          <w:sz w:val="16"/>
        </w:rPr>
        <w:t xml:space="preserve"> "I would be remiss not to mention Cuba," declared the Democrat from California. "Just 90 miles from Florida, Cuba has the potential to be a major transshipment point for illicit drugs." </w:t>
      </w:r>
      <w:r w:rsidRPr="00234941">
        <w:rPr>
          <w:rStyle w:val="StyleBoldUnderline"/>
        </w:rPr>
        <w:t>Evidence? None. Primary or secondary sources</w:t>
      </w:r>
      <w:r w:rsidRPr="00234941">
        <w:rPr>
          <w:sz w:val="16"/>
        </w:rPr>
        <w:t xml:space="preserve"> to support this assertion?</w:t>
      </w:r>
      <w:r w:rsidRPr="00234941">
        <w:rPr>
          <w:rStyle w:val="StyleBoldUnderline"/>
        </w:rPr>
        <w:t xml:space="preserve"> None</w:t>
      </w:r>
      <w:r w:rsidRPr="00234941">
        <w:rPr>
          <w:sz w:val="16"/>
        </w:rPr>
        <w:t xml:space="preserve"> at all. </w:t>
      </w:r>
      <w:r w:rsidRPr="00234941">
        <w:rPr>
          <w:rStyle w:val="StyleBoldUnderline"/>
        </w:rPr>
        <w:t xml:space="preserve">Imagination? A great deal of it. </w:t>
      </w:r>
      <w:r w:rsidRPr="00234941">
        <w:rPr>
          <w:sz w:val="16"/>
        </w:rPr>
        <w:t xml:space="preserve">A few days later, University of Nebraska political science professor Jonathan C. Benjamin-Alvarado questioned Feinstein's statement. "It's really irresponsible for her to say that," he said. "It sets in motion that the Cuban government is doing nothing, which is absolutely not true, and it insinuates that it is descending into some sort of narcostate." A U.S. senator lying? Impossible. But perhaps this professor is a leftist or a Castro sympathizer, as some folks in Miami might suggest. </w:t>
      </w:r>
      <w:r w:rsidRPr="00234941">
        <w:rPr>
          <w:rStyle w:val="StyleBoldUnderline"/>
        </w:rPr>
        <w:t>Look then at the U.S. government's</w:t>
      </w:r>
      <w:r w:rsidRPr="00234941">
        <w:rPr>
          <w:sz w:val="16"/>
        </w:rPr>
        <w:t xml:space="preserve"> most recent assessment: the </w:t>
      </w:r>
      <w:r w:rsidRPr="00234941">
        <w:rPr>
          <w:rStyle w:val="StyleBoldUnderline"/>
        </w:rPr>
        <w:t>2012 International Narcotics Control Strategy Report</w:t>
      </w:r>
      <w:r w:rsidRPr="00234941">
        <w:rPr>
          <w:sz w:val="16"/>
        </w:rPr>
        <w:t xml:space="preserve"> (INCSR), submitted by the State Department. </w:t>
      </w:r>
      <w:r w:rsidRPr="00234941">
        <w:rPr>
          <w:rStyle w:val="StyleBoldUnderline"/>
        </w:rPr>
        <w:t>Recognition and praise for Cuba's policies against illicit drugs and trafficking can be found in every single paragraph</w:t>
      </w:r>
      <w:r w:rsidRPr="00234941">
        <w:rPr>
          <w:sz w:val="16"/>
        </w:rPr>
        <w:t xml:space="preserve"> of the 466-page report's three pages devoted to Cuba. "</w:t>
      </w:r>
      <w:r w:rsidRPr="00234941">
        <w:rPr>
          <w:rStyle w:val="StyleBoldUnderline"/>
        </w:rPr>
        <w:t>Bilateral interdiction efforts and</w:t>
      </w:r>
      <w:r w:rsidRPr="00234941">
        <w:rPr>
          <w:sz w:val="16"/>
        </w:rPr>
        <w:t xml:space="preserve"> GOC [</w:t>
      </w:r>
      <w:r w:rsidRPr="00234941">
        <w:rPr>
          <w:rStyle w:val="StyleBoldUnderline"/>
        </w:rPr>
        <w:t>Government of Cuba</w:t>
      </w:r>
      <w:r w:rsidRPr="00234941">
        <w:rPr>
          <w:sz w:val="16"/>
        </w:rPr>
        <w:t xml:space="preserve">] </w:t>
      </w:r>
      <w:r w:rsidRPr="00234941">
        <w:rPr>
          <w:rStyle w:val="StyleBoldUnderline"/>
        </w:rPr>
        <w:t>intensive police presence</w:t>
      </w:r>
      <w:r w:rsidRPr="00234941">
        <w:rPr>
          <w:sz w:val="16"/>
        </w:rPr>
        <w:t xml:space="preserve"> on the ground </w:t>
      </w:r>
      <w:r w:rsidRPr="00234941">
        <w:rPr>
          <w:rStyle w:val="StyleBoldUnderline"/>
        </w:rPr>
        <w:t>have limited the opportunities in or around Cuba for regional traffickers</w:t>
      </w:r>
      <w:r w:rsidRPr="00234941">
        <w:rPr>
          <w:sz w:val="16"/>
        </w:rPr>
        <w:t>," it says. "</w:t>
      </w:r>
      <w:r w:rsidRPr="00234941">
        <w:rPr>
          <w:rStyle w:val="StyleBoldUnderline"/>
        </w:rPr>
        <w:t>Cuba's domestic drug production remains negligible</w:t>
      </w:r>
      <w:r w:rsidRPr="00234941">
        <w:rPr>
          <w:sz w:val="16"/>
        </w:rPr>
        <w:t xml:space="preserve">. Its counternarcotics efforts have prevented illegal narcotics traffickers from having a significant impact on the island." According to the report, in 2011 the Cuban government interdicted 9.01 metric tons of illegal narcotics, including 8.3 metric tons in "wash-up events." That's a 360% increase from the previous year's 2.5 metric tons. In addition, government anti-drug forces reported disrupting three smuggling events and captured six traffickers (three from the Bahamas and three from Jamaica). Statistics on arrests or prosecutions were not made available, but by the U.S. government's own admission, last year Cuba reported 45 real-time reports of "go-fast" narcotics trafficking events to the U.S. Coast Guard. It said the </w:t>
      </w:r>
      <w:r w:rsidRPr="00234941">
        <w:rPr>
          <w:rStyle w:val="StyleBoldUnderline"/>
        </w:rPr>
        <w:t>Cuban border guard's</w:t>
      </w:r>
      <w:r w:rsidRPr="00234941">
        <w:rPr>
          <w:sz w:val="16"/>
        </w:rPr>
        <w:t xml:space="preserve"> email and phone </w:t>
      </w:r>
      <w:r w:rsidRPr="00234941">
        <w:rPr>
          <w:rStyle w:val="StyleBoldUnderline"/>
        </w:rPr>
        <w:t>notifications of maritime smuggling to the United States "have increased in quantity and quality</w:t>
      </w:r>
      <w:r w:rsidRPr="00234941">
        <w:rPr>
          <w:sz w:val="16"/>
        </w:rPr>
        <w:t xml:space="preserve">, and have occasionally included photographs of the vessels suspected of narcotrafficking while being pursued." INCSR PRAISES 'CONTINUED COOPERATION' </w:t>
      </w:r>
      <w:r w:rsidRPr="00234941">
        <w:rPr>
          <w:rStyle w:val="StyleBoldUnderline"/>
        </w:rPr>
        <w:t>To combat</w:t>
      </w:r>
      <w:r w:rsidRPr="00234941">
        <w:rPr>
          <w:sz w:val="16"/>
        </w:rPr>
        <w:t xml:space="preserve"> the </w:t>
      </w:r>
      <w:r w:rsidRPr="00234941">
        <w:rPr>
          <w:rStyle w:val="StyleBoldUnderline"/>
        </w:rPr>
        <w:t>limited domestic production of marijuana</w:t>
      </w:r>
      <w:r w:rsidRPr="00234941">
        <w:rPr>
          <w:sz w:val="16"/>
        </w:rPr>
        <w:t xml:space="preserve">, says the INCSR, </w:t>
      </w:r>
      <w:r w:rsidRPr="00234941">
        <w:rPr>
          <w:rStyle w:val="StyleBoldUnderline"/>
        </w:rPr>
        <w:t>Cuba set up Operation Popular Shield</w:t>
      </w:r>
      <w:r w:rsidRPr="00234941">
        <w:rPr>
          <w:sz w:val="16"/>
        </w:rPr>
        <w:t xml:space="preserve"> in 2003. Efforts to prevent any domestic development of narcotics consumption remained in effect and in 2011 and netted 9,830 marijuana plants and 1.5 kg of cocaine, compared to 9,000 marijuana plants and 26 kg of cocaine in 2010. Elsewhere, the INCSR asserts that "</w:t>
      </w:r>
      <w:r w:rsidRPr="00234941">
        <w:rPr>
          <w:rStyle w:val="StyleBoldUnderline"/>
        </w:rPr>
        <w:t>Cuba continues to demonstrate commitment to fulfilling its responsibilities as a signatory to the 1988 UN Convention</w:t>
      </w:r>
      <w:r w:rsidRPr="00234941">
        <w:rPr>
          <w:sz w:val="16"/>
        </w:rPr>
        <w:t xml:space="preserve"> [and all previous agreements in this field]." Furthermore, it says, </w:t>
      </w:r>
      <w:r w:rsidRPr="00234941">
        <w:rPr>
          <w:rStyle w:val="StyleBoldUnderline"/>
        </w:rPr>
        <w:t>the Cuban government "continues to exhibit counternarcotics cooperation with partner nations</w:t>
      </w:r>
      <w:r w:rsidRPr="00234941">
        <w:rPr>
          <w:sz w:val="16"/>
        </w:rPr>
        <w:t>" such as the U.S., Mexico, Jamaica and the Bahamas. In addition, the INCSR notes that "the Cuban government presented the United States with a draft bilateral accord for continued cooperation, which is still under review." It concludes with the following paragraphs: "</w:t>
      </w:r>
      <w:r w:rsidRPr="00234941">
        <w:rPr>
          <w:rStyle w:val="StyleBoldUnderline"/>
        </w:rPr>
        <w:t>Cuba continues to dedicate significant resources to preventing illegal drugs and illegal drug use from spreading on the island</w:t>
      </w:r>
      <w:r w:rsidRPr="00234941">
        <w:rPr>
          <w:sz w:val="16"/>
        </w:rPr>
        <w:t xml:space="preserve">, so far successfully. The </w:t>
      </w:r>
      <w:r w:rsidRPr="00234941">
        <w:rPr>
          <w:rStyle w:val="StyleBoldUnderline"/>
        </w:rPr>
        <w:t xml:space="preserve">technical skill of Cuba's Border Guard, Armed Forces and police give Cuba a marked advantage against drug </w:t>
      </w:r>
      <w:r w:rsidRPr="00234941">
        <w:rPr>
          <w:rStyle w:val="StyleBoldUnderline"/>
        </w:rPr>
        <w:lastRenderedPageBreak/>
        <w:t>trafficking organizations</w:t>
      </w:r>
      <w:r w:rsidRPr="00234941">
        <w:rPr>
          <w:sz w:val="16"/>
        </w:rPr>
        <w:t xml:space="preserve"> attempting to gain access to the Caribbean's largest island in both size and population. "</w:t>
      </w:r>
      <w:r w:rsidRPr="00234941">
        <w:rPr>
          <w:rStyle w:val="StyleBoldUnderline"/>
        </w:rPr>
        <w:t>Greater communication and cooperation among the U.S., its international partners and Cuba</w:t>
      </w:r>
      <w:r w:rsidRPr="00234941">
        <w:rPr>
          <w:sz w:val="16"/>
        </w:rPr>
        <w:t>, particularly in the area of real-time tactical information-sharing and improved tactics, techniques and procedures," says the INCSR, "</w:t>
      </w:r>
      <w:r w:rsidRPr="00234941">
        <w:rPr>
          <w:rStyle w:val="StyleBoldUnderline"/>
        </w:rPr>
        <w:t>would</w:t>
      </w:r>
      <w:r w:rsidRPr="00234941">
        <w:rPr>
          <w:sz w:val="16"/>
        </w:rPr>
        <w:t xml:space="preserve"> likely </w:t>
      </w:r>
      <w:r w:rsidRPr="00234941">
        <w:rPr>
          <w:rStyle w:val="StyleBoldUnderline"/>
        </w:rPr>
        <w:t>lead to increased interdictions and disruptions of illegal trafficking</w:t>
      </w:r>
      <w:r w:rsidRPr="00234941">
        <w:rPr>
          <w:sz w:val="16"/>
        </w:rPr>
        <w:t>."</w:t>
      </w:r>
    </w:p>
    <w:p w:rsidR="001029EC" w:rsidRDefault="001029EC" w:rsidP="001029EC"/>
    <w:p w:rsidR="00AB4433" w:rsidRPr="00AB4433" w:rsidRDefault="00AB4433" w:rsidP="00AB4433">
      <w:pPr>
        <w:rPr>
          <w:b/>
        </w:rPr>
      </w:pPr>
      <w:r w:rsidRPr="00AB4433">
        <w:rPr>
          <w:b/>
        </w:rPr>
        <w:t>The status quo solves – Cuban enforcement efforts have been enormously successful – cooperation is unnecessary</w:t>
      </w:r>
    </w:p>
    <w:p w:rsidR="00AB4433" w:rsidRPr="008D0009" w:rsidRDefault="00AB4433" w:rsidP="00AB4433">
      <w:r w:rsidRPr="008D0009">
        <w:rPr>
          <w:b/>
        </w:rPr>
        <w:t>Lee, 09</w:t>
      </w:r>
      <w:r w:rsidRPr="008D0009">
        <w:t xml:space="preserve"> (Renssaler, fellow at the Foreign Policy Research Institute, Testimony before the House of Representatives, Committee on Oversight and Government Reform, Subcommittee of National Security and Foreign Affairs, “Cuba, Drugs, and U.S.-Cuban Relations”, </w:t>
      </w:r>
      <w:r>
        <w:t xml:space="preserve">4/29/2009, </w:t>
      </w:r>
      <w:hyperlink r:id="rId18" w:history="1">
        <w:r w:rsidRPr="0009382F">
          <w:rPr>
            <w:rStyle w:val="Hyperlink"/>
          </w:rPr>
          <w:t>https://www.fpri.org/docs/alt/testimony.20090429.lee_.cubadrugs.pdf</w:t>
        </w:r>
      </w:hyperlink>
      <w:r>
        <w:t>, JKahn)</w:t>
      </w:r>
    </w:p>
    <w:p w:rsidR="00AB4433" w:rsidRPr="009B3058" w:rsidRDefault="00AB4433" w:rsidP="00AB4433">
      <w:pPr>
        <w:rPr>
          <w:sz w:val="16"/>
        </w:rPr>
      </w:pPr>
      <w:r w:rsidRPr="008277B4">
        <w:rPr>
          <w:rStyle w:val="StyleBoldUnderline"/>
        </w:rPr>
        <w:t>The policies adopted by the Castro regime</w:t>
      </w:r>
      <w:r w:rsidRPr="009B3058">
        <w:rPr>
          <w:sz w:val="16"/>
        </w:rPr>
        <w:t xml:space="preserve"> to counteract the perceived drug threat to Cuban society took several forms. One was to </w:t>
      </w:r>
      <w:r w:rsidRPr="008277B4">
        <w:rPr>
          <w:rStyle w:val="StyleBoldUnderline"/>
          <w:bdr w:val="single" w:sz="4" w:space="0" w:color="auto"/>
        </w:rPr>
        <w:t>strengthen counter-narcotics legislation</w:t>
      </w:r>
      <w:r w:rsidRPr="009B3058">
        <w:rPr>
          <w:sz w:val="16"/>
        </w:rPr>
        <w:t xml:space="preserve">. Between 1988 and 1999 maximum penalties for drug dealing in Cuba’s criminal code increased from 7-15 years imprisonment to 20 years to death. Money </w:t>
      </w:r>
      <w:r w:rsidRPr="008277B4">
        <w:rPr>
          <w:rStyle w:val="StyleBoldUnderline"/>
        </w:rPr>
        <w:t>laundering was made a crime punishable by up to 12 years in jail</w:t>
      </w:r>
      <w:r w:rsidRPr="009B3058">
        <w:rPr>
          <w:sz w:val="16"/>
        </w:rPr>
        <w:t xml:space="preserve">, and Cuban banks were compelled to adopt “know your customer" rules and to maintain records of transactions of more than 10,000 pesos (roughly $10,000 equivalent) for five years. In 2003, </w:t>
      </w:r>
      <w:r w:rsidRPr="008277B4">
        <w:rPr>
          <w:rStyle w:val="StyleBoldUnderline"/>
        </w:rPr>
        <w:t>the government tightened the screws further</w:t>
      </w:r>
      <w:r w:rsidRPr="009B3058">
        <w:rPr>
          <w:sz w:val="16"/>
        </w:rPr>
        <w:t xml:space="preserve"> with a decree </w:t>
      </w:r>
      <w:r w:rsidRPr="008277B4">
        <w:rPr>
          <w:rStyle w:val="StyleBoldUnderline"/>
        </w:rPr>
        <w:t>prescribing</w:t>
      </w:r>
      <w:r w:rsidRPr="009B3058">
        <w:rPr>
          <w:sz w:val="16"/>
        </w:rPr>
        <w:t xml:space="preserve"> the </w:t>
      </w:r>
      <w:r w:rsidRPr="008277B4">
        <w:rPr>
          <w:rStyle w:val="StyleBoldUnderline"/>
          <w:bdr w:val="single" w:sz="4" w:space="0" w:color="auto"/>
        </w:rPr>
        <w:t>confiscation</w:t>
      </w:r>
      <w:r w:rsidRPr="008277B4">
        <w:rPr>
          <w:rStyle w:val="StyleBoldUnderline"/>
        </w:rPr>
        <w:t xml:space="preserve"> of business and residential property where drugs were produced, sold, stored, or consumed</w:t>
      </w:r>
      <w:r w:rsidRPr="009B3058">
        <w:rPr>
          <w:sz w:val="16"/>
        </w:rPr>
        <w:t xml:space="preserve">, a step that precipitated nationwide house-to-house searches to root out evidence of drug crimes. Drug interdiction efforts were expanded to deny Cuban airspace and territorial waters to traffickers. Much of the emphasis here was on clearing Cuba’s coast of recalos of cocaine and marijuana and to this end the regime mobilized various social organizations – youth brigades, Committees for the Defense of the Revolution, fishing collectives, tourism workers, et. al. – to cooperate with the Cuban Border Guard in patrolling the island’s shores. Also, </w:t>
      </w:r>
      <w:r w:rsidRPr="008277B4">
        <w:rPr>
          <w:rStyle w:val="StyleBoldUnderline"/>
        </w:rPr>
        <w:t>to facilitate information-sharing on suspected drug shipments crossing Cuban territory</w:t>
      </w:r>
      <w:r w:rsidRPr="009B3058">
        <w:rPr>
          <w:sz w:val="16"/>
        </w:rPr>
        <w:t xml:space="preserve">, in 1999 </w:t>
      </w:r>
      <w:r w:rsidRPr="008277B4">
        <w:rPr>
          <w:rStyle w:val="StyleBoldUnderline"/>
        </w:rPr>
        <w:t>Havana allowed the stationing of a U.S. Coast Guard officer in the U.S.</w:t>
      </w:r>
      <w:r w:rsidRPr="009B3058">
        <w:rPr>
          <w:sz w:val="16"/>
        </w:rPr>
        <w:t xml:space="preserve"> Interests Section in Havana. On the demand-reduction front Cuba set up a vast network of nearly 200 mental health centers, staffed by psychologists and family physicians, which were charged with preventing the spread of drug abuse within the Cuban population. Some of these facilities provided in-house treatment and rehabilitation for cocaine and marijuana addicts. The regime mounted an extensive education and prevention campaign targeting schools and youth organizations, evidently aiming to insulate the younger generation from the scourge of drugs. By some indications, </w:t>
      </w:r>
      <w:r w:rsidRPr="000A0A9D">
        <w:rPr>
          <w:rStyle w:val="StyleBoldUnderline"/>
        </w:rPr>
        <w:t xml:space="preserve">the regime’s draconian drug policies </w:t>
      </w:r>
      <w:r w:rsidRPr="000A0A9D">
        <w:rPr>
          <w:rStyle w:val="StyleBoldUnderline"/>
          <w:bdr w:val="single" w:sz="4" w:space="0" w:color="auto"/>
        </w:rPr>
        <w:t>seem to have worked</w:t>
      </w:r>
      <w:r w:rsidRPr="009B3058">
        <w:rPr>
          <w:sz w:val="16"/>
        </w:rPr>
        <w:t xml:space="preserve">, at least up to a point. My contacts within the Cuban public health system have told me that the average price of a gram of cocaine increased from about $15-20 in the 1999-2003 period to $90 in mid-2008, and the price for a joint of imported marijuana from $1 to $10 over the same years. Also, admissions of the </w:t>
      </w:r>
      <w:r w:rsidRPr="000A0A9D">
        <w:rPr>
          <w:rStyle w:val="StyleBoldUnderline"/>
        </w:rPr>
        <w:t>numbers of new entrants into drug treatment facilities in the Havana area have dwindled</w:t>
      </w:r>
      <w:r w:rsidRPr="009B3058">
        <w:rPr>
          <w:sz w:val="16"/>
        </w:rPr>
        <w:t xml:space="preserve"> significantly since the 1990s. Now on the foreign policy front: looking back in time, narcotics-trafficking was a focal point of conflict in U.S.-Cuban relations for most of the pre-1990 years, except for a brief period during the Carter administration. The focus gradually shifted to cooperation in the 1990s, as the Cuban leadership ostensibly severed connections to the international drug trade. </w:t>
      </w:r>
      <w:r w:rsidRPr="000A0A9D">
        <w:rPr>
          <w:rStyle w:val="StyleBoldUnderline"/>
        </w:rPr>
        <w:t>Cooperation and information-sharing between the two countries have netted a few high profile seizures, arrests, and extraditions</w:t>
      </w:r>
      <w:r w:rsidRPr="009B3058">
        <w:rPr>
          <w:sz w:val="16"/>
        </w:rPr>
        <w:t xml:space="preserve">, but all of </w:t>
      </w:r>
      <w:r w:rsidRPr="000A0A9D">
        <w:rPr>
          <w:rStyle w:val="StyleBoldUnderline"/>
        </w:rPr>
        <w:t xml:space="preserve">this has occurred rather </w:t>
      </w:r>
      <w:r w:rsidRPr="000A0A9D">
        <w:rPr>
          <w:rStyle w:val="StyleBoldUnderline"/>
          <w:bdr w:val="single" w:sz="4" w:space="0" w:color="auto"/>
        </w:rPr>
        <w:t>episodically</w:t>
      </w:r>
      <w:r w:rsidRPr="009B3058">
        <w:rPr>
          <w:sz w:val="16"/>
        </w:rPr>
        <w:t xml:space="preserve">, without an umbrella agreement on counter-narcotics cooperation, (although Cuba has concluded such agreements with many other countries inside and outside the hemisphere). Such an agreed framework could set the stage for a more substantive level of engagement on drugs. </w:t>
      </w:r>
    </w:p>
    <w:p w:rsidR="00AB4433" w:rsidRDefault="00AB4433" w:rsidP="00AB4433"/>
    <w:p w:rsidR="00AB4433" w:rsidRPr="00234941" w:rsidRDefault="00AB4433" w:rsidP="001029EC"/>
    <w:p w:rsidR="001029EC" w:rsidRPr="00234941" w:rsidRDefault="001029EC" w:rsidP="001029EC">
      <w:pPr>
        <w:pStyle w:val="Heading2"/>
      </w:pPr>
      <w:r w:rsidRPr="00234941">
        <w:rPr>
          <w:b w:val="0"/>
          <w:bCs w:val="0"/>
        </w:rPr>
        <w:lastRenderedPageBreak/>
        <w:t>Cuba – Drugs High</w:t>
      </w:r>
    </w:p>
    <w:p w:rsidR="001029EC" w:rsidRPr="00234941" w:rsidRDefault="001029EC" w:rsidP="001029EC"/>
    <w:p w:rsidR="001029EC" w:rsidRPr="00234941" w:rsidRDefault="001029EC" w:rsidP="001029EC">
      <w:pPr>
        <w:rPr>
          <w:b/>
        </w:rPr>
      </w:pPr>
      <w:r w:rsidRPr="00234941">
        <w:rPr>
          <w:b/>
        </w:rPr>
        <w:t>Increasing international pressures mean Cuba could become a trafficking hub</w:t>
      </w:r>
    </w:p>
    <w:p w:rsidR="001029EC" w:rsidRPr="00234941" w:rsidRDefault="001029EC" w:rsidP="001029EC">
      <w:pPr>
        <w:rPr>
          <w:rStyle w:val="StyleStyleBold12pt"/>
        </w:rPr>
      </w:pPr>
      <w:r w:rsidRPr="0083546F">
        <w:rPr>
          <w:b/>
        </w:rPr>
        <w:t>Dominican Today, 12</w:t>
      </w:r>
      <w:r w:rsidRPr="0083546F">
        <w:rPr>
          <w:rStyle w:val="StyleStyleBold12pt"/>
          <w:b w:val="0"/>
        </w:rPr>
        <w:t xml:space="preserve"> (“Cuba could become a hub for illegal drugs entering US,” 11 February 2012</w:t>
      </w:r>
      <w:r w:rsidRPr="00234941">
        <w:rPr>
          <w:rStyle w:val="StyleStyleBold12pt"/>
        </w:rPr>
        <w:t xml:space="preserve">, </w:t>
      </w:r>
      <w:hyperlink r:id="rId19" w:history="1">
        <w:r w:rsidRPr="00234941">
          <w:rPr>
            <w:rStyle w:val="Hyperlink"/>
            <w:sz w:val="16"/>
          </w:rPr>
          <w:t>http://www.dominicantoday.com/dr/world/2012/2/11/42634/Cuba-could-become-a-hub-for-illegal-drugs-entering-US)//BI</w:t>
        </w:r>
      </w:hyperlink>
    </w:p>
    <w:p w:rsidR="001029EC" w:rsidRPr="00234941" w:rsidRDefault="001029EC" w:rsidP="001029EC">
      <w:r w:rsidRPr="00234941">
        <w:rPr>
          <w:rStyle w:val="StyleBoldUnderline"/>
        </w:rPr>
        <w:t>Cuba could become a significant hub for illegal drugs entering the United States in the near future,</w:t>
      </w:r>
      <w:r w:rsidRPr="00234941">
        <w:rPr>
          <w:sz w:val="16"/>
        </w:rPr>
        <w:t xml:space="preserve"> warned a California senator who chairs a congressional caucus on international drug trafficking. According to hispanicbusiness.com, Sen. Dianne </w:t>
      </w:r>
      <w:r w:rsidRPr="00234941">
        <w:rPr>
          <w:rStyle w:val="StyleBoldUnderline"/>
        </w:rPr>
        <w:t>Feinstein</w:t>
      </w:r>
      <w:r w:rsidRPr="00234941">
        <w:rPr>
          <w:sz w:val="16"/>
        </w:rPr>
        <w:t xml:space="preserve">, D-Calif., </w:t>
      </w:r>
      <w:r w:rsidRPr="00234941">
        <w:rPr>
          <w:rStyle w:val="StyleBoldUnderline"/>
        </w:rPr>
        <w:t>made the remarks while leading a hearing on</w:t>
      </w:r>
      <w:r w:rsidRPr="00234941">
        <w:rPr>
          <w:sz w:val="16"/>
        </w:rPr>
        <w:t xml:space="preserve"> what several observers consider </w:t>
      </w:r>
      <w:r w:rsidRPr="00234941">
        <w:rPr>
          <w:rStyle w:val="StyleBoldUnderline"/>
        </w:rPr>
        <w:t>the growing possibility that the Caribbean could become an even larger transit zone for illegal drugs</w:t>
      </w:r>
      <w:r w:rsidRPr="00234941">
        <w:rPr>
          <w:sz w:val="16"/>
        </w:rPr>
        <w:t xml:space="preserve">. If </w:t>
      </w:r>
      <w:r w:rsidRPr="00234941">
        <w:rPr>
          <w:rStyle w:val="StyleBoldUnderline"/>
        </w:rPr>
        <w:t>the trend</w:t>
      </w:r>
      <w:r w:rsidRPr="00234941">
        <w:rPr>
          <w:sz w:val="16"/>
        </w:rPr>
        <w:t xml:space="preserve"> happens or is happening, it </w:t>
      </w:r>
      <w:r w:rsidRPr="00234941">
        <w:rPr>
          <w:rStyle w:val="StyleBoldUnderline"/>
        </w:rPr>
        <w:t>is likely because of increased pressure international law enforcement is placing on violent drug cartels in</w:t>
      </w:r>
      <w:r w:rsidRPr="00234941">
        <w:rPr>
          <w:sz w:val="16"/>
        </w:rPr>
        <w:t xml:space="preserve"> Mexico and elsewhere in </w:t>
      </w:r>
      <w:r w:rsidRPr="00234941">
        <w:rPr>
          <w:rStyle w:val="StyleBoldUnderline"/>
        </w:rPr>
        <w:t>Central America</w:t>
      </w:r>
      <w:r w:rsidRPr="00234941">
        <w:rPr>
          <w:sz w:val="16"/>
        </w:rPr>
        <w:t xml:space="preserve">, these observers say. While mentioning the growing drug violence throughout the Caribbean during opening statements of the Feb. 1 hearing of the Senate Caucus on International Narcotics Control, </w:t>
      </w:r>
      <w:r w:rsidRPr="00234941">
        <w:rPr>
          <w:rStyle w:val="StyleBoldUnderline"/>
        </w:rPr>
        <w:t>Feinstein said Cuba should not be considered immune from the problem</w:t>
      </w:r>
      <w:r w:rsidRPr="00234941">
        <w:rPr>
          <w:sz w:val="16"/>
        </w:rPr>
        <w:t xml:space="preserve">. "I would be remiss not to mention Cuba. Just 90 miles from Florida, </w:t>
      </w:r>
      <w:r w:rsidRPr="00234941">
        <w:rPr>
          <w:rStyle w:val="StyleBoldUnderline"/>
        </w:rPr>
        <w:t>Cuba has the potential to be a major trans-shipment point for illicit drugs</w:t>
      </w:r>
      <w:r w:rsidRPr="00234941">
        <w:rPr>
          <w:sz w:val="16"/>
        </w:rPr>
        <w:t>," she said.</w:t>
      </w:r>
    </w:p>
    <w:p w:rsidR="001029EC" w:rsidRPr="00234941" w:rsidRDefault="001029EC" w:rsidP="001029EC">
      <w:pPr>
        <w:rPr>
          <w:sz w:val="16"/>
        </w:rPr>
      </w:pPr>
    </w:p>
    <w:p w:rsidR="001029EC" w:rsidRPr="00234941" w:rsidRDefault="001029EC" w:rsidP="001029EC">
      <w:pPr>
        <w:rPr>
          <w:b/>
        </w:rPr>
      </w:pPr>
      <w:r w:rsidRPr="00234941">
        <w:rPr>
          <w:b/>
        </w:rPr>
        <w:t xml:space="preserve">Cuba’s proximity makes it likely to be a major hub for illegal drugs </w:t>
      </w:r>
    </w:p>
    <w:p w:rsidR="001029EC" w:rsidRPr="00234941" w:rsidRDefault="001029EC" w:rsidP="001029EC">
      <w:pPr>
        <w:rPr>
          <w:b/>
          <w:bCs/>
          <w:sz w:val="10"/>
        </w:rPr>
      </w:pPr>
      <w:r w:rsidRPr="00234941">
        <w:rPr>
          <w:b/>
        </w:rPr>
        <w:t>Antigua Observer, 12</w:t>
      </w:r>
      <w:r w:rsidRPr="00234941">
        <w:t xml:space="preserve"> </w:t>
      </w:r>
      <w:r w:rsidRPr="00234941">
        <w:rPr>
          <w:sz w:val="16"/>
        </w:rPr>
        <w:t>newspaper from St. John's, Antigua and Barbuda</w:t>
      </w:r>
      <w:r w:rsidRPr="00234941">
        <w:rPr>
          <w:rStyle w:val="StyleStyleBold12pt"/>
        </w:rPr>
        <w:t xml:space="preserve"> </w:t>
      </w:r>
      <w:r w:rsidRPr="0083546F">
        <w:rPr>
          <w:rStyle w:val="StyleStyleBold12pt"/>
          <w:b w:val="0"/>
        </w:rPr>
        <w:t>(“Senator singles out Cuba as potential drug smuggling point” February 12th, 2012 http://www.antiguaobserver.com/senator-singles-out-cuba-as-potential-drug-smuggling-point/) // czhang</w:t>
      </w:r>
    </w:p>
    <w:p w:rsidR="001029EC" w:rsidRPr="00234941" w:rsidRDefault="001029EC" w:rsidP="001029EC">
      <w:pPr>
        <w:rPr>
          <w:rStyle w:val="StyleBoldUnderline"/>
        </w:rPr>
      </w:pPr>
      <w:r w:rsidRPr="00234941">
        <w:rPr>
          <w:sz w:val="16"/>
        </w:rPr>
        <w:t xml:space="preserve">WASHINGTON, CMC – </w:t>
      </w:r>
      <w:r w:rsidRPr="00234941">
        <w:rPr>
          <w:rStyle w:val="StyleBoldUnderline"/>
        </w:rPr>
        <w:t>A leading United States senator has warned that Cuba could become a potentially significant hub for illegal drugs entering the United States.</w:t>
      </w:r>
      <w:r w:rsidRPr="00234941">
        <w:rPr>
          <w:rStyle w:val="StyleBoldUnderline"/>
          <w:sz w:val="12"/>
        </w:rPr>
        <w:t xml:space="preserve">¶ </w:t>
      </w:r>
      <w:r w:rsidRPr="00234941">
        <w:rPr>
          <w:sz w:val="16"/>
        </w:rPr>
        <w:t>Dianne Feinstein, Democrat of California, who chairs the US Senate Caucus on International Narcotics Control, issued the caveat while conducting a Senate hearing on international drug trafficking.</w:t>
      </w:r>
      <w:r w:rsidRPr="00234941">
        <w:rPr>
          <w:sz w:val="12"/>
        </w:rPr>
        <w:t>¶</w:t>
      </w:r>
      <w:r w:rsidRPr="00234941">
        <w:rPr>
          <w:sz w:val="16"/>
        </w:rPr>
        <w:t xml:space="preserve"> “I would be remiss not to mention Cuba. </w:t>
      </w:r>
      <w:r w:rsidRPr="00234941">
        <w:rPr>
          <w:rStyle w:val="StyleBoldUnderline"/>
        </w:rPr>
        <w:t>Just 90 miles from Florida, Cuba has the potential to be a major trans-shipment point for illicit drugs</w:t>
      </w:r>
      <w:r w:rsidRPr="00234941">
        <w:rPr>
          <w:sz w:val="16"/>
        </w:rPr>
        <w:t>,” she said.</w:t>
      </w:r>
      <w:r w:rsidRPr="00234941">
        <w:rPr>
          <w:sz w:val="12"/>
        </w:rPr>
        <w:t>¶</w:t>
      </w:r>
      <w:r w:rsidRPr="00234941">
        <w:rPr>
          <w:sz w:val="16"/>
        </w:rPr>
        <w:t xml:space="preserve"> Her statement comes just weeks after </w:t>
      </w:r>
      <w:r w:rsidRPr="00234941">
        <w:rPr>
          <w:rStyle w:val="StyleBoldUnderline"/>
        </w:rPr>
        <w:t>Cuba’s</w:t>
      </w:r>
      <w:r w:rsidRPr="00234941">
        <w:rPr>
          <w:sz w:val="16"/>
        </w:rPr>
        <w:t xml:space="preserve"> state-run newspaper, Granma, reported that the country last year </w:t>
      </w:r>
      <w:r w:rsidRPr="00234941">
        <w:rPr>
          <w:rStyle w:val="StyleBoldUnderline"/>
        </w:rPr>
        <w:t>confiscated more foreign-borne drugs than in any time during the past seven years.</w:t>
      </w:r>
      <w:r w:rsidRPr="00234941">
        <w:rPr>
          <w:rStyle w:val="StyleBoldUnderline"/>
          <w:sz w:val="12"/>
        </w:rPr>
        <w:t xml:space="preserve">¶ </w:t>
      </w:r>
      <w:r w:rsidRPr="00234941">
        <w:rPr>
          <w:sz w:val="16"/>
        </w:rPr>
        <w:t>On Thursday, a senior University of the West Indies (UWI) fellow warned about the impact of heightened crime on the Caribbean.</w:t>
      </w:r>
      <w:r w:rsidRPr="00234941">
        <w:rPr>
          <w:sz w:val="12"/>
        </w:rPr>
        <w:t>¶</w:t>
      </w:r>
      <w:r w:rsidRPr="00234941">
        <w:rPr>
          <w:sz w:val="16"/>
        </w:rPr>
        <w:t xml:space="preserve"> In participating in an Organization of American States (OAS) Policy Round Table on “Public Security in the Hemisphere”, Anthony T. Bryan, of UWI’s Institute of International Relations, cautioned that </w:t>
      </w:r>
      <w:r w:rsidRPr="00234941">
        <w:rPr>
          <w:rStyle w:val="StyleBoldUnderline"/>
        </w:rPr>
        <w:t>without the implementation of adequate measures, “it won’t be long before the Caribbean is deeply enmeshed in what you see going on in Central America.”</w:t>
      </w:r>
      <w:r w:rsidRPr="00234941">
        <w:rPr>
          <w:rStyle w:val="StyleBoldUnderline"/>
          <w:sz w:val="12"/>
        </w:rPr>
        <w:t xml:space="preserve">¶ </w:t>
      </w:r>
      <w:r w:rsidRPr="00234941">
        <w:rPr>
          <w:sz w:val="16"/>
        </w:rPr>
        <w:t>Bryan underscored the growing drug problem in the Caribbean, though he specified that it is fundamentally of marijuana.</w:t>
      </w:r>
      <w:r w:rsidRPr="00234941">
        <w:rPr>
          <w:sz w:val="12"/>
        </w:rPr>
        <w:t>¶</w:t>
      </w:r>
      <w:r w:rsidRPr="00234941">
        <w:rPr>
          <w:sz w:val="16"/>
        </w:rPr>
        <w:t xml:space="preserve"> “Despite the gravity of the situation, as it seems to us, I do not classify any of our countries as being narco-states,” he told the OAS’40th Policy Round Table.</w:t>
      </w:r>
      <w:r w:rsidRPr="00234941">
        <w:rPr>
          <w:sz w:val="12"/>
        </w:rPr>
        <w:t>¶</w:t>
      </w:r>
      <w:r w:rsidRPr="00234941">
        <w:rPr>
          <w:sz w:val="16"/>
        </w:rPr>
        <w:t xml:space="preserve"> “They are not there yet and, hopefully, they won’t ever be there” he added.</w:t>
      </w:r>
      <w:r w:rsidRPr="00234941">
        <w:rPr>
          <w:sz w:val="12"/>
        </w:rPr>
        <w:t>¶</w:t>
      </w:r>
      <w:r w:rsidRPr="00234941">
        <w:rPr>
          <w:sz w:val="16"/>
        </w:rPr>
        <w:t xml:space="preserve"> A major United Nations (UN) report on citizen security within the Caribbean Community (CARICOM) warned </w:t>
      </w:r>
      <w:r w:rsidRPr="00234941">
        <w:rPr>
          <w:rStyle w:val="StyleBoldUnderline"/>
        </w:rPr>
        <w:t>that violent crime linked to gangs has risen to threaten economies and livelihoods,</w:t>
      </w:r>
      <w:r w:rsidRPr="00234941">
        <w:rPr>
          <w:sz w:val="16"/>
        </w:rPr>
        <w:t xml:space="preserve"> and has left most Caribbean people feeling unsafe.</w:t>
      </w:r>
      <w:r w:rsidRPr="00234941">
        <w:rPr>
          <w:sz w:val="12"/>
        </w:rPr>
        <w:t>¶</w:t>
      </w:r>
      <w:r w:rsidRPr="00234941">
        <w:rPr>
          <w:sz w:val="16"/>
        </w:rPr>
        <w:t xml:space="preserve"> But the UN Development Programme (UNDP) report, released on Tuesday, has also outlined a number of recommendations that regional governments, law enforcement agencies, civil society and non-governmental organisations can pursue to bring about a change in the situation.</w:t>
      </w:r>
      <w:r w:rsidRPr="00234941">
        <w:rPr>
          <w:sz w:val="12"/>
        </w:rPr>
        <w:t>¶</w:t>
      </w:r>
      <w:r w:rsidRPr="00234941">
        <w:rPr>
          <w:sz w:val="16"/>
        </w:rPr>
        <w:t xml:space="preserve"> </w:t>
      </w:r>
      <w:r w:rsidRPr="00234941">
        <w:rPr>
          <w:rStyle w:val="StyleBoldUnderline"/>
        </w:rPr>
        <w:t>The report found that less than half of the region’s people felt secure, reaching as low as one in four people in Trinidad and Tobago alone. The study said two out of three Caribbean people felt confident in their police forces to control crime.</w:t>
      </w:r>
    </w:p>
    <w:p w:rsidR="001029EC" w:rsidRPr="00234941" w:rsidRDefault="001029EC" w:rsidP="001029EC">
      <w:pPr>
        <w:rPr>
          <w:sz w:val="16"/>
        </w:rPr>
      </w:pPr>
    </w:p>
    <w:p w:rsidR="001029EC" w:rsidRPr="00234941" w:rsidRDefault="001029EC" w:rsidP="001029EC">
      <w:pPr>
        <w:rPr>
          <w:b/>
        </w:rPr>
      </w:pPr>
      <w:r w:rsidRPr="00234941">
        <w:rPr>
          <w:b/>
        </w:rPr>
        <w:t xml:space="preserve">Cuba could become the global hotspot for drugs </w:t>
      </w:r>
    </w:p>
    <w:p w:rsidR="001029EC" w:rsidRPr="00234941" w:rsidRDefault="001029EC" w:rsidP="001029EC">
      <w:pPr>
        <w:rPr>
          <w:rStyle w:val="StyleStyleBold12pt"/>
        </w:rPr>
      </w:pPr>
      <w:r w:rsidRPr="00234941">
        <w:rPr>
          <w:b/>
        </w:rPr>
        <w:t>Dominican Today, 12</w:t>
      </w:r>
      <w:r w:rsidRPr="00234941">
        <w:rPr>
          <w:rStyle w:val="StyleStyleBold12pt"/>
        </w:rPr>
        <w:t xml:space="preserve"> </w:t>
      </w:r>
      <w:r w:rsidRPr="00234941">
        <w:rPr>
          <w:sz w:val="16"/>
        </w:rPr>
        <w:t>The first and only english language online news publication in the Dominican Republic. Providing local and international news</w:t>
      </w:r>
      <w:r w:rsidRPr="00234941">
        <w:rPr>
          <w:rStyle w:val="StyleStyleBold12pt"/>
        </w:rPr>
        <w:t xml:space="preserve"> </w:t>
      </w:r>
      <w:r w:rsidRPr="0083546F">
        <w:rPr>
          <w:rStyle w:val="StyleStyleBold12pt"/>
          <w:b w:val="0"/>
        </w:rPr>
        <w:t>(“Cuba could become a hub for illegal drugs entering US” 11 February 2012 http://www.dominicantoday.com/dr/world/2012/2/11/42634/Cuba-could-become-a-hub-for-illegal-drugs-entering-US) // czhang</w:t>
      </w:r>
    </w:p>
    <w:p w:rsidR="001029EC" w:rsidRDefault="001029EC" w:rsidP="001029EC">
      <w:pPr>
        <w:rPr>
          <w:sz w:val="16"/>
        </w:rPr>
      </w:pPr>
      <w:r w:rsidRPr="00234941">
        <w:rPr>
          <w:sz w:val="16"/>
        </w:rPr>
        <w:t xml:space="preserve">Los Angeles.– </w:t>
      </w:r>
      <w:r w:rsidRPr="00234941">
        <w:rPr>
          <w:rStyle w:val="StyleBoldUnderline"/>
        </w:rPr>
        <w:t>Cuba could become a significant hub for illegal drugs entering the United States in the near future, warned a California senator who chairs a congressional caucus on international drug trafficking.</w:t>
      </w:r>
      <w:r w:rsidRPr="00234941">
        <w:rPr>
          <w:rStyle w:val="StyleBoldUnderline"/>
          <w:sz w:val="12"/>
        </w:rPr>
        <w:t>¶</w:t>
      </w:r>
      <w:r w:rsidRPr="00234941">
        <w:rPr>
          <w:sz w:val="16"/>
        </w:rPr>
        <w:t xml:space="preserve"> According to hispanicbusiness.com, Sen. Dianne Feinstein, D-Calif., made the remarks while leading a hearing on what several observers consider the growing possibility that </w:t>
      </w:r>
      <w:r w:rsidRPr="00234941">
        <w:rPr>
          <w:rStyle w:val="StyleBoldUnderline"/>
        </w:rPr>
        <w:t xml:space="preserve">the Caribbean could become an even larger transit zone for illegal drugs. </w:t>
      </w:r>
      <w:r w:rsidRPr="00234941">
        <w:rPr>
          <w:rStyle w:val="StyleBoldUnderline"/>
          <w:sz w:val="12"/>
        </w:rPr>
        <w:t xml:space="preserve">¶ </w:t>
      </w:r>
      <w:r w:rsidRPr="00234941">
        <w:rPr>
          <w:sz w:val="16"/>
        </w:rPr>
        <w:t xml:space="preserve">If the trend happens or is happening, it is likely </w:t>
      </w:r>
      <w:r w:rsidRPr="00234941">
        <w:rPr>
          <w:rStyle w:val="StyleBoldUnderline"/>
        </w:rPr>
        <w:t xml:space="preserve">because of increased pressure international law enforcement is placing on violent drug cartels in Mexico and elsewhere in </w:t>
      </w:r>
      <w:r w:rsidRPr="00234941">
        <w:rPr>
          <w:rStyle w:val="StyleBoldUnderline"/>
        </w:rPr>
        <w:lastRenderedPageBreak/>
        <w:t>Central America</w:t>
      </w:r>
      <w:r w:rsidRPr="00234941">
        <w:rPr>
          <w:sz w:val="16"/>
        </w:rPr>
        <w:t>, these observers say.</w:t>
      </w:r>
      <w:r w:rsidRPr="00234941">
        <w:rPr>
          <w:sz w:val="12"/>
        </w:rPr>
        <w:t>¶</w:t>
      </w:r>
      <w:r w:rsidRPr="00234941">
        <w:rPr>
          <w:sz w:val="16"/>
        </w:rPr>
        <w:t xml:space="preserve"> While mentioning the growing drug violence throughout the Caribbean during opening statements of the Feb. 1 hearing of the Senate Caucus on International Narcotics Control, Feinstein said </w:t>
      </w:r>
      <w:r w:rsidRPr="00234941">
        <w:rPr>
          <w:rStyle w:val="StyleBoldUnderline"/>
        </w:rPr>
        <w:t>Cuba should not be considered immune from the problem.</w:t>
      </w:r>
      <w:r w:rsidRPr="00234941">
        <w:rPr>
          <w:rStyle w:val="StyleBoldUnderline"/>
          <w:sz w:val="12"/>
        </w:rPr>
        <w:t xml:space="preserve">¶ </w:t>
      </w:r>
      <w:r w:rsidRPr="00234941">
        <w:rPr>
          <w:rStyle w:val="StyleBoldUnderline"/>
        </w:rPr>
        <w:t>"I would be remiss not to mention Cuba. Just 90 miles from Florida, Cuba has the potential to be a major trans-shipment point for illicit drugs</w:t>
      </w:r>
      <w:r w:rsidRPr="00234941">
        <w:rPr>
          <w:sz w:val="16"/>
        </w:rPr>
        <w:t>," she said.</w:t>
      </w:r>
    </w:p>
    <w:p w:rsidR="009469A1" w:rsidRDefault="009469A1" w:rsidP="001029EC">
      <w:pPr>
        <w:rPr>
          <w:sz w:val="16"/>
        </w:rPr>
      </w:pPr>
    </w:p>
    <w:p w:rsidR="009469A1" w:rsidRPr="009469A1" w:rsidRDefault="009469A1" w:rsidP="009469A1">
      <w:pPr>
        <w:rPr>
          <w:b/>
        </w:rPr>
      </w:pPr>
      <w:r w:rsidRPr="009469A1">
        <w:rPr>
          <w:b/>
        </w:rPr>
        <w:t>The U.S. has shied away from engaging Cuba on drug enforcement – this precipitates trafficking</w:t>
      </w:r>
    </w:p>
    <w:p w:rsidR="009469A1" w:rsidRPr="008D0009" w:rsidRDefault="009469A1" w:rsidP="009469A1">
      <w:r w:rsidRPr="008D0009">
        <w:rPr>
          <w:b/>
        </w:rPr>
        <w:t>Lee, 09</w:t>
      </w:r>
      <w:r w:rsidRPr="008D0009">
        <w:t xml:space="preserve"> (Renssaler, fellow at the Foreign Policy Research Institute, Testimony before the House of Representatives, Committee on Oversight and Government Reform, Subcommittee of National Security and Foreign Affairs, “Cuba, Drugs, and U.S.-Cuban Relations”, </w:t>
      </w:r>
      <w:r>
        <w:t xml:space="preserve">4/29/2009, </w:t>
      </w:r>
      <w:r w:rsidRPr="00EF170D">
        <w:t>https://www.fpri.org/docs/alt/testimony.20090429.lee_.cubadrugs.pdf</w:t>
      </w:r>
      <w:r>
        <w:t>, JKahn)</w:t>
      </w:r>
    </w:p>
    <w:p w:rsidR="009469A1" w:rsidRPr="00BA5B55" w:rsidRDefault="009469A1" w:rsidP="009469A1">
      <w:pPr>
        <w:rPr>
          <w:sz w:val="16"/>
        </w:rPr>
      </w:pPr>
      <w:r w:rsidRPr="00BA5B55">
        <w:rPr>
          <w:sz w:val="16"/>
        </w:rPr>
        <w:t xml:space="preserve">Yet </w:t>
      </w:r>
      <w:r w:rsidRPr="00BA5B55">
        <w:rPr>
          <w:rStyle w:val="StyleBoldUnderline"/>
        </w:rPr>
        <w:t>they have not entered into a formal agreement to fight drugs</w:t>
      </w:r>
      <w:r w:rsidRPr="00BA5B55">
        <w:rPr>
          <w:sz w:val="16"/>
        </w:rPr>
        <w:t xml:space="preserve"> – even though Havana maintains such agreements with at least 32 other countries – </w:t>
      </w:r>
      <w:r w:rsidRPr="00BA5B55">
        <w:rPr>
          <w:rStyle w:val="StyleBoldUnderline"/>
        </w:rPr>
        <w:t>and what cooperation exists occurs episodically</w:t>
      </w:r>
      <w:r w:rsidRPr="00BA5B55">
        <w:rPr>
          <w:sz w:val="16"/>
        </w:rPr>
        <w:t xml:space="preserve">, on a case-by-case basis. </w:t>
      </w:r>
      <w:r w:rsidRPr="00BA5B55">
        <w:rPr>
          <w:rStyle w:val="StyleBoldUnderline"/>
        </w:rPr>
        <w:t xml:space="preserve">Washington and Havana </w:t>
      </w:r>
      <w:r w:rsidRPr="00BA5B55">
        <w:rPr>
          <w:rStyle w:val="StyleBoldUnderline"/>
          <w:bdr w:val="single" w:sz="4" w:space="0" w:color="auto"/>
        </w:rPr>
        <w:t>need to engage more fully</w:t>
      </w:r>
      <w:r w:rsidRPr="00BA5B55">
        <w:rPr>
          <w:sz w:val="16"/>
        </w:rPr>
        <w:t xml:space="preserve"> on the issue, </w:t>
      </w:r>
      <w:r w:rsidRPr="00BA5B55">
        <w:rPr>
          <w:rStyle w:val="StyleBoldUnderline"/>
        </w:rPr>
        <w:t xml:space="preserve">deploying intelligence and interdiction assets to disrupt smuggling networks through and around Cuba. Washington hitherto </w:t>
      </w:r>
      <w:r w:rsidRPr="00BA5B55">
        <w:rPr>
          <w:rStyle w:val="StyleBoldUnderline"/>
          <w:bdr w:val="single" w:sz="4" w:space="0" w:color="auto"/>
        </w:rPr>
        <w:t>has shied away</w:t>
      </w:r>
      <w:r w:rsidRPr="00BA5B55">
        <w:rPr>
          <w:rStyle w:val="StyleBoldUnderline"/>
        </w:rPr>
        <w:t xml:space="preserve"> from a deeper relationship, fearing that it would lead to a political opening</w:t>
      </w:r>
      <w:r w:rsidRPr="00BA5B55">
        <w:rPr>
          <w:sz w:val="16"/>
        </w:rPr>
        <w:t xml:space="preserve"> and confer a measure of legitimacy on the Castro regime. Yet </w:t>
      </w:r>
      <w:r w:rsidRPr="00BA5B55">
        <w:rPr>
          <w:rStyle w:val="StyleBoldUnderline"/>
        </w:rPr>
        <w:t>current strategic realities in the region and</w:t>
      </w:r>
      <w:r w:rsidRPr="00BA5B55">
        <w:rPr>
          <w:sz w:val="16"/>
        </w:rPr>
        <w:t xml:space="preserve"> Havana's own willingness to engage in such a relationship, as well as impending </w:t>
      </w:r>
      <w:r w:rsidRPr="00BA5B55">
        <w:rPr>
          <w:rStyle w:val="StyleBoldUnderline"/>
        </w:rPr>
        <w:t>leadership changes</w:t>
      </w:r>
      <w:r w:rsidRPr="00BA5B55">
        <w:rPr>
          <w:sz w:val="16"/>
        </w:rPr>
        <w:t xml:space="preserve"> in Cuba, </w:t>
      </w:r>
      <w:r w:rsidRPr="00BA5B55">
        <w:rPr>
          <w:rStyle w:val="StyleBoldUnderline"/>
        </w:rPr>
        <w:t>argue for rethinking these concerns</w:t>
      </w:r>
      <w:r w:rsidRPr="00BA5B55">
        <w:rPr>
          <w:sz w:val="16"/>
        </w:rPr>
        <w:t xml:space="preserve">, even in the absence of formal diplomatic ties. . </w:t>
      </w:r>
    </w:p>
    <w:p w:rsidR="009469A1" w:rsidRDefault="009469A1" w:rsidP="009469A1"/>
    <w:p w:rsidR="009469A1" w:rsidRPr="00234941" w:rsidRDefault="009469A1" w:rsidP="001029EC">
      <w:pPr>
        <w:rPr>
          <w:sz w:val="16"/>
        </w:rPr>
      </w:pPr>
    </w:p>
    <w:p w:rsidR="001029EC" w:rsidRPr="00234941" w:rsidRDefault="001029EC" w:rsidP="001029EC">
      <w:pPr>
        <w:pStyle w:val="Heading2"/>
        <w:rPr>
          <w:sz w:val="28"/>
        </w:rPr>
      </w:pPr>
      <w:r w:rsidRPr="00234941">
        <w:rPr>
          <w:b w:val="0"/>
          <w:bCs w:val="0"/>
        </w:rPr>
        <w:lastRenderedPageBreak/>
        <w:t>Cuba - Squo Solves</w:t>
      </w:r>
    </w:p>
    <w:p w:rsidR="001029EC" w:rsidRPr="00234941" w:rsidRDefault="001029EC" w:rsidP="001029EC"/>
    <w:p w:rsidR="001029EC" w:rsidRPr="00234941" w:rsidRDefault="001029EC" w:rsidP="001029EC">
      <w:pPr>
        <w:rPr>
          <w:b/>
        </w:rPr>
      </w:pPr>
      <w:r w:rsidRPr="00234941">
        <w:rPr>
          <w:b/>
        </w:rPr>
        <w:t>Squo solves Cuban efforts – two successful anti-drug operations</w:t>
      </w:r>
    </w:p>
    <w:p w:rsidR="001029EC" w:rsidRPr="00234941" w:rsidRDefault="001029EC" w:rsidP="001029EC">
      <w:pPr>
        <w:rPr>
          <w:rStyle w:val="StyleStyleBold12pt"/>
        </w:rPr>
      </w:pPr>
      <w:r w:rsidRPr="00234941">
        <w:rPr>
          <w:b/>
        </w:rPr>
        <w:t>Fernandez, 13</w:t>
      </w:r>
      <w:r w:rsidRPr="00234941">
        <w:t xml:space="preserve"> </w:t>
      </w:r>
      <w:r w:rsidRPr="00234941">
        <w:rPr>
          <w:sz w:val="16"/>
        </w:rPr>
        <w:t>writer for the Granma, English language edition of the newspaper of Cuba's Communist Party</w:t>
      </w:r>
      <w:r w:rsidRPr="00234941">
        <w:rPr>
          <w:rStyle w:val="StyleStyleBold12pt"/>
        </w:rPr>
        <w:t xml:space="preserve"> </w:t>
      </w:r>
      <w:r w:rsidRPr="0083546F">
        <w:rPr>
          <w:rStyle w:val="StyleStyleBold12pt"/>
          <w:b w:val="0"/>
        </w:rPr>
        <w:t>(Francisco Arias, February 14, 2013 Cuba’s anti-drug strategy strengthened as global challenges intensify http://www.granma.cu/ingles/cuba-i/14feb-anti-drug.html) // czhang</w:t>
      </w:r>
    </w:p>
    <w:p w:rsidR="001029EC" w:rsidRPr="00234941" w:rsidRDefault="001029EC" w:rsidP="001029EC">
      <w:pPr>
        <w:rPr>
          <w:sz w:val="16"/>
        </w:rPr>
      </w:pPr>
      <w:r w:rsidRPr="00234941">
        <w:rPr>
          <w:rStyle w:val="StyleBoldUnderline"/>
        </w:rPr>
        <w:t xml:space="preserve">DESPITE growing international challenges and the complexity of the region’s drug trafficking problem, 10 years after Cuba implemented two anti-drug operations: Coraza Popular and Aché III, the country’s strategy continues to demonstrate its effectiveness. </w:t>
      </w:r>
      <w:r w:rsidRPr="00234941">
        <w:rPr>
          <w:sz w:val="16"/>
        </w:rPr>
        <w:t>In 2012 a minimal presence of such illegal substances was detected internally (25kg); no suspicious flights were noted; the interception of drug-trafficking boats declined from 52 in 2011 to 24, and practically all drugs thrown overboard along the country’s coastline were collected by, or turned over to authorities (2,961kg).</w:t>
      </w:r>
      <w:r w:rsidRPr="00234941">
        <w:rPr>
          <w:sz w:val="12"/>
        </w:rPr>
        <w:t>¶</w:t>
      </w:r>
      <w:r w:rsidRPr="00234941">
        <w:rPr>
          <w:sz w:val="16"/>
        </w:rPr>
        <w:t xml:space="preserve"> These outcomes reflect the success of the two operations begun in 2003 - Coraza Popular in January and Aché III in March of that year. The first was designed for the Ministry of the Interior (MINIT) and other institutions, with the support of the population, to take action against delinquent elements linked to drug trafficking and sales across the country. Aché III was directed at controlling suspicious speed boats and aircraft passing through Cuban territorial waters and airspace; confronting individuals searching for washed up parcels of drugs; the systematic inspection of uninhabited cays and coastlines determined to be at risk for illegal activity; as well as the destruction of marijuana plantings.</w:t>
      </w:r>
      <w:r w:rsidRPr="00234941">
        <w:rPr>
          <w:sz w:val="12"/>
        </w:rPr>
        <w:t>¶</w:t>
      </w:r>
      <w:r w:rsidRPr="00234941">
        <w:rPr>
          <w:sz w:val="16"/>
        </w:rPr>
        <w:t xml:space="preserve"> </w:t>
      </w:r>
      <w:r w:rsidRPr="00234941">
        <w:rPr>
          <w:rStyle w:val="StyleBoldUnderline"/>
        </w:rPr>
        <w:t>Preventative and enforcement activities by a variety of social and political organizations and institutions</w:t>
      </w:r>
      <w:r w:rsidRPr="00234941">
        <w:rPr>
          <w:sz w:val="16"/>
        </w:rPr>
        <w:t xml:space="preserve">, under the direction of the National Drugs Commission, </w:t>
      </w:r>
      <w:r w:rsidRPr="00234941">
        <w:rPr>
          <w:rStyle w:val="StyleBoldUnderline"/>
        </w:rPr>
        <w:t>allowed the country to mitigate the impact of international drug-trafficking in neighboring waters</w:t>
      </w:r>
      <w:r w:rsidRPr="00234941">
        <w:rPr>
          <w:sz w:val="16"/>
        </w:rPr>
        <w:t xml:space="preserve">; to frustrate attempts - fundamentally by Cubans resident abroad - to introduce drugs by air for internal distribution; </w:t>
      </w:r>
      <w:r w:rsidRPr="00234941">
        <w:rPr>
          <w:rStyle w:val="StyleBoldUnderline"/>
        </w:rPr>
        <w:t>to cut short the introduction of ‘designer’ drugs from Europe and North America</w:t>
      </w:r>
      <w:r w:rsidRPr="00234941">
        <w:rPr>
          <w:sz w:val="16"/>
        </w:rPr>
        <w:t xml:space="preserve">; to address the illicit use of prescription drugs and alcohol abuse; </w:t>
      </w:r>
      <w:r w:rsidRPr="00234941">
        <w:rPr>
          <w:rStyle w:val="StyleBoldUnderline"/>
        </w:rPr>
        <w:t>as well as to prevent the development of marijuana cultivation.</w:t>
      </w:r>
      <w:r w:rsidRPr="00234941">
        <w:rPr>
          <w:rStyle w:val="StyleBoldUnderline"/>
          <w:sz w:val="12"/>
        </w:rPr>
        <w:t xml:space="preserve">¶ </w:t>
      </w:r>
      <w:r w:rsidRPr="00234941">
        <w:rPr>
          <w:sz w:val="16"/>
        </w:rPr>
        <w:t>As a result of enforcement and preventative efforts, in 2012, 3,045 kilograms of drugs were confiscated (2,997kg of marijuana, 43kg of cocaine, 2kg of hashish and small quantities of other illicit drugs).</w:t>
      </w:r>
      <w:r w:rsidRPr="00234941">
        <w:rPr>
          <w:sz w:val="12"/>
        </w:rPr>
        <w:t>¶</w:t>
      </w:r>
      <w:r w:rsidRPr="00234941">
        <w:rPr>
          <w:sz w:val="16"/>
        </w:rPr>
        <w:t xml:space="preserve"> Most of these drugs were found in parcels washed up on the country’s coastline. Some 2,961kg of marijuana were discovered this way, significantly less than the 8,508kg found in 2011.</w:t>
      </w:r>
      <w:r w:rsidRPr="00234941">
        <w:rPr>
          <w:sz w:val="12"/>
        </w:rPr>
        <w:t>¶</w:t>
      </w:r>
      <w:r w:rsidRPr="00234941">
        <w:rPr>
          <w:sz w:val="16"/>
        </w:rPr>
        <w:t xml:space="preserve"> Nine attempted offshore drug drops were frustrated and one speedboat was detained in waters off the northern coast of Camagüey, with four Bahamian citizens aboard who had thrown a cache of drugs into the sea to be subsequently collected by accomplices in the provinces of Villa Clara, Ciego de Avila and Camagüey.</w:t>
      </w:r>
      <w:r w:rsidRPr="00234941">
        <w:rPr>
          <w:sz w:val="12"/>
        </w:rPr>
        <w:t>¶</w:t>
      </w:r>
      <w:r w:rsidRPr="00234941">
        <w:rPr>
          <w:sz w:val="16"/>
        </w:rPr>
        <w:t xml:space="preserve"> As tourism and travel abroad has increased, an increase has been noted in the number of international trafficking operations frustrated by airport customs personnel. The total number of incidents amounted to 42 in 2012, with 69 persons arrested (48 Cubans and 21 foreigners); 42 kilograms of drugs were confiscated (33.6kg of cocaine, 7.4kg of marijuana and one kilo of synthetic drugs known as cannabimimetics).</w:t>
      </w:r>
      <w:r w:rsidRPr="00234941">
        <w:rPr>
          <w:sz w:val="12"/>
        </w:rPr>
        <w:t>¶</w:t>
      </w:r>
      <w:r w:rsidRPr="00234941">
        <w:rPr>
          <w:sz w:val="16"/>
        </w:rPr>
        <w:t xml:space="preserve"> </w:t>
      </w:r>
      <w:r w:rsidRPr="00234941">
        <w:rPr>
          <w:rStyle w:val="StyleBoldUnderline"/>
        </w:rPr>
        <w:t>Enforcement efforts undertaken at the country’s borders have had an impact on internal drug-dealing. As previously mentioned, only 25kg of drugs were seized in 2012 from individuals attempting sales within the country - significantly less than the 67kg confiscated in 2011.</w:t>
      </w:r>
      <w:r w:rsidRPr="00234941">
        <w:rPr>
          <w:rStyle w:val="StyleBoldUnderline"/>
          <w:sz w:val="12"/>
        </w:rPr>
        <w:t xml:space="preserve">¶ </w:t>
      </w:r>
      <w:r w:rsidRPr="00234941">
        <w:rPr>
          <w:sz w:val="16"/>
        </w:rPr>
        <w:t>Over the course of the year, 628 persons were convicted of drug-related crimes,</w:t>
      </w:r>
      <w:r w:rsidRPr="00234941">
        <w:rPr>
          <w:sz w:val="12"/>
        </w:rPr>
        <w:t>¶</w:t>
      </w:r>
      <w:r w:rsidRPr="00234941">
        <w:rPr>
          <w:sz w:val="16"/>
        </w:rPr>
        <w:t xml:space="preserve"> 273 (43 %) were given sentences ranging from six 6-10 years in prison, based on the severity of infractions as defined in relevant legislation.</w:t>
      </w:r>
      <w:r w:rsidRPr="00234941">
        <w:rPr>
          <w:sz w:val="12"/>
        </w:rPr>
        <w:t>¶</w:t>
      </w:r>
      <w:r w:rsidRPr="00234941">
        <w:rPr>
          <w:sz w:val="16"/>
        </w:rPr>
        <w:t xml:space="preserve"> </w:t>
      </w:r>
      <w:r w:rsidRPr="00234941">
        <w:rPr>
          <w:rStyle w:val="StyleBoldUnderline"/>
        </w:rPr>
        <w:t>A number of organizations have collaborated closely with institutions involved in drug abuse prevention and law enforcement</w:t>
      </w:r>
      <w:r w:rsidRPr="00234941">
        <w:rPr>
          <w:sz w:val="16"/>
        </w:rPr>
        <w:t>. The Federation of Cuban Women</w:t>
      </w:r>
      <w:r w:rsidRPr="00234941">
        <w:rPr>
          <w:sz w:val="12"/>
        </w:rPr>
        <w:t>¶</w:t>
      </w:r>
      <w:r w:rsidRPr="00234941">
        <w:rPr>
          <w:sz w:val="16"/>
        </w:rPr>
        <w:t xml:space="preserve"> (FMC), Committees for the Defense of the Revolution (CDR), the National Association of Small Farmers (ANAP), the University Students Federation (FEU) and the High School Students Federation (FEEM), have played an important role in various efforts to strengthen the systems in place to confront domestic and international challenges.</w:t>
      </w:r>
      <w:r w:rsidRPr="00234941">
        <w:rPr>
          <w:sz w:val="12"/>
        </w:rPr>
        <w:t>¶</w:t>
      </w:r>
      <w:r w:rsidRPr="00234941">
        <w:rPr>
          <w:sz w:val="16"/>
        </w:rPr>
        <w:t xml:space="preserve"> For example, the 7th joint CDR-MINIT Border patrol operation reinforced the work of 306 Mirando al Mar (Watching the Sea) brigades. </w:t>
      </w:r>
      <w:r w:rsidRPr="00234941">
        <w:rPr>
          <w:rStyle w:val="StyleBoldUnderline"/>
        </w:rPr>
        <w:t>The Ministry of Public Health –</w:t>
      </w:r>
      <w:r w:rsidRPr="00234941">
        <w:rPr>
          <w:sz w:val="16"/>
        </w:rPr>
        <w:t xml:space="preserve"> in conjunction with CDR and the FMC – </w:t>
      </w:r>
      <w:r w:rsidRPr="00234941">
        <w:rPr>
          <w:rStyle w:val="StyleBoldUnderline"/>
        </w:rPr>
        <w:t>continued its active monitoring efforts to identify drug users and offer timely help and treatment.</w:t>
      </w:r>
      <w:r w:rsidRPr="00234941">
        <w:rPr>
          <w:sz w:val="16"/>
        </w:rPr>
        <w:t xml:space="preserve"> As the Ministry has focused on reorganization and consolidation of health care services, emphasis has been placed on the maintenance of multidisciplinary teams in Community and Regional Mental Health Centers which serve drug abusers and of the existing community based systems which assure needed assistance.</w:t>
      </w:r>
      <w:r w:rsidRPr="00234941">
        <w:rPr>
          <w:sz w:val="12"/>
        </w:rPr>
        <w:t>¶</w:t>
      </w:r>
      <w:r w:rsidRPr="00234941">
        <w:rPr>
          <w:sz w:val="16"/>
        </w:rPr>
        <w:t xml:space="preserve"> Likewise, the confidential drug abuse telephone line, 103, offered nationally 24 hours a day, continued to provide help and advice, serving 12,285 callers in 2012. The majority of those calling sought help in stopping smoking (4,074) and dealing with alcoholism (3,820), while 1,426 callers were concerned about illicit drug use. An indication of the confidence the service has gained is that the vast majority of callers are seeking help for themselves personally.</w:t>
      </w:r>
      <w:r w:rsidRPr="00234941">
        <w:rPr>
          <w:sz w:val="12"/>
        </w:rPr>
        <w:t>¶</w:t>
      </w:r>
      <w:r w:rsidRPr="00234941">
        <w:rPr>
          <w:sz w:val="16"/>
        </w:rPr>
        <w:t xml:space="preserve"> National Prevention, Detection and Enforcement Exercises focused on marijuana cultivation and other illegalities continue to take place twice a year, with the participation of the Ministries of Agriculture, Interior, Public Health, Education, Higher Education, Culture, the National Sports Institute, the Association of Small Farmers, the sugar industry, and agricultural units of the FAR and MININT, in conjunction with local government bodies, such as neighborhood Popular Councils.</w:t>
      </w:r>
      <w:r w:rsidRPr="00234941">
        <w:rPr>
          <w:sz w:val="12"/>
        </w:rPr>
        <w:t>¶</w:t>
      </w:r>
      <w:r w:rsidRPr="00234941">
        <w:rPr>
          <w:sz w:val="16"/>
        </w:rPr>
        <w:t xml:space="preserve"> During the April 2012 exercises, 1,453 Popular Councils participated and in October, 2,693 were involved. Conducted were a total of 67,669 land inspections; 11,653 surprise visits to farms and plots held in usufruct or personally owned; 250,632 self-inspections; 6,451 reviews of prevention plans and 46,915 efforts to inform, train and alert the population.</w:t>
      </w:r>
      <w:r w:rsidRPr="00234941">
        <w:rPr>
          <w:sz w:val="12"/>
        </w:rPr>
        <w:t>¶</w:t>
      </w:r>
      <w:r w:rsidRPr="00234941">
        <w:rPr>
          <w:sz w:val="16"/>
        </w:rPr>
        <w:t xml:space="preserve"> </w:t>
      </w:r>
      <w:r w:rsidRPr="00234941">
        <w:rPr>
          <w:rStyle w:val="StyleBoldUnderline"/>
        </w:rPr>
        <w:t xml:space="preserve">As part of Cuba’s commitment to join with other nations in fighting drug-trafficking, agreements have been established with 33 countries and two memoranda of understanding which are yielding positive </w:t>
      </w:r>
      <w:r w:rsidRPr="00234941">
        <w:rPr>
          <w:rStyle w:val="StyleBoldUnderline"/>
        </w:rPr>
        <w:lastRenderedPageBreak/>
        <w:t>results. Regular cooperative police contact has been maintained with 27 nations. Alerts, modes of operation, current information and valuable experiences are shared.</w:t>
      </w:r>
      <w:r w:rsidRPr="00234941">
        <w:rPr>
          <w:rStyle w:val="StyleBoldUnderline"/>
          <w:sz w:val="12"/>
        </w:rPr>
        <w:t xml:space="preserve">¶ </w:t>
      </w:r>
      <w:r w:rsidRPr="00234941">
        <w:rPr>
          <w:sz w:val="16"/>
        </w:rPr>
        <w:t xml:space="preserve">Noteworthy 2012 accomplishments include </w:t>
      </w:r>
      <w:r w:rsidRPr="00234941">
        <w:rPr>
          <w:rStyle w:val="StyleBoldUnderline"/>
        </w:rPr>
        <w:t>an inter-ministerial accord with Russia’s Drug Trafficking Control Federal Service and the beginning of negotiations to establish similar agreements with other Latin American and European countries.</w:t>
      </w:r>
      <w:r w:rsidRPr="00234941">
        <w:rPr>
          <w:rStyle w:val="StyleBoldUnderline"/>
          <w:sz w:val="12"/>
        </w:rPr>
        <w:t xml:space="preserve">¶ </w:t>
      </w:r>
      <w:r w:rsidRPr="00234941">
        <w:rPr>
          <w:sz w:val="16"/>
        </w:rPr>
        <w:t xml:space="preserve">In 2012, </w:t>
      </w:r>
      <w:r w:rsidRPr="00234941">
        <w:rPr>
          <w:rStyle w:val="StyleBoldUnderline"/>
        </w:rPr>
        <w:t>Cuba received a delegation from the International Narcotics Control Board</w:t>
      </w:r>
      <w:r w:rsidRPr="00234941">
        <w:rPr>
          <w:sz w:val="16"/>
        </w:rPr>
        <w:t xml:space="preserve"> which met with representatives from various organizations collaborating via the National Drug Commission in preventing and confronting illicit drug use and trafficking. The group confirmed the positive situation in the country.</w:t>
      </w:r>
      <w:r w:rsidRPr="00234941">
        <w:rPr>
          <w:sz w:val="12"/>
        </w:rPr>
        <w:t>¶</w:t>
      </w:r>
      <w:r w:rsidRPr="00234941">
        <w:rPr>
          <w:sz w:val="16"/>
        </w:rPr>
        <w:t xml:space="preserve"> In March of 2012, </w:t>
      </w:r>
      <w:r w:rsidRPr="00234941">
        <w:rPr>
          <w:rStyle w:val="StyleBoldUnderline"/>
        </w:rPr>
        <w:t>a U.S. State Department report on illegal drugs</w:t>
      </w:r>
      <w:r w:rsidRPr="00234941">
        <w:rPr>
          <w:sz w:val="16"/>
        </w:rPr>
        <w:t xml:space="preserve"> control during 2011 was released. The document </w:t>
      </w:r>
      <w:r w:rsidRPr="00234941">
        <w:rPr>
          <w:rStyle w:val="StyleBoldUnderline"/>
        </w:rPr>
        <w:t>acknowledged efforts Cuba has made to prevent drug traffickers from making inroads on the island; that the production of narcotics is minimal, and that drug use is not widespread within the country.</w:t>
      </w:r>
      <w:r w:rsidRPr="00234941">
        <w:rPr>
          <w:sz w:val="16"/>
        </w:rPr>
        <w:t xml:space="preserve"> It also recalled that the Cuban government has proposed to the U.S. an agreement to facilitate cooperation in drug-fighting efforts, which if established could support the work of both countries.</w:t>
      </w:r>
    </w:p>
    <w:p w:rsidR="001029EC" w:rsidRPr="00234941" w:rsidRDefault="001029EC" w:rsidP="001029EC"/>
    <w:p w:rsidR="001029EC" w:rsidRPr="00234941" w:rsidRDefault="001029EC" w:rsidP="001029EC">
      <w:pPr>
        <w:rPr>
          <w:b/>
        </w:rPr>
      </w:pPr>
      <w:r w:rsidRPr="00234941">
        <w:rPr>
          <w:b/>
        </w:rPr>
        <w:t>New Cuban tech upgrade solves drug trafficking</w:t>
      </w:r>
    </w:p>
    <w:p w:rsidR="001029EC" w:rsidRPr="00234941" w:rsidRDefault="001029EC" w:rsidP="001029EC">
      <w:pPr>
        <w:rPr>
          <w:rStyle w:val="StyleStyleBold12pt"/>
        </w:rPr>
      </w:pPr>
      <w:r w:rsidRPr="00234941">
        <w:rPr>
          <w:b/>
        </w:rPr>
        <w:t>Cadena Gramonte, 13</w:t>
      </w:r>
      <w:r w:rsidRPr="00234941">
        <w:rPr>
          <w:rStyle w:val="StyleStyleBold12pt"/>
        </w:rPr>
        <w:t xml:space="preserve"> </w:t>
      </w:r>
      <w:r w:rsidRPr="0083546F">
        <w:rPr>
          <w:rStyle w:val="StyleStyleBold12pt"/>
          <w:b w:val="0"/>
        </w:rPr>
        <w:t>(Radio Cadena Agramonte, news of Camagüey, Cuba and the World July 10, 2013 “Cuba Raises Effectiveness in Protecting Borders” http://www.cadenagramonte.cu/english/index.php/show/articles/14895:cuba-raises-effectiveness-in-protecting-borders) // czhang</w:t>
      </w:r>
    </w:p>
    <w:p w:rsidR="001029EC" w:rsidRPr="00234941" w:rsidRDefault="001029EC" w:rsidP="001029EC">
      <w:pPr>
        <w:rPr>
          <w:rStyle w:val="StyleBoldUnderline"/>
        </w:rPr>
      </w:pPr>
      <w:r w:rsidRPr="00234941">
        <w:rPr>
          <w:sz w:val="16"/>
        </w:rPr>
        <w:t xml:space="preserve">Havana, Jul 10.- </w:t>
      </w:r>
      <w:r w:rsidRPr="00234941">
        <w:rPr>
          <w:rStyle w:val="StyleBoldUnderline"/>
        </w:rPr>
        <w:t>The General Custom House of the Republic of Cuba (AGR) raised its preparedness and effectiveness in fighting drug trafficking, ensuring the protection of the society from air and sea borders.</w:t>
      </w:r>
      <w:r w:rsidRPr="00234941">
        <w:rPr>
          <w:rStyle w:val="StyleBoldUnderline"/>
          <w:sz w:val="12"/>
        </w:rPr>
        <w:t>¶</w:t>
      </w:r>
      <w:r w:rsidRPr="00234941">
        <w:rPr>
          <w:sz w:val="16"/>
        </w:rPr>
        <w:t xml:space="preserve"> Moraima Rodriguez, head of the Research Department of the Directorate of Combat at the AGR, said </w:t>
      </w:r>
      <w:r w:rsidRPr="00234941">
        <w:rPr>
          <w:rStyle w:val="StyleBoldUnderline"/>
        </w:rPr>
        <w:t>the increasing number of Cuban and foreign travelers, and the flexibilization of recent customs regulations implemented, demand more staff training.</w:t>
      </w:r>
      <w:r w:rsidRPr="00234941">
        <w:rPr>
          <w:rStyle w:val="StyleBoldUnderline"/>
          <w:sz w:val="12"/>
        </w:rPr>
        <w:t>¶</w:t>
      </w:r>
      <w:r w:rsidRPr="00234941">
        <w:rPr>
          <w:sz w:val="16"/>
        </w:rPr>
        <w:t xml:space="preserve"> Until June 25, about 18 cases of drug trafficking were detected in air border, seizing 17.22 kilograms of drugs, 12.54 of cocaine, 0.91 kilograms of marijuana, and 3,77 of cannabis, and synthetic or design drugs, Rodriguez said.</w:t>
      </w:r>
      <w:r w:rsidRPr="00234941">
        <w:rPr>
          <w:sz w:val="12"/>
        </w:rPr>
        <w:t>¶</w:t>
      </w:r>
      <w:r w:rsidRPr="00234941">
        <w:rPr>
          <w:sz w:val="16"/>
        </w:rPr>
        <w:t xml:space="preserve"> </w:t>
      </w:r>
      <w:r w:rsidRPr="00234941">
        <w:rPr>
          <w:rStyle w:val="StyleBoldUnderline"/>
        </w:rPr>
        <w:t>The AGR currently has videoprotección cameras, modern X-ray equipment, Ionscan</w:t>
      </w:r>
      <w:r w:rsidRPr="00234941">
        <w:rPr>
          <w:sz w:val="16"/>
        </w:rPr>
        <w:t xml:space="preserve">, with which we have no need to disturb the passenger, and </w:t>
      </w:r>
      <w:r w:rsidRPr="00234941">
        <w:rPr>
          <w:rStyle w:val="StyleBoldUnderline"/>
        </w:rPr>
        <w:t>Bodyscan, recently acquired, which allows the detection of intra and extra-physical smuggling actions.</w:t>
      </w:r>
      <w:r w:rsidRPr="00234941">
        <w:rPr>
          <w:rStyle w:val="StyleBoldUnderline"/>
          <w:sz w:val="12"/>
        </w:rPr>
        <w:t xml:space="preserve">¶ </w:t>
      </w:r>
      <w:r w:rsidRPr="00234941">
        <w:rPr>
          <w:rStyle w:val="StyleBoldUnderline"/>
        </w:rPr>
        <w:t>The Customs' Dog technical units, trained in many specialties, are also involved in the confrontation.</w:t>
      </w:r>
    </w:p>
    <w:p w:rsidR="001029EC" w:rsidRPr="00234941" w:rsidRDefault="001029EC" w:rsidP="001029EC">
      <w:pPr>
        <w:rPr>
          <w:rStyle w:val="StyleBoldUnderline"/>
        </w:rPr>
      </w:pPr>
    </w:p>
    <w:p w:rsidR="001029EC" w:rsidRPr="00234941" w:rsidRDefault="001029EC" w:rsidP="001029EC">
      <w:pPr>
        <w:rPr>
          <w:b/>
        </w:rPr>
      </w:pPr>
      <w:r w:rsidRPr="00234941">
        <w:rPr>
          <w:b/>
        </w:rPr>
        <w:t>Current Cuban efforts enough to solve the effects of drug trafficking</w:t>
      </w:r>
    </w:p>
    <w:p w:rsidR="001029EC" w:rsidRPr="00234941" w:rsidRDefault="001029EC" w:rsidP="001029EC">
      <w:pPr>
        <w:rPr>
          <w:rStyle w:val="StyleStyleBold12pt"/>
        </w:rPr>
      </w:pPr>
      <w:r w:rsidRPr="00234941">
        <w:rPr>
          <w:b/>
        </w:rPr>
        <w:t>State Department, 12</w:t>
      </w:r>
      <w:r w:rsidRPr="0083546F">
        <w:rPr>
          <w:rStyle w:val="StyleStyleBold12pt"/>
          <w:b w:val="0"/>
        </w:rPr>
        <w:t xml:space="preserve"> (2012 International Narcotics Control Strategy Report (INCSR) 2012 INCSR: Country Reports - Croatia through Haiti BUREAU OF INTERNATIONAL NARCOTICS AND LAW ENFORCEMENT AFFAIRS </w:t>
      </w:r>
      <w:hyperlink r:id="rId20" w:history="1">
        <w:r w:rsidRPr="0083546F">
          <w:rPr>
            <w:rStyle w:val="StyleStyleBold12pt"/>
            <w:b w:val="0"/>
          </w:rPr>
          <w:t>http://www.state.gov/j/inl/rls/nrcrpt/2012/vol1/184099.htm</w:t>
        </w:r>
      </w:hyperlink>
      <w:r w:rsidRPr="0083546F">
        <w:rPr>
          <w:rStyle w:val="StyleStyleBold12pt"/>
          <w:b w:val="0"/>
        </w:rPr>
        <w:t xml:space="preserve"> March 7, 2012) // czhang</w:t>
      </w:r>
    </w:p>
    <w:p w:rsidR="001029EC" w:rsidRPr="00234941" w:rsidRDefault="001029EC" w:rsidP="001029EC">
      <w:r w:rsidRPr="00234941">
        <w:rPr>
          <w:sz w:val="16"/>
        </w:rPr>
        <w:t>2. Supply Reduction</w:t>
      </w:r>
      <w:r w:rsidRPr="00234941">
        <w:rPr>
          <w:sz w:val="12"/>
        </w:rPr>
        <w:t>¶</w:t>
      </w:r>
      <w:r w:rsidRPr="00234941">
        <w:rPr>
          <w:sz w:val="16"/>
        </w:rPr>
        <w:t xml:space="preserve"> Major transshipment trends did not change from 2010. During calendar year 2011, the GOC reported a total of 9.01 metric tons of illegal narcotics interdicted (including 8.3 MT in wash-up events), a 360% increase from the previous year’s 2.5 (MT). Government anti-drug forces reported disrupting three smuggling events and captured six traffickers (3 from the Bahamas and 3 from Jamaica). Statistics on arrests or prosecutions were not made available.</w:t>
      </w:r>
      <w:r w:rsidRPr="00234941">
        <w:rPr>
          <w:sz w:val="12"/>
        </w:rPr>
        <w:t>¶</w:t>
      </w:r>
      <w:r w:rsidRPr="00234941">
        <w:rPr>
          <w:sz w:val="16"/>
        </w:rPr>
        <w:t xml:space="preserve"> There were no significant changes in Cuba’s overall counternarcotics strategy or operations in 2011. </w:t>
      </w:r>
      <w:r w:rsidRPr="00234941">
        <w:rPr>
          <w:rStyle w:val="StyleBoldUnderline"/>
        </w:rPr>
        <w:t>Domestic production and consumption of illegal drugs remained very limited, and Cuba concentrated its counternarcotics supply reduction efforts</w:t>
      </w:r>
      <w:r w:rsidRPr="00234941">
        <w:rPr>
          <w:sz w:val="16"/>
        </w:rPr>
        <w:t xml:space="preserve"> by preventing illegal smuggling through Cuban territorial waters, rapidly collecting reported narcotic wash-ups, and preventing tourists from smuggling smaller amounts of narcotics into the country. </w:t>
      </w:r>
      <w:r w:rsidRPr="00234941">
        <w:rPr>
          <w:rStyle w:val="StyleBoldUnderline"/>
        </w:rPr>
        <w:t>The Ministry of Armed Forces and Ministry of Interior’s</w:t>
      </w:r>
      <w:r w:rsidRPr="00234941">
        <w:rPr>
          <w:sz w:val="16"/>
        </w:rPr>
        <w:t xml:space="preserve"> combination of fixed and mobile radars, coupled with visual and coastal vessel reporting </w:t>
      </w:r>
      <w:r w:rsidRPr="00234941">
        <w:rPr>
          <w:rStyle w:val="StyleBoldUnderline"/>
        </w:rPr>
        <w:t>procedures make up an effective network for detecting illegal incursions of territorial air and sea by narcotics traffickers</w:t>
      </w:r>
      <w:r w:rsidRPr="00234941">
        <w:rPr>
          <w:sz w:val="16"/>
        </w:rPr>
        <w:t xml:space="preserve">. The Cuban government attempts to interdict vessels or aircraft suspected of narcotics trafficking with Cuban assets. At sea, </w:t>
      </w:r>
      <w:r w:rsidRPr="00234941">
        <w:rPr>
          <w:rStyle w:val="StyleBoldUnderline"/>
        </w:rPr>
        <w:t xml:space="preserve">Cuba has had increasing success. Cuba continues to share go-fast vessel information with neighboring countries, including the United States, and has had increasing success in interdicting go-fast vessels. </w:t>
      </w:r>
      <w:r w:rsidRPr="00234941">
        <w:rPr>
          <w:sz w:val="16"/>
        </w:rPr>
        <w:t>In 2011, Cuba reported 45 real-time reports of “go-fast” narcotics trafficking events to the U.S. Coast Guard (USCG). TGF’s email and phone notifications of maritime smuggling to the U.S. have increased in quantity and quality, and have occasionally included photographs of the vessels suspected of narcotrafficking while being pursued.</w:t>
      </w:r>
      <w:r w:rsidRPr="00234941">
        <w:rPr>
          <w:sz w:val="12"/>
        </w:rPr>
        <w:t>¶</w:t>
      </w:r>
      <w:r w:rsidRPr="00234941">
        <w:rPr>
          <w:sz w:val="16"/>
        </w:rPr>
        <w:t xml:space="preserve"> Overseas arrivals continue to bring in small quantities of illegal drugs mostly for personal use, although the extent of this problem remains unknown. </w:t>
      </w:r>
      <w:r w:rsidRPr="00234941">
        <w:rPr>
          <w:rStyle w:val="StyleBoldUnderline"/>
        </w:rPr>
        <w:t>The Ministry of Interior conducts thorough entry searches using x-rays and trained counternarcotics detection canines at major airports</w:t>
      </w:r>
      <w:r w:rsidRPr="00234941">
        <w:rPr>
          <w:sz w:val="16"/>
        </w:rPr>
        <w:t>. Government officials detained 20 tourists, compared to 123 in 2010, for attempting to smuggle small quantities of narcotics into Cuba.</w:t>
      </w:r>
      <w:r w:rsidRPr="00234941">
        <w:rPr>
          <w:sz w:val="12"/>
        </w:rPr>
        <w:t>¶</w:t>
      </w:r>
      <w:r w:rsidRPr="00234941">
        <w:rPr>
          <w:sz w:val="16"/>
        </w:rPr>
        <w:t xml:space="preserve"> To combat the limited domestic production of marihuana, Cuba set up “Operation Popular Shield” in 2003 to prevent any domestic development of narcotics consumption or distribution of drugs, remained in effect and netted over 9,830 marijuana plants and 1.5 kilograms of cocaine, compared to 9,000 marijuana plants and 26 kilograms of cocaine in 2010.</w:t>
      </w:r>
      <w:r w:rsidRPr="00234941">
        <w:rPr>
          <w:sz w:val="12"/>
        </w:rPr>
        <w:t>¶</w:t>
      </w:r>
      <w:r w:rsidRPr="00234941">
        <w:rPr>
          <w:sz w:val="16"/>
        </w:rPr>
        <w:t xml:space="preserve"> 3. Drug Abuse Awareness, Demand Reduction, and Treatment</w:t>
      </w:r>
      <w:r w:rsidRPr="00234941">
        <w:rPr>
          <w:sz w:val="12"/>
        </w:rPr>
        <w:t>¶</w:t>
      </w:r>
      <w:r w:rsidRPr="00234941">
        <w:rPr>
          <w:sz w:val="16"/>
        </w:rPr>
        <w:t xml:space="preserve"> </w:t>
      </w:r>
      <w:r w:rsidRPr="00234941">
        <w:rPr>
          <w:rStyle w:val="StyleBoldUnderline"/>
        </w:rPr>
        <w:t>The combination of extensive policing, low incomes, low supply, and strict drug laws</w:t>
      </w:r>
      <w:r w:rsidRPr="00234941">
        <w:rPr>
          <w:sz w:val="16"/>
        </w:rPr>
        <w:t xml:space="preserve"> (involving up to 15-</w:t>
      </w:r>
      <w:r w:rsidRPr="00234941">
        <w:rPr>
          <w:sz w:val="16"/>
        </w:rPr>
        <w:lastRenderedPageBreak/>
        <w:t xml:space="preserve">year prison sentences) </w:t>
      </w:r>
      <w:r w:rsidRPr="00234941">
        <w:rPr>
          <w:rStyle w:val="StyleBoldUnderline"/>
        </w:rPr>
        <w:t>have resulted in very low illicit drug use in Cuba. There are nationwide campaigns aimed at preventing drug abuse</w:t>
      </w:r>
      <w:r w:rsidRPr="00234941">
        <w:rPr>
          <w:sz w:val="16"/>
        </w:rPr>
        <w:t>, and the quantity of existing programs for the general population appears adequate given the very low estimated numbers of persons addicted to drugs in Cuba. The National Drug Commission, headed by the Minister of Justice, with representatives from the Attorney General’s office and National Sports Institute, remains responsible for drug abuse prevention, rehabilitation and drug policy issues in Cuba.</w:t>
      </w:r>
      <w:r w:rsidRPr="00234941">
        <w:rPr>
          <w:sz w:val="12"/>
        </w:rPr>
        <w:t>¶</w:t>
      </w:r>
      <w:r w:rsidRPr="00234941">
        <w:rPr>
          <w:sz w:val="16"/>
        </w:rPr>
        <w:t xml:space="preserve"> According to the Cuban government, the Ministry of Health operates special drug clinics, offering services ranging from emergency care to psychological evaluation and counseling to treat individuals with drug dependencies. There are no programs specializing in drug addiction for women and children. The Government runs three substance abuse clinics that cater to foreigners, and the Catholic Church runs a center to treat addiction in Havana.</w:t>
      </w:r>
      <w:r w:rsidRPr="00234941">
        <w:rPr>
          <w:sz w:val="12"/>
        </w:rPr>
        <w:t>¶</w:t>
      </w:r>
      <w:r w:rsidRPr="00234941">
        <w:rPr>
          <w:sz w:val="16"/>
        </w:rPr>
        <w:t xml:space="preserve"> The Cuban government occasionally broadcasts anti-drug messages on state run media and operates an anonymous 24-hour helpline. In addition, Cuba reports the dangers of drug abuse are a part of the educational curriculum at all levels of primary and secondary schools.</w:t>
      </w:r>
      <w:r w:rsidRPr="00234941">
        <w:rPr>
          <w:sz w:val="12"/>
        </w:rPr>
        <w:t>¶</w:t>
      </w:r>
      <w:r w:rsidRPr="00234941">
        <w:rPr>
          <w:sz w:val="16"/>
        </w:rPr>
        <w:t xml:space="preserve"> 4. Corruption</w:t>
      </w:r>
      <w:r w:rsidRPr="00234941">
        <w:rPr>
          <w:sz w:val="12"/>
        </w:rPr>
        <w:t>¶</w:t>
      </w:r>
      <w:r w:rsidRPr="00234941">
        <w:rPr>
          <w:sz w:val="16"/>
        </w:rPr>
        <w:t xml:space="preserve"> </w:t>
      </w:r>
      <w:r w:rsidRPr="00234941">
        <w:rPr>
          <w:rStyle w:val="StyleBoldUnderline"/>
        </w:rPr>
        <w:t>Cuba has strong policies in place against illicit production or distribution of narcotic or psychotropic drugs or other controlled substances, and laundering of proceeds from illegal drug transactions. Cuba reports a zero tolerance for narcotics-related corruption by government officials and claims there have been no such corruption occurrences in 2011.</w:t>
      </w:r>
      <w:r w:rsidRPr="00234941">
        <w:rPr>
          <w:rStyle w:val="StyleBoldUnderline"/>
          <w:sz w:val="12"/>
        </w:rPr>
        <w:t xml:space="preserve">¶ </w:t>
      </w:r>
    </w:p>
    <w:p w:rsidR="001029EC" w:rsidRPr="00234941" w:rsidRDefault="001029EC" w:rsidP="001029EC">
      <w:pPr>
        <w:rPr>
          <w:rStyle w:val="StyleBoldUnderline"/>
        </w:rPr>
      </w:pPr>
    </w:p>
    <w:p w:rsidR="001029EC" w:rsidRPr="00234941" w:rsidRDefault="001029EC" w:rsidP="001029EC"/>
    <w:p w:rsidR="001029EC" w:rsidRPr="00234941" w:rsidRDefault="001029EC" w:rsidP="001029EC"/>
    <w:p w:rsidR="001029EC" w:rsidRPr="00234941" w:rsidRDefault="001029EC" w:rsidP="001029EC">
      <w:pPr>
        <w:pStyle w:val="Heading1"/>
      </w:pPr>
      <w:r w:rsidRPr="00234941">
        <w:rPr>
          <w:b w:val="0"/>
          <w:bCs w:val="0"/>
        </w:rPr>
        <w:lastRenderedPageBreak/>
        <w:t>*Drug Trade Bad*</w:t>
      </w:r>
    </w:p>
    <w:p w:rsidR="001029EC" w:rsidRPr="00234941" w:rsidRDefault="001029EC" w:rsidP="001029EC"/>
    <w:p w:rsidR="00DF1452" w:rsidRPr="00234941" w:rsidRDefault="00DF1452" w:rsidP="00DF1452"/>
    <w:p w:rsidR="003D24AD" w:rsidRPr="00234941" w:rsidRDefault="003D24AD" w:rsidP="003D24AD">
      <w:pPr>
        <w:pStyle w:val="Heading2"/>
      </w:pPr>
      <w:r w:rsidRPr="00234941">
        <w:rPr>
          <w:b w:val="0"/>
          <w:bCs w:val="0"/>
        </w:rPr>
        <w:lastRenderedPageBreak/>
        <w:t>Africa Instability</w:t>
      </w:r>
    </w:p>
    <w:p w:rsidR="003D24AD" w:rsidRPr="00234941" w:rsidRDefault="003D24AD" w:rsidP="003D24AD"/>
    <w:p w:rsidR="003D24AD" w:rsidRPr="00234941" w:rsidRDefault="003D24AD" w:rsidP="003D24AD">
      <w:pPr>
        <w:rPr>
          <w:b/>
        </w:rPr>
      </w:pPr>
      <w:r w:rsidRPr="00234941">
        <w:rPr>
          <w:b/>
        </w:rPr>
        <w:t>Drug trade fuels African instability --- finances conflict</w:t>
      </w:r>
    </w:p>
    <w:p w:rsidR="003D24AD" w:rsidRPr="00234941" w:rsidRDefault="003D24AD" w:rsidP="003D24AD">
      <w:r w:rsidRPr="00234941">
        <w:rPr>
          <w:b/>
        </w:rPr>
        <w:t>Arnold, 5</w:t>
      </w:r>
      <w:r w:rsidRPr="00234941">
        <w:t xml:space="preserve"> </w:t>
      </w:r>
      <w:r w:rsidRPr="00234941">
        <w:rPr>
          <w:sz w:val="16"/>
        </w:rPr>
        <w:t xml:space="preserve">(Guy, specialist in north-south relations who writes mainly in the areas of African history and politics, and international affairs, former Director of the Africa Bureau, </w:t>
      </w:r>
      <w:r w:rsidRPr="00234941">
        <w:rPr>
          <w:i/>
          <w:sz w:val="16"/>
        </w:rPr>
        <w:t>The International Drugs Trade</w:t>
      </w:r>
      <w:r w:rsidRPr="00234941">
        <w:rPr>
          <w:sz w:val="16"/>
        </w:rPr>
        <w:t>, pg. 182-183, Routledge, Tashma)</w:t>
      </w:r>
    </w:p>
    <w:p w:rsidR="003D24AD" w:rsidRPr="00234941" w:rsidRDefault="003D24AD" w:rsidP="003D24AD">
      <w:pPr>
        <w:rPr>
          <w:sz w:val="16"/>
        </w:rPr>
      </w:pPr>
      <w:r w:rsidRPr="00234941">
        <w:rPr>
          <w:rStyle w:val="StyleBoldUnderline"/>
        </w:rPr>
        <w:t>The generally weak structure of African states has meant that the deregulation of</w:t>
      </w:r>
      <w:r w:rsidRPr="00234941">
        <w:rPr>
          <w:sz w:val="16"/>
        </w:rPr>
        <w:t xml:space="preserve"> trade and the </w:t>
      </w:r>
      <w:r w:rsidRPr="00234941">
        <w:rPr>
          <w:rStyle w:val="StyleBoldUnderline"/>
        </w:rPr>
        <w:t xml:space="preserve">financial markets, coupled with the </w:t>
      </w:r>
      <w:r w:rsidRPr="00234941">
        <w:rPr>
          <w:rStyle w:val="StyleBoldUnderline"/>
          <w:bdr w:val="single" w:sz="4" w:space="0" w:color="auto" w:frame="1"/>
        </w:rPr>
        <w:t>growing pressures</w:t>
      </w:r>
      <w:r w:rsidRPr="00234941">
        <w:rPr>
          <w:rStyle w:val="StyleBoldUnderline"/>
        </w:rPr>
        <w:t xml:space="preserve"> of globalization</w:t>
      </w:r>
      <w:r w:rsidRPr="00234941">
        <w:rPr>
          <w:sz w:val="16"/>
        </w:rPr>
        <w:t xml:space="preserve"> on their sovereignty and capacities, </w:t>
      </w:r>
      <w:r w:rsidRPr="00234941">
        <w:rPr>
          <w:rStyle w:val="StyleBoldUnderline"/>
        </w:rPr>
        <w:t>have led to an increase in</w:t>
      </w:r>
      <w:r w:rsidRPr="00234941">
        <w:rPr>
          <w:sz w:val="16"/>
        </w:rPr>
        <w:t xml:space="preserve"> corruption, </w:t>
      </w:r>
      <w:r w:rsidRPr="00234941">
        <w:rPr>
          <w:rStyle w:val="StyleBoldUnderline"/>
          <w:bdr w:val="single" w:sz="4" w:space="0" w:color="auto" w:frame="1"/>
        </w:rPr>
        <w:t>violent conflict</w:t>
      </w:r>
      <w:r w:rsidRPr="00234941">
        <w:rPr>
          <w:sz w:val="16"/>
        </w:rPr>
        <w:t xml:space="preserve">, the plunder of natural resources, </w:t>
      </w:r>
      <w:r w:rsidRPr="00234941">
        <w:rPr>
          <w:rStyle w:val="StyleBoldUnderline"/>
        </w:rPr>
        <w:t xml:space="preserve">and </w:t>
      </w:r>
      <w:r w:rsidRPr="00234941">
        <w:rPr>
          <w:rStyle w:val="StyleBoldUnderline"/>
          <w:bdr w:val="single" w:sz="4" w:space="0" w:color="auto" w:frame="1"/>
        </w:rPr>
        <w:t>growing involvement</w:t>
      </w:r>
      <w:r w:rsidRPr="00234941">
        <w:rPr>
          <w:rStyle w:val="StyleBoldUnderline"/>
        </w:rPr>
        <w:t xml:space="preserve"> in the drugs business.</w:t>
      </w:r>
      <w:r w:rsidRPr="00234941">
        <w:rPr>
          <w:sz w:val="16"/>
        </w:rPr>
        <w:t xml:space="preserve"> The international antinarcotics institu- tions see Sub-Saharan Africa principally as a transit territory for drugs, al- though the cultivation of cannabis for local consumption has been a traditional activity subject to controls. By the esnly 1980s, however</w:t>
      </w:r>
      <w:r w:rsidRPr="00234941">
        <w:rPr>
          <w:rStyle w:val="StyleBoldUnderline"/>
        </w:rPr>
        <w:t xml:space="preserve">, there was a </w:t>
      </w:r>
      <w:r w:rsidRPr="00234941">
        <w:rPr>
          <w:rStyle w:val="StyleBoldUnderline"/>
          <w:bdr w:val="single" w:sz="4" w:space="0" w:color="auto" w:frame="1"/>
        </w:rPr>
        <w:t>rapid spread</w:t>
      </w:r>
      <w:r w:rsidRPr="00234941">
        <w:rPr>
          <w:rStyle w:val="StyleBoldUnderline"/>
        </w:rPr>
        <w:t xml:space="preserve"> of illicit cannabis crops.</w:t>
      </w:r>
      <w:r w:rsidRPr="00234941">
        <w:rPr>
          <w:sz w:val="16"/>
        </w:rPr>
        <w:t xml:space="preserve"> These were produced to supply the expanding home markets and for the intemational trade, and from the 1980s such crops have been grown extensively, especially in Ghana, Kenya, Nigeria, and South Africa. Experiments in growing the opium poppy and the coca leaf have also been carried out in Benin, the Ivory Coast, Nigeria, and Togo in West Africa, and Kenya and Tanzania in East Africa.</w:t>
      </w:r>
    </w:p>
    <w:p w:rsidR="003D24AD" w:rsidRPr="00234941" w:rsidRDefault="003D24AD" w:rsidP="003D24AD">
      <w:pPr>
        <w:rPr>
          <w:sz w:val="16"/>
        </w:rPr>
      </w:pPr>
      <w:r w:rsidRPr="00234941">
        <w:rPr>
          <w:rStyle w:val="StyleBoldUnderline"/>
        </w:rPr>
        <w:t xml:space="preserve">By the end of the twentieth century, large quantities of the major drugs were known to </w:t>
      </w:r>
      <w:r w:rsidRPr="00234941">
        <w:rPr>
          <w:rStyle w:val="StyleBoldUnderline"/>
          <w:bdr w:val="single" w:sz="4" w:space="0" w:color="auto" w:frame="1"/>
        </w:rPr>
        <w:t>transit through Africa</w:t>
      </w:r>
      <w:r w:rsidRPr="00234941">
        <w:rPr>
          <w:rStyle w:val="StyleBoldUnderline"/>
        </w:rPr>
        <w:t>, and most of them were destined for the huge European market.</w:t>
      </w:r>
      <w:r w:rsidRPr="00234941">
        <w:rPr>
          <w:sz w:val="16"/>
        </w:rPr>
        <w:t xml:space="preserve"> The scale of the African trade demonstrates just how quickly </w:t>
      </w:r>
      <w:r w:rsidRPr="00234941">
        <w:rPr>
          <w:rStyle w:val="StyleBoldUnderline"/>
        </w:rPr>
        <w:t xml:space="preserve">drugs have come to </w:t>
      </w:r>
      <w:r w:rsidRPr="00234941">
        <w:rPr>
          <w:rStyle w:val="StyleBoldUnderline"/>
          <w:bdr w:val="single" w:sz="4" w:space="0" w:color="auto" w:frame="1"/>
        </w:rPr>
        <w:t>play a lead role</w:t>
      </w:r>
      <w:r w:rsidRPr="00234941">
        <w:rPr>
          <w:rStyle w:val="StyleBoldUnderline"/>
        </w:rPr>
        <w:t xml:space="preserve"> in funding the continent’s various conflicts. The growth of drug trafficking mirrors the continent’s </w:t>
      </w:r>
      <w:r w:rsidRPr="00234941">
        <w:rPr>
          <w:sz w:val="16"/>
        </w:rPr>
        <w:t xml:space="preserve">problems of poverty, economic failure, and debt and its </w:t>
      </w:r>
      <w:r w:rsidRPr="00234941">
        <w:rPr>
          <w:rStyle w:val="StyleBoldUnderline"/>
          <w:bdr w:val="single" w:sz="4" w:space="0" w:color="auto" w:frame="1"/>
        </w:rPr>
        <w:t>inability</w:t>
      </w:r>
      <w:r w:rsidRPr="00234941">
        <w:rPr>
          <w:rStyle w:val="StyleBoldUnderline"/>
        </w:rPr>
        <w:t xml:space="preserve"> to break this pattern except by resorting to illegal means.</w:t>
      </w:r>
      <w:r w:rsidRPr="00234941">
        <w:rPr>
          <w:sz w:val="16"/>
        </w:rPr>
        <w:t xml:space="preserve"> In the Ivory Coast the cocoa crisis of 1988- 1989 acted as the stimulus to desperate farmers who switched to producing cannabis. The attractions of the crop are obvious: The output of 0.1 hectares (0.2 acres) of cannabis in value is equivalent to 16 tonnes (15.7 tons) of cocoa grown on 30 hectares (74.1 acres) by an owner employing l0 workers. So far, only cannabis is produced on any scale in Africa and most of this is still des- tined for domestic markets and cross-border trading rather than for export outside the continent? In the early 1990s, however, African production of cannabis escalated and much of it was for the European market. In 1993 cus- toms seizures of African cannabis only represented 1.5 percent of world seizures and a tiny share of the European consumer market. By the end of the twentieth century South Africa, Kenya, Benin, and Ghana were producing cannabis and exporting it as marijuana to Europe. Nigeria and Ghana are the main cannabis producers in West Africa, although little information, as yet, is available as far as Nigerian production is concemed. In Ghana the cannabis crop is grown throughout the country and known as "the Devil`s tobacco" or "wee," and a ganja farm may be as large as three hectares (7.4 acres) and re- ceive protection from the local police.</w:t>
      </w:r>
    </w:p>
    <w:p w:rsidR="003D24AD" w:rsidRPr="00234941" w:rsidRDefault="003D24AD" w:rsidP="003D24AD"/>
    <w:p w:rsidR="003D24AD" w:rsidRPr="00234941" w:rsidRDefault="003D24AD" w:rsidP="003D24AD">
      <w:pPr>
        <w:rPr>
          <w:b/>
        </w:rPr>
      </w:pPr>
      <w:r w:rsidRPr="00234941">
        <w:rPr>
          <w:b/>
        </w:rPr>
        <w:t xml:space="preserve">Instability escalates to global nuclear war </w:t>
      </w:r>
    </w:p>
    <w:p w:rsidR="003D24AD" w:rsidRPr="00234941" w:rsidRDefault="003D24AD" w:rsidP="003D24AD">
      <w:r w:rsidRPr="00234941">
        <w:rPr>
          <w:b/>
        </w:rPr>
        <w:t>Deutsch 1</w:t>
      </w:r>
      <w:r w:rsidRPr="00234941">
        <w:t xml:space="preserve"> (Dr. Jeffery, Founder – Rabid Tiger Project, Rabid Tiger Newsletter, Vol. 2, No. 7, 11-18, </w:t>
      </w:r>
      <w:hyperlink r:id="rId21" w:history="1">
        <w:r w:rsidRPr="00234941">
          <w:rPr>
            <w:rStyle w:val="Hyperlink"/>
          </w:rPr>
          <w:t>http://www.rabidtigers.com/rtn/newsletterv2n9.html</w:t>
        </w:r>
      </w:hyperlink>
      <w:r w:rsidRPr="00234941">
        <w:t>)</w:t>
      </w:r>
    </w:p>
    <w:p w:rsidR="003D24AD" w:rsidRPr="00234941" w:rsidRDefault="003D24AD" w:rsidP="003D24AD">
      <w:pPr>
        <w:rPr>
          <w:sz w:val="16"/>
        </w:rPr>
      </w:pPr>
      <w:r w:rsidRPr="00234941">
        <w:rPr>
          <w:sz w:val="16"/>
        </w:rPr>
        <w:t xml:space="preserve">The Rabid Tiger Project believes that </w:t>
      </w:r>
      <w:r w:rsidRPr="00234941">
        <w:rPr>
          <w:u w:val="single"/>
        </w:rPr>
        <w:t>a nuclear war is most likely to start in Africa</w:t>
      </w:r>
      <w:r w:rsidRPr="00234941">
        <w:rPr>
          <w:sz w:val="16"/>
        </w:rPr>
        <w:t xml:space="preserve">. Civil </w:t>
      </w:r>
      <w:r w:rsidRPr="00234941">
        <w:rPr>
          <w:u w:val="single"/>
        </w:rPr>
        <w:t>wars</w:t>
      </w:r>
      <w:r w:rsidRPr="00234941">
        <w:rPr>
          <w:sz w:val="16"/>
        </w:rPr>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234941">
        <w:rPr>
          <w:u w:val="single"/>
        </w:rPr>
        <w:t>turn into a really nasty stew</w:t>
      </w:r>
      <w:r w:rsidRPr="00234941">
        <w:rPr>
          <w:sz w:val="16"/>
        </w:rPr>
        <w:t xml:space="preserve">. We've got all too many rabid tigers and potential rabid tigers, who are willing to push the button rather than risk being seen as wishy-washy in the face of a mortal threat and overthrown. Geopolitically speaking, </w:t>
      </w:r>
      <w:r w:rsidRPr="00234941">
        <w:rPr>
          <w:u w:val="single"/>
        </w:rPr>
        <w:t>Africa is open range</w:t>
      </w:r>
      <w:r w:rsidRPr="00234941">
        <w:rPr>
          <w:sz w:val="16"/>
        </w:rPr>
        <w:t xml:space="preserve">. Very few countries in Africa are beholden to any particular power. </w:t>
      </w:r>
      <w:r w:rsidRPr="00234941">
        <w:rPr>
          <w:u w:val="single"/>
        </w:rPr>
        <w:t>South Africa</w:t>
      </w:r>
      <w:r w:rsidRPr="00234941">
        <w:rPr>
          <w:sz w:val="16"/>
        </w:rPr>
        <w:t xml:space="preserve"> is a major exception in this respect - not to mention in that </w:t>
      </w:r>
      <w:r w:rsidRPr="00234941">
        <w:rPr>
          <w:strike/>
          <w:sz w:val="16"/>
        </w:rPr>
        <w:t>she</w:t>
      </w:r>
      <w:r w:rsidRPr="00234941">
        <w:rPr>
          <w:sz w:val="16"/>
        </w:rPr>
        <w:t xml:space="preserve"> also probably already </w:t>
      </w:r>
      <w:r w:rsidRPr="00234941">
        <w:rPr>
          <w:u w:val="single"/>
        </w:rPr>
        <w:t>has the Bomb. Thus, outside powers can more easily find client states</w:t>
      </w:r>
      <w:r w:rsidRPr="00234941">
        <w:rPr>
          <w:sz w:val="16"/>
        </w:rPr>
        <w:t xml:space="preserve"> there than, say, in Europe where the political lines have long since been drawn, or Asia where many of the countries (China, India, Japan) are powers unto themselves and don't need any "help," thank you. Thus, </w:t>
      </w:r>
      <w:r w:rsidRPr="00234941">
        <w:rPr>
          <w:u w:val="single"/>
        </w:rPr>
        <w:t>an African war can attract outside involvement very quickly</w:t>
      </w:r>
      <w:r w:rsidRPr="00234941">
        <w:rPr>
          <w:sz w:val="16"/>
        </w:rPr>
        <w:t xml:space="preserve">. Of course, a proxy war alone may not induce the Great Powers to fight each other. But </w:t>
      </w:r>
      <w:r w:rsidRPr="00234941">
        <w:rPr>
          <w:u w:val="single"/>
        </w:rPr>
        <w:t>a</w:t>
      </w:r>
      <w:r w:rsidRPr="00234941">
        <w:rPr>
          <w:sz w:val="16"/>
        </w:rPr>
        <w:t xml:space="preserve">n African </w:t>
      </w:r>
      <w:r w:rsidRPr="00234941">
        <w:rPr>
          <w:u w:val="single"/>
        </w:rPr>
        <w:t>nuclear strike can ignite a much broader conflagration</w:t>
      </w:r>
      <w:r w:rsidRPr="00234941">
        <w:rPr>
          <w:sz w:val="16"/>
        </w:rPr>
        <w:t xml:space="preserve">, if the other powers are interested in a fight. Certainly, such a strike would in the first place have been facilitated by outside help - financial, scientific, engineering, etc. </w:t>
      </w:r>
      <w:r w:rsidRPr="00234941">
        <w:rPr>
          <w:u w:val="single"/>
        </w:rPr>
        <w:t>Africa is an ocean of troubled waters, and some people love to go fishing</w:t>
      </w:r>
      <w:r w:rsidRPr="00234941">
        <w:rPr>
          <w:sz w:val="16"/>
        </w:rPr>
        <w:t xml:space="preserve">. </w:t>
      </w:r>
    </w:p>
    <w:p w:rsidR="003D24AD" w:rsidRPr="00234941" w:rsidRDefault="003D24AD" w:rsidP="003D24AD"/>
    <w:p w:rsidR="003D24AD" w:rsidRPr="00234941" w:rsidRDefault="003D24AD" w:rsidP="003D24AD"/>
    <w:p w:rsidR="003D24AD" w:rsidRPr="00234941" w:rsidRDefault="003D24AD" w:rsidP="003D24AD">
      <w:pPr>
        <w:rPr>
          <w:b/>
        </w:rPr>
      </w:pPr>
      <w:r w:rsidRPr="00234941">
        <w:rPr>
          <w:b/>
        </w:rPr>
        <w:t xml:space="preserve">Africa’s key --- they’re a </w:t>
      </w:r>
      <w:r w:rsidRPr="00234941">
        <w:rPr>
          <w:b/>
          <w:u w:val="single"/>
        </w:rPr>
        <w:t>hotspot</w:t>
      </w:r>
      <w:r w:rsidRPr="00234941">
        <w:rPr>
          <w:b/>
        </w:rPr>
        <w:t xml:space="preserve"> for drug cultivation </w:t>
      </w:r>
    </w:p>
    <w:p w:rsidR="003D24AD" w:rsidRPr="00234941" w:rsidRDefault="003D24AD" w:rsidP="003D24AD">
      <w:r w:rsidRPr="00234941">
        <w:rPr>
          <w:b/>
        </w:rPr>
        <w:t>Arnold, 5</w:t>
      </w:r>
      <w:r w:rsidRPr="00234941">
        <w:t xml:space="preserve"> (Guy, specialist in north-south relations who writes mainly in the areas of African history and politics, and international affairs, former Director of the Africa Bureau, </w:t>
      </w:r>
      <w:r w:rsidRPr="00234941">
        <w:rPr>
          <w:i/>
        </w:rPr>
        <w:t>The International Drugs Trade</w:t>
      </w:r>
      <w:r w:rsidRPr="00234941">
        <w:t>, pg. 184-185, Routledge, Tashma)</w:t>
      </w:r>
    </w:p>
    <w:p w:rsidR="003D24AD" w:rsidRPr="00234941" w:rsidRDefault="003D24AD" w:rsidP="003D24AD">
      <w:pPr>
        <w:rPr>
          <w:sz w:val="16"/>
        </w:rPr>
      </w:pPr>
      <w:r w:rsidRPr="00234941">
        <w:rPr>
          <w:rStyle w:val="StyleBoldUnderline"/>
        </w:rPr>
        <w:lastRenderedPageBreak/>
        <w:t xml:space="preserve">Africa is now a </w:t>
      </w:r>
      <w:r w:rsidRPr="00234941">
        <w:rPr>
          <w:rStyle w:val="StyleBoldUnderline"/>
          <w:bdr w:val="single" w:sz="4" w:space="0" w:color="auto" w:frame="1"/>
        </w:rPr>
        <w:t>major source</w:t>
      </w:r>
      <w:r w:rsidRPr="00234941">
        <w:rPr>
          <w:rStyle w:val="StyleBoldUnderline"/>
        </w:rPr>
        <w:t xml:space="preserve"> of cannabis for both local consumption and</w:t>
      </w:r>
      <w:r w:rsidRPr="00234941">
        <w:rPr>
          <w:sz w:val="16"/>
        </w:rPr>
        <w:t xml:space="preserve"> export to </w:t>
      </w:r>
      <w:r w:rsidRPr="00234941">
        <w:rPr>
          <w:rStyle w:val="StyleBoldUnderline"/>
        </w:rPr>
        <w:t>Europe.</w:t>
      </w:r>
      <w:r w:rsidRPr="00234941">
        <w:rPr>
          <w:sz w:val="16"/>
        </w:rPr>
        <w:t xml:space="preserve"> According to the Vienna-based INCB, </w:t>
      </w:r>
      <w:r w:rsidRPr="00234941">
        <w:rPr>
          <w:rStyle w:val="StyleBoldUnderline"/>
        </w:rPr>
        <w:t xml:space="preserve">Nigeria, Morocco, Kenya, Ghana, Senegal, and the Ivory Coast are the leading African producers of marijuana. Vast tracts of forest make it </w:t>
      </w:r>
      <w:r w:rsidRPr="00234941">
        <w:rPr>
          <w:rStyle w:val="StyleBoldUnderline"/>
          <w:bdr w:val="single" w:sz="4" w:space="0" w:color="auto" w:frame="1"/>
        </w:rPr>
        <w:t>easy to hide</w:t>
      </w:r>
      <w:r w:rsidRPr="00234941">
        <w:rPr>
          <w:rStyle w:val="StyleBoldUnderline"/>
        </w:rPr>
        <w:t xml:space="preserve"> marijuana plantations</w:t>
      </w:r>
      <w:r w:rsidRPr="00234941">
        <w:rPr>
          <w:sz w:val="16"/>
        </w:rPr>
        <w:t xml:space="preserve">, The U.S. DEA has opened offices in Pretoria and Lagos, although </w:t>
      </w:r>
      <w:r w:rsidRPr="00234941">
        <w:rPr>
          <w:rStyle w:val="StyleBoldUnderline"/>
          <w:bdr w:val="single" w:sz="4" w:space="0" w:color="auto" w:frame="1"/>
        </w:rPr>
        <w:t>political corruption</w:t>
      </w:r>
      <w:r w:rsidRPr="00234941">
        <w:rPr>
          <w:rStyle w:val="StyleBoldUnderline"/>
        </w:rPr>
        <w:t xml:space="preserve"> acts to protect many of the traffickers.</w:t>
      </w:r>
      <w:r w:rsidRPr="00234941">
        <w:rPr>
          <w:sz w:val="16"/>
        </w:rPr>
        <w:t xml:space="preserve"> At the same time many Africans who see the damage that drugs do to their citizens are becom- ing more vociferous in demanding that their own couritemarcotics agencies do their jobs properly.</w:t>
      </w:r>
    </w:p>
    <w:p w:rsidR="003D24AD" w:rsidRPr="00234941" w:rsidRDefault="003D24AD" w:rsidP="003D24AD"/>
    <w:p w:rsidR="001029EC" w:rsidRPr="00234941" w:rsidRDefault="001029EC" w:rsidP="001029EC">
      <w:pPr>
        <w:pStyle w:val="Heading2"/>
      </w:pPr>
      <w:r w:rsidRPr="00234941">
        <w:rPr>
          <w:b w:val="0"/>
          <w:bCs w:val="0"/>
        </w:rPr>
        <w:lastRenderedPageBreak/>
        <w:t>Amazon</w:t>
      </w:r>
    </w:p>
    <w:p w:rsidR="001029EC" w:rsidRPr="00234941" w:rsidRDefault="001029EC" w:rsidP="001029EC"/>
    <w:p w:rsidR="001029EC" w:rsidRPr="00234941" w:rsidRDefault="001029EC" w:rsidP="001029EC">
      <w:pPr>
        <w:rPr>
          <w:b/>
        </w:rPr>
      </w:pPr>
      <w:r w:rsidRPr="00234941">
        <w:rPr>
          <w:b/>
        </w:rPr>
        <w:t>Trafficking destroys the amazon</w:t>
      </w:r>
    </w:p>
    <w:p w:rsidR="001029EC" w:rsidRPr="00234941" w:rsidRDefault="001029EC" w:rsidP="001029EC">
      <w:r w:rsidRPr="00234941">
        <w:rPr>
          <w:b/>
        </w:rPr>
        <w:t>Barraca 10</w:t>
      </w:r>
      <w:r w:rsidRPr="00234941">
        <w:t xml:space="preserve"> — </w:t>
      </w:r>
      <w:r w:rsidRPr="00234941">
        <w:rPr>
          <w:sz w:val="16"/>
        </w:rPr>
        <w:t>Dialogo News, Drug Trafficking Damaging Amazon Basin, Diálogo is a professional military magazine published quarterly by the Commander of the United States Southern Command as an international forum for military personnel in Latin America, (Sara, 3/12, Dialogo, www.dialogo-americas.com/en_GB/articles/rmisa/features/regional_news/2010/12/03/feature-01, JKahn)</w:t>
      </w:r>
    </w:p>
    <w:p w:rsidR="001029EC" w:rsidRPr="00234941" w:rsidRDefault="001029EC" w:rsidP="001029EC">
      <w:pPr>
        <w:rPr>
          <w:sz w:val="16"/>
        </w:rPr>
      </w:pPr>
      <w:r w:rsidRPr="00234941">
        <w:rPr>
          <w:rStyle w:val="StyleBoldUnderline"/>
        </w:rPr>
        <w:t xml:space="preserve">Drug trafficking organizations are causing </w:t>
      </w:r>
      <w:r w:rsidRPr="00234941">
        <w:rPr>
          <w:rStyle w:val="StyleBoldUnderline"/>
          <w:bdr w:val="single" w:sz="4" w:space="0" w:color="auto" w:frame="1"/>
        </w:rPr>
        <w:t>significant damage</w:t>
      </w:r>
      <w:r w:rsidRPr="00234941">
        <w:rPr>
          <w:rStyle w:val="StyleBoldUnderline"/>
        </w:rPr>
        <w:t xml:space="preserve"> to the Amazon rain forest and watershed</w:t>
      </w:r>
      <w:r w:rsidRPr="00234941">
        <w:rPr>
          <w:sz w:val="16"/>
        </w:rPr>
        <w:t xml:space="preserve"> in Colombia, Peru, Ecuador and Venezuela, </w:t>
      </w:r>
      <w:r w:rsidRPr="00234941">
        <w:rPr>
          <w:rStyle w:val="StyleBoldUnderline"/>
        </w:rPr>
        <w:t>endangering the region’s diverse</w:t>
      </w:r>
      <w:r w:rsidRPr="00234941">
        <w:rPr>
          <w:sz w:val="16"/>
        </w:rPr>
        <w:t xml:space="preserve"> flora and </w:t>
      </w:r>
      <w:r w:rsidRPr="00234941">
        <w:rPr>
          <w:rStyle w:val="StyleBoldUnderline"/>
        </w:rPr>
        <w:t xml:space="preserve">fauna and </w:t>
      </w:r>
      <w:r w:rsidRPr="00234941">
        <w:rPr>
          <w:rStyle w:val="StyleBoldUnderline"/>
          <w:bdr w:val="single" w:sz="4" w:space="0" w:color="auto" w:frame="1"/>
        </w:rPr>
        <w:t>threatening the planet’s “green lungs</w:t>
      </w:r>
      <w:r w:rsidRPr="00234941">
        <w:rPr>
          <w:sz w:val="16"/>
        </w:rPr>
        <w:t>.”</w:t>
      </w:r>
      <w:r w:rsidRPr="00234941">
        <w:rPr>
          <w:sz w:val="12"/>
        </w:rPr>
        <w:t>¶</w:t>
      </w:r>
      <w:r w:rsidRPr="00234941">
        <w:rPr>
          <w:sz w:val="16"/>
        </w:rPr>
        <w:t xml:space="preserve"> In addition, </w:t>
      </w:r>
      <w:r w:rsidRPr="00234941">
        <w:rPr>
          <w:rStyle w:val="StyleBoldUnderline"/>
        </w:rPr>
        <w:t>the production of staple crops</w:t>
      </w:r>
      <w:r w:rsidRPr="00234941">
        <w:rPr>
          <w:sz w:val="16"/>
        </w:rPr>
        <w:t xml:space="preserve"> such as potatoes and corn </w:t>
      </w:r>
      <w:r w:rsidRPr="00234941">
        <w:rPr>
          <w:rStyle w:val="StyleBoldUnderline"/>
        </w:rPr>
        <w:t>has suffered</w:t>
      </w:r>
      <w:r w:rsidRPr="00234941">
        <w:rPr>
          <w:sz w:val="16"/>
        </w:rPr>
        <w:t xml:space="preserve"> as </w:t>
      </w:r>
      <w:r w:rsidRPr="00234941">
        <w:rPr>
          <w:rStyle w:val="StyleBoldUnderline"/>
        </w:rPr>
        <w:t>farmers have been forced to grow coca plants</w:t>
      </w:r>
      <w:r w:rsidRPr="00234941">
        <w:rPr>
          <w:sz w:val="16"/>
        </w:rPr>
        <w:t>.</w:t>
      </w:r>
      <w:r w:rsidRPr="00234941">
        <w:rPr>
          <w:sz w:val="12"/>
        </w:rPr>
        <w:t>¶</w:t>
      </w:r>
      <w:r w:rsidRPr="00234941">
        <w:rPr>
          <w:sz w:val="16"/>
        </w:rPr>
        <w:t xml:space="preserve"> Dialogo recently interviewed environmental officials in some of the affected countries about the damage caused by illicit drug production.</w:t>
      </w:r>
      <w:r w:rsidRPr="00234941">
        <w:rPr>
          <w:sz w:val="12"/>
        </w:rPr>
        <w:t>¶</w:t>
      </w:r>
      <w:r w:rsidRPr="00234941">
        <w:rPr>
          <w:sz w:val="16"/>
        </w:rPr>
        <w:t xml:space="preserve"> Colombia</w:t>
      </w:r>
      <w:r w:rsidRPr="00234941">
        <w:rPr>
          <w:sz w:val="12"/>
        </w:rPr>
        <w:t>¶</w:t>
      </w:r>
      <w:r w:rsidRPr="00234941">
        <w:rPr>
          <w:sz w:val="16"/>
        </w:rPr>
        <w:t xml:space="preserve"> “Illicit crop growers have started to develop mechanisms to avoid the state’s eradication efforts," said Víctor Nieto, a researcher for Colombia’s National Forest Research and Development Corporation (CONIF).</w:t>
      </w:r>
      <w:r w:rsidRPr="00234941">
        <w:rPr>
          <w:sz w:val="12"/>
        </w:rPr>
        <w:t>¶</w:t>
      </w:r>
      <w:r w:rsidRPr="00234941">
        <w:rPr>
          <w:sz w:val="16"/>
        </w:rPr>
        <w:t xml:space="preserve"> "Initially, this type of crop grew in open fields, so they were easily identifiable on satellite images, and police planes could fumigate and eliminate those crops," he said. Illicit crop growers attempted strong counter-measures, Nieto said. "They sought ways to halt the advance of crop dusters and even went so far as to string high-tension aerial cables from one hill to another, so the planes would run into them and crash."</w:t>
      </w:r>
      <w:r w:rsidRPr="00234941">
        <w:rPr>
          <w:sz w:val="12"/>
        </w:rPr>
        <w:t>¶</w:t>
      </w:r>
      <w:r w:rsidRPr="00234941">
        <w:rPr>
          <w:sz w:val="16"/>
        </w:rPr>
        <w:t xml:space="preserve"> But eventually </w:t>
      </w:r>
      <w:r w:rsidRPr="00234941">
        <w:rPr>
          <w:rStyle w:val="StyleBoldUnderline"/>
        </w:rPr>
        <w:t xml:space="preserve">farmers settled on a different approach: </w:t>
      </w:r>
      <w:r w:rsidRPr="00234941">
        <w:rPr>
          <w:rStyle w:val="StyleBoldUnderline"/>
          <w:bdr w:val="single" w:sz="4" w:space="0" w:color="auto" w:frame="1"/>
        </w:rPr>
        <w:t>cutting back natural forests</w:t>
      </w:r>
      <w:r w:rsidRPr="00234941">
        <w:rPr>
          <w:sz w:val="16"/>
        </w:rPr>
        <w:t>, and leaving only trees that provided greater aerial coverage.</w:t>
      </w:r>
      <w:r w:rsidRPr="00234941">
        <w:rPr>
          <w:sz w:val="12"/>
        </w:rPr>
        <w:t>¶</w:t>
      </w:r>
      <w:r w:rsidRPr="00234941">
        <w:rPr>
          <w:sz w:val="16"/>
        </w:rPr>
        <w:t xml:space="preserve"> "</w:t>
      </w:r>
      <w:r w:rsidRPr="00234941">
        <w:rPr>
          <w:rStyle w:val="StyleBoldUnderline"/>
        </w:rPr>
        <w:t>This allowed</w:t>
      </w:r>
      <w:r w:rsidRPr="00234941">
        <w:rPr>
          <w:sz w:val="16"/>
        </w:rPr>
        <w:t xml:space="preserve"> the </w:t>
      </w:r>
      <w:r w:rsidRPr="00234941">
        <w:rPr>
          <w:rStyle w:val="StyleBoldUnderline"/>
        </w:rPr>
        <w:t>crops to blend in with the tree canopy</w:t>
      </w:r>
      <w:r w:rsidRPr="00234941">
        <w:rPr>
          <w:sz w:val="16"/>
        </w:rPr>
        <w:t>, making the crops more difficult to eradicate by crop dusting from the air," Nieto said. "</w:t>
      </w:r>
      <w:r w:rsidRPr="00234941">
        <w:rPr>
          <w:rStyle w:val="StyleBoldUnderline"/>
        </w:rPr>
        <w:t>The success of this approach encouraged</w:t>
      </w:r>
      <w:r w:rsidRPr="00234941">
        <w:rPr>
          <w:sz w:val="16"/>
        </w:rPr>
        <w:t xml:space="preserve"> the </w:t>
      </w:r>
      <w:r w:rsidRPr="00234941">
        <w:rPr>
          <w:rStyle w:val="StyleBoldUnderline"/>
        </w:rPr>
        <w:t>clearing of natural forests</w:t>
      </w:r>
      <w:r w:rsidRPr="00234941">
        <w:rPr>
          <w:sz w:val="16"/>
        </w:rPr>
        <w:t xml:space="preserve"> in patches or lots </w:t>
      </w:r>
      <w:r w:rsidRPr="00234941">
        <w:rPr>
          <w:rStyle w:val="StyleBoldUnderline"/>
        </w:rPr>
        <w:t xml:space="preserve">resulting in serious loss of forested areas, a decline in the quality of remaining forests, and </w:t>
      </w:r>
      <w:r w:rsidRPr="00234941">
        <w:rPr>
          <w:rStyle w:val="StyleBoldUnderline"/>
          <w:bdr w:val="single" w:sz="4" w:space="0" w:color="auto" w:frame="1"/>
        </w:rPr>
        <w:t>interference with</w:t>
      </w:r>
      <w:r w:rsidRPr="00234941">
        <w:rPr>
          <w:sz w:val="16"/>
        </w:rPr>
        <w:t xml:space="preserve"> flora and fauna naturally found in </w:t>
      </w:r>
      <w:r w:rsidRPr="00234941">
        <w:rPr>
          <w:rStyle w:val="StyleBoldUnderline"/>
          <w:bdr w:val="single" w:sz="4" w:space="0" w:color="auto" w:frame="1"/>
        </w:rPr>
        <w:t>ecological corridors</w:t>
      </w:r>
      <w:r w:rsidRPr="00234941">
        <w:rPr>
          <w:sz w:val="16"/>
        </w:rPr>
        <w:t xml:space="preserve"> associated with these forests."</w:t>
      </w:r>
      <w:r w:rsidRPr="00234941">
        <w:rPr>
          <w:sz w:val="12"/>
        </w:rPr>
        <w:t>¶</w:t>
      </w:r>
      <w:r w:rsidRPr="00234941">
        <w:rPr>
          <w:sz w:val="16"/>
        </w:rPr>
        <w:t xml:space="preserve"> "Needless to say, </w:t>
      </w:r>
      <w:r w:rsidRPr="00234941">
        <w:rPr>
          <w:rStyle w:val="StyleBoldUnderline"/>
        </w:rPr>
        <w:t>the waste created by</w:t>
      </w:r>
      <w:r w:rsidRPr="00234941">
        <w:rPr>
          <w:sz w:val="16"/>
        </w:rPr>
        <w:t xml:space="preserve"> the </w:t>
      </w:r>
      <w:r w:rsidRPr="00234941">
        <w:rPr>
          <w:rStyle w:val="StyleBoldUnderline"/>
        </w:rPr>
        <w:t>processing</w:t>
      </w:r>
      <w:r w:rsidRPr="00234941">
        <w:rPr>
          <w:sz w:val="16"/>
        </w:rPr>
        <w:t xml:space="preserve"> camps – residue from chemicals used to extract the active drug components – </w:t>
      </w:r>
      <w:r w:rsidRPr="00234941">
        <w:rPr>
          <w:rStyle w:val="StyleBoldUnderline"/>
        </w:rPr>
        <w:t>is dumped into streams and rivers</w:t>
      </w:r>
      <w:r w:rsidRPr="00234941">
        <w:rPr>
          <w:sz w:val="16"/>
        </w:rPr>
        <w:t xml:space="preserve"> in the heart of the rain forest. The cans, plastic containers and other waste are randomly discarded in rain forest.”</w:t>
      </w:r>
      <w:r w:rsidRPr="00234941">
        <w:rPr>
          <w:sz w:val="12"/>
        </w:rPr>
        <w:t>¶</w:t>
      </w:r>
      <w:r w:rsidRPr="00234941">
        <w:rPr>
          <w:sz w:val="16"/>
        </w:rPr>
        <w:t xml:space="preserve"> “It is very difficult for other crops to compete against a business as profitable as coca production, so the community devotes is time to that," he said.</w:t>
      </w:r>
      <w:r w:rsidRPr="00234941">
        <w:rPr>
          <w:sz w:val="12"/>
        </w:rPr>
        <w:t>¶</w:t>
      </w:r>
      <w:r w:rsidRPr="00234941">
        <w:rPr>
          <w:sz w:val="16"/>
        </w:rPr>
        <w:t xml:space="preserve"> Market pressures tend to foster dependence on illicit farming once it has begun, Nieto said.</w:t>
      </w:r>
      <w:r w:rsidRPr="00234941">
        <w:rPr>
          <w:sz w:val="12"/>
        </w:rPr>
        <w:t>¶</w:t>
      </w:r>
      <w:r w:rsidRPr="00234941">
        <w:rPr>
          <w:sz w:val="16"/>
        </w:rPr>
        <w:t xml:space="preserve"> "Everything is affected by the market. Profitable crops increase the value of consumer products in the region and, therefore, the community near the production area has no choice but to enter the supply chain or be left out of the consumer market.”</w:t>
      </w:r>
      <w:r w:rsidRPr="00234941">
        <w:rPr>
          <w:sz w:val="12"/>
        </w:rPr>
        <w:t>¶</w:t>
      </w:r>
      <w:r w:rsidRPr="00234941">
        <w:rPr>
          <w:sz w:val="16"/>
        </w:rPr>
        <w:t xml:space="preserve"> "In 2009, at the Climate Change Summit in Copenhagen in 2009, then-president of Colombia Álvaro Uribe called on participating countries to strengthen their commitment against the production, consumption and trafficking of narcotics. That commitment could involve even more meetings than were originally contemplated," Nieto said.</w:t>
      </w:r>
      <w:r w:rsidRPr="00234941">
        <w:rPr>
          <w:sz w:val="12"/>
        </w:rPr>
        <w:t>¶</w:t>
      </w:r>
      <w:r w:rsidRPr="00234941">
        <w:rPr>
          <w:sz w:val="16"/>
        </w:rPr>
        <w:t xml:space="preserve"> Illegal armed groups have taken a financial stake in illicit crops, Nieto said, complicated the issue even further.</w:t>
      </w:r>
      <w:r w:rsidRPr="00234941">
        <w:rPr>
          <w:sz w:val="12"/>
        </w:rPr>
        <w:t>¶</w:t>
      </w:r>
      <w:r w:rsidRPr="00234941">
        <w:rPr>
          <w:sz w:val="16"/>
        </w:rPr>
        <w:t xml:space="preserve"> "Years ago, guerrilla groups like the FARC and ELN were destroying oil pipelines as a tactic to attack the government and the interests of multinational capitalists," Nieto said, and "recent governments have invested heavily in the elimination of armed groups."</w:t>
      </w:r>
      <w:r w:rsidRPr="00234941">
        <w:rPr>
          <w:sz w:val="12"/>
        </w:rPr>
        <w:t>¶</w:t>
      </w:r>
      <w:r w:rsidRPr="00234941">
        <w:rPr>
          <w:sz w:val="16"/>
        </w:rPr>
        <w:t xml:space="preserve"> A few years ago, the guerrillas undertook “visibility” projects, he said. Their goal was to create instability and unrest with actions such as destroying pipelines.</w:t>
      </w:r>
      <w:r w:rsidRPr="00234941">
        <w:rPr>
          <w:sz w:val="12"/>
        </w:rPr>
        <w:t>¶</w:t>
      </w:r>
      <w:r w:rsidRPr="00234941">
        <w:rPr>
          <w:sz w:val="16"/>
        </w:rPr>
        <w:t xml:space="preserve"> "These ideas are no longer used, and today the armed groups only seek economic benefits for financing the war (or leaders). This, for the community, seems to be the current lesson.”</w:t>
      </w:r>
      <w:r w:rsidRPr="00234941">
        <w:rPr>
          <w:sz w:val="12"/>
        </w:rPr>
        <w:t>¶</w:t>
      </w:r>
      <w:r w:rsidRPr="00234941">
        <w:rPr>
          <w:sz w:val="16"/>
        </w:rPr>
        <w:t xml:space="preserve"> The international community has responded to the environmental hazards of illicit farming with programs like the UN's "Familias Guardabosques," Nieto said. The UN program develops sources of income for rural communities as an alternative to cultivating narcotics.</w:t>
      </w:r>
      <w:r w:rsidRPr="00234941">
        <w:rPr>
          <w:sz w:val="12"/>
        </w:rPr>
        <w:t>¶</w:t>
      </w:r>
      <w:r w:rsidRPr="00234941">
        <w:rPr>
          <w:sz w:val="16"/>
        </w:rPr>
        <w:t xml:space="preserve"> "Then, the question was one of sustainability from a financial standpoint," he said. "It was argued that once the financial resources ran out, families would return to non-legal businesses. State resources were dedicated to the program, along with international cooperation."</w:t>
      </w:r>
      <w:r w:rsidRPr="00234941">
        <w:rPr>
          <w:sz w:val="12"/>
        </w:rPr>
        <w:t>¶</w:t>
      </w:r>
      <w:r w:rsidRPr="00234941">
        <w:rPr>
          <w:sz w:val="16"/>
        </w:rPr>
        <w:t xml:space="preserve"> A new approach has gained support, Nieto said: paying communities for preserving forestland the same amount that they would gain for cutting it down.</w:t>
      </w:r>
      <w:r w:rsidRPr="00234941">
        <w:rPr>
          <w:sz w:val="12"/>
        </w:rPr>
        <w:t>¶</w:t>
      </w:r>
      <w:r w:rsidRPr="00234941">
        <w:rPr>
          <w:sz w:val="16"/>
        </w:rPr>
        <w:t xml:space="preserve"> "It started with the analysis of how much money communities near forests could be earning if they harvested timber from the forests, and the data showed that after felling, removing and selling the timber, the profits were not worth the effort put into it, or the value of the existing forests," he said.</w:t>
      </w:r>
      <w:r w:rsidRPr="00234941">
        <w:rPr>
          <w:sz w:val="12"/>
        </w:rPr>
        <w:t>¶</w:t>
      </w:r>
      <w:r w:rsidRPr="00234941">
        <w:rPr>
          <w:sz w:val="16"/>
        </w:rPr>
        <w:t xml:space="preserve"> The idea has been successful and implemented with great transparency, Nieto said.</w:t>
      </w:r>
      <w:r w:rsidRPr="00234941">
        <w:rPr>
          <w:sz w:val="12"/>
        </w:rPr>
        <w:t>¶</w:t>
      </w:r>
      <w:r w:rsidRPr="00234941">
        <w:rPr>
          <w:sz w:val="16"/>
        </w:rPr>
        <w:t xml:space="preserve"> "Continual monitoring, which allows for assurance of conservation and new bids for mitigation of climate change and reducing emissions from deforestation and degradation, seems to be the way to create sustainability of the project over time. The plan is still new and in a transitional phase, but is an excellent way to simultaneously solve several of the community’s problems.”</w:t>
      </w:r>
      <w:r w:rsidRPr="00234941">
        <w:rPr>
          <w:sz w:val="12"/>
        </w:rPr>
        <w:t>¶</w:t>
      </w:r>
      <w:r w:rsidRPr="00234941">
        <w:rPr>
          <w:sz w:val="16"/>
        </w:rPr>
        <w:t xml:space="preserve"> All of these programs are only playing environmental defense, however, and none have found a way to restore the damage already done according to Nieto.</w:t>
      </w:r>
      <w:r w:rsidRPr="00234941">
        <w:rPr>
          <w:sz w:val="12"/>
        </w:rPr>
        <w:t>¶</w:t>
      </w:r>
      <w:r w:rsidRPr="00234941">
        <w:rPr>
          <w:sz w:val="16"/>
        </w:rPr>
        <w:t xml:space="preserve"> "There are no serious forest restoration or recovery programs, and we can only possible eradicate [illegal] crops and wait for nature to do the rest.</w:t>
      </w:r>
    </w:p>
    <w:p w:rsidR="001029EC" w:rsidRPr="00234941" w:rsidRDefault="001029EC" w:rsidP="001029EC"/>
    <w:p w:rsidR="00AB4433" w:rsidRDefault="00AB4433" w:rsidP="00AB4433">
      <w:pPr>
        <w:pStyle w:val="Heading2"/>
        <w:rPr>
          <w:b w:val="0"/>
          <w:bCs w:val="0"/>
        </w:rPr>
      </w:pPr>
      <w:r>
        <w:rPr>
          <w:b w:val="0"/>
          <w:bCs w:val="0"/>
        </w:rPr>
        <w:lastRenderedPageBreak/>
        <w:t>Castro Regime</w:t>
      </w:r>
    </w:p>
    <w:p w:rsidR="00AB4433" w:rsidRPr="00AB4433" w:rsidRDefault="00AB4433" w:rsidP="00AB4433">
      <w:pPr>
        <w:rPr>
          <w:b/>
        </w:rPr>
      </w:pPr>
      <w:r w:rsidRPr="00AB4433">
        <w:rPr>
          <w:b/>
        </w:rPr>
        <w:t xml:space="preserve">Cooperation is key to broader Central American drug enforcement and </w:t>
      </w:r>
      <w:r w:rsidR="00026AA5">
        <w:rPr>
          <w:b/>
        </w:rPr>
        <w:t>f</w:t>
      </w:r>
      <w:r w:rsidRPr="00AB4433">
        <w:rPr>
          <w:b/>
        </w:rPr>
        <w:t xml:space="preserve"> regime</w:t>
      </w:r>
    </w:p>
    <w:p w:rsidR="00AB4433" w:rsidRPr="008D0009" w:rsidRDefault="00AB4433" w:rsidP="00AB4433">
      <w:r w:rsidRPr="008D0009">
        <w:rPr>
          <w:b/>
        </w:rPr>
        <w:t>Lee, 09</w:t>
      </w:r>
      <w:r w:rsidRPr="008D0009">
        <w:t xml:space="preserve"> (Renssaler, fellow at the Foreign Policy Research Institute, Testimony before the House of Representatives, Committee on Oversight and Government Reform, Subcommittee of National Security and Foreign Affairs, “Cuba, Drugs, and U.S.-Cuban Relations”, </w:t>
      </w:r>
      <w:r>
        <w:t xml:space="preserve">4/29/2009, </w:t>
      </w:r>
      <w:r w:rsidRPr="00EF170D">
        <w:t>https://www.fpri.org/docs/alt/testimony.20090429.lee_.cubadrugs.pdf</w:t>
      </w:r>
      <w:r>
        <w:t>, JKahn)</w:t>
      </w:r>
    </w:p>
    <w:p w:rsidR="00AB4433" w:rsidRPr="009B3058" w:rsidRDefault="00AB4433" w:rsidP="00AB4433">
      <w:pPr>
        <w:rPr>
          <w:sz w:val="16"/>
        </w:rPr>
      </w:pPr>
      <w:r w:rsidRPr="009B3058">
        <w:rPr>
          <w:sz w:val="16"/>
        </w:rPr>
        <w:t xml:space="preserve">For example, we could train and equip Cuban Border Guards and Interior Ministry operatives, we could conduct joint naval patrols with Cuba in the western Caribbean, we could coordinate investigation of regional trafficking networks and suspicious financial transactions through Cuban banks and commercial entities, and we could station DEA and FBI contingents in the U.S. Interests Section in Havana. </w:t>
      </w:r>
      <w:r w:rsidRPr="00A77E88">
        <w:rPr>
          <w:rStyle w:val="StyleBoldUnderline"/>
        </w:rPr>
        <w:t>We could</w:t>
      </w:r>
      <w:r w:rsidRPr="009B3058">
        <w:rPr>
          <w:sz w:val="16"/>
        </w:rPr>
        <w:t xml:space="preserve"> also </w:t>
      </w:r>
      <w:r w:rsidRPr="00A77E88">
        <w:rPr>
          <w:rStyle w:val="StyleBoldUnderline"/>
        </w:rPr>
        <w:t>negotiate a ship-rider agreement with the Cuban authorities</w:t>
      </w:r>
      <w:r w:rsidRPr="009B3058">
        <w:rPr>
          <w:sz w:val="16"/>
        </w:rPr>
        <w:t xml:space="preserve">, and possibly even the right to pursue drug-laden vessels and aircraft seeking safe haven in Cuban territory. How far Havana and Washington would be willing to proceed in these directions is unclear, since the political barriers on both sides are formidable. Yet the prospects for more productive collaboration against the hemispheric drug threat seem a lot more promising today than in the past. In any event, failure to exploit </w:t>
      </w:r>
      <w:r w:rsidRPr="00A77E88">
        <w:rPr>
          <w:rStyle w:val="StyleBoldUnderline"/>
        </w:rPr>
        <w:t>Cuba's law enforcement</w:t>
      </w:r>
      <w:r w:rsidRPr="009B3058">
        <w:rPr>
          <w:sz w:val="16"/>
        </w:rPr>
        <w:t xml:space="preserve"> and intelligence assets to good advantage </w:t>
      </w:r>
      <w:r w:rsidRPr="00A77E88">
        <w:rPr>
          <w:rStyle w:val="StyleBoldUnderline"/>
        </w:rPr>
        <w:t xml:space="preserve">leaves a </w:t>
      </w:r>
      <w:r w:rsidRPr="00A77E88">
        <w:rPr>
          <w:rStyle w:val="StyleBoldUnderline"/>
          <w:bdr w:val="single" w:sz="4" w:space="0" w:color="auto"/>
        </w:rPr>
        <w:t>major gap in U.S. defenses</w:t>
      </w:r>
      <w:r w:rsidRPr="00A77E88">
        <w:rPr>
          <w:rStyle w:val="StyleBoldUnderline"/>
        </w:rPr>
        <w:t xml:space="preserve"> against drug trafficking through the Caribbean. Interdiction successes </w:t>
      </w:r>
      <w:r>
        <w:rPr>
          <w:rStyle w:val="StyleBoldUnderline"/>
        </w:rPr>
        <w:t>i</w:t>
      </w:r>
      <w:r w:rsidRPr="00A77E88">
        <w:rPr>
          <w:rStyle w:val="StyleBoldUnderline"/>
        </w:rPr>
        <w:t>n Mexico seem likely to augment this flow</w:t>
      </w:r>
      <w:r w:rsidRPr="009B3058">
        <w:rPr>
          <w:sz w:val="16"/>
        </w:rPr>
        <w:t xml:space="preserve"> down the road, a further reason to closely monitor trafficking trends in a Caribbean country only 90 miles from U.S. shores. </w:t>
      </w:r>
      <w:r w:rsidRPr="00A77E88">
        <w:rPr>
          <w:rStyle w:val="StyleBoldUnderline"/>
        </w:rPr>
        <w:t>The drug threat from Cuba seems destined to increase as the Castro regime's revolutionary order</w:t>
      </w:r>
      <w:r w:rsidRPr="009B3058">
        <w:rPr>
          <w:sz w:val="16"/>
        </w:rPr>
        <w:t xml:space="preserve"> loses its hold and appeal, as the island's economic ties with the outside world continue to expand, and as criminally-inclined Cuban nationals seek alliances with South American and Mexican drug kingpins. </w:t>
      </w:r>
      <w:r w:rsidRPr="00A77E88">
        <w:rPr>
          <w:rStyle w:val="StyleBoldUnderline"/>
        </w:rPr>
        <w:t xml:space="preserve">Such an outcome is </w:t>
      </w:r>
      <w:r w:rsidRPr="00A77E88">
        <w:rPr>
          <w:rStyle w:val="StyleBoldUnderline"/>
          <w:bdr w:val="single" w:sz="4" w:space="0" w:color="auto"/>
        </w:rPr>
        <w:t>hardly in the best interests of the United States</w:t>
      </w:r>
      <w:r w:rsidRPr="009B3058">
        <w:rPr>
          <w:sz w:val="16"/>
        </w:rPr>
        <w:t xml:space="preserve"> and other countries in the hemisphere.</w:t>
      </w:r>
    </w:p>
    <w:p w:rsidR="00AB4433" w:rsidRPr="009B008B" w:rsidRDefault="00AB4433" w:rsidP="00AB4433"/>
    <w:p w:rsidR="00AB4433" w:rsidRPr="00AB4433" w:rsidRDefault="00AB4433" w:rsidP="00AB4433"/>
    <w:p w:rsidR="003D24AD" w:rsidRPr="00234941" w:rsidRDefault="003D24AD" w:rsidP="003D24AD">
      <w:pPr>
        <w:pStyle w:val="Heading2"/>
      </w:pPr>
      <w:r w:rsidRPr="00234941">
        <w:rPr>
          <w:b w:val="0"/>
          <w:bCs w:val="0"/>
        </w:rPr>
        <w:lastRenderedPageBreak/>
        <w:t>Columbian Instability</w:t>
      </w:r>
    </w:p>
    <w:p w:rsidR="003D24AD" w:rsidRPr="00234941" w:rsidRDefault="003D24AD" w:rsidP="003D24AD"/>
    <w:p w:rsidR="003D24AD" w:rsidRPr="00234941" w:rsidRDefault="003D24AD" w:rsidP="003D24AD">
      <w:pPr>
        <w:rPr>
          <w:b/>
        </w:rPr>
      </w:pPr>
      <w:r w:rsidRPr="00234941">
        <w:rPr>
          <w:b/>
        </w:rPr>
        <w:t>Causes Colombian instability --- a FARC rise would end democracy in Colombia</w:t>
      </w:r>
    </w:p>
    <w:p w:rsidR="003D24AD" w:rsidRPr="00234941" w:rsidRDefault="003D24AD" w:rsidP="003D24AD">
      <w:r w:rsidRPr="00234941">
        <w:rPr>
          <w:b/>
        </w:rPr>
        <w:t>Wynne, 3</w:t>
      </w:r>
      <w:r w:rsidRPr="00234941">
        <w:t xml:space="preserve"> (Charles E., Lt Col, "COLOMBIA: MORE THAN JUST A DRUG PROBLEM,” NATIONAL DEFENSE UNIVERSITY, NATIONAL WAR COLLEGE, http://oai.dtic.mil/oai/oai?verb=getRecord&amp;metadataPrefix=html&amp;identifier=ADA442515, Tashma)</w:t>
      </w:r>
    </w:p>
    <w:p w:rsidR="003D24AD" w:rsidRPr="00234941" w:rsidRDefault="003D24AD" w:rsidP="003D24AD">
      <w:pPr>
        <w:rPr>
          <w:sz w:val="16"/>
          <w:szCs w:val="16"/>
        </w:rPr>
      </w:pPr>
      <w:r w:rsidRPr="00234941">
        <w:rPr>
          <w:sz w:val="16"/>
          <w:szCs w:val="16"/>
        </w:rPr>
        <w:t>The “Unholy Alliance”</w:t>
      </w:r>
    </w:p>
    <w:p w:rsidR="003D24AD" w:rsidRPr="00234941" w:rsidRDefault="003D24AD" w:rsidP="003D24AD">
      <w:pPr>
        <w:rPr>
          <w:sz w:val="16"/>
        </w:rPr>
      </w:pPr>
      <w:r w:rsidRPr="00234941">
        <w:rPr>
          <w:rStyle w:val="StyleBoldUnderline"/>
        </w:rPr>
        <w:t>Many naively thought the extinction of the Cali and Medellin drug cartels in the early 1990’s would put an end to the lucrative illegal narcotics industry in Colombia.</w:t>
      </w:r>
      <w:r w:rsidRPr="00234941">
        <w:rPr>
          <w:sz w:val="16"/>
        </w:rPr>
        <w:t xml:space="preserve"> But that has not been the case. </w:t>
      </w:r>
      <w:r w:rsidRPr="00234941">
        <w:rPr>
          <w:rStyle w:val="StyleBoldUnderline"/>
        </w:rPr>
        <w:t>Instead, drug trafficking experts estimate</w:t>
      </w:r>
      <w:r w:rsidRPr="00234941">
        <w:rPr>
          <w:sz w:val="16"/>
        </w:rPr>
        <w:t xml:space="preserve"> more than </w:t>
      </w:r>
      <w:r w:rsidRPr="00234941">
        <w:rPr>
          <w:rStyle w:val="StyleBoldUnderline"/>
        </w:rPr>
        <w:t>150 smaller, less visible, harder-to-find narcotics organizations are doing business in Colombia today.</w:t>
      </w:r>
      <w:r w:rsidRPr="00234941">
        <w:rPr>
          <w:sz w:val="16"/>
        </w:rPr>
        <w:t xml:space="preserve">11 Exacerbating the problem, U.S.-sponsored coca plant eradication programs in Peru and Bolivia have been so successful Colombia is now the world’s leading grower of the plant from which cocaine is derived (302,500 hectares in 1999, more than double the acreage of 1995).12 In addition, since the early 1990s, </w:t>
      </w:r>
      <w:r w:rsidRPr="00234941">
        <w:rPr>
          <w:rStyle w:val="StyleBoldUnderline"/>
        </w:rPr>
        <w:t xml:space="preserve">these groups have become the </w:t>
      </w:r>
      <w:r w:rsidRPr="00234941">
        <w:rPr>
          <w:rStyle w:val="StyleBoldUnderline"/>
          <w:bdr w:val="single" w:sz="4" w:space="0" w:color="auto"/>
        </w:rPr>
        <w:t>largest supplier of heroin</w:t>
      </w:r>
      <w:r w:rsidRPr="00234941">
        <w:rPr>
          <w:rStyle w:val="StyleBoldUnderline"/>
        </w:rPr>
        <w:t xml:space="preserve"> to the</w:t>
      </w:r>
      <w:r w:rsidRPr="00234941">
        <w:rPr>
          <w:sz w:val="16"/>
        </w:rPr>
        <w:t xml:space="preserve"> eastern </w:t>
      </w:r>
      <w:r w:rsidRPr="00234941">
        <w:rPr>
          <w:rStyle w:val="StyleBoldUnderline"/>
        </w:rPr>
        <w:t>U</w:t>
      </w:r>
      <w:r w:rsidRPr="00234941">
        <w:rPr>
          <w:sz w:val="16"/>
        </w:rPr>
        <w:t xml:space="preserve">nited </w:t>
      </w:r>
      <w:r w:rsidRPr="00234941">
        <w:rPr>
          <w:rStyle w:val="StyleBoldUnderline"/>
        </w:rPr>
        <w:t>S</w:t>
      </w:r>
      <w:r w:rsidRPr="00234941">
        <w:rPr>
          <w:sz w:val="16"/>
        </w:rPr>
        <w:t>tates and are running similar operations in Ecuador, Brazil, and Venezuela.13</w:t>
      </w:r>
    </w:p>
    <w:p w:rsidR="003D24AD" w:rsidRPr="00234941" w:rsidRDefault="003D24AD" w:rsidP="003D24AD">
      <w:pPr>
        <w:rPr>
          <w:sz w:val="16"/>
        </w:rPr>
      </w:pPr>
      <w:r w:rsidRPr="00234941">
        <w:rPr>
          <w:rStyle w:val="StyleBoldUnderline"/>
        </w:rPr>
        <w:t xml:space="preserve">Drug money has </w:t>
      </w:r>
      <w:r w:rsidRPr="00234941">
        <w:rPr>
          <w:rStyle w:val="StyleBoldUnderline"/>
          <w:bdr w:val="single" w:sz="4" w:space="0" w:color="auto"/>
        </w:rPr>
        <w:t>financed FARC growth</w:t>
      </w:r>
      <w:r w:rsidRPr="00234941">
        <w:rPr>
          <w:sz w:val="16"/>
        </w:rPr>
        <w:t xml:space="preserve"> from less than 2,000 members in 1982 </w:t>
      </w:r>
      <w:r w:rsidRPr="00234941">
        <w:rPr>
          <w:rStyle w:val="StyleBoldUnderline"/>
        </w:rPr>
        <w:t xml:space="preserve">to more than 20,000 members in 2001 and they now have a presence in more than 60 percent of the Colombian municipalities. </w:t>
      </w:r>
      <w:r w:rsidRPr="00234941">
        <w:rPr>
          <w:rStyle w:val="StyleBoldUnderline"/>
          <w:b/>
        </w:rPr>
        <w:t>Their</w:t>
      </w:r>
      <w:r w:rsidRPr="00234941">
        <w:rPr>
          <w:sz w:val="16"/>
        </w:rPr>
        <w:t xml:space="preserve"> stated </w:t>
      </w:r>
      <w:r w:rsidRPr="00234941">
        <w:rPr>
          <w:rStyle w:val="StyleBoldUnderline"/>
          <w:b/>
        </w:rPr>
        <w:t>goal is to raise</w:t>
      </w:r>
      <w:r w:rsidRPr="00234941">
        <w:rPr>
          <w:sz w:val="16"/>
        </w:rPr>
        <w:t xml:space="preserve"> and equip </w:t>
      </w:r>
      <w:r w:rsidRPr="00234941">
        <w:rPr>
          <w:rStyle w:val="StyleBoldUnderline"/>
          <w:b/>
        </w:rPr>
        <w:t>an army</w:t>
      </w:r>
      <w:r w:rsidRPr="00234941">
        <w:rPr>
          <w:sz w:val="16"/>
        </w:rPr>
        <w:t xml:space="preserve"> of 30,000 members </w:t>
      </w:r>
      <w:r w:rsidRPr="00234941">
        <w:rPr>
          <w:rStyle w:val="StyleBoldUnderline"/>
          <w:b/>
        </w:rPr>
        <w:t xml:space="preserve">capable of </w:t>
      </w:r>
      <w:r w:rsidRPr="00234941">
        <w:rPr>
          <w:rStyle w:val="StyleBoldUnderline"/>
          <w:b/>
          <w:bdr w:val="single" w:sz="4" w:space="0" w:color="auto"/>
        </w:rPr>
        <w:t>overthrowing the democratic government</w:t>
      </w:r>
      <w:r w:rsidRPr="00234941">
        <w:rPr>
          <w:rStyle w:val="StyleBoldUnderline"/>
          <w:b/>
        </w:rPr>
        <w:t>.</w:t>
      </w:r>
      <w:r w:rsidRPr="00234941">
        <w:rPr>
          <w:sz w:val="16"/>
        </w:rPr>
        <w:t>14 The FARC, combined with the smaller National Liberation Army (ELN), control or very nearly control 40 percent of the country. In addition to exorbitant drug profits, the ELN has found kidnapping and attacks on the Cano- Limon-Covenas oil pipeline to be very profitable.15</w:t>
      </w:r>
    </w:p>
    <w:p w:rsidR="003D24AD" w:rsidRPr="00234941" w:rsidRDefault="003D24AD" w:rsidP="003D24AD">
      <w:pPr>
        <w:rPr>
          <w:sz w:val="16"/>
          <w:szCs w:val="16"/>
        </w:rPr>
      </w:pPr>
      <w:r w:rsidRPr="00234941">
        <w:rPr>
          <w:sz w:val="16"/>
          <w:szCs w:val="16"/>
        </w:rPr>
        <w:t>The paramilitaries are regional with a central organization to coordinate national level strategy in their fight against the insurgents. Making huge profits off illegal drugs, they have up to 8,000 armed combatants and a presence in 40 percent of Colombian municipalities. The AUC is the largest, most well known paramilitary group. 16</w:t>
      </w:r>
    </w:p>
    <w:p w:rsidR="003D24AD" w:rsidRPr="00234941" w:rsidRDefault="003D24AD" w:rsidP="003D24AD">
      <w:pPr>
        <w:rPr>
          <w:sz w:val="16"/>
          <w:szCs w:val="16"/>
        </w:rPr>
      </w:pPr>
      <w:r w:rsidRPr="00234941">
        <w:rPr>
          <w:sz w:val="16"/>
          <w:szCs w:val="16"/>
        </w:rPr>
        <w:t>Shortly after September 11, the European Union joined the United States in officially designating the FARC, ELN, and AUC as foreign terrorist organizations stating they use “terror as a tactic to keep the money flowing and the population and politicians in line.”17 All have been accused of engaging in “massacres, kidnappings, attacks on key infrastructures” and being “involved in every facet of narcotics trafficking, including cultivation, processing and transportation.”18</w:t>
      </w:r>
    </w:p>
    <w:p w:rsidR="003D24AD" w:rsidRPr="00234941" w:rsidRDefault="003D24AD" w:rsidP="003D24AD">
      <w:pPr>
        <w:rPr>
          <w:sz w:val="16"/>
        </w:rPr>
      </w:pPr>
      <w:r w:rsidRPr="00234941">
        <w:rPr>
          <w:rStyle w:val="StyleBoldUnderline"/>
        </w:rPr>
        <w:t xml:space="preserve">Flat organizations without any democratic checks and balances, these nonstate actors are </w:t>
      </w:r>
      <w:r w:rsidRPr="00234941">
        <w:rPr>
          <w:rStyle w:val="StyleBoldUnderline"/>
          <w:bdr w:val="single" w:sz="4" w:space="0" w:color="auto"/>
        </w:rPr>
        <w:t>far more effective</w:t>
      </w:r>
      <w:r w:rsidRPr="00234941">
        <w:rPr>
          <w:sz w:val="16"/>
        </w:rPr>
        <w:t xml:space="preserve"> and nimble </w:t>
      </w:r>
      <w:r w:rsidRPr="00234941">
        <w:rPr>
          <w:rStyle w:val="StyleBoldUnderline"/>
        </w:rPr>
        <w:t>than the governments they oppose and are perfectly positioned to align themselves with international terrorist organizations. The current situation in Colombia is reminiscent of Afghanistan under Taliban control</w:t>
      </w:r>
      <w:r w:rsidRPr="00234941">
        <w:rPr>
          <w:sz w:val="16"/>
        </w:rPr>
        <w:t xml:space="preserve"> when the terrorist organization al-Qaeda used poppy cultivation and heroin production to fill its coffers. Similarities include weak central governments, lack of sovereignty over their own territories, large-scale criminal and political violence, persistent corruption, lax banking regulations, and a lucrative renewable source of income. With more and more research showing “easy access to cash” being the best predictor of political violence, no matter what the motivation for the conflict, it is easy to see why international terrorists would have an interest in Colombia.19 The apprehension of two Irish Republican Army terrorists in Colombia to train the FARC indicates the insurgents have already established a working arrangement with at least one international terrorist organization. The latest U.S. national security strategy acknowledges the potential terrorist threat in Colombia when it states “poverty, weak institutions, and corruption can make weak states vulnerable to terrorist networks and drug cartels within their borders.”20</w:t>
      </w:r>
    </w:p>
    <w:p w:rsidR="003D24AD" w:rsidRPr="00234941" w:rsidRDefault="003D24AD" w:rsidP="003D24AD">
      <w:pPr>
        <w:rPr>
          <w:sz w:val="16"/>
        </w:rPr>
      </w:pPr>
      <w:r w:rsidRPr="00234941">
        <w:rPr>
          <w:sz w:val="16"/>
        </w:rPr>
        <w:t xml:space="preserve">Taken together, </w:t>
      </w:r>
      <w:r w:rsidRPr="00234941">
        <w:rPr>
          <w:rStyle w:val="StyleBoldUnderline"/>
        </w:rPr>
        <w:t>the “unholy alliance” has become a major</w:t>
      </w:r>
      <w:r w:rsidRPr="00234941">
        <w:rPr>
          <w:sz w:val="16"/>
        </w:rPr>
        <w:t xml:space="preserve"> political, economic and military </w:t>
      </w:r>
      <w:r w:rsidRPr="00234941">
        <w:rPr>
          <w:rStyle w:val="StyleBoldUnderline"/>
        </w:rPr>
        <w:t xml:space="preserve">force that appears to be </w:t>
      </w:r>
      <w:r w:rsidRPr="00234941">
        <w:rPr>
          <w:rStyle w:val="StyleBoldUnderline"/>
          <w:bdr w:val="single" w:sz="4" w:space="0" w:color="auto"/>
        </w:rPr>
        <w:t>getting stronger</w:t>
      </w:r>
      <w:r w:rsidRPr="00234941">
        <w:rPr>
          <w:rStyle w:val="StyleBoldUnderline"/>
        </w:rPr>
        <w:t xml:space="preserve"> at the expense of the government in Bogota.</w:t>
      </w:r>
      <w:r w:rsidRPr="00234941">
        <w:rPr>
          <w:sz w:val="16"/>
        </w:rPr>
        <w:t xml:space="preserve"> What is important to note is the challenges presented by these illegal groups are not a low-level law enforcement issue that one country alone can solve.</w:t>
      </w:r>
    </w:p>
    <w:p w:rsidR="003D24AD" w:rsidRPr="00234941" w:rsidRDefault="003D24AD" w:rsidP="003D24AD">
      <w:pPr>
        <w:rPr>
          <w:b/>
        </w:rPr>
      </w:pPr>
    </w:p>
    <w:p w:rsidR="003D24AD" w:rsidRPr="00234941" w:rsidRDefault="003D24AD" w:rsidP="003D24AD">
      <w:pPr>
        <w:rPr>
          <w:b/>
          <w:u w:val="single"/>
        </w:rPr>
      </w:pPr>
      <w:r w:rsidRPr="00234941">
        <w:rPr>
          <w:b/>
        </w:rPr>
        <w:t xml:space="preserve">Drug trade </w:t>
      </w:r>
      <w:r w:rsidRPr="00234941">
        <w:rPr>
          <w:b/>
          <w:u w:val="single"/>
        </w:rPr>
        <w:t>destabilizes Columbia</w:t>
      </w:r>
      <w:r w:rsidRPr="00234941">
        <w:rPr>
          <w:b/>
        </w:rPr>
        <w:t xml:space="preserve"> --- cocaine profits aid anti-state groups that </w:t>
      </w:r>
      <w:r w:rsidRPr="00234941">
        <w:rPr>
          <w:b/>
          <w:u w:val="single"/>
        </w:rPr>
        <w:t>prolong civil conflict</w:t>
      </w:r>
    </w:p>
    <w:p w:rsidR="003D24AD" w:rsidRPr="00234941" w:rsidRDefault="003D24AD" w:rsidP="003D24AD">
      <w:r w:rsidRPr="00234941">
        <w:rPr>
          <w:b/>
        </w:rPr>
        <w:t>Lee, 2</w:t>
      </w:r>
      <w:r w:rsidRPr="00234941">
        <w:t xml:space="preserve"> (Rensselaer W., contract researcher for the Congressional Research Service and a senior fellow at FPRI, “Perverse Effects of Andean Counternarcotics Policy,” Orbis, Volume 46, Issue 3, Summer 2012, pg. 537-554, sciencedirect, Tashma)</w:t>
      </w:r>
    </w:p>
    <w:p w:rsidR="003D24AD" w:rsidRPr="00234941" w:rsidRDefault="003D24AD" w:rsidP="003D24AD">
      <w:pPr>
        <w:rPr>
          <w:u w:val="single"/>
        </w:rPr>
      </w:pPr>
      <w:r w:rsidRPr="00234941">
        <w:rPr>
          <w:sz w:val="16"/>
        </w:rPr>
        <w:t>Unfortunately, the story does not end here. In international drug control, small enforcement successes often mask larger policy failures. The supposed achievements of the Andean drug war, in fact, have spawned an array of unanticipated problems for the United States, Colombia, and other countries in this hemisphere. Recent statistics show, for example, that cultivation of coca has ballooned in Colombia, largely negating the eradication achievements elsewhere in the Andes. Colombian syndicates have reportedly also succeeded in compensating for lost Peruvian and Bolivian supplies by improving leaf yields and alkaloid content.</w:t>
      </w:r>
      <w:r w:rsidRPr="00234941">
        <w:rPr>
          <w:u w:val="single"/>
        </w:rPr>
        <w:t xml:space="preserve"> The </w:t>
      </w:r>
      <w:r w:rsidRPr="00234941">
        <w:rPr>
          <w:u w:val="single"/>
        </w:rPr>
        <w:lastRenderedPageBreak/>
        <w:t xml:space="preserve">consequences to Colombia’s internal stability </w:t>
      </w:r>
      <w:r w:rsidRPr="00234941">
        <w:rPr>
          <w:u w:val="single"/>
          <w:bdr w:val="single" w:sz="4" w:space="0" w:color="auto" w:frame="1"/>
        </w:rPr>
        <w:t>have been terrible</w:t>
      </w:r>
      <w:r w:rsidRPr="00234941">
        <w:rPr>
          <w:u w:val="single"/>
        </w:rPr>
        <w:t>: the increased</w:t>
      </w:r>
      <w:r w:rsidRPr="00234941">
        <w:rPr>
          <w:sz w:val="16"/>
        </w:rPr>
        <w:t xml:space="preserve"> concentration of upstream </w:t>
      </w:r>
      <w:r w:rsidRPr="00234941">
        <w:rPr>
          <w:u w:val="single"/>
        </w:rPr>
        <w:t xml:space="preserve">coca production has </w:t>
      </w:r>
      <w:r w:rsidRPr="00234941">
        <w:rPr>
          <w:u w:val="single"/>
          <w:bdr w:val="single" w:sz="4" w:space="0" w:color="auto" w:frame="1"/>
        </w:rPr>
        <w:t>vastly increased</w:t>
      </w:r>
      <w:r w:rsidRPr="00234941">
        <w:rPr>
          <w:u w:val="single"/>
        </w:rPr>
        <w:t xml:space="preserve"> the resources available to antistate groups, fueling the country’s </w:t>
      </w:r>
      <w:r w:rsidRPr="00234941">
        <w:rPr>
          <w:u w:val="single"/>
          <w:bdr w:val="single" w:sz="4" w:space="0" w:color="auto" w:frame="1"/>
        </w:rPr>
        <w:t>ongoing civil conflict</w:t>
      </w:r>
      <w:r w:rsidRPr="00234941">
        <w:rPr>
          <w:u w:val="single"/>
        </w:rPr>
        <w:t>.</w:t>
      </w:r>
      <w:r w:rsidRPr="00234941">
        <w:rPr>
          <w:sz w:val="16"/>
        </w:rPr>
        <w:t xml:space="preserve"> The disintegration of the cartel structure has had a similar result, if for different reasons. </w:t>
      </w:r>
      <w:r w:rsidRPr="00234941">
        <w:rPr>
          <w:u w:val="single"/>
        </w:rPr>
        <w:t>The cartels</w:t>
      </w:r>
      <w:r w:rsidRPr="00234941">
        <w:rPr>
          <w:sz w:val="16"/>
        </w:rPr>
        <w:t xml:space="preserve"> provided a degree of order and control in the industry, but their </w:t>
      </w:r>
      <w:r w:rsidRPr="00234941">
        <w:rPr>
          <w:u w:val="single"/>
        </w:rPr>
        <w:t>demise has emboldened Colombia’s various guerrilla organizations to enter the business of</w:t>
      </w:r>
      <w:r w:rsidRPr="00234941">
        <w:rPr>
          <w:sz w:val="16"/>
        </w:rPr>
        <w:t xml:space="preserve"> refining, trading, and </w:t>
      </w:r>
      <w:r w:rsidRPr="00234941">
        <w:rPr>
          <w:u w:val="single"/>
          <w:bdr w:val="single" w:sz="4" w:space="0" w:color="auto" w:frame="1"/>
        </w:rPr>
        <w:t>exporting drugs</w:t>
      </w:r>
      <w:r w:rsidRPr="00234941">
        <w:rPr>
          <w:u w:val="single"/>
        </w:rPr>
        <w:t>.</w:t>
      </w:r>
      <w:r w:rsidRPr="00234941">
        <w:rPr>
          <w:sz w:val="16"/>
        </w:rPr>
        <w:t xml:space="preserve">5 Since these groups seem to contemplate the violent overthrow of the government or (minimally) a permanent partition of the country, </w:t>
      </w:r>
      <w:r w:rsidRPr="00234941">
        <w:rPr>
          <w:b/>
          <w:u w:val="single"/>
        </w:rPr>
        <w:t>they</w:t>
      </w:r>
      <w:r w:rsidRPr="00234941">
        <w:t xml:space="preserve"> may </w:t>
      </w:r>
      <w:r w:rsidRPr="00234941">
        <w:rPr>
          <w:b/>
          <w:u w:val="single"/>
        </w:rPr>
        <w:t xml:space="preserve">represent a </w:t>
      </w:r>
      <w:r w:rsidRPr="00234941">
        <w:rPr>
          <w:b/>
          <w:u w:val="single"/>
          <w:bdr w:val="single" w:sz="4" w:space="0" w:color="auto" w:frame="1"/>
        </w:rPr>
        <w:t>greater threat</w:t>
      </w:r>
      <w:r w:rsidRPr="00234941">
        <w:rPr>
          <w:b/>
          <w:u w:val="single"/>
        </w:rPr>
        <w:t xml:space="preserve"> to Colombia’s survival than</w:t>
      </w:r>
      <w:r w:rsidRPr="00234941">
        <w:t xml:space="preserve"> did the </w:t>
      </w:r>
      <w:r w:rsidRPr="00234941">
        <w:rPr>
          <w:b/>
          <w:u w:val="single"/>
        </w:rPr>
        <w:t>“classic” criminal coalitions</w:t>
      </w:r>
      <w:r w:rsidRPr="00234941">
        <w:rPr>
          <w:sz w:val="16"/>
        </w:rPr>
        <w:t xml:space="preserve"> of the 1980s and 1990s.</w:t>
      </w:r>
    </w:p>
    <w:p w:rsidR="003D24AD" w:rsidRPr="00234941" w:rsidRDefault="003D24AD" w:rsidP="003D24AD"/>
    <w:p w:rsidR="003D24AD" w:rsidRPr="00234941" w:rsidRDefault="003D24AD" w:rsidP="003D24AD">
      <w:pPr>
        <w:rPr>
          <w:b/>
        </w:rPr>
      </w:pPr>
      <w:r w:rsidRPr="00234941">
        <w:rPr>
          <w:b/>
        </w:rPr>
        <w:t>Destroys Latin American democracy</w:t>
      </w:r>
    </w:p>
    <w:p w:rsidR="003D24AD" w:rsidRPr="00234941" w:rsidRDefault="003D24AD" w:rsidP="003D24AD">
      <w:r w:rsidRPr="00234941">
        <w:rPr>
          <w:b/>
        </w:rPr>
        <w:t>Wilhelm, 2k</w:t>
      </w:r>
      <w:r w:rsidRPr="00234941">
        <w:t xml:space="preserve"> (General Charles E., FDCH, US Marine Corp Commander in Chief, USSC before House Committee on Government Reform Subcommittee on Crim. Justice, Drug Policy, and Human Resources,</w:t>
      </w:r>
    </w:p>
    <w:p w:rsidR="003D24AD" w:rsidRPr="00234941" w:rsidRDefault="003D24AD" w:rsidP="003D24AD">
      <w:pPr>
        <w:pStyle w:val="card"/>
        <w:ind w:left="0"/>
      </w:pPr>
      <w:r w:rsidRPr="00234941">
        <w:t xml:space="preserve">“STRATEGY AND LONG RANGE PLAN TO ASSIST COLOMBIA WITH ITS CD EFFORTS,” February 15, 2000) </w:t>
      </w:r>
    </w:p>
    <w:p w:rsidR="003D24AD" w:rsidRPr="00234941" w:rsidRDefault="003D24AD" w:rsidP="003D24AD">
      <w:pPr>
        <w:pStyle w:val="card"/>
        <w:ind w:left="0"/>
        <w:rPr>
          <w:sz w:val="16"/>
        </w:rPr>
      </w:pPr>
      <w:r w:rsidRPr="00234941">
        <w:rPr>
          <w:sz w:val="16"/>
        </w:rPr>
        <w:t xml:space="preserve">Personal Assessment As I stated earlier, </w:t>
      </w:r>
      <w:r w:rsidRPr="00234941">
        <w:rPr>
          <w:rStyle w:val="underline"/>
        </w:rPr>
        <w:t>as Colombia's problems spill over into neighboring countries, they threaten the regional stability that is essential to the growth and sustainment of strong democracies and free market economies throughout the region. Drug trafficking is a major contributing factor to Colombia's internal problems.</w:t>
      </w:r>
      <w:r w:rsidRPr="00234941">
        <w:rPr>
          <w:u w:val="single"/>
        </w:rPr>
        <w:t xml:space="preserve"> </w:t>
      </w:r>
      <w:r w:rsidRPr="00234941">
        <w:rPr>
          <w:sz w:val="16"/>
        </w:rPr>
        <w:t xml:space="preserve"> </w:t>
      </w:r>
    </w:p>
    <w:p w:rsidR="003D24AD" w:rsidRPr="00234941" w:rsidRDefault="003D24AD" w:rsidP="003D24AD"/>
    <w:p w:rsidR="003D24AD" w:rsidRPr="00234941" w:rsidRDefault="003D24AD" w:rsidP="003D24AD">
      <w:pPr>
        <w:rPr>
          <w:b/>
        </w:rPr>
      </w:pPr>
      <w:r w:rsidRPr="00234941">
        <w:rPr>
          <w:b/>
        </w:rPr>
        <w:t>Key to global democracy</w:t>
      </w:r>
    </w:p>
    <w:p w:rsidR="003D24AD" w:rsidRPr="00234941" w:rsidRDefault="003D24AD" w:rsidP="003D24AD">
      <w:r w:rsidRPr="00234941">
        <w:rPr>
          <w:rStyle w:val="StyleStyleBold12pt"/>
        </w:rPr>
        <w:t>Hillman, 2</w:t>
      </w:r>
      <w:r w:rsidRPr="00234941">
        <w:t xml:space="preserve"> – Ph.D., Professor and Director, Institute for the Study of Democracy and Human Rights, St. John Fisher College (Richard S., Democracy and Human Rights in Latin Americai, Preface, p. vii) //SP</w:t>
      </w:r>
    </w:p>
    <w:p w:rsidR="003D24AD" w:rsidRPr="00234941" w:rsidRDefault="003D24AD" w:rsidP="003D24AD">
      <w:pPr>
        <w:rPr>
          <w:sz w:val="14"/>
          <w:u w:val="single"/>
        </w:rPr>
      </w:pPr>
      <w:r w:rsidRPr="00234941">
        <w:rPr>
          <w:rStyle w:val="StyleBoldUnderline"/>
        </w:rPr>
        <w:t>Latin American experiences</w:t>
      </w:r>
      <w:r w:rsidRPr="00234941">
        <w:rPr>
          <w:sz w:val="16"/>
          <w:szCs w:val="16"/>
        </w:rPr>
        <w:t xml:space="preserve">, </w:t>
      </w:r>
      <w:r w:rsidRPr="00234941">
        <w:rPr>
          <w:rStyle w:val="StyleBoldUnderline"/>
        </w:rPr>
        <w:t>especially in the areas of democratization</w:t>
      </w:r>
      <w:r w:rsidRPr="00234941">
        <w:rPr>
          <w:sz w:val="16"/>
          <w:szCs w:val="16"/>
        </w:rPr>
        <w:t xml:space="preserve"> and human rights protection, </w:t>
      </w:r>
      <w:r w:rsidRPr="00234941">
        <w:rPr>
          <w:rStyle w:val="StyleBoldUnderline"/>
        </w:rPr>
        <w:t>are particularly relevant for developing countries that are attempting to build stable political and economic systems in order to provide a decent standard of living and incorporate previously excluded populations into the national mainstream</w:t>
      </w:r>
      <w:r w:rsidRPr="00234941">
        <w:rPr>
          <w:sz w:val="16"/>
          <w:szCs w:val="16"/>
        </w:rPr>
        <w:t xml:space="preserve">. The past record, of course, is far from acceptable.  </w:t>
      </w:r>
      <w:r w:rsidRPr="00234941">
        <w:rPr>
          <w:rStyle w:val="StyleBoldUnderline"/>
        </w:rPr>
        <w:t>The advent of the twenty-first century</w:t>
      </w:r>
      <w:r w:rsidRPr="00234941">
        <w:rPr>
          <w:sz w:val="16"/>
          <w:szCs w:val="16"/>
        </w:rPr>
        <w:t xml:space="preserve">, however, </w:t>
      </w:r>
      <w:r w:rsidRPr="00234941">
        <w:rPr>
          <w:rStyle w:val="StyleBoldUnderline"/>
        </w:rPr>
        <w:t>appears to be a time of great potential progress for the institutionalization of democratic human rights regimes that would reduce human pain and suffering. The number of countries in Latin America and elsewhere that are experimenting with democracy has never been greater.</w:t>
      </w:r>
      <w:r w:rsidRPr="00234941">
        <w:rPr>
          <w:sz w:val="16"/>
          <w:szCs w:val="16"/>
        </w:rPr>
        <w:t xml:space="preserve"> Clearly, the path toward fulfilling the expectations raised by these experiments is not an easy one; it is fraught with difficult obstacles deriving from the historical legacy as well as contemporary challenges. Nevertheless, democracy and human rights have definitively entered the political lexicon and discourse throughout the world.</w:t>
      </w:r>
    </w:p>
    <w:p w:rsidR="003D24AD" w:rsidRPr="00234941" w:rsidRDefault="003D24AD" w:rsidP="003D24AD"/>
    <w:p w:rsidR="003D24AD" w:rsidRPr="00234941" w:rsidRDefault="003D24AD" w:rsidP="003D24AD">
      <w:pPr>
        <w:rPr>
          <w:b/>
        </w:rPr>
      </w:pPr>
      <w:r w:rsidRPr="00234941">
        <w:rPr>
          <w:b/>
        </w:rPr>
        <w:t>Extinction</w:t>
      </w:r>
    </w:p>
    <w:p w:rsidR="003D24AD" w:rsidRPr="00234941" w:rsidRDefault="003D24AD" w:rsidP="003D24AD">
      <w:r w:rsidRPr="00234941">
        <w:rPr>
          <w:b/>
        </w:rPr>
        <w:t>Diamond 95</w:t>
      </w:r>
      <w:r w:rsidRPr="00234941">
        <w:t xml:space="preserve"> (Larry, Senior Fellow – Hoover Institution, “Promoting Democracy in the 1990s”, December, </w:t>
      </w:r>
      <w:hyperlink r:id="rId22" w:history="1">
        <w:r w:rsidRPr="00234941">
          <w:rPr>
            <w:rStyle w:val="Hyperlink"/>
          </w:rPr>
          <w:t>http://wwics.si.edu/subsites/ccpdc/pubs/di/1.htm</w:t>
        </w:r>
      </w:hyperlink>
      <w:r w:rsidRPr="00234941">
        <w:t>)</w:t>
      </w:r>
    </w:p>
    <w:p w:rsidR="003D24AD" w:rsidRPr="00234941" w:rsidRDefault="003D24AD" w:rsidP="003D24AD">
      <w:pPr>
        <w:rPr>
          <w:u w:val="single"/>
        </w:rPr>
      </w:pPr>
      <w:r w:rsidRPr="00234941">
        <w:rPr>
          <w:sz w:val="16"/>
        </w:rPr>
        <w:t xml:space="preserve">On any list of the most important potential threats to world order and national security in the coming decade, these six should figure prominently: a hostile, expansionist Russia; a hostile, expansionist China; the spread of fundamentalist Islamic, anti-Western regimes; the spread of political terrorism from all sources; sharply increased immigration pressures; and ethnic conflict that escalates into large-scale violence, civil war, refugee flows, state collapse, and general anarchy. Some of these potential threats interact in significant ways with one another, but they all share a common underlying connection. In each instance, the development of democracy is an important prophylactic, and in some cases the only long- term protection, against disaster. </w:t>
      </w:r>
      <w:r w:rsidRPr="00234941">
        <w:rPr>
          <w:bCs/>
          <w:sz w:val="16"/>
        </w:rPr>
        <w:t xml:space="preserve">A HOSTILE, EXPANSIONIST RUSSIA </w:t>
      </w:r>
      <w:r w:rsidRPr="00234941">
        <w:rPr>
          <w:sz w:val="16"/>
        </w:rPr>
        <w:t>Chief among the threats to the security of Europe, the United States, and Japan would be the reversion of Russia--with its still very substantial nuclear, scientific, and military prowess--to a hostile posture toward the West. Today</w:t>
      </w:r>
      <w:r w:rsidRPr="00234941">
        <w:rPr>
          <w:sz w:val="16"/>
          <w:szCs w:val="16"/>
        </w:rPr>
        <w:t>, the</w:t>
      </w:r>
      <w:r w:rsidRPr="00234941">
        <w:rPr>
          <w:sz w:val="16"/>
        </w:rPr>
        <w:t xml:space="preserve"> </w:t>
      </w:r>
      <w:r w:rsidRPr="00234941">
        <w:rPr>
          <w:rFonts w:cs="Courier"/>
          <w:u w:val="single"/>
        </w:rPr>
        <w:t>Russia</w:t>
      </w:r>
      <w:r w:rsidRPr="00234941">
        <w:rPr>
          <w:sz w:val="16"/>
        </w:rPr>
        <w:t xml:space="preserve">n state (insofar as it continues to exist) </w:t>
      </w:r>
      <w:r w:rsidRPr="00234941">
        <w:rPr>
          <w:rFonts w:cs="Courier"/>
          <w:u w:val="single"/>
        </w:rPr>
        <w:t>appears perched on the precipice of capture by ultranationalist</w:t>
      </w:r>
      <w:r w:rsidRPr="00234941">
        <w:rPr>
          <w:sz w:val="16"/>
        </w:rPr>
        <w:t xml:space="preserve">, anti-Semitic, neo-imperialist </w:t>
      </w:r>
      <w:r w:rsidRPr="00234941">
        <w:rPr>
          <w:rFonts w:cs="Courier"/>
          <w:u w:val="single"/>
        </w:rPr>
        <w:t>forces</w:t>
      </w:r>
      <w:r w:rsidRPr="00234941">
        <w:rPr>
          <w:sz w:val="16"/>
        </w:rPr>
        <w:t xml:space="preserve"> seeking a new era of pogroms, conquest, and "greatness." These forces feed on the weakness of democratic institutions, the divisions among democratic forces, and the generally dismal economic and political state of the country under civilian, constitutional rule. Numerous observers speak of "Weimar Russia." As in Germany in the 1920s, the only alternative to a triumph of fascism (or some related "ism" deeply hostile to freedom and to the West) is the development of an effective democratic order. Now, as then, this project must struggle against great historical and political odds, and it seems feasible only with international economic aid and support for democratic forces and institutions. A HOSTILE, EXPANSIONIST CHINA In China, the threat to the West emanates from success rather than failure and is less amenable to explicit international assistance and inducement. Still, a China moving toward democracy--gradually constructing a real constitutional order, with established ground rules for political competition and succession and civilian control over the military--seems a much </w:t>
      </w:r>
      <w:r w:rsidRPr="00234941">
        <w:rPr>
          <w:sz w:val="16"/>
        </w:rPr>
        <w:lastRenderedPageBreak/>
        <w:t xml:space="preserve">better prospect to be a responsible player on the regional and international stage. Unfair trade practices, naval power projection, territorial expansion, subversion of neighboring regimes, and bullying of democratic forces in Hong Kong and Taiwan are all more likely the more China resists political liberalization. So is a political succession crisis that could disrupt incremental patterns of reform and induce competing power players to take risks internationally to advance their power positions at home. A China that is building an effective rule of law seems a much better prospect to respect international trading rules that mandate protection for intellectual property and forbid the use of prison labor. And on these matters of legal, electoral, and institutional development, international actors can help.  THE SPREAD OF ISLAMIC FUNDAMENTALISM Increasingly, Europeans and Americans worry about the threat from fundamentalist Islam. But fundamentalist movements do not mobilize righteous anger and absolute commitment in a vacuum. They feed on the utter failure of decadent political systems to meet the most elementary expectations for material progress and social justice. Some say the West must choose between corrupt, repressive regimes that are at least secular and pro-Western and Islamic fundamentalist regimes that will be no less repressive, but anti-Western. That is a false choice in Egypt today, as it was in Iran or Algeria--at least until their societies became so polarized as to virtually obliterate the liberal center. It is precisely the corruption, arrogance, oppression, and gross inefficacy of ruling regimes like the current one in Egypt that stimulate the Islamic fundamentalist alternative. Though force may be needed--and legitimate--to meet an armed challenge, history teaches that decadent regimes cannot hang on forever through force alone. In the long run, the only reliable bulwark against revolution or anarchy is good governance--and that requires far-reaching political reform. In Egypt and some other Arab countries, such reform would entail a gradual program of political liberalization that counters corruption, reduces state interference in the economy, responds to social needs, and gives space for moderate forces in civil society to build public support and understanding for further liberalizing reforms. In Pakistan and Turkey, it would mean making democracy work: stamping out corruption, reforming the economy, mobilizing state resources efficiently to address social needs, devolving power, guaranteeing the rights of ethnic and religious minorities, and--not least-- reasserting civilian control over the military. In either case, </w:t>
      </w:r>
      <w:r w:rsidRPr="00234941">
        <w:rPr>
          <w:rFonts w:cs="Courier"/>
          <w:u w:val="single"/>
        </w:rPr>
        <w:t>the fundamentalist challenge can be met only by</w:t>
      </w:r>
      <w:r w:rsidRPr="00234941">
        <w:rPr>
          <w:sz w:val="16"/>
        </w:rPr>
        <w:t xml:space="preserve"> moving (at varying speeds) toward, not away from, </w:t>
      </w:r>
      <w:r w:rsidRPr="00234941">
        <w:rPr>
          <w:rFonts w:cs="Courier"/>
          <w:u w:val="single"/>
        </w:rPr>
        <w:t>democracy</w:t>
      </w:r>
      <w:r w:rsidRPr="00234941">
        <w:rPr>
          <w:sz w:val="16"/>
        </w:rPr>
        <w:t>. POLITICAL TERRORISM Terrorism and immigration pressures also commonly have their origins in political exclusion, social injustice, and bad, abusive, or tyrannical governance. Overwhelmingly, the sponsors of international terrorism are among the world's most authoritarian regimes: Iran, Iraq, Syria, Libya, Sudan. And locally within countries, the agents of terrorism tend to be either the fanatics of antidemocratic, ideological movements or aggrieved ethnic and regional minorities who have felt themselves socially marginalized and politically excluded and insecure: Sri Lanka's Tamils, Turkey's Kurds, India's Sikhs and Kashmiris. To be sure, democracies must vigorously mobilize their legitimate instruments of law enforcement to counter this growing threat to their security. But a more fundamental and enduring assault on international terrorism requires political change to bring down zealous, paranoiac dictatorships and to allow aggrieved groups in all countries to pursue their interests through open, peaceful, and constitutional means. As for immigration, it is true that people everywhere are drawn to prosperous, open, dynamic societies like those of the United States, Canada, and Western Europe. But the sources of large (and rapid) immigration flows to the West increasingly tend to be countries in the grip of civil war, political turmoil, economic disarray, and poor governance: Vietnam, Cuba, Haiti, Central America, Algeria. And in Mexico, authoritarianism, corruption, and social injustice have held back human development in ways that have spawned the largest sustained flow of immigrants to any Western country--a flow that threatens to become a floodtide if the Zedillo government cannot rebuild Mexico's economy and societal consensus around authentic democatic reform. In other cases--Ethiopia, Sudan, Nigeria, Afghanistan--immigration to the West has been modest only because of the greater logistical and political difficulties. However, in impoverished areas of Africa and Asia more remote from the West, disarray is felt in the flows of refugees across borders, hardly a benign development for world order. Of course, population growth also heavily drives these pressures. But a common factor underlying all of these crisis-ridden emigration points is the absence of democracy. And, strikingly, populations grow faster in authoritarian than democratic regimes.</w:t>
      </w:r>
      <w:r w:rsidRPr="00234941">
        <w:rPr>
          <w:color w:val="000000"/>
          <w:sz w:val="16"/>
        </w:rPr>
        <w:t>4</w:t>
      </w:r>
      <w:r w:rsidRPr="00234941">
        <w:rPr>
          <w:sz w:val="16"/>
        </w:rPr>
        <w:t xml:space="preserve">ETHNIC CONFLICT  Apologists for authoritarian rule--as in Kenya and Indonesia--are wont to argue that multiparty </w:t>
      </w:r>
      <w:r w:rsidRPr="00234941">
        <w:rPr>
          <w:rFonts w:cs="Courier"/>
          <w:sz w:val="16"/>
        </w:rPr>
        <w:t>electoral competition breeds ethnic rivalry and polarization, while strong central control keeps the lid on conflict</w:t>
      </w:r>
      <w:r w:rsidRPr="00234941">
        <w:rPr>
          <w:sz w:val="16"/>
        </w:rPr>
        <w:t xml:space="preserve">. But when multiple ethnic and national identities are forcibly suppressed, the lid may violently pop when the regime falls apart. The fate of Yugoslavia, or of Rwanda, dramatically refutes the canard that authoritarian rule is a better means for containing ethnic conflict. Indeed, so does the recent experience of Kenya, where ethnic hatred, land grabs, and violence have been deliberately fostered by the regime of President Daniel arap Moi in a desperate bid to divide the people and thereby cling to power. Overwhelmingly, theory and evidence show that the path to peaceful management of ethnic pluralism lies not through suppressing ethnic identities and superimposing the hegemony of one group over others. Eventually, such a formula is bound to crumble or be challenged violently. Rather, </w:t>
      </w:r>
      <w:r w:rsidRPr="00234941">
        <w:rPr>
          <w:rFonts w:cs="Courier"/>
          <w:u w:val="single"/>
        </w:rPr>
        <w:t>sustained interethnic moderation and peace follow from</w:t>
      </w:r>
      <w:r w:rsidRPr="00234941">
        <w:rPr>
          <w:sz w:val="16"/>
        </w:rPr>
        <w:t xml:space="preserve"> the frank </w:t>
      </w:r>
      <w:r w:rsidRPr="00234941">
        <w:rPr>
          <w:rFonts w:cs="Courier"/>
          <w:u w:val="single"/>
        </w:rPr>
        <w:t>recognition of plural identities, legal protection for group and individual rights</w:t>
      </w:r>
      <w:r w:rsidRPr="00234941">
        <w:rPr>
          <w:sz w:val="16"/>
        </w:rPr>
        <w:t xml:space="preserve">, devolution of power to various localities and regions, and political institutions that encourage bargaining and accommodation at the center. </w:t>
      </w:r>
      <w:r w:rsidRPr="00234941">
        <w:rPr>
          <w:rFonts w:cs="Courier"/>
          <w:u w:val="single"/>
        </w:rPr>
        <w:t>Such</w:t>
      </w:r>
      <w:r w:rsidRPr="00234941">
        <w:rPr>
          <w:rFonts w:cs="Courier"/>
          <w:sz w:val="16"/>
        </w:rPr>
        <w:t xml:space="preserve"> </w:t>
      </w:r>
      <w:r w:rsidRPr="00234941">
        <w:rPr>
          <w:sz w:val="16"/>
        </w:rPr>
        <w:t xml:space="preserve">institutional provisions and </w:t>
      </w:r>
      <w:r w:rsidRPr="00234941">
        <w:rPr>
          <w:rFonts w:cs="Courier"/>
          <w:u w:val="single"/>
        </w:rPr>
        <w:t>protections are</w:t>
      </w:r>
      <w:r w:rsidRPr="00234941">
        <w:rPr>
          <w:sz w:val="16"/>
        </w:rPr>
        <w:t xml:space="preserve"> not only significantly more likely under democracy, they are </w:t>
      </w:r>
      <w:r w:rsidRPr="00234941">
        <w:rPr>
          <w:rFonts w:cs="Courier"/>
          <w:u w:val="single"/>
        </w:rPr>
        <w:t>only possible with</w:t>
      </w:r>
      <w:r w:rsidRPr="00234941">
        <w:rPr>
          <w:sz w:val="16"/>
        </w:rPr>
        <w:t xml:space="preserve"> some considerable degree of </w:t>
      </w:r>
      <w:r w:rsidRPr="00234941">
        <w:rPr>
          <w:rFonts w:cs="Courier"/>
          <w:u w:val="single"/>
        </w:rPr>
        <w:t>democracy</w:t>
      </w:r>
      <w:r w:rsidRPr="00234941">
        <w:rPr>
          <w:sz w:val="16"/>
        </w:rPr>
        <w:t>.</w:t>
      </w:r>
      <w:r w:rsidRPr="00234941">
        <w:rPr>
          <w:color w:val="000000"/>
          <w:sz w:val="16"/>
        </w:rPr>
        <w:t>5</w:t>
      </w:r>
      <w:r w:rsidRPr="00234941">
        <w:rPr>
          <w:sz w:val="16"/>
        </w:rPr>
        <w:t xml:space="preserve"> 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234941">
        <w:rPr>
          <w:u w:val="single"/>
        </w:rPr>
        <w:t>Nuclear</w:t>
      </w:r>
      <w:r w:rsidRPr="00234941">
        <w:rPr>
          <w:sz w:val="16"/>
        </w:rPr>
        <w:t xml:space="preserve">, chemical, and biological </w:t>
      </w:r>
      <w:r w:rsidRPr="00234941">
        <w:rPr>
          <w:u w:val="single"/>
        </w:rPr>
        <w:t>weapons</w:t>
      </w:r>
      <w:r w:rsidRPr="00234941">
        <w:rPr>
          <w:sz w:val="16"/>
        </w:rPr>
        <w:t xml:space="preserve"> continue to </w:t>
      </w:r>
      <w:r w:rsidRPr="00234941">
        <w:rPr>
          <w:u w:val="single"/>
        </w:rPr>
        <w:t>proliferate. The</w:t>
      </w:r>
      <w:r w:rsidRPr="00234941">
        <w:rPr>
          <w:sz w:val="16"/>
        </w:rPr>
        <w:t xml:space="preserve"> very </w:t>
      </w:r>
      <w:r w:rsidRPr="00234941">
        <w:rPr>
          <w:u w:val="single"/>
        </w:rPr>
        <w:t>source of life</w:t>
      </w:r>
      <w:r w:rsidRPr="00234941">
        <w:rPr>
          <w:sz w:val="16"/>
        </w:rPr>
        <w:t xml:space="preserve"> on Earth, </w:t>
      </w:r>
      <w:r w:rsidRPr="00234941">
        <w:rPr>
          <w:u w:val="single"/>
        </w:rPr>
        <w:t>the global ecosystem, appears</w:t>
      </w:r>
      <w:r w:rsidRPr="00234941">
        <w:rPr>
          <w:sz w:val="16"/>
        </w:rPr>
        <w:t xml:space="preserve"> increasingly </w:t>
      </w:r>
      <w:r w:rsidRPr="00234941">
        <w:rPr>
          <w:u w:val="single"/>
        </w:rPr>
        <w:t>endangered</w:t>
      </w:r>
      <w:r w:rsidRPr="00234941">
        <w:rPr>
          <w:sz w:val="16"/>
        </w:rPr>
        <w:t xml:space="preserve">. Most of these new and unconventional </w:t>
      </w:r>
      <w:r w:rsidRPr="00234941">
        <w:rPr>
          <w:u w:val="single"/>
        </w:rPr>
        <w:t>threats</w:t>
      </w:r>
      <w:r w:rsidRPr="00234941">
        <w:rPr>
          <w:sz w:val="16"/>
        </w:rPr>
        <w:t xml:space="preserve"> to security </w:t>
      </w:r>
      <w:r w:rsidRPr="00234941">
        <w:rPr>
          <w:u w:val="single"/>
        </w:rPr>
        <w:t>are associated with</w:t>
      </w:r>
      <w:r w:rsidRPr="00234941">
        <w:rPr>
          <w:sz w:val="16"/>
        </w:rPr>
        <w:t xml:space="preserve"> or aggravated by the weakness or </w:t>
      </w:r>
      <w:r w:rsidRPr="00234941">
        <w:rPr>
          <w:u w:val="single"/>
        </w:rPr>
        <w:t>absence of democracy, with its</w:t>
      </w:r>
      <w:r w:rsidRPr="00234941">
        <w:rPr>
          <w:sz w:val="16"/>
        </w:rPr>
        <w:t xml:space="preserve"> provisions for legality, </w:t>
      </w:r>
      <w:r w:rsidRPr="00234941">
        <w:rPr>
          <w:u w:val="single"/>
        </w:rPr>
        <w:t>accountability</w:t>
      </w:r>
      <w:r w:rsidRPr="00234941">
        <w:rPr>
          <w:sz w:val="16"/>
        </w:rPr>
        <w:t xml:space="preserve">, popular sovereignty, </w:t>
      </w:r>
      <w:r w:rsidRPr="00234941">
        <w:rPr>
          <w:u w:val="single"/>
        </w:rPr>
        <w:t>and openness</w:t>
      </w:r>
      <w:r w:rsidRPr="00234941">
        <w:rPr>
          <w:sz w:val="16"/>
        </w:rPr>
        <w:t xml:space="preserve">. LESSONS OF THE TWENTIETH CENTURY The experience of this century offers important lessons. </w:t>
      </w:r>
      <w:r w:rsidRPr="00234941">
        <w:rPr>
          <w:u w:val="single"/>
        </w:rPr>
        <w:t>Countries that govern themselves in a</w:t>
      </w:r>
      <w:r w:rsidRPr="00234941">
        <w:rPr>
          <w:sz w:val="16"/>
        </w:rPr>
        <w:t xml:space="preserve"> truly </w:t>
      </w:r>
      <w:r w:rsidRPr="00234941">
        <w:rPr>
          <w:u w:val="single"/>
        </w:rPr>
        <w:t>democratic fashion do not go to war with one another</w:t>
      </w:r>
      <w:r w:rsidRPr="00234941">
        <w:rPr>
          <w:sz w:val="16"/>
        </w:rPr>
        <w:t xml:space="preserve">. They do not aggress against their neighbors to aggrandize themselves or glorify their leaders. Democratic governments do not ethnically "cleanse" their own populations, and they are much less likely to face ethnic insurgency. Democracies do not sponsor terrorism against one another. </w:t>
      </w:r>
      <w:r w:rsidRPr="00234941">
        <w:rPr>
          <w:u w:val="single"/>
        </w:rPr>
        <w:t>They do not build w</w:t>
      </w:r>
      <w:r w:rsidRPr="00234941">
        <w:rPr>
          <w:sz w:val="16"/>
        </w:rPr>
        <w:t xml:space="preserve">eapons of </w:t>
      </w:r>
      <w:r w:rsidRPr="00234941">
        <w:rPr>
          <w:u w:val="single"/>
        </w:rPr>
        <w:t>m</w:t>
      </w:r>
      <w:r w:rsidRPr="00234941">
        <w:rPr>
          <w:sz w:val="16"/>
        </w:rPr>
        <w:t xml:space="preserve">ass </w:t>
      </w:r>
      <w:r w:rsidRPr="00234941">
        <w:rPr>
          <w:u w:val="single"/>
        </w:rPr>
        <w:t>d</w:t>
      </w:r>
      <w:r w:rsidRPr="00234941">
        <w:rPr>
          <w:sz w:val="16"/>
        </w:rPr>
        <w:t xml:space="preserve">estruction </w:t>
      </w:r>
      <w:r w:rsidRPr="00234941">
        <w:rPr>
          <w:u w:val="single"/>
        </w:rPr>
        <w:t>to use on</w:t>
      </w:r>
      <w:r w:rsidRPr="00234941">
        <w:rPr>
          <w:sz w:val="16"/>
        </w:rPr>
        <w:t xml:space="preserve"> or to threaten </w:t>
      </w:r>
      <w:r w:rsidRPr="00234941">
        <w:rPr>
          <w:u w:val="single"/>
        </w:rPr>
        <w:t>one another</w:t>
      </w:r>
      <w:r w:rsidRPr="00234941">
        <w:rPr>
          <w:sz w:val="16"/>
        </w:rPr>
        <w:t xml:space="preserve">. </w:t>
      </w:r>
      <w:r w:rsidRPr="00234941">
        <w:rPr>
          <w:u w:val="single"/>
        </w:rPr>
        <w:t>Democratic countries</w:t>
      </w:r>
      <w:r w:rsidRPr="00234941">
        <w:rPr>
          <w:sz w:val="16"/>
        </w:rPr>
        <w:t xml:space="preserve"> form more reliable, open, and enduring </w:t>
      </w:r>
      <w:r w:rsidRPr="00234941">
        <w:rPr>
          <w:sz w:val="16"/>
        </w:rPr>
        <w:lastRenderedPageBreak/>
        <w:t xml:space="preserve">trading partnerships. In the long run they offer better and more stable climates for investment. They </w:t>
      </w:r>
      <w:r w:rsidRPr="00234941">
        <w:rPr>
          <w:u w:val="single"/>
        </w:rPr>
        <w:t>are more environmentally responsible because they</w:t>
      </w:r>
      <w:r w:rsidRPr="00234941">
        <w:rPr>
          <w:sz w:val="16"/>
        </w:rPr>
        <w:t xml:space="preserve"> must </w:t>
      </w:r>
      <w:r w:rsidRPr="00234941">
        <w:rPr>
          <w:u w:val="single"/>
        </w:rPr>
        <w:t>answer</w:t>
      </w:r>
      <w:r w:rsidRPr="00234941">
        <w:rPr>
          <w:sz w:val="16"/>
        </w:rPr>
        <w:t xml:space="preserve"> to </w:t>
      </w:r>
      <w:r w:rsidRPr="00234941">
        <w:rPr>
          <w:u w:val="single"/>
        </w:rPr>
        <w:t>their own citizens</w:t>
      </w:r>
      <w:r w:rsidRPr="00234941">
        <w:rPr>
          <w:sz w:val="16"/>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234941">
        <w:rPr>
          <w:u w:val="single"/>
        </w:rPr>
        <w:t xml:space="preserve">democracies are the only reliable foundation on which a new world order of international security and prosperity can be built. </w:t>
      </w:r>
    </w:p>
    <w:p w:rsidR="003D24AD" w:rsidRPr="00234941" w:rsidRDefault="003D24AD" w:rsidP="003D24AD"/>
    <w:p w:rsidR="003D24AD" w:rsidRPr="00234941" w:rsidRDefault="003D24AD" w:rsidP="003D24AD"/>
    <w:p w:rsidR="003D24AD" w:rsidRPr="00234941" w:rsidRDefault="003D24AD" w:rsidP="003D24AD">
      <w:pPr>
        <w:rPr>
          <w:b/>
        </w:rPr>
      </w:pPr>
      <w:r w:rsidRPr="00234941">
        <w:rPr>
          <w:b/>
        </w:rPr>
        <w:t xml:space="preserve">Cocaine profits specifically fuel the FARC --- they’re hungry for political influence </w:t>
      </w:r>
    </w:p>
    <w:p w:rsidR="003D24AD" w:rsidRPr="00234941" w:rsidRDefault="003D24AD" w:rsidP="003D24AD">
      <w:r w:rsidRPr="00234941">
        <w:rPr>
          <w:b/>
        </w:rPr>
        <w:t>Lee, 2</w:t>
      </w:r>
      <w:r w:rsidRPr="00234941">
        <w:t xml:space="preserve"> (Rensselaer W., contract researcher for the Congressional Research Service and a senior fellow at FPRI, “Perverse Effects of Andean Counternarcotics Policy,” Orbis, Volume 46, Issue 3, Summer 2012, pg. 537-554, sciencedirect, Tashma)</w:t>
      </w:r>
    </w:p>
    <w:p w:rsidR="003D24AD" w:rsidRPr="00234941" w:rsidRDefault="003D24AD" w:rsidP="003D24AD">
      <w:pPr>
        <w:rPr>
          <w:sz w:val="16"/>
        </w:rPr>
      </w:pPr>
      <w:r w:rsidRPr="00234941">
        <w:rPr>
          <w:sz w:val="16"/>
        </w:rPr>
        <w:t>The shifting pattern of coca cultivation in the Andes turned out to be a windfall for Colombia’s various outlaw groups, especially for the Revolutionary Armed Forces of Colombia (Fuerzas Armedas Revolutionarias de Colombia—FARC), the country’s oldest and largest insurgent group. As a 2001 State Department report notes, “</w:t>
      </w:r>
      <w:r w:rsidRPr="00234941">
        <w:rPr>
          <w:u w:val="single"/>
        </w:rPr>
        <w:t xml:space="preserve">The Colombian syndicates, witnessing the vulnerability of Peruvian and Bolivian coca supply to joint interdiction operations in the late 1990s, decided to move most of the cultivation to Colombia’s southwest corner, an area </w:t>
      </w:r>
      <w:r w:rsidRPr="00234941">
        <w:rPr>
          <w:u w:val="single"/>
          <w:bdr w:val="single" w:sz="4" w:space="0" w:color="auto" w:frame="1"/>
        </w:rPr>
        <w:t>controlled by the FARC</w:t>
      </w:r>
      <w:r w:rsidRPr="00234941">
        <w:rPr>
          <w:u w:val="single"/>
        </w:rPr>
        <w:t>.</w:t>
      </w:r>
      <w:r w:rsidRPr="00234941">
        <w:rPr>
          <w:sz w:val="16"/>
        </w:rPr>
        <w:t xml:space="preserve">”9 </w:t>
      </w:r>
      <w:r w:rsidRPr="00234941">
        <w:rPr>
          <w:u w:val="single"/>
        </w:rPr>
        <w:t>The resultant expansion of drug revenues benefited other outlaw organizations</w:t>
      </w:r>
      <w:r w:rsidRPr="00234941">
        <w:rPr>
          <w:sz w:val="16"/>
        </w:rPr>
        <w:t xml:space="preserve"> such as the Army of National Liberation and the rightist United Self Defense Forces of Colombia; </w:t>
      </w:r>
      <w:r w:rsidRPr="00234941">
        <w:rPr>
          <w:u w:val="single"/>
        </w:rPr>
        <w:t xml:space="preserve">however, </w:t>
      </w:r>
      <w:r w:rsidRPr="00234941">
        <w:rPr>
          <w:b/>
          <w:u w:val="single"/>
        </w:rPr>
        <w:t xml:space="preserve">the FARC appeared to be the </w:t>
      </w:r>
      <w:r w:rsidRPr="00234941">
        <w:rPr>
          <w:b/>
          <w:u w:val="single"/>
          <w:bdr w:val="single" w:sz="4" w:space="0" w:color="auto" w:frame="1"/>
        </w:rPr>
        <w:t>biggest winner</w:t>
      </w:r>
      <w:r w:rsidRPr="00234941">
        <w:rPr>
          <w:b/>
          <w:u w:val="single"/>
        </w:rPr>
        <w:t>.</w:t>
      </w:r>
      <w:r w:rsidRPr="00234941">
        <w:rPr>
          <w:sz w:val="16"/>
        </w:rPr>
        <w:t xml:space="preserve"> As former Colombian defense minister Rafael Pardo observed, “</w:t>
      </w:r>
      <w:r w:rsidRPr="00234941">
        <w:rPr>
          <w:u w:val="single"/>
        </w:rPr>
        <w:t xml:space="preserve">FARC is both a narcotrafficking operation and </w:t>
      </w:r>
      <w:r w:rsidRPr="00234941">
        <w:rPr>
          <w:b/>
          <w:u w:val="single"/>
        </w:rPr>
        <w:t xml:space="preserve">an insurgent group </w:t>
      </w:r>
      <w:r w:rsidRPr="00234941">
        <w:rPr>
          <w:b/>
          <w:u w:val="single"/>
          <w:bdr w:val="single" w:sz="4" w:space="0" w:color="auto" w:frame="1"/>
        </w:rPr>
        <w:t>seeking political power</w:t>
      </w:r>
      <w:r w:rsidRPr="00234941">
        <w:rPr>
          <w:b/>
          <w:u w:val="single"/>
        </w:rPr>
        <w:t>.</w:t>
      </w:r>
      <w:r w:rsidRPr="00234941">
        <w:rPr>
          <w:u w:val="single"/>
        </w:rPr>
        <w:t xml:space="preserve"> Its strongholds are the areas that </w:t>
      </w:r>
      <w:r w:rsidRPr="00234941">
        <w:rPr>
          <w:u w:val="single"/>
          <w:bdr w:val="single" w:sz="4" w:space="0" w:color="auto" w:frame="1"/>
        </w:rPr>
        <w:t>grow 90 percent</w:t>
      </w:r>
      <w:r w:rsidRPr="00234941">
        <w:rPr>
          <w:u w:val="single"/>
        </w:rPr>
        <w:t xml:space="preserve"> of the country’s cocaine.</w:t>
      </w:r>
      <w:r w:rsidRPr="00234941">
        <w:rPr>
          <w:sz w:val="16"/>
        </w:rPr>
        <w:t>”10</w:t>
      </w:r>
    </w:p>
    <w:p w:rsidR="003D24AD" w:rsidRPr="00234941" w:rsidRDefault="003D24AD" w:rsidP="003D24AD">
      <w:pPr>
        <w:rPr>
          <w:b/>
        </w:rPr>
      </w:pPr>
    </w:p>
    <w:p w:rsidR="003D24AD" w:rsidRPr="00234941" w:rsidRDefault="003D24AD" w:rsidP="003D24AD">
      <w:pPr>
        <w:rPr>
          <w:b/>
        </w:rPr>
      </w:pPr>
      <w:r w:rsidRPr="00234941">
        <w:rPr>
          <w:b/>
        </w:rPr>
        <w:t xml:space="preserve">Drug trade fuels a </w:t>
      </w:r>
      <w:r w:rsidRPr="00234941">
        <w:rPr>
          <w:b/>
          <w:u w:val="single"/>
        </w:rPr>
        <w:t>Colombian civil war</w:t>
      </w:r>
    </w:p>
    <w:p w:rsidR="003D24AD" w:rsidRPr="00234941" w:rsidRDefault="003D24AD" w:rsidP="003D24AD">
      <w:r w:rsidRPr="00234941">
        <w:rPr>
          <w:b/>
        </w:rPr>
        <w:t>Chalk, 11</w:t>
      </w:r>
      <w:r w:rsidRPr="00234941">
        <w:t xml:space="preserve"> (Peter, Senior Political Scientist at RAND Corporation, Ph.D. in political science, University of British Columbia, M.A. in political studies and international relations, University of Aberdeen, “The Latin American Drug Trade  Scope, Dimensions, Impact, and Response,” RAND Project Air Force, http://www.rand.org/content/dam/rand/pubs/monographs/2011/RAND_MG1076.pdf, Tashma)</w:t>
      </w:r>
    </w:p>
    <w:p w:rsidR="003D24AD" w:rsidRPr="00234941" w:rsidRDefault="003D24AD" w:rsidP="003D24AD">
      <w:pPr>
        <w:rPr>
          <w:sz w:val="16"/>
        </w:rPr>
      </w:pPr>
      <w:r w:rsidRPr="00234941">
        <w:rPr>
          <w:sz w:val="16"/>
        </w:rPr>
        <w:t>South America and Central America</w:t>
      </w:r>
    </w:p>
    <w:p w:rsidR="003D24AD" w:rsidRPr="00234941" w:rsidRDefault="003D24AD" w:rsidP="003D24AD">
      <w:pPr>
        <w:rPr>
          <w:sz w:val="16"/>
        </w:rPr>
      </w:pPr>
      <w:r w:rsidRPr="00234941">
        <w:rPr>
          <w:u w:val="single"/>
        </w:rPr>
        <w:t xml:space="preserve">The Latin American drug trade has had a </w:t>
      </w:r>
      <w:r w:rsidRPr="00234941">
        <w:rPr>
          <w:u w:val="single"/>
          <w:bdr w:val="single" w:sz="4" w:space="0" w:color="auto" w:frame="1"/>
        </w:rPr>
        <w:t>pervasive</w:t>
      </w:r>
      <w:r w:rsidRPr="00234941">
        <w:rPr>
          <w:sz w:val="16"/>
        </w:rPr>
        <w:t xml:space="preserve"> and insidious </w:t>
      </w:r>
      <w:r w:rsidRPr="00234941">
        <w:rPr>
          <w:u w:val="single"/>
          <w:bdr w:val="single" w:sz="4" w:space="0" w:color="auto" w:frame="1"/>
        </w:rPr>
        <w:t>impact</w:t>
      </w:r>
      <w:r w:rsidRPr="00234941">
        <w:rPr>
          <w:u w:val="single"/>
        </w:rPr>
        <w:t xml:space="preserve"> that has affected a wide spectrum of</w:t>
      </w:r>
      <w:r w:rsidRPr="00234941">
        <w:rPr>
          <w:sz w:val="16"/>
        </w:rPr>
        <w:t xml:space="preserve"> national, regional, and even </w:t>
      </w:r>
      <w:r w:rsidRPr="00234941">
        <w:rPr>
          <w:u w:val="single"/>
        </w:rPr>
        <w:t xml:space="preserve">international security interests. In Colombia, revenue from the production and trafficking of heroin and cocaine has provided FARC </w:t>
      </w:r>
      <w:r w:rsidRPr="00234941">
        <w:rPr>
          <w:b/>
          <w:u w:val="single"/>
        </w:rPr>
        <w:t xml:space="preserve">with sufficient operational capital to </w:t>
      </w:r>
      <w:r w:rsidRPr="00234941">
        <w:rPr>
          <w:b/>
          <w:u w:val="single"/>
          <w:bdr w:val="single" w:sz="4" w:space="0" w:color="auto" w:frame="1"/>
        </w:rPr>
        <w:t>maintain an active war footing</w:t>
      </w:r>
      <w:r w:rsidRPr="00234941">
        <w:rPr>
          <w:b/>
          <w:u w:val="single"/>
        </w:rPr>
        <w:t xml:space="preserve"> in its</w:t>
      </w:r>
      <w:r w:rsidRPr="00234941">
        <w:rPr>
          <w:sz w:val="16"/>
        </w:rPr>
        <w:t xml:space="preserve"> ongoing </w:t>
      </w:r>
      <w:r w:rsidRPr="00234941">
        <w:rPr>
          <w:b/>
          <w:u w:val="single"/>
        </w:rPr>
        <w:t>conflict against Bogotá.</w:t>
      </w:r>
      <w:r w:rsidRPr="00234941">
        <w:rPr>
          <w:sz w:val="16"/>
        </w:rPr>
        <w:t xml:space="preserve"> Although the organization does not pose a strategic threat to the central government, </w:t>
      </w:r>
      <w:r w:rsidRPr="00234941">
        <w:rPr>
          <w:u w:val="single"/>
        </w:rPr>
        <w:t xml:space="preserve">its activities have </w:t>
      </w:r>
      <w:r w:rsidRPr="00234941">
        <w:rPr>
          <w:u w:val="single"/>
          <w:bdr w:val="single" w:sz="4" w:space="0" w:color="auto" w:frame="1"/>
        </w:rPr>
        <w:t>undermined popular confidence</w:t>
      </w:r>
      <w:r w:rsidRPr="00234941">
        <w:rPr>
          <w:u w:val="single"/>
        </w:rPr>
        <w:t xml:space="preserve"> in the administration’s ability to project a concerted territorial presence, guarantee public security, and maintain a</w:t>
      </w:r>
      <w:r w:rsidRPr="00234941">
        <w:rPr>
          <w:sz w:val="16"/>
        </w:rPr>
        <w:t xml:space="preserve"> (legitimate) </w:t>
      </w:r>
      <w:r w:rsidRPr="00234941">
        <w:rPr>
          <w:u w:val="single"/>
        </w:rPr>
        <w:t>monopoly of violence—all key components of sovereign statehood.</w:t>
      </w:r>
      <w:r w:rsidRPr="00234941">
        <w:rPr>
          <w:sz w:val="16"/>
        </w:rPr>
        <w:t xml:space="preserve"> There is little question that, </w:t>
      </w:r>
      <w:r w:rsidRPr="00234941">
        <w:rPr>
          <w:u w:val="single"/>
        </w:rPr>
        <w:t>without access to</w:t>
      </w:r>
      <w:r w:rsidRPr="00234941">
        <w:rPr>
          <w:sz w:val="16"/>
        </w:rPr>
        <w:t xml:space="preserve"> the enormous profits availed by the </w:t>
      </w:r>
      <w:r w:rsidRPr="00234941">
        <w:rPr>
          <w:u w:val="single"/>
        </w:rPr>
        <w:t>drug trade, FARC’s ability to “achieve” these debilitating effects would</w:t>
      </w:r>
      <w:r w:rsidRPr="00234941">
        <w:rPr>
          <w:sz w:val="16"/>
        </w:rPr>
        <w:t xml:space="preserve"> have </w:t>
      </w:r>
      <w:r w:rsidRPr="00234941">
        <w:rPr>
          <w:u w:val="single"/>
        </w:rPr>
        <w:t>be</w:t>
      </w:r>
      <w:r w:rsidRPr="00234941">
        <w:rPr>
          <w:sz w:val="16"/>
        </w:rPr>
        <w:t xml:space="preserve">en </w:t>
      </w:r>
      <w:r w:rsidRPr="00234941">
        <w:rPr>
          <w:u w:val="single"/>
          <w:bdr w:val="single" w:sz="4" w:space="0" w:color="auto" w:frame="1"/>
        </w:rPr>
        <w:t>greatly curtailed</w:t>
      </w:r>
      <w:r w:rsidRPr="00234941">
        <w:rPr>
          <w:u w:val="single"/>
        </w:rPr>
        <w:t>.</w:t>
      </w:r>
      <w:r w:rsidRPr="00234941">
        <w:rPr>
          <w:sz w:val="16"/>
        </w:rPr>
        <w:t>1</w:t>
      </w:r>
    </w:p>
    <w:p w:rsidR="003D24AD" w:rsidRPr="00234941" w:rsidRDefault="003D24AD" w:rsidP="003D24AD">
      <w:pPr>
        <w:rPr>
          <w:sz w:val="16"/>
        </w:rPr>
      </w:pPr>
      <w:r w:rsidRPr="00234941">
        <w:rPr>
          <w:u w:val="single"/>
        </w:rPr>
        <w:t xml:space="preserve">Compounding the situation in Colombia are the activities of reemerging </w:t>
      </w:r>
      <w:r w:rsidRPr="00234941">
        <w:rPr>
          <w:u w:val="single"/>
          <w:bdr w:val="single" w:sz="4" w:space="0" w:color="auto" w:frame="1"/>
        </w:rPr>
        <w:t>paramilitary gangs</w:t>
      </w:r>
      <w:r w:rsidRPr="00234941">
        <w:rPr>
          <w:u w:val="single"/>
        </w:rPr>
        <w:t>.</w:t>
      </w:r>
      <w:r w:rsidRPr="00234941">
        <w:rPr>
          <w:sz w:val="16"/>
        </w:rPr>
        <w:t xml:space="preserve"> In particular, </w:t>
      </w:r>
      <w:r w:rsidRPr="00234941">
        <w:rPr>
          <w:u w:val="single"/>
        </w:rPr>
        <w:t>fighting and competition</w:t>
      </w:r>
      <w:r w:rsidRPr="00234941">
        <w:rPr>
          <w:sz w:val="16"/>
        </w:rPr>
        <w:t xml:space="preserve"> between these groups </w:t>
      </w:r>
      <w:r w:rsidRPr="00234941">
        <w:rPr>
          <w:u w:val="single"/>
        </w:rPr>
        <w:t xml:space="preserve">has contributed to an increasingly serious </w:t>
      </w:r>
      <w:r w:rsidRPr="00234941">
        <w:rPr>
          <w:u w:val="single"/>
          <w:bdr w:val="single" w:sz="4" w:space="0" w:color="auto" w:frame="1"/>
        </w:rPr>
        <w:t>humanitarian crisis</w:t>
      </w:r>
      <w:r w:rsidRPr="00234941">
        <w:rPr>
          <w:u w:val="single"/>
        </w:rPr>
        <w:t>.</w:t>
      </w:r>
      <w:r w:rsidRPr="00234941">
        <w:rPr>
          <w:sz w:val="16"/>
        </w:rPr>
        <w:t xml:space="preserve"> According to the United Nations High Commissioner for Refugees (UNHCR), 27,000 internal refugees were registered in the state during 2008, more than double the figure for 2007.2 These numbers make up a major proportion of the overall national displacement picture, which currently remains among the world’s worst.3</w:t>
      </w:r>
    </w:p>
    <w:p w:rsidR="003D24AD" w:rsidRPr="00234941" w:rsidRDefault="003D24AD" w:rsidP="003D24AD"/>
    <w:p w:rsidR="000E2351" w:rsidRDefault="000E2351" w:rsidP="003D24AD">
      <w:pPr>
        <w:pStyle w:val="Heading2"/>
        <w:rPr>
          <w:b w:val="0"/>
          <w:bCs w:val="0"/>
        </w:rPr>
      </w:pPr>
      <w:r>
        <w:rPr>
          <w:b w:val="0"/>
          <w:bCs w:val="0"/>
        </w:rPr>
        <w:lastRenderedPageBreak/>
        <w:t>Cuba Relations</w:t>
      </w:r>
    </w:p>
    <w:p w:rsidR="000E2351" w:rsidRPr="000E2351" w:rsidRDefault="000E2351" w:rsidP="000E2351">
      <w:pPr>
        <w:rPr>
          <w:b/>
        </w:rPr>
      </w:pPr>
      <w:r w:rsidRPr="000E2351">
        <w:rPr>
          <w:b/>
        </w:rPr>
        <w:t>Stemming drug trafficking solves relations</w:t>
      </w:r>
    </w:p>
    <w:p w:rsidR="000E2351" w:rsidRPr="008D0009" w:rsidRDefault="000E2351" w:rsidP="000E2351">
      <w:r w:rsidRPr="008D0009">
        <w:rPr>
          <w:b/>
        </w:rPr>
        <w:t>Lee, 09</w:t>
      </w:r>
      <w:r w:rsidRPr="008D0009">
        <w:t xml:space="preserve"> (Renssaler, fellow at the Foreign Policy Research Institute, Testimony before the House of Representatives, Committee on Oversight and Government Reform, Subcommittee of National Security and Foreign Affairs, “Cuba, Drugs, and U.S.-Cuban Relations”, </w:t>
      </w:r>
      <w:r>
        <w:t xml:space="preserve">4/29/2009, </w:t>
      </w:r>
      <w:hyperlink r:id="rId23" w:history="1">
        <w:r w:rsidRPr="0009382F">
          <w:rPr>
            <w:rStyle w:val="Hyperlink"/>
          </w:rPr>
          <w:t>https://www.fpri.org/docs/alt/testimony.20090429.lee_.cubadrugs.pdf</w:t>
        </w:r>
      </w:hyperlink>
      <w:r>
        <w:t>, JKahn)</w:t>
      </w:r>
    </w:p>
    <w:p w:rsidR="000E2351" w:rsidRDefault="000E2351" w:rsidP="000E2351">
      <w:pPr>
        <w:rPr>
          <w:sz w:val="16"/>
        </w:rPr>
      </w:pPr>
      <w:r w:rsidRPr="008D0009">
        <w:rPr>
          <w:rStyle w:val="StyleBoldUnderline"/>
        </w:rPr>
        <w:t>This is the story of a Caribbean state that at one time was deeply</w:t>
      </w:r>
      <w:r w:rsidRPr="00BA5B55">
        <w:rPr>
          <w:sz w:val="16"/>
        </w:rPr>
        <w:t xml:space="preserve"> (if selectively) </w:t>
      </w:r>
      <w:r w:rsidRPr="008D0009">
        <w:rPr>
          <w:rStyle w:val="StyleBoldUnderline"/>
          <w:bdr w:val="single" w:sz="4" w:space="0" w:color="auto"/>
        </w:rPr>
        <w:t>involved in the international drug trade</w:t>
      </w:r>
      <w:r w:rsidRPr="00BA5B55">
        <w:rPr>
          <w:sz w:val="16"/>
        </w:rPr>
        <w:t xml:space="preserve">, becoming </w:t>
      </w:r>
      <w:r w:rsidRPr="008D0009">
        <w:rPr>
          <w:rStyle w:val="StyleBoldUnderline"/>
        </w:rPr>
        <w:t xml:space="preserve">now a state for which suppressing the drug traffic seems to be a foremost national priority. This apparent transformation </w:t>
      </w:r>
      <w:r w:rsidRPr="00BA5B55">
        <w:rPr>
          <w:sz w:val="16"/>
        </w:rPr>
        <w:t xml:space="preserve">and accompanying tectonic shifts </w:t>
      </w:r>
      <w:r w:rsidRPr="008D0009">
        <w:rPr>
          <w:rStyle w:val="StyleBoldUnderline"/>
        </w:rPr>
        <w:t>in the international security environment, have</w:t>
      </w:r>
      <w:r w:rsidRPr="00BA5B55">
        <w:rPr>
          <w:sz w:val="16"/>
        </w:rPr>
        <w:t xml:space="preserve"> some </w:t>
      </w:r>
      <w:r w:rsidRPr="008D0009">
        <w:rPr>
          <w:rStyle w:val="StyleBoldUnderline"/>
          <w:bdr w:val="single" w:sz="4" w:space="0" w:color="auto"/>
        </w:rPr>
        <w:t>important implications for U.S.-Cuban relations</w:t>
      </w:r>
      <w:r w:rsidRPr="00BA5B55">
        <w:rPr>
          <w:sz w:val="16"/>
        </w:rPr>
        <w:t xml:space="preserve"> </w:t>
      </w:r>
      <w:r w:rsidRPr="00BA5B55">
        <w:rPr>
          <w:rStyle w:val="StyleBoldUnderline"/>
        </w:rPr>
        <w:t xml:space="preserve">The United States and Cuba have a strong </w:t>
      </w:r>
      <w:r w:rsidRPr="00BA5B55">
        <w:rPr>
          <w:rStyle w:val="StyleBoldUnderline"/>
          <w:bdr w:val="single" w:sz="4" w:space="0" w:color="auto"/>
        </w:rPr>
        <w:t>mutual interest</w:t>
      </w:r>
      <w:r w:rsidRPr="00BA5B55">
        <w:rPr>
          <w:rStyle w:val="StyleBoldUnderline"/>
        </w:rPr>
        <w:t xml:space="preserve"> in closing off trafficking routes</w:t>
      </w:r>
      <w:r w:rsidRPr="00BA5B55">
        <w:rPr>
          <w:sz w:val="16"/>
        </w:rPr>
        <w:t xml:space="preserve"> in the western Caribbean and in preventing attempts by Mexican and South American cocaine mafias to set up shop in Cuba proper. </w:t>
      </w:r>
    </w:p>
    <w:p w:rsidR="000E2351" w:rsidRDefault="000E2351" w:rsidP="000E2351">
      <w:pPr>
        <w:rPr>
          <w:sz w:val="16"/>
        </w:rPr>
      </w:pPr>
    </w:p>
    <w:p w:rsidR="00C1782C" w:rsidRPr="00801720" w:rsidRDefault="00C1782C" w:rsidP="000E2351">
      <w:pPr>
        <w:rPr>
          <w:sz w:val="16"/>
        </w:rPr>
      </w:pPr>
    </w:p>
    <w:p w:rsidR="000E2351" w:rsidRPr="000E2351" w:rsidRDefault="000E2351" w:rsidP="000E2351"/>
    <w:p w:rsidR="003D24AD" w:rsidRPr="00234941" w:rsidRDefault="003D24AD" w:rsidP="003D24AD">
      <w:pPr>
        <w:pStyle w:val="Heading2"/>
      </w:pPr>
      <w:r w:rsidRPr="00234941">
        <w:rPr>
          <w:b w:val="0"/>
          <w:bCs w:val="0"/>
        </w:rPr>
        <w:lastRenderedPageBreak/>
        <w:t>Drugs Kill People</w:t>
      </w:r>
    </w:p>
    <w:p w:rsidR="003D24AD" w:rsidRPr="00234941" w:rsidRDefault="003D24AD" w:rsidP="003D24AD"/>
    <w:p w:rsidR="003D24AD" w:rsidRPr="0083546F" w:rsidRDefault="003D24AD" w:rsidP="0083546F">
      <w:pPr>
        <w:rPr>
          <w:b/>
        </w:rPr>
      </w:pPr>
      <w:r w:rsidRPr="0083546F">
        <w:rPr>
          <w:b/>
        </w:rPr>
        <w:t>Illegal drug use kills tens of thousands in the US per year and it’s on the rise</w:t>
      </w:r>
    </w:p>
    <w:p w:rsidR="003D24AD" w:rsidRPr="0083546F" w:rsidRDefault="003D24AD" w:rsidP="003D24AD">
      <w:pPr>
        <w:rPr>
          <w:rStyle w:val="StyleStyleBold12pt"/>
          <w:b w:val="0"/>
        </w:rPr>
      </w:pPr>
      <w:r w:rsidRPr="0083546F">
        <w:rPr>
          <w:b/>
        </w:rPr>
        <w:t>Muhuri &amp; Gfroerer, 11</w:t>
      </w:r>
      <w:r w:rsidRPr="0083546F">
        <w:t xml:space="preserve"> – PhD and BA, Division of Population Surveys, Center for Behavioral Health Statistics and Quality, Substance Abuse &amp; Mental Health Services Administration </w:t>
      </w:r>
      <w:r w:rsidRPr="0083546F">
        <w:rPr>
          <w:rStyle w:val="StyleStyleBold12pt"/>
          <w:b w:val="0"/>
        </w:rPr>
        <w:t>(Pradip K. &amp; Joseph C., “Mortality associated with illegal drug use among adults in the United States,” The American Journal of Drug and Alcohol Abuse, Vol. 37 No. 3, pg. 155-164, May 2011, Informa Healthcare)//BI</w:t>
      </w:r>
    </w:p>
    <w:p w:rsidR="003D24AD" w:rsidRPr="00234941" w:rsidRDefault="003D24AD" w:rsidP="003D24AD">
      <w:r w:rsidRPr="00234941">
        <w:rPr>
          <w:rStyle w:val="StyleBoldUnderline"/>
        </w:rPr>
        <w:t>Illegal drug use can produce numerous adverse health effects. These include unintentional death by drug poisoning, injury, and suicide</w:t>
      </w:r>
      <w:r w:rsidRPr="00234941">
        <w:rPr>
          <w:sz w:val="16"/>
        </w:rPr>
        <w:t xml:space="preserve">; infectious diseases (e.g., vital hepatitis B &amp; C and human immunodeﬁciency virus (HIV)) from injecting drugs; cardiovascular disease due to cocaine use, mental and behavioral disorders due to use of psychoactive substances; pregnancy complications, low birth weight, and short gestation due to maternal use of drugs (1,2). Globally, illegal drug use accounts for .8% of the burden in disability-adjusted life years and .4% in mortality (2). The use of amphetamines, cocaine, and opioids has been shown to cause premature mortality in many countries and regions (3–7). Meta-analysis of published results has revealed that </w:t>
      </w:r>
      <w:r w:rsidRPr="00234941">
        <w:rPr>
          <w:rStyle w:val="StyleBoldUnderline"/>
        </w:rPr>
        <w:t>illegal drug use is one of the seven modiﬁable behavioral risk factors contributing to mortality in the United States</w:t>
      </w:r>
      <w:r w:rsidRPr="00234941">
        <w:rPr>
          <w:sz w:val="16"/>
        </w:rPr>
        <w:t xml:space="preserve"> (8,9). Approximately </w:t>
      </w:r>
      <w:r w:rsidRPr="00234941">
        <w:rPr>
          <w:rStyle w:val="StyleBoldUnderline"/>
        </w:rPr>
        <w:t>95% of all unintentional poisoning deaths that occur annually in the United States are attributed to drugs</w:t>
      </w:r>
      <w:r w:rsidRPr="00234941">
        <w:rPr>
          <w:sz w:val="16"/>
        </w:rPr>
        <w:t xml:space="preserve"> (10). Analyses of the data from the National Vital Statistics System have shown that </w:t>
      </w:r>
      <w:r w:rsidRPr="00234941">
        <w:rPr>
          <w:rStyle w:val="StyleBoldUnderline"/>
        </w:rPr>
        <w:t>unintentional drug-poisoning or overdose death rates have increased steadily</w:t>
      </w:r>
      <w:r w:rsidRPr="00234941">
        <w:rPr>
          <w:sz w:val="16"/>
        </w:rPr>
        <w:t xml:space="preserve"> since 1970. </w:t>
      </w:r>
      <w:r w:rsidRPr="00234941">
        <w:rPr>
          <w:rStyle w:val="StyleBoldUnderline"/>
        </w:rPr>
        <w:t>In 2007, 27,658 overdose deaths occurred in the United States</w:t>
      </w:r>
      <w:r w:rsidRPr="00234941">
        <w:rPr>
          <w:sz w:val="16"/>
        </w:rPr>
        <w:t xml:space="preserve">, and the age-adjusted rate of drug overdose death was 9.2 per 100,000; the </w:t>
      </w:r>
      <w:r w:rsidRPr="00234941">
        <w:rPr>
          <w:rStyle w:val="StyleBoldUnderline"/>
        </w:rPr>
        <w:t>major drug categories involved in these deaths were cocaine, heroin, and opioid pain medication</w:t>
      </w:r>
      <w:r w:rsidRPr="00234941">
        <w:rPr>
          <w:sz w:val="16"/>
        </w:rPr>
        <w:t xml:space="preserve"> (such as oxycodone, hydrocodone, and methadone) (11). Although </w:t>
      </w:r>
      <w:r w:rsidRPr="00234941">
        <w:rPr>
          <w:rStyle w:val="StyleBoldUnderline"/>
        </w:rPr>
        <w:t>overdoses are the major cause of drug-related mortality</w:t>
      </w:r>
      <w:r w:rsidRPr="00234941">
        <w:rPr>
          <w:sz w:val="16"/>
        </w:rPr>
        <w:t xml:space="preserve">, certain types of drugs including opioids are involved in large and increasing numbers of deaths (12). In recent years, </w:t>
      </w:r>
      <w:r w:rsidRPr="00234941">
        <w:rPr>
          <w:rStyle w:val="StyleBoldUnderline"/>
        </w:rPr>
        <w:t>poisoning deaths</w:t>
      </w:r>
      <w:r w:rsidRPr="00234941">
        <w:rPr>
          <w:sz w:val="16"/>
        </w:rPr>
        <w:t xml:space="preserve"> involving opioid analgesics </w:t>
      </w:r>
      <w:r w:rsidRPr="00234941">
        <w:rPr>
          <w:rStyle w:val="StyleBoldUnderline"/>
        </w:rPr>
        <w:t>increased considerably</w:t>
      </w:r>
      <w:r w:rsidRPr="00234941">
        <w:rPr>
          <w:sz w:val="16"/>
        </w:rPr>
        <w:t xml:space="preserve">, but deaths involving methadone increased more rapidly than those relating to other opioid analgesics, cocaine, or heroin (13). Overall, opioid analgesics accounted for much of the increase in the number of drug-poisoning deaths, surpassing heroin as well as cocaine in their involvement in those deaths (11,14). Analysis of the data from the Drug Abuse Warning Network has suggested similar patterns (15). Some of these studies have referred to the possibility of medical examiners’ increased search for opioids in poisoning deaths resulting from publicity concerning fatal poisonings involving prescription medication and their improvements in toxicological test procedures for opioids (13–15). However, such reporting artefacts are considered unlikely explanations for recent increases in poisoning deaths in the United States, particularly those involving synthetic opioids (14). </w:t>
      </w:r>
      <w:r w:rsidRPr="00234941">
        <w:rPr>
          <w:rStyle w:val="StyleBoldUnderline"/>
        </w:rPr>
        <w:t>One study has reported a positive correlation between drug-poisoning mortality and overall availability</w:t>
      </w:r>
      <w:r w:rsidRPr="00234941">
        <w:rPr>
          <w:sz w:val="16"/>
        </w:rPr>
        <w:t xml:space="preserve"> of opioid analgesics, particularly the sales of oxycodone and methadone, among states in the United States in 2002 (16). However, population-based epidemiological studies examining mortality in relation to illegal drug use have been rare.</w:t>
      </w:r>
    </w:p>
    <w:p w:rsidR="003D24AD" w:rsidRPr="00234941" w:rsidRDefault="003D24AD" w:rsidP="003D24AD">
      <w:pPr>
        <w:rPr>
          <w:sz w:val="16"/>
        </w:rPr>
      </w:pPr>
    </w:p>
    <w:p w:rsidR="003D24AD" w:rsidRPr="00234941" w:rsidRDefault="003D24AD" w:rsidP="003D24AD">
      <w:pPr>
        <w:rPr>
          <w:b/>
          <w:u w:val="single"/>
        </w:rPr>
      </w:pPr>
      <w:r w:rsidRPr="00234941">
        <w:rPr>
          <w:b/>
        </w:rPr>
        <w:t xml:space="preserve">Drug usage stemming from drug trade is a </w:t>
      </w:r>
      <w:r w:rsidRPr="00234941">
        <w:rPr>
          <w:b/>
          <w:u w:val="single"/>
        </w:rPr>
        <w:t>systemic killer</w:t>
      </w:r>
      <w:r w:rsidRPr="00234941">
        <w:rPr>
          <w:b/>
        </w:rPr>
        <w:t xml:space="preserve"> – cocaine alone </w:t>
      </w:r>
      <w:r w:rsidRPr="00234941">
        <w:rPr>
          <w:b/>
          <w:u w:val="single"/>
        </w:rPr>
        <w:t>kills tens of thousands per year</w:t>
      </w:r>
    </w:p>
    <w:p w:rsidR="003D24AD" w:rsidRPr="00234941" w:rsidRDefault="003D24AD" w:rsidP="003D24AD">
      <w:r w:rsidRPr="00234941">
        <w:rPr>
          <w:b/>
        </w:rPr>
        <w:t>UNODC, 10</w:t>
      </w:r>
      <w:r w:rsidRPr="00234941">
        <w:t xml:space="preserve"> (United Nations Office on Drugs and Crime, “The global cocaine market,” World Drug Report 2010, https://www.unodc.org/documents/wdr/WDR_2010/1.3_The_globa_cocaine_market.pdf, Tashma)</w:t>
      </w:r>
    </w:p>
    <w:p w:rsidR="003D24AD" w:rsidRPr="00234941" w:rsidRDefault="003D24AD" w:rsidP="003D24AD">
      <w:pPr>
        <w:rPr>
          <w:sz w:val="16"/>
          <w:szCs w:val="16"/>
        </w:rPr>
      </w:pPr>
      <w:r w:rsidRPr="00234941">
        <w:rPr>
          <w:sz w:val="16"/>
          <w:szCs w:val="16"/>
        </w:rPr>
        <w:t>Global impact</w:t>
      </w:r>
    </w:p>
    <w:p w:rsidR="003D24AD" w:rsidRPr="00234941" w:rsidRDefault="003D24AD" w:rsidP="003D24AD">
      <w:pPr>
        <w:rPr>
          <w:sz w:val="16"/>
        </w:rPr>
      </w:pPr>
      <w:r w:rsidRPr="00234941">
        <w:rPr>
          <w:b/>
          <w:u w:val="single"/>
        </w:rPr>
        <w:t>The use of cocaine constitutes</w:t>
      </w:r>
      <w:r w:rsidRPr="00234941">
        <w:rPr>
          <w:sz w:val="16"/>
        </w:rPr>
        <w:t xml:space="preserve">, first of all, </w:t>
      </w:r>
      <w:r w:rsidRPr="00234941">
        <w:rPr>
          <w:b/>
          <w:u w:val="single"/>
        </w:rPr>
        <w:t xml:space="preserve">a </w:t>
      </w:r>
      <w:r w:rsidRPr="00234941">
        <w:rPr>
          <w:b/>
          <w:u w:val="single"/>
          <w:bdr w:val="single" w:sz="4" w:space="0" w:color="auto" w:frame="1"/>
        </w:rPr>
        <w:t>major health problem</w:t>
      </w:r>
      <w:r w:rsidRPr="00234941">
        <w:rPr>
          <w:b/>
          <w:u w:val="single"/>
        </w:rPr>
        <w:t>.</w:t>
      </w:r>
      <w:r w:rsidRPr="00234941">
        <w:rPr>
          <w:u w:val="single"/>
        </w:rPr>
        <w:t xml:space="preserve"> Cocaine use results in </w:t>
      </w:r>
      <w:r w:rsidRPr="00234941">
        <w:rPr>
          <w:u w:val="single"/>
          <w:bdr w:val="single" w:sz="4" w:space="0" w:color="auto" w:frame="1"/>
        </w:rPr>
        <w:t>tens of thousands of deaths</w:t>
      </w:r>
      <w:r w:rsidRPr="00234941">
        <w:rPr>
          <w:u w:val="single"/>
        </w:rPr>
        <w:t xml:space="preserve"> each year worldwide.</w:t>
      </w:r>
      <w:r w:rsidRPr="00234941">
        <w:rPr>
          <w:sz w:val="16"/>
        </w:rPr>
        <w:t xml:space="preserve"> After the opiates, </w:t>
      </w:r>
      <w:r w:rsidRPr="00234941">
        <w:rPr>
          <w:u w:val="single"/>
        </w:rPr>
        <w:t xml:space="preserve">cocaine is the </w:t>
      </w:r>
      <w:r w:rsidRPr="00234941">
        <w:rPr>
          <w:u w:val="single"/>
          <w:bdr w:val="single" w:sz="4" w:space="0" w:color="auto" w:frame="1"/>
        </w:rPr>
        <w:t>most problematic drug</w:t>
      </w:r>
      <w:r w:rsidRPr="00234941">
        <w:rPr>
          <w:u w:val="single"/>
        </w:rPr>
        <w:t xml:space="preserve"> globally, and it is indisputably the main problem drug in the Americas.</w:t>
      </w:r>
      <w:r w:rsidRPr="00234941">
        <w:rPr>
          <w:sz w:val="16"/>
        </w:rPr>
        <w:t xml:space="preserve"> Out of the </w:t>
      </w:r>
      <w:r w:rsidRPr="00234941">
        <w:rPr>
          <w:u w:val="single"/>
        </w:rPr>
        <w:t>5.3 million people</w:t>
      </w:r>
      <w:r w:rsidRPr="00234941">
        <w:rPr>
          <w:sz w:val="16"/>
        </w:rPr>
        <w:t xml:space="preserve"> who </w:t>
      </w:r>
      <w:r w:rsidRPr="00234941">
        <w:rPr>
          <w:u w:val="single"/>
        </w:rPr>
        <w:t>used cocaine at least once in the U</w:t>
      </w:r>
      <w:r w:rsidRPr="00234941">
        <w:rPr>
          <w:sz w:val="16"/>
        </w:rPr>
        <w:t xml:space="preserve">nited </w:t>
      </w:r>
      <w:r w:rsidRPr="00234941">
        <w:rPr>
          <w:u w:val="single"/>
        </w:rPr>
        <w:t>S</w:t>
      </w:r>
      <w:r w:rsidRPr="00234941">
        <w:rPr>
          <w:sz w:val="16"/>
        </w:rPr>
        <w:t xml:space="preserve">tates </w:t>
      </w:r>
      <w:r w:rsidRPr="00234941">
        <w:rPr>
          <w:u w:val="single"/>
        </w:rPr>
        <w:t>during 2008</w:t>
      </w:r>
      <w:r w:rsidRPr="00234941">
        <w:rPr>
          <w:sz w:val="16"/>
        </w:rPr>
        <w:t xml:space="preserve">, 1.9 million also used cocaine in the previous month, of which almost 1 million were found to have been dependent on cocaine.10 In other words, </w:t>
      </w:r>
      <w:r w:rsidRPr="00234941">
        <w:rPr>
          <w:u w:val="single"/>
        </w:rPr>
        <w:t xml:space="preserve">out of the people who used cocaine in the previous year at least once, 18% were </w:t>
      </w:r>
      <w:r w:rsidRPr="00234941">
        <w:rPr>
          <w:u w:val="single"/>
          <w:bdr w:val="single" w:sz="4" w:space="0" w:color="auto" w:frame="1"/>
        </w:rPr>
        <w:t>dependent on it</w:t>
      </w:r>
      <w:r w:rsidRPr="00234941">
        <w:rPr>
          <w:u w:val="single"/>
        </w:rPr>
        <w:t>.</w:t>
      </w:r>
      <w:r w:rsidRPr="00234941">
        <w:rPr>
          <w:sz w:val="16"/>
        </w:rPr>
        <w:t xml:space="preserve"> </w:t>
      </w:r>
      <w:r w:rsidRPr="00234941">
        <w:rPr>
          <w:u w:val="single"/>
        </w:rPr>
        <w:t>This is a higher proportion than for any other drug except heroin.</w:t>
      </w:r>
      <w:r w:rsidRPr="00234941">
        <w:rPr>
          <w:sz w:val="16"/>
        </w:rPr>
        <w:t xml:space="preserve"> Figures for the year 2007 showed that out of 1,000 people who used crack cocaine in the previous 12 months, 116 entered treatment for substance abuse, a slightly higher proportion than for methamphetamine (102) and a significantly higher proportion than for drug use in general (30) or for the use of alcohol (6).13</w:t>
      </w:r>
    </w:p>
    <w:p w:rsidR="003D24AD" w:rsidRPr="00234941" w:rsidRDefault="003D24AD" w:rsidP="003D24AD">
      <w:pPr>
        <w:rPr>
          <w:sz w:val="16"/>
        </w:rPr>
      </w:pPr>
    </w:p>
    <w:p w:rsidR="003D24AD" w:rsidRPr="00234941" w:rsidRDefault="003D24AD" w:rsidP="003D24AD">
      <w:pPr>
        <w:rPr>
          <w:b/>
        </w:rPr>
      </w:pPr>
      <w:r w:rsidRPr="00234941">
        <w:rPr>
          <w:b/>
        </w:rPr>
        <w:t>Structural violence outweighs</w:t>
      </w:r>
    </w:p>
    <w:p w:rsidR="003D24AD" w:rsidRPr="00234941" w:rsidRDefault="003D24AD" w:rsidP="003D24AD">
      <w:r w:rsidRPr="00234941">
        <w:rPr>
          <w:b/>
        </w:rPr>
        <w:lastRenderedPageBreak/>
        <w:t>HINTJENS 2007</w:t>
      </w:r>
      <w:r w:rsidRPr="00234941">
        <w:t xml:space="preserve"> [Helen Hintjens is Lecturer in the Centre for Development Studies, University of Wales, “MDF Understanding Development Better”]</w:t>
      </w:r>
    </w:p>
    <w:p w:rsidR="003D24AD" w:rsidRPr="00234941" w:rsidRDefault="003D24AD" w:rsidP="003D24AD">
      <w:pPr>
        <w:pStyle w:val="card"/>
        <w:ind w:left="0"/>
        <w:rPr>
          <w:sz w:val="16"/>
        </w:rPr>
      </w:pPr>
      <w:r w:rsidRPr="00234941">
        <w:rPr>
          <w:sz w:val="16"/>
        </w:rPr>
        <w:t xml:space="preserve">From Johan Galtung, famous Norwegian peace ‘guru’, still alive and heads up  TRANSCEND University on-line, has been working since 1960s on showing that  violence is not OK.  His Ghandian approach is designed to convince those who advocate  violent means to restore social justice to the poor, that he as a pacifist does not turn a  blind eye to social injustices and inequality.  </w:t>
      </w:r>
      <w:r w:rsidRPr="00234941">
        <w:rPr>
          <w:u w:val="single"/>
        </w:rPr>
        <w:t>He extended</w:t>
      </w:r>
      <w:r w:rsidRPr="00234941">
        <w:rPr>
          <w:sz w:val="16"/>
        </w:rPr>
        <w:t xml:space="preserve"> therefore </w:t>
      </w:r>
      <w:r w:rsidRPr="00234941">
        <w:rPr>
          <w:u w:val="single"/>
        </w:rPr>
        <w:t>our understanding of  what is violent, coercion, force, to include</w:t>
      </w:r>
      <w:r w:rsidRPr="00234941">
        <w:rPr>
          <w:sz w:val="16"/>
        </w:rPr>
        <w:t xml:space="preserve"> the economic and social system’s </w:t>
      </w:r>
      <w:r w:rsidRPr="00234941">
        <w:rPr>
          <w:u w:val="single"/>
        </w:rPr>
        <w:t>avoidable  injustices</w:t>
      </w:r>
      <w:r w:rsidRPr="00234941">
        <w:rPr>
          <w:sz w:val="16"/>
        </w:rPr>
        <w:t xml:space="preserve">, deaths, inequalities.  Negative peace is the absence of justice, even if there is  no war.  </w:t>
      </w:r>
      <w:r w:rsidRPr="00234941">
        <w:rPr>
          <w:u w:val="single"/>
        </w:rPr>
        <w:t>Injustice causes structural violence</w:t>
      </w:r>
      <w:r w:rsidRPr="00234941">
        <w:rPr>
          <w:sz w:val="16"/>
        </w:rPr>
        <w:t xml:space="preserve"> to health, bodies, minds, damages people,  </w:t>
      </w:r>
      <w:r w:rsidRPr="00234941">
        <w:rPr>
          <w:u w:val="single"/>
        </w:rPr>
        <w:t>and must</w:t>
      </w:r>
      <w:r w:rsidRPr="00234941">
        <w:rPr>
          <w:sz w:val="16"/>
        </w:rPr>
        <w:t xml:space="preserve"> therefore </w:t>
      </w:r>
      <w:r w:rsidRPr="00234941">
        <w:rPr>
          <w:u w:val="single"/>
        </w:rPr>
        <w:t>be resisted</w:t>
      </w:r>
      <w:r w:rsidRPr="00234941">
        <w:rPr>
          <w:sz w:val="16"/>
        </w:rPr>
        <w:t xml:space="preserve"> (non-violently).   Positive peace is different from negative (unjust and hence violent) peace. Positive peace  requires actively combating (struggling peacefully against) social injustices that underpin  structural violence. Economic and social, political justice have to be part of peacebuilding.  This is the mantra of most NGOs and even some agencies (we will look later at  NGO Action Aid and DFID as examples).  </w:t>
      </w:r>
      <w:r w:rsidRPr="00234941">
        <w:rPr>
          <w:u w:val="single"/>
        </w:rPr>
        <w:t>Discrimination has to end</w:t>
      </w:r>
      <w:r w:rsidRPr="00234941">
        <w:rPr>
          <w:sz w:val="16"/>
        </w:rPr>
        <w:t>, so does the blatant  rule of money,</w:t>
      </w:r>
      <w:r w:rsidRPr="00234941">
        <w:rPr>
          <w:u w:val="single"/>
        </w:rPr>
        <w:t xml:space="preserve"> greater equality is vital wherever possible.  All of this is the opposite of  neo-liberal recipes for success, which in Holland as in Indonesia, tolerate higher and  higher levels of social inequality in the name of efficiency.   Structural violence kills far more people than warfare</w:t>
      </w:r>
      <w:r w:rsidRPr="00234941">
        <w:rPr>
          <w:sz w:val="16"/>
        </w:rPr>
        <w:t xml:space="preserve"> – for example one estimate in DRC  is that </w:t>
      </w:r>
      <w:r w:rsidRPr="00234941">
        <w:rPr>
          <w:u w:val="single"/>
        </w:rPr>
        <w:t>4 million people have been killed in war since 1998</w:t>
      </w:r>
      <w:r w:rsidRPr="00234941">
        <w:rPr>
          <w:sz w:val="16"/>
        </w:rPr>
        <w:t xml:space="preserve">, but NGOs estimate that an  additional </w:t>
      </w:r>
      <w:r w:rsidRPr="00234941">
        <w:rPr>
          <w:u w:val="single"/>
        </w:rPr>
        <w:t>6 million people have died in DRC since then, from disease, displacement and  hunger, bringing the total to an unthinkable 10 million of 90 million</w:t>
      </w:r>
      <w:r w:rsidRPr="00234941">
        <w:rPr>
          <w:sz w:val="16"/>
        </w:rPr>
        <w:t xml:space="preserve"> est. population.   “Since there exists far more wealth in the world than is necessary to address the  main economic causes of structural violence, </w:t>
      </w:r>
      <w:r w:rsidRPr="00234941">
        <w:rPr>
          <w:u w:val="single"/>
        </w:rPr>
        <w:t>the real problem is one of  priorities</w:t>
      </w:r>
      <w:r w:rsidRPr="00234941">
        <w:rPr>
          <w:sz w:val="16"/>
        </w:rPr>
        <w:t>”…p. 307  “</w:t>
      </w:r>
      <w:r w:rsidRPr="00234941">
        <w:rPr>
          <w:u w:val="single"/>
        </w:rPr>
        <w:t>Structural violence…is neither natural nor inevitable</w:t>
      </w:r>
      <w:r w:rsidRPr="00234941">
        <w:rPr>
          <w:sz w:val="16"/>
        </w:rPr>
        <w:t xml:space="preserve">”, p. 301 (Prontzos).   </w:t>
      </w:r>
    </w:p>
    <w:p w:rsidR="003D24AD" w:rsidRPr="00234941" w:rsidRDefault="003D24AD" w:rsidP="003D24AD">
      <w:pPr>
        <w:rPr>
          <w:sz w:val="16"/>
        </w:rPr>
      </w:pPr>
    </w:p>
    <w:p w:rsidR="003D24AD" w:rsidRPr="00234941" w:rsidRDefault="003D24AD" w:rsidP="003D24AD"/>
    <w:p w:rsidR="003D24AD" w:rsidRPr="00234941" w:rsidRDefault="003D24AD" w:rsidP="003D24AD"/>
    <w:p w:rsidR="003D24AD" w:rsidRPr="00234941" w:rsidRDefault="003D24AD" w:rsidP="003D24AD">
      <w:pPr>
        <w:pStyle w:val="Heading2"/>
      </w:pPr>
      <w:r w:rsidRPr="00234941">
        <w:rPr>
          <w:b w:val="0"/>
          <w:bCs w:val="0"/>
        </w:rPr>
        <w:lastRenderedPageBreak/>
        <w:t xml:space="preserve">Economy </w:t>
      </w:r>
    </w:p>
    <w:p w:rsidR="003D24AD" w:rsidRPr="00234941" w:rsidRDefault="003D24AD" w:rsidP="003D24AD"/>
    <w:p w:rsidR="003D24AD" w:rsidRPr="00234941" w:rsidRDefault="003D24AD" w:rsidP="003D24AD">
      <w:pPr>
        <w:rPr>
          <w:b/>
        </w:rPr>
      </w:pPr>
      <w:r w:rsidRPr="00234941">
        <w:rPr>
          <w:b/>
        </w:rPr>
        <w:t>Drug trade destroys the U.S. economy --- direct and indirect effects</w:t>
      </w:r>
    </w:p>
    <w:p w:rsidR="003D24AD" w:rsidRPr="00234941" w:rsidRDefault="003D24AD" w:rsidP="003D24AD">
      <w:r w:rsidRPr="00234941">
        <w:rPr>
          <w:b/>
        </w:rPr>
        <w:t>Chalk, 11</w:t>
      </w:r>
      <w:r w:rsidRPr="00234941">
        <w:t xml:space="preserve"> (Peter, Senior Political Scientist at RAND Corporation, Ph.D. in political science, University of British Columbia, M.A. in political studies and international relations, University of Aberdeen, “The Latin American Drug Trade  Scope, Dimensions, Impact, and Response,” RAND Project Air Force, http://www.rand.org/content/dam/rand/pubs/monographs/2011/RAND_MG1076.pdf, Tashma)</w:t>
      </w:r>
    </w:p>
    <w:p w:rsidR="003D24AD" w:rsidRPr="00234941" w:rsidRDefault="003D24AD" w:rsidP="003D24AD">
      <w:pPr>
        <w:rPr>
          <w:sz w:val="16"/>
        </w:rPr>
      </w:pPr>
      <w:r w:rsidRPr="00234941">
        <w:rPr>
          <w:sz w:val="16"/>
        </w:rPr>
        <w:t xml:space="preserve">The </w:t>
      </w:r>
      <w:r w:rsidRPr="00234941">
        <w:rPr>
          <w:u w:val="single"/>
        </w:rPr>
        <w:t>narcotics trade has</w:t>
      </w:r>
      <w:r w:rsidRPr="00234941">
        <w:rPr>
          <w:sz w:val="16"/>
        </w:rPr>
        <w:t xml:space="preserve"> also </w:t>
      </w:r>
      <w:r w:rsidRPr="00234941">
        <w:rPr>
          <w:b/>
          <w:u w:val="single"/>
          <w:bdr w:val="single" w:sz="4" w:space="0" w:color="auto" w:frame="1"/>
        </w:rPr>
        <w:t>significantly impeded</w:t>
      </w:r>
      <w:r w:rsidRPr="00234941">
        <w:rPr>
          <w:b/>
          <w:u w:val="single"/>
        </w:rPr>
        <w:t xml:space="preserve"> fiscal growth</w:t>
      </w:r>
      <w:r w:rsidRPr="00234941">
        <w:rPr>
          <w:sz w:val="16"/>
        </w:rPr>
        <w:t xml:space="preserve"> and stability </w:t>
      </w:r>
      <w:r w:rsidRPr="00234941">
        <w:rPr>
          <w:u w:val="single"/>
        </w:rPr>
        <w:t xml:space="preserve">by diverting scarce resources away from more-productive uses. Between 1981 and 2008, federal, state, and local governments are estimated to have spent </w:t>
      </w:r>
      <w:r w:rsidRPr="00234941">
        <w:rPr>
          <w:u w:val="single"/>
          <w:bdr w:val="single" w:sz="4" w:space="0" w:color="auto" w:frame="1"/>
        </w:rPr>
        <w:t>at least $600 billion</w:t>
      </w:r>
      <w:r w:rsidRPr="00234941">
        <w:rPr>
          <w:sz w:val="16"/>
        </w:rPr>
        <w:t xml:space="preserve"> (adjusted for inflation) </w:t>
      </w:r>
      <w:r w:rsidRPr="00234941">
        <w:rPr>
          <w:u w:val="single"/>
        </w:rPr>
        <w:t>on drug interdiction and related law enforcement efforts</w:t>
      </w:r>
      <w:r w:rsidRPr="00234941">
        <w:rPr>
          <w:sz w:val="16"/>
        </w:rPr>
        <w:t xml:space="preserve">; factoring in costs associated </w:t>
      </w:r>
      <w:r w:rsidRPr="00234941">
        <w:rPr>
          <w:u w:val="single"/>
        </w:rPr>
        <w:t>with treatment and rehabilitation, the overall total rises to around $800 billion.</w:t>
      </w:r>
      <w:r w:rsidRPr="00234941">
        <w:rPr>
          <w:sz w:val="16"/>
        </w:rPr>
        <w:t xml:space="preserve">34 </w:t>
      </w:r>
      <w:r w:rsidRPr="00234941">
        <w:rPr>
          <w:u w:val="single"/>
        </w:rPr>
        <w:t xml:space="preserve">If one were to also add in “invisible” losses brought about by </w:t>
      </w:r>
      <w:r w:rsidRPr="00234941">
        <w:rPr>
          <w:u w:val="single"/>
          <w:bdr w:val="single" w:sz="4" w:space="0" w:color="auto" w:frame="1"/>
        </w:rPr>
        <w:t>curtailed job opportunities</w:t>
      </w:r>
      <w:r w:rsidRPr="00234941">
        <w:rPr>
          <w:u w:val="single"/>
        </w:rPr>
        <w:t xml:space="preserve"> and reduced workplace productivity, the true cost would be </w:t>
      </w:r>
      <w:r w:rsidRPr="00234941">
        <w:rPr>
          <w:u w:val="single"/>
          <w:bdr w:val="single" w:sz="4" w:space="0" w:color="auto" w:frame="1"/>
        </w:rPr>
        <w:t>far higher</w:t>
      </w:r>
      <w:r w:rsidRPr="00234941">
        <w:rPr>
          <w:u w:val="single"/>
        </w:rPr>
        <w:t>.</w:t>
      </w:r>
      <w:r w:rsidRPr="00234941">
        <w:rPr>
          <w:sz w:val="16"/>
        </w:rPr>
        <w:t xml:space="preserve"> As ONDCP has observed, </w:t>
      </w:r>
      <w:r w:rsidRPr="00234941">
        <w:rPr>
          <w:u w:val="single"/>
        </w:rPr>
        <w:t>this financial burden is</w:t>
      </w:r>
      <w:r w:rsidRPr="00234941">
        <w:rPr>
          <w:sz w:val="16"/>
        </w:rPr>
        <w:t xml:space="preserve"> one that is </w:t>
      </w:r>
      <w:r w:rsidRPr="00234941">
        <w:rPr>
          <w:u w:val="single"/>
        </w:rPr>
        <w:t>shared by all of society</w:t>
      </w:r>
      <w:r w:rsidRPr="00234941">
        <w:rPr>
          <w:sz w:val="16"/>
        </w:rPr>
        <w:t>, either directly or indirectly through higher tax dollars.35</w:t>
      </w:r>
    </w:p>
    <w:p w:rsidR="003D24AD" w:rsidRPr="00234941" w:rsidRDefault="003D24AD" w:rsidP="003D24AD"/>
    <w:p w:rsidR="003D24AD" w:rsidRPr="00234941" w:rsidRDefault="003D24AD" w:rsidP="003D24AD">
      <w:pPr>
        <w:rPr>
          <w:b/>
        </w:rPr>
      </w:pPr>
      <w:r w:rsidRPr="00234941">
        <w:rPr>
          <w:b/>
        </w:rPr>
        <w:t xml:space="preserve">Drags down the </w:t>
      </w:r>
      <w:r w:rsidRPr="00234941">
        <w:rPr>
          <w:b/>
          <w:u w:val="single"/>
        </w:rPr>
        <w:t>global economy</w:t>
      </w:r>
    </w:p>
    <w:p w:rsidR="003D24AD" w:rsidRPr="00234941" w:rsidRDefault="003D24AD" w:rsidP="003D24AD">
      <w:r w:rsidRPr="00234941">
        <w:rPr>
          <w:b/>
        </w:rPr>
        <w:t>Naim, 5</w:t>
      </w:r>
      <w:r w:rsidRPr="00234941">
        <w:t xml:space="preserve"> (Moises, editor of Foreign Policy magazine, “Broken Borders; Trafficking: Globalization has lowered barriers to illegal as well as legal commerce, and international smuggling now threatens to derail the world economy,” Newsweek, 10/24/25, proquest, Tashma)</w:t>
      </w:r>
    </w:p>
    <w:p w:rsidR="003D24AD" w:rsidRPr="00234941" w:rsidRDefault="003D24AD" w:rsidP="003D24AD">
      <w:pPr>
        <w:rPr>
          <w:u w:val="single"/>
        </w:rPr>
      </w:pPr>
      <w:r w:rsidRPr="00234941">
        <w:rPr>
          <w:sz w:val="16"/>
        </w:rPr>
        <w:t xml:space="preserve">Last week a British sting operation code-named Bluesky busted a Pan-European ring that, according to Scotland Yard, was allegedly responsible for smuggling as many as 200,000 people into the United Kingdom during the last few years. In August U.S. officials dismantled a gang they accused of trafficking everything from drugs to forged postal stamps to millions of "supernotes"--almost-perfect fake currency--as well as rocket launchers and counterfeit cigarettes into the United States. Two weeks ago a diverse group of CEOs of major multinationals including Nestle, Microsoft and GlaxoSmithKline announced that they were pooling </w:t>
      </w:r>
      <w:r w:rsidRPr="00234941">
        <w:rPr>
          <w:b/>
          <w:u w:val="single"/>
        </w:rPr>
        <w:t>efforts to combat the illegal trade</w:t>
      </w:r>
      <w:r w:rsidRPr="00234941">
        <w:rPr>
          <w:sz w:val="16"/>
        </w:rPr>
        <w:t xml:space="preserve"> in counterfeit goods, which </w:t>
      </w:r>
      <w:r w:rsidRPr="00234941">
        <w:rPr>
          <w:b/>
          <w:u w:val="single"/>
        </w:rPr>
        <w:t>costs the world economy</w:t>
      </w:r>
      <w:r w:rsidRPr="00234941">
        <w:rPr>
          <w:sz w:val="16"/>
        </w:rPr>
        <w:t xml:space="preserve"> an estimated </w:t>
      </w:r>
      <w:r w:rsidRPr="00234941">
        <w:rPr>
          <w:b/>
          <w:u w:val="single"/>
          <w:bdr w:val="single" w:sz="4" w:space="0" w:color="auto" w:frame="1"/>
        </w:rPr>
        <w:t>$630 billion per year</w:t>
      </w:r>
      <w:r w:rsidRPr="00234941">
        <w:rPr>
          <w:b/>
          <w:u w:val="single"/>
        </w:rPr>
        <w:t>.</w:t>
      </w:r>
      <w:r w:rsidRPr="00234941">
        <w:rPr>
          <w:b/>
          <w:sz w:val="12"/>
          <w:u w:val="single"/>
        </w:rPr>
        <w:t xml:space="preserve">¶ </w:t>
      </w:r>
      <w:r w:rsidRPr="00234941">
        <w:rPr>
          <w:sz w:val="16"/>
        </w:rPr>
        <w:t xml:space="preserve">Yet what each bust or high-profile initiative really speaks to is the exponential growth in illicit trade across the world. </w:t>
      </w:r>
      <w:r w:rsidRPr="00234941">
        <w:rPr>
          <w:u w:val="single"/>
        </w:rPr>
        <w:t>While governments have spent billions since 9/11 to fortify their borders against</w:t>
      </w:r>
      <w:r w:rsidRPr="00234941">
        <w:rPr>
          <w:sz w:val="16"/>
        </w:rPr>
        <w:t xml:space="preserve"> everything from potential terrorists to </w:t>
      </w:r>
      <w:r w:rsidRPr="00234941">
        <w:rPr>
          <w:u w:val="single"/>
        </w:rPr>
        <w:t>illegal drugs</w:t>
      </w:r>
      <w:r w:rsidRPr="00234941">
        <w:rPr>
          <w:sz w:val="16"/>
        </w:rPr>
        <w:t xml:space="preserve"> and nuclear materials, </w:t>
      </w:r>
      <w:r w:rsidRPr="00234941">
        <w:rPr>
          <w:u w:val="single"/>
        </w:rPr>
        <w:t xml:space="preserve">the size and sophistication of those trafficking operations that have been rolled up has </w:t>
      </w:r>
      <w:r w:rsidRPr="00234941">
        <w:rPr>
          <w:u w:val="single"/>
          <w:bdr w:val="single" w:sz="4" w:space="0" w:color="auto" w:frame="1"/>
        </w:rPr>
        <w:t>continued to increase</w:t>
      </w:r>
      <w:r w:rsidRPr="00234941">
        <w:rPr>
          <w:u w:val="single"/>
        </w:rPr>
        <w:t>.</w:t>
      </w:r>
      <w:r w:rsidRPr="00234941">
        <w:rPr>
          <w:sz w:val="16"/>
        </w:rPr>
        <w:t xml:space="preserve"> A study released earlier this year by the Washington-based Institute for International Economics found that despite the cumbersome laws that many governments enacted after September 11, money launderers face only a 5 percent chance of being convicted in any given year. (Asked recently how much harder it was to move $50 million secretly now than 10 years ago, a Swiss banker smiled and replied: "The main difference is that now I charge more.") A report last month from the Pew Hispanic Center estimated that the number of illegal immigrants entering the United States since 9/11 has stayed roughly the same since the 1990s--about half a million per year. The trade in small arms has grown into a $4 billion-a-year industry, fueling insurgencies and guerrilla wars from Iraq to Congo.</w:t>
      </w:r>
      <w:r w:rsidRPr="00234941">
        <w:rPr>
          <w:sz w:val="12"/>
        </w:rPr>
        <w:t xml:space="preserve">¶ </w:t>
      </w:r>
      <w:r w:rsidRPr="00234941">
        <w:rPr>
          <w:sz w:val="16"/>
        </w:rPr>
        <w:t xml:space="preserve">This is more than a security issue: </w:t>
      </w:r>
      <w:r w:rsidRPr="00234941">
        <w:rPr>
          <w:u w:val="single"/>
        </w:rPr>
        <w:t>the dark trades</w:t>
      </w:r>
      <w:r w:rsidRPr="00234941">
        <w:rPr>
          <w:sz w:val="16"/>
        </w:rPr>
        <w:t xml:space="preserve">, driven by the same globalizing forces responsible for the surge in international commerce over the last two decades, </w:t>
      </w:r>
      <w:r w:rsidRPr="00234941">
        <w:rPr>
          <w:u w:val="single"/>
        </w:rPr>
        <w:t xml:space="preserve">now threaten the smooth functioning of the legitimate world. Smuggling revenues are </w:t>
      </w:r>
      <w:r w:rsidRPr="00234941">
        <w:rPr>
          <w:u w:val="single"/>
          <w:bdr w:val="single" w:sz="4" w:space="0" w:color="auto" w:frame="1"/>
        </w:rPr>
        <w:t>spectacular</w:t>
      </w:r>
      <w:r w:rsidRPr="00234941">
        <w:rPr>
          <w:u w:val="single"/>
        </w:rPr>
        <w:t>. From 1992 to 2002 the total</w:t>
      </w:r>
      <w:r w:rsidRPr="00234941">
        <w:rPr>
          <w:sz w:val="16"/>
        </w:rPr>
        <w:t xml:space="preserve"> size of the </w:t>
      </w:r>
      <w:r w:rsidRPr="00234941">
        <w:rPr>
          <w:u w:val="single"/>
        </w:rPr>
        <w:t xml:space="preserve">global drug trade </w:t>
      </w:r>
      <w:r w:rsidRPr="00234941">
        <w:rPr>
          <w:u w:val="single"/>
          <w:bdr w:val="single" w:sz="4" w:space="0" w:color="auto" w:frame="1"/>
        </w:rPr>
        <w:t>more than doubled</w:t>
      </w:r>
      <w:r w:rsidRPr="00234941">
        <w:rPr>
          <w:u w:val="single"/>
        </w:rPr>
        <w:t xml:space="preserve"> to $900 billion annually.</w:t>
      </w:r>
      <w:r w:rsidRPr="00234941">
        <w:rPr>
          <w:sz w:val="16"/>
        </w:rPr>
        <w:t xml:space="preserve"> Fifteen years ago the trade in counterfeit goods was almost insignificant; today the bootleg-CD business alone is worth $4.6 billion a year. The illicit arms trade accounts for an additional $10 billion. So does cross-border human trafficking. Stolen art is worth $3 billion each year. An illegal trade in toxic waste is estimated at $12 billion.</w:t>
      </w:r>
      <w:r w:rsidRPr="00234941">
        <w:rPr>
          <w:sz w:val="12"/>
        </w:rPr>
        <w:t xml:space="preserve">¶ </w:t>
      </w:r>
      <w:r w:rsidRPr="00234941">
        <w:rPr>
          <w:sz w:val="16"/>
        </w:rPr>
        <w:t>Money laundering offers perhaps the best glimpse of the total size of the world's illicit economy. While global trade has roughly doubled since 1990, from the $5 trillion to the $10 trillion range, the amount of money being laundered worldwide has grown at least tenfold --to nearly $1.5 trillion in some estimates. Since illicit trades can thrive only with government complicity, this means that traffickers are investing huge sums to gain political influence, and not just in their home countries. Their operations have become truly multinational, weaving together global networks of political allies and generating profits on an unprecedented scale. Indeed, the sheer size of the problem is forcing entire industries--from shipping to software, banking to movies--to rethink their operations.</w:t>
      </w:r>
      <w:r w:rsidRPr="00234941">
        <w:rPr>
          <w:sz w:val="12"/>
        </w:rPr>
        <w:t xml:space="preserve">¶ </w:t>
      </w:r>
      <w:r w:rsidRPr="00234941">
        <w:rPr>
          <w:sz w:val="16"/>
        </w:rPr>
        <w:t xml:space="preserve">Like those businesses, </w:t>
      </w:r>
      <w:r w:rsidRPr="00234941">
        <w:rPr>
          <w:u w:val="single"/>
        </w:rPr>
        <w:t xml:space="preserve">the trafficking boom owes much to globalization. In the last decade revolutionary changes in technology and politics have </w:t>
      </w:r>
      <w:r w:rsidRPr="00234941">
        <w:rPr>
          <w:u w:val="single"/>
          <w:bdr w:val="single" w:sz="4" w:space="0" w:color="auto" w:frame="1"/>
        </w:rPr>
        <w:t>reduced the obstacles</w:t>
      </w:r>
      <w:r w:rsidRPr="00234941">
        <w:rPr>
          <w:u w:val="single"/>
        </w:rPr>
        <w:t xml:space="preserve"> that distance, </w:t>
      </w:r>
      <w:r w:rsidRPr="00234941">
        <w:rPr>
          <w:u w:val="single"/>
        </w:rPr>
        <w:lastRenderedPageBreak/>
        <w:t>borders and government policies had imposed on the movement of goods, money and people.</w:t>
      </w:r>
      <w:r w:rsidRPr="00234941">
        <w:rPr>
          <w:sz w:val="16"/>
        </w:rPr>
        <w:t xml:space="preserve"> In the 1990s the Internet made international coordination almost costless, and the only price that dropped faster than shipping a cargo container from Shanghai to Los Angeles was the cost of a phone call across the world. Meanwhile, governments everywhere lowered tariffs, eliminated currency controls and opened their economies to foreign traders and investors. All this has not only made the traffickers' job easier, but allowed them to internationalize. Chinese counterfeiters now contract with Cameroonian people-smugglers to have illegal migrants sell fake Gucci bags in Paris or New York. Ukrainian criminals trade guns to their counterparts in Colombia in exchange for cocaine.</w:t>
      </w:r>
      <w:r w:rsidRPr="00234941">
        <w:rPr>
          <w:sz w:val="12"/>
        </w:rPr>
        <w:t xml:space="preserve">¶ </w:t>
      </w:r>
      <w:r w:rsidRPr="00234941">
        <w:rPr>
          <w:sz w:val="16"/>
        </w:rPr>
        <w:t xml:space="preserve">Meanwhile </w:t>
      </w:r>
      <w:r w:rsidRPr="00234941">
        <w:rPr>
          <w:u w:val="single"/>
        </w:rPr>
        <w:t xml:space="preserve">as the revenues of the traffickers have soared, the law-enforcement agencies fighting them have seen their </w:t>
      </w:r>
      <w:r w:rsidRPr="00234941">
        <w:rPr>
          <w:u w:val="single"/>
          <w:bdr w:val="single" w:sz="4" w:space="0" w:color="auto" w:frame="1"/>
        </w:rPr>
        <w:t>budgets dwindle</w:t>
      </w:r>
      <w:r w:rsidRPr="00234941">
        <w:rPr>
          <w:u w:val="single"/>
        </w:rPr>
        <w:t xml:space="preserve"> as a result of widespread attempts to downsize government.</w:t>
      </w:r>
      <w:r w:rsidRPr="00234941">
        <w:rPr>
          <w:sz w:val="16"/>
        </w:rPr>
        <w:t xml:space="preserve"> In 2004 Interpol's entire budget was only $50 million--the cost of just one of the fast ships or planes routinely used and abandoned by traffickers. And other priorities have complicated efforts to combat smuggling. Last week an audit showed that the number of criminal investigations opened by the FBI has dropped by nearly half in the last five years, a reflection of the bureau's shift toward stopping terrorism. In 2004 the agency assigned more than 2,000 fewer agents to criminal matters than the year before.</w:t>
      </w:r>
      <w:r w:rsidRPr="00234941">
        <w:rPr>
          <w:sz w:val="12"/>
        </w:rPr>
        <w:t xml:space="preserve">¶ </w:t>
      </w:r>
      <w:r w:rsidRPr="00234941">
        <w:rPr>
          <w:sz w:val="16"/>
        </w:rPr>
        <w:t>All these changes have made more acute a longstanding asymmetry: national borders are a boon for traffickers and a nightmare for law-enforcement agencies. Borders allow for the price differences that yield rich profits to smugglers with the ability to transport goods across them. (While in 2004 the average annual income of a poppy farmer in Afghanistan was just $1,700, a kilo of heroin fetched more than $39,000 in the United Kingdom.) Borders also provide a convenient legal shield for smugglers once they cross over to another jurisdiction. Governments have a very hard time collaborating with other governments; their natural habitat is inside their national borders. In contrast, traffickers are most effective when operating across borders--which makes them in many ways better suited to today's world.</w:t>
      </w:r>
      <w:r w:rsidRPr="00234941">
        <w:rPr>
          <w:sz w:val="12"/>
        </w:rPr>
        <w:t xml:space="preserve">¶ </w:t>
      </w:r>
      <w:r w:rsidRPr="00234941">
        <w:rPr>
          <w:sz w:val="16"/>
        </w:rPr>
        <w:t>Indeed, while some smugglers still deal in only one product--cocaine, say, or human kidneys--much of the power to dispatch goods and set prices now rests with agents, brokers, transporters and those who control the bottlenecks where profits are highest. Crime organizations in northern Mexico have long since expanded their activities from drug trafficking (which they frequently subcontract to smaller players) into new "profit centers." Their business model involves opportunistic arrangements whereby they support Ukrainian, Chinese or Middle Eastern traffickers in the smuggling of various items (including human beings), using their routes into the United States. Drugs remain a large part of the picture, but the real prize--the core competitive advantage--is the ability to sneak goods and people across the border.</w:t>
      </w:r>
      <w:r w:rsidRPr="00234941">
        <w:rPr>
          <w:sz w:val="12"/>
        </w:rPr>
        <w:t xml:space="preserve">¶ </w:t>
      </w:r>
      <w:r w:rsidRPr="00234941">
        <w:rPr>
          <w:sz w:val="16"/>
        </w:rPr>
        <w:t>Of course, smuggling and international crime have always existed. But three things make this new breed of trafficking far more dangerous than ever before. First, the threat posed by the goods being smuggled has increased exponentially: think only of the black market in nuclear know-how run by Pakistani scientist AQ Khan, which stretched from North Korea to Libya, or the estimated 300 tons of unsecured nuclear material in the former Soviet Union. The movement of people is one area where authorities have recognized a threat and taken strong measures to confront it--yet hardly made a dent in the flood of migrants (accompanying story).</w:t>
      </w:r>
      <w:r w:rsidRPr="00234941">
        <w:rPr>
          <w:sz w:val="12"/>
        </w:rPr>
        <w:t xml:space="preserve">¶ </w:t>
      </w:r>
      <w:r w:rsidRPr="00234941">
        <w:rPr>
          <w:sz w:val="16"/>
        </w:rPr>
        <w:t xml:space="preserve">Second, </w:t>
      </w:r>
      <w:r w:rsidRPr="00234941">
        <w:rPr>
          <w:u w:val="single"/>
        </w:rPr>
        <w:t>companies are</w:t>
      </w:r>
      <w:r w:rsidRPr="00234941">
        <w:rPr>
          <w:sz w:val="16"/>
        </w:rPr>
        <w:t xml:space="preserve"> not only </w:t>
      </w:r>
      <w:r w:rsidRPr="00234941">
        <w:rPr>
          <w:u w:val="single"/>
          <w:bdr w:val="single" w:sz="4" w:space="0" w:color="auto" w:frame="1"/>
        </w:rPr>
        <w:t>losing revenues</w:t>
      </w:r>
      <w:r w:rsidRPr="00234941">
        <w:rPr>
          <w:u w:val="single"/>
        </w:rPr>
        <w:t xml:space="preserve"> to smugglers</w:t>
      </w:r>
      <w:r w:rsidRPr="00234941">
        <w:rPr>
          <w:sz w:val="16"/>
        </w:rPr>
        <w:t xml:space="preserve">, copycats and fraudsters but also facing added costs--from protecting intellectual property to complying with cumbersome new regulations for shipping or international fund transfers. According to one estimate, adhering to new money-laundering laws now accounts for 10 percent of private banks' costs. And </w:t>
      </w:r>
      <w:r w:rsidRPr="00234941">
        <w:rPr>
          <w:u w:val="single"/>
        </w:rPr>
        <w:t>as the criminals reinvest their profits in legitimate companies, businesses confront them aboveground</w:t>
      </w:r>
      <w:r w:rsidRPr="00234941">
        <w:rPr>
          <w:sz w:val="16"/>
        </w:rPr>
        <w:t>, as it were--</w:t>
      </w:r>
      <w:r w:rsidRPr="00234941">
        <w:rPr>
          <w:u w:val="single"/>
        </w:rPr>
        <w:t>as competitors, suppliers, distributors, bankers and perhaps even partners.</w:t>
      </w:r>
      <w:r w:rsidRPr="00234941">
        <w:rPr>
          <w:sz w:val="12"/>
          <w:u w:val="single"/>
        </w:rPr>
        <w:t xml:space="preserve">¶ </w:t>
      </w:r>
      <w:r w:rsidRPr="00234941">
        <w:rPr>
          <w:sz w:val="16"/>
        </w:rPr>
        <w:t xml:space="preserve">Finally, along with diversifying, </w:t>
      </w:r>
      <w:r w:rsidRPr="00234941">
        <w:rPr>
          <w:u w:val="single"/>
        </w:rPr>
        <w:t xml:space="preserve">illicit traders have </w:t>
      </w:r>
      <w:r w:rsidRPr="00234941">
        <w:rPr>
          <w:u w:val="single"/>
          <w:bdr w:val="single" w:sz="4" w:space="0" w:color="auto" w:frame="1"/>
        </w:rPr>
        <w:t>cultivated political ties</w:t>
      </w:r>
      <w:r w:rsidRPr="00234941">
        <w:rPr>
          <w:u w:val="single"/>
        </w:rPr>
        <w:t>--and the more unstable and dysfunctional the country the better.</w:t>
      </w:r>
      <w:r w:rsidRPr="00234941">
        <w:rPr>
          <w:sz w:val="16"/>
        </w:rPr>
        <w:t xml:space="preserve"> Attempts by criminals to infiltrate governments are as old as governments themselves, of course. But never have they had as many riches with which to buy cooperation, distraction and shelter. Last year the Lithuanian Parliament impeached President Ronaldas Paksas for taking funds from a Russian businessman with alleged ties to Russian organized crime; provincial officials from Afghanistan to Mexico have been implicated in the drug trade. </w:t>
      </w:r>
      <w:r w:rsidRPr="00234941">
        <w:rPr>
          <w:u w:val="single"/>
        </w:rPr>
        <w:t>It is no longer possible to understand</w:t>
      </w:r>
      <w:r w:rsidRPr="00234941">
        <w:rPr>
          <w:sz w:val="16"/>
        </w:rPr>
        <w:t xml:space="preserve"> some of the current behaviors of </w:t>
      </w:r>
      <w:r w:rsidRPr="00234941">
        <w:rPr>
          <w:u w:val="single"/>
        </w:rPr>
        <w:t xml:space="preserve">China or Russia or anticipate their likely evolution without considering the </w:t>
      </w:r>
      <w:r w:rsidRPr="00234941">
        <w:rPr>
          <w:u w:val="single"/>
          <w:bdr w:val="single" w:sz="4" w:space="0" w:color="auto" w:frame="1"/>
        </w:rPr>
        <w:t>enormous influence</w:t>
      </w:r>
      <w:r w:rsidRPr="00234941">
        <w:rPr>
          <w:u w:val="single"/>
        </w:rPr>
        <w:t xml:space="preserve"> that illicit traders have gained at the highest levels of their</w:t>
      </w:r>
      <w:r w:rsidRPr="00234941">
        <w:rPr>
          <w:sz w:val="16"/>
        </w:rPr>
        <w:t xml:space="preserve"> central and provincial </w:t>
      </w:r>
      <w:r w:rsidRPr="00234941">
        <w:rPr>
          <w:u w:val="single"/>
        </w:rPr>
        <w:t>governments.</w:t>
      </w:r>
      <w:r w:rsidRPr="00234941">
        <w:rPr>
          <w:sz w:val="16"/>
        </w:rPr>
        <w:t xml:space="preserve"> Beijing, for instance, is not likely to crack down on the country's massive counterfeiting industry as long as military and Party officials continue to have a hand in the trade. </w:t>
      </w:r>
      <w:r w:rsidRPr="00234941">
        <w:rPr>
          <w:u w:val="single"/>
        </w:rPr>
        <w:t>The same is true of many countries in Africa, the Balkans, Eastern Europe and Latin America.</w:t>
      </w:r>
    </w:p>
    <w:p w:rsidR="003D24AD" w:rsidRPr="00234941" w:rsidRDefault="003D24AD" w:rsidP="003D24AD"/>
    <w:p w:rsidR="003D24AD" w:rsidRPr="00234941" w:rsidRDefault="003D24AD" w:rsidP="003D24AD">
      <w:pPr>
        <w:rPr>
          <w:b/>
        </w:rPr>
      </w:pPr>
      <w:r w:rsidRPr="00234941">
        <w:rPr>
          <w:b/>
        </w:rPr>
        <w:t xml:space="preserve">Drug trafficking is a global security threat – destroys a country’s ability to compete in the international economy – the US is the largest target </w:t>
      </w:r>
    </w:p>
    <w:p w:rsidR="003D24AD" w:rsidRPr="00234941" w:rsidRDefault="003D24AD" w:rsidP="003D24AD">
      <w:pPr>
        <w:rPr>
          <w:rStyle w:val="StyleStyleBold12pt"/>
        </w:rPr>
      </w:pPr>
      <w:r w:rsidRPr="00234941">
        <w:rPr>
          <w:b/>
        </w:rPr>
        <w:t xml:space="preserve">Durbin, 13 </w:t>
      </w:r>
      <w:r w:rsidRPr="00234941">
        <w:t>professor of the School of Graduate and Continuing Studies in Diplomacy at Norwich University</w:t>
      </w:r>
      <w:r w:rsidRPr="0083546F">
        <w:rPr>
          <w:rStyle w:val="StyleStyleBold12pt"/>
          <w:b w:val="0"/>
        </w:rPr>
        <w:t xml:space="preserve"> (Kirk J. Durbin “International Narco-Terrorism and Non-State Actors: The Drug Cartel Global Threat” Global Security Studies, Winter 2013, Volume 4, Issue 1 http://globalsecuritystudies.com/Durbin%20Narcotics.pdf) // czhang</w:t>
      </w:r>
    </w:p>
    <w:p w:rsidR="003D24AD" w:rsidRPr="00234941" w:rsidRDefault="003D24AD" w:rsidP="003D24AD">
      <w:r w:rsidRPr="00234941">
        <w:rPr>
          <w:sz w:val="16"/>
        </w:rPr>
        <w:t>Conclusion</w:t>
      </w:r>
      <w:r w:rsidRPr="00234941">
        <w:rPr>
          <w:sz w:val="12"/>
        </w:rPr>
        <w:t>¶</w:t>
      </w:r>
      <w:r w:rsidRPr="00234941">
        <w:rPr>
          <w:sz w:val="16"/>
        </w:rPr>
        <w:t xml:space="preserve"> </w:t>
      </w:r>
      <w:r w:rsidRPr="00234941">
        <w:rPr>
          <w:rStyle w:val="StyleBoldUnderline"/>
        </w:rPr>
        <w:t xml:space="preserve">Narcotics and drug trafficking have become a tremendous national and international </w:t>
      </w:r>
      <w:r w:rsidRPr="00234941">
        <w:rPr>
          <w:rStyle w:val="StyleBoldUnderline"/>
          <w:sz w:val="12"/>
        </w:rPr>
        <w:t xml:space="preserve">¶ </w:t>
      </w:r>
      <w:r w:rsidRPr="00234941">
        <w:rPr>
          <w:rStyle w:val="StyleBoldUnderline"/>
        </w:rPr>
        <w:t>security threat globally</w:t>
      </w:r>
      <w:r w:rsidRPr="00234941">
        <w:rPr>
          <w:sz w:val="16"/>
        </w:rPr>
        <w:t xml:space="preserve">. A number of opinions for </w:t>
      </w:r>
      <w:r w:rsidRPr="00234941">
        <w:rPr>
          <w:rStyle w:val="StyleBoldUnderline"/>
        </w:rPr>
        <w:t>legalizing drugs</w:t>
      </w:r>
      <w:r w:rsidRPr="00234941">
        <w:rPr>
          <w:sz w:val="16"/>
        </w:rPr>
        <w:t xml:space="preserve"> argue it </w:t>
      </w:r>
      <w:r w:rsidRPr="00234941">
        <w:rPr>
          <w:rStyle w:val="StyleBoldUnderline"/>
        </w:rPr>
        <w:t>will</w:t>
      </w:r>
      <w:r w:rsidRPr="00234941">
        <w:rPr>
          <w:sz w:val="16"/>
        </w:rPr>
        <w:t xml:space="preserve"> make many of </w:t>
      </w:r>
      <w:r w:rsidRPr="00234941">
        <w:rPr>
          <w:sz w:val="12"/>
        </w:rPr>
        <w:t>¶</w:t>
      </w:r>
      <w:r w:rsidRPr="00234941">
        <w:rPr>
          <w:sz w:val="16"/>
        </w:rPr>
        <w:t xml:space="preserve"> society’s problems disappear. The ideas are lofty and seem to work under the best conditions in </w:t>
      </w:r>
      <w:r w:rsidRPr="00234941">
        <w:rPr>
          <w:sz w:val="12"/>
        </w:rPr>
        <w:t>¶</w:t>
      </w:r>
      <w:r w:rsidRPr="00234941">
        <w:rPr>
          <w:sz w:val="16"/>
        </w:rPr>
        <w:t xml:space="preserve"> the human mind, but </w:t>
      </w:r>
      <w:r w:rsidRPr="00234941">
        <w:rPr>
          <w:rStyle w:val="StyleBoldUnderline"/>
        </w:rPr>
        <w:t>fail miserably in reality</w:t>
      </w:r>
      <w:r w:rsidRPr="00234941">
        <w:rPr>
          <w:sz w:val="16"/>
        </w:rPr>
        <w:t xml:space="preserve">. Drugs are simply an addicting habit that has </w:t>
      </w:r>
      <w:r w:rsidRPr="00234941">
        <w:rPr>
          <w:sz w:val="12"/>
        </w:rPr>
        <w:t>¶</w:t>
      </w:r>
      <w:r w:rsidRPr="00234941">
        <w:rPr>
          <w:sz w:val="16"/>
        </w:rPr>
        <w:t xml:space="preserve"> ensnared a number of people worldwide. </w:t>
      </w:r>
      <w:r w:rsidRPr="00234941">
        <w:rPr>
          <w:rStyle w:val="StyleBoldUnderline"/>
        </w:rPr>
        <w:t xml:space="preserve">The ramifications are immense in every society. It </w:t>
      </w:r>
      <w:r w:rsidRPr="00234941">
        <w:rPr>
          <w:rStyle w:val="StyleBoldUnderline"/>
          <w:sz w:val="12"/>
        </w:rPr>
        <w:t xml:space="preserve">¶ </w:t>
      </w:r>
      <w:r w:rsidRPr="00234941">
        <w:rPr>
          <w:rStyle w:val="StyleBoldUnderline"/>
        </w:rPr>
        <w:t xml:space="preserve">destroys self-discipline and removes one’s moral compass. </w:t>
      </w:r>
      <w:r w:rsidRPr="00234941">
        <w:rPr>
          <w:sz w:val="16"/>
        </w:rPr>
        <w:t xml:space="preserve">The evidence is over whelming. For </w:t>
      </w:r>
      <w:r w:rsidRPr="00234941">
        <w:rPr>
          <w:sz w:val="12"/>
        </w:rPr>
        <w:t>¶</w:t>
      </w:r>
      <w:r w:rsidRPr="00234941">
        <w:rPr>
          <w:sz w:val="16"/>
        </w:rPr>
        <w:t xml:space="preserve"> example, </w:t>
      </w:r>
      <w:r w:rsidRPr="00234941">
        <w:rPr>
          <w:rStyle w:val="StyleBoldUnderline"/>
        </w:rPr>
        <w:t>The Dutch Netherlands has reconsidered its relaxing enforcement on the use of</w:t>
      </w:r>
      <w:r w:rsidRPr="00234941">
        <w:rPr>
          <w:rStyle w:val="StyleBoldUnderline"/>
          <w:sz w:val="12"/>
        </w:rPr>
        <w:t xml:space="preserve">¶ </w:t>
      </w:r>
      <w:r w:rsidRPr="00234941">
        <w:rPr>
          <w:rStyle w:val="StyleBoldUnderline"/>
        </w:rPr>
        <w:t>cannabis.</w:t>
      </w:r>
      <w:r w:rsidRPr="00234941">
        <w:rPr>
          <w:sz w:val="16"/>
        </w:rPr>
        <w:t xml:space="preserve"> </w:t>
      </w:r>
      <w:r w:rsidRPr="00234941">
        <w:rPr>
          <w:rStyle w:val="StyleBoldUnderline"/>
        </w:rPr>
        <w:t>Tourists traveling</w:t>
      </w:r>
      <w:r w:rsidRPr="00234941">
        <w:rPr>
          <w:sz w:val="16"/>
        </w:rPr>
        <w:t xml:space="preserve"> to the Netherlands to visit Amsterdam’s coffee shops for its hybrid </w:t>
      </w:r>
      <w:r w:rsidRPr="00234941">
        <w:rPr>
          <w:sz w:val="12"/>
        </w:rPr>
        <w:t>¶</w:t>
      </w:r>
      <w:r w:rsidRPr="00234941">
        <w:rPr>
          <w:sz w:val="16"/>
        </w:rPr>
        <w:t xml:space="preserve"> cannabis </w:t>
      </w:r>
      <w:r w:rsidRPr="00234941">
        <w:rPr>
          <w:rStyle w:val="StyleBoldUnderline"/>
        </w:rPr>
        <w:t>have caused an economic impact on Amsterdam’s more traditional business</w:t>
      </w:r>
      <w:r w:rsidRPr="00234941">
        <w:rPr>
          <w:sz w:val="16"/>
        </w:rPr>
        <w:t xml:space="preserve"> in its red </w:t>
      </w:r>
      <w:r w:rsidRPr="00234941">
        <w:rPr>
          <w:sz w:val="12"/>
        </w:rPr>
        <w:t>¶</w:t>
      </w:r>
      <w:r w:rsidRPr="00234941">
        <w:rPr>
          <w:sz w:val="16"/>
        </w:rPr>
        <w:t xml:space="preserve"> light district </w:t>
      </w:r>
      <w:r w:rsidRPr="00234941">
        <w:rPr>
          <w:sz w:val="16"/>
        </w:rPr>
        <w:lastRenderedPageBreak/>
        <w:t>(Associated Press, 2011, para. 11). The Netherlands has been producing hybrid</w:t>
      </w:r>
      <w:r w:rsidRPr="00234941">
        <w:rPr>
          <w:sz w:val="12"/>
        </w:rPr>
        <w:t>¶</w:t>
      </w:r>
      <w:r w:rsidRPr="00234941">
        <w:rPr>
          <w:sz w:val="16"/>
        </w:rPr>
        <w:t xml:space="preserve"> cannabis that has increased in higher concentrations of Tetrahydrocannabino (THC) over the past </w:t>
      </w:r>
      <w:r w:rsidRPr="00234941">
        <w:rPr>
          <w:sz w:val="12"/>
        </w:rPr>
        <w:t>¶</w:t>
      </w:r>
      <w:r w:rsidRPr="00234941">
        <w:rPr>
          <w:sz w:val="16"/>
        </w:rPr>
        <w:t xml:space="preserve"> three decades. According to the Associated Press (2011), the Dutch government has announced </w:t>
      </w:r>
      <w:r w:rsidRPr="00234941">
        <w:rPr>
          <w:sz w:val="12"/>
        </w:rPr>
        <w:t>¶</w:t>
      </w:r>
      <w:r w:rsidRPr="00234941">
        <w:rPr>
          <w:sz w:val="16"/>
        </w:rPr>
        <w:t xml:space="preserve"> it will classify the hybrid cannabis as a hard drug within the same category as cocaine, and </w:t>
      </w:r>
      <w:r w:rsidRPr="00234941">
        <w:rPr>
          <w:sz w:val="12"/>
        </w:rPr>
        <w:t>¶</w:t>
      </w:r>
      <w:r w:rsidRPr="00234941">
        <w:rPr>
          <w:sz w:val="16"/>
        </w:rPr>
        <w:t xml:space="preserve"> ecstasy, reporting that the hybrid weed has contributed to an increase breakdown in public health </w:t>
      </w:r>
      <w:r w:rsidRPr="00234941">
        <w:rPr>
          <w:sz w:val="12"/>
        </w:rPr>
        <w:t>¶</w:t>
      </w:r>
      <w:r w:rsidRPr="00234941">
        <w:rPr>
          <w:sz w:val="16"/>
        </w:rPr>
        <w:t xml:space="preserve"> (para, 1, 5). </w:t>
      </w:r>
      <w:r w:rsidRPr="00234941">
        <w:rPr>
          <w:rStyle w:val="StyleBoldUnderline"/>
        </w:rPr>
        <w:t xml:space="preserve">The Dutch government is concerned about a generation of citizens who’s public </w:t>
      </w:r>
      <w:r w:rsidRPr="00234941">
        <w:rPr>
          <w:rStyle w:val="StyleBoldUnderline"/>
          <w:sz w:val="12"/>
        </w:rPr>
        <w:t xml:space="preserve">¶ </w:t>
      </w:r>
      <w:r w:rsidRPr="00234941">
        <w:rPr>
          <w:rStyle w:val="StyleBoldUnderline"/>
        </w:rPr>
        <w:t xml:space="preserve">health could affect the Netherlands ability to be competitive in the European Union and the </w:t>
      </w:r>
      <w:r w:rsidRPr="00234941">
        <w:rPr>
          <w:rStyle w:val="StyleBoldUnderline"/>
          <w:sz w:val="12"/>
        </w:rPr>
        <w:t xml:space="preserve">¶ </w:t>
      </w:r>
      <w:r w:rsidRPr="00234941">
        <w:rPr>
          <w:rStyle w:val="StyleBoldUnderline"/>
        </w:rPr>
        <w:t>global economy</w:t>
      </w:r>
      <w:r w:rsidRPr="00234941">
        <w:rPr>
          <w:sz w:val="16"/>
        </w:rPr>
        <w:t xml:space="preserve">. The “leafy green substance” has become such a tourist favorite that the Dutch </w:t>
      </w:r>
      <w:r w:rsidRPr="00234941">
        <w:rPr>
          <w:sz w:val="12"/>
        </w:rPr>
        <w:t>¶</w:t>
      </w:r>
      <w:r w:rsidRPr="00234941">
        <w:rPr>
          <w:sz w:val="16"/>
        </w:rPr>
        <w:t xml:space="preserve"> government is moving to ban sales to the tourists. The Associated Press (2011) mentions the Trimbos Institute findings that the average amount of THC in Dutch marijuana is currently </w:t>
      </w:r>
      <w:r w:rsidRPr="00234941">
        <w:rPr>
          <w:sz w:val="12"/>
        </w:rPr>
        <w:t>¶</w:t>
      </w:r>
      <w:r w:rsidRPr="00234941">
        <w:rPr>
          <w:sz w:val="16"/>
        </w:rPr>
        <w:t xml:space="preserve"> around 17.8 percent. It has been declining since 2004 after increasing steadily from 4 percent or </w:t>
      </w:r>
      <w:r w:rsidRPr="00234941">
        <w:rPr>
          <w:sz w:val="12"/>
        </w:rPr>
        <w:t>¶</w:t>
      </w:r>
      <w:r w:rsidRPr="00234941">
        <w:rPr>
          <w:sz w:val="16"/>
        </w:rPr>
        <w:t xml:space="preserve"> so in the 1970s (para. 16). The Dutch have move beyond tobacco cigars and have become known </w:t>
      </w:r>
      <w:r w:rsidRPr="00234941">
        <w:rPr>
          <w:sz w:val="12"/>
        </w:rPr>
        <w:t>¶</w:t>
      </w:r>
      <w:r w:rsidRPr="00234941">
        <w:rPr>
          <w:sz w:val="16"/>
        </w:rPr>
        <w:t xml:space="preserve"> for its hybrid cannabis. The Dutch government policies of tolerance of its use have now </w:t>
      </w:r>
      <w:r w:rsidRPr="00234941">
        <w:rPr>
          <w:sz w:val="12"/>
        </w:rPr>
        <w:t>¶</w:t>
      </w:r>
      <w:r w:rsidRPr="00234941">
        <w:rPr>
          <w:sz w:val="16"/>
        </w:rPr>
        <w:t xml:space="preserve"> reconsidered its negative impact on the country. </w:t>
      </w:r>
      <w:r w:rsidRPr="00234941">
        <w:rPr>
          <w:sz w:val="12"/>
        </w:rPr>
        <w:t>¶</w:t>
      </w:r>
      <w:r w:rsidRPr="00234941">
        <w:rPr>
          <w:rStyle w:val="StyleBoldUnderline"/>
          <w:sz w:val="12"/>
        </w:rPr>
        <w:t xml:space="preserve"> </w:t>
      </w:r>
      <w:r w:rsidRPr="00234941">
        <w:rPr>
          <w:rStyle w:val="StyleBoldUnderline"/>
        </w:rPr>
        <w:t xml:space="preserve">The United States is the largest market for illegal drug consumption resulting in violence </w:t>
      </w:r>
      <w:r w:rsidRPr="00234941">
        <w:rPr>
          <w:rStyle w:val="StyleBoldUnderline"/>
          <w:sz w:val="12"/>
        </w:rPr>
        <w:t xml:space="preserve">¶ </w:t>
      </w:r>
      <w:r w:rsidRPr="00234941">
        <w:rPr>
          <w:rStyle w:val="StyleBoldUnderline"/>
        </w:rPr>
        <w:t xml:space="preserve">and mayhem. To the Mexican drug cartels, this country by its drug consumption finances their </w:t>
      </w:r>
      <w:r w:rsidRPr="00234941">
        <w:rPr>
          <w:rStyle w:val="StyleBoldUnderline"/>
          <w:sz w:val="12"/>
        </w:rPr>
        <w:t xml:space="preserve">¶ </w:t>
      </w:r>
      <w:r w:rsidRPr="00234941">
        <w:rPr>
          <w:rStyle w:val="StyleBoldUnderline"/>
        </w:rPr>
        <w:t>drug empires.</w:t>
      </w:r>
      <w:r w:rsidRPr="00234941">
        <w:rPr>
          <w:sz w:val="16"/>
        </w:rPr>
        <w:t xml:space="preserve"> Once a less violent activity of Mexico’s society, trafficking marijuana has in the </w:t>
      </w:r>
      <w:r w:rsidRPr="00234941">
        <w:rPr>
          <w:sz w:val="12"/>
        </w:rPr>
        <w:t>¶</w:t>
      </w:r>
      <w:r w:rsidRPr="00234941">
        <w:rPr>
          <w:sz w:val="16"/>
        </w:rPr>
        <w:t xml:space="preserve"> last thirty years become a violent war resulting in the loss of thousands of innocent lives. Who </w:t>
      </w:r>
      <w:r w:rsidRPr="00234941">
        <w:rPr>
          <w:sz w:val="12"/>
        </w:rPr>
        <w:t>¶</w:t>
      </w:r>
      <w:r w:rsidRPr="00234941">
        <w:rPr>
          <w:sz w:val="16"/>
        </w:rPr>
        <w:t xml:space="preserve"> can the people trust if not their governments? </w:t>
      </w:r>
      <w:r w:rsidRPr="00234941">
        <w:rPr>
          <w:rStyle w:val="StyleBoldUnderline"/>
        </w:rPr>
        <w:t xml:space="preserve">Activities with the mass slaughter of women, </w:t>
      </w:r>
      <w:r w:rsidRPr="00234941">
        <w:rPr>
          <w:rStyle w:val="StyleBoldUnderline"/>
          <w:sz w:val="12"/>
        </w:rPr>
        <w:t xml:space="preserve">¶ </w:t>
      </w:r>
      <w:r w:rsidRPr="00234941">
        <w:rPr>
          <w:rStyle w:val="StyleBoldUnderline"/>
        </w:rPr>
        <w:t>children, and government officials have raised the violence to a level of terrorism</w:t>
      </w:r>
      <w:r w:rsidRPr="00234941">
        <w:rPr>
          <w:sz w:val="16"/>
        </w:rPr>
        <w:t xml:space="preserve">. Because </w:t>
      </w:r>
      <w:r w:rsidRPr="00234941">
        <w:rPr>
          <w:sz w:val="12"/>
        </w:rPr>
        <w:t>¶</w:t>
      </w:r>
      <w:r w:rsidRPr="00234941">
        <w:rPr>
          <w:sz w:val="16"/>
        </w:rPr>
        <w:t xml:space="preserve"> </w:t>
      </w:r>
      <w:r w:rsidRPr="00234941">
        <w:rPr>
          <w:rStyle w:val="StyleBoldUnderline"/>
        </w:rPr>
        <w:t>narcotics are the central reason for the fighting, and massive corruption</w:t>
      </w:r>
      <w:r w:rsidRPr="00234941">
        <w:rPr>
          <w:sz w:val="16"/>
        </w:rPr>
        <w:t xml:space="preserve">, the label of narcoterrorism fits. </w:t>
      </w:r>
      <w:r w:rsidRPr="00234941">
        <w:rPr>
          <w:sz w:val="12"/>
        </w:rPr>
        <w:t>¶</w:t>
      </w:r>
      <w:r w:rsidRPr="00234941">
        <w:rPr>
          <w:sz w:val="16"/>
        </w:rPr>
        <w:t xml:space="preserve"> </w:t>
      </w:r>
    </w:p>
    <w:p w:rsidR="003D24AD" w:rsidRPr="00234941" w:rsidRDefault="003D24AD" w:rsidP="003D24AD"/>
    <w:p w:rsidR="003D24AD" w:rsidRPr="00234941" w:rsidRDefault="003D24AD" w:rsidP="003D24AD">
      <w:pPr>
        <w:pStyle w:val="Heading2"/>
      </w:pPr>
      <w:r w:rsidRPr="00234941">
        <w:rPr>
          <w:b w:val="0"/>
          <w:bCs w:val="0"/>
        </w:rPr>
        <w:lastRenderedPageBreak/>
        <w:t xml:space="preserve">Failed States </w:t>
      </w:r>
    </w:p>
    <w:p w:rsidR="003D24AD" w:rsidRPr="00234941" w:rsidRDefault="003D24AD" w:rsidP="003D24AD"/>
    <w:p w:rsidR="003D24AD" w:rsidRPr="00234941" w:rsidRDefault="003D24AD" w:rsidP="003D24AD">
      <w:pPr>
        <w:rPr>
          <w:b/>
        </w:rPr>
      </w:pPr>
      <w:r w:rsidRPr="00234941">
        <w:rPr>
          <w:b/>
        </w:rPr>
        <w:t>Drug trade violence turns Mexico and Pakistan into failed states and destabilizes the US</w:t>
      </w:r>
    </w:p>
    <w:p w:rsidR="003D24AD" w:rsidRPr="00234941" w:rsidRDefault="003D24AD" w:rsidP="003D24AD">
      <w:pPr>
        <w:rPr>
          <w:rStyle w:val="StyleStyleBold12pt"/>
        </w:rPr>
      </w:pPr>
      <w:r w:rsidRPr="00234941">
        <w:rPr>
          <w:b/>
        </w:rPr>
        <w:t xml:space="preserve">Broder, 9 </w:t>
      </w:r>
      <w:r w:rsidRPr="00234941">
        <w:rPr>
          <w:sz w:val="16"/>
        </w:rPr>
        <w:t>senior editor for defense and foreign policy at Roll Call. Before joining Congressional Quarterly in 2002, he worked as an editor at National Public Radio in Washington and as a foreign correspondent for the Associated Press, NBC News and the Chicago Tribune, based in Jerusalem, Beirut and Beijing. graduate of the University of Virginia and studied international relations at Harvard University.</w:t>
      </w:r>
      <w:r w:rsidRPr="0083546F">
        <w:rPr>
          <w:rStyle w:val="StyleStyleBold12pt"/>
          <w:b w:val="0"/>
        </w:rPr>
        <w:t xml:space="preserve"> (Jonathan, “Mexico's Drug War: Violence Too Close to Home” 3/9/09 http://library.cqpress.com.proxy.lib.umich.edu/cqweekly/weeklyreport111-000003069323.) // czhang</w:t>
      </w:r>
    </w:p>
    <w:p w:rsidR="003D24AD" w:rsidRPr="00234941" w:rsidRDefault="003D24AD" w:rsidP="003D24AD">
      <w:pPr>
        <w:rPr>
          <w:sz w:val="16"/>
        </w:rPr>
      </w:pPr>
      <w:r w:rsidRPr="00234941">
        <w:rPr>
          <w:sz w:val="16"/>
        </w:rPr>
        <w:t xml:space="preserve">With an approving nod from the United States, Mexican President Felipe Calderon has thrown his army into the fight against the cartels, but the well-armed </w:t>
      </w:r>
      <w:r w:rsidRPr="00234941">
        <w:rPr>
          <w:rStyle w:val="StyleBoldUnderline"/>
        </w:rPr>
        <w:t>gangs are fighting back</w:t>
      </w:r>
      <w:r w:rsidRPr="00234941">
        <w:rPr>
          <w:sz w:val="16"/>
        </w:rPr>
        <w:t xml:space="preserve">. And according to some U.S. officials and experts, </w:t>
      </w:r>
      <w:r w:rsidRPr="00234941">
        <w:rPr>
          <w:rStyle w:val="StyleBoldUnderline"/>
        </w:rPr>
        <w:t>the Drug barons are winning.</w:t>
      </w:r>
      <w:r w:rsidRPr="00234941">
        <w:rPr>
          <w:rStyle w:val="StyleBoldUnderline"/>
          <w:sz w:val="12"/>
        </w:rPr>
        <w:t xml:space="preserve">¶ </w:t>
      </w:r>
      <w:r w:rsidRPr="00234941">
        <w:rPr>
          <w:sz w:val="16"/>
        </w:rPr>
        <w:t xml:space="preserve">In Washington, where policy debates involving Mexico have been confined mostly to trade and immigration for the past two decades, sudden awareness of the Drug war has produced some alarming assessments. Retired Gen. Barry McCaffrey, who was the Drug czar in the Clinton White House, warned recently that </w:t>
      </w:r>
      <w:r w:rsidRPr="00234941">
        <w:rPr>
          <w:rStyle w:val="StyleBoldUnderline"/>
        </w:rPr>
        <w:t>unless the Mexican government gains control of the Drug gangs, the United States could, within a decade, be confronting on its southern border a “narco-state” — meaning an area controlled by Drug cartels</w:t>
      </w:r>
      <w:r w:rsidRPr="00234941">
        <w:rPr>
          <w:sz w:val="16"/>
        </w:rPr>
        <w:t xml:space="preserve">. The Pentagon envisions an even worse scenario: </w:t>
      </w:r>
      <w:r w:rsidRPr="00234941">
        <w:rPr>
          <w:rStyle w:val="StyleBoldUnderline"/>
        </w:rPr>
        <w:t>Mexico and Pakistan</w:t>
      </w:r>
      <w:r w:rsidRPr="00234941">
        <w:rPr>
          <w:sz w:val="16"/>
        </w:rPr>
        <w:t xml:space="preserve">, it says, </w:t>
      </w:r>
      <w:r w:rsidRPr="00234941">
        <w:rPr>
          <w:rStyle w:val="StyleBoldUnderline"/>
        </w:rPr>
        <w:t>are the countries most at risk of swiftly collapsing into “failed states” — those whose central governments are so weak they have little practical control over most of their territory.</w:t>
      </w:r>
      <w:r w:rsidRPr="00234941">
        <w:rPr>
          <w:rStyle w:val="StyleBoldUnderline"/>
          <w:sz w:val="12"/>
        </w:rPr>
        <w:t xml:space="preserve">¶ </w:t>
      </w:r>
      <w:r w:rsidRPr="00234941">
        <w:rPr>
          <w:sz w:val="16"/>
        </w:rPr>
        <w:t>Beset as he is at home by the credit crisis and plunging economy, President Obama’s response to the chaos in Mexico has so far been to continue some George W. Bush administration policies while beginning a search for others. He is expected to focus on possible regional approaches when he attends a Summit of the Americas in Trinidad and Tobago next month.</w:t>
      </w:r>
      <w:r w:rsidRPr="00234941">
        <w:rPr>
          <w:sz w:val="12"/>
        </w:rPr>
        <w:t>¶</w:t>
      </w:r>
      <w:r w:rsidRPr="00234941">
        <w:rPr>
          <w:sz w:val="16"/>
        </w:rPr>
        <w:t xml:space="preserve"> Experts on the region, though, say </w:t>
      </w:r>
      <w:r w:rsidRPr="00234941">
        <w:rPr>
          <w:rStyle w:val="StyleBoldUnderline"/>
        </w:rPr>
        <w:t>the magnitude of the Drug war in Mexico and its danger to the United States far exceed the reach of existing federal policies, perhaps even the policies the new administration is considering, such as stepped-up military aid and regional cooperation.</w:t>
      </w:r>
      <w:r w:rsidRPr="00234941">
        <w:rPr>
          <w:rStyle w:val="StyleBoldUnderline"/>
          <w:sz w:val="12"/>
        </w:rPr>
        <w:t>¶</w:t>
      </w:r>
      <w:r w:rsidRPr="00234941">
        <w:rPr>
          <w:sz w:val="16"/>
        </w:rPr>
        <w:t xml:space="preserve"> </w:t>
      </w:r>
      <w:r w:rsidRPr="00234941">
        <w:rPr>
          <w:rStyle w:val="StyleBoldUnderline"/>
        </w:rPr>
        <w:t>Uncontrolled Drug violence in Mexico</w:t>
      </w:r>
      <w:r w:rsidRPr="00234941">
        <w:rPr>
          <w:sz w:val="16"/>
        </w:rPr>
        <w:t xml:space="preserve">, these experts say, </w:t>
      </w:r>
      <w:r w:rsidRPr="00234941">
        <w:rPr>
          <w:rStyle w:val="StyleBoldUnderline"/>
        </w:rPr>
        <w:t>might result in tens of thousands of refugees surging across the border</w:t>
      </w:r>
      <w:r w:rsidRPr="00234941">
        <w:rPr>
          <w:sz w:val="16"/>
        </w:rPr>
        <w:t xml:space="preserve">, adding to the estimated 12 million immigrants already in the country illegally. U.S. Drug officials say that </w:t>
      </w:r>
      <w:r w:rsidRPr="00234941">
        <w:rPr>
          <w:rStyle w:val="StyleBoldUnderline"/>
        </w:rPr>
        <w:t>a narco-state in Mexico could turn the ungoverned territory along the border into a permanent springboard for Mexican Drug traffickers smuggling their goods north into California, Arizona, New Mexico and Texas</w:t>
      </w:r>
      <w:r w:rsidRPr="00234941">
        <w:rPr>
          <w:sz w:val="16"/>
        </w:rPr>
        <w:t xml:space="preserve">. And economic analysts say that should the </w:t>
      </w:r>
      <w:r w:rsidRPr="00234941">
        <w:rPr>
          <w:rStyle w:val="StyleBoldUnderline"/>
        </w:rPr>
        <w:t>Mexican government completely collapse,</w:t>
      </w:r>
      <w:r w:rsidRPr="00234941">
        <w:rPr>
          <w:sz w:val="16"/>
        </w:rPr>
        <w:t xml:space="preserve"> </w:t>
      </w:r>
      <w:r w:rsidRPr="00234941">
        <w:rPr>
          <w:rStyle w:val="StyleBoldUnderline"/>
        </w:rPr>
        <w:t>it would jeopardize oil exports from Mexico, from which the United States receives a third of its supply.</w:t>
      </w:r>
      <w:r w:rsidRPr="00234941">
        <w:rPr>
          <w:rStyle w:val="StyleBoldUnderline"/>
          <w:sz w:val="12"/>
        </w:rPr>
        <w:t xml:space="preserve">¶ </w:t>
      </w:r>
      <w:r w:rsidRPr="00234941">
        <w:rPr>
          <w:sz w:val="16"/>
        </w:rPr>
        <w:t>“Any descent by Mexico into chaos,” the Pentagon’s Joint Forces Command wrote in November, “would demand an American response based on the serious implications for homeland security alone.”</w:t>
      </w:r>
    </w:p>
    <w:p w:rsidR="003D24AD" w:rsidRPr="00234941" w:rsidRDefault="003D24AD" w:rsidP="003D24AD"/>
    <w:p w:rsidR="003D24AD" w:rsidRPr="00234941" w:rsidRDefault="003D24AD" w:rsidP="003D24AD">
      <w:pPr>
        <w:rPr>
          <w:b/>
        </w:rPr>
      </w:pPr>
      <w:r w:rsidRPr="00234941">
        <w:rPr>
          <w:b/>
        </w:rPr>
        <w:t>Drug cartel causes democratic instability that turns Mexico into a failed state</w:t>
      </w:r>
    </w:p>
    <w:p w:rsidR="003D24AD" w:rsidRPr="00234941" w:rsidRDefault="003D24AD" w:rsidP="003D24AD">
      <w:pPr>
        <w:rPr>
          <w:rStyle w:val="StyleStyleBold12pt"/>
        </w:rPr>
      </w:pPr>
      <w:r w:rsidRPr="00234941">
        <w:rPr>
          <w:b/>
        </w:rPr>
        <w:t>O’Neil, 9</w:t>
      </w:r>
      <w:r w:rsidRPr="00234941">
        <w:rPr>
          <w:rStyle w:val="StyleStyleBold12pt"/>
        </w:rPr>
        <w:t xml:space="preserve"> </w:t>
      </w:r>
      <w:r w:rsidRPr="00234941">
        <w:t>senior fellow for Latin America Studies at the Council on Foreign Relations, a nonpartisan foreign-policy think tank and membership organization</w:t>
      </w:r>
      <w:r w:rsidRPr="00234941">
        <w:rPr>
          <w:rStyle w:val="StyleStyleBold12pt"/>
        </w:rPr>
        <w:t xml:space="preserve">. </w:t>
      </w:r>
      <w:r w:rsidRPr="0083546F">
        <w:rPr>
          <w:rStyle w:val="StyleStyleBold12pt"/>
          <w:b w:val="0"/>
        </w:rPr>
        <w:t>(Shannon, “The Real War in Mexico: How Democracy Can Defeat the Drug Cartels” Source: Foreign Affairs, Vol. 88, No. 4 (July/August 2009), pp. 63-77 JSTOR) // czhang</w:t>
      </w:r>
    </w:p>
    <w:p w:rsidR="003D24AD" w:rsidRPr="00234941" w:rsidRDefault="003D24AD" w:rsidP="003D24AD">
      <w:pPr>
        <w:rPr>
          <w:rStyle w:val="StyleBoldUnderline"/>
        </w:rPr>
      </w:pPr>
      <w:r w:rsidRPr="00234941">
        <w:rPr>
          <w:rStyle w:val="StyleBoldUnderline"/>
        </w:rPr>
        <w:t xml:space="preserve">The actual risk of the violence today is that it will undermine </w:t>
      </w:r>
      <w:r w:rsidRPr="00234941">
        <w:rPr>
          <w:rStyle w:val="StyleBoldUnderline"/>
          <w:sz w:val="12"/>
        </w:rPr>
        <w:t>¶</w:t>
      </w:r>
      <w:r w:rsidRPr="00234941">
        <w:rPr>
          <w:rStyle w:val="StyleBoldUnderline"/>
        </w:rPr>
        <w:t xml:space="preserve"> democracy tomorrow</w:t>
      </w:r>
      <w:r w:rsidRPr="00234941">
        <w:rPr>
          <w:sz w:val="16"/>
        </w:rPr>
        <w:t xml:space="preserve">. What has changed in Mexico in recent years is </w:t>
      </w:r>
      <w:r w:rsidRPr="00234941">
        <w:rPr>
          <w:sz w:val="12"/>
        </w:rPr>
        <w:t>¶</w:t>
      </w:r>
      <w:r w:rsidRPr="00234941">
        <w:rPr>
          <w:sz w:val="16"/>
        </w:rPr>
        <w:t xml:space="preserve"> not the drug trade but that </w:t>
      </w:r>
      <w:r w:rsidRPr="00234941">
        <w:rPr>
          <w:rStyle w:val="StyleBoldUnderline"/>
        </w:rPr>
        <w:t xml:space="preserve">a fledgling market-based democracy has </w:t>
      </w:r>
      <w:r w:rsidRPr="00234941">
        <w:rPr>
          <w:rStyle w:val="StyleBoldUnderline"/>
          <w:sz w:val="12"/>
        </w:rPr>
        <w:t>¶</w:t>
      </w:r>
      <w:r w:rsidRPr="00234941">
        <w:rPr>
          <w:rStyle w:val="StyleBoldUnderline"/>
        </w:rPr>
        <w:t xml:space="preserve"> arisen</w:t>
      </w:r>
      <w:r w:rsidRPr="00234941">
        <w:rPr>
          <w:sz w:val="16"/>
        </w:rPr>
        <w:t>. Although an authoritarian legacy persists</w:t>
      </w:r>
      <w:r w:rsidRPr="00234941">
        <w:rPr>
          <w:rStyle w:val="StyleBoldUnderline"/>
        </w:rPr>
        <w:t xml:space="preserve">, power </w:t>
      </w:r>
      <w:r w:rsidRPr="00234941">
        <w:rPr>
          <w:rStyle w:val="StyleBoldUnderline"/>
          <w:sz w:val="12"/>
        </w:rPr>
        <w:t>¶</w:t>
      </w:r>
      <w:r w:rsidRPr="00234941">
        <w:rPr>
          <w:rStyle w:val="StyleBoldUnderline"/>
        </w:rPr>
        <w:t xml:space="preserve"> now comes </w:t>
      </w:r>
      <w:r w:rsidRPr="00234941">
        <w:rPr>
          <w:rStyle w:val="StyleBoldUnderline"/>
          <w:sz w:val="12"/>
        </w:rPr>
        <w:t>¶</w:t>
      </w:r>
      <w:r w:rsidRPr="00234941">
        <w:rPr>
          <w:rStyle w:val="StyleBoldUnderline"/>
        </w:rPr>
        <w:t xml:space="preserve"> from the ballot box.</w:t>
      </w:r>
      <w:r w:rsidRPr="00234941">
        <w:rPr>
          <w:sz w:val="16"/>
        </w:rPr>
        <w:t xml:space="preserve"> This transformation has coincided with the rise </w:t>
      </w:r>
      <w:r w:rsidRPr="00234941">
        <w:rPr>
          <w:sz w:val="12"/>
        </w:rPr>
        <w:t>¶</w:t>
      </w:r>
      <w:r w:rsidRPr="00234941">
        <w:rPr>
          <w:sz w:val="16"/>
        </w:rPr>
        <w:t xml:space="preserve"> of </w:t>
      </w:r>
      <w:r w:rsidRPr="00234941">
        <w:rPr>
          <w:rStyle w:val="StyleBoldUnderline"/>
        </w:rPr>
        <w:t>Mexico's middle class</w:t>
      </w:r>
      <w:r w:rsidRPr="00234941">
        <w:rPr>
          <w:sz w:val="16"/>
        </w:rPr>
        <w:t xml:space="preserve">, which, now nearly 30 million strong, </w:t>
      </w:r>
      <w:r w:rsidRPr="00234941">
        <w:rPr>
          <w:rStyle w:val="StyleBoldUnderline"/>
        </w:rPr>
        <w:t xml:space="preserve">has </w:t>
      </w:r>
      <w:r w:rsidRPr="00234941">
        <w:rPr>
          <w:rStyle w:val="StyleBoldUnderline"/>
          <w:sz w:val="12"/>
        </w:rPr>
        <w:t>¶</w:t>
      </w:r>
      <w:r w:rsidRPr="00234941">
        <w:rPr>
          <w:rStyle w:val="StyleBoldUnderline"/>
        </w:rPr>
        <w:t xml:space="preserve"> supported more </w:t>
      </w:r>
      <w:r w:rsidRPr="00234941">
        <w:rPr>
          <w:rStyle w:val="StyleBoldUnderline"/>
          <w:sz w:val="12"/>
        </w:rPr>
        <w:t>¶</w:t>
      </w:r>
      <w:r w:rsidRPr="00234941">
        <w:rPr>
          <w:rStyle w:val="StyleBoldUnderline"/>
        </w:rPr>
        <w:t xml:space="preserve"> open politics and markets. </w:t>
      </w:r>
      <w:r w:rsidRPr="00234941">
        <w:rPr>
          <w:rStyle w:val="Emphasis"/>
          <w:sz w:val="12"/>
        </w:rPr>
        <w:t>¶</w:t>
      </w:r>
      <w:r w:rsidRPr="00234941">
        <w:rPr>
          <w:rStyle w:val="Emphasis"/>
        </w:rPr>
        <w:t xml:space="preserve"> But Mexico's democratic system is still fragile</w:t>
      </w:r>
      <w:r w:rsidRPr="00234941">
        <w:rPr>
          <w:sz w:val="16"/>
        </w:rPr>
        <w:t xml:space="preserve">. And by disrupting </w:t>
      </w:r>
      <w:r w:rsidRPr="00234941">
        <w:rPr>
          <w:sz w:val="12"/>
        </w:rPr>
        <w:t>¶</w:t>
      </w:r>
      <w:r w:rsidRPr="00234941">
        <w:rPr>
          <w:sz w:val="16"/>
        </w:rPr>
        <w:t xml:space="preserve"> established payoff systems between drug traffickers and government </w:t>
      </w:r>
      <w:r w:rsidRPr="00234941">
        <w:rPr>
          <w:sz w:val="12"/>
        </w:rPr>
        <w:t>¶</w:t>
      </w:r>
      <w:r w:rsidRPr="00234941">
        <w:rPr>
          <w:sz w:val="16"/>
        </w:rPr>
        <w:t xml:space="preserve"> officials, </w:t>
      </w:r>
      <w:r w:rsidRPr="00234941">
        <w:rPr>
          <w:rStyle w:val="StyleBoldUnderline"/>
        </w:rPr>
        <w:t>democratization unwittingly exacerbated drug-related violence</w:t>
      </w:r>
      <w:r w:rsidRPr="00234941">
        <w:rPr>
          <w:sz w:val="16"/>
        </w:rPr>
        <w:t xml:space="preserve">. </w:t>
      </w:r>
      <w:r w:rsidRPr="00234941">
        <w:rPr>
          <w:sz w:val="12"/>
        </w:rPr>
        <w:t>¶</w:t>
      </w:r>
      <w:r w:rsidRPr="00234941">
        <w:rPr>
          <w:sz w:val="16"/>
        </w:rPr>
        <w:t xml:space="preserve"> The first two freely elected </w:t>
      </w:r>
      <w:r w:rsidRPr="00234941">
        <w:rPr>
          <w:rStyle w:val="StyleBoldUnderline"/>
        </w:rPr>
        <w:t xml:space="preserve">governments have struggled to respond, </w:t>
      </w:r>
      <w:r w:rsidRPr="00234941">
        <w:rPr>
          <w:rStyle w:val="StyleBoldUnderline"/>
          <w:sz w:val="12"/>
        </w:rPr>
        <w:t>¶</w:t>
      </w:r>
      <w:r w:rsidRPr="00234941">
        <w:rPr>
          <w:rStyle w:val="StyleBoldUnderline"/>
        </w:rPr>
        <w:t xml:space="preserve"> hampered by electoral competition and the decentralization of political </w:t>
      </w:r>
      <w:r w:rsidRPr="00234941">
        <w:rPr>
          <w:rStyle w:val="StyleBoldUnderline"/>
          <w:sz w:val="12"/>
        </w:rPr>
        <w:t>¶</w:t>
      </w:r>
      <w:r w:rsidRPr="00234941">
        <w:rPr>
          <w:rStyle w:val="StyleBoldUnderline"/>
        </w:rPr>
        <w:t xml:space="preserve"> power</w:t>
      </w:r>
      <w:r w:rsidRPr="00234941">
        <w:rPr>
          <w:sz w:val="16"/>
        </w:rPr>
        <w:t xml:space="preserve">. Yet in the long run, </w:t>
      </w:r>
      <w:r w:rsidRPr="00234941">
        <w:rPr>
          <w:rStyle w:val="StyleBoldUnderline"/>
        </w:rPr>
        <w:t xml:space="preserve">only through true democratic governance </w:t>
      </w:r>
      <w:r w:rsidRPr="00234941">
        <w:rPr>
          <w:rStyle w:val="StyleBoldUnderline"/>
          <w:sz w:val="12"/>
        </w:rPr>
        <w:t>¶</w:t>
      </w:r>
      <w:r w:rsidRPr="00234941">
        <w:rPr>
          <w:rStyle w:val="StyleBoldUnderline"/>
        </w:rPr>
        <w:t xml:space="preserve"> will Mexico successfully conquer</w:t>
      </w:r>
      <w:r w:rsidRPr="00234941">
        <w:rPr>
          <w:sz w:val="16"/>
        </w:rPr>
        <w:t xml:space="preserve">, rather than just paper over, its security </w:t>
      </w:r>
      <w:r w:rsidRPr="00234941">
        <w:rPr>
          <w:sz w:val="12"/>
        </w:rPr>
        <w:t>¶</w:t>
      </w:r>
      <w:r w:rsidRPr="00234941">
        <w:rPr>
          <w:sz w:val="16"/>
        </w:rPr>
        <w:t xml:space="preserve"> challenges. </w:t>
      </w:r>
      <w:r w:rsidRPr="00234941">
        <w:rPr>
          <w:rStyle w:val="StyleBoldUnderline"/>
        </w:rPr>
        <w:t xml:space="preserve">For the safety and prosperity of Mexico and the United </w:t>
      </w:r>
      <w:r w:rsidRPr="00234941">
        <w:rPr>
          <w:rStyle w:val="StyleBoldUnderline"/>
          <w:sz w:val="12"/>
        </w:rPr>
        <w:t>¶</w:t>
      </w:r>
      <w:r w:rsidRPr="00234941">
        <w:rPr>
          <w:rStyle w:val="StyleBoldUnderline"/>
        </w:rPr>
        <w:t xml:space="preserve"> States, Washington must go beyond its current focus on border control to a more ambitious goal: supporting Mexico’s democracy.</w:t>
      </w:r>
    </w:p>
    <w:p w:rsidR="003D24AD" w:rsidRPr="00234941" w:rsidRDefault="003D24AD" w:rsidP="003D24AD">
      <w:pPr>
        <w:rPr>
          <w:rStyle w:val="StyleBoldUnderline"/>
        </w:rPr>
      </w:pPr>
    </w:p>
    <w:p w:rsidR="00042B1E" w:rsidRDefault="00042B1E" w:rsidP="00042B1E">
      <w:pPr>
        <w:rPr>
          <w:b/>
        </w:rPr>
      </w:pPr>
      <w:r>
        <w:rPr>
          <w:b/>
        </w:rPr>
        <w:t>Drug instability risks Mexican failed state</w:t>
      </w:r>
    </w:p>
    <w:p w:rsidR="00042B1E" w:rsidRPr="009E7404" w:rsidRDefault="00042B1E" w:rsidP="00042B1E">
      <w:r w:rsidRPr="0010747E">
        <w:rPr>
          <w:b/>
        </w:rPr>
        <w:t>Thoumi, Manaut, Sain, and Jácome, 10</w:t>
      </w:r>
      <w:r w:rsidRPr="009E7404">
        <w:t xml:space="preserve"> (*Francisco E., expert at the Wilson Center, Ph.D., professor of economics and the director of the Research and Minotiring Center on Drugs and Crime at Universidad el Rosario, former research coordinator at the United National Office of Drug Control and Crime Prevention, **Raúl Benitez, public policy scholar at the Wilson Center, researcher at the Center for Interdisciplinary Research in Science and Humanities, professor and researcher at the North America Rsearch Center of UNAM-Mexico, CNAS Senior Fellow, Distinguished Scholar-in-Residence, School of Public Affairs and Washington College of Law, Ph.D in Latin American Studies at UNAM, Master of International Affairs from the Centro de Investigacion y Docencia Economica, ***professor at the University of San Andrés, Ph.D., University of Salvador, political science, Francine, professor of anthropology at the Central University of Venezuela, political science degree, Friedrich, Ebert, and Stiftung Research, “The impact of organized crime on Democratic Governance in Latin America”, </w:t>
      </w:r>
    </w:p>
    <w:p w:rsidR="00042B1E" w:rsidRPr="000013C8" w:rsidRDefault="00042B1E" w:rsidP="00042B1E">
      <w:pPr>
        <w:rPr>
          <w:sz w:val="16"/>
        </w:rPr>
      </w:pPr>
      <w:r w:rsidRPr="000013C8">
        <w:rPr>
          <w:sz w:val="16"/>
        </w:rPr>
        <w:t xml:space="preserve">Organized crime in Colombia is today more complex, diversified and sophisticated than when the cocaine industry started. Indeed, the illegal industry has been a cata- lyst that aggravated many of the main social conflicts of the country and encouraged the growth of organized crime. Organized crime has become a great obstacle to democratic governance in Colombia. n We can say that </w:t>
      </w:r>
      <w:r w:rsidRPr="000013C8">
        <w:rPr>
          <w:rStyle w:val="StyleBoldUnderline"/>
        </w:rPr>
        <w:t xml:space="preserve">the Mexican state is </w:t>
      </w:r>
      <w:r w:rsidRPr="000013C8">
        <w:rPr>
          <w:rStyle w:val="StyleBoldUnderline"/>
          <w:bdr w:val="single" w:sz="4" w:space="0" w:color="auto"/>
        </w:rPr>
        <w:t>losing the war against drug trafficking</w:t>
      </w:r>
      <w:r w:rsidRPr="000013C8">
        <w:rPr>
          <w:sz w:val="16"/>
        </w:rPr>
        <w:t xml:space="preserve"> and that therefore it must radically change its strategy because of the following: </w:t>
      </w:r>
      <w:r w:rsidRPr="000013C8">
        <w:rPr>
          <w:rStyle w:val="StyleBoldUnderline"/>
        </w:rPr>
        <w:t>the spike in executions, the</w:t>
      </w:r>
      <w:r w:rsidRPr="000013C8">
        <w:rPr>
          <w:sz w:val="16"/>
        </w:rPr>
        <w:t xml:space="preserve"> exponential </w:t>
      </w:r>
      <w:r w:rsidRPr="000013C8">
        <w:rPr>
          <w:rStyle w:val="StyleBoldUnderline"/>
        </w:rPr>
        <w:t>increase in U.S. aid, the</w:t>
      </w:r>
      <w:r w:rsidRPr="000013C8">
        <w:rPr>
          <w:sz w:val="16"/>
        </w:rPr>
        <w:t xml:space="preserve"> increased </w:t>
      </w:r>
      <w:r w:rsidRPr="000013C8">
        <w:rPr>
          <w:rStyle w:val="StyleBoldUnderline"/>
        </w:rPr>
        <w:t>presence of</w:t>
      </w:r>
      <w:r w:rsidRPr="000013C8">
        <w:rPr>
          <w:sz w:val="16"/>
        </w:rPr>
        <w:t xml:space="preserve"> the </w:t>
      </w:r>
      <w:r w:rsidRPr="000013C8">
        <w:rPr>
          <w:rStyle w:val="StyleBoldUnderline"/>
        </w:rPr>
        <w:t>armed forces in the fight against drug trafficking</w:t>
      </w:r>
      <w:r w:rsidRPr="000013C8">
        <w:rPr>
          <w:sz w:val="16"/>
        </w:rPr>
        <w:t xml:space="preserve"> and in public security in high risk cities, the transformation of Juárez into the most dangerous city in the world, </w:t>
      </w:r>
      <w:r w:rsidRPr="000013C8">
        <w:rPr>
          <w:rStyle w:val="StyleBoldUnderline"/>
          <w:bdr w:val="single" w:sz="4" w:space="0" w:color="auto"/>
        </w:rPr>
        <w:t>increasing cocaine consumption</w:t>
      </w:r>
      <w:r w:rsidRPr="000013C8">
        <w:rPr>
          <w:rStyle w:val="StyleBoldUnderline"/>
        </w:rPr>
        <w:t xml:space="preserve"> and</w:t>
      </w:r>
      <w:r w:rsidRPr="000013C8">
        <w:rPr>
          <w:sz w:val="16"/>
        </w:rPr>
        <w:t xml:space="preserve"> the </w:t>
      </w:r>
      <w:r w:rsidRPr="000013C8">
        <w:rPr>
          <w:rStyle w:val="StyleBoldUnderline"/>
        </w:rPr>
        <w:t>sentiments</w:t>
      </w:r>
      <w:r w:rsidRPr="000013C8">
        <w:rPr>
          <w:sz w:val="16"/>
        </w:rPr>
        <w:t xml:space="preserve"> that </w:t>
      </w:r>
      <w:r w:rsidRPr="000013C8">
        <w:rPr>
          <w:rStyle w:val="StyleBoldUnderline"/>
          <w:bdr w:val="single" w:sz="4" w:space="0" w:color="auto"/>
        </w:rPr>
        <w:t>Mexico could become a failed state</w:t>
      </w:r>
      <w:r w:rsidRPr="000013C8">
        <w:rPr>
          <w:sz w:val="16"/>
        </w:rPr>
        <w:t xml:space="preserve">. n The management, administration and overall control of public security matters and, amongst these, combating organized crime, as well as the organization and running of the police system remain in the hands of the police themselves, generating a sort of »police-ification« of public security. In Brazil, Paraguay and to a lesser extent in Uruguay this process has also included a strong tendency to incorporate the Armed Forces in the »war on organized crime«, all prompted by the failings of the police system in tackling the problem. </w:t>
      </w:r>
    </w:p>
    <w:p w:rsidR="00042B1E" w:rsidRPr="00234941" w:rsidRDefault="00042B1E" w:rsidP="00042B1E">
      <w:pPr>
        <w:rPr>
          <w:rStyle w:val="StyleBoldUnderline"/>
          <w:sz w:val="16"/>
        </w:rPr>
      </w:pPr>
    </w:p>
    <w:p w:rsidR="003D24AD" w:rsidRPr="00042B1E" w:rsidRDefault="00042B1E" w:rsidP="003D24AD">
      <w:pPr>
        <w:rPr>
          <w:b/>
        </w:rPr>
      </w:pPr>
      <w:r w:rsidRPr="00042B1E">
        <w:rPr>
          <w:b/>
        </w:rPr>
        <w:t>Drug crime decreases legitimacy of Mexican government – risks collapse</w:t>
      </w:r>
    </w:p>
    <w:p w:rsidR="00042B1E" w:rsidRDefault="00042B1E" w:rsidP="00042B1E">
      <w:r w:rsidRPr="0010747E">
        <w:rPr>
          <w:b/>
        </w:rPr>
        <w:t>Thoumi, Manaut, Sain, and Jácome, 10</w:t>
      </w:r>
      <w:r w:rsidRPr="009E7404">
        <w:t xml:space="preserve"> (*Francisco E., expert at the Wilson Center, Ph.D., professor of economics and the director of the Research and Minotiring Center on Drugs and Crime at Universidad el Rosario, former research coordinator at the United National Office of Drug Control and Crime Prevention, **Raúl Benitez, public policy scholar at the Wilson Center, researcher at the Center for Interdisciplinary Research in Science and Humanities, professor and researcher at the North America Rsearch Center of UNAM-Mexico, CNAS Senior Fellow, Distinguished Scholar-in-Residence, School of Public Affairs and Washington College of Law, Ph.D in Latin American Studies at UNAM, Master of International Affairs from the Centro de Investigacion y Docencia Economica, ***professor at the University of San Andrés, Ph.D., University of Salvador, political science, Francine, professor of anthropology at the Central University of Venezuela, political science degree, Friedrich, Ebert, and Stiftung Research, “The impact of organized crime on Democratic Governance in Latin America”, </w:t>
      </w:r>
    </w:p>
    <w:p w:rsidR="00042B1E" w:rsidRPr="000235B9" w:rsidRDefault="00042B1E" w:rsidP="00042B1E">
      <w:pPr>
        <w:rPr>
          <w:sz w:val="16"/>
        </w:rPr>
      </w:pPr>
      <w:r w:rsidRPr="000235B9">
        <w:rPr>
          <w:sz w:val="16"/>
        </w:rPr>
        <w:t xml:space="preserve">Organized crime is a growing problem worldwide. </w:t>
      </w:r>
      <w:r w:rsidRPr="003A28A3">
        <w:rPr>
          <w:rStyle w:val="StyleBoldUnderline"/>
        </w:rPr>
        <w:t xml:space="preserve">In Latin America and the Caribbean groups of organized crime are undermining the states </w:t>
      </w:r>
      <w:r w:rsidRPr="003A28A3">
        <w:rPr>
          <w:rStyle w:val="StyleBoldUnderline"/>
          <w:bdr w:val="single" w:sz="4" w:space="0" w:color="auto"/>
        </w:rPr>
        <w:t>capacity to govern</w:t>
      </w:r>
      <w:r w:rsidRPr="000235B9">
        <w:rPr>
          <w:sz w:val="16"/>
        </w:rPr>
        <w:t xml:space="preserve">. In- stitutions of </w:t>
      </w:r>
      <w:r w:rsidRPr="003A28A3">
        <w:rPr>
          <w:rStyle w:val="StyleBoldUnderline"/>
        </w:rPr>
        <w:t>the political system are undercut by</w:t>
      </w:r>
      <w:r w:rsidRPr="000235B9">
        <w:rPr>
          <w:sz w:val="16"/>
        </w:rPr>
        <w:t xml:space="preserve"> the so called »</w:t>
      </w:r>
      <w:r w:rsidRPr="003A28A3">
        <w:rPr>
          <w:rStyle w:val="StyleBoldUnderline"/>
          <w:bdr w:val="single" w:sz="4" w:space="0" w:color="auto"/>
        </w:rPr>
        <w:t>Narcos</w:t>
      </w:r>
      <w:r w:rsidRPr="000235B9">
        <w:rPr>
          <w:sz w:val="16"/>
        </w:rPr>
        <w:t xml:space="preserve">« or other non state actors. It is obvious that organized crime has adopted mechanisms of the globalized economy such as a high degree of flexibility, the ability to quickly adjust to market changes and the use of socially weak segments of society for their means. </w:t>
      </w:r>
      <w:r w:rsidRPr="003A28A3">
        <w:rPr>
          <w:rStyle w:val="StyleBoldUnderline"/>
        </w:rPr>
        <w:t>While organized crime gets more access</w:t>
      </w:r>
      <w:r w:rsidRPr="000235B9">
        <w:rPr>
          <w:sz w:val="16"/>
        </w:rPr>
        <w:t xml:space="preserve"> to and </w:t>
      </w:r>
      <w:r w:rsidRPr="003A28A3">
        <w:rPr>
          <w:rStyle w:val="StyleBoldUnderline"/>
        </w:rPr>
        <w:t>through politics</w:t>
      </w:r>
      <w:r w:rsidRPr="000235B9">
        <w:rPr>
          <w:sz w:val="16"/>
        </w:rPr>
        <w:t xml:space="preserve">, already </w:t>
      </w:r>
      <w:r w:rsidRPr="003A28A3">
        <w:rPr>
          <w:rStyle w:val="StyleBoldUnderline"/>
          <w:bdr w:val="single" w:sz="4" w:space="0" w:color="auto"/>
        </w:rPr>
        <w:t>weakened states</w:t>
      </w:r>
      <w:r w:rsidRPr="003A28A3">
        <w:rPr>
          <w:rStyle w:val="StyleBoldUnderline"/>
        </w:rPr>
        <w:t xml:space="preserve"> in Latin America are put under </w:t>
      </w:r>
      <w:r w:rsidRPr="003A28A3">
        <w:rPr>
          <w:rStyle w:val="StyleBoldUnderline"/>
          <w:bdr w:val="single" w:sz="4" w:space="0" w:color="auto"/>
        </w:rPr>
        <w:t>serious pressure</w:t>
      </w:r>
      <w:r w:rsidRPr="003A28A3">
        <w:rPr>
          <w:rStyle w:val="StyleBoldUnderline"/>
        </w:rPr>
        <w:t>. The impact on</w:t>
      </w:r>
      <w:r w:rsidRPr="000235B9">
        <w:rPr>
          <w:sz w:val="16"/>
        </w:rPr>
        <w:t xml:space="preserve"> recently </w:t>
      </w:r>
      <w:r w:rsidRPr="003A28A3">
        <w:rPr>
          <w:rStyle w:val="StyleBoldUnderline"/>
        </w:rPr>
        <w:t xml:space="preserve">democratized states like Mexico </w:t>
      </w:r>
      <w:r w:rsidRPr="003A28A3">
        <w:rPr>
          <w:rStyle w:val="StyleBoldUnderline"/>
          <w:bdr w:val="single" w:sz="4" w:space="0" w:color="auto"/>
        </w:rPr>
        <w:t>is severe</w:t>
      </w:r>
      <w:r w:rsidRPr="000235B9">
        <w:rPr>
          <w:sz w:val="16"/>
        </w:rPr>
        <w:t xml:space="preserve">. The role of or- ganized crime in the erosion of democratic governance is marked by zones of fragile statehood, the undermin- ing of political institutions, the replacement of social pol- icies by non state actors, the bribing of political actors and the illicit financing of political campaigns. But not only has </w:t>
      </w:r>
      <w:r w:rsidRPr="000235B9">
        <w:rPr>
          <w:rStyle w:val="StyleBoldUnderline"/>
        </w:rPr>
        <w:t xml:space="preserve">the existence of criminal activities cre- ated </w:t>
      </w:r>
      <w:r w:rsidRPr="000235B9">
        <w:rPr>
          <w:rStyle w:val="StyleBoldUnderline"/>
          <w:bdr w:val="single" w:sz="4" w:space="0" w:color="auto"/>
        </w:rPr>
        <w:t>a threat to democratic governance</w:t>
      </w:r>
      <w:r w:rsidRPr="000235B9">
        <w:rPr>
          <w:sz w:val="16"/>
        </w:rPr>
        <w:t xml:space="preserve">. The </w:t>
      </w:r>
      <w:r w:rsidRPr="000235B9">
        <w:rPr>
          <w:rStyle w:val="StyleBoldUnderline"/>
        </w:rPr>
        <w:t>repressive politics</w:t>
      </w:r>
      <w:r w:rsidRPr="000235B9">
        <w:rPr>
          <w:sz w:val="16"/>
        </w:rPr>
        <w:t xml:space="preserve"> that often respond to organized crime activities </w:t>
      </w:r>
      <w:r w:rsidRPr="000235B9">
        <w:rPr>
          <w:rStyle w:val="StyleBoldUnderline"/>
        </w:rPr>
        <w:t xml:space="preserve">further create a </w:t>
      </w:r>
      <w:r w:rsidRPr="000235B9">
        <w:rPr>
          <w:rStyle w:val="StyleBoldUnderline"/>
          <w:bdr w:val="single" w:sz="4" w:space="0" w:color="auto"/>
        </w:rPr>
        <w:t>spiral of mistrust</w:t>
      </w:r>
      <w:r w:rsidRPr="000235B9">
        <w:rPr>
          <w:rStyle w:val="StyleBoldUnderline"/>
        </w:rPr>
        <w:t>, corruption and vio- lent reactions</w:t>
      </w:r>
      <w:r w:rsidRPr="000235B9">
        <w:rPr>
          <w:sz w:val="16"/>
        </w:rPr>
        <w:t xml:space="preserve">. High levels of violence and public inse- curity often justify the popularity of zero tolerance ap- proaches: Politics of the »hard hand« such as in Mexico and Colombia where the military is fighting in »a war on drugs«. These politics often produce human rights abus- </w:t>
      </w:r>
      <w:r w:rsidRPr="000235B9">
        <w:rPr>
          <w:sz w:val="16"/>
        </w:rPr>
        <w:lastRenderedPageBreak/>
        <w:t>es and thus further undermine democratic forms of gov- ernance. The involvement of politicians and police forces or the military in illegal businesses further undermine the trust of civil society into institutions of the state.</w:t>
      </w:r>
    </w:p>
    <w:p w:rsidR="00042B1E" w:rsidRDefault="00042B1E" w:rsidP="00042B1E"/>
    <w:p w:rsidR="00042B1E" w:rsidRPr="00234941" w:rsidRDefault="00042B1E" w:rsidP="003D24AD"/>
    <w:p w:rsidR="003D24AD" w:rsidRPr="00234941" w:rsidRDefault="003D24AD" w:rsidP="003D24AD">
      <w:pPr>
        <w:pStyle w:val="Heading2"/>
      </w:pPr>
      <w:r w:rsidRPr="00234941">
        <w:rPr>
          <w:b w:val="0"/>
          <w:bCs w:val="0"/>
        </w:rPr>
        <w:lastRenderedPageBreak/>
        <w:t>Human Rights</w:t>
      </w:r>
    </w:p>
    <w:p w:rsidR="003D24AD" w:rsidRPr="00234941" w:rsidRDefault="003D24AD" w:rsidP="003D24AD"/>
    <w:p w:rsidR="003D24AD" w:rsidRPr="00234941" w:rsidRDefault="003D24AD" w:rsidP="003D24AD"/>
    <w:p w:rsidR="003D24AD" w:rsidRPr="00234941" w:rsidRDefault="003D24AD" w:rsidP="003D24AD">
      <w:pPr>
        <w:rPr>
          <w:b/>
        </w:rPr>
      </w:pPr>
      <w:r w:rsidRPr="00234941">
        <w:rPr>
          <w:b/>
        </w:rPr>
        <w:t>Drug trade leads to human rights violations</w:t>
      </w:r>
    </w:p>
    <w:p w:rsidR="003D24AD" w:rsidRPr="00234941" w:rsidRDefault="003D24AD" w:rsidP="003D24AD">
      <w:r w:rsidRPr="00234941">
        <w:rPr>
          <w:b/>
        </w:rPr>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70, Potomac Books Inc., Tashma)</w:t>
      </w:r>
    </w:p>
    <w:p w:rsidR="003D24AD" w:rsidRPr="00234941" w:rsidRDefault="003D24AD" w:rsidP="003D24AD">
      <w:pPr>
        <w:rPr>
          <w:sz w:val="16"/>
        </w:rPr>
      </w:pPr>
      <w:r w:rsidRPr="00234941">
        <w:rPr>
          <w:sz w:val="16"/>
        </w:rPr>
        <w:t xml:space="preserve">As chapters 2 and 5 demonstrate, </w:t>
      </w:r>
      <w:r w:rsidRPr="00234941">
        <w:rPr>
          <w:rStyle w:val="StyleBoldUnderline"/>
        </w:rPr>
        <w:t xml:space="preserve">access to drug resources also increases the likelihood that warring groups will </w:t>
      </w:r>
      <w:r w:rsidRPr="00234941">
        <w:rPr>
          <w:rStyle w:val="StyleBoldUnderline"/>
          <w:bdr w:val="single" w:sz="4" w:space="0" w:color="auto" w:frame="1"/>
        </w:rPr>
        <w:t>abuse</w:t>
      </w:r>
      <w:r w:rsidRPr="00234941">
        <w:rPr>
          <w:sz w:val="16"/>
        </w:rPr>
        <w:t xml:space="preserve"> the </w:t>
      </w:r>
      <w:r w:rsidRPr="00234941">
        <w:rPr>
          <w:rStyle w:val="StyleBoldUnderline"/>
          <w:bdr w:val="single" w:sz="4" w:space="0" w:color="auto" w:frame="1"/>
        </w:rPr>
        <w:t>human rights</w:t>
      </w:r>
      <w:r w:rsidRPr="00234941">
        <w:rPr>
          <w:rStyle w:val="StyleBoldUnderline"/>
        </w:rPr>
        <w:t xml:space="preserve"> of civilians uninvolved in open hostilities. Widespread drug abuse, child soldier recruitment, and atrocities against civilians breakdown informal social controls</w:t>
      </w:r>
      <w:r w:rsidRPr="00234941">
        <w:rPr>
          <w:sz w:val="16"/>
        </w:rPr>
        <w:t xml:space="preserve"> that restrict behaviors that </w:t>
      </w:r>
      <w:r w:rsidRPr="00234941">
        <w:rPr>
          <w:rStyle w:val="StyleBoldUnderline"/>
        </w:rPr>
        <w:t xml:space="preserve">are </w:t>
      </w:r>
      <w:r w:rsidRPr="00234941">
        <w:rPr>
          <w:rStyle w:val="StyleBoldUnderline"/>
          <w:bdr w:val="single" w:sz="4" w:space="0" w:color="auto" w:frame="1"/>
        </w:rPr>
        <w:t>detrimental to civil society</w:t>
      </w:r>
      <w:r w:rsidRPr="00234941">
        <w:rPr>
          <w:sz w:val="16"/>
        </w:rPr>
        <w:t xml:space="preserve"> like drug abuse and criminality/ Such effects during conflicts mean that </w:t>
      </w:r>
      <w:r w:rsidRPr="00234941">
        <w:rPr>
          <w:rStyle w:val="StyleBoldUnderline"/>
        </w:rPr>
        <w:t xml:space="preserve">dealing with the aftermath of widespread human suffering serves as an </w:t>
      </w:r>
      <w:r w:rsidRPr="00234941">
        <w:rPr>
          <w:rStyle w:val="StyleBoldUnderline"/>
          <w:bdr w:val="single" w:sz="4" w:space="0" w:color="auto" w:frame="1"/>
        </w:rPr>
        <w:t>additional complication</w:t>
      </w:r>
      <w:r w:rsidRPr="00234941">
        <w:rPr>
          <w:rStyle w:val="StyleBoldUnderline"/>
        </w:rPr>
        <w:t xml:space="preserve"> for governments</w:t>
      </w:r>
      <w:r w:rsidRPr="00234941">
        <w:rPr>
          <w:sz w:val="16"/>
        </w:rPr>
        <w:t xml:space="preserve"> and outside agencies that are involved in implementing the conditions of conflict- resolution agreements. Without coming to grips with atrocities, criminality and the brea.kdown in social norms, governments may find that popular discontent will affect newly gained but fragile political stability.</w:t>
      </w:r>
    </w:p>
    <w:p w:rsidR="003D24AD" w:rsidRPr="00234941" w:rsidRDefault="003D24AD" w:rsidP="003D24AD"/>
    <w:p w:rsidR="003D24AD" w:rsidRPr="00234941" w:rsidRDefault="003D24AD" w:rsidP="003D24AD">
      <w:pPr>
        <w:rPr>
          <w:b/>
        </w:rPr>
      </w:pPr>
      <w:r w:rsidRPr="00234941">
        <w:rPr>
          <w:b/>
        </w:rPr>
        <w:t xml:space="preserve">Human rights violations cause </w:t>
      </w:r>
      <w:r w:rsidRPr="00234941">
        <w:rPr>
          <w:b/>
          <w:u w:val="single"/>
        </w:rPr>
        <w:t>nuclear war</w:t>
      </w:r>
      <w:r w:rsidRPr="00234941">
        <w:rPr>
          <w:b/>
        </w:rPr>
        <w:t xml:space="preserve"> and </w:t>
      </w:r>
      <w:r w:rsidRPr="00234941">
        <w:rPr>
          <w:b/>
          <w:u w:val="single"/>
        </w:rPr>
        <w:t>extinction</w:t>
      </w:r>
    </w:p>
    <w:p w:rsidR="003D24AD" w:rsidRPr="00234941" w:rsidRDefault="003D24AD" w:rsidP="003D24AD">
      <w:r w:rsidRPr="00234941">
        <w:rPr>
          <w:b/>
        </w:rPr>
        <w:t>HR Web 94</w:t>
      </w:r>
      <w:r w:rsidRPr="00234941">
        <w:t xml:space="preserve"> (Human Rights Web, “An Introduction to the Human Rights Movement”, 7-20, </w:t>
      </w:r>
      <w:hyperlink r:id="rId24" w:history="1">
        <w:r w:rsidRPr="00234941">
          <w:rPr>
            <w:rStyle w:val="Hyperlink"/>
          </w:rPr>
          <w:t>http://www.hrweb.org/intro.html</w:t>
        </w:r>
      </w:hyperlink>
      <w:r w:rsidRPr="00234941">
        <w:t>)</w:t>
      </w:r>
    </w:p>
    <w:p w:rsidR="003D24AD" w:rsidRPr="00234941" w:rsidRDefault="003D24AD" w:rsidP="003D24AD">
      <w:pPr>
        <w:rPr>
          <w:u w:val="single"/>
        </w:rPr>
      </w:pPr>
      <w:r w:rsidRPr="00234941">
        <w:rPr>
          <w:sz w:val="16"/>
        </w:rPr>
        <w:t xml:space="preserve">The </w:t>
      </w:r>
      <w:r w:rsidRPr="00234941">
        <w:rPr>
          <w:color w:val="000000"/>
          <w:sz w:val="16"/>
        </w:rPr>
        <w:t>United Nations Charter</w:t>
      </w:r>
      <w:r w:rsidRPr="00234941">
        <w:rPr>
          <w:sz w:val="16"/>
        </w:rPr>
        <w:t xml:space="preserve">, Universal Declaration of Human Rights, and UN Human Rights convenants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threat  to the continued existence of the human race. </w:t>
      </w:r>
      <w:r w:rsidRPr="00234941">
        <w:rPr>
          <w:u w:val="single"/>
        </w:rPr>
        <w:t>Large numbers of people in many countries live</w:t>
      </w:r>
      <w:r w:rsidRPr="00234941">
        <w:rPr>
          <w:sz w:val="16"/>
        </w:rPr>
        <w:t xml:space="preserve">d </w:t>
      </w:r>
      <w:r w:rsidRPr="00234941">
        <w:rPr>
          <w:u w:val="single"/>
        </w:rPr>
        <w:t>under</w:t>
      </w:r>
      <w:r w:rsidRPr="00234941">
        <w:rPr>
          <w:sz w:val="16"/>
        </w:rPr>
        <w:t xml:space="preserve"> the control of </w:t>
      </w:r>
      <w:r w:rsidRPr="00234941">
        <w:rPr>
          <w:u w:val="single"/>
        </w:rPr>
        <w:t>tyrants, having no recourse but war to relieve often intolerable living conditions</w:t>
      </w:r>
      <w:r w:rsidRPr="00234941">
        <w:rPr>
          <w:sz w:val="16"/>
        </w:rPr>
        <w:t xml:space="preserve">. Unless some way was found to relieve the lot of these people, </w:t>
      </w:r>
      <w:r w:rsidRPr="00234941">
        <w:rPr>
          <w:u w:val="single"/>
        </w:rPr>
        <w:t>they could revolt and become the catalyst for a</w:t>
      </w:r>
      <w:r w:rsidRPr="00234941">
        <w:rPr>
          <w:sz w:val="16"/>
        </w:rPr>
        <w:t xml:space="preserve">nother </w:t>
      </w:r>
      <w:r w:rsidRPr="00234941">
        <w:rPr>
          <w:u w:val="single"/>
        </w:rPr>
        <w:t>wide-scale</w:t>
      </w:r>
      <w:r w:rsidRPr="00234941">
        <w:rPr>
          <w:sz w:val="16"/>
        </w:rPr>
        <w:t xml:space="preserve"> and possibly </w:t>
      </w:r>
      <w:r w:rsidRPr="00234941">
        <w:rPr>
          <w:u w:val="single"/>
        </w:rPr>
        <w:t>nuclear war</w:t>
      </w:r>
      <w:r w:rsidRPr="00234941">
        <w:rPr>
          <w:sz w:val="16"/>
        </w:rPr>
        <w:t xml:space="preserve">. For perhaps the first time, representatives from the majority of  governments in the world came to the conclusion that basic </w:t>
      </w:r>
      <w:r w:rsidRPr="00234941">
        <w:rPr>
          <w:u w:val="single"/>
        </w:rPr>
        <w:t>human rights must be protected</w:t>
      </w:r>
      <w:r w:rsidRPr="00234941">
        <w:rPr>
          <w:sz w:val="16"/>
        </w:rPr>
        <w:t xml:space="preserve">, not only for  the sake of the individuals and countries involved, but </w:t>
      </w:r>
      <w:r w:rsidRPr="00234941">
        <w:rPr>
          <w:u w:val="single"/>
        </w:rPr>
        <w:t>to preserve the human race</w:t>
      </w:r>
      <w:r w:rsidRPr="00234941">
        <w:rPr>
          <w:sz w:val="16"/>
        </w:rPr>
        <w:t>.</w:t>
      </w:r>
    </w:p>
    <w:p w:rsidR="003D24AD" w:rsidRPr="00234941" w:rsidRDefault="003D24AD" w:rsidP="003D24AD"/>
    <w:p w:rsidR="003D24AD" w:rsidRPr="00234941" w:rsidRDefault="003D24AD" w:rsidP="003D24AD"/>
    <w:p w:rsidR="003D24AD" w:rsidRPr="00234941" w:rsidRDefault="003D24AD" w:rsidP="003D24AD">
      <w:pPr>
        <w:rPr>
          <w:b/>
        </w:rPr>
      </w:pPr>
      <w:r w:rsidRPr="00234941">
        <w:rPr>
          <w:b/>
        </w:rPr>
        <w:t xml:space="preserve">Illegal drugs are </w:t>
      </w:r>
      <w:r w:rsidRPr="00234941">
        <w:rPr>
          <w:b/>
          <w:u w:val="single"/>
        </w:rPr>
        <w:t>utilized as weapons</w:t>
      </w:r>
      <w:r w:rsidRPr="00234941">
        <w:rPr>
          <w:b/>
        </w:rPr>
        <w:t xml:space="preserve"> --- attackers intoxicate their enemies --- that equates to </w:t>
      </w:r>
      <w:r w:rsidRPr="00234941">
        <w:rPr>
          <w:b/>
          <w:u w:val="single"/>
        </w:rPr>
        <w:t>extreme human rights violations</w:t>
      </w:r>
      <w:r w:rsidRPr="00234941">
        <w:rPr>
          <w:b/>
        </w:rPr>
        <w:t xml:space="preserve"> </w:t>
      </w:r>
    </w:p>
    <w:p w:rsidR="003D24AD" w:rsidRPr="00234941" w:rsidRDefault="003D24AD" w:rsidP="003D24AD">
      <w:r w:rsidRPr="00234941">
        <w:rPr>
          <w:b/>
        </w:rPr>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3, Potomac Books Inc., Tashma)</w:t>
      </w:r>
    </w:p>
    <w:p w:rsidR="003D24AD" w:rsidRPr="00234941" w:rsidRDefault="003D24AD" w:rsidP="003D24AD">
      <w:r w:rsidRPr="00234941">
        <w:rPr>
          <w:rStyle w:val="StyleBoldUnderline"/>
        </w:rPr>
        <w:t xml:space="preserve">The presence of drugs in today’s conflicts has contributed to the </w:t>
      </w:r>
      <w:r w:rsidRPr="00234941">
        <w:rPr>
          <w:rStyle w:val="StyleBoldUnderline"/>
          <w:bdr w:val="single" w:sz="4" w:space="0" w:color="auto" w:frame="1"/>
        </w:rPr>
        <w:t>volatile nature</w:t>
      </w:r>
      <w:r w:rsidRPr="00234941">
        <w:rPr>
          <w:rStyle w:val="StyleBoldUnderline"/>
        </w:rPr>
        <w:t xml:space="preserve"> of</w:t>
      </w:r>
      <w:r w:rsidRPr="00234941">
        <w:t xml:space="preserve"> inter- national and regional </w:t>
      </w:r>
      <w:r w:rsidRPr="00234941">
        <w:rPr>
          <w:rStyle w:val="StyleBoldUnderline"/>
        </w:rPr>
        <w:t>security in the post-Cold War era. Drug trafficking contributes to prolonged intrastate conflicts</w:t>
      </w:r>
      <w:r w:rsidRPr="00234941">
        <w:t xml:space="preserve"> and high levels of arms trafficking and cross border migra- tions. </w:t>
      </w:r>
      <w:r w:rsidRPr="00234941">
        <w:rPr>
          <w:rStyle w:val="StyleBoldUnderline"/>
        </w:rPr>
        <w:t>Intoxicated combatants have committed</w:t>
      </w:r>
      <w:r w:rsidRPr="00234941">
        <w:t xml:space="preserve"> gross </w:t>
      </w:r>
      <w:r w:rsidRPr="00234941">
        <w:rPr>
          <w:rStyle w:val="StyleBoldUnderline"/>
          <w:bdr w:val="single" w:sz="4" w:space="0" w:color="auto" w:frame="1"/>
        </w:rPr>
        <w:t>violations of human rights</w:t>
      </w:r>
      <w:r w:rsidRPr="00234941">
        <w:rPr>
          <w:rStyle w:val="StyleBoldUnderline"/>
        </w:rPr>
        <w:t xml:space="preserve">, adding to </w:t>
      </w:r>
      <w:r w:rsidRPr="00234941">
        <w:rPr>
          <w:rStyle w:val="StyleBoldUnderline"/>
          <w:bdr w:val="single" w:sz="4" w:space="0" w:color="auto" w:frame="1"/>
        </w:rPr>
        <w:t>humanitarian catastrophes</w:t>
      </w:r>
      <w:r w:rsidRPr="00234941">
        <w:rPr>
          <w:rStyle w:val="StyleBoldUnderline"/>
        </w:rPr>
        <w:t xml:space="preserve"> that the international community has felt compelled to limit through military intervention.</w:t>
      </w:r>
      <w:r w:rsidRPr="00234941">
        <w:t xml:space="preserve"> Additionally, when irregular forces use the drug economy it can contribute to higher casualty figures for professional rnilitaries—in September 2006, with the resurgent Taliban funded by drug profits, it became statistically as dangerous for American service members to serve in Afghanistan as in Iraq.‘“</w:t>
      </w:r>
    </w:p>
    <w:p w:rsidR="003D24AD" w:rsidRPr="00234941" w:rsidRDefault="003D24AD" w:rsidP="003D24AD"/>
    <w:p w:rsidR="003D24AD" w:rsidRPr="00234941" w:rsidRDefault="003D24AD" w:rsidP="003D24AD">
      <w:pPr>
        <w:pStyle w:val="Heading2"/>
      </w:pPr>
      <w:r w:rsidRPr="00234941">
        <w:rPr>
          <w:b w:val="0"/>
          <w:bCs w:val="0"/>
        </w:rPr>
        <w:lastRenderedPageBreak/>
        <w:t xml:space="preserve">Human Trafficking </w:t>
      </w:r>
    </w:p>
    <w:p w:rsidR="003D24AD" w:rsidRPr="00234941" w:rsidRDefault="003D24AD" w:rsidP="003D24AD"/>
    <w:p w:rsidR="003D24AD" w:rsidRPr="00234941" w:rsidRDefault="003D24AD" w:rsidP="003D24AD">
      <w:pPr>
        <w:rPr>
          <w:b/>
        </w:rPr>
      </w:pPr>
      <w:r w:rsidRPr="00234941">
        <w:rPr>
          <w:b/>
        </w:rPr>
        <w:t>Winning the war on drugs is key to combat human trafficking</w:t>
      </w:r>
    </w:p>
    <w:p w:rsidR="003D24AD" w:rsidRPr="00234941" w:rsidRDefault="003D24AD" w:rsidP="003D24AD">
      <w:pPr>
        <w:rPr>
          <w:rStyle w:val="StyleStyleBold12pt"/>
        </w:rPr>
      </w:pPr>
      <w:r w:rsidRPr="00234941">
        <w:rPr>
          <w:b/>
        </w:rPr>
        <w:t>Cota, 7/4/13</w:t>
      </w:r>
      <w:r w:rsidRPr="00234941">
        <w:t xml:space="preserve"> writer for the Guardian</w:t>
      </w:r>
      <w:r w:rsidRPr="00234941">
        <w:rPr>
          <w:rStyle w:val="StyleStyleBold12pt"/>
        </w:rPr>
        <w:t xml:space="preserve"> </w:t>
      </w:r>
      <w:r w:rsidRPr="0083546F">
        <w:rPr>
          <w:rStyle w:val="StyleStyleBold12pt"/>
          <w:b w:val="0"/>
        </w:rPr>
        <w:t>(Isabella, “Central America's drug cartels turn their attention to trafficking people” The Guardian http://www.guardian.co.uk/global-development/2013/jul/04/central-america-drug-cartels-trafficking-people) // czhang</w:t>
      </w:r>
    </w:p>
    <w:p w:rsidR="003D24AD" w:rsidRPr="00234941" w:rsidRDefault="003D24AD" w:rsidP="003D24AD">
      <w:pPr>
        <w:rPr>
          <w:sz w:val="16"/>
        </w:rPr>
      </w:pPr>
      <w:r w:rsidRPr="00234941">
        <w:rPr>
          <w:sz w:val="16"/>
        </w:rPr>
        <w:t xml:space="preserve">Across the region, a deadly combination of mass undocumented </w:t>
      </w:r>
      <w:r w:rsidRPr="00234941">
        <w:rPr>
          <w:rStyle w:val="StyleBoldUnderline"/>
        </w:rPr>
        <w:t>migration, poverty, and the breakdown of law and order are proving fertile ground for a thriving and increasingly unbreakable trade in people.</w:t>
      </w:r>
      <w:r w:rsidRPr="00234941">
        <w:rPr>
          <w:rStyle w:val="StyleBoldUnderline"/>
          <w:sz w:val="12"/>
        </w:rPr>
        <w:t>¶</w:t>
      </w:r>
      <w:r w:rsidRPr="00234941">
        <w:rPr>
          <w:sz w:val="16"/>
        </w:rPr>
        <w:t xml:space="preserve"> "We are a region in which migration is a part of the mental landscape, where leaving the country for work always is, and always has been, an option," says Ana Hidalgo, regional counter-trafficking project manager at the International Organisation for Migration.</w:t>
      </w:r>
      <w:r w:rsidRPr="00234941">
        <w:rPr>
          <w:sz w:val="12"/>
        </w:rPr>
        <w:t>¶</w:t>
      </w:r>
      <w:r w:rsidRPr="00234941">
        <w:rPr>
          <w:sz w:val="16"/>
        </w:rPr>
        <w:t xml:space="preserve"> "Human trafficking, in any of its manifestations, responds to the laws of economics worldwide, to the supply and demand in the labour market … and it is amid these uncontrollable forces that the trafficker appears."</w:t>
      </w:r>
      <w:r w:rsidRPr="00234941">
        <w:rPr>
          <w:sz w:val="12"/>
        </w:rPr>
        <w:t>¶</w:t>
      </w:r>
      <w:r w:rsidRPr="00234941">
        <w:rPr>
          <w:sz w:val="16"/>
        </w:rPr>
        <w:t xml:space="preserve"> Asahac, an NGO based in northern Mexico, estimates that </w:t>
      </w:r>
      <w:r w:rsidRPr="00234941">
        <w:rPr>
          <w:rStyle w:val="StyleBoldUnderline"/>
        </w:rPr>
        <w:t>more than half of Central American migrants trying to cross into the US fall into the hands of trafficking or smuggling rings, or end up in sexual or forced labour.</w:t>
      </w:r>
      <w:r w:rsidRPr="00234941">
        <w:rPr>
          <w:rStyle w:val="StyleBoldUnderline"/>
          <w:sz w:val="12"/>
        </w:rPr>
        <w:t>¶</w:t>
      </w:r>
      <w:r w:rsidRPr="00234941">
        <w:rPr>
          <w:sz w:val="16"/>
        </w:rPr>
        <w:t xml:space="preserve"> In the past decade, Central America has become one of the most dangerous regions in the world. Mexico's widely reported drug war has left about 70,000 people dead. Honduras has a murder rate of 86 per 100,000 inhabitants – San Pedro Sula is the most dangerous city in the world, with 173 murders per 100,000 people.</w:t>
      </w:r>
      <w:r w:rsidRPr="00234941">
        <w:rPr>
          <w:sz w:val="12"/>
        </w:rPr>
        <w:t>¶</w:t>
      </w:r>
      <w:r w:rsidRPr="00234941">
        <w:rPr>
          <w:sz w:val="16"/>
        </w:rPr>
        <w:t xml:space="preserve"> </w:t>
      </w:r>
      <w:r w:rsidRPr="00234941">
        <w:rPr>
          <w:rStyle w:val="StyleBoldUnderline"/>
        </w:rPr>
        <w:t>This rise in violence has been attributed largely to the growing power of drug cartels, who are expanding their business from trafficking drugs to trafficking people</w:t>
      </w:r>
      <w:r w:rsidRPr="00234941">
        <w:rPr>
          <w:sz w:val="16"/>
        </w:rPr>
        <w:t>, says Marcela Chacón, Costa Rica's deputy minister of interior and police.</w:t>
      </w:r>
      <w:r w:rsidRPr="00234941">
        <w:rPr>
          <w:sz w:val="12"/>
        </w:rPr>
        <w:t>¶</w:t>
      </w:r>
      <w:r w:rsidRPr="00234941">
        <w:rPr>
          <w:sz w:val="16"/>
        </w:rPr>
        <w:t xml:space="preserve"> "Why? Because a dose of drugs can be bought and consumed only once, but </w:t>
      </w:r>
      <w:r w:rsidRPr="00234941">
        <w:rPr>
          <w:rStyle w:val="StyleBoldUnderline"/>
        </w:rPr>
        <w:t>the same human being can be exploited in many forms over and over again throughout a lifetime</w:t>
      </w:r>
      <w:r w:rsidRPr="00234941">
        <w:rPr>
          <w:sz w:val="16"/>
        </w:rPr>
        <w:t>," says Chacón.</w:t>
      </w:r>
      <w:r w:rsidRPr="00234941">
        <w:rPr>
          <w:sz w:val="12"/>
        </w:rPr>
        <w:t>¶</w:t>
      </w:r>
      <w:r w:rsidRPr="00234941">
        <w:rPr>
          <w:sz w:val="16"/>
        </w:rPr>
        <w:t xml:space="preserve"> In 2010, 72 Central Americans were found murdered in northern Mexico, allegedly by the hands of the Zetas cartel. The Mexican army recently rescued 165 people who had been travelling as undocumented migrants when they were kidnapped by a drug cartel near the US border.</w:t>
      </w:r>
      <w:r w:rsidRPr="00234941">
        <w:rPr>
          <w:sz w:val="12"/>
        </w:rPr>
        <w:t>¶</w:t>
      </w:r>
      <w:r w:rsidRPr="00234941">
        <w:rPr>
          <w:sz w:val="16"/>
        </w:rPr>
        <w:t xml:space="preserve"> In a report on Latin America and the Caribbean (pdf) last year, the UN Office of Drugs and Crime warned that </w:t>
      </w:r>
      <w:r w:rsidRPr="00234941">
        <w:rPr>
          <w:rStyle w:val="StyleBoldUnderline"/>
        </w:rPr>
        <w:t>human trafficking was likely to become an increasingly lucrative revenue stream for Central America's drug cartels.</w:t>
      </w:r>
      <w:r w:rsidRPr="00234941">
        <w:rPr>
          <w:rStyle w:val="StyleBoldUnderline"/>
          <w:sz w:val="12"/>
        </w:rPr>
        <w:t>¶</w:t>
      </w:r>
      <w:r w:rsidRPr="00234941">
        <w:rPr>
          <w:sz w:val="16"/>
        </w:rPr>
        <w:t xml:space="preserve"> Teresa Ulloa, director of the Coalition Against Trafficking in Women and Girls in Latin America and the Caribbean, says her organisation believes that </w:t>
      </w:r>
      <w:r w:rsidRPr="00234941">
        <w:rPr>
          <w:rStyle w:val="StyleBoldUnderline"/>
        </w:rPr>
        <w:t>Mexican drug cartels made $10bn last year from the enforced sexual exploitation and slavery of thousands of girls and women.</w:t>
      </w:r>
      <w:r w:rsidRPr="00234941">
        <w:rPr>
          <w:rStyle w:val="StyleBoldUnderline"/>
          <w:sz w:val="12"/>
        </w:rPr>
        <w:t xml:space="preserve">¶ </w:t>
      </w:r>
      <w:r w:rsidRPr="00234941">
        <w:rPr>
          <w:sz w:val="16"/>
        </w:rPr>
        <w:t>"The Latin American convention remains that women are to be used for men's pleasure. This means that if they can't access our bodies through force, they can do so with money, creating a demand for women and girls," says Ulloa.</w:t>
      </w:r>
      <w:r w:rsidRPr="00234941">
        <w:rPr>
          <w:sz w:val="12"/>
        </w:rPr>
        <w:t>¶</w:t>
      </w:r>
      <w:r w:rsidRPr="00234941">
        <w:rPr>
          <w:sz w:val="16"/>
        </w:rPr>
        <w:t xml:space="preserve"> "</w:t>
      </w:r>
      <w:r w:rsidRPr="00234941">
        <w:rPr>
          <w:rStyle w:val="StyleBoldUnderline"/>
        </w:rPr>
        <w:t>If we could create policy on human trafficking that has gender equality at its core, then we would be tackling demand. If there was no demand for slaves, there would be no supply."</w:t>
      </w:r>
      <w:r w:rsidRPr="00234941">
        <w:rPr>
          <w:rStyle w:val="StyleBoldUnderline"/>
          <w:sz w:val="12"/>
        </w:rPr>
        <w:t xml:space="preserve">¶ </w:t>
      </w:r>
      <w:r w:rsidRPr="00234941">
        <w:rPr>
          <w:sz w:val="16"/>
        </w:rPr>
        <w:t xml:space="preserve">While </w:t>
      </w:r>
      <w:r w:rsidRPr="00234941">
        <w:rPr>
          <w:rStyle w:val="StyleBoldUnderline"/>
        </w:rPr>
        <w:t>governments across Central America</w:t>
      </w:r>
      <w:r w:rsidRPr="00234941">
        <w:rPr>
          <w:sz w:val="16"/>
        </w:rPr>
        <w:t xml:space="preserve"> have revised anti-trafficking legislation in recent years, they </w:t>
      </w:r>
      <w:r w:rsidRPr="00234941">
        <w:rPr>
          <w:rStyle w:val="StyleBoldUnderline"/>
        </w:rPr>
        <w:t>continue to be outpaced and outgunned by the increasing power of the cartels in controlling people trafficking across the region.</w:t>
      </w:r>
      <w:r w:rsidRPr="00234941">
        <w:rPr>
          <w:rStyle w:val="StyleBoldUnderline"/>
          <w:sz w:val="12"/>
        </w:rPr>
        <w:t>¶</w:t>
      </w:r>
      <w:r w:rsidRPr="00234941">
        <w:rPr>
          <w:sz w:val="16"/>
        </w:rPr>
        <w:t xml:space="preserve"> "[</w:t>
      </w:r>
      <w:r w:rsidRPr="00234941">
        <w:rPr>
          <w:rStyle w:val="StyleBoldUnderline"/>
        </w:rPr>
        <w:t>Cartels] are organisations that have no limits</w:t>
      </w:r>
      <w:r w:rsidRPr="00234941">
        <w:rPr>
          <w:sz w:val="16"/>
        </w:rPr>
        <w:t>," says Hidalgo. "</w:t>
      </w:r>
      <w:r w:rsidRPr="00234941">
        <w:rPr>
          <w:rStyle w:val="StyleBoldUnderline"/>
        </w:rPr>
        <w:t>They have amassed such power that they bend and violate the rules with reliable impunity … and also, they have millions [of dollars] in resources."</w:t>
      </w:r>
      <w:r w:rsidRPr="00234941">
        <w:rPr>
          <w:rStyle w:val="StyleBoldUnderline"/>
          <w:sz w:val="12"/>
        </w:rPr>
        <w:t>¶</w:t>
      </w:r>
      <w:r w:rsidRPr="00234941">
        <w:rPr>
          <w:sz w:val="16"/>
        </w:rPr>
        <w:t xml:space="preserve"> "It's easy to see how </w:t>
      </w:r>
      <w:r w:rsidRPr="00234941">
        <w:rPr>
          <w:rStyle w:val="StyleBoldUnderline"/>
        </w:rPr>
        <w:t>they can remain one step ahead of any police</w:t>
      </w:r>
      <w:r w:rsidRPr="00234941">
        <w:rPr>
          <w:sz w:val="16"/>
        </w:rPr>
        <w:t>, especially in these countries where police forces usually lack resources and have to follow many bureaucratic steps and rules. If these organised networks didn't exist, we would have many poor, excluded people here but we wouldn't have slaves."</w:t>
      </w:r>
    </w:p>
    <w:p w:rsidR="003D24AD" w:rsidRPr="00234941" w:rsidRDefault="003D24AD" w:rsidP="003D24AD">
      <w:pPr>
        <w:rPr>
          <w:b/>
        </w:rPr>
      </w:pPr>
    </w:p>
    <w:p w:rsidR="003D24AD" w:rsidRPr="00234941" w:rsidRDefault="003D24AD" w:rsidP="003D24AD">
      <w:pPr>
        <w:rPr>
          <w:b/>
        </w:rPr>
      </w:pPr>
      <w:r w:rsidRPr="00234941">
        <w:rPr>
          <w:b/>
        </w:rPr>
        <w:t xml:space="preserve">Drug trafficking allows increased sex trafficking </w:t>
      </w:r>
    </w:p>
    <w:p w:rsidR="003D24AD" w:rsidRPr="00234941" w:rsidRDefault="003D24AD" w:rsidP="003D24AD">
      <w:pPr>
        <w:rPr>
          <w:rStyle w:val="StyleStyleBold12pt"/>
        </w:rPr>
      </w:pPr>
      <w:r w:rsidRPr="00234941">
        <w:rPr>
          <w:b/>
        </w:rPr>
        <w:t>Lehti, 6</w:t>
      </w:r>
      <w:r w:rsidRPr="00234941">
        <w:rPr>
          <w:rStyle w:val="StyleStyleBold12pt"/>
        </w:rPr>
        <w:t xml:space="preserve"> </w:t>
      </w:r>
      <w:r w:rsidRPr="00234941">
        <w:t>a researcher in the National Research Institute of Legal Policy in Helsinki, Finland</w:t>
      </w:r>
      <w:r w:rsidRPr="00234941">
        <w:rPr>
          <w:rStyle w:val="StyleStyleBold12pt"/>
        </w:rPr>
        <w:t xml:space="preserve"> </w:t>
      </w:r>
      <w:r w:rsidRPr="00234941">
        <w:t>and a Aromaa was a criminologist and the leader of the European Institute for Crime (HEUNI) – a degree in political science and was previously the Institute of Legal Policy Director</w:t>
      </w:r>
      <w:r w:rsidRPr="00234941">
        <w:rPr>
          <w:rStyle w:val="StyleStyleBold12pt"/>
        </w:rPr>
        <w:t xml:space="preserve"> </w:t>
      </w:r>
      <w:r w:rsidRPr="0083546F">
        <w:rPr>
          <w:rStyle w:val="StyleStyleBold12pt"/>
          <w:b w:val="0"/>
        </w:rPr>
        <w:t>(Martti and Kauko Aromaa, “Trafficking for Sexual Exploitation” Crime and Justice , Vol. 34, No. 1 (2006), pp. 133-227 JSTOR) // czhang</w:t>
      </w:r>
    </w:p>
    <w:p w:rsidR="003D24AD" w:rsidRPr="00234941" w:rsidRDefault="003D24AD" w:rsidP="003D24AD">
      <w:r w:rsidRPr="00234941">
        <w:rPr>
          <w:rStyle w:val="StyleBoldUnderline"/>
        </w:rPr>
        <w:t>Prostitution and related trafficking have historically been closely linked to organized crime. Both are lucrative enterprises with relatively high profits and low risks.</w:t>
      </w:r>
      <w:r w:rsidRPr="00234941">
        <w:rPr>
          <w:sz w:val="16"/>
        </w:rPr>
        <w:t xml:space="preserve"> Many criminal activities, for example, </w:t>
      </w:r>
      <w:r w:rsidRPr="00234941">
        <w:rPr>
          <w:rStyle w:val="StyleBoldUnderline"/>
        </w:rPr>
        <w:t>drug trafficking and human smuggling, are easy to combine</w:t>
      </w:r>
      <w:r w:rsidRPr="00234941">
        <w:rPr>
          <w:sz w:val="16"/>
        </w:rPr>
        <w:t xml:space="preserve"> with them. For international drug trafficking networks, </w:t>
      </w:r>
      <w:r w:rsidRPr="00234941">
        <w:rPr>
          <w:rStyle w:val="StyleBoldUnderline"/>
        </w:rPr>
        <w:t>pandering is an alluring side business</w:t>
      </w:r>
      <w:r w:rsidRPr="00234941">
        <w:rPr>
          <w:sz w:val="16"/>
        </w:rPr>
        <w:t xml:space="preserve">, in which profits equal those from the wholesale trade in mild drugs, but </w:t>
      </w:r>
      <w:r w:rsidRPr="00234941">
        <w:rPr>
          <w:rStyle w:val="StyleBoldUnderline"/>
        </w:rPr>
        <w:t>the risks are almost nonexistent</w:t>
      </w:r>
      <w:r w:rsidRPr="00234941">
        <w:rPr>
          <w:sz w:val="16"/>
        </w:rPr>
        <w:t xml:space="preserve">. </w:t>
      </w:r>
      <w:r w:rsidRPr="00234941">
        <w:rPr>
          <w:rStyle w:val="StyleBoldUnderline"/>
        </w:rPr>
        <w:t>Trafficking, pandering, and retail sale of drugs complement one another well. Drug distribution can be concentrated on the premises where prostitutes work, and prostitutes can be used as dealers and couriers</w:t>
      </w:r>
      <w:r w:rsidRPr="00234941">
        <w:rPr>
          <w:sz w:val="16"/>
        </w:rPr>
        <w:t xml:space="preserve">. At the same time </w:t>
      </w:r>
      <w:r w:rsidRPr="00234941">
        <w:rPr>
          <w:rStyle w:val="StyleBoldUnderline"/>
        </w:rPr>
        <w:t xml:space="preserve">prostitutes can effectively be brought </w:t>
      </w:r>
      <w:r w:rsidRPr="00234941">
        <w:rPr>
          <w:sz w:val="16"/>
        </w:rPr>
        <w:t xml:space="preserve">under the control of pimps as accomplices and </w:t>
      </w:r>
      <w:r w:rsidRPr="00234941">
        <w:rPr>
          <w:rStyle w:val="StyleBoldUnderline"/>
        </w:rPr>
        <w:t xml:space="preserve">through drug abuse. All kinds of smuggling </w:t>
      </w:r>
      <w:r w:rsidRPr="00234941">
        <w:rPr>
          <w:rStyle w:val="StyleBoldUnderline"/>
        </w:rPr>
        <w:lastRenderedPageBreak/>
        <w:t xml:space="preserve">enterprises can easily be combined with trafficking in prostitutes </w:t>
      </w:r>
      <w:r w:rsidRPr="00234941">
        <w:rPr>
          <w:sz w:val="16"/>
        </w:rPr>
        <w:t>(NCIS 2002, pp. 35, 38–39; see also Junninen 2005).</w:t>
      </w:r>
    </w:p>
    <w:p w:rsidR="003D24AD" w:rsidRPr="00234941" w:rsidRDefault="003D24AD" w:rsidP="003D24AD">
      <w:pPr>
        <w:rPr>
          <w:sz w:val="16"/>
        </w:rPr>
      </w:pPr>
    </w:p>
    <w:p w:rsidR="003D24AD" w:rsidRPr="00234941" w:rsidRDefault="003D24AD" w:rsidP="003D24AD"/>
    <w:p w:rsidR="003D24AD" w:rsidRPr="00234941" w:rsidRDefault="003D24AD" w:rsidP="003D24AD">
      <w:pPr>
        <w:pStyle w:val="Heading2"/>
      </w:pPr>
      <w:r w:rsidRPr="00234941">
        <w:rPr>
          <w:b w:val="0"/>
          <w:bCs w:val="0"/>
        </w:rPr>
        <w:lastRenderedPageBreak/>
        <w:t>LA Instability</w:t>
      </w:r>
    </w:p>
    <w:p w:rsidR="003D24AD" w:rsidRPr="00234941" w:rsidRDefault="003D24AD" w:rsidP="003D24AD"/>
    <w:p w:rsidR="003D24AD" w:rsidRPr="00234941" w:rsidRDefault="003D24AD" w:rsidP="003D24AD">
      <w:pPr>
        <w:rPr>
          <w:b/>
          <w:u w:val="single"/>
        </w:rPr>
      </w:pPr>
      <w:r w:rsidRPr="00234941">
        <w:rPr>
          <w:b/>
        </w:rPr>
        <w:t>Trafficking turns stability – makes suppressing violence impossible</w:t>
      </w:r>
    </w:p>
    <w:p w:rsidR="003D24AD" w:rsidRPr="00234941" w:rsidRDefault="003D24AD" w:rsidP="003D24AD">
      <w:r w:rsidRPr="00234941">
        <w:rPr>
          <w:b/>
        </w:rPr>
        <w:t>Kleiman, 4</w:t>
      </w:r>
      <w:r w:rsidRPr="00234941">
        <w:t xml:space="preserve"> </w:t>
      </w:r>
      <w:r w:rsidRPr="00234941">
        <w:rPr>
          <w:sz w:val="16"/>
        </w:rPr>
        <w:t>(Mark, B.A. magna cum laude, Haverford College, M.P.P., Harvard Kennedy School, Ph.D., Harvard, Professor of Public Policy in the UCLA School of Public Affairs, “Illicit Drugs and the Terrorist Threat: Causal Links and Implications for Domestic Drug Control Policy”, Congressional Research Service, 4/20/2004, http://www.fas.org/irp/crs/RL32334.pdf, JKahn)</w:t>
      </w:r>
    </w:p>
    <w:p w:rsidR="003D24AD" w:rsidRPr="00234941" w:rsidRDefault="003D24AD" w:rsidP="003D24AD">
      <w:pPr>
        <w:rPr>
          <w:sz w:val="16"/>
        </w:rPr>
      </w:pPr>
      <w:r w:rsidRPr="00234941">
        <w:rPr>
          <w:rStyle w:val="StyleBoldUnderline"/>
        </w:rPr>
        <w:t xml:space="preserve">Drug dealing can generate chaos and instability in source and transit countries by </w:t>
      </w:r>
      <w:r w:rsidRPr="00234941">
        <w:rPr>
          <w:rStyle w:val="StyleBoldUnderline"/>
          <w:bdr w:val="single" w:sz="4" w:space="0" w:color="auto" w:frame="1"/>
        </w:rPr>
        <w:t>sustaining violence</w:t>
      </w:r>
      <w:r w:rsidRPr="00234941">
        <w:rPr>
          <w:sz w:val="16"/>
        </w:rPr>
        <w:t xml:space="preserve">, both within and among groups of traffickers and between traffickers on the one hand and ordinary citizens and public authorities on the other. </w:t>
      </w:r>
      <w:r w:rsidRPr="00234941">
        <w:rPr>
          <w:rStyle w:val="StyleBoldUnderline"/>
        </w:rPr>
        <w:t>The growth of a criminal economy is</w:t>
      </w:r>
      <w:r w:rsidRPr="00234941">
        <w:rPr>
          <w:sz w:val="16"/>
        </w:rPr>
        <w:t xml:space="preserve"> also </w:t>
      </w:r>
      <w:r w:rsidRPr="00234941">
        <w:rPr>
          <w:rStyle w:val="StyleBoldUnderline"/>
        </w:rPr>
        <w:t xml:space="preserve">a </w:t>
      </w:r>
      <w:r w:rsidRPr="00234941">
        <w:rPr>
          <w:rStyle w:val="StyleBoldUnderline"/>
          <w:bdr w:val="single" w:sz="4" w:space="0" w:color="auto" w:frame="1"/>
        </w:rPr>
        <w:t>potentially destabilizing factor</w:t>
      </w:r>
      <w:r w:rsidRPr="00234941">
        <w:rPr>
          <w:sz w:val="16"/>
        </w:rPr>
        <w:t xml:space="preserve">. Drug law </w:t>
      </w:r>
      <w:r w:rsidRPr="00234941">
        <w:rPr>
          <w:rStyle w:val="StyleBoldUnderline"/>
        </w:rPr>
        <w:t>enforcement can create friction between law enforcement and military authorities</w:t>
      </w:r>
      <w:r w:rsidRPr="00234941">
        <w:rPr>
          <w:sz w:val="16"/>
        </w:rPr>
        <w:t xml:space="preserve"> on the one hand </w:t>
      </w:r>
      <w:r w:rsidRPr="00234941">
        <w:rPr>
          <w:rStyle w:val="StyleBoldUnderline"/>
        </w:rPr>
        <w:t>and ordinary citizens</w:t>
      </w:r>
      <w:r w:rsidRPr="00234941">
        <w:rPr>
          <w:sz w:val="16"/>
        </w:rPr>
        <w:t xml:space="preserve">, including small farmers who illicitly grow drug crops, on the other. The secretive </w:t>
      </w:r>
      <w:r w:rsidRPr="00234941">
        <w:rPr>
          <w:rStyle w:val="StyleBoldUnderline"/>
        </w:rPr>
        <w:t>techniques of drug investigation can become entangled with</w:t>
      </w:r>
      <w:r w:rsidRPr="00234941">
        <w:rPr>
          <w:sz w:val="16"/>
        </w:rPr>
        <w:t xml:space="preserve"> the practice of </w:t>
      </w:r>
      <w:r w:rsidRPr="00234941">
        <w:rPr>
          <w:rStyle w:val="StyleBoldUnderline"/>
          <w:bdr w:val="single" w:sz="4" w:space="0" w:color="auto" w:frame="1"/>
        </w:rPr>
        <w:t>authoritarian rule</w:t>
      </w:r>
      <w:r w:rsidRPr="00234941">
        <w:rPr>
          <w:sz w:val="16"/>
        </w:rPr>
        <w:t xml:space="preserve">, as appears to have happened under the Fujimori16 government in Peru. In addition, </w:t>
      </w:r>
      <w:r w:rsidRPr="00234941">
        <w:rPr>
          <w:rStyle w:val="StyleBoldUnderline"/>
        </w:rPr>
        <w:t>traffickers can deliberately create chaos</w:t>
      </w:r>
      <w:r w:rsidRPr="00234941">
        <w:rPr>
          <w:sz w:val="16"/>
        </w:rPr>
        <w:t xml:space="preserve"> in order </w:t>
      </w:r>
      <w:r w:rsidRPr="00234941">
        <w:rPr>
          <w:rStyle w:val="StyleBoldUnderline"/>
        </w:rPr>
        <w:t>to weaken</w:t>
      </w:r>
      <w:r w:rsidRPr="00234941">
        <w:rPr>
          <w:sz w:val="16"/>
        </w:rPr>
        <w:t xml:space="preserve"> the ability of the </w:t>
      </w:r>
      <w:r w:rsidRPr="00234941">
        <w:rPr>
          <w:rStyle w:val="StyleBoldUnderline"/>
        </w:rPr>
        <w:t>institutions</w:t>
      </w:r>
      <w:r w:rsidRPr="00234941">
        <w:rPr>
          <w:sz w:val="16"/>
        </w:rPr>
        <w:t xml:space="preserve"> of government and civil society </w:t>
      </w:r>
      <w:r w:rsidRPr="00234941">
        <w:rPr>
          <w:rStyle w:val="StyleBoldUnderline"/>
        </w:rPr>
        <w:t>to interfere with</w:t>
      </w:r>
      <w:r w:rsidRPr="00234941">
        <w:rPr>
          <w:sz w:val="16"/>
        </w:rPr>
        <w:t xml:space="preserve"> their illegal </w:t>
      </w:r>
      <w:r w:rsidRPr="00234941">
        <w:rPr>
          <w:rStyle w:val="StyleBoldUnderline"/>
        </w:rPr>
        <w:t>business. In Colombia</w:t>
      </w:r>
      <w:r w:rsidRPr="00234941">
        <w:rPr>
          <w:sz w:val="16"/>
        </w:rPr>
        <w:t xml:space="preserve">, for example, </w:t>
      </w:r>
      <w:r w:rsidRPr="00234941">
        <w:rPr>
          <w:rStyle w:val="StyleBoldUnderline"/>
        </w:rPr>
        <w:t>the Medellin Cartel</w:t>
      </w:r>
      <w:r w:rsidRPr="00234941">
        <w:rPr>
          <w:sz w:val="16"/>
        </w:rPr>
        <w:t xml:space="preserve"> attempted to </w:t>
      </w:r>
      <w:r w:rsidRPr="00234941">
        <w:rPr>
          <w:rStyle w:val="StyleBoldUnderline"/>
        </w:rPr>
        <w:t>use terror to deter the Colombian government</w:t>
      </w:r>
      <w:r w:rsidRPr="00234941">
        <w:rPr>
          <w:sz w:val="16"/>
        </w:rPr>
        <w:t xml:space="preserve"> from proceeding with vigorous law enforcement measures.17 The same effects can also take place in consumer countries. The retail drug traffic, especially when it grows violent, can be a powerful source of chaos, as many American neighborhoods discovered as the crack trade spread in the 1980s and early 1990s. It has been suggested, though not demonstrated, that </w:t>
      </w:r>
      <w:r w:rsidRPr="00234941">
        <w:rPr>
          <w:rStyle w:val="StyleBoldUnderline"/>
        </w:rPr>
        <w:t xml:space="preserve">drug trafficking has been used as a form of </w:t>
      </w:r>
      <w:r w:rsidRPr="00234941">
        <w:rPr>
          <w:rStyle w:val="StyleBoldUnderline"/>
          <w:bdr w:val="single" w:sz="4" w:space="0" w:color="auto" w:frame="1"/>
        </w:rPr>
        <w:t>low-intensity conflict</w:t>
      </w:r>
      <w:r w:rsidRPr="00234941">
        <w:rPr>
          <w:sz w:val="16"/>
        </w:rPr>
        <w:t xml:space="preserve">.18 The theory is that </w:t>
      </w:r>
      <w:r w:rsidRPr="00234941">
        <w:rPr>
          <w:rStyle w:val="StyleBoldUnderline"/>
        </w:rPr>
        <w:t>forces hostile to a</w:t>
      </w:r>
      <w:r w:rsidRPr="00234941">
        <w:rPr>
          <w:sz w:val="16"/>
        </w:rPr>
        <w:t xml:space="preserve"> given </w:t>
      </w:r>
      <w:r w:rsidRPr="00234941">
        <w:rPr>
          <w:rStyle w:val="StyleBoldUnderline"/>
        </w:rPr>
        <w:t>country might attempt to introduce</w:t>
      </w:r>
      <w:r w:rsidRPr="00234941">
        <w:rPr>
          <w:sz w:val="16"/>
        </w:rPr>
        <w:t xml:space="preserve"> or aggravate drug addiction </w:t>
      </w:r>
      <w:r w:rsidRPr="00234941">
        <w:rPr>
          <w:rStyle w:val="StyleBoldUnderline"/>
        </w:rPr>
        <w:t>problems</w:t>
      </w:r>
      <w:r w:rsidRPr="00234941">
        <w:rPr>
          <w:sz w:val="16"/>
        </w:rPr>
        <w:t xml:space="preserve"> there as a means of attack.</w:t>
      </w:r>
    </w:p>
    <w:p w:rsidR="003D24AD" w:rsidRPr="00234941" w:rsidRDefault="003D24AD" w:rsidP="003D24AD"/>
    <w:p w:rsidR="003D24AD" w:rsidRPr="00234941" w:rsidRDefault="003D24AD" w:rsidP="003D24AD">
      <w:pPr>
        <w:pStyle w:val="Heading2"/>
      </w:pPr>
      <w:r w:rsidRPr="00234941">
        <w:rPr>
          <w:b w:val="0"/>
          <w:bCs w:val="0"/>
        </w:rPr>
        <w:lastRenderedPageBreak/>
        <w:t xml:space="preserve">NarcoTerrorism </w:t>
      </w:r>
    </w:p>
    <w:p w:rsidR="003D24AD" w:rsidRPr="00234941" w:rsidRDefault="003D24AD" w:rsidP="003D24AD"/>
    <w:p w:rsidR="003D24AD" w:rsidRPr="00234941" w:rsidRDefault="003D24AD" w:rsidP="003D24AD">
      <w:pPr>
        <w:rPr>
          <w:b/>
        </w:rPr>
      </w:pPr>
      <w:r w:rsidRPr="00234941">
        <w:rPr>
          <w:b/>
        </w:rPr>
        <w:t xml:space="preserve">Trafficking will result in narco-terrorism which causes </w:t>
      </w:r>
      <w:r w:rsidRPr="00234941">
        <w:rPr>
          <w:b/>
          <w:u w:val="single"/>
        </w:rPr>
        <w:t>bioweapons attacks</w:t>
      </w:r>
    </w:p>
    <w:p w:rsidR="003D24AD" w:rsidRPr="00234941" w:rsidRDefault="003D24AD" w:rsidP="003D24AD">
      <w:pPr>
        <w:rPr>
          <w:sz w:val="16"/>
        </w:rPr>
      </w:pPr>
      <w:r w:rsidRPr="00234941">
        <w:rPr>
          <w:b/>
        </w:rPr>
        <w:t>Flynn and Bryan, 01</w:t>
      </w:r>
      <w:r w:rsidRPr="00234941">
        <w:t xml:space="preserve"> </w:t>
      </w:r>
      <w:r w:rsidRPr="00234941">
        <w:rPr>
          <w:sz w:val="16"/>
        </w:rPr>
        <w:t>(*Stephen E., Founding Co-Director of the George J. Kostas Research Institute for Homeland Security and Professor of Political Science at Northeastern University, senior fellow at the Council on Foreign Relations, **Anthony, director of the North-South Center’s Caribbean Program, “Terrorism, Porous Borders, and Homeland Security: The Case for U.S.-Caribbean Cooperation”, Council on Foreign Relations, 10/21/2001, http://www.cfr.org/border-and-port-security/terrorism-porous-borders-homeland-security-case-us-caribbean-cooperation/p4844)</w:t>
      </w:r>
    </w:p>
    <w:p w:rsidR="003D24AD" w:rsidRPr="00234941" w:rsidRDefault="003D24AD" w:rsidP="003D24AD">
      <w:pPr>
        <w:rPr>
          <w:sz w:val="16"/>
        </w:rPr>
      </w:pPr>
      <w:r w:rsidRPr="00234941">
        <w:rPr>
          <w:sz w:val="16"/>
        </w:rPr>
        <w:t>Caribbean Regional Security</w:t>
      </w:r>
      <w:r w:rsidRPr="00234941">
        <w:rPr>
          <w:sz w:val="12"/>
        </w:rPr>
        <w:t>¶</w:t>
      </w:r>
      <w:r w:rsidRPr="00234941">
        <w:rPr>
          <w:sz w:val="16"/>
        </w:rPr>
        <w:t xml:space="preserve"> </w:t>
      </w:r>
      <w:r w:rsidRPr="00234941">
        <w:rPr>
          <w:rStyle w:val="StyleBoldUnderline"/>
        </w:rPr>
        <w:t>Terrorist acts can take place anywhere. The Caribbean is no exception</w:t>
      </w:r>
      <w:r w:rsidRPr="00234941">
        <w:rPr>
          <w:sz w:val="16"/>
        </w:rPr>
        <w:t xml:space="preserve">. Already the </w:t>
      </w:r>
      <w:r w:rsidRPr="00234941">
        <w:rPr>
          <w:rStyle w:val="StyleBoldUnderline"/>
          <w:bdr w:val="single" w:sz="4" w:space="0" w:color="auto" w:frame="1"/>
        </w:rPr>
        <w:t>linkages between drug trafficking and terrorism are clear</w:t>
      </w:r>
      <w:r w:rsidRPr="00234941">
        <w:rPr>
          <w:sz w:val="16"/>
        </w:rPr>
        <w:t xml:space="preserve"> in countries like Colombia and Peru, and such connections have similar potential in the Caribbean. </w:t>
      </w:r>
      <w:r w:rsidRPr="00234941">
        <w:rPr>
          <w:rStyle w:val="StyleBoldUnderline"/>
        </w:rPr>
        <w:t>The security of major industrial complexes</w:t>
      </w:r>
      <w:r w:rsidRPr="00234941">
        <w:rPr>
          <w:sz w:val="16"/>
        </w:rPr>
        <w:t xml:space="preserve"> in some Caribbean countries is vital. Petroleum refineries and major industrial estates in Trinidad, which host more than 100 companies that produce the majority of the world’s methanol, ammonium sulphate, and 40 percent of U.S. imports of liquefied natural gas (LNG), </w:t>
      </w:r>
      <w:r w:rsidRPr="00234941">
        <w:rPr>
          <w:rStyle w:val="StyleBoldUnderline"/>
          <w:bdr w:val="single" w:sz="4" w:space="0" w:color="auto" w:frame="1"/>
        </w:rPr>
        <w:t>are vulnerable targets</w:t>
      </w:r>
      <w:r w:rsidRPr="00234941">
        <w:rPr>
          <w:sz w:val="16"/>
        </w:rPr>
        <w:t xml:space="preserve">. Unfortunately, as experience has shown in Africa, the Middle East, and Latin America, </w:t>
      </w:r>
      <w:r w:rsidRPr="00234941">
        <w:rPr>
          <w:rStyle w:val="StyleBoldUnderline"/>
        </w:rPr>
        <w:t>terrorists are likely to strike at U.S.</w:t>
      </w:r>
      <w:r w:rsidRPr="00234941">
        <w:rPr>
          <w:sz w:val="16"/>
        </w:rPr>
        <w:t xml:space="preserve"> and European </w:t>
      </w:r>
      <w:r w:rsidRPr="00234941">
        <w:rPr>
          <w:rStyle w:val="StyleBoldUnderline"/>
        </w:rPr>
        <w:t>interests in Caribbean countries</w:t>
      </w:r>
      <w:r w:rsidRPr="00234941">
        <w:rPr>
          <w:sz w:val="16"/>
        </w:rPr>
        <w:t>.</w:t>
      </w:r>
      <w:r w:rsidRPr="00234941">
        <w:rPr>
          <w:sz w:val="12"/>
        </w:rPr>
        <w:t>¶</w:t>
      </w:r>
      <w:r w:rsidRPr="00234941">
        <w:rPr>
          <w:sz w:val="16"/>
        </w:rPr>
        <w:t xml:space="preserve"> </w:t>
      </w:r>
      <w:r w:rsidRPr="00234941">
        <w:rPr>
          <w:rStyle w:val="StyleBoldUnderline"/>
        </w:rPr>
        <w:t>Security issues become even more critical</w:t>
      </w:r>
      <w:r w:rsidRPr="00234941">
        <w:rPr>
          <w:sz w:val="16"/>
        </w:rPr>
        <w:t xml:space="preserve"> when one considers the possible use of Caribbean countries by terrorists as bases from which to attack the United States. An airliner hijacked after departure from an airport in the northern Caribbean or the Bahamas can be flying over South Florida in less than an hour. </w:t>
      </w:r>
      <w:r w:rsidRPr="00234941">
        <w:rPr>
          <w:rStyle w:val="StyleBoldUnderline"/>
        </w:rPr>
        <w:t>Terrorists can sabotage or seize control of a cruise ship</w:t>
      </w:r>
      <w:r w:rsidRPr="00234941">
        <w:rPr>
          <w:sz w:val="16"/>
        </w:rPr>
        <w:t xml:space="preserve"> after the vessel leaves a Caribbean port. Moreover, </w:t>
      </w:r>
      <w:r w:rsidRPr="00234941">
        <w:rPr>
          <w:rStyle w:val="StyleBoldUnderline"/>
        </w:rPr>
        <w:t>terrorists with false passports and visas</w:t>
      </w:r>
      <w:r w:rsidRPr="00234941">
        <w:rPr>
          <w:sz w:val="16"/>
        </w:rPr>
        <w:t xml:space="preserve"> issued in the Caribbean </w:t>
      </w:r>
      <w:r w:rsidRPr="00234941">
        <w:rPr>
          <w:rStyle w:val="StyleBoldUnderline"/>
        </w:rPr>
        <w:t>may be able to move</w:t>
      </w:r>
      <w:r w:rsidRPr="00234941">
        <w:rPr>
          <w:sz w:val="16"/>
        </w:rPr>
        <w:t xml:space="preserve"> easily </w:t>
      </w:r>
      <w:r w:rsidRPr="00234941">
        <w:rPr>
          <w:rStyle w:val="StyleBoldUnderline"/>
        </w:rPr>
        <w:t>through passport controls in</w:t>
      </w:r>
      <w:r w:rsidRPr="00234941">
        <w:rPr>
          <w:sz w:val="16"/>
        </w:rPr>
        <w:t xml:space="preserve"> Canada or </w:t>
      </w:r>
      <w:r w:rsidRPr="00234941">
        <w:rPr>
          <w:rStyle w:val="StyleBoldUnderline"/>
        </w:rPr>
        <w:t>the United States</w:t>
      </w:r>
      <w:r w:rsidRPr="00234941">
        <w:rPr>
          <w:sz w:val="16"/>
        </w:rPr>
        <w:t xml:space="preserve">. (To help counter this possibility, some countries have suspended "economic citizenship" programs to ensure that known terrorists have not been inadvertently granted such citizenship.) Again, </w:t>
      </w:r>
      <w:r w:rsidRPr="00234941">
        <w:rPr>
          <w:rStyle w:val="StyleBoldUnderline"/>
        </w:rPr>
        <w:t>Caribbean countries are</w:t>
      </w:r>
      <w:r w:rsidRPr="00234941">
        <w:rPr>
          <w:sz w:val="16"/>
        </w:rPr>
        <w:t xml:space="preserve"> as </w:t>
      </w:r>
      <w:r w:rsidRPr="00234941">
        <w:rPr>
          <w:rStyle w:val="StyleBoldUnderline"/>
        </w:rPr>
        <w:t>vulnerable</w:t>
      </w:r>
      <w:r w:rsidRPr="00234941">
        <w:rPr>
          <w:sz w:val="16"/>
        </w:rPr>
        <w:t xml:space="preserve"> as anywhere else </w:t>
      </w:r>
      <w:r w:rsidRPr="00234941">
        <w:rPr>
          <w:rStyle w:val="StyleBoldUnderline"/>
        </w:rPr>
        <w:t>to</w:t>
      </w:r>
      <w:r w:rsidRPr="00234941">
        <w:rPr>
          <w:sz w:val="16"/>
        </w:rPr>
        <w:t xml:space="preserve"> the </w:t>
      </w:r>
      <w:r w:rsidRPr="00234941">
        <w:rPr>
          <w:rStyle w:val="StyleBoldUnderline"/>
        </w:rPr>
        <w:t xml:space="preserve">clandestine manufacture and deployment of </w:t>
      </w:r>
      <w:r w:rsidRPr="00234941">
        <w:rPr>
          <w:rStyle w:val="StyleBoldUnderline"/>
          <w:bdr w:val="single" w:sz="4" w:space="0" w:color="auto" w:frame="1"/>
        </w:rPr>
        <w:t>biological weapons within national borders</w:t>
      </w:r>
      <w:r w:rsidRPr="00234941">
        <w:rPr>
          <w:sz w:val="16"/>
        </w:rPr>
        <w:t>.</w:t>
      </w:r>
      <w:r w:rsidRPr="00234941">
        <w:rPr>
          <w:sz w:val="12"/>
        </w:rPr>
        <w:t>¶</w:t>
      </w:r>
      <w:r w:rsidRPr="00234941">
        <w:rPr>
          <w:sz w:val="16"/>
        </w:rPr>
        <w:t xml:space="preserve"> Over the years, there have been </w:t>
      </w:r>
      <w:r w:rsidRPr="00234941">
        <w:rPr>
          <w:rStyle w:val="StyleBoldUnderline"/>
        </w:rPr>
        <w:t>efforts to strengthen the region’s security systems</w:t>
      </w:r>
      <w:r w:rsidRPr="00234941">
        <w:rPr>
          <w:sz w:val="16"/>
        </w:rPr>
        <w:t xml:space="preserve">, particularly in countries of the English-speaking Caribbean. The stimulus </w:t>
      </w:r>
      <w:r w:rsidRPr="00234941">
        <w:rPr>
          <w:rStyle w:val="StyleBoldUnderline"/>
        </w:rPr>
        <w:t>has</w:t>
      </w:r>
      <w:r w:rsidRPr="00234941">
        <w:rPr>
          <w:sz w:val="16"/>
        </w:rPr>
        <w:t xml:space="preserve"> often </w:t>
      </w:r>
      <w:r w:rsidRPr="00234941">
        <w:rPr>
          <w:rStyle w:val="StyleBoldUnderline"/>
        </w:rPr>
        <w:t>been directed at</w:t>
      </w:r>
      <w:r w:rsidRPr="00234941">
        <w:rPr>
          <w:sz w:val="16"/>
        </w:rPr>
        <w:t xml:space="preserve"> pursuing </w:t>
      </w:r>
      <w:r w:rsidRPr="00234941">
        <w:rPr>
          <w:rStyle w:val="StyleBoldUnderline"/>
        </w:rPr>
        <w:t>drug traffickers</w:t>
      </w:r>
      <w:r w:rsidRPr="00234941">
        <w:rPr>
          <w:sz w:val="16"/>
        </w:rPr>
        <w:t xml:space="preserve"> and their money. However, despite the "third border" concept, </w:t>
      </w:r>
      <w:r w:rsidRPr="00234941">
        <w:rPr>
          <w:rStyle w:val="StyleBoldUnderline"/>
        </w:rPr>
        <w:t>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has paid </w:t>
      </w:r>
      <w:r w:rsidRPr="00234941">
        <w:rPr>
          <w:rStyle w:val="StyleBoldUnderline"/>
          <w:bdr w:val="single" w:sz="4" w:space="0" w:color="auto" w:frame="1"/>
        </w:rPr>
        <w:t>little policy attention</w:t>
      </w:r>
      <w:r w:rsidRPr="00234941">
        <w:rPr>
          <w:rStyle w:val="StyleBoldUnderline"/>
        </w:rPr>
        <w:t xml:space="preserve"> to the Caribbean countries</w:t>
      </w:r>
      <w:r w:rsidRPr="00234941">
        <w:rPr>
          <w:sz w:val="16"/>
        </w:rPr>
        <w:t xml:space="preserve"> as an integral part of its perimeter defence structure. Such </w:t>
      </w:r>
      <w:r w:rsidRPr="00234941">
        <w:rPr>
          <w:rStyle w:val="StyleBoldUnderline"/>
        </w:rPr>
        <w:t>neglect</w:t>
      </w:r>
      <w:r w:rsidRPr="00234941">
        <w:rPr>
          <w:sz w:val="16"/>
        </w:rPr>
        <w:t xml:space="preserve"> on the part of the United States, at this time, </w:t>
      </w:r>
      <w:r w:rsidRPr="00234941">
        <w:rPr>
          <w:rStyle w:val="StyleBoldUnderline"/>
        </w:rPr>
        <w:t>would be irresponsible</w:t>
      </w:r>
      <w:r w:rsidRPr="00234941">
        <w:rPr>
          <w:sz w:val="16"/>
        </w:rPr>
        <w:t>. Caribbean countries should be encouraged to join an international consensus and genuine partnership to guarantee as far as possible the security of the United States and bordering countries. (In this context, the United States will have to consider even closer collaboration with Cuba in global security considerations, despite current policy that brands Cuba as a terrorist state.) This collaboration, which is in the Caribbean’s best interest, will force a review of the current policy which allows the unimpeded flow of illegal small arms to Caribbean countries, exacerbating serious crime problems, as well as the "repatriation" of sophisticated criminals who might have only the most tenuous claim to birthright or citizenship in a Caribbean country. Ironically, U.S. Customs officials have in the past argued that more vigilance in attempting to detect guns leaving their shores would slow trade. The tragedy of September 11 has illustrated that it may be worthwhile to spend time and effort intercepting the flow of small arms.</w:t>
      </w:r>
      <w:r w:rsidRPr="00234941">
        <w:rPr>
          <w:sz w:val="12"/>
        </w:rPr>
        <w:t>¶</w:t>
      </w:r>
      <w:r w:rsidRPr="00234941">
        <w:rPr>
          <w:sz w:val="16"/>
        </w:rPr>
        <w:t xml:space="preserve"> Caribbean governments are taking steps to tighten security at airports and other vulnerable locales, but </w:t>
      </w:r>
      <w:r w:rsidRPr="00234941">
        <w:rPr>
          <w:rStyle w:val="StyleBoldUnderline"/>
          <w:bdr w:val="single" w:sz="4" w:space="0" w:color="auto" w:frame="1"/>
        </w:rPr>
        <w:t>terrorism is a global problem</w:t>
      </w:r>
      <w:r w:rsidRPr="00234941">
        <w:rPr>
          <w:sz w:val="16"/>
        </w:rPr>
        <w:t xml:space="preserve">, and the region will have to decide on the right kind of approach to the issue. Many Caribbean citizens may feel that the United States is once more trying to assert its own agenda, but the recent attacks (and those that could follow) require a sea change in Caribbean thinking about regional security. </w:t>
      </w:r>
      <w:r w:rsidRPr="00234941">
        <w:rPr>
          <w:rStyle w:val="StyleBoldUnderline"/>
        </w:rPr>
        <w:t>National borders are porous to terrorism</w:t>
      </w:r>
      <w:r w:rsidRPr="00234941">
        <w:rPr>
          <w:sz w:val="16"/>
        </w:rPr>
        <w:t xml:space="preserve"> — </w:t>
      </w:r>
      <w:r w:rsidRPr="00234941">
        <w:rPr>
          <w:rStyle w:val="StyleBoldUnderline"/>
        </w:rPr>
        <w:t>no one need claim responsibility for attacks</w:t>
      </w:r>
      <w:r w:rsidRPr="00234941">
        <w:rPr>
          <w:sz w:val="16"/>
        </w:rPr>
        <w:t xml:space="preserve"> — and </w:t>
      </w:r>
      <w:r w:rsidRPr="00234941">
        <w:rPr>
          <w:rStyle w:val="StyleBoldUnderline"/>
        </w:rPr>
        <w:t xml:space="preserve">globalization and technology have opened up </w:t>
      </w:r>
      <w:r w:rsidRPr="00234941">
        <w:rPr>
          <w:rStyle w:val="StyleBoldUnderline"/>
          <w:bdr w:val="single" w:sz="4" w:space="0" w:color="auto" w:frame="1"/>
        </w:rPr>
        <w:t>new possibilities</w:t>
      </w:r>
      <w:r w:rsidRPr="00234941">
        <w:rPr>
          <w:rStyle w:val="StyleBoldUnderline"/>
        </w:rPr>
        <w:t xml:space="preserve"> for terrorists</w:t>
      </w:r>
      <w:r w:rsidRPr="00234941">
        <w:rPr>
          <w:sz w:val="16"/>
        </w:rPr>
        <w:t>.</w:t>
      </w:r>
      <w:r w:rsidRPr="00234941">
        <w:rPr>
          <w:sz w:val="12"/>
        </w:rPr>
        <w:t>¶</w:t>
      </w:r>
      <w:r w:rsidRPr="00234941">
        <w:rPr>
          <w:sz w:val="16"/>
        </w:rPr>
        <w:t xml:space="preserve"> The Necessity for U.S.-Caribbean Cooperation</w:t>
      </w:r>
      <w:r w:rsidRPr="00234941">
        <w:rPr>
          <w:sz w:val="12"/>
        </w:rPr>
        <w:t>¶</w:t>
      </w:r>
      <w:r w:rsidRPr="00234941">
        <w:rPr>
          <w:sz w:val="16"/>
        </w:rPr>
        <w:t xml:space="preserve"> As cross-border trade has grown, security and those responsible for providing it have been shoved aside. For example, despite trade more than tripling between the United States and Canada since the inception of the North American Free Trade Agreement (NAFTA), the number of customs and immigration inspectors along the border remain at pre-NAFTA levels. The U.S. Coast Guard, which is essential to port security, is at its lowest personnel level since 1964. The United States is now experiencing the dark side of a transport system in which efficiency has trumped public security. As the country mobilizes for a long struggle against terrorism, it must face some basic realities. </w:t>
      </w:r>
      <w:r w:rsidRPr="00234941">
        <w:rPr>
          <w:rStyle w:val="StyleBoldUnderline"/>
        </w:rPr>
        <w:t xml:space="preserve">There will continue to be anti-American terrorists with global reach who have the capability to carry out </w:t>
      </w:r>
      <w:r w:rsidRPr="00234941">
        <w:rPr>
          <w:rStyle w:val="StyleBoldUnderline"/>
          <w:bdr w:val="single" w:sz="4" w:space="0" w:color="auto" w:frame="1"/>
        </w:rPr>
        <w:t>catastrophic attacks</w:t>
      </w:r>
      <w:r w:rsidRPr="00234941">
        <w:rPr>
          <w:sz w:val="16"/>
        </w:rPr>
        <w:t>.</w:t>
      </w:r>
    </w:p>
    <w:p w:rsidR="003D24AD" w:rsidRPr="00234941" w:rsidRDefault="003D24AD" w:rsidP="003D24AD"/>
    <w:p w:rsidR="003D24AD" w:rsidRPr="00234941" w:rsidRDefault="003D24AD" w:rsidP="003D24AD">
      <w:pPr>
        <w:pStyle w:val="Heading2"/>
      </w:pPr>
      <w:r w:rsidRPr="00234941">
        <w:rPr>
          <w:b w:val="0"/>
          <w:bCs w:val="0"/>
        </w:rPr>
        <w:lastRenderedPageBreak/>
        <w:t xml:space="preserve">Patriarchy </w:t>
      </w:r>
    </w:p>
    <w:p w:rsidR="003D24AD" w:rsidRPr="00234941" w:rsidRDefault="003D24AD" w:rsidP="003D24AD"/>
    <w:p w:rsidR="003D24AD" w:rsidRPr="00234941" w:rsidRDefault="003D24AD" w:rsidP="003D24AD">
      <w:pPr>
        <w:rPr>
          <w:b/>
        </w:rPr>
      </w:pPr>
      <w:r w:rsidRPr="00234941">
        <w:rPr>
          <w:b/>
        </w:rPr>
        <w:t>Women are subject to horrible conditions when drug trafficking is high – they face violence and sexism</w:t>
      </w:r>
    </w:p>
    <w:p w:rsidR="003D24AD" w:rsidRPr="00234941" w:rsidRDefault="003D24AD" w:rsidP="003D24AD">
      <w:pPr>
        <w:rPr>
          <w:rStyle w:val="StyleStyleBold12pt"/>
        </w:rPr>
      </w:pPr>
      <w:r w:rsidRPr="00234941">
        <w:rPr>
          <w:b/>
        </w:rPr>
        <w:t>Campbell 8</w:t>
      </w:r>
      <w:r w:rsidRPr="00234941">
        <w:t xml:space="preserve"> </w:t>
      </w:r>
      <w:r w:rsidRPr="00234941">
        <w:rPr>
          <w:sz w:val="16"/>
        </w:rPr>
        <w:t>Professor of Anthropology at the Department of Sociology and Anthropology at the University of Texas</w:t>
      </w:r>
      <w:r w:rsidRPr="00234941">
        <w:rPr>
          <w:rStyle w:val="StyleStyleBold12pt"/>
        </w:rPr>
        <w:t xml:space="preserve"> </w:t>
      </w:r>
      <w:r w:rsidRPr="0083546F">
        <w:rPr>
          <w:rStyle w:val="StyleStyleBold12pt"/>
          <w:b w:val="0"/>
        </w:rPr>
        <w:t>(Howard, “Female Drug Smugglers on the U-S.-Mexico Border: Gender, Crime, and Empowerment” Anthropological Quarterly, Vol. 81, No. 1 (Winter, 2008), pp. 233-267 Published by: The George Washington University Institute for Ethnographic Research http://www.jstor.org/stable/30052745) // czhang</w:t>
      </w:r>
    </w:p>
    <w:p w:rsidR="003D24AD" w:rsidRPr="00234941" w:rsidRDefault="003D24AD" w:rsidP="003D24AD">
      <w:r w:rsidRPr="00234941">
        <w:rPr>
          <w:sz w:val="16"/>
        </w:rPr>
        <w:t xml:space="preserve">The growing feminization of drug smuggling has complex and contra- </w:t>
      </w:r>
      <w:r w:rsidRPr="00234941">
        <w:rPr>
          <w:sz w:val="12"/>
        </w:rPr>
        <w:t>¶</w:t>
      </w:r>
      <w:r w:rsidRPr="00234941">
        <w:rPr>
          <w:sz w:val="16"/>
        </w:rPr>
        <w:t xml:space="preserve"> dictory impacts on women's lives. On the negative side, </w:t>
      </w:r>
      <w:r w:rsidRPr="00234941">
        <w:rPr>
          <w:rStyle w:val="StyleBoldUnderline"/>
        </w:rPr>
        <w:t xml:space="preserve">women are sub- </w:t>
      </w:r>
      <w:r w:rsidRPr="00234941">
        <w:rPr>
          <w:rStyle w:val="StyleBoldUnderline"/>
          <w:sz w:val="12"/>
        </w:rPr>
        <w:t>¶</w:t>
      </w:r>
      <w:r w:rsidRPr="00234941">
        <w:rPr>
          <w:rStyle w:val="StyleBoldUnderline"/>
        </w:rPr>
        <w:t xml:space="preserve"> ject to drug violence and some male drug traffickers coerce or manipulate </w:t>
      </w:r>
      <w:r w:rsidRPr="00234941">
        <w:rPr>
          <w:rStyle w:val="StyleBoldUnderline"/>
          <w:sz w:val="12"/>
        </w:rPr>
        <w:t>¶</w:t>
      </w:r>
      <w:r w:rsidRPr="00234941">
        <w:rPr>
          <w:rStyle w:val="StyleBoldUnderline"/>
        </w:rPr>
        <w:t xml:space="preserve"> lovers, spouses, and relatives into collaborating in the business as mules,11 </w:t>
      </w:r>
      <w:r w:rsidRPr="00234941">
        <w:rPr>
          <w:rStyle w:val="StyleBoldUnderline"/>
          <w:sz w:val="12"/>
        </w:rPr>
        <w:t>¶</w:t>
      </w:r>
      <w:r w:rsidRPr="00234941">
        <w:rPr>
          <w:rStyle w:val="StyleBoldUnderline"/>
        </w:rPr>
        <w:t xml:space="preserve"> drivers, and keepers of drug stashes</w:t>
      </w:r>
      <w:r w:rsidRPr="00234941">
        <w:rPr>
          <w:sz w:val="16"/>
        </w:rPr>
        <w:t xml:space="preserve"> (Fleetwood nd.:20). </w:t>
      </w:r>
      <w:r w:rsidRPr="00234941">
        <w:rPr>
          <w:rStyle w:val="StyleBoldUnderline"/>
        </w:rPr>
        <w:t xml:space="preserve">Women also may </w:t>
      </w:r>
      <w:r w:rsidRPr="00234941">
        <w:rPr>
          <w:rStyle w:val="StyleBoldUnderline"/>
          <w:sz w:val="12"/>
        </w:rPr>
        <w:t>¶</w:t>
      </w:r>
      <w:r w:rsidRPr="00234941">
        <w:rPr>
          <w:rStyle w:val="StyleBoldUnderline"/>
        </w:rPr>
        <w:t xml:space="preserve"> be forced to conceal their husband's activities</w:t>
      </w:r>
      <w:r w:rsidRPr="00234941">
        <w:rPr>
          <w:sz w:val="16"/>
        </w:rPr>
        <w:t xml:space="preserve"> or pay off drug debts </w:t>
      </w:r>
      <w:r w:rsidRPr="00234941">
        <w:rPr>
          <w:sz w:val="12"/>
        </w:rPr>
        <w:t>¶</w:t>
      </w:r>
      <w:r w:rsidRPr="00234941">
        <w:rPr>
          <w:sz w:val="16"/>
        </w:rPr>
        <w:t xml:space="preserve"> incurred by their husbands. In these instances, </w:t>
      </w:r>
      <w:r w:rsidRPr="00234941">
        <w:rPr>
          <w:rStyle w:val="StyleBoldUnderline"/>
        </w:rPr>
        <w:t xml:space="preserve">women take on consider- </w:t>
      </w:r>
      <w:r w:rsidRPr="00234941">
        <w:rPr>
          <w:rStyle w:val="StyleBoldUnderline"/>
          <w:sz w:val="12"/>
        </w:rPr>
        <w:t>¶</w:t>
      </w:r>
      <w:r w:rsidRPr="00234941">
        <w:rPr>
          <w:rStyle w:val="StyleBoldUnderline"/>
        </w:rPr>
        <w:t xml:space="preserve"> able risk-including arrest, imprisonment (and loss of contact with chil- </w:t>
      </w:r>
      <w:r w:rsidRPr="00234941">
        <w:rPr>
          <w:rStyle w:val="StyleBoldUnderline"/>
          <w:sz w:val="12"/>
        </w:rPr>
        <w:t>¶</w:t>
      </w:r>
      <w:r w:rsidRPr="00234941">
        <w:rPr>
          <w:rStyle w:val="StyleBoldUnderline"/>
        </w:rPr>
        <w:t xml:space="preserve"> dren), and physical harm-yet often enjoy few of the profits of the trade.</w:t>
      </w:r>
      <w:r w:rsidRPr="00234941">
        <w:rPr>
          <w:sz w:val="16"/>
        </w:rPr>
        <w:t xml:space="preserve"> </w:t>
      </w:r>
      <w:r w:rsidRPr="00234941">
        <w:rPr>
          <w:sz w:val="12"/>
        </w:rPr>
        <w:t>¶</w:t>
      </w:r>
      <w:r w:rsidRPr="00234941">
        <w:rPr>
          <w:sz w:val="16"/>
        </w:rPr>
        <w:t xml:space="preserve"> In other cases, </w:t>
      </w:r>
      <w:r w:rsidRPr="00234941">
        <w:rPr>
          <w:rStyle w:val="StyleBoldUnderline"/>
        </w:rPr>
        <w:t xml:space="preserve">women may be left with children and no income or emo- </w:t>
      </w:r>
      <w:r w:rsidRPr="00234941">
        <w:rPr>
          <w:rStyle w:val="StyleBoldUnderline"/>
          <w:sz w:val="12"/>
        </w:rPr>
        <w:t>¶</w:t>
      </w:r>
      <w:r w:rsidRPr="00234941">
        <w:rPr>
          <w:rStyle w:val="StyleBoldUnderline"/>
        </w:rPr>
        <w:t xml:space="preserve"> tional support</w:t>
      </w:r>
      <w:r w:rsidRPr="00234941">
        <w:rPr>
          <w:sz w:val="16"/>
        </w:rPr>
        <w:t xml:space="preserve"> after a husband or significant other is arrested. Inevitably, </w:t>
      </w:r>
      <w:r w:rsidRPr="00234941">
        <w:rPr>
          <w:sz w:val="12"/>
        </w:rPr>
        <w:t>¶</w:t>
      </w:r>
      <w:r w:rsidRPr="00234941">
        <w:rPr>
          <w:sz w:val="16"/>
        </w:rPr>
        <w:t xml:space="preserve"> a </w:t>
      </w:r>
      <w:r w:rsidRPr="00234941">
        <w:rPr>
          <w:rStyle w:val="StyleBoldUnderline"/>
        </w:rPr>
        <w:t xml:space="preserve">drug trafficking lifestyle produces violence, stress and anxiety, though </w:t>
      </w:r>
      <w:r w:rsidRPr="00234941">
        <w:rPr>
          <w:rStyle w:val="StyleBoldUnderline"/>
          <w:sz w:val="12"/>
        </w:rPr>
        <w:t>¶</w:t>
      </w:r>
      <w:r w:rsidRPr="00234941">
        <w:rPr>
          <w:rStyle w:val="StyleBoldUnderline"/>
        </w:rPr>
        <w:t xml:space="preserve"> there are a wide range of male and female experiences that vary by </w:t>
      </w:r>
      <w:r w:rsidRPr="00234941">
        <w:rPr>
          <w:rStyle w:val="StyleBoldUnderline"/>
          <w:sz w:val="12"/>
        </w:rPr>
        <w:t>¶</w:t>
      </w:r>
      <w:r w:rsidRPr="00234941">
        <w:rPr>
          <w:rStyle w:val="StyleBoldUnderline"/>
        </w:rPr>
        <w:t xml:space="preserve"> race/ethnicity, class and age</w:t>
      </w:r>
      <w:r w:rsidRPr="00234941">
        <w:rPr>
          <w:sz w:val="16"/>
        </w:rPr>
        <w:t xml:space="preserve"> (on the great diversity of experience that </w:t>
      </w:r>
      <w:r w:rsidRPr="00234941">
        <w:rPr>
          <w:sz w:val="12"/>
        </w:rPr>
        <w:t>¶</w:t>
      </w:r>
      <w:r w:rsidRPr="00234941">
        <w:rPr>
          <w:sz w:val="16"/>
        </w:rPr>
        <w:t xml:space="preserve"> binary gender and other categories elide, see Butler 1990).</w:t>
      </w:r>
    </w:p>
    <w:p w:rsidR="003D24AD" w:rsidRPr="00234941" w:rsidRDefault="003D24AD" w:rsidP="003D24AD"/>
    <w:p w:rsidR="003D24AD" w:rsidRPr="00234941" w:rsidRDefault="003D24AD" w:rsidP="003D24AD">
      <w:pPr>
        <w:rPr>
          <w:b/>
        </w:rPr>
      </w:pPr>
      <w:r w:rsidRPr="00234941">
        <w:rPr>
          <w:b/>
        </w:rPr>
        <w:t>Any liberating aspects of illegal drug trade are overshadowed by the larger patriarchal structures</w:t>
      </w:r>
    </w:p>
    <w:p w:rsidR="003D24AD" w:rsidRPr="00234941" w:rsidRDefault="003D24AD" w:rsidP="003D24AD">
      <w:pPr>
        <w:rPr>
          <w:rStyle w:val="StyleStyleBold12pt"/>
          <w:sz w:val="14"/>
        </w:rPr>
      </w:pPr>
      <w:r w:rsidRPr="00234941">
        <w:rPr>
          <w:b/>
        </w:rPr>
        <w:t>Campbell 8</w:t>
      </w:r>
      <w:r w:rsidRPr="00234941">
        <w:t xml:space="preserve"> Professor of Anthropology at the Department of Sociology and Anthropology at the University of Texas</w:t>
      </w:r>
      <w:r w:rsidRPr="00234941">
        <w:rPr>
          <w:rStyle w:val="StyleStyleBold12pt"/>
        </w:rPr>
        <w:t xml:space="preserve"> </w:t>
      </w:r>
      <w:r w:rsidRPr="00234941">
        <w:rPr>
          <w:rStyle w:val="StyleStyleBold12pt"/>
          <w:sz w:val="14"/>
        </w:rPr>
        <w:t>(</w:t>
      </w:r>
      <w:r w:rsidRPr="0083546F">
        <w:rPr>
          <w:rStyle w:val="StyleStyleBold12pt"/>
          <w:b w:val="0"/>
          <w:sz w:val="14"/>
        </w:rPr>
        <w:t>Howard, “Female Drug Smugglers on the U-S.-Mexico Border: Gender, Crime, and Empowerment” Anthropological Quarterly, Vol. 81, No. 1 (Winter, 2008), pp. 233-267 Published by: The George Washington University Institute for Ethnographic Research http://www.jstor.org/stable/30052745) // czhang</w:t>
      </w:r>
    </w:p>
    <w:p w:rsidR="003D24AD" w:rsidRPr="00234941" w:rsidRDefault="003D24AD" w:rsidP="003D24AD">
      <w:pPr>
        <w:rPr>
          <w:sz w:val="16"/>
        </w:rPr>
      </w:pPr>
      <w:r w:rsidRPr="00234941">
        <w:rPr>
          <w:sz w:val="16"/>
        </w:rPr>
        <w:t xml:space="preserve">Although women may suffer disproportionately from the effects of drug </w:t>
      </w:r>
      <w:r w:rsidRPr="00234941">
        <w:rPr>
          <w:sz w:val="12"/>
        </w:rPr>
        <w:t>¶</w:t>
      </w:r>
      <w:r w:rsidRPr="00234941">
        <w:rPr>
          <w:sz w:val="16"/>
        </w:rPr>
        <w:t xml:space="preserve"> trafficking, there are other scenarios in which </w:t>
      </w:r>
      <w:r w:rsidRPr="00234941">
        <w:rPr>
          <w:rStyle w:val="StyleBoldUnderline"/>
        </w:rPr>
        <w:t xml:space="preserve">engaging in drug smuggling </w:t>
      </w:r>
      <w:r w:rsidRPr="00234941">
        <w:rPr>
          <w:rStyle w:val="StyleBoldUnderline"/>
          <w:sz w:val="12"/>
        </w:rPr>
        <w:t>¶</w:t>
      </w:r>
      <w:r w:rsidRPr="00234941">
        <w:rPr>
          <w:rStyle w:val="StyleBoldUnderline"/>
        </w:rPr>
        <w:t xml:space="preserve"> or creating a distribution organization is a vehicle for a degree of female</w:t>
      </w:r>
      <w:r w:rsidRPr="00234941">
        <w:rPr>
          <w:rStyle w:val="StyleBoldUnderline"/>
          <w:sz w:val="12"/>
        </w:rPr>
        <w:t>¶</w:t>
      </w:r>
      <w:r w:rsidRPr="00234941">
        <w:rPr>
          <w:rStyle w:val="StyleBoldUnderline"/>
        </w:rPr>
        <w:t xml:space="preserve"> empowerment and liberation from forms of male control</w:t>
      </w:r>
      <w:r w:rsidRPr="00234941">
        <w:rPr>
          <w:sz w:val="16"/>
        </w:rPr>
        <w:t xml:space="preserve"> and a source of </w:t>
      </w:r>
      <w:r w:rsidRPr="00234941">
        <w:rPr>
          <w:sz w:val="12"/>
        </w:rPr>
        <w:t>¶</w:t>
      </w:r>
      <w:r w:rsidRPr="00234941">
        <w:rPr>
          <w:sz w:val="16"/>
        </w:rPr>
        <w:t xml:space="preserve"> excitement and adventure (Fleetwood nd.:21-22). </w:t>
      </w:r>
      <w:r w:rsidRPr="00234941">
        <w:rPr>
          <w:rStyle w:val="StyleBoldUnderline"/>
        </w:rPr>
        <w:t>Such women can-</w:t>
      </w:r>
      <w:r w:rsidRPr="00234941">
        <w:rPr>
          <w:sz w:val="16"/>
        </w:rPr>
        <w:t xml:space="preserve"> </w:t>
      </w:r>
      <w:r w:rsidRPr="00234941">
        <w:rPr>
          <w:sz w:val="12"/>
        </w:rPr>
        <w:t>¶</w:t>
      </w:r>
      <w:r w:rsidRPr="00234941">
        <w:rPr>
          <w:sz w:val="16"/>
        </w:rPr>
        <w:t xml:space="preserve"> though not all do-</w:t>
      </w:r>
      <w:r w:rsidRPr="00234941">
        <w:rPr>
          <w:rStyle w:val="StyleBoldUnderline"/>
        </w:rPr>
        <w:t xml:space="preserve">adopt stylized capo roles or macho postures but use </w:t>
      </w:r>
      <w:r w:rsidRPr="00234941">
        <w:rPr>
          <w:rStyle w:val="StyleBoldUnderline"/>
          <w:sz w:val="12"/>
        </w:rPr>
        <w:t>¶</w:t>
      </w:r>
      <w:r w:rsidRPr="00234941">
        <w:rPr>
          <w:rStyle w:val="StyleBoldUnderline"/>
        </w:rPr>
        <w:t xml:space="preserve"> them for their own ends as women.</w:t>
      </w:r>
      <w:r w:rsidRPr="00234941">
        <w:rPr>
          <w:sz w:val="16"/>
        </w:rPr>
        <w:t xml:space="preserve"> Individual </w:t>
      </w:r>
      <w:r w:rsidRPr="00234941">
        <w:rPr>
          <w:rStyle w:val="StyleBoldUnderline"/>
        </w:rPr>
        <w:t xml:space="preserve">female "liberation" through </w:t>
      </w:r>
      <w:r w:rsidRPr="00234941">
        <w:rPr>
          <w:rStyle w:val="StyleBoldUnderline"/>
          <w:sz w:val="12"/>
        </w:rPr>
        <w:t>¶</w:t>
      </w:r>
      <w:r w:rsidRPr="00234941">
        <w:rPr>
          <w:rStyle w:val="StyleBoldUnderline"/>
        </w:rPr>
        <w:t xml:space="preserve"> trafficking</w:t>
      </w:r>
      <w:r w:rsidRPr="00234941">
        <w:rPr>
          <w:sz w:val="16"/>
        </w:rPr>
        <w:t xml:space="preserve">, however, </w:t>
      </w:r>
      <w:r w:rsidRPr="00234941">
        <w:rPr>
          <w:rStyle w:val="StyleBoldUnderline"/>
        </w:rPr>
        <w:t xml:space="preserve">does little to transform a larger patriarchal cultural </w:t>
      </w:r>
      <w:r w:rsidRPr="00234941">
        <w:rPr>
          <w:rStyle w:val="StyleBoldUnderline"/>
          <w:sz w:val="12"/>
        </w:rPr>
        <w:t>¶</w:t>
      </w:r>
      <w:r w:rsidRPr="00234941">
        <w:rPr>
          <w:rStyle w:val="StyleBoldUnderline"/>
        </w:rPr>
        <w:t xml:space="preserve"> economy, and may even reinforce it through the promulgation of macho/a </w:t>
      </w:r>
      <w:r w:rsidRPr="00234941">
        <w:rPr>
          <w:rStyle w:val="StyleBoldUnderline"/>
          <w:sz w:val="12"/>
        </w:rPr>
        <w:t>¶</w:t>
      </w:r>
      <w:r w:rsidRPr="00234941">
        <w:rPr>
          <w:rStyle w:val="StyleBoldUnderline"/>
        </w:rPr>
        <w:t xml:space="preserve"> symbolism.</w:t>
      </w:r>
      <w:r w:rsidRPr="00234941">
        <w:rPr>
          <w:sz w:val="16"/>
        </w:rPr>
        <w:t xml:space="preserve"> Ultimately, women's social class position and place within drug </w:t>
      </w:r>
      <w:r w:rsidRPr="00234941">
        <w:rPr>
          <w:rStyle w:val="StyleBoldUnderline"/>
          <w:sz w:val="12"/>
        </w:rPr>
        <w:t>¶</w:t>
      </w:r>
      <w:r w:rsidRPr="00234941">
        <w:rPr>
          <w:rStyle w:val="StyleBoldUnderline"/>
        </w:rPr>
        <w:t xml:space="preserve"> smuggling organizations shapes the relative benefits they receive from </w:t>
      </w:r>
      <w:r w:rsidRPr="00234941">
        <w:rPr>
          <w:rStyle w:val="StyleBoldUnderline"/>
          <w:sz w:val="12"/>
        </w:rPr>
        <w:t>¶</w:t>
      </w:r>
      <w:r w:rsidRPr="00234941">
        <w:rPr>
          <w:rStyle w:val="StyleBoldUnderline"/>
        </w:rPr>
        <w:t xml:space="preserve"> drug trafficking such that drug smuggling frequently often leads to female </w:t>
      </w:r>
      <w:r w:rsidRPr="00234941">
        <w:rPr>
          <w:rStyle w:val="StyleBoldUnderline"/>
          <w:sz w:val="12"/>
        </w:rPr>
        <w:t>¶</w:t>
      </w:r>
      <w:r w:rsidRPr="00234941">
        <w:rPr>
          <w:rStyle w:val="StyleBoldUnderline"/>
        </w:rPr>
        <w:t xml:space="preserve"> victimization, especially at the lowest and middle levels of drug trafficking </w:t>
      </w:r>
      <w:r w:rsidRPr="00234941">
        <w:rPr>
          <w:rStyle w:val="StyleBoldUnderline"/>
          <w:sz w:val="12"/>
        </w:rPr>
        <w:t>¶</w:t>
      </w:r>
      <w:r w:rsidRPr="00234941">
        <w:rPr>
          <w:rStyle w:val="StyleBoldUnderline"/>
        </w:rPr>
        <w:t xml:space="preserve"> organizations.</w:t>
      </w:r>
      <w:r w:rsidRPr="00234941">
        <w:rPr>
          <w:sz w:val="16"/>
        </w:rPr>
        <w:t xml:space="preserve"> However, it is also, in the case of high-level and some low- </w:t>
      </w:r>
      <w:r w:rsidRPr="00234941">
        <w:rPr>
          <w:sz w:val="12"/>
        </w:rPr>
        <w:t>¶</w:t>
      </w:r>
      <w:r w:rsidRPr="00234941">
        <w:rPr>
          <w:sz w:val="16"/>
        </w:rPr>
        <w:t xml:space="preserve"> level and middle-level smugglers, a vehicle for female empowerment.</w:t>
      </w:r>
    </w:p>
    <w:p w:rsidR="003D24AD" w:rsidRPr="00234941" w:rsidRDefault="003D24AD" w:rsidP="003D24AD"/>
    <w:p w:rsidR="003D24AD" w:rsidRPr="00234941" w:rsidRDefault="003D24AD" w:rsidP="003D24AD">
      <w:pPr>
        <w:pStyle w:val="Heading2"/>
      </w:pPr>
      <w:r w:rsidRPr="00234941">
        <w:rPr>
          <w:b w:val="0"/>
          <w:bCs w:val="0"/>
        </w:rPr>
        <w:lastRenderedPageBreak/>
        <w:t>Peru Instability</w:t>
      </w:r>
    </w:p>
    <w:p w:rsidR="003D24AD" w:rsidRPr="00234941" w:rsidRDefault="003D24AD" w:rsidP="003D24AD"/>
    <w:p w:rsidR="003D24AD" w:rsidRPr="00234941" w:rsidRDefault="003D24AD" w:rsidP="003D24AD">
      <w:pPr>
        <w:rPr>
          <w:b/>
        </w:rPr>
      </w:pPr>
      <w:r w:rsidRPr="00234941">
        <w:rPr>
          <w:b/>
        </w:rPr>
        <w:t xml:space="preserve">Drug trade empowers Peruvian guerillas --- </w:t>
      </w:r>
      <w:r w:rsidRPr="00234941">
        <w:rPr>
          <w:b/>
          <w:u w:val="single"/>
        </w:rPr>
        <w:t>risks instability</w:t>
      </w:r>
    </w:p>
    <w:p w:rsidR="003D24AD" w:rsidRPr="00234941" w:rsidRDefault="003D24AD" w:rsidP="003D24AD">
      <w:r w:rsidRPr="00234941">
        <w:rPr>
          <w:b/>
        </w:rPr>
        <w:t>Chalk, 11</w:t>
      </w:r>
      <w:r w:rsidRPr="00234941">
        <w:t xml:space="preserve"> (Peter, Senior Political Scientist at RAND Corporation, Ph.D. in political science, University of British Columbia, M.A. in political studies and international relations, University of Aberdeen, “The Latin American Drug Trade  Scope, Dimensions, Impact, and Response,” RAND Project Air Force, http://www.rand.org/content/dam/rand/pubs/monographs/2011/RAND_MG1076.pdf, Tashma)</w:t>
      </w:r>
    </w:p>
    <w:p w:rsidR="003D24AD" w:rsidRPr="00234941" w:rsidRDefault="003D24AD" w:rsidP="003D24AD">
      <w:pPr>
        <w:rPr>
          <w:sz w:val="16"/>
        </w:rPr>
      </w:pPr>
      <w:r w:rsidRPr="00234941">
        <w:rPr>
          <w:sz w:val="16"/>
        </w:rPr>
        <w:t xml:space="preserve">Beyond Colombia, </w:t>
      </w:r>
      <w:r w:rsidRPr="00234941">
        <w:rPr>
          <w:u w:val="single"/>
        </w:rPr>
        <w:t xml:space="preserve">the drug trade is helping to </w:t>
      </w:r>
      <w:r w:rsidRPr="00234941">
        <w:rPr>
          <w:u w:val="single"/>
          <w:bdr w:val="single" w:sz="4" w:space="0" w:color="auto" w:frame="1"/>
        </w:rPr>
        <w:t>reenergize</w:t>
      </w:r>
      <w:r w:rsidRPr="00234941">
        <w:rPr>
          <w:u w:val="single"/>
        </w:rPr>
        <w:t xml:space="preserve"> the SL guerrilla war in Peru</w:t>
      </w:r>
      <w:r w:rsidRPr="00234941">
        <w:rPr>
          <w:sz w:val="16"/>
        </w:rPr>
        <w:t xml:space="preserve">, which supposedly ended in 2000. According to analysts with the Catholic University in Lima, </w:t>
      </w:r>
      <w:r w:rsidRPr="00234941">
        <w:rPr>
          <w:u w:val="single"/>
        </w:rPr>
        <w:t>at least two factions of the organization are currently seeking to entrench themselves in the country’s cocaine trade by acting as security subcontractors for indigenous farmers.</w:t>
      </w:r>
      <w:r w:rsidRPr="00234941">
        <w:rPr>
          <w:sz w:val="16"/>
        </w:rPr>
        <w:t xml:space="preserve">4 </w:t>
      </w:r>
      <w:r w:rsidRPr="00234941">
        <w:rPr>
          <w:u w:val="single"/>
        </w:rPr>
        <w:t>These blocs</w:t>
      </w:r>
      <w:r w:rsidRPr="00234941">
        <w:rPr>
          <w:sz w:val="16"/>
        </w:rPr>
        <w:t xml:space="preserve"> allegedly </w:t>
      </w:r>
      <w:r w:rsidRPr="00234941">
        <w:rPr>
          <w:u w:val="single"/>
        </w:rPr>
        <w:t>employ</w:t>
      </w:r>
      <w:r w:rsidRPr="00234941">
        <w:rPr>
          <w:sz w:val="16"/>
        </w:rPr>
        <w:t xml:space="preserve"> about 350 </w:t>
      </w:r>
      <w:r w:rsidRPr="00234941">
        <w:rPr>
          <w:u w:val="single"/>
        </w:rPr>
        <w:t xml:space="preserve">combatants to </w:t>
      </w:r>
      <w:r w:rsidRPr="00234941">
        <w:rPr>
          <w:u w:val="single"/>
          <w:bdr w:val="single" w:sz="4" w:space="0" w:color="auto" w:frame="1"/>
        </w:rPr>
        <w:t>protect farmers</w:t>
      </w:r>
      <w:r w:rsidRPr="00234941">
        <w:rPr>
          <w:u w:val="single"/>
        </w:rPr>
        <w:t xml:space="preserve"> and their fields and</w:t>
      </w:r>
      <w:r w:rsidRPr="00234941">
        <w:rPr>
          <w:sz w:val="16"/>
        </w:rPr>
        <w:t xml:space="preserve">, in 2008, </w:t>
      </w:r>
      <w:r w:rsidRPr="00234941">
        <w:rPr>
          <w:u w:val="single"/>
        </w:rPr>
        <w:t>were linked to the deaths of at least 26 people</w:t>
      </w:r>
      <w:r w:rsidRPr="00234941">
        <w:rPr>
          <w:sz w:val="16"/>
        </w:rPr>
        <w:t xml:space="preserve"> (including 22 soldiers and police), </w:t>
      </w:r>
      <w:r w:rsidRPr="00234941">
        <w:rPr>
          <w:b/>
          <w:u w:val="single"/>
        </w:rPr>
        <w:t xml:space="preserve">making it the </w:t>
      </w:r>
      <w:r w:rsidRPr="00234941">
        <w:rPr>
          <w:b/>
          <w:u w:val="single"/>
          <w:bdr w:val="single" w:sz="4" w:space="0" w:color="auto" w:frame="1"/>
        </w:rPr>
        <w:t>bloodiest year in</w:t>
      </w:r>
      <w:r w:rsidRPr="00234941">
        <w:rPr>
          <w:sz w:val="16"/>
        </w:rPr>
        <w:t xml:space="preserve"> almost </w:t>
      </w:r>
      <w:r w:rsidRPr="00234941">
        <w:rPr>
          <w:b/>
          <w:u w:val="single"/>
          <w:bdr w:val="single" w:sz="4" w:space="0" w:color="auto" w:frame="1"/>
        </w:rPr>
        <w:t>a decade</w:t>
      </w:r>
      <w:r w:rsidRPr="00234941">
        <w:rPr>
          <w:b/>
          <w:u w:val="single"/>
        </w:rPr>
        <w:t>.</w:t>
      </w:r>
      <w:r w:rsidRPr="00234941">
        <w:rPr>
          <w:sz w:val="16"/>
        </w:rPr>
        <w:t xml:space="preserve"> As Antezana of the Catholic University remarks, </w:t>
      </w:r>
      <w:r w:rsidRPr="00234941">
        <w:rPr>
          <w:b/>
          <w:u w:val="single"/>
        </w:rPr>
        <w:t>“the guerrillas are now able to operate with the</w:t>
      </w:r>
      <w:r w:rsidRPr="00234941">
        <w:rPr>
          <w:sz w:val="16"/>
        </w:rPr>
        <w:t xml:space="preserve"> efficiency and </w:t>
      </w:r>
      <w:r w:rsidRPr="00234941">
        <w:rPr>
          <w:b/>
          <w:u w:val="single"/>
          <w:bdr w:val="single" w:sz="4" w:space="0" w:color="auto" w:frame="1"/>
        </w:rPr>
        <w:t>deadliness of an elite drug trafficking organization</w:t>
      </w:r>
      <w:r w:rsidRPr="00234941">
        <w:rPr>
          <w:b/>
          <w:u w:val="single"/>
        </w:rPr>
        <w:t>.</w:t>
      </w:r>
      <w:r w:rsidRPr="00234941">
        <w:rPr>
          <w:sz w:val="16"/>
        </w:rPr>
        <w:t>”5</w:t>
      </w:r>
    </w:p>
    <w:p w:rsidR="003D24AD" w:rsidRPr="00234941" w:rsidRDefault="003D24AD" w:rsidP="003D24AD">
      <w:pPr>
        <w:rPr>
          <w:b/>
        </w:rPr>
      </w:pPr>
    </w:p>
    <w:p w:rsidR="003D24AD" w:rsidRPr="00234941" w:rsidRDefault="003D24AD" w:rsidP="003D24AD">
      <w:pPr>
        <w:rPr>
          <w:b/>
        </w:rPr>
      </w:pPr>
      <w:r w:rsidRPr="00234941">
        <w:rPr>
          <w:b/>
        </w:rPr>
        <w:t>That destroys the Amazon rainforest --- empirically civil unrest erodes the climate</w:t>
      </w:r>
    </w:p>
    <w:p w:rsidR="003D24AD" w:rsidRPr="00234941" w:rsidRDefault="003D24AD" w:rsidP="003D24AD">
      <w:r w:rsidRPr="00234941">
        <w:rPr>
          <w:b/>
        </w:rPr>
        <w:t>Piltz, 9</w:t>
      </w:r>
      <w:r w:rsidRPr="00234941">
        <w:t xml:space="preserve"> (Rick, “A deadly conflict in Peru over a rush to drill for oil in Amazon rainforest: how culpable is the US?,” Climate Science Watch, 6/8/09, </w:t>
      </w:r>
      <w:hyperlink r:id="rId25" w:history="1">
        <w:r w:rsidRPr="00234941">
          <w:rPr>
            <w:rStyle w:val="Hyperlink"/>
          </w:rPr>
          <w:t>http://www.climatesciencewatch.org/2009/06/08/a-deadly-conflict-in-peru-over-a-rush-to-drill-for-oil-in-amazon-rainforest-how-culpable-is-the-us/</w:t>
        </w:r>
      </w:hyperlink>
      <w:r w:rsidRPr="00234941">
        <w:t>, Tashma)</w:t>
      </w:r>
    </w:p>
    <w:p w:rsidR="003D24AD" w:rsidRPr="00234941" w:rsidRDefault="003D24AD" w:rsidP="003D24AD">
      <w:pPr>
        <w:rPr>
          <w:sz w:val="16"/>
        </w:rPr>
      </w:pPr>
      <w:r w:rsidRPr="00234941">
        <w:rPr>
          <w:rStyle w:val="StyleBoldUnderline"/>
        </w:rPr>
        <w:t>A clash between</w:t>
      </w:r>
      <w:r w:rsidRPr="00234941">
        <w:rPr>
          <w:sz w:val="16"/>
        </w:rPr>
        <w:t xml:space="preserve"> indigenous </w:t>
      </w:r>
      <w:r w:rsidRPr="00234941">
        <w:rPr>
          <w:rStyle w:val="StyleBoldUnderline"/>
        </w:rPr>
        <w:t>peoples of</w:t>
      </w:r>
      <w:r w:rsidRPr="00234941">
        <w:rPr>
          <w:sz w:val="16"/>
        </w:rPr>
        <w:t xml:space="preserve"> the Amazon rainforest in </w:t>
      </w:r>
      <w:r w:rsidRPr="00234941">
        <w:rPr>
          <w:rStyle w:val="StyleBoldUnderline"/>
        </w:rPr>
        <w:t xml:space="preserve">Peru and government police </w:t>
      </w:r>
      <w:r w:rsidRPr="00234941">
        <w:rPr>
          <w:rStyle w:val="StyleBoldUnderline"/>
          <w:b/>
        </w:rPr>
        <w:t>has broken out in</w:t>
      </w:r>
      <w:r w:rsidRPr="00234941">
        <w:rPr>
          <w:rStyle w:val="StyleBoldUnderline"/>
        </w:rPr>
        <w:t xml:space="preserve"> </w:t>
      </w:r>
      <w:r w:rsidRPr="00234941">
        <w:rPr>
          <w:rStyle w:val="StyleBoldUnderline"/>
          <w:b/>
          <w:bdr w:val="single" w:sz="4" w:space="0" w:color="auto"/>
        </w:rPr>
        <w:t>deadly violence</w:t>
      </w:r>
      <w:r w:rsidRPr="00234941">
        <w:rPr>
          <w:sz w:val="16"/>
        </w:rPr>
        <w:t xml:space="preserve">, leaving more than 40 indigenous people and nearly two dozen police dead.  </w:t>
      </w:r>
      <w:r w:rsidRPr="00234941">
        <w:rPr>
          <w:rStyle w:val="StyleBoldUnderline"/>
        </w:rPr>
        <w:t>At issue is whether multinational oil companies will have access to explore and drill for oil</w:t>
      </w:r>
      <w:r w:rsidRPr="00234941">
        <w:rPr>
          <w:sz w:val="16"/>
        </w:rPr>
        <w:t xml:space="preserve"> and minerals on ancestral lands </w:t>
      </w:r>
      <w:r w:rsidRPr="00234941">
        <w:rPr>
          <w:rStyle w:val="StyleBoldUnderline"/>
        </w:rPr>
        <w:t>under a “free trade” agreement forged between the Bush administration and Peru.</w:t>
      </w:r>
      <w:r w:rsidRPr="00234941">
        <w:rPr>
          <w:sz w:val="16"/>
        </w:rPr>
        <w:t xml:space="preserve">  Thousands of indigenous people desperate to save their ancestral lands and way of life began protesting in April.  On June 5 the president of Peru ordered 650 police to use tear gas and guns on the ground and from helicopters on crowds of peaceful protesters blocking a main highway.  </w:t>
      </w:r>
      <w:r w:rsidRPr="00234941">
        <w:rPr>
          <w:rStyle w:val="StyleBoldUnderline"/>
        </w:rPr>
        <w:t>The conflict illustrates</w:t>
      </w:r>
      <w:r w:rsidRPr="00234941">
        <w:rPr>
          <w:sz w:val="16"/>
        </w:rPr>
        <w:t xml:space="preserve"> the economics and geopolitics of oil and minerals, versus </w:t>
      </w:r>
      <w:r w:rsidRPr="00234941">
        <w:rPr>
          <w:rStyle w:val="StyleBoldUnderline"/>
        </w:rPr>
        <w:t xml:space="preserve">the </w:t>
      </w:r>
      <w:r w:rsidRPr="00234941">
        <w:rPr>
          <w:rStyle w:val="StyleBoldUnderline"/>
          <w:bdr w:val="single" w:sz="4" w:space="0" w:color="auto"/>
        </w:rPr>
        <w:t>urgent need</w:t>
      </w:r>
      <w:r w:rsidRPr="00234941">
        <w:rPr>
          <w:rStyle w:val="StyleBoldUnderline"/>
        </w:rPr>
        <w:t xml:space="preserve"> for better stewardship over Earth’s natural systems.  President Obama should reconsider this agreement in terms of the tradeoff between a short-term economic boon</w:t>
      </w:r>
      <w:r w:rsidRPr="00234941">
        <w:rPr>
          <w:sz w:val="16"/>
        </w:rPr>
        <w:t xml:space="preserve"> for some Peruvians at the expense of others and the US thirst for oil and minerals, </w:t>
      </w:r>
      <w:r w:rsidRPr="00234941">
        <w:rPr>
          <w:rStyle w:val="StyleBoldUnderline"/>
          <w:b/>
        </w:rPr>
        <w:t xml:space="preserve">versus the </w:t>
      </w:r>
      <w:r w:rsidRPr="00234941">
        <w:rPr>
          <w:rStyle w:val="StyleBoldUnderline"/>
          <w:b/>
          <w:bdr w:val="single" w:sz="4" w:space="0" w:color="auto"/>
        </w:rPr>
        <w:t>longer-term damage</w:t>
      </w:r>
      <w:r w:rsidRPr="00234941">
        <w:rPr>
          <w:rStyle w:val="StyleBoldUnderline"/>
          <w:b/>
        </w:rPr>
        <w:t xml:space="preserve"> to the Amazon rainforest</w:t>
      </w:r>
      <w:r w:rsidRPr="00234941">
        <w:rPr>
          <w:sz w:val="16"/>
        </w:rPr>
        <w:t xml:space="preserve"> and the life it supports, its vast ability to sequester and store carbon, </w:t>
      </w:r>
      <w:r w:rsidRPr="00234941">
        <w:rPr>
          <w:rStyle w:val="StyleBoldUnderline"/>
          <w:b/>
        </w:rPr>
        <w:t>and Earth’s climate system.</w:t>
      </w:r>
      <w:r w:rsidRPr="00234941">
        <w:rPr>
          <w:sz w:val="16"/>
        </w:rPr>
        <w:t xml:space="preserve"> </w:t>
      </w:r>
    </w:p>
    <w:p w:rsidR="003D24AD" w:rsidRPr="00234941" w:rsidRDefault="003D24AD" w:rsidP="003D24AD">
      <w:pPr>
        <w:rPr>
          <w:b/>
        </w:rPr>
      </w:pPr>
    </w:p>
    <w:p w:rsidR="003D24AD" w:rsidRPr="00234941" w:rsidRDefault="003D24AD" w:rsidP="003D24AD">
      <w:pPr>
        <w:rPr>
          <w:b/>
        </w:rPr>
      </w:pPr>
      <w:r w:rsidRPr="00234941">
        <w:rPr>
          <w:b/>
        </w:rPr>
        <w:t>Amazon destruction ensures extinction</w:t>
      </w:r>
    </w:p>
    <w:p w:rsidR="003D24AD" w:rsidRPr="00234941" w:rsidRDefault="003D24AD" w:rsidP="003D24AD">
      <w:r w:rsidRPr="00234941">
        <w:rPr>
          <w:b/>
        </w:rPr>
        <w:t>Takacs, 96</w:t>
      </w:r>
      <w:r w:rsidRPr="00234941">
        <w:t xml:space="preserve"> (David, THE IDEA OF DIVERSITY: PHILOSOPHIES OF PARADISE, pg. 200-201)</w:t>
      </w:r>
    </w:p>
    <w:p w:rsidR="003D24AD" w:rsidRPr="00234941" w:rsidRDefault="003D24AD" w:rsidP="003D24AD">
      <w:pPr>
        <w:rPr>
          <w:sz w:val="16"/>
        </w:rPr>
      </w:pPr>
      <w:r w:rsidRPr="00234941">
        <w:rPr>
          <w:sz w:val="16"/>
        </w:rPr>
        <w:t xml:space="preserve">So </w:t>
      </w:r>
      <w:r w:rsidRPr="00234941">
        <w:rPr>
          <w:rStyle w:val="StyleBoldUnderline"/>
        </w:rPr>
        <w:t>biodiversity keeps the world running</w:t>
      </w:r>
      <w:r w:rsidRPr="00234941">
        <w:rPr>
          <w:sz w:val="16"/>
        </w:rPr>
        <w:t xml:space="preserve">. It has value and of itself, as well as for us. Raven, Erwin, and Wilson oblige us to think about the value of biodiversity for our own lives. The Ehrlichs’ rivet-popper trope makes this same point; </w:t>
      </w:r>
      <w:r w:rsidRPr="00234941">
        <w:rPr>
          <w:rStyle w:val="StyleBoldUnderline"/>
        </w:rPr>
        <w:t>by eliminating rivets, we play Russian roulette with global ecology and human futures</w:t>
      </w:r>
      <w:r w:rsidRPr="00234941">
        <w:rPr>
          <w:sz w:val="16"/>
        </w:rPr>
        <w:t xml:space="preserve">: “It is likely that </w:t>
      </w:r>
      <w:r w:rsidRPr="00234941">
        <w:rPr>
          <w:rStyle w:val="StyleBoldUnderline"/>
        </w:rPr>
        <w:t>destruction of the</w:t>
      </w:r>
      <w:r w:rsidRPr="00234941">
        <w:rPr>
          <w:sz w:val="16"/>
        </w:rPr>
        <w:t xml:space="preserve"> rich complex of species in the </w:t>
      </w:r>
      <w:r w:rsidRPr="00234941">
        <w:rPr>
          <w:rStyle w:val="StyleBoldUnderline"/>
        </w:rPr>
        <w:t>Amazon</w:t>
      </w:r>
      <w:r w:rsidRPr="00234941">
        <w:rPr>
          <w:sz w:val="16"/>
        </w:rPr>
        <w:t xml:space="preserve"> basin </w:t>
      </w:r>
      <w:r w:rsidRPr="00234941">
        <w:rPr>
          <w:rStyle w:val="StyleBoldUnderline"/>
        </w:rPr>
        <w:t>could trigger rapid changes in global climate</w:t>
      </w:r>
      <w:r w:rsidRPr="00234941">
        <w:rPr>
          <w:sz w:val="16"/>
        </w:rPr>
        <w:t xml:space="preserve"> patterns.  </w:t>
      </w:r>
      <w:r w:rsidRPr="00234941">
        <w:rPr>
          <w:rStyle w:val="StyleBoldUnderline"/>
        </w:rPr>
        <w:t>Agriculture remains heavily dependent on stable climate</w:t>
      </w:r>
      <w:r w:rsidRPr="00234941">
        <w:rPr>
          <w:sz w:val="16"/>
        </w:rPr>
        <w:t xml:space="preserve">, and human beings remain heavily dependent on food. By the end of the century the </w:t>
      </w:r>
      <w:r w:rsidRPr="00234941">
        <w:rPr>
          <w:rStyle w:val="StyleBoldUnderline"/>
        </w:rPr>
        <w:t>extinction of</w:t>
      </w:r>
      <w:r w:rsidRPr="00234941">
        <w:rPr>
          <w:sz w:val="16"/>
        </w:rPr>
        <w:t xml:space="preserve"> perhaps a million species in </w:t>
      </w:r>
      <w:r w:rsidRPr="00234941">
        <w:rPr>
          <w:rStyle w:val="StyleBoldUnderline"/>
        </w:rPr>
        <w:t>the Amazon</w:t>
      </w:r>
      <w:r w:rsidRPr="00234941">
        <w:rPr>
          <w:sz w:val="16"/>
        </w:rPr>
        <w:t xml:space="preserve"> basin </w:t>
      </w:r>
      <w:r w:rsidRPr="00234941">
        <w:rPr>
          <w:rStyle w:val="StyleBoldUnderline"/>
        </w:rPr>
        <w:t>could have</w:t>
      </w:r>
      <w:r w:rsidRPr="00234941">
        <w:rPr>
          <w:sz w:val="16"/>
        </w:rPr>
        <w:t xml:space="preserve"> entrained </w:t>
      </w:r>
      <w:r w:rsidRPr="00234941">
        <w:rPr>
          <w:rStyle w:val="StyleBoldUnderline"/>
        </w:rPr>
        <w:t>famines in which a billion human beings per­ished</w:t>
      </w:r>
      <w:r w:rsidRPr="00234941">
        <w:rPr>
          <w:sz w:val="16"/>
        </w:rPr>
        <w:t xml:space="preserve">. And if our species is very unlucky, the </w:t>
      </w:r>
      <w:r w:rsidRPr="00234941">
        <w:rPr>
          <w:rStyle w:val="StyleBoldUnderline"/>
        </w:rPr>
        <w:t>famines could lead to a thermonuclear war, which could extinguish civilization</w:t>
      </w:r>
      <w:r w:rsidRPr="00234941">
        <w:rPr>
          <w:sz w:val="16"/>
        </w:rPr>
        <w:t xml:space="preserve">.” Elsewhere Ehrlich uses different particulars with no less drama:  What then will happen if the current decimation of organic diversity continues? </w:t>
      </w:r>
      <w:r w:rsidRPr="00234941">
        <w:rPr>
          <w:rStyle w:val="StyleBoldUnderline"/>
        </w:rPr>
        <w:t>Crop yields will be more difficult to maintain in the face of climatic change</w:t>
      </w:r>
      <w:r w:rsidRPr="00234941">
        <w:rPr>
          <w:sz w:val="16"/>
        </w:rPr>
        <w:t xml:space="preserve">, soil erosion, loss of dependable water supplies, decline of pollinators, and ever more serious assaults by pests. Conversion of productive land to wasteland will accelerate; deserts will continue their seemingly inexorable expansion. Air pollution will increase, and local climates </w:t>
      </w:r>
      <w:r w:rsidRPr="00234941">
        <w:rPr>
          <w:sz w:val="16"/>
        </w:rPr>
        <w:lastRenderedPageBreak/>
        <w:t xml:space="preserve">will become harsher. </w:t>
      </w:r>
      <w:r w:rsidRPr="00234941">
        <w:rPr>
          <w:rStyle w:val="StyleBoldUnderline"/>
        </w:rPr>
        <w:t>Humanity will have to forgo</w:t>
      </w:r>
      <w:r w:rsidRPr="00234941">
        <w:rPr>
          <w:sz w:val="16"/>
        </w:rPr>
        <w:t xml:space="preserve"> many of the direct </w:t>
      </w:r>
      <w:r w:rsidRPr="00234941">
        <w:rPr>
          <w:rStyle w:val="StyleBoldUnderline"/>
        </w:rPr>
        <w:t>economic benefits</w:t>
      </w:r>
      <w:r w:rsidRPr="00234941">
        <w:rPr>
          <w:sz w:val="16"/>
        </w:rPr>
        <w:t xml:space="preserve"> it might have withdrawn from Earth's well¬stocked genetic library. It might, for example, miss out on a cure for cancer; but that will make little difference. As ecosystem services falter, </w:t>
      </w:r>
      <w:r w:rsidRPr="00234941">
        <w:rPr>
          <w:rStyle w:val="StyleBoldUnderline"/>
        </w:rPr>
        <w:t>mortality from</w:t>
      </w:r>
      <w:r w:rsidRPr="00234941">
        <w:rPr>
          <w:sz w:val="16"/>
        </w:rPr>
        <w:t xml:space="preserve"> respiratory and epidemic </w:t>
      </w:r>
      <w:r w:rsidRPr="00234941">
        <w:rPr>
          <w:rStyle w:val="StyleBoldUnderline"/>
        </w:rPr>
        <w:t>disease</w:t>
      </w:r>
      <w:r w:rsidRPr="00234941">
        <w:rPr>
          <w:sz w:val="16"/>
        </w:rPr>
        <w:t xml:space="preserve">, natural disasters, and especially famine </w:t>
      </w:r>
      <w:r w:rsidRPr="00234941">
        <w:rPr>
          <w:rStyle w:val="StyleBoldUnderline"/>
        </w:rPr>
        <w:t>will lower life expectancies</w:t>
      </w:r>
      <w:r w:rsidRPr="00234941">
        <w:rPr>
          <w:sz w:val="16"/>
        </w:rPr>
        <w:t xml:space="preserve"> to the point where can¬cer (largely a disease of the elderly) will be unimportant. </w:t>
      </w:r>
      <w:r w:rsidRPr="00234941">
        <w:rPr>
          <w:rStyle w:val="StyleBoldUnderline"/>
        </w:rPr>
        <w:t>Humanity will bring upon itself</w:t>
      </w:r>
      <w:r w:rsidRPr="00234941">
        <w:rPr>
          <w:sz w:val="16"/>
        </w:rPr>
        <w:t xml:space="preserve"> consequences depressingly similar to those expected from a </w:t>
      </w:r>
      <w:r w:rsidRPr="00234941">
        <w:rPr>
          <w:rStyle w:val="StyleBoldUnderline"/>
        </w:rPr>
        <w:t>nuclear winter</w:t>
      </w:r>
      <w:r w:rsidRPr="00234941">
        <w:rPr>
          <w:sz w:val="16"/>
        </w:rPr>
        <w:t xml:space="preserve">. Barring a nuclear conflict, it appears that </w:t>
      </w:r>
      <w:r w:rsidRPr="00234941">
        <w:rPr>
          <w:rStyle w:val="StyleBoldUnderline"/>
        </w:rPr>
        <w:t>civilization will disappear</w:t>
      </w:r>
      <w:r w:rsidRPr="00234941">
        <w:rPr>
          <w:sz w:val="16"/>
        </w:rPr>
        <w:t xml:space="preserve"> some time </w:t>
      </w:r>
      <w:r w:rsidRPr="00234941">
        <w:rPr>
          <w:rStyle w:val="StyleBoldUnderline"/>
        </w:rPr>
        <w:t>before the end of the</w:t>
      </w:r>
      <w:r w:rsidRPr="00234941">
        <w:rPr>
          <w:sz w:val="16"/>
        </w:rPr>
        <w:t xml:space="preserve"> next </w:t>
      </w:r>
      <w:r w:rsidRPr="00234941">
        <w:rPr>
          <w:rStyle w:val="StyleBoldUnderline"/>
        </w:rPr>
        <w:t>century</w:t>
      </w:r>
      <w:r w:rsidRPr="00234941">
        <w:rPr>
          <w:sz w:val="16"/>
        </w:rPr>
        <w:t xml:space="preserve"> - not with a bang but a whimper.</w:t>
      </w:r>
    </w:p>
    <w:p w:rsidR="003D24AD" w:rsidRPr="00234941" w:rsidRDefault="003D24AD" w:rsidP="003D24AD"/>
    <w:p w:rsidR="003D24AD" w:rsidRPr="00234941" w:rsidRDefault="003D24AD" w:rsidP="003D24AD"/>
    <w:p w:rsidR="003D24AD" w:rsidRPr="00234941" w:rsidRDefault="003D24AD" w:rsidP="003D24AD"/>
    <w:p w:rsidR="003D24AD" w:rsidRPr="00234941" w:rsidRDefault="003D24AD" w:rsidP="003D24AD">
      <w:pPr>
        <w:pStyle w:val="Heading2"/>
      </w:pPr>
      <w:r w:rsidRPr="00234941">
        <w:rPr>
          <w:b w:val="0"/>
          <w:bCs w:val="0"/>
        </w:rPr>
        <w:lastRenderedPageBreak/>
        <w:t>Resource Wars</w:t>
      </w:r>
    </w:p>
    <w:p w:rsidR="003D24AD" w:rsidRPr="00234941" w:rsidRDefault="003D24AD" w:rsidP="003D24AD"/>
    <w:p w:rsidR="003D24AD" w:rsidRPr="00234941" w:rsidRDefault="003D24AD" w:rsidP="003D24AD">
      <w:pPr>
        <w:rPr>
          <w:b/>
        </w:rPr>
      </w:pPr>
      <w:r w:rsidRPr="00234941">
        <w:rPr>
          <w:b/>
        </w:rPr>
        <w:t xml:space="preserve">Drug trade fuels resource conflicts over </w:t>
      </w:r>
      <w:r w:rsidRPr="00234941">
        <w:rPr>
          <w:rStyle w:val="StyleBoldUnderline"/>
        </w:rPr>
        <w:t>other commodities</w:t>
      </w:r>
    </w:p>
    <w:p w:rsidR="003D24AD" w:rsidRPr="00234941" w:rsidRDefault="003D24AD" w:rsidP="003D24AD">
      <w:r w:rsidRPr="00234941">
        <w:rPr>
          <w:b/>
        </w:rPr>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4-6, Potomac Books Inc., Tashma)</w:t>
      </w:r>
    </w:p>
    <w:p w:rsidR="003D24AD" w:rsidRPr="00234941" w:rsidRDefault="003D24AD" w:rsidP="003D24AD">
      <w:pPr>
        <w:rPr>
          <w:sz w:val="16"/>
        </w:rPr>
      </w:pPr>
      <w:r w:rsidRPr="00234941">
        <w:rPr>
          <w:sz w:val="16"/>
        </w:rPr>
        <w:t xml:space="preserve">Coming to grips with the influence of drugs in contemporary warfare is long overdue. Unique to the post-Cold War era is the proportion of wars occurring within states to wars occurring between states·—fr0m 1990-2004, only four out of fifty-seven conflicts were traditional interstate conflicts." ln the rrtid-1990s an important debate centered on why some long-standing civil wars that began during the Cold War in Latin America, Central Asia, and Africa continued long after its end, while other conflicts in these areas were sparked and seemed to be both protracted and bloody One explanation is that economic agendas linked to the accessibility of natural resources, "greed," have supplanted ideologi- cal and political sources, "grievance," as causes for the outbreak and protraction of intr- astate war. </w:t>
      </w:r>
      <w:r w:rsidRPr="00234941">
        <w:rPr>
          <w:rStyle w:val="StyleBoldUnderline"/>
        </w:rPr>
        <w:t>Greed is a particularly persuasive argument</w:t>
      </w:r>
      <w:r w:rsidRPr="00234941">
        <w:rPr>
          <w:sz w:val="16"/>
        </w:rPr>
        <w:t xml:space="preserve">—even though war brings depravation to significant segments of a society in conflict, </w:t>
      </w:r>
      <w:r w:rsidRPr="00234941">
        <w:rPr>
          <w:rStyle w:val="StyleBoldUnderline"/>
        </w:rPr>
        <w:t xml:space="preserve">warring parties often </w:t>
      </w:r>
      <w:r w:rsidRPr="00234941">
        <w:rPr>
          <w:rStyle w:val="StyleBoldUnderline"/>
          <w:bdr w:val="single" w:sz="4" w:space="0" w:color="auto" w:frame="1"/>
        </w:rPr>
        <w:t>commit acts of predation</w:t>
      </w:r>
      <w:r w:rsidRPr="00234941">
        <w:rPr>
          <w:rStyle w:val="StyleBoldUnderline"/>
        </w:rPr>
        <w:t xml:space="preserve"> to extract</w:t>
      </w:r>
      <w:r w:rsidRPr="00234941">
        <w:rPr>
          <w:sz w:val="16"/>
        </w:rPr>
        <w:t xml:space="preserve"> licit and </w:t>
      </w:r>
      <w:r w:rsidRPr="00234941">
        <w:rPr>
          <w:rStyle w:val="StyleBoldUnderline"/>
        </w:rPr>
        <w:t>illicit resources that are then funneled into</w:t>
      </w:r>
      <w:r w:rsidRPr="00234941">
        <w:rPr>
          <w:sz w:val="16"/>
        </w:rPr>
        <w:t xml:space="preserve"> legitimate and illegitimate </w:t>
      </w:r>
      <w:r w:rsidRPr="00234941">
        <w:rPr>
          <w:rStyle w:val="StyleBoldUnderline"/>
        </w:rPr>
        <w:t xml:space="preserve">global commerce. Armed conflicts present many participants opportunities to </w:t>
      </w:r>
      <w:r w:rsidRPr="00234941">
        <w:rPr>
          <w:rStyle w:val="StyleBoldUnderline"/>
          <w:bdr w:val="single" w:sz="4" w:space="0" w:color="auto" w:frame="1"/>
        </w:rPr>
        <w:t>exploit commercial resources</w:t>
      </w:r>
      <w:r w:rsidRPr="00234941">
        <w:rPr>
          <w:rStyle w:val="StyleBoldUnderline"/>
        </w:rPr>
        <w:t xml:space="preserve"> to pay for military operations and gain private profit.</w:t>
      </w:r>
      <w:r w:rsidRPr="00234941">
        <w:rPr>
          <w:sz w:val="16"/>
        </w:rPr>
        <w:t xml:space="preserve">" This linkage suggests one cause of prolonged conf|icts—there is little economic incentive for a group to relinquish the profits they receive from illegal trade. Although </w:t>
      </w:r>
      <w:r w:rsidRPr="00234941">
        <w:rPr>
          <w:rStyle w:val="StyleBoldUnderline"/>
        </w:rPr>
        <w:t>numerous civil wars</w:t>
      </w:r>
      <w:r w:rsidRPr="00234941">
        <w:rPr>
          <w:sz w:val="16"/>
        </w:rPr>
        <w:t xml:space="preserve"> begin with a political agenda, many </w:t>
      </w:r>
      <w:r w:rsidRPr="00234941">
        <w:rPr>
          <w:rStyle w:val="StyleBoldUnderline"/>
        </w:rPr>
        <w:t xml:space="preserve">transform into </w:t>
      </w:r>
      <w:r w:rsidRPr="00234941">
        <w:rPr>
          <w:rStyle w:val="StyleBoldUnderline"/>
          <w:bdr w:val="single" w:sz="4" w:space="0" w:color="auto" w:frame="1"/>
        </w:rPr>
        <w:t>profit-motivated violence</w:t>
      </w:r>
      <w:r w:rsidRPr="00234941">
        <w:rPr>
          <w:rStyle w:val="StyleBoldUnderline"/>
        </w:rPr>
        <w:t>.</w:t>
      </w:r>
      <w:r w:rsidRPr="00234941">
        <w:rPr>
          <w:sz w:val="16"/>
        </w:rPr>
        <w:t xml:space="preserve"> Paul Collier notes that "to get started, a rebellion needs a grievance, whereas to be sustained, it needs greed.""*</w:t>
      </w:r>
    </w:p>
    <w:p w:rsidR="003D24AD" w:rsidRPr="00234941" w:rsidRDefault="003D24AD" w:rsidP="003D24AD">
      <w:pPr>
        <w:rPr>
          <w:sz w:val="16"/>
        </w:rPr>
      </w:pPr>
      <w:r w:rsidRPr="00234941">
        <w:rPr>
          <w:sz w:val="16"/>
        </w:rPr>
        <w:t xml:space="preserve">The greed argument is even more compelling when looking at the influence of drug trafficking on warfare because drugs have not been a cause of war since the Opium Wars during the nineteenth century Drugs have not provided the basis for any grievance that has led to widespread social, political, or economic movements that were grounds for orga- nized violence. </w:t>
      </w:r>
      <w:r w:rsidRPr="00234941">
        <w:rPr>
          <w:rStyle w:val="StyleBoldUnderline"/>
        </w:rPr>
        <w:t>Because of</w:t>
      </w:r>
      <w:r w:rsidRPr="00234941">
        <w:rPr>
          <w:sz w:val="16"/>
        </w:rPr>
        <w:t xml:space="preserve"> their </w:t>
      </w:r>
      <w:r w:rsidRPr="00234941">
        <w:rPr>
          <w:rStyle w:val="StyleBoldUnderline"/>
        </w:rPr>
        <w:t>profitability and ease of distribution, drugs have also supported other greed-related struggles.</w:t>
      </w:r>
      <w:r w:rsidRPr="00234941">
        <w:rPr>
          <w:sz w:val="16"/>
        </w:rPr>
        <w:t xml:space="preserve"> In some cases, </w:t>
      </w:r>
      <w:r w:rsidRPr="00234941">
        <w:rPr>
          <w:rStyle w:val="StyleBoldUnderline"/>
        </w:rPr>
        <w:t>drugs are bartered for other illegally traded commodities, such as diamonds and timber, that are part of</w:t>
      </w:r>
      <w:r w:rsidRPr="00234941">
        <w:rPr>
          <w:sz w:val="16"/>
        </w:rPr>
        <w:t xml:space="preserve"> other </w:t>
      </w:r>
      <w:r w:rsidRPr="00234941">
        <w:rPr>
          <w:rStyle w:val="StyleBoldUnderline"/>
          <w:bdr w:val="single" w:sz="4" w:space="0" w:color="auto" w:frame="1"/>
        </w:rPr>
        <w:t>resource-driven conflicts</w:t>
      </w:r>
      <w:r w:rsidRPr="00234941">
        <w:rPr>
          <w:rStyle w:val="StyleBoldUnderline"/>
        </w:rPr>
        <w:t>.</w:t>
      </w:r>
      <w:r w:rsidRPr="00234941">
        <w:rPr>
          <w:b/>
          <w:sz w:val="16"/>
        </w:rPr>
        <w:t xml:space="preserve"> </w:t>
      </w:r>
      <w:r w:rsidRPr="00234941">
        <w:rPr>
          <w:sz w:val="16"/>
        </w:rPr>
        <w:t>Nonetheless, by providing funding and intoxication, drugs also support conflicts where grievance issues, such as land distribution, resource allocation, and political rights, are at the center of the disputes. For example, drug funding and use were components of conflicts in Angola, Liberia, and Sri Lanka, but were not the central issue of the fighting.</w:t>
      </w:r>
    </w:p>
    <w:p w:rsidR="003D24AD" w:rsidRPr="00234941" w:rsidRDefault="003D24AD" w:rsidP="003D24AD"/>
    <w:p w:rsidR="003D24AD" w:rsidRPr="00234941" w:rsidRDefault="003D24AD" w:rsidP="003D24AD">
      <w:pPr>
        <w:pStyle w:val="Heading2"/>
      </w:pPr>
      <w:r w:rsidRPr="00234941">
        <w:rPr>
          <w:b w:val="0"/>
          <w:bCs w:val="0"/>
        </w:rPr>
        <w:lastRenderedPageBreak/>
        <w:t>Terrorism</w:t>
      </w:r>
    </w:p>
    <w:p w:rsidR="003D24AD" w:rsidRPr="00234941" w:rsidRDefault="003D24AD" w:rsidP="003D24AD"/>
    <w:p w:rsidR="003D24AD" w:rsidRPr="00234941" w:rsidRDefault="003D24AD" w:rsidP="003D24AD">
      <w:pPr>
        <w:rPr>
          <w:b/>
        </w:rPr>
      </w:pPr>
      <w:r w:rsidRPr="00234941">
        <w:rPr>
          <w:b/>
        </w:rPr>
        <w:t>Trafficking revenues fund terrorists</w:t>
      </w:r>
    </w:p>
    <w:p w:rsidR="003D24AD" w:rsidRPr="00234941" w:rsidRDefault="003D24AD" w:rsidP="003D24AD">
      <w:r w:rsidRPr="00234941">
        <w:rPr>
          <w:b/>
        </w:rPr>
        <w:t>Kleiman, 4</w:t>
      </w:r>
      <w:r w:rsidRPr="00234941">
        <w:t xml:space="preserve"> </w:t>
      </w:r>
      <w:r w:rsidRPr="00234941">
        <w:rPr>
          <w:sz w:val="16"/>
        </w:rPr>
        <w:t xml:space="preserve">(Mark, B.A. magna cum laude, Haverford College, M.P.P., Harvard Kennedy School, Ph.D., Harvard, Professor of Public Policy in the UCLA School of Public Affairs, “Illicit Drugs and the Terrorist Threat: Causal Links and Implications for Domestic Drug Control Policy”, Congressional Research Service, 4/20/2004, </w:t>
      </w:r>
      <w:hyperlink r:id="rId26" w:history="1">
        <w:r w:rsidRPr="00234941">
          <w:rPr>
            <w:rStyle w:val="Hyperlink"/>
            <w:sz w:val="16"/>
          </w:rPr>
          <w:t>http://www.fas.org/irp/crs/RL32334.pdf</w:t>
        </w:r>
      </w:hyperlink>
      <w:r w:rsidRPr="00234941">
        <w:rPr>
          <w:sz w:val="16"/>
        </w:rPr>
        <w:t>, JKahn)</w:t>
      </w:r>
    </w:p>
    <w:p w:rsidR="003D24AD" w:rsidRPr="00234941" w:rsidRDefault="003D24AD" w:rsidP="003D24AD">
      <w:pPr>
        <w:rPr>
          <w:sz w:val="16"/>
        </w:rPr>
      </w:pPr>
      <w:r w:rsidRPr="00234941">
        <w:rPr>
          <w:rStyle w:val="StyleBoldUnderline"/>
        </w:rPr>
        <w:t>Drug trafficking</w:t>
      </w:r>
      <w:r w:rsidRPr="00234941">
        <w:rPr>
          <w:sz w:val="16"/>
        </w:rPr>
        <w:t xml:space="preserve"> — in source countries, transit countries, and consumer countries, including the United States — </w:t>
      </w:r>
      <w:r w:rsidRPr="00234941">
        <w:rPr>
          <w:rStyle w:val="StyleBoldUnderline"/>
        </w:rPr>
        <w:t xml:space="preserve">could contribute to the problems of </w:t>
      </w:r>
      <w:r w:rsidRPr="00234941">
        <w:rPr>
          <w:rStyle w:val="StyleBoldUnderline"/>
          <w:bdr w:val="single" w:sz="4" w:space="0" w:color="auto" w:frame="1"/>
        </w:rPr>
        <w:t>terror</w:t>
      </w:r>
      <w:r w:rsidRPr="00234941">
        <w:rPr>
          <w:sz w:val="16"/>
        </w:rPr>
        <w:t xml:space="preserve"> in at least five distinct ways: </w:t>
      </w:r>
      <w:r w:rsidRPr="00234941">
        <w:rPr>
          <w:rStyle w:val="StyleBoldUnderline"/>
          <w:bdr w:val="single" w:sz="4" w:space="0" w:color="auto" w:frame="1"/>
        </w:rPr>
        <w:t>Supplying cash for terrorist operations</w:t>
      </w:r>
      <w:r w:rsidRPr="00234941">
        <w:rPr>
          <w:sz w:val="16"/>
        </w:rPr>
        <w:t xml:space="preserve">; Creating </w:t>
      </w:r>
      <w:r w:rsidRPr="00234941">
        <w:rPr>
          <w:rStyle w:val="StyleBoldUnderline"/>
        </w:rPr>
        <w:t>chaos</w:t>
      </w:r>
      <w:r w:rsidRPr="00234941">
        <w:rPr>
          <w:sz w:val="16"/>
        </w:rPr>
        <w:t xml:space="preserve"> in countries </w:t>
      </w:r>
      <w:r w:rsidRPr="00234941">
        <w:rPr>
          <w:rStyle w:val="StyleBoldUnderline"/>
        </w:rPr>
        <w:t>where drugs are produced</w:t>
      </w:r>
      <w:r w:rsidRPr="00234941">
        <w:rPr>
          <w:sz w:val="16"/>
        </w:rPr>
        <w:t xml:space="preserve">, through which they pass, or in which they are sold at retail and consumed — chaos sometimes </w:t>
      </w:r>
      <w:r w:rsidRPr="00234941">
        <w:rPr>
          <w:rStyle w:val="StyleBoldUnderline"/>
          <w:bdr w:val="single" w:sz="4" w:space="0" w:color="auto" w:frame="1"/>
        </w:rPr>
        <w:t>deliberately cultivated by drug traffickers</w:t>
      </w:r>
      <w:r w:rsidRPr="00234941">
        <w:rPr>
          <w:sz w:val="16"/>
        </w:rPr>
        <w:t xml:space="preserve"> — </w:t>
      </w:r>
      <w:r w:rsidRPr="00234941">
        <w:rPr>
          <w:rStyle w:val="StyleBoldUnderline"/>
        </w:rPr>
        <w:t xml:space="preserve">which may provide an environment conducive to </w:t>
      </w:r>
      <w:r w:rsidRPr="00234941">
        <w:rPr>
          <w:rStyle w:val="StyleBoldUnderline"/>
          <w:bdr w:val="single" w:sz="4" w:space="0" w:color="auto" w:frame="1"/>
        </w:rPr>
        <w:t>terrorist activity</w:t>
      </w:r>
      <w:r w:rsidRPr="00234941">
        <w:rPr>
          <w:sz w:val="16"/>
        </w:rPr>
        <w:t xml:space="preserve">; Generating </w:t>
      </w:r>
      <w:r w:rsidRPr="00234941">
        <w:rPr>
          <w:rStyle w:val="StyleBoldUnderline"/>
        </w:rPr>
        <w:t>corruption in</w:t>
      </w:r>
      <w:r w:rsidRPr="00234941">
        <w:rPr>
          <w:sz w:val="16"/>
        </w:rPr>
        <w:t xml:space="preserve"> law </w:t>
      </w:r>
      <w:r w:rsidRPr="00234941">
        <w:rPr>
          <w:rStyle w:val="StyleBoldUnderline"/>
        </w:rPr>
        <w:t>enforcement</w:t>
      </w:r>
      <w:r w:rsidRPr="00234941">
        <w:rPr>
          <w:sz w:val="16"/>
        </w:rPr>
        <w:t xml:space="preserve">, military, </w:t>
      </w:r>
      <w:r w:rsidRPr="00234941">
        <w:rPr>
          <w:rStyle w:val="StyleBoldUnderline"/>
        </w:rPr>
        <w:t>and</w:t>
      </w:r>
      <w:r w:rsidRPr="00234941">
        <w:rPr>
          <w:sz w:val="16"/>
        </w:rPr>
        <w:t xml:space="preserve"> other </w:t>
      </w:r>
      <w:r w:rsidRPr="00234941">
        <w:rPr>
          <w:rStyle w:val="StyleBoldUnderline"/>
        </w:rPr>
        <w:t>governmental</w:t>
      </w:r>
      <w:r w:rsidRPr="00234941">
        <w:rPr>
          <w:sz w:val="16"/>
        </w:rPr>
        <w:t xml:space="preserve"> and civil-society </w:t>
      </w:r>
      <w:r w:rsidRPr="00234941">
        <w:rPr>
          <w:rStyle w:val="StyleBoldUnderline"/>
        </w:rPr>
        <w:t>institutions</w:t>
      </w:r>
      <w:r w:rsidRPr="00234941">
        <w:rPr>
          <w:sz w:val="16"/>
        </w:rPr>
        <w:t xml:space="preserve"> </w:t>
      </w:r>
      <w:r w:rsidRPr="00234941">
        <w:rPr>
          <w:rStyle w:val="StyleBoldUnderline"/>
        </w:rPr>
        <w:t>in ways that</w:t>
      </w:r>
      <w:r w:rsidRPr="00234941">
        <w:rPr>
          <w:sz w:val="16"/>
        </w:rPr>
        <w:t xml:space="preserve"> either build public support for terrorist-linked groups or </w:t>
      </w:r>
      <w:r w:rsidRPr="00234941">
        <w:rPr>
          <w:rStyle w:val="StyleBoldUnderline"/>
        </w:rPr>
        <w:t>weaken the capacity of the society to combat terrorist organizations</w:t>
      </w:r>
      <w:r w:rsidRPr="00234941">
        <w:rPr>
          <w:sz w:val="16"/>
        </w:rPr>
        <w:t xml:space="preserve"> and actions; Providing services also useful for terrorist actions and movements of terrorist personnel and materiel, and supporting a common infrastructure, such as smuggling capabilities, illicit arms acquisition, </w:t>
      </w:r>
      <w:r w:rsidRPr="00234941">
        <w:rPr>
          <w:rStyle w:val="StyleBoldUnderline"/>
        </w:rPr>
        <w:t>money laundering, or</w:t>
      </w:r>
      <w:r w:rsidRPr="00234941">
        <w:rPr>
          <w:sz w:val="16"/>
        </w:rPr>
        <w:t xml:space="preserve"> the production of </w:t>
      </w:r>
      <w:r w:rsidRPr="00234941">
        <w:rPr>
          <w:rStyle w:val="StyleBoldUnderline"/>
        </w:rPr>
        <w:t>false identification</w:t>
      </w:r>
      <w:r w:rsidRPr="00234941">
        <w:rPr>
          <w:sz w:val="16"/>
        </w:rPr>
        <w:t xml:space="preserve"> or other documents, capable of serving both drug-trafficking and terrorist purposes; and Competing for law enforcement and intelligence attention. In principle, any of these might be important.</w:t>
      </w:r>
    </w:p>
    <w:p w:rsidR="003D24AD" w:rsidRPr="00234941" w:rsidRDefault="003D24AD" w:rsidP="003D24AD"/>
    <w:p w:rsidR="003D24AD" w:rsidRPr="00234941" w:rsidRDefault="003D24AD" w:rsidP="003D24AD"/>
    <w:p w:rsidR="001029EC" w:rsidRPr="00234941" w:rsidRDefault="001029EC" w:rsidP="001029EC">
      <w:pPr>
        <w:pStyle w:val="Heading2"/>
      </w:pPr>
      <w:r w:rsidRPr="00234941">
        <w:rPr>
          <w:b w:val="0"/>
          <w:bCs w:val="0"/>
        </w:rPr>
        <w:lastRenderedPageBreak/>
        <w:t>War</w:t>
      </w:r>
    </w:p>
    <w:p w:rsidR="001029EC" w:rsidRPr="00234941" w:rsidRDefault="001029EC" w:rsidP="001029EC"/>
    <w:p w:rsidR="001029EC" w:rsidRPr="00234941" w:rsidRDefault="001029EC" w:rsidP="001029EC">
      <w:pPr>
        <w:rPr>
          <w:b/>
        </w:rPr>
      </w:pPr>
      <w:r w:rsidRPr="00234941">
        <w:rPr>
          <w:b/>
        </w:rPr>
        <w:t xml:space="preserve">Drug trade </w:t>
      </w:r>
      <w:r w:rsidRPr="00234941">
        <w:rPr>
          <w:rStyle w:val="StyleBoldUnderline"/>
        </w:rPr>
        <w:t>fuels conflict</w:t>
      </w:r>
      <w:r w:rsidRPr="00234941">
        <w:rPr>
          <w:b/>
        </w:rPr>
        <w:t xml:space="preserve"> --- profitable production areas </w:t>
      </w:r>
      <w:r w:rsidRPr="00234941">
        <w:rPr>
          <w:rStyle w:val="StyleBoldUnderline"/>
        </w:rPr>
        <w:t>become conflict hotspots</w:t>
      </w:r>
      <w:r w:rsidRPr="00234941">
        <w:rPr>
          <w:b/>
        </w:rPr>
        <w:t xml:space="preserve"> --- </w:t>
      </w:r>
      <w:r w:rsidRPr="00234941">
        <w:rPr>
          <w:rStyle w:val="StyleBoldUnderline"/>
        </w:rPr>
        <w:t>empirics prove</w:t>
      </w:r>
    </w:p>
    <w:p w:rsidR="001029EC" w:rsidRPr="00234941" w:rsidRDefault="001029EC" w:rsidP="001029EC">
      <w:r w:rsidRPr="00234941">
        <w:rPr>
          <w:b/>
        </w:rPr>
        <w:t>Kan, 9</w:t>
      </w:r>
      <w:r w:rsidRPr="00234941">
        <w:t xml:space="preserve"> </w:t>
      </w:r>
      <w:r w:rsidRPr="00234941">
        <w:rPr>
          <w:sz w:val="16"/>
        </w:rPr>
        <w:t xml:space="preserve">(Paul R., Associate Professor of National Security Studies and the Henry L. Stimson Chair of Military Studies at the US Army War College,  </w:t>
      </w:r>
      <w:r w:rsidRPr="00234941">
        <w:rPr>
          <w:i/>
          <w:sz w:val="16"/>
        </w:rPr>
        <w:t>Drugs and Contemporary Warfare</w:t>
      </w:r>
      <w:r w:rsidRPr="00234941">
        <w:rPr>
          <w:sz w:val="16"/>
        </w:rPr>
        <w:t>, pg. 1, Potomac Books Inc., Tashma)</w:t>
      </w:r>
    </w:p>
    <w:p w:rsidR="001029EC" w:rsidRPr="00234941" w:rsidRDefault="001029EC" w:rsidP="001029EC">
      <w:pPr>
        <w:rPr>
          <w:sz w:val="16"/>
        </w:rPr>
      </w:pPr>
      <w:r w:rsidRPr="00234941">
        <w:rPr>
          <w:rStyle w:val="StyleBoldUnderline"/>
          <w:sz w:val="16"/>
        </w:rPr>
        <w:t>Warfare and drugs</w:t>
      </w:r>
      <w:r w:rsidRPr="00234941">
        <w:rPr>
          <w:sz w:val="16"/>
        </w:rPr>
        <w:t xml:space="preserve"> share many characteristics—they </w:t>
      </w:r>
      <w:r w:rsidRPr="00234941">
        <w:rPr>
          <w:rStyle w:val="StyleBoldUnderline"/>
          <w:sz w:val="16"/>
        </w:rPr>
        <w:t>prolong human suffering</w:t>
      </w:r>
      <w:r w:rsidRPr="00234941">
        <w:rPr>
          <w:sz w:val="16"/>
        </w:rPr>
        <w:t xml:space="preserve">, bedevil political leaders, </w:t>
      </w:r>
      <w:r w:rsidRPr="00234941">
        <w:rPr>
          <w:rStyle w:val="StyleBoldUnderline"/>
          <w:sz w:val="16"/>
        </w:rPr>
        <w:t>and enrich a select few.</w:t>
      </w:r>
      <w:r w:rsidRPr="00234941">
        <w:rPr>
          <w:sz w:val="16"/>
        </w:rPr>
        <w:t xml:space="preserve"> Further, they have been intertwined at vari- ous times throughout history However, </w:t>
      </w:r>
      <w:r w:rsidRPr="00234941">
        <w:rPr>
          <w:rStyle w:val="StyleBoldUnderline"/>
        </w:rPr>
        <w:t xml:space="preserve">the pernicious role of drugs in organized political violence </w:t>
      </w:r>
      <w:r w:rsidRPr="00234941">
        <w:rPr>
          <w:rStyle w:val="StyleBoldUnderline"/>
          <w:bdr w:val="single" w:sz="4" w:space="0" w:color="auto" w:frame="1"/>
        </w:rPr>
        <w:t>is often overlooked</w:t>
      </w:r>
      <w:r w:rsidRPr="00234941">
        <w:rPr>
          <w:rStyle w:val="StyleBoldUnderline"/>
        </w:rPr>
        <w:t>. Drugs have caused wars</w:t>
      </w:r>
      <w:r w:rsidRPr="00234941">
        <w:rPr>
          <w:sz w:val="16"/>
        </w:rPr>
        <w:t xml:space="preserve">, funded military operations, been used by combatants, </w:t>
      </w:r>
      <w:r w:rsidRPr="00234941">
        <w:rPr>
          <w:rStyle w:val="StyleBoldUnderline"/>
        </w:rPr>
        <w:t xml:space="preserve">and have been part of the postwar political landscape by financing some legitimate political actors and parties. Drugs have </w:t>
      </w:r>
      <w:r w:rsidRPr="00234941">
        <w:rPr>
          <w:rStyle w:val="StyleBoldUnderline"/>
          <w:bdr w:val="single" w:sz="4" w:space="0" w:color="auto" w:frame="1"/>
        </w:rPr>
        <w:t>corrupted militaries</w:t>
      </w:r>
      <w:r w:rsidRPr="00234941">
        <w:rPr>
          <w:rStyle w:val="StyleBoldUnderline"/>
        </w:rPr>
        <w:t>, toppled governments, prompted interventions, and taken thousands of lives.</w:t>
      </w:r>
      <w:r w:rsidRPr="00234941">
        <w:rPr>
          <w:sz w:val="16"/>
        </w:rPr>
        <w:t xml:space="preserve"> The insidious nature of drugs is especially visible in t0day’s wars.</w:t>
      </w:r>
    </w:p>
    <w:p w:rsidR="001029EC" w:rsidRPr="00234941" w:rsidRDefault="001029EC" w:rsidP="001029EC">
      <w:pPr>
        <w:rPr>
          <w:sz w:val="16"/>
        </w:rPr>
      </w:pPr>
      <w:r w:rsidRPr="00234941">
        <w:rPr>
          <w:rStyle w:val="StyleBoldUnderline"/>
        </w:rPr>
        <w:t xml:space="preserve">Contemporary wars generally involve </w:t>
      </w:r>
      <w:r w:rsidRPr="00234941">
        <w:rPr>
          <w:rStyle w:val="StyleBoldUnderline"/>
          <w:bdr w:val="single" w:sz="4" w:space="0" w:color="auto" w:frame="1"/>
        </w:rPr>
        <w:t>sharp asymmetries</w:t>
      </w:r>
      <w:r w:rsidRPr="00234941">
        <w:rPr>
          <w:rStyle w:val="StyleBoldUnderline"/>
        </w:rPr>
        <w:t xml:space="preserve"> where one party wields a superior conventional military against the irregular forces of a militarily weaker party</w:t>
      </w:r>
      <w:r w:rsidRPr="00234941">
        <w:rPr>
          <w:sz w:val="16"/>
        </w:rPr>
        <w:t xml:space="preserve">; they are by their very nature fertile environments for a variety of drug-related activities. Today’s wars are structured differently from traditional, large-scale interstate wars of the past. The military dimension of current conflicts is generally overshadowed by political, social, eco- nomic, and psychological concerns} </w:t>
      </w:r>
      <w:r w:rsidRPr="00234941">
        <w:rPr>
          <w:rStyle w:val="StyleBoldUnderline"/>
        </w:rPr>
        <w:t xml:space="preserve">These concerns are where the influence of drugs is </w:t>
      </w:r>
      <w:r w:rsidRPr="00234941">
        <w:rPr>
          <w:rStyle w:val="StyleBoldUnderline"/>
          <w:bdr w:val="single" w:sz="4" w:space="0" w:color="auto" w:frame="1"/>
        </w:rPr>
        <w:t>most acutely felt</w:t>
      </w:r>
      <w:r w:rsidRPr="00234941">
        <w:rPr>
          <w:rStyle w:val="StyleBoldUnderline"/>
        </w:rPr>
        <w:t xml:space="preserve"> by societies in conflict. It is no coincidence that some of the most persistent wars, from the Balkans to the Hindu Kush and from the Andes to the Golden Triangle, occur in areas of </w:t>
      </w:r>
      <w:r w:rsidRPr="00234941">
        <w:rPr>
          <w:rStyle w:val="StyleBoldUnderline"/>
          <w:bdr w:val="single" w:sz="4" w:space="0" w:color="auto" w:frame="1"/>
        </w:rPr>
        <w:t>widespread drug production</w:t>
      </w:r>
      <w:r w:rsidRPr="00234941">
        <w:rPr>
          <w:sz w:val="16"/>
        </w:rPr>
        <w:t xml:space="preserve"> and well—traveled distribution routes. ln fact, the rate at which civil wars occur is much higher among drug producing countries than non-drug producing countries? Astonishingly, </w:t>
      </w:r>
      <w:r w:rsidRPr="00234941">
        <w:rPr>
          <w:rStyle w:val="StyleBoldUnderline"/>
        </w:rPr>
        <w:t xml:space="preserve">95 percent of the world’s production of hard drugs takes place in contexts of </w:t>
      </w:r>
      <w:r w:rsidRPr="00234941">
        <w:rPr>
          <w:rStyle w:val="StyleBoldUnderline"/>
          <w:bdr w:val="single" w:sz="4" w:space="0" w:color="auto" w:frame="1"/>
        </w:rPr>
        <w:t>armed conflict</w:t>
      </w:r>
      <w:r w:rsidRPr="00234941">
        <w:rPr>
          <w:rStyle w:val="StyleBoldUnderline"/>
        </w:rPr>
        <w:t>?</w:t>
      </w:r>
    </w:p>
    <w:p w:rsidR="001029EC" w:rsidRPr="00234941" w:rsidRDefault="001029EC" w:rsidP="001029EC"/>
    <w:p w:rsidR="001029EC" w:rsidRPr="00234941" w:rsidRDefault="001029EC" w:rsidP="001029EC">
      <w:pPr>
        <w:rPr>
          <w:b/>
        </w:rPr>
      </w:pPr>
      <w:r w:rsidRPr="00234941">
        <w:rPr>
          <w:b/>
        </w:rPr>
        <w:t xml:space="preserve">Drugs are responsible for guerilla conflict --- drug profits </w:t>
      </w:r>
      <w:r w:rsidRPr="00234941">
        <w:rPr>
          <w:b/>
          <w:u w:val="single"/>
        </w:rPr>
        <w:t>enable wartime operations</w:t>
      </w:r>
      <w:r w:rsidRPr="00234941">
        <w:rPr>
          <w:b/>
        </w:rPr>
        <w:t xml:space="preserve"> and drugs can be used as </w:t>
      </w:r>
      <w:r w:rsidRPr="00234941">
        <w:rPr>
          <w:b/>
          <w:u w:val="single"/>
        </w:rPr>
        <w:t>strategic psychological weapons</w:t>
      </w:r>
    </w:p>
    <w:p w:rsidR="001029EC" w:rsidRPr="00234941" w:rsidRDefault="001029EC" w:rsidP="001029EC">
      <w:r w:rsidRPr="00234941">
        <w:rPr>
          <w:b/>
        </w:rPr>
        <w:t>Kan, 9</w:t>
      </w:r>
      <w:r w:rsidRPr="00234941">
        <w:t xml:space="preserve"> </w:t>
      </w:r>
      <w:r w:rsidRPr="00234941">
        <w:rPr>
          <w:sz w:val="16"/>
        </w:rPr>
        <w:t xml:space="preserve">(Paul R., Associate Professor of National Security Studies and the Henry L. Stimson Chair of Military Studies at the US Army War College,  </w:t>
      </w:r>
      <w:r w:rsidRPr="00234941">
        <w:rPr>
          <w:i/>
          <w:sz w:val="16"/>
        </w:rPr>
        <w:t>Drugs and Contemporary Warfare</w:t>
      </w:r>
      <w:r w:rsidRPr="00234941">
        <w:rPr>
          <w:sz w:val="16"/>
        </w:rPr>
        <w:t>, pg. 1-3, Potomac Books Inc., Tashma)</w:t>
      </w:r>
    </w:p>
    <w:p w:rsidR="001029EC" w:rsidRPr="00234941" w:rsidRDefault="001029EC" w:rsidP="001029EC">
      <w:pPr>
        <w:rPr>
          <w:sz w:val="16"/>
        </w:rPr>
      </w:pPr>
      <w:r w:rsidRPr="00234941">
        <w:rPr>
          <w:sz w:val="16"/>
        </w:rPr>
        <w:t xml:space="preserve">In many of the wars </w:t>
      </w:r>
      <w:r w:rsidRPr="00234941">
        <w:rPr>
          <w:rStyle w:val="StyleBoldUnderline"/>
        </w:rPr>
        <w:t>in the post-Cold War world</w:t>
      </w:r>
      <w:r w:rsidRPr="00234941">
        <w:rPr>
          <w:sz w:val="16"/>
        </w:rPr>
        <w:t xml:space="preserve">, such as the Colombian governments ongoing struggle against the Revolutionary Armed Forces of Colombia (FARC) guerrillas, </w:t>
      </w:r>
      <w:r w:rsidRPr="00234941">
        <w:rPr>
          <w:rStyle w:val="StyleBoldUnderline"/>
        </w:rPr>
        <w:t xml:space="preserve">drugs are so </w:t>
      </w:r>
      <w:r w:rsidRPr="00234941">
        <w:rPr>
          <w:rStyle w:val="StyleBoldUnderline"/>
          <w:bdr w:val="single" w:sz="4" w:space="0" w:color="auto" w:frame="1"/>
        </w:rPr>
        <w:t>deeply embedded</w:t>
      </w:r>
      <w:r w:rsidRPr="00234941">
        <w:rPr>
          <w:rStyle w:val="StyleBoldUnderline"/>
        </w:rPr>
        <w:t xml:space="preserve"> in the politics, society, economy and daily life of a country that it is often </w:t>
      </w:r>
      <w:r w:rsidRPr="00234941">
        <w:rPr>
          <w:rStyle w:val="StyleBoldUnderline"/>
          <w:bdr w:val="single" w:sz="4" w:space="0" w:color="auto" w:frame="1"/>
        </w:rPr>
        <w:t>difficult to separate</w:t>
      </w:r>
      <w:r w:rsidRPr="00234941">
        <w:rPr>
          <w:rStyle w:val="StyleBoldUnderline"/>
        </w:rPr>
        <w:t xml:space="preserve"> counternarcotics operations from counterinsurgency campaigns.</w:t>
      </w:r>
      <w:r w:rsidRPr="00234941">
        <w:rPr>
          <w:sz w:val="16"/>
        </w:rPr>
        <w:t xml:space="preserve"> As the director of the Colombian national police declared, "</w:t>
      </w:r>
      <w:r w:rsidRPr="00234941">
        <w:rPr>
          <w:rStyle w:val="StyleBoldUnderline"/>
        </w:rPr>
        <w:t xml:space="preserve">one does not know if the drug trafficker is a guerrilla or if the guerrilla is a drug trafficker. The line is </w:t>
      </w:r>
      <w:r w:rsidRPr="00234941">
        <w:rPr>
          <w:rStyle w:val="StyleBoldUnderline"/>
          <w:bdr w:val="single" w:sz="4" w:space="0" w:color="auto" w:frame="1"/>
        </w:rPr>
        <w:t>now blurred</w:t>
      </w:r>
      <w:r w:rsidRPr="00234941">
        <w:rPr>
          <w:sz w:val="16"/>
        </w:rPr>
        <w:t>; it is a brotherhood community"‘* Other brotherhood communities threaten the conventional military successes of recent U.S, interventions. The 2007 poppy season in Afghanistan produced 92 percent of the world’s heroin and lined the pockets of Taliban loyalists and other warlords who opposed the American presence in the countrys</w:t>
      </w:r>
    </w:p>
    <w:p w:rsidR="001029EC" w:rsidRPr="00234941" w:rsidRDefault="001029EC" w:rsidP="001029EC">
      <w:pPr>
        <w:rPr>
          <w:b/>
          <w:sz w:val="16"/>
        </w:rPr>
      </w:pPr>
      <w:r w:rsidRPr="00234941">
        <w:rPr>
          <w:sz w:val="16"/>
        </w:rPr>
        <w:t xml:space="preserve">Meanwhile in Iraq drug trafficking sharply increased and Iraqi drug abuse rose by 75 percent between February 2003 and july 2003. Both activities subvert efforts to build a stable nation? </w:t>
      </w:r>
      <w:r w:rsidRPr="00234941">
        <w:rPr>
          <w:rStyle w:val="StyleBoldUnderline"/>
        </w:rPr>
        <w:t xml:space="preserve">In some conflict situations, along with troops and bullets, drugs have the potential to </w:t>
      </w:r>
      <w:r w:rsidRPr="00234941">
        <w:rPr>
          <w:rStyle w:val="StyleBoldUnderline"/>
          <w:bdr w:val="single" w:sz="4" w:space="0" w:color="auto" w:frame="1"/>
        </w:rPr>
        <w:t>alter</w:t>
      </w:r>
      <w:r w:rsidRPr="00234941">
        <w:rPr>
          <w:sz w:val="16"/>
        </w:rPr>
        <w:t xml:space="preserve"> the course of </w:t>
      </w:r>
      <w:r w:rsidRPr="00234941">
        <w:rPr>
          <w:rStyle w:val="StyleBoldUnderline"/>
          <w:bdr w:val="single" w:sz="4" w:space="0" w:color="auto" w:frame="1"/>
        </w:rPr>
        <w:t>conflicts</w:t>
      </w:r>
      <w:r w:rsidRPr="00234941">
        <w:rPr>
          <w:rStyle w:val="StyleBoldUnderline"/>
        </w:rPr>
        <w:t>.</w:t>
      </w:r>
    </w:p>
    <w:p w:rsidR="001029EC" w:rsidRPr="00234941" w:rsidRDefault="001029EC" w:rsidP="001029EC">
      <w:pPr>
        <w:rPr>
          <w:sz w:val="16"/>
        </w:rPr>
      </w:pPr>
      <w:r w:rsidRPr="00234941">
        <w:rPr>
          <w:rStyle w:val="StyleBoldUnderline"/>
        </w:rPr>
        <w:t xml:space="preserve">Following the Cold War, numerous civil wars erupted, creating </w:t>
      </w:r>
      <w:r w:rsidRPr="00234941">
        <w:rPr>
          <w:rStyle w:val="StyleBoldUnderline"/>
          <w:bdr w:val="single" w:sz="4" w:space="0" w:color="auto" w:frame="1"/>
        </w:rPr>
        <w:t>new demands for funds</w:t>
      </w:r>
      <w:r w:rsidRPr="00234941">
        <w:rPr>
          <w:rStyle w:val="StyleBoldUnderline"/>
        </w:rPr>
        <w:t>.</w:t>
      </w:r>
      <w:r w:rsidRPr="00234941">
        <w:rPr>
          <w:sz w:val="16"/>
        </w:rPr>
        <w:t xml:space="preserve"> Without the ideological competition of the Cold War, newly armed groups and many former clients of the superpowers have become more entrepreneurial in their quests to keep their political movements or governments viable. </w:t>
      </w:r>
      <w:r w:rsidRPr="00234941">
        <w:rPr>
          <w:rStyle w:val="StyleBoldUnderline"/>
        </w:rPr>
        <w:t>A variety of warring groups</w:t>
      </w:r>
      <w:r w:rsidRPr="00234941">
        <w:rPr>
          <w:sz w:val="16"/>
        </w:rPr>
        <w:t xml:space="preserve">, such as insurgents, guerrillas, paramilitaries, militias, terrorists, and professional armies, </w:t>
      </w:r>
      <w:r w:rsidRPr="00234941">
        <w:rPr>
          <w:rStyle w:val="StyleBoldUnderline"/>
        </w:rPr>
        <w:t xml:space="preserve">have found wider opportunities to generate support from </w:t>
      </w:r>
      <w:r w:rsidRPr="00234941">
        <w:rPr>
          <w:rStyle w:val="StyleBoldUnderline"/>
          <w:bdr w:val="single" w:sz="4" w:space="0" w:color="auto" w:frame="1"/>
        </w:rPr>
        <w:t>illicit activities</w:t>
      </w:r>
      <w:r w:rsidRPr="00234941">
        <w:rPr>
          <w:rStyle w:val="StyleBoldUnderline"/>
        </w:rPr>
        <w:t xml:space="preserve"> to meet varying goals</w:t>
      </w:r>
      <w:r w:rsidRPr="00234941">
        <w:rPr>
          <w:sz w:val="16"/>
        </w:rPr>
        <w:t>, including carving out a new ethnic homeland, overthrowing an established authority, changing the course of state’s domestic or foreign policy; and defeating an urban or rural insurgency.</w:t>
      </w:r>
    </w:p>
    <w:p w:rsidR="001029EC" w:rsidRPr="00234941" w:rsidRDefault="001029EC" w:rsidP="001029EC">
      <w:pPr>
        <w:rPr>
          <w:sz w:val="16"/>
        </w:rPr>
      </w:pPr>
      <w:r w:rsidRPr="00234941">
        <w:rPr>
          <w:rStyle w:val="StyleBoldUnderline"/>
        </w:rPr>
        <w:t xml:space="preserve">Drugs are especially attractive to those engaged in violent conflicts for many reasons. First, drug trafficking is a </w:t>
      </w:r>
      <w:r w:rsidRPr="00234941">
        <w:rPr>
          <w:rStyle w:val="StyleBoldUnderline"/>
          <w:bdr w:val="single" w:sz="4" w:space="0" w:color="auto" w:frame="1"/>
        </w:rPr>
        <w:t>highly profitable business</w:t>
      </w:r>
      <w:r w:rsidRPr="00234941">
        <w:rPr>
          <w:rStyle w:val="StyleBoldUnderline"/>
        </w:rPr>
        <w:t>.</w:t>
      </w:r>
      <w:r w:rsidRPr="00234941">
        <w:rPr>
          <w:sz w:val="16"/>
        </w:rPr>
        <w:t xml:space="preserve"> Estimates of the illicit global trade in narcotics are between $150 billion and $500 billion in annual sales.7 By the year 2000, </w:t>
      </w:r>
      <w:r w:rsidRPr="00234941">
        <w:rPr>
          <w:rStyle w:val="StyleBoldUnderline"/>
        </w:rPr>
        <w:t>drug trafficking already accounted for 2 percent of the world’s economy</w:t>
      </w:r>
      <w:r w:rsidRPr="00234941">
        <w:rPr>
          <w:sz w:val="16"/>
        </w:rPr>
        <w:t xml:space="preserve">“ </w:t>
      </w:r>
      <w:r w:rsidRPr="00234941">
        <w:rPr>
          <w:rStyle w:val="StyleBoldUnderline"/>
        </w:rPr>
        <w:t>Drug profits can be used to pay for arms, equipment, and training, bribe governmental officials, and recruit sympathizers.</w:t>
      </w:r>
      <w:r w:rsidRPr="00234941">
        <w:rPr>
          <w:sz w:val="16"/>
        </w:rPr>
        <w:t xml:space="preserve"> Because of its participation in the cocaine trade, the FARC is the </w:t>
      </w:r>
      <w:r w:rsidRPr="00234941">
        <w:rPr>
          <w:sz w:val="16"/>
        </w:rPr>
        <w:lastRenderedPageBreak/>
        <w:t xml:space="preserve">worlds richest insurgent group with assets believed to be approximately $600 million? Second, unlike the illicit trade in diamonds, copper, and oil, commodities with a sometimes irregr- la.r availability; </w:t>
      </w:r>
      <w:r w:rsidRPr="00234941">
        <w:rPr>
          <w:rStyle w:val="StyleBoldUnderline"/>
        </w:rPr>
        <w:t xml:space="preserve">drug crops are a </w:t>
      </w:r>
      <w:r w:rsidRPr="00234941">
        <w:rPr>
          <w:rStyle w:val="StyleBoldUnderline"/>
          <w:bdr w:val="single" w:sz="4" w:space="0" w:color="auto" w:frame="1"/>
        </w:rPr>
        <w:t>reliable means</w:t>
      </w:r>
      <w:r w:rsidRPr="00234941">
        <w:rPr>
          <w:rStyle w:val="StyleBoldUnderline"/>
        </w:rPr>
        <w:t xml:space="preserve"> of generating income for they can be regularly harvested in the proper conditions.</w:t>
      </w:r>
      <w:r w:rsidRPr="00234941">
        <w:rPr>
          <w:sz w:val="16"/>
        </w:rPr>
        <w:t xml:space="preserve"> Third, </w:t>
      </w:r>
      <w:r w:rsidRPr="00234941">
        <w:rPr>
          <w:rStyle w:val="StyleBoldUnderline"/>
        </w:rPr>
        <w:t>illegal narcotics</w:t>
      </w:r>
      <w:r w:rsidRPr="00234941">
        <w:rPr>
          <w:sz w:val="16"/>
        </w:rPr>
        <w:t xml:space="preserve"> are appealing during vio- lent conflicts because they </w:t>
      </w:r>
      <w:r w:rsidRPr="00234941">
        <w:rPr>
          <w:rStyle w:val="StyleBoldUnderline"/>
        </w:rPr>
        <w:t xml:space="preserve">are easy to manufacture, transport, and conceal, which allows for greater distribution and </w:t>
      </w:r>
      <w:r w:rsidRPr="00234941">
        <w:rPr>
          <w:rStyle w:val="StyleBoldUnderline"/>
          <w:bdr w:val="single" w:sz="4" w:space="0" w:color="auto" w:frame="1"/>
        </w:rPr>
        <w:t>larger profits</w:t>
      </w:r>
      <w:r w:rsidRPr="00234941">
        <w:rPr>
          <w:rStyle w:val="StyleBoldUnderline"/>
        </w:rPr>
        <w:t>.</w:t>
      </w:r>
      <w:r w:rsidRPr="00234941">
        <w:rPr>
          <w:sz w:val="16"/>
        </w:rPr>
        <w:t xml:space="preserve"> Trade in oil, alluvial gems, and timber requires the use of skilled labor and sophisticated technology whereas drug trafficking requires unskilled labor and limited teclmology. Most drugs are lightweight, high value commodi- ties, making profitable quantities relatively easy to move. Fourth, </w:t>
      </w:r>
      <w:r w:rsidRPr="00234941">
        <w:rPr>
          <w:rStyle w:val="StyleBoldUnderline"/>
        </w:rPr>
        <w:t xml:space="preserve">drugs have an additional benefit that other commodities do not—combatants </w:t>
      </w:r>
      <w:r w:rsidRPr="00234941">
        <w:rPr>
          <w:rStyle w:val="StyleBoldUnderline"/>
          <w:bdr w:val="single" w:sz="4" w:space="0" w:color="auto" w:frame="1"/>
        </w:rPr>
        <w:t>consume them for battle</w:t>
      </w:r>
      <w:r w:rsidRPr="00234941">
        <w:rPr>
          <w:rStyle w:val="StyleBoldUnderline"/>
        </w:rPr>
        <w:t>.</w:t>
      </w:r>
      <w:r w:rsidRPr="00234941">
        <w:rPr>
          <w:sz w:val="16"/>
        </w:rPr>
        <w:t xml:space="preserve"> Individual Hghters can use drugs to alter their behavior ir1 ways that may seem beneficial to them in combat. Finally drugs can be a means to attack an adversary’s military and society in the belief that this will lead to battlefield or ideological victory. </w:t>
      </w:r>
      <w:r w:rsidRPr="00234941">
        <w:rPr>
          <w:rStyle w:val="StyleBoldUnderline"/>
        </w:rPr>
        <w:t>Encouraging drug use within the enemy’s military</w:t>
      </w:r>
      <w:r w:rsidRPr="00234941">
        <w:rPr>
          <w:sz w:val="16"/>
        </w:rPr>
        <w:t xml:space="preserve"> or the enemy’s society </w:t>
      </w:r>
      <w:r w:rsidRPr="00234941">
        <w:rPr>
          <w:rStyle w:val="StyleBoldUnderline"/>
        </w:rPr>
        <w:t xml:space="preserve">provides a warring group with </w:t>
      </w:r>
      <w:r w:rsidRPr="00234941">
        <w:rPr>
          <w:rStyle w:val="StyleBoldUnderline"/>
          <w:bdr w:val="single" w:sz="4" w:space="0" w:color="auto" w:frame="1"/>
        </w:rPr>
        <w:t>one more weapon</w:t>
      </w:r>
      <w:r w:rsidRPr="00234941">
        <w:rPr>
          <w:rStyle w:val="StyleBoldUnderline"/>
        </w:rPr>
        <w:t xml:space="preserve"> against its enemy.</w:t>
      </w:r>
      <w:r w:rsidRPr="00234941">
        <w:rPr>
          <w:sz w:val="16"/>
        </w:rPr>
        <w:t xml:space="preserve"> As a result of these qualities, </w:t>
      </w:r>
      <w:r w:rsidRPr="00234941">
        <w:rPr>
          <w:rStyle w:val="StyleBoldUnderline"/>
        </w:rPr>
        <w:t xml:space="preserve">drugs are the </w:t>
      </w:r>
      <w:r w:rsidRPr="00234941">
        <w:rPr>
          <w:rStyle w:val="StyleBoldUnderline"/>
          <w:bdr w:val="single" w:sz="4" w:space="0" w:color="auto" w:frame="1"/>
        </w:rPr>
        <w:t>most fungible commodity</w:t>
      </w:r>
      <w:r w:rsidRPr="00234941">
        <w:rPr>
          <w:rStyle w:val="StyleBoldUnderline"/>
        </w:rPr>
        <w:t xml:space="preserve"> in </w:t>
      </w:r>
      <w:r w:rsidRPr="00234941">
        <w:rPr>
          <w:sz w:val="16"/>
        </w:rPr>
        <w:t xml:space="preserve">some of </w:t>
      </w:r>
      <w:r w:rsidRPr="00234941">
        <w:rPr>
          <w:rStyle w:val="StyleBoldUnderline"/>
        </w:rPr>
        <w:t>the most persistent conflicts.</w:t>
      </w:r>
    </w:p>
    <w:p w:rsidR="001029EC" w:rsidRPr="00234941" w:rsidRDefault="001029EC" w:rsidP="001029EC"/>
    <w:p w:rsidR="001029EC" w:rsidRPr="00234941" w:rsidRDefault="001029EC" w:rsidP="001029EC">
      <w:pPr>
        <w:rPr>
          <w:b/>
        </w:rPr>
      </w:pPr>
      <w:r w:rsidRPr="00234941">
        <w:rPr>
          <w:b/>
        </w:rPr>
        <w:t xml:space="preserve">No checks to escalation --- drug-fueled conflicts are </w:t>
      </w:r>
      <w:r w:rsidRPr="00234941">
        <w:rPr>
          <w:b/>
          <w:u w:val="single"/>
        </w:rPr>
        <w:t>distinct</w:t>
      </w:r>
      <w:r w:rsidRPr="00234941">
        <w:rPr>
          <w:b/>
        </w:rPr>
        <w:t xml:space="preserve"> from conventional warfare </w:t>
      </w:r>
    </w:p>
    <w:p w:rsidR="001029EC" w:rsidRPr="00234941" w:rsidRDefault="001029EC" w:rsidP="001029EC">
      <w:r w:rsidRPr="00234941">
        <w:rPr>
          <w:b/>
        </w:rPr>
        <w:t>Kan, 9</w:t>
      </w:r>
      <w:r w:rsidRPr="00234941">
        <w:t xml:space="preserve"> </w:t>
      </w:r>
      <w:r w:rsidRPr="00234941">
        <w:rPr>
          <w:sz w:val="16"/>
        </w:rPr>
        <w:t xml:space="preserve">(Paul R., Associate Professor of National Security Studies and the Henry L. Stimson Chair of Military Studies at the US Army War College,  </w:t>
      </w:r>
      <w:r w:rsidRPr="00234941">
        <w:rPr>
          <w:i/>
          <w:sz w:val="16"/>
        </w:rPr>
        <w:t>Drugs and Contemporary Warfare</w:t>
      </w:r>
      <w:r w:rsidRPr="00234941">
        <w:rPr>
          <w:sz w:val="16"/>
        </w:rPr>
        <w:t>, pg. 5, Potomac Books Inc., Tashma)</w:t>
      </w:r>
    </w:p>
    <w:p w:rsidR="001029EC" w:rsidRPr="00234941" w:rsidRDefault="001029EC" w:rsidP="001029EC">
      <w:pPr>
        <w:rPr>
          <w:sz w:val="16"/>
        </w:rPr>
      </w:pPr>
      <w:r w:rsidRPr="00234941">
        <w:rPr>
          <w:rStyle w:val="StyleBoldUnderline"/>
        </w:rPr>
        <w:t xml:space="preserve">Battlefield intoxication is also an </w:t>
      </w:r>
      <w:r w:rsidRPr="00234941">
        <w:rPr>
          <w:rStyle w:val="StyleBoldUnderline"/>
          <w:bdr w:val="single" w:sz="4" w:space="0" w:color="auto" w:frame="1"/>
        </w:rPr>
        <w:t>important element</w:t>
      </w:r>
      <w:r w:rsidRPr="00234941">
        <w:rPr>
          <w:rStyle w:val="StyleBoldUnderline"/>
        </w:rPr>
        <w:t xml:space="preserve"> when discussing the role of drugs in warfare. With civil wars now comprising the </w:t>
      </w:r>
      <w:r w:rsidRPr="00234941">
        <w:rPr>
          <w:rStyle w:val="StyleBoldUnderline"/>
          <w:bdr w:val="single" w:sz="4" w:space="0" w:color="auto" w:frame="1"/>
        </w:rPr>
        <w:t>vast majority</w:t>
      </w:r>
      <w:r w:rsidRPr="00234941">
        <w:rPr>
          <w:rStyle w:val="StyleBoldUnderline"/>
        </w:rPr>
        <w:t xml:space="preserve"> of violent clashes, very few wars are between professional militaries.</w:t>
      </w:r>
      <w:r w:rsidRPr="00234941">
        <w:rPr>
          <w:sz w:val="16"/>
        </w:rPr>
        <w:t xml:space="preserve"> account for the majority of lighting forces. </w:t>
      </w:r>
      <w:r w:rsidRPr="00234941">
        <w:rPr>
          <w:rStyle w:val="StyleBoldUnderline"/>
        </w:rPr>
        <w:t>As a result of diminished professionalism, narcotic usage allows for "</w:t>
      </w:r>
      <w:r w:rsidRPr="00234941">
        <w:rPr>
          <w:rStyle w:val="StyleBoldUnderline"/>
          <w:bdr w:val="single" w:sz="4" w:space="0" w:color="auto" w:frame="1"/>
        </w:rPr>
        <w:t>combat narcosis</w:t>
      </w:r>
      <w:r w:rsidRPr="00234941">
        <w:rPr>
          <w:rStyle w:val="StyleBoldUnderline"/>
        </w:rPr>
        <w:t>," which alters a person’s fear, stress, and inhibition. Drug abuse by combatants not only presents professional militaries with</w:t>
      </w:r>
      <w:r w:rsidRPr="00234941">
        <w:rPr>
          <w:sz w:val="16"/>
        </w:rPr>
        <w:t xml:space="preserve"> operational and </w:t>
      </w:r>
      <w:r w:rsidRPr="00234941">
        <w:rPr>
          <w:rStyle w:val="StyleBoldUnderline"/>
          <w:bdr w:val="single" w:sz="4" w:space="0" w:color="auto" w:frame="1"/>
        </w:rPr>
        <w:t>tactical challenges</w:t>
      </w:r>
      <w:r w:rsidRPr="00234941">
        <w:rPr>
          <w:rStyle w:val="StyleBoldUnderline"/>
        </w:rPr>
        <w:t>, but it has a range of effects as well—from public health issues to human rights abuses</w:t>
      </w:r>
      <w:r w:rsidRPr="00234941">
        <w:rPr>
          <w:sz w:val="16"/>
        </w:rPr>
        <w:t xml:space="preserve"> as well as post-conllict settlement a.t1d nation—building.</w:t>
      </w:r>
    </w:p>
    <w:p w:rsidR="001029EC" w:rsidRPr="00234941" w:rsidRDefault="001029EC" w:rsidP="001029EC">
      <w:pPr>
        <w:rPr>
          <w:rStyle w:val="StyleBoldUnderline"/>
        </w:rPr>
      </w:pPr>
      <w:r w:rsidRPr="00234941">
        <w:rPr>
          <w:sz w:val="16"/>
        </w:rPr>
        <w:t xml:space="preserve">Terms like </w:t>
      </w:r>
      <w:r w:rsidRPr="00234941">
        <w:rPr>
          <w:rStyle w:val="StyleBoldUnderline"/>
        </w:rPr>
        <w:t>"narcoterrorist" and "narcoguerrilla"</w:t>
      </w:r>
      <w:r w:rsidRPr="00234941">
        <w:rPr>
          <w:sz w:val="16"/>
        </w:rPr>
        <w:t xml:space="preserve"> reveal the degree to which antago- nists involved in contemporary wa.rs combine narcotraffickers activities with techniques of political violence.`These new </w:t>
      </w:r>
      <w:r w:rsidRPr="00234941">
        <w:rPr>
          <w:rStyle w:val="StyleBoldUnderline"/>
        </w:rPr>
        <w:t>actors have led many to argue that the</w:t>
      </w:r>
      <w:r w:rsidRPr="00234941">
        <w:rPr>
          <w:sz w:val="16"/>
        </w:rPr>
        <w:t xml:space="preserve"> nature and </w:t>
      </w:r>
      <w:r w:rsidRPr="00234941">
        <w:rPr>
          <w:rStyle w:val="StyleBoldUnderline"/>
        </w:rPr>
        <w:t xml:space="preserve">character of modern warfare </w:t>
      </w:r>
      <w:r w:rsidRPr="00234941">
        <w:rPr>
          <w:rStyle w:val="StyleBoldUnderline"/>
          <w:bdr w:val="single" w:sz="4" w:space="0" w:color="auto" w:frame="1"/>
        </w:rPr>
        <w:t>is changing</w:t>
      </w:r>
      <w:r w:rsidRPr="00234941">
        <w:rPr>
          <w:rStyle w:val="StyleBoldUnderline"/>
        </w:rPr>
        <w:t>.</w:t>
      </w:r>
    </w:p>
    <w:p w:rsidR="001029EC" w:rsidRPr="00234941" w:rsidRDefault="001029EC" w:rsidP="001029EC">
      <w:pPr>
        <w:rPr>
          <w:sz w:val="16"/>
        </w:rPr>
      </w:pPr>
      <w:r w:rsidRPr="00234941">
        <w:rPr>
          <w:sz w:val="16"/>
        </w:rPr>
        <w:t xml:space="preserve">Martin Vw Creveld argues that </w:t>
      </w:r>
      <w:r w:rsidRPr="00234941">
        <w:rPr>
          <w:rStyle w:val="StyleBoldUnderline"/>
        </w:rPr>
        <w:t>war has become "transformed" as we enter a "new era, not of peaceful competition</w:t>
      </w:r>
      <w:r w:rsidRPr="00234941">
        <w:rPr>
          <w:sz w:val="16"/>
        </w:rPr>
        <w:t xml:space="preserve"> between trading blocks, </w:t>
      </w:r>
      <w:r w:rsidRPr="00234941">
        <w:rPr>
          <w:rStyle w:val="StyleBoldUnderline"/>
        </w:rPr>
        <w:t>but of warfare between ethnic and religious groups" waged</w:t>
      </w:r>
      <w:r w:rsidRPr="00234941">
        <w:rPr>
          <w:sz w:val="16"/>
        </w:rPr>
        <w:t xml:space="preserve"> "not by armies but </w:t>
      </w:r>
      <w:r w:rsidRPr="00234941">
        <w:rPr>
          <w:rStyle w:val="StyleBoldUnderline"/>
        </w:rPr>
        <w:t>by groups whom we</w:t>
      </w:r>
      <w:r w:rsidRPr="00234941">
        <w:rPr>
          <w:sz w:val="16"/>
        </w:rPr>
        <w:t xml:space="preserve"> today </w:t>
      </w:r>
      <w:r w:rsidRPr="00234941">
        <w:rPr>
          <w:rStyle w:val="StyleBoldUnderline"/>
        </w:rPr>
        <w:t>call terrorists, guerrillas, bandits and robbers.</w:t>
      </w:r>
      <w:r w:rsidRPr="00234941">
        <w:rPr>
          <w:sz w:val="16"/>
        </w:rPr>
        <w:t>" Barbara Ehrenriech, too, points to a "new kind of wan" one "less disciplined and more spontaneous than the old," and "one often fought by ill-clad bands more resembling gangs than armies." In a similar vein, Mary Kaldor writes about "new wars" ones centrally about "identity politics," fought in a context of globalization by “a disparate range of different types of groups such as paramilitary units, local warlords, criminal gangs, police forces, mercenary groups and also regular armies including breakaway units of regular armies.""</w:t>
      </w:r>
    </w:p>
    <w:p w:rsidR="001029EC" w:rsidRPr="00234941" w:rsidRDefault="001029EC" w:rsidP="001029EC">
      <w:pPr>
        <w:rPr>
          <w:b/>
          <w:sz w:val="16"/>
        </w:rPr>
      </w:pPr>
      <w:r w:rsidRPr="00234941">
        <w:rPr>
          <w:sz w:val="16"/>
        </w:rPr>
        <w:t xml:space="preserve">In response to such changes, some argue that the West should place greater focus on ongoing conflicts that "involve limited engagements and attrition, guerrilla warfare, terror- ism and other types of low intensity cont]icts."“ In many cases, </w:t>
      </w:r>
      <w:r w:rsidRPr="00234941">
        <w:rPr>
          <w:rStyle w:val="StyleBoldUnderline"/>
        </w:rPr>
        <w:t xml:space="preserve">the widespread violence created by the actors involved in these types of conflicts is </w:t>
      </w:r>
      <w:r w:rsidRPr="00234941">
        <w:rPr>
          <w:rStyle w:val="StyleBoldUnderline"/>
          <w:bdr w:val="single" w:sz="4" w:space="0" w:color="auto" w:frame="1"/>
        </w:rPr>
        <w:t>fueled by</w:t>
      </w:r>
      <w:r w:rsidRPr="00234941">
        <w:rPr>
          <w:sz w:val="16"/>
        </w:rPr>
        <w:t xml:space="preserve"> their active links to the </w:t>
      </w:r>
      <w:r w:rsidRPr="00234941">
        <w:rPr>
          <w:rStyle w:val="StyleBoldUnderline"/>
          <w:bdr w:val="single" w:sz="4" w:space="0" w:color="auto" w:frame="1"/>
        </w:rPr>
        <w:t>drug trade</w:t>
      </w:r>
      <w:r w:rsidRPr="00234941">
        <w:rPr>
          <w:rStyle w:val="StyleBoldUnderline"/>
        </w:rPr>
        <w:t>.</w:t>
      </w:r>
    </w:p>
    <w:p w:rsidR="001029EC" w:rsidRPr="00234941" w:rsidRDefault="001029EC" w:rsidP="001029EC"/>
    <w:p w:rsidR="001029EC" w:rsidRPr="00234941" w:rsidRDefault="001029EC" w:rsidP="001029EC">
      <w:r w:rsidRPr="00234941">
        <w:t>AT: Democracy Checks</w:t>
      </w:r>
    </w:p>
    <w:p w:rsidR="001029EC" w:rsidRPr="00234941" w:rsidRDefault="001029EC" w:rsidP="001029EC"/>
    <w:p w:rsidR="001029EC" w:rsidRPr="00234941" w:rsidRDefault="001029EC" w:rsidP="001029EC">
      <w:pPr>
        <w:rPr>
          <w:b/>
          <w:u w:val="single"/>
        </w:rPr>
      </w:pPr>
      <w:r w:rsidRPr="00234941">
        <w:rPr>
          <w:b/>
        </w:rPr>
        <w:t xml:space="preserve">Democracy efforts fail --- and if they succeed, they’ll </w:t>
      </w:r>
      <w:r w:rsidRPr="00234941">
        <w:rPr>
          <w:rStyle w:val="StyleBoldUnderline"/>
        </w:rPr>
        <w:t>inevitably backfire</w:t>
      </w:r>
    </w:p>
    <w:p w:rsidR="001029EC" w:rsidRPr="00234941" w:rsidRDefault="001029EC" w:rsidP="001029EC">
      <w:pPr>
        <w:rPr>
          <w:sz w:val="16"/>
        </w:rPr>
      </w:pPr>
      <w:r w:rsidRPr="00234941">
        <w:rPr>
          <w:b/>
        </w:rPr>
        <w:t>Kan, 9</w:t>
      </w:r>
      <w:r w:rsidRPr="00234941">
        <w:t xml:space="preserve"> </w:t>
      </w:r>
      <w:r w:rsidRPr="00234941">
        <w:rPr>
          <w:sz w:val="16"/>
        </w:rPr>
        <w:t xml:space="preserve">(Paul R., Associate Professor of National Security Studies and the Henry L. Stimson Chair of Military Studies at the US Army War College,  </w:t>
      </w:r>
      <w:r w:rsidRPr="00234941">
        <w:rPr>
          <w:i/>
          <w:sz w:val="16"/>
        </w:rPr>
        <w:t>Drugs and Contemporary Warfare</w:t>
      </w:r>
      <w:r w:rsidRPr="00234941">
        <w:rPr>
          <w:sz w:val="16"/>
        </w:rPr>
        <w:t>, pg. 105-106, Potomac Books Inc., Tashma)</w:t>
      </w:r>
    </w:p>
    <w:p w:rsidR="001029EC" w:rsidRPr="00234941" w:rsidRDefault="001029EC" w:rsidP="001029EC">
      <w:pPr>
        <w:rPr>
          <w:sz w:val="16"/>
          <w:szCs w:val="16"/>
        </w:rPr>
      </w:pPr>
      <w:r w:rsidRPr="00234941">
        <w:rPr>
          <w:sz w:val="16"/>
          <w:szCs w:val="16"/>
        </w:rPr>
        <w:t>Democracy Is Not an Antidote</w:t>
      </w:r>
    </w:p>
    <w:p w:rsidR="001029EC" w:rsidRPr="00234941" w:rsidRDefault="001029EC" w:rsidP="001029EC">
      <w:pPr>
        <w:rPr>
          <w:sz w:val="16"/>
        </w:rPr>
      </w:pPr>
      <w:r w:rsidRPr="00234941">
        <w:rPr>
          <w:rStyle w:val="StyleBoldUnderline"/>
        </w:rPr>
        <w:t xml:space="preserve">Just as ideology has not served as a barrier to a group’s participation in the drug trade, the promotion of democracy in countries that have experienced drug-fueled conflicts has </w:t>
      </w:r>
      <w:r w:rsidRPr="00234941">
        <w:rPr>
          <w:rStyle w:val="StyleBoldUnderline"/>
          <w:bdr w:val="single" w:sz="4" w:space="0" w:color="auto" w:frame="1"/>
        </w:rPr>
        <w:t>not resolved</w:t>
      </w:r>
      <w:r w:rsidRPr="00234941">
        <w:rPr>
          <w:sz w:val="16"/>
        </w:rPr>
        <w:t xml:space="preserve"> the </w:t>
      </w:r>
      <w:r w:rsidRPr="00234941">
        <w:rPr>
          <w:rStyle w:val="StyleBoldUnderline"/>
          <w:bdr w:val="single" w:sz="4" w:space="0" w:color="auto" w:frame="1"/>
        </w:rPr>
        <w:t>violence</w:t>
      </w:r>
      <w:r w:rsidRPr="00234941">
        <w:rPr>
          <w:sz w:val="16"/>
        </w:rPr>
        <w:t xml:space="preserve"> or ended participation in the drug trade. In fact, </w:t>
      </w:r>
      <w:r w:rsidRPr="00234941">
        <w:rPr>
          <w:rStyle w:val="StyleBoldUnderline"/>
        </w:rPr>
        <w:t xml:space="preserve">new democracies have proven to be </w:t>
      </w:r>
      <w:r w:rsidRPr="00234941">
        <w:rPr>
          <w:rStyle w:val="StyleBoldUnderline"/>
          <w:bdr w:val="single" w:sz="4" w:space="0" w:color="auto" w:frame="1"/>
        </w:rPr>
        <w:t>highly susceptible</w:t>
      </w:r>
      <w:r w:rsidRPr="00234941">
        <w:rPr>
          <w:rStyle w:val="StyleBoldUnderline"/>
        </w:rPr>
        <w:t xml:space="preserve"> to the infiltration of drug barons. New interest groups, which were previously locked out of power</w:t>
      </w:r>
      <w:r w:rsidRPr="00234941">
        <w:rPr>
          <w:sz w:val="16"/>
        </w:rPr>
        <w:t xml:space="preserve"> or gained power from drug activities, </w:t>
      </w:r>
      <w:r w:rsidRPr="00234941">
        <w:rPr>
          <w:rStyle w:val="StyleBoldUnderline"/>
        </w:rPr>
        <w:t xml:space="preserve">often become part of the political process and </w:t>
      </w:r>
      <w:r w:rsidRPr="00234941">
        <w:rPr>
          <w:rStyle w:val="StyleBoldUnderline"/>
          <w:bdr w:val="single" w:sz="4" w:space="0" w:color="auto" w:frame="1"/>
        </w:rPr>
        <w:t>manipulate the government</w:t>
      </w:r>
      <w:r w:rsidRPr="00234941">
        <w:rPr>
          <w:sz w:val="16"/>
        </w:rPr>
        <w:t xml:space="preserve"> apparatus </w:t>
      </w:r>
      <w:r w:rsidRPr="00234941">
        <w:rPr>
          <w:rStyle w:val="StyleBoldUnderline"/>
        </w:rPr>
        <w:t>to protect their drug interests</w:t>
      </w:r>
      <w:r w:rsidRPr="00234941">
        <w:rPr>
          <w:sz w:val="16"/>
        </w:rPr>
        <w:t xml:space="preserve">. Treasuries that are depleted by years of war need to be Hlled in order to fund needed economic, social, and political programs designed to revive the nation. </w:t>
      </w:r>
      <w:r w:rsidRPr="00234941">
        <w:rPr>
          <w:rStyle w:val="StyleBoldUnderline"/>
        </w:rPr>
        <w:t xml:space="preserve">Financial </w:t>
      </w:r>
      <w:r w:rsidRPr="00234941">
        <w:rPr>
          <w:rStyle w:val="StyleBoldUnderline"/>
        </w:rPr>
        <w:lastRenderedPageBreak/>
        <w:t xml:space="preserve">institutions often lack transparency and government ministers have been </w:t>
      </w:r>
      <w:r w:rsidRPr="00234941">
        <w:rPr>
          <w:rStyle w:val="StyleBoldUnderline"/>
          <w:bdr w:val="single" w:sz="4" w:space="0" w:color="auto" w:frame="1"/>
        </w:rPr>
        <w:t>largely unaccountable</w:t>
      </w:r>
      <w:r w:rsidRPr="00234941">
        <w:rPr>
          <w:rStyle w:val="StyleBoldUnderline"/>
        </w:rPr>
        <w:t>.</w:t>
      </w:r>
      <w:r w:rsidRPr="00234941">
        <w:rPr>
          <w:sz w:val="16"/>
        </w:rPr>
        <w:t xml:space="preserve"> For example, </w:t>
      </w:r>
      <w:r w:rsidRPr="00234941">
        <w:rPr>
          <w:rStyle w:val="StyleBoldUnderline"/>
        </w:rPr>
        <w:t>many local politicians in new African democracies sec cannabis revenues as useful to boost their countries’ balance of payments.</w:t>
      </w:r>
      <w:r w:rsidRPr="00234941">
        <w:rPr>
          <w:sz w:val="16"/>
        </w:rPr>
        <w:t xml:space="preserve"> Ravaged by years of war; </w:t>
      </w:r>
      <w:r w:rsidRPr="00234941">
        <w:rPr>
          <w:rStyle w:val="StyleBoldUnderline"/>
        </w:rPr>
        <w:t xml:space="preserve">citizens of newly formed democracies carve out their livelihoods through participating in the </w:t>
      </w:r>
      <w:r w:rsidRPr="00234941">
        <w:rPr>
          <w:rStyle w:val="StyleBoldUnderline"/>
          <w:bdr w:val="single" w:sz="4" w:space="0" w:color="auto" w:frame="1"/>
        </w:rPr>
        <w:t>black market</w:t>
      </w:r>
      <w:r w:rsidRPr="00234941">
        <w:rPr>
          <w:rStyle w:val="StyleBoldUnderline"/>
        </w:rPr>
        <w:t>.</w:t>
      </w:r>
      <w:r w:rsidRPr="00234941">
        <w:rPr>
          <w:sz w:val="16"/>
        </w:rPr>
        <w:t xml:space="preserve"> In nations where autocratic rule has been replaced by democratic institutions, there is often a reduced role for the military As a result, it often suffers budget cuts and reduced pay which create conditions for corruption. All of these elements combine to undermine new democratic institutions and practices and set the stage for the return ofthe conflict.</w:t>
      </w:r>
    </w:p>
    <w:p w:rsidR="001029EC" w:rsidRPr="00234941" w:rsidRDefault="001029EC" w:rsidP="001029EC">
      <w:pPr>
        <w:rPr>
          <w:sz w:val="16"/>
        </w:rPr>
      </w:pPr>
      <w:r w:rsidRPr="00234941">
        <w:rPr>
          <w:sz w:val="16"/>
        </w:rPr>
        <w:t xml:space="preserve">In fact, </w:t>
      </w:r>
      <w:r w:rsidRPr="00234941">
        <w:rPr>
          <w:rStyle w:val="StyleBoldUnderline"/>
        </w:rPr>
        <w:t xml:space="preserve">instituting democratic practices too quickly may </w:t>
      </w:r>
      <w:r w:rsidRPr="00234941">
        <w:rPr>
          <w:rStyle w:val="StyleBoldUnderline"/>
          <w:bdr w:val="single" w:sz="4" w:space="0" w:color="auto" w:frame="1"/>
        </w:rPr>
        <w:t>worsen the drug economy</w:t>
      </w:r>
      <w:r w:rsidRPr="00234941">
        <w:rPr>
          <w:rStyle w:val="StyleBoldUnderline"/>
        </w:rPr>
        <w:t>.</w:t>
      </w:r>
      <w:r w:rsidRPr="00234941">
        <w:rPr>
          <w:sz w:val="16"/>
        </w:rPr>
        <w:t xml:space="preserve"> To be inclusive and gain maximum consensus, </w:t>
      </w:r>
      <w:r w:rsidRPr="00234941">
        <w:rPr>
          <w:rStyle w:val="StyleBoldUnderline"/>
        </w:rPr>
        <w:t>conflict resolution</w:t>
      </w:r>
      <w:r w:rsidRPr="00234941">
        <w:rPr>
          <w:sz w:val="16"/>
        </w:rPr>
        <w:t xml:space="preserve"> and nation-building </w:t>
      </w:r>
      <w:r w:rsidRPr="00234941">
        <w:rPr>
          <w:rStyle w:val="StyleBoldUnderline"/>
        </w:rPr>
        <w:t>efforts may force golden-parachute scenarios on a country. The insistence on quick transitions to democracy also comes with</w:t>
      </w:r>
      <w:r w:rsidRPr="00234941">
        <w:rPr>
          <w:sz w:val="16"/>
        </w:rPr>
        <w:t xml:space="preserve"> development and economic-</w:t>
      </w:r>
      <w:r w:rsidRPr="00234941">
        <w:rPr>
          <w:rStyle w:val="StyleBoldUnderline"/>
        </w:rPr>
        <w:t xml:space="preserve">restructuring pro- grams that often involve </w:t>
      </w:r>
      <w:r w:rsidRPr="00234941">
        <w:rPr>
          <w:rStyle w:val="StyleBoldUnderline"/>
          <w:bdr w:val="single" w:sz="4" w:space="0" w:color="auto" w:frame="1"/>
        </w:rPr>
        <w:t>massive social transformation</w:t>
      </w:r>
      <w:r w:rsidRPr="00234941">
        <w:rPr>
          <w:rStyle w:val="StyleBoldUnderline"/>
        </w:rPr>
        <w:t>. Wide-ranging</w:t>
      </w:r>
      <w:r w:rsidRPr="00234941">
        <w:rPr>
          <w:sz w:val="16"/>
        </w:rPr>
        <w:t xml:space="preserve"> and far-reaching economic, political, and </w:t>
      </w:r>
      <w:r w:rsidRPr="00234941">
        <w:rPr>
          <w:rStyle w:val="StyleBoldUnderline"/>
        </w:rPr>
        <w:t xml:space="preserve">social programs may </w:t>
      </w:r>
      <w:r w:rsidRPr="00234941">
        <w:rPr>
          <w:rStyle w:val="StyleBoldUnderline"/>
          <w:bdr w:val="single" w:sz="4" w:space="0" w:color="auto" w:frame="1"/>
        </w:rPr>
        <w:t>disempower locals</w:t>
      </w:r>
      <w:r w:rsidRPr="00234941">
        <w:rPr>
          <w:rStyle w:val="StyleBoldUnderline"/>
        </w:rPr>
        <w:t xml:space="preserve"> who, as a result, resent</w:t>
      </w:r>
      <w:r w:rsidRPr="00234941">
        <w:rPr>
          <w:sz w:val="16"/>
        </w:rPr>
        <w:t xml:space="preserve"> (and perhaps resist) </w:t>
      </w:r>
      <w:r w:rsidRPr="00234941">
        <w:rPr>
          <w:rStyle w:val="StyleBoldUnderline"/>
        </w:rPr>
        <w:t xml:space="preserve">new modes of governance, </w:t>
      </w:r>
      <w:r w:rsidRPr="00234941">
        <w:rPr>
          <w:rStyle w:val="StyleBoldUnderline"/>
          <w:bdr w:val="single" w:sz="4" w:space="0" w:color="auto" w:frame="1"/>
        </w:rPr>
        <w:t>creating opportunities for</w:t>
      </w:r>
      <w:r w:rsidRPr="00234941">
        <w:rPr>
          <w:b/>
          <w:sz w:val="16"/>
        </w:rPr>
        <w:t xml:space="preserve"> </w:t>
      </w:r>
      <w:r w:rsidRPr="00234941">
        <w:rPr>
          <w:sz w:val="16"/>
        </w:rPr>
        <w:t xml:space="preserve">warlords and </w:t>
      </w:r>
      <w:r w:rsidRPr="00234941">
        <w:rPr>
          <w:rStyle w:val="StyleBoldUnderline"/>
          <w:bdr w:val="single" w:sz="4" w:space="0" w:color="auto" w:frame="1"/>
        </w:rPr>
        <w:t>drug barons</w:t>
      </w:r>
      <w:r w:rsidRPr="00234941">
        <w:rPr>
          <w:rStyle w:val="StyleBoldUnderline"/>
        </w:rPr>
        <w:t xml:space="preserve"> to exploit.</w:t>
      </w:r>
    </w:p>
    <w:p w:rsidR="001029EC" w:rsidRPr="00234941" w:rsidRDefault="001029EC" w:rsidP="001029EC"/>
    <w:p w:rsidR="001029EC" w:rsidRPr="00234941" w:rsidRDefault="001029EC" w:rsidP="001029EC">
      <w:pPr>
        <w:pStyle w:val="Heading2"/>
        <w:rPr>
          <w:b w:val="0"/>
          <w:bCs w:val="0"/>
        </w:rPr>
      </w:pPr>
      <w:r w:rsidRPr="00234941">
        <w:rPr>
          <w:b w:val="0"/>
          <w:bCs w:val="0"/>
        </w:rPr>
        <w:lastRenderedPageBreak/>
        <w:t>*Mex – Afghan Stability</w:t>
      </w:r>
    </w:p>
    <w:p w:rsidR="00234941" w:rsidRPr="00234941" w:rsidRDefault="00234941" w:rsidP="00234941">
      <w:pPr>
        <w:pStyle w:val="Heading2"/>
        <w:rPr>
          <w:sz w:val="28"/>
        </w:rPr>
      </w:pPr>
      <w:r w:rsidRPr="00234941">
        <w:rPr>
          <w:b w:val="0"/>
          <w:bCs w:val="0"/>
        </w:rPr>
        <w:lastRenderedPageBreak/>
        <w:t>Mex – Economy (Trade)</w:t>
      </w:r>
    </w:p>
    <w:p w:rsidR="00234941" w:rsidRPr="00234941" w:rsidRDefault="00234941" w:rsidP="00234941"/>
    <w:p w:rsidR="00234941" w:rsidRPr="00234941" w:rsidRDefault="00234941" w:rsidP="00234941">
      <w:pPr>
        <w:rPr>
          <w:b/>
        </w:rPr>
      </w:pPr>
      <w:r w:rsidRPr="00234941">
        <w:rPr>
          <w:b/>
        </w:rPr>
        <w:t xml:space="preserve">Drug trade destroys the Mexican economy --- </w:t>
      </w:r>
      <w:r w:rsidRPr="00234941">
        <w:rPr>
          <w:b/>
          <w:u w:val="single"/>
        </w:rPr>
        <w:t>consensus of experts</w:t>
      </w:r>
    </w:p>
    <w:p w:rsidR="00234941" w:rsidRPr="00234941" w:rsidRDefault="00234941" w:rsidP="00234941">
      <w:r w:rsidRPr="00234941">
        <w:rPr>
          <w:b/>
        </w:rPr>
        <w:t>Gray, 10</w:t>
      </w:r>
      <w:r w:rsidRPr="00234941">
        <w:t xml:space="preserve"> </w:t>
      </w:r>
      <w:r w:rsidRPr="00234941">
        <w:rPr>
          <w:sz w:val="16"/>
        </w:rPr>
        <w:t>(Colin, “The Hidden Cost of the War on Drugs,” Stanford Progressive, May 2010, http://www.stanford.edu/group/progressive/cgi-bin/?p=521, Tashma)</w:t>
      </w:r>
    </w:p>
    <w:p w:rsidR="00234941" w:rsidRPr="00234941" w:rsidRDefault="00234941" w:rsidP="00234941">
      <w:pPr>
        <w:rPr>
          <w:sz w:val="16"/>
        </w:rPr>
      </w:pPr>
      <w:r w:rsidRPr="00234941">
        <w:rPr>
          <w:sz w:val="16"/>
        </w:rPr>
        <w:t xml:space="preserve">As a net effect, </w:t>
      </w:r>
      <w:r w:rsidRPr="00234941">
        <w:rPr>
          <w:b/>
          <w:u w:val="single"/>
        </w:rPr>
        <w:t>most experts</w:t>
      </w:r>
      <w:r w:rsidRPr="00234941">
        <w:t xml:space="preserve"> would </w:t>
      </w:r>
      <w:r w:rsidRPr="00234941">
        <w:rPr>
          <w:b/>
          <w:u w:val="single"/>
        </w:rPr>
        <w:t>agree that</w:t>
      </w:r>
      <w:r w:rsidRPr="00234941">
        <w:t xml:space="preserve"> the </w:t>
      </w:r>
      <w:r w:rsidRPr="00234941">
        <w:rPr>
          <w:b/>
          <w:u w:val="single"/>
        </w:rPr>
        <w:t xml:space="preserve">illicit drug trade </w:t>
      </w:r>
      <w:r w:rsidRPr="00234941">
        <w:rPr>
          <w:b/>
          <w:u w:val="single"/>
          <w:bdr w:val="single" w:sz="4" w:space="0" w:color="auto" w:frame="1"/>
        </w:rPr>
        <w:t>adversely affects</w:t>
      </w:r>
      <w:r w:rsidRPr="00234941">
        <w:rPr>
          <w:b/>
          <w:u w:val="single"/>
        </w:rPr>
        <w:t xml:space="preserve"> the Mexican economy.</w:t>
      </w:r>
      <w:r w:rsidRPr="00234941">
        <w:rPr>
          <w:u w:val="single"/>
        </w:rPr>
        <w:t xml:space="preserve"> Cartels undermine the rule of law. Instability alienates current investors and </w:t>
      </w:r>
      <w:r w:rsidRPr="00234941">
        <w:rPr>
          <w:u w:val="single"/>
          <w:bdr w:val="single" w:sz="4" w:space="0" w:color="auto" w:frame="1"/>
        </w:rPr>
        <w:t>deters potential investors</w:t>
      </w:r>
      <w:r w:rsidRPr="00234941">
        <w:t xml:space="preserve"> or business-owners. </w:t>
      </w:r>
      <w:r w:rsidRPr="00234941">
        <w:rPr>
          <w:u w:val="single"/>
        </w:rPr>
        <w:t>Government revenues fall, as taxable commodities are replaced</w:t>
      </w:r>
      <w:r w:rsidRPr="00234941">
        <w:rPr>
          <w:sz w:val="16"/>
        </w:rPr>
        <w:t xml:space="preserve"> in the economy </w:t>
      </w:r>
      <w:r w:rsidRPr="00234941">
        <w:rPr>
          <w:u w:val="single"/>
        </w:rPr>
        <w:t xml:space="preserve">by </w:t>
      </w:r>
      <w:r w:rsidRPr="00234941">
        <w:rPr>
          <w:u w:val="single"/>
          <w:bdr w:val="single" w:sz="4" w:space="0" w:color="auto" w:frame="1"/>
        </w:rPr>
        <w:t>illegal goods</w:t>
      </w:r>
      <w:r w:rsidRPr="00234941">
        <w:rPr>
          <w:u w:val="single"/>
        </w:rPr>
        <w:t xml:space="preserve"> that are not taxed by the government. Tourism</w:t>
      </w:r>
      <w:r w:rsidRPr="00234941">
        <w:rPr>
          <w:sz w:val="16"/>
        </w:rPr>
        <w:t xml:space="preserve">, one of Mexico’s most important exports, </w:t>
      </w:r>
      <w:r w:rsidRPr="00234941">
        <w:rPr>
          <w:u w:val="single"/>
        </w:rPr>
        <w:t xml:space="preserve">suffers: the U.S. military has officially </w:t>
      </w:r>
      <w:r w:rsidRPr="00234941">
        <w:rPr>
          <w:u w:val="single"/>
          <w:bdr w:val="single" w:sz="4" w:space="0" w:color="auto" w:frame="1"/>
        </w:rPr>
        <w:t>discouraged travelers</w:t>
      </w:r>
      <w:r w:rsidRPr="00234941">
        <w:rPr>
          <w:u w:val="single"/>
        </w:rPr>
        <w:t xml:space="preserve"> from vacationing in many parts of Mexico. Drug cartels often intervene in economies directly, further discouraging investment.</w:t>
      </w:r>
      <w:r w:rsidRPr="00234941">
        <w:rPr>
          <w:sz w:val="16"/>
        </w:rPr>
        <w:t xml:space="preserve"> According to the L.A. Times, the Zetas (the military arm of the Gulf Cartel) “have proved to be ruthless overlords. </w:t>
      </w:r>
      <w:r w:rsidRPr="00234941">
        <w:rPr>
          <w:u w:val="single"/>
        </w:rPr>
        <w:t>They have kidnapped businessmen, demanded protection money</w:t>
      </w:r>
      <w:r w:rsidRPr="00234941">
        <w:rPr>
          <w:sz w:val="16"/>
        </w:rPr>
        <w:t xml:space="preserve"> from merchants, </w:t>
      </w:r>
      <w:r w:rsidRPr="00234941">
        <w:rPr>
          <w:u w:val="single"/>
        </w:rPr>
        <w:t>taken over sales of pirated CDs and DVDs and muscled into the liquor trade</w:t>
      </w:r>
      <w:r w:rsidRPr="00234941">
        <w:rPr>
          <w:sz w:val="16"/>
        </w:rPr>
        <w:t xml:space="preserve"> by forcing restaurant and bar owners to buy from them.” Viridiana Rios of the Harvard Department of Government estimates that “</w:t>
      </w:r>
      <w:r w:rsidRPr="00234941">
        <w:rPr>
          <w:b/>
          <w:u w:val="single"/>
        </w:rPr>
        <w:t>the cost of violence</w:t>
      </w:r>
      <w:r w:rsidRPr="00234941">
        <w:rPr>
          <w:sz w:val="16"/>
        </w:rPr>
        <w:t xml:space="preserve"> is equivalent to 1.07 billion dollars, investment losses accounts for other 1.3 billion, drug abuse generates a loss of 0.68 billion dollars, and other costs </w:t>
      </w:r>
      <w:r w:rsidRPr="00234941">
        <w:rPr>
          <w:b/>
          <w:u w:val="single"/>
        </w:rPr>
        <w:t xml:space="preserve">may have an impact </w:t>
      </w:r>
      <w:r w:rsidRPr="00234941">
        <w:rPr>
          <w:b/>
          <w:u w:val="single"/>
          <w:bdr w:val="single" w:sz="4" w:space="0" w:color="auto" w:frame="1"/>
        </w:rPr>
        <w:t>as high as 1.5 billion dollars</w:t>
      </w:r>
      <w:r w:rsidRPr="00234941">
        <w:rPr>
          <w:b/>
          <w:u w:val="single"/>
        </w:rPr>
        <w:t>.</w:t>
      </w:r>
      <w:r w:rsidRPr="00234941">
        <w:rPr>
          <w:sz w:val="16"/>
        </w:rPr>
        <w:t>”</w:t>
      </w:r>
    </w:p>
    <w:p w:rsidR="00234941" w:rsidRPr="00234941" w:rsidRDefault="00234941" w:rsidP="00234941"/>
    <w:p w:rsidR="00234941" w:rsidRPr="00234941" w:rsidRDefault="00234941" w:rsidP="00234941">
      <w:pPr>
        <w:rPr>
          <w:b/>
        </w:rPr>
      </w:pPr>
      <w:r w:rsidRPr="00234941">
        <w:rPr>
          <w:b/>
        </w:rPr>
        <w:t xml:space="preserve">Drug trade eviscerates foreign direct investment into Mexico --- </w:t>
      </w:r>
      <w:r w:rsidRPr="00234941">
        <w:rPr>
          <w:b/>
          <w:u w:val="single"/>
        </w:rPr>
        <w:t>acts as a brake on growth</w:t>
      </w:r>
    </w:p>
    <w:p w:rsidR="00234941" w:rsidRPr="00234941" w:rsidRDefault="00234941" w:rsidP="00234941">
      <w:r w:rsidRPr="00234941">
        <w:rPr>
          <w:b/>
        </w:rPr>
        <w:t>Caldwell, 12</w:t>
      </w:r>
      <w:r w:rsidRPr="00234941">
        <w:t xml:space="preserve"> </w:t>
      </w:r>
      <w:r w:rsidRPr="00234941">
        <w:rPr>
          <w:sz w:val="16"/>
        </w:rPr>
        <w:t>(Deborah, senior editor for Enterprise, “Crime Explodes — But an Economy Booms,” CNBC, 9/18/12, http://www.cnbc.com/id/49037775, Tashma)</w:t>
      </w:r>
    </w:p>
    <w:p w:rsidR="00234941" w:rsidRPr="00234941" w:rsidRDefault="00234941" w:rsidP="00234941">
      <w:pPr>
        <w:rPr>
          <w:sz w:val="16"/>
        </w:rPr>
      </w:pPr>
      <w:r w:rsidRPr="00234941">
        <w:rPr>
          <w:sz w:val="16"/>
        </w:rPr>
        <w:t xml:space="preserve">And that is the paradox of Mexico. On one hand, </w:t>
      </w:r>
      <w:r w:rsidRPr="00234941">
        <w:rPr>
          <w:u w:val="single"/>
        </w:rPr>
        <w:t xml:space="preserve">the country’s well-publicized drug killings would appear to be a </w:t>
      </w:r>
      <w:r w:rsidRPr="00234941">
        <w:rPr>
          <w:u w:val="single"/>
          <w:bdr w:val="single" w:sz="4" w:space="0" w:color="auto" w:frame="1"/>
        </w:rPr>
        <w:t>clear disincentive</w:t>
      </w:r>
      <w:r w:rsidRPr="00234941">
        <w:rPr>
          <w:u w:val="single"/>
        </w:rPr>
        <w:t xml:space="preserve"> to foreign investment.</w:t>
      </w:r>
      <w:r w:rsidRPr="00234941">
        <w:rPr>
          <w:sz w:val="16"/>
        </w:rPr>
        <w:t xml:space="preserve"> On the other hand, the economy has become an under-the-radar economic juggernaut. “</w:t>
      </w:r>
      <w:r w:rsidRPr="00234941">
        <w:rPr>
          <w:u w:val="single"/>
        </w:rPr>
        <w:t xml:space="preserve">It’s like the Mexican economy is driving with the </w:t>
      </w:r>
      <w:r w:rsidRPr="00234941">
        <w:rPr>
          <w:u w:val="single"/>
          <w:bdr w:val="single" w:sz="4" w:space="0" w:color="auto" w:frame="1"/>
        </w:rPr>
        <w:t>emergency brake on</w:t>
      </w:r>
      <w:r w:rsidRPr="00234941">
        <w:rPr>
          <w:sz w:val="16"/>
        </w:rPr>
        <w:t>,” Selee said. “</w:t>
      </w:r>
      <w:r w:rsidRPr="00234941">
        <w:rPr>
          <w:u w:val="single"/>
        </w:rPr>
        <w:t xml:space="preserve">You can only imagine if the violence weren’t going on, </w:t>
      </w:r>
      <w:r w:rsidRPr="00234941">
        <w:rPr>
          <w:b/>
          <w:u w:val="single"/>
        </w:rPr>
        <w:t xml:space="preserve">its growth could be </w:t>
      </w:r>
      <w:r w:rsidRPr="00234941">
        <w:rPr>
          <w:b/>
          <w:u w:val="single"/>
          <w:bdr w:val="single" w:sz="4" w:space="0" w:color="auto" w:frame="1"/>
        </w:rPr>
        <w:t>extraordinary</w:t>
      </w:r>
      <w:r w:rsidRPr="00234941">
        <w:rPr>
          <w:b/>
          <w:u w:val="single"/>
        </w:rPr>
        <w:t>.</w:t>
      </w:r>
      <w:r w:rsidRPr="00234941">
        <w:rPr>
          <w:u w:val="single"/>
        </w:rPr>
        <w:t xml:space="preserve"> You can’t help think they could sustain</w:t>
      </w:r>
      <w:r w:rsidRPr="00234941">
        <w:rPr>
          <w:sz w:val="16"/>
        </w:rPr>
        <w:t xml:space="preserve"> 5 to </w:t>
      </w:r>
      <w:r w:rsidRPr="00234941">
        <w:rPr>
          <w:u w:val="single"/>
          <w:bdr w:val="single" w:sz="4" w:space="0" w:color="auto" w:frame="1"/>
        </w:rPr>
        <w:t>6 percent growth</w:t>
      </w:r>
      <w:r w:rsidRPr="00234941">
        <w:rPr>
          <w:u w:val="single"/>
        </w:rPr>
        <w:t xml:space="preserve"> in one year.</w:t>
      </w:r>
      <w:r w:rsidRPr="00234941">
        <w:rPr>
          <w:sz w:val="16"/>
        </w:rPr>
        <w:t xml:space="preserve">” (Mexico is expected to grow at a rate of about 4 percent this year.) </w:t>
      </w:r>
      <w:r w:rsidRPr="00234941">
        <w:rPr>
          <w:u w:val="single"/>
        </w:rPr>
        <w:t xml:space="preserve">Violence is a key factor in Mexico's </w:t>
      </w:r>
      <w:r w:rsidRPr="00234941">
        <w:rPr>
          <w:u w:val="single"/>
          <w:bdr w:val="single" w:sz="4" w:space="0" w:color="auto" w:frame="1"/>
        </w:rPr>
        <w:t>low</w:t>
      </w:r>
      <w:r w:rsidRPr="00234941">
        <w:rPr>
          <w:sz w:val="16"/>
        </w:rPr>
        <w:t xml:space="preserve">-to-middling </w:t>
      </w:r>
      <w:r w:rsidRPr="00234941">
        <w:rPr>
          <w:u w:val="single"/>
          <w:bdr w:val="single" w:sz="4" w:space="0" w:color="auto" w:frame="1"/>
        </w:rPr>
        <w:t>competitiveness ranking</w:t>
      </w:r>
      <w:r w:rsidRPr="00234941">
        <w:rPr>
          <w:u w:val="single"/>
        </w:rPr>
        <w:t xml:space="preserve"> among the nations of the world. </w:t>
      </w:r>
      <w:r w:rsidRPr="00234941">
        <w:rPr>
          <w:sz w:val="16"/>
        </w:rPr>
        <w:t xml:space="preserve">According to the World Economic Forum, Mexico ranked 58 out of 142 of the world’s countries in its 2010-2012 Global Competitive Index. Not surprisingly, </w:t>
      </w:r>
      <w:r w:rsidRPr="00234941">
        <w:rPr>
          <w:u w:val="single"/>
        </w:rPr>
        <w:t>the “most problematic factors for doing business” are crime, theft, corruption, and inefficient government bureaucracy.</w:t>
      </w:r>
      <w:r w:rsidRPr="00234941">
        <w:rPr>
          <w:sz w:val="16"/>
        </w:rPr>
        <w:t xml:space="preserve"> To put the ranking in context: The United States ranks number five out of 142; but Brazil — generally considered the darling of Latin American foreign investment — ranks 53 out of 142 countries. Violence related to Mexico’s drug trade increased dramatically after President Felipe Calderon took office in 2006 and launched a war on the cartels.Almost immediately, killings in Mexico rose as the cartels fought back. </w:t>
      </w:r>
      <w:r w:rsidRPr="00234941">
        <w:rPr>
          <w:u w:val="single"/>
        </w:rPr>
        <w:t>More than 47,000 people have been killed in drug violence since the start of the war on drugs through September 2011</w:t>
      </w:r>
      <w:r w:rsidRPr="00234941">
        <w:rPr>
          <w:sz w:val="16"/>
        </w:rPr>
        <w:t xml:space="preserve">, the last time the government released official figures. </w:t>
      </w:r>
      <w:r w:rsidRPr="00234941">
        <w:rPr>
          <w:b/>
          <w:u w:val="single"/>
        </w:rPr>
        <w:t>Calderon</w:t>
      </w:r>
      <w:r w:rsidRPr="00234941">
        <w:rPr>
          <w:sz w:val="16"/>
        </w:rPr>
        <w:t xml:space="preserve"> leaves office in December after his six-year term is complete. This month he </w:t>
      </w:r>
      <w:r w:rsidRPr="00234941">
        <w:rPr>
          <w:b/>
          <w:u w:val="single"/>
        </w:rPr>
        <w:t xml:space="preserve">acknowledged crime is a </w:t>
      </w:r>
      <w:r w:rsidRPr="00234941">
        <w:rPr>
          <w:b/>
          <w:u w:val="single"/>
          <w:bdr w:val="single" w:sz="4" w:space="0" w:color="auto" w:frame="1"/>
        </w:rPr>
        <w:t>deterrent to foreign direct investment</w:t>
      </w:r>
      <w:r w:rsidRPr="00234941">
        <w:rPr>
          <w:b/>
          <w:u w:val="single"/>
        </w:rPr>
        <w:t>.</w:t>
      </w:r>
    </w:p>
    <w:p w:rsidR="00234941" w:rsidRPr="00234941" w:rsidRDefault="00234941" w:rsidP="00234941"/>
    <w:p w:rsidR="00234941" w:rsidRPr="0083546F" w:rsidRDefault="00234941" w:rsidP="0083546F">
      <w:pPr>
        <w:rPr>
          <w:b/>
        </w:rPr>
      </w:pPr>
      <w:r w:rsidRPr="0083546F">
        <w:rPr>
          <w:b/>
        </w:rPr>
        <w:t>The illegal drug industry is a negative externality for the Mexican economy – promotes violence, corruption, and drug abuse</w:t>
      </w:r>
    </w:p>
    <w:p w:rsidR="00234941" w:rsidRPr="00234941" w:rsidRDefault="00234941" w:rsidP="0083546F">
      <w:r w:rsidRPr="0083546F">
        <w:rPr>
          <w:b/>
        </w:rPr>
        <w:t xml:space="preserve">Rios, 8 </w:t>
      </w:r>
      <w:r w:rsidRPr="00234941">
        <w:t>– PhD candidate in Government and a doctoral fellow in Inequality and Criminal Justice at the Harvard Kennedy School, studying drug trafficking, violence and corruption in Mexico (Viridiana, “Evaluating the economic impact of Mexico’s drug trafficking industry,” Graduate Students Political Economy Workshop, Institute for Quantitative Social Sciences, Harvard University, Spring 2008, http://www.gov.harvard.edu/files/Rios2008_MexicanDrugMarket.pdf)//BI</w:t>
      </w:r>
    </w:p>
    <w:p w:rsidR="00234941" w:rsidRPr="00234941" w:rsidRDefault="00234941" w:rsidP="00234941">
      <w:pPr>
        <w:rPr>
          <w:sz w:val="16"/>
        </w:rPr>
      </w:pPr>
      <w:r w:rsidRPr="00234941">
        <w:rPr>
          <w:sz w:val="16"/>
        </w:rPr>
        <w:t xml:space="preserve">In general, </w:t>
      </w:r>
      <w:r w:rsidRPr="00234941">
        <w:rPr>
          <w:rStyle w:val="StyleBoldUnderline"/>
        </w:rPr>
        <w:t>industries are perceived to be positive externalities for the economy for two reasons. First, increasing the number of industries reduces the risk of sharp economic declines</w:t>
      </w:r>
      <w:r w:rsidRPr="00234941">
        <w:rPr>
          <w:sz w:val="16"/>
        </w:rPr>
        <w:t xml:space="preserve"> (Kalemil-</w:t>
      </w:r>
      <w:r w:rsidRPr="00234941">
        <w:rPr>
          <w:sz w:val="16"/>
        </w:rPr>
        <w:lastRenderedPageBreak/>
        <w:t xml:space="preserve">Ozcan, Sorensen, and Yosha 2003). </w:t>
      </w:r>
      <w:r w:rsidRPr="00234941">
        <w:rPr>
          <w:rStyle w:val="StyleBoldUnderline"/>
        </w:rPr>
        <w:t>Second, firms</w:t>
      </w:r>
      <w:r w:rsidRPr="00234941">
        <w:rPr>
          <w:sz w:val="16"/>
        </w:rPr>
        <w:t xml:space="preserve"> look for - and </w:t>
      </w:r>
      <w:r w:rsidRPr="00234941">
        <w:rPr>
          <w:rStyle w:val="StyleBoldUnderline"/>
        </w:rPr>
        <w:t>promote</w:t>
      </w:r>
      <w:r w:rsidRPr="00234941">
        <w:rPr>
          <w:sz w:val="16"/>
        </w:rPr>
        <w:t xml:space="preserve">- </w:t>
      </w:r>
      <w:r w:rsidRPr="00234941">
        <w:rPr>
          <w:rStyle w:val="StyleBoldUnderline"/>
        </w:rPr>
        <w:t>a stable investment environment</w:t>
      </w:r>
      <w:r w:rsidRPr="00234941">
        <w:rPr>
          <w:sz w:val="16"/>
        </w:rPr>
        <w:t xml:space="preserve">. (Beltrán and Salcedo-Albarán 2007). </w:t>
      </w:r>
      <w:r w:rsidRPr="00234941">
        <w:rPr>
          <w:rStyle w:val="StyleBoldUnderline"/>
        </w:rPr>
        <w:t>Although drug traffic</w:t>
      </w:r>
      <w:r w:rsidRPr="00234941">
        <w:rPr>
          <w:sz w:val="16"/>
        </w:rPr>
        <w:t xml:space="preserve"> certainly </w:t>
      </w:r>
      <w:r w:rsidRPr="00234941">
        <w:rPr>
          <w:rStyle w:val="StyleBoldUnderline"/>
        </w:rPr>
        <w:t>satisfies the first condition</w:t>
      </w:r>
      <w:r w:rsidRPr="00234941">
        <w:rPr>
          <w:sz w:val="16"/>
        </w:rPr>
        <w:t xml:space="preserve"> –it is helpful to diversify the economy- what differentiates drug industry from other legal industries, and </w:t>
      </w:r>
      <w:r w:rsidRPr="00234941">
        <w:rPr>
          <w:rStyle w:val="StyleBoldUnderline"/>
        </w:rPr>
        <w:t>what makes it a negative externality</w:t>
      </w:r>
      <w:r w:rsidRPr="00234941">
        <w:rPr>
          <w:sz w:val="16"/>
        </w:rPr>
        <w:t xml:space="preserve"> for the economy, </w:t>
      </w:r>
      <w:r w:rsidRPr="00234941">
        <w:rPr>
          <w:rStyle w:val="StyleBoldUnderline"/>
        </w:rPr>
        <w:t>is the type of critical resources that it needs to succeed</w:t>
      </w:r>
      <w:r w:rsidRPr="00234941">
        <w:rPr>
          <w:sz w:val="16"/>
        </w:rPr>
        <w:t xml:space="preserve"> (Beltrán and Salcedo-Albarán 2007). Instead of requiring strong political institutions and promoting a peaceful investment environment, </w:t>
      </w:r>
      <w:r w:rsidRPr="00234941">
        <w:rPr>
          <w:rStyle w:val="StyleBoldUnderline"/>
        </w:rPr>
        <w:t>drug traffic benefits from government corruption and tends to promote violence</w:t>
      </w:r>
      <w:r w:rsidRPr="00234941">
        <w:rPr>
          <w:sz w:val="16"/>
        </w:rPr>
        <w:t xml:space="preserve"> and public demand for drugs. This set of externalities can be classified in three main categories: the generation of violence, the promotion of corruption and the creation of local drug markets. The </w:t>
      </w:r>
      <w:r w:rsidRPr="00234941">
        <w:rPr>
          <w:rStyle w:val="StyleBoldUnderline"/>
        </w:rPr>
        <w:t>negative impact that violence has on economic stability has been well documented</w:t>
      </w:r>
      <w:r w:rsidRPr="00234941">
        <w:rPr>
          <w:sz w:val="16"/>
        </w:rPr>
        <w:t xml:space="preserve">. Actually, there are a number of ways in which violence results in direct and indirect financial costs: the </w:t>
      </w:r>
      <w:r w:rsidRPr="00234941">
        <w:rPr>
          <w:rStyle w:val="StyleBoldUnderline"/>
        </w:rPr>
        <w:t>loss of productivity associated with death or injury, the loss of human capital investments and the costs of medical care and legal services</w:t>
      </w:r>
      <w:r w:rsidRPr="00234941">
        <w:rPr>
          <w:sz w:val="16"/>
        </w:rPr>
        <w:t xml:space="preserve"> (UNODC 2007a). In addition, the </w:t>
      </w:r>
      <w:r w:rsidRPr="00234941">
        <w:rPr>
          <w:rStyle w:val="StyleBoldUnderline"/>
        </w:rPr>
        <w:t>psychological harm associated with violent experiences has a significant impact on the economy</w:t>
      </w:r>
      <w:r w:rsidRPr="00234941">
        <w:rPr>
          <w:sz w:val="16"/>
        </w:rPr>
        <w:t xml:space="preserve">. Fear of violence can cause people to withdraw from social interaction in order to protect themselves. This manifests itself in some very concrete ways. There are many opportunity costs involved in living a life designed around avoiding criminal vulnerability. Some people simply refuse to go out at night or to make use of public transportation, which may limit access to productive and educational activities. </w:t>
      </w:r>
      <w:r w:rsidRPr="00234941">
        <w:rPr>
          <w:rStyle w:val="StyleBoldUnderline"/>
        </w:rPr>
        <w:t>Violence also fosters migration</w:t>
      </w:r>
      <w:r w:rsidRPr="00234941">
        <w:rPr>
          <w:sz w:val="16"/>
        </w:rPr>
        <w:t xml:space="preserve">. Studies of Sinaloa’s migration flows -one of the major centers of drug trafficking in Mexico- has shown that drug-related violence has generated the migration of at least 360,000 inhabitants, leaving ghost towns all around the region (Lopez 2007). Tamaulipas has experienced the same phenomenon. Residents and local business constantly leave Tamaulipas’ capital, tired of trafficker’s extortions. In the last few years, more than a dozen businesses have relocated to the US (Corchado 2007). </w:t>
      </w:r>
      <w:r w:rsidRPr="00234941">
        <w:rPr>
          <w:rStyle w:val="StyleBoldUnderline"/>
        </w:rPr>
        <w:t>This is particularly hazardous for the Mexican economy because violence discourages investment</w:t>
      </w:r>
      <w:r w:rsidRPr="00234941">
        <w:rPr>
          <w:sz w:val="16"/>
        </w:rPr>
        <w:t xml:space="preserve">. Transnational corporations do not want to invest personnel in an environment in which they may be in jeopardy or in which they would have to pay hazardous-duty salaries (WB 2004). Although it is difficult to calculate how violence is impacting economic development, a good proxy is the study by Londoño and Guerrero (2002) which measures the </w:t>
      </w:r>
      <w:r w:rsidRPr="00234941">
        <w:rPr>
          <w:rStyle w:val="StyleBoldUnderline"/>
        </w:rPr>
        <w:t>economic costs of violence and crime in Mexico</w:t>
      </w:r>
      <w:r w:rsidRPr="00234941">
        <w:rPr>
          <w:sz w:val="16"/>
        </w:rPr>
        <w:t xml:space="preserve">12. According to the authors, total economic losses </w:t>
      </w:r>
      <w:r w:rsidRPr="00234941">
        <w:rPr>
          <w:rStyle w:val="StyleBoldUnderline"/>
        </w:rPr>
        <w:t>are 12.3% of the total Mexican GDP</w:t>
      </w:r>
      <w:r w:rsidRPr="00234941">
        <w:rPr>
          <w:sz w:val="16"/>
        </w:rPr>
        <w:t xml:space="preserve"> (Londoño and Guerrero 2000, WB 2004). Of course, not all violence and crime are related to the drug business. Assuming that only a proportion of the crimes are drug related, the total cost of drug traffic goes from 0.43 to 1.43 billion dollars annually13. Second, </w:t>
      </w:r>
      <w:r w:rsidRPr="00234941">
        <w:rPr>
          <w:rStyle w:val="StyleBoldUnderline"/>
        </w:rPr>
        <w:t>drug traffic can also be considered a negative externality because it fosters corruption</w:t>
      </w:r>
      <w:r w:rsidRPr="00234941">
        <w:rPr>
          <w:sz w:val="16"/>
        </w:rPr>
        <w:t xml:space="preserve">. Drug traffic is well known for corrupting authorities from all levels in the government hierarchy. The </w:t>
      </w:r>
      <w:r w:rsidRPr="00234941">
        <w:rPr>
          <w:rStyle w:val="StyleBoldUnderline"/>
        </w:rPr>
        <w:t>links between traffickers and Mexican police, prosecutors, judges and politicians are not a secret</w:t>
      </w:r>
      <w:r w:rsidRPr="00234941">
        <w:rPr>
          <w:sz w:val="16"/>
        </w:rPr>
        <w:t xml:space="preserve"> (Sarmiento 1991, Blancornaleras 2002, Fernández Menendez 1999, Fernández Menendez and Ronquillo 2006, Shelley 2001, and Chabat 2006). In fact, it has been documented that a significant part of drug revenues goes into the hands of corrupted politicians (Corchado 2005). Even president Calderon himself has accepted that organized crime has tried to extend its power to the political arena, either by funding, intimidating or impugning the electoral processes. The </w:t>
      </w:r>
      <w:r w:rsidRPr="00234941">
        <w:rPr>
          <w:rStyle w:val="StyleBoldUnderline"/>
        </w:rPr>
        <w:t>corruption of Mexican institutions by the drug industry imposes severe economic costs</w:t>
      </w:r>
      <w:r w:rsidRPr="00234941">
        <w:rPr>
          <w:sz w:val="16"/>
        </w:rPr>
        <w:t xml:space="preserve">. To begin with, </w:t>
      </w:r>
      <w:r w:rsidRPr="00234941">
        <w:rPr>
          <w:rStyle w:val="StyleBoldUnderline"/>
        </w:rPr>
        <w:t>a corrupted judicial system reduces competitiveness</w:t>
      </w:r>
      <w:r w:rsidRPr="00234941">
        <w:rPr>
          <w:sz w:val="16"/>
        </w:rPr>
        <w:t xml:space="preserve">. Corruption increases the cost of making business because contract compliance becomes less credible. This high uncertainty acts as a constraint for business implementation, reducing the investment attractiveness of the country and its ability to compete in the global markets. Indeed, the impact of corruption in competitiveness has proven to be very significant (Kaufmann 2005). Therefore, it is not surprising that </w:t>
      </w:r>
      <w:r w:rsidRPr="00234941">
        <w:rPr>
          <w:rStyle w:val="StyleBoldUnderline"/>
        </w:rPr>
        <w:t>corruption is negatively correlated with the level of aggregate investments and economic growth</w:t>
      </w:r>
      <w:r w:rsidRPr="00234941">
        <w:rPr>
          <w:sz w:val="16"/>
        </w:rPr>
        <w:t xml:space="preserve">. As Mauro’s (1995) influential paper discovered, aggregate investment is 5% lower in countries identified as being corrupt. Assuming this estimate is correct, the perception of Mexico as a corrupt country translates into loses that go from 0.01 to 1.66 billion dollars annually (See appendix A). </w:t>
      </w:r>
      <w:r w:rsidRPr="00234941">
        <w:rPr>
          <w:rStyle w:val="StyleBoldUnderline"/>
        </w:rPr>
        <w:t>Corruption also generates</w:t>
      </w:r>
      <w:r w:rsidRPr="00234941">
        <w:rPr>
          <w:sz w:val="16"/>
        </w:rPr>
        <w:t xml:space="preserve"> additional negative externalities such as </w:t>
      </w:r>
      <w:r w:rsidRPr="00234941">
        <w:rPr>
          <w:rStyle w:val="StyleBoldUnderline"/>
        </w:rPr>
        <w:t>a vicious cycle of increasing criminality</w:t>
      </w:r>
      <w:r w:rsidRPr="00234941">
        <w:rPr>
          <w:sz w:val="16"/>
        </w:rPr>
        <w:t xml:space="preserve"> (Beltrán and Salcedo-Albarán 2007), a reduction in free press (Kauffman 2000, Corchado 2007), a curtailment in government productivity (Kaufmann 1997), </w:t>
      </w:r>
      <w:r w:rsidRPr="00234941">
        <w:rPr>
          <w:rStyle w:val="StyleBoldUnderline"/>
        </w:rPr>
        <w:t>and</w:t>
      </w:r>
      <w:r w:rsidRPr="00234941">
        <w:rPr>
          <w:sz w:val="16"/>
        </w:rPr>
        <w:t xml:space="preserve"> even </w:t>
      </w:r>
      <w:r w:rsidRPr="00234941">
        <w:rPr>
          <w:rStyle w:val="StyleBoldUnderline"/>
        </w:rPr>
        <w:t>distortions on governmental social spending</w:t>
      </w:r>
      <w:r w:rsidRPr="00234941">
        <w:rPr>
          <w:sz w:val="16"/>
        </w:rPr>
        <w:t xml:space="preserve"> (Mauro 1995). Finally, there is still </w:t>
      </w:r>
      <w:r w:rsidRPr="00234941">
        <w:rPr>
          <w:rStyle w:val="StyleBoldUnderline"/>
        </w:rPr>
        <w:t>a third way in which drug traffic is negatively influencing Mexican economy: the creation of local drug demand</w:t>
      </w:r>
      <w:r w:rsidRPr="00234941">
        <w:rPr>
          <w:sz w:val="16"/>
        </w:rPr>
        <w:t xml:space="preserve">. The negative impact of drug abuse becomes especially clear when the inevitable spillover effect of rising consumption is taken into account (ONDCP 1998). This increase is related to the fact that drug smugglers are prone to pay their employees in kind (ONDCP 1994). Paying with merchandise not only opens the possibility to expand demand, but also avoids the difficult process of having to clean the money to bring it back from the US. Wherever drug industry is located, it promotes drug use. Mexico is no exception. Cocaine consumption has risen sharply during the last decade. The Mexican Minister of Health estimated that, from 1988 to 2002, consumption increased 375% (SSA, 2002) – one of the largest prevalence increases in the world. About 3.5 million Mexicans have consumed some type of illegal drug at least once in their lives, and 16.2% of these are frequent consumers14. Considering the whole population, 3.5% have consumed marijuana, 1.4% cocaine and 0.6% inhaled drugs (SSA 2002). </w:t>
      </w:r>
      <w:r w:rsidRPr="00234941">
        <w:rPr>
          <w:rStyle w:val="StyleBoldUnderline"/>
        </w:rPr>
        <w:t>Drug abuse has direct economic costs in terms of productivity and human capital losses, health care</w:t>
      </w:r>
      <w:r w:rsidRPr="00234941">
        <w:rPr>
          <w:sz w:val="16"/>
        </w:rPr>
        <w:t xml:space="preserve"> (both treatment and prevention), </w:t>
      </w:r>
      <w:r w:rsidRPr="00234941">
        <w:rPr>
          <w:rStyle w:val="StyleBoldUnderline"/>
        </w:rPr>
        <w:t>and government expenditure</w:t>
      </w:r>
      <w:r w:rsidRPr="00234941">
        <w:rPr>
          <w:sz w:val="16"/>
        </w:rPr>
        <w:t xml:space="preserve"> (policies to prevent or treat drug consumption). Productivity losses are related to spending time in prison, and death or permanent lesions induced by drug consumption. The subjectivity of this type of cost makes it difficult to measure, but there have been several fairly good attempts. For example, a study of Egypt, Mexico, Namibia, Poland and Sri Lanka found that substance abusers have 2 to 4 times more accidents at work than other employees, and are absent 2 to 3 times more often (ONDCP 1998). Much more evident and identifiable are the health care costs. They involve the prevention and the treatment of drug </w:t>
      </w:r>
      <w:r w:rsidRPr="00234941">
        <w:rPr>
          <w:sz w:val="16"/>
        </w:rPr>
        <w:lastRenderedPageBreak/>
        <w:t>addicts by private and public hospitals. Finally, there are also costs associated with operating policies to prevent and control drug consumption. The best estimate of total costs of drug abuse in Mexico is the one calculated by CIDAC (2003). The latest figures available estimate drug costs to be around 0.68 billion dollars annually (CIDAC 2003). The larger share of this cost is attributed to productivity and human capital losses. In 2003 alone, productivity losses due to incarceration cost 124.63 million dollars annually, equivalent to the budget of the whole Mexican Presidential office. Moreover, the Mexican government spent 14.6 million dollars just in policies to control drug demand, money that otherwise could be spent on much needed poverty and housing relief.</w:t>
      </w:r>
    </w:p>
    <w:p w:rsidR="00234941" w:rsidRPr="00234941" w:rsidRDefault="00234941" w:rsidP="00234941">
      <w:pPr>
        <w:pStyle w:val="Heading2"/>
      </w:pPr>
      <w:r w:rsidRPr="00234941">
        <w:rPr>
          <w:b w:val="0"/>
          <w:bCs w:val="0"/>
        </w:rPr>
        <w:lastRenderedPageBreak/>
        <w:t>Mex – Economy (Violence)</w:t>
      </w:r>
    </w:p>
    <w:p w:rsidR="00234941" w:rsidRPr="00234941" w:rsidRDefault="00234941" w:rsidP="00234941"/>
    <w:p w:rsidR="00234941" w:rsidRPr="00234941" w:rsidRDefault="00234941" w:rsidP="00234941">
      <w:pPr>
        <w:rPr>
          <w:b/>
        </w:rPr>
      </w:pPr>
      <w:r w:rsidRPr="00234941">
        <w:rPr>
          <w:b/>
        </w:rPr>
        <w:t>Drug violence dampens Mexican economic recovery</w:t>
      </w:r>
    </w:p>
    <w:p w:rsidR="00234941" w:rsidRPr="0083546F" w:rsidRDefault="00234941" w:rsidP="00234941">
      <w:pPr>
        <w:rPr>
          <w:rStyle w:val="StyleStyleBold12pt"/>
          <w:b w:val="0"/>
        </w:rPr>
      </w:pPr>
      <w:r w:rsidRPr="0083546F">
        <w:rPr>
          <w:b/>
        </w:rPr>
        <w:t>Guerrero, 11</w:t>
      </w:r>
      <w:r w:rsidRPr="0083546F">
        <w:t xml:space="preserve"> – contributor to Global Finance, citing Shelly Shetty, head of Latin American sovereigns at Fitch Ratings</w:t>
      </w:r>
      <w:r w:rsidRPr="0083546F">
        <w:rPr>
          <w:rStyle w:val="StyleStyleBold12pt"/>
          <w:b w:val="0"/>
        </w:rPr>
        <w:t xml:space="preserve"> (Antonio, “Mexico: Drug War Dents Economic Recovery,” Global Finance, February 2011, http://www.gfmag.com/archives/134-february-2011/11078-mexico-drug-war-dents-economic-recovery.html#axzz2Z2vFxqW1)//BI</w:t>
      </w:r>
    </w:p>
    <w:p w:rsidR="00234941" w:rsidRPr="00234941" w:rsidRDefault="00234941" w:rsidP="00234941">
      <w:r w:rsidRPr="00234941">
        <w:rPr>
          <w:rStyle w:val="StyleBoldUnderline"/>
        </w:rPr>
        <w:t>While Mexico's economy is recovering from</w:t>
      </w:r>
      <w:r w:rsidRPr="00234941">
        <w:rPr>
          <w:sz w:val="16"/>
        </w:rPr>
        <w:t xml:space="preserve"> its worst </w:t>
      </w:r>
      <w:r w:rsidRPr="00234941">
        <w:rPr>
          <w:rStyle w:val="StyleBoldUnderline"/>
        </w:rPr>
        <w:t>recession</w:t>
      </w:r>
      <w:r w:rsidRPr="00234941">
        <w:rPr>
          <w:sz w:val="16"/>
        </w:rPr>
        <w:t xml:space="preserve"> in 80 years</w:t>
      </w:r>
      <w:r w:rsidRPr="00234941">
        <w:rPr>
          <w:rStyle w:val="StyleBoldUnderline"/>
        </w:rPr>
        <w:t>, the spread of drug-related violence is hindering a more dynamic rebound</w:t>
      </w:r>
      <w:r w:rsidRPr="00234941">
        <w:rPr>
          <w:sz w:val="16"/>
        </w:rPr>
        <w:t>. The drug war has claimed more than 30,000 victims since president Felipe Calderón took office in December 2006. Last year alone, more than 15,000 people were killed, a 70% increase over 2009 deaths. "</w:t>
      </w:r>
      <w:r w:rsidRPr="00234941">
        <w:rPr>
          <w:rStyle w:val="StyleBoldUnderline"/>
        </w:rPr>
        <w:t>The rising wave of drug-related violence appears to be dampening confidence, retail and commercial activities, possibly weighing on a more robust investment and economic outlook</w:t>
      </w:r>
      <w:r w:rsidRPr="00234941">
        <w:rPr>
          <w:sz w:val="16"/>
        </w:rPr>
        <w:t xml:space="preserve">," </w:t>
      </w:r>
      <w:r w:rsidRPr="00234941">
        <w:rPr>
          <w:rStyle w:val="StyleBoldUnderline"/>
        </w:rPr>
        <w:t>said</w:t>
      </w:r>
      <w:r w:rsidRPr="00234941">
        <w:rPr>
          <w:sz w:val="16"/>
        </w:rPr>
        <w:t xml:space="preserve"> Shelley </w:t>
      </w:r>
      <w:r w:rsidRPr="00234941">
        <w:rPr>
          <w:rStyle w:val="StyleBoldUnderline"/>
        </w:rPr>
        <w:t>Shetty, head of Latin American sovereigns at Fitch Ratings</w:t>
      </w:r>
      <w:r w:rsidRPr="00234941">
        <w:rPr>
          <w:sz w:val="16"/>
        </w:rPr>
        <w:t xml:space="preserve">, when the agency affirmed Mexico's ratings in January. Its foreign and local currency issuer default ratings are BBB and BBB+, respectively, with a stable outlook. Shetty noted that, while the economy has been aided by favorable external trade performance, namely a gradual recovery in the US, which buys 80% of Mexican exports, </w:t>
      </w:r>
      <w:r w:rsidRPr="00234941">
        <w:rPr>
          <w:rStyle w:val="StyleBoldUnderline"/>
        </w:rPr>
        <w:t>domestic demand remains weak amid eroding investor and consumer confidence.</w:t>
      </w:r>
      <w:r w:rsidRPr="00234941">
        <w:rPr>
          <w:sz w:val="16"/>
        </w:rPr>
        <w:t xml:space="preserve"> Electrolux and Whirlpool cited violence among the factors influencing their decisions not to expand local operations. </w:t>
      </w:r>
      <w:r w:rsidRPr="00234941">
        <w:rPr>
          <w:rStyle w:val="StyleBoldUnderline"/>
        </w:rPr>
        <w:t>Tourism could also be affected</w:t>
      </w:r>
      <w:r w:rsidRPr="00234941">
        <w:rPr>
          <w:sz w:val="16"/>
        </w:rPr>
        <w:t xml:space="preserve">, with 15 beheadings in Acapulco and another beheading and homicide in Cancun, all within the first week of the year, raising concerns and sparking travel warnings. According to a poll of private analysts conducted by the nation's central bank in December, the government has to find a way to improve public safety in order to boost private sector spending. When asked which factors would limit economic growth this year, analysts cited "problems of public insecurity" alongside domestic and global market weakness. The same </w:t>
      </w:r>
      <w:r w:rsidRPr="00234941">
        <w:rPr>
          <w:rStyle w:val="StyleBoldUnderline"/>
        </w:rPr>
        <w:t>poll predicts Mexico's economy will grow 3.6% this</w:t>
      </w:r>
      <w:r w:rsidRPr="00234941">
        <w:rPr>
          <w:sz w:val="16"/>
        </w:rPr>
        <w:t xml:space="preserve"> year, while Mexican government forecasts suggest it will top 4%. </w:t>
      </w:r>
      <w:r w:rsidRPr="00234941">
        <w:rPr>
          <w:rStyle w:val="StyleBoldUnderline"/>
        </w:rPr>
        <w:t>The economy expanded 5% in 2010</w:t>
      </w:r>
      <w:r w:rsidRPr="00234941">
        <w:rPr>
          <w:sz w:val="16"/>
        </w:rPr>
        <w:t xml:space="preserve">, after plunging 6.5% in 2009. Fitch says the five-year GDP growth average was 1.5%, below the median for Mexico's ratings peers. </w:t>
      </w:r>
      <w:r w:rsidRPr="00234941">
        <w:rPr>
          <w:rStyle w:val="StyleBoldUnderline"/>
        </w:rPr>
        <w:t>Violence is expected to rise further, however</w:t>
      </w:r>
      <w:r w:rsidRPr="00234941">
        <w:rPr>
          <w:sz w:val="16"/>
        </w:rPr>
        <w:t>, as drug kingpins seek to influence state elections this year, and the 2012 presidential race. Meanwhile, some US legislators are calling for an expansion of the Mérida Initiative, a three-year, $1.3 billion US program to help Mexico tackle the drug trade because, they contend, it also poses a threat to US security.</w:t>
      </w:r>
    </w:p>
    <w:p w:rsidR="00234941" w:rsidRPr="00234941" w:rsidRDefault="00234941" w:rsidP="00234941"/>
    <w:p w:rsidR="00234941" w:rsidRPr="00234941" w:rsidRDefault="00234941" w:rsidP="00234941">
      <w:pPr>
        <w:rPr>
          <w:b/>
        </w:rPr>
      </w:pPr>
      <w:r w:rsidRPr="00234941">
        <w:rPr>
          <w:b/>
        </w:rPr>
        <w:t>Drug violence negatively impacts Mexican labor markets, employment, investments and income – causes significant economic contraction</w:t>
      </w:r>
    </w:p>
    <w:p w:rsidR="00234941" w:rsidRPr="0083546F" w:rsidRDefault="00234941" w:rsidP="00234941">
      <w:pPr>
        <w:rPr>
          <w:rStyle w:val="StyleStyleBold12pt"/>
          <w:b w:val="0"/>
          <w:szCs w:val="16"/>
        </w:rPr>
      </w:pPr>
      <w:r w:rsidRPr="0083546F">
        <w:rPr>
          <w:b/>
        </w:rPr>
        <w:t>Robles et al., 13</w:t>
      </w:r>
      <w:r w:rsidRPr="0083546F">
        <w:t xml:space="preserve"> – fourth year PhD student in Political Science with specialization in the fields of Political Methodology and Comparative Politics; with Gabriela Calderón, Ph.D. in Economics from Stanford University researching violence in Latin America and  evaluation of public policy programs in Mexico; and Beatriz Magaloni, Associate Professor of Political Science &amp; Senior Fellow, Freeman Spogli Institute for International Studies</w:t>
      </w:r>
      <w:r w:rsidRPr="0083546F">
        <w:rPr>
          <w:rStyle w:val="StyleStyleBold12pt"/>
          <w:b w:val="0"/>
          <w:szCs w:val="16"/>
        </w:rPr>
        <w:t xml:space="preserve"> (Gustavo, “The Economic Consequences of Drug Trafficking Violence in Mexico,” Poverty and Governance, Stanford University, 19 April 2013, http://iis-db.stanford.edu/pubs/24014/RoblesCalderonMagaloni_EconCosts5.pdf)//BI</w:t>
      </w:r>
    </w:p>
    <w:p w:rsidR="00234941" w:rsidRPr="00234941" w:rsidRDefault="00234941" w:rsidP="00234941">
      <w:r w:rsidRPr="00234941">
        <w:rPr>
          <w:rStyle w:val="StyleBoldUnderline"/>
        </w:rPr>
        <w:t>One of the greatest challenges for</w:t>
      </w:r>
      <w:r w:rsidRPr="00234941">
        <w:rPr>
          <w:sz w:val="16"/>
        </w:rPr>
        <w:t xml:space="preserve"> governments in </w:t>
      </w:r>
      <w:r w:rsidRPr="00234941">
        <w:rPr>
          <w:rStyle w:val="StyleBoldUnderline"/>
        </w:rPr>
        <w:t>Latin America is to ensure order and provide security</w:t>
      </w:r>
      <w:r w:rsidRPr="00234941">
        <w:rPr>
          <w:sz w:val="16"/>
        </w:rPr>
        <w:t xml:space="preserve">. The </w:t>
      </w:r>
      <w:r w:rsidRPr="00234941">
        <w:rPr>
          <w:rStyle w:val="StyleBoldUnderline"/>
        </w:rPr>
        <w:t>levels of violence and crime</w:t>
      </w:r>
      <w:r w:rsidRPr="00234941">
        <w:rPr>
          <w:sz w:val="16"/>
        </w:rPr>
        <w:t xml:space="preserve"> in the region </w:t>
      </w:r>
      <w:r w:rsidRPr="00234941">
        <w:rPr>
          <w:rStyle w:val="StyleBoldUnderline"/>
        </w:rPr>
        <w:t>have increased in the last years with Mexico as one of the most affected countries</w:t>
      </w:r>
      <w:r w:rsidRPr="00234941">
        <w:rPr>
          <w:sz w:val="16"/>
        </w:rPr>
        <w:t xml:space="preserve"> by this crime wave. </w:t>
      </w:r>
      <w:r w:rsidRPr="00234941">
        <w:rPr>
          <w:rStyle w:val="StyleBoldUnderline"/>
        </w:rPr>
        <w:t>The dramatic change</w:t>
      </w:r>
      <w:r w:rsidRPr="00234941">
        <w:rPr>
          <w:sz w:val="16"/>
        </w:rPr>
        <w:t xml:space="preserve"> in the patterns of violence, especially the increased murder rate, </w:t>
      </w:r>
      <w:r w:rsidRPr="00234941">
        <w:rPr>
          <w:rStyle w:val="StyleBoldUnderline"/>
        </w:rPr>
        <w:t>is clearly related to structural changes in the drug trafficking business</w:t>
      </w:r>
      <w:r w:rsidRPr="00234941">
        <w:rPr>
          <w:sz w:val="16"/>
        </w:rPr>
        <w:t xml:space="preserve"> since 2006. External factors such as the increased flow of trade with the United States, the greater availability of weapons, and the reduced cocaine supply from Colombia increased profitability substantially and attracted new competitors and suppliers into the drug trade. The </w:t>
      </w:r>
      <w:r w:rsidRPr="00234941">
        <w:rPr>
          <w:rStyle w:val="StyleBoldUnderline"/>
        </w:rPr>
        <w:t>increase in</w:t>
      </w:r>
      <w:r w:rsidRPr="00234941">
        <w:rPr>
          <w:sz w:val="16"/>
        </w:rPr>
        <w:t xml:space="preserve"> the </w:t>
      </w:r>
      <w:r w:rsidRPr="00234941">
        <w:rPr>
          <w:rStyle w:val="StyleBoldUnderline"/>
        </w:rPr>
        <w:t>market size</w:t>
      </w:r>
      <w:r w:rsidRPr="00234941">
        <w:rPr>
          <w:sz w:val="16"/>
        </w:rPr>
        <w:t xml:space="preserve"> also </w:t>
      </w:r>
      <w:r w:rsidRPr="00234941">
        <w:rPr>
          <w:rStyle w:val="StyleBoldUnderline"/>
        </w:rPr>
        <w:t>changed the operation and internal organization of drug trafficking organizations</w:t>
      </w:r>
      <w:r w:rsidRPr="00234941">
        <w:rPr>
          <w:sz w:val="16"/>
        </w:rPr>
        <w:t xml:space="preserve"> from being family businesses to hierarchical organizations stratified into regional units. The interaction of the DTOs with local and national governments has also changed with the liberalization of politics in the country and the entry of multiple political actors and several parties, making more complex the operation of the business. Finally, the intense policies of President Calderón to combat and contain organized crime have fragmented the cohesion and organization of the narco-trafficking groups. </w:t>
      </w:r>
      <w:r w:rsidRPr="00234941">
        <w:rPr>
          <w:rStyle w:val="StyleBoldUnderline"/>
        </w:rPr>
        <w:t>As a result of profound domestic and structural changes, the number of people involved in drug trafficking has grown. However,</w:t>
      </w:r>
      <w:r w:rsidRPr="00234941">
        <w:rPr>
          <w:sz w:val="16"/>
        </w:rPr>
        <w:t xml:space="preserve"> unlike the market of other products that operate in a legal arena, </w:t>
      </w:r>
      <w:r w:rsidRPr="00234941">
        <w:rPr>
          <w:rStyle w:val="StyleBoldUnderline"/>
        </w:rPr>
        <w:t>drug cartels do not compete for prices but instead compete directly to monopolize the means of distribution into the United States through the use of force</w:t>
      </w:r>
      <w:r w:rsidRPr="00234941">
        <w:rPr>
          <w:sz w:val="16"/>
        </w:rPr>
        <w:t xml:space="preserve">. The growing rivalries between drug trafficking factions have resulted in an unprecedented increase in the levels of violence in the country. </w:t>
      </w:r>
      <w:r w:rsidRPr="00234941">
        <w:rPr>
          <w:rStyle w:val="StyleBoldUnderline"/>
        </w:rPr>
        <w:t>To estimate the impact of the increasing levels of violence on economic activity is</w:t>
      </w:r>
      <w:r w:rsidRPr="00234941">
        <w:rPr>
          <w:sz w:val="16"/>
        </w:rPr>
        <w:t xml:space="preserve"> a </w:t>
      </w:r>
      <w:r w:rsidRPr="00234941">
        <w:rPr>
          <w:rStyle w:val="StyleBoldUnderline"/>
        </w:rPr>
        <w:t>complex</w:t>
      </w:r>
      <w:r w:rsidRPr="00234941">
        <w:rPr>
          <w:sz w:val="16"/>
        </w:rPr>
        <w:t xml:space="preserve"> activity </w:t>
      </w:r>
      <w:r w:rsidRPr="00234941">
        <w:rPr>
          <w:sz w:val="16"/>
        </w:rPr>
        <w:lastRenderedPageBreak/>
        <w:t xml:space="preserve">because the drug related violence is different in nature than common crime. Most killings correspond to strategic assassinations of members of rival organizations or clashes with authorities. Besides being focused, the drug-related violence is sporadic and has a higher volatility than common criminal violence. Moreover, there is an identification problem as this type of violence is not seen in all municipalities with drug production, distribution, or trafficking ties. This makes it difficult to isolate the economic effect of increased levels of violence on the business activities of drug trafficking organizations. This study argues that </w:t>
      </w:r>
      <w:r w:rsidRPr="00234941">
        <w:rPr>
          <w:rStyle w:val="StyleBoldUnderline"/>
        </w:rPr>
        <w:t>the violent competition between rival drug organizations has a negative effect on the economy</w:t>
      </w:r>
      <w:r w:rsidRPr="00234941">
        <w:rPr>
          <w:sz w:val="16"/>
        </w:rPr>
        <w:t xml:space="preserve">. To understand the mechanism, we use the analogy of Olson (2001) to imagine the cartels as “stationary” or “roving bandits” depending on how they decide to integrate themselves into society. “Stationary bandits,” or benefactors, have the ability to maintain control over their territories over the long term and therefore have incentives to reduce predatory behavior as they look towards greater long-term gains. “Roving bandits” have temporary or uncertain control over their territory, which induces them to extract rents and resources from the community at the highest rate possible through extortion, robbery, and other crimes, to maximize short-term gain. The main argument of this study is that </w:t>
      </w:r>
      <w:r w:rsidRPr="00234941">
        <w:rPr>
          <w:rStyle w:val="StyleBoldUnderline"/>
        </w:rPr>
        <w:t>the war between cartels for control over certain trafficking routes has been matched by a substantial increase in violence and petty crime, including theft, extortion, and kidnapping. Faced with increased competition, cartels have incentives to turn against society</w:t>
      </w:r>
      <w:r w:rsidRPr="00234941">
        <w:rPr>
          <w:sz w:val="16"/>
        </w:rPr>
        <w:t xml:space="preserve"> due to the need for greater resources to maintain their armed conflicts, and because of a need to intimidate or punish members of rival organizations, as well as to exploit new opportunities for opportunistic crime. Following the above argument, and due to the nature of drug-related violence, we can assume that </w:t>
      </w:r>
      <w:r w:rsidRPr="00234941">
        <w:rPr>
          <w:rStyle w:val="StyleBoldUnderline"/>
        </w:rPr>
        <w:t xml:space="preserve">this type of violence has no linear effect on economic performance, but </w:t>
      </w:r>
      <w:r w:rsidRPr="00234941">
        <w:rPr>
          <w:sz w:val="16"/>
        </w:rPr>
        <w:t xml:space="preserve">instead that </w:t>
      </w:r>
      <w:r w:rsidRPr="00234941">
        <w:rPr>
          <w:rStyle w:val="StyleBoldUnderline"/>
        </w:rPr>
        <w:t>there is a threshold after which violence causes economic activity to significantly shrink</w:t>
      </w:r>
      <w:r w:rsidRPr="00234941">
        <w:rPr>
          <w:sz w:val="16"/>
        </w:rPr>
        <w:t xml:space="preserve">. Below this turf-war threshold, many </w:t>
      </w:r>
      <w:r w:rsidRPr="00234941">
        <w:rPr>
          <w:rStyle w:val="StyleBoldUnderline"/>
        </w:rPr>
        <w:t>individuals and companies can internalize any increased costs</w:t>
      </w:r>
      <w:r w:rsidRPr="00234941">
        <w:rPr>
          <w:sz w:val="16"/>
        </w:rPr>
        <w:t xml:space="preserve"> resulting from the need for enhanced security and protection depending on their economic size and capacity. However,</w:t>
      </w:r>
      <w:r w:rsidRPr="00234941">
        <w:rPr>
          <w:rStyle w:val="StyleBoldUnderline"/>
        </w:rPr>
        <w:t xml:space="preserve"> said adjustments have effects on the labor market, both in the supply and demand</w:t>
      </w:r>
      <w:r w:rsidRPr="00234941">
        <w:rPr>
          <w:sz w:val="16"/>
        </w:rPr>
        <w:t xml:space="preserve">, and we can expect to find a marginal effect of violence on this area. </w:t>
      </w:r>
      <w:r w:rsidRPr="00234941">
        <w:rPr>
          <w:rStyle w:val="StyleBoldUnderline"/>
        </w:rPr>
        <w:t>Once the violence levels have passed into the war threshold, companies and individuals begin to change their actions in</w:t>
      </w:r>
      <w:r w:rsidRPr="00234941">
        <w:rPr>
          <w:sz w:val="16"/>
        </w:rPr>
        <w:t xml:space="preserve"> both </w:t>
      </w:r>
      <w:r w:rsidRPr="00234941">
        <w:rPr>
          <w:rStyle w:val="StyleBoldUnderline"/>
        </w:rPr>
        <w:t>the medium and long term</w:t>
      </w:r>
      <w:r w:rsidRPr="00234941">
        <w:rPr>
          <w:sz w:val="16"/>
        </w:rPr>
        <w:t xml:space="preserve">, including their location, investments, and production, in the case of commercial enterprises, and their participation in the labor market and choice of profession, in the case of individuals. </w:t>
      </w:r>
      <w:r w:rsidRPr="00234941">
        <w:rPr>
          <w:rStyle w:val="StyleBoldUnderline"/>
        </w:rPr>
        <w:t>We can expect a significant contraction in economic activity in this range of violence</w:t>
      </w:r>
      <w:r w:rsidRPr="00234941">
        <w:rPr>
          <w:sz w:val="16"/>
        </w:rPr>
        <w:t xml:space="preserve"> that might not be adequately captured with a linear relationship model between economic activity and violence. In our study we used two empirical strategies to estimate both the marginal effects and the “threshold” effects of violence on economic activity and labor. To estimate the marginal effects, we did an instrumental variable regression utilizing exogenous variation of cocaine seizures in Colombia to instrument for violence. This variable was interacted with the distance of a municipality from principle points of entry. </w:t>
      </w:r>
      <w:r w:rsidRPr="00234941">
        <w:rPr>
          <w:rStyle w:val="StyleBoldUnderline"/>
        </w:rPr>
        <w:t>We found substantial negative effects on labor market participation, unemployment, decision to start a company, and income</w:t>
      </w:r>
      <w:r w:rsidRPr="00234941">
        <w:rPr>
          <w:sz w:val="16"/>
        </w:rPr>
        <w:t xml:space="preserve">. To estimate the short-term and medium-term effects of crossing the turf-war threshold on the economy, we made use of synthetic control group methodology consisting of building counterfactual scenarios by creating optimal weighted units of control. </w:t>
      </w:r>
      <w:r w:rsidRPr="00234941">
        <w:rPr>
          <w:rStyle w:val="StyleBoldUnderline"/>
        </w:rPr>
        <w:t>We used the close correlation between GDP and electricity consumption to estimate the effect of violence on economic activity at the municipal level</w:t>
      </w:r>
      <w:r w:rsidRPr="00234941">
        <w:rPr>
          <w:sz w:val="16"/>
        </w:rPr>
        <w:t xml:space="preserve">. We found that those </w:t>
      </w:r>
      <w:r w:rsidRPr="00234941">
        <w:rPr>
          <w:rStyle w:val="StyleBoldUnderline"/>
        </w:rPr>
        <w:t>municipalities that saw dramatic increases in violence between 2006 and 2010 significantly reduced their energy consumption</w:t>
      </w:r>
      <w:r w:rsidRPr="00234941">
        <w:rPr>
          <w:sz w:val="16"/>
        </w:rPr>
        <w:t xml:space="preserve"> in the years after treatment. By analyzing the “threshold” effect, rather than a linear effect of violence on economic activity, the present study provides a baseline for future research to model and estimate in a more sophisticated way the relationship between violence and economic performance, in particular when we study drug-related violence </w:t>
      </w:r>
    </w:p>
    <w:p w:rsidR="00234941" w:rsidRPr="00234941" w:rsidRDefault="00234941" w:rsidP="00234941">
      <w:pPr>
        <w:pStyle w:val="Heading2"/>
      </w:pPr>
      <w:r w:rsidRPr="00234941">
        <w:rPr>
          <w:b w:val="0"/>
          <w:bCs w:val="0"/>
        </w:rPr>
        <w:lastRenderedPageBreak/>
        <w:t>Mex – Failed State</w:t>
      </w:r>
    </w:p>
    <w:p w:rsidR="00234941" w:rsidRPr="00234941" w:rsidRDefault="00234941" w:rsidP="00234941"/>
    <w:p w:rsidR="00234941" w:rsidRPr="00234941" w:rsidRDefault="00234941" w:rsidP="00234941">
      <w:pPr>
        <w:rPr>
          <w:b/>
        </w:rPr>
      </w:pPr>
      <w:r w:rsidRPr="00234941">
        <w:rPr>
          <w:b/>
        </w:rPr>
        <w:t xml:space="preserve">Continued trade will </w:t>
      </w:r>
      <w:r w:rsidRPr="00234941">
        <w:rPr>
          <w:b/>
          <w:u w:val="single"/>
        </w:rPr>
        <w:t>collapse</w:t>
      </w:r>
      <w:r w:rsidRPr="00234941">
        <w:rPr>
          <w:b/>
        </w:rPr>
        <w:t xml:space="preserve"> Mexican civil  and governmental systems – causes a failed state</w:t>
      </w:r>
    </w:p>
    <w:p w:rsidR="00234941" w:rsidRPr="00234941" w:rsidRDefault="00234941" w:rsidP="00234941">
      <w:pPr>
        <w:rPr>
          <w:sz w:val="16"/>
        </w:rPr>
      </w:pPr>
      <w:r w:rsidRPr="00234941">
        <w:rPr>
          <w:b/>
        </w:rPr>
        <w:t xml:space="preserve">Kurtzman, 09 </w:t>
      </w:r>
      <w:r w:rsidRPr="00234941">
        <w:rPr>
          <w:sz w:val="16"/>
        </w:rPr>
        <w:t>(Joel, Senior Fellow; Executive Director, Senior Fellows Program; Publisher, The Milken Institute Review, business editor and columnist at The New York Times, member of the editorial board of Harvard Business School, AB at the University of California, Recipient of the Eisner Memorial Award, master's at the University of Houston, recipient of a Moody Foundation Fellowship, “Mexico's Instability Is a Real Problem”, the Wall Street Journal, 1/16/2009, http://online.wsj.com/article/SB123206674721488169.html)</w:t>
      </w:r>
    </w:p>
    <w:p w:rsidR="00234941" w:rsidRPr="00234941" w:rsidRDefault="00234941" w:rsidP="00234941">
      <w:pPr>
        <w:rPr>
          <w:sz w:val="16"/>
        </w:rPr>
      </w:pPr>
      <w:r w:rsidRPr="00234941">
        <w:rPr>
          <w:rStyle w:val="StyleBoldUnderline"/>
          <w:bdr w:val="single" w:sz="4" w:space="0" w:color="auto" w:frame="1"/>
        </w:rPr>
        <w:t>Don't discount the possibility of a failed state next door</w:t>
      </w:r>
      <w:r w:rsidRPr="00234941">
        <w:rPr>
          <w:rStyle w:val="StyleBoldUnderline"/>
        </w:rPr>
        <w:t>. Mexico is</w:t>
      </w:r>
      <w:r w:rsidRPr="00234941">
        <w:rPr>
          <w:sz w:val="16"/>
        </w:rPr>
        <w:t xml:space="preserve"> now </w:t>
      </w:r>
      <w:r w:rsidRPr="00234941">
        <w:rPr>
          <w:rStyle w:val="StyleBoldUnderline"/>
        </w:rPr>
        <w:t>in the midst of a vicious drug war</w:t>
      </w:r>
      <w:r w:rsidRPr="00234941">
        <w:rPr>
          <w:sz w:val="16"/>
        </w:rPr>
        <w:t xml:space="preserve">. Police </w:t>
      </w:r>
      <w:r w:rsidRPr="00234941">
        <w:rPr>
          <w:rStyle w:val="StyleBoldUnderline"/>
        </w:rPr>
        <w:t>officers are being bribed and</w:t>
      </w:r>
      <w:r w:rsidRPr="00234941">
        <w:rPr>
          <w:sz w:val="16"/>
        </w:rPr>
        <w:t xml:space="preserve">, especially near the United States border, </w:t>
      </w:r>
      <w:r w:rsidRPr="00234941">
        <w:rPr>
          <w:rStyle w:val="StyleBoldUnderline"/>
          <w:bdr w:val="single" w:sz="4" w:space="0" w:color="auto" w:frame="1"/>
        </w:rPr>
        <w:t>gunned down</w:t>
      </w:r>
      <w:r w:rsidRPr="00234941">
        <w:rPr>
          <w:rStyle w:val="StyleBoldUnderline"/>
        </w:rPr>
        <w:t>. Kidnappings and extortion are common place</w:t>
      </w:r>
      <w:r w:rsidRPr="00234941">
        <w:rPr>
          <w:sz w:val="16"/>
        </w:rPr>
        <w:t xml:space="preserve">. And, most alarming of all, a new Pentagon study concludes that </w:t>
      </w:r>
      <w:r w:rsidRPr="00234941">
        <w:rPr>
          <w:rStyle w:val="StyleBoldUnderline"/>
          <w:bdr w:val="single" w:sz="4" w:space="0" w:color="auto" w:frame="1"/>
        </w:rPr>
        <w:t>Mexico is at risk of becoming a failed state</w:t>
      </w:r>
      <w:r w:rsidRPr="00234941">
        <w:rPr>
          <w:sz w:val="16"/>
        </w:rPr>
        <w:t xml:space="preserve">. Defense planners liken the situation to that of Pakistan, where </w:t>
      </w:r>
      <w:r w:rsidRPr="00234941">
        <w:rPr>
          <w:rStyle w:val="StyleBoldUnderline"/>
          <w:bdr w:val="single" w:sz="4" w:space="0" w:color="auto" w:frame="1"/>
        </w:rPr>
        <w:t>wholesale collapse</w:t>
      </w:r>
      <w:r w:rsidRPr="00234941">
        <w:rPr>
          <w:rStyle w:val="StyleBoldUnderline"/>
        </w:rPr>
        <w:t xml:space="preserve"> of civil government is possible</w:t>
      </w:r>
      <w:r w:rsidRPr="00234941">
        <w:rPr>
          <w:sz w:val="16"/>
        </w:rPr>
        <w:t>.</w:t>
      </w:r>
      <w:r w:rsidRPr="00234941">
        <w:rPr>
          <w:sz w:val="12"/>
        </w:rPr>
        <w:t>¶</w:t>
      </w:r>
      <w:r w:rsidRPr="00234941">
        <w:rPr>
          <w:sz w:val="16"/>
        </w:rPr>
        <w:t xml:space="preserve"> One center of the violence is Tijuana, where last year more than 600 people were killed in drug violence. Many were shot with assault rifles in the streets and left there to die. Some were killed in dance clubs in front of witnesses too scared to talk.</w:t>
      </w:r>
      <w:r w:rsidRPr="00234941">
        <w:rPr>
          <w:sz w:val="12"/>
        </w:rPr>
        <w:t>¶</w:t>
      </w:r>
      <w:r w:rsidRPr="00234941">
        <w:rPr>
          <w:sz w:val="16"/>
        </w:rPr>
        <w:t xml:space="preserve"> </w:t>
      </w:r>
      <w:r w:rsidRPr="00234941">
        <w:rPr>
          <w:rStyle w:val="StyleBoldUnderline"/>
        </w:rPr>
        <w:t xml:space="preserve">It may only be a matter of time before the drug war </w:t>
      </w:r>
      <w:r w:rsidRPr="00234941">
        <w:rPr>
          <w:rStyle w:val="StyleBoldUnderline"/>
          <w:bdr w:val="single" w:sz="4" w:space="0" w:color="auto" w:frame="1"/>
        </w:rPr>
        <w:t>spills across the border</w:t>
      </w:r>
      <w:r w:rsidRPr="00234941">
        <w:rPr>
          <w:rStyle w:val="StyleBoldUnderline"/>
        </w:rPr>
        <w:t xml:space="preserve"> and into the U.S.</w:t>
      </w:r>
      <w:r w:rsidRPr="00234941">
        <w:rPr>
          <w:sz w:val="16"/>
        </w:rPr>
        <w:t xml:space="preserve"> To meet that threat, Michael Chertoff, the outgoing secretary for Homeland Security, recently announced that the U.S. has a plan to "surge" civilian and possibly military law-enforcement personnel to the border should that be necessary.</w:t>
      </w:r>
      <w:r w:rsidRPr="00234941">
        <w:rPr>
          <w:sz w:val="12"/>
        </w:rPr>
        <w:t>¶</w:t>
      </w:r>
      <w:r w:rsidRPr="00234941">
        <w:rPr>
          <w:sz w:val="16"/>
        </w:rPr>
        <w:t xml:space="preserve"> </w:t>
      </w:r>
    </w:p>
    <w:p w:rsidR="00234941" w:rsidRPr="00234941" w:rsidRDefault="00234941" w:rsidP="00234941"/>
    <w:p w:rsidR="00234941" w:rsidRPr="00234941" w:rsidRDefault="00234941" w:rsidP="00234941"/>
    <w:p w:rsidR="00234941" w:rsidRPr="00234941" w:rsidRDefault="00234941" w:rsidP="00234941">
      <w:pPr>
        <w:rPr>
          <w:b/>
        </w:rPr>
      </w:pPr>
      <w:r w:rsidRPr="00234941">
        <w:rPr>
          <w:b/>
        </w:rPr>
        <w:t>Unchecked drug violence threatens Mexican government stability</w:t>
      </w:r>
    </w:p>
    <w:p w:rsidR="00234941" w:rsidRPr="00234941" w:rsidRDefault="00234941" w:rsidP="00234941">
      <w:r w:rsidRPr="00234941">
        <w:rPr>
          <w:b/>
        </w:rPr>
        <w:t>Chase, 12</w:t>
      </w:r>
      <w:r w:rsidRPr="00234941">
        <w:t xml:space="preserve"> </w:t>
      </w:r>
      <w:r w:rsidRPr="00234941">
        <w:rPr>
          <w:sz w:val="16"/>
        </w:rPr>
        <w:t xml:space="preserve">(Colonel David Chase of the US Army, graduated from the Army War College, in charge of strategy research on the Southern border; “Military Police: Assisting in Securing the United States Southern Border”; 12/3/12; </w:t>
      </w:r>
      <w:hyperlink r:id="rId27" w:history="1">
        <w:r w:rsidRPr="00234941">
          <w:rPr>
            <w:rStyle w:val="Hyperlink"/>
            <w:sz w:val="16"/>
          </w:rPr>
          <w:t>http://www.dtic.mil/cgi-bin/GetTRDoc?Location=U2&amp;doc=GetTRDoc.pdf&amp;AD=ADA561048</w:t>
        </w:r>
      </w:hyperlink>
      <w:r w:rsidRPr="00234941">
        <w:rPr>
          <w:sz w:val="16"/>
        </w:rPr>
        <w:t>) KD</w:t>
      </w:r>
    </w:p>
    <w:p w:rsidR="00234941" w:rsidRPr="00234941" w:rsidRDefault="00234941" w:rsidP="00234941">
      <w:pPr>
        <w:rPr>
          <w:rStyle w:val="StyleBoldUnderline"/>
        </w:rPr>
      </w:pPr>
      <w:r w:rsidRPr="00234941">
        <w:rPr>
          <w:sz w:val="16"/>
        </w:rPr>
        <w:t xml:space="preserve">In addition to negative economic effects </w:t>
      </w:r>
      <w:r w:rsidRPr="00234941">
        <w:rPr>
          <w:rStyle w:val="StyleBoldUnderline"/>
        </w:rPr>
        <w:t>the drug war has an even more serious consequence – the direct threat to the legitimacy of the Mexican government.</w:t>
      </w:r>
      <w:r w:rsidRPr="00234941">
        <w:rPr>
          <w:sz w:val="16"/>
        </w:rPr>
        <w:t xml:space="preserve"> Violence has created a condition of lawlessness in some parts of the country leading to deteriorating social conditions and an inability for Mexico to police their side of the border. There is no doubt that </w:t>
      </w:r>
      <w:r w:rsidRPr="00234941">
        <w:rPr>
          <w:rStyle w:val="StyleBoldUnderline"/>
        </w:rPr>
        <w:t>DTO</w:t>
      </w:r>
      <w:r w:rsidRPr="00234941">
        <w:rPr>
          <w:sz w:val="16"/>
        </w:rPr>
        <w:t xml:space="preserve"> ideology is all about profit; however their </w:t>
      </w:r>
      <w:r w:rsidRPr="00234941">
        <w:rPr>
          <w:rStyle w:val="StyleBoldUnderline"/>
        </w:rPr>
        <w:t>activities are successfully challenging the Mexican government and has raised serious concerns about Mexico’s stability and ability to exercise sovereignty. President Calderon</w:t>
      </w:r>
      <w:r w:rsidRPr="00234941">
        <w:rPr>
          <w:sz w:val="16"/>
        </w:rPr>
        <w:t xml:space="preserve"> himself </w:t>
      </w:r>
      <w:r w:rsidRPr="00234941">
        <w:rPr>
          <w:rStyle w:val="StyleBoldUnderline"/>
        </w:rPr>
        <w:t>stated that DTO initiated violence presented, “a challenge to the state,</w:t>
      </w:r>
      <w:r w:rsidRPr="00234941">
        <w:rPr>
          <w:sz w:val="16"/>
        </w:rPr>
        <w:t xml:space="preserve"> an attempt to replace the state.”13 This lack of control is highlighted by several facts. One is that </w:t>
      </w:r>
      <w:r w:rsidRPr="00234941">
        <w:rPr>
          <w:rStyle w:val="StyleBoldUnderline"/>
        </w:rPr>
        <w:t>cartels are imposing their influence on local governments</w:t>
      </w:r>
      <w:r w:rsidRPr="00234941">
        <w:rPr>
          <w:sz w:val="16"/>
        </w:rPr>
        <w:t xml:space="preserve"> throughout the country. A study prepared for the Mexican Senate entitled, “Municipal Government and Organized Crime” released in August 2010 found that 8% of all municipalities are completely under control of organized crime while a further 63% are infiltrated and influenced by organized crime.14 Shockingly the study found these </w:t>
      </w:r>
      <w:r w:rsidRPr="00234941">
        <w:rPr>
          <w:rStyle w:val="StyleBoldUnderline"/>
        </w:rPr>
        <w:t>criminal organizations often operated with logistical support from corrupt municipal police and politicians.</w:t>
      </w:r>
      <w:r w:rsidRPr="00234941">
        <w:rPr>
          <w:sz w:val="16"/>
        </w:rPr>
        <w:t xml:space="preserve">15 The same report also declared that </w:t>
      </w:r>
      <w:r w:rsidRPr="00234941">
        <w:rPr>
          <w:rStyle w:val="StyleBoldUnderline"/>
        </w:rPr>
        <w:t>DTOs have also exerted control over local businesses</w:t>
      </w:r>
      <w:r w:rsidRPr="00234941">
        <w:rPr>
          <w:sz w:val="16"/>
        </w:rPr>
        <w:t xml:space="preserve">. A further indication of the erosion of government legitimacy are </w:t>
      </w:r>
      <w:r w:rsidRPr="00234941">
        <w:rPr>
          <w:rStyle w:val="StyleBoldUnderline"/>
        </w:rPr>
        <w:t>recent opinion polls showing that public support for the current Mexican government war on drugs is declining.</w:t>
      </w:r>
    </w:p>
    <w:p w:rsidR="00234941" w:rsidRPr="00234941" w:rsidRDefault="00234941" w:rsidP="00234941"/>
    <w:p w:rsidR="00234941" w:rsidRPr="00234941" w:rsidRDefault="00234941" w:rsidP="00234941">
      <w:pPr>
        <w:pStyle w:val="Heading2"/>
      </w:pPr>
      <w:r w:rsidRPr="00234941">
        <w:rPr>
          <w:b w:val="0"/>
          <w:bCs w:val="0"/>
        </w:rPr>
        <w:lastRenderedPageBreak/>
        <w:t>Mex – Instability</w:t>
      </w:r>
    </w:p>
    <w:p w:rsidR="00234941" w:rsidRPr="00234941" w:rsidRDefault="00234941" w:rsidP="00234941"/>
    <w:p w:rsidR="00234941" w:rsidRPr="00234941" w:rsidRDefault="00234941" w:rsidP="00234941">
      <w:pPr>
        <w:rPr>
          <w:b/>
        </w:rPr>
      </w:pPr>
      <w:r w:rsidRPr="00234941">
        <w:rPr>
          <w:b/>
        </w:rPr>
        <w:t>Drug trade fuels a Mexican civil conflict and the worst forms of dehumanization</w:t>
      </w:r>
    </w:p>
    <w:p w:rsidR="00234941" w:rsidRPr="00234941" w:rsidRDefault="00234941" w:rsidP="00234941">
      <w:r w:rsidRPr="00234941">
        <w:rPr>
          <w:b/>
        </w:rPr>
        <w:t>Chalk, 11</w:t>
      </w:r>
      <w:r w:rsidRPr="00234941">
        <w:t xml:space="preserve"> (Peter, Senior Political Scientist at RAND Corporation, Ph.D. in political science, University of British Columbia, M.A. in political studies and international relations, University of Aberdeen, “The Latin American Drug Trade  Scope, Dimensions, Impact, and Response,” RAND Project Air Force, http://www.rand.org/content/dam/rand/pubs/monographs/2011/RAND_MG1076.pdf, Tashma)</w:t>
      </w:r>
    </w:p>
    <w:p w:rsidR="00234941" w:rsidRPr="00234941" w:rsidRDefault="00234941" w:rsidP="00234941">
      <w:r w:rsidRPr="00234941">
        <w:rPr>
          <w:u w:val="single"/>
        </w:rPr>
        <w:t>It is in Mexico</w:t>
      </w:r>
      <w:r w:rsidRPr="00234941">
        <w:rPr>
          <w:sz w:val="16"/>
        </w:rPr>
        <w:t xml:space="preserve">, however, </w:t>
      </w:r>
      <w:r w:rsidRPr="00234941">
        <w:rPr>
          <w:u w:val="single"/>
        </w:rPr>
        <w:t>that the</w:t>
      </w:r>
      <w:r w:rsidRPr="00234941">
        <w:rPr>
          <w:sz w:val="16"/>
        </w:rPr>
        <w:t xml:space="preserve"> pernicious </w:t>
      </w:r>
      <w:r w:rsidRPr="00234941">
        <w:rPr>
          <w:u w:val="single"/>
        </w:rPr>
        <w:t xml:space="preserve">societal impact of the Latin American cocaine and heroin trade has </w:t>
      </w:r>
      <w:r w:rsidRPr="00234941">
        <w:rPr>
          <w:u w:val="single"/>
          <w:bdr w:val="single" w:sz="4" w:space="0" w:color="auto" w:frame="1"/>
        </w:rPr>
        <w:t>been greatest</w:t>
      </w:r>
      <w:r w:rsidRPr="00234941">
        <w:rPr>
          <w:u w:val="single"/>
        </w:rPr>
        <w:t xml:space="preserve">, </w:t>
      </w:r>
      <w:r w:rsidRPr="00234941">
        <w:rPr>
          <w:b/>
          <w:u w:val="single"/>
        </w:rPr>
        <w:t>contributing</w:t>
      </w:r>
      <w:r w:rsidRPr="00234941">
        <w:rPr>
          <w:sz w:val="16"/>
        </w:rPr>
        <w:t xml:space="preserve"> to what amounts </w:t>
      </w:r>
      <w:r w:rsidRPr="00234941">
        <w:rPr>
          <w:b/>
          <w:u w:val="single"/>
        </w:rPr>
        <w:t xml:space="preserve">to the </w:t>
      </w:r>
      <w:r w:rsidRPr="00234941">
        <w:rPr>
          <w:b/>
          <w:u w:val="single"/>
          <w:bdr w:val="single" w:sz="4" w:space="0" w:color="auto" w:frame="1"/>
        </w:rPr>
        <w:t>wholesale breakdown</w:t>
      </w:r>
      <w:r w:rsidRPr="00234941">
        <w:rPr>
          <w:b/>
          <w:u w:val="single"/>
        </w:rPr>
        <w:t xml:space="preserve"> of basic civility across the country</w:t>
      </w:r>
      <w:r w:rsidRPr="00234941">
        <w:rPr>
          <w:u w:val="single"/>
        </w:rPr>
        <w:t>—something that has been particularly evident in the northern border states.</w:t>
      </w:r>
      <w:r w:rsidRPr="00234941">
        <w:rPr>
          <w:sz w:val="16"/>
        </w:rPr>
        <w:t xml:space="preserve">8 According to Guillermo Valdés Castellanos, director of the National Security and Intelligence Center (Centro de Investigación y Seguridad Nacional, or CISEN), </w:t>
      </w:r>
      <w:r w:rsidRPr="00234941">
        <w:rPr>
          <w:u w:val="single"/>
        </w:rPr>
        <w:t>more than 28,000 drug-related murders have occurred since Felipe Calderón launched an all-out offensive on the country’s cartels in 2006.</w:t>
      </w:r>
      <w:r w:rsidRPr="00234941">
        <w:rPr>
          <w:sz w:val="16"/>
        </w:rPr>
        <w:t>9 To put these figures in perspective, note that fewer than 4,300 U.S. soldiers lost their lives in Iraq between 2003 and 2008. The enormous human toll has triggered the formation of various self-defense forces across the border provinces. In January 2009, for instance, a group calling itself the Juárez Citizens Command announced that it was preparing to take the law into its own hands and would execute a criminal every 24 hours to bring order to the city.10</w:t>
      </w:r>
      <w:r w:rsidRPr="00234941">
        <w:rPr>
          <w:sz w:val="12"/>
        </w:rPr>
        <w:t xml:space="preserve">¶ </w:t>
      </w:r>
      <w:r w:rsidRPr="00234941">
        <w:rPr>
          <w:u w:val="single"/>
        </w:rPr>
        <w:t xml:space="preserve">Most killings are the work of syndicate-controlled </w:t>
      </w:r>
      <w:r w:rsidRPr="00234941">
        <w:rPr>
          <w:u w:val="single"/>
          <w:bdr w:val="single" w:sz="4" w:space="0" w:color="auto" w:frame="1"/>
        </w:rPr>
        <w:t>paramilitary cells</w:t>
      </w:r>
      <w:r w:rsidRPr="00234941">
        <w:rPr>
          <w:u w:val="single"/>
        </w:rPr>
        <w:t>, some with professional training.</w:t>
      </w:r>
      <w:r w:rsidRPr="00234941">
        <w:rPr>
          <w:sz w:val="16"/>
        </w:rPr>
        <w:t xml:space="preserve"> Notable groups include Los Negros, Los Gueritos, Los Pelones, Los Números, Los Chachos, Los Lobos, Los Sinaloa, and Los Nuevos Zetas.11 </w:t>
      </w:r>
      <w:r w:rsidRPr="00234941">
        <w:rPr>
          <w:u w:val="single"/>
        </w:rPr>
        <w:t>Ensuing fatalities have been linked to intersyndicate warfare, the silencing of suspected informers, the assassination of high-ranking officials, and the systematic targeting of law enforcement personnel.</w:t>
      </w:r>
      <w:r w:rsidRPr="00234941">
        <w:rPr>
          <w:sz w:val="16"/>
        </w:rPr>
        <w:t xml:space="preserve"> The latter has become increasingly evident in line with Calderón’s antidrug push since 2006. In many cases, police either quit (certain towns have seen entire forces abandon the job) or cooperate with syndicates out of straight fear. Although it is lower- and mid-ranking officers who have been mostly affected, traffickers have been prepared to direct their intimidation to the highest levels. In 2009, for instance, the police chief of Cuidad Juárez, Roberto Orduña Cruz, fled the city after his deputy, operations director Sacramento Pérez Serrano, was shot. The assassination was in keeping with a cartel ultimatum that a senior official would be killed every 48 hours until he resigned.12</w:t>
      </w:r>
      <w:r w:rsidRPr="00234941">
        <w:rPr>
          <w:sz w:val="12"/>
        </w:rPr>
        <w:t xml:space="preserve">¶ </w:t>
      </w:r>
      <w:r w:rsidRPr="00234941">
        <w:rPr>
          <w:u w:val="single"/>
        </w:rPr>
        <w:t>The specific character of drug-related murders has also become</w:t>
      </w:r>
      <w:r w:rsidRPr="00234941">
        <w:rPr>
          <w:sz w:val="16"/>
        </w:rPr>
        <w:t xml:space="preserve"> progressively </w:t>
      </w:r>
      <w:r w:rsidRPr="00234941">
        <w:rPr>
          <w:u w:val="single"/>
          <w:bdr w:val="single" w:sz="4" w:space="0" w:color="auto" w:frame="1"/>
        </w:rPr>
        <w:t>more barbaric</w:t>
      </w:r>
      <w:r w:rsidRPr="00234941">
        <w:rPr>
          <w:u w:val="single"/>
        </w:rPr>
        <w:t xml:space="preserve">. </w:t>
      </w:r>
      <w:r w:rsidRPr="00234941">
        <w:rPr>
          <w:b/>
          <w:u w:val="single"/>
        </w:rPr>
        <w:t xml:space="preserve">It is not unusual for victims to be </w:t>
      </w:r>
      <w:r w:rsidRPr="00234941">
        <w:rPr>
          <w:b/>
          <w:u w:val="single"/>
          <w:bdr w:val="single" w:sz="4" w:space="0" w:color="auto" w:frame="1"/>
        </w:rPr>
        <w:t>dismembered</w:t>
      </w:r>
      <w:r w:rsidRPr="00234941">
        <w:rPr>
          <w:b/>
          <w:u w:val="single"/>
        </w:rPr>
        <w:t xml:space="preserve">, </w:t>
      </w:r>
      <w:r w:rsidRPr="00234941">
        <w:rPr>
          <w:b/>
          <w:u w:val="single"/>
          <w:bdr w:val="single" w:sz="4" w:space="0" w:color="auto" w:frame="1"/>
        </w:rPr>
        <w:t>beheaded</w:t>
      </w:r>
      <w:r w:rsidRPr="00234941">
        <w:rPr>
          <w:b/>
          <w:u w:val="single"/>
        </w:rPr>
        <w:t xml:space="preserve">, </w:t>
      </w:r>
      <w:r w:rsidRPr="00234941">
        <w:rPr>
          <w:b/>
          <w:u w:val="single"/>
          <w:bdr w:val="single" w:sz="4" w:space="0" w:color="auto" w:frame="1"/>
        </w:rPr>
        <w:t>boiled in giant pots</w:t>
      </w:r>
      <w:r w:rsidRPr="00234941">
        <w:rPr>
          <w:sz w:val="16"/>
        </w:rPr>
        <w:t xml:space="preserve"> filled with lye (a process known as pozole after the Mexican word for stew), </w:t>
      </w:r>
      <w:r w:rsidRPr="00234941">
        <w:rPr>
          <w:b/>
          <w:u w:val="single"/>
        </w:rPr>
        <w:t>or</w:t>
      </w:r>
      <w:r w:rsidRPr="00234941">
        <w:rPr>
          <w:sz w:val="16"/>
        </w:rPr>
        <w:t xml:space="preserve"> even </w:t>
      </w:r>
      <w:r w:rsidRPr="00234941">
        <w:rPr>
          <w:b/>
          <w:u w:val="single"/>
          <w:bdr w:val="single" w:sz="4" w:space="0" w:color="auto" w:frame="1"/>
        </w:rPr>
        <w:t>skinned</w:t>
      </w:r>
      <w:r w:rsidRPr="00234941">
        <w:rPr>
          <w:b/>
          <w:u w:val="single"/>
        </w:rPr>
        <w:t>.</w:t>
      </w:r>
      <w:r w:rsidRPr="00234941">
        <w:rPr>
          <w:sz w:val="16"/>
        </w:rPr>
        <w:t>13 As one official in Tijuana candidly remarked,</w:t>
      </w:r>
      <w:r w:rsidRPr="00234941">
        <w:rPr>
          <w:sz w:val="12"/>
        </w:rPr>
        <w:t xml:space="preserve">¶ </w:t>
      </w:r>
      <w:r w:rsidRPr="00234941">
        <w:rPr>
          <w:u w:val="single"/>
        </w:rPr>
        <w:t xml:space="preserve">Criminals </w:t>
      </w:r>
      <w:r w:rsidRPr="00234941">
        <w:rPr>
          <w:u w:val="single"/>
          <w:bdr w:val="single" w:sz="4" w:space="0" w:color="auto" w:frame="1"/>
        </w:rPr>
        <w:t>earn respect</w:t>
      </w:r>
      <w:r w:rsidRPr="00234941">
        <w:rPr>
          <w:u w:val="single"/>
        </w:rPr>
        <w:t xml:space="preserve"> and credibility with creative killing methods. Your status is based on your capacity to commit the most sadistic acts.</w:t>
      </w:r>
      <w:r w:rsidRPr="00234941">
        <w:rPr>
          <w:sz w:val="16"/>
        </w:rPr>
        <w:t xml:space="preserve"> Burning corpses, using acid, beheading victims. . . . This generation is setting a new standard for savagery.14</w:t>
      </w:r>
      <w:r w:rsidRPr="00234941">
        <w:rPr>
          <w:sz w:val="12"/>
        </w:rPr>
        <w:t xml:space="preserve">¶ </w:t>
      </w:r>
      <w:r w:rsidRPr="00234941">
        <w:rPr>
          <w:u w:val="single"/>
        </w:rPr>
        <w:t xml:space="preserve">The extent of cartel violence has begun to take on a </w:t>
      </w:r>
      <w:r w:rsidRPr="00234941">
        <w:rPr>
          <w:u w:val="single"/>
          <w:bdr w:val="single" w:sz="4" w:space="0" w:color="auto" w:frame="1"/>
        </w:rPr>
        <w:t>disturbing new dimension</w:t>
      </w:r>
      <w:r w:rsidRPr="00234941">
        <w:rPr>
          <w:u w:val="single"/>
        </w:rPr>
        <w:t xml:space="preserve"> with the deliberate targeting of ordinary civilians.</w:t>
      </w:r>
      <w:r w:rsidRPr="00234941">
        <w:rPr>
          <w:sz w:val="16"/>
        </w:rPr>
        <w:t xml:space="preserve"> A particularly bloody attack took place in September 2008, when two fragmentation grenades were hurled into a crowd celebrating Mexico’s Independence Day at the Plaza Melchor Ocampo in Morelia, Michoacán state. The atrocity, which was originally blamed on La Familia but ultimately tied to Los Zetas, resulted in eight deaths and more than 100 injuries.15 Commenting on the incident and what it might herald, Jane’s Homeland Security Review remarks,</w:t>
      </w:r>
      <w:r w:rsidRPr="00234941">
        <w:rPr>
          <w:sz w:val="12"/>
        </w:rPr>
        <w:t xml:space="preserve">¶ </w:t>
      </w:r>
      <w:r w:rsidRPr="00234941">
        <w:rPr>
          <w:sz w:val="16"/>
        </w:rPr>
        <w:t xml:space="preserve">[The Morelia bombing] indicated that there is a disturbing evolution towards indiscriminate attacks on a large-scale using a methodology . . . which seems to be inspired more by terrorist techniques than by traditional cartel activity. . . . A new chapter in Mexico’s drugs war has now opened and future attacks on this scale must now be considered a reality of security risk.16 </w:t>
      </w:r>
      <w:r w:rsidRPr="00234941">
        <w:rPr>
          <w:sz w:val="12"/>
        </w:rPr>
        <w:t xml:space="preserve">¶ </w:t>
      </w:r>
      <w:r w:rsidRPr="00234941">
        <w:rPr>
          <w:sz w:val="16"/>
        </w:rPr>
        <w:t>This assessment was borne out in February 2010, when drug traffickers stormed a party packed with teenagers in Cuidad Juárez and indiscriminately killed 14 people, eight of whom were under 20. According to the daily El Diario, one of the victims had been a witness to a multiple homicide and was due to have testified in an upcoming trial.17</w:t>
      </w:r>
      <w:r w:rsidRPr="00234941">
        <w:rPr>
          <w:sz w:val="12"/>
        </w:rPr>
        <w:t xml:space="preserve">¶ </w:t>
      </w:r>
      <w:r w:rsidRPr="00234941">
        <w:rPr>
          <w:sz w:val="16"/>
        </w:rPr>
        <w:t>Apart from fostering extreme violence, the narcotics trade has decisively undermined political stability in Mexico by feeding pervasive corruption throughout the police and administrative bureaucracy.18 Although the overall extent of the problem is unknown, its seriousness can be gauged by the following statistics:</w:t>
      </w:r>
      <w:r w:rsidRPr="00234941">
        <w:rPr>
          <w:sz w:val="12"/>
        </w:rPr>
        <w:t xml:space="preserve">¶ </w:t>
      </w:r>
      <w:r w:rsidRPr="00234941">
        <w:rPr>
          <w:sz w:val="16"/>
        </w:rPr>
        <w:t>One-fifth of Mexico’s entire federal police force was under investigation for corruption as of 2005.19</w:t>
      </w:r>
      <w:r w:rsidRPr="00234941">
        <w:rPr>
          <w:sz w:val="12"/>
        </w:rPr>
        <w:t xml:space="preserve">¶ </w:t>
      </w:r>
      <w:r w:rsidRPr="00234941">
        <w:rPr>
          <w:sz w:val="16"/>
        </w:rPr>
        <w:t>• Between 2006 and 2008, 11,500 public servants were fined or suspended from their jobs for corruption.20</w:t>
      </w:r>
      <w:r w:rsidRPr="00234941">
        <w:rPr>
          <w:sz w:val="12"/>
        </w:rPr>
        <w:t xml:space="preserve">¶ </w:t>
      </w:r>
      <w:r w:rsidRPr="00234941">
        <w:rPr>
          <w:sz w:val="16"/>
        </w:rPr>
        <w:t>• In April 2007, the Monterrey state government arrested an unprecedented 141 police officers for collaborating with the Gulf cartel and accepting kickbacks in exchange for intelligence or ignoring trafficking activities taking place in their respective jurisdictions.21</w:t>
      </w:r>
      <w:r w:rsidRPr="00234941">
        <w:rPr>
          <w:sz w:val="12"/>
        </w:rPr>
        <w:t xml:space="preserve">¶ </w:t>
      </w:r>
      <w:r w:rsidRPr="00234941">
        <w:rPr>
          <w:sz w:val="16"/>
        </w:rPr>
        <w:t>• In 2008, more than 35 high-ranking security officials were detained, notably including Noe Ramírez, a former head of the anti–organized crime unit in the attorney general’s office, and Ricardo Gutiérrez Vargas, director for International Police Affairs at the Federal Investigative Agency (FIA).22</w:t>
      </w:r>
      <w:r w:rsidRPr="00234941">
        <w:rPr>
          <w:sz w:val="12"/>
        </w:rPr>
        <w:t xml:space="preserve">¶ </w:t>
      </w:r>
      <w:r w:rsidRPr="00234941">
        <w:rPr>
          <w:sz w:val="16"/>
        </w:rPr>
        <w:t>• In 2010, nearly one-tenth of the officers in the federal police force were dismissed for failing to pass anticorruption tests.23</w:t>
      </w:r>
      <w:r w:rsidRPr="00234941">
        <w:rPr>
          <w:sz w:val="12"/>
        </w:rPr>
        <w:t xml:space="preserve">¶ </w:t>
      </w:r>
      <w:r w:rsidRPr="00234941">
        <w:rPr>
          <w:u w:val="single"/>
        </w:rPr>
        <w:t xml:space="preserve">Evidence suggests that corruption among police and immigration officials who are stationed in the northern border provinces is especially </w:t>
      </w:r>
      <w:r w:rsidRPr="00234941">
        <w:rPr>
          <w:u w:val="single"/>
        </w:rPr>
        <w:lastRenderedPageBreak/>
        <w:t xml:space="preserve">acute where many are offered cash payments to cooperate with drug syndicates and </w:t>
      </w:r>
      <w:r w:rsidRPr="00234941">
        <w:rPr>
          <w:u w:val="single"/>
          <w:bdr w:val="single" w:sz="4" w:space="0" w:color="auto" w:frame="1"/>
        </w:rPr>
        <w:t>threatened with physical harm</w:t>
      </w:r>
      <w:r w:rsidRPr="00234941">
        <w:rPr>
          <w:u w:val="single"/>
        </w:rPr>
        <w:t xml:space="preserve"> if bribes are not accepted.</w:t>
      </w:r>
      <w:r w:rsidRPr="00234941">
        <w:rPr>
          <w:sz w:val="16"/>
        </w:rPr>
        <w:t>24 This method, known as plata o plomo (“silver or lead”), has been used repeatedly to avail cocaine and heroin (as well as marijuana)25 shipments into the United States, casting considerable doubt on the overall veracity and credibility of the counterdrug offensive that was initiated in 2006.26</w:t>
      </w:r>
      <w:r w:rsidRPr="00234941">
        <w:rPr>
          <w:sz w:val="12"/>
        </w:rPr>
        <w:t xml:space="preserve">¶ </w:t>
      </w:r>
    </w:p>
    <w:p w:rsidR="00234941" w:rsidRPr="00234941" w:rsidRDefault="00234941" w:rsidP="00234941"/>
    <w:p w:rsidR="00234941" w:rsidRPr="00234941" w:rsidRDefault="00234941" w:rsidP="00234941">
      <w:pPr>
        <w:rPr>
          <w:b/>
        </w:rPr>
      </w:pPr>
      <w:r w:rsidRPr="00234941">
        <w:rPr>
          <w:b/>
        </w:rPr>
        <w:t>Leads to narco terrorism</w:t>
      </w:r>
    </w:p>
    <w:p w:rsidR="00234941" w:rsidRPr="00234941" w:rsidRDefault="00234941" w:rsidP="00234941">
      <w:r w:rsidRPr="00234941">
        <w:rPr>
          <w:b/>
        </w:rPr>
        <w:t>Yager, 9</w:t>
      </w:r>
      <w:r w:rsidRPr="00234941">
        <w:t xml:space="preserve"> (Jordy, “Border lawmakers fear drug-terrorism link,” The Hill, 3/7/09, http://thehill.com/homenews/news/18629-border-lawmakers-fear-drug-terrorism-link)</w:t>
      </w:r>
    </w:p>
    <w:p w:rsidR="00234941" w:rsidRPr="00234941" w:rsidRDefault="00234941" w:rsidP="00234941">
      <w:pPr>
        <w:rPr>
          <w:rStyle w:val="StyleBoldUnderline"/>
        </w:rPr>
      </w:pPr>
      <w:r w:rsidRPr="00234941">
        <w:rPr>
          <w:sz w:val="16"/>
        </w:rPr>
        <w:t xml:space="preserve">Members of Congress are raising the alarm that </w:t>
      </w:r>
      <w:r w:rsidRPr="00234941">
        <w:rPr>
          <w:rStyle w:val="StyleBoldUnderline"/>
        </w:rPr>
        <w:t>war-like conditions on the Mexican border could lead to Mexican drug cartels helping terrorists attack the U.S.</w:t>
      </w:r>
      <w:r w:rsidRPr="00234941">
        <w:rPr>
          <w:bCs/>
          <w:u w:val="single"/>
        </w:rPr>
        <w:t xml:space="preserve"> </w:t>
      </w:r>
      <w:r w:rsidRPr="00234941">
        <w:rPr>
          <w:sz w:val="16"/>
        </w:rPr>
        <w:t>“</w:t>
      </w:r>
      <w:r w:rsidRPr="00234941">
        <w:rPr>
          <w:rStyle w:val="StyleBoldUnderline"/>
        </w:rPr>
        <w:t>When you have…gangs and they have loose ties with al Qaeda and then you have Iran not too far away from building a nuclear capability, nuclear terrorism may not be far off</w:t>
      </w:r>
      <w:r w:rsidRPr="00234941">
        <w:rPr>
          <w:sz w:val="16"/>
        </w:rPr>
        <w:t xml:space="preserve">,” said Rep. Trent Franks (R- Ariz.), a member of the House Armed Services committee. The Mexican drug cartels’ violence accounted for more than 6,000 deaths last year, and in recent months it has begun spilling over into the districts of lawmakers from the southwest region, even as far north as Phoenix, Ariz. -- which has become, Franks noted, the “kidnap capital of the U.S.” Rep. Henry Cuellar (D-Texas), whose district borders Mexico, said that </w:t>
      </w:r>
      <w:r w:rsidRPr="00234941">
        <w:rPr>
          <w:rStyle w:val="StyleBoldUnderline"/>
        </w:rPr>
        <w:t>while the situation is bad, it could easily get worse.</w:t>
      </w:r>
      <w:r w:rsidRPr="00234941">
        <w:rPr>
          <w:sz w:val="16"/>
        </w:rPr>
        <w:t xml:space="preserve"> </w:t>
      </w:r>
      <w:r w:rsidRPr="00234941">
        <w:rPr>
          <w:rStyle w:val="StyleBoldUnderline"/>
        </w:rPr>
        <w:t>“The goal of the cartels is to make money</w:t>
      </w:r>
      <w:r w:rsidRPr="00234941">
        <w:rPr>
          <w:sz w:val="16"/>
        </w:rPr>
        <w:t>,” said Cuellar, who sits on the House Homeland Security committee. “</w:t>
      </w:r>
      <w:r w:rsidRPr="00234941">
        <w:rPr>
          <w:rStyle w:val="StyleBoldUnderline"/>
        </w:rPr>
        <w:t>If they can smuggle in drugs and human cargo, then certainly they can smuggle other things in, other devices to cause us harm.”</w:t>
      </w:r>
      <w:r w:rsidRPr="00234941">
        <w:rPr>
          <w:sz w:val="16"/>
        </w:rPr>
        <w:t xml:space="preserve"> “We have not heard of any associations, but is there the possibility? I’ll be the first to say, yeah. They have the routes, they can very easily smuggle in other things. If I was a bad guy in another country, I would go into Central America because the U.S. is not paying the proper attention.” </w:t>
      </w:r>
      <w:r w:rsidRPr="00234941">
        <w:rPr>
          <w:rStyle w:val="StyleBoldUnderline"/>
        </w:rPr>
        <w:t>Violence reached new levels last week</w:t>
      </w:r>
      <w:r w:rsidRPr="00234941">
        <w:rPr>
          <w:sz w:val="16"/>
        </w:rPr>
        <w:t xml:space="preserve"> when the mayor of Juarez, a Mexican city with 1.6 million people that serves as a major transit point for drug smugglers, moved his family to El Paso, Texas, after receiving threats against his and their lives. The move corresponded with the resignation of the city’s police chief after a drug cartel promised to kill a police officer every 48 hours if he did not step down. The city’s police director of operations, a police officer and a prison guard were killed by the cartels in days prior. “That was a mistake in my judgment,” Franks said of the chief’s resignation. “The federal government should have come in and said listen, we’re going to put a Marine division there to help you out if that’s what’s necessary, but </w:t>
      </w:r>
      <w:r w:rsidRPr="00234941">
        <w:rPr>
          <w:rStyle w:val="StyleBoldUnderline"/>
        </w:rPr>
        <w:t>narco-terrorists are not going to tell America who to elect and who resigns.”</w:t>
      </w:r>
    </w:p>
    <w:p w:rsidR="00234941" w:rsidRPr="00234941" w:rsidRDefault="00234941" w:rsidP="00234941"/>
    <w:p w:rsidR="00234941" w:rsidRPr="00234941" w:rsidRDefault="00234941" w:rsidP="00234941">
      <w:pPr>
        <w:rPr>
          <w:b/>
        </w:rPr>
      </w:pPr>
      <w:r w:rsidRPr="00234941">
        <w:rPr>
          <w:b/>
        </w:rPr>
        <w:t>That results in WMD terrorist attacks</w:t>
      </w:r>
    </w:p>
    <w:p w:rsidR="00234941" w:rsidRPr="00234941" w:rsidRDefault="00234941" w:rsidP="00234941">
      <w:r w:rsidRPr="00234941">
        <w:rPr>
          <w:b/>
        </w:rPr>
        <w:t>Anderson, 8</w:t>
      </w:r>
      <w:r w:rsidRPr="00234941">
        <w:t xml:space="preserve"> (10/8/2008, Curt, AP, “US officials fear terrorist links with drug lords,” </w:t>
      </w:r>
      <w:hyperlink r:id="rId28" w:history="1">
        <w:r w:rsidRPr="00234941">
          <w:rPr>
            <w:rStyle w:val="Hyperlink"/>
          </w:rPr>
          <w:t>http://usatoday30.usatoday.com/news/nation/2008-10-08-805146709_x.htm</w:t>
        </w:r>
      </w:hyperlink>
      <w:r w:rsidRPr="00234941">
        <w:t>)</w:t>
      </w:r>
    </w:p>
    <w:p w:rsidR="00234941" w:rsidRPr="00234941" w:rsidRDefault="00234941" w:rsidP="00234941">
      <w:pPr>
        <w:rPr>
          <w:sz w:val="16"/>
        </w:rPr>
      </w:pPr>
      <w:r w:rsidRPr="00234941">
        <w:rPr>
          <w:sz w:val="16"/>
        </w:rPr>
        <w:t xml:space="preserve">MIAMI — </w:t>
      </w:r>
      <w:r w:rsidRPr="00234941">
        <w:rPr>
          <w:rStyle w:val="StyleBoldUnderline"/>
        </w:rPr>
        <w:t>There is real danger that Islamic extremist groups such as al-Qaida and Hezbollah could form alliances with wealthy and powerful Latin American drug lords to launch new terrorist attacks</w:t>
      </w:r>
      <w:r w:rsidRPr="00234941">
        <w:rPr>
          <w:sz w:val="16"/>
        </w:rPr>
        <w:t>, U.S. officials said Wednesday.</w:t>
      </w:r>
    </w:p>
    <w:p w:rsidR="00234941" w:rsidRPr="00234941" w:rsidRDefault="00234941" w:rsidP="00234941">
      <w:pPr>
        <w:rPr>
          <w:b/>
          <w:bCs/>
          <w:u w:val="single"/>
        </w:rPr>
      </w:pPr>
      <w:r w:rsidRPr="00234941">
        <w:rPr>
          <w:rStyle w:val="StyleBoldUnderline"/>
        </w:rPr>
        <w:t>Extremist group operatives have already been identified in several Latin American countries, mostly involved in fundraising and finding logistical support.</w:t>
      </w:r>
      <w:r w:rsidRPr="00234941">
        <w:rPr>
          <w:sz w:val="16"/>
        </w:rPr>
        <w:t xml:space="preserve"> But Charles Allen, chief of intelligence analysis at the Homeland Security Department, said </w:t>
      </w:r>
      <w:r w:rsidRPr="00234941">
        <w:rPr>
          <w:rStyle w:val="StyleBoldUnderline"/>
        </w:rPr>
        <w:t xml:space="preserve">they could use well-established smuggling routes and drug profits to bring people or even </w:t>
      </w:r>
      <w:r w:rsidRPr="00234941">
        <w:rPr>
          <w:rStyle w:val="Emphasis"/>
        </w:rPr>
        <w:t>weapons of mass destruction</w:t>
      </w:r>
      <w:r w:rsidRPr="00234941">
        <w:rPr>
          <w:rStyle w:val="StyleBoldUnderline"/>
        </w:rPr>
        <w:t xml:space="preserve"> to the U.S.</w:t>
      </w:r>
    </w:p>
    <w:p w:rsidR="00234941" w:rsidRPr="00234941" w:rsidRDefault="00234941" w:rsidP="00234941">
      <w:pPr>
        <w:rPr>
          <w:sz w:val="16"/>
        </w:rPr>
      </w:pPr>
      <w:r w:rsidRPr="00234941">
        <w:rPr>
          <w:rStyle w:val="StyleBoldUnderline"/>
        </w:rPr>
        <w:t>"The presence of these people in the region leaves open the possibility that they will attempt to attack the</w:t>
      </w:r>
      <w:r w:rsidRPr="00234941">
        <w:rPr>
          <w:sz w:val="16"/>
        </w:rPr>
        <w:t xml:space="preserve"> </w:t>
      </w:r>
      <w:r w:rsidRPr="00234941">
        <w:rPr>
          <w:rStyle w:val="Emphasis"/>
        </w:rPr>
        <w:t>U</w:t>
      </w:r>
      <w:r w:rsidRPr="00234941">
        <w:rPr>
          <w:sz w:val="16"/>
        </w:rPr>
        <w:t xml:space="preserve">nited </w:t>
      </w:r>
      <w:r w:rsidRPr="00234941">
        <w:rPr>
          <w:rStyle w:val="Emphasis"/>
        </w:rPr>
        <w:t>S</w:t>
      </w:r>
      <w:r w:rsidRPr="00234941">
        <w:rPr>
          <w:sz w:val="16"/>
        </w:rPr>
        <w:t xml:space="preserve">tates," </w:t>
      </w:r>
      <w:r w:rsidRPr="00234941">
        <w:rPr>
          <w:rStyle w:val="StyleBoldUnderline"/>
        </w:rPr>
        <w:t>said Allen, a veteran CIA analyst</w:t>
      </w:r>
      <w:r w:rsidRPr="00234941">
        <w:rPr>
          <w:sz w:val="16"/>
        </w:rPr>
        <w:t>. "</w:t>
      </w:r>
      <w:r w:rsidRPr="00234941">
        <w:rPr>
          <w:rStyle w:val="StyleBoldUnderline"/>
        </w:rPr>
        <w:t>The threats in this hemisphere are real.</w:t>
      </w:r>
      <w:r w:rsidRPr="00234941">
        <w:rPr>
          <w:sz w:val="16"/>
        </w:rPr>
        <w:t xml:space="preserve"> We cannot ignore them."</w:t>
      </w:r>
    </w:p>
    <w:p w:rsidR="00234941" w:rsidRPr="00234941" w:rsidRDefault="00234941" w:rsidP="00234941">
      <w:pPr>
        <w:rPr>
          <w:sz w:val="16"/>
        </w:rPr>
      </w:pPr>
      <w:r w:rsidRPr="00234941">
        <w:rPr>
          <w:sz w:val="16"/>
        </w:rPr>
        <w:t>Added U.S. Drug Enforcement Administration operations chief Michael Braun: "It is not in our interest to let that potpourri of scum to come together."</w:t>
      </w:r>
    </w:p>
    <w:p w:rsidR="00234941" w:rsidRPr="00234941" w:rsidRDefault="00234941" w:rsidP="00234941"/>
    <w:p w:rsidR="00234941" w:rsidRPr="00234941" w:rsidRDefault="00234941" w:rsidP="00234941">
      <w:pPr>
        <w:rPr>
          <w:b/>
        </w:rPr>
      </w:pPr>
      <w:r w:rsidRPr="00234941">
        <w:rPr>
          <w:b/>
        </w:rPr>
        <w:t>Extinction</w:t>
      </w:r>
    </w:p>
    <w:p w:rsidR="00234941" w:rsidRPr="00234941" w:rsidRDefault="00234941" w:rsidP="00234941">
      <w:r w:rsidRPr="00234941">
        <w:rPr>
          <w:b/>
        </w:rPr>
        <w:t xml:space="preserve">Corsi, 5 </w:t>
      </w:r>
      <w:r w:rsidRPr="00234941">
        <w:t>[Jerome. PhD in Poli Sci from Harvard, Expert in Politically-Motivated Violence. Atomic Iran, Pg 176-8//JVOSS]</w:t>
      </w:r>
    </w:p>
    <w:p w:rsidR="00234941" w:rsidRPr="00234941" w:rsidRDefault="00234941" w:rsidP="00234941">
      <w:pPr>
        <w:rPr>
          <w:b/>
          <w:sz w:val="16"/>
        </w:rPr>
      </w:pPr>
      <w:r w:rsidRPr="00234941">
        <w:rPr>
          <w:rStyle w:val="StyleBoldUnderline"/>
        </w:rPr>
        <w:t>The combination of horror and outrage that will surge upon the nation will demand that the president retaliate for the incomprehensible damage done by the attack. The problem will be that the president will not immediately know how to respond or against whom</w:t>
      </w:r>
      <w:r w:rsidRPr="00234941">
        <w:rPr>
          <w:sz w:val="16"/>
        </w:rPr>
        <w:t>. 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w:t>
      </w:r>
      <w:r w:rsidRPr="00234941">
        <w:rPr>
          <w:rStyle w:val="StyleBoldUnderline"/>
        </w:rPr>
        <w:t xml:space="preserve"> Nor will there be any possibility of finding any clues, which either were vaporized instantly or are now lying physically </w:t>
      </w:r>
      <w:r w:rsidRPr="00234941">
        <w:rPr>
          <w:rStyle w:val="StyleBoldUnderline"/>
        </w:rPr>
        <w:lastRenderedPageBreak/>
        <w:t xml:space="preserve">inaccessible under tons of radioactive rubble. </w:t>
      </w:r>
      <w:r w:rsidRPr="00234941">
        <w:rPr>
          <w:sz w:val="16"/>
        </w:rPr>
        <w:t xml:space="preserve">Still, the president, members of Congress, </w:t>
      </w:r>
      <w:r w:rsidRPr="00234941">
        <w:rPr>
          <w:rStyle w:val="StyleBoldUnderline"/>
        </w:rPr>
        <w:t>the military, and the public at large will suspect another attack by our known enemy –Islamic terrorists. The first impulse will be to launch a nuclear strike on Mecca, to destroy the whole religion of Islam</w:t>
      </w:r>
      <w:r w:rsidRPr="00234941">
        <w:rPr>
          <w:sz w:val="16"/>
        </w:rPr>
        <w:t xml:space="preserve">. Medina could possibly be added to the target list just to make the point with crystal clarity. Yet what would we gain? The moment Mecca and Medina were wiped off the map, </w:t>
      </w:r>
      <w:r w:rsidRPr="00234941">
        <w:rPr>
          <w:rStyle w:val="StyleBoldUnderline"/>
        </w:rPr>
        <w:t>the Islamic world</w:t>
      </w:r>
      <w:r w:rsidRPr="00234941">
        <w:rPr>
          <w:sz w:val="16"/>
        </w:rPr>
        <w:t xml:space="preserve"> – more than 1 billion human beings in countless different nations – </w:t>
      </w:r>
      <w:r w:rsidRPr="00234941">
        <w:rPr>
          <w:rStyle w:val="StyleBoldUnderline"/>
        </w:rPr>
        <w:t>would feel attacked. Nothing would emerge intact after a war between the United States and Islam. The apocalypse would be upon us</w:t>
      </w:r>
      <w:r w:rsidRPr="00234941">
        <w:rPr>
          <w:sz w:val="16"/>
        </w:rPr>
        <w:t xml:space="preserve">. [CONTINUES} Or the president might decide simply to launch a limited nuclear strike on Tehran itself. This might be the most rational option in the attempt to retaliate but still communicate restraint. The problem is that a strike on Tehran would add more nuclear devastation to the world calculation. </w:t>
      </w:r>
      <w:r w:rsidRPr="00234941">
        <w:rPr>
          <w:rStyle w:val="StyleBoldUnderline"/>
        </w:rPr>
        <w:t>Muslims around the world would still see the retaliation as an attack on Islam, especially when the United States had no positive proof that the destruction</w:t>
      </w:r>
      <w:r w:rsidRPr="00234941">
        <w:rPr>
          <w:sz w:val="16"/>
        </w:rPr>
        <w:t xml:space="preserve"> of New York City </w:t>
      </w:r>
      <w:r w:rsidRPr="00234941">
        <w:rPr>
          <w:rStyle w:val="StyleBoldUnderline"/>
        </w:rPr>
        <w:t>had been triggered by radical Islamic extremists with assistance from Iran</w:t>
      </w:r>
      <w:r w:rsidRPr="00234941">
        <w:rPr>
          <w:sz w:val="16"/>
        </w:rPr>
        <w:t xml:space="preserve">. But for the president not to retaliate might be unacceptable to the American people. So weakened by the loss of New York, Americans would feel vulnerable in every city in the nation. "Who is going to be next?" would be the question on everyone's mind. For this there would be no effective answer. </w:t>
      </w:r>
      <w:r w:rsidRPr="00234941">
        <w:rPr>
          <w:rStyle w:val="StyleBoldUnderline"/>
        </w:rPr>
        <w:t>That the president might think politically at this instant seems almost petty, yet every president is by nature a politician. The political party in power at the time of the attack would be destroyed unless the president retaliated with a nuclear strike against somebody. The American people would feel a price had to be paid while the country was still capable of exacting revenge.</w:t>
      </w:r>
    </w:p>
    <w:p w:rsidR="00234941" w:rsidRPr="00234941" w:rsidRDefault="00234941" w:rsidP="00234941"/>
    <w:p w:rsidR="00234941" w:rsidRPr="00234941" w:rsidRDefault="00234941" w:rsidP="00234941"/>
    <w:p w:rsidR="00234941" w:rsidRPr="00234941" w:rsidRDefault="00234941" w:rsidP="00234941">
      <w:pPr>
        <w:pStyle w:val="Heading2"/>
      </w:pPr>
      <w:r w:rsidRPr="00234941">
        <w:rPr>
          <w:b w:val="0"/>
          <w:bCs w:val="0"/>
        </w:rPr>
        <w:lastRenderedPageBreak/>
        <w:t>Mex – NarcoTerrorism</w:t>
      </w:r>
    </w:p>
    <w:p w:rsidR="00234941" w:rsidRPr="00234941" w:rsidRDefault="00234941" w:rsidP="00234941"/>
    <w:p w:rsidR="00234941" w:rsidRPr="00234941" w:rsidRDefault="00234941" w:rsidP="00234941">
      <w:pPr>
        <w:rPr>
          <w:b/>
        </w:rPr>
      </w:pPr>
      <w:r w:rsidRPr="00234941">
        <w:rPr>
          <w:b/>
        </w:rPr>
        <w:t>Unchecked drug violence leads to DTO terrorism</w:t>
      </w:r>
    </w:p>
    <w:p w:rsidR="00234941" w:rsidRPr="00234941" w:rsidRDefault="00234941" w:rsidP="00234941">
      <w:r w:rsidRPr="00234941">
        <w:rPr>
          <w:b/>
        </w:rPr>
        <w:t>Chase, 12</w:t>
      </w:r>
      <w:r w:rsidRPr="00234941">
        <w:t xml:space="preserve"> </w:t>
      </w:r>
      <w:r w:rsidRPr="00234941">
        <w:rPr>
          <w:sz w:val="16"/>
        </w:rPr>
        <w:t xml:space="preserve">(Colonel David Chase of the US Army, graduated from the Army War College, in charge of strategy research on the Southern border; “Military Police: Assisting in Securing the United States Southern Border”; 12/3/12; </w:t>
      </w:r>
      <w:hyperlink r:id="rId29" w:history="1">
        <w:r w:rsidRPr="00234941">
          <w:rPr>
            <w:rStyle w:val="Hyperlink"/>
            <w:sz w:val="16"/>
          </w:rPr>
          <w:t>http://www.dtic.mil/cgi-bin/GetTRDoc?Location=U2&amp;doc=GetTRDoc.pdf&amp;AD=ADA561048</w:t>
        </w:r>
      </w:hyperlink>
      <w:r w:rsidRPr="00234941">
        <w:rPr>
          <w:sz w:val="16"/>
        </w:rPr>
        <w:t>) KD</w:t>
      </w:r>
    </w:p>
    <w:p w:rsidR="00234941" w:rsidRPr="00234941" w:rsidRDefault="00234941" w:rsidP="00234941">
      <w:pPr>
        <w:rPr>
          <w:sz w:val="16"/>
        </w:rPr>
      </w:pPr>
      <w:r w:rsidRPr="00234941">
        <w:rPr>
          <w:rStyle w:val="StyleBoldUnderline"/>
        </w:rPr>
        <w:t>Violence is generated by competition among Mexico’s</w:t>
      </w:r>
      <w:r w:rsidRPr="00234941">
        <w:rPr>
          <w:sz w:val="16"/>
        </w:rPr>
        <w:t xml:space="preserve"> seven different, </w:t>
      </w:r>
      <w:r w:rsidRPr="00234941">
        <w:rPr>
          <w:rStyle w:val="StyleBoldUnderline"/>
        </w:rPr>
        <w:t>major drug cartels</w:t>
      </w:r>
      <w:r w:rsidRPr="00234941">
        <w:rPr>
          <w:sz w:val="16"/>
        </w:rPr>
        <w:t xml:space="preserve">. At its core this violence is created by </w:t>
      </w:r>
      <w:r w:rsidRPr="00234941">
        <w:rPr>
          <w:rStyle w:val="StyleBoldUnderline"/>
        </w:rPr>
        <w:t xml:space="preserve">inter and intra cartel fighting for control of drug trafficking routes </w:t>
      </w:r>
      <w:r w:rsidRPr="00234941">
        <w:rPr>
          <w:sz w:val="16"/>
        </w:rPr>
        <w:t xml:space="preserve">and greater shares of the drug trade. </w:t>
      </w:r>
      <w:r w:rsidRPr="00234941">
        <w:rPr>
          <w:rStyle w:val="StyleBoldUnderline"/>
        </w:rPr>
        <w:t xml:space="preserve">Another element that contributes is the attempts being made </w:t>
      </w:r>
      <w:r w:rsidRPr="00234941">
        <w:rPr>
          <w:sz w:val="16"/>
        </w:rPr>
        <w:t xml:space="preserve">by authorities </w:t>
      </w:r>
      <w:r w:rsidRPr="00234941">
        <w:rPr>
          <w:rStyle w:val="StyleBoldUnderline"/>
        </w:rPr>
        <w:t>to combat the DTOs.</w:t>
      </w:r>
      <w:r w:rsidRPr="00234941">
        <w:rPr>
          <w:sz w:val="16"/>
        </w:rPr>
        <w:t xml:space="preserve"> Drug related violence is largely directed at people with ties to DTOs however persons not related to DTOs are also suffering such as migrants who refused to act as drug carrying “mules”, members of the press, innocent bystanders and anyone who refuses to cooperate with a DTO for any reason. Many deaths are brutal killings conducted to intimidate and in retaliation for disobedience or resistance to DTO rule. Violence is also used as a tool within organizations to strengthen leadership and impose discipline. </w:t>
      </w:r>
      <w:r w:rsidRPr="00234941">
        <w:rPr>
          <w:rStyle w:val="StyleBoldUnderline"/>
        </w:rPr>
        <w:t>Violence has taken the form of massacres</w:t>
      </w:r>
      <w:r w:rsidRPr="00234941">
        <w:rPr>
          <w:sz w:val="16"/>
        </w:rPr>
        <w:t xml:space="preserve">, the killing and disappearance of Mexican journalists, </w:t>
      </w:r>
      <w:r w:rsidRPr="00234941">
        <w:rPr>
          <w:rStyle w:val="StyleBoldUnderline"/>
        </w:rPr>
        <w:t>the use of torture and even car bombings which has raised concerns that DTOs may be adopting techniques used by insurgents and terrorists.</w:t>
      </w:r>
      <w:r w:rsidRPr="00234941">
        <w:rPr>
          <w:sz w:val="16"/>
        </w:rPr>
        <w:t xml:space="preserve">5 Alarmingly </w:t>
      </w:r>
      <w:r w:rsidRPr="00234941">
        <w:rPr>
          <w:rStyle w:val="StyleBoldUnderline"/>
        </w:rPr>
        <w:t>DTOs are believed to be also targeting Mexican government officials</w:t>
      </w:r>
      <w:r w:rsidRPr="00234941">
        <w:rPr>
          <w:sz w:val="16"/>
        </w:rPr>
        <w:t>. This included, in 2010, 12 Mexican mayors and a gubernatorial candidate in July of 2010.6 Since 2006 when President Calderon declared war on DTOs until the middle of 2011 an estimated 30,000 plus Mexicans have lost their lives to drug related violence.7 In addition to the killings and torture, kidnappings by DTOs are also becoming common with over one thousand kidnappings now reported annually with many times that number suspected.</w:t>
      </w:r>
    </w:p>
    <w:p w:rsidR="00234941" w:rsidRPr="00234941" w:rsidRDefault="00234941" w:rsidP="00234941"/>
    <w:p w:rsidR="00234941" w:rsidRPr="00234941" w:rsidRDefault="00234941" w:rsidP="00234941">
      <w:pPr>
        <w:rPr>
          <w:b/>
        </w:rPr>
      </w:pPr>
      <w:r w:rsidRPr="00234941">
        <w:rPr>
          <w:b/>
        </w:rPr>
        <w:t>Narco terrorism leads to regional violence and instability</w:t>
      </w:r>
    </w:p>
    <w:p w:rsidR="00234941" w:rsidRPr="00234941" w:rsidRDefault="00234941" w:rsidP="00234941">
      <w:r w:rsidRPr="00234941">
        <w:rPr>
          <w:b/>
        </w:rPr>
        <w:t>Minteh, 13</w:t>
      </w:r>
      <w:r w:rsidRPr="00234941">
        <w:t xml:space="preserve"> (Binneh, Adjunct Professor of Political Science at New Jersey City University and Public Policy at the Graduate School of Public Affairs, Rutgers University Newark, “Narco-Terrorism- A Risk Assessment of Global Terrorist Linkages to the International Drug Trade,” </w:t>
      </w:r>
      <w:r w:rsidRPr="00234941">
        <w:rPr>
          <w:color w:val="000000"/>
        </w:rPr>
        <w:t>http://academia.edu/3425556/Narco-Terrorism_A_Risk_Assesment_of_Global_Terrorist_Linkages_to_the_International_Drug_Trade</w:t>
      </w:r>
      <w:r w:rsidRPr="00234941">
        <w:t>, Tashma)</w:t>
      </w:r>
    </w:p>
    <w:p w:rsidR="00234941" w:rsidRPr="00234941" w:rsidRDefault="00234941" w:rsidP="00234941">
      <w:pPr>
        <w:rPr>
          <w:sz w:val="16"/>
        </w:rPr>
      </w:pPr>
      <w:r w:rsidRPr="00234941">
        <w:rPr>
          <w:sz w:val="16"/>
        </w:rPr>
        <w:t xml:space="preserve">Implications and Threats </w:t>
      </w:r>
    </w:p>
    <w:p w:rsidR="00234941" w:rsidRPr="00234941" w:rsidRDefault="00234941" w:rsidP="00234941">
      <w:pPr>
        <w:rPr>
          <w:sz w:val="16"/>
        </w:rPr>
      </w:pPr>
      <w:r w:rsidRPr="00234941">
        <w:rPr>
          <w:sz w:val="16"/>
        </w:rPr>
        <w:t xml:space="preserve">The implications and threats of narco-terror and criminal syndicate groups on contemporary society are not conflicting at all. This is evident with experiences of Latin American nations vulnerable to these groups. In the case of FARC in Colombia, </w:t>
      </w:r>
      <w:r w:rsidRPr="00234941">
        <w:rPr>
          <w:u w:val="single"/>
        </w:rPr>
        <w:t xml:space="preserve">there were trends of rising cocaine consumption </w:t>
      </w:r>
      <w:r w:rsidRPr="00234941">
        <w:rPr>
          <w:b/>
          <w:u w:val="single"/>
        </w:rPr>
        <w:t xml:space="preserve">and the </w:t>
      </w:r>
      <w:r w:rsidRPr="00234941">
        <w:rPr>
          <w:b/>
          <w:u w:val="single"/>
          <w:bdr w:val="single" w:sz="4" w:space="0" w:color="auto" w:frame="1"/>
        </w:rPr>
        <w:t>proliferation of violence</w:t>
      </w:r>
      <w:r w:rsidRPr="00234941">
        <w:rPr>
          <w:b/>
          <w:u w:val="single"/>
        </w:rPr>
        <w:t xml:space="preserve"> driven by organized criminal groups.</w:t>
      </w:r>
      <w:r w:rsidRPr="00234941">
        <w:rPr>
          <w:sz w:val="16"/>
        </w:rPr>
        <w:t xml:space="preserve"> A very interesting paradigm attributed to such a trend was the pattern of distribution and periods of interdictions by law enforcement agencies. It came to light that </w:t>
      </w:r>
      <w:r w:rsidRPr="00234941">
        <w:rPr>
          <w:u w:val="single"/>
        </w:rPr>
        <w:t>changes in marketing strategy</w:t>
      </w:r>
      <w:r w:rsidRPr="00234941">
        <w:rPr>
          <w:sz w:val="16"/>
        </w:rPr>
        <w:t xml:space="preserve"> in lower income neighborhoods, </w:t>
      </w:r>
      <w:r w:rsidRPr="00234941">
        <w:rPr>
          <w:u w:val="single"/>
        </w:rPr>
        <w:t>given new forms of competition,  has triggered the growth of violence in most vulnerable communities</w:t>
      </w:r>
      <w:r w:rsidRPr="00234941">
        <w:rPr>
          <w:sz w:val="16"/>
        </w:rPr>
        <w:t xml:space="preserve"> (Leon and Zubillaga, 2002).</w:t>
      </w:r>
    </w:p>
    <w:p w:rsidR="00234941" w:rsidRPr="00234941" w:rsidRDefault="00234941" w:rsidP="00234941">
      <w:pPr>
        <w:rPr>
          <w:b/>
        </w:rPr>
      </w:pPr>
      <w:r w:rsidRPr="00234941">
        <w:rPr>
          <w:u w:val="single"/>
        </w:rPr>
        <w:t>In Colombia, Mexico, Peru and Brazil, terrorist</w:t>
      </w:r>
      <w:r w:rsidRPr="00234941">
        <w:rPr>
          <w:sz w:val="16"/>
        </w:rPr>
        <w:t xml:space="preserve"> and organized </w:t>
      </w:r>
      <w:r w:rsidRPr="00234941">
        <w:rPr>
          <w:u w:val="single"/>
        </w:rPr>
        <w:t xml:space="preserve">criminal groups have </w:t>
      </w:r>
      <w:r w:rsidRPr="00234941">
        <w:rPr>
          <w:u w:val="single"/>
          <w:bdr w:val="single" w:sz="4" w:space="0" w:color="auto" w:frame="1"/>
        </w:rPr>
        <w:t>distributed weapons</w:t>
      </w:r>
      <w:r w:rsidRPr="00234941">
        <w:rPr>
          <w:u w:val="single"/>
        </w:rPr>
        <w:t xml:space="preserve"> to interest groups as part of an agreement to defend themselves from government forces.</w:t>
      </w:r>
      <w:r w:rsidRPr="00234941">
        <w:rPr>
          <w:sz w:val="16"/>
        </w:rPr>
        <w:t xml:space="preserve"> Colombia’s FARC provides some of the most interesting narco-terror operational dynamics.  Over the years FARC operated along a global strategic evolutionary trajectory that has given it the leverage to maintain sustained supply of weapons through its affiliations and global networks, hence </w:t>
      </w:r>
      <w:r w:rsidRPr="00234941">
        <w:rPr>
          <w:u w:val="single"/>
        </w:rPr>
        <w:t xml:space="preserve">these capabilities </w:t>
      </w:r>
      <w:r w:rsidRPr="00234941">
        <w:rPr>
          <w:b/>
          <w:u w:val="single"/>
        </w:rPr>
        <w:t>allowed it to</w:t>
      </w:r>
      <w:r w:rsidRPr="00234941">
        <w:rPr>
          <w:u w:val="single"/>
        </w:rPr>
        <w:t xml:space="preserve"> </w:t>
      </w:r>
      <w:r w:rsidRPr="00234941">
        <w:rPr>
          <w:b/>
          <w:u w:val="single"/>
          <w:bdr w:val="single" w:sz="4" w:space="0" w:color="auto" w:frame="1"/>
        </w:rPr>
        <w:t>unleash violence and terror</w:t>
      </w:r>
      <w:r w:rsidRPr="00234941">
        <w:rPr>
          <w:b/>
          <w:u w:val="single"/>
        </w:rPr>
        <w:t xml:space="preserve"> across</w:t>
      </w:r>
      <w:r w:rsidRPr="00234941">
        <w:rPr>
          <w:sz w:val="16"/>
        </w:rPr>
        <w:t xml:space="preserve"> most of Colombia and other neighboring </w:t>
      </w:r>
      <w:r w:rsidRPr="00234941">
        <w:rPr>
          <w:b/>
          <w:u w:val="single"/>
        </w:rPr>
        <w:t>Latin American nations.</w:t>
      </w:r>
    </w:p>
    <w:p w:rsidR="00234941" w:rsidRPr="00234941" w:rsidRDefault="00234941" w:rsidP="00234941">
      <w:pPr>
        <w:rPr>
          <w:sz w:val="16"/>
        </w:rPr>
      </w:pPr>
      <w:r w:rsidRPr="00234941">
        <w:rPr>
          <w:u w:val="single"/>
        </w:rPr>
        <w:t>Another daunting implication is the fear in consumption of cocaine and other illicit drugs may increase levels of violence due to convergence in global transformation.</w:t>
      </w:r>
      <w:r w:rsidRPr="00234941">
        <w:rPr>
          <w:sz w:val="16"/>
        </w:rPr>
        <w:t xml:space="preserve"> According to a United Nations report, regional </w:t>
      </w:r>
      <w:r w:rsidRPr="00234941">
        <w:rPr>
          <w:u w:val="single"/>
        </w:rPr>
        <w:t>consumption of</w:t>
      </w:r>
      <w:r w:rsidRPr="00234941">
        <w:rPr>
          <w:sz w:val="16"/>
        </w:rPr>
        <w:t xml:space="preserve"> heroin, cocaine, cannabis and amphetamine type </w:t>
      </w:r>
      <w:r w:rsidRPr="00234941">
        <w:rPr>
          <w:u w:val="single"/>
        </w:rPr>
        <w:t xml:space="preserve">drugs is </w:t>
      </w:r>
      <w:r w:rsidRPr="00234941">
        <w:rPr>
          <w:u w:val="single"/>
          <w:bdr w:val="single" w:sz="4" w:space="0" w:color="auto" w:frame="1"/>
        </w:rPr>
        <w:t>increasing</w:t>
      </w:r>
      <w:r w:rsidRPr="00234941">
        <w:rPr>
          <w:u w:val="single"/>
        </w:rPr>
        <w:t>, as a side effect of West Africa’s growing role</w:t>
      </w:r>
      <w:r w:rsidRPr="00234941">
        <w:rPr>
          <w:sz w:val="16"/>
        </w:rPr>
        <w:t xml:space="preserve"> in the global illicit drug trade. A disturbing trend that has been reported over the years was the high rates of consumption among members of the Security and Armed Forces. This was evident, when reports allegedly attributed the deadly violent political instability in Guinea-Bissau, and Guinea-Conakry, to both involvement in the trade, and consumption by members of the security forces.</w:t>
      </w:r>
    </w:p>
    <w:p w:rsidR="00234941" w:rsidRPr="00234941" w:rsidRDefault="00234941" w:rsidP="00234941"/>
    <w:p w:rsidR="001029EC" w:rsidRPr="00234941" w:rsidRDefault="001029EC" w:rsidP="001029EC">
      <w:pPr>
        <w:pStyle w:val="Heading2"/>
        <w:rPr>
          <w:b w:val="0"/>
          <w:bCs w:val="0"/>
        </w:rPr>
      </w:pPr>
      <w:r w:rsidRPr="00234941">
        <w:rPr>
          <w:b w:val="0"/>
          <w:bCs w:val="0"/>
        </w:rPr>
        <w:lastRenderedPageBreak/>
        <w:t>Mex – Relations</w:t>
      </w:r>
    </w:p>
    <w:p w:rsidR="001029EC" w:rsidRPr="00234941" w:rsidRDefault="001029EC" w:rsidP="001029EC"/>
    <w:p w:rsidR="001029EC" w:rsidRPr="00234941" w:rsidRDefault="001029EC" w:rsidP="001029EC">
      <w:pPr>
        <w:rPr>
          <w:b/>
          <w:u w:val="single"/>
        </w:rPr>
      </w:pPr>
      <w:r w:rsidRPr="00234941">
        <w:rPr>
          <w:b/>
        </w:rPr>
        <w:t xml:space="preserve">Drug violence will </w:t>
      </w:r>
      <w:r w:rsidRPr="00234941">
        <w:rPr>
          <w:b/>
          <w:u w:val="single"/>
        </w:rPr>
        <w:t>collapse relations</w:t>
      </w:r>
    </w:p>
    <w:p w:rsidR="001029EC" w:rsidRPr="00234941" w:rsidRDefault="001029EC" w:rsidP="001029EC">
      <w:r w:rsidRPr="00234941">
        <w:rPr>
          <w:b/>
        </w:rPr>
        <w:t xml:space="preserve">Kurtzman, 09 </w:t>
      </w:r>
      <w:r w:rsidRPr="00234941">
        <w:rPr>
          <w:sz w:val="16"/>
        </w:rPr>
        <w:t>(Joel, Senior Fellow; Executive Director, Senior Fellows Program; Publisher, The Milken Institute Review, business editor and columnist at The New York Times, member of the editorial board of Harvard Business School, AB at the University of California, Recipient of the Eisner Memorial Award, master's at the University of Houston, recipient of a Moody Foundation Fellowship, “Mexico's Instability Is a Real Problem”, the Wall Street Journal, 1/16/2009, http://online.wsj.com/article/SB123206674721488169.html)</w:t>
      </w:r>
    </w:p>
    <w:p w:rsidR="001029EC" w:rsidRPr="00234941" w:rsidRDefault="001029EC" w:rsidP="001029EC">
      <w:pPr>
        <w:rPr>
          <w:sz w:val="16"/>
        </w:rPr>
      </w:pPr>
      <w:r w:rsidRPr="00234941">
        <w:rPr>
          <w:sz w:val="16"/>
        </w:rPr>
        <w:t xml:space="preserve">My colleague, Glenn Yago, and I calculate that </w:t>
      </w:r>
      <w:r w:rsidRPr="00234941">
        <w:rPr>
          <w:rStyle w:val="StyleBoldUnderline"/>
        </w:rPr>
        <w:t>if Mexico were to reduce corruption</w:t>
      </w:r>
      <w:r w:rsidRPr="00234941">
        <w:rPr>
          <w:sz w:val="16"/>
        </w:rPr>
        <w:t xml:space="preserve"> and bring its legal, economic, accounting and regulatory standards up to U.S. levels (the U.S. ranks 13th and Finland ranks first), Mexico's </w:t>
      </w:r>
      <w:r w:rsidRPr="00234941">
        <w:rPr>
          <w:rStyle w:val="StyleBoldUnderline"/>
        </w:rPr>
        <w:t>nominal per capital GDP would increase</w:t>
      </w:r>
      <w:r w:rsidRPr="00234941">
        <w:rPr>
          <w:sz w:val="16"/>
        </w:rPr>
        <w:t xml:space="preserve"> by about $18,000 to roughly $28,000 a year. And it would also receive a lot more direct foreign investment that would create jobs.</w:t>
      </w:r>
      <w:r w:rsidRPr="00234941">
        <w:rPr>
          <w:sz w:val="12"/>
        </w:rPr>
        <w:t>¶</w:t>
      </w:r>
      <w:r w:rsidRPr="00234941">
        <w:rPr>
          <w:sz w:val="16"/>
        </w:rPr>
        <w:t xml:space="preserve"> And this impacts the U.S. Thanks to Mexico's retarded economic growth, millions of Mexicans have illegally moved to the U.S. to find work. </w:t>
      </w:r>
      <w:r w:rsidRPr="00234941">
        <w:rPr>
          <w:rStyle w:val="StyleBoldUnderline"/>
        </w:rPr>
        <w:t>Unless the violence can be reversed</w:t>
      </w:r>
      <w:r w:rsidRPr="00234941">
        <w:rPr>
          <w:sz w:val="16"/>
        </w:rPr>
        <w:t xml:space="preserve">, the U.S. can anticipate that </w:t>
      </w:r>
      <w:r w:rsidRPr="00234941">
        <w:rPr>
          <w:rStyle w:val="StyleBoldUnderline"/>
          <w:bdr w:val="single" w:sz="4" w:space="0" w:color="auto" w:frame="1"/>
        </w:rPr>
        <w:t>the flow across the border will continue</w:t>
      </w:r>
      <w:r w:rsidRPr="00234941">
        <w:rPr>
          <w:sz w:val="16"/>
        </w:rPr>
        <w:t>.</w:t>
      </w:r>
      <w:r w:rsidRPr="00234941">
        <w:rPr>
          <w:sz w:val="12"/>
        </w:rPr>
        <w:t>¶</w:t>
      </w:r>
      <w:r w:rsidRPr="00234941">
        <w:rPr>
          <w:sz w:val="16"/>
        </w:rPr>
        <w:t xml:space="preserve"> To his credit, Mexico's President Felipe Calderón has deployed 45,000 members of his military and 5,000 federal police to fight drug traffickers. This suggests that he is taking the violence and the threat to civil government seriously.</w:t>
      </w:r>
      <w:r w:rsidRPr="00234941">
        <w:rPr>
          <w:sz w:val="12"/>
        </w:rPr>
        <w:t>¶</w:t>
      </w:r>
      <w:r w:rsidRPr="00234941">
        <w:rPr>
          <w:sz w:val="16"/>
        </w:rPr>
        <w:t xml:space="preserve"> But </w:t>
      </w:r>
      <w:r w:rsidRPr="00234941">
        <w:rPr>
          <w:rStyle w:val="StyleBoldUnderline"/>
        </w:rPr>
        <w:t>the path forward will be a difficult one</w:t>
      </w:r>
      <w:r w:rsidRPr="00234941">
        <w:rPr>
          <w:sz w:val="16"/>
        </w:rPr>
        <w:t>. Not only must Mexico fight its drug lords, it must do so while putting its institutional house in order. That means firing government employees who are either corrupt or not willing to do the job required to root out corruption. It will also likely require putting hundreds, or even thousands, of police officers in jail.</w:t>
      </w:r>
      <w:r w:rsidRPr="00234941">
        <w:rPr>
          <w:sz w:val="12"/>
        </w:rPr>
        <w:t>¶</w:t>
      </w:r>
      <w:r w:rsidRPr="00234941">
        <w:rPr>
          <w:sz w:val="16"/>
        </w:rPr>
        <w:t xml:space="preserve"> </w:t>
      </w:r>
      <w:r w:rsidRPr="00234941">
        <w:rPr>
          <w:rStyle w:val="StyleBoldUnderline"/>
        </w:rPr>
        <w:t xml:space="preserve">For more than a century, Mexico and the U.S. have enjoyed </w:t>
      </w:r>
      <w:r w:rsidRPr="00234941">
        <w:rPr>
          <w:rStyle w:val="StyleBoldUnderline"/>
          <w:bdr w:val="single" w:sz="4" w:space="0" w:color="auto" w:frame="1"/>
        </w:rPr>
        <w:t>friendly relations</w:t>
      </w:r>
      <w:r w:rsidRPr="00234941">
        <w:rPr>
          <w:rStyle w:val="StyleBoldUnderline"/>
        </w:rPr>
        <w:t xml:space="preserve"> and</w:t>
      </w:r>
      <w:r w:rsidRPr="00234941">
        <w:rPr>
          <w:sz w:val="16"/>
        </w:rPr>
        <w:t xml:space="preserve"> some degree of </w:t>
      </w:r>
      <w:r w:rsidRPr="00234941">
        <w:rPr>
          <w:rStyle w:val="StyleBoldUnderline"/>
        </w:rPr>
        <w:t>economic integration</w:t>
      </w:r>
      <w:r w:rsidRPr="00234941">
        <w:rPr>
          <w:sz w:val="16"/>
        </w:rPr>
        <w:t xml:space="preserve">. But </w:t>
      </w:r>
      <w:r w:rsidRPr="00234941">
        <w:rPr>
          <w:rStyle w:val="StyleBoldUnderline"/>
        </w:rPr>
        <w:t xml:space="preserve">if Mexico's epidemic of violence continues, </w:t>
      </w:r>
      <w:r w:rsidRPr="00234941">
        <w:rPr>
          <w:rStyle w:val="StyleBoldUnderline"/>
          <w:bdr w:val="single" w:sz="4" w:space="0" w:color="auto" w:frame="1"/>
        </w:rPr>
        <w:t>that relationship could end</w:t>
      </w:r>
      <w:r w:rsidRPr="00234941">
        <w:rPr>
          <w:sz w:val="16"/>
        </w:rPr>
        <w:t xml:space="preserve"> if the U.S. is forced to surge personnel to the border.</w:t>
      </w:r>
      <w:r w:rsidRPr="00234941">
        <w:rPr>
          <w:sz w:val="12"/>
        </w:rPr>
        <w:t>¶</w:t>
      </w:r>
      <w:r w:rsidRPr="00234941">
        <w:rPr>
          <w:sz w:val="16"/>
        </w:rPr>
        <w:t xml:space="preserve"> </w:t>
      </w:r>
    </w:p>
    <w:p w:rsidR="001029EC" w:rsidRPr="00234941" w:rsidRDefault="001029EC" w:rsidP="001029EC"/>
    <w:p w:rsidR="001029EC" w:rsidRPr="00234941" w:rsidRDefault="001029EC" w:rsidP="001029EC">
      <w:pPr>
        <w:pStyle w:val="Heading2"/>
      </w:pPr>
      <w:r w:rsidRPr="00234941">
        <w:rPr>
          <w:b w:val="0"/>
          <w:bCs w:val="0"/>
        </w:rPr>
        <w:lastRenderedPageBreak/>
        <w:t xml:space="preserve">Ven – Iran Relations </w:t>
      </w:r>
    </w:p>
    <w:p w:rsidR="001029EC" w:rsidRPr="00234941" w:rsidRDefault="001029EC" w:rsidP="001029EC"/>
    <w:p w:rsidR="001029EC" w:rsidRPr="00234941" w:rsidRDefault="001029EC" w:rsidP="001029EC">
      <w:pPr>
        <w:rPr>
          <w:b/>
        </w:rPr>
      </w:pPr>
      <w:r w:rsidRPr="00234941">
        <w:rPr>
          <w:b/>
        </w:rPr>
        <w:t>Drug trafficking solidifies the relationship between Iran and Venezuela</w:t>
      </w:r>
    </w:p>
    <w:p w:rsidR="001029EC" w:rsidRPr="00234941" w:rsidRDefault="001029EC" w:rsidP="001029EC">
      <w:pPr>
        <w:rPr>
          <w:sz w:val="16"/>
        </w:rPr>
      </w:pPr>
      <w:r w:rsidRPr="00234941">
        <w:rPr>
          <w:rStyle w:val="StyleStyleBold12pt"/>
        </w:rPr>
        <w:t xml:space="preserve">Shinkman, 13 – </w:t>
      </w:r>
      <w:r w:rsidRPr="00234941">
        <w:rPr>
          <w:sz w:val="16"/>
        </w:rPr>
        <w:t>National Security Reporter at U.S. News &amp; World Report (Paul D., “Iranian-Sponsored Narco-Terrorism in Venezuela: How Will Maduro Respond?,” U.S. News &amp; World Report, 24 April 2013, http://www.usnews.com/news/articles/2013/04/24/iranian-sponsored-narco-terrorism-in-venezuela-how-will-maduro-respond)//BI</w:t>
      </w:r>
    </w:p>
    <w:p w:rsidR="001029EC" w:rsidRPr="00234941" w:rsidRDefault="001029EC" w:rsidP="001029EC">
      <w:pPr>
        <w:rPr>
          <w:sz w:val="16"/>
        </w:rPr>
      </w:pPr>
      <w:r w:rsidRPr="00234941">
        <w:rPr>
          <w:sz w:val="16"/>
        </w:rPr>
        <w:t xml:space="preserve">At a conference earlier this month, </w:t>
      </w:r>
      <w:r w:rsidRPr="00234941">
        <w:rPr>
          <w:rStyle w:val="StyleBoldUnderline"/>
        </w:rPr>
        <w:t>top U.S. military officers identified what they thought would be the top threats to the U.S.</w:t>
      </w:r>
      <w:r w:rsidRPr="00234941">
        <w:rPr>
          <w:sz w:val="16"/>
        </w:rPr>
        <w:t xml:space="preserve"> as it draws down from protracted wars in Iraq and Afghanistan. Gen. James Amos, commandant of the Marine Corps, was unequivocal about a largely unreported danger: "</w:t>
      </w:r>
      <w:r w:rsidRPr="00234941">
        <w:rPr>
          <w:rStyle w:val="StyleBoldUnderline"/>
        </w:rPr>
        <w:t>Narco-terrorism just on our south border</w:t>
      </w:r>
      <w:r w:rsidRPr="00234941">
        <w:rPr>
          <w:sz w:val="16"/>
        </w:rPr>
        <w:t xml:space="preserve">: [it is] yet to be seen just how that is going to play out in our own nation, but </w:t>
      </w:r>
      <w:r w:rsidRPr="00234941">
        <w:rPr>
          <w:rStyle w:val="StyleBoldUnderline"/>
        </w:rPr>
        <w:t>it is an issue</w:t>
      </w:r>
      <w:r w:rsidRPr="00234941">
        <w:rPr>
          <w:sz w:val="16"/>
        </w:rPr>
        <w:t xml:space="preserve"> and it is something </w:t>
      </w:r>
      <w:r w:rsidRPr="00234941">
        <w:rPr>
          <w:rStyle w:val="StyleBoldUnderline"/>
        </w:rPr>
        <w:t>that our nation is going to have to deal with.</w:t>
      </w:r>
      <w:r w:rsidRPr="00234941">
        <w:rPr>
          <w:sz w:val="16"/>
        </w:rPr>
        <w:t xml:space="preserve">" "Colombia is doing particularly well, but there is an insurgency growing," Amos continued. "They have been fighting it, probably the greatest success story in this part of the world." </w:t>
      </w:r>
      <w:r w:rsidRPr="00234941">
        <w:rPr>
          <w:rStyle w:val="StyleBoldUnderline"/>
        </w:rPr>
        <w:t>The</w:t>
      </w:r>
      <w:r w:rsidRPr="00234941">
        <w:rPr>
          <w:sz w:val="16"/>
        </w:rPr>
        <w:t xml:space="preserve"> commandant's </w:t>
      </w:r>
      <w:r w:rsidRPr="00234941">
        <w:rPr>
          <w:rStyle w:val="StyleBoldUnderline"/>
        </w:rPr>
        <w:t>remarks came a week before the April 14 election where Venezuelans chose a successor to</w:t>
      </w:r>
      <w:r w:rsidRPr="00234941">
        <w:rPr>
          <w:sz w:val="16"/>
        </w:rPr>
        <w:t xml:space="preserve"> the wildly popular and charismatic Hugo </w:t>
      </w:r>
      <w:r w:rsidRPr="00234941">
        <w:rPr>
          <w:rStyle w:val="StyleBoldUnderline"/>
        </w:rPr>
        <w:t>Chavez</w:t>
      </w:r>
      <w:r w:rsidRPr="00234941">
        <w:rPr>
          <w:sz w:val="16"/>
        </w:rPr>
        <w:t xml:space="preserve">, who died March 5. Amos indicated the outcome of this election would define much of future relations between the U.S. and Venezuela, located on a continent that has rarely appeared on America's foreign policy radar in the last decade. Experts, analysts and pundits could not have predicted the election outcome: The establishment's Nicolas </w:t>
      </w:r>
      <w:r w:rsidRPr="00234941">
        <w:rPr>
          <w:rStyle w:val="StyleBoldUnderline"/>
        </w:rPr>
        <w:t>Maduro</w:t>
      </w:r>
      <w:r w:rsidRPr="00234941">
        <w:rPr>
          <w:sz w:val="16"/>
        </w:rPr>
        <w:t xml:space="preserve"> beat reformer Henrique Capriles by a margin of roughly 1 percent. Chavez's hand-picked successor inherited the presidency, but he would not enjoy a broad public mandate to get a teetering Venezuela back on track. </w:t>
      </w:r>
      <w:r w:rsidRPr="00234941">
        <w:rPr>
          <w:rStyle w:val="StyleBoldUnderline"/>
        </w:rPr>
        <w:t>The situation in the South American nation remains dire</w:t>
      </w:r>
      <w:r w:rsidRPr="00234941">
        <w:rPr>
          <w:sz w:val="16"/>
        </w:rPr>
        <w:t xml:space="preserve"> amid skyrocketing inflation, largely due to Chavez's efforts to nationalize private industry and increase social benefits. Maduro's immediate attention after claiming victory was drawn to remedying widespread blackouts and food shortages. One expert on the region says </w:t>
      </w:r>
      <w:r w:rsidRPr="00234941">
        <w:rPr>
          <w:rStyle w:val="StyleBoldUnderline"/>
        </w:rPr>
        <w:t>the new leader may need to tap into a shadow world of transnational crime to maintain the stability his countrymen expect</w:t>
      </w:r>
      <w:r w:rsidRPr="00234941">
        <w:rPr>
          <w:sz w:val="16"/>
        </w:rPr>
        <w:t xml:space="preserve">. "Venezuela is a really nice bar, and anybody can go in there and pick up anybody else," says Doug Farah, an expert on narco-terrorism and Latin American crime. He compares the country to the kind of establishment where nefarious actors can find solutions to a problem. </w:t>
      </w:r>
      <w:r w:rsidRPr="00234941">
        <w:rPr>
          <w:rStyle w:val="StyleBoldUnderline"/>
        </w:rPr>
        <w:t>Anti-American groups can find freelance cyber terrorists</w:t>
      </w:r>
      <w:r w:rsidRPr="00234941">
        <w:rPr>
          <w:sz w:val="16"/>
        </w:rPr>
        <w:t xml:space="preserve">, for example, </w:t>
      </w:r>
      <w:r w:rsidRPr="00234941">
        <w:rPr>
          <w:rStyle w:val="StyleBoldUnderline"/>
        </w:rPr>
        <w:t>or potential drug runners can make connections with the FARC</w:t>
      </w:r>
      <w:r w:rsidRPr="00234941">
        <w:rPr>
          <w:sz w:val="16"/>
        </w:rPr>
        <w:t xml:space="preserve">, the Colombian guerilla organization, he says. "Sometimes it creates a long-term relationship, and sometimes it creates a one-night stand," says Farah, a former Washington Post investigative reporter who is now a senior fellow at the Virginia-based International Assessment and Strategy Center. Under Chavez, Venezuela also created strong ties with Cuba, which for decades has navigated treacherous financial waters and desperate economic straits, all while dodging U.S. influence. But the help Venezuela receives is not limited to its own hemisphere. Farah produced </w:t>
      </w:r>
      <w:r w:rsidRPr="00234941">
        <w:rPr>
          <w:rStyle w:val="StyleBoldUnderline"/>
        </w:rPr>
        <w:t>a research paper for the U.S. Army War College in August 2012 about the "growing alliance" between state-sponsored Iranian agents and other anti-American groups in Latin America, including the governments of Venezuela</w:t>
      </w:r>
      <w:r w:rsidRPr="00234941">
        <w:rPr>
          <w:sz w:val="16"/>
        </w:rPr>
        <w:t xml:space="preserve"> and Cuba. This </w:t>
      </w:r>
      <w:r w:rsidRPr="00234941">
        <w:rPr>
          <w:rStyle w:val="StyleBoldUnderline"/>
        </w:rPr>
        <w:t>alliance with Iran uses established drug trade routes from countries in South and Central America to penetrate North American borders</w:t>
      </w:r>
      <w:r w:rsidRPr="00234941">
        <w:rPr>
          <w:sz w:val="16"/>
        </w:rPr>
        <w:t xml:space="preserve">, all under a banner of mutual malevolence toward the U.S. The results of this access are largely secret, though security experts who spoke with U.S. News believe the attempted assassination of the Saudi Arabian ambassador in Washington, D.C.'s Georgetown neighborhood was carried out by Iranian intelligence operatives. "Each of the Bolivarian states has lifted visa requirements for Iranian citizens, thereby erasing any public record of the Iranian citizens that come and go to these countries," wrote Farah of countries such as Venezuela, Ecuador, Colombia and Panama. He also cited </w:t>
      </w:r>
      <w:r w:rsidRPr="00234941">
        <w:rPr>
          <w:rStyle w:val="StyleBoldUnderline"/>
        </w:rPr>
        <w:t>Venezuelan Foreign Minister</w:t>
      </w:r>
      <w:r w:rsidRPr="00234941">
        <w:rPr>
          <w:sz w:val="16"/>
        </w:rPr>
        <w:t xml:space="preserve"> David </w:t>
      </w:r>
      <w:r w:rsidRPr="00234941">
        <w:rPr>
          <w:rStyle w:val="StyleBoldUnderline"/>
        </w:rPr>
        <w:t>Velasquez who said</w:t>
      </w:r>
      <w:r w:rsidRPr="00234941">
        <w:rPr>
          <w:sz w:val="16"/>
        </w:rPr>
        <w:t>, while speaking at a press conference in Tehran in 2010, "</w:t>
      </w:r>
      <w:r w:rsidRPr="00234941">
        <w:rPr>
          <w:rStyle w:val="StyleBoldUnderline"/>
        </w:rPr>
        <w:t>We are confident that Iran can give a crushing response to the threats and sanctions imposed by the West and imperialism</w:t>
      </w:r>
      <w:r w:rsidRPr="00234941">
        <w:rPr>
          <w:sz w:val="16"/>
        </w:rPr>
        <w:t xml:space="preserve">." These relationships are controlled by a group of military elites within Venezuela, Farah tells U.S. News. He wonders whether the 50.8 percent of the vote Maduro won in the April 14 election gives him enough support to keep the country – and its shadow commerce – stable enough to continue its usual business. "[Maduro] has been and will continue to be forced to take all the unpopular macroeconomic steps and corrections that are painful, but Chavez never took," Farah says. "There is going to be, I would guess, a great temptation to turn to [the elites] for money." "Most criminalized elements of the Boliavarian structure will gain more power because he needs them," he says, adding "it won't be as chummy a relationship" as they enjoyed with the ever-charismatic Chavez. </w:t>
      </w:r>
      <w:r w:rsidRPr="00234941">
        <w:rPr>
          <w:rStyle w:val="StyleBoldUnderline"/>
        </w:rPr>
        <w:t>U.S. officials might try to engage the new Venezuelan president first</w:t>
      </w:r>
      <w:r w:rsidRPr="00234941">
        <w:rPr>
          <w:sz w:val="16"/>
        </w:rPr>
        <w:t xml:space="preserve"> in the hopes of improving the strained ties between the two countries. </w:t>
      </w:r>
      <w:r w:rsidRPr="00234941">
        <w:rPr>
          <w:rStyle w:val="StyleBoldUnderline"/>
        </w:rPr>
        <w:t>But Maduro</w:t>
      </w:r>
      <w:r w:rsidRPr="00234941">
        <w:rPr>
          <w:sz w:val="16"/>
        </w:rPr>
        <w:t xml:space="preserve"> has never been close with the senior military class in his home country, and </w:t>
      </w:r>
      <w:r w:rsidRPr="00234941">
        <w:rPr>
          <w:rStyle w:val="StyleBoldUnderline"/>
        </w:rPr>
        <w:t>will likely adopt a more confrontational approach to the U</w:t>
      </w:r>
      <w:r w:rsidRPr="00234941">
        <w:rPr>
          <w:sz w:val="16"/>
        </w:rPr>
        <w:t xml:space="preserve">nited </w:t>
      </w:r>
      <w:r w:rsidRPr="00234941">
        <w:rPr>
          <w:rStyle w:val="StyleBoldUnderline"/>
        </w:rPr>
        <w:t>S</w:t>
      </w:r>
      <w:r w:rsidRPr="00234941">
        <w:rPr>
          <w:sz w:val="16"/>
        </w:rPr>
        <w:t>tates to prove his credentials to these Bolivarian elites. "Maybe if he were operating in different circumstances, he could be a pragmatist," Farah says. "I don't think he can be a pragmatist right now."</w:t>
      </w:r>
    </w:p>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Ven - Narco-State</w:t>
      </w:r>
    </w:p>
    <w:p w:rsidR="001029EC" w:rsidRPr="00234941" w:rsidRDefault="001029EC" w:rsidP="001029EC"/>
    <w:p w:rsidR="001029EC" w:rsidRPr="00234941" w:rsidRDefault="001029EC" w:rsidP="001029EC">
      <w:pPr>
        <w:rPr>
          <w:b/>
        </w:rPr>
      </w:pPr>
      <w:r w:rsidRPr="00234941">
        <w:rPr>
          <w:b/>
        </w:rPr>
        <w:t>The Venezuela narco-democracy continues to pose a threat to US national security – Chavez’s death only creates more uncertainty</w:t>
      </w:r>
    </w:p>
    <w:p w:rsidR="001029EC" w:rsidRPr="0083546F" w:rsidRDefault="001029EC" w:rsidP="001029EC">
      <w:pPr>
        <w:rPr>
          <w:rStyle w:val="StyleStyleBold12pt"/>
          <w:b w:val="0"/>
        </w:rPr>
      </w:pPr>
      <w:r w:rsidRPr="0083546F">
        <w:rPr>
          <w:b/>
        </w:rPr>
        <w:t>Rava, 13</w:t>
      </w:r>
      <w:r w:rsidRPr="0083546F">
        <w:t xml:space="preserve"> – graduate of Saint Louis University with a B.A. in both Latin American and International Studies, worked at the Institute for National Strategic Studies, in Washington, DC, on topics related to Western Hemispheric security, with an emphasis on counter-narcotics and border security issues</w:t>
      </w:r>
      <w:r w:rsidRPr="0083546F">
        <w:rPr>
          <w:rStyle w:val="StyleStyleBold12pt"/>
          <w:b w:val="0"/>
        </w:rPr>
        <w:t xml:space="preserve"> (Max, “Hugo Chávez's Death Means Greater Uncertainty for Venezuela,” Truth About Bills, 5 March 2013, http://truthaboutbills.com/hugo-chavezs-death-means-greater-uncertainty-for-venezuela)//BI</w:t>
      </w:r>
    </w:p>
    <w:p w:rsidR="001029EC" w:rsidRPr="00234941" w:rsidRDefault="001029EC" w:rsidP="001029EC">
      <w:pPr>
        <w:rPr>
          <w:sz w:val="16"/>
        </w:rPr>
      </w:pPr>
      <w:r w:rsidRPr="00234941">
        <w:rPr>
          <w:sz w:val="16"/>
        </w:rPr>
        <w:t xml:space="preserve">I don’t always see eye to eye with </w:t>
      </w:r>
      <w:r w:rsidRPr="00234941">
        <w:rPr>
          <w:rStyle w:val="StyleBoldUnderline"/>
        </w:rPr>
        <w:t>Roger F. Noriega, visiting fellow at the American Enterprise Institute</w:t>
      </w:r>
      <w:r w:rsidRPr="00234941">
        <w:rPr>
          <w:sz w:val="16"/>
        </w:rPr>
        <w:t xml:space="preserve">, when it comes to matters regarding Latin America. However, when </w:t>
      </w:r>
      <w:r w:rsidRPr="00234941">
        <w:rPr>
          <w:rStyle w:val="StyleBoldUnderline"/>
        </w:rPr>
        <w:t>I saw him speak a year and a half ago about Venezuela’s role in Latin America, especially regarding it posing a threat to the United States as a narco-democracy</w:t>
      </w:r>
      <w:r w:rsidRPr="00234941">
        <w:rPr>
          <w:sz w:val="16"/>
        </w:rPr>
        <w:t xml:space="preserve">, it was almost like looking in the mirror. I became more of a believer as his remarks continued throughout the panel discussion and during the Q &amp; A session. Since that time I have taken an even more keen interest in Venezuela’s role in the War on Drugs, the War on Terror, and the effects this has on hemispheric stability. </w:t>
      </w:r>
      <w:r w:rsidRPr="00234941">
        <w:rPr>
          <w:rStyle w:val="StyleBoldUnderline"/>
        </w:rPr>
        <w:t>Now that Hugo Chávez is deceased we will see that while his regime posed a threat to US national security interests, the current uncertainty could be even more threatening</w:t>
      </w:r>
      <w:r w:rsidRPr="00234941">
        <w:rPr>
          <w:sz w:val="16"/>
        </w:rPr>
        <w:t xml:space="preserve">. The majority of Venezuelan expats and many of those that still live there are probably dancing in the streets tonight if they do not fear violent reprisals from Chavista loyalists. However, they have not yet been fully liberated. It might be the end off an oppressive era for many, but they are entering a period of uncertainty. My hope is that the opposition coalition can gather its bearings quickly and be ready for the special election that Venezuelan law mandates must be held within the next 30 days. However, they face a tough campaign against a successor handpicked by Hugo Chávez. After a crushing defeat during this past October’s election, can the opposition come together? What if they come together and again taste the sourness of defeat? There is also the concern of the rule of law in the country. Will there be protections for the freedom of speech and expression that were curtailed under the Chávez government? The people of Venezuela must proceed in an organized and cautious fashion if they wish to move on from an era of limited liberty and oppression. I wish them the best of luck. While it is well known within some circles that </w:t>
      </w:r>
      <w:r w:rsidRPr="00234941">
        <w:rPr>
          <w:rStyle w:val="StyleBoldUnderline"/>
        </w:rPr>
        <w:t>corruption, drug trafficking, and collaboration with US enemies was commonplace during the Chávez years</w:t>
      </w:r>
      <w:r w:rsidRPr="00234941">
        <w:rPr>
          <w:sz w:val="16"/>
        </w:rPr>
        <w:t xml:space="preserve">, the full extent of these activities will probably soon come to light. As president, he was very involved with the Venezuelan state oil company (PDVSA), which provided the majority of the revenue for his socialist agenda. Venezuela has the world’s largest proven oil reserves and PDVSA has deep coffers. There have been many allegations of corruption made against this state entity and its relationship with the government and the powerful armed forces branch. </w:t>
      </w:r>
      <w:r w:rsidRPr="00234941">
        <w:rPr>
          <w:rStyle w:val="StyleBoldUnderline"/>
        </w:rPr>
        <w:t>The Venezuelan armed forces are rumored to be the power behind the Venezuelan narco-state</w:t>
      </w:r>
      <w:r w:rsidRPr="00234941">
        <w:rPr>
          <w:sz w:val="16"/>
        </w:rPr>
        <w:t xml:space="preserve">. </w:t>
      </w:r>
      <w:r w:rsidRPr="00234941">
        <w:rPr>
          <w:rStyle w:val="StyleBoldUnderline"/>
        </w:rPr>
        <w:t>Numerous allegations have been made against past and present ranking officers for their roles in drug trafficking activities</w:t>
      </w:r>
      <w:r w:rsidRPr="00234941">
        <w:rPr>
          <w:sz w:val="16"/>
        </w:rPr>
        <w:t xml:space="preserve">. The allegations and rumors about these activities are not likely to die with Chávez. </w:t>
      </w:r>
      <w:r w:rsidRPr="00234941">
        <w:rPr>
          <w:rStyle w:val="StyleBoldUnderline"/>
        </w:rPr>
        <w:t>Conflicts often erupt over money and power</w:t>
      </w:r>
      <w:r w:rsidRPr="00234941">
        <w:rPr>
          <w:sz w:val="16"/>
        </w:rPr>
        <w:t xml:space="preserve">, and from all indications the state oil company and </w:t>
      </w:r>
      <w:r w:rsidRPr="00234941">
        <w:rPr>
          <w:rStyle w:val="StyleBoldUnderline"/>
        </w:rPr>
        <w:t>armed forces could very well find themselves embroiled in various power struggles.</w:t>
      </w:r>
      <w:r w:rsidRPr="00234941">
        <w:rPr>
          <w:sz w:val="16"/>
        </w:rPr>
        <w:t xml:space="preserve"> In the international arena the bombastic leftist firebrand showed his provocative nature by pursuing lines of credit with Russia and China. Furthermore, he publicly displayed his hatred for Israel and the Jewish people, threw his support behind Libyan dictator Mohammad Kaddafi, made public and private alliances with Iran, and, most recently, supported Syria’s Bashar Al Assad. This was in addition to his consistent and unrelenting anti-American rhetoric that spared no US President, Democrat or Republican. </w:t>
      </w:r>
      <w:r w:rsidRPr="00234941">
        <w:rPr>
          <w:rStyle w:val="StyleBoldUnderline"/>
        </w:rPr>
        <w:t>While presiding over a corrupt, narco-state</w:t>
      </w:r>
      <w:r w:rsidRPr="00234941">
        <w:rPr>
          <w:sz w:val="16"/>
        </w:rPr>
        <w:t xml:space="preserve">, Hugo </w:t>
      </w:r>
      <w:r w:rsidRPr="00234941">
        <w:rPr>
          <w:rStyle w:val="StyleBoldUnderline"/>
        </w:rPr>
        <w:t>Chavez also made threats of war against America’s strongest ally in South America</w:t>
      </w:r>
      <w:r w:rsidRPr="00234941">
        <w:rPr>
          <w:sz w:val="16"/>
        </w:rPr>
        <w:t xml:space="preserve"> – my native </w:t>
      </w:r>
      <w:r w:rsidRPr="00234941">
        <w:rPr>
          <w:rStyle w:val="StyleBoldUnderline"/>
        </w:rPr>
        <w:t>Colombia</w:t>
      </w:r>
      <w:r w:rsidRPr="00234941">
        <w:rPr>
          <w:sz w:val="16"/>
        </w:rPr>
        <w:t xml:space="preserve">. It has also been documented that </w:t>
      </w:r>
      <w:r w:rsidRPr="00234941">
        <w:rPr>
          <w:rStyle w:val="StyleBoldUnderline"/>
        </w:rPr>
        <w:t>he enjoyed close ties with the Colombian rebel group, FARC</w:t>
      </w:r>
      <w:r w:rsidRPr="00234941">
        <w:rPr>
          <w:sz w:val="16"/>
        </w:rPr>
        <w:t xml:space="preserve">, who are in part responsible for the continuation of Colombia’s ongoing civil conflict. Under his rule, there were even rumblings of a relationship between the Venezuelan armed forces and the infamous Iranian Quds Force and Hezbollah. Even more troubling are the reports that these </w:t>
      </w:r>
      <w:r w:rsidRPr="00234941">
        <w:rPr>
          <w:rStyle w:val="StyleBoldUnderline"/>
        </w:rPr>
        <w:t>terrorist organizations are cultivating relationships with the notoriously violent Latin American TCOs and other global crime syndicates, all just to the south of the United States. This poses a very clear threat to US national security</w:t>
      </w:r>
      <w:r w:rsidRPr="00234941">
        <w:rPr>
          <w:sz w:val="16"/>
        </w:rPr>
        <w:t xml:space="preserve">. Venezuela has also been an integral part of keeping multiple leftist governments throughout Latin America afloat. The first that comes to mind is Cuba, which Venezuela very generously provided with oil, but it is not only them. Nicaragua and Bolivia have also received aid through similar programs. These already poor countries could see their economies take a nosedive; this would result in government coffers drying up quickly and could cause these countries to become hotbeds of civil unrest. Hugo </w:t>
      </w:r>
      <w:r w:rsidRPr="00234941">
        <w:rPr>
          <w:rStyle w:val="StyleBoldUnderline"/>
        </w:rPr>
        <w:t>Chávez effectively built a narco-democracy during his reign over Venezuela and he handpicked his successor</w:t>
      </w:r>
      <w:r w:rsidRPr="00234941">
        <w:rPr>
          <w:sz w:val="16"/>
        </w:rPr>
        <w:t xml:space="preserve">, but the election of his handpicked successor, Venezuelan Vice President Nicolas </w:t>
      </w:r>
      <w:r w:rsidRPr="00234941">
        <w:rPr>
          <w:rStyle w:val="StyleBoldUnderline"/>
        </w:rPr>
        <w:t>Maduro</w:t>
      </w:r>
      <w:r w:rsidRPr="00234941">
        <w:rPr>
          <w:sz w:val="16"/>
        </w:rPr>
        <w:t xml:space="preserve">, is far from certain. Now that Chávez and his charisma have been lost, some of the rats will abandon the ship. There will also be many power struggles within the state oil company, the military, and among other former Chávez allies. The upcoming election will tell us much about the future </w:t>
      </w:r>
      <w:r w:rsidRPr="00234941">
        <w:rPr>
          <w:sz w:val="16"/>
        </w:rPr>
        <w:lastRenderedPageBreak/>
        <w:t>of Venezuela, but there is no longer anyone powerful enough to handle all of the “special” relationships that Chávez once managed and I find that very worrisome.</w:t>
      </w:r>
    </w:p>
    <w:p w:rsidR="001029EC" w:rsidRPr="00234941" w:rsidRDefault="001029EC" w:rsidP="001029EC"/>
    <w:p w:rsidR="001029EC" w:rsidRPr="00234941" w:rsidRDefault="001029EC" w:rsidP="001029EC">
      <w:pPr>
        <w:rPr>
          <w:b/>
        </w:rPr>
      </w:pPr>
      <w:r w:rsidRPr="00234941">
        <w:rPr>
          <w:b/>
        </w:rPr>
        <w:t>A Venezuelan narco-state risks civil war</w:t>
      </w:r>
    </w:p>
    <w:p w:rsidR="001029EC" w:rsidRPr="00234941" w:rsidRDefault="001029EC" w:rsidP="001029EC">
      <w:pPr>
        <w:rPr>
          <w:sz w:val="16"/>
        </w:rPr>
      </w:pPr>
      <w:r w:rsidRPr="0083546F">
        <w:rPr>
          <w:b/>
        </w:rPr>
        <w:t>Toro, 12</w:t>
      </w:r>
      <w:r w:rsidRPr="00234941">
        <w:rPr>
          <w:sz w:val="16"/>
        </w:rPr>
        <w:t xml:space="preserve"> – Venezuelan journalist and political scientist, BA from Reed College, MSc from the London School of Economics, current a doctoral candidate in Political Science at the University of Maastricht in The Netherlands (Francisco, “Venezuela's narcostate,” Foreign Policy, 10 May 2012, </w:t>
      </w:r>
      <w:hyperlink r:id="rId30" w:history="1">
        <w:r w:rsidRPr="00234941">
          <w:rPr>
            <w:rStyle w:val="Hyperlink"/>
            <w:sz w:val="16"/>
          </w:rPr>
          <w:t>http://transitions.foreignpolicy.com/posts/2012/05/10/venezuela_s_growing_drug_problem)//BI</w:t>
        </w:r>
      </w:hyperlink>
    </w:p>
    <w:p w:rsidR="001029EC" w:rsidRPr="00234941" w:rsidRDefault="001029EC" w:rsidP="001029EC">
      <w:pPr>
        <w:rPr>
          <w:sz w:val="16"/>
        </w:rPr>
      </w:pPr>
      <w:r w:rsidRPr="00234941">
        <w:rPr>
          <w:sz w:val="16"/>
        </w:rPr>
        <w:t xml:space="preserve">Another day, </w:t>
      </w:r>
      <w:r w:rsidRPr="00234941">
        <w:rPr>
          <w:rStyle w:val="StyleBoldUnderline"/>
        </w:rPr>
        <w:t>a</w:t>
      </w:r>
      <w:r w:rsidRPr="00234941">
        <w:rPr>
          <w:sz w:val="16"/>
        </w:rPr>
        <w:t xml:space="preserve">nother </w:t>
      </w:r>
      <w:r w:rsidRPr="00234941">
        <w:rPr>
          <w:rStyle w:val="StyleBoldUnderline"/>
        </w:rPr>
        <w:t>deeply damaging whistle-blowing by a former Venezuelan Supreme Tribunal magistrate</w:t>
      </w:r>
      <w:r w:rsidRPr="00234941">
        <w:rPr>
          <w:sz w:val="16"/>
        </w:rPr>
        <w:t xml:space="preserve">. Soon after Magistrate Eladio </w:t>
      </w:r>
      <w:r w:rsidRPr="00234941">
        <w:rPr>
          <w:rStyle w:val="StyleBoldUnderline"/>
        </w:rPr>
        <w:t>Aponte</w:t>
      </w:r>
      <w:r w:rsidRPr="00234941">
        <w:rPr>
          <w:sz w:val="16"/>
        </w:rPr>
        <w:t xml:space="preserve"> fled the country last month and aired a terrifying amount of dirty chavista laundry on TV, his one-time colleague Luis Velásquez Alvaray (above) did him one better, r</w:t>
      </w:r>
      <w:r w:rsidRPr="00234941">
        <w:rPr>
          <w:rStyle w:val="StyleBoldUnderline"/>
        </w:rPr>
        <w:t>eleasing detailed evidence about a court system that looks more and more like a criminal conspiracy</w:t>
      </w:r>
      <w:r w:rsidRPr="00234941">
        <w:rPr>
          <w:sz w:val="16"/>
        </w:rPr>
        <w:t xml:space="preserve">. To paraphrase Oscar Wilde: To lose one Supreme Tribunal magistrate may be regarded as a misfortune; to lose two looks like carelessness. Together, the back-to-back </w:t>
      </w:r>
      <w:r w:rsidRPr="00234941">
        <w:rPr>
          <w:rStyle w:val="StyleBoldUnderline"/>
        </w:rPr>
        <w:t>interviews</w:t>
      </w:r>
      <w:r w:rsidRPr="00234941">
        <w:rPr>
          <w:sz w:val="16"/>
        </w:rPr>
        <w:t xml:space="preserve"> (broadcast by the Miami-based, Venezuelan-exile owned TV channel SOiTV) </w:t>
      </w:r>
      <w:r w:rsidRPr="00234941">
        <w:rPr>
          <w:rStyle w:val="StyleBoldUnderline"/>
        </w:rPr>
        <w:t>paint a picture of a criminal justice system deep in bed with the</w:t>
      </w:r>
      <w:r w:rsidRPr="00234941">
        <w:rPr>
          <w:sz w:val="16"/>
        </w:rPr>
        <w:t xml:space="preserve"> Colombian Rebel Armed Forces (</w:t>
      </w:r>
      <w:r w:rsidRPr="00234941">
        <w:rPr>
          <w:rStyle w:val="StyleBoldUnderline"/>
        </w:rPr>
        <w:t>FARC</w:t>
      </w:r>
      <w:r w:rsidRPr="00234941">
        <w:rPr>
          <w:sz w:val="16"/>
        </w:rPr>
        <w:t xml:space="preserve">) guerrillas, </w:t>
      </w:r>
      <w:r w:rsidRPr="00234941">
        <w:rPr>
          <w:rStyle w:val="StyleBoldUnderline"/>
        </w:rPr>
        <w:t>where political interference, crooked rulings, collusion with drug traffickers, and occasional contract killings, are entirely routine</w:t>
      </w:r>
      <w:r w:rsidRPr="00234941">
        <w:rPr>
          <w:sz w:val="16"/>
        </w:rPr>
        <w:t xml:space="preserve">. </w:t>
      </w:r>
      <w:r w:rsidRPr="00234941">
        <w:rPr>
          <w:rStyle w:val="StyleBoldUnderline"/>
        </w:rPr>
        <w:t>The cocaine route</w:t>
      </w:r>
      <w:r w:rsidRPr="00234941">
        <w:rPr>
          <w:sz w:val="16"/>
        </w:rPr>
        <w:t xml:space="preserve"> out of Colombia, </w:t>
      </w:r>
      <w:r w:rsidRPr="00234941">
        <w:rPr>
          <w:rStyle w:val="StyleBoldUnderline"/>
        </w:rPr>
        <w:t>through Venezuela, and on to the U.S. and Western Europe is</w:t>
      </w:r>
      <w:r w:rsidRPr="00234941">
        <w:rPr>
          <w:sz w:val="16"/>
        </w:rPr>
        <w:t xml:space="preserve"> simply </w:t>
      </w:r>
      <w:r w:rsidRPr="00234941">
        <w:rPr>
          <w:rStyle w:val="StyleBoldUnderline"/>
        </w:rPr>
        <w:t>too profitable</w:t>
      </w:r>
      <w:r w:rsidRPr="00234941">
        <w:rPr>
          <w:sz w:val="16"/>
        </w:rPr>
        <w:t xml:space="preserve"> -- </w:t>
      </w:r>
      <w:r w:rsidRPr="00234941">
        <w:rPr>
          <w:rStyle w:val="StyleBoldUnderline"/>
        </w:rPr>
        <w:t>and the tentacles of the trade's millions have seeped into every corner of the system</w:t>
      </w:r>
      <w:r w:rsidRPr="00234941">
        <w:rPr>
          <w:sz w:val="16"/>
        </w:rPr>
        <w:t xml:space="preserve">. Coming from one-time trusted Chávez confidants in a position to know, these interviews strip away whatever veneer of legitimacy the chavista justice system might have enjoyed. But while Aponte's allegations were impressionistic though largely unsupported by documents, Velásquez Alvaray has had plenty of time to organize the evidence to back his allegations: He has been in exile since 2006, having fled the country after being tipped off about a plot to murder him. Two years after his defection, his top clerk at the Supreme Tribunal was found dead under strange circumstances. The </w:t>
      </w:r>
      <w:r w:rsidRPr="00234941">
        <w:rPr>
          <w:rStyle w:val="StyleBoldUnderline"/>
        </w:rPr>
        <w:t>mounting revelations paint Venezuela as a budding narcostate</w:t>
      </w:r>
      <w:r w:rsidRPr="00234941">
        <w:rPr>
          <w:sz w:val="16"/>
        </w:rPr>
        <w:t xml:space="preserve"> -- </w:t>
      </w:r>
      <w:r w:rsidRPr="00234941">
        <w:rPr>
          <w:rStyle w:val="StyleBoldUnderline"/>
        </w:rPr>
        <w:t>a country where big-time drug trafficking money</w:t>
      </w:r>
      <w:r w:rsidRPr="00234941">
        <w:rPr>
          <w:sz w:val="16"/>
        </w:rPr>
        <w:t xml:space="preserve"> has not just bought this and that judge, or this and that prosecutor, but </w:t>
      </w:r>
      <w:r w:rsidRPr="00234941">
        <w:rPr>
          <w:rStyle w:val="StyleBoldUnderline"/>
        </w:rPr>
        <w:t>has taken control of the state as a whole. Large-scale drug trafficking is a business that invariably leaves a trail of blood</w:t>
      </w:r>
      <w:r w:rsidRPr="00234941">
        <w:rPr>
          <w:sz w:val="16"/>
        </w:rPr>
        <w:t xml:space="preserve"> on its wake, and a spate of recent contract killings of army officers alleged to be deep in the business raises the possibility of a Mexican-style drug war to come. Alas, the analogy isn't really accurate. I</w:t>
      </w:r>
      <w:r w:rsidRPr="00234941">
        <w:rPr>
          <w:rStyle w:val="StyleBoldUnderline"/>
        </w:rPr>
        <w:t>n Mexico, the drug war pits the armed forces against the drug cartels. In Venezuela</w:t>
      </w:r>
      <w:r w:rsidRPr="00234941">
        <w:rPr>
          <w:sz w:val="16"/>
        </w:rPr>
        <w:t xml:space="preserve">, if the former magistrates are to be believed, </w:t>
      </w:r>
      <w:r w:rsidRPr="00234941">
        <w:rPr>
          <w:rStyle w:val="StyleBoldUnderline"/>
        </w:rPr>
        <w:t xml:space="preserve">the drug cartels operate from within the Armed Forces. And what do you call it when one part of a country's armed forces goes to war against another? That's right: a </w:t>
      </w:r>
      <w:r w:rsidRPr="00234941">
        <w:rPr>
          <w:rStyle w:val="Emphasis"/>
        </w:rPr>
        <w:t>civil war</w:t>
      </w:r>
      <w:r w:rsidRPr="00234941">
        <w:rPr>
          <w:sz w:val="16"/>
        </w:rPr>
        <w:t>.</w:t>
      </w:r>
    </w:p>
    <w:p w:rsidR="00234941" w:rsidRPr="00234941" w:rsidRDefault="00234941" w:rsidP="00234941">
      <w:pPr>
        <w:pStyle w:val="Heading2"/>
        <w:rPr>
          <w:b w:val="0"/>
          <w:bCs w:val="0"/>
        </w:rPr>
      </w:pPr>
      <w:r w:rsidRPr="00234941">
        <w:rPr>
          <w:b w:val="0"/>
          <w:bCs w:val="0"/>
        </w:rPr>
        <w:lastRenderedPageBreak/>
        <w:t xml:space="preserve">Ven – Terrorism </w:t>
      </w:r>
    </w:p>
    <w:p w:rsidR="00234941" w:rsidRPr="00234941" w:rsidRDefault="00234941" w:rsidP="00234941"/>
    <w:p w:rsidR="00234941" w:rsidRPr="00234941" w:rsidRDefault="00234941" w:rsidP="00234941">
      <w:pPr>
        <w:rPr>
          <w:b/>
        </w:rPr>
      </w:pPr>
      <w:r w:rsidRPr="00234941">
        <w:rPr>
          <w:b/>
        </w:rPr>
        <w:t>Trafficking in Venezuela is linked to Middle East terrorist organizations</w:t>
      </w:r>
    </w:p>
    <w:p w:rsidR="00234941" w:rsidRPr="00234941" w:rsidRDefault="00234941" w:rsidP="00234941">
      <w:pPr>
        <w:rPr>
          <w:rStyle w:val="StyleStyleBold12pt"/>
        </w:rPr>
      </w:pPr>
      <w:r w:rsidRPr="00234941">
        <w:rPr>
          <w:rStyle w:val="StyleStyleBold12pt"/>
        </w:rPr>
        <w:t>Grassley, 12 – Iowa senator (Chuck, “Drug Trafficking in West Africa Fuels Instability,” Congressional Documents and Publications, 16 May 2012, ProQuest)//BI</w:t>
      </w:r>
    </w:p>
    <w:p w:rsidR="00234941" w:rsidRPr="00234941" w:rsidRDefault="00234941" w:rsidP="00234941">
      <w:r w:rsidRPr="00234941">
        <w:rPr>
          <w:rStyle w:val="StyleBoldUnderline"/>
        </w:rPr>
        <w:t>An</w:t>
      </w:r>
      <w:r w:rsidRPr="00234941">
        <w:rPr>
          <w:sz w:val="16"/>
        </w:rPr>
        <w:t xml:space="preserve">other </w:t>
      </w:r>
      <w:r w:rsidRPr="00234941">
        <w:rPr>
          <w:rStyle w:val="StyleBoldUnderline"/>
        </w:rPr>
        <w:t>area of concern</w:t>
      </w:r>
      <w:r w:rsidRPr="00234941">
        <w:rPr>
          <w:sz w:val="16"/>
        </w:rPr>
        <w:t xml:space="preserve"> that links West Africa to our past work </w:t>
      </w:r>
      <w:r w:rsidRPr="00234941">
        <w:rPr>
          <w:rStyle w:val="StyleBoldUnderline"/>
        </w:rPr>
        <w:t>is the involvement of Venezuela. We have</w:t>
      </w:r>
      <w:r w:rsidRPr="00234941">
        <w:rPr>
          <w:sz w:val="16"/>
        </w:rPr>
        <w:t xml:space="preserve"> previously </w:t>
      </w:r>
      <w:r w:rsidRPr="00234941">
        <w:rPr>
          <w:rStyle w:val="StyleBoldUnderline"/>
        </w:rPr>
        <w:t>heard at hearings</w:t>
      </w:r>
      <w:r w:rsidRPr="00234941">
        <w:rPr>
          <w:sz w:val="16"/>
        </w:rPr>
        <w:t xml:space="preserve"> and briefings </w:t>
      </w:r>
      <w:r w:rsidRPr="00234941">
        <w:rPr>
          <w:rStyle w:val="StyleBoldUnderline"/>
        </w:rPr>
        <w:t>about the use of Venezuela as a transshipment point for cocaine destined for Central America and the Caribbean</w:t>
      </w:r>
      <w:r w:rsidRPr="00234941">
        <w:rPr>
          <w:sz w:val="16"/>
        </w:rPr>
        <w:t xml:space="preserve">. There are even allegations that the current defense minister of Venezuela is involved in drug trafficking. So, I'm interested in the links between Venezuela and West Africa as it seems to be a repeat offender in fueling the drug trade. In fact, </w:t>
      </w:r>
      <w:r w:rsidRPr="00234941">
        <w:rPr>
          <w:rStyle w:val="StyleBoldUnderline"/>
        </w:rPr>
        <w:t>Venezuela is becoming</w:t>
      </w:r>
      <w:r w:rsidRPr="00234941">
        <w:rPr>
          <w:sz w:val="16"/>
        </w:rPr>
        <w:t xml:space="preserve"> such</w:t>
      </w:r>
      <w:r w:rsidRPr="00234941">
        <w:rPr>
          <w:rStyle w:val="StyleBoldUnderline"/>
        </w:rPr>
        <w:t xml:space="preserve"> a repeat offender</w:t>
      </w:r>
      <w:r w:rsidRPr="00234941">
        <w:rPr>
          <w:sz w:val="16"/>
        </w:rPr>
        <w:t xml:space="preserve"> at all our hearings we ought to hold a hearing on Venezuela's role in facilitating global drug trafficking. If we look for common links between different regions, we'll keep coming up with Venezuela. So, we should hold a hearing specific to the problem posed by Venezuela. More importantly, </w:t>
      </w:r>
      <w:r w:rsidRPr="00234941">
        <w:rPr>
          <w:rStyle w:val="StyleBoldUnderline"/>
        </w:rPr>
        <w:t>we can't ignore the growing links between Hezbollah, Iran, and Venezuela</w:t>
      </w:r>
      <w:r w:rsidRPr="00234941">
        <w:rPr>
          <w:sz w:val="16"/>
        </w:rPr>
        <w:t xml:space="preserve">. For example, following his 2010 arrest in Colombia, Venezuelan </w:t>
      </w:r>
      <w:r w:rsidRPr="00234941">
        <w:rPr>
          <w:rStyle w:val="StyleBoldUnderline"/>
        </w:rPr>
        <w:t xml:space="preserve">drug kingpin </w:t>
      </w:r>
      <w:r w:rsidRPr="00234941">
        <w:rPr>
          <w:sz w:val="16"/>
        </w:rPr>
        <w:t xml:space="preserve">Walid </w:t>
      </w:r>
      <w:r w:rsidRPr="00234941">
        <w:rPr>
          <w:rStyle w:val="StyleBoldUnderline"/>
        </w:rPr>
        <w:t>Makled was asked if Hezbollah is operating in Venezuela. He replied</w:t>
      </w:r>
      <w:r w:rsidRPr="00234941">
        <w:rPr>
          <w:sz w:val="16"/>
        </w:rPr>
        <w:t>, "...</w:t>
      </w:r>
      <w:r w:rsidRPr="00234941">
        <w:rPr>
          <w:rStyle w:val="StyleBoldUnderline"/>
        </w:rPr>
        <w:t>they</w:t>
      </w:r>
      <w:r w:rsidRPr="00234941">
        <w:rPr>
          <w:sz w:val="16"/>
        </w:rPr>
        <w:t xml:space="preserve"> [Hezbollah] </w:t>
      </w:r>
      <w:r w:rsidRPr="00234941">
        <w:rPr>
          <w:rStyle w:val="StyleBoldUnderline"/>
        </w:rPr>
        <w:t>work in Venezuela</w:t>
      </w:r>
      <w:r w:rsidRPr="00234941">
        <w:rPr>
          <w:sz w:val="16"/>
        </w:rPr>
        <w:t>...</w:t>
      </w:r>
      <w:r w:rsidRPr="00234941">
        <w:rPr>
          <w:rStyle w:val="StyleBoldUnderline"/>
        </w:rPr>
        <w:t>and all of that money they send to the Middle East</w:t>
      </w:r>
      <w:r w:rsidRPr="00234941">
        <w:rPr>
          <w:sz w:val="16"/>
        </w:rPr>
        <w:t>."</w:t>
      </w:r>
    </w:p>
    <w:p w:rsidR="00234941" w:rsidRPr="00234941" w:rsidRDefault="00234941" w:rsidP="00234941"/>
    <w:p w:rsidR="001029EC" w:rsidRPr="00234941" w:rsidRDefault="001029EC" w:rsidP="001029EC">
      <w:pPr>
        <w:pStyle w:val="Heading1"/>
        <w:rPr>
          <w:sz w:val="32"/>
        </w:rPr>
      </w:pPr>
      <w:r w:rsidRPr="00234941">
        <w:rPr>
          <w:b w:val="0"/>
          <w:bCs w:val="0"/>
        </w:rPr>
        <w:lastRenderedPageBreak/>
        <w:t>*Drug Trade Good*</w:t>
      </w:r>
    </w:p>
    <w:p w:rsidR="001029EC" w:rsidRPr="00234941" w:rsidRDefault="001029EC" w:rsidP="001029EC"/>
    <w:p w:rsidR="006F7276" w:rsidRPr="00CF47C5" w:rsidRDefault="006F7276" w:rsidP="00234941">
      <w:pPr>
        <w:pStyle w:val="Heading2"/>
        <w:rPr>
          <w:b w:val="0"/>
          <w:bCs w:val="0"/>
        </w:rPr>
      </w:pPr>
      <w:r w:rsidRPr="00CF47C5">
        <w:rPr>
          <w:b w:val="0"/>
          <w:bCs w:val="0"/>
        </w:rPr>
        <w:lastRenderedPageBreak/>
        <w:t>Cuban Violence</w:t>
      </w:r>
    </w:p>
    <w:p w:rsidR="006F7276" w:rsidRPr="006F7276" w:rsidRDefault="006F7276" w:rsidP="006F7276">
      <w:pPr>
        <w:rPr>
          <w:b/>
        </w:rPr>
      </w:pPr>
      <w:r w:rsidRPr="006F7276">
        <w:rPr>
          <w:b/>
        </w:rPr>
        <w:t xml:space="preserve">Mexico crackdown -&gt; </w:t>
      </w:r>
      <w:proofErr w:type="gramStart"/>
      <w:r w:rsidRPr="006F7276">
        <w:rPr>
          <w:b/>
        </w:rPr>
        <w:t>cuba</w:t>
      </w:r>
      <w:proofErr w:type="gramEnd"/>
      <w:r w:rsidRPr="006F7276">
        <w:rPr>
          <w:b/>
        </w:rPr>
        <w:t xml:space="preserve"> violence</w:t>
      </w:r>
    </w:p>
    <w:p w:rsidR="006F7276" w:rsidRPr="001B4632" w:rsidRDefault="006F7276" w:rsidP="006F7276">
      <w:r w:rsidRPr="00C618B5">
        <w:rPr>
          <w:b/>
        </w:rPr>
        <w:t>Dominacan Today, 12</w:t>
      </w:r>
      <w:r>
        <w:t xml:space="preserve"> (citing Senator Dianne Feinstein, </w:t>
      </w:r>
      <w:r w:rsidRPr="001B4632">
        <w:t>“Cuba could become a hub for illegal drugs entering US”,</w:t>
      </w:r>
      <w:r>
        <w:t xml:space="preserve"> 2/11/2012, </w:t>
      </w:r>
      <w:r w:rsidRPr="001B4632">
        <w:t xml:space="preserve"> </w:t>
      </w:r>
      <w:hyperlink r:id="rId31" w:history="1">
        <w:r w:rsidRPr="0009382F">
          <w:rPr>
            <w:rStyle w:val="Hyperlink"/>
          </w:rPr>
          <w:t>http://www.dominicantoday.com/dr/world/2012/2/11/42634/Cuba-could-become-a-hub-for-illegal-drugs-entering-US0</w:t>
        </w:r>
      </w:hyperlink>
      <w:r>
        <w:t>, JKahn)</w:t>
      </w:r>
    </w:p>
    <w:p w:rsidR="006F7276" w:rsidRPr="00C618B5" w:rsidRDefault="006F7276" w:rsidP="006F7276">
      <w:pPr>
        <w:rPr>
          <w:sz w:val="16"/>
        </w:rPr>
      </w:pPr>
      <w:r w:rsidRPr="00C618B5">
        <w:rPr>
          <w:sz w:val="16"/>
        </w:rPr>
        <w:t xml:space="preserve">Los Angeles.– </w:t>
      </w:r>
      <w:r w:rsidRPr="00D32E34">
        <w:rPr>
          <w:rStyle w:val="StyleBoldUnderline"/>
        </w:rPr>
        <w:t xml:space="preserve">Cuba could become a </w:t>
      </w:r>
      <w:r w:rsidRPr="00D32E34">
        <w:rPr>
          <w:rStyle w:val="StyleBoldUnderline"/>
          <w:bdr w:val="single" w:sz="4" w:space="0" w:color="auto"/>
        </w:rPr>
        <w:t>significant hub</w:t>
      </w:r>
      <w:r w:rsidRPr="00D32E34">
        <w:rPr>
          <w:rStyle w:val="StyleBoldUnderline"/>
        </w:rPr>
        <w:t xml:space="preserve"> for illegal drugs entering the United States in the near future</w:t>
      </w:r>
      <w:r w:rsidRPr="00C618B5">
        <w:rPr>
          <w:sz w:val="16"/>
        </w:rPr>
        <w:t xml:space="preserve">, warned a California senator who chairs a congressional caucus on international drug trafficking. According to hispanicbusiness.com, Sen. Dianne </w:t>
      </w:r>
      <w:r w:rsidRPr="00D32E34">
        <w:rPr>
          <w:rStyle w:val="StyleBoldUnderline"/>
        </w:rPr>
        <w:t>Feinstein</w:t>
      </w:r>
      <w:r w:rsidRPr="00C618B5">
        <w:rPr>
          <w:sz w:val="16"/>
        </w:rPr>
        <w:t xml:space="preserve">, D-Calif., </w:t>
      </w:r>
      <w:r w:rsidRPr="00D32E34">
        <w:rPr>
          <w:rStyle w:val="StyleBoldUnderline"/>
        </w:rPr>
        <w:t>made</w:t>
      </w:r>
      <w:r w:rsidRPr="00C618B5">
        <w:rPr>
          <w:sz w:val="16"/>
        </w:rPr>
        <w:t xml:space="preserve"> the </w:t>
      </w:r>
      <w:r w:rsidRPr="00D32E34">
        <w:rPr>
          <w:rStyle w:val="StyleBoldUnderline"/>
        </w:rPr>
        <w:t>remarks</w:t>
      </w:r>
      <w:r w:rsidRPr="00C618B5">
        <w:rPr>
          <w:sz w:val="16"/>
        </w:rPr>
        <w:t xml:space="preserve"> while leading a hearing </w:t>
      </w:r>
      <w:r w:rsidRPr="00D32E34">
        <w:rPr>
          <w:rStyle w:val="StyleBoldUnderline"/>
        </w:rPr>
        <w:t>on what</w:t>
      </w:r>
      <w:r w:rsidRPr="00C618B5">
        <w:rPr>
          <w:sz w:val="16"/>
        </w:rPr>
        <w:t xml:space="preserve"> several </w:t>
      </w:r>
      <w:r w:rsidRPr="00D32E34">
        <w:rPr>
          <w:rStyle w:val="StyleBoldUnderline"/>
        </w:rPr>
        <w:t>observers consider the</w:t>
      </w:r>
      <w:r w:rsidRPr="00C618B5">
        <w:rPr>
          <w:sz w:val="16"/>
        </w:rPr>
        <w:t xml:space="preserve"> growing </w:t>
      </w:r>
      <w:r w:rsidRPr="00D32E34">
        <w:rPr>
          <w:rStyle w:val="StyleBoldUnderline"/>
        </w:rPr>
        <w:t xml:space="preserve">possibility that the Caribbean could become an </w:t>
      </w:r>
      <w:r w:rsidRPr="00D32E34">
        <w:rPr>
          <w:rStyle w:val="StyleBoldUnderline"/>
          <w:bdr w:val="single" w:sz="4" w:space="0" w:color="auto"/>
        </w:rPr>
        <w:t>even larger transit zone</w:t>
      </w:r>
      <w:r w:rsidRPr="00D32E34">
        <w:rPr>
          <w:rStyle w:val="StyleBoldUnderline"/>
        </w:rPr>
        <w:t xml:space="preserve"> for illegal drugs. If the trend happens</w:t>
      </w:r>
      <w:r w:rsidRPr="00C618B5">
        <w:rPr>
          <w:sz w:val="16"/>
        </w:rPr>
        <w:t xml:space="preserve"> or is happening, </w:t>
      </w:r>
      <w:r w:rsidRPr="00D32E34">
        <w:rPr>
          <w:rStyle w:val="StyleBoldUnderline"/>
        </w:rPr>
        <w:t xml:space="preserve">it is likely </w:t>
      </w:r>
      <w:r w:rsidRPr="008A37F3">
        <w:rPr>
          <w:rStyle w:val="StyleBoldUnderline"/>
          <w:bdr w:val="single" w:sz="4" w:space="0" w:color="auto"/>
        </w:rPr>
        <w:t>because of increased pressure</w:t>
      </w:r>
      <w:r w:rsidRPr="00D32E34">
        <w:rPr>
          <w:rStyle w:val="StyleBoldUnderline"/>
        </w:rPr>
        <w:t xml:space="preserve"> international law enforcement is placing on violent drug cartels </w:t>
      </w:r>
      <w:r w:rsidRPr="008A37F3">
        <w:rPr>
          <w:rStyle w:val="StyleBoldUnderline"/>
          <w:bdr w:val="single" w:sz="4" w:space="0" w:color="auto"/>
        </w:rPr>
        <w:t>in Mexico</w:t>
      </w:r>
      <w:r w:rsidRPr="00C618B5">
        <w:rPr>
          <w:sz w:val="16"/>
        </w:rPr>
        <w:t xml:space="preserve"> and elsewhere in Central America, these observers say. While mentioning the growing drug violence throughout the Caribbean during opening statements of the Feb. 1 hearing of the Senate Caucus on International Narcotics Control, Feinstein said Cuba should not be considered immune from the problem. "I would be remiss not to mention Cuba. Just 90 miles from Florida, Cuba has the potential to be a major trans-shipment point for illicit drugs," she said. </w:t>
      </w:r>
    </w:p>
    <w:p w:rsidR="006F7276" w:rsidRDefault="006F7276" w:rsidP="006F7276"/>
    <w:p w:rsidR="006F7276" w:rsidRPr="001B4632" w:rsidRDefault="006F7276" w:rsidP="006F7276"/>
    <w:p w:rsidR="006F7276" w:rsidRPr="006F7276" w:rsidRDefault="006F7276" w:rsidP="006F7276"/>
    <w:p w:rsidR="00234941" w:rsidRPr="00234941" w:rsidRDefault="00234941" w:rsidP="00234941">
      <w:pPr>
        <w:pStyle w:val="Heading2"/>
        <w:rPr>
          <w:b w:val="0"/>
          <w:bCs w:val="0"/>
        </w:rPr>
      </w:pPr>
      <w:r w:rsidRPr="00234941">
        <w:rPr>
          <w:b w:val="0"/>
          <w:bCs w:val="0"/>
        </w:rPr>
        <w:lastRenderedPageBreak/>
        <w:t>Mex - Economy</w:t>
      </w:r>
    </w:p>
    <w:p w:rsidR="00234941" w:rsidRPr="00234941" w:rsidRDefault="00234941" w:rsidP="00234941"/>
    <w:p w:rsidR="00234941" w:rsidRPr="00234941" w:rsidRDefault="00234941" w:rsidP="00234941">
      <w:pPr>
        <w:rPr>
          <w:b/>
        </w:rPr>
      </w:pPr>
      <w:r w:rsidRPr="00234941">
        <w:rPr>
          <w:b/>
        </w:rPr>
        <w:t>Loss of drug trafficking revenue collapses Mexican economy and government</w:t>
      </w:r>
    </w:p>
    <w:p w:rsidR="00234941" w:rsidRPr="00234941" w:rsidRDefault="00234941" w:rsidP="00234941">
      <w:pPr>
        <w:rPr>
          <w:rFonts w:eastAsia="Cambria"/>
          <w:b/>
          <w:bCs/>
        </w:rPr>
      </w:pPr>
      <w:r w:rsidRPr="00234941">
        <w:rPr>
          <w:rFonts w:eastAsia="Cambria"/>
          <w:b/>
          <w:bCs/>
        </w:rPr>
        <w:t>Daily Telegraph 97</w:t>
      </w:r>
    </w:p>
    <w:p w:rsidR="00234941" w:rsidRPr="00234941" w:rsidRDefault="00234941" w:rsidP="00234941">
      <w:pPr>
        <w:rPr>
          <w:rFonts w:eastAsia="Cambria"/>
        </w:rPr>
      </w:pPr>
      <w:r w:rsidRPr="00234941">
        <w:rPr>
          <w:rFonts w:eastAsia="Cambria"/>
        </w:rPr>
        <w:t>Lord of the Skies, stuff.mit.edu/people/aaelenes/sinaloa/narco/amado/amado12.html</w:t>
      </w:r>
    </w:p>
    <w:p w:rsidR="00234941" w:rsidRPr="00234941" w:rsidRDefault="00234941" w:rsidP="00234941">
      <w:pPr>
        <w:ind w:right="288"/>
        <w:rPr>
          <w:rFonts w:eastAsia="Calibri" w:cs="Times New Roman"/>
          <w:u w:val="single"/>
        </w:rPr>
      </w:pPr>
      <w:r w:rsidRPr="00234941">
        <w:rPr>
          <w:rFonts w:eastAsia="Calibri" w:cs="Times New Roman"/>
          <w:sz w:val="16"/>
        </w:rPr>
        <w:t xml:space="preserve">Eavesdropping on a cocaine cowboy in an Italian restaurant, I hear, 'Ten killings in a week is nothing! This is El Seor settling accounts as usual, for the load that got seized last week.' According to the DEA, the killings are evidence of a battle for succession within the Jugrez cartel - or, possibly, the breakup of the Federation. This is a much more obvious explanation - and, for precisely that reason, most people in Jugrez just don't believe it. There is one certainty among all this conjecture. </w:t>
      </w:r>
      <w:r w:rsidRPr="00234941">
        <w:rPr>
          <w:rFonts w:eastAsia="Calibri" w:cs="Times New Roman"/>
          <w:sz w:val="24"/>
          <w:u w:val="single"/>
        </w:rPr>
        <w:t xml:space="preserve">So long as the </w:t>
      </w:r>
      <w:r w:rsidRPr="00234941">
        <w:rPr>
          <w:rFonts w:eastAsia="Calibri" w:cs="Times New Roman"/>
          <w:b/>
          <w:sz w:val="24"/>
          <w:u w:val="single"/>
        </w:rPr>
        <w:t>great white nostril to the north</w:t>
      </w:r>
      <w:r w:rsidRPr="00234941">
        <w:rPr>
          <w:rFonts w:eastAsia="Calibri" w:cs="Times New Roman"/>
          <w:sz w:val="24"/>
          <w:u w:val="single"/>
        </w:rPr>
        <w:t xml:space="preserve"> keeps on sucking, the drugs will continue to flow</w:t>
      </w:r>
      <w:r w:rsidRPr="00234941">
        <w:rPr>
          <w:rFonts w:eastAsia="Calibri" w:cs="Times New Roman"/>
          <w:sz w:val="16"/>
        </w:rPr>
        <w:t xml:space="preserve">. 'It's just like when Henry Ford died,' says the former head of DEA intelligence, Phil Jordan. 'The cars keep rolling out of the factory.' </w:t>
      </w:r>
      <w:r w:rsidRPr="00234941">
        <w:rPr>
          <w:rFonts w:eastAsia="Calibri" w:cs="Times New Roman"/>
          <w:sz w:val="24"/>
          <w:u w:val="single"/>
        </w:rPr>
        <w:t xml:space="preserve">Narcotics trafficking is a $ 30 billion-a-year industry in Mexico, </w:t>
      </w:r>
      <w:r w:rsidRPr="00234941">
        <w:rPr>
          <w:rFonts w:eastAsia="Calibri" w:cs="Times New Roman"/>
          <w:b/>
          <w:sz w:val="24"/>
          <w:u w:val="single"/>
        </w:rPr>
        <w:t>equivalent to the rest of the nation's GNP put together</w:t>
      </w:r>
      <w:r w:rsidRPr="00234941">
        <w:rPr>
          <w:rFonts w:eastAsia="Calibri" w:cs="Times New Roman"/>
          <w:sz w:val="24"/>
          <w:u w:val="single"/>
        </w:rPr>
        <w:t>. Oil, the second biggest industry, earns $ 10 billion a year</w:t>
      </w:r>
      <w:r w:rsidRPr="00234941">
        <w:rPr>
          <w:rFonts w:eastAsia="Calibri" w:cs="Times New Roman"/>
          <w:sz w:val="16"/>
        </w:rPr>
        <w:t xml:space="preserve">, the annual income of Amado Carrillo Fuentes. </w:t>
      </w:r>
      <w:r w:rsidRPr="00234941">
        <w:rPr>
          <w:rFonts w:eastAsia="Calibri" w:cs="Times New Roman"/>
          <w:sz w:val="24"/>
          <w:u w:val="single"/>
        </w:rPr>
        <w:t>The government can't afford to stamp out drug trafficking</w:t>
      </w:r>
      <w:r w:rsidRPr="00234941">
        <w:rPr>
          <w:rFonts w:eastAsia="Calibri" w:cs="Times New Roman"/>
          <w:sz w:val="16"/>
        </w:rPr>
        <w:t xml:space="preserve">, even if it could. </w:t>
      </w:r>
      <w:r w:rsidRPr="00234941">
        <w:rPr>
          <w:rFonts w:eastAsia="Calibri" w:cs="Times New Roman"/>
          <w:b/>
          <w:sz w:val="24"/>
          <w:u w:val="single"/>
        </w:rPr>
        <w:t xml:space="preserve">Without narco-dollars, the </w:t>
      </w:r>
      <w:r w:rsidRPr="00234941">
        <w:rPr>
          <w:rFonts w:eastAsia="Calibri"/>
          <w:b/>
          <w:iCs/>
          <w:u w:val="single"/>
          <w:bdr w:val="single" w:sz="18" w:space="0" w:color="auto" w:frame="1"/>
        </w:rPr>
        <w:t>Mexican economy</w:t>
      </w:r>
      <w:r w:rsidRPr="00234941">
        <w:rPr>
          <w:rFonts w:eastAsia="Calibri" w:cs="Times New Roman"/>
          <w:b/>
          <w:sz w:val="24"/>
          <w:u w:val="single"/>
        </w:rPr>
        <w:t xml:space="preserve">  </w:t>
      </w:r>
      <w:r w:rsidRPr="00234941">
        <w:rPr>
          <w:rFonts w:eastAsia="Calibri"/>
          <w:b/>
          <w:iCs/>
          <w:u w:val="single"/>
          <w:bdr w:val="single" w:sz="18" w:space="0" w:color="auto" w:frame="1"/>
        </w:rPr>
        <w:t>would</w:t>
      </w:r>
      <w:r w:rsidRPr="00234941">
        <w:rPr>
          <w:rFonts w:eastAsia="Calibri" w:cs="Times New Roman"/>
          <w:sz w:val="16"/>
        </w:rPr>
        <w:t xml:space="preserve"> likely</w:t>
      </w:r>
      <w:r w:rsidRPr="00234941">
        <w:rPr>
          <w:rFonts w:eastAsia="Calibri" w:cs="Times New Roman"/>
          <w:u w:val="single"/>
        </w:rPr>
        <w:t xml:space="preserve"> </w:t>
      </w:r>
      <w:r w:rsidRPr="00234941">
        <w:rPr>
          <w:rFonts w:eastAsia="Calibri"/>
          <w:b/>
          <w:iCs/>
          <w:u w:val="single"/>
          <w:bdr w:val="single" w:sz="18" w:space="0" w:color="auto" w:frame="1"/>
        </w:rPr>
        <w:t>collapse</w:t>
      </w:r>
      <w:r w:rsidRPr="00234941">
        <w:rPr>
          <w:rFonts w:eastAsia="Calibri" w:cs="Times New Roman"/>
          <w:b/>
          <w:sz w:val="24"/>
          <w:u w:val="single"/>
        </w:rPr>
        <w:t xml:space="preserve"> and the </w:t>
      </w:r>
      <w:r w:rsidRPr="00234941">
        <w:rPr>
          <w:rFonts w:eastAsia="Calibri"/>
          <w:b/>
          <w:iCs/>
          <w:u w:val="single"/>
          <w:bdr w:val="single" w:sz="18" w:space="0" w:color="auto" w:frame="1"/>
        </w:rPr>
        <w:t>government along with it</w:t>
      </w:r>
      <w:r w:rsidRPr="00234941">
        <w:rPr>
          <w:rFonts w:eastAsia="Calibri" w:cs="Times New Roman"/>
          <w:sz w:val="16"/>
        </w:rPr>
        <w:t>. Which explains why the United States, for all its drug war rhetoric, tolerated Carrillo for so long. Which explains a letter Carrillo wrote to the Mexican President, Ernesto Zedillo, on January 14 this year, subsequently leaked to the press: 'Leave me alone to run my business. Otherwise I'll withdraw its benefits from the nation.' Note the slightly impatient tone: Look Ernesto, just don't you forget who's paying the bills around here.</w:t>
      </w:r>
    </w:p>
    <w:p w:rsidR="00234941" w:rsidRPr="00234941" w:rsidRDefault="00234941" w:rsidP="00234941"/>
    <w:p w:rsidR="00234941" w:rsidRPr="00234941" w:rsidRDefault="00234941" w:rsidP="00234941">
      <w:pPr>
        <w:rPr>
          <w:b/>
        </w:rPr>
      </w:pPr>
      <w:r w:rsidRPr="00234941">
        <w:rPr>
          <w:b/>
        </w:rPr>
        <w:t>Drug cartels are key to the Mexican economy – generates valuable liquidity in the banking system</w:t>
      </w:r>
    </w:p>
    <w:p w:rsidR="00234941" w:rsidRPr="00234941" w:rsidRDefault="00234941" w:rsidP="00234941">
      <w:pPr>
        <w:rPr>
          <w:rStyle w:val="StyleStyleBold12pt"/>
        </w:rPr>
      </w:pPr>
      <w:r w:rsidRPr="00234941">
        <w:rPr>
          <w:rStyle w:val="StyleStyleBold12pt"/>
        </w:rPr>
        <w:t>Lange, 10 – Washington Correspondent for Reuters, citing US officials in Mexico; additional reporting by Lizbeth Diaz in Tijuana (Jason, “From spas to banks, Mexico economy rides on drugs,” Reuters, 22 January 2010, http://www.reuters.com/article/2010/01/22/us-drugs-mexico-economy-idUSTRE60L0X120100122)//BI</w:t>
      </w:r>
    </w:p>
    <w:p w:rsidR="00234941" w:rsidRPr="00234941" w:rsidRDefault="00234941" w:rsidP="00234941">
      <w:pPr>
        <w:rPr>
          <w:sz w:val="16"/>
        </w:rPr>
      </w:pPr>
      <w:r w:rsidRPr="00234941">
        <w:rPr>
          <w:rStyle w:val="StyleBoldUnderline"/>
        </w:rPr>
        <w:t>Mexican cartels</w:t>
      </w:r>
      <w:r w:rsidRPr="00234941">
        <w:rPr>
          <w:sz w:val="16"/>
        </w:rPr>
        <w:t xml:space="preserve">, which control most of the cocaine and methamphetamine smuggled into the United States, </w:t>
      </w:r>
      <w:r w:rsidRPr="00234941">
        <w:rPr>
          <w:rStyle w:val="StyleBoldUnderline"/>
        </w:rPr>
        <w:t>bring an estimated $25 billion to $40 billion into Mexico from their global operations every year</w:t>
      </w:r>
      <w:r w:rsidRPr="00234941">
        <w:rPr>
          <w:sz w:val="16"/>
        </w:rPr>
        <w:t>. To put that in perspective</w:t>
      </w:r>
      <w:r w:rsidRPr="00234941">
        <w:rPr>
          <w:rStyle w:val="StyleBoldUnderline"/>
        </w:rPr>
        <w:t>:</w:t>
      </w:r>
      <w:r w:rsidRPr="00234941">
        <w:rPr>
          <w:sz w:val="16"/>
        </w:rPr>
        <w:t xml:space="preserve"> </w:t>
      </w:r>
      <w:r w:rsidRPr="00234941">
        <w:rPr>
          <w:rStyle w:val="StyleBoldUnderline"/>
        </w:rPr>
        <w:t>Mexico probably made more money in 2009 moving drugs than it did exporting oil, its single biggest legitimate foreign currency earner</w:t>
      </w:r>
      <w:r w:rsidRPr="00234941">
        <w:rPr>
          <w:sz w:val="16"/>
        </w:rPr>
        <w:t xml:space="preserve">. From the white Caribbean beaches of Cancun to violent towns on the U.S. border and the beauty parlors of Mexico City's wealthy suburbs, </w:t>
      </w:r>
      <w:r w:rsidRPr="00234941">
        <w:rPr>
          <w:rStyle w:val="StyleBoldUnderline"/>
        </w:rPr>
        <w:t>drug cash is everywhere in Mexico. It has even propped up the country's banking system, helping it ride out the financial crisis and aiding the country's economy</w:t>
      </w:r>
      <w:r w:rsidRPr="00234941">
        <w:rPr>
          <w:sz w:val="16"/>
        </w:rPr>
        <w:t xml:space="preserve">. Smuggled into Mexico mostly from the United States in $100 bills, </w:t>
      </w:r>
      <w:r w:rsidRPr="00234941">
        <w:rPr>
          <w:rStyle w:val="StyleBoldUnderline"/>
        </w:rPr>
        <w:t>narco money finds its way onto the books of restaurants, construction firms and bars as drug lords try to legitimize their cash</w:t>
      </w:r>
      <w:r w:rsidRPr="00234941">
        <w:rPr>
          <w:sz w:val="16"/>
        </w:rPr>
        <w:t xml:space="preserve"> and prevent police from tracing it. "</w:t>
      </w:r>
      <w:r w:rsidRPr="00234941">
        <w:rPr>
          <w:rStyle w:val="StyleBoldUnderline"/>
        </w:rPr>
        <w:t>Mexico is saturated with this money</w:t>
      </w:r>
      <w:r w:rsidRPr="00234941">
        <w:rPr>
          <w:sz w:val="16"/>
        </w:rPr>
        <w:t xml:space="preserve">," said George Friedman, who heads geopolitical analysis firm Stratfor. In western Mexico, drug money started pouring into Zapopan and nearby Guadalajara in the 1980s as the Sinaloa cartel bought hospitals and real estate, said Martin Barron, a researcher at the institute that trains Mexico's organized crime prosecutors. Now residents in the region known in Mexico for its piety say drug smugglers barely make an effort to disguise themselves. A strip of fancy boutiques in Zapopan was financed with drug money, says Jaime Ramirez, a local newspaper columnist who has been reporting on the drug world for two decades. As well as the Grupo Collins factory in Zapopan, a nearby car wash is also on the U.S. Treasury's black list. A local cemetery draws relatives of traffickers who were among the 17,000 people killed in the drug war in Mexico since 2006. "A lot of narcos are buried there. You should see it on Fathers' Day," Ramirez said, as a black pick-up truck with tinted windows pulled in. Zapopan residents just shrug their shoulders when a wealthy neighbor displays traits seen as typical of a drug trafficker -- wearing cowboy gear, playing loud "norteno" music from the country's north or holding lavish parties attended by guests who arrive in pick-up trucks or SUVs. "Living alongside them is normal," Ramirez said. "Everybody knows when a neighbor is on the shady side." One of those neighbors was Sandra Avila, a glamorous trafficker known as the "Queen of the Pacific," who lived in Zapopan before being arrested in Mexico City in 2007. On a typical day in Zapopan recently, men unloaded boxes from vans in the Grupo Collins compound, near the company's private chapel and soccer field. From behind the factory's high walls, there was little to suggest it could have ties to a cartel. "It has always been really calm," said Genaro Rangel, who sells tacos every morning to factory workers from a stall across the street. The plant was advertising a job opening on the company web site for a machine room technician. Washington's accusation, filed under a U.S. sanctions program, makes it illegal for Americans to do business with Grupo Collins and freezes any assets it might have in U.S. accounts. In a 2006 report, Mexican authorities named Grupo Collins' owner Telesforo Tirado as an operator of the Colima cartel. The U.S. Treasury and Mexico's Attorney General's office both declined to provide further details on the case and Grupo Collins executives also refused to comment. But Tirado has previously denied the charges in the Mexican media. CASHING IN ON THE DRUG TRADE What's going on in Zapopan is happening all over Mexico. A well-known Mexico City restaurant specializing in the spicy cuisine of the Yucatan </w:t>
      </w:r>
      <w:r w:rsidRPr="00234941">
        <w:rPr>
          <w:sz w:val="16"/>
        </w:rPr>
        <w:lastRenderedPageBreak/>
        <w:t xml:space="preserve">peninsula was added to the U.S. list of front companies in December. Months earlier, one of Mexico's top food critics had recommended it. </w:t>
      </w:r>
      <w:r w:rsidRPr="00234941">
        <w:rPr>
          <w:rStyle w:val="StyleBoldUnderline"/>
        </w:rPr>
        <w:t>Drug money has also fueled part of a real estate boom around tourist resorts</w:t>
      </w:r>
      <w:r w:rsidRPr="00234941">
        <w:rPr>
          <w:sz w:val="16"/>
        </w:rPr>
        <w:t xml:space="preserve"> such as Cancun, said a senior U.S. law enforcement official in Mexico City. "We've had cases where </w:t>
      </w:r>
      <w:r w:rsidRPr="00234941">
        <w:rPr>
          <w:rStyle w:val="StyleBoldUnderline"/>
        </w:rPr>
        <w:t>traffickers purchased large tracts of land in areas where any investor would buy</w:t>
      </w:r>
      <w:r w:rsidRPr="00234941">
        <w:rPr>
          <w:sz w:val="16"/>
        </w:rPr>
        <w:t xml:space="preserve">," he said, asking not to be named because of concerns about his safety. An architect in the city of Tijuana did well out of designing buildings that cartels would build and rent out to legitimate local businesses. "The pay was enough for me to build a house for myself, as well as to buy a lot a tools," he said. He was once hired to design a tunnel that led to the street from a secret door in a drug gang member's closet. Craving acceptance, the </w:t>
      </w:r>
      <w:r w:rsidRPr="00234941">
        <w:rPr>
          <w:rStyle w:val="StyleBoldUnderline"/>
        </w:rPr>
        <w:t>drug gangs even throw their money at acquaintances to get them on the social scene</w:t>
      </w:r>
      <w:r w:rsidRPr="00234941">
        <w:rPr>
          <w:sz w:val="16"/>
        </w:rPr>
        <w:t xml:space="preserve">. A drug trafficker pays his friend Roberto, who declined to give his last name, to keep him connected in Tijuana and introduce him to women. "I take him to parties," Roberto said. In the wealthy shopping areas of Interlomas, near Mexico City, the Perfect Silhouette spa offers breast implants. Staffed by young women in loose-fitting white suits, the spa also sells weight-loss creams and offers massages. The U.S. Treasury recently said it was part of the financial network of the Beltran Leyva cartel, whose leader was gunned down by elite Mexican marines in December. The salon's manager, Teresa Delgado, appeared baffled by the U.S. accusations. "We haven't seen anything strange here," she said. A woman Delgado identified as the owner did not return a phone call requesting an interview. </w:t>
      </w:r>
      <w:r w:rsidRPr="00234941">
        <w:rPr>
          <w:rStyle w:val="StyleBoldUnderline"/>
        </w:rPr>
        <w:t>Businesses enlisted to launder drug money typically get a cut worth 3 percent to 8 percent of the funds passing through their books</w:t>
      </w:r>
      <w:r w:rsidRPr="00234941">
        <w:rPr>
          <w:sz w:val="16"/>
        </w:rPr>
        <w:t xml:space="preserve">, the U.S. law enforcement official said. "SMURFING" AROUND THE LAWS </w:t>
      </w:r>
      <w:r w:rsidRPr="00234941">
        <w:rPr>
          <w:rStyle w:val="StyleBoldUnderline"/>
        </w:rPr>
        <w:t>Much of the cartels' profits eventually ends up in Mexico's banking system</w:t>
      </w:r>
      <w:r w:rsidRPr="00234941">
        <w:rPr>
          <w:sz w:val="16"/>
        </w:rPr>
        <w:t xml:space="preserve">, the U.S. official said. During the global financial crisis last year, </w:t>
      </w:r>
      <w:r w:rsidRPr="00234941">
        <w:rPr>
          <w:rStyle w:val="StyleBoldUnderline"/>
        </w:rPr>
        <w:t>those assets provided valuable liquidity</w:t>
      </w:r>
      <w:r w:rsidRPr="00234941">
        <w:rPr>
          <w:sz w:val="16"/>
        </w:rPr>
        <w:t xml:space="preserve">, says economist Guillermo Ibarra of the Autonomous University of Sinaloa. "They had a cushion from drug trafficking money that to a certain extent helped the banks," Ibarra said. Indeed, drug money in banks is a global phenomenon, not just in Mexico. A United Nations report on the global drug trade in 2009 said that "at a time of major bank failures, money doesn't smell, bankers seem to believe." Drug gangs in Mexico have their associates make thousands of tiny deposits in their bank accounts to avoid raising suspicion from banking authorities, a practice known as "smurfing," said the U.S. official. Mexico's banking association and the finance ministry's anti-money laundering unit declined to comment for this story. While Mexico is confiscating more drugs and assets than ever under President Felipe Calderon, forfeitures of money are still minuscule compared to even low-ball estimates of the amount of drug money that flows into Mexico. Under Calderon, authorities have confiscated about $400 million, almost none of which was seized from banks, said Ricardo Najera, a spokesman for the Attorney General's Office. Mexican bank secrecy laws make it particularly difficult to go after drug money in financial institutions, Najera said. "We can't just go in there and say 'OK, let's have a look,'" he said. "We have to trace the illicit origin of that money before we can get at those bank accounts." The U.S. Treasury has blocked only about $16 million in suspected Mexican drug assets since June 2000, a Treasury official in Washington said. The official, who asked not to be named, said the sanctions program aims to hit drug lords by breaking "their commercial and financial backbones." But freezing assets is not "the principal objective nor the key measure of success." MAFIA CAPITALISM </w:t>
      </w:r>
      <w:r w:rsidRPr="00234941">
        <w:rPr>
          <w:rStyle w:val="StyleBoldUnderline"/>
        </w:rPr>
        <w:t>Data on Mexican banking provides a novel way for calculating the size of the drug economy</w:t>
      </w:r>
      <w:r w:rsidRPr="00234941">
        <w:rPr>
          <w:sz w:val="16"/>
        </w:rPr>
        <w:t xml:space="preserve">. Ibarra crunched numbers on monetary aggregates across different Mexican states and concluded that </w:t>
      </w:r>
      <w:r w:rsidRPr="00234941">
        <w:rPr>
          <w:rStyle w:val="StyleBoldUnderline"/>
        </w:rPr>
        <w:t>more money sits in Sinaloan banks than its legitimate economy should be generating</w:t>
      </w:r>
      <w:r w:rsidRPr="00234941">
        <w:rPr>
          <w:sz w:val="16"/>
        </w:rPr>
        <w:t xml:space="preserve">. "It's as if two people had the same job and the same level of seniority, but one of them has twice as much savings," he said, talking about comparisons between Sinaloa and other states. Ibarra estimates </w:t>
      </w:r>
      <w:r w:rsidRPr="00234941">
        <w:rPr>
          <w:rStyle w:val="StyleBoldUnderline"/>
        </w:rPr>
        <w:t>cartels have laundered more than $680 million in the banks</w:t>
      </w:r>
      <w:r w:rsidRPr="00234941">
        <w:rPr>
          <w:sz w:val="16"/>
        </w:rPr>
        <w:t xml:space="preserve"> of Sinaloa -- which is a financial services backwater -- and </w:t>
      </w:r>
      <w:r w:rsidRPr="00234941">
        <w:rPr>
          <w:rStyle w:val="StyleBoldUnderline"/>
        </w:rPr>
        <w:t>that drug money is driving nearly 20 percent of the state's economy</w:t>
      </w:r>
      <w:r w:rsidRPr="00234941">
        <w:rPr>
          <w:sz w:val="16"/>
        </w:rPr>
        <w:t xml:space="preserve">. Edgardo Buscaglia, an academic at Columbia University, recently scoured judicial case files and financial intelligence reports, some of which were provided by Mexican authorities. His research found </w:t>
      </w:r>
      <w:r w:rsidRPr="00234941">
        <w:rPr>
          <w:rStyle w:val="StyleBoldUnderline"/>
        </w:rPr>
        <w:t>organized crime's involvement in Mexican businesses had expanded sharply in the five years through 2008</w:t>
      </w:r>
      <w:r w:rsidRPr="00234941">
        <w:rPr>
          <w:sz w:val="16"/>
        </w:rPr>
        <w:t>, with gangs now involved in most sectors of the economy.</w:t>
      </w:r>
    </w:p>
    <w:p w:rsidR="00234941" w:rsidRPr="00234941" w:rsidRDefault="00234941" w:rsidP="00234941"/>
    <w:p w:rsidR="00234941" w:rsidRPr="00234941" w:rsidRDefault="00234941" w:rsidP="00234941">
      <w:pPr>
        <w:rPr>
          <w:b/>
        </w:rPr>
      </w:pPr>
      <w:r w:rsidRPr="00234941">
        <w:rPr>
          <w:b/>
        </w:rPr>
        <w:t>Drug trafficking is key to Mexico’s economy</w:t>
      </w:r>
    </w:p>
    <w:p w:rsidR="00234941" w:rsidRPr="00234941" w:rsidRDefault="00234941" w:rsidP="00234941">
      <w:r w:rsidRPr="00234941">
        <w:rPr>
          <w:b/>
        </w:rPr>
        <w:t xml:space="preserve">Morris, 12 </w:t>
      </w:r>
      <w:r w:rsidRPr="00234941">
        <w:rPr>
          <w:sz w:val="16"/>
        </w:rPr>
        <w:t xml:space="preserve">(Stephen D. Morris is professor and chair of the Department of Political Science at Middle Tennessee State University. He is the author of Corruption and Politics in Contemporary Mexico (1991), Political Reformism in Mexico (1995), Gringolandia: Mexican Identity and Perceptions of the United States(2005), and Political Corruption in Mexico: The Impact of Democratization (2009); and coeditor of Corruption and Democracy in Latin America (2009) andCorruption and Politics in Latin America: National and Regional Dynamics (2010). His articles have appeared in Bulletin of Latin American Research, Comparative Political Studies, Journal of Latin American Studies, and Third World Quarterly, among other journals; 2012; </w:t>
      </w:r>
      <w:hyperlink r:id="rId32" w:history="1">
        <w:r w:rsidRPr="00234941">
          <w:rPr>
            <w:rStyle w:val="Hyperlink"/>
            <w:sz w:val="16"/>
          </w:rPr>
          <w:t>http://muse.jhu.edu.proxy.lib.umich.edu/journals/latin_american_research_review/v047/47.2.morris.html</w:t>
        </w:r>
      </w:hyperlink>
      <w:r w:rsidRPr="00234941">
        <w:rPr>
          <w:sz w:val="16"/>
        </w:rPr>
        <w:t>) KD</w:t>
      </w:r>
    </w:p>
    <w:p w:rsidR="00234941" w:rsidRPr="00234941" w:rsidRDefault="00234941" w:rsidP="00234941">
      <w:pPr>
        <w:rPr>
          <w:sz w:val="16"/>
        </w:rPr>
      </w:pPr>
      <w:r w:rsidRPr="00234941">
        <w:rPr>
          <w:sz w:val="16"/>
        </w:rPr>
        <w:t xml:space="preserve">The linkages attending </w:t>
      </w:r>
      <w:r w:rsidRPr="00234941">
        <w:rPr>
          <w:u w:val="single"/>
        </w:rPr>
        <w:t>drug trafficking</w:t>
      </w:r>
      <w:r w:rsidRPr="00234941">
        <w:rPr>
          <w:sz w:val="16"/>
        </w:rPr>
        <w:t xml:space="preserve"> are many; their </w:t>
      </w:r>
      <w:r w:rsidRPr="00234941">
        <w:rPr>
          <w:u w:val="single"/>
        </w:rPr>
        <w:t>impacts hauntingly far reaching. The illicit trade in drugs has become an integral part of Mexico’s economy.</w:t>
      </w:r>
      <w:r w:rsidRPr="00234941">
        <w:rPr>
          <w:sz w:val="16"/>
        </w:rPr>
        <w:t xml:space="preserve"> Operating through vast networks of street and prison gangs, police, customs officials, front companies, banks, and many others, </w:t>
      </w:r>
      <w:r w:rsidRPr="00234941">
        <w:rPr>
          <w:u w:val="single"/>
        </w:rPr>
        <w:t>Mexican cartels employ an estimated 450,000 people; have operations throughout the United States and in parts of Central and South America, as well as Europe; and take in between $25 billion and $30 billion a year</w:t>
      </w:r>
      <w:r w:rsidRPr="00234941">
        <w:rPr>
          <w:sz w:val="16"/>
        </w:rPr>
        <w:t xml:space="preserve">. Robert J. Bunker and John P. Sullivan estimate that </w:t>
      </w:r>
      <w:r w:rsidRPr="00234941">
        <w:rPr>
          <w:u w:val="single"/>
        </w:rPr>
        <w:t>the livelihood of some 3.2 million people in Mexico depends on the illicit trade in narcotics, a figure that does not include the thousands of people and billions of dollars involved in combating it</w:t>
      </w:r>
      <w:r w:rsidRPr="00234941">
        <w:rPr>
          <w:sz w:val="16"/>
        </w:rPr>
        <w:t xml:space="preserve"> (Bunker, 41). Indeed, DTOs provide financial opportunities where few others exist and pump needed funds into local economies. </w:t>
      </w:r>
      <w:r w:rsidRPr="00234941">
        <w:rPr>
          <w:u w:val="single"/>
        </w:rPr>
        <w:t xml:space="preserve">Drug traffickers pay for “schools and hospitals, pour[ing] money </w:t>
      </w:r>
      <w:r w:rsidRPr="00234941">
        <w:rPr>
          <w:u w:val="single"/>
        </w:rPr>
        <w:lastRenderedPageBreak/>
        <w:t>into churches and homes</w:t>
      </w:r>
      <w:r w:rsidRPr="00234941">
        <w:rPr>
          <w:sz w:val="16"/>
        </w:rPr>
        <w:t>” (Beith, 87). They provide “gifts to children, assist victims of natural disasters, [and] generate employment in poor areas” (Grayson, 122). Overall, Charles Bowden estimates that between 30 percent and 60 percent of the Juárez economy runs on laundered drug money (45).</w:t>
      </w:r>
    </w:p>
    <w:p w:rsidR="00234941" w:rsidRPr="00234941" w:rsidRDefault="00234941" w:rsidP="00234941"/>
    <w:p w:rsidR="00234941" w:rsidRPr="00234941" w:rsidRDefault="00234941" w:rsidP="00234941">
      <w:pPr>
        <w:rPr>
          <w:b/>
        </w:rPr>
      </w:pPr>
      <w:r w:rsidRPr="00234941">
        <w:rPr>
          <w:b/>
        </w:rPr>
        <w:t>The drug trade is key to the Mexican economy</w:t>
      </w:r>
    </w:p>
    <w:p w:rsidR="00234941" w:rsidRPr="00234941" w:rsidRDefault="00234941" w:rsidP="00234941">
      <w:pPr>
        <w:rPr>
          <w:sz w:val="16"/>
        </w:rPr>
      </w:pPr>
      <w:r w:rsidRPr="00234941">
        <w:rPr>
          <w:rStyle w:val="StyleStyleBold12pt"/>
        </w:rPr>
        <w:t>Gray, 10</w:t>
      </w:r>
      <w:r w:rsidRPr="00234941">
        <w:rPr>
          <w:sz w:val="16"/>
        </w:rPr>
        <w:t xml:space="preserve"> – Economic Analyst at U.S. Government Accountability Office, Research Assistant at National Bureau of Economic Research (Colin, “The Hidden Cost of the War on Drugs,” Stanford Progressive, May 2010, </w:t>
      </w:r>
      <w:hyperlink r:id="rId33" w:history="1">
        <w:r w:rsidRPr="00234941">
          <w:rPr>
            <w:rStyle w:val="Hyperlink"/>
            <w:sz w:val="16"/>
          </w:rPr>
          <w:t>http://www.stanford.edu/group/progressive/cgi-bin/?p=521)//BI</w:t>
        </w:r>
      </w:hyperlink>
    </w:p>
    <w:p w:rsidR="00234941" w:rsidRPr="00234941" w:rsidRDefault="00234941" w:rsidP="00234941">
      <w:pPr>
        <w:rPr>
          <w:sz w:val="16"/>
        </w:rPr>
      </w:pPr>
      <w:r w:rsidRPr="00234941">
        <w:rPr>
          <w:sz w:val="16"/>
        </w:rPr>
        <w:t xml:space="preserve">While violence is escalating and some are calling Mexico a failed state, the </w:t>
      </w:r>
      <w:r w:rsidRPr="00234941">
        <w:rPr>
          <w:rStyle w:val="StyleBoldUnderline"/>
        </w:rPr>
        <w:t>Mexican effort has</w:t>
      </w:r>
      <w:r w:rsidRPr="00234941">
        <w:rPr>
          <w:sz w:val="16"/>
        </w:rPr>
        <w:t xml:space="preserve"> certainly </w:t>
      </w:r>
      <w:r w:rsidRPr="00234941">
        <w:rPr>
          <w:rStyle w:val="StyleBoldUnderline"/>
        </w:rPr>
        <w:t>disrupted the drug trade</w:t>
      </w:r>
      <w:r w:rsidRPr="00234941">
        <w:rPr>
          <w:sz w:val="16"/>
        </w:rPr>
        <w:t xml:space="preserve">. Officials point to evidence of criminal organizations diversifying as drug revenues begin to dry up and to the rising price of cocaine. </w:t>
      </w:r>
      <w:r w:rsidRPr="00234941">
        <w:rPr>
          <w:rStyle w:val="StyleBoldUnderline"/>
        </w:rPr>
        <w:t>As early as the second quarter of 2007, the White House reported cocaine shortages</w:t>
      </w:r>
      <w:r w:rsidRPr="00234941">
        <w:rPr>
          <w:sz w:val="16"/>
        </w:rPr>
        <w:t xml:space="preserve"> in 37 U.S. cities </w:t>
      </w:r>
      <w:r w:rsidRPr="00234941">
        <w:rPr>
          <w:rStyle w:val="StyleBoldUnderline"/>
        </w:rPr>
        <w:t>and a 24% increase in</w:t>
      </w:r>
      <w:r w:rsidRPr="00234941">
        <w:rPr>
          <w:sz w:val="16"/>
        </w:rPr>
        <w:t xml:space="preserve"> the drug’s </w:t>
      </w:r>
      <w:r w:rsidRPr="00234941">
        <w:rPr>
          <w:rStyle w:val="StyleBoldUnderline"/>
        </w:rPr>
        <w:t>retail price</w:t>
      </w:r>
      <w:r w:rsidRPr="00234941">
        <w:rPr>
          <w:sz w:val="16"/>
        </w:rPr>
        <w:t>. Yet, s</w:t>
      </w:r>
      <w:r w:rsidRPr="00234941">
        <w:rPr>
          <w:rStyle w:val="StyleBoldUnderline"/>
        </w:rPr>
        <w:t>uch disruption of the trade has revealed</w:t>
      </w:r>
      <w:r w:rsidRPr="00234941">
        <w:rPr>
          <w:sz w:val="16"/>
        </w:rPr>
        <w:t xml:space="preserve"> a new issue: </w:t>
      </w:r>
      <w:r w:rsidRPr="00234941">
        <w:rPr>
          <w:rStyle w:val="StyleBoldUnderline"/>
        </w:rPr>
        <w:t>the dependence on the drug trade by many parts of the Mexican economy</w:t>
      </w:r>
      <w:r w:rsidRPr="00234941">
        <w:rPr>
          <w:sz w:val="16"/>
        </w:rPr>
        <w:t xml:space="preserve">. In considering how to fight illicit drugs in Mexico, it is crucial to consider how a blow to drugs may damage other sectors and industries. As a net effect, most experts would agree that the illicit drug trade adversely affects the Mexican economy. Cartels undermine the rule of law. Instability alienates current investors and deters potential investors or business-owners. Government revenues fall, as taxable commodities are replaced in the economy by illegal goods that are not taxed by the government. Tourism, one of Mexico’s most important exports, suffers: the U.S. military has officially discouraged travelers from vacationing in many parts of Mexico. Drug cartels often intervene in economies directly, further discouraging investment. According to the L.A. Times, the Zetas (the military arm of the Gulf Cartel) “have proved to be ruthless overlords. They have kidnapped businessmen, demanded protection money from merchants, taken over sales of pirated CDs and DVDs and muscled into the liquor trade by forcing restaurant and bar owners to buy from them.” Viridiana Rios of the Harvard Department of Government estimates that “the cost of violence is equivalent to 1.07 billion dollars, investment losses accounts for other 1.3 billion, drug abuse generates a loss of 0.68 billion dollars, and other costs may have an impact as high as 1.5 billion dollars.” </w:t>
      </w:r>
      <w:r w:rsidRPr="00234941">
        <w:rPr>
          <w:rStyle w:val="StyleBoldUnderline"/>
        </w:rPr>
        <w:t>Despite</w:t>
      </w:r>
      <w:r w:rsidRPr="00234941">
        <w:rPr>
          <w:sz w:val="16"/>
        </w:rPr>
        <w:t xml:space="preserve"> the net </w:t>
      </w:r>
      <w:r w:rsidRPr="00234941">
        <w:rPr>
          <w:rStyle w:val="StyleBoldUnderline"/>
        </w:rPr>
        <w:t xml:space="preserve">damage that </w:t>
      </w:r>
      <w:r w:rsidRPr="00234941">
        <w:rPr>
          <w:sz w:val="16"/>
        </w:rPr>
        <w:t xml:space="preserve">such </w:t>
      </w:r>
      <w:r w:rsidRPr="00234941">
        <w:rPr>
          <w:rStyle w:val="StyleBoldUnderline"/>
        </w:rPr>
        <w:t>cartels</w:t>
      </w:r>
      <w:r w:rsidRPr="00234941">
        <w:rPr>
          <w:sz w:val="16"/>
        </w:rPr>
        <w:t xml:space="preserve"> create in the Mexican economy, </w:t>
      </w:r>
      <w:r w:rsidRPr="00234941">
        <w:rPr>
          <w:rStyle w:val="StyleBoldUnderline"/>
        </w:rPr>
        <w:t>the issue is not as homogenous as it initially appears. In fact, the Mexican economy is, in many ways, dependent on this industry</w:t>
      </w:r>
      <w:r w:rsidRPr="00234941">
        <w:rPr>
          <w:sz w:val="16"/>
        </w:rPr>
        <w:t xml:space="preserve">. Economists estimate that </w:t>
      </w:r>
      <w:r w:rsidRPr="00234941">
        <w:rPr>
          <w:rStyle w:val="StyleBoldUnderline"/>
        </w:rPr>
        <w:t>the industry brings in between U$25 billion and U$50 billion every year. In 2009, Mexico</w:t>
      </w:r>
      <w:r w:rsidRPr="00234941">
        <w:rPr>
          <w:sz w:val="16"/>
        </w:rPr>
        <w:t xml:space="preserve"> probably </w:t>
      </w:r>
      <w:r w:rsidRPr="00234941">
        <w:rPr>
          <w:rStyle w:val="StyleBoldUnderline"/>
        </w:rPr>
        <w:t>made more money in the drug trade than it did in</w:t>
      </w:r>
      <w:r w:rsidRPr="00234941">
        <w:rPr>
          <w:sz w:val="16"/>
        </w:rPr>
        <w:t xml:space="preserve"> its single largest export industry: </w:t>
      </w:r>
      <w:r w:rsidRPr="00234941">
        <w:rPr>
          <w:rStyle w:val="StyleBoldUnderline"/>
        </w:rPr>
        <w:t>oil</w:t>
      </w:r>
      <w:r w:rsidRPr="00234941">
        <w:rPr>
          <w:sz w:val="16"/>
        </w:rPr>
        <w:t>. One study, noted by Global Envision, reported that “</w:t>
      </w:r>
      <w:r w:rsidRPr="00234941">
        <w:rPr>
          <w:rStyle w:val="StyleBoldUnderline"/>
        </w:rPr>
        <w:t>the loss of the drug business would shrink Mexico’s economy by 63 percent.</w:t>
      </w:r>
      <w:r w:rsidRPr="00234941">
        <w:rPr>
          <w:sz w:val="16"/>
        </w:rPr>
        <w:t xml:space="preserve">” Others attribute as much as 20% of Mexico’s GDP to this industry. Mexican journalist Carlos Loret de Mola claims that </w:t>
      </w:r>
      <w:r w:rsidRPr="00234941">
        <w:rPr>
          <w:rStyle w:val="StyleBoldUnderline"/>
        </w:rPr>
        <w:t>cartels make three times as many profits as Mexico’s 500 largest companies combined</w:t>
      </w:r>
      <w:r w:rsidRPr="00234941">
        <w:rPr>
          <w:sz w:val="16"/>
        </w:rPr>
        <w:t xml:space="preserve">. Furthermore, the effects of a blow to drugs would not be uniformly felt in Mexico. Certain legal industries would be hit harder. </w:t>
      </w:r>
      <w:r w:rsidRPr="00234941">
        <w:rPr>
          <w:rStyle w:val="StyleBoldUnderline"/>
        </w:rPr>
        <w:t>Luxury goods</w:t>
      </w:r>
      <w:r w:rsidRPr="00234941">
        <w:rPr>
          <w:sz w:val="16"/>
        </w:rPr>
        <w:t xml:space="preserve">, for example, </w:t>
      </w:r>
      <w:r w:rsidRPr="00234941">
        <w:rPr>
          <w:rStyle w:val="StyleBoldUnderline"/>
        </w:rPr>
        <w:t>have thrived in Mexico due to the lavish tastes of drug dealers</w:t>
      </w:r>
      <w:r w:rsidRPr="00234941">
        <w:rPr>
          <w:sz w:val="16"/>
        </w:rPr>
        <w:t xml:space="preserve">, smugglers, and organizers. These include cars, flight schools, yachts, and the like. While </w:t>
      </w:r>
      <w:r w:rsidRPr="00234941">
        <w:rPr>
          <w:rStyle w:val="StyleBoldUnderline"/>
        </w:rPr>
        <w:t>drug lords</w:t>
      </w:r>
      <w:r w:rsidRPr="00234941">
        <w:rPr>
          <w:sz w:val="16"/>
        </w:rPr>
        <w:t xml:space="preserve"> do not single-handedly keep such industries afloat, they do </w:t>
      </w:r>
      <w:r w:rsidRPr="00234941">
        <w:rPr>
          <w:rStyle w:val="StyleBoldUnderline"/>
        </w:rPr>
        <w:t>provide significant business</w:t>
      </w:r>
      <w:r w:rsidRPr="00234941">
        <w:rPr>
          <w:sz w:val="16"/>
        </w:rPr>
        <w:t xml:space="preserve">. Some argue that </w:t>
      </w:r>
      <w:r w:rsidRPr="00234941">
        <w:rPr>
          <w:rStyle w:val="StyleBoldUnderline"/>
        </w:rPr>
        <w:t>banks are inadvertently dependent on drug money, and</w:t>
      </w:r>
      <w:r w:rsidRPr="00234941">
        <w:rPr>
          <w:sz w:val="16"/>
        </w:rPr>
        <w:t xml:space="preserve"> may </w:t>
      </w:r>
      <w:r w:rsidRPr="00234941">
        <w:rPr>
          <w:rStyle w:val="StyleBoldUnderline"/>
        </w:rPr>
        <w:t>have stayed afloat during the crisis partly due to this</w:t>
      </w:r>
      <w:r w:rsidRPr="00234941">
        <w:rPr>
          <w:sz w:val="16"/>
        </w:rPr>
        <w:t xml:space="preserve"> </w:t>
      </w:r>
      <w:r w:rsidRPr="00234941">
        <w:rPr>
          <w:rStyle w:val="StyleBoldUnderline"/>
        </w:rPr>
        <w:t>money</w:t>
      </w:r>
      <w:r w:rsidRPr="00234941">
        <w:rPr>
          <w:sz w:val="16"/>
        </w:rPr>
        <w:t xml:space="preserve">. While deposits are usually made into thousands of different accounts, the money flowing through the banking system provided valuable liquidity during the 2008-2009 financial crisis. By far, </w:t>
      </w:r>
      <w:r w:rsidRPr="00234941">
        <w:rPr>
          <w:rStyle w:val="StyleBoldUnderline"/>
        </w:rPr>
        <w:t>the people most hurt by a blow to the drug cartels would be the rural poor</w:t>
      </w:r>
      <w:r w:rsidRPr="00234941">
        <w:rPr>
          <w:sz w:val="16"/>
        </w:rPr>
        <w:t xml:space="preserve"> in certain areas of Mexico. According to Ms. Rios: “d</w:t>
      </w:r>
      <w:r w:rsidRPr="00234941">
        <w:rPr>
          <w:rStyle w:val="StyleBoldUnderline"/>
        </w:rPr>
        <w:t>rug traffic cash flows are in fact helping some Mexican communities to</w:t>
      </w:r>
      <w:r w:rsidRPr="00234941">
        <w:rPr>
          <w:sz w:val="16"/>
        </w:rPr>
        <w:t xml:space="preserve"> somehow </w:t>
      </w:r>
      <w:r w:rsidRPr="00234941">
        <w:rPr>
          <w:rStyle w:val="StyleBoldUnderline"/>
        </w:rPr>
        <w:t>alleviate a grinding stage of poverty and underdevelopment</w:t>
      </w:r>
      <w:r w:rsidRPr="00234941">
        <w:rPr>
          <w:sz w:val="16"/>
        </w:rPr>
        <w:t xml:space="preserve">. In fact, for almost all drug-producing communities, the drug traffic industry seems to be the only source of income.” This is partly due to the nature of drug cultivation, which, in many ways, is similar to farming. As of the late 1990′s, roughly 300,000 peasants were employed in drug production. The National Farm Workers’ Union (UNTA) estimates a number around 600,000. The importance of drugs in the area is nothing new. The earliest documented poppy production in the state of Sinaloa, called “the heart of Mexican drug country” by Newsweek, was in 1886. The extent of this </w:t>
      </w:r>
      <w:r w:rsidRPr="00234941">
        <w:rPr>
          <w:rStyle w:val="StyleBoldUnderline"/>
        </w:rPr>
        <w:t>dependence was illustrated in 1976, when a joint operation by the U.S. Drug Enforcement Agency and the Mexican government was organized</w:t>
      </w:r>
      <w:r w:rsidRPr="00234941">
        <w:rPr>
          <w:sz w:val="16"/>
        </w:rPr>
        <w:t xml:space="preserve">. Called “Operacion Condor”, it involved </w:t>
      </w:r>
      <w:r w:rsidRPr="00234941">
        <w:rPr>
          <w:rStyle w:val="StyleBoldUnderline"/>
        </w:rPr>
        <w:t>helicopters that would spray (and ruin) poppy and marijuana fields. The operation caused</w:t>
      </w:r>
      <w:r w:rsidRPr="00234941">
        <w:rPr>
          <w:sz w:val="16"/>
        </w:rPr>
        <w:t xml:space="preserve"> such </w:t>
      </w:r>
      <w:r w:rsidRPr="00234941">
        <w:rPr>
          <w:rStyle w:val="StyleBoldUnderline"/>
        </w:rPr>
        <w:t>immediate economic destabilization</w:t>
      </w:r>
      <w:r w:rsidRPr="00234941">
        <w:rPr>
          <w:sz w:val="16"/>
        </w:rPr>
        <w:t xml:space="preserve"> in the region that the Mexican government indefinitely halted the project. This dependence on drug cultivation, especially on the labor-intensive process of processing poppy gum, still exists today.</w:t>
      </w:r>
    </w:p>
    <w:p w:rsidR="00234941" w:rsidRPr="00234941" w:rsidRDefault="00234941" w:rsidP="00234941"/>
    <w:p w:rsidR="00234941" w:rsidRPr="00234941" w:rsidRDefault="00234941" w:rsidP="00234941">
      <w:pPr>
        <w:rPr>
          <w:b/>
        </w:rPr>
      </w:pPr>
      <w:r w:rsidRPr="00234941">
        <w:rPr>
          <w:b/>
        </w:rPr>
        <w:t>Drug trafficking props up the Mexican economy – without it, it will collapse</w:t>
      </w:r>
    </w:p>
    <w:p w:rsidR="00234941" w:rsidRPr="00234941" w:rsidRDefault="00234941" w:rsidP="00234941">
      <w:r w:rsidRPr="00234941">
        <w:rPr>
          <w:b/>
        </w:rPr>
        <w:t xml:space="preserve">Lange, 10 </w:t>
      </w:r>
      <w:r w:rsidRPr="00234941">
        <w:rPr>
          <w:sz w:val="16"/>
        </w:rPr>
        <w:t>writer at Reuters (Jason, “From spas to banks, Mexico economy rides on drugs” Jan 22, 2010 http://www.reuters.com/article/2010/01/22/us-drugs-mexico-economy-idUSTRE60L0X120100122) // czhang</w:t>
      </w:r>
    </w:p>
    <w:p w:rsidR="00234941" w:rsidRPr="00234941" w:rsidRDefault="00234941" w:rsidP="00234941">
      <w:pPr>
        <w:rPr>
          <w:rStyle w:val="StyleBoldUnderline"/>
          <w:sz w:val="12"/>
        </w:rPr>
      </w:pPr>
      <w:r w:rsidRPr="00234941">
        <w:rPr>
          <w:sz w:val="16"/>
        </w:rPr>
        <w:t>(Reuters) - At a modern factory in a city whose main claim to fame is an image of the Virgin Mary revered for granting miracles, Mexican pharmaceuticals firm Grupo Collins churns out antibiotics and other medicines.</w:t>
      </w:r>
      <w:r w:rsidRPr="00234941">
        <w:rPr>
          <w:sz w:val="12"/>
        </w:rPr>
        <w:t>¶</w:t>
      </w:r>
      <w:r w:rsidRPr="00234941">
        <w:rPr>
          <w:sz w:val="16"/>
        </w:rPr>
        <w:t xml:space="preserve"> But the United States contends that the company in Zapopan is not what it seems. The U.S. Treasury put Grupo Collins on a black list in 2008, saying the firm supplies a small drug cartel in western Mexico with chemicals needed to make methamphetamines.</w:t>
      </w:r>
      <w:r w:rsidRPr="00234941">
        <w:rPr>
          <w:sz w:val="12"/>
        </w:rPr>
        <w:t>¶</w:t>
      </w:r>
      <w:r w:rsidRPr="00234941">
        <w:rPr>
          <w:sz w:val="16"/>
        </w:rPr>
        <w:t xml:space="preserve"> Grupo Collins, which has denied any connection to organized crime, is one of dozens under suspicion of laundering money for the nation's booming drug business, whose growing economic impact now pervades just about every level of Mexican life.</w:t>
      </w:r>
      <w:r w:rsidRPr="00234941">
        <w:rPr>
          <w:sz w:val="12"/>
        </w:rPr>
        <w:t>¶</w:t>
      </w:r>
      <w:r w:rsidRPr="00234941">
        <w:rPr>
          <w:sz w:val="16"/>
        </w:rPr>
        <w:t xml:space="preserve"> </w:t>
      </w:r>
      <w:r w:rsidRPr="00234941">
        <w:rPr>
          <w:rStyle w:val="StyleBoldUnderline"/>
        </w:rPr>
        <w:t>Mexican cartels,</w:t>
      </w:r>
      <w:r w:rsidRPr="00234941">
        <w:rPr>
          <w:sz w:val="16"/>
        </w:rPr>
        <w:t xml:space="preserve"> which control most of the </w:t>
      </w:r>
      <w:r w:rsidRPr="00234941">
        <w:rPr>
          <w:sz w:val="16"/>
        </w:rPr>
        <w:lastRenderedPageBreak/>
        <w:t xml:space="preserve">cocaine and methamphetamine smuggled into the United States, </w:t>
      </w:r>
      <w:r w:rsidRPr="00234941">
        <w:rPr>
          <w:rStyle w:val="StyleBoldUnderline"/>
        </w:rPr>
        <w:t>bring an estimated $25 billion to $40 billion into Mexico from their global operations every year.</w:t>
      </w:r>
      <w:r w:rsidRPr="00234941">
        <w:rPr>
          <w:rStyle w:val="StyleBoldUnderline"/>
          <w:sz w:val="12"/>
        </w:rPr>
        <w:t>¶</w:t>
      </w:r>
      <w:r w:rsidRPr="00234941">
        <w:rPr>
          <w:sz w:val="16"/>
        </w:rPr>
        <w:t xml:space="preserve"> To put that in perspective: </w:t>
      </w:r>
      <w:r w:rsidRPr="00234941">
        <w:rPr>
          <w:rStyle w:val="StyleBoldUnderline"/>
        </w:rPr>
        <w:t>Mexico probably made more money in 2009 moving drugs than it did exporting oil, its single biggest legitimate foreign currency earner.</w:t>
      </w:r>
      <w:r w:rsidRPr="00234941">
        <w:rPr>
          <w:rStyle w:val="StyleBoldUnderline"/>
          <w:sz w:val="12"/>
        </w:rPr>
        <w:t>¶</w:t>
      </w:r>
      <w:r w:rsidRPr="00234941">
        <w:rPr>
          <w:sz w:val="16"/>
        </w:rPr>
        <w:t xml:space="preserve"> From the white Caribbean beaches of Cancun to violent towns on the U.S. border and the beauty parlors of Mexico City's wealthy suburbs, </w:t>
      </w:r>
      <w:r w:rsidRPr="00234941">
        <w:rPr>
          <w:rStyle w:val="StyleBoldUnderline"/>
        </w:rPr>
        <w:t>drug cash is everywhere in Mexico. It has even propped up the country's banking system, helping it ride out the financial crisis and aiding the country's economy.</w:t>
      </w:r>
      <w:r w:rsidRPr="00234941">
        <w:rPr>
          <w:rStyle w:val="StyleBoldUnderline"/>
          <w:sz w:val="12"/>
        </w:rPr>
        <w:t xml:space="preserve">¶ </w:t>
      </w:r>
      <w:r w:rsidRPr="00234941">
        <w:rPr>
          <w:sz w:val="16"/>
        </w:rPr>
        <w:t>Smuggled into Mexico mostly from the United States in $100 bills, narco money finds its way onto the books of restaurants, construction firms and bars as drug lords try to legitimize their cash and prevent police from tracing it.</w:t>
      </w:r>
      <w:r w:rsidRPr="00234941">
        <w:rPr>
          <w:sz w:val="12"/>
        </w:rPr>
        <w:t>¶</w:t>
      </w:r>
      <w:r w:rsidRPr="00234941">
        <w:rPr>
          <w:sz w:val="16"/>
        </w:rPr>
        <w:t xml:space="preserve"> "Mexico is saturated with this money," said George Friedman, who heads geopolitical analysis firm Stratfor.</w:t>
      </w:r>
      <w:r w:rsidRPr="00234941">
        <w:rPr>
          <w:sz w:val="12"/>
        </w:rPr>
        <w:t>¶</w:t>
      </w:r>
      <w:r w:rsidRPr="00234941">
        <w:rPr>
          <w:sz w:val="16"/>
        </w:rPr>
        <w:t xml:space="preserve"> In western Mexico, drug money started pouring into Zapopan and nearby Guadalajara in the 1980s as the Sinaloa cartel bought hospitals and real estate, said Martin Barron, a researcher at the institute that trains Mexico's organized crime prosecutors.</w:t>
      </w:r>
      <w:r w:rsidRPr="00234941">
        <w:rPr>
          <w:sz w:val="12"/>
        </w:rPr>
        <w:t>¶</w:t>
      </w:r>
      <w:r w:rsidRPr="00234941">
        <w:rPr>
          <w:sz w:val="16"/>
        </w:rPr>
        <w:t xml:space="preserve"> Now residents in the region known in Mexico for its piety say drug smugglers barely make an effort to disguise themselves.</w:t>
      </w:r>
      <w:r w:rsidRPr="00234941">
        <w:rPr>
          <w:sz w:val="12"/>
        </w:rPr>
        <w:t>¶</w:t>
      </w:r>
      <w:r w:rsidRPr="00234941">
        <w:rPr>
          <w:sz w:val="16"/>
        </w:rPr>
        <w:t xml:space="preserve"> A strip of fancy boutiques in Zapopan was financed with drug money, says Jaime Ramirez, a local newspaper columnist who has been reporting on the drug world for two decades. As well as the Grupo Collins factory in Zapopan, a nearby car wash is also on the U.S. Treasury's black list.</w:t>
      </w:r>
      <w:r w:rsidRPr="00234941">
        <w:rPr>
          <w:sz w:val="12"/>
        </w:rPr>
        <w:t>¶</w:t>
      </w:r>
      <w:r w:rsidRPr="00234941">
        <w:rPr>
          <w:sz w:val="16"/>
        </w:rPr>
        <w:t xml:space="preserve"> A local cemetery draws relatives of traffickers who were among the 17,000 people killed in the drug war in Mexico since 2006. "A lot of narcos are buried there. You should see it on Fathers' Day," Ramirez said, as a black pick-up truck with tinted windows pulled in.</w:t>
      </w:r>
      <w:r w:rsidRPr="00234941">
        <w:rPr>
          <w:sz w:val="12"/>
        </w:rPr>
        <w:t>¶</w:t>
      </w:r>
      <w:r w:rsidRPr="00234941">
        <w:rPr>
          <w:sz w:val="16"/>
        </w:rPr>
        <w:t xml:space="preserve"> Zapopan residents just shrug their shoulders when a wealthy neighbor displays traits seen as typical of a drug trafficker -- wearing cowboy gear, playing loud "norteno" music from the country's north or holding lavish parties attended by guests who arrive in pick-up trucks or SUVs.</w:t>
      </w:r>
      <w:r w:rsidRPr="00234941">
        <w:rPr>
          <w:sz w:val="12"/>
        </w:rPr>
        <w:t>¶</w:t>
      </w:r>
      <w:r w:rsidRPr="00234941">
        <w:rPr>
          <w:sz w:val="16"/>
        </w:rPr>
        <w:t xml:space="preserve"> "Living alongside them is normal," Ramirez said. "Everybody knows when a neighbor is on the shady side."</w:t>
      </w:r>
      <w:r w:rsidRPr="00234941">
        <w:rPr>
          <w:sz w:val="12"/>
        </w:rPr>
        <w:t>¶</w:t>
      </w:r>
      <w:r w:rsidRPr="00234941">
        <w:rPr>
          <w:sz w:val="16"/>
        </w:rPr>
        <w:t xml:space="preserve"> One of those neighbors was Sandra Avila, a glamorous trafficker known as the "Queen of the Pacific," who lived in Zapopan before being arrested in Mexico City in 2007.</w:t>
      </w:r>
      <w:r w:rsidRPr="00234941">
        <w:rPr>
          <w:sz w:val="12"/>
        </w:rPr>
        <w:t>¶</w:t>
      </w:r>
      <w:r w:rsidRPr="00234941">
        <w:rPr>
          <w:sz w:val="16"/>
        </w:rPr>
        <w:t xml:space="preserve"> On a typical day in Zapopan recently, men unloaded boxes from vans in the Grupo Collins compound, near the company's private chapel and soccer field. From behind the factory's high walls, there was little to suggest it could have ties to a cartel.</w:t>
      </w:r>
      <w:r w:rsidRPr="00234941">
        <w:rPr>
          <w:sz w:val="12"/>
        </w:rPr>
        <w:t>¶</w:t>
      </w:r>
      <w:r w:rsidRPr="00234941">
        <w:rPr>
          <w:sz w:val="16"/>
        </w:rPr>
        <w:t xml:space="preserve"> "It has always been really calm," said Genaro Rangel, who sells tacos every morning to factory workers from a stall across the street.</w:t>
      </w:r>
      <w:r w:rsidRPr="00234941">
        <w:rPr>
          <w:sz w:val="12"/>
        </w:rPr>
        <w:t>¶</w:t>
      </w:r>
      <w:r w:rsidRPr="00234941">
        <w:rPr>
          <w:sz w:val="16"/>
        </w:rPr>
        <w:t xml:space="preserve"> The plant was advertising a job opening on the company web site for a machine room technician.</w:t>
      </w:r>
      <w:r w:rsidRPr="00234941">
        <w:rPr>
          <w:sz w:val="12"/>
        </w:rPr>
        <w:t>¶</w:t>
      </w:r>
      <w:r w:rsidRPr="00234941">
        <w:rPr>
          <w:sz w:val="16"/>
        </w:rPr>
        <w:t xml:space="preserve"> Washington's accusation, filed under a U.S. sanctions program, makes it illegal for Americans to do business with Grupo Collins and freezes any assets it might have in U.S. accounts. In a 2006 report, Mexican authorities named Grupo Collins' owner Telesforo Tirado as an operator of the Colima cartel.</w:t>
      </w:r>
      <w:r w:rsidRPr="00234941">
        <w:rPr>
          <w:sz w:val="12"/>
        </w:rPr>
        <w:t>¶</w:t>
      </w:r>
      <w:r w:rsidRPr="00234941">
        <w:rPr>
          <w:sz w:val="16"/>
        </w:rPr>
        <w:t xml:space="preserve"> The U.S. Treasury and Mexico's Attorney General's office both declined to provide further details on the case and Grupo Collins executives also refused to comment. But Tirado has previously denied the charges in the Mexican media.</w:t>
      </w:r>
      <w:r w:rsidRPr="00234941">
        <w:rPr>
          <w:sz w:val="12"/>
        </w:rPr>
        <w:t>¶</w:t>
      </w:r>
      <w:r w:rsidRPr="00234941">
        <w:rPr>
          <w:sz w:val="16"/>
        </w:rPr>
        <w:t xml:space="preserve"> CASHING IN ON THE DRUG TRADE</w:t>
      </w:r>
      <w:r w:rsidRPr="00234941">
        <w:rPr>
          <w:sz w:val="12"/>
        </w:rPr>
        <w:t>¶</w:t>
      </w:r>
      <w:r w:rsidRPr="00234941">
        <w:rPr>
          <w:sz w:val="16"/>
        </w:rPr>
        <w:t xml:space="preserve"> What's going on in Zapopan is happening all over Mexico.</w:t>
      </w:r>
      <w:r w:rsidRPr="00234941">
        <w:rPr>
          <w:sz w:val="12"/>
        </w:rPr>
        <w:t>¶</w:t>
      </w:r>
      <w:r w:rsidRPr="00234941">
        <w:rPr>
          <w:sz w:val="16"/>
        </w:rPr>
        <w:t xml:space="preserve"> A well-known Mexico City restaurant specializing in the spicy cuisine of the Yucatan peninsula was added to the U.S. list of front companies in December. Months earlier, one of Mexico's top food critics had recommended it.</w:t>
      </w:r>
      <w:r w:rsidRPr="00234941">
        <w:rPr>
          <w:sz w:val="12"/>
        </w:rPr>
        <w:t>¶</w:t>
      </w:r>
      <w:r w:rsidRPr="00234941">
        <w:rPr>
          <w:sz w:val="16"/>
        </w:rPr>
        <w:t xml:space="preserve"> Drug money has also fueled part of a real estate boom around tourist resorts such as Cancun, said a senior U.S. law enforcement official in Mexico City.</w:t>
      </w:r>
      <w:r w:rsidRPr="00234941">
        <w:rPr>
          <w:sz w:val="12"/>
        </w:rPr>
        <w:t>¶</w:t>
      </w:r>
      <w:r w:rsidRPr="00234941">
        <w:rPr>
          <w:sz w:val="16"/>
        </w:rPr>
        <w:t xml:space="preserve"> "We've had cases where traffickers purchased large tracts of land in areas where any investor would buy," he said, asking not to be named because of concerns about his safety.</w:t>
      </w:r>
      <w:r w:rsidRPr="00234941">
        <w:rPr>
          <w:sz w:val="12"/>
        </w:rPr>
        <w:t>¶</w:t>
      </w:r>
      <w:r w:rsidRPr="00234941">
        <w:rPr>
          <w:sz w:val="16"/>
        </w:rPr>
        <w:t xml:space="preserve"> An architect in the city of Tijuana did well out of designing buildings that cartels would build and rent out to legitimate local businesses.</w:t>
      </w:r>
      <w:r w:rsidRPr="00234941">
        <w:rPr>
          <w:sz w:val="12"/>
        </w:rPr>
        <w:t>¶</w:t>
      </w:r>
      <w:r w:rsidRPr="00234941">
        <w:rPr>
          <w:sz w:val="16"/>
        </w:rPr>
        <w:t xml:space="preserve"> "The pay was enough for me to build a house for myself, as well as to buy a lot a tools," he said. He was once hired to design a tunnel that led to the street from a secret door in a drug gang member's closet.</w:t>
      </w:r>
      <w:r w:rsidRPr="00234941">
        <w:rPr>
          <w:sz w:val="12"/>
        </w:rPr>
        <w:t>¶</w:t>
      </w:r>
      <w:r w:rsidRPr="00234941">
        <w:rPr>
          <w:sz w:val="16"/>
        </w:rPr>
        <w:t xml:space="preserve"> Craving acceptance, the drug gangs even throw their money at acquaintances to get them on the social scene.</w:t>
      </w:r>
      <w:r w:rsidRPr="00234941">
        <w:rPr>
          <w:sz w:val="12"/>
        </w:rPr>
        <w:t>¶</w:t>
      </w:r>
      <w:r w:rsidRPr="00234941">
        <w:rPr>
          <w:sz w:val="16"/>
        </w:rPr>
        <w:t xml:space="preserve"> A drug trafficker pays his friend Roberto, who declined to give his last name, to keep him connected in Tijuana and introduce him to women. "I take him to parties," Roberto said.</w:t>
      </w:r>
      <w:r w:rsidRPr="00234941">
        <w:rPr>
          <w:sz w:val="12"/>
        </w:rPr>
        <w:t>¶</w:t>
      </w:r>
      <w:r w:rsidRPr="00234941">
        <w:rPr>
          <w:sz w:val="16"/>
        </w:rPr>
        <w:t xml:space="preserve"> In the wealthy shopping areas of Interlomas, near Mexico City, the Perfect Silhouette spa offers breast implants.</w:t>
      </w:r>
      <w:r w:rsidRPr="00234941">
        <w:rPr>
          <w:sz w:val="12"/>
        </w:rPr>
        <w:t>¶</w:t>
      </w:r>
      <w:r w:rsidRPr="00234941">
        <w:rPr>
          <w:sz w:val="16"/>
        </w:rPr>
        <w:t xml:space="preserve"> Staffed by young women in loose-fitting white suits, the spa also sells weight-loss creams and offers massages. The U.S. Treasury recently said it was part of the financial network of the Beltran Leyva cartel, whose leader was gunned down by elite Mexican marines in December.</w:t>
      </w:r>
      <w:r w:rsidRPr="00234941">
        <w:rPr>
          <w:sz w:val="12"/>
        </w:rPr>
        <w:t>¶</w:t>
      </w:r>
      <w:r w:rsidRPr="00234941">
        <w:rPr>
          <w:sz w:val="16"/>
        </w:rPr>
        <w:t xml:space="preserve"> The salon's manager, Teresa Delgado, appeared baffled by the U.S. accusations. "We haven't seen anything strange here," she said. A woman Delgado identified as the owner did not return a phone call requesting an interview.</w:t>
      </w:r>
      <w:r w:rsidRPr="00234941">
        <w:rPr>
          <w:sz w:val="12"/>
        </w:rPr>
        <w:t>¶</w:t>
      </w:r>
      <w:r w:rsidRPr="00234941">
        <w:rPr>
          <w:sz w:val="16"/>
        </w:rPr>
        <w:t xml:space="preserve"> Businesses enlisted to launder drug money typically get a cut worth 3 percent to 8 percent of the funds passing through their books, the U.S. law enforcement official said.</w:t>
      </w:r>
      <w:r w:rsidRPr="00234941">
        <w:rPr>
          <w:sz w:val="12"/>
        </w:rPr>
        <w:t>¶</w:t>
      </w:r>
      <w:r w:rsidRPr="00234941">
        <w:rPr>
          <w:sz w:val="16"/>
        </w:rPr>
        <w:t xml:space="preserve"> "SMURFING" AROUND THE LAWS</w:t>
      </w:r>
      <w:r w:rsidRPr="00234941">
        <w:rPr>
          <w:sz w:val="12"/>
        </w:rPr>
        <w:t>¶</w:t>
      </w:r>
      <w:r w:rsidRPr="00234941">
        <w:rPr>
          <w:sz w:val="16"/>
        </w:rPr>
        <w:t xml:space="preserve"> </w:t>
      </w:r>
      <w:r w:rsidRPr="00234941">
        <w:rPr>
          <w:rStyle w:val="StyleBoldUnderline"/>
        </w:rPr>
        <w:t>Much of the cartels' profits eventually ends up in Mexico's banking system</w:t>
      </w:r>
      <w:r w:rsidRPr="00234941">
        <w:rPr>
          <w:sz w:val="16"/>
        </w:rPr>
        <w:t xml:space="preserve">, the U.S. official said. </w:t>
      </w:r>
      <w:r w:rsidRPr="00234941">
        <w:rPr>
          <w:rStyle w:val="StyleBoldUnderline"/>
        </w:rPr>
        <w:t>During the global financial crisis last year, those assets provided valuable liquidity</w:t>
      </w:r>
      <w:r w:rsidRPr="00234941">
        <w:rPr>
          <w:sz w:val="16"/>
        </w:rPr>
        <w:t>, says economist Guillermo Ibarra of the Autonomous University of Sinaloa.</w:t>
      </w:r>
      <w:r w:rsidRPr="00234941">
        <w:rPr>
          <w:sz w:val="12"/>
        </w:rPr>
        <w:t>¶</w:t>
      </w:r>
      <w:r w:rsidRPr="00234941">
        <w:rPr>
          <w:sz w:val="16"/>
        </w:rPr>
        <w:t xml:space="preserve"> "</w:t>
      </w:r>
      <w:r w:rsidRPr="00234941">
        <w:rPr>
          <w:rStyle w:val="StyleBoldUnderline"/>
        </w:rPr>
        <w:t>They had a cushion from drug trafficking money that to a certain extent helped the banks</w:t>
      </w:r>
      <w:r w:rsidRPr="00234941">
        <w:rPr>
          <w:sz w:val="16"/>
        </w:rPr>
        <w:t>," Ibarra said.</w:t>
      </w:r>
      <w:r w:rsidRPr="00234941">
        <w:rPr>
          <w:sz w:val="12"/>
        </w:rPr>
        <w:t>¶</w:t>
      </w:r>
      <w:r w:rsidRPr="00234941">
        <w:rPr>
          <w:sz w:val="16"/>
        </w:rPr>
        <w:t xml:space="preserve"> Indeed, </w:t>
      </w:r>
      <w:r w:rsidRPr="00234941">
        <w:rPr>
          <w:rStyle w:val="StyleBoldUnderline"/>
        </w:rPr>
        <w:t>drug money in banks is a global phenomenon, not just in Mexico. A United Nations report on the global drug trade in 2009 said that "at a time of major bank failures, money doesn't smell, bankers seem to believe."</w:t>
      </w:r>
      <w:r w:rsidRPr="00234941">
        <w:rPr>
          <w:rStyle w:val="StyleBoldUnderline"/>
          <w:sz w:val="12"/>
        </w:rPr>
        <w:t xml:space="preserve">¶ </w:t>
      </w:r>
      <w:r w:rsidRPr="00234941">
        <w:rPr>
          <w:sz w:val="16"/>
        </w:rPr>
        <w:t>Drug gangs in Mexico have their associates make thousands of tiny deposits in their bank accounts to avoid raising suspicion from banking authorities, a practice known as "smurfing," said the U.S. official.</w:t>
      </w:r>
      <w:r w:rsidRPr="00234941">
        <w:rPr>
          <w:sz w:val="12"/>
        </w:rPr>
        <w:t>¶</w:t>
      </w:r>
      <w:r w:rsidRPr="00234941">
        <w:rPr>
          <w:sz w:val="16"/>
        </w:rPr>
        <w:t xml:space="preserve"> Mexico's banking association and the finance ministry's anti-money laundering unit declined to comment for this story.</w:t>
      </w:r>
      <w:r w:rsidRPr="00234941">
        <w:rPr>
          <w:sz w:val="12"/>
        </w:rPr>
        <w:t>¶</w:t>
      </w:r>
      <w:r w:rsidRPr="00234941">
        <w:rPr>
          <w:sz w:val="16"/>
        </w:rPr>
        <w:t xml:space="preserve"> </w:t>
      </w:r>
      <w:r w:rsidRPr="00234941">
        <w:rPr>
          <w:rStyle w:val="StyleBoldUnderline"/>
        </w:rPr>
        <w:t>While Mexico is confiscating more drugs and assets than ever under President Felipe Calderon, forfeitures of money are still minuscule compared to even low-ball estimates of the amount of drug money that flows into Mexico.</w:t>
      </w:r>
      <w:r w:rsidRPr="00234941">
        <w:rPr>
          <w:rStyle w:val="StyleBoldUnderline"/>
          <w:sz w:val="12"/>
        </w:rPr>
        <w:t xml:space="preserve">¶ </w:t>
      </w:r>
      <w:r w:rsidRPr="00234941">
        <w:rPr>
          <w:sz w:val="16"/>
        </w:rPr>
        <w:t>Under Calderon, authorities have confiscated about $400 million, almost none of which was seized from banks, said Ricardo Najera, a spokesman for the Attorney General's Office.</w:t>
      </w:r>
      <w:r w:rsidRPr="00234941">
        <w:rPr>
          <w:sz w:val="12"/>
        </w:rPr>
        <w:t>¶</w:t>
      </w:r>
      <w:r w:rsidRPr="00234941">
        <w:rPr>
          <w:sz w:val="16"/>
        </w:rPr>
        <w:t xml:space="preserve"> Mexican bank secrecy laws make it particularly difficult to go after drug money in financial institutions, Najera said.</w:t>
      </w:r>
      <w:r w:rsidRPr="00234941">
        <w:rPr>
          <w:sz w:val="12"/>
        </w:rPr>
        <w:t>¶</w:t>
      </w:r>
      <w:r w:rsidRPr="00234941">
        <w:rPr>
          <w:sz w:val="16"/>
        </w:rPr>
        <w:t xml:space="preserve"> "We can't just go in there and say 'OK, let's have a look,'" he said. "We have to trace the illicit origin of that money before we can get at those bank accounts."</w:t>
      </w:r>
      <w:r w:rsidRPr="00234941">
        <w:rPr>
          <w:sz w:val="12"/>
        </w:rPr>
        <w:t>¶</w:t>
      </w:r>
      <w:r w:rsidRPr="00234941">
        <w:rPr>
          <w:sz w:val="16"/>
        </w:rPr>
        <w:t xml:space="preserve"> The U.S. Treasury has blocked only about $16 million in suspected Mexican drug assets since June 2000, a Treasury official in Washington said.</w:t>
      </w:r>
      <w:r w:rsidRPr="00234941">
        <w:rPr>
          <w:sz w:val="12"/>
        </w:rPr>
        <w:t>¶</w:t>
      </w:r>
      <w:r w:rsidRPr="00234941">
        <w:rPr>
          <w:sz w:val="16"/>
        </w:rPr>
        <w:t xml:space="preserve"> The official, who asked not to be named, said the sanctions program aims to hit drug lords by breaking "their commercial and financial backbones." But freezing assets is not "the principal objective nor the key measure of success."</w:t>
      </w:r>
      <w:r w:rsidRPr="00234941">
        <w:rPr>
          <w:sz w:val="12"/>
        </w:rPr>
        <w:t>¶</w:t>
      </w:r>
      <w:r w:rsidRPr="00234941">
        <w:rPr>
          <w:sz w:val="16"/>
        </w:rPr>
        <w:t xml:space="preserve"> MAFIA CAPITALISM</w:t>
      </w:r>
      <w:r w:rsidRPr="00234941">
        <w:rPr>
          <w:sz w:val="12"/>
        </w:rPr>
        <w:t>¶</w:t>
      </w:r>
      <w:r w:rsidRPr="00234941">
        <w:rPr>
          <w:sz w:val="16"/>
        </w:rPr>
        <w:t xml:space="preserve"> </w:t>
      </w:r>
      <w:r w:rsidRPr="00234941">
        <w:rPr>
          <w:rStyle w:val="StyleBoldUnderline"/>
        </w:rPr>
        <w:t xml:space="preserve">Data on Mexican banking provides a novel way for calculating the size of the drug economy. Ibarra crunched numbers on monetary aggregates across different Mexican states and concluded that more money sits in Sinaloan banks than its </w:t>
      </w:r>
      <w:r w:rsidRPr="00234941">
        <w:rPr>
          <w:rStyle w:val="StyleBoldUnderline"/>
        </w:rPr>
        <w:lastRenderedPageBreak/>
        <w:t>legitimate economy should be generating.</w:t>
      </w:r>
      <w:r w:rsidRPr="00234941">
        <w:rPr>
          <w:rStyle w:val="StyleBoldUnderline"/>
          <w:sz w:val="12"/>
        </w:rPr>
        <w:t xml:space="preserve">¶ </w:t>
      </w:r>
      <w:r w:rsidRPr="00234941">
        <w:rPr>
          <w:sz w:val="16"/>
        </w:rPr>
        <w:t>"It's as if two people had the same job and the same level of seniority, but one of them has twice as much savings," he said, talking about comparisons between Sinaloa and other states.</w:t>
      </w:r>
      <w:r w:rsidRPr="00234941">
        <w:rPr>
          <w:sz w:val="12"/>
        </w:rPr>
        <w:t>¶</w:t>
      </w:r>
      <w:r w:rsidRPr="00234941">
        <w:rPr>
          <w:sz w:val="16"/>
        </w:rPr>
        <w:t xml:space="preserve"> Ibarra estimates </w:t>
      </w:r>
      <w:r w:rsidRPr="00234941">
        <w:rPr>
          <w:rStyle w:val="StyleBoldUnderline"/>
        </w:rPr>
        <w:t>cartels have laundered more than $680 million in the banks of Sinaloa</w:t>
      </w:r>
      <w:r w:rsidRPr="00234941">
        <w:rPr>
          <w:sz w:val="16"/>
        </w:rPr>
        <w:t xml:space="preserve"> -- which is a financial services backwater -- and that </w:t>
      </w:r>
      <w:r w:rsidRPr="00234941">
        <w:rPr>
          <w:rStyle w:val="StyleBoldUnderline"/>
        </w:rPr>
        <w:t>drug money is driving nearly 20 percent of the state's economy.</w:t>
      </w:r>
      <w:r w:rsidRPr="00234941">
        <w:rPr>
          <w:rStyle w:val="StyleBoldUnderline"/>
          <w:sz w:val="12"/>
        </w:rPr>
        <w:t>¶</w:t>
      </w:r>
      <w:r w:rsidRPr="00234941">
        <w:rPr>
          <w:sz w:val="16"/>
        </w:rPr>
        <w:t xml:space="preserve"> Edgardo Buscaglia, an academic at Columbia University, recently scoured judicial case files and financial intelligence reports, some of which were provided by Mexican authorities.</w:t>
      </w:r>
      <w:r w:rsidRPr="00234941">
        <w:rPr>
          <w:sz w:val="12"/>
        </w:rPr>
        <w:t>¶</w:t>
      </w:r>
      <w:r w:rsidRPr="00234941">
        <w:rPr>
          <w:sz w:val="16"/>
        </w:rPr>
        <w:t xml:space="preserve"> His research found organized crime's involvement in Mexican businesses had expanded sharply in the five years through 2008, with gangs now involved in most sectors of the economy.</w:t>
      </w:r>
      <w:r w:rsidRPr="00234941">
        <w:rPr>
          <w:sz w:val="12"/>
        </w:rPr>
        <w:t>¶</w:t>
      </w:r>
      <w:r w:rsidRPr="00234941">
        <w:rPr>
          <w:sz w:val="16"/>
        </w:rPr>
        <w:t xml:space="preserve"> Buscaglia thinks </w:t>
      </w:r>
      <w:r w:rsidRPr="00234941">
        <w:rPr>
          <w:rStyle w:val="StyleBoldUnderline"/>
        </w:rPr>
        <w:t>Mexico's lackluster effort to confiscate dirty money is allowing drug gangs and other mafias to flourish.</w:t>
      </w:r>
      <w:r w:rsidRPr="00234941">
        <w:rPr>
          <w:rStyle w:val="StyleBoldUnderline"/>
          <w:sz w:val="12"/>
        </w:rPr>
        <w:t xml:space="preserve">¶ </w:t>
      </w:r>
    </w:p>
    <w:p w:rsidR="00234941" w:rsidRPr="00234941" w:rsidRDefault="00234941" w:rsidP="00234941">
      <w:pPr>
        <w:rPr>
          <w:rStyle w:val="StyleBoldUnderline"/>
          <w:sz w:val="12"/>
        </w:rPr>
      </w:pPr>
    </w:p>
    <w:p w:rsidR="00234941" w:rsidRPr="00234941" w:rsidRDefault="00234941" w:rsidP="00234941">
      <w:pPr>
        <w:rPr>
          <w:b/>
        </w:rPr>
      </w:pPr>
      <w:r w:rsidRPr="00234941">
        <w:rPr>
          <w:b/>
        </w:rPr>
        <w:t xml:space="preserve">Drug trade has a net positive effect on the Mexican economy --- key to a bunch of sectors </w:t>
      </w:r>
    </w:p>
    <w:p w:rsidR="00234941" w:rsidRPr="00234941" w:rsidRDefault="00234941" w:rsidP="00234941">
      <w:r w:rsidRPr="00234941">
        <w:rPr>
          <w:b/>
        </w:rPr>
        <w:t>Gray, 10</w:t>
      </w:r>
      <w:r w:rsidRPr="00234941">
        <w:t xml:space="preserve"> </w:t>
      </w:r>
      <w:r w:rsidRPr="00234941">
        <w:rPr>
          <w:sz w:val="16"/>
        </w:rPr>
        <w:t>(Colin, “The Hidden Cost of the War on Drugs,” Stanford Progressive, May 2010, http://www.stanford.edu/group/progressive/cgi-bin/?p=521, Tashma)</w:t>
      </w:r>
    </w:p>
    <w:p w:rsidR="00234941" w:rsidRPr="00234941" w:rsidRDefault="00234941" w:rsidP="00234941">
      <w:pPr>
        <w:rPr>
          <w:sz w:val="16"/>
        </w:rPr>
      </w:pPr>
      <w:r w:rsidRPr="00234941">
        <w:rPr>
          <w:sz w:val="16"/>
        </w:rPr>
        <w:t xml:space="preserve">Despite the net damage that such cartels create in the Mexican economy, </w:t>
      </w:r>
      <w:r w:rsidRPr="00234941">
        <w:rPr>
          <w:u w:val="single"/>
        </w:rPr>
        <w:t xml:space="preserve">the issue is not as homogenous as it initially appears. In fact, </w:t>
      </w:r>
      <w:r w:rsidRPr="00234941">
        <w:rPr>
          <w:b/>
          <w:u w:val="single"/>
        </w:rPr>
        <w:t>the Mexican economy is</w:t>
      </w:r>
      <w:r w:rsidRPr="00234941">
        <w:rPr>
          <w:sz w:val="16"/>
        </w:rPr>
        <w:t xml:space="preserve">, in many ways, </w:t>
      </w:r>
      <w:r w:rsidRPr="00234941">
        <w:rPr>
          <w:b/>
          <w:u w:val="single"/>
          <w:bdr w:val="single" w:sz="4" w:space="0" w:color="auto" w:frame="1"/>
        </w:rPr>
        <w:t>dependent on this industry</w:t>
      </w:r>
      <w:r w:rsidRPr="00234941">
        <w:rPr>
          <w:b/>
          <w:u w:val="single"/>
        </w:rPr>
        <w:t>.</w:t>
      </w:r>
      <w:r w:rsidRPr="00234941">
        <w:rPr>
          <w:u w:val="single"/>
        </w:rPr>
        <w:t xml:space="preserve"> Economists estimate that the industry </w:t>
      </w:r>
      <w:r w:rsidRPr="00234941">
        <w:rPr>
          <w:b/>
          <w:u w:val="single"/>
        </w:rPr>
        <w:t>brings in</w:t>
      </w:r>
      <w:r w:rsidRPr="00234941">
        <w:rPr>
          <w:sz w:val="16"/>
        </w:rPr>
        <w:t xml:space="preserve"> between U$25 billion and U</w:t>
      </w:r>
      <w:r w:rsidRPr="00234941">
        <w:rPr>
          <w:b/>
          <w:u w:val="single"/>
          <w:bdr w:val="single" w:sz="4" w:space="0" w:color="auto" w:frame="1"/>
        </w:rPr>
        <w:t>$50 billion every year</w:t>
      </w:r>
      <w:r w:rsidRPr="00234941">
        <w:rPr>
          <w:b/>
          <w:u w:val="single"/>
        </w:rPr>
        <w:t>.</w:t>
      </w:r>
      <w:r w:rsidRPr="00234941">
        <w:rPr>
          <w:u w:val="single"/>
        </w:rPr>
        <w:t xml:space="preserve"> In 2009, Mexico probably made more money in the drug trade than it did in its single largest export industry: oil.</w:t>
      </w:r>
      <w:r w:rsidRPr="00234941">
        <w:rPr>
          <w:sz w:val="16"/>
        </w:rPr>
        <w:t xml:space="preserve"> One study, noted by Global Envision, reported that “</w:t>
      </w:r>
      <w:r w:rsidRPr="00234941">
        <w:rPr>
          <w:u w:val="single"/>
        </w:rPr>
        <w:t xml:space="preserve">the loss of the drug business would </w:t>
      </w:r>
      <w:r w:rsidRPr="00234941">
        <w:rPr>
          <w:u w:val="single"/>
          <w:bdr w:val="single" w:sz="4" w:space="0" w:color="auto" w:frame="1"/>
        </w:rPr>
        <w:t>shrink Mexico’s economy by 63 percent</w:t>
      </w:r>
      <w:r w:rsidRPr="00234941">
        <w:rPr>
          <w:u w:val="single"/>
        </w:rPr>
        <w:t>.” Others attribute as much as 20% of Mexico’s GDP to this industry.</w:t>
      </w:r>
      <w:r w:rsidRPr="00234941">
        <w:rPr>
          <w:sz w:val="16"/>
        </w:rPr>
        <w:t xml:space="preserve"> Mexican journalist Carlos Loret de Mola claims that </w:t>
      </w:r>
      <w:r w:rsidRPr="00234941">
        <w:rPr>
          <w:u w:val="single"/>
        </w:rPr>
        <w:t xml:space="preserve">cartels make </w:t>
      </w:r>
      <w:r w:rsidRPr="00234941">
        <w:rPr>
          <w:u w:val="single"/>
          <w:bdr w:val="single" w:sz="4" w:space="0" w:color="auto" w:frame="1"/>
        </w:rPr>
        <w:t>three times as many profits</w:t>
      </w:r>
      <w:r w:rsidRPr="00234941">
        <w:rPr>
          <w:u w:val="single"/>
        </w:rPr>
        <w:t xml:space="preserve"> as Mexico’s 500 largest companies combined.</w:t>
      </w:r>
      <w:r w:rsidRPr="00234941">
        <w:rPr>
          <w:sz w:val="12"/>
        </w:rPr>
        <w:t xml:space="preserve">¶ </w:t>
      </w:r>
      <w:r w:rsidRPr="00234941">
        <w:rPr>
          <w:sz w:val="16"/>
        </w:rPr>
        <w:t xml:space="preserve">Furthermore, </w:t>
      </w:r>
      <w:r w:rsidRPr="00234941">
        <w:rPr>
          <w:u w:val="single"/>
        </w:rPr>
        <w:t>the effects of a blow to drugs would not be uniformly felt in Mexico</w:t>
      </w:r>
      <w:r w:rsidRPr="00234941">
        <w:rPr>
          <w:sz w:val="16"/>
        </w:rPr>
        <w:t>. Certain</w:t>
      </w:r>
      <w:r w:rsidRPr="00234941">
        <w:rPr>
          <w:u w:val="single"/>
        </w:rPr>
        <w:t xml:space="preserve"> legal industries would be hit harder. Luxury goods</w:t>
      </w:r>
      <w:r w:rsidRPr="00234941">
        <w:rPr>
          <w:sz w:val="16"/>
        </w:rPr>
        <w:t xml:space="preserve">, for example, </w:t>
      </w:r>
      <w:r w:rsidRPr="00234941">
        <w:rPr>
          <w:u w:val="single"/>
        </w:rPr>
        <w:t>have thrived in Mexico due to the lavish tastes of drug dealers, smugglers, and organizers.</w:t>
      </w:r>
      <w:r w:rsidRPr="00234941">
        <w:rPr>
          <w:sz w:val="16"/>
        </w:rPr>
        <w:t xml:space="preserve"> These include cars, flight schools, yachts, and the like. While </w:t>
      </w:r>
      <w:r w:rsidRPr="00234941">
        <w:rPr>
          <w:u w:val="single"/>
        </w:rPr>
        <w:t>drug lords</w:t>
      </w:r>
      <w:r w:rsidRPr="00234941">
        <w:rPr>
          <w:sz w:val="16"/>
        </w:rPr>
        <w:t xml:space="preserve"> do not single-handedly keep such industries afloat, they do </w:t>
      </w:r>
      <w:r w:rsidRPr="00234941">
        <w:rPr>
          <w:u w:val="single"/>
        </w:rPr>
        <w:t xml:space="preserve">provide </w:t>
      </w:r>
      <w:r w:rsidRPr="00234941">
        <w:rPr>
          <w:u w:val="single"/>
          <w:bdr w:val="single" w:sz="4" w:space="0" w:color="auto" w:frame="1"/>
        </w:rPr>
        <w:t>significant business</w:t>
      </w:r>
      <w:r w:rsidRPr="00234941">
        <w:rPr>
          <w:u w:val="single"/>
        </w:rPr>
        <w:t>.</w:t>
      </w:r>
      <w:r w:rsidRPr="00234941">
        <w:rPr>
          <w:sz w:val="16"/>
        </w:rPr>
        <w:t xml:space="preserve"> Some argue that </w:t>
      </w:r>
      <w:r w:rsidRPr="00234941">
        <w:rPr>
          <w:u w:val="single"/>
        </w:rPr>
        <w:t>banks are</w:t>
      </w:r>
      <w:r w:rsidRPr="00234941">
        <w:rPr>
          <w:sz w:val="16"/>
        </w:rPr>
        <w:t xml:space="preserve"> inadvertently </w:t>
      </w:r>
      <w:r w:rsidRPr="00234941">
        <w:rPr>
          <w:u w:val="single"/>
          <w:bdr w:val="single" w:sz="4" w:space="0" w:color="auto" w:frame="1"/>
        </w:rPr>
        <w:t>dependent on drug money</w:t>
      </w:r>
      <w:r w:rsidRPr="00234941">
        <w:rPr>
          <w:u w:val="single"/>
        </w:rPr>
        <w:t>, and may have stayed afloat during the crisis partly due to this money.</w:t>
      </w:r>
      <w:r w:rsidRPr="00234941">
        <w:rPr>
          <w:sz w:val="16"/>
        </w:rPr>
        <w:t xml:space="preserve"> While deposits are usually made into thousands of different accounts, </w:t>
      </w:r>
      <w:r w:rsidRPr="00234941">
        <w:rPr>
          <w:u w:val="single"/>
        </w:rPr>
        <w:t>the money flowing through the banking system provided valuable liquidity during the 2008-2009 financial crisis.</w:t>
      </w:r>
      <w:r w:rsidRPr="00234941">
        <w:rPr>
          <w:sz w:val="12"/>
        </w:rPr>
        <w:t xml:space="preserve">¶ </w:t>
      </w:r>
      <w:r w:rsidRPr="00234941">
        <w:rPr>
          <w:sz w:val="16"/>
        </w:rPr>
        <w:t xml:space="preserve">By far, </w:t>
      </w:r>
      <w:r w:rsidRPr="00234941">
        <w:rPr>
          <w:u w:val="single"/>
        </w:rPr>
        <w:t>the people most hurt by a blow to the drug cartels would be the rural poor in certain areas of Mexico.</w:t>
      </w:r>
      <w:r w:rsidRPr="00234941">
        <w:rPr>
          <w:sz w:val="16"/>
        </w:rPr>
        <w:t xml:space="preserve"> According to Ms. Rios: “</w:t>
      </w:r>
      <w:r w:rsidRPr="00234941">
        <w:rPr>
          <w:u w:val="single"/>
        </w:rPr>
        <w:t xml:space="preserve">drug traffic cash flows are in fact helping some Mexican communities to somehow </w:t>
      </w:r>
      <w:r w:rsidRPr="00234941">
        <w:rPr>
          <w:u w:val="single"/>
          <w:bdr w:val="single" w:sz="4" w:space="0" w:color="auto" w:frame="1"/>
        </w:rPr>
        <w:t>alleviate</w:t>
      </w:r>
      <w:r w:rsidRPr="00234941">
        <w:rPr>
          <w:sz w:val="16"/>
        </w:rPr>
        <w:t xml:space="preserve"> a grinding stage of </w:t>
      </w:r>
      <w:r w:rsidRPr="00234941">
        <w:rPr>
          <w:u w:val="single"/>
          <w:bdr w:val="single" w:sz="4" w:space="0" w:color="auto" w:frame="1"/>
        </w:rPr>
        <w:t>poverty and underdevelopment</w:t>
      </w:r>
      <w:r w:rsidRPr="00234941">
        <w:rPr>
          <w:u w:val="single"/>
        </w:rPr>
        <w:t xml:space="preserve">. In fact, for almost all drug-producing communities, </w:t>
      </w:r>
      <w:r w:rsidRPr="00234941">
        <w:rPr>
          <w:b/>
          <w:u w:val="single"/>
        </w:rPr>
        <w:t xml:space="preserve">the drug traffic industry seems to be the </w:t>
      </w:r>
      <w:r w:rsidRPr="00234941">
        <w:rPr>
          <w:b/>
          <w:u w:val="single"/>
          <w:bdr w:val="single" w:sz="4" w:space="0" w:color="auto" w:frame="1"/>
        </w:rPr>
        <w:t>only source of income</w:t>
      </w:r>
      <w:r w:rsidRPr="00234941">
        <w:rPr>
          <w:b/>
          <w:u w:val="single"/>
        </w:rPr>
        <w:t>.</w:t>
      </w:r>
      <w:r w:rsidRPr="00234941">
        <w:rPr>
          <w:sz w:val="16"/>
        </w:rPr>
        <w:t>” This is partly due to the nature of drug cultivation, which, in many ways, is similar to farming. As of the late 1990′s, roughly 300,000 peasants were employed in drug production. The National Farm Workers’ Union (UNTA) estimates a number around 600,000. The importance of drugs in the area is nothing new. The earliest documented poppy production in the state of Sinaloa, called “the heart of Mexican drug country” by Newsweek, was in 1886. The extent of this dependence was illustrated in 1976, when a joint operation by the U.S. Drug Enforcement Agency and the Mexican government was organized. Called “Operacion Condor”, it involved helicopters that would spray (and ruin) poppy and marijuana fields. The operation caused such immediate economic destabilization in the region that the Mexican government indefinitely halted the project. This dependence on drug cultivation, especially on the labor-intensive process of processing poppy gum, still exists today.</w:t>
      </w:r>
    </w:p>
    <w:p w:rsidR="00234941" w:rsidRPr="00234941" w:rsidRDefault="00234941" w:rsidP="00234941">
      <w:pPr>
        <w:rPr>
          <w:bCs/>
          <w:u w:val="single"/>
        </w:rPr>
      </w:pPr>
    </w:p>
    <w:p w:rsidR="00234941" w:rsidRPr="00234941" w:rsidRDefault="00234941" w:rsidP="00234941">
      <w:pPr>
        <w:rPr>
          <w:b/>
        </w:rPr>
      </w:pPr>
      <w:r w:rsidRPr="00234941">
        <w:rPr>
          <w:b/>
        </w:rPr>
        <w:t>The drug trade generates a large flow of money into the Mexican economy</w:t>
      </w:r>
    </w:p>
    <w:p w:rsidR="00234941" w:rsidRPr="00234941" w:rsidRDefault="00234941" w:rsidP="00234941">
      <w:pPr>
        <w:rPr>
          <w:sz w:val="16"/>
        </w:rPr>
      </w:pPr>
      <w:r w:rsidRPr="00234941">
        <w:rPr>
          <w:rStyle w:val="StyleStyleBold12pt"/>
        </w:rPr>
        <w:t xml:space="preserve">Friedman, 10 </w:t>
      </w:r>
      <w:r w:rsidRPr="00234941">
        <w:rPr>
          <w:sz w:val="16"/>
        </w:rPr>
        <w:t>– Ph.D. in Government from Cornell University, founder of Stratfor, geopolitical intelligence firm that provides strategic analysis and forecasting to individuals and organizations around the world (George, “Mexico and the Failed State Revisited,” Stratfor Global Intelligence, 6 April 2010, http://www.stratfor.com/weekly/20100405_mexico_and_failed_state_revisited)//BI</w:t>
      </w:r>
    </w:p>
    <w:p w:rsidR="00234941" w:rsidRPr="00234941" w:rsidRDefault="00234941" w:rsidP="00234941">
      <w:r w:rsidRPr="00234941">
        <w:t xml:space="preserve">Indeed, </w:t>
      </w:r>
      <w:r w:rsidRPr="00234941">
        <w:rPr>
          <w:rStyle w:val="StyleBoldUnderline"/>
        </w:rPr>
        <w:t>what the wars are being fought over</w:t>
      </w:r>
      <w:r w:rsidRPr="00234941">
        <w:t xml:space="preserve"> in some ways </w:t>
      </w:r>
      <w:r w:rsidRPr="00234941">
        <w:rPr>
          <w:rStyle w:val="StyleBoldUnderline"/>
        </w:rPr>
        <w:t>benefits Mexico. The amount of money pouring into Mexico annually is stunning. It is estimated to be about $35 billion to $40 billion each year</w:t>
      </w:r>
      <w:r w:rsidRPr="00234941">
        <w:t xml:space="preserve">. The massive profit margins involved make these sums even more significant. Assume that the manufacturing sector produces revenues of $40 billion a year through exports. Assuming a generous 10 percent profit margin, actual profits would be $4 billion a year. In the case of narcotics, however, </w:t>
      </w:r>
      <w:r w:rsidRPr="00234941">
        <w:rPr>
          <w:rStyle w:val="StyleBoldUnderline"/>
        </w:rPr>
        <w:t>profit margins are conservatively estimated to stand at around 80 percent</w:t>
      </w:r>
      <w:r w:rsidRPr="00234941">
        <w:t>. The net from $40 billion would be $32 billion; t</w:t>
      </w:r>
      <w:r w:rsidRPr="00234941">
        <w:rPr>
          <w:rStyle w:val="StyleBoldUnderline"/>
        </w:rPr>
        <w:t>o produce equivalent income in manufacturing, exports would have to total $320 billion</w:t>
      </w:r>
      <w:r w:rsidRPr="00234941">
        <w:t xml:space="preserve">. In estimating the impact of drug money on Mexico, it must therefore be borne in mind that drugs cannot be compared to any </w:t>
      </w:r>
      <w:r w:rsidRPr="00234941">
        <w:lastRenderedPageBreak/>
        <w:t xml:space="preserve">conventional export. </w:t>
      </w:r>
      <w:r w:rsidRPr="00234941">
        <w:rPr>
          <w:rStyle w:val="StyleBoldUnderline"/>
        </w:rPr>
        <w:t>The drug trade's tremendously high profit margins mean its total impact on Mexico vastly outstrips even the estimated total sales</w:t>
      </w:r>
      <w:r w:rsidRPr="00234941">
        <w:t xml:space="preserve">, even if the margins shifted substantially. On the whole, </w:t>
      </w:r>
      <w:r w:rsidRPr="00234941">
        <w:rPr>
          <w:rStyle w:val="StyleBoldUnderline"/>
        </w:rPr>
        <w:t>Mexico is a tremendous beneficiary of the drug trade</w:t>
      </w:r>
      <w:r w:rsidRPr="00234941">
        <w:t xml:space="preserve">. Even if some of the profits are invested overseas, the pool of remaining </w:t>
      </w:r>
      <w:r w:rsidRPr="00234941">
        <w:rPr>
          <w:rStyle w:val="StyleBoldUnderline"/>
        </w:rPr>
        <w:t>money flowing into Mexico creates tremendous liquidity in the Mexican economy at a time of global recession</w:t>
      </w:r>
      <w:r w:rsidRPr="00234941">
        <w:t xml:space="preserve">. It is difficult to trace where the drug money is going, which follows from its illegality. Certainly, drug dealers would want their money in a jurisdiction where it could not be easily seized even if tracked. U.S. asset seizure laws for drug trafficking make the United States an unlikely haven. Though money clearly flows out of Mexico, </w:t>
      </w:r>
      <w:r w:rsidRPr="00234941">
        <w:rPr>
          <w:rStyle w:val="StyleBoldUnderline"/>
        </w:rPr>
        <w:t>the ability of the smugglers to influence the behavior of the Mexican government by investing some of it makes Mexico a likely destination for a substantial portion of</w:t>
      </w:r>
      <w:r w:rsidRPr="00234941">
        <w:t xml:space="preserve"> such</w:t>
      </w:r>
      <w:r w:rsidRPr="00234941">
        <w:rPr>
          <w:rStyle w:val="StyleBoldUnderline"/>
        </w:rPr>
        <w:t xml:space="preserve"> funds</w:t>
      </w:r>
      <w:r w:rsidRPr="00234941">
        <w:t xml:space="preserve">. </w:t>
      </w:r>
      <w:r w:rsidRPr="00234941">
        <w:rPr>
          <w:rStyle w:val="StyleBoldUnderline"/>
        </w:rPr>
        <w:t>The money does not</w:t>
      </w:r>
      <w:r w:rsidRPr="00234941">
        <w:t xml:space="preserve">, however, </w:t>
      </w:r>
      <w:r w:rsidRPr="00234941">
        <w:rPr>
          <w:rStyle w:val="StyleBoldUnderline"/>
        </w:rPr>
        <w:t>flow back into the hands of the gunmen shooting it out on the border</w:t>
      </w:r>
      <w:r w:rsidRPr="00234941">
        <w:t xml:space="preserve">; even their bosses couldn't manage funds of that magnitude. And while money can be -- and often is -- baled up and hidden, the value of money is in its use. As with illegal money everywhere, </w:t>
      </w:r>
      <w:r w:rsidRPr="00234941">
        <w:rPr>
          <w:rStyle w:val="StyleBoldUnderline"/>
        </w:rPr>
        <w:t>the goal is to</w:t>
      </w:r>
      <w:r w:rsidRPr="00234941">
        <w:t xml:space="preserve"> wash it and </w:t>
      </w:r>
      <w:r w:rsidRPr="00234941">
        <w:rPr>
          <w:rStyle w:val="StyleBoldUnderline"/>
        </w:rPr>
        <w:t>invest it in legitimate enterprises where it can produce more money. That means it has to enter the economy through legitimate institutions -- banks and other financial entities -- and then be redeployed into the economy</w:t>
      </w:r>
      <w:r w:rsidRPr="00234941">
        <w:t xml:space="preserve">. This is no different from the American Mafia's practice during and after Prohibition. The Drug War and Mexican National Interests From Mexico's point of view, </w:t>
      </w:r>
      <w:r w:rsidRPr="00234941">
        <w:rPr>
          <w:rStyle w:val="StyleBoldUnderline"/>
        </w:rPr>
        <w:t>interrupting the flow of drugs to the United States is not clearly in the national interest</w:t>
      </w:r>
      <w:r w:rsidRPr="00234941">
        <w:t xml:space="preserve"> or in that of the economic elite. Observers often dwell on the warfare between smuggling organizations in the northern borderland but rarely on the flow of American money into Mexico. Certainly, that </w:t>
      </w:r>
      <w:r w:rsidRPr="00234941">
        <w:rPr>
          <w:rStyle w:val="StyleBoldUnderline"/>
        </w:rPr>
        <w:t>mone</w:t>
      </w:r>
      <w:r w:rsidRPr="00234941">
        <w:t xml:space="preserve">y could corrupt the Mexican state, but it also behaves as money does. It </w:t>
      </w:r>
      <w:r w:rsidRPr="00234941">
        <w:rPr>
          <w:rStyle w:val="StyleBoldUnderline"/>
        </w:rPr>
        <w:t>is accumulated and invested, where it generates wealth and jobs</w:t>
      </w:r>
      <w:r w:rsidRPr="00234941">
        <w:t xml:space="preserve">. </w:t>
      </w:r>
      <w:r w:rsidRPr="00234941">
        <w:rPr>
          <w:rStyle w:val="StyleBoldUnderline"/>
        </w:rPr>
        <w:t>For the Mexican government to become willing to shut off this flow of money, the violence would have to become far more geographically widespread</w:t>
      </w:r>
      <w:r w:rsidRPr="00234941">
        <w:t xml:space="preserve">. And given the difficulty of ending the traffic anyway -- and that many in the state security and military apparatus benefit from it -- an obvious conclusion can be drawn: Namely, </w:t>
      </w:r>
      <w:r w:rsidRPr="00234941">
        <w:rPr>
          <w:rStyle w:val="StyleBoldUnderline"/>
        </w:rPr>
        <w:t>it is difficult to foresee scenarios in which the Mexican government could or would stop the drug trade</w:t>
      </w:r>
      <w:r w:rsidRPr="00234941">
        <w:t>. Instead, Mexico will accept both the pain and the benefits of the drug trade.</w:t>
      </w:r>
    </w:p>
    <w:p w:rsidR="00234941" w:rsidRPr="00234941" w:rsidRDefault="00234941" w:rsidP="00234941"/>
    <w:p w:rsidR="00234941" w:rsidRPr="00234941" w:rsidRDefault="00234941" w:rsidP="00234941"/>
    <w:p w:rsidR="00234941" w:rsidRPr="00234941" w:rsidRDefault="00234941" w:rsidP="00234941">
      <w:pPr>
        <w:rPr>
          <w:bCs/>
          <w:u w:val="single"/>
        </w:rPr>
      </w:pPr>
    </w:p>
    <w:p w:rsidR="001029EC" w:rsidRPr="00234941" w:rsidRDefault="001029EC" w:rsidP="001029EC">
      <w:pPr>
        <w:pStyle w:val="Heading2"/>
      </w:pPr>
      <w:r w:rsidRPr="00234941">
        <w:rPr>
          <w:b w:val="0"/>
          <w:bCs w:val="0"/>
        </w:rPr>
        <w:lastRenderedPageBreak/>
        <w:t>Money Laundering</w:t>
      </w:r>
    </w:p>
    <w:p w:rsidR="001029EC" w:rsidRPr="00234941" w:rsidRDefault="001029EC" w:rsidP="001029EC"/>
    <w:p w:rsidR="001029EC" w:rsidRPr="00234941" w:rsidRDefault="001029EC" w:rsidP="001029EC"/>
    <w:p w:rsidR="001029EC" w:rsidRPr="00234941" w:rsidRDefault="001029EC" w:rsidP="001029EC">
      <w:pPr>
        <w:rPr>
          <w:b/>
        </w:rPr>
      </w:pPr>
      <w:r w:rsidRPr="00234941">
        <w:rPr>
          <w:b/>
        </w:rPr>
        <w:t xml:space="preserve">Drug producers </w:t>
      </w:r>
      <w:r w:rsidRPr="00234941">
        <w:rPr>
          <w:rStyle w:val="StyleBoldUnderline"/>
        </w:rPr>
        <w:t>rely on money laundering --- the War on Drugs would reverse this</w:t>
      </w:r>
    </w:p>
    <w:p w:rsidR="001029EC" w:rsidRPr="00234941" w:rsidRDefault="001029EC" w:rsidP="001029EC">
      <w:r w:rsidRPr="00234941">
        <w:rPr>
          <w:b/>
        </w:rPr>
        <w:t>Arnold, 5</w:t>
      </w:r>
      <w:r w:rsidRPr="00234941">
        <w:rPr>
          <w:sz w:val="16"/>
        </w:rPr>
        <w:t xml:space="preserve"> (Guy, specialist in north-south relations who writes mainly in the areas of African history and politics, and international affairs, former Director of the Africa Bureau, </w:t>
      </w:r>
      <w:r w:rsidRPr="00234941">
        <w:rPr>
          <w:i/>
          <w:sz w:val="16"/>
        </w:rPr>
        <w:t>The International Drugs Trade</w:t>
      </w:r>
      <w:r w:rsidRPr="00234941">
        <w:rPr>
          <w:sz w:val="16"/>
        </w:rPr>
        <w:t>, pg. 209, Routledge, Tashma)</w:t>
      </w:r>
    </w:p>
    <w:p w:rsidR="001029EC" w:rsidRPr="00234941" w:rsidRDefault="001029EC" w:rsidP="001029EC">
      <w:pPr>
        <w:rPr>
          <w:rStyle w:val="StyleBoldUnderline"/>
        </w:rPr>
      </w:pPr>
      <w:r w:rsidRPr="00234941">
        <w:rPr>
          <w:rStyle w:val="StyleBoldUnderline"/>
        </w:rPr>
        <w:t>Profits from drug trafficking can</w:t>
      </w:r>
      <w:r w:rsidRPr="00234941">
        <w:rPr>
          <w:sz w:val="16"/>
        </w:rPr>
        <w:t xml:space="preserve"> only </w:t>
      </w:r>
      <w:r w:rsidRPr="00234941">
        <w:rPr>
          <w:rStyle w:val="StyleBoldUnderline"/>
        </w:rPr>
        <w:t xml:space="preserve">be </w:t>
      </w:r>
      <w:r w:rsidRPr="00234941">
        <w:rPr>
          <w:rStyle w:val="StyleBoldUnderline"/>
          <w:bdr w:val="single" w:sz="4" w:space="0" w:color="auto" w:frame="1"/>
        </w:rPr>
        <w:t>usefully employed</w:t>
      </w:r>
      <w:r w:rsidRPr="00234941">
        <w:rPr>
          <w:rStyle w:val="StyleBoldUnderline"/>
        </w:rPr>
        <w:t xml:space="preserve"> by the criminal underworld</w:t>
      </w:r>
      <w:r w:rsidRPr="00234941">
        <w:rPr>
          <w:sz w:val="16"/>
        </w:rPr>
        <w:t xml:space="preserve"> when the money has been legitimized. </w:t>
      </w:r>
      <w:r w:rsidRPr="00234941">
        <w:rPr>
          <w:rStyle w:val="StyleBoldUnderline"/>
        </w:rPr>
        <w:t xml:space="preserve">Drug traffickers must </w:t>
      </w:r>
      <w:r w:rsidRPr="00234941">
        <w:rPr>
          <w:rStyle w:val="StyleBoldUnderline"/>
          <w:bdr w:val="single" w:sz="4" w:space="0" w:color="auto" w:frame="1"/>
        </w:rPr>
        <w:t>convert their illicit gains</w:t>
      </w:r>
      <w:r w:rsidRPr="00234941">
        <w:rPr>
          <w:rStyle w:val="StyleBoldUnderline"/>
        </w:rPr>
        <w:t xml:space="preserve"> into acceptable, respectable money before it can be used and before they can branch out into legitimate occupations that allow them to enjoy their wealth without fear of investigation. The major end process in drug trafficking</w:t>
      </w:r>
      <w:r w:rsidRPr="00234941">
        <w:rPr>
          <w:sz w:val="16"/>
        </w:rPr>
        <w:t xml:space="preserve">, therefore, </w:t>
      </w:r>
      <w:r w:rsidRPr="00234941">
        <w:rPr>
          <w:rStyle w:val="StyleBoldUnderline"/>
        </w:rPr>
        <w:t xml:space="preserve">is </w:t>
      </w:r>
      <w:r w:rsidRPr="00234941">
        <w:rPr>
          <w:rStyle w:val="StyleBoldUnderline"/>
          <w:bdr w:val="single" w:sz="4" w:space="0" w:color="auto" w:frame="1"/>
        </w:rPr>
        <w:t>money laundering</w:t>
      </w:r>
      <w:r w:rsidRPr="00234941">
        <w:rPr>
          <w:rStyle w:val="StyleBoldUnderline"/>
        </w:rPr>
        <w:t>.</w:t>
      </w:r>
      <w:r w:rsidRPr="00234941">
        <w:rPr>
          <w:sz w:val="16"/>
        </w:rPr>
        <w:t xml:space="preserve"> Consequently, one of the principal tasks of the UNDCP is to tackle this problem. Thus, to deprive drug traffickers of their illicit power and influence, UNDCP assists governments in efforts to counter money laundering and confiscate assets gained from drug trafficking. It is supporting a $4.3 million global program to improve the capacity of legal and law enforcement systems, which in- cludes the creation of financial intelligence units to reduce the vulnerability of financial systems}</w:t>
      </w:r>
      <w:r w:rsidRPr="00234941">
        <w:rPr>
          <w:sz w:val="12"/>
        </w:rPr>
        <w:t xml:space="preserve">¶ </w:t>
      </w:r>
      <w:r w:rsidRPr="00234941">
        <w:rPr>
          <w:rStyle w:val="StyleBoldUnderline"/>
        </w:rPr>
        <w:t xml:space="preserve">The end objective of all drug trafficking is to </w:t>
      </w:r>
      <w:r w:rsidRPr="00234941">
        <w:rPr>
          <w:rStyle w:val="StyleBoldUnderline"/>
          <w:bdr w:val="single" w:sz="4" w:space="0" w:color="auto" w:frame="1"/>
        </w:rPr>
        <w:t>make money</w:t>
      </w:r>
      <w:r w:rsidRPr="00234941">
        <w:rPr>
          <w:rStyle w:val="StyleBoldUnderline"/>
        </w:rPr>
        <w:t>; and the way to curtail successful drug trafficking</w:t>
      </w:r>
      <w:r w:rsidRPr="00234941">
        <w:rPr>
          <w:sz w:val="16"/>
        </w:rPr>
        <w:t xml:space="preserve">, therefore, </w:t>
      </w:r>
      <w:r w:rsidRPr="00234941">
        <w:rPr>
          <w:rStyle w:val="StyleBoldUnderline"/>
        </w:rPr>
        <w:t>is to make the legitimization of drug-trafficking profits</w:t>
      </w:r>
      <w:r w:rsidRPr="00234941">
        <w:rPr>
          <w:sz w:val="16"/>
        </w:rPr>
        <w:t xml:space="preserve"> increasingly difficult, if not </w:t>
      </w:r>
      <w:r w:rsidRPr="00234941">
        <w:rPr>
          <w:rStyle w:val="StyleBoldUnderline"/>
        </w:rPr>
        <w:t xml:space="preserve">impossible. The task is a daunting one since there are always </w:t>
      </w:r>
      <w:r w:rsidRPr="00234941">
        <w:rPr>
          <w:rStyle w:val="StyleBoldUnderline"/>
          <w:bdr w:val="single" w:sz="4" w:space="0" w:color="auto" w:frame="1"/>
        </w:rPr>
        <w:t>crooked bankers</w:t>
      </w:r>
      <w:r w:rsidRPr="00234941">
        <w:rPr>
          <w:sz w:val="16"/>
        </w:rPr>
        <w:t xml:space="preserve"> and businessmen </w:t>
      </w:r>
      <w:r w:rsidRPr="00234941">
        <w:rPr>
          <w:rStyle w:val="StyleBoldUnderline"/>
        </w:rPr>
        <w:t xml:space="preserve">who will turn a blind eye to the source of finances that come their way provided they themselves are able to </w:t>
      </w:r>
      <w:r w:rsidRPr="00234941">
        <w:rPr>
          <w:rStyle w:val="StyleBoldUnderline"/>
          <w:bdr w:val="single" w:sz="4" w:space="0" w:color="auto" w:frame="1"/>
        </w:rPr>
        <w:t>make a profit</w:t>
      </w:r>
      <w:r w:rsidRPr="00234941">
        <w:rPr>
          <w:rStyle w:val="StyleBoldUnderline"/>
        </w:rPr>
        <w:t xml:space="preserve"> out of handling such money.</w:t>
      </w:r>
    </w:p>
    <w:p w:rsidR="001029EC" w:rsidRPr="00234941" w:rsidRDefault="001029EC" w:rsidP="001029EC">
      <w:pPr>
        <w:rPr>
          <w:rStyle w:val="StyleBoldUnderline"/>
        </w:rPr>
      </w:pPr>
    </w:p>
    <w:p w:rsidR="001029EC" w:rsidRPr="00234941" w:rsidRDefault="001029EC" w:rsidP="001029EC">
      <w:pPr>
        <w:rPr>
          <w:b/>
        </w:rPr>
      </w:pPr>
      <w:r w:rsidRPr="00234941">
        <w:rPr>
          <w:b/>
        </w:rPr>
        <w:t xml:space="preserve">That destroys big banks --- they </w:t>
      </w:r>
      <w:r w:rsidRPr="00234941">
        <w:rPr>
          <w:rStyle w:val="StyleBoldUnderline"/>
        </w:rPr>
        <w:t>rely on money laundering</w:t>
      </w:r>
      <w:r w:rsidRPr="00234941">
        <w:rPr>
          <w:b/>
        </w:rPr>
        <w:t xml:space="preserve"> for profits</w:t>
      </w:r>
    </w:p>
    <w:p w:rsidR="001029EC" w:rsidRPr="00234941" w:rsidRDefault="001029EC" w:rsidP="001029EC">
      <w:r w:rsidRPr="00234941">
        <w:rPr>
          <w:b/>
        </w:rPr>
        <w:t>Arnold, 5</w:t>
      </w:r>
      <w:r w:rsidRPr="00234941">
        <w:t xml:space="preserve"> </w:t>
      </w:r>
      <w:r w:rsidRPr="00234941">
        <w:rPr>
          <w:sz w:val="16"/>
        </w:rPr>
        <w:t xml:space="preserve">(Guy, specialist in north-south relations who writes mainly in the areas of African history and politics, and international affairs, former Director of the Africa Bureau, </w:t>
      </w:r>
      <w:r w:rsidRPr="00234941">
        <w:rPr>
          <w:i/>
          <w:sz w:val="16"/>
        </w:rPr>
        <w:t>The International Drugs Trade</w:t>
      </w:r>
      <w:r w:rsidRPr="00234941">
        <w:rPr>
          <w:sz w:val="16"/>
        </w:rPr>
        <w:t>, pg. 217, Routledge, Tashma)</w:t>
      </w:r>
    </w:p>
    <w:p w:rsidR="001029EC" w:rsidRPr="00234941" w:rsidRDefault="001029EC" w:rsidP="001029EC">
      <w:pPr>
        <w:rPr>
          <w:sz w:val="16"/>
        </w:rPr>
      </w:pPr>
      <w:r w:rsidRPr="00234941">
        <w:rPr>
          <w:sz w:val="16"/>
        </w:rPr>
        <w:t xml:space="preserve">However, attitudes to problems, once established, remain in place for a long time before any significant change takes place. For example, following the assassination of the Colombian presidential candidate Luis Carlos Galan Sarmiento in 1989, his brother Alberto commented on the approach to the drugs war by the new Bush administration (George H. W. Bush had been President Reagan’s “drugs czar") and pointed out that </w:t>
      </w:r>
      <w:r w:rsidRPr="00234941">
        <w:rPr>
          <w:rStyle w:val="StyleBoldUnderline"/>
        </w:rPr>
        <w:t xml:space="preserve">Washington’s strategy avoided "the </w:t>
      </w:r>
      <w:r w:rsidRPr="00234941">
        <w:rPr>
          <w:rStyle w:val="StyleBoldUnderline"/>
          <w:bdr w:val="single" w:sz="4" w:space="0" w:color="auto" w:frame="1"/>
        </w:rPr>
        <w:t>core of the problem</w:t>
      </w:r>
      <w:r w:rsidRPr="00234941">
        <w:rPr>
          <w:rStyle w:val="StyleBoldUnderline"/>
        </w:rPr>
        <w:t>"—"the economic ties between the legal and illegal worlds," the "large financial corporations" that handle the drug money.</w:t>
      </w:r>
      <w:r w:rsidRPr="00234941">
        <w:rPr>
          <w:sz w:val="16"/>
        </w:rPr>
        <w:t xml:space="preserve"> According to Noam Chomsky, George Bush had been instrumental in terminating the main thrust of the real "war on drugs." Thus, officials in the enforcement section of the Treasury Department monitored the sharp in- crease in cash inflow to Florida (later Los Angeles) banks as the cocaine trade boomed in the 1970s, and “connected it to the large-scale laundering of drug receipts." They brought detailed information about these matters to the DEA and the Justice Department. After some public exposés, the govern- ment launched Operation Greenback in 1979 to prosecute money laundercrs. It soon foundered; </w:t>
      </w:r>
      <w:r w:rsidRPr="00234941">
        <w:rPr>
          <w:rStyle w:val="StyleBoldUnderline"/>
        </w:rPr>
        <w:t xml:space="preserve">the banking industry is </w:t>
      </w:r>
      <w:r w:rsidRPr="00234941">
        <w:rPr>
          <w:rStyle w:val="StyleBoldUnderline"/>
          <w:bdr w:val="single" w:sz="4" w:space="0" w:color="auto" w:frame="1"/>
        </w:rPr>
        <w:t>not a proper target</w:t>
      </w:r>
      <w:r w:rsidRPr="00234941">
        <w:rPr>
          <w:rStyle w:val="StyleBoldUnderline"/>
        </w:rPr>
        <w:t xml:space="preserve"> for the drug war.</w:t>
      </w:r>
      <w:r w:rsidRPr="00234941">
        <w:rPr>
          <w:sz w:val="16"/>
        </w:rPr>
        <w:t xml:space="preserve"> The Reagan administration reduced the limited monitoring, and Bush "wasn’t really too interested in financial prosecution," the chief prosecutor in Operation Greenback recalls.‘“</w:t>
      </w:r>
    </w:p>
    <w:p w:rsidR="001029EC" w:rsidRPr="00234941" w:rsidRDefault="001029EC" w:rsidP="001029EC">
      <w:pPr>
        <w:rPr>
          <w:sz w:val="16"/>
          <w:szCs w:val="16"/>
        </w:rPr>
      </w:pPr>
      <w:r w:rsidRPr="00234941">
        <w:rPr>
          <w:rStyle w:val="StyleBoldUnderline"/>
        </w:rPr>
        <w:t>In other words</w:t>
      </w:r>
      <w:r w:rsidRPr="00234941">
        <w:rPr>
          <w:sz w:val="16"/>
          <w:szCs w:val="16"/>
        </w:rPr>
        <w:t xml:space="preserve">, then as later, </w:t>
      </w:r>
      <w:r w:rsidRPr="00234941">
        <w:rPr>
          <w:rStyle w:val="StyleBoldUnderline"/>
        </w:rPr>
        <w:t>money laundering through U.S.</w:t>
      </w:r>
      <w:r w:rsidRPr="00234941">
        <w:rPr>
          <w:sz w:val="16"/>
          <w:szCs w:val="16"/>
        </w:rPr>
        <w:t xml:space="preserve">, British, </w:t>
      </w:r>
      <w:r w:rsidRPr="00234941">
        <w:rPr>
          <w:rStyle w:val="StyleBoldUnderline"/>
        </w:rPr>
        <w:t>or</w:t>
      </w:r>
      <w:r w:rsidRPr="00234941">
        <w:rPr>
          <w:sz w:val="16"/>
          <w:szCs w:val="16"/>
        </w:rPr>
        <w:t xml:space="preserve"> other </w:t>
      </w:r>
      <w:r w:rsidRPr="00234941">
        <w:rPr>
          <w:rStyle w:val="StyleBoldUnderline"/>
        </w:rPr>
        <w:t xml:space="preserve">European banks is </w:t>
      </w:r>
      <w:r w:rsidRPr="00234941">
        <w:rPr>
          <w:rStyle w:val="StyleBoldUnderline"/>
          <w:bdr w:val="single" w:sz="4" w:space="0" w:color="auto" w:frame="1"/>
        </w:rPr>
        <w:t>too valuable a business</w:t>
      </w:r>
      <w:r w:rsidRPr="00234941">
        <w:rPr>
          <w:rStyle w:val="StyleBoldUnderline"/>
        </w:rPr>
        <w:t xml:space="preserve"> to be curtailed; and the fact that these countries have not seen fit to tackle this problem</w:t>
      </w:r>
      <w:r w:rsidRPr="00234941">
        <w:rPr>
          <w:sz w:val="16"/>
          <w:szCs w:val="16"/>
        </w:rPr>
        <w:t xml:space="preserve"> properly </w:t>
      </w:r>
      <w:r w:rsidRPr="00234941">
        <w:rPr>
          <w:rStyle w:val="StyleBoldUnderline"/>
          <w:bdr w:val="single" w:sz="4" w:space="0" w:color="auto" w:frame="1"/>
        </w:rPr>
        <w:t>makes nonsense</w:t>
      </w:r>
      <w:r w:rsidRPr="00234941">
        <w:rPr>
          <w:rStyle w:val="StyleBoldUnderline"/>
        </w:rPr>
        <w:t xml:space="preserve"> of the rest of the war on drugs.</w:t>
      </w:r>
    </w:p>
    <w:p w:rsidR="001029EC" w:rsidRPr="00234941" w:rsidRDefault="001029EC" w:rsidP="001029EC">
      <w:pPr>
        <w:rPr>
          <w:b/>
        </w:rPr>
      </w:pPr>
    </w:p>
    <w:p w:rsidR="001029EC" w:rsidRPr="00234941" w:rsidRDefault="001029EC" w:rsidP="001029EC">
      <w:pPr>
        <w:rPr>
          <w:rStyle w:val="StyleStyleBold12pt"/>
        </w:rPr>
      </w:pPr>
      <w:r w:rsidRPr="00234941">
        <w:rPr>
          <w:rStyle w:val="StyleStyleBold12pt"/>
        </w:rPr>
        <w:t xml:space="preserve">That destroys clean tech leadership </w:t>
      </w:r>
    </w:p>
    <w:p w:rsidR="001029EC" w:rsidRPr="00234941" w:rsidRDefault="001029EC" w:rsidP="001029EC">
      <w:pPr>
        <w:rPr>
          <w:rStyle w:val="StyleBoldUnderline"/>
        </w:rPr>
      </w:pPr>
      <w:r w:rsidRPr="00234941">
        <w:rPr>
          <w:rStyle w:val="StyleStyleBold12pt"/>
        </w:rPr>
        <w:t>Cogan, 8</w:t>
      </w:r>
      <w:r w:rsidRPr="00234941">
        <w:rPr>
          <w:rStyle w:val="StyleBoldUnderline"/>
        </w:rPr>
        <w:t xml:space="preserve"> </w:t>
      </w:r>
      <w:r w:rsidRPr="00234941">
        <w:rPr>
          <w:rStyle w:val="StyleBoldUnderline"/>
          <w:sz w:val="16"/>
        </w:rPr>
        <w:t xml:space="preserve">(Doug, leader of RiskMetrics’ Climate Change Research Team and expert in investment responses to climate change, “Corporate Governance and Climate Change: The Banking Sector”, Ceres, January 2008, </w:t>
      </w:r>
      <w:hyperlink r:id="rId34" w:history="1">
        <w:r w:rsidRPr="00234941">
          <w:rPr>
            <w:rStyle w:val="Hyperlink"/>
            <w:sz w:val="16"/>
          </w:rPr>
          <w:t>http://www.ceres.org/resources/reports/corporate-governance-banking-sector)</w:t>
        </w:r>
      </w:hyperlink>
      <w:r w:rsidRPr="00234941">
        <w:rPr>
          <w:rStyle w:val="StyleBoldUnderline"/>
        </w:rPr>
        <w:t xml:space="preserve"> </w:t>
      </w:r>
    </w:p>
    <w:p w:rsidR="001029EC" w:rsidRPr="00234941" w:rsidRDefault="001029EC" w:rsidP="001029EC">
      <w:pPr>
        <w:rPr>
          <w:sz w:val="16"/>
          <w:szCs w:val="16"/>
        </w:rPr>
      </w:pPr>
      <w:r w:rsidRPr="00234941">
        <w:rPr>
          <w:rStyle w:val="StyleBoldUnderline"/>
          <w:sz w:val="14"/>
        </w:rPr>
        <w:t xml:space="preserve">Banks are the backbone of the global economy, providing capital for innovation, infrastructure, job creation and overall prosperity. </w:t>
      </w:r>
      <w:r w:rsidRPr="00234941">
        <w:rPr>
          <w:rStyle w:val="StyleBoldUnderline"/>
        </w:rPr>
        <w:t>Banks</w:t>
      </w:r>
      <w:r w:rsidRPr="00234941">
        <w:rPr>
          <w:rStyle w:val="StyleBoldUnderline"/>
          <w:sz w:val="14"/>
        </w:rPr>
        <w:t xml:space="preserve"> also </w:t>
      </w:r>
      <w:r w:rsidRPr="00234941">
        <w:rPr>
          <w:rStyle w:val="StyleBoldUnderline"/>
        </w:rPr>
        <w:t>play an integral role in</w:t>
      </w:r>
      <w:r w:rsidRPr="00234941">
        <w:rPr>
          <w:sz w:val="16"/>
          <w:szCs w:val="16"/>
        </w:rPr>
        <w:t xml:space="preserve"> society, affecting not only spending by individual consumers, but also </w:t>
      </w:r>
      <w:r w:rsidRPr="00234941">
        <w:rPr>
          <w:rStyle w:val="StyleBoldUnderline"/>
        </w:rPr>
        <w:t>the growth of entire industries</w:t>
      </w:r>
      <w:r w:rsidRPr="00234941">
        <w:rPr>
          <w:rStyle w:val="StyleBoldUnderline"/>
          <w:sz w:val="14"/>
        </w:rPr>
        <w:t>.</w:t>
      </w:r>
      <w:r w:rsidRPr="00234941">
        <w:rPr>
          <w:sz w:val="16"/>
          <w:szCs w:val="16"/>
        </w:rPr>
        <w:t xml:space="preserve"> </w:t>
      </w:r>
      <w:r w:rsidRPr="00234941">
        <w:rPr>
          <w:rStyle w:val="StyleBoldUnderline"/>
          <w:sz w:val="14"/>
        </w:rPr>
        <w:t xml:space="preserve">As the impacts of global warming </w:t>
      </w:r>
      <w:r w:rsidRPr="00234941">
        <w:rPr>
          <w:sz w:val="16"/>
          <w:szCs w:val="16"/>
        </w:rPr>
        <w:t xml:space="preserve">from the heat-trapping gases released by power plants, vehicles and other sources </w:t>
      </w:r>
      <w:r w:rsidRPr="00234941">
        <w:rPr>
          <w:rStyle w:val="StyleBoldUnderline"/>
          <w:sz w:val="14"/>
        </w:rPr>
        <w:t xml:space="preserve">take root in everyday life, banks have never been more important to chart the future. The companies that banks decide to finance </w:t>
      </w:r>
      <w:r w:rsidRPr="00234941">
        <w:rPr>
          <w:rStyle w:val="StyleBoldUnderline"/>
        </w:rPr>
        <w:t>will be a linchpin in slowing</w:t>
      </w:r>
      <w:r w:rsidRPr="00234941">
        <w:rPr>
          <w:rStyle w:val="StyleBoldUnderline"/>
          <w:sz w:val="14"/>
        </w:rPr>
        <w:t xml:space="preserve"> Earth’s </w:t>
      </w:r>
      <w:r w:rsidRPr="00234941">
        <w:rPr>
          <w:rStyle w:val="StyleBoldUnderline"/>
        </w:rPr>
        <w:t xml:space="preserve">warming and moving the world economy away from fossil fuels and into </w:t>
      </w:r>
      <w:r w:rsidRPr="00234941">
        <w:rPr>
          <w:rStyle w:val="Emphasis"/>
        </w:rPr>
        <w:t>clean</w:t>
      </w:r>
      <w:r w:rsidRPr="00234941">
        <w:rPr>
          <w:sz w:val="16"/>
          <w:szCs w:val="16"/>
        </w:rPr>
        <w:t xml:space="preserve">er </w:t>
      </w:r>
      <w:r w:rsidRPr="00234941">
        <w:rPr>
          <w:rStyle w:val="Emphasis"/>
        </w:rPr>
        <w:t>tech</w:t>
      </w:r>
      <w:r w:rsidRPr="00234941">
        <w:rPr>
          <w:sz w:val="16"/>
          <w:szCs w:val="16"/>
        </w:rPr>
        <w:t xml:space="preserve">nologies. There is now overwhelming scientific evidence that worldwide temperatures are rising, glaciers are melting, and drought and wildfires are becoming more severe. Scientists believe most of the warming in the last 50 years is human-induced. This confluence of evidence has galvanized public attention and governments worldwide to take action to avert a possible climate catastrophe. With nearly $6 trillion in market capitalization, </w:t>
      </w:r>
      <w:r w:rsidRPr="00234941">
        <w:rPr>
          <w:rStyle w:val="StyleBoldUnderline"/>
        </w:rPr>
        <w:t>the</w:t>
      </w:r>
      <w:r w:rsidRPr="00234941">
        <w:rPr>
          <w:rStyle w:val="StyleBoldUnderline"/>
          <w:sz w:val="14"/>
        </w:rPr>
        <w:t xml:space="preserve"> global </w:t>
      </w:r>
      <w:r w:rsidRPr="00234941">
        <w:rPr>
          <w:rStyle w:val="StyleBoldUnderline"/>
        </w:rPr>
        <w:t xml:space="preserve">financial sector will play </w:t>
      </w:r>
      <w:r w:rsidRPr="00234941">
        <w:rPr>
          <w:rStyle w:val="Emphasis"/>
        </w:rPr>
        <w:t>a vital role</w:t>
      </w:r>
      <w:r w:rsidRPr="00234941">
        <w:rPr>
          <w:rStyle w:val="StyleBoldUnderline"/>
        </w:rPr>
        <w:t xml:space="preserve"> </w:t>
      </w:r>
      <w:r w:rsidRPr="00234941">
        <w:rPr>
          <w:rStyle w:val="StyleBoldUnderline"/>
        </w:rPr>
        <w:lastRenderedPageBreak/>
        <w:t>in supporting</w:t>
      </w:r>
      <w:r w:rsidRPr="00234941">
        <w:rPr>
          <w:rStyle w:val="StyleBoldUnderline"/>
          <w:sz w:val="14"/>
        </w:rPr>
        <w:t xml:space="preserve"> timely, cost-effective </w:t>
      </w:r>
      <w:r w:rsidRPr="00234941">
        <w:rPr>
          <w:rStyle w:val="StyleBoldUnderline"/>
        </w:rPr>
        <w:t>solutions to reduce</w:t>
      </w:r>
      <w:r w:rsidRPr="00234941">
        <w:rPr>
          <w:rStyle w:val="StyleBoldUnderline"/>
          <w:sz w:val="14"/>
        </w:rPr>
        <w:t xml:space="preserve"> U.S. and </w:t>
      </w:r>
      <w:r w:rsidRPr="00234941">
        <w:rPr>
          <w:rStyle w:val="StyleBoldUnderline"/>
        </w:rPr>
        <w:t>global g</w:t>
      </w:r>
      <w:r w:rsidRPr="00234941">
        <w:rPr>
          <w:rStyle w:val="StyleBoldUnderline"/>
          <w:sz w:val="14"/>
        </w:rPr>
        <w:t>reen</w:t>
      </w:r>
      <w:r w:rsidRPr="00234941">
        <w:rPr>
          <w:rStyle w:val="StyleBoldUnderline"/>
        </w:rPr>
        <w:t>h</w:t>
      </w:r>
      <w:r w:rsidRPr="00234941">
        <w:rPr>
          <w:rStyle w:val="StyleBoldUnderline"/>
          <w:sz w:val="14"/>
        </w:rPr>
        <w:t xml:space="preserve">ouse </w:t>
      </w:r>
      <w:r w:rsidRPr="00234941">
        <w:rPr>
          <w:rStyle w:val="StyleBoldUnderline"/>
        </w:rPr>
        <w:t>g</w:t>
      </w:r>
      <w:r w:rsidRPr="00234941">
        <w:rPr>
          <w:rStyle w:val="StyleBoldUnderline"/>
          <w:sz w:val="14"/>
        </w:rPr>
        <w:t xml:space="preserve">as </w:t>
      </w:r>
      <w:r w:rsidRPr="00234941">
        <w:rPr>
          <w:rStyle w:val="StyleBoldUnderline"/>
        </w:rPr>
        <w:t>emissions</w:t>
      </w:r>
      <w:r w:rsidRPr="00234941">
        <w:rPr>
          <w:rStyle w:val="StyleBoldUnderline"/>
          <w:sz w:val="14"/>
        </w:rPr>
        <w:t>.</w:t>
      </w:r>
      <w:r w:rsidRPr="00234941">
        <w:rPr>
          <w:sz w:val="16"/>
          <w:szCs w:val="16"/>
        </w:rPr>
        <w:t xml:space="preserve"> As risk management experts, it is essential that banks begin now to consider the financial risk implications of continued investment in carbon-intensive energy technologies.</w:t>
      </w:r>
    </w:p>
    <w:p w:rsidR="001029EC" w:rsidRPr="00234941" w:rsidRDefault="001029EC" w:rsidP="001029EC">
      <w:pPr>
        <w:rPr>
          <w:b/>
        </w:rPr>
      </w:pPr>
    </w:p>
    <w:p w:rsidR="001029EC" w:rsidRPr="00234941" w:rsidRDefault="001029EC" w:rsidP="001029EC">
      <w:pPr>
        <w:rPr>
          <w:b/>
        </w:rPr>
      </w:pPr>
      <w:r w:rsidRPr="00234941">
        <w:rPr>
          <w:b/>
        </w:rPr>
        <w:t>Extinction</w:t>
      </w:r>
    </w:p>
    <w:p w:rsidR="001029EC" w:rsidRPr="00234941" w:rsidRDefault="001029EC" w:rsidP="001029EC">
      <w:pPr>
        <w:rPr>
          <w:sz w:val="16"/>
        </w:rPr>
      </w:pPr>
      <w:r w:rsidRPr="00234941">
        <w:rPr>
          <w:b/>
        </w:rPr>
        <w:t>Klarevas, 9</w:t>
      </w:r>
      <w:r w:rsidRPr="00234941">
        <w:t xml:space="preserve"> </w:t>
      </w:r>
      <w:r w:rsidRPr="00234941">
        <w:rPr>
          <w:sz w:val="16"/>
        </w:rPr>
        <w:t>— professor at the Center for Global Affairs at New York University (Louis, “Securing American Primacy While Tackling Climate Change: Toward a National Strategy of Greengemony”, 12/15/2009, http://www.huffingtonpost.com/louis-klarevas/securing-american-primacy_b_393223.html)</w:t>
      </w:r>
    </w:p>
    <w:p w:rsidR="001029EC" w:rsidRPr="00234941" w:rsidRDefault="001029EC" w:rsidP="001029EC">
      <w:r w:rsidRPr="00234941">
        <w:t>***gendered language modified</w:t>
      </w:r>
    </w:p>
    <w:p w:rsidR="001029EC" w:rsidRPr="00234941" w:rsidRDefault="001029EC" w:rsidP="001029EC">
      <w:pPr>
        <w:rPr>
          <w:sz w:val="16"/>
        </w:rPr>
      </w:pPr>
      <w:r w:rsidRPr="00234941">
        <w:rPr>
          <w:sz w:val="16"/>
        </w:rPr>
        <w:t xml:space="preserve">As national leaders from around the world are gathering in Copenhagen, Denmark, to attend the United Nations Climate Change Conference, the time is ripe to re-assess America's current energy policies - but within the larger framework of how </w:t>
      </w:r>
      <w:r w:rsidRPr="00234941">
        <w:rPr>
          <w:u w:val="single"/>
        </w:rPr>
        <w:t>a new approach on the environment will stave off global warming and shore up American primacy. By not addressing climate change</w:t>
      </w:r>
      <w:r w:rsidRPr="00234941">
        <w:rPr>
          <w:sz w:val="16"/>
        </w:rPr>
        <w:t xml:space="preserve"> more aggressively and creatively, </w:t>
      </w:r>
      <w:r w:rsidRPr="00234941">
        <w:rPr>
          <w:u w:val="single"/>
        </w:rPr>
        <w:t>the U</w:t>
      </w:r>
      <w:r w:rsidRPr="00234941">
        <w:rPr>
          <w:sz w:val="16"/>
        </w:rPr>
        <w:t xml:space="preserve">nited </w:t>
      </w:r>
      <w:r w:rsidRPr="00234941">
        <w:rPr>
          <w:u w:val="single"/>
        </w:rPr>
        <w:t>S</w:t>
      </w:r>
      <w:r w:rsidRPr="00234941">
        <w:rPr>
          <w:sz w:val="16"/>
        </w:rPr>
        <w:t xml:space="preserve">tates </w:t>
      </w:r>
      <w:r w:rsidRPr="00234941">
        <w:rPr>
          <w:u w:val="single"/>
        </w:rPr>
        <w:t>is squandering</w:t>
      </w:r>
      <w:r w:rsidRPr="00234941">
        <w:rPr>
          <w:sz w:val="16"/>
        </w:rPr>
        <w:t xml:space="preserve"> an opportunity to secure its </w:t>
      </w:r>
      <w:r w:rsidRPr="00234941">
        <w:rPr>
          <w:u w:val="single"/>
        </w:rPr>
        <w:t>global primacy</w:t>
      </w:r>
      <w:r w:rsidRPr="00234941">
        <w:rPr>
          <w:sz w:val="16"/>
        </w:rPr>
        <w:t xml:space="preserve"> for the next few generations to come. To do this, though, </w:t>
      </w:r>
      <w:r w:rsidRPr="00234941">
        <w:rPr>
          <w:u w:val="single"/>
        </w:rPr>
        <w:t>the U.S. must rely on innovation to</w:t>
      </w:r>
      <w:r w:rsidRPr="00234941">
        <w:rPr>
          <w:sz w:val="16"/>
        </w:rPr>
        <w:t xml:space="preserve"> help the world </w:t>
      </w:r>
      <w:r w:rsidRPr="00234941">
        <w:rPr>
          <w:u w:val="single"/>
        </w:rPr>
        <w:t>escape the coming environmental meltdown</w:t>
      </w:r>
      <w:r w:rsidRPr="00234941">
        <w:rPr>
          <w:sz w:val="16"/>
        </w:rPr>
        <w:t xml:space="preserve">. Developing the </w:t>
      </w:r>
      <w:r w:rsidRPr="00234941">
        <w:rPr>
          <w:u w:val="single"/>
        </w:rPr>
        <w:t>key technologies that</w:t>
      </w:r>
      <w:r w:rsidRPr="00234941">
        <w:rPr>
          <w:sz w:val="16"/>
        </w:rPr>
        <w:t xml:space="preserve"> will </w:t>
      </w:r>
      <w:r w:rsidRPr="00234941">
        <w:rPr>
          <w:u w:val="single"/>
        </w:rPr>
        <w:t>save the planet from</w:t>
      </w:r>
      <w:r w:rsidRPr="00234941">
        <w:rPr>
          <w:sz w:val="16"/>
        </w:rPr>
        <w:t xml:space="preserve"> global </w:t>
      </w:r>
      <w:r w:rsidRPr="00234941">
        <w:rPr>
          <w:u w:val="single"/>
        </w:rPr>
        <w:t>warming will allow the U.S. to outmaneuver</w:t>
      </w:r>
      <w:r w:rsidRPr="00234941">
        <w:rPr>
          <w:sz w:val="16"/>
        </w:rPr>
        <w:t xml:space="preserve"> potential </w:t>
      </w:r>
      <w:r w:rsidRPr="00234941">
        <w:rPr>
          <w:u w:val="single"/>
        </w:rPr>
        <w:t>great power rivals</w:t>
      </w:r>
      <w:r w:rsidRPr="00234941">
        <w:rPr>
          <w:sz w:val="16"/>
        </w:rPr>
        <w:t xml:space="preserve"> seeking to replace it as the international system's hegemon. But </w:t>
      </w:r>
      <w:r w:rsidRPr="00234941">
        <w:rPr>
          <w:u w:val="single"/>
        </w:rPr>
        <w:t>the greening of American strategy must occur soon</w:t>
      </w:r>
      <w:r w:rsidRPr="00234941">
        <w:rPr>
          <w:sz w:val="16"/>
        </w:rPr>
        <w:t xml:space="preserve">. </w:t>
      </w:r>
      <w:r w:rsidRPr="00234941">
        <w:rPr>
          <w:u w:val="single"/>
        </w:rPr>
        <w:t>The U.S</w:t>
      </w:r>
      <w:r w:rsidRPr="00234941">
        <w:rPr>
          <w:sz w:val="16"/>
        </w:rPr>
        <w:t xml:space="preserve">., however, </w:t>
      </w:r>
      <w:r w:rsidRPr="00234941">
        <w:rPr>
          <w:u w:val="single"/>
        </w:rPr>
        <w:t>seems</w:t>
      </w:r>
      <w:r w:rsidRPr="00234941">
        <w:rPr>
          <w:sz w:val="16"/>
        </w:rPr>
        <w:t xml:space="preserve"> to be </w:t>
      </w:r>
      <w:r w:rsidRPr="00234941">
        <w:rPr>
          <w:u w:val="single"/>
        </w:rPr>
        <w:t>stuck in time, unable to move beyond oil-centric geo-politics</w:t>
      </w:r>
      <w:r w:rsidRPr="00234941">
        <w:rPr>
          <w:sz w:val="16"/>
        </w:rPr>
        <w:t xml:space="preserve">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t>
      </w:r>
      <w:r w:rsidRPr="00234941">
        <w:rPr>
          <w:u w:val="single"/>
        </w:rPr>
        <w:t>warming might</w:t>
      </w:r>
      <w:r w:rsidRPr="00234941">
        <w:rPr>
          <w:sz w:val="16"/>
        </w:rPr>
        <w:t xml:space="preserve"> very well </w:t>
      </w:r>
      <w:r w:rsidRPr="00234941">
        <w:rPr>
          <w:u w:val="single"/>
        </w:rPr>
        <w:t>be</w:t>
      </w:r>
      <w:r w:rsidRPr="00234941">
        <w:rPr>
          <w:sz w:val="16"/>
        </w:rPr>
        <w:t xml:space="preserve">come </w:t>
      </w:r>
      <w:r w:rsidRPr="00234941">
        <w:rPr>
          <w:u w:val="single"/>
        </w:rPr>
        <w:t>the greatest challenge ever faced by (hu)mankind</w:t>
      </w:r>
      <w:r w:rsidRPr="00234941">
        <w:rPr>
          <w:sz w:val="16"/>
        </w:rPr>
        <w:t xml:space="preserve">.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competition for </w:t>
      </w:r>
      <w:r w:rsidRPr="00234941">
        <w:rPr>
          <w:u w:val="single"/>
        </w:rPr>
        <w:t>oil is fueling animosities between</w:t>
      </w:r>
      <w:r w:rsidRPr="00234941">
        <w:rPr>
          <w:sz w:val="16"/>
        </w:rPr>
        <w:t xml:space="preserve"> the </w:t>
      </w:r>
      <w:r w:rsidRPr="00234941">
        <w:rPr>
          <w:u w:val="single"/>
        </w:rPr>
        <w:t>major powers</w:t>
      </w:r>
      <w:r w:rsidRPr="00234941">
        <w:rPr>
          <w:sz w:val="16"/>
        </w:rPr>
        <w:t xml:space="preserve">. The geopolitics of </w:t>
      </w:r>
      <w:r w:rsidRPr="00234941">
        <w:rPr>
          <w:u w:val="single"/>
        </w:rPr>
        <w:t>oil</w:t>
      </w:r>
      <w:r w:rsidRPr="00234941">
        <w:rPr>
          <w:sz w:val="16"/>
        </w:rPr>
        <w:t xml:space="preserve"> has already </w:t>
      </w:r>
      <w:r w:rsidRPr="00234941">
        <w:rPr>
          <w:u w:val="single"/>
        </w:rPr>
        <w:t>emboldened Russia</w:t>
      </w:r>
      <w:r w:rsidRPr="00234941">
        <w:rPr>
          <w:sz w:val="16"/>
        </w:rPr>
        <w:t xml:space="preserve"> in its 'near abroad' and China in far-off places like Africa and Latin America. As oil is a limited natural resource, </w:t>
      </w:r>
      <w:r w:rsidRPr="00234941">
        <w:rPr>
          <w:u w:val="single"/>
        </w:rPr>
        <w:t>a nasty</w:t>
      </w:r>
      <w:r w:rsidRPr="00234941">
        <w:rPr>
          <w:sz w:val="16"/>
        </w:rPr>
        <w:t xml:space="preserve"> zero-sum </w:t>
      </w:r>
      <w:r w:rsidRPr="00234941">
        <w:rPr>
          <w:u w:val="single"/>
        </w:rPr>
        <w:t>contest could be looming</w:t>
      </w:r>
      <w:r w:rsidRPr="00234941">
        <w:rPr>
          <w:sz w:val="16"/>
        </w:rPr>
        <w:t xml:space="preserve"> on the horizon for the U.S. and its major power rivals - a contest </w:t>
      </w:r>
      <w:r w:rsidRPr="00234941">
        <w:rPr>
          <w:u w:val="single"/>
        </w:rPr>
        <w:t>which threatens</w:t>
      </w:r>
      <w:r w:rsidRPr="00234941">
        <w:rPr>
          <w:sz w:val="16"/>
        </w:rPr>
        <w:t xml:space="preserve"> American primacy and </w:t>
      </w:r>
      <w:r w:rsidRPr="00234941">
        <w:rPr>
          <w:u w:val="single"/>
        </w:rPr>
        <w:t>global stability</w:t>
      </w:r>
      <w:r w:rsidRPr="00234941">
        <w:rPr>
          <w:sz w:val="16"/>
        </w:rPr>
        <w:t xml:space="preserve">. Second, converting fossil fuels like oil to run national economies is producing irreversible harm in the form of carbon dioxide emissions. So long as the global economy remains oil-dependent, greenhouse gases will continue to rise. </w:t>
      </w:r>
      <w:r w:rsidRPr="00234941">
        <w:rPr>
          <w:u w:val="single"/>
        </w:rPr>
        <w:t>Experts are predicting as much as a 60% increase in</w:t>
      </w:r>
      <w:r w:rsidRPr="00234941">
        <w:rPr>
          <w:sz w:val="16"/>
        </w:rPr>
        <w:t xml:space="preserve"> carbon dioxide </w:t>
      </w:r>
      <w:r w:rsidRPr="00234941">
        <w:rPr>
          <w:u w:val="single"/>
        </w:rPr>
        <w:t>emissions</w:t>
      </w:r>
      <w:r w:rsidRPr="00234941">
        <w:rPr>
          <w:sz w:val="16"/>
        </w:rPr>
        <w:t xml:space="preserve"> in the next twenty-five years. That likely </w:t>
      </w:r>
      <w:r w:rsidRPr="00234941">
        <w:rPr>
          <w:u w:val="single"/>
        </w:rPr>
        <w:t>mean</w:t>
      </w:r>
      <w:r w:rsidRPr="00234941">
        <w:rPr>
          <w:sz w:val="16"/>
        </w:rPr>
        <w:t xml:space="preserve">s more devastating </w:t>
      </w:r>
      <w:r w:rsidRPr="00234941">
        <w:rPr>
          <w:u w:val="single"/>
        </w:rPr>
        <w:t>water shortages, droughts, forest fires, floods, and storms</w:t>
      </w:r>
      <w:r w:rsidRPr="00234941">
        <w:rPr>
          <w:sz w:val="16"/>
        </w:rPr>
        <w:t xml:space="preserve">. In other words, </w:t>
      </w:r>
      <w:r w:rsidRPr="00234941">
        <w:rPr>
          <w:u w:val="single"/>
        </w:rPr>
        <w:t>if global competition for</w:t>
      </w:r>
      <w:r w:rsidRPr="00234941">
        <w:rPr>
          <w:sz w:val="16"/>
        </w:rPr>
        <w:t xml:space="preserve"> access to </w:t>
      </w:r>
      <w:r w:rsidRPr="00234941">
        <w:rPr>
          <w:u w:val="single"/>
        </w:rPr>
        <w:t>energy</w:t>
      </w:r>
      <w:r w:rsidRPr="00234941">
        <w:rPr>
          <w:sz w:val="16"/>
        </w:rPr>
        <w:t xml:space="preserve"> resources </w:t>
      </w:r>
      <w:r w:rsidRPr="00234941">
        <w:rPr>
          <w:u w:val="single"/>
        </w:rPr>
        <w:t>does not undermine international security</w:t>
      </w:r>
      <w:r w:rsidRPr="00234941">
        <w:rPr>
          <w:sz w:val="16"/>
        </w:rPr>
        <w:t xml:space="preserve">, global </w:t>
      </w:r>
      <w:r w:rsidRPr="00234941">
        <w:rPr>
          <w:u w:val="single"/>
        </w:rPr>
        <w:t>warming will</w:t>
      </w:r>
      <w:r w:rsidRPr="00234941">
        <w:rPr>
          <w:sz w:val="16"/>
        </w:rPr>
        <w:t xml:space="preserve">.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w:t>
      </w:r>
      <w:r w:rsidRPr="00234941">
        <w:rPr>
          <w:u w:val="single"/>
        </w:rPr>
        <w:t>the federal government must drastically increase investment in energy and environmental research and development</w:t>
      </w:r>
      <w:r w:rsidRPr="00234941">
        <w:rPr>
          <w:sz w:val="16"/>
        </w:rPr>
        <w:t xml:space="preserve">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w:t>
      </w:r>
      <w:r w:rsidRPr="00234941">
        <w:rPr>
          <w:sz w:val="16"/>
        </w:rPr>
        <w:lastRenderedPageBreak/>
        <w:t xml:space="preserve">drawing board: batteries that can store massive amounts of solar (and possibly even wind) power; efficient and cost-effective photovoltaic cells, crop-fuels, and hydrogen-based fuels; and even fusion. Such innovations will not only provide alternatives to oil, they will also give the U.S. an edge in the global competition for hegemony. If </w:t>
      </w:r>
      <w:r w:rsidRPr="00234941">
        <w:rPr>
          <w:u w:val="single"/>
        </w:rPr>
        <w:t>the U.S.</w:t>
      </w:r>
      <w:r w:rsidRPr="00234941">
        <w:rPr>
          <w:sz w:val="16"/>
        </w:rPr>
        <w:t xml:space="preserve"> is able to produce technologies that allow modern, globalized societies to escape the oil trap, those nations </w:t>
      </w:r>
      <w:r w:rsidRPr="00234941">
        <w:rPr>
          <w:u w:val="single"/>
        </w:rPr>
        <w:t>will</w:t>
      </w:r>
      <w:r w:rsidRPr="00234941">
        <w:rPr>
          <w:sz w:val="16"/>
        </w:rPr>
        <w:t xml:space="preserve"> eventually </w:t>
      </w:r>
      <w:r w:rsidRPr="00234941">
        <w:rPr>
          <w:u w:val="single"/>
        </w:rPr>
        <w:t>have no choice but to adopt</w:t>
      </w:r>
      <w:r w:rsidRPr="00234941">
        <w:rPr>
          <w:sz w:val="16"/>
        </w:rPr>
        <w:t xml:space="preserve"> such </w:t>
      </w:r>
      <w:r w:rsidRPr="00234941">
        <w:rPr>
          <w:u w:val="single"/>
        </w:rPr>
        <w:t>technologies</w:t>
      </w:r>
      <w:r w:rsidRPr="00234941">
        <w:rPr>
          <w:sz w:val="16"/>
        </w:rPr>
        <w:t xml:space="preserve">. And </w:t>
      </w:r>
      <w:r w:rsidRPr="00234941">
        <w:rPr>
          <w:u w:val="single"/>
        </w:rPr>
        <w:t>this will give the U.S. a tremendous economic boom, while</w:t>
      </w:r>
      <w:r w:rsidRPr="00234941">
        <w:rPr>
          <w:sz w:val="16"/>
        </w:rPr>
        <w:t xml:space="preserve"> simultaneously </w:t>
      </w:r>
      <w:r w:rsidRPr="00234941">
        <w:rPr>
          <w:u w:val="single"/>
        </w:rPr>
        <w:t>providing it with means of leverage that can be employed to keep</w:t>
      </w:r>
      <w:r w:rsidRPr="00234941">
        <w:rPr>
          <w:sz w:val="16"/>
        </w:rPr>
        <w:t xml:space="preserve"> potential </w:t>
      </w:r>
      <w:r w:rsidRPr="00234941">
        <w:rPr>
          <w:u w:val="single"/>
        </w:rPr>
        <w:t>foes in check</w:t>
      </w:r>
      <w:r w:rsidRPr="00234941">
        <w:rPr>
          <w:sz w:val="16"/>
        </w:rPr>
        <w:t xml:space="preserve">. The bottom-line is that </w:t>
      </w:r>
      <w:r w:rsidRPr="00234941">
        <w:rPr>
          <w:u w:val="single"/>
        </w:rPr>
        <w:t>the U.S. needs to become green energy dominant as opposed to black energy independent - and the best approach for achieving this is to promote a national strategy of greengemony</w:t>
      </w:r>
      <w:r w:rsidRPr="00234941">
        <w:rPr>
          <w:sz w:val="16"/>
        </w:rPr>
        <w:t>.</w:t>
      </w:r>
    </w:p>
    <w:p w:rsidR="001029EC" w:rsidRPr="00234941" w:rsidRDefault="001029EC" w:rsidP="001029EC"/>
    <w:p w:rsidR="001029EC" w:rsidRPr="00234941" w:rsidRDefault="001029EC" w:rsidP="001029EC">
      <w:pPr>
        <w:rPr>
          <w:b/>
        </w:rPr>
      </w:pPr>
      <w:r w:rsidRPr="00234941">
        <w:rPr>
          <w:b/>
        </w:rPr>
        <w:t xml:space="preserve">Banks are quintessential to money laundering --- they </w:t>
      </w:r>
      <w:r w:rsidRPr="00234941">
        <w:rPr>
          <w:rStyle w:val="StyleBoldUnderline"/>
        </w:rPr>
        <w:t>secretly partner up with drug producers</w:t>
      </w:r>
    </w:p>
    <w:p w:rsidR="001029EC" w:rsidRPr="00234941" w:rsidRDefault="001029EC" w:rsidP="001029EC">
      <w:r w:rsidRPr="00234941">
        <w:rPr>
          <w:b/>
        </w:rPr>
        <w:t>Arnold, 5</w:t>
      </w:r>
      <w:r w:rsidRPr="00234941">
        <w:t xml:space="preserve"> </w:t>
      </w:r>
      <w:r w:rsidRPr="00234941">
        <w:rPr>
          <w:sz w:val="16"/>
        </w:rPr>
        <w:t xml:space="preserve">(Guy, specialist in north-south relations who writes mainly in the areas of African history and politics, and international affairs, former Director of the Africa Bureau, </w:t>
      </w:r>
      <w:r w:rsidRPr="00234941">
        <w:rPr>
          <w:i/>
          <w:sz w:val="16"/>
        </w:rPr>
        <w:t>The International Drugs Trade</w:t>
      </w:r>
      <w:r w:rsidRPr="00234941">
        <w:rPr>
          <w:sz w:val="16"/>
        </w:rPr>
        <w:t>, pg. 210-211, Routledge, Tashma)</w:t>
      </w:r>
    </w:p>
    <w:p w:rsidR="001029EC" w:rsidRPr="00234941" w:rsidRDefault="001029EC" w:rsidP="001029EC">
      <w:pPr>
        <w:rPr>
          <w:sz w:val="16"/>
        </w:rPr>
      </w:pPr>
      <w:r w:rsidRPr="00234941">
        <w:rPr>
          <w:rStyle w:val="StyleBoldUnderline"/>
        </w:rPr>
        <w:t xml:space="preserve">People who commit crimes need to </w:t>
      </w:r>
      <w:r w:rsidRPr="00234941">
        <w:rPr>
          <w:rStyle w:val="StyleBoldUnderline"/>
          <w:bdr w:val="single" w:sz="4" w:space="0" w:color="auto" w:frame="1"/>
        </w:rPr>
        <w:t>disguise the origin</w:t>
      </w:r>
      <w:r w:rsidRPr="00234941">
        <w:rPr>
          <w:rStyle w:val="StyleBoldUnderline"/>
        </w:rPr>
        <w:t xml:space="preserve"> of their criminal money so that they can use it more easily. This</w:t>
      </w:r>
      <w:r w:rsidRPr="00234941">
        <w:rPr>
          <w:sz w:val="16"/>
        </w:rPr>
        <w:t xml:space="preserve"> fact </w:t>
      </w:r>
      <w:r w:rsidRPr="00234941">
        <w:rPr>
          <w:rStyle w:val="StyleBoldUnderline"/>
        </w:rPr>
        <w:t>is the basis for all money laundering</w:t>
      </w:r>
      <w:r w:rsidRPr="00234941">
        <w:rPr>
          <w:sz w:val="16"/>
        </w:rPr>
        <w:t>, whether that of the drug trafficker, organized criminal, terrorist, arms trafticker, blackmailer, or credit card swindler. Money laun- dering generally involves a series of multiple transactions used to disguise the source of financial assets so that those assets may be used without com- promising the criminals who are seeking to use the funds. Through money laundering, t.he criminal tries to transform the monetary proceeds derived from illicit activities into funds with an apparently legal source}</w:t>
      </w:r>
      <w:r w:rsidRPr="00234941">
        <w:rPr>
          <w:sz w:val="12"/>
        </w:rPr>
        <w:t xml:space="preserve">¶ </w:t>
      </w:r>
      <w:r w:rsidRPr="00234941">
        <w:rPr>
          <w:rStyle w:val="StyleBoldUnderline"/>
        </w:rPr>
        <w:t>Huge profits from drug trafficking remain largely worthless unless these can be moved into legitimate financial</w:t>
      </w:r>
      <w:r w:rsidRPr="00234941">
        <w:rPr>
          <w:sz w:val="16"/>
        </w:rPr>
        <w:t xml:space="preserve"> and commercial </w:t>
      </w:r>
      <w:r w:rsidRPr="00234941">
        <w:rPr>
          <w:rStyle w:val="StyleBoldUnderline"/>
        </w:rPr>
        <w:t>activities. This is not easy to do and</w:t>
      </w:r>
      <w:r w:rsidRPr="00234941">
        <w:rPr>
          <w:sz w:val="16"/>
        </w:rPr>
        <w:t xml:space="preserve">, at the very least, </w:t>
      </w:r>
      <w:r w:rsidRPr="00234941">
        <w:rPr>
          <w:rStyle w:val="StyleBoldUnderline"/>
        </w:rPr>
        <w:t xml:space="preserve">requires </w:t>
      </w:r>
      <w:r w:rsidRPr="00234941">
        <w:rPr>
          <w:rStyle w:val="StyleBoldUnderline"/>
          <w:bdr w:val="single" w:sz="4" w:space="0" w:color="auto" w:frame="1"/>
        </w:rPr>
        <w:t xml:space="preserve">legitimate </w:t>
      </w:r>
      <w:r w:rsidRPr="00234941">
        <w:rPr>
          <w:rStyle w:val="StyleBoldUnderline"/>
        </w:rPr>
        <w:t xml:space="preserve">organizations to cooperate in the process, passively by </w:t>
      </w:r>
      <w:r w:rsidRPr="00234941">
        <w:rPr>
          <w:rStyle w:val="StyleBoldUnderline"/>
          <w:bdr w:val="single" w:sz="4" w:space="0" w:color="auto" w:frame="1"/>
        </w:rPr>
        <w:t>turning a blind eye</w:t>
      </w:r>
      <w:r w:rsidRPr="00234941">
        <w:rPr>
          <w:rStyle w:val="StyleBoldUnderline"/>
        </w:rPr>
        <w:t xml:space="preserve"> to any questions about the source of such funds or</w:t>
      </w:r>
      <w:r w:rsidRPr="00234941">
        <w:rPr>
          <w:sz w:val="16"/>
        </w:rPr>
        <w:t xml:space="preserve">, more actively, </w:t>
      </w:r>
      <w:r w:rsidRPr="00234941">
        <w:rPr>
          <w:rStyle w:val="StyleBoldUnderline"/>
        </w:rPr>
        <w:t xml:space="preserve">by </w:t>
      </w:r>
      <w:r w:rsidRPr="00234941">
        <w:rPr>
          <w:rStyle w:val="StyleBoldUnderline"/>
          <w:bdr w:val="single" w:sz="4" w:space="0" w:color="auto" w:frame="1"/>
        </w:rPr>
        <w:t>becoming partners</w:t>
      </w:r>
      <w:r w:rsidRPr="00234941">
        <w:rPr>
          <w:rStyle w:val="StyleBoldUnderline"/>
        </w:rPr>
        <w:t xml:space="preserve"> in the money laundering venture.</w:t>
      </w:r>
      <w:r w:rsidRPr="00234941">
        <w:rPr>
          <w:sz w:val="16"/>
        </w:rPr>
        <w:t xml:space="preserve"> Given the size of the funds seeking legitimate outlets</w:t>
      </w:r>
      <w:r w:rsidRPr="00234941">
        <w:rPr>
          <w:rStyle w:val="StyleBoldUnderline"/>
        </w:rPr>
        <w:t xml:space="preserve">, it is not surprising that major financial institutions, such as banks, as well as countries, have been prepared to </w:t>
      </w:r>
      <w:r w:rsidRPr="00234941">
        <w:rPr>
          <w:rStyle w:val="StyleBoldUnderline"/>
          <w:bdr w:val="single" w:sz="4" w:space="0" w:color="auto" w:frame="1"/>
        </w:rPr>
        <w:t>accept large inputs</w:t>
      </w:r>
      <w:r w:rsidRPr="00234941">
        <w:rPr>
          <w:rStyle w:val="StyleBoldUnderline"/>
        </w:rPr>
        <w:t xml:space="preserve"> of what they must have known to be the profits of crime without asking any questions.</w:t>
      </w:r>
      <w:r w:rsidRPr="00234941">
        <w:rPr>
          <w:sz w:val="12"/>
        </w:rPr>
        <w:t xml:space="preserve">¶ </w:t>
      </w:r>
      <w:r w:rsidRPr="00234941">
        <w:rPr>
          <w:rStyle w:val="StyleBoldUnderline"/>
        </w:rPr>
        <w:t xml:space="preserve">Money laundering is a growing part of the </w:t>
      </w:r>
      <w:r w:rsidRPr="00234941">
        <w:rPr>
          <w:rStyle w:val="StyleBoldUnderline"/>
          <w:bdr w:val="single" w:sz="4" w:space="0" w:color="auto" w:frame="1"/>
        </w:rPr>
        <w:t>global "black economy</w:t>
      </w:r>
      <w:r w:rsidRPr="00234941">
        <w:rPr>
          <w:sz w:val="16"/>
        </w:rPr>
        <w:t>" in which more and more countries are involved. Financial speculations are an increasingly important aspect of shadow economies, and market deregula- tion has led to huge increases in Western speculative financial transactions; Of the trillions of dollars that daily flow around the global marketplace, less than 10 percent are connected with the real economy. The remainder are largely concerned with gambling on the future performance of stocks and markets. While its magnitude is unloiown, it has been argued that money laundering by criminal networks has become part of such huge speculative flows. Indeed, given its willingness to take risks, it has proba- bly amplihed the turbulence and volatility of such movements?</w:t>
      </w:r>
    </w:p>
    <w:p w:rsidR="001029EC" w:rsidRPr="00234941" w:rsidRDefault="001029EC" w:rsidP="001029EC"/>
    <w:p w:rsidR="00234941" w:rsidRPr="00234941" w:rsidRDefault="00234941" w:rsidP="00234941">
      <w:pPr>
        <w:pStyle w:val="Heading2"/>
      </w:pPr>
      <w:r w:rsidRPr="00234941">
        <w:rPr>
          <w:b w:val="0"/>
          <w:bCs w:val="0"/>
        </w:rPr>
        <w:lastRenderedPageBreak/>
        <w:t>Narco-Terrorism</w:t>
      </w:r>
    </w:p>
    <w:p w:rsidR="00234941" w:rsidRPr="00234941" w:rsidRDefault="00234941" w:rsidP="00234941"/>
    <w:p w:rsidR="00234941" w:rsidRPr="00234941" w:rsidRDefault="00234941" w:rsidP="00234941">
      <w:pPr>
        <w:rPr>
          <w:b/>
        </w:rPr>
      </w:pPr>
      <w:r w:rsidRPr="00234941">
        <w:rPr>
          <w:b/>
        </w:rPr>
        <w:t xml:space="preserve">Narco terrorism is </w:t>
      </w:r>
      <w:r w:rsidRPr="00234941">
        <w:rPr>
          <w:b/>
          <w:u w:val="single"/>
        </w:rPr>
        <w:t>beneficial</w:t>
      </w:r>
      <w:r w:rsidRPr="00234941">
        <w:rPr>
          <w:b/>
        </w:rPr>
        <w:t xml:space="preserve"> --- countries are </w:t>
      </w:r>
      <w:r w:rsidRPr="00234941">
        <w:rPr>
          <w:b/>
          <w:u w:val="single"/>
        </w:rPr>
        <w:t>more willing</w:t>
      </w:r>
      <w:r w:rsidRPr="00234941">
        <w:rPr>
          <w:b/>
        </w:rPr>
        <w:t xml:space="preserve"> to cooperate on cracking down crime than terrorism --- allowing terrorists and cartels to cooperate </w:t>
      </w:r>
      <w:r w:rsidRPr="00234941">
        <w:rPr>
          <w:b/>
          <w:u w:val="single"/>
        </w:rPr>
        <w:t>sparks global efforts to curtail terrorism</w:t>
      </w:r>
      <w:r w:rsidRPr="00234941">
        <w:rPr>
          <w:b/>
        </w:rPr>
        <w:t xml:space="preserve"> and </w:t>
      </w:r>
      <w:r w:rsidRPr="00234941">
        <w:rPr>
          <w:b/>
          <w:u w:val="single"/>
        </w:rPr>
        <w:t>destroys the legitimacy of terrorist organizations</w:t>
      </w:r>
    </w:p>
    <w:p w:rsidR="00234941" w:rsidRPr="00234941" w:rsidRDefault="00234941" w:rsidP="00234941">
      <w:r w:rsidRPr="00234941">
        <w:rPr>
          <w:b/>
        </w:rPr>
        <w:t>Jacobson, 10</w:t>
      </w:r>
      <w:r w:rsidRPr="00234941">
        <w:t xml:space="preserve"> </w:t>
      </w:r>
      <w:r w:rsidRPr="00234941">
        <w:rPr>
          <w:sz w:val="16"/>
        </w:rPr>
        <w:t>(Michael, senior fellow in the Stein Program at The Washington Institute, former Treasury Department official, and Matthew Levitt, director of the Stein Program on Counterterrorism and Intelligence at The Washington Institute, former Treasury Department official, “Tracking Narco-Terrorist Networks: The Money Trail,” 34 Fletcher F. World Aff. 117, Winter 2010, lexis, Tashma)</w:t>
      </w:r>
      <w:r w:rsidRPr="00234941">
        <w:tab/>
      </w:r>
    </w:p>
    <w:p w:rsidR="00234941" w:rsidRPr="00234941" w:rsidRDefault="00234941" w:rsidP="00234941">
      <w:pPr>
        <w:rPr>
          <w:sz w:val="16"/>
        </w:rPr>
      </w:pPr>
      <w:r w:rsidRPr="00234941">
        <w:rPr>
          <w:sz w:val="16"/>
        </w:rPr>
        <w:t>TAKING ADVANTAGE OF THE GROWING CRIME-TERRORISM NEXUS</w:t>
      </w:r>
      <w:r w:rsidRPr="00234941">
        <w:rPr>
          <w:sz w:val="12"/>
        </w:rPr>
        <w:t xml:space="preserve">¶ </w:t>
      </w:r>
      <w:r w:rsidRPr="00234941">
        <w:rPr>
          <w:sz w:val="16"/>
        </w:rPr>
        <w:t xml:space="preserve">All things considered, </w:t>
      </w:r>
      <w:r w:rsidRPr="00234941">
        <w:rPr>
          <w:b/>
          <w:u w:val="single"/>
        </w:rPr>
        <w:t>the growing nexus between international terrorism and organized crime may</w:t>
      </w:r>
      <w:r w:rsidRPr="00234941">
        <w:rPr>
          <w:sz w:val="16"/>
        </w:rPr>
        <w:t xml:space="preserve"> actually </w:t>
      </w:r>
      <w:r w:rsidRPr="00234941">
        <w:rPr>
          <w:b/>
          <w:u w:val="single"/>
        </w:rPr>
        <w:t xml:space="preserve">be a </w:t>
      </w:r>
      <w:r w:rsidRPr="00234941">
        <w:rPr>
          <w:b/>
          <w:u w:val="single"/>
          <w:bdr w:val="single" w:sz="4" w:space="0" w:color="auto" w:frame="1"/>
        </w:rPr>
        <w:t>positive development</w:t>
      </w:r>
      <w:r w:rsidRPr="00234941">
        <w:rPr>
          <w:b/>
          <w:u w:val="single"/>
        </w:rPr>
        <w:t>.</w:t>
      </w:r>
      <w:r w:rsidRPr="00234941">
        <w:rPr>
          <w:sz w:val="16"/>
        </w:rPr>
        <w:t xml:space="preserve"> For one, </w:t>
      </w:r>
      <w:r w:rsidRPr="00234941">
        <w:rPr>
          <w:u w:val="single"/>
        </w:rPr>
        <w:t xml:space="preserve">tracking terrorists for their illicit activities, rather than their terrorism-based endeavors, is </w:t>
      </w:r>
      <w:r w:rsidRPr="00234941">
        <w:rPr>
          <w:u w:val="single"/>
          <w:bdr w:val="single" w:sz="4" w:space="0" w:color="auto" w:frame="1"/>
        </w:rPr>
        <w:t>less complicated</w:t>
      </w:r>
      <w:r w:rsidRPr="00234941">
        <w:rPr>
          <w:u w:val="single"/>
        </w:rPr>
        <w:t>.</w:t>
      </w:r>
      <w:r w:rsidRPr="00234941">
        <w:rPr>
          <w:sz w:val="16"/>
        </w:rPr>
        <w:t xml:space="preserve"> Also, </w:t>
      </w:r>
      <w:r w:rsidRPr="00234941">
        <w:rPr>
          <w:u w:val="single"/>
        </w:rPr>
        <w:t>while countries may adhere to dissimilar definitions of terrorism</w:t>
      </w:r>
      <w:r w:rsidRPr="00234941">
        <w:rPr>
          <w:sz w:val="16"/>
        </w:rPr>
        <w:t xml:space="preserve"> or hold divergent lists of designated terrorist organizations, </w:t>
      </w:r>
      <w:r w:rsidRPr="00234941">
        <w:rPr>
          <w:u w:val="single"/>
        </w:rPr>
        <w:t xml:space="preserve">there is </w:t>
      </w:r>
      <w:r w:rsidRPr="00234941">
        <w:rPr>
          <w:u w:val="single"/>
          <w:bdr w:val="single" w:sz="4" w:space="0" w:color="auto" w:frame="1"/>
        </w:rPr>
        <w:t>more of a consensus</w:t>
      </w:r>
      <w:r w:rsidRPr="00234941">
        <w:rPr>
          <w:u w:val="single"/>
        </w:rPr>
        <w:t xml:space="preserve"> on the need to fight crime.</w:t>
      </w:r>
      <w:r w:rsidRPr="00234941">
        <w:rPr>
          <w:sz w:val="12"/>
          <w:u w:val="single"/>
        </w:rPr>
        <w:t xml:space="preserve">¶ </w:t>
      </w:r>
      <w:r w:rsidRPr="00234941">
        <w:rPr>
          <w:sz w:val="16"/>
        </w:rPr>
        <w:t xml:space="preserve">[*120] </w:t>
      </w:r>
      <w:r w:rsidRPr="00234941">
        <w:rPr>
          <w:u w:val="single"/>
        </w:rPr>
        <w:t>Some countries are more willing to coordinate with the U</w:t>
      </w:r>
      <w:r w:rsidRPr="00234941">
        <w:rPr>
          <w:sz w:val="16"/>
        </w:rPr>
        <w:t xml:space="preserve">nited </w:t>
      </w:r>
      <w:r w:rsidRPr="00234941">
        <w:rPr>
          <w:u w:val="single"/>
        </w:rPr>
        <w:t>S</w:t>
      </w:r>
      <w:r w:rsidRPr="00234941">
        <w:rPr>
          <w:sz w:val="16"/>
        </w:rPr>
        <w:t xml:space="preserve">tates </w:t>
      </w:r>
      <w:r w:rsidRPr="00234941">
        <w:rPr>
          <w:u w:val="single"/>
        </w:rPr>
        <w:t>on criminal law enforcement than on counterterrorism efforts, for a variety of reasons. Many countries do not want to acknowledge that they have a terrorist problem that they are not dealing with effectively. Others are reluctant to be seen cooperating with the U</w:t>
      </w:r>
      <w:r w:rsidRPr="00234941">
        <w:rPr>
          <w:sz w:val="16"/>
        </w:rPr>
        <w:t xml:space="preserve">nited </w:t>
      </w:r>
      <w:r w:rsidRPr="00234941">
        <w:rPr>
          <w:u w:val="single"/>
        </w:rPr>
        <w:t>S</w:t>
      </w:r>
      <w:r w:rsidRPr="00234941">
        <w:rPr>
          <w:sz w:val="16"/>
        </w:rPr>
        <w:t xml:space="preserve">tates </w:t>
      </w:r>
      <w:r w:rsidRPr="00234941">
        <w:rPr>
          <w:u w:val="single"/>
        </w:rPr>
        <w:t>in the unpopular "War on Terror." The governments in the Tri-Border Area</w:t>
      </w:r>
      <w:r w:rsidRPr="00234941">
        <w:rPr>
          <w:sz w:val="16"/>
        </w:rPr>
        <w:t xml:space="preserve"> (TBA) </w:t>
      </w:r>
      <w:r w:rsidRPr="00234941">
        <w:rPr>
          <w:u w:val="single"/>
        </w:rPr>
        <w:t xml:space="preserve">of Argentina, Paraguay, and Brazil, where Hizbollah, Hamas, and other terrorist organizations have had a </w:t>
      </w:r>
      <w:r w:rsidRPr="00234941">
        <w:rPr>
          <w:u w:val="single"/>
          <w:bdr w:val="single" w:sz="4" w:space="0" w:color="auto" w:frame="1"/>
        </w:rPr>
        <w:t>long-standing presence</w:t>
      </w:r>
      <w:r w:rsidRPr="00234941">
        <w:rPr>
          <w:u w:val="single"/>
        </w:rPr>
        <w:t>, is a good example</w:t>
      </w:r>
      <w:r w:rsidRPr="00234941">
        <w:rPr>
          <w:sz w:val="16"/>
        </w:rPr>
        <w:t xml:space="preserve"> of the former. For instance, in December 2006, the U.S. Treasury designated several prominent Lebanese expatriates in the TBA as terrorists because of their Hizbollah ties. In response, the Argentine, Paraguayan, and Brazilian governments issued a joint statement exonerating these individuals and rejecting American claims of terrorist activity in the TBA.</w:t>
      </w:r>
      <w:r w:rsidRPr="00234941">
        <w:rPr>
          <w:sz w:val="12"/>
        </w:rPr>
        <w:t xml:space="preserve">¶ </w:t>
      </w:r>
      <w:r w:rsidRPr="00234941">
        <w:rPr>
          <w:sz w:val="16"/>
        </w:rPr>
        <w:t xml:space="preserve">However, the 2007 State Department annual report on terrorism reveals that these three governments take a markedly more aggressive approach to other criminal activities: "The governments of the TBA have long been concerned with arms and drugs smuggling, document fraud, money laundering, and the manufacture and movement of contraband goods through this region." 3 Thus, </w:t>
      </w:r>
      <w:r w:rsidRPr="00234941">
        <w:rPr>
          <w:u w:val="single"/>
        </w:rPr>
        <w:t>the U</w:t>
      </w:r>
      <w:r w:rsidRPr="00234941">
        <w:rPr>
          <w:sz w:val="16"/>
        </w:rPr>
        <w:t xml:space="preserve">nited </w:t>
      </w:r>
      <w:r w:rsidRPr="00234941">
        <w:rPr>
          <w:u w:val="single"/>
        </w:rPr>
        <w:t>S</w:t>
      </w:r>
      <w:r w:rsidRPr="00234941">
        <w:rPr>
          <w:sz w:val="16"/>
        </w:rPr>
        <w:t xml:space="preserve">tates </w:t>
      </w:r>
      <w:r w:rsidRPr="00234941">
        <w:rPr>
          <w:u w:val="single"/>
        </w:rPr>
        <w:t>would be wise to work with the TBA governments through crime enforcement</w:t>
      </w:r>
      <w:r w:rsidRPr="00234941">
        <w:rPr>
          <w:sz w:val="16"/>
        </w:rPr>
        <w:t xml:space="preserve"> and drug-related channels </w:t>
      </w:r>
      <w:r w:rsidRPr="00234941">
        <w:rPr>
          <w:u w:val="single"/>
        </w:rPr>
        <w:t xml:space="preserve">rather than by </w:t>
      </w:r>
      <w:r w:rsidRPr="00234941">
        <w:rPr>
          <w:u w:val="single"/>
          <w:bdr w:val="single" w:sz="4" w:space="0" w:color="auto" w:frame="1"/>
        </w:rPr>
        <w:t>ineffectively promoting</w:t>
      </w:r>
      <w:r w:rsidRPr="00234941">
        <w:rPr>
          <w:u w:val="single"/>
        </w:rPr>
        <w:t xml:space="preserve"> collaboration on counterterrorism measures.</w:t>
      </w:r>
      <w:r w:rsidRPr="00234941">
        <w:rPr>
          <w:sz w:val="12"/>
        </w:rPr>
        <w:t xml:space="preserve">¶ </w:t>
      </w:r>
      <w:r w:rsidRPr="00234941">
        <w:rPr>
          <w:u w:val="single"/>
        </w:rPr>
        <w:t>This approach is appealing because it would require neither changes to</w:t>
      </w:r>
      <w:r w:rsidRPr="00234941">
        <w:rPr>
          <w:sz w:val="16"/>
        </w:rPr>
        <w:t xml:space="preserve"> domestic </w:t>
      </w:r>
      <w:r w:rsidRPr="00234941">
        <w:rPr>
          <w:u w:val="single"/>
        </w:rPr>
        <w:t>legal structures nor a reorganization of government bodies</w:t>
      </w:r>
      <w:r w:rsidRPr="00234941">
        <w:rPr>
          <w:sz w:val="16"/>
        </w:rPr>
        <w:t xml:space="preserve"> or legal, administrative, and regulatory authorities. </w:t>
      </w:r>
      <w:r w:rsidRPr="00234941">
        <w:rPr>
          <w:u w:val="single"/>
        </w:rPr>
        <w:t>Drug laws are comprehensive</w:t>
      </w:r>
      <w:r w:rsidRPr="00234941">
        <w:rPr>
          <w:sz w:val="16"/>
        </w:rPr>
        <w:t xml:space="preserve"> and ubiquitous; </w:t>
      </w:r>
      <w:r w:rsidRPr="00234941">
        <w:rPr>
          <w:u w:val="single"/>
        </w:rPr>
        <w:t xml:space="preserve">governments must simply enforce existing laws and </w:t>
      </w:r>
      <w:r w:rsidRPr="00234941">
        <w:rPr>
          <w:u w:val="single"/>
          <w:bdr w:val="single" w:sz="4" w:space="0" w:color="auto" w:frame="1"/>
        </w:rPr>
        <w:t>hold terrorists accountable</w:t>
      </w:r>
      <w:r w:rsidRPr="00234941">
        <w:rPr>
          <w:u w:val="single"/>
        </w:rPr>
        <w:t xml:space="preserve"> for their transgressions.</w:t>
      </w:r>
      <w:r w:rsidRPr="00234941">
        <w:rPr>
          <w:sz w:val="16"/>
        </w:rPr>
        <w:t xml:space="preserve"> Enforcing domestic laws is not a political statement, but merely a function of law and order and of national sovereignty.</w:t>
      </w:r>
      <w:r w:rsidRPr="00234941">
        <w:rPr>
          <w:sz w:val="12"/>
        </w:rPr>
        <w:t xml:space="preserve">¶ </w:t>
      </w:r>
      <w:r w:rsidRPr="00234941">
        <w:rPr>
          <w:sz w:val="16"/>
        </w:rPr>
        <w:t>Kenya vividly illustrates the potential of the law enforcement approach. Kenya lacks stringent counterterrorism laws, but could effectively combat terrorism by enforcing domestic criminal legislation. Although Kenyan authorities continue to battle Islamic terrorist networks along its unstable border regions, the perception of counterterrorism legislation as "anti-Muslim" has prevented the legislation's development. U.S. authorities [*121] commenting on terrorism in Kenya have drawn negative responses from Kenyan officials; the Kenyan government views such public statements as "unfriendly act[s] and threat[s] to the country's vital tourism industry."</w:t>
      </w:r>
      <w:r w:rsidRPr="00234941">
        <w:rPr>
          <w:sz w:val="12"/>
        </w:rPr>
        <w:t xml:space="preserve">¶ </w:t>
      </w:r>
      <w:r w:rsidRPr="00234941">
        <w:rPr>
          <w:u w:val="single"/>
        </w:rPr>
        <w:t xml:space="preserve">It is also </w:t>
      </w:r>
      <w:r w:rsidRPr="00234941">
        <w:rPr>
          <w:u w:val="single"/>
          <w:bdr w:val="single" w:sz="4" w:space="0" w:color="auto" w:frame="1"/>
        </w:rPr>
        <w:t>easier to prosecute</w:t>
      </w:r>
      <w:r w:rsidRPr="00234941">
        <w:rPr>
          <w:u w:val="single"/>
        </w:rPr>
        <w:t xml:space="preserve"> terrorists for criminal activity than for crimes of terrorism. In terrorism-related procedures, evidence often comes from intelligence sources, which can pose </w:t>
      </w:r>
      <w:r w:rsidRPr="00234941">
        <w:rPr>
          <w:u w:val="single"/>
          <w:bdr w:val="single" w:sz="4" w:space="0" w:color="auto" w:frame="1"/>
        </w:rPr>
        <w:t>significant challenges</w:t>
      </w:r>
      <w:r w:rsidRPr="00234941">
        <w:rPr>
          <w:u w:val="single"/>
        </w:rPr>
        <w:t xml:space="preserve"> in prosecuting a suspect.</w:t>
      </w:r>
      <w:r w:rsidRPr="00234941">
        <w:rPr>
          <w:sz w:val="16"/>
        </w:rPr>
        <w:t xml:space="preserve"> The evidence may be inadmissible, its use may compromise a valuable source or method, or the evidence may have been supplied by a foreign government unwilling to publicly acknowledge its cooperation with the United States. </w:t>
      </w:r>
      <w:r w:rsidRPr="00234941">
        <w:rPr>
          <w:u w:val="single"/>
        </w:rPr>
        <w:t xml:space="preserve">Evidence in criminal prosecution is more fluidly utilized and has </w:t>
      </w:r>
      <w:r w:rsidRPr="00234941">
        <w:rPr>
          <w:u w:val="single"/>
          <w:bdr w:val="single" w:sz="4" w:space="0" w:color="auto" w:frame="1"/>
        </w:rPr>
        <w:t>fewer gray areas</w:t>
      </w:r>
      <w:r w:rsidRPr="00234941">
        <w:rPr>
          <w:u w:val="single"/>
        </w:rPr>
        <w:t>.</w:t>
      </w:r>
      <w:r w:rsidRPr="00234941">
        <w:rPr>
          <w:sz w:val="16"/>
        </w:rPr>
        <w:t xml:space="preserve"> Zacarias Moussaoui's prosecution on terrorism-related grounds provides a paradigmatic example of the difficulties in trying suspected terrorists. Although the "20th hijacker" ultimately pleaded guilty, the trial persisted for more than three and a half years as a result of disputed intelligence.</w:t>
      </w:r>
      <w:r w:rsidRPr="00234941">
        <w:rPr>
          <w:sz w:val="12"/>
        </w:rPr>
        <w:t xml:space="preserve">¶ </w:t>
      </w:r>
      <w:r w:rsidRPr="00234941">
        <w:rPr>
          <w:sz w:val="16"/>
        </w:rPr>
        <w:t xml:space="preserve">Beyond the legal benefits, </w:t>
      </w:r>
      <w:r w:rsidRPr="00234941">
        <w:rPr>
          <w:u w:val="single"/>
        </w:rPr>
        <w:t xml:space="preserve">disclosing terrorists' criminal activities conveys a </w:t>
      </w:r>
      <w:r w:rsidRPr="00234941">
        <w:rPr>
          <w:u w:val="single"/>
          <w:bdr w:val="single" w:sz="4" w:space="0" w:color="auto" w:frame="1"/>
        </w:rPr>
        <w:t>positive public relations externality</w:t>
      </w:r>
      <w:r w:rsidRPr="00234941">
        <w:rPr>
          <w:u w:val="single"/>
        </w:rPr>
        <w:t>. Redefining terrorists as criminals sullies the upright reputation they seek to portray among their followers</w:t>
      </w:r>
      <w:r w:rsidRPr="00234941">
        <w:rPr>
          <w:sz w:val="16"/>
        </w:rPr>
        <w:t xml:space="preserve">, be it as "freedom fighters" or principled religious activists. </w:t>
      </w:r>
      <w:r w:rsidRPr="00234941">
        <w:rPr>
          <w:b/>
          <w:u w:val="single"/>
        </w:rPr>
        <w:t>Publicly pursuing terrorists through</w:t>
      </w:r>
      <w:r w:rsidRPr="00234941">
        <w:rPr>
          <w:sz w:val="16"/>
        </w:rPr>
        <w:t xml:space="preserve"> the </w:t>
      </w:r>
      <w:r w:rsidRPr="00234941">
        <w:rPr>
          <w:b/>
          <w:u w:val="single"/>
        </w:rPr>
        <w:t>criminal activity</w:t>
      </w:r>
      <w:r w:rsidRPr="00234941">
        <w:rPr>
          <w:sz w:val="16"/>
        </w:rPr>
        <w:t xml:space="preserve"> track </w:t>
      </w:r>
      <w:r w:rsidRPr="00234941">
        <w:rPr>
          <w:b/>
          <w:u w:val="single"/>
          <w:bdr w:val="single" w:sz="4" w:space="0" w:color="auto" w:frame="1"/>
        </w:rPr>
        <w:t>taints the</w:t>
      </w:r>
      <w:r w:rsidRPr="00234941">
        <w:rPr>
          <w:sz w:val="16"/>
        </w:rPr>
        <w:t xml:space="preserve"> political, religious, or practical </w:t>
      </w:r>
      <w:r w:rsidRPr="00234941">
        <w:rPr>
          <w:b/>
          <w:u w:val="single"/>
          <w:bdr w:val="single" w:sz="4" w:space="0" w:color="auto" w:frame="1"/>
        </w:rPr>
        <w:t>legitimacy so critical to building</w:t>
      </w:r>
      <w:r w:rsidRPr="00234941">
        <w:rPr>
          <w:sz w:val="16"/>
        </w:rPr>
        <w:t xml:space="preserve"> financial </w:t>
      </w:r>
      <w:r w:rsidRPr="00234941">
        <w:rPr>
          <w:b/>
          <w:u w:val="single"/>
          <w:bdr w:val="single" w:sz="4" w:space="0" w:color="auto" w:frame="1"/>
        </w:rPr>
        <w:t>support and recruiting</w:t>
      </w:r>
      <w:r w:rsidRPr="00234941">
        <w:rPr>
          <w:sz w:val="16"/>
        </w:rPr>
        <w:t xml:space="preserve"> operatives </w:t>
      </w:r>
      <w:r w:rsidRPr="00234941">
        <w:rPr>
          <w:b/>
          <w:u w:val="single"/>
        </w:rPr>
        <w:t>for terrorism.</w:t>
      </w:r>
      <w:r w:rsidRPr="00234941">
        <w:rPr>
          <w:sz w:val="16"/>
        </w:rPr>
        <w:t xml:space="preserve"> The 2006 Federal Narco-Terrorism statute, which has been used in several cases already, is likely to play an </w:t>
      </w:r>
      <w:r w:rsidRPr="00234941">
        <w:rPr>
          <w:sz w:val="16"/>
        </w:rPr>
        <w:lastRenderedPageBreak/>
        <w:t>increasingly important role, not only in terms of enforcement, but in highlighting terrorist groups' hypocritical involvement in criminal activity.</w:t>
      </w:r>
    </w:p>
    <w:p w:rsidR="00234941" w:rsidRPr="00234941" w:rsidRDefault="00234941" w:rsidP="00234941"/>
    <w:p w:rsidR="00234941" w:rsidRPr="00234941" w:rsidRDefault="00234941" w:rsidP="00234941">
      <w:pPr>
        <w:rPr>
          <w:b/>
          <w:sz w:val="16"/>
        </w:rPr>
      </w:pPr>
      <w:r w:rsidRPr="00234941">
        <w:rPr>
          <w:b/>
        </w:rPr>
        <w:t xml:space="preserve">Terrorism leads to great power warfare --- only scenario for escalation </w:t>
      </w:r>
    </w:p>
    <w:p w:rsidR="00234941" w:rsidRPr="00234941" w:rsidRDefault="00234941" w:rsidP="00234941">
      <w:r w:rsidRPr="00234941">
        <w:rPr>
          <w:b/>
        </w:rPr>
        <w:t>Ayson 10</w:t>
      </w:r>
      <w:r w:rsidRPr="00234941">
        <w:t xml:space="preserve"> </w:t>
      </w:r>
      <w:r w:rsidRPr="00234941">
        <w:rPr>
          <w:sz w:val="16"/>
        </w:rPr>
        <w:t>(Robert, Professor of Strategic Studies and Director of the Centre for Strategic Studies – Victoria University of Wellington, “After a Terrorist Nuclear Attack: Envisaging Catalytic Effects”, Studies in Conflict and Terrorism, 33(7), July, InformaWorld)</w:t>
      </w:r>
    </w:p>
    <w:p w:rsidR="00234941" w:rsidRPr="00234941" w:rsidRDefault="00234941" w:rsidP="00234941">
      <w:pPr>
        <w:rPr>
          <w:sz w:val="16"/>
        </w:rPr>
      </w:pPr>
      <w:r w:rsidRPr="00234941">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234941">
        <w:rPr>
          <w:u w:val="single"/>
        </w:rPr>
        <w:t>as long as</w:t>
      </w:r>
      <w:r w:rsidRPr="00234941">
        <w:rPr>
          <w:sz w:val="16"/>
        </w:rPr>
        <w:t xml:space="preserve"> the major </w:t>
      </w:r>
      <w:r w:rsidRPr="00234941">
        <w:rPr>
          <w:u w:val="single"/>
        </w:rPr>
        <w:t>nuclear weapons states have</w:t>
      </w:r>
      <w:r w:rsidRPr="00234941">
        <w:rPr>
          <w:sz w:val="16"/>
        </w:rPr>
        <w:t xml:space="preserve"> hundreds and even </w:t>
      </w:r>
      <w:r w:rsidRPr="00234941">
        <w:rPr>
          <w:u w:val="single"/>
        </w:rPr>
        <w:t>thousands of nuclear weapons at their disposal, there is</w:t>
      </w:r>
      <w:r w:rsidRPr="00234941">
        <w:rPr>
          <w:sz w:val="16"/>
        </w:rPr>
        <w:t xml:space="preserve"> always </w:t>
      </w:r>
      <w:r w:rsidRPr="00234941">
        <w:rPr>
          <w:u w:val="single"/>
        </w:rPr>
        <w:t>the possibility of</w:t>
      </w:r>
      <w:r w:rsidRPr="00234941">
        <w:rPr>
          <w:sz w:val="16"/>
        </w:rPr>
        <w:t xml:space="preserve"> a truly awful </w:t>
      </w:r>
      <w:r w:rsidRPr="00234941">
        <w:rPr>
          <w:u w:val="single"/>
        </w:rPr>
        <w:t>nuclear exchange</w:t>
      </w:r>
      <w:r w:rsidRPr="00234941">
        <w:rPr>
          <w:sz w:val="16"/>
        </w:rPr>
        <w:t xml:space="preserve"> taking place precipitated entirely by state possessors themselves. But these two nuclear worlds—</w:t>
      </w:r>
      <w:r w:rsidRPr="00234941">
        <w:rPr>
          <w:u w:val="single"/>
        </w:rPr>
        <w:t>a non-state</w:t>
      </w:r>
      <w:r w:rsidRPr="00234941">
        <w:rPr>
          <w:sz w:val="16"/>
        </w:rPr>
        <w:t xml:space="preserve"> actor </w:t>
      </w:r>
      <w:r w:rsidRPr="00234941">
        <w:rPr>
          <w:u w:val="single"/>
        </w:rPr>
        <w:t>nuclear attack and a</w:t>
      </w:r>
      <w:r w:rsidRPr="00234941">
        <w:rPr>
          <w:sz w:val="16"/>
        </w:rPr>
        <w:t xml:space="preserve"> catastrophic </w:t>
      </w:r>
      <w:r w:rsidRPr="00234941">
        <w:rPr>
          <w:u w:val="single"/>
        </w:rPr>
        <w:t>interstate nuclear exchange—are not</w:t>
      </w:r>
      <w:r w:rsidRPr="00234941">
        <w:rPr>
          <w:sz w:val="16"/>
        </w:rPr>
        <w:t xml:space="preserve"> necessarily </w:t>
      </w:r>
      <w:r w:rsidRPr="00234941">
        <w:rPr>
          <w:u w:val="single"/>
        </w:rPr>
        <w:t>separable</w:t>
      </w:r>
      <w:r w:rsidRPr="00234941">
        <w:rPr>
          <w:sz w:val="16"/>
        </w:rPr>
        <w:t xml:space="preserve">. It is just possible that </w:t>
      </w:r>
      <w:r w:rsidRPr="00234941">
        <w:rPr>
          <w:u w:val="single"/>
        </w:rPr>
        <w:t>some sort of terrorist attack</w:t>
      </w:r>
      <w:r w:rsidRPr="00234941">
        <w:rPr>
          <w:sz w:val="16"/>
        </w:rPr>
        <w:t xml:space="preserve">, and especially an act of </w:t>
      </w:r>
      <w:r w:rsidRPr="00234941">
        <w:rPr>
          <w:u w:val="single"/>
        </w:rPr>
        <w:t>nuclear terrorism, could precipitate</w:t>
      </w:r>
      <w:r w:rsidRPr="00234941">
        <w:rPr>
          <w:sz w:val="16"/>
        </w:rPr>
        <w:t xml:space="preserve"> a chain of events leading to </w:t>
      </w:r>
      <w:r w:rsidRPr="00234941">
        <w:rPr>
          <w:u w:val="single"/>
        </w:rPr>
        <w:t>a massive exchange of nuclear weapons</w:t>
      </w:r>
      <w:r w:rsidRPr="00234941">
        <w:rPr>
          <w:sz w:val="16"/>
        </w:rPr>
        <w:t xml:space="preserve"> between two or more of the states that possess them. In this context, today’s and tomorrow’s </w:t>
      </w:r>
      <w:r w:rsidRPr="00234941">
        <w:rPr>
          <w:u w:val="single"/>
        </w:rPr>
        <w:t>terrorist groups</w:t>
      </w:r>
      <w:r w:rsidRPr="00234941">
        <w:rPr>
          <w:sz w:val="16"/>
        </w:rPr>
        <w:t xml:space="preserve"> might assume the place allotted during the early Cold War years to new state possessors of small nuclear arsenals who were seen as </w:t>
      </w:r>
      <w:r w:rsidRPr="00234941">
        <w:rPr>
          <w:u w:val="single"/>
        </w:rPr>
        <w:t>raising the risks of</w:t>
      </w:r>
      <w:r w:rsidRPr="00234941">
        <w:rPr>
          <w:sz w:val="16"/>
        </w:rPr>
        <w:t xml:space="preserve"> a catalytic </w:t>
      </w:r>
      <w:r w:rsidRPr="00234941">
        <w:rPr>
          <w:u w:val="single"/>
        </w:rPr>
        <w:t>nuclear war between</w:t>
      </w:r>
      <w:r w:rsidRPr="00234941">
        <w:rPr>
          <w:sz w:val="16"/>
        </w:rPr>
        <w:t xml:space="preserve"> the </w:t>
      </w:r>
      <w:r w:rsidRPr="00234941">
        <w:rPr>
          <w:u w:val="single"/>
        </w:rPr>
        <w:t>superpowers</w:t>
      </w:r>
      <w:r w:rsidRPr="00234941">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w:t>
      </w:r>
      <w:r w:rsidRPr="00234941">
        <w:rPr>
          <w:u w:val="single"/>
        </w:rPr>
        <w:t>They would seem far too responsible to be involved in supporting that sort of terrorist behavior</w:t>
      </w:r>
      <w:r w:rsidRPr="00234941">
        <w:rPr>
          <w:sz w:val="16"/>
        </w:rPr>
        <w:t xml:space="preserve">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234941">
        <w:rPr>
          <w:sz w:val="18"/>
          <w:u w:val="single"/>
        </w:rPr>
        <w:t>if</w:t>
      </w:r>
      <w:r w:rsidRPr="00234941">
        <w:rPr>
          <w:sz w:val="16"/>
        </w:rPr>
        <w:t xml:space="preserve"> the act of nuclear </w:t>
      </w:r>
      <w:r w:rsidRPr="00234941">
        <w:rPr>
          <w:u w:val="single"/>
        </w:rPr>
        <w:t>terrorism came</w:t>
      </w:r>
      <w:r w:rsidRPr="00234941">
        <w:rPr>
          <w:sz w:val="16"/>
        </w:rPr>
        <w:t xml:space="preserve"> as a complete surprise, and American </w:t>
      </w:r>
      <w:r w:rsidRPr="00234941">
        <w:rPr>
          <w:u w:val="single"/>
        </w:rPr>
        <w:t>officials</w:t>
      </w:r>
      <w:r w:rsidRPr="00234941">
        <w:rPr>
          <w:sz w:val="16"/>
        </w:rPr>
        <w:t xml:space="preserve"> refused to believe that a terrorist group was fully responsible (or responsible at all) </w:t>
      </w:r>
      <w:r w:rsidRPr="00234941">
        <w:rPr>
          <w:u w:val="single"/>
        </w:rPr>
        <w:t>suspicion would shift immediately to state possessors. Ruling out Western ally countries</w:t>
      </w:r>
      <w:r w:rsidRPr="00234941">
        <w:rPr>
          <w:sz w:val="16"/>
        </w:rPr>
        <w:t xml:space="preserve"> like the United Kingdom and France, and probably Israel and India as well, authorities in </w:t>
      </w:r>
      <w:r w:rsidRPr="00234941">
        <w:rPr>
          <w:u w:val="single"/>
        </w:rPr>
        <w:t>Washington would be left with a very short list consisting of North Korea, perhaps Iran</w:t>
      </w:r>
      <w:r w:rsidRPr="00234941">
        <w:rPr>
          <w:sz w:val="16"/>
        </w:rPr>
        <w:t xml:space="preserve"> if its program continues, </w:t>
      </w:r>
      <w:r w:rsidRPr="00234941">
        <w:rPr>
          <w:u w:val="single"/>
        </w:rPr>
        <w:t xml:space="preserve">and possibly Pakistan. But at what stage would Russia and China be definitely ruled out in this high stakes game of nuclear Cluedo? </w:t>
      </w:r>
      <w:r w:rsidRPr="00234941">
        <w:rPr>
          <w:sz w:val="16"/>
        </w:rPr>
        <w:t xml:space="preserve">In particular, </w:t>
      </w:r>
      <w:r w:rsidRPr="00234941">
        <w:rPr>
          <w:u w:val="single"/>
        </w:rPr>
        <w:t>if the act of</w:t>
      </w:r>
      <w:r w:rsidRPr="00234941">
        <w:rPr>
          <w:sz w:val="16"/>
        </w:rPr>
        <w:t xml:space="preserve"> nuclear </w:t>
      </w:r>
      <w:r w:rsidRPr="00234941">
        <w:rPr>
          <w:u w:val="single"/>
        </w:rPr>
        <w:t>terrorism occurred against a backdrop of existing tension</w:t>
      </w:r>
      <w:r w:rsidRPr="00234941">
        <w:rPr>
          <w:sz w:val="16"/>
        </w:rPr>
        <w:t xml:space="preserve"> in Washington’s relations </w:t>
      </w:r>
      <w:r w:rsidRPr="00234941">
        <w:rPr>
          <w:u w:val="single"/>
        </w:rPr>
        <w:t>with Russia and</w:t>
      </w:r>
      <w:r w:rsidRPr="00234941">
        <w:rPr>
          <w:sz w:val="16"/>
        </w:rPr>
        <w:t xml:space="preserve">/or </w:t>
      </w:r>
      <w:r w:rsidRPr="00234941">
        <w:rPr>
          <w:u w:val="single"/>
        </w:rPr>
        <w:t>China</w:t>
      </w:r>
      <w:r w:rsidRPr="00234941">
        <w:rPr>
          <w:sz w:val="16"/>
        </w:rPr>
        <w:t xml:space="preserve">, and at a time when threats had already been traded between these major powers, would </w:t>
      </w:r>
      <w:r w:rsidRPr="00234941">
        <w:rPr>
          <w:u w:val="single"/>
        </w:rPr>
        <w:t>officials</w:t>
      </w:r>
      <w:r w:rsidRPr="00234941">
        <w:rPr>
          <w:sz w:val="16"/>
        </w:rPr>
        <w:t xml:space="preserve"> and political leaders not be tempted to </w:t>
      </w:r>
      <w:r w:rsidRPr="00234941">
        <w:rPr>
          <w:u w:val="single"/>
        </w:rPr>
        <w:t>assume the worst</w:t>
      </w:r>
      <w:r w:rsidRPr="00234941">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34941">
        <w:rPr>
          <w:u w:val="single"/>
        </w:rPr>
        <w:t>Washington’s</w:t>
      </w:r>
      <w:r w:rsidRPr="00234941">
        <w:rPr>
          <w:sz w:val="16"/>
        </w:rPr>
        <w:t xml:space="preserve"> early </w:t>
      </w:r>
      <w:r w:rsidRPr="00234941">
        <w:rPr>
          <w:u w:val="single"/>
        </w:rPr>
        <w:t>response</w:t>
      </w:r>
      <w:r w:rsidRPr="00234941">
        <w:rPr>
          <w:sz w:val="16"/>
        </w:rPr>
        <w:t xml:space="preserve"> to a terrorist nuclear attack on its own soil might also </w:t>
      </w:r>
      <w:r w:rsidRPr="00234941">
        <w:rPr>
          <w:u w:val="single"/>
        </w:rPr>
        <w:t>raise the possibility of a</w:t>
      </w:r>
      <w:r w:rsidRPr="00234941">
        <w:rPr>
          <w:sz w:val="16"/>
        </w:rPr>
        <w:t xml:space="preserve">n unwanted (and </w:t>
      </w:r>
      <w:r w:rsidRPr="00234941">
        <w:rPr>
          <w:u w:val="single"/>
        </w:rPr>
        <w:t>nuclear</w:t>
      </w:r>
      <w:r w:rsidRPr="00234941">
        <w:rPr>
          <w:sz w:val="16"/>
        </w:rPr>
        <w:t xml:space="preserve"> aided) </w:t>
      </w:r>
      <w:r w:rsidRPr="00234941">
        <w:rPr>
          <w:u w:val="single"/>
        </w:rPr>
        <w:t>confrontation with Russia and</w:t>
      </w:r>
      <w:r w:rsidRPr="00234941">
        <w:rPr>
          <w:sz w:val="16"/>
        </w:rPr>
        <w:t xml:space="preserve">/or </w:t>
      </w:r>
      <w:r w:rsidRPr="00234941">
        <w:rPr>
          <w:u w:val="single"/>
        </w:rPr>
        <w:t>China</w:t>
      </w:r>
      <w:r w:rsidRPr="00234941">
        <w:rPr>
          <w:sz w:val="16"/>
        </w:rPr>
        <w:t xml:space="preserve">. For example, </w:t>
      </w:r>
      <w:r w:rsidRPr="00234941">
        <w:rPr>
          <w:u w:val="single"/>
        </w:rPr>
        <w:t>in the</w:t>
      </w:r>
      <w:r w:rsidRPr="00234941">
        <w:rPr>
          <w:sz w:val="16"/>
        </w:rPr>
        <w:t xml:space="preserve"> noise and </w:t>
      </w:r>
      <w:r w:rsidRPr="00234941">
        <w:rPr>
          <w:u w:val="single"/>
        </w:rPr>
        <w:t>confusion</w:t>
      </w:r>
      <w:r w:rsidRPr="00234941">
        <w:rPr>
          <w:sz w:val="16"/>
        </w:rPr>
        <w:t xml:space="preserve"> during the immediate aftermath of the terrorist nuclear attack, </w:t>
      </w:r>
      <w:r w:rsidRPr="00234941">
        <w:rPr>
          <w:u w:val="single"/>
        </w:rPr>
        <w:t>the</w:t>
      </w:r>
      <w:r w:rsidRPr="00234941">
        <w:rPr>
          <w:sz w:val="16"/>
        </w:rPr>
        <w:t xml:space="preserve"> U.S. </w:t>
      </w:r>
      <w:r w:rsidRPr="00234941">
        <w:rPr>
          <w:u w:val="single"/>
        </w:rPr>
        <w:t>president might</w:t>
      </w:r>
      <w:r w:rsidRPr="00234941">
        <w:rPr>
          <w:sz w:val="16"/>
        </w:rPr>
        <w:t xml:space="preserve"> be expected </w:t>
      </w:r>
      <w:r w:rsidRPr="00234941">
        <w:rPr>
          <w:u w:val="single"/>
        </w:rPr>
        <w:t>to place the country’s armed forces, including its nuclear arsenal, on</w:t>
      </w:r>
      <w:r w:rsidRPr="00234941">
        <w:rPr>
          <w:sz w:val="16"/>
        </w:rPr>
        <w:t xml:space="preserve"> a </w:t>
      </w:r>
      <w:r w:rsidRPr="00234941">
        <w:rPr>
          <w:u w:val="single"/>
        </w:rPr>
        <w:t>high</w:t>
      </w:r>
      <w:r w:rsidRPr="00234941">
        <w:rPr>
          <w:sz w:val="16"/>
        </w:rPr>
        <w:t xml:space="preserve">er stage of </w:t>
      </w:r>
      <w:r w:rsidRPr="00234941">
        <w:rPr>
          <w:u w:val="single"/>
        </w:rPr>
        <w:t>alert</w:t>
      </w:r>
      <w:r w:rsidRPr="00234941">
        <w:rPr>
          <w:sz w:val="16"/>
        </w:rPr>
        <w:t xml:space="preserve">. In such a tense environment, when careful planning runs up against the friction of reality, it is just possible that </w:t>
      </w:r>
      <w:r w:rsidRPr="00234941">
        <w:rPr>
          <w:u w:val="single"/>
        </w:rPr>
        <w:t>Moscow and</w:t>
      </w:r>
      <w:r w:rsidRPr="00234941">
        <w:rPr>
          <w:sz w:val="16"/>
        </w:rPr>
        <w:t xml:space="preserve">/or </w:t>
      </w:r>
      <w:r w:rsidRPr="00234941">
        <w:rPr>
          <w:u w:val="single"/>
        </w:rPr>
        <w:t>China might</w:t>
      </w:r>
      <w:r w:rsidRPr="00234941">
        <w:rPr>
          <w:sz w:val="16"/>
        </w:rPr>
        <w:t xml:space="preserve"> mistakenly </w:t>
      </w:r>
      <w:r w:rsidRPr="00234941">
        <w:rPr>
          <w:u w:val="single"/>
        </w:rPr>
        <w:t>read this as</w:t>
      </w:r>
      <w:r w:rsidRPr="00234941">
        <w:rPr>
          <w:sz w:val="16"/>
        </w:rPr>
        <w:t xml:space="preserve"> a sign of </w:t>
      </w:r>
      <w:r w:rsidRPr="00234941">
        <w:rPr>
          <w:u w:val="single"/>
        </w:rPr>
        <w:t>U.S. intentions to use</w:t>
      </w:r>
      <w:r w:rsidRPr="00234941">
        <w:rPr>
          <w:sz w:val="16"/>
        </w:rPr>
        <w:t xml:space="preserve"> force (and possibly </w:t>
      </w:r>
      <w:r w:rsidRPr="00234941">
        <w:rPr>
          <w:u w:val="single"/>
        </w:rPr>
        <w:t>nuclear force</w:t>
      </w:r>
      <w:r w:rsidRPr="00234941">
        <w:rPr>
          <w:sz w:val="16"/>
        </w:rPr>
        <w:t xml:space="preserve">) against them. In that situation, the </w:t>
      </w:r>
      <w:r w:rsidRPr="00234941">
        <w:rPr>
          <w:u w:val="single"/>
        </w:rPr>
        <w:t>temptations to preempt</w:t>
      </w:r>
      <w:r w:rsidRPr="00234941">
        <w:rPr>
          <w:sz w:val="16"/>
        </w:rPr>
        <w:t xml:space="preserve"> such actions </w:t>
      </w:r>
      <w:r w:rsidRPr="00234941">
        <w:rPr>
          <w:u w:val="single"/>
        </w:rPr>
        <w:t>might grow</w:t>
      </w:r>
      <w:r w:rsidRPr="00234941">
        <w:rPr>
          <w:sz w:val="16"/>
        </w:rPr>
        <w:t xml:space="preserve">, although it must be admitted that any preemption would probably still meet with a devastating response. As part of its initial response to the act of nuclear terrorism (as discussed earlier) </w:t>
      </w:r>
      <w:r w:rsidRPr="00234941">
        <w:rPr>
          <w:u w:val="single"/>
        </w:rPr>
        <w:t>Washington might</w:t>
      </w:r>
      <w:r w:rsidRPr="00234941">
        <w:rPr>
          <w:sz w:val="16"/>
        </w:rPr>
        <w:t xml:space="preserve"> decide to </w:t>
      </w:r>
      <w:r w:rsidRPr="00234941">
        <w:rPr>
          <w:u w:val="single"/>
        </w:rPr>
        <w:t>order a</w:t>
      </w:r>
      <w:r w:rsidRPr="00234941">
        <w:rPr>
          <w:sz w:val="16"/>
        </w:rPr>
        <w:t xml:space="preserve"> significant conventional (or </w:t>
      </w:r>
      <w:r w:rsidRPr="00234941">
        <w:rPr>
          <w:u w:val="single"/>
        </w:rPr>
        <w:t>nuclear) retaliatory</w:t>
      </w:r>
      <w:r w:rsidRPr="00234941">
        <w:rPr>
          <w:sz w:val="16"/>
        </w:rPr>
        <w:t xml:space="preserve"> or disarming </w:t>
      </w:r>
      <w:r w:rsidRPr="00234941">
        <w:rPr>
          <w:u w:val="single"/>
        </w:rPr>
        <w:t>attack</w:t>
      </w:r>
      <w:r w:rsidRPr="00234941">
        <w:rPr>
          <w:sz w:val="16"/>
        </w:rPr>
        <w:t xml:space="preserve">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w:t>
      </w:r>
      <w:r w:rsidRPr="00234941">
        <w:rPr>
          <w:sz w:val="16"/>
        </w:rPr>
        <w:lastRenderedPageBreak/>
        <w:t xml:space="preserve">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t>
      </w:r>
      <w:r w:rsidRPr="00234941">
        <w:rPr>
          <w:u w:val="single"/>
        </w:rPr>
        <w:t>what</w:t>
      </w:r>
      <w:r w:rsidRPr="00234941">
        <w:rPr>
          <w:sz w:val="16"/>
        </w:rPr>
        <w:t xml:space="preserve"> would happen </w:t>
      </w:r>
      <w:r w:rsidRPr="00234941">
        <w:rPr>
          <w:u w:val="single"/>
        </w:rPr>
        <w:t>if the U</w:t>
      </w:r>
      <w:r w:rsidRPr="00234941">
        <w:rPr>
          <w:sz w:val="16"/>
        </w:rPr>
        <w:t xml:space="preserve">nited </w:t>
      </w:r>
      <w:r w:rsidRPr="00234941">
        <w:rPr>
          <w:u w:val="single"/>
        </w:rPr>
        <w:t>S</w:t>
      </w:r>
      <w:r w:rsidRPr="00234941">
        <w:rPr>
          <w:sz w:val="16"/>
        </w:rPr>
        <w:t xml:space="preserve">tates </w:t>
      </w:r>
      <w:r w:rsidRPr="00234941">
        <w:rPr>
          <w:u w:val="single"/>
        </w:rPr>
        <w:t>wished to</w:t>
      </w:r>
      <w:r w:rsidRPr="00234941">
        <w:rPr>
          <w:sz w:val="16"/>
        </w:rPr>
        <w:t xml:space="preserve"> discuss its right to </w:t>
      </w:r>
      <w:r w:rsidRPr="00234941">
        <w:rPr>
          <w:u w:val="single"/>
        </w:rPr>
        <w:t>retaliate</w:t>
      </w:r>
      <w:r w:rsidRPr="00234941">
        <w:rPr>
          <w:sz w:val="16"/>
        </w:rPr>
        <w:t xml:space="preserve"> against groups based in their territory? </w:t>
      </w:r>
      <w:r w:rsidRPr="00234941">
        <w:rPr>
          <w:u w:val="single"/>
        </w:rPr>
        <w:t>If</w:t>
      </w:r>
      <w:r w:rsidRPr="00234941">
        <w:rPr>
          <w:sz w:val="16"/>
        </w:rPr>
        <w:t xml:space="preserve">, for some reason, </w:t>
      </w:r>
      <w:r w:rsidRPr="00234941">
        <w:rPr>
          <w:u w:val="single"/>
        </w:rPr>
        <w:t>Washington found the responses of Russia and China</w:t>
      </w:r>
      <w:r w:rsidRPr="00234941">
        <w:rPr>
          <w:sz w:val="16"/>
        </w:rPr>
        <w:t xml:space="preserve"> deeply </w:t>
      </w:r>
      <w:r w:rsidRPr="00234941">
        <w:rPr>
          <w:u w:val="single"/>
        </w:rPr>
        <w:t>underwhelming</w:t>
      </w:r>
      <w:r w:rsidRPr="00234941">
        <w:rPr>
          <w:sz w:val="16"/>
        </w:rPr>
        <w:t xml:space="preserve">, (neither “for us or against us”) </w:t>
      </w:r>
      <w:r w:rsidRPr="00234941">
        <w:rPr>
          <w:u w:val="single"/>
        </w:rPr>
        <w:t>might it</w:t>
      </w:r>
      <w:r w:rsidRPr="00234941">
        <w:rPr>
          <w:sz w:val="16"/>
        </w:rPr>
        <w:t xml:space="preserve"> also </w:t>
      </w:r>
      <w:r w:rsidRPr="00234941">
        <w:rPr>
          <w:u w:val="single"/>
        </w:rPr>
        <w:t>suspect that they</w:t>
      </w:r>
      <w:r w:rsidRPr="00234941">
        <w:rPr>
          <w:sz w:val="16"/>
        </w:rPr>
        <w:t xml:space="preserve"> secretly </w:t>
      </w:r>
      <w:r w:rsidRPr="00234941">
        <w:rPr>
          <w:u w:val="single"/>
        </w:rPr>
        <w:t>were in cahoots with the group, increasing</w:t>
      </w:r>
      <w:r w:rsidRPr="00234941">
        <w:rPr>
          <w:sz w:val="16"/>
        </w:rPr>
        <w:t xml:space="preserve"> (again perhaps ever so slightly) </w:t>
      </w:r>
      <w:r w:rsidRPr="00234941">
        <w:rPr>
          <w:u w:val="single"/>
        </w:rPr>
        <w:t>the chances of a major exchange</w:t>
      </w:r>
      <w:r w:rsidRPr="00234941">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234941">
        <w:rPr>
          <w:u w:val="single"/>
        </w:rPr>
        <w:t>If Washington decided to use</w:t>
      </w:r>
      <w:r w:rsidRPr="00234941">
        <w:rPr>
          <w:sz w:val="16"/>
        </w:rPr>
        <w:t xml:space="preserve">, or decided to threaten the use of, </w:t>
      </w:r>
      <w:r w:rsidRPr="00234941">
        <w:rPr>
          <w:u w:val="single"/>
        </w:rPr>
        <w:t>nuclear weapons, the responses of Russia and China would be crucial to the chances of avoiding a more serious nuclear exchange.</w:t>
      </w:r>
      <w:r w:rsidRPr="00234941">
        <w:rPr>
          <w:sz w:val="16"/>
        </w:rPr>
        <w:t xml:space="preserve"> </w:t>
      </w:r>
      <w:r w:rsidRPr="00234941">
        <w:rPr>
          <w:u w:val="single"/>
        </w:rPr>
        <w:t>They might surmise</w:t>
      </w:r>
      <w:r w:rsidRPr="00234941">
        <w:rPr>
          <w:sz w:val="16"/>
        </w:rPr>
        <w:t xml:space="preserve">, for example, </w:t>
      </w:r>
      <w:r w:rsidRPr="00234941">
        <w:rPr>
          <w:u w:val="single"/>
        </w:rPr>
        <w:t>that while the act of nuclear terrorism was especially heinous</w:t>
      </w:r>
      <w:r w:rsidRPr="00234941">
        <w:rPr>
          <w:sz w:val="16"/>
        </w:rPr>
        <w:t xml:space="preserve">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234941">
        <w:rPr>
          <w:u w:val="single"/>
        </w:rPr>
        <w:t>Russia</w:t>
      </w:r>
      <w:r w:rsidRPr="00234941">
        <w:rPr>
          <w:sz w:val="16"/>
        </w:rPr>
        <w:t xml:space="preserve">, which </w:t>
      </w:r>
      <w:r w:rsidRPr="00234941">
        <w:rPr>
          <w:u w:val="single"/>
        </w:rPr>
        <w:t>possesses an arsenal of thousands of nuclear warheads</w:t>
      </w:r>
      <w:r w:rsidRPr="00234941">
        <w:rPr>
          <w:sz w:val="16"/>
        </w:rPr>
        <w:t xml:space="preserve">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rsidR="00234941" w:rsidRPr="00234941" w:rsidRDefault="00234941" w:rsidP="00234941"/>
    <w:p w:rsidR="00234941" w:rsidRPr="00234941" w:rsidRDefault="00234941" w:rsidP="00234941">
      <w:pPr>
        <w:rPr>
          <w:b/>
        </w:rPr>
      </w:pPr>
      <w:r w:rsidRPr="00234941">
        <w:rPr>
          <w:b/>
        </w:rPr>
        <w:t xml:space="preserve">International cooperation on stopping narco terrorism is </w:t>
      </w:r>
      <w:r w:rsidRPr="00234941">
        <w:rPr>
          <w:b/>
          <w:u w:val="single"/>
        </w:rPr>
        <w:t>uniquely key</w:t>
      </w:r>
      <w:r w:rsidRPr="00234941">
        <w:rPr>
          <w:b/>
        </w:rPr>
        <w:t xml:space="preserve"> to stop Hezbollah</w:t>
      </w:r>
    </w:p>
    <w:p w:rsidR="00234941" w:rsidRPr="00234941" w:rsidRDefault="00234941" w:rsidP="00234941">
      <w:pPr>
        <w:rPr>
          <w:sz w:val="16"/>
        </w:rPr>
      </w:pPr>
      <w:r w:rsidRPr="00234941">
        <w:rPr>
          <w:b/>
        </w:rPr>
        <w:t>Jacobson, 10</w:t>
      </w:r>
      <w:r w:rsidRPr="00234941">
        <w:t xml:space="preserve"> </w:t>
      </w:r>
      <w:r w:rsidRPr="00234941">
        <w:rPr>
          <w:sz w:val="16"/>
        </w:rPr>
        <w:t>(Michael, senior fellow in the Stein Program at The Washington Institute, former Treasury Department official, and Matthew Levitt, director of the Stein Program on Counterterrorism and Intelligence at The Washington Institute, former Treasury Department official, “Tracking Narco-Terrorist Networks: The Money Trail,” 34 Fletcher F. World Aff. 117, Winter 2010, lexis, Tashma)</w:t>
      </w:r>
      <w:r w:rsidRPr="00234941">
        <w:rPr>
          <w:sz w:val="16"/>
        </w:rPr>
        <w:tab/>
      </w:r>
    </w:p>
    <w:p w:rsidR="00234941" w:rsidRPr="00234941" w:rsidRDefault="00234941" w:rsidP="00234941">
      <w:pPr>
        <w:rPr>
          <w:sz w:val="16"/>
        </w:rPr>
      </w:pPr>
      <w:r w:rsidRPr="00234941">
        <w:rPr>
          <w:sz w:val="16"/>
        </w:rPr>
        <w:t>THE CASE OF HIZBOLLAH</w:t>
      </w:r>
      <w:r w:rsidRPr="00234941">
        <w:rPr>
          <w:sz w:val="12"/>
        </w:rPr>
        <w:t xml:space="preserve">¶ </w:t>
      </w:r>
      <w:r w:rsidRPr="00234941">
        <w:rPr>
          <w:u w:val="single"/>
        </w:rPr>
        <w:t xml:space="preserve">This approach of targeting terrorist organizations for their criminal activity could pay </w:t>
      </w:r>
      <w:r w:rsidRPr="00234941">
        <w:rPr>
          <w:u w:val="single"/>
          <w:bdr w:val="single" w:sz="4" w:space="0" w:color="auto" w:frame="1"/>
        </w:rPr>
        <w:t>especially large dividends</w:t>
      </w:r>
      <w:r w:rsidRPr="00234941">
        <w:rPr>
          <w:u w:val="single"/>
        </w:rPr>
        <w:t xml:space="preserve"> when it comes to Hizbollah. The U</w:t>
      </w:r>
      <w:r w:rsidRPr="00234941">
        <w:rPr>
          <w:sz w:val="16"/>
        </w:rPr>
        <w:t xml:space="preserve">nited </w:t>
      </w:r>
      <w:r w:rsidRPr="00234941">
        <w:rPr>
          <w:u w:val="single"/>
        </w:rPr>
        <w:t>S</w:t>
      </w:r>
      <w:r w:rsidRPr="00234941">
        <w:rPr>
          <w:sz w:val="16"/>
        </w:rPr>
        <w:t xml:space="preserve">tates </w:t>
      </w:r>
      <w:r w:rsidRPr="00234941">
        <w:rPr>
          <w:u w:val="single"/>
        </w:rPr>
        <w:t>and</w:t>
      </w:r>
      <w:r w:rsidRPr="00234941">
        <w:rPr>
          <w:sz w:val="16"/>
        </w:rPr>
        <w:t xml:space="preserve"> many of </w:t>
      </w:r>
      <w:r w:rsidRPr="00234941">
        <w:rPr>
          <w:u w:val="single"/>
        </w:rPr>
        <w:t>its allies</w:t>
      </w:r>
      <w:r w:rsidRPr="00234941">
        <w:rPr>
          <w:sz w:val="16"/>
        </w:rPr>
        <w:t xml:space="preserve">, particularly the Europeans, </w:t>
      </w:r>
      <w:r w:rsidRPr="00234941">
        <w:rPr>
          <w:u w:val="single"/>
          <w:bdr w:val="single" w:sz="4" w:space="0" w:color="auto" w:frame="1"/>
        </w:rPr>
        <w:t>disagree</w:t>
      </w:r>
      <w:r w:rsidRPr="00234941">
        <w:rPr>
          <w:u w:val="single"/>
        </w:rPr>
        <w:t xml:space="preserve"> on whether or not Hizbollah is a terrorist organization. There is far more agreement</w:t>
      </w:r>
      <w:r w:rsidRPr="00234941">
        <w:rPr>
          <w:sz w:val="16"/>
        </w:rPr>
        <w:t xml:space="preserve">, however, </w:t>
      </w:r>
      <w:r w:rsidRPr="00234941">
        <w:rPr>
          <w:u w:val="single"/>
        </w:rPr>
        <w:t>that Hizbollah's global criminal activities</w:t>
      </w:r>
      <w:r w:rsidRPr="00234941">
        <w:rPr>
          <w:sz w:val="16"/>
        </w:rPr>
        <w:t xml:space="preserve"> and infrastructure </w:t>
      </w:r>
      <w:r w:rsidRPr="00234941">
        <w:rPr>
          <w:u w:val="single"/>
        </w:rPr>
        <w:t xml:space="preserve">pose a </w:t>
      </w:r>
      <w:r w:rsidRPr="00234941">
        <w:rPr>
          <w:u w:val="single"/>
          <w:bdr w:val="single" w:sz="4" w:space="0" w:color="auto" w:frame="1"/>
        </w:rPr>
        <w:t>serious problem</w:t>
      </w:r>
      <w:r w:rsidRPr="00234941">
        <w:rPr>
          <w:u w:val="single"/>
        </w:rPr>
        <w:t xml:space="preserve"> and need to be addressed.</w:t>
      </w:r>
      <w:r w:rsidRPr="00234941">
        <w:rPr>
          <w:sz w:val="12"/>
          <w:u w:val="single"/>
        </w:rPr>
        <w:t xml:space="preserve">¶ </w:t>
      </w:r>
      <w:r w:rsidRPr="00234941">
        <w:rPr>
          <w:u w:val="single"/>
        </w:rPr>
        <w:t>To date, the E</w:t>
      </w:r>
      <w:r w:rsidRPr="00234941">
        <w:rPr>
          <w:sz w:val="16"/>
        </w:rPr>
        <w:t xml:space="preserve">uropean </w:t>
      </w:r>
      <w:r w:rsidRPr="00234941">
        <w:rPr>
          <w:u w:val="single"/>
        </w:rPr>
        <w:t>U</w:t>
      </w:r>
      <w:r w:rsidRPr="00234941">
        <w:rPr>
          <w:sz w:val="16"/>
        </w:rPr>
        <w:t xml:space="preserve">nion </w:t>
      </w:r>
      <w:r w:rsidRPr="00234941">
        <w:rPr>
          <w:u w:val="single"/>
        </w:rPr>
        <w:t>has not designated any part of Hizbollah as a terrorist organization</w:t>
      </w:r>
      <w:r w:rsidRPr="00234941">
        <w:rPr>
          <w:sz w:val="16"/>
        </w:rPr>
        <w:t>, although the EU included Hizbollah members involved in specific acts of terrorism, such as Imad Mughniyeh, on its terrorism list. Even the United States' closest ally, the United Kingdom, has been reluctant to treat Hizbollah as a terrorist group. In March 2009, the United Kingdom announced that it was reviving dialogue with the [*122] political wing of Hizbollah. Unlike the United States, which has blacklisted the entire Hizbollah organization, the United Kingdom has banned only Hizbollah's terrorist (External Security Organization) and military wings. The ban on the terrorist wing began in 2000, while the ban on the military wing followed Hizbollah's June 2008 decision to increase its support to Iraqi and Palestinian militants.</w:t>
      </w:r>
      <w:r w:rsidRPr="00234941">
        <w:rPr>
          <w:sz w:val="12"/>
        </w:rPr>
        <w:t xml:space="preserve">¶ </w:t>
      </w:r>
      <w:r w:rsidRPr="00234941">
        <w:rPr>
          <w:u w:val="single"/>
        </w:rPr>
        <w:t xml:space="preserve">The inherent challenge in developing an international consensus on the definition of terrorism is highlighted by </w:t>
      </w:r>
      <w:r w:rsidRPr="00234941">
        <w:rPr>
          <w:u w:val="single"/>
          <w:bdr w:val="single" w:sz="4" w:space="0" w:color="auto" w:frame="1"/>
        </w:rPr>
        <w:t>enduring debates</w:t>
      </w:r>
      <w:r w:rsidRPr="00234941">
        <w:rPr>
          <w:u w:val="single"/>
        </w:rPr>
        <w:t xml:space="preserve"> at the U</w:t>
      </w:r>
      <w:r w:rsidRPr="00234941">
        <w:rPr>
          <w:sz w:val="16"/>
        </w:rPr>
        <w:t xml:space="preserve">nited </w:t>
      </w:r>
      <w:r w:rsidRPr="00234941">
        <w:rPr>
          <w:u w:val="single"/>
        </w:rPr>
        <w:t>N</w:t>
      </w:r>
      <w:r w:rsidRPr="00234941">
        <w:rPr>
          <w:sz w:val="16"/>
        </w:rPr>
        <w:t xml:space="preserve">ations, </w:t>
      </w:r>
      <w:r w:rsidRPr="00234941">
        <w:rPr>
          <w:u w:val="single"/>
        </w:rPr>
        <w:t>which tend to devolve into semantic arguments over the distinction between "terrorist" and "freedom fighter."</w:t>
      </w:r>
      <w:r w:rsidRPr="00234941">
        <w:rPr>
          <w:sz w:val="16"/>
        </w:rPr>
        <w:t xml:space="preserve"> Even the United States and its European allies encounter disagreement. For example, Europe has yet to designate Hizbollah as a terrorist group because of the organization's activity in the Lebanese political arena. Many European officials argue that Hizbollah, which is a part of the Lebanese government, is now on the path to becoming a legitimate political party, and that the designation would backfire and reverse this progress.</w:t>
      </w:r>
      <w:r w:rsidRPr="00234941">
        <w:rPr>
          <w:sz w:val="12"/>
        </w:rPr>
        <w:t xml:space="preserve">¶ </w:t>
      </w:r>
      <w:r w:rsidRPr="00234941">
        <w:rPr>
          <w:sz w:val="16"/>
        </w:rPr>
        <w:t xml:space="preserve">Despite the differences between U.S. and European perceptions of and policies toward Hizbollah, </w:t>
      </w:r>
      <w:r w:rsidRPr="00234941">
        <w:rPr>
          <w:u w:val="single"/>
        </w:rPr>
        <w:t xml:space="preserve">there is </w:t>
      </w:r>
      <w:r w:rsidRPr="00234941">
        <w:rPr>
          <w:u w:val="single"/>
          <w:bdr w:val="single" w:sz="4" w:space="0" w:color="auto" w:frame="1"/>
        </w:rPr>
        <w:t>one critical area</w:t>
      </w:r>
      <w:r w:rsidRPr="00234941">
        <w:rPr>
          <w:u w:val="single"/>
        </w:rPr>
        <w:t xml:space="preserve"> where all parties' interests converge: law enforcement. The U</w:t>
      </w:r>
      <w:r w:rsidRPr="00234941">
        <w:rPr>
          <w:sz w:val="16"/>
        </w:rPr>
        <w:t xml:space="preserve">nited </w:t>
      </w:r>
      <w:r w:rsidRPr="00234941">
        <w:rPr>
          <w:u w:val="single"/>
        </w:rPr>
        <w:t>S</w:t>
      </w:r>
      <w:r w:rsidRPr="00234941">
        <w:rPr>
          <w:sz w:val="16"/>
        </w:rPr>
        <w:t xml:space="preserve">tates </w:t>
      </w:r>
      <w:r w:rsidRPr="00234941">
        <w:rPr>
          <w:u w:val="single"/>
        </w:rPr>
        <w:t xml:space="preserve">and its European counterparts have a particularly </w:t>
      </w:r>
      <w:r w:rsidRPr="00234941">
        <w:rPr>
          <w:u w:val="single"/>
          <w:bdr w:val="single" w:sz="4" w:space="0" w:color="auto" w:frame="1"/>
        </w:rPr>
        <w:t>strong interest</w:t>
      </w:r>
      <w:r w:rsidRPr="00234941">
        <w:rPr>
          <w:u w:val="single"/>
        </w:rPr>
        <w:t xml:space="preserve"> in combating </w:t>
      </w:r>
      <w:r w:rsidRPr="00234941">
        <w:rPr>
          <w:u w:val="single"/>
        </w:rPr>
        <w:lastRenderedPageBreak/>
        <w:t>Hizbollah's burgeoning role in illicit drug trafficking.</w:t>
      </w:r>
      <w:r w:rsidRPr="00234941">
        <w:rPr>
          <w:sz w:val="16"/>
        </w:rPr>
        <w:t xml:space="preserve"> Regardless of divergent political considerations or varying definitions of terrorism, </w:t>
      </w:r>
      <w:r w:rsidRPr="00234941">
        <w:rPr>
          <w:u w:val="single"/>
        </w:rPr>
        <w:t>combating crime and enforcing sovereign laws are straight-forward issues.</w:t>
      </w:r>
      <w:r w:rsidRPr="00234941">
        <w:rPr>
          <w:sz w:val="16"/>
        </w:rPr>
        <w:t xml:space="preserve"> Of all Islamic groups, Hizbollah has the longest record of engaging in criminal activity to support its activities. While Hizbollah is involved in a wide variety of criminal activities, </w:t>
      </w:r>
      <w:r w:rsidRPr="00234941">
        <w:rPr>
          <w:u w:val="single"/>
        </w:rPr>
        <w:t xml:space="preserve">its role in the production and trafficking of narcotics is </w:t>
      </w:r>
      <w:r w:rsidRPr="00234941">
        <w:rPr>
          <w:u w:val="single"/>
          <w:bdr w:val="single" w:sz="4" w:space="0" w:color="auto" w:frame="1"/>
        </w:rPr>
        <w:t>particularly salient</w:t>
      </w:r>
      <w:r w:rsidRPr="00234941">
        <w:rPr>
          <w:u w:val="single"/>
        </w:rPr>
        <w:t>.</w:t>
      </w:r>
      <w:r w:rsidRPr="00234941">
        <w:rPr>
          <w:sz w:val="16"/>
        </w:rPr>
        <w:t xml:space="preserve"> Hizbollah has capitalized on the vast Lebanese Shi'a expatriate population, mainly located in South America and Africa. With its strong presence in Africa, Hizbollah has been able to utilize the continent as a strategic location from which to raise and transfer funds and to engage in such criminal enterprises as diamond smuggling.</w:t>
      </w:r>
      <w:r w:rsidRPr="00234941">
        <w:rPr>
          <w:sz w:val="12"/>
        </w:rPr>
        <w:t xml:space="preserve">¶ </w:t>
      </w:r>
      <w:r w:rsidRPr="00234941">
        <w:rPr>
          <w:sz w:val="16"/>
        </w:rPr>
        <w:t>In early 2009, Admiral James G. Stavridis, the supreme allied commander, Europe, testified before the House Armed Services Committee about the nexus of illicit drug trafficking. He testified that in August 2008, the U.S. Southern Command and the DEA coordinated with host nations [*123] to target a Hizbollah drug trafficking ring in the TBA of Argentina, Brazil, and Paraguay. According to Michael Braun, the former assistant administrator and chief of operations at the DEA, "both Hamas and Hizbollah are active in this [Tri-Border] region, where it is possible to make a profit of 1 million dollars from the sale of fourteen or fifteen kilos of drugs, an amount that could be transported in a single suitcase." 4 As discussed above, in late 2008, U.S. and Colombian investigators identified and dismantled an international cocaine smuggling and money-laundering ring based in Colombia. This operation, which was composed of a Colombian drug cartel and Lebanese members of Hizbollah, used portions of its profits--allegedly hundreds of millions of dollars per year--to finance Hizbollah.</w:t>
      </w:r>
      <w:r w:rsidRPr="00234941">
        <w:rPr>
          <w:sz w:val="12"/>
        </w:rPr>
        <w:t xml:space="preserve">¶ </w:t>
      </w:r>
      <w:r w:rsidRPr="00234941">
        <w:rPr>
          <w:sz w:val="16"/>
        </w:rPr>
        <w:t>Such revelations should not be surprising. In December 2006, the U.S. Treasury listed Hizbollah operative Sobhi Fayad as a Specially Designated Terrorist. Treasury officials stated that Fayad served as a liaison between the Iranian embassy and the Hizbollah community in the TBA and also traveled back to Lebanon and Iran to meet with senior Hizbollah officials. According to Treasury, Fayad was also involved in a variety of illicit activities including trafficking drugs and counterfeiting U.S. dollars.</w:t>
      </w:r>
      <w:r w:rsidRPr="00234941">
        <w:rPr>
          <w:sz w:val="12"/>
        </w:rPr>
        <w:t xml:space="preserve">¶ </w:t>
      </w:r>
      <w:r w:rsidRPr="00234941">
        <w:rPr>
          <w:u w:val="single"/>
        </w:rPr>
        <w:t xml:space="preserve">While the Europeans may not consider Hizbollah to be a terrorist group, Europeans </w:t>
      </w:r>
      <w:r w:rsidRPr="00234941">
        <w:rPr>
          <w:u w:val="single"/>
          <w:bdr w:val="single" w:sz="4" w:space="0" w:color="auto" w:frame="1"/>
        </w:rPr>
        <w:t>unequivocally oppose</w:t>
      </w:r>
      <w:r w:rsidRPr="00234941">
        <w:rPr>
          <w:u w:val="single"/>
        </w:rPr>
        <w:t xml:space="preserve"> efforts by Hizbollah to establish criminal enterprises within their borders.</w:t>
      </w:r>
      <w:r w:rsidRPr="00234941">
        <w:rPr>
          <w:sz w:val="16"/>
        </w:rPr>
        <w:t xml:space="preserve"> For example, although there is no consensus between the United States and the United Kingdom on whether or how to engage Hizbollah, or even how to classify Hizbollah and its various component parts, </w:t>
      </w:r>
      <w:r w:rsidRPr="00234941">
        <w:rPr>
          <w:u w:val="single"/>
        </w:rPr>
        <w:t xml:space="preserve">the countries agree that drug trafficking is </w:t>
      </w:r>
      <w:r w:rsidRPr="00234941">
        <w:rPr>
          <w:u w:val="single"/>
          <w:bdr w:val="single" w:sz="4" w:space="0" w:color="auto" w:frame="1"/>
        </w:rPr>
        <w:t>illegal</w:t>
      </w:r>
      <w:r w:rsidRPr="00234941">
        <w:rPr>
          <w:u w:val="single"/>
        </w:rPr>
        <w:t>.</w:t>
      </w:r>
      <w:r w:rsidRPr="00234941">
        <w:rPr>
          <w:sz w:val="16"/>
        </w:rPr>
        <w:t xml:space="preserve"> The United Kingdom and other European nations are as eager as the United States to stop the flow of drugs into their countries and to prevent Hizbollah from operating criminal enterprises within their territories. Therefore, </w:t>
      </w:r>
      <w:r w:rsidRPr="00234941">
        <w:rPr>
          <w:u w:val="single"/>
        </w:rPr>
        <w:t xml:space="preserve">while officials may openly describe these actions as targeting criminals, not Hizbollah, </w:t>
      </w:r>
      <w:r w:rsidRPr="00234941">
        <w:rPr>
          <w:b/>
          <w:u w:val="single"/>
        </w:rPr>
        <w:t xml:space="preserve">the end result </w:t>
      </w:r>
      <w:r w:rsidRPr="00234941">
        <w:rPr>
          <w:b/>
          <w:u w:val="single"/>
          <w:bdr w:val="single" w:sz="4" w:space="0" w:color="auto" w:frame="1"/>
        </w:rPr>
        <w:t>will be</w:t>
      </w:r>
      <w:r w:rsidRPr="00234941">
        <w:rPr>
          <w:b/>
        </w:rPr>
        <w:t xml:space="preserve"> </w:t>
      </w:r>
      <w:r w:rsidRPr="00234941">
        <w:rPr>
          <w:sz w:val="16"/>
        </w:rPr>
        <w:t xml:space="preserve">much </w:t>
      </w:r>
      <w:r w:rsidRPr="00234941">
        <w:rPr>
          <w:b/>
          <w:u w:val="single"/>
          <w:bdr w:val="single" w:sz="4" w:space="0" w:color="auto" w:frame="1"/>
        </w:rPr>
        <w:t>the same</w:t>
      </w:r>
      <w:r w:rsidRPr="00234941">
        <w:rPr>
          <w:b/>
          <w:u w:val="single"/>
        </w:rPr>
        <w:t>.</w:t>
      </w:r>
    </w:p>
    <w:p w:rsidR="00234941" w:rsidRPr="00234941" w:rsidRDefault="00234941" w:rsidP="00234941"/>
    <w:p w:rsidR="001029EC" w:rsidRPr="00234941" w:rsidRDefault="001029EC" w:rsidP="001029EC">
      <w:pPr>
        <w:pStyle w:val="Heading2"/>
      </w:pPr>
      <w:r w:rsidRPr="00234941">
        <w:rPr>
          <w:b w:val="0"/>
          <w:bCs w:val="0"/>
        </w:rPr>
        <w:lastRenderedPageBreak/>
        <w:t>Poverty</w:t>
      </w:r>
    </w:p>
    <w:p w:rsidR="001029EC" w:rsidRPr="00234941" w:rsidRDefault="001029EC" w:rsidP="001029EC"/>
    <w:p w:rsidR="001029EC" w:rsidRPr="00234941" w:rsidRDefault="001029EC" w:rsidP="001029EC">
      <w:pPr>
        <w:rPr>
          <w:b/>
        </w:rPr>
      </w:pPr>
      <w:r w:rsidRPr="00234941">
        <w:rPr>
          <w:b/>
        </w:rPr>
        <w:t xml:space="preserve">Drug trade solves </w:t>
      </w:r>
      <w:r w:rsidRPr="00234941">
        <w:rPr>
          <w:b/>
          <w:u w:val="single"/>
        </w:rPr>
        <w:t>widespread poverty</w:t>
      </w:r>
      <w:r w:rsidRPr="00234941">
        <w:rPr>
          <w:b/>
        </w:rPr>
        <w:t xml:space="preserve"> --- small farmers cultivate drugs to stay afloat</w:t>
      </w:r>
    </w:p>
    <w:p w:rsidR="001029EC" w:rsidRPr="00234941" w:rsidRDefault="001029EC" w:rsidP="001029EC">
      <w:r w:rsidRPr="00234941">
        <w:rPr>
          <w:b/>
        </w:rPr>
        <w:t>Keefer, 8</w:t>
      </w:r>
      <w:r w:rsidRPr="00234941">
        <w:t xml:space="preserve"> </w:t>
      </w:r>
      <w:r w:rsidRPr="00234941">
        <w:rPr>
          <w:sz w:val="16"/>
        </w:rPr>
        <w:t>(Philip and Norman V. Loazya, The World Bank, Rodrigo R. Soares, University of Maryland and PUC-Rio, “The Development Impact of the Illegality of Drug Trade,” The World Bank, Policy Research Working Paper, March 2008, WPS4543, Tashma)</w:t>
      </w:r>
    </w:p>
    <w:p w:rsidR="001029EC" w:rsidRPr="00234941" w:rsidRDefault="001029EC" w:rsidP="001029EC">
      <w:pPr>
        <w:rPr>
          <w:sz w:val="16"/>
          <w:szCs w:val="16"/>
        </w:rPr>
      </w:pPr>
      <w:r w:rsidRPr="00234941">
        <w:rPr>
          <w:sz w:val="16"/>
          <w:szCs w:val="16"/>
        </w:rPr>
        <w:t>4.1. The Distribution of Rents</w:t>
      </w:r>
    </w:p>
    <w:p w:rsidR="001029EC" w:rsidRPr="00234941" w:rsidRDefault="001029EC" w:rsidP="001029EC">
      <w:pPr>
        <w:rPr>
          <w:rStyle w:val="StyleBoldUnderline"/>
          <w:b/>
        </w:rPr>
      </w:pPr>
      <w:r w:rsidRPr="00234941">
        <w:rPr>
          <w:rStyle w:val="StyleBoldUnderline"/>
        </w:rPr>
        <w:t xml:space="preserve">Repression of the drug trade </w:t>
      </w:r>
      <w:r w:rsidRPr="00234941">
        <w:rPr>
          <w:rStyle w:val="StyleBoldUnderline"/>
          <w:bdr w:val="single" w:sz="4" w:space="0" w:color="auto" w:frame="1"/>
        </w:rPr>
        <w:t>naturally reduces</w:t>
      </w:r>
      <w:r w:rsidRPr="00234941">
        <w:rPr>
          <w:rStyle w:val="StyleBoldUnderline"/>
        </w:rPr>
        <w:t xml:space="preserve"> the wealth of agriculture workers in poor countries that grow poppy seeds</w:t>
      </w:r>
      <w:r w:rsidRPr="00234941">
        <w:rPr>
          <w:sz w:val="16"/>
        </w:rPr>
        <w:t xml:space="preserve"> (Afghanistan) </w:t>
      </w:r>
      <w:r w:rsidRPr="00234941">
        <w:rPr>
          <w:rStyle w:val="StyleBoldUnderline"/>
        </w:rPr>
        <w:t>and coca leaves</w:t>
      </w:r>
      <w:r w:rsidRPr="00234941">
        <w:rPr>
          <w:sz w:val="16"/>
        </w:rPr>
        <w:t xml:space="preserve"> (Bolivia, Colombia, Peru). </w:t>
      </w:r>
      <w:r w:rsidRPr="00234941">
        <w:rPr>
          <w:rStyle w:val="StyleBoldUnderline"/>
        </w:rPr>
        <w:t xml:space="preserve">Their welfare losses are usually </w:t>
      </w:r>
      <w:r w:rsidRPr="00234941">
        <w:rPr>
          <w:rStyle w:val="StyleBoldUnderline"/>
          <w:bdr w:val="single" w:sz="4" w:space="0" w:color="auto" w:frame="1"/>
        </w:rPr>
        <w:t>considered insignificant</w:t>
      </w:r>
      <w:r w:rsidRPr="00234941">
        <w:rPr>
          <w:rStyle w:val="StyleBoldUnderline"/>
        </w:rPr>
        <w:t xml:space="preserve"> relevant to evaluations of prohibition, precisely because their farming activity is</w:t>
      </w:r>
      <w:r w:rsidRPr="00234941">
        <w:rPr>
          <w:sz w:val="16"/>
        </w:rPr>
        <w:t xml:space="preserve"> either </w:t>
      </w:r>
      <w:r w:rsidRPr="00234941">
        <w:rPr>
          <w:rStyle w:val="StyleBoldUnderline"/>
        </w:rPr>
        <w:t>criminal</w:t>
      </w:r>
      <w:r w:rsidRPr="00234941">
        <w:rPr>
          <w:sz w:val="16"/>
        </w:rPr>
        <w:t xml:space="preserve"> in and of itself, or contributes to criminal activity in other countries. There are four reasons to take these welfare losses more seriously. First, the cultivation of poppy seeds and coca has not been historically criminalized, nor is it everywhere criminalized; these farmers are therefore not criminals in the usual sense nor in their own perception. Second, </w:t>
      </w:r>
      <w:r w:rsidRPr="00234941">
        <w:rPr>
          <w:rStyle w:val="StyleBoldUnderline"/>
        </w:rPr>
        <w:t xml:space="preserve">they are poor and the welfare losses caused by economic setbacks are </w:t>
      </w:r>
      <w:r w:rsidRPr="00234941">
        <w:rPr>
          <w:rStyle w:val="StyleBoldUnderline"/>
          <w:bdr w:val="single" w:sz="4" w:space="0" w:color="auto" w:frame="1"/>
        </w:rPr>
        <w:t>proportionally greater</w:t>
      </w:r>
      <w:r w:rsidRPr="00234941">
        <w:rPr>
          <w:rStyle w:val="StyleBoldUnderline"/>
        </w:rPr>
        <w:t>.</w:t>
      </w:r>
      <w:r w:rsidRPr="00234941">
        <w:rPr>
          <w:sz w:val="16"/>
        </w:rPr>
        <w:t xml:space="preserve"> Third, the benefits of prohibition seem to be scant, such that even the lightly-weighted welfare losses that prohibition imposes on cultivators may be relatively large. The fourth reason is perhaps the most important: </w:t>
      </w:r>
      <w:r w:rsidRPr="00234941">
        <w:rPr>
          <w:rStyle w:val="StyleBoldUnderline"/>
        </w:rPr>
        <w:t xml:space="preserve">the losses that farmers incur may arise in part because criminalization leads to a </w:t>
      </w:r>
      <w:r w:rsidRPr="00234941">
        <w:rPr>
          <w:rStyle w:val="StyleBoldUnderline"/>
          <w:bdr w:val="single" w:sz="4" w:space="0" w:color="auto" w:frame="1"/>
        </w:rPr>
        <w:t>transfer of rents</w:t>
      </w:r>
      <w:r w:rsidRPr="00234941">
        <w:rPr>
          <w:rStyle w:val="StyleBoldUnderline"/>
        </w:rPr>
        <w:t xml:space="preserve"> from them to drug traffickers.</w:t>
      </w:r>
    </w:p>
    <w:p w:rsidR="001029EC" w:rsidRPr="00234941" w:rsidRDefault="001029EC" w:rsidP="001029EC"/>
    <w:p w:rsidR="001029EC" w:rsidRPr="00234941" w:rsidRDefault="001029EC" w:rsidP="001029EC">
      <w:pPr>
        <w:rPr>
          <w:b/>
        </w:rPr>
      </w:pPr>
      <w:r w:rsidRPr="00234941">
        <w:rPr>
          <w:b/>
        </w:rPr>
        <w:t xml:space="preserve">Poverty makes violence inevitable --- </w:t>
      </w:r>
      <w:r w:rsidRPr="00234941">
        <w:rPr>
          <w:b/>
          <w:u w:val="single"/>
        </w:rPr>
        <w:t>outweighs nuclear war</w:t>
      </w:r>
    </w:p>
    <w:p w:rsidR="001029EC" w:rsidRPr="00234941" w:rsidRDefault="001029EC" w:rsidP="001029EC">
      <w:pPr>
        <w:rPr>
          <w:sz w:val="16"/>
        </w:rPr>
      </w:pPr>
      <w:r w:rsidRPr="00234941">
        <w:rPr>
          <w:b/>
        </w:rPr>
        <w:t>Gilligan 96</w:t>
      </w:r>
      <w:r w:rsidRPr="00234941">
        <w:t xml:space="preserve"> </w:t>
      </w:r>
      <w:r w:rsidRPr="00234941">
        <w:rPr>
          <w:sz w:val="16"/>
        </w:rPr>
        <w:t>(James, Professor of Psychiatry – Harvard Medical School, Director of the Center for the Study of Violence, Member – Academic Advisory Council of the National Campaign Against Youth Violence, “Violence: Our Deadly Epidemic and its Causes”, pg. 191-196)</w:t>
      </w:r>
    </w:p>
    <w:p w:rsidR="001029EC" w:rsidRPr="00234941" w:rsidRDefault="001029EC" w:rsidP="001029EC">
      <w:r w:rsidRPr="00234941">
        <w:t>***We do not endorse the use of Holocaust rhetoric which this card has been edited to remove</w:t>
      </w:r>
    </w:p>
    <w:p w:rsidR="001029EC" w:rsidRPr="00234941" w:rsidRDefault="001029EC" w:rsidP="001029EC">
      <w:pPr>
        <w:rPr>
          <w:u w:val="single"/>
        </w:rPr>
      </w:pPr>
      <w:r w:rsidRPr="00234941">
        <w:rPr>
          <w:bCs/>
          <w:u w:val="single"/>
        </w:rPr>
        <w:t>The deadliest form of violence is poverty</w:t>
      </w:r>
      <w:r w:rsidRPr="00234941">
        <w:rPr>
          <w:sz w:val="16"/>
        </w:rPr>
        <w:t>.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w:t>
      </w:r>
      <w:r w:rsidRPr="00234941">
        <w:rPr>
          <w:sz w:val="16"/>
          <w:szCs w:val="16"/>
        </w:rPr>
        <w:t xml:space="preserve"> </w:t>
      </w:r>
      <w:r w:rsidRPr="00234941">
        <w:rPr>
          <w:u w:val="single"/>
        </w:rPr>
        <w:t>Structural violence differs from behavioral violence</w:t>
      </w:r>
      <w:r w:rsidRPr="00234941">
        <w:rPr>
          <w:sz w:val="16"/>
        </w:rPr>
        <w:t xml:space="preserve"> in at least three major respects. *</w:t>
      </w:r>
      <w:r w:rsidRPr="00234941">
        <w:rPr>
          <w:u w:val="single"/>
        </w:rPr>
        <w:t>The lethal effects of structural violence operate continuously, rather than sporadically, whereas</w:t>
      </w:r>
      <w:r w:rsidRPr="00234941">
        <w:rPr>
          <w:sz w:val="16"/>
        </w:rPr>
        <w:t xml:space="preserve"> murders, suicides, executions, </w:t>
      </w:r>
      <w:r w:rsidRPr="00234941">
        <w:rPr>
          <w:u w:val="single"/>
        </w:rPr>
        <w:t>wars</w:t>
      </w:r>
      <w:r w:rsidRPr="00234941">
        <w:rPr>
          <w:sz w:val="16"/>
        </w:rPr>
        <w:t xml:space="preserve">, and other forms of behavioral violence </w:t>
      </w:r>
      <w:r w:rsidRPr="00234941">
        <w:rPr>
          <w:u w:val="single"/>
        </w:rPr>
        <w:t>occur one at a time</w:t>
      </w:r>
      <w:r w:rsidRPr="00234941">
        <w:rPr>
          <w:sz w:val="16"/>
        </w:rPr>
        <w:t>. *Structural violence operates more or less independently of individual acts; independent of individuals and groups (politicians, political parties, voters) whose decisions may nevertheless have lethal consequences for others. *</w:t>
      </w:r>
      <w:r w:rsidRPr="00234941">
        <w:rPr>
          <w:u w:val="single"/>
        </w:rPr>
        <w:t>Structural violence is normally invisible, because it may appear to have had other (natural or violent) causes</w:t>
      </w:r>
      <w:r w:rsidRPr="00234941">
        <w:rPr>
          <w:sz w:val="16"/>
        </w:rPr>
        <w:t xml:space="preserve">. The finding that </w:t>
      </w:r>
      <w:r w:rsidRPr="00234941">
        <w:rPr>
          <w:u w:val="single"/>
        </w:rPr>
        <w:t>structural violence causes far more deaths than behavioral violence</w:t>
      </w:r>
      <w:r w:rsidRPr="00234941">
        <w:rPr>
          <w:sz w:val="16"/>
        </w:rPr>
        <w:t xml:space="preserve"> does is not limited to this country. Kohler and Alcock attempted to arrive at the number of excess deaths caused by socioeconomic inequities on a </w:t>
      </w:r>
      <w:r w:rsidRPr="00234941">
        <w:rPr>
          <w:sz w:val="16"/>
          <w:szCs w:val="16"/>
        </w:rPr>
        <w:t xml:space="preserve">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w:t>
      </w:r>
      <w:r w:rsidRPr="00234941">
        <w:rPr>
          <w:szCs w:val="16"/>
          <w:u w:val="single"/>
        </w:rPr>
        <w:t>18 million deaths a year could be attributed to</w:t>
      </w:r>
      <w:r w:rsidRPr="00234941">
        <w:rPr>
          <w:sz w:val="16"/>
          <w:szCs w:val="16"/>
        </w:rPr>
        <w:t xml:space="preserve"> the </w:t>
      </w:r>
      <w:r w:rsidRPr="00234941">
        <w:rPr>
          <w:sz w:val="16"/>
        </w:rPr>
        <w:t>“</w:t>
      </w:r>
      <w:r w:rsidRPr="00234941">
        <w:rPr>
          <w:szCs w:val="16"/>
          <w:u w:val="single"/>
        </w:rPr>
        <w:t>structural violence</w:t>
      </w:r>
      <w:r w:rsidRPr="00234941">
        <w:rPr>
          <w:sz w:val="16"/>
        </w:rPr>
        <w:t xml:space="preserve">” </w:t>
      </w:r>
      <w:r w:rsidRPr="00234941">
        <w:rPr>
          <w:sz w:val="16"/>
          <w:szCs w:val="16"/>
        </w:rPr>
        <w:t>to which the citizens of all the other nations were being subjected. During the past decade, the discrepancies between the rich and poor nations have increased dramatically and alarmingly</w:t>
      </w:r>
      <w:r w:rsidRPr="00234941">
        <w:rPr>
          <w:sz w:val="16"/>
        </w:rPr>
        <w:t xml:space="preserve">. The 14 to 18 million deaths a year caused by structural violence </w:t>
      </w:r>
      <w:r w:rsidRPr="00234941">
        <w:rPr>
          <w:szCs w:val="16"/>
          <w:u w:val="single"/>
        </w:rPr>
        <w:t xml:space="preserve">compare with about 100,000 deaths per year from armed </w:t>
      </w:r>
      <w:r w:rsidRPr="00234941">
        <w:rPr>
          <w:rStyle w:val="StyleBoldUnderline"/>
        </w:rPr>
        <w:t>conflict</w:t>
      </w:r>
      <w:r w:rsidRPr="00234941">
        <w:rPr>
          <w:sz w:val="16"/>
        </w:rPr>
        <w:t xml:space="preserve">. </w:t>
      </w:r>
      <w:r w:rsidRPr="00234941">
        <w:rPr>
          <w:sz w:val="16"/>
        </w:rPr>
        <w:lastRenderedPageBreak/>
        <w:t xml:space="preserve">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even a hypothetical nuclear exchange between the U.S. and the U.S.S.R. (232 million), it was clear that even </w:t>
      </w:r>
      <w:r w:rsidRPr="00234941">
        <w:rPr>
          <w:bCs/>
          <w:u w:val="single"/>
        </w:rPr>
        <w:t>war cannot begin to compare with structural violence, which continues year after year</w:t>
      </w:r>
      <w:r w:rsidRPr="00234941">
        <w:rPr>
          <w:sz w:val="16"/>
        </w:rPr>
        <w:t xml:space="preserve">. In other words, every fifteen years, on the average, as many people die because of relative poverty as would be killed by the Nazi genocide of the Jews over a six-year period. </w:t>
      </w:r>
      <w:r w:rsidRPr="00234941">
        <w:rPr>
          <w:bCs/>
          <w:u w:val="single"/>
        </w:rPr>
        <w:t>This is</w:t>
      </w:r>
      <w:r w:rsidRPr="00234941">
        <w:rPr>
          <w:sz w:val="16"/>
        </w:rPr>
        <w:t xml:space="preserve">, in effect, </w:t>
      </w:r>
      <w:r w:rsidRPr="00234941">
        <w:rPr>
          <w:bCs/>
          <w:u w:val="single"/>
        </w:rPr>
        <w:t>the equivalent of an ongoing, unending</w:t>
      </w:r>
      <w:r w:rsidRPr="00234941">
        <w:rPr>
          <w:sz w:val="16"/>
        </w:rPr>
        <w:t xml:space="preserve">, in fact </w:t>
      </w:r>
      <w:r w:rsidRPr="00234941">
        <w:rPr>
          <w:bCs/>
          <w:u w:val="single"/>
        </w:rPr>
        <w:t>accelerating, thermonuclear [war]</w:t>
      </w:r>
      <w:r w:rsidRPr="00234941">
        <w:rPr>
          <w:sz w:val="16"/>
        </w:rPr>
        <w:t xml:space="preserve">, or genocide, </w:t>
      </w:r>
      <w:r w:rsidRPr="00234941">
        <w:rPr>
          <w:u w:val="single"/>
        </w:rPr>
        <w:t>perpetrated on the</w:t>
      </w:r>
      <w:r w:rsidRPr="00234941">
        <w:rPr>
          <w:sz w:val="16"/>
        </w:rPr>
        <w:t xml:space="preserve"> weak and </w:t>
      </w:r>
      <w:r w:rsidRPr="00234941">
        <w:rPr>
          <w:u w:val="single"/>
        </w:rPr>
        <w:t>poor</w:t>
      </w:r>
      <w:r w:rsidRPr="00234941">
        <w:rPr>
          <w:sz w:val="16"/>
        </w:rPr>
        <w:t xml:space="preserve"> every year of every decade, throughout the world. </w:t>
      </w:r>
      <w:r w:rsidRPr="00234941">
        <w:rPr>
          <w:bCs/>
          <w:u w:val="single"/>
        </w:rPr>
        <w:t>Structural violence is</w:t>
      </w:r>
      <w:r w:rsidRPr="00234941">
        <w:rPr>
          <w:sz w:val="16"/>
        </w:rPr>
        <w:t xml:space="preserve"> also </w:t>
      </w:r>
      <w:r w:rsidRPr="00234941">
        <w:rPr>
          <w:bCs/>
          <w:u w:val="single"/>
        </w:rPr>
        <w:t>the main cause of</w:t>
      </w:r>
      <w:r w:rsidRPr="00234941">
        <w:rPr>
          <w:sz w:val="16"/>
        </w:rPr>
        <w:t xml:space="preserve"> behavioral violence on a socially and epidemiologically significant scale (from homicide and suicide to </w:t>
      </w:r>
      <w:r w:rsidRPr="00234941">
        <w:rPr>
          <w:rStyle w:val="StyleBoldUnderline"/>
        </w:rPr>
        <w:t>war</w:t>
      </w:r>
      <w:r w:rsidRPr="00234941">
        <w:rPr>
          <w:sz w:val="16"/>
        </w:rPr>
        <w:t xml:space="preserve"> and genocide). </w:t>
      </w:r>
      <w:r w:rsidRPr="00234941">
        <w:rPr>
          <w:u w:val="single"/>
        </w:rPr>
        <w:t>The question as to which of the two forms of violence—structural or behavioral—is more important, dangerous, or lethal is moot, for they are inextricably related to each other, as cause to effect</w:t>
      </w:r>
      <w:r w:rsidRPr="00234941">
        <w:rPr>
          <w:sz w:val="16"/>
        </w:rPr>
        <w:t>.</w:t>
      </w:r>
    </w:p>
    <w:p w:rsidR="001029EC" w:rsidRPr="00234941" w:rsidRDefault="001029EC" w:rsidP="001029EC"/>
    <w:p w:rsidR="001029EC" w:rsidRPr="00234941" w:rsidRDefault="001029EC" w:rsidP="001029EC"/>
    <w:p w:rsidR="001029EC" w:rsidRPr="00234941" w:rsidRDefault="001029EC" w:rsidP="001029EC">
      <w:pPr>
        <w:pStyle w:val="Heading1"/>
        <w:rPr>
          <w:bCs w:val="0"/>
          <w:u w:val="single"/>
        </w:rPr>
      </w:pPr>
      <w:r w:rsidRPr="00234941">
        <w:rPr>
          <w:b w:val="0"/>
          <w:bCs w:val="0"/>
        </w:rPr>
        <w:lastRenderedPageBreak/>
        <w:t>*War on Drugs Fails*</w:t>
      </w:r>
    </w:p>
    <w:p w:rsidR="001029EC" w:rsidRPr="00234941" w:rsidRDefault="001029EC" w:rsidP="001029EC"/>
    <w:p w:rsidR="001029EC" w:rsidRPr="00234941" w:rsidRDefault="001029EC" w:rsidP="001029EC">
      <w:pPr>
        <w:pStyle w:val="Heading2"/>
      </w:pPr>
      <w:r w:rsidRPr="00234941">
        <w:rPr>
          <w:b w:val="0"/>
          <w:bCs w:val="0"/>
        </w:rPr>
        <w:lastRenderedPageBreak/>
        <w:t>General</w:t>
      </w:r>
    </w:p>
    <w:p w:rsidR="001029EC" w:rsidRPr="00234941" w:rsidRDefault="001029EC" w:rsidP="001029EC"/>
    <w:p w:rsidR="001029EC" w:rsidRPr="00234941" w:rsidRDefault="001029EC" w:rsidP="001029EC">
      <w:pPr>
        <w:rPr>
          <w:b/>
        </w:rPr>
      </w:pPr>
      <w:r w:rsidRPr="00234941">
        <w:rPr>
          <w:b/>
        </w:rPr>
        <w:t>US can never solve drug trafficking in Central America – in a bind</w:t>
      </w:r>
    </w:p>
    <w:p w:rsidR="001029EC" w:rsidRPr="00234941" w:rsidRDefault="001029EC" w:rsidP="001029EC">
      <w:pPr>
        <w:rPr>
          <w:color w:val="222222"/>
          <w:sz w:val="17"/>
          <w:szCs w:val="23"/>
          <w:shd w:val="clear" w:color="auto" w:fill="FFFFFF"/>
        </w:rPr>
      </w:pPr>
      <w:r w:rsidRPr="00234941">
        <w:rPr>
          <w:b/>
        </w:rPr>
        <w:t>Carpenter, 12</w:t>
      </w:r>
      <w:r w:rsidRPr="00234941">
        <w:t xml:space="preserve"> </w:t>
      </w:r>
      <w:r w:rsidRPr="00234941">
        <w:rPr>
          <w:sz w:val="16"/>
        </w:rPr>
        <w:t xml:space="preserve">(Ted Galen Carpenter is senior fellow for defense and foreign policy studies at the Cato Institute. Dr. Carpenter served as Cato’s director of foreign policy studies from 1986 to 1995 and as vice president for defense and foreign policy studies from 1995 to 2011. He is the author of nine and the editor of 10 books on international affairs; 1/4/12; “Drug Mayhem Moves South”; </w:t>
      </w:r>
      <w:hyperlink r:id="rId35" w:history="1">
        <w:r w:rsidRPr="00234941">
          <w:rPr>
            <w:rStyle w:val="Hyperlink"/>
            <w:sz w:val="16"/>
          </w:rPr>
          <w:t>http://www.cato.org/publications/commentary/drug-mayhem-moves-south</w:t>
        </w:r>
      </w:hyperlink>
      <w:r w:rsidRPr="00234941">
        <w:rPr>
          <w:sz w:val="16"/>
        </w:rPr>
        <w:t>) KD</w:t>
      </w:r>
    </w:p>
    <w:p w:rsidR="001029EC" w:rsidRPr="00234941" w:rsidRDefault="001029EC" w:rsidP="001029EC">
      <w:pPr>
        <w:rPr>
          <w:bCs/>
          <w:u w:val="single"/>
        </w:rPr>
      </w:pPr>
      <w:r w:rsidRPr="00234941">
        <w:rPr>
          <w:rStyle w:val="StyleBoldUnderline"/>
        </w:rPr>
        <w:t>The U.S. government is caught in a bind.</w:t>
      </w:r>
      <w:r w:rsidRPr="00234941">
        <w:rPr>
          <w:sz w:val="16"/>
        </w:rPr>
        <w:t xml:space="preserve"> Clearly, </w:t>
      </w:r>
      <w:r w:rsidRPr="00234941">
        <w:rPr>
          <w:rStyle w:val="StyleBoldUnderline"/>
        </w:rPr>
        <w:t>Washington does not want to see Central America become a region of narco-states</w:t>
      </w:r>
      <w:r w:rsidRPr="00234941">
        <w:rPr>
          <w:sz w:val="16"/>
        </w:rPr>
        <w:t xml:space="preserve"> in which the drug cartels are the political powers that really matter. And </w:t>
      </w:r>
      <w:r w:rsidRPr="00234941">
        <w:rPr>
          <w:rStyle w:val="StyleBoldUnderline"/>
        </w:rPr>
        <w:t>Central American leaders have a point when they argue that their countries are at risk largely because of</w:t>
      </w:r>
      <w:r w:rsidRPr="00234941">
        <w:rPr>
          <w:sz w:val="16"/>
        </w:rPr>
        <w:t xml:space="preserve"> their geographic location along </w:t>
      </w:r>
      <w:r w:rsidRPr="00234941">
        <w:rPr>
          <w:rStyle w:val="StyleBoldUnderline"/>
        </w:rPr>
        <w:t>the route between drug-source</w:t>
      </w:r>
      <w:r w:rsidRPr="00234941">
        <w:rPr>
          <w:sz w:val="16"/>
        </w:rPr>
        <w:t xml:space="preserve"> countries </w:t>
      </w:r>
      <w:r w:rsidRPr="00234941">
        <w:rPr>
          <w:rStyle w:val="StyleBoldUnderline"/>
        </w:rPr>
        <w:t>and the insatiable U.S. drug market</w:t>
      </w:r>
      <w:r w:rsidRPr="00234941">
        <w:rPr>
          <w:sz w:val="16"/>
        </w:rPr>
        <w:t>. According to the 2011 United Nations World Drug Report, the U.S. market accounts for approximately 36 percent of world consumption of cocaine, and the figures for other drugs are similar.</w:t>
      </w:r>
      <w:r w:rsidRPr="00234941">
        <w:rPr>
          <w:sz w:val="12"/>
        </w:rPr>
        <w:t>¶</w:t>
      </w:r>
      <w:r w:rsidRPr="00234941">
        <w:rPr>
          <w:sz w:val="16"/>
        </w:rPr>
        <w:t xml:space="preserve"> </w:t>
      </w:r>
      <w:r w:rsidRPr="00234941">
        <w:rPr>
          <w:rStyle w:val="StyleBoldUnderline"/>
        </w:rPr>
        <w:t xml:space="preserve">At the same time, U.S. leaders need to guard against letting excessive guilt make them receptive to what amounts to a financial shakedown from Central American regimes. </w:t>
      </w:r>
      <w:r w:rsidRPr="00234941">
        <w:rPr>
          <w:sz w:val="16"/>
        </w:rPr>
        <w:t xml:space="preserve">Murder rates in those countries were already among the highest in the world before the Mexican cartels moved in. </w:t>
      </w:r>
      <w:r w:rsidRPr="00234941">
        <w:rPr>
          <w:rStyle w:val="StyleBoldUnderline"/>
        </w:rPr>
        <w:t>The drug gangs have certainly exacerbated security problems in Central America, but they did not create them.</w:t>
      </w:r>
    </w:p>
    <w:p w:rsidR="001029EC" w:rsidRPr="00234941" w:rsidRDefault="001029EC" w:rsidP="001029EC"/>
    <w:p w:rsidR="001029EC" w:rsidRPr="00234941" w:rsidRDefault="001029EC" w:rsidP="001029EC">
      <w:pPr>
        <w:rPr>
          <w:b/>
        </w:rPr>
      </w:pPr>
      <w:r w:rsidRPr="00234941">
        <w:rPr>
          <w:b/>
        </w:rPr>
        <w:t xml:space="preserve">The War on Drugs is a </w:t>
      </w:r>
      <w:r w:rsidRPr="00234941">
        <w:rPr>
          <w:b/>
          <w:u w:val="single"/>
        </w:rPr>
        <w:t>massive waste of money</w:t>
      </w:r>
      <w:r w:rsidRPr="00234941">
        <w:rPr>
          <w:b/>
        </w:rPr>
        <w:t xml:space="preserve"> --- hasn’t curtailed illegal drug trade</w:t>
      </w:r>
    </w:p>
    <w:p w:rsidR="001029EC" w:rsidRPr="00234941" w:rsidRDefault="001029EC" w:rsidP="001029EC">
      <w:r w:rsidRPr="00234941">
        <w:rPr>
          <w:b/>
        </w:rPr>
        <w:t>Boesler, 12</w:t>
      </w:r>
      <w:r w:rsidRPr="00234941">
        <w:t xml:space="preserve"> (Matthew, reporter for Business Insider's markets desk, and Ashley Lutz, writer for Business Insider's retail section, “32 Reasons Why We Need To End The War On Drugs,” Business Insider, 7/12/12, http://www.businessinsider.com/32-reasons-why-we-need-to-end-the-war-on-drugs-2012-7?op=1, Tashma) </w:t>
      </w:r>
    </w:p>
    <w:p w:rsidR="001029EC" w:rsidRPr="00234941" w:rsidRDefault="001029EC" w:rsidP="001029EC">
      <w:r w:rsidRPr="00234941">
        <w:rPr>
          <w:sz w:val="16"/>
        </w:rPr>
        <w:t xml:space="preserve">The 'war on drugs' is insanely expensive </w:t>
      </w:r>
      <w:r w:rsidRPr="00234941">
        <w:rPr>
          <w:u w:val="single"/>
        </w:rPr>
        <w:t xml:space="preserve">In the past 40 years, The US has spent </w:t>
      </w:r>
      <w:r w:rsidRPr="00234941">
        <w:rPr>
          <w:u w:val="single"/>
          <w:bdr w:val="single" w:sz="4" w:space="0" w:color="auto" w:frame="1"/>
        </w:rPr>
        <w:t>more than $1 trillion</w:t>
      </w:r>
      <w:r w:rsidRPr="00234941">
        <w:rPr>
          <w:u w:val="single"/>
        </w:rPr>
        <w:t xml:space="preserve"> enforcing drug laws. </w:t>
      </w:r>
      <w:r w:rsidRPr="00234941">
        <w:rPr>
          <w:sz w:val="16"/>
        </w:rPr>
        <w:t xml:space="preserve">Annually, the US spends at least $15 billion a year on drug law enforcement. </w:t>
      </w:r>
      <w:r w:rsidRPr="00234941">
        <w:rPr>
          <w:u w:val="single"/>
        </w:rPr>
        <w:t xml:space="preserve">Globally, </w:t>
      </w:r>
      <w:r w:rsidRPr="00234941">
        <w:rPr>
          <w:u w:val="single"/>
          <w:bdr w:val="single" w:sz="4" w:space="0" w:color="auto" w:frame="1"/>
        </w:rPr>
        <w:t>over $100 billion</w:t>
      </w:r>
      <w:r w:rsidRPr="00234941">
        <w:rPr>
          <w:u w:val="single"/>
        </w:rPr>
        <w:t xml:space="preserve"> is spent fighting the war on drugs every single year. </w:t>
      </w:r>
      <w:r w:rsidRPr="00234941">
        <w:rPr>
          <w:b/>
          <w:u w:val="single"/>
        </w:rPr>
        <w:t>All that money is</w:t>
      </w:r>
      <w:r w:rsidRPr="00234941">
        <w:rPr>
          <w:sz w:val="16"/>
        </w:rPr>
        <w:t xml:space="preserve"> in practice </w:t>
      </w:r>
      <w:r w:rsidRPr="00234941">
        <w:rPr>
          <w:b/>
          <w:u w:val="single"/>
        </w:rPr>
        <w:t xml:space="preserve">a </w:t>
      </w:r>
      <w:r w:rsidRPr="00234941">
        <w:rPr>
          <w:b/>
          <w:u w:val="single"/>
          <w:bdr w:val="single" w:sz="4" w:space="0" w:color="auto" w:frame="1"/>
        </w:rPr>
        <w:t>complete and total waste</w:t>
      </w:r>
      <w:r w:rsidRPr="00234941">
        <w:rPr>
          <w:sz w:val="16"/>
        </w:rPr>
        <w:t xml:space="preserve"> United Nations Office on Drugs and Crime </w:t>
      </w:r>
      <w:r w:rsidRPr="00234941">
        <w:rPr>
          <w:u w:val="single"/>
        </w:rPr>
        <w:t xml:space="preserve">Since the global war on drugs began, drug use has </w:t>
      </w:r>
      <w:r w:rsidRPr="00234941">
        <w:rPr>
          <w:u w:val="single"/>
          <w:bdr w:val="single" w:sz="4" w:space="0" w:color="auto" w:frame="1"/>
        </w:rPr>
        <w:t>expanded steadily</w:t>
      </w:r>
      <w:r w:rsidRPr="00234941">
        <w:rPr>
          <w:u w:val="single"/>
        </w:rPr>
        <w:t>, the exact opposite outcome the war is meant to effect.</w:t>
      </w:r>
      <w:r w:rsidRPr="00234941">
        <w:rPr>
          <w:sz w:val="16"/>
        </w:rPr>
        <w:t xml:space="preserve"> </w:t>
      </w:r>
      <w:r w:rsidRPr="00234941">
        <w:rPr>
          <w:u w:val="single"/>
        </w:rPr>
        <w:t>There have been nearly no official cost benefit analyses of the war on drugs, leaving the door wide open for</w:t>
      </w:r>
      <w:r w:rsidRPr="00234941">
        <w:rPr>
          <w:sz w:val="16"/>
        </w:rPr>
        <w:t xml:space="preserve"> all kinds of </w:t>
      </w:r>
      <w:r w:rsidRPr="00234941">
        <w:rPr>
          <w:u w:val="single"/>
        </w:rPr>
        <w:t>unexpected harm caused and</w:t>
      </w:r>
      <w:r w:rsidRPr="00234941">
        <w:rPr>
          <w:sz w:val="16"/>
        </w:rPr>
        <w:t xml:space="preserve"> </w:t>
      </w:r>
      <w:r w:rsidRPr="00234941">
        <w:rPr>
          <w:u w:val="single"/>
          <w:bdr w:val="single" w:sz="4" w:space="0" w:color="auto" w:frame="1"/>
        </w:rPr>
        <w:t>little accountability</w:t>
      </w:r>
      <w:r w:rsidRPr="00234941">
        <w:rPr>
          <w:u w:val="single"/>
        </w:rPr>
        <w:t>.</w:t>
      </w:r>
    </w:p>
    <w:p w:rsidR="001029EC" w:rsidRPr="00234941" w:rsidRDefault="001029EC" w:rsidP="001029EC"/>
    <w:p w:rsidR="001029EC" w:rsidRPr="00234941" w:rsidRDefault="001029EC" w:rsidP="001029EC">
      <w:pPr>
        <w:rPr>
          <w:b/>
        </w:rPr>
      </w:pPr>
      <w:r w:rsidRPr="00234941">
        <w:rPr>
          <w:b/>
        </w:rPr>
        <w:t xml:space="preserve">Ending illegal drug activity is </w:t>
      </w:r>
      <w:r w:rsidRPr="00234941">
        <w:rPr>
          <w:b/>
          <w:u w:val="single"/>
        </w:rPr>
        <w:t>impossible</w:t>
      </w:r>
      <w:r w:rsidRPr="00234941">
        <w:rPr>
          <w:b/>
        </w:rPr>
        <w:t xml:space="preserve"> --- the necessary resources </w:t>
      </w:r>
      <w:r w:rsidRPr="00234941">
        <w:rPr>
          <w:b/>
          <w:u w:val="single"/>
        </w:rPr>
        <w:t>don’t exist</w:t>
      </w:r>
    </w:p>
    <w:p w:rsidR="001029EC" w:rsidRPr="00234941" w:rsidRDefault="001029EC" w:rsidP="001029EC">
      <w:r w:rsidRPr="00234941">
        <w:rPr>
          <w:b/>
        </w:rPr>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67-68, Potomac Books Inc., Tashma)</w:t>
      </w:r>
    </w:p>
    <w:p w:rsidR="001029EC" w:rsidRPr="00234941" w:rsidRDefault="001029EC" w:rsidP="001029EC">
      <w:pPr>
        <w:rPr>
          <w:sz w:val="16"/>
        </w:rPr>
      </w:pPr>
      <w:r w:rsidRPr="00234941">
        <w:rPr>
          <w:sz w:val="16"/>
        </w:rPr>
        <w:t xml:space="preserve">For example, </w:t>
      </w:r>
      <w:r w:rsidRPr="00234941">
        <w:rPr>
          <w:rStyle w:val="StyleBoldUnderline"/>
        </w:rPr>
        <w:t xml:space="preserve">there are </w:t>
      </w:r>
      <w:r w:rsidRPr="00234941">
        <w:rPr>
          <w:rStyle w:val="StyleBoldUnderline"/>
          <w:bdr w:val="single" w:sz="4" w:space="0" w:color="auto" w:frame="1"/>
        </w:rPr>
        <w:t>not enough resources</w:t>
      </w:r>
      <w:r w:rsidRPr="00234941">
        <w:rPr>
          <w:rStyle w:val="StyleBoldUnderline"/>
        </w:rPr>
        <w:t xml:space="preserve"> that could be dedicated to capture and hold an entire area where drugs are grown</w:t>
      </w:r>
      <w:r w:rsidRPr="00234941">
        <w:rPr>
          <w:sz w:val="16"/>
        </w:rPr>
        <w:t xml:space="preserve"> or manufactured </w:t>
      </w:r>
      <w:r w:rsidRPr="00234941">
        <w:rPr>
          <w:rStyle w:val="StyleBoldUnderline"/>
        </w:rPr>
        <w:t xml:space="preserve">and where violent groups operate. Identifying where drug crops are grown is </w:t>
      </w:r>
      <w:r w:rsidRPr="00234941">
        <w:rPr>
          <w:rStyle w:val="StyleBoldUnderline"/>
          <w:bdr w:val="single" w:sz="4" w:space="0" w:color="auto" w:frame="1"/>
        </w:rPr>
        <w:t xml:space="preserve">daunting </w:t>
      </w:r>
      <w:r w:rsidRPr="00234941">
        <w:rPr>
          <w:rStyle w:val="StyleBoldUnderline"/>
        </w:rPr>
        <w:t>enough. Attacking portions of a drug network infrastructure</w:t>
      </w:r>
      <w:r w:rsidRPr="00234941">
        <w:rPr>
          <w:sz w:val="16"/>
        </w:rPr>
        <w:t xml:space="preserve">, including processing labs, transportation nodes, or inter- chcting shipments, </w:t>
      </w:r>
      <w:r w:rsidRPr="00234941">
        <w:rPr>
          <w:rStyle w:val="StyleBoldUnderline"/>
        </w:rPr>
        <w:t xml:space="preserve">has had </w:t>
      </w:r>
      <w:r w:rsidRPr="00234941">
        <w:rPr>
          <w:rStyle w:val="StyleBoldUnderline"/>
          <w:bdr w:val="single" w:sz="4" w:space="0" w:color="auto" w:frame="1"/>
        </w:rPr>
        <w:t>minimal impact</w:t>
      </w:r>
      <w:r w:rsidRPr="00234941">
        <w:rPr>
          <w:sz w:val="16"/>
        </w:rPr>
        <w:t xml:space="preserve"> as a counternarcotics strategy </w:t>
      </w:r>
      <w:r w:rsidRPr="00234941">
        <w:rPr>
          <w:rStyle w:val="StyleBoldUnderline"/>
        </w:rPr>
        <w:t>and</w:t>
      </w:r>
      <w:r w:rsidRPr="00234941">
        <w:rPr>
          <w:sz w:val="16"/>
        </w:rPr>
        <w:t xml:space="preserve">, therefore, </w:t>
      </w:r>
      <w:r w:rsidRPr="00234941">
        <w:rPr>
          <w:rStyle w:val="StyleBoldUnderline"/>
        </w:rPr>
        <w:t xml:space="preserve">has </w:t>
      </w:r>
      <w:r w:rsidRPr="00234941">
        <w:rPr>
          <w:rStyle w:val="StyleBoldUnderline"/>
          <w:bdr w:val="single" w:sz="4" w:space="0" w:color="auto" w:frame="1"/>
        </w:rPr>
        <w:t>not been</w:t>
      </w:r>
      <w:r w:rsidRPr="00234941">
        <w:rPr>
          <w:sz w:val="16"/>
        </w:rPr>
        <w:t xml:space="preserve"> a </w:t>
      </w:r>
      <w:r w:rsidRPr="00234941">
        <w:rPr>
          <w:rStyle w:val="StyleBoldUnderline"/>
          <w:bdr w:val="single" w:sz="4" w:space="0" w:color="auto" w:frame="1"/>
        </w:rPr>
        <w:t>useful</w:t>
      </w:r>
      <w:r w:rsidRPr="00234941">
        <w:rPr>
          <w:sz w:val="16"/>
        </w:rPr>
        <w:t xml:space="preserve"> part of any potent coercive military operations. At the wholesale and retail level of distribution, </w:t>
      </w:r>
      <w:r w:rsidRPr="00234941">
        <w:rPr>
          <w:rStyle w:val="StyleBoldUnderline"/>
        </w:rPr>
        <w:t xml:space="preserve">police agencies are overwhelmed by the drug activities and crimes carried out by individuals and groups. Drugs have </w:t>
      </w:r>
      <w:r w:rsidRPr="00234941">
        <w:rPr>
          <w:rStyle w:val="StyleBoldUnderline"/>
          <w:bdr w:val="single" w:sz="4" w:space="0" w:color="auto" w:frame="1"/>
        </w:rPr>
        <w:t>low obstructability</w:t>
      </w:r>
      <w:r w:rsidRPr="00234941">
        <w:rPr>
          <w:rStyle w:val="StyleBoldUnderline"/>
        </w:rPr>
        <w:t>. They can only be blocked with many soldiers and heavy equipment</w:t>
      </w:r>
      <w:r w:rsidRPr="00234941">
        <w:rPr>
          <w:sz w:val="16"/>
        </w:rPr>
        <w:t xml:space="preserve"> .... Resources that have a lower value-to-weight ratio that must be transported by truck or train—lil&lt;e minerals and timber—are moderately obstructable if they must cross long distances. Resources that are transported in liquid form and travel long distances through aboveground pipelines (i.e., oil and natural gas) are highly obstructable.5</w:t>
      </w:r>
    </w:p>
    <w:p w:rsidR="001029EC" w:rsidRPr="00234941" w:rsidRDefault="001029EC" w:rsidP="001029EC"/>
    <w:p w:rsidR="001029EC" w:rsidRPr="00234941" w:rsidRDefault="001029EC" w:rsidP="001029EC">
      <w:pPr>
        <w:rPr>
          <w:b/>
        </w:rPr>
      </w:pPr>
      <w:r w:rsidRPr="00234941">
        <w:rPr>
          <w:b/>
        </w:rPr>
        <w:t xml:space="preserve">Impossible to stop drug organizations --- their motives are </w:t>
      </w:r>
      <w:r w:rsidRPr="00234941">
        <w:rPr>
          <w:rStyle w:val="StyleBoldUnderline"/>
        </w:rPr>
        <w:t>unknown</w:t>
      </w:r>
    </w:p>
    <w:p w:rsidR="001029EC" w:rsidRPr="00234941" w:rsidRDefault="001029EC" w:rsidP="001029EC">
      <w:r w:rsidRPr="00234941">
        <w:rPr>
          <w:b/>
        </w:rPr>
        <w:lastRenderedPageBreak/>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69, Potomac Books Inc., Tashma)</w:t>
      </w:r>
    </w:p>
    <w:p w:rsidR="001029EC" w:rsidRPr="00234941" w:rsidRDefault="001029EC" w:rsidP="001029EC">
      <w:pPr>
        <w:rPr>
          <w:sz w:val="16"/>
        </w:rPr>
      </w:pPr>
      <w:r w:rsidRPr="00234941">
        <w:rPr>
          <w:rStyle w:val="StyleBoldUnderline"/>
        </w:rPr>
        <w:t xml:space="preserve">Far from cohesive political movements, many groups are now more akin to </w:t>
      </w:r>
      <w:r w:rsidRPr="00234941">
        <w:rPr>
          <w:rStyle w:val="StyleBoldUnderline"/>
          <w:bdr w:val="single" w:sz="4" w:space="0" w:color="auto" w:frame="1"/>
        </w:rPr>
        <w:t>armed business ventures</w:t>
      </w:r>
      <w:r w:rsidRPr="00234941">
        <w:rPr>
          <w:rStyle w:val="StyleBoldUnderline"/>
        </w:rPr>
        <w:t>. They are now known as much for their activities, such as kidnapping</w:t>
      </w:r>
      <w:r w:rsidRPr="00234941">
        <w:rPr>
          <w:sz w:val="16"/>
        </w:rPr>
        <w:t xml:space="preserve">, extortion, assassinations </w:t>
      </w:r>
      <w:r w:rsidRPr="00234941">
        <w:rPr>
          <w:rStyle w:val="StyleBoldUnderline"/>
        </w:rPr>
        <w:t>and drug running</w:t>
      </w:r>
      <w:r w:rsidRPr="00234941">
        <w:rPr>
          <w:sz w:val="16"/>
        </w:rPr>
        <w:t xml:space="preserve">, as for the political causes espoused by their founders. The FARC, for example, is now often referred to as the "third cartel,“ after Cali and Medellin.° Similar </w:t>
      </w:r>
      <w:r w:rsidRPr="00234941">
        <w:rPr>
          <w:rStyle w:val="StyleBoldUnderline"/>
        </w:rPr>
        <w:t>groups</w:t>
      </w:r>
      <w:r w:rsidRPr="00234941">
        <w:rPr>
          <w:sz w:val="16"/>
        </w:rPr>
        <w:t xml:space="preserve">, including the IMU, SL, the Taliban, and the United Wa State Army (UWSA), </w:t>
      </w:r>
      <w:r w:rsidRPr="00234941">
        <w:rPr>
          <w:rStyle w:val="StyleBoldUnderline"/>
        </w:rPr>
        <w:t xml:space="preserve">no longer appear to be ideologically inspired, yet they </w:t>
      </w:r>
      <w:r w:rsidRPr="00234941">
        <w:rPr>
          <w:rStyle w:val="StyleBoldUnderline"/>
          <w:bdr w:val="single" w:sz="4" w:space="0" w:color="auto" w:frame="1"/>
        </w:rPr>
        <w:t>do not state</w:t>
      </w:r>
      <w:r w:rsidRPr="00234941">
        <w:rPr>
          <w:rStyle w:val="StyleBoldUnderline"/>
        </w:rPr>
        <w:t xml:space="preserve"> that their goals are to turn their respective countries into full-blown "narco-states"</w:t>
      </w:r>
      <w:r w:rsidRPr="00234941">
        <w:rPr>
          <w:sz w:val="16"/>
        </w:rPr>
        <w:t xml:space="preserve"> </w:t>
      </w:r>
      <w:r w:rsidRPr="00234941">
        <w:rPr>
          <w:rStyle w:val="StyleBoldUnderline"/>
        </w:rPr>
        <w:t>or</w:t>
      </w:r>
      <w:r w:rsidRPr="00234941">
        <w:rPr>
          <w:sz w:val="16"/>
        </w:rPr>
        <w:t xml:space="preserve"> possess an autonomous region for </w:t>
      </w:r>
      <w:r w:rsidRPr="00234941">
        <w:rPr>
          <w:rStyle w:val="StyleBoldUnderline"/>
        </w:rPr>
        <w:t>the sole purpose of producing drugs.</w:t>
      </w:r>
      <w:r w:rsidRPr="00234941">
        <w:rPr>
          <w:sz w:val="16"/>
        </w:rPr>
        <w:t xml:space="preserve"> This </w:t>
      </w:r>
      <w:r w:rsidRPr="00234941">
        <w:rPr>
          <w:rStyle w:val="StyleBoldUnderline"/>
        </w:rPr>
        <w:t>ambiguity over the central</w:t>
      </w:r>
      <w:r w:rsidRPr="00234941">
        <w:rPr>
          <w:sz w:val="16"/>
        </w:rPr>
        <w:t xml:space="preserve"> direction or </w:t>
      </w:r>
      <w:r w:rsidRPr="00234941">
        <w:rPr>
          <w:rStyle w:val="StyleBoldUnderline"/>
        </w:rPr>
        <w:t>goal</w:t>
      </w:r>
      <w:r w:rsidRPr="00234941">
        <w:rPr>
          <w:sz w:val="16"/>
        </w:rPr>
        <w:t xml:space="preserve"> of their violence </w:t>
      </w:r>
      <w:r w:rsidRPr="00234941">
        <w:rPr>
          <w:rStyle w:val="StyleBoldUnderline"/>
        </w:rPr>
        <w:t xml:space="preserve">makes these groups </w:t>
      </w:r>
      <w:r w:rsidRPr="00234941">
        <w:rPr>
          <w:rStyle w:val="StyleBoldUnderline"/>
          <w:bdr w:val="single" w:sz="4" w:space="0" w:color="auto" w:frame="1"/>
        </w:rPr>
        <w:t>difficult to defeat</w:t>
      </w:r>
      <w:r w:rsidRPr="00234941">
        <w:rPr>
          <w:sz w:val="16"/>
        </w:rPr>
        <w:t xml:space="preserve"> in combat or to be persuaded into good faith negotiations."’</w:t>
      </w:r>
    </w:p>
    <w:p w:rsidR="001029EC" w:rsidRPr="00234941" w:rsidRDefault="001029EC" w:rsidP="001029EC"/>
    <w:p w:rsidR="001029EC" w:rsidRPr="00234941" w:rsidRDefault="001029EC" w:rsidP="001029EC">
      <w:pPr>
        <w:rPr>
          <w:b/>
        </w:rPr>
      </w:pPr>
      <w:r w:rsidRPr="00234941">
        <w:rPr>
          <w:b/>
        </w:rPr>
        <w:t>State-based policies to combat drugs structurally fail</w:t>
      </w:r>
    </w:p>
    <w:p w:rsidR="001029EC" w:rsidRPr="00234941" w:rsidRDefault="001029EC" w:rsidP="001029EC">
      <w:r w:rsidRPr="00234941">
        <w:rPr>
          <w:b/>
        </w:rPr>
        <w:t>Freeman and Luis Sierra, 05</w:t>
      </w:r>
      <w:r w:rsidRPr="00234941">
        <w:t xml:space="preserve"> </w:t>
      </w:r>
      <w:r w:rsidRPr="00234941">
        <w:rPr>
          <w:sz w:val="16"/>
        </w:rPr>
        <w:t>(*Laurie, Director for Yemen at the National Security Council, former State Department Official, fellow at the Washington Office on Latin America, writer for the Washington Post Mexico Bureau, M.A. in International Politics from Princeton University, degree from Duke in Latin American Studies, **Jorge, Knight International Journalism Fellow, degree in International Journalism from the University of Southern California, defense policy and economics fellow at the Center for Hemispheric Defense Studies, National Defense University, “Mexico: The Militarization Traip”, 2005, part of “Drugs and Democracy in Latin America: The impact of U.S. Policy”, Rienner, Google Books, JKahn)</w:t>
      </w:r>
    </w:p>
    <w:p w:rsidR="001029EC" w:rsidRPr="00234941" w:rsidRDefault="001029EC" w:rsidP="001029EC">
      <w:pPr>
        <w:rPr>
          <w:sz w:val="16"/>
        </w:rPr>
      </w:pPr>
      <w:r w:rsidRPr="00234941">
        <w:rPr>
          <w:rStyle w:val="StyleBoldUnderline"/>
        </w:rPr>
        <w:t>U.S. drug control policy</w:t>
      </w:r>
      <w:r w:rsidRPr="00234941">
        <w:rPr>
          <w:sz w:val="16"/>
        </w:rPr>
        <w:t xml:space="preserve"> toward the Caribbean </w:t>
      </w:r>
      <w:r w:rsidRPr="00234941">
        <w:rPr>
          <w:rStyle w:val="StyleBoldUnderline"/>
        </w:rPr>
        <w:t xml:space="preserve">has </w:t>
      </w:r>
      <w:r w:rsidRPr="00234941">
        <w:rPr>
          <w:rStyle w:val="StyleBoldUnderline"/>
          <w:bdr w:val="single" w:sz="4" w:space="0" w:color="auto" w:frame="1"/>
        </w:rPr>
        <w:t>failed to achieve even minimal objectives</w:t>
      </w:r>
      <w:r w:rsidRPr="00234941">
        <w:rPr>
          <w:rStyle w:val="StyleBoldUnderline"/>
        </w:rPr>
        <w:t>.  Not only is the drug trade as deepy rooted as ever in the area</w:t>
      </w:r>
      <w:r w:rsidRPr="00234941">
        <w:rPr>
          <w:sz w:val="16"/>
        </w:rPr>
        <w:t xml:space="preserve">; related </w:t>
      </w:r>
      <w:r w:rsidRPr="00234941">
        <w:rPr>
          <w:rStyle w:val="StyleBoldUnderline"/>
        </w:rPr>
        <w:t>violence and</w:t>
      </w:r>
      <w:r w:rsidRPr="00234941">
        <w:rPr>
          <w:sz w:val="16"/>
        </w:rPr>
        <w:t xml:space="preserve"> illicit </w:t>
      </w:r>
      <w:r w:rsidRPr="00234941">
        <w:rPr>
          <w:rStyle w:val="StyleBoldUnderline"/>
        </w:rPr>
        <w:t xml:space="preserve">drug consumption are </w:t>
      </w:r>
      <w:r w:rsidRPr="00234941">
        <w:rPr>
          <w:rStyle w:val="StyleBoldUnderline"/>
          <w:bdr w:val="single" w:sz="4" w:space="0" w:color="auto" w:frame="1"/>
        </w:rPr>
        <w:t>on the rise</w:t>
      </w:r>
      <w:r w:rsidRPr="00234941">
        <w:rPr>
          <w:sz w:val="16"/>
        </w:rPr>
        <w:t xml:space="preserve">.  Changing U.S. priorities could, however, provide an opportunity for new policy approaches across the region.  </w:t>
      </w:r>
      <w:r w:rsidRPr="00234941">
        <w:rPr>
          <w:rStyle w:val="StyleBoldUnderline"/>
        </w:rPr>
        <w:t>As the United States turns its attention elsewhere</w:t>
      </w:r>
      <w:r w:rsidRPr="00234941">
        <w:rPr>
          <w:sz w:val="16"/>
        </w:rPr>
        <w:t xml:space="preserve">, the Caribbean and </w:t>
      </w:r>
      <w:r w:rsidRPr="00234941">
        <w:rPr>
          <w:rStyle w:val="StyleBoldUnderline"/>
        </w:rPr>
        <w:t>other countries may be given the flexibility they need to develop integrated alternative policies</w:t>
      </w:r>
      <w:r w:rsidRPr="00234941">
        <w:rPr>
          <w:sz w:val="16"/>
        </w:rPr>
        <w:t xml:space="preserve"> that take into account the complex socioeconomic challenges they face.  It is vital that the spectrum of public debate be broadened, that is, democratized. </w:t>
      </w:r>
      <w:r w:rsidRPr="00234941">
        <w:rPr>
          <w:rStyle w:val="StyleBoldUnderline"/>
        </w:rPr>
        <w:t xml:space="preserve">Government resources </w:t>
      </w:r>
      <w:r w:rsidRPr="00234941">
        <w:rPr>
          <w:rStyle w:val="StyleBoldUnderline"/>
          <w:bdr w:val="single" w:sz="4" w:space="0" w:color="auto" w:frame="1"/>
        </w:rPr>
        <w:t>should not be used</w:t>
      </w:r>
      <w:r w:rsidRPr="00234941">
        <w:rPr>
          <w:rStyle w:val="StyleBoldUnderline"/>
        </w:rPr>
        <w:t xml:space="preserve"> to delegitimize alternative to critical positions</w:t>
      </w:r>
      <w:r w:rsidRPr="00234941">
        <w:rPr>
          <w:sz w:val="16"/>
        </w:rPr>
        <w:t>, as has been the practice of the U.S. drug control bureaucracy.</w:t>
      </w:r>
    </w:p>
    <w:p w:rsidR="001029EC" w:rsidRPr="00234941" w:rsidRDefault="001029EC" w:rsidP="001029EC"/>
    <w:p w:rsidR="001029EC" w:rsidRPr="00234941" w:rsidRDefault="001029EC" w:rsidP="001029EC">
      <w:pPr>
        <w:pStyle w:val="Heading2"/>
      </w:pPr>
      <w:r w:rsidRPr="00234941">
        <w:rPr>
          <w:b w:val="0"/>
          <w:bCs w:val="0"/>
        </w:rPr>
        <w:lastRenderedPageBreak/>
        <w:t>Balloon Effect</w:t>
      </w:r>
    </w:p>
    <w:p w:rsidR="001029EC" w:rsidRPr="00234941" w:rsidRDefault="001029EC" w:rsidP="001029EC"/>
    <w:p w:rsidR="001029EC" w:rsidRPr="00234941" w:rsidRDefault="001029EC" w:rsidP="001029EC">
      <w:pPr>
        <w:rPr>
          <w:b/>
        </w:rPr>
      </w:pPr>
      <w:r w:rsidRPr="00234941">
        <w:rPr>
          <w:b/>
        </w:rPr>
        <w:t>The balloon effect precludes stopping trafficking – drug trade will just be displaced elsewhere</w:t>
      </w:r>
    </w:p>
    <w:p w:rsidR="001029EC" w:rsidRPr="00234941" w:rsidRDefault="001029EC" w:rsidP="001029EC">
      <w:r w:rsidRPr="00234941">
        <w:rPr>
          <w:b/>
        </w:rPr>
        <w:t>Globe and Mail, 12</w:t>
      </w:r>
      <w:r w:rsidRPr="00234941">
        <w:t xml:space="preserve"> (“The drug war spreads instability; Narco-trade corridors undermine governance”, the Globe and Mail, 4/26/2012, Lexis, JKahn)</w:t>
      </w:r>
    </w:p>
    <w:p w:rsidR="001029EC" w:rsidRPr="00234941" w:rsidRDefault="001029EC" w:rsidP="001029EC">
      <w:pPr>
        <w:rPr>
          <w:sz w:val="16"/>
          <w:shd w:val="clear" w:color="auto" w:fill="FFFFFF"/>
        </w:rPr>
      </w:pPr>
      <w:r w:rsidRPr="00234941">
        <w:rPr>
          <w:rStyle w:val="StyleBoldUnderline"/>
        </w:rPr>
        <w:t xml:space="preserve">The war on drugs doesn't just cause human misery. It contributes to the </w:t>
      </w:r>
      <w:r w:rsidRPr="00234941">
        <w:rPr>
          <w:rStyle w:val="StyleBoldUnderline"/>
          <w:bdr w:val="single" w:sz="4" w:space="0" w:color="auto" w:frame="1"/>
        </w:rPr>
        <w:t>political instability</w:t>
      </w:r>
      <w:r w:rsidRPr="00234941">
        <w:rPr>
          <w:sz w:val="16"/>
        </w:rPr>
        <w:t xml:space="preserve"> of many</w:t>
      </w:r>
      <w:r w:rsidRPr="00234941">
        <w:rPr>
          <w:sz w:val="16"/>
          <w:shd w:val="clear" w:color="auto" w:fill="FFFFFF"/>
        </w:rPr>
        <w:t xml:space="preserve"> parts of the world, </w:t>
      </w:r>
      <w:r w:rsidRPr="00234941">
        <w:rPr>
          <w:rStyle w:val="StyleBoldUnderline"/>
        </w:rPr>
        <w:t>including Mexico, Central America and</w:t>
      </w:r>
      <w:r w:rsidRPr="00234941">
        <w:rPr>
          <w:sz w:val="16"/>
          <w:shd w:val="clear" w:color="auto" w:fill="FFFFFF"/>
        </w:rPr>
        <w:t xml:space="preserve"> now </w:t>
      </w:r>
      <w:r w:rsidRPr="00234941">
        <w:rPr>
          <w:rStyle w:val="StyleBoldUnderline"/>
        </w:rPr>
        <w:t>West Africa</w:t>
      </w:r>
      <w:r w:rsidRPr="00234941">
        <w:rPr>
          <w:sz w:val="16"/>
          <w:shd w:val="clear" w:color="auto" w:fill="FFFFFF"/>
        </w:rPr>
        <w:t>.</w:t>
      </w:r>
      <w:r w:rsidRPr="00234941">
        <w:rPr>
          <w:rStyle w:val="apple-converted-space"/>
          <w:color w:val="333333"/>
          <w:sz w:val="16"/>
          <w:shd w:val="clear" w:color="auto" w:fill="FFFFFF"/>
        </w:rPr>
        <w:t xml:space="preserve"> </w:t>
      </w:r>
      <w:r w:rsidRPr="00234941">
        <w:rPr>
          <w:sz w:val="16"/>
          <w:shd w:val="clear" w:color="auto" w:fill="FFFFFF"/>
        </w:rPr>
        <w:t xml:space="preserve">The </w:t>
      </w:r>
      <w:r w:rsidRPr="00234941">
        <w:rPr>
          <w:rStyle w:val="StyleBoldUnderline"/>
        </w:rPr>
        <w:t>transnational</w:t>
      </w:r>
      <w:r w:rsidRPr="00234941">
        <w:rPr>
          <w:sz w:val="16"/>
          <w:shd w:val="clear" w:color="auto" w:fill="FFFFFF"/>
        </w:rPr>
        <w:t xml:space="preserve"> criminal </w:t>
      </w:r>
      <w:r w:rsidRPr="00234941">
        <w:rPr>
          <w:rStyle w:val="StyleBoldUnderline"/>
        </w:rPr>
        <w:t>groups in control of the drug trade have</w:t>
      </w:r>
      <w:r w:rsidRPr="00234941">
        <w:rPr>
          <w:sz w:val="16"/>
          <w:shd w:val="clear" w:color="auto" w:fill="FFFFFF"/>
        </w:rPr>
        <w:t xml:space="preserve"> successfully </w:t>
      </w:r>
      <w:r w:rsidRPr="00234941">
        <w:rPr>
          <w:rStyle w:val="StyleBoldUnderline"/>
          <w:bdr w:val="single" w:sz="4" w:space="0" w:color="auto" w:frame="1"/>
        </w:rPr>
        <w:t>destabilized transit countries</w:t>
      </w:r>
      <w:r w:rsidRPr="00234941">
        <w:rPr>
          <w:rStyle w:val="StyleBoldUnderline"/>
        </w:rPr>
        <w:t xml:space="preserve"> that stand between production</w:t>
      </w:r>
      <w:r w:rsidRPr="00234941">
        <w:rPr>
          <w:sz w:val="16"/>
          <w:shd w:val="clear" w:color="auto" w:fill="FFFFFF"/>
        </w:rPr>
        <w:t xml:space="preserve"> and the market in Europe and North America. This underscores </w:t>
      </w:r>
      <w:r w:rsidRPr="00234941">
        <w:rPr>
          <w:rStyle w:val="StyleBoldUnderline"/>
        </w:rPr>
        <w:t>the unintended consequences of prohibition</w:t>
      </w:r>
      <w:r w:rsidRPr="00234941">
        <w:rPr>
          <w:sz w:val="16"/>
          <w:shd w:val="clear" w:color="auto" w:fill="FFFFFF"/>
        </w:rPr>
        <w:t xml:space="preserve">: </w:t>
      </w:r>
      <w:r w:rsidRPr="00234941">
        <w:rPr>
          <w:rStyle w:val="StyleBoldUnderline"/>
        </w:rPr>
        <w:t>the growth of a</w:t>
      </w:r>
      <w:r w:rsidRPr="00234941">
        <w:rPr>
          <w:sz w:val="16"/>
          <w:shd w:val="clear" w:color="auto" w:fill="FFFFFF"/>
        </w:rPr>
        <w:t xml:space="preserve"> huge criminal </w:t>
      </w:r>
      <w:r w:rsidRPr="00234941">
        <w:rPr>
          <w:rStyle w:val="StyleBoldUnderline"/>
        </w:rPr>
        <w:t>black market</w:t>
      </w:r>
      <w:r w:rsidRPr="00234941">
        <w:rPr>
          <w:sz w:val="16"/>
          <w:shd w:val="clear" w:color="auto" w:fill="FFFFFF"/>
        </w:rPr>
        <w:t xml:space="preserve"> financed by the profits of supplying demand for illegal drugs, </w:t>
      </w:r>
      <w:r w:rsidRPr="00234941">
        <w:rPr>
          <w:rStyle w:val="StyleBoldUnderline"/>
        </w:rPr>
        <w:t xml:space="preserve">and the </w:t>
      </w:r>
      <w:r w:rsidRPr="00234941">
        <w:rPr>
          <w:rStyle w:val="StyleBoldUnderline"/>
          <w:bdr w:val="single" w:sz="4" w:space="0" w:color="auto" w:frame="1"/>
        </w:rPr>
        <w:t>"balloon" effect</w:t>
      </w:r>
      <w:r w:rsidRPr="00234941">
        <w:rPr>
          <w:sz w:val="16"/>
          <w:shd w:val="clear" w:color="auto" w:fill="FFFFFF"/>
        </w:rPr>
        <w:t xml:space="preserve">, whereby drug production and transit corridors shift location to avoid law enforcement. </w:t>
      </w:r>
      <w:r w:rsidRPr="00234941">
        <w:rPr>
          <w:rStyle w:val="StyleBoldUnderline"/>
          <w:bdr w:val="single" w:sz="4" w:space="0" w:color="auto" w:frame="1"/>
        </w:rPr>
        <w:t>The war on drugs is inherently unwinnable</w:t>
      </w:r>
      <w:r w:rsidRPr="00234941">
        <w:rPr>
          <w:sz w:val="16"/>
          <w:shd w:val="clear" w:color="auto" w:fill="FFFFFF"/>
        </w:rPr>
        <w:t xml:space="preserve">, as the recent report from the Global Commission on Drug Policy concludes. </w:t>
      </w:r>
      <w:r w:rsidRPr="00234941">
        <w:rPr>
          <w:rStyle w:val="StyleBoldUnderline"/>
        </w:rPr>
        <w:t xml:space="preserve">Central America has emerged as the </w:t>
      </w:r>
      <w:r w:rsidRPr="00234941">
        <w:rPr>
          <w:rStyle w:val="StyleBoldUnderline"/>
          <w:bdr w:val="single" w:sz="4" w:space="0" w:color="auto" w:frame="1"/>
        </w:rPr>
        <w:t>new epicentre</w:t>
      </w:r>
      <w:r w:rsidRPr="00234941">
        <w:rPr>
          <w:rStyle w:val="StyleBoldUnderline"/>
        </w:rPr>
        <w:t xml:space="preserve"> in the illicit trade</w:t>
      </w:r>
      <w:r w:rsidRPr="00234941">
        <w:rPr>
          <w:sz w:val="16"/>
          <w:shd w:val="clear" w:color="auto" w:fill="FFFFFF"/>
        </w:rPr>
        <w:t xml:space="preserve">, as Mexican cartels are increasingly squeezed by President Felipe Calderon's military initiative against them. </w:t>
      </w:r>
      <w:r w:rsidRPr="00234941">
        <w:rPr>
          <w:rStyle w:val="StyleBoldUnderline"/>
        </w:rPr>
        <w:t>There has been an extraordinary surge in crime</w:t>
      </w:r>
      <w:r w:rsidRPr="00234941">
        <w:rPr>
          <w:sz w:val="16"/>
          <w:shd w:val="clear" w:color="auto" w:fill="FFFFFF"/>
        </w:rPr>
        <w:t xml:space="preserve"> in El Salvador, Guatemala and Honduras, including kidnapping, drug trafficking and migrant smuggling. The drug economy in Guatemala is equal to twice the country's officially recognized GDP. No wonder Central American leaders are demanding reforms to global drug policy. </w:t>
      </w:r>
      <w:r w:rsidRPr="00234941">
        <w:rPr>
          <w:rStyle w:val="StyleBoldUnderline"/>
        </w:rPr>
        <w:t>Drug money is</w:t>
      </w:r>
      <w:r w:rsidRPr="00234941">
        <w:rPr>
          <w:sz w:val="16"/>
          <w:shd w:val="clear" w:color="auto" w:fill="FFFFFF"/>
        </w:rPr>
        <w:t xml:space="preserve"> also </w:t>
      </w:r>
      <w:r w:rsidRPr="00234941">
        <w:rPr>
          <w:rStyle w:val="StyleBoldUnderline"/>
        </w:rPr>
        <w:t>perverting weak economies</w:t>
      </w:r>
      <w:r w:rsidRPr="00234941">
        <w:rPr>
          <w:sz w:val="16"/>
          <w:shd w:val="clear" w:color="auto" w:fill="FFFFFF"/>
        </w:rPr>
        <w:t xml:space="preserve"> in West Africa, which has become a major transit repackaging hub for South American cocaine destined for Europe. There are fears it could next become a transit zone for cannabis. </w:t>
      </w:r>
    </w:p>
    <w:p w:rsidR="001029EC" w:rsidRPr="00234941" w:rsidRDefault="001029EC" w:rsidP="001029EC">
      <w:pPr>
        <w:rPr>
          <w:sz w:val="16"/>
          <w:shd w:val="clear" w:color="auto" w:fill="FFFFFF"/>
        </w:rPr>
      </w:pPr>
    </w:p>
    <w:p w:rsidR="001029EC" w:rsidRPr="00234941" w:rsidRDefault="001029EC" w:rsidP="001029EC">
      <w:pPr>
        <w:rPr>
          <w:b/>
          <w:shd w:val="clear" w:color="auto" w:fill="FFFFFF"/>
        </w:rPr>
      </w:pPr>
      <w:r w:rsidRPr="00234941">
        <w:rPr>
          <w:b/>
          <w:shd w:val="clear" w:color="auto" w:fill="FFFFFF"/>
        </w:rPr>
        <w:t>Crackdowns will only cause ballooning displacement</w:t>
      </w:r>
    </w:p>
    <w:p w:rsidR="001029EC" w:rsidRPr="00234941" w:rsidRDefault="001029EC" w:rsidP="001029EC">
      <w:r w:rsidRPr="00234941">
        <w:rPr>
          <w:b/>
        </w:rPr>
        <w:t>Youngers and Rosin, 05</w:t>
      </w:r>
      <w:r w:rsidRPr="00234941">
        <w:t xml:space="preserve"> (*Coletta, Senior Fellow at the Washington Office on Latin America, consultant with the International Drug Policy Consortium, B.A. from the University of the South in Political Science, M.A. from Princeton University, Woodrow Wilson School of Public and International Affairs, researcher at Oxford University, **Eileen, researcher at WOLA, “The U.S. “War on Drugs”: Its Impact in Latin America and the Caribbean, “Drugs and Democracy in Latin America”, Rienner, 2005, Google Books, JKahn)</w:t>
      </w:r>
    </w:p>
    <w:p w:rsidR="001029EC" w:rsidRPr="00234941" w:rsidRDefault="001029EC" w:rsidP="001029EC">
      <w:pPr>
        <w:rPr>
          <w:sz w:val="16"/>
        </w:rPr>
      </w:pPr>
      <w:r w:rsidRPr="00234941">
        <w:rPr>
          <w:rStyle w:val="StyleBoldUnderline"/>
        </w:rPr>
        <w:t xml:space="preserve">A significant gap exists in U.S. drug control programs between </w:t>
      </w:r>
      <w:r w:rsidRPr="00234941">
        <w:rPr>
          <w:rStyle w:val="StyleBoldUnderline"/>
          <w:bdr w:val="single" w:sz="4" w:space="0" w:color="auto" w:frame="1"/>
        </w:rPr>
        <w:t>expansive goals and limited achievements</w:t>
      </w:r>
      <w:r w:rsidRPr="00234941">
        <w:rPr>
          <w:rStyle w:val="StyleBoldUnderline"/>
        </w:rPr>
        <w:t>.  U.S. officials</w:t>
      </w:r>
      <w:r w:rsidRPr="00234941">
        <w:rPr>
          <w:sz w:val="16"/>
        </w:rPr>
        <w:t xml:space="preserve"> routinely assert</w:t>
      </w:r>
      <w:r w:rsidRPr="00234941">
        <w:t xml:space="preserve"> </w:t>
      </w:r>
      <w:r w:rsidRPr="00234941">
        <w:rPr>
          <w:rStyle w:val="StyleBoldUnderline"/>
        </w:rPr>
        <w:t>that international counterdrug programs are successful.  Short-term tactical successes are</w:t>
      </w:r>
      <w:r w:rsidRPr="00234941">
        <w:rPr>
          <w:sz w:val="16"/>
        </w:rPr>
        <w:t xml:space="preserve"> indeed </w:t>
      </w:r>
      <w:r w:rsidRPr="00234941">
        <w:rPr>
          <w:rStyle w:val="StyleBoldUnderline"/>
        </w:rPr>
        <w:t>evident</w:t>
      </w:r>
      <w:r w:rsidRPr="00234941">
        <w:rPr>
          <w:sz w:val="16"/>
        </w:rPr>
        <w:t xml:space="preserve"> – coca crops are eradicated, traffickers are arrested, and shipments are intercepted.  Nonetheless, </w:t>
      </w:r>
      <w:r w:rsidRPr="00234941">
        <w:rPr>
          <w:rStyle w:val="StyleBoldUnderline"/>
        </w:rPr>
        <w:t xml:space="preserve">total coca production has remained </w:t>
      </w:r>
      <w:r w:rsidRPr="00234941">
        <w:rPr>
          <w:rStyle w:val="StyleBoldUnderline"/>
          <w:bdr w:val="single" w:sz="4" w:space="0" w:color="auto" w:frame="1"/>
        </w:rPr>
        <w:t>remarkably steady</w:t>
      </w:r>
      <w:r w:rsidRPr="00234941">
        <w:rPr>
          <w:sz w:val="16"/>
        </w:rPr>
        <w:t xml:space="preserve"> (Figure 1.2). </w:t>
      </w:r>
      <w:r w:rsidRPr="00234941">
        <w:rPr>
          <w:rStyle w:val="StyleBoldUnderline"/>
        </w:rPr>
        <w:t xml:space="preserve">There is </w:t>
      </w:r>
      <w:r w:rsidRPr="00234941">
        <w:rPr>
          <w:rStyle w:val="StyleBoldUnderline"/>
          <w:bdr w:val="single" w:sz="4" w:space="0" w:color="auto" w:frame="1"/>
        </w:rPr>
        <w:t>no evidence</w:t>
      </w:r>
      <w:r w:rsidRPr="00234941">
        <w:rPr>
          <w:rStyle w:val="StyleBoldUnderline"/>
        </w:rPr>
        <w:t xml:space="preserve"> demonstrating a significant reduction in the supply of illicit drugs</w:t>
      </w:r>
      <w:r w:rsidRPr="00234941">
        <w:rPr>
          <w:sz w:val="16"/>
        </w:rPr>
        <w:t xml:space="preserve"> on U.S. city streets.  To the contrary, </w:t>
      </w:r>
      <w:r w:rsidRPr="00234941">
        <w:rPr>
          <w:rStyle w:val="StyleBoldUnderline"/>
        </w:rPr>
        <w:t>the stability of price and purity levels</w:t>
      </w:r>
      <w:r w:rsidRPr="00234941">
        <w:rPr>
          <w:sz w:val="16"/>
        </w:rPr>
        <w:t xml:space="preserve"> of drugs </w:t>
      </w:r>
      <w:r w:rsidRPr="00234941">
        <w:rPr>
          <w:rStyle w:val="StyleBoldUnderline"/>
        </w:rPr>
        <w:t xml:space="preserve">points to their </w:t>
      </w:r>
      <w:r w:rsidRPr="00234941">
        <w:rPr>
          <w:rStyle w:val="StyleBoldUnderline"/>
          <w:bdr w:val="single" w:sz="4" w:space="0" w:color="auto" w:frame="1"/>
        </w:rPr>
        <w:t>continued accessibility</w:t>
      </w:r>
      <w:r w:rsidRPr="00234941">
        <w:rPr>
          <w:rStyle w:val="StyleBoldUnderline"/>
        </w:rPr>
        <w:t>. Winning the drug war is</w:t>
      </w:r>
      <w:r w:rsidRPr="00234941">
        <w:rPr>
          <w:sz w:val="16"/>
        </w:rPr>
        <w:t xml:space="preserve"> as </w:t>
      </w:r>
      <w:r w:rsidRPr="00234941">
        <w:rPr>
          <w:rStyle w:val="StyleBoldUnderline"/>
          <w:bdr w:val="single" w:sz="4" w:space="0" w:color="auto" w:frame="1"/>
        </w:rPr>
        <w:t>elusive</w:t>
      </w:r>
      <w:r w:rsidRPr="00234941">
        <w:rPr>
          <w:sz w:val="16"/>
        </w:rPr>
        <w:t xml:space="preserve"> today as it was when the effort was first launched.  </w:t>
      </w:r>
      <w:r w:rsidRPr="00234941">
        <w:rPr>
          <w:rStyle w:val="StyleBoldUnderline"/>
        </w:rPr>
        <w:t>The drug trade</w:t>
      </w:r>
      <w:r w:rsidRPr="00234941">
        <w:rPr>
          <w:sz w:val="16"/>
        </w:rPr>
        <w:t xml:space="preserve">, it seems, </w:t>
      </w:r>
      <w:r w:rsidRPr="00234941">
        <w:rPr>
          <w:rStyle w:val="StyleBoldUnderline"/>
        </w:rPr>
        <w:t xml:space="preserve">is </w:t>
      </w:r>
      <w:r w:rsidRPr="00234941">
        <w:rPr>
          <w:rStyle w:val="StyleBoldUnderline"/>
          <w:bdr w:val="single" w:sz="4" w:space="0" w:color="auto" w:frame="1"/>
        </w:rPr>
        <w:t>more like a balloon than a battlefield</w:t>
      </w:r>
      <w:r w:rsidRPr="00234941">
        <w:rPr>
          <w:rStyle w:val="StyleBoldUnderline"/>
        </w:rPr>
        <w:t xml:space="preserve">. When one part of a balloon is squeezed, </w:t>
      </w:r>
      <w:r w:rsidRPr="00234941">
        <w:rPr>
          <w:rStyle w:val="StyleBoldUnderline"/>
          <w:bdr w:val="single" w:sz="4" w:space="0" w:color="auto" w:frame="1"/>
        </w:rPr>
        <w:t>its contents are displaced</w:t>
      </w:r>
      <w:r w:rsidRPr="00234941">
        <w:rPr>
          <w:rStyle w:val="StyleBoldUnderline"/>
        </w:rPr>
        <w:t xml:space="preserve"> to another</w:t>
      </w:r>
      <w:r w:rsidRPr="00234941">
        <w:rPr>
          <w:sz w:val="16"/>
        </w:rPr>
        <w:t xml:space="preserve">. Similarly, </w:t>
      </w:r>
      <w:r w:rsidRPr="00234941">
        <w:rPr>
          <w:rStyle w:val="StyleBoldUnderline"/>
        </w:rPr>
        <w:t>when coca production is suppressed</w:t>
      </w:r>
      <w:r w:rsidRPr="00234941">
        <w:rPr>
          <w:sz w:val="16"/>
        </w:rPr>
        <w:t xml:space="preserve"> in one area, </w:t>
      </w:r>
      <w:r w:rsidRPr="00234941">
        <w:rPr>
          <w:rStyle w:val="StyleBoldUnderline"/>
        </w:rPr>
        <w:t>it</w:t>
      </w:r>
      <w:r w:rsidRPr="00234941">
        <w:rPr>
          <w:sz w:val="16"/>
        </w:rPr>
        <w:t xml:space="preserve"> quickly </w:t>
      </w:r>
      <w:r w:rsidRPr="00234941">
        <w:rPr>
          <w:rStyle w:val="StyleBoldUnderline"/>
          <w:bdr w:val="single" w:sz="4" w:space="0" w:color="auto" w:frame="1"/>
        </w:rPr>
        <w:t>pops up somewhere else</w:t>
      </w:r>
      <w:r w:rsidRPr="00234941">
        <w:rPr>
          <w:sz w:val="16"/>
        </w:rPr>
        <w:t xml:space="preserve">, disregarding national borders. Arrested </w:t>
      </w:r>
      <w:r w:rsidRPr="00234941">
        <w:rPr>
          <w:rStyle w:val="StyleBoldUnderline"/>
          <w:bdr w:val="single" w:sz="4" w:space="0" w:color="auto" w:frame="1"/>
        </w:rPr>
        <w:t>drug lords are quickly replaced</w:t>
      </w:r>
      <w:r w:rsidRPr="00234941">
        <w:rPr>
          <w:sz w:val="16"/>
        </w:rPr>
        <w:t xml:space="preserve"> by others who move up the ranks; </w:t>
      </w:r>
      <w:r w:rsidRPr="00234941">
        <w:rPr>
          <w:rStyle w:val="StyleBoldUnderline"/>
        </w:rPr>
        <w:t>dismantled cartels are replaced by smaller</w:t>
      </w:r>
      <w:r w:rsidRPr="00234941">
        <w:rPr>
          <w:sz w:val="16"/>
        </w:rPr>
        <w:t xml:space="preserve">, leaner </w:t>
      </w:r>
      <w:r w:rsidRPr="00234941">
        <w:rPr>
          <w:rStyle w:val="StyleBoldUnderline"/>
        </w:rPr>
        <w:t>operations that are harder to detect</w:t>
      </w:r>
      <w:r w:rsidRPr="00234941">
        <w:rPr>
          <w:sz w:val="16"/>
        </w:rPr>
        <w:t xml:space="preserve"> and deter. </w:t>
      </w:r>
      <w:r w:rsidRPr="00234941">
        <w:rPr>
          <w:rStyle w:val="StyleBoldUnderline"/>
        </w:rPr>
        <w:t>When drug-trafficking routes are disrupted</w:t>
      </w:r>
      <w:r w:rsidRPr="00234941">
        <w:rPr>
          <w:sz w:val="16"/>
        </w:rPr>
        <w:t xml:space="preserve"> by intensive interdiction campaigns, </w:t>
      </w:r>
      <w:r w:rsidRPr="00234941">
        <w:rPr>
          <w:rStyle w:val="StyleBoldUnderline"/>
        </w:rPr>
        <w:t>they are simply shifted elsewhere</w:t>
      </w:r>
      <w:r w:rsidRPr="00234941">
        <w:rPr>
          <w:sz w:val="16"/>
        </w:rPr>
        <w:t xml:space="preserve"> 5.</w:t>
      </w:r>
    </w:p>
    <w:p w:rsidR="001029EC" w:rsidRPr="00234941" w:rsidRDefault="001029EC" w:rsidP="001029EC">
      <w:pPr>
        <w:rPr>
          <w:sz w:val="16"/>
          <w:shd w:val="clear" w:color="auto" w:fill="FFFFFF"/>
        </w:rPr>
      </w:pPr>
    </w:p>
    <w:p w:rsidR="001029EC" w:rsidRPr="00234941" w:rsidRDefault="001029EC" w:rsidP="001029EC"/>
    <w:p w:rsidR="001029EC" w:rsidRPr="00234941" w:rsidRDefault="001029EC" w:rsidP="001029EC">
      <w:pPr>
        <w:pStyle w:val="Heading2"/>
      </w:pPr>
      <w:r w:rsidRPr="00234941">
        <w:rPr>
          <w:b w:val="0"/>
          <w:bCs w:val="0"/>
        </w:rPr>
        <w:lastRenderedPageBreak/>
        <w:t>Bribes</w:t>
      </w:r>
    </w:p>
    <w:p w:rsidR="001029EC" w:rsidRPr="00234941" w:rsidRDefault="001029EC" w:rsidP="001029EC"/>
    <w:p w:rsidR="001029EC" w:rsidRPr="00234941" w:rsidRDefault="001029EC" w:rsidP="001029EC">
      <w:pPr>
        <w:rPr>
          <w:b/>
        </w:rPr>
      </w:pPr>
      <w:r w:rsidRPr="00234941">
        <w:rPr>
          <w:b/>
        </w:rPr>
        <w:t xml:space="preserve">And they </w:t>
      </w:r>
      <w:r w:rsidRPr="00234941">
        <w:rPr>
          <w:b/>
          <w:u w:val="single"/>
        </w:rPr>
        <w:t>can’t win offense</w:t>
      </w:r>
      <w:r w:rsidRPr="00234941">
        <w:rPr>
          <w:b/>
        </w:rPr>
        <w:t xml:space="preserve"> --- even if large-scale cartels are caught, they’ll </w:t>
      </w:r>
      <w:r w:rsidRPr="00234941">
        <w:rPr>
          <w:b/>
          <w:u w:val="single"/>
        </w:rPr>
        <w:t>bribe or murder their way out of trouble</w:t>
      </w:r>
      <w:r w:rsidRPr="00234941">
        <w:rPr>
          <w:b/>
        </w:rPr>
        <w:t xml:space="preserve"> </w:t>
      </w:r>
    </w:p>
    <w:p w:rsidR="001029EC" w:rsidRPr="00234941" w:rsidRDefault="001029EC" w:rsidP="001029EC">
      <w:r w:rsidRPr="00234941">
        <w:rPr>
          <w:b/>
        </w:rPr>
        <w:t>Becker, 13</w:t>
      </w:r>
      <w:r w:rsidRPr="00234941">
        <w:t xml:space="preserve"> (Gary S., professor of economics and sociology at the University of Chicago, Nobel laureate, and Kevin M. Murphy, professor of economics at the University of Chicago Booth School of Business, “Have We Lost the War on Drugs?,” Wall Street Journal, 1/4/13, http://online.wsj.com/article/SB10001424127887324374004578217682305605070.html, Tashma)</w:t>
      </w:r>
    </w:p>
    <w:p w:rsidR="001029EC" w:rsidRPr="00234941" w:rsidRDefault="001029EC" w:rsidP="001029EC">
      <w:pPr>
        <w:rPr>
          <w:u w:val="single"/>
        </w:rPr>
      </w:pPr>
      <w:r w:rsidRPr="00234941">
        <w:rPr>
          <w:u w:val="single"/>
        </w:rPr>
        <w:t>The large profits for drug dealers who avoid being</w:t>
      </w:r>
      <w:r w:rsidRPr="00234941">
        <w:rPr>
          <w:sz w:val="16"/>
        </w:rPr>
        <w:t xml:space="preserve"> caught and </w:t>
      </w:r>
      <w:r w:rsidRPr="00234941">
        <w:rPr>
          <w:u w:val="single"/>
        </w:rPr>
        <w:t xml:space="preserve">punished encourage them to try to </w:t>
      </w:r>
      <w:r w:rsidRPr="00234941">
        <w:rPr>
          <w:u w:val="single"/>
          <w:bdr w:val="single" w:sz="4" w:space="0" w:color="auto" w:frame="1"/>
        </w:rPr>
        <w:t>bribe and intimidate</w:t>
      </w:r>
      <w:r w:rsidRPr="00234941">
        <w:rPr>
          <w:u w:val="single"/>
        </w:rPr>
        <w:t xml:space="preserve"> police, politicians, the military</w:t>
      </w:r>
      <w:r w:rsidRPr="00234941">
        <w:rPr>
          <w:sz w:val="16"/>
        </w:rPr>
        <w:t xml:space="preserve"> and anyone else </w:t>
      </w:r>
      <w:r w:rsidRPr="00234941">
        <w:rPr>
          <w:u w:val="single"/>
        </w:rPr>
        <w:t>involved in the war against drugs. If police and officials resist bribes</w:t>
      </w:r>
      <w:r w:rsidRPr="00234941">
        <w:rPr>
          <w:sz w:val="16"/>
        </w:rPr>
        <w:t xml:space="preserve"> and try to enforce antidrug laws, </w:t>
      </w:r>
      <w:r w:rsidRPr="00234941">
        <w:rPr>
          <w:b/>
          <w:u w:val="single"/>
        </w:rPr>
        <w:t xml:space="preserve">they are </w:t>
      </w:r>
      <w:r w:rsidRPr="00234941">
        <w:rPr>
          <w:b/>
          <w:u w:val="single"/>
          <w:bdr w:val="single" w:sz="4" w:space="0" w:color="auto" w:frame="1"/>
        </w:rPr>
        <w:t>threatened with violence</w:t>
      </w:r>
      <w:r w:rsidRPr="00234941">
        <w:rPr>
          <w:b/>
          <w:u w:val="single"/>
        </w:rPr>
        <w:t xml:space="preserve"> and</w:t>
      </w:r>
      <w:r w:rsidRPr="00234941">
        <w:rPr>
          <w:sz w:val="16"/>
        </w:rPr>
        <w:t xml:space="preserve"> often </w:t>
      </w:r>
      <w:r w:rsidRPr="00234941">
        <w:rPr>
          <w:b/>
          <w:u w:val="single"/>
        </w:rPr>
        <w:t>begin to fear for their lives and</w:t>
      </w:r>
      <w:r w:rsidRPr="00234941">
        <w:rPr>
          <w:sz w:val="16"/>
        </w:rPr>
        <w:t xml:space="preserve"> those of </w:t>
      </w:r>
      <w:r w:rsidRPr="00234941">
        <w:rPr>
          <w:b/>
          <w:u w:val="single"/>
        </w:rPr>
        <w:t>their families.</w:t>
      </w:r>
    </w:p>
    <w:p w:rsidR="001029EC" w:rsidRPr="00234941" w:rsidRDefault="001029EC" w:rsidP="001029EC">
      <w:pPr>
        <w:rPr>
          <w:u w:val="single"/>
        </w:rPr>
      </w:pPr>
      <w:r w:rsidRPr="00234941">
        <w:rPr>
          <w:sz w:val="16"/>
        </w:rPr>
        <w:t xml:space="preserve">Mexico offers a well-documented example of some of the costs involved in drug wars. Probably </w:t>
      </w:r>
      <w:r w:rsidRPr="00234941">
        <w:rPr>
          <w:u w:val="single"/>
        </w:rPr>
        <w:t>more than 50,000 people have died since Mexico's antidrug campaign started in 2006.</w:t>
      </w:r>
      <w:r w:rsidRPr="00234941">
        <w:rPr>
          <w:sz w:val="16"/>
        </w:rPr>
        <w:t xml:space="preserve"> For perspective, about 150,000 deaths would result if the same fraction of Americans were killed. This number of deaths is many magnitudes greater than American losses in the Iraq and Afghanistan wars combined, and is about three times the number of American deaths in the Vietnam War. </w:t>
      </w:r>
      <w:r w:rsidRPr="00234941">
        <w:rPr>
          <w:u w:val="single"/>
        </w:rPr>
        <w:t xml:space="preserve">Many of those killed were innocent civilians and the army personnel, police officers and local government officials </w:t>
      </w:r>
      <w:r w:rsidRPr="00234941">
        <w:rPr>
          <w:u w:val="single"/>
          <w:bdr w:val="single" w:sz="4" w:space="0" w:color="auto" w:frame="1"/>
        </w:rPr>
        <w:t>involved in the antidrug effort</w:t>
      </w:r>
      <w:r w:rsidRPr="00234941">
        <w:rPr>
          <w:u w:val="single"/>
        </w:rPr>
        <w:t>.</w:t>
      </w:r>
    </w:p>
    <w:p w:rsidR="001029EC" w:rsidRPr="00234941" w:rsidRDefault="001029EC" w:rsidP="001029EC"/>
    <w:p w:rsidR="00234941" w:rsidRPr="00234941" w:rsidRDefault="00234941" w:rsidP="00234941">
      <w:pPr>
        <w:pStyle w:val="Heading2"/>
        <w:rPr>
          <w:sz w:val="28"/>
        </w:rPr>
      </w:pPr>
      <w:r w:rsidRPr="00234941">
        <w:rPr>
          <w:b w:val="0"/>
          <w:bCs w:val="0"/>
        </w:rPr>
        <w:lastRenderedPageBreak/>
        <w:t>Designer Drugs Alt Cause</w:t>
      </w:r>
    </w:p>
    <w:p w:rsidR="00234941" w:rsidRPr="00234941" w:rsidRDefault="00234941" w:rsidP="00234941"/>
    <w:p w:rsidR="00234941" w:rsidRPr="00234941" w:rsidRDefault="00234941" w:rsidP="00234941">
      <w:pPr>
        <w:rPr>
          <w:b/>
        </w:rPr>
      </w:pPr>
      <w:r w:rsidRPr="00234941">
        <w:rPr>
          <w:b/>
        </w:rPr>
        <w:t>War on drugs is futile – designer drugs is a huge alt cause</w:t>
      </w:r>
    </w:p>
    <w:p w:rsidR="00234941" w:rsidRPr="00234941" w:rsidRDefault="00234941" w:rsidP="00234941">
      <w:pPr>
        <w:rPr>
          <w:rStyle w:val="StyleStyleBold12pt"/>
        </w:rPr>
      </w:pPr>
      <w:r w:rsidRPr="00234941">
        <w:rPr>
          <w:b/>
        </w:rPr>
        <w:t>Bell, 6/15/13</w:t>
      </w:r>
      <w:r w:rsidRPr="00234941">
        <w:t xml:space="preserve"> writer at the Guardian</w:t>
      </w:r>
      <w:r w:rsidRPr="00234941">
        <w:rPr>
          <w:rStyle w:val="StyleStyleBold12pt"/>
        </w:rPr>
        <w:t xml:space="preserve"> </w:t>
      </w:r>
      <w:r w:rsidRPr="0083546F">
        <w:rPr>
          <w:rStyle w:val="StyleStyleBold12pt"/>
          <w:b w:val="0"/>
        </w:rPr>
        <w:t>(Vaughan “Why the war on drugs has been made redundant” The Observer http://www.guardian.co.uk/science/2013/jun/16/designer-drugs-legal-highs) // czhang</w:t>
      </w:r>
    </w:p>
    <w:p w:rsidR="00234941" w:rsidRPr="00234941" w:rsidRDefault="00234941" w:rsidP="00234941">
      <w:pPr>
        <w:rPr>
          <w:rStyle w:val="StyleBoldUnderline"/>
        </w:rPr>
      </w:pPr>
      <w:r w:rsidRPr="00234941">
        <w:rPr>
          <w:sz w:val="16"/>
        </w:rPr>
        <w:t xml:space="preserve">The term "designer drug" became popular with the acid house and ecstasy boom in the 1990s, but it was never really accurate. The main ingredient in ecstasy pills – </w:t>
      </w:r>
      <w:r w:rsidRPr="00234941">
        <w:rPr>
          <w:rStyle w:val="StyleBoldUnderline"/>
        </w:rPr>
        <w:t>MDMA</w:t>
      </w:r>
      <w:r w:rsidRPr="00234941">
        <w:rPr>
          <w:sz w:val="16"/>
        </w:rPr>
        <w:t xml:space="preserve"> – was first synthesised in 1912 and began its life as a recreational drug in 70s California, years before it became notorious on the rave scene. The drug was never created for the party crowd, but the "</w:t>
      </w:r>
      <w:r w:rsidRPr="00234941">
        <w:rPr>
          <w:rStyle w:val="StyleBoldUnderline"/>
        </w:rPr>
        <w:t>designer drug" label stuck as the perfect phrase both to glamorise and demonise the fashionable new high.</w:t>
      </w:r>
      <w:r w:rsidRPr="00234941">
        <w:rPr>
          <w:rStyle w:val="StyleBoldUnderline"/>
          <w:sz w:val="12"/>
        </w:rPr>
        <w:t>¶</w:t>
      </w:r>
      <w:r w:rsidRPr="00234941">
        <w:rPr>
          <w:sz w:val="16"/>
        </w:rPr>
        <w:t xml:space="preserve"> There have been some genuine </w:t>
      </w:r>
      <w:r w:rsidRPr="00234941">
        <w:rPr>
          <w:rStyle w:val="StyleBoldUnderline"/>
        </w:rPr>
        <w:t>attempts at designer drugs through the years</w:t>
      </w:r>
      <w:r w:rsidRPr="00234941">
        <w:rPr>
          <w:sz w:val="16"/>
        </w:rPr>
        <w:t xml:space="preserve"> – where people have attempted to create new recreational substances to evade drug laws – but most </w:t>
      </w:r>
      <w:r w:rsidRPr="00234941">
        <w:rPr>
          <w:rStyle w:val="StyleBoldUnderline"/>
        </w:rPr>
        <w:t>have been abject failures</w:t>
      </w:r>
      <w:r w:rsidRPr="00234941">
        <w:rPr>
          <w:sz w:val="16"/>
        </w:rPr>
        <w:t>. In the most notorious example, chemistry student Barry Kidston tried to create a synthetic heroin-like high in 1976 and ended up creating MPTP, a substance so neurotoxic that it gave him Parkinson's disease days after he injected it. As a grim consolation, Kidston's only legacy was to create a drug that is still used today in lab experiments to try and understand this debilitating neurological disorder.</w:t>
      </w:r>
      <w:r w:rsidRPr="00234941">
        <w:rPr>
          <w:sz w:val="12"/>
        </w:rPr>
        <w:t>¶</w:t>
      </w:r>
      <w:r w:rsidRPr="00234941">
        <w:rPr>
          <w:sz w:val="16"/>
        </w:rPr>
        <w:t xml:space="preserve"> But </w:t>
      </w:r>
      <w:r w:rsidRPr="00234941">
        <w:rPr>
          <w:rStyle w:val="StyleBoldUnderline"/>
        </w:rPr>
        <w:t>something has changed on the street drug scene in recent years</w:t>
      </w:r>
      <w:r w:rsidRPr="00234941">
        <w:rPr>
          <w:sz w:val="16"/>
        </w:rPr>
        <w:t xml:space="preserve">. For the first time, we can use the term "designer drug" with confidence because </w:t>
      </w:r>
      <w:r w:rsidRPr="00234941">
        <w:rPr>
          <w:rStyle w:val="StyleBoldUnderline"/>
        </w:rPr>
        <w:t>we are in the midst of an unnerving scientific revolution in the use and supply of mind-altering substances.</w:t>
      </w:r>
      <w:r w:rsidRPr="00234941">
        <w:rPr>
          <w:rStyle w:val="StyleBoldUnderline"/>
          <w:sz w:val="12"/>
        </w:rPr>
        <w:t>¶</w:t>
      </w:r>
      <w:r w:rsidRPr="00234941">
        <w:rPr>
          <w:sz w:val="16"/>
        </w:rPr>
        <w:t xml:space="preserve"> </w:t>
      </w:r>
      <w:r w:rsidRPr="00234941">
        <w:rPr>
          <w:rStyle w:val="StyleBoldUnderline"/>
        </w:rPr>
        <w:t>These drugs have</w:t>
      </w:r>
      <w:r w:rsidRPr="00234941">
        <w:rPr>
          <w:sz w:val="16"/>
        </w:rPr>
        <w:t xml:space="preserve"> hit the headlines under names such as Spice, K2, mephedrone and M-Cat, but there are hundreds more. They are sold euphemistically as "bath salts", "incense" or "research chemicals", and don't get regulated, at least not at first, because they are labelled as "not for human consumption". Unlike previous generations of legal highs that were about as recreational as a slap in the face, they </w:t>
      </w:r>
      <w:r w:rsidRPr="00234941">
        <w:rPr>
          <w:rStyle w:val="StyleBoldUnderline"/>
        </w:rPr>
        <w:t>actually work. They get you high.</w:t>
      </w:r>
      <w:r w:rsidRPr="00234941">
        <w:rPr>
          <w:rStyle w:val="StyleBoldUnderline"/>
          <w:sz w:val="12"/>
        </w:rPr>
        <w:t>¶</w:t>
      </w:r>
      <w:r w:rsidRPr="00234941">
        <w:rPr>
          <w:sz w:val="16"/>
        </w:rPr>
        <w:t xml:space="preserve"> The two most popular types are synthetic, cannabis-like drugs, sold as smokable plant material, and stimulants, similar to ecstasy and amphetamines. But </w:t>
      </w:r>
      <w:r w:rsidRPr="00234941">
        <w:rPr>
          <w:rStyle w:val="StyleBoldUnderline"/>
        </w:rPr>
        <w:t>what makes this a revolution, rather than simply a market innovation, is the scale and speed of drug development</w:t>
      </w:r>
      <w:r w:rsidRPr="00234941">
        <w:rPr>
          <w:sz w:val="16"/>
        </w:rPr>
        <w:t xml:space="preserve">. The European Monitoring Centre for Drugs and Addiction reported 73 new substances last year, meaning </w:t>
      </w:r>
      <w:r w:rsidRPr="00234941">
        <w:rPr>
          <w:rStyle w:val="StyleBoldUnderline"/>
        </w:rPr>
        <w:t>new highs were hitting the market at a rate of more than one a week. This wave of new drugs only began five years ago and since then more than 200 previously unknown substances have been found in circulation.</w:t>
      </w:r>
      <w:r w:rsidRPr="00234941">
        <w:rPr>
          <w:rStyle w:val="StyleBoldUnderline"/>
          <w:sz w:val="12"/>
        </w:rPr>
        <w:t xml:space="preserve">¶ </w:t>
      </w:r>
      <w:r w:rsidRPr="00234941">
        <w:rPr>
          <w:rStyle w:val="StyleBoldUnderline"/>
        </w:rPr>
        <w:t>This upsurge in new highs has some serious science behind it</w:t>
      </w:r>
      <w:r w:rsidRPr="00234941">
        <w:rPr>
          <w:sz w:val="16"/>
        </w:rPr>
        <w:t xml:space="preserve">. It is worth noting that most traditional drugs of abuse – speed, cocaine, heroin, ecstasy and so on – can be synthesised fairly easily. You need someone with a bit of knowledge and the right ingredients, not always easy to find, but you can complete the process in a back room, basement or jungle. Not so with the new generation of </w:t>
      </w:r>
      <w:r w:rsidRPr="00234941">
        <w:rPr>
          <w:rStyle w:val="StyleBoldUnderline"/>
        </w:rPr>
        <w:t>synthetic highs</w:t>
      </w:r>
      <w:r w:rsidRPr="00234941">
        <w:rPr>
          <w:sz w:val="16"/>
        </w:rPr>
        <w:t xml:space="preserve">. While most university chemists would sneer at the suggestion that the synthesis was difficult, it </w:t>
      </w:r>
      <w:r w:rsidRPr="00234941">
        <w:rPr>
          <w:rStyle w:val="StyleBoldUnderline"/>
        </w:rPr>
        <w:t>still needs a professional laboratory, more so for the constant production of new substances</w:t>
      </w:r>
      <w:r w:rsidRPr="00234941">
        <w:rPr>
          <w:sz w:val="16"/>
        </w:rPr>
        <w:t>.</w:t>
      </w:r>
      <w:r w:rsidRPr="00234941">
        <w:rPr>
          <w:sz w:val="12"/>
        </w:rPr>
        <w:t>¶</w:t>
      </w:r>
      <w:r w:rsidRPr="00234941">
        <w:rPr>
          <w:sz w:val="16"/>
        </w:rPr>
        <w:t xml:space="preserve"> </w:t>
      </w:r>
      <w:r w:rsidRPr="00234941">
        <w:rPr>
          <w:rStyle w:val="StyleBoldUnderline"/>
        </w:rPr>
        <w:t>It is this constant innovation that is driving the market and making it possible to evade the law</w:t>
      </w:r>
      <w:r w:rsidRPr="00234941">
        <w:rPr>
          <w:sz w:val="16"/>
        </w:rPr>
        <w:t>. Take the synthetic cannabis drugs, for example. All include variations of the tetrahydrocannabinol or THC molecule, the main active ingredient in cannabis. Hundreds of these variations were created for research purposes and described, often only once or twice, in the pages of obscure scientific journals. They were mostly created in the lab as an exercise in exploring the limits of the cannabinoid molecules but were never used commercially and never tested on humans.</w:t>
      </w:r>
      <w:r w:rsidRPr="00234941">
        <w:rPr>
          <w:sz w:val="12"/>
        </w:rPr>
        <w:t>¶</w:t>
      </w:r>
      <w:r w:rsidRPr="00234941">
        <w:rPr>
          <w:sz w:val="16"/>
        </w:rPr>
        <w:t xml:space="preserve"> When the legal highs market exploded in 2008, drug researchers started to analyse what was being sold. They found inert plant material, sprayed with obscure substances that were barely known outside the small world of cannabis neurochemistry. It was like finding the new iPhone worked on antimatter.</w:t>
      </w:r>
      <w:r w:rsidRPr="00234941">
        <w:rPr>
          <w:sz w:val="12"/>
        </w:rPr>
        <w:t>¶</w:t>
      </w:r>
      <w:r w:rsidRPr="00234941">
        <w:rPr>
          <w:sz w:val="16"/>
        </w:rPr>
        <w:t xml:space="preserve"> </w:t>
      </w:r>
      <w:r w:rsidRPr="00234941">
        <w:rPr>
          <w:rStyle w:val="StyleBoldUnderline"/>
        </w:rPr>
        <w:t xml:space="preserve">When Germany identified the substances and banned them in early 2009, new cannabinoids, again never before seen outside the lab, had replaced them within weeks and this is what has been happening ever since. One gets banned and another novel substance takes its place almost immediately. </w:t>
      </w:r>
      <w:r w:rsidRPr="00234941">
        <w:rPr>
          <w:sz w:val="16"/>
        </w:rPr>
        <w:t xml:space="preserve">Professional but clandestine labs are rifling the scientific literature for new psychoactive drugs and synthesising them as fast as the law changes. In one of the most interesting developments, a cannabinoid detected in 2012, named XLR-11, was not only new to the drug market but completely new to science. Several previously unknown substances have turned up since. </w:t>
      </w:r>
      <w:r w:rsidRPr="00234941">
        <w:rPr>
          <w:rStyle w:val="StyleBoldUnderline"/>
        </w:rPr>
        <w:t>The grey market labs are not only pushing new substances on to the drug market, they are actually innovating drug design.</w:t>
      </w:r>
      <w:r w:rsidRPr="00234941">
        <w:rPr>
          <w:sz w:val="16"/>
        </w:rPr>
        <w:t xml:space="preserve"> The human testers select themselves of course, unaware of what they're taking, sometimes leading to disastrous results. Information about the dangers of new substances is usually nonexistent.</w:t>
      </w:r>
      <w:r w:rsidRPr="00234941">
        <w:rPr>
          <w:sz w:val="12"/>
        </w:rPr>
        <w:t>¶</w:t>
      </w:r>
      <w:r w:rsidRPr="00234941">
        <w:rPr>
          <w:sz w:val="16"/>
        </w:rPr>
        <w:t xml:space="preserve"> </w:t>
      </w:r>
      <w:r w:rsidRPr="00234941">
        <w:rPr>
          <w:rStyle w:val="StyleBoldUnderline"/>
        </w:rPr>
        <w:t>The whole process has also been an unwitting experiment in drug policy</w:t>
      </w:r>
      <w:r w:rsidRPr="00234941">
        <w:rPr>
          <w:sz w:val="16"/>
        </w:rPr>
        <w:t xml:space="preserve">. Despite the free availability of substances as pleasurable as already banned drugs, we have not seen a massive increase in problem users and drug mortality rates have been falling. Furthermore, even with the newly introduced "instant bans", </w:t>
      </w:r>
      <w:r w:rsidRPr="00234941">
        <w:rPr>
          <w:rStyle w:val="StyleBoldUnderline"/>
        </w:rPr>
        <w:t>drug laws are simply not able to keep up.</w:t>
      </w:r>
      <w:r w:rsidRPr="00234941">
        <w:rPr>
          <w:rStyle w:val="StyleBoldUnderline"/>
          <w:sz w:val="12"/>
        </w:rPr>
        <w:t xml:space="preserve">¶ </w:t>
      </w:r>
      <w:r w:rsidRPr="00234941">
        <w:rPr>
          <w:sz w:val="16"/>
        </w:rPr>
        <w:t xml:space="preserve">Currently, </w:t>
      </w:r>
      <w:r w:rsidRPr="00234941">
        <w:rPr>
          <w:rStyle w:val="StyleBoldUnderline"/>
        </w:rPr>
        <w:t>it is barely possible to detect new drugs at the rate they appear</w:t>
      </w:r>
      <w:r w:rsidRPr="00234941">
        <w:rPr>
          <w:sz w:val="16"/>
        </w:rPr>
        <w:t xml:space="preserve">. It has long been clear that </w:t>
      </w:r>
      <w:r w:rsidRPr="00234941">
        <w:rPr>
          <w:rStyle w:val="StyleBoldUnderline"/>
        </w:rPr>
        <w:t>the drug war approach of criminalising possession rather than treating problem drug-users has been futile. The revolution in the recreational drug market is a stark reminder of this reality. The war on drugs has not been lost, it has been made obsolete.</w:t>
      </w:r>
    </w:p>
    <w:p w:rsidR="00234941" w:rsidRPr="00234941" w:rsidRDefault="00234941" w:rsidP="00234941"/>
    <w:p w:rsidR="001029EC" w:rsidRPr="00234941" w:rsidRDefault="001029EC" w:rsidP="001029EC">
      <w:pPr>
        <w:pStyle w:val="Heading2"/>
      </w:pPr>
      <w:r w:rsidRPr="00234941">
        <w:rPr>
          <w:b w:val="0"/>
          <w:bCs w:val="0"/>
        </w:rPr>
        <w:lastRenderedPageBreak/>
        <w:t>Fill In</w:t>
      </w:r>
    </w:p>
    <w:p w:rsidR="001029EC" w:rsidRPr="00234941" w:rsidRDefault="001029EC" w:rsidP="001029EC"/>
    <w:p w:rsidR="001029EC" w:rsidRPr="00234941" w:rsidRDefault="001029EC" w:rsidP="001029EC">
      <w:pPr>
        <w:rPr>
          <w:b/>
        </w:rPr>
      </w:pPr>
      <w:r w:rsidRPr="00234941">
        <w:rPr>
          <w:b/>
        </w:rPr>
        <w:t xml:space="preserve">The aff fails to </w:t>
      </w:r>
      <w:r w:rsidRPr="00234941">
        <w:rPr>
          <w:b/>
          <w:u w:val="single"/>
        </w:rPr>
        <w:t>resolve</w:t>
      </w:r>
      <w:r w:rsidRPr="00234941">
        <w:rPr>
          <w:b/>
        </w:rPr>
        <w:t xml:space="preserve"> drug trade – groups will just consolidate networks</w:t>
      </w:r>
    </w:p>
    <w:p w:rsidR="001029EC" w:rsidRPr="00234941" w:rsidRDefault="001029EC" w:rsidP="001029EC">
      <w:r w:rsidRPr="00234941">
        <w:rPr>
          <w:b/>
        </w:rPr>
        <w:t>Youngers and Rosin, 05</w:t>
      </w:r>
      <w:r w:rsidRPr="00234941">
        <w:t xml:space="preserve"> </w:t>
      </w:r>
      <w:r w:rsidRPr="00234941">
        <w:rPr>
          <w:sz w:val="16"/>
        </w:rPr>
        <w:t>(*Coletta, Senior Fellow at the Washington Office on Latin America, consultant with the International Drug Policy Consortium, B.A. from the University of the South in Political Science, M.A. from Princeton University, Woodrow Wilson School of Public and International Affairs, researcher at Oxford University, **Eileen, researcher at WOLA, “The U.S. “War on Drugs”: Its Impact in Latin America and the Caribbean, “Drugs and Democracy in Latin America”, Rienner, 2005, Google Books, JKahn)</w:t>
      </w:r>
    </w:p>
    <w:p w:rsidR="001029EC" w:rsidRPr="00234941" w:rsidRDefault="001029EC" w:rsidP="001029EC">
      <w:pPr>
        <w:rPr>
          <w:sz w:val="16"/>
        </w:rPr>
      </w:pPr>
      <w:r w:rsidRPr="00234941">
        <w:rPr>
          <w:rStyle w:val="StyleBoldUnderline"/>
        </w:rPr>
        <w:t>A</w:t>
      </w:r>
      <w:r w:rsidRPr="00234941">
        <w:rPr>
          <w:sz w:val="16"/>
        </w:rPr>
        <w:t xml:space="preserve"> similar </w:t>
      </w:r>
      <w:r w:rsidRPr="00234941">
        <w:rPr>
          <w:rStyle w:val="StyleBoldUnderline"/>
        </w:rPr>
        <w:t>phenomenon happens with arrests of traffickers.  Removing one set of international drug dealers has</w:t>
      </w:r>
      <w:r w:rsidRPr="00234941">
        <w:rPr>
          <w:sz w:val="16"/>
        </w:rPr>
        <w:t xml:space="preserve"> often simply </w:t>
      </w:r>
      <w:r w:rsidRPr="00234941">
        <w:rPr>
          <w:rStyle w:val="StyleBoldUnderline"/>
          <w:bdr w:val="single" w:sz="4" w:space="0" w:color="auto" w:frame="1"/>
        </w:rPr>
        <w:t>cleared the way for rivals</w:t>
      </w:r>
      <w:r w:rsidRPr="00234941">
        <w:rPr>
          <w:rStyle w:val="StyleBoldUnderline"/>
        </w:rPr>
        <w:t xml:space="preserve"> and new entrants to the drug trade, </w:t>
      </w:r>
      <w:r w:rsidRPr="00234941">
        <w:rPr>
          <w:rStyle w:val="StyleBoldUnderline"/>
          <w:bdr w:val="single" w:sz="4" w:space="0" w:color="auto" w:frame="1"/>
        </w:rPr>
        <w:t>rather than reducing the size of the drug market</w:t>
      </w:r>
      <w:r w:rsidRPr="00234941">
        <w:rPr>
          <w:rStyle w:val="StyleBoldUnderline"/>
        </w:rPr>
        <w:t>. Smashing the large Mexican and Columbian cartels led to the formation of groups that are smaller and harder to detect</w:t>
      </w:r>
      <w:r w:rsidRPr="00234941">
        <w:rPr>
          <w:sz w:val="16"/>
        </w:rPr>
        <w:t>. Larger and more frequent drug seizures, often offered as evidence of policy success are in fact inherently ambiguous indicators.  They may instead reflect increased drug production and trafficking, as traffickers seed to compensate for their anticipated losses.</w:t>
      </w:r>
    </w:p>
    <w:p w:rsidR="001029EC" w:rsidRPr="00234941" w:rsidRDefault="001029EC" w:rsidP="001029EC"/>
    <w:p w:rsidR="001029EC" w:rsidRPr="00234941" w:rsidRDefault="001029EC" w:rsidP="001029EC">
      <w:pPr>
        <w:pStyle w:val="Heading2"/>
      </w:pPr>
      <w:r w:rsidRPr="00234941">
        <w:rPr>
          <w:b w:val="0"/>
          <w:bCs w:val="0"/>
        </w:rPr>
        <w:lastRenderedPageBreak/>
        <w:t>FAA Spec.</w:t>
      </w:r>
    </w:p>
    <w:p w:rsidR="001029EC" w:rsidRPr="00234941" w:rsidRDefault="001029EC" w:rsidP="001029EC"/>
    <w:p w:rsidR="001029EC" w:rsidRPr="00234941" w:rsidRDefault="001029EC" w:rsidP="001029EC">
      <w:pPr>
        <w:rPr>
          <w:b/>
        </w:rPr>
      </w:pPr>
      <w:r w:rsidRPr="00234941">
        <w:rPr>
          <w:b/>
        </w:rPr>
        <w:t xml:space="preserve">The </w:t>
      </w:r>
      <w:r w:rsidRPr="00234941">
        <w:rPr>
          <w:b/>
          <w:u w:val="single"/>
        </w:rPr>
        <w:t>strict nature</w:t>
      </w:r>
      <w:r w:rsidRPr="00234941">
        <w:rPr>
          <w:b/>
        </w:rPr>
        <w:t xml:space="preserve"> of the War on Drugs backfires – double bind: </w:t>
      </w:r>
      <w:r w:rsidRPr="00234941">
        <w:rPr>
          <w:b/>
          <w:u w:val="single"/>
        </w:rPr>
        <w:t>EITHER</w:t>
      </w:r>
      <w:r w:rsidRPr="00234941">
        <w:rPr>
          <w:b/>
        </w:rPr>
        <w:t xml:space="preserve"> countries comply and are forced to grow unprofitable crops </w:t>
      </w:r>
      <w:r w:rsidRPr="00234941">
        <w:rPr>
          <w:b/>
          <w:u w:val="single"/>
        </w:rPr>
        <w:t>OR</w:t>
      </w:r>
      <w:r w:rsidRPr="00234941">
        <w:rPr>
          <w:b/>
        </w:rPr>
        <w:t xml:space="preserve"> countries don’t comply and face economic decline --- both scenarios result in </w:t>
      </w:r>
      <w:r w:rsidRPr="00234941">
        <w:rPr>
          <w:b/>
          <w:u w:val="single"/>
        </w:rPr>
        <w:t>more drug trade</w:t>
      </w:r>
    </w:p>
    <w:p w:rsidR="001029EC" w:rsidRPr="00234941" w:rsidRDefault="001029EC" w:rsidP="001029EC">
      <w:pPr>
        <w:rPr>
          <w:b/>
        </w:rPr>
      </w:pPr>
      <w:r w:rsidRPr="00234941">
        <w:rPr>
          <w:b/>
        </w:rPr>
        <w:t>Swanson, 6</w:t>
      </w:r>
      <w:r w:rsidRPr="00234941">
        <w:t xml:space="preserve"> (Joe, J.D., The George Washington University Law School, “DRUG TRAFFICKING IN THE AMERICAS: REFORMING UNITED STATES TRADE POLICY,” 38 Geo. Wash. Int'l L. Rev. 779, lexis, Tashma)</w:t>
      </w:r>
      <w:r w:rsidRPr="00234941">
        <w:tab/>
      </w:r>
    </w:p>
    <w:p w:rsidR="001029EC" w:rsidRPr="00234941" w:rsidRDefault="001029EC" w:rsidP="001029EC">
      <w:pPr>
        <w:rPr>
          <w:sz w:val="16"/>
          <w:szCs w:val="16"/>
        </w:rPr>
      </w:pPr>
      <w:r w:rsidRPr="00234941">
        <w:rPr>
          <w:sz w:val="16"/>
          <w:szCs w:val="16"/>
        </w:rPr>
        <w:t xml:space="preserve">2. Non-Trade Based Mechanisms </w:t>
      </w:r>
    </w:p>
    <w:p w:rsidR="001029EC" w:rsidRPr="00234941" w:rsidRDefault="001029EC" w:rsidP="001029EC">
      <w:pPr>
        <w:rPr>
          <w:sz w:val="16"/>
        </w:rPr>
      </w:pPr>
      <w:r w:rsidRPr="00234941">
        <w:rPr>
          <w:sz w:val="16"/>
        </w:rPr>
        <w:t xml:space="preserve">The FAA has received numerous criticisms. </w:t>
      </w:r>
      <w:r w:rsidRPr="00234941">
        <w:rPr>
          <w:u w:val="single"/>
        </w:rPr>
        <w:t>Under the FAA system of "aid leveraging," the U</w:t>
      </w:r>
      <w:r w:rsidRPr="00234941">
        <w:rPr>
          <w:sz w:val="16"/>
        </w:rPr>
        <w:t xml:space="preserve">nited </w:t>
      </w:r>
      <w:r w:rsidRPr="00234941">
        <w:rPr>
          <w:u w:val="single"/>
        </w:rPr>
        <w:t>S</w:t>
      </w:r>
      <w:r w:rsidRPr="00234941">
        <w:rPr>
          <w:sz w:val="16"/>
        </w:rPr>
        <w:t xml:space="preserve">tates </w:t>
      </w:r>
      <w:r w:rsidRPr="00234941">
        <w:rPr>
          <w:u w:val="single"/>
        </w:rPr>
        <w:t>grants</w:t>
      </w:r>
      <w:r w:rsidRPr="00234941">
        <w:rPr>
          <w:sz w:val="16"/>
        </w:rPr>
        <w:t xml:space="preserve"> or withholds </w:t>
      </w:r>
      <w:r w:rsidRPr="00234941">
        <w:rPr>
          <w:u w:val="single"/>
        </w:rPr>
        <w:t>assistance depending on a country's compliance with U.S. conditions.</w:t>
      </w:r>
      <w:r w:rsidRPr="00234941">
        <w:rPr>
          <w:sz w:val="16"/>
        </w:rPr>
        <w:t xml:space="preserve"> 122 While providing for a system of rewards, "aid leveraging"  [*794]  also provides for punishment; </w:t>
      </w:r>
      <w:r w:rsidRPr="00234941">
        <w:rPr>
          <w:u w:val="single"/>
        </w:rPr>
        <w:t xml:space="preserve">withholding of U.S. assistance can </w:t>
      </w:r>
      <w:r w:rsidRPr="00234941">
        <w:rPr>
          <w:u w:val="single"/>
          <w:bdr w:val="single" w:sz="4" w:space="0" w:color="auto" w:frame="1"/>
        </w:rPr>
        <w:t>further depress the economies</w:t>
      </w:r>
      <w:r w:rsidRPr="00234941">
        <w:rPr>
          <w:u w:val="single"/>
        </w:rPr>
        <w:t xml:space="preserve"> of already struggling countries, </w:t>
      </w:r>
      <w:r w:rsidRPr="00234941">
        <w:rPr>
          <w:b/>
          <w:u w:val="single"/>
        </w:rPr>
        <w:t>which</w:t>
      </w:r>
      <w:r w:rsidRPr="00234941">
        <w:rPr>
          <w:sz w:val="16"/>
        </w:rPr>
        <w:t xml:space="preserve"> in turn </w:t>
      </w:r>
      <w:r w:rsidRPr="00234941">
        <w:rPr>
          <w:b/>
          <w:u w:val="single"/>
        </w:rPr>
        <w:t xml:space="preserve">may </w:t>
      </w:r>
      <w:r w:rsidRPr="00234941">
        <w:rPr>
          <w:b/>
          <w:u w:val="single"/>
          <w:bdr w:val="single" w:sz="4" w:space="0" w:color="auto" w:frame="1"/>
        </w:rPr>
        <w:t>force individuals</w:t>
      </w:r>
      <w:r w:rsidRPr="00234941">
        <w:rPr>
          <w:b/>
          <w:u w:val="single"/>
        </w:rPr>
        <w:t xml:space="preserve"> into</w:t>
      </w:r>
      <w:r w:rsidRPr="00234941">
        <w:rPr>
          <w:sz w:val="16"/>
        </w:rPr>
        <w:t xml:space="preserve"> the </w:t>
      </w:r>
      <w:r w:rsidRPr="00234941">
        <w:rPr>
          <w:b/>
          <w:u w:val="single"/>
        </w:rPr>
        <w:t>drug trade.</w:t>
      </w:r>
      <w:r w:rsidRPr="00234941">
        <w:rPr>
          <w:sz w:val="16"/>
        </w:rPr>
        <w:t xml:space="preserve"> 123 </w:t>
      </w:r>
      <w:r w:rsidRPr="00234941">
        <w:rPr>
          <w:u w:val="single"/>
        </w:rPr>
        <w:t xml:space="preserve">Even the system of rewards can produce </w:t>
      </w:r>
      <w:r w:rsidRPr="00234941">
        <w:rPr>
          <w:u w:val="single"/>
          <w:bdr w:val="single" w:sz="4" w:space="0" w:color="auto" w:frame="1"/>
        </w:rPr>
        <w:t>negative results</w:t>
      </w:r>
      <w:r w:rsidRPr="00234941">
        <w:rPr>
          <w:sz w:val="16"/>
        </w:rPr>
        <w:t xml:space="preserve">; for example, </w:t>
      </w:r>
      <w:r w:rsidRPr="00234941">
        <w:rPr>
          <w:u w:val="single"/>
        </w:rPr>
        <w:t>providing crop substitution assistance only for those crops that would not compete with U.S. commodities on the open market may</w:t>
      </w:r>
      <w:r w:rsidRPr="00234941">
        <w:rPr>
          <w:sz w:val="16"/>
        </w:rPr>
        <w:t xml:space="preserve"> in fact </w:t>
      </w:r>
      <w:r w:rsidRPr="00234941">
        <w:rPr>
          <w:b/>
          <w:u w:val="single"/>
        </w:rPr>
        <w:t xml:space="preserve">lead to an </w:t>
      </w:r>
      <w:r w:rsidRPr="00234941">
        <w:rPr>
          <w:b/>
          <w:u w:val="single"/>
          <w:bdr w:val="single" w:sz="4" w:space="0" w:color="auto" w:frame="1"/>
        </w:rPr>
        <w:t>increase in drug cultivation</w:t>
      </w:r>
      <w:r w:rsidRPr="00234941">
        <w:rPr>
          <w:b/>
          <w:u w:val="single"/>
        </w:rPr>
        <w:t xml:space="preserve"> by discouraging the cultivation of alternative</w:t>
      </w:r>
      <w:r w:rsidRPr="00234941">
        <w:rPr>
          <w:sz w:val="16"/>
        </w:rPr>
        <w:t xml:space="preserve">, profitable </w:t>
      </w:r>
      <w:r w:rsidRPr="00234941">
        <w:rPr>
          <w:b/>
          <w:u w:val="single"/>
        </w:rPr>
        <w:t>crops.</w:t>
      </w:r>
      <w:r w:rsidRPr="00234941">
        <w:rPr>
          <w:sz w:val="16"/>
        </w:rPr>
        <w:t xml:space="preserve"> 124 Additionally, crop eradication efforts work to the detriment of poorer farming families rather than those responsible for pushing drugs into the international "pipeline"; in the case of coca, crop eradication eliminates an otherwise legal and culturally important plant. 125 Finally, some commentators note that provision of United States aid may not always be motivated entirely by concerns about narcotics production. 126</w:t>
      </w:r>
    </w:p>
    <w:p w:rsidR="001029EC" w:rsidRPr="00234941" w:rsidRDefault="001029EC" w:rsidP="001029EC"/>
    <w:p w:rsidR="00234941" w:rsidRPr="00234941" w:rsidRDefault="00234941" w:rsidP="00234941">
      <w:pPr>
        <w:pStyle w:val="Heading2"/>
      </w:pPr>
      <w:r w:rsidRPr="00234941">
        <w:rPr>
          <w:b w:val="0"/>
          <w:bCs w:val="0"/>
        </w:rPr>
        <w:lastRenderedPageBreak/>
        <w:t>Increases Profits</w:t>
      </w:r>
    </w:p>
    <w:p w:rsidR="00234941" w:rsidRPr="00234941" w:rsidRDefault="00234941" w:rsidP="00234941"/>
    <w:p w:rsidR="00234941" w:rsidRPr="00234941" w:rsidRDefault="00234941" w:rsidP="00234941">
      <w:pPr>
        <w:rPr>
          <w:b/>
        </w:rPr>
      </w:pPr>
      <w:r w:rsidRPr="00234941">
        <w:rPr>
          <w:b/>
        </w:rPr>
        <w:t xml:space="preserve">The War on Drugs </w:t>
      </w:r>
      <w:r w:rsidRPr="00234941">
        <w:rPr>
          <w:b/>
          <w:u w:val="single"/>
        </w:rPr>
        <w:t>backfires</w:t>
      </w:r>
      <w:r w:rsidRPr="00234941">
        <w:rPr>
          <w:b/>
        </w:rPr>
        <w:t xml:space="preserve"> --- it </w:t>
      </w:r>
      <w:r w:rsidRPr="00234941">
        <w:rPr>
          <w:b/>
          <w:u w:val="single"/>
        </w:rPr>
        <w:t>increases cartel profits</w:t>
      </w:r>
      <w:r w:rsidRPr="00234941">
        <w:rPr>
          <w:b/>
        </w:rPr>
        <w:t xml:space="preserve"> because they can justify jacking up prices to compensate for risk of punishment</w:t>
      </w:r>
    </w:p>
    <w:p w:rsidR="00234941" w:rsidRPr="00234941" w:rsidRDefault="00234941" w:rsidP="00234941">
      <w:r w:rsidRPr="00234941">
        <w:rPr>
          <w:b/>
        </w:rPr>
        <w:t>Becker, 13</w:t>
      </w:r>
      <w:r w:rsidRPr="00234941">
        <w:t xml:space="preserve"> (Gary S., professor of economics and sociology at the University of Chicago, Nobel laureate, and Kevin M. Murphy, professor of economics at the University of Chicago Booth School of Business, “Have We Lost the War on Drugs?,” Wall Street Journal, 1/4/13, http://online.wsj.com/article/SB10001424127887324374004578217682305605070.html, Tashma)</w:t>
      </w:r>
    </w:p>
    <w:p w:rsidR="00234941" w:rsidRPr="00234941" w:rsidRDefault="00234941" w:rsidP="00234941">
      <w:pPr>
        <w:rPr>
          <w:sz w:val="16"/>
        </w:rPr>
      </w:pPr>
      <w:r w:rsidRPr="00234941">
        <w:rPr>
          <w:u w:val="single"/>
        </w:rPr>
        <w:t xml:space="preserve">Prices of illegal drugs are </w:t>
      </w:r>
      <w:r w:rsidRPr="00234941">
        <w:rPr>
          <w:u w:val="single"/>
          <w:bdr w:val="single" w:sz="4" w:space="0" w:color="auto" w:frame="1"/>
        </w:rPr>
        <w:t>pushed up</w:t>
      </w:r>
      <w:r w:rsidRPr="00234941">
        <w:rPr>
          <w:u w:val="single"/>
        </w:rPr>
        <w:t xml:space="preserve"> whenever many drug traffickers are caught and punished harshly. The higher prices they get for drugs help </w:t>
      </w:r>
      <w:r w:rsidRPr="00234941">
        <w:rPr>
          <w:u w:val="single"/>
          <w:bdr w:val="single" w:sz="4" w:space="0" w:color="auto" w:frame="1"/>
        </w:rPr>
        <w:t>compensate traffickers</w:t>
      </w:r>
      <w:r w:rsidRPr="00234941">
        <w:rPr>
          <w:u w:val="single"/>
        </w:rPr>
        <w:t xml:space="preserve"> for the risks of being apprehended. Higher prices</w:t>
      </w:r>
      <w:r w:rsidRPr="00234941">
        <w:rPr>
          <w:sz w:val="16"/>
        </w:rPr>
        <w:t xml:space="preserve"> can discourage the demand for drugs, but they also </w:t>
      </w:r>
      <w:r w:rsidRPr="00234941">
        <w:rPr>
          <w:u w:val="single"/>
        </w:rPr>
        <w:t xml:space="preserve">enable some traffickers to </w:t>
      </w:r>
      <w:r w:rsidRPr="00234941">
        <w:rPr>
          <w:u w:val="single"/>
          <w:bdr w:val="single" w:sz="4" w:space="0" w:color="auto" w:frame="1"/>
        </w:rPr>
        <w:t>make a lot of money</w:t>
      </w:r>
      <w:r w:rsidRPr="00234941">
        <w:rPr>
          <w:u w:val="single"/>
        </w:rPr>
        <w:t xml:space="preserve"> if they avoid being caught, if they operate on a large enough scale</w:t>
      </w:r>
      <w:r w:rsidRPr="00234941">
        <w:rPr>
          <w:sz w:val="16"/>
        </w:rPr>
        <w:t xml:space="preserve">, and if they can reduce competition from other traffickers. </w:t>
      </w:r>
      <w:r w:rsidRPr="00234941">
        <w:rPr>
          <w:b/>
          <w:u w:val="single"/>
        </w:rPr>
        <w:t>This explains why large-scale drug</w:t>
      </w:r>
      <w:r w:rsidRPr="00234941">
        <w:rPr>
          <w:sz w:val="16"/>
        </w:rPr>
        <w:t xml:space="preserve"> gangs and </w:t>
      </w:r>
      <w:r w:rsidRPr="00234941">
        <w:rPr>
          <w:b/>
          <w:u w:val="single"/>
        </w:rPr>
        <w:t xml:space="preserve">cartels are </w:t>
      </w:r>
      <w:r w:rsidRPr="00234941">
        <w:rPr>
          <w:b/>
          <w:u w:val="single"/>
          <w:bdr w:val="single" w:sz="4" w:space="0" w:color="auto" w:frame="1"/>
        </w:rPr>
        <w:t>so profitable</w:t>
      </w:r>
      <w:r w:rsidRPr="00234941">
        <w:rPr>
          <w:sz w:val="16"/>
        </w:rPr>
        <w:t xml:space="preserve"> in the U.S., Mexico, Colombia, Brazil and other countries.</w:t>
      </w:r>
    </w:p>
    <w:p w:rsidR="00234941" w:rsidRPr="00234941" w:rsidRDefault="00234941" w:rsidP="00234941"/>
    <w:p w:rsidR="00234941" w:rsidRPr="00234941" w:rsidRDefault="00234941" w:rsidP="00234941">
      <w:pPr>
        <w:rPr>
          <w:b/>
        </w:rPr>
      </w:pPr>
      <w:r w:rsidRPr="00234941">
        <w:rPr>
          <w:b/>
        </w:rPr>
        <w:t xml:space="preserve">Boosting drug prices just </w:t>
      </w:r>
      <w:r w:rsidRPr="00234941">
        <w:rPr>
          <w:b/>
          <w:u w:val="single"/>
        </w:rPr>
        <w:t>increases black market profits</w:t>
      </w:r>
      <w:r w:rsidRPr="00234941">
        <w:rPr>
          <w:b/>
        </w:rPr>
        <w:t xml:space="preserve"> --- no serious reduction in demand</w:t>
      </w:r>
    </w:p>
    <w:p w:rsidR="00234941" w:rsidRPr="00234941" w:rsidRDefault="00234941" w:rsidP="00234941">
      <w:r w:rsidRPr="00234941">
        <w:rPr>
          <w:b/>
        </w:rPr>
        <w:t>Williams, 11</w:t>
      </w:r>
      <w:r w:rsidRPr="00234941">
        <w:t xml:space="preserve"> (Ray B., “Why ‘The War on Drugs’ Has Failed,” Psychology Today, 6/6/11, http://www.psychologytoday.com/blog/wired-success/201106/why-the-war-drugs-has-failed, Tashma)</w:t>
      </w:r>
    </w:p>
    <w:p w:rsidR="00234941" w:rsidRPr="00234941" w:rsidRDefault="00234941" w:rsidP="00234941">
      <w:pPr>
        <w:rPr>
          <w:sz w:val="16"/>
        </w:rPr>
      </w:pPr>
      <w:r w:rsidRPr="00234941">
        <w:rPr>
          <w:u w:val="single"/>
        </w:rPr>
        <w:t>At least 500 economists, including Nobel prize winners</w:t>
      </w:r>
      <w:r w:rsidRPr="00234941">
        <w:rPr>
          <w:sz w:val="16"/>
        </w:rPr>
        <w:t xml:space="preserve"> Milton Friedman, George Akerlof and Vernon Smith </w:t>
      </w:r>
      <w:r w:rsidRPr="00234941">
        <w:rPr>
          <w:u w:val="single"/>
        </w:rPr>
        <w:t>have concluded that reducing the supply of marijuana though interdiction without reducing the public demand, causes the price</w:t>
      </w:r>
      <w:r w:rsidRPr="00234941">
        <w:rPr>
          <w:sz w:val="16"/>
        </w:rPr>
        <w:t xml:space="preserve"> and therefore the profits of drug cartels </w:t>
      </w:r>
      <w:r w:rsidRPr="00234941">
        <w:rPr>
          <w:u w:val="single"/>
        </w:rPr>
        <w:t>to rise.</w:t>
      </w:r>
      <w:r w:rsidRPr="00234941">
        <w:rPr>
          <w:sz w:val="16"/>
        </w:rPr>
        <w:t xml:space="preserve"> Despite over $7 billion spent annually towards arresting and prosecuting nearly 800,000 people for marijuana offenses in the U.S. in 2005, according to the FBI, the federally-funded Monitoring the Future Study reported that 85% of high school seniors found marijuana "easy to obtain."</w:t>
      </w:r>
    </w:p>
    <w:p w:rsidR="00234941" w:rsidRPr="00234941" w:rsidRDefault="00234941" w:rsidP="00234941">
      <w:pPr>
        <w:rPr>
          <w:sz w:val="16"/>
        </w:rPr>
      </w:pPr>
      <w:r w:rsidRPr="00234941">
        <w:rPr>
          <w:u w:val="single"/>
        </w:rPr>
        <w:t xml:space="preserve">Numerous experts have criticized The War on Drugs as the </w:t>
      </w:r>
      <w:r w:rsidRPr="00234941">
        <w:rPr>
          <w:u w:val="single"/>
          <w:bdr w:val="single" w:sz="4" w:space="0" w:color="auto" w:frame="1"/>
        </w:rPr>
        <w:t>wrong approach</w:t>
      </w:r>
      <w:r w:rsidRPr="00234941">
        <w:rPr>
          <w:u w:val="single"/>
        </w:rPr>
        <w:t xml:space="preserve"> to deal with the problem. They argue that</w:t>
      </w:r>
      <w:r w:rsidRPr="00234941">
        <w:rPr>
          <w:sz w:val="16"/>
        </w:rPr>
        <w:t xml:space="preserve"> by favoring domestic law endorsement in instead of treatment, </w:t>
      </w:r>
      <w:r w:rsidRPr="00234941">
        <w:rPr>
          <w:u w:val="single"/>
        </w:rPr>
        <w:t xml:space="preserve">the government has focused on enforcement instead of dealing with treatment as a </w:t>
      </w:r>
      <w:r w:rsidRPr="00234941">
        <w:rPr>
          <w:u w:val="single"/>
          <w:bdr w:val="single" w:sz="4" w:space="0" w:color="auto" w:frame="1"/>
        </w:rPr>
        <w:t>social problem</w:t>
      </w:r>
      <w:r w:rsidRPr="00234941">
        <w:rPr>
          <w:u w:val="single"/>
        </w:rPr>
        <w:t xml:space="preserve">. In addition, by making drugs illegal rather than regulating them, The War on Drugs </w:t>
      </w:r>
      <w:r w:rsidRPr="00234941">
        <w:rPr>
          <w:b/>
          <w:u w:val="single"/>
        </w:rPr>
        <w:t xml:space="preserve">creates a </w:t>
      </w:r>
      <w:r w:rsidRPr="00234941">
        <w:rPr>
          <w:b/>
          <w:u w:val="single"/>
          <w:bdr w:val="single" w:sz="4" w:space="0" w:color="auto" w:frame="1"/>
        </w:rPr>
        <w:t>highly profitable black market</w:t>
      </w:r>
      <w:r w:rsidRPr="00234941">
        <w:rPr>
          <w:sz w:val="16"/>
        </w:rPr>
        <w:t>, and increasing levels of violent crime.</w:t>
      </w:r>
    </w:p>
    <w:p w:rsidR="00234941" w:rsidRPr="00234941" w:rsidRDefault="00234941" w:rsidP="00234941">
      <w:pPr>
        <w:rPr>
          <w:sz w:val="16"/>
        </w:rPr>
      </w:pPr>
      <w:r w:rsidRPr="00234941">
        <w:rPr>
          <w:u w:val="single"/>
        </w:rPr>
        <w:t xml:space="preserve">Prohibitionist policies based on eradication, interdiction and criminalization of consumption simply have </w:t>
      </w:r>
      <w:r w:rsidRPr="00234941">
        <w:rPr>
          <w:u w:val="single"/>
          <w:bdr w:val="single" w:sz="4" w:space="0" w:color="auto" w:frame="1"/>
        </w:rPr>
        <w:t>not worked</w:t>
      </w:r>
      <w:r w:rsidRPr="00234941">
        <w:rPr>
          <w:u w:val="single"/>
        </w:rPr>
        <w:t>.</w:t>
      </w:r>
      <w:r w:rsidRPr="00234941">
        <w:rPr>
          <w:sz w:val="16"/>
        </w:rPr>
        <w:t xml:space="preserve"> Violence and the organized crime associated with the drug trade are getting worse, not better, despite the current policies.  The alarming power of the drug cartels leads to a criminalization of politics and a politicization of crime. And the corruption of the judicial and political system is undermining the foundations of democracy in several Latin American countries.</w:t>
      </w:r>
    </w:p>
    <w:p w:rsidR="00234941" w:rsidRPr="00234941" w:rsidRDefault="00234941" w:rsidP="00234941"/>
    <w:p w:rsidR="00234941" w:rsidRPr="00234941" w:rsidRDefault="00234941" w:rsidP="00234941">
      <w:pPr>
        <w:rPr>
          <w:b/>
          <w:u w:val="single"/>
        </w:rPr>
      </w:pPr>
      <w:r w:rsidRPr="00234941">
        <w:rPr>
          <w:b/>
        </w:rPr>
        <w:t xml:space="preserve">And higher prices </w:t>
      </w:r>
      <w:r w:rsidRPr="00234941">
        <w:rPr>
          <w:b/>
          <w:u w:val="single"/>
        </w:rPr>
        <w:t>reinforces the same crime</w:t>
      </w:r>
      <w:r w:rsidRPr="00234941">
        <w:rPr>
          <w:b/>
        </w:rPr>
        <w:t xml:space="preserve"> that they seek to prevent</w:t>
      </w:r>
    </w:p>
    <w:p w:rsidR="00234941" w:rsidRPr="00234941" w:rsidRDefault="00234941" w:rsidP="00234941">
      <w:r w:rsidRPr="00234941">
        <w:rPr>
          <w:b/>
        </w:rPr>
        <w:t>Boesler, 12</w:t>
      </w:r>
      <w:r w:rsidRPr="00234941">
        <w:t xml:space="preserve"> (Matthew, reporter for Business Insider's markets desk, and Ashley Lutz, writer for Business Insider's retail section, “32 Reasons Why We Need To End The War On Drugs,” Business Insider, 7/12/12, http://www.businessinsider.com/32-reasons-why-we-need-to-end-the-war-on-drugs-2012-7?op=1, Tashma) </w:t>
      </w:r>
    </w:p>
    <w:p w:rsidR="00234941" w:rsidRPr="00234941" w:rsidRDefault="00234941" w:rsidP="00234941">
      <w:r w:rsidRPr="00234941">
        <w:rPr>
          <w:b/>
          <w:u w:val="single"/>
        </w:rPr>
        <w:t xml:space="preserve">Expensive drugs cause </w:t>
      </w:r>
      <w:r w:rsidRPr="00234941">
        <w:rPr>
          <w:b/>
          <w:u w:val="single"/>
          <w:bdr w:val="single" w:sz="4" w:space="0" w:color="auto" w:frame="1"/>
        </w:rPr>
        <w:t>more people to commit crimes</w:t>
      </w:r>
      <w:r w:rsidRPr="00234941">
        <w:rPr>
          <w:b/>
          <w:u w:val="single"/>
        </w:rPr>
        <w:t xml:space="preserve"> in order to fund their habits. </w:t>
      </w:r>
      <w:r w:rsidRPr="00234941">
        <w:rPr>
          <w:sz w:val="16"/>
        </w:rPr>
        <w:t xml:space="preserve">For example, </w:t>
      </w:r>
      <w:r w:rsidRPr="00234941">
        <w:rPr>
          <w:u w:val="single"/>
        </w:rPr>
        <w:t>cigarette smokers typically don't have to commit felonies just to fund their lifestyles.</w:t>
      </w:r>
      <w:r w:rsidRPr="00234941">
        <w:rPr>
          <w:sz w:val="16"/>
        </w:rPr>
        <w:t xml:space="preserve"> However, </w:t>
      </w:r>
      <w:r w:rsidRPr="00234941">
        <w:rPr>
          <w:u w:val="single"/>
        </w:rPr>
        <w:t>due to insane mark-ups of unsafe</w:t>
      </w:r>
      <w:r w:rsidRPr="00234941">
        <w:rPr>
          <w:sz w:val="16"/>
        </w:rPr>
        <w:t xml:space="preserve">, unregulated, </w:t>
      </w:r>
      <w:r w:rsidRPr="00234941">
        <w:rPr>
          <w:u w:val="single"/>
        </w:rPr>
        <w:t xml:space="preserve">and therefore </w:t>
      </w:r>
      <w:r w:rsidRPr="00234941">
        <w:rPr>
          <w:u w:val="single"/>
          <w:bdr w:val="single" w:sz="4" w:space="0" w:color="auto" w:frame="1"/>
        </w:rPr>
        <w:t>highly addicting</w:t>
      </w:r>
      <w:r w:rsidRPr="00234941">
        <w:rPr>
          <w:u w:val="single"/>
        </w:rPr>
        <w:t xml:space="preserve"> products, many users of illegal drugs often do.</w:t>
      </w:r>
      <w:r w:rsidRPr="00234941">
        <w:rPr>
          <w:sz w:val="16"/>
        </w:rPr>
        <w:t xml:space="preserve"> A comparison of illegal drug users with medicinal users of the same drugs shows dramatic decreases in the level of crime being committed to fund drug addictions.</w:t>
      </w:r>
    </w:p>
    <w:p w:rsidR="00234941" w:rsidRPr="00234941" w:rsidRDefault="00234941" w:rsidP="00234941">
      <w:pPr>
        <w:rPr>
          <w:b/>
        </w:rPr>
      </w:pPr>
    </w:p>
    <w:p w:rsidR="00234941" w:rsidRPr="00234941" w:rsidRDefault="00234941" w:rsidP="00234941">
      <w:pPr>
        <w:rPr>
          <w:b/>
        </w:rPr>
      </w:pPr>
      <w:r w:rsidRPr="00234941">
        <w:rPr>
          <w:b/>
        </w:rPr>
        <w:t xml:space="preserve">Increasing prices causes an eruption of black markets </w:t>
      </w:r>
      <w:r w:rsidRPr="00234941">
        <w:rPr>
          <w:b/>
          <w:u w:val="single"/>
        </w:rPr>
        <w:t>within the U.S.</w:t>
      </w:r>
    </w:p>
    <w:p w:rsidR="00234941" w:rsidRPr="00234941" w:rsidRDefault="00234941" w:rsidP="00234941">
      <w:r w:rsidRPr="00234941">
        <w:rPr>
          <w:b/>
        </w:rPr>
        <w:lastRenderedPageBreak/>
        <w:t>Swanson, 6</w:t>
      </w:r>
      <w:r w:rsidRPr="00234941">
        <w:t xml:space="preserve"> (Joe, J.D., The George Washington University Law School, “DRUG TRAFFICKING IN THE AMERICAS: REFORMING UNITED STATES TRADE POLICY,” 38 Geo. Wash. Int'l L. Rev. 779, lexis, Tashma)</w:t>
      </w:r>
    </w:p>
    <w:p w:rsidR="00234941" w:rsidRPr="00234941" w:rsidRDefault="00234941" w:rsidP="00234941">
      <w:pPr>
        <w:rPr>
          <w:sz w:val="16"/>
        </w:rPr>
      </w:pPr>
      <w:r w:rsidRPr="00234941">
        <w:rPr>
          <w:sz w:val="16"/>
        </w:rPr>
        <w:t>A. Failures of the Present Regime of International Drug Control</w:t>
      </w:r>
    </w:p>
    <w:p w:rsidR="00234941" w:rsidRPr="00234941" w:rsidRDefault="00234941" w:rsidP="00234941">
      <w:pPr>
        <w:rPr>
          <w:sz w:val="16"/>
        </w:rPr>
      </w:pPr>
      <w:r w:rsidRPr="00234941">
        <w:rPr>
          <w:sz w:val="16"/>
        </w:rPr>
        <w:t xml:space="preserve">1. Criticisms of America's "Supply-Side" and "Prohibitionist" Regimes </w:t>
      </w:r>
    </w:p>
    <w:p w:rsidR="00234941" w:rsidRPr="00234941" w:rsidRDefault="00234941" w:rsidP="00234941">
      <w:pPr>
        <w:rPr>
          <w:sz w:val="16"/>
        </w:rPr>
      </w:pPr>
      <w:r w:rsidRPr="00234941">
        <w:rPr>
          <w:u w:val="single"/>
        </w:rPr>
        <w:t>Critics of the U</w:t>
      </w:r>
      <w:r w:rsidRPr="00234941">
        <w:rPr>
          <w:sz w:val="16"/>
        </w:rPr>
        <w:t xml:space="preserve">nited </w:t>
      </w:r>
      <w:r w:rsidRPr="00234941">
        <w:rPr>
          <w:u w:val="single"/>
        </w:rPr>
        <w:t>S</w:t>
      </w:r>
      <w:r w:rsidRPr="00234941">
        <w:rPr>
          <w:sz w:val="16"/>
        </w:rPr>
        <w:t xml:space="preserve">tates' </w:t>
      </w:r>
      <w:r w:rsidRPr="00234941">
        <w:rPr>
          <w:u w:val="single"/>
        </w:rPr>
        <w:t>supply-side narcotics control efforts argue that due to the profitability of drug production,</w:t>
      </w:r>
      <w:r w:rsidRPr="00234941">
        <w:rPr>
          <w:sz w:val="16"/>
        </w:rPr>
        <w:t xml:space="preserve"> the </w:t>
      </w:r>
      <w:r w:rsidRPr="00234941">
        <w:rPr>
          <w:u w:val="single"/>
        </w:rPr>
        <w:t>U</w:t>
      </w:r>
      <w:r w:rsidRPr="00234941">
        <w:rPr>
          <w:sz w:val="16"/>
        </w:rPr>
        <w:t xml:space="preserve">nited </w:t>
      </w:r>
      <w:r w:rsidRPr="00234941">
        <w:rPr>
          <w:u w:val="single"/>
        </w:rPr>
        <w:t>S</w:t>
      </w:r>
      <w:r w:rsidRPr="00234941">
        <w:rPr>
          <w:sz w:val="16"/>
        </w:rPr>
        <w:t xml:space="preserve">tates' </w:t>
      </w:r>
      <w:r w:rsidRPr="00234941">
        <w:rPr>
          <w:u w:val="single"/>
        </w:rPr>
        <w:t>policies</w:t>
      </w:r>
      <w:r w:rsidRPr="00234941">
        <w:rPr>
          <w:sz w:val="16"/>
        </w:rPr>
        <w:t xml:space="preserve"> of crop eradication and substitution </w:t>
      </w:r>
      <w:r w:rsidRPr="00234941">
        <w:rPr>
          <w:u w:val="single"/>
        </w:rPr>
        <w:t xml:space="preserve">merely displace drug producers to </w:t>
      </w:r>
      <w:r w:rsidRPr="00234941">
        <w:rPr>
          <w:u w:val="single"/>
          <w:bdr w:val="single" w:sz="4" w:space="0" w:color="auto" w:frame="1"/>
        </w:rPr>
        <w:t>other countries</w:t>
      </w:r>
      <w:r w:rsidRPr="00234941">
        <w:rPr>
          <w:u w:val="single"/>
        </w:rPr>
        <w:t>.</w:t>
      </w:r>
      <w:r w:rsidRPr="00234941">
        <w:rPr>
          <w:sz w:val="16"/>
        </w:rPr>
        <w:t xml:space="preserve"> 113 Moreover, </w:t>
      </w:r>
      <w:r w:rsidRPr="00234941">
        <w:rPr>
          <w:u w:val="single"/>
        </w:rPr>
        <w:t xml:space="preserve">critics claim that heavy U.S. involvement in drug-producing regions exerts upward pressure on drug prices, making drug production even </w:t>
      </w:r>
      <w:r w:rsidRPr="00234941">
        <w:rPr>
          <w:u w:val="single"/>
          <w:bdr w:val="single" w:sz="4" w:space="0" w:color="auto" w:frame="1"/>
        </w:rPr>
        <w:t>more economically attractive</w:t>
      </w:r>
      <w:r w:rsidRPr="00234941">
        <w:rPr>
          <w:u w:val="single"/>
        </w:rPr>
        <w:t>.</w:t>
      </w:r>
      <w:r w:rsidRPr="00234941">
        <w:rPr>
          <w:sz w:val="16"/>
        </w:rPr>
        <w:t xml:space="preserve"> 114 Some fear that </w:t>
      </w:r>
      <w:r w:rsidRPr="00234941">
        <w:rPr>
          <w:b/>
          <w:u w:val="single"/>
        </w:rPr>
        <w:t>effective control of illegal drug supplies</w:t>
      </w:r>
      <w:r w:rsidRPr="00234941">
        <w:rPr>
          <w:sz w:val="16"/>
        </w:rPr>
        <w:t xml:space="preserve">, which inevitably increases drug prices, </w:t>
      </w:r>
      <w:r w:rsidRPr="00234941">
        <w:rPr>
          <w:b/>
          <w:u w:val="single"/>
        </w:rPr>
        <w:t xml:space="preserve">will </w:t>
      </w:r>
      <w:r w:rsidRPr="00234941">
        <w:rPr>
          <w:b/>
          <w:u w:val="single"/>
          <w:bdr w:val="single" w:sz="4" w:space="0" w:color="auto" w:frame="1"/>
        </w:rPr>
        <w:t>create black markets</w:t>
      </w:r>
      <w:r w:rsidRPr="00234941">
        <w:rPr>
          <w:b/>
          <w:u w:val="single"/>
        </w:rPr>
        <w:t xml:space="preserve"> in the U</w:t>
      </w:r>
      <w:r w:rsidRPr="00234941">
        <w:rPr>
          <w:sz w:val="16"/>
        </w:rPr>
        <w:t xml:space="preserve">nited </w:t>
      </w:r>
      <w:r w:rsidRPr="00234941">
        <w:rPr>
          <w:b/>
          <w:u w:val="single"/>
        </w:rPr>
        <w:t>S</w:t>
      </w:r>
      <w:r w:rsidRPr="00234941">
        <w:rPr>
          <w:sz w:val="16"/>
        </w:rPr>
        <w:t xml:space="preserve">tates </w:t>
      </w:r>
      <w:r w:rsidRPr="00234941">
        <w:rPr>
          <w:b/>
          <w:u w:val="single"/>
        </w:rPr>
        <w:t>and increase crime rates.</w:t>
      </w:r>
      <w:r w:rsidRPr="00234941">
        <w:rPr>
          <w:sz w:val="16"/>
        </w:rPr>
        <w:t xml:space="preserve"> 115 Finally, many urge that the United States' focus should be on its  [*793]  own drug demand problem rather than the supply created by that demand. 116</w:t>
      </w:r>
    </w:p>
    <w:p w:rsidR="00234941" w:rsidRPr="00234941" w:rsidRDefault="00234941" w:rsidP="00234941">
      <w:pPr>
        <w:rPr>
          <w:sz w:val="16"/>
        </w:rPr>
      </w:pPr>
      <w:r w:rsidRPr="00234941">
        <w:rPr>
          <w:sz w:val="16"/>
        </w:rPr>
        <w:t xml:space="preserve">Other commentators argue that </w:t>
      </w:r>
      <w:r w:rsidRPr="00234941">
        <w:rPr>
          <w:u w:val="single"/>
        </w:rPr>
        <w:t>the U</w:t>
      </w:r>
      <w:r w:rsidRPr="00234941">
        <w:rPr>
          <w:sz w:val="16"/>
        </w:rPr>
        <w:t xml:space="preserve">nited </w:t>
      </w:r>
      <w:r w:rsidRPr="00234941">
        <w:rPr>
          <w:u w:val="single"/>
        </w:rPr>
        <w:t>S</w:t>
      </w:r>
      <w:r w:rsidRPr="00234941">
        <w:rPr>
          <w:sz w:val="16"/>
        </w:rPr>
        <w:t xml:space="preserve">tates' </w:t>
      </w:r>
      <w:r w:rsidRPr="00234941">
        <w:rPr>
          <w:u w:val="single"/>
        </w:rPr>
        <w:t xml:space="preserve">prohibitionist attitude, under which resources are allocated to preventing the production and importation of illegal drugs, has </w:t>
      </w:r>
      <w:r w:rsidRPr="00234941">
        <w:rPr>
          <w:u w:val="single"/>
          <w:bdr w:val="single" w:sz="4" w:space="0" w:color="auto" w:frame="1"/>
        </w:rPr>
        <w:t>contributed to the failure</w:t>
      </w:r>
      <w:r w:rsidRPr="00234941">
        <w:rPr>
          <w:u w:val="single"/>
        </w:rPr>
        <w:t xml:space="preserve"> of its drug control efforts</w:t>
      </w:r>
      <w:r w:rsidRPr="00234941">
        <w:rPr>
          <w:sz w:val="16"/>
        </w:rPr>
        <w:t xml:space="preserve"> in the Western hemisphere. 117 Instead of taking an "all or nothing" approach to drug production in other countries, these commentators argue that U.S. policy should allow its neighbors leeway to ease internal restrictions on drug production and use, 118 reasoning that a legitimate and regulated drug production industry would provide employment opportunities. 119 Moreover, careful and deliberate legalization would reduce or eliminate many of the social and political effects of black market drug operations, such as corruption of public officials, violence, organized crime, and international arms trafficking. 120 Finally, legalization would allow countries to more easily track drugs as they moved from legitimate markets to illicit ones; these countries could then share this information with the United States and assist substantially in interdiction and seizure efforts. 121</w:t>
      </w:r>
    </w:p>
    <w:p w:rsidR="00234941" w:rsidRPr="00234941" w:rsidRDefault="00234941" w:rsidP="00234941"/>
    <w:p w:rsidR="001029EC" w:rsidRPr="00234941" w:rsidRDefault="001029EC" w:rsidP="001029EC">
      <w:pPr>
        <w:pStyle w:val="Heading2"/>
      </w:pPr>
      <w:r w:rsidRPr="00234941">
        <w:rPr>
          <w:b w:val="0"/>
          <w:bCs w:val="0"/>
        </w:rPr>
        <w:lastRenderedPageBreak/>
        <w:t>Small Scale Focus</w:t>
      </w:r>
    </w:p>
    <w:p w:rsidR="001029EC" w:rsidRPr="00234941" w:rsidRDefault="001029EC" w:rsidP="001029EC"/>
    <w:p w:rsidR="001029EC" w:rsidRPr="00234941" w:rsidRDefault="001029EC" w:rsidP="001029EC">
      <w:pPr>
        <w:rPr>
          <w:b/>
        </w:rPr>
      </w:pPr>
      <w:r w:rsidRPr="00234941">
        <w:rPr>
          <w:b/>
        </w:rPr>
        <w:t xml:space="preserve">The War on Drugs targets </w:t>
      </w:r>
      <w:r w:rsidRPr="00234941">
        <w:rPr>
          <w:b/>
          <w:u w:val="single"/>
        </w:rPr>
        <w:t>small-scale cartels</w:t>
      </w:r>
      <w:r w:rsidRPr="00234941">
        <w:rPr>
          <w:b/>
        </w:rPr>
        <w:t xml:space="preserve"> --- allows for large-scale cartels to </w:t>
      </w:r>
      <w:r w:rsidRPr="00234941">
        <w:rPr>
          <w:b/>
          <w:u w:val="single"/>
        </w:rPr>
        <w:t>remain invisible</w:t>
      </w:r>
      <w:r w:rsidRPr="00234941">
        <w:rPr>
          <w:b/>
        </w:rPr>
        <w:t xml:space="preserve"> and </w:t>
      </w:r>
      <w:r w:rsidRPr="00234941">
        <w:rPr>
          <w:b/>
          <w:u w:val="single"/>
        </w:rPr>
        <w:t>reap enormous profits</w:t>
      </w:r>
    </w:p>
    <w:p w:rsidR="001029EC" w:rsidRPr="00234941" w:rsidRDefault="001029EC" w:rsidP="001029EC">
      <w:r w:rsidRPr="00234941">
        <w:rPr>
          <w:b/>
        </w:rPr>
        <w:t>Becker, 13</w:t>
      </w:r>
      <w:r w:rsidRPr="00234941">
        <w:t xml:space="preserve"> (Gary S., professor of economics and sociology at the University of Chicago, Nobel laureate, and Kevin M. Murphy, professor of economics at the University of Chicago Booth School of Business, “Have We Lost the War on Drugs?,” Wall Street Journal, 1/4/13, http://online.wsj.com/article/SB10001424127887324374004578217682305605070.html, Tashma)</w:t>
      </w:r>
    </w:p>
    <w:p w:rsidR="001029EC" w:rsidRPr="00234941" w:rsidRDefault="001029EC" w:rsidP="001029EC">
      <w:pPr>
        <w:rPr>
          <w:sz w:val="16"/>
        </w:rPr>
      </w:pPr>
      <w:r w:rsidRPr="00234941">
        <w:rPr>
          <w:u w:val="single"/>
        </w:rPr>
        <w:t xml:space="preserve">The paradox of the war on drugs is that the harder governments push the fight, the higher drug prices become to </w:t>
      </w:r>
      <w:r w:rsidRPr="00234941">
        <w:rPr>
          <w:u w:val="single"/>
          <w:bdr w:val="single" w:sz="4" w:space="0" w:color="auto" w:frame="1"/>
        </w:rPr>
        <w:t>compensate for the greater risks</w:t>
      </w:r>
      <w:r w:rsidRPr="00234941">
        <w:rPr>
          <w:u w:val="single"/>
        </w:rPr>
        <w:t>.</w:t>
      </w:r>
      <w:r w:rsidRPr="00234941">
        <w:rPr>
          <w:sz w:val="16"/>
        </w:rPr>
        <w:t xml:space="preserve"> That leads to larger profits for traffickers who avoid being punished. </w:t>
      </w:r>
      <w:r w:rsidRPr="00234941">
        <w:rPr>
          <w:u w:val="single"/>
        </w:rPr>
        <w:t xml:space="preserve">This is why larger drug gangs often benefit from a tougher war on drugs, </w:t>
      </w:r>
      <w:r w:rsidRPr="00234941">
        <w:rPr>
          <w:b/>
          <w:u w:val="single"/>
        </w:rPr>
        <w:t xml:space="preserve">especially if the war mainly </w:t>
      </w:r>
      <w:r w:rsidRPr="00234941">
        <w:rPr>
          <w:b/>
          <w:u w:val="single"/>
          <w:bdr w:val="single" w:sz="4" w:space="0" w:color="auto" w:frame="1"/>
        </w:rPr>
        <w:t>targets small-fry dealers</w:t>
      </w:r>
      <w:r w:rsidRPr="00234941">
        <w:rPr>
          <w:b/>
          <w:u w:val="single"/>
        </w:rPr>
        <w:t xml:space="preserve"> and not the major drug gangs.</w:t>
      </w:r>
      <w:r w:rsidRPr="00234941">
        <w:rPr>
          <w:sz w:val="16"/>
        </w:rPr>
        <w:t xml:space="preserve"> Moreover, to the extent that a more aggressive war on drugs leads dealers to respond with higher levels of violence and corruption, an increase in enforcement can exacerbate the costs imposed on society.</w:t>
      </w:r>
    </w:p>
    <w:p w:rsidR="001029EC" w:rsidRPr="00234941" w:rsidRDefault="001029EC" w:rsidP="001029EC">
      <w:pPr>
        <w:rPr>
          <w:u w:val="single"/>
        </w:rPr>
      </w:pPr>
    </w:p>
    <w:p w:rsidR="001029EC" w:rsidRPr="00234941" w:rsidRDefault="001029EC" w:rsidP="001029EC"/>
    <w:p w:rsidR="001029EC" w:rsidRPr="00234941" w:rsidRDefault="001029EC" w:rsidP="001029EC">
      <w:pPr>
        <w:pStyle w:val="Heading2"/>
      </w:pPr>
      <w:r w:rsidRPr="00234941">
        <w:rPr>
          <w:b w:val="0"/>
          <w:bCs w:val="0"/>
        </w:rPr>
        <w:lastRenderedPageBreak/>
        <w:t>US Strategy</w:t>
      </w:r>
    </w:p>
    <w:p w:rsidR="001029EC" w:rsidRPr="00234941" w:rsidRDefault="001029EC" w:rsidP="001029EC">
      <w:pPr>
        <w:rPr>
          <w:b/>
        </w:rPr>
      </w:pPr>
      <w:r w:rsidRPr="00234941">
        <w:rPr>
          <w:b/>
        </w:rPr>
        <w:t xml:space="preserve">Current US strategy is inefficient </w:t>
      </w:r>
    </w:p>
    <w:p w:rsidR="001029EC" w:rsidRPr="00234941" w:rsidRDefault="001029EC" w:rsidP="001029EC">
      <w:pPr>
        <w:rPr>
          <w:sz w:val="16"/>
        </w:rPr>
      </w:pPr>
      <w:r w:rsidRPr="00234941">
        <w:rPr>
          <w:b/>
        </w:rPr>
        <w:t xml:space="preserve">Bagley, 13 </w:t>
      </w:r>
      <w:r w:rsidRPr="00234941">
        <w:rPr>
          <w:sz w:val="16"/>
        </w:rPr>
        <w:t xml:space="preserve">(Bruce Bagley, holds a PhD. in Political Science from the University of California, Los Angeles. His research interests are in U.S.-Latin American relations, with an emphasis on drug trafficking and security issues, 2013, </w:t>
      </w:r>
      <w:hyperlink r:id="rId36" w:history="1">
        <w:r w:rsidRPr="00234941">
          <w:rPr>
            <w:rStyle w:val="Hyperlink"/>
            <w:sz w:val="16"/>
          </w:rPr>
          <w:t>http://www.scielo.gpeari.mctes.pt/pdf/spp/n71/n71a06.pdf</w:t>
        </w:r>
      </w:hyperlink>
      <w:r w:rsidRPr="00234941">
        <w:rPr>
          <w:sz w:val="16"/>
        </w:rPr>
        <w:t>) KD</w:t>
      </w:r>
    </w:p>
    <w:p w:rsidR="001029EC" w:rsidRPr="00234941" w:rsidRDefault="001029EC" w:rsidP="001029EC">
      <w:pPr>
        <w:rPr>
          <w:sz w:val="16"/>
        </w:rPr>
      </w:pPr>
      <w:r w:rsidRPr="00234941">
        <w:rPr>
          <w:sz w:val="16"/>
        </w:rPr>
        <w:t>While</w:t>
      </w:r>
      <w:r w:rsidRPr="00234941">
        <w:rPr>
          <w:u w:val="single"/>
        </w:rPr>
        <w:t xml:space="preserve"> the United States </w:t>
      </w:r>
      <w:r w:rsidRPr="00234941">
        <w:rPr>
          <w:sz w:val="16"/>
        </w:rPr>
        <w:t>has managed to stabilize or even reduce demand for most illicit drugs at home, it</w:t>
      </w:r>
      <w:r w:rsidRPr="00234941">
        <w:rPr>
          <w:u w:val="single"/>
        </w:rPr>
        <w:t xml:space="preserve"> most certainly has not eliminated American demand for illicit drugs or the profits associated with supplying the huge US market. Demand control has routinely been underfunded by Washington</w:t>
      </w:r>
      <w:r w:rsidRPr="00234941">
        <w:rPr>
          <w:sz w:val="16"/>
        </w:rPr>
        <w:t xml:space="preserve"> while primary emphasis has almost automatically been accorded to expensive, but ultimately ineffective, supply-side control strategies. There have been some efforts since 2009 undertaken by the Obama administration, and his Drug Czar Gil Kerlikowske, to redress this long-standing imbalance in US drug policy, although </w:t>
      </w:r>
      <w:r w:rsidRPr="00234941">
        <w:rPr>
          <w:u w:val="single"/>
        </w:rPr>
        <w:t>prevention and treatment remain woefully underfunded</w:t>
      </w:r>
      <w:r w:rsidRPr="00234941">
        <w:rPr>
          <w:sz w:val="16"/>
        </w:rPr>
        <w:t xml:space="preserve">. Analysis of the reasons behind the US insistence on supply over demand control strategies lies beyond the scope of this essay. The consequences of Washington’s strategic choices are, however, obvious. </w:t>
      </w:r>
      <w:r w:rsidRPr="00234941">
        <w:rPr>
          <w:u w:val="single"/>
        </w:rPr>
        <w:t>Washington has demanded that the countries of the region follow its lead in the war on drugs and, as in previous years, upheld a formal “certification” process that often sanctioned those nations that did not “fully cooperate”.US insistence on such a policy approach has not only led to overall failure in the war on drugs over the last twenty five years plus, it has been counterproductive for both US and individual Latin American country interests</w:t>
      </w:r>
      <w:r w:rsidRPr="00234941">
        <w:rPr>
          <w:sz w:val="16"/>
        </w:rPr>
        <w:t>. The price that Colombia has paid for its role in the war on drugs has been high in both blood and treasure. The price that Mexico is being asked to pay today is as high or higher. The high costs associated with failure have generated a reaction to the US strategy both at home and abroad and produced a new debate over alternatives to American prohibitionist approaches such as harm reduction, decriminalization, and legalization (Bagley and Tokatlian, 2007; Bagley, 2009b; 1988).</w:t>
      </w:r>
    </w:p>
    <w:p w:rsidR="001029EC" w:rsidRPr="00234941" w:rsidRDefault="001029EC" w:rsidP="001029EC">
      <w:pPr>
        <w:pStyle w:val="Heading2"/>
      </w:pPr>
      <w:r w:rsidRPr="00234941">
        <w:rPr>
          <w:b w:val="0"/>
          <w:bCs w:val="0"/>
        </w:rPr>
        <w:lastRenderedPageBreak/>
        <w:t>AT: Borders</w:t>
      </w:r>
    </w:p>
    <w:p w:rsidR="001029EC" w:rsidRPr="00234941" w:rsidRDefault="001029EC" w:rsidP="001029EC"/>
    <w:p w:rsidR="001029EC" w:rsidRPr="00234941" w:rsidRDefault="001029EC" w:rsidP="001029EC">
      <w:pPr>
        <w:rPr>
          <w:b/>
        </w:rPr>
      </w:pPr>
      <w:r w:rsidRPr="00234941">
        <w:rPr>
          <w:b/>
        </w:rPr>
        <w:t>Border enforcement will ultimately fail – smugglers were utilize the Carribean</w:t>
      </w:r>
    </w:p>
    <w:p w:rsidR="001029EC" w:rsidRPr="00234941" w:rsidRDefault="001029EC" w:rsidP="001029EC">
      <w:r w:rsidRPr="00234941">
        <w:rPr>
          <w:b/>
        </w:rPr>
        <w:t>Freeman and Luis Sierra, 05</w:t>
      </w:r>
      <w:r w:rsidRPr="00234941">
        <w:t xml:space="preserve"> (*Laurie, Director for Yemen at the National Security Council, former State Department Official, fellow at the Washington Office on Latin America, writer for the Washington Post Mexico Bureau, M.A. in International Politics from Princeton University, degree from Duke in Latin American Studies, **Jorge, Knight International Journalism Fellow, degree in International Journalism from the University of Southern California, defense policy and economics fellow at the Center for Hemispheric Defense Studies, National Defense University, “Mexico: The Militarization Traip”, 2005, part of “Drugs and Democracy in Latin America: The impact of U.S. Policy”, Rienner, Google Books, JKahn)</w:t>
      </w:r>
    </w:p>
    <w:p w:rsidR="001029EC" w:rsidRPr="00234941" w:rsidRDefault="001029EC" w:rsidP="001029EC">
      <w:pPr>
        <w:rPr>
          <w:sz w:val="16"/>
        </w:rPr>
      </w:pPr>
      <w:r w:rsidRPr="00234941">
        <w:rPr>
          <w:rStyle w:val="StyleBoldUnderline"/>
        </w:rPr>
        <w:t>The U.S. government’s antidrug strategy defines the Caribbean region as a “</w:t>
      </w:r>
      <w:r w:rsidRPr="00234941">
        <w:rPr>
          <w:rStyle w:val="StyleBoldUnderline"/>
          <w:bdr w:val="single" w:sz="4" w:space="0" w:color="auto" w:frame="1"/>
        </w:rPr>
        <w:t>transit zone</w:t>
      </w:r>
      <w:r w:rsidRPr="00234941">
        <w:rPr>
          <w:rStyle w:val="StyleBoldUnderline"/>
        </w:rPr>
        <w:t>,” an extensive and problematic border</w:t>
      </w:r>
      <w:r w:rsidRPr="00234941">
        <w:rPr>
          <w:sz w:val="16"/>
        </w:rPr>
        <w:t xml:space="preserve"> that must be controlled to keep drugs away from U.S. shores.  </w:t>
      </w:r>
      <w:r w:rsidRPr="00234941">
        <w:rPr>
          <w:rStyle w:val="StyleBoldUnderline"/>
        </w:rPr>
        <w:t>The notion</w:t>
      </w:r>
      <w:r w:rsidRPr="00234941">
        <w:rPr>
          <w:sz w:val="16"/>
        </w:rPr>
        <w:t xml:space="preserve"> of a transit zone </w:t>
      </w:r>
      <w:r w:rsidRPr="00234941">
        <w:rPr>
          <w:rStyle w:val="StyleBoldUnderline"/>
        </w:rPr>
        <w:t>implies that dugs pass directly through the region from the production zone to the consumption zone</w:t>
      </w:r>
      <w:r w:rsidRPr="00234941">
        <w:rPr>
          <w:sz w:val="16"/>
        </w:rPr>
        <w:t xml:space="preserve"> and that </w:t>
      </w:r>
      <w:r w:rsidRPr="00234941">
        <w:rPr>
          <w:rStyle w:val="StyleBoldUnderline"/>
        </w:rPr>
        <w:t>the flow of drugs could be stopped by turning the border into a</w:t>
      </w:r>
      <w:r w:rsidRPr="00234941">
        <w:rPr>
          <w:sz w:val="16"/>
        </w:rPr>
        <w:t xml:space="preserve"> kind of </w:t>
      </w:r>
      <w:r w:rsidRPr="00234941">
        <w:rPr>
          <w:rStyle w:val="StyleBoldUnderline"/>
          <w:bdr w:val="single" w:sz="4" w:space="0" w:color="auto" w:frame="1"/>
        </w:rPr>
        <w:t>shield</w:t>
      </w:r>
      <w:r w:rsidRPr="00234941">
        <w:rPr>
          <w:sz w:val="16"/>
        </w:rPr>
        <w:t xml:space="preserve">.  At its most extreme, </w:t>
      </w:r>
      <w:r w:rsidRPr="00234941">
        <w:rPr>
          <w:rStyle w:val="StyleBoldUnderline"/>
        </w:rPr>
        <w:t xml:space="preserve">this would involve the </w:t>
      </w:r>
      <w:r w:rsidRPr="00234941">
        <w:rPr>
          <w:rStyle w:val="StyleBoldUnderline"/>
          <w:bdr w:val="single" w:sz="4" w:space="0" w:color="auto" w:frame="1"/>
        </w:rPr>
        <w:t>impossible task</w:t>
      </w:r>
      <w:r w:rsidRPr="00234941">
        <w:rPr>
          <w:rStyle w:val="StyleBoldUnderline"/>
        </w:rPr>
        <w:t xml:space="preserve"> of building a “Caribbean barrier” against illicit dugs,</w:t>
      </w:r>
      <w:r w:rsidRPr="00234941">
        <w:rPr>
          <w:sz w:val="16"/>
        </w:rPr>
        <w:t xml:space="preserve"> using police and military controls.</w:t>
      </w:r>
    </w:p>
    <w:p w:rsidR="001029EC" w:rsidRPr="00234941" w:rsidRDefault="001029EC" w:rsidP="001029EC"/>
    <w:p w:rsidR="001029EC" w:rsidRPr="00234941" w:rsidRDefault="001029EC" w:rsidP="001029EC"/>
    <w:p w:rsidR="00234941" w:rsidRPr="00234941" w:rsidRDefault="00234941" w:rsidP="00234941">
      <w:pPr>
        <w:pStyle w:val="Heading2"/>
      </w:pPr>
      <w:r w:rsidRPr="00234941">
        <w:rPr>
          <w:b w:val="0"/>
          <w:bCs w:val="0"/>
        </w:rPr>
        <w:lastRenderedPageBreak/>
        <w:t>AT: Economic Sanctions</w:t>
      </w:r>
    </w:p>
    <w:p w:rsidR="00234941" w:rsidRPr="00234941" w:rsidRDefault="00234941" w:rsidP="00234941"/>
    <w:p w:rsidR="00234941" w:rsidRPr="00234941" w:rsidRDefault="00234941" w:rsidP="00234941">
      <w:pPr>
        <w:rPr>
          <w:b/>
        </w:rPr>
      </w:pPr>
      <w:r w:rsidRPr="00234941">
        <w:rPr>
          <w:b/>
        </w:rPr>
        <w:t xml:space="preserve">Economic sanctions fail </w:t>
      </w:r>
    </w:p>
    <w:p w:rsidR="00234941" w:rsidRPr="00234941" w:rsidRDefault="00234941" w:rsidP="00234941">
      <w:r w:rsidRPr="00234941">
        <w:rPr>
          <w:b/>
        </w:rPr>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68, Potomac Books Inc., Tashma)</w:t>
      </w:r>
    </w:p>
    <w:p w:rsidR="00234941" w:rsidRPr="00234941" w:rsidRDefault="00234941" w:rsidP="00234941">
      <w:pPr>
        <w:rPr>
          <w:sz w:val="16"/>
        </w:rPr>
      </w:pPr>
      <w:r w:rsidRPr="00234941">
        <w:rPr>
          <w:rStyle w:val="StyleBoldUnderline"/>
        </w:rPr>
        <w:t xml:space="preserve">Economic sanctions against a country to curtail the drug trade’s influence on a conflict are </w:t>
      </w:r>
      <w:r w:rsidRPr="00234941">
        <w:rPr>
          <w:rStyle w:val="StyleBoldUnderline"/>
          <w:bdr w:val="single" w:sz="4" w:space="0" w:color="auto" w:frame="1"/>
        </w:rPr>
        <w:t>counterproductive</w:t>
      </w:r>
      <w:r w:rsidRPr="00234941">
        <w:rPr>
          <w:sz w:val="16"/>
        </w:rPr>
        <w:t xml:space="preserve">. If sanctions are not targeted, </w:t>
      </w:r>
      <w:r w:rsidRPr="00234941">
        <w:rPr>
          <w:rStyle w:val="StyleBoldUnderline"/>
        </w:rPr>
        <w:t xml:space="preserve">social and economic conditions may deteriorate within a country forcing more people into the drug trade or into participating in the </w:t>
      </w:r>
      <w:r w:rsidRPr="00234941">
        <w:rPr>
          <w:rStyle w:val="StyleBoldUnderline"/>
          <w:bdr w:val="single" w:sz="4" w:space="0" w:color="auto" w:frame="1"/>
        </w:rPr>
        <w:t>ongoing violence</w:t>
      </w:r>
      <w:r w:rsidRPr="00234941">
        <w:rPr>
          <w:rStyle w:val="StyleBoldUnderline"/>
        </w:rPr>
        <w:t>. The imposition of trade restrictions</w:t>
      </w:r>
      <w:r w:rsidRPr="00234941">
        <w:rPr>
          <w:sz w:val="16"/>
        </w:rPr>
        <w:t xml:space="preserve"> on an illegal commodity </w:t>
      </w:r>
      <w:r w:rsidRPr="00234941">
        <w:rPr>
          <w:rStyle w:val="StyleBoldUnderline"/>
        </w:rPr>
        <w:t xml:space="preserve">is also </w:t>
      </w:r>
      <w:r w:rsidRPr="00234941">
        <w:rPr>
          <w:rStyle w:val="StyleBoldUnderline"/>
          <w:bdr w:val="single" w:sz="4" w:space="0" w:color="auto" w:frame="1"/>
        </w:rPr>
        <w:t>unfeasible</w:t>
      </w:r>
      <w:r w:rsidRPr="00234941">
        <w:rPr>
          <w:rStyle w:val="StyleBoldUnderline"/>
        </w:rPr>
        <w:t>, for drugs do not have to face tariffs.</w:t>
      </w:r>
      <w:r w:rsidRPr="00234941">
        <w:rPr>
          <w:sz w:val="16"/>
        </w:rPr>
        <w:t xml:space="preserve"> Moreover; </w:t>
      </w:r>
      <w:r w:rsidRPr="00234941">
        <w:rPr>
          <w:rStyle w:val="StyleBoldUnderline"/>
        </w:rPr>
        <w:t xml:space="preserve">targeting sanctions against irregular groups is </w:t>
      </w:r>
      <w:r w:rsidRPr="00234941">
        <w:rPr>
          <w:rStyle w:val="StyleBoldUnderline"/>
          <w:bdr w:val="single" w:sz="4" w:space="0" w:color="auto" w:frame="1"/>
        </w:rPr>
        <w:t>exceptionally difficult</w:t>
      </w:r>
      <w:r w:rsidRPr="00234941">
        <w:rPr>
          <w:rStyle w:val="StyleBoldUnderline"/>
        </w:rPr>
        <w:t xml:space="preserve">. Efforts at "naming and shaming" groups by exposing leaders’ connections to the illicit economy in hopes of eroding their support among their followers, are </w:t>
      </w:r>
      <w:r w:rsidRPr="00234941">
        <w:rPr>
          <w:rStyle w:val="StyleBoldUnderline"/>
          <w:bdr w:val="single" w:sz="4" w:space="0" w:color="auto" w:frame="1"/>
        </w:rPr>
        <w:t>rarely effective</w:t>
      </w:r>
      <w:r w:rsidRPr="00234941">
        <w:rPr>
          <w:rStyle w:val="StyleBoldUnderline"/>
        </w:rPr>
        <w:t>.</w:t>
      </w:r>
      <w:r w:rsidRPr="00234941">
        <w:rPr>
          <w:sz w:val="16"/>
        </w:rPr>
        <w:t xml:space="preserve"> Many followers either already know about the connections (and even benefit from them) or do not care since the means are secondary to the objective.</w:t>
      </w:r>
    </w:p>
    <w:p w:rsidR="00234941" w:rsidRPr="00234941" w:rsidRDefault="00234941" w:rsidP="00234941"/>
    <w:p w:rsidR="00234941" w:rsidRPr="00234941" w:rsidRDefault="00234941" w:rsidP="00234941">
      <w:pPr>
        <w:pStyle w:val="Heading2"/>
      </w:pPr>
      <w:r w:rsidRPr="00234941">
        <w:rPr>
          <w:b w:val="0"/>
          <w:bCs w:val="0"/>
        </w:rPr>
        <w:lastRenderedPageBreak/>
        <w:t>AT: Empirics</w:t>
      </w:r>
    </w:p>
    <w:p w:rsidR="00234941" w:rsidRPr="00234941" w:rsidRDefault="00234941" w:rsidP="00234941"/>
    <w:p w:rsidR="00234941" w:rsidRPr="00234941" w:rsidRDefault="00234941" w:rsidP="00234941">
      <w:pPr>
        <w:rPr>
          <w:b/>
        </w:rPr>
      </w:pPr>
      <w:r w:rsidRPr="00234941">
        <w:rPr>
          <w:b/>
        </w:rPr>
        <w:t xml:space="preserve">The War on Drugs has evolved --- past successes are </w:t>
      </w:r>
      <w:r w:rsidRPr="00234941">
        <w:rPr>
          <w:rStyle w:val="StyleBoldUnderline"/>
        </w:rPr>
        <w:t>no longer possible</w:t>
      </w:r>
      <w:r w:rsidRPr="00234941">
        <w:rPr>
          <w:b/>
        </w:rPr>
        <w:t xml:space="preserve"> </w:t>
      </w:r>
    </w:p>
    <w:p w:rsidR="00234941" w:rsidRPr="00234941" w:rsidRDefault="00234941" w:rsidP="00234941">
      <w:r w:rsidRPr="00234941">
        <w:rPr>
          <w:b/>
        </w:rPr>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67, Potomac Books Inc., Tashma)</w:t>
      </w:r>
    </w:p>
    <w:p w:rsidR="00234941" w:rsidRPr="00234941" w:rsidRDefault="00234941" w:rsidP="00234941">
      <w:pPr>
        <w:rPr>
          <w:sz w:val="16"/>
        </w:rPr>
      </w:pPr>
      <w:r w:rsidRPr="00234941">
        <w:rPr>
          <w:sz w:val="16"/>
        </w:rPr>
        <w:t xml:space="preserve">Today, the twin phenomena of </w:t>
      </w:r>
      <w:r w:rsidRPr="00234941">
        <w:rPr>
          <w:rStyle w:val="StyleBoldUnderline"/>
        </w:rPr>
        <w:t>drug-financed violence</w:t>
      </w:r>
      <w:r w:rsidRPr="00234941">
        <w:rPr>
          <w:sz w:val="16"/>
        </w:rPr>
        <w:t xml:space="preserve"> and drugged combatants </w:t>
      </w:r>
      <w:r w:rsidRPr="00234941">
        <w:rPr>
          <w:rStyle w:val="StyleBoldUnderline"/>
        </w:rPr>
        <w:t xml:space="preserve">pose </w:t>
      </w:r>
      <w:r w:rsidRPr="00234941">
        <w:rPr>
          <w:rStyle w:val="StyleBoldUnderline"/>
          <w:bdr w:val="single" w:sz="4" w:space="0" w:color="auto" w:frame="1"/>
        </w:rPr>
        <w:t>special challenges</w:t>
      </w:r>
      <w:r w:rsidRPr="00234941">
        <w:rPr>
          <w:rStyle w:val="StyleBoldUnderline"/>
        </w:rPr>
        <w:t xml:space="preserve"> for opponents of the drug trade who seek conflict resolution</w:t>
      </w:r>
      <w:r w:rsidRPr="00234941">
        <w:rPr>
          <w:sz w:val="16"/>
        </w:rPr>
        <w:t xml:space="preserve">. Drug-financed combatant groups and drugged combatants </w:t>
      </w:r>
      <w:r w:rsidRPr="00234941">
        <w:rPr>
          <w:rStyle w:val="StyleBoldUnderline"/>
        </w:rPr>
        <w:t xml:space="preserve">increase the difficulty of </w:t>
      </w:r>
      <w:r w:rsidRPr="00234941">
        <w:rPr>
          <w:rStyle w:val="StyleBoldUnderline"/>
          <w:bdr w:val="single" w:sz="4" w:space="0" w:color="auto" w:frame="1"/>
        </w:rPr>
        <w:t>promoting sustainable</w:t>
      </w:r>
      <w:r w:rsidRPr="00234941">
        <w:rPr>
          <w:rStyle w:val="StyleBoldUnderline"/>
        </w:rPr>
        <w:t xml:space="preserve"> peace in war-torn societies by</w:t>
      </w:r>
      <w:r w:rsidRPr="00234941">
        <w:rPr>
          <w:sz w:val="16"/>
        </w:rPr>
        <w:t xml:space="preserve"> reducing many of the familiar dampening forces that have been present in other conflicts while </w:t>
      </w:r>
      <w:r w:rsidRPr="00234941">
        <w:rPr>
          <w:rStyle w:val="StyleBoldUnderline"/>
        </w:rPr>
        <w:t>diminishing the effectiveness of measures aimed to reduce ongoing violence.</w:t>
      </w:r>
      <w:r w:rsidRPr="00234941">
        <w:rPr>
          <w:sz w:val="16"/>
        </w:rPr>
        <w:t xml:space="preserve"> As a result, the face of war is becoming less familiar in many contexts, affecting traditional approaches to conflict resolution. Although agreements have been reached to limit or end several violent conflicts, the drug trade has limited the power of many commitments made by the warring parties.</w:t>
      </w:r>
    </w:p>
    <w:p w:rsidR="00234941" w:rsidRPr="00234941" w:rsidRDefault="00234941" w:rsidP="00234941">
      <w:pPr>
        <w:rPr>
          <w:rStyle w:val="StyleBoldUnderline"/>
        </w:rPr>
      </w:pPr>
      <w:r w:rsidRPr="00234941">
        <w:rPr>
          <w:rStyle w:val="StyleBoldUnderline"/>
        </w:rPr>
        <w:t>Combatant access to legal commodities in other resource-driven conflicts</w:t>
      </w:r>
      <w:r w:rsidRPr="00234941">
        <w:rPr>
          <w:sz w:val="16"/>
        </w:rPr>
        <w:t xml:space="preserve">, such as oil, timber, diamonds, and gas, </w:t>
      </w:r>
      <w:r w:rsidRPr="00234941">
        <w:rPr>
          <w:rStyle w:val="StyleBoldUnderline"/>
        </w:rPr>
        <w:t xml:space="preserve">can be more </w:t>
      </w:r>
      <w:r w:rsidRPr="00234941">
        <w:rPr>
          <w:rStyle w:val="StyleBoldUnderline"/>
          <w:bdr w:val="single" w:sz="4" w:space="0" w:color="auto" w:frame="1"/>
        </w:rPr>
        <w:t>easily curtailed</w:t>
      </w:r>
      <w:r w:rsidRPr="00234941">
        <w:rPr>
          <w:rStyle w:val="StyleBoldUnderline"/>
        </w:rPr>
        <w:t xml:space="preserve"> through traditional military, diplomatic, and economic actions</w:t>
      </w:r>
      <w:r w:rsidRPr="00234941">
        <w:rPr>
          <w:sz w:val="16"/>
        </w:rPr>
        <w:t xml:space="preserve"> designed to bring pressure on the parties involved} The three prevailing approaches that have been used in other resource-driven conflicts are to capture resource areas from belligerents, broker an agreement to share revenues between parties, and impose economic sanctions? </w:t>
      </w:r>
      <w:r w:rsidRPr="00234941">
        <w:rPr>
          <w:rStyle w:val="StyleBoldUnderline"/>
        </w:rPr>
        <w:t>The</w:t>
      </w:r>
      <w:r w:rsidRPr="00234941">
        <w:rPr>
          <w:sz w:val="16"/>
        </w:rPr>
        <w:t xml:space="preserve"> diffuse and </w:t>
      </w:r>
      <w:r w:rsidRPr="00234941">
        <w:rPr>
          <w:rStyle w:val="StyleBoldUnderline"/>
        </w:rPr>
        <w:t xml:space="preserve">complex nature of the drug trade, however, makes many contemporary conflicts </w:t>
      </w:r>
      <w:r w:rsidRPr="00234941">
        <w:rPr>
          <w:rStyle w:val="StyleBoldUnderline"/>
          <w:bdr w:val="single" w:sz="4" w:space="0" w:color="auto" w:frame="1"/>
        </w:rPr>
        <w:t>uniquely resistant</w:t>
      </w:r>
      <w:r w:rsidRPr="00234941">
        <w:rPr>
          <w:rStyle w:val="StyleBoldUnderline"/>
        </w:rPr>
        <w:t xml:space="preserve"> to</w:t>
      </w:r>
      <w:r w:rsidRPr="00234941">
        <w:rPr>
          <w:sz w:val="16"/>
        </w:rPr>
        <w:t xml:space="preserve"> these time-honored </w:t>
      </w:r>
      <w:r w:rsidRPr="00234941">
        <w:rPr>
          <w:rStyle w:val="StyleBoldUnderline"/>
        </w:rPr>
        <w:t>conflict resolution measures. They are largely infeasible given the illicit status of narcotics</w:t>
      </w:r>
      <w:r w:rsidRPr="00234941">
        <w:rPr>
          <w:sz w:val="16"/>
        </w:rPr>
        <w:t xml:space="preserve">, the ways that drug crops are grown and amphetamine-type stimulants (ATS) are manufactured, the multifaceted manner in which they are transported to market, </w:t>
      </w:r>
      <w:r w:rsidRPr="00234941">
        <w:rPr>
          <w:rStyle w:val="StyleBoldUnderline"/>
        </w:rPr>
        <w:t xml:space="preserve">and the </w:t>
      </w:r>
      <w:r w:rsidRPr="00234941">
        <w:rPr>
          <w:rStyle w:val="StyleBoldUnderline"/>
          <w:bdr w:val="single" w:sz="4" w:space="0" w:color="auto" w:frame="1"/>
        </w:rPr>
        <w:t>vastness</w:t>
      </w:r>
      <w:r w:rsidRPr="00234941">
        <w:rPr>
          <w:rStyle w:val="StyleBoldUnderline"/>
        </w:rPr>
        <w:t xml:space="preserve"> of the international trafficking network that now exists.</w:t>
      </w:r>
    </w:p>
    <w:p w:rsidR="00234941" w:rsidRPr="00234941" w:rsidRDefault="00234941" w:rsidP="00234941">
      <w:pPr>
        <w:rPr>
          <w:rStyle w:val="StyleBoldUnderline"/>
        </w:rPr>
      </w:pPr>
    </w:p>
    <w:p w:rsidR="00234941" w:rsidRPr="00234941" w:rsidRDefault="00234941" w:rsidP="00234941">
      <w:pPr>
        <w:rPr>
          <w:b/>
        </w:rPr>
      </w:pPr>
      <w:r w:rsidRPr="00234941">
        <w:rPr>
          <w:b/>
        </w:rPr>
        <w:t>Empirics are irrelevant --- the nature of drug producers has changed</w:t>
      </w:r>
    </w:p>
    <w:p w:rsidR="00234941" w:rsidRPr="00234941" w:rsidRDefault="00234941" w:rsidP="00234941">
      <w:r w:rsidRPr="00234941">
        <w:rPr>
          <w:b/>
        </w:rPr>
        <w:t>Kan, 9</w:t>
      </w:r>
      <w:r w:rsidRPr="00234941">
        <w:t xml:space="preserve"> (Paul R., Associate Professor of National Security Studies and the Henry L. Stimson Chair of Military Studies at the US Army War College,  </w:t>
      </w:r>
      <w:r w:rsidRPr="00234941">
        <w:rPr>
          <w:i/>
        </w:rPr>
        <w:t>Drugs and Contemporary Warfare</w:t>
      </w:r>
      <w:r w:rsidRPr="00234941">
        <w:t>, pg. 71, Potomac Books Inc., Tashma)</w:t>
      </w:r>
    </w:p>
    <w:p w:rsidR="00234941" w:rsidRPr="00234941" w:rsidRDefault="00234941" w:rsidP="00234941">
      <w:pPr>
        <w:rPr>
          <w:sz w:val="16"/>
        </w:rPr>
      </w:pPr>
      <w:r w:rsidRPr="00234941">
        <w:rPr>
          <w:sz w:val="16"/>
        </w:rPr>
        <w:t xml:space="preserve">In many of todays conflicts, </w:t>
      </w:r>
      <w:r w:rsidRPr="00234941">
        <w:rPr>
          <w:rStyle w:val="StyleBoldUnderline"/>
        </w:rPr>
        <w:t>traditional attempts to manufacture political solutions to end the violence are</w:t>
      </w:r>
      <w:r w:rsidRPr="00234941">
        <w:rPr>
          <w:sz w:val="16"/>
        </w:rPr>
        <w:t xml:space="preserve"> tenuous or </w:t>
      </w:r>
      <w:r w:rsidRPr="00234941">
        <w:rPr>
          <w:rStyle w:val="StyleBoldUnderline"/>
          <w:bdr w:val="single" w:sz="4" w:space="0" w:color="auto" w:frame="1"/>
        </w:rPr>
        <w:t>completely untenable</w:t>
      </w:r>
      <w:r w:rsidRPr="00234941">
        <w:rPr>
          <w:rStyle w:val="StyleBoldUnderline"/>
        </w:rPr>
        <w:t xml:space="preserve"> from the beginning. Drug-financed warring groups combined with drug-fueled violence </w:t>
      </w:r>
      <w:r w:rsidRPr="00234941">
        <w:rPr>
          <w:rStyle w:val="StyleBoldUnderline"/>
          <w:bdr w:val="single" w:sz="4" w:space="0" w:color="auto" w:frame="1"/>
        </w:rPr>
        <w:t>lessen the ability</w:t>
      </w:r>
      <w:r w:rsidRPr="00234941">
        <w:rPr>
          <w:rStyle w:val="StyleBoldUnderline"/>
        </w:rPr>
        <w:t xml:space="preserve"> of policymakers and military leaders to control the</w:t>
      </w:r>
      <w:r w:rsidRPr="00234941">
        <w:rPr>
          <w:sz w:val="16"/>
        </w:rPr>
        <w:t xml:space="preserve"> magnitude and duration of </w:t>
      </w:r>
      <w:r w:rsidRPr="00234941">
        <w:rPr>
          <w:rStyle w:val="StyleBoldUnderline"/>
        </w:rPr>
        <w:t xml:space="preserve">war. In previous eras, empires or commercial surrogates almost exclusively controlled the drug trade, which meant drat governments could more </w:t>
      </w:r>
      <w:r w:rsidRPr="00234941">
        <w:rPr>
          <w:rStyle w:val="StyleBoldUnderline"/>
          <w:bdr w:val="single" w:sz="4" w:space="0" w:color="auto" w:frame="1"/>
        </w:rPr>
        <w:t>easily manipulate</w:t>
      </w:r>
      <w:r w:rsidRPr="00234941">
        <w:rPr>
          <w:rStyle w:val="StyleBoldUnderline"/>
        </w:rPr>
        <w:t xml:space="preserve"> the role of drugs in warfare</w:t>
      </w:r>
      <w:r w:rsidRPr="00234941">
        <w:rPr>
          <w:sz w:val="16"/>
        </w:rPr>
        <w:t xml:space="preserve">; their role was more tightly controlled and more closely tied to clear political objectives for war: While the Opium Wars may stand out as a contrary example, they were nonetheless wars whose underpin- nings were the commercial interests of the states involved.“Although Britain wanted China to open its market, China did not want to cede any sovereignty to European powers. </w:t>
      </w:r>
      <w:r w:rsidRPr="00234941">
        <w:rPr>
          <w:rStyle w:val="StyleBoldUnderline"/>
        </w:rPr>
        <w:t>Contrary to many of today‘s wars, the Opium Wars were not protracted, unrestrained, fought by irregulars, or involved shifting strategic objectives owing to the presence of drugs.</w:t>
      </w:r>
      <w:r w:rsidRPr="00234941">
        <w:rPr>
          <w:sz w:val="16"/>
        </w:rPr>
        <w:t xml:space="preserve"> In fact, despite the central issue of dispute being the trade of a narcotic, </w:t>
      </w:r>
      <w:r w:rsidRPr="00234941">
        <w:rPr>
          <w:rStyle w:val="StyleBoldUnderline"/>
        </w:rPr>
        <w:t xml:space="preserve">the British and Chinese governments were able to </w:t>
      </w:r>
      <w:r w:rsidRPr="00234941">
        <w:rPr>
          <w:rStyle w:val="StyleBoldUnderline"/>
          <w:bdr w:val="single" w:sz="4" w:space="0" w:color="auto" w:frame="1"/>
        </w:rPr>
        <w:t>manage the</w:t>
      </w:r>
      <w:r w:rsidRPr="00234941">
        <w:rPr>
          <w:sz w:val="16"/>
        </w:rPr>
        <w:t xml:space="preserve"> levels of </w:t>
      </w:r>
      <w:r w:rsidRPr="00234941">
        <w:rPr>
          <w:rStyle w:val="StyleBoldUnderline"/>
          <w:bdr w:val="single" w:sz="4" w:space="0" w:color="auto" w:frame="1"/>
        </w:rPr>
        <w:t>violence</w:t>
      </w:r>
      <w:r w:rsidRPr="00234941">
        <w:rPr>
          <w:rStyle w:val="StyleBoldUnderline"/>
        </w:rPr>
        <w:t xml:space="preserve"> in hopes of bringing about their respective political objectives, a quality that many current warring groups </w:t>
      </w:r>
      <w:r w:rsidRPr="00234941">
        <w:rPr>
          <w:rStyle w:val="StyleBoldUnderline"/>
          <w:bdr w:val="single" w:sz="4" w:space="0" w:color="auto" w:frame="1"/>
        </w:rPr>
        <w:t>do not share</w:t>
      </w:r>
      <w:r w:rsidRPr="00234941">
        <w:rPr>
          <w:rStyle w:val="StyleBoldUnderline"/>
        </w:rPr>
        <w:t>.</w:t>
      </w:r>
      <w:r w:rsidRPr="00234941">
        <w:rPr>
          <w:sz w:val="16"/>
        </w:rPr>
        <w:t>"’</w:t>
      </w:r>
    </w:p>
    <w:p w:rsidR="00234941" w:rsidRPr="00234941" w:rsidRDefault="00234941" w:rsidP="00234941"/>
    <w:p w:rsidR="00234941" w:rsidRPr="00234941" w:rsidRDefault="00234941" w:rsidP="00234941">
      <w:pPr>
        <w:pStyle w:val="Heading2"/>
      </w:pPr>
      <w:r w:rsidRPr="00234941">
        <w:rPr>
          <w:b w:val="0"/>
          <w:bCs w:val="0"/>
        </w:rPr>
        <w:lastRenderedPageBreak/>
        <w:t>AT: Firearm Laws</w:t>
      </w:r>
    </w:p>
    <w:p w:rsidR="00234941" w:rsidRPr="00234941" w:rsidRDefault="00234941" w:rsidP="00234941"/>
    <w:p w:rsidR="00234941" w:rsidRPr="00234941" w:rsidRDefault="00234941" w:rsidP="00234941">
      <w:pPr>
        <w:rPr>
          <w:b/>
        </w:rPr>
      </w:pPr>
      <w:r w:rsidRPr="00234941">
        <w:rPr>
          <w:b/>
        </w:rPr>
        <w:t>Tightening fire arm laws fails – there’s no correlation in the evidence</w:t>
      </w:r>
    </w:p>
    <w:p w:rsidR="00234941" w:rsidRPr="00234941" w:rsidRDefault="00234941" w:rsidP="00234941">
      <w:pPr>
        <w:rPr>
          <w:rStyle w:val="StyleStyleBold12pt"/>
        </w:rPr>
      </w:pPr>
      <w:r w:rsidRPr="00234941">
        <w:rPr>
          <w:b/>
        </w:rPr>
        <w:t>Carpenter, 9</w:t>
      </w:r>
      <w:r w:rsidRPr="00234941">
        <w:t xml:space="preserve"> vice president for defense and foreign policy studies at the Cato Institute, is the author of eight books, including Bad Neighbor Policy: Washington’s Futile War on Drugs in Latin America</w:t>
      </w:r>
      <w:r w:rsidRPr="00234941">
        <w:rPr>
          <w:rStyle w:val="StyleStyleBold12pt"/>
        </w:rPr>
        <w:t xml:space="preserve"> </w:t>
      </w:r>
      <w:r w:rsidRPr="0083546F">
        <w:rPr>
          <w:rStyle w:val="StyleStyleBold12pt"/>
          <w:b w:val="0"/>
        </w:rPr>
        <w:t>(Ted Galen, “Troubled Neighbor: Mexico’s Drug Violence Poses a Threat to the United States” February 2, 2009 Cato Institute, http://www.cato.org/publications/policy-analysis/troubled-neighbor-mexicos-drug-violence-poses-threat-united-states) // czhang</w:t>
      </w:r>
    </w:p>
    <w:p w:rsidR="00234941" w:rsidRPr="00234941" w:rsidRDefault="00234941" w:rsidP="00234941">
      <w:pPr>
        <w:rPr>
          <w:sz w:val="16"/>
        </w:rPr>
      </w:pPr>
      <w:r w:rsidRPr="00234941">
        <w:rPr>
          <w:rStyle w:val="StyleBoldUnderline"/>
        </w:rPr>
        <w:t>The Mexican government has responded to Washington’s complaints about the surging violence by blaming supposedly lax U.S.</w:t>
      </w:r>
      <w:r w:rsidRPr="00234941">
        <w:rPr>
          <w:rStyle w:val="StyleBoldUnderline"/>
          <w:sz w:val="12"/>
        </w:rPr>
        <w:t>¶</w:t>
      </w:r>
      <w:r w:rsidRPr="00234941">
        <w:rPr>
          <w:rStyle w:val="StyleBoldUnderline"/>
        </w:rPr>
        <w:t xml:space="preserve"> gun laws</w:t>
      </w:r>
      <w:r w:rsidRPr="00234941">
        <w:rPr>
          <w:sz w:val="16"/>
        </w:rPr>
        <w:t>. Mexico’s attorney general, Eduardo</w:t>
      </w:r>
      <w:r w:rsidRPr="00234941">
        <w:rPr>
          <w:sz w:val="12"/>
        </w:rPr>
        <w:t>¶</w:t>
      </w:r>
      <w:r w:rsidRPr="00234941">
        <w:rPr>
          <w:sz w:val="16"/>
        </w:rPr>
        <w:t xml:space="preserve"> Medina Mora, typified that view, saying: “I</w:t>
      </w:r>
      <w:r w:rsidRPr="00234941">
        <w:rPr>
          <w:sz w:val="12"/>
        </w:rPr>
        <w:t>¶</w:t>
      </w:r>
      <w:r w:rsidRPr="00234941">
        <w:rPr>
          <w:sz w:val="16"/>
        </w:rPr>
        <w:t xml:space="preserve"> think American [gun] laws are absurd” because “they make it very easy for citizens to</w:t>
      </w:r>
      <w:r w:rsidRPr="00234941">
        <w:rPr>
          <w:sz w:val="12"/>
        </w:rPr>
        <w:t>¶</w:t>
      </w:r>
      <w:r w:rsidRPr="00234941">
        <w:rPr>
          <w:sz w:val="16"/>
        </w:rPr>
        <w:t xml:space="preserve"> acquire guns.”</w:t>
      </w:r>
      <w:r w:rsidRPr="00234941">
        <w:rPr>
          <w:sz w:val="12"/>
        </w:rPr>
        <w:t>¶</w:t>
      </w:r>
      <w:r w:rsidRPr="00234941">
        <w:rPr>
          <w:sz w:val="16"/>
        </w:rPr>
        <w:t xml:space="preserve"> 37</w:t>
      </w:r>
      <w:r w:rsidRPr="00234941">
        <w:rPr>
          <w:sz w:val="12"/>
        </w:rPr>
        <w:t xml:space="preserve">¶ </w:t>
      </w:r>
      <w:r w:rsidRPr="00234941">
        <w:rPr>
          <w:sz w:val="16"/>
        </w:rPr>
        <w:t>Gun control advocates in the United States</w:t>
      </w:r>
      <w:r w:rsidRPr="00234941">
        <w:rPr>
          <w:sz w:val="12"/>
        </w:rPr>
        <w:t>¶</w:t>
      </w:r>
      <w:r w:rsidRPr="00234941">
        <w:rPr>
          <w:sz w:val="16"/>
        </w:rPr>
        <w:t xml:space="preserve"> have taken up the same theme. A New York</w:t>
      </w:r>
      <w:r w:rsidRPr="00234941">
        <w:rPr>
          <w:sz w:val="12"/>
        </w:rPr>
        <w:t>¶</w:t>
      </w:r>
      <w:r w:rsidRPr="00234941">
        <w:rPr>
          <w:sz w:val="16"/>
        </w:rPr>
        <w:t xml:space="preserve"> Times editorial encapsulated the logic of</w:t>
      </w:r>
      <w:r w:rsidRPr="00234941">
        <w:rPr>
          <w:sz w:val="12"/>
        </w:rPr>
        <w:t>¶</w:t>
      </w:r>
      <w:r w:rsidRPr="00234941">
        <w:rPr>
          <w:sz w:val="16"/>
        </w:rPr>
        <w:t xml:space="preserve"> strengthening the restrictions on firearms as a</w:t>
      </w:r>
      <w:r w:rsidRPr="00234941">
        <w:rPr>
          <w:sz w:val="12"/>
        </w:rPr>
        <w:t>¶</w:t>
      </w:r>
      <w:r w:rsidRPr="00234941">
        <w:rPr>
          <w:sz w:val="16"/>
        </w:rPr>
        <w:t xml:space="preserve"> way to more effectively wage the war on drugs</w:t>
      </w:r>
      <w:r w:rsidRPr="00234941">
        <w:rPr>
          <w:sz w:val="12"/>
        </w:rPr>
        <w:t>¶</w:t>
      </w:r>
      <w:r w:rsidRPr="00234941">
        <w:rPr>
          <w:sz w:val="16"/>
        </w:rPr>
        <w:t xml:space="preserve"> south of the border. “Mexico has no hope of</w:t>
      </w:r>
      <w:r w:rsidRPr="00234941">
        <w:rPr>
          <w:sz w:val="12"/>
        </w:rPr>
        <w:t>¶</w:t>
      </w:r>
      <w:r w:rsidRPr="00234941">
        <w:rPr>
          <w:sz w:val="16"/>
        </w:rPr>
        <w:t xml:space="preserve"> defeating the traffickers unless this country is</w:t>
      </w:r>
      <w:r w:rsidRPr="00234941">
        <w:rPr>
          <w:sz w:val="12"/>
        </w:rPr>
        <w:t>¶</w:t>
      </w:r>
      <w:r w:rsidRPr="00234941">
        <w:rPr>
          <w:sz w:val="16"/>
        </w:rPr>
        <w:t xml:space="preserve"> also willing to do more to fight the drug war at</w:t>
      </w:r>
      <w:r w:rsidRPr="00234941">
        <w:rPr>
          <w:sz w:val="12"/>
        </w:rPr>
        <w:t>¶</w:t>
      </w:r>
      <w:r w:rsidRPr="00234941">
        <w:rPr>
          <w:sz w:val="16"/>
        </w:rPr>
        <w:t xml:space="preserve"> home—starting with a clear commitment to</w:t>
      </w:r>
      <w:r w:rsidRPr="00234941">
        <w:rPr>
          <w:sz w:val="12"/>
        </w:rPr>
        <w:t>¶</w:t>
      </w:r>
      <w:r w:rsidRPr="00234941">
        <w:rPr>
          <w:sz w:val="16"/>
        </w:rPr>
        <w:t xml:space="preserve"> stop the weapons smugglers.”</w:t>
      </w:r>
      <w:r w:rsidRPr="00234941">
        <w:rPr>
          <w:sz w:val="12"/>
        </w:rPr>
        <w:t>¶</w:t>
      </w:r>
      <w:r w:rsidRPr="00234941">
        <w:rPr>
          <w:sz w:val="16"/>
        </w:rPr>
        <w:t xml:space="preserve"> 38</w:t>
      </w:r>
      <w:r w:rsidRPr="00234941">
        <w:rPr>
          <w:sz w:val="12"/>
        </w:rPr>
        <w:t>¶</w:t>
      </w:r>
      <w:r w:rsidRPr="00234941">
        <w:rPr>
          <w:sz w:val="16"/>
        </w:rPr>
        <w:t xml:space="preserve"> University of</w:t>
      </w:r>
      <w:r w:rsidRPr="00234941">
        <w:rPr>
          <w:sz w:val="12"/>
        </w:rPr>
        <w:t>¶</w:t>
      </w:r>
      <w:r w:rsidRPr="00234941">
        <w:rPr>
          <w:sz w:val="16"/>
        </w:rPr>
        <w:t xml:space="preserve"> Southern California scholar Pamela Starr goes</w:t>
      </w:r>
      <w:r w:rsidRPr="00234941">
        <w:rPr>
          <w:sz w:val="12"/>
        </w:rPr>
        <w:t>¶</w:t>
      </w:r>
      <w:r w:rsidRPr="00234941">
        <w:rPr>
          <w:sz w:val="16"/>
        </w:rPr>
        <w:t xml:space="preserve"> even further, arguing that U.S. leaders should</w:t>
      </w:r>
      <w:r w:rsidRPr="00234941">
        <w:rPr>
          <w:sz w:val="12"/>
        </w:rPr>
        <w:t>¶</w:t>
      </w:r>
      <w:r w:rsidRPr="00234941">
        <w:rPr>
          <w:sz w:val="16"/>
        </w:rPr>
        <w:t xml:space="preserve"> focus “on the southward flow of arms and</w:t>
      </w:r>
      <w:r w:rsidRPr="00234941">
        <w:rPr>
          <w:sz w:val="12"/>
        </w:rPr>
        <w:t>¶</w:t>
      </w:r>
      <w:r w:rsidRPr="00234941">
        <w:rPr>
          <w:sz w:val="16"/>
        </w:rPr>
        <w:t xml:space="preserve"> ammunition that is fueling an explosion of</w:t>
      </w:r>
      <w:r w:rsidRPr="00234941">
        <w:rPr>
          <w:sz w:val="12"/>
        </w:rPr>
        <w:t>¶</w:t>
      </w:r>
      <w:r w:rsidRPr="00234941">
        <w:rPr>
          <w:sz w:val="16"/>
        </w:rPr>
        <w:t xml:space="preserve"> drug-related violence in Mexico.” She stresses</w:t>
      </w:r>
      <w:r w:rsidRPr="00234941">
        <w:rPr>
          <w:sz w:val="12"/>
        </w:rPr>
        <w:t>¶</w:t>
      </w:r>
      <w:r w:rsidRPr="00234941">
        <w:rPr>
          <w:sz w:val="16"/>
        </w:rPr>
        <w:t xml:space="preserve"> that “anestimated97percentofthe arms used</w:t>
      </w:r>
      <w:r w:rsidRPr="00234941">
        <w:rPr>
          <w:sz w:val="12"/>
        </w:rPr>
        <w:t>¶</w:t>
      </w:r>
      <w:r w:rsidRPr="00234941">
        <w:rPr>
          <w:sz w:val="16"/>
        </w:rPr>
        <w:t xml:space="preserve"> by the Mexican cartels—including military grade grenade launchers and assault weapons—</w:t>
      </w:r>
      <w:r w:rsidRPr="00234941">
        <w:rPr>
          <w:sz w:val="12"/>
        </w:rPr>
        <w:t>¶</w:t>
      </w:r>
      <w:r w:rsidRPr="00234941">
        <w:rPr>
          <w:sz w:val="16"/>
        </w:rPr>
        <w:t xml:space="preserve"> are purchased at sporting goods stores and gun</w:t>
      </w:r>
      <w:r w:rsidRPr="00234941">
        <w:rPr>
          <w:sz w:val="12"/>
        </w:rPr>
        <w:t>¶</w:t>
      </w:r>
      <w:r w:rsidRPr="00234941">
        <w:rPr>
          <w:sz w:val="16"/>
        </w:rPr>
        <w:t xml:space="preserve"> shows on the U.S. side of the border and then</w:t>
      </w:r>
      <w:r w:rsidRPr="00234941">
        <w:rPr>
          <w:sz w:val="12"/>
        </w:rPr>
        <w:t>¶</w:t>
      </w:r>
      <w:r w:rsidRPr="00234941">
        <w:rPr>
          <w:sz w:val="16"/>
        </w:rPr>
        <w:t xml:space="preserve"> smuggled south,accordingtotheMexicangovernment.”Herproposedsolutionisa“Cabinetlevelinitiativetoattacktheillicitguntrade.The</w:t>
      </w:r>
      <w:r w:rsidRPr="00234941">
        <w:rPr>
          <w:sz w:val="12"/>
        </w:rPr>
        <w:t>¶</w:t>
      </w:r>
      <w:r w:rsidRPr="00234941">
        <w:rPr>
          <w:sz w:val="16"/>
        </w:rPr>
        <w:t xml:space="preserve"> departments of Homeland Security, Justice,</w:t>
      </w:r>
      <w:r w:rsidRPr="00234941">
        <w:rPr>
          <w:sz w:val="12"/>
        </w:rPr>
        <w:t>¶</w:t>
      </w:r>
      <w:r w:rsidRPr="00234941">
        <w:rPr>
          <w:sz w:val="16"/>
        </w:rPr>
        <w:t xml:space="preserve"> State, Defense, and Treasury all need to be</w:t>
      </w:r>
      <w:r w:rsidRPr="00234941">
        <w:rPr>
          <w:sz w:val="12"/>
        </w:rPr>
        <w:t>¶</w:t>
      </w:r>
      <w:r w:rsidRPr="00234941">
        <w:rPr>
          <w:sz w:val="16"/>
        </w:rPr>
        <w:t xml:space="preserve"> involved.” Echoing the arguments of Mexican</w:t>
      </w:r>
      <w:r w:rsidRPr="00234941">
        <w:rPr>
          <w:sz w:val="12"/>
        </w:rPr>
        <w:t>¶</w:t>
      </w:r>
      <w:r w:rsidRPr="00234941">
        <w:rPr>
          <w:sz w:val="16"/>
        </w:rPr>
        <w:t xml:space="preserve"> political leaders, Starr asserts: “The United</w:t>
      </w:r>
      <w:r w:rsidRPr="00234941">
        <w:rPr>
          <w:sz w:val="12"/>
        </w:rPr>
        <w:t>¶</w:t>
      </w:r>
      <w:r w:rsidRPr="00234941">
        <w:rPr>
          <w:sz w:val="16"/>
        </w:rPr>
        <w:t xml:space="preserve"> States is enabling the bloodshed in Mexico. We</w:t>
      </w:r>
      <w:r w:rsidRPr="00234941">
        <w:rPr>
          <w:sz w:val="12"/>
        </w:rPr>
        <w:t>¶</w:t>
      </w:r>
      <w:r w:rsidRPr="00234941">
        <w:rPr>
          <w:sz w:val="16"/>
        </w:rPr>
        <w:t xml:space="preserve"> have a moral responsibility to stop arming the</w:t>
      </w:r>
      <w:r w:rsidRPr="00234941">
        <w:rPr>
          <w:sz w:val="12"/>
        </w:rPr>
        <w:t>¶</w:t>
      </w:r>
      <w:r w:rsidRPr="00234941">
        <w:rPr>
          <w:sz w:val="16"/>
        </w:rPr>
        <w:t xml:space="preserve"> murderers and kidnappers—our national security demands it.”</w:t>
      </w:r>
      <w:r w:rsidRPr="00234941">
        <w:rPr>
          <w:sz w:val="12"/>
        </w:rPr>
        <w:t>¶</w:t>
      </w:r>
      <w:r w:rsidRPr="00234941">
        <w:rPr>
          <w:sz w:val="16"/>
        </w:rPr>
        <w:t xml:space="preserve"> 39</w:t>
      </w:r>
      <w:r w:rsidRPr="00234941">
        <w:rPr>
          <w:sz w:val="12"/>
        </w:rPr>
        <w:t xml:space="preserve">¶ </w:t>
      </w:r>
      <w:r w:rsidRPr="00234941">
        <w:rPr>
          <w:sz w:val="16"/>
        </w:rPr>
        <w:t>Even some U.S. political leaders have accepted the Mexican government’s explanation for</w:t>
      </w:r>
      <w:r w:rsidRPr="00234941">
        <w:rPr>
          <w:sz w:val="12"/>
        </w:rPr>
        <w:t>¶</w:t>
      </w:r>
      <w:r w:rsidRPr="00234941">
        <w:rPr>
          <w:sz w:val="16"/>
        </w:rPr>
        <w:t xml:space="preserve"> the surging violence. In June 2008,the Bush and</w:t>
      </w:r>
      <w:r w:rsidRPr="00234941">
        <w:rPr>
          <w:sz w:val="12"/>
        </w:rPr>
        <w:t>¶</w:t>
      </w:r>
      <w:r w:rsidRPr="00234941">
        <w:rPr>
          <w:sz w:val="16"/>
        </w:rPr>
        <w:t xml:space="preserve"> Calderón administrations announced a new</w:t>
      </w:r>
      <w:r w:rsidRPr="00234941">
        <w:rPr>
          <w:sz w:val="12"/>
        </w:rPr>
        <w:t>¶</w:t>
      </w:r>
      <w:r w:rsidRPr="00234941">
        <w:rPr>
          <w:sz w:val="16"/>
        </w:rPr>
        <w:t xml:space="preserve"> program, the Armas Cruzadas (Crossed Arms),to</w:t>
      </w:r>
      <w:r w:rsidRPr="00234941">
        <w:rPr>
          <w:sz w:val="12"/>
        </w:rPr>
        <w:t>¶</w:t>
      </w:r>
      <w:r w:rsidRPr="00234941">
        <w:rPr>
          <w:sz w:val="16"/>
        </w:rPr>
        <w:t xml:space="preserve"> stem the flow of guns from the United States to</w:t>
      </w:r>
      <w:r w:rsidRPr="00234941">
        <w:rPr>
          <w:sz w:val="12"/>
        </w:rPr>
        <w:t>¶</w:t>
      </w:r>
      <w:r w:rsidRPr="00234941">
        <w:rPr>
          <w:sz w:val="16"/>
        </w:rPr>
        <w:t xml:space="preserve"> Mexico. Sen. Charles Grassley (R-IA) defended</w:t>
      </w:r>
      <w:r w:rsidRPr="00234941">
        <w:rPr>
          <w:sz w:val="12"/>
        </w:rPr>
        <w:t>¶</w:t>
      </w:r>
      <w:r w:rsidRPr="00234941">
        <w:rPr>
          <w:sz w:val="16"/>
        </w:rPr>
        <w:t xml:space="preserve"> the initiative, saying: “As drugs come into our</w:t>
      </w:r>
      <w:r w:rsidRPr="00234941">
        <w:rPr>
          <w:sz w:val="12"/>
        </w:rPr>
        <w:t>¶</w:t>
      </w:r>
      <w:r w:rsidRPr="00234941">
        <w:rPr>
          <w:sz w:val="16"/>
        </w:rPr>
        <w:t xml:space="preserve"> country, money and illegal firearms go out. We</w:t>
      </w:r>
      <w:r w:rsidRPr="00234941">
        <w:rPr>
          <w:sz w:val="12"/>
        </w:rPr>
        <w:t>¶</w:t>
      </w:r>
      <w:r w:rsidRPr="00234941">
        <w:rPr>
          <w:sz w:val="16"/>
        </w:rPr>
        <w:t xml:space="preserve"> owe it to our neighbors to help cut down on outbound smuggling.”</w:t>
      </w:r>
      <w:r w:rsidRPr="00234941">
        <w:rPr>
          <w:sz w:val="12"/>
        </w:rPr>
        <w:t>¶</w:t>
      </w:r>
      <w:r w:rsidRPr="00234941">
        <w:rPr>
          <w:sz w:val="16"/>
        </w:rPr>
        <w:t xml:space="preserve"> 40</w:t>
      </w:r>
      <w:r w:rsidRPr="00234941">
        <w:rPr>
          <w:sz w:val="12"/>
        </w:rPr>
        <w:t xml:space="preserve">¶ </w:t>
      </w:r>
      <w:r w:rsidRPr="00234941">
        <w:rPr>
          <w:rStyle w:val="StyleBoldUnderline"/>
        </w:rPr>
        <w:t>The notion that the violence in Mexico</w:t>
      </w:r>
      <w:r w:rsidRPr="00234941">
        <w:rPr>
          <w:rStyle w:val="StyleBoldUnderline"/>
          <w:sz w:val="12"/>
        </w:rPr>
        <w:t>¶</w:t>
      </w:r>
      <w:r w:rsidRPr="00234941">
        <w:rPr>
          <w:rStyle w:val="StyleBoldUnderline"/>
        </w:rPr>
        <w:t xml:space="preserve"> would subside if the United States had more</w:t>
      </w:r>
      <w:r w:rsidRPr="00234941">
        <w:rPr>
          <w:rStyle w:val="StyleBoldUnderline"/>
          <w:sz w:val="12"/>
        </w:rPr>
        <w:t>¶</w:t>
      </w:r>
      <w:r w:rsidRPr="00234941">
        <w:rPr>
          <w:rStyle w:val="StyleBoldUnderline"/>
        </w:rPr>
        <w:t xml:space="preserve"> restrictive laws on firearms is devoid of logic</w:t>
      </w:r>
      <w:r w:rsidRPr="00234941">
        <w:rPr>
          <w:rStyle w:val="StyleBoldUnderline"/>
          <w:sz w:val="12"/>
        </w:rPr>
        <w:t>¶</w:t>
      </w:r>
      <w:r w:rsidRPr="00234941">
        <w:rPr>
          <w:rStyle w:val="StyleBoldUnderline"/>
        </w:rPr>
        <w:t xml:space="preserve"> and evidence</w:t>
      </w:r>
      <w:r w:rsidRPr="00234941">
        <w:rPr>
          <w:sz w:val="16"/>
        </w:rPr>
        <w:t xml:space="preserve">. </w:t>
      </w:r>
      <w:r w:rsidRPr="00234941">
        <w:rPr>
          <w:rStyle w:val="StyleBoldUnderline"/>
        </w:rPr>
        <w:t>Mexican drug gangs would have</w:t>
      </w:r>
      <w:r w:rsidRPr="00234941">
        <w:rPr>
          <w:rStyle w:val="StyleBoldUnderline"/>
          <w:sz w:val="12"/>
        </w:rPr>
        <w:t>¶</w:t>
      </w:r>
      <w:r w:rsidRPr="00234941">
        <w:rPr>
          <w:rStyle w:val="StyleBoldUnderline"/>
        </w:rPr>
        <w:t xml:space="preserve"> little trouble obtaining all the guns they desire</w:t>
      </w:r>
      <w:r w:rsidRPr="00234941">
        <w:rPr>
          <w:rStyle w:val="StyleBoldUnderline"/>
          <w:sz w:val="12"/>
        </w:rPr>
        <w:t>¶</w:t>
      </w:r>
      <w:r w:rsidRPr="00234941">
        <w:rPr>
          <w:rStyle w:val="StyleBoldUnderline"/>
        </w:rPr>
        <w:t xml:space="preserve"> from black market sources in Mexico and elsewhere</w:t>
      </w:r>
      <w:r w:rsidRPr="00234941">
        <w:rPr>
          <w:sz w:val="16"/>
        </w:rPr>
        <w:t>. After all, the traffickers make their fortunes operating in a black market involving</w:t>
      </w:r>
      <w:r w:rsidRPr="00234941">
        <w:rPr>
          <w:sz w:val="12"/>
        </w:rPr>
        <w:t>¶</w:t>
      </w:r>
      <w:r w:rsidRPr="00234941">
        <w:rPr>
          <w:sz w:val="16"/>
        </w:rPr>
        <w:t xml:space="preserve"> another product, and </w:t>
      </w:r>
      <w:r w:rsidRPr="00234941">
        <w:rPr>
          <w:rStyle w:val="StyleBoldUnderline"/>
        </w:rPr>
        <w:t>they have vast financial</w:t>
      </w:r>
      <w:r w:rsidRPr="00234941">
        <w:rPr>
          <w:rStyle w:val="StyleBoldUnderline"/>
          <w:sz w:val="12"/>
        </w:rPr>
        <w:t>¶</w:t>
      </w:r>
      <w:r w:rsidRPr="00234941">
        <w:rPr>
          <w:rStyle w:val="StyleBoldUnderline"/>
        </w:rPr>
        <w:t xml:space="preserve"> resources to purchase whatever they need to</w:t>
      </w:r>
      <w:r w:rsidRPr="00234941">
        <w:rPr>
          <w:rStyle w:val="StyleBoldUnderline"/>
          <w:sz w:val="12"/>
        </w:rPr>
        <w:t>¶</w:t>
      </w:r>
      <w:r w:rsidRPr="00234941">
        <w:rPr>
          <w:rStyle w:val="StyleBoldUnderline"/>
        </w:rPr>
        <w:t xml:space="preserve"> conduct their business</w:t>
      </w:r>
      <w:r w:rsidRPr="00234941">
        <w:rPr>
          <w:sz w:val="16"/>
        </w:rPr>
        <w:t>. Even assuming that the</w:t>
      </w:r>
      <w:r w:rsidRPr="00234941">
        <w:rPr>
          <w:sz w:val="12"/>
        </w:rPr>
        <w:t>¶</w:t>
      </w:r>
      <w:r w:rsidRPr="00234941">
        <w:rPr>
          <w:sz w:val="16"/>
        </w:rPr>
        <w:t xml:space="preserve"> Mexican government’s estimate that 97 percent of the weapons used by the cartels come</w:t>
      </w:r>
      <w:r w:rsidRPr="00234941">
        <w:rPr>
          <w:sz w:val="12"/>
        </w:rPr>
        <w:t>¶</w:t>
      </w:r>
      <w:r w:rsidRPr="00234941">
        <w:rPr>
          <w:sz w:val="16"/>
        </w:rPr>
        <w:t xml:space="preserve"> from stores and gun shows in the United</w:t>
      </w:r>
      <w:r w:rsidRPr="00234941">
        <w:rPr>
          <w:sz w:val="12"/>
        </w:rPr>
        <w:t>¶</w:t>
      </w:r>
      <w:r w:rsidRPr="00234941">
        <w:rPr>
          <w:sz w:val="16"/>
        </w:rPr>
        <w:t xml:space="preserve"> States—and Mexican officials are not exactly</w:t>
      </w:r>
      <w:r w:rsidRPr="00234941">
        <w:rPr>
          <w:sz w:val="12"/>
        </w:rPr>
        <w:t>¶</w:t>
      </w:r>
      <w:r w:rsidRPr="00234941">
        <w:rPr>
          <w:sz w:val="16"/>
        </w:rPr>
        <w:t xml:space="preserve"> objective sources for such statistics—the traffickers rely on those outlets simply because</w:t>
      </w:r>
      <w:r w:rsidRPr="00234941">
        <w:rPr>
          <w:sz w:val="12"/>
        </w:rPr>
        <w:t>¶</w:t>
      </w:r>
      <w:r w:rsidRPr="00234941">
        <w:rPr>
          <w:sz w:val="16"/>
        </w:rPr>
        <w:t xml:space="preserve"> they are easier and more convenient, not</w:t>
      </w:r>
      <w:r w:rsidRPr="00234941">
        <w:rPr>
          <w:sz w:val="12"/>
        </w:rPr>
        <w:t>¶</w:t>
      </w:r>
      <w:r w:rsidRPr="00234941">
        <w:rPr>
          <w:sz w:val="16"/>
        </w:rPr>
        <w:t xml:space="preserve"> because there are no other options. One could</w:t>
      </w:r>
      <w:r w:rsidRPr="00234941">
        <w:rPr>
          <w:sz w:val="12"/>
        </w:rPr>
        <w:t>¶</w:t>
      </w:r>
      <w:r w:rsidRPr="00234941">
        <w:rPr>
          <w:sz w:val="16"/>
        </w:rPr>
        <w:t xml:space="preserve"> close every sporting goods store in the southwestern states, and the measure would not disarm the drug gangs. If Washington and the</w:t>
      </w:r>
      <w:r w:rsidRPr="00234941">
        <w:rPr>
          <w:sz w:val="12"/>
        </w:rPr>
        <w:t>¶</w:t>
      </w:r>
      <w:r w:rsidRPr="00234941">
        <w:rPr>
          <w:sz w:val="16"/>
        </w:rPr>
        <w:t xml:space="preserve"> various state governments adopted the fire- arms “reforms” that Mexico City is demanding,</w:t>
      </w:r>
      <w:r w:rsidRPr="00234941">
        <w:rPr>
          <w:sz w:val="12"/>
        </w:rPr>
        <w:t>¶</w:t>
      </w:r>
      <w:r w:rsidRPr="00234941">
        <w:rPr>
          <w:sz w:val="16"/>
        </w:rPr>
        <w:t xml:space="preserve"> the principal result would be to inconvenience</w:t>
      </w:r>
      <w:r w:rsidRPr="00234941">
        <w:rPr>
          <w:sz w:val="12"/>
        </w:rPr>
        <w:t>¶</w:t>
      </w:r>
      <w:r w:rsidRPr="00234941">
        <w:rPr>
          <w:sz w:val="16"/>
        </w:rPr>
        <w:t xml:space="preserve"> law-abiding American gun owners and merchants.</w:t>
      </w:r>
      <w:r w:rsidRPr="00234941">
        <w:rPr>
          <w:sz w:val="12"/>
        </w:rPr>
        <w:t xml:space="preserve">¶ </w:t>
      </w:r>
      <w:r w:rsidRPr="00234941">
        <w:rPr>
          <w:sz w:val="16"/>
        </w:rPr>
        <w:t xml:space="preserve">Moreover, </w:t>
      </w:r>
      <w:r w:rsidRPr="00234941">
        <w:rPr>
          <w:rStyle w:val="StyleBoldUnderline"/>
        </w:rPr>
        <w:t>the research on restrictive gun</w:t>
      </w:r>
      <w:r w:rsidRPr="00234941">
        <w:rPr>
          <w:rStyle w:val="StyleBoldUnderline"/>
          <w:sz w:val="12"/>
        </w:rPr>
        <w:t>¶</w:t>
      </w:r>
      <w:r w:rsidRPr="00234941">
        <w:rPr>
          <w:rStyle w:val="StyleBoldUnderline"/>
        </w:rPr>
        <w:t xml:space="preserve"> laws in both U.S. and foreign jurisdictions</w:t>
      </w:r>
      <w:r w:rsidRPr="00234941">
        <w:rPr>
          <w:rStyle w:val="StyleBoldUnderline"/>
          <w:sz w:val="12"/>
        </w:rPr>
        <w:t>¶</w:t>
      </w:r>
      <w:r w:rsidRPr="00234941">
        <w:rPr>
          <w:rStyle w:val="StyleBoldUnderline"/>
        </w:rPr>
        <w:t xml:space="preserve"> shows no correlation between tough laws and</w:t>
      </w:r>
      <w:r w:rsidRPr="00234941">
        <w:rPr>
          <w:rStyle w:val="StyleBoldUnderline"/>
          <w:sz w:val="12"/>
        </w:rPr>
        <w:t>¶</w:t>
      </w:r>
      <w:r w:rsidRPr="00234941">
        <w:rPr>
          <w:rStyle w:val="StyleBoldUnderline"/>
        </w:rPr>
        <w:t xml:space="preserve"> a decline in homicides and other crimes.</w:t>
      </w:r>
      <w:r w:rsidRPr="00234941">
        <w:rPr>
          <w:rStyle w:val="StyleBoldUnderline"/>
          <w:sz w:val="12"/>
        </w:rPr>
        <w:t>¶</w:t>
      </w:r>
      <w:r w:rsidRPr="00234941">
        <w:rPr>
          <w:rStyle w:val="StyleBoldUnderline"/>
        </w:rPr>
        <w:t xml:space="preserve"> 41</w:t>
      </w:r>
      <w:r w:rsidRPr="00234941">
        <w:rPr>
          <w:rStyle w:val="StyleBoldUnderline"/>
          <w:sz w:val="12"/>
        </w:rPr>
        <w:t>¶</w:t>
      </w:r>
      <w:r w:rsidRPr="00234941">
        <w:rPr>
          <w:rStyle w:val="StyleBoldUnderline"/>
        </w:rPr>
        <w:t xml:space="preserve"> Attempts to lay the blame for Mexico’s chaos at</w:t>
      </w:r>
      <w:r w:rsidRPr="00234941">
        <w:rPr>
          <w:rStyle w:val="StyleBoldUnderline"/>
          <w:sz w:val="12"/>
        </w:rPr>
        <w:t>¶</w:t>
      </w:r>
      <w:r w:rsidRPr="00234941">
        <w:rPr>
          <w:rStyle w:val="StyleBoldUnderline"/>
        </w:rPr>
        <w:t xml:space="preserve"> the door of U.S. gun laws are either naive or a</w:t>
      </w:r>
      <w:r w:rsidRPr="00234941">
        <w:rPr>
          <w:rStyle w:val="StyleBoldUnderline"/>
          <w:sz w:val="12"/>
        </w:rPr>
        <w:t>¶</w:t>
      </w:r>
      <w:r w:rsidRPr="00234941">
        <w:rPr>
          <w:rStyle w:val="StyleBoldUnderline"/>
        </w:rPr>
        <w:t xml:space="preserve"> cynical effort to find a scapegoat. Tightening</w:t>
      </w:r>
      <w:r w:rsidRPr="00234941">
        <w:rPr>
          <w:rStyle w:val="StyleBoldUnderline"/>
          <w:sz w:val="12"/>
        </w:rPr>
        <w:t>¶</w:t>
      </w:r>
      <w:r w:rsidRPr="00234941">
        <w:rPr>
          <w:rStyle w:val="StyleBoldUnderline"/>
        </w:rPr>
        <w:t xml:space="preserve"> fire arms laws in the United States </w:t>
      </w:r>
      <w:r w:rsidRPr="00234941">
        <w:rPr>
          <w:sz w:val="16"/>
        </w:rPr>
        <w:t>(even if that</w:t>
      </w:r>
      <w:r w:rsidRPr="00234941">
        <w:rPr>
          <w:sz w:val="12"/>
        </w:rPr>
        <w:t>¶</w:t>
      </w:r>
      <w:r w:rsidRPr="00234941">
        <w:rPr>
          <w:sz w:val="16"/>
        </w:rPr>
        <w:t xml:space="preserve"> were politically feasible) </w:t>
      </w:r>
      <w:r w:rsidRPr="00234941">
        <w:rPr>
          <w:rStyle w:val="StyleBoldUnderline"/>
        </w:rPr>
        <w:t>is not a solution to the</w:t>
      </w:r>
      <w:r w:rsidRPr="00234941">
        <w:rPr>
          <w:rStyle w:val="StyleBoldUnderline"/>
          <w:sz w:val="12"/>
        </w:rPr>
        <w:t>¶</w:t>
      </w:r>
      <w:r w:rsidRPr="00234941">
        <w:rPr>
          <w:rStyle w:val="StyleBoldUnderline"/>
        </w:rPr>
        <w:t xml:space="preserve"> violence in Mexico</w:t>
      </w:r>
      <w:r w:rsidRPr="00234941">
        <w:rPr>
          <w:sz w:val="16"/>
        </w:rPr>
        <w:t>.</w:t>
      </w:r>
    </w:p>
    <w:p w:rsidR="00234941" w:rsidRPr="00234941" w:rsidRDefault="00234941" w:rsidP="00234941"/>
    <w:p w:rsidR="001029EC" w:rsidRPr="00234941" w:rsidRDefault="001029EC" w:rsidP="001029EC">
      <w:pPr>
        <w:pStyle w:val="Heading2"/>
      </w:pPr>
      <w:r w:rsidRPr="00234941">
        <w:rPr>
          <w:b w:val="0"/>
          <w:bCs w:val="0"/>
        </w:rPr>
        <w:lastRenderedPageBreak/>
        <w:t>AT: Prohibition</w:t>
      </w:r>
    </w:p>
    <w:p w:rsidR="001029EC" w:rsidRPr="00234941" w:rsidRDefault="001029EC" w:rsidP="001029EC"/>
    <w:p w:rsidR="001029EC" w:rsidRPr="00234941" w:rsidRDefault="001029EC" w:rsidP="001029EC">
      <w:pPr>
        <w:rPr>
          <w:b/>
          <w:shd w:val="clear" w:color="auto" w:fill="FFFFFF"/>
        </w:rPr>
      </w:pPr>
      <w:r w:rsidRPr="00234941">
        <w:rPr>
          <w:b/>
          <w:shd w:val="clear" w:color="auto" w:fill="FFFFFF"/>
        </w:rPr>
        <w:t>Prohibition enforcement fails – reducing demand is key</w:t>
      </w:r>
    </w:p>
    <w:p w:rsidR="001029EC" w:rsidRPr="00234941" w:rsidRDefault="001029EC" w:rsidP="001029EC">
      <w:r w:rsidRPr="00234941">
        <w:rPr>
          <w:b/>
        </w:rPr>
        <w:t>Globe and Mail, 12</w:t>
      </w:r>
      <w:r w:rsidRPr="00234941">
        <w:t xml:space="preserve"> (“The drug war spreads instability; Narco-trade corridors undermine governance”, the Globe and Mail, 4/26/2012, Lexis, JKahn)</w:t>
      </w:r>
    </w:p>
    <w:p w:rsidR="001029EC" w:rsidRPr="00234941" w:rsidRDefault="001029EC" w:rsidP="001029EC">
      <w:pPr>
        <w:rPr>
          <w:rStyle w:val="Emphasis"/>
          <w:color w:val="333333"/>
          <w:shd w:val="clear" w:color="auto" w:fill="FFFFFF"/>
        </w:rPr>
      </w:pPr>
      <w:r w:rsidRPr="00234941">
        <w:rPr>
          <w:rStyle w:val="StyleBoldUnderline"/>
        </w:rPr>
        <w:t xml:space="preserve">Decriminalizing marijuana would </w:t>
      </w:r>
      <w:r w:rsidRPr="00234941">
        <w:rPr>
          <w:rStyle w:val="StyleBoldUnderline"/>
          <w:bdr w:val="single" w:sz="4" w:space="0" w:color="auto" w:frame="1"/>
        </w:rPr>
        <w:t>substantially reduce the drug cartels' power and wealth</w:t>
      </w:r>
      <w:r w:rsidRPr="00234941">
        <w:rPr>
          <w:rStyle w:val="StyleBoldUnderline"/>
        </w:rPr>
        <w:t>; cannabis accounts for 25 per cent to 40 per cent of cartels' revenues</w:t>
      </w:r>
      <w:r w:rsidRPr="00234941">
        <w:rPr>
          <w:sz w:val="16"/>
          <w:shd w:val="clear" w:color="auto" w:fill="FFFFFF"/>
        </w:rPr>
        <w:t xml:space="preserve">. The resources of </w:t>
      </w:r>
      <w:r w:rsidRPr="00234941">
        <w:rPr>
          <w:rStyle w:val="StyleBoldUnderline"/>
        </w:rPr>
        <w:t>law enforcement</w:t>
      </w:r>
      <w:r w:rsidRPr="00234941">
        <w:rPr>
          <w:sz w:val="16"/>
          <w:shd w:val="clear" w:color="auto" w:fill="FFFFFF"/>
        </w:rPr>
        <w:t xml:space="preserve"> should be </w:t>
      </w:r>
      <w:r w:rsidRPr="00234941">
        <w:rPr>
          <w:rStyle w:val="StyleBoldUnderline"/>
        </w:rPr>
        <w:t>reserved to battle</w:t>
      </w:r>
      <w:r w:rsidRPr="00234941">
        <w:rPr>
          <w:sz w:val="16"/>
          <w:shd w:val="clear" w:color="auto" w:fill="FFFFFF"/>
        </w:rPr>
        <w:t xml:space="preserve"> the organized criminals who control </w:t>
      </w:r>
      <w:r w:rsidRPr="00234941">
        <w:rPr>
          <w:rStyle w:val="StyleBoldUnderline"/>
        </w:rPr>
        <w:t>the trade</w:t>
      </w:r>
      <w:r w:rsidRPr="00234941">
        <w:rPr>
          <w:sz w:val="16"/>
          <w:shd w:val="clear" w:color="auto" w:fill="FFFFFF"/>
        </w:rPr>
        <w:t xml:space="preserve">, and </w:t>
      </w:r>
      <w:r w:rsidRPr="00234941">
        <w:rPr>
          <w:rStyle w:val="StyleBoldUnderline"/>
        </w:rPr>
        <w:t>not wasted on individual drug users</w:t>
      </w:r>
      <w:r w:rsidRPr="00234941">
        <w:rPr>
          <w:sz w:val="16"/>
          <w:shd w:val="clear" w:color="auto" w:fill="FFFFFF"/>
        </w:rPr>
        <w:t xml:space="preserve"> who cause harm only to themselves. Countries such as Mali, Guinea Bissau and Liberia are ill-equipped to confront drug traffickers, and the judiciary and police are vulnerable to corruption. Cocaine seizures are worth more than some countries' entire security budgets. "</w:t>
      </w:r>
      <w:r w:rsidRPr="00234941">
        <w:rPr>
          <w:rStyle w:val="StyleBoldUnderline"/>
        </w:rPr>
        <w:t>Narco-traffic threatens to metastasize into broader policy and security challenges</w:t>
      </w:r>
      <w:r w:rsidRPr="00234941">
        <w:rPr>
          <w:sz w:val="16"/>
          <w:shd w:val="clear" w:color="auto" w:fill="FFFFFF"/>
        </w:rPr>
        <w:t xml:space="preserve">," notes the commission's report. Why should fragile states continue to bear the brunt of a futile anti-narcotics crusade? </w:t>
      </w:r>
      <w:r w:rsidRPr="00234941">
        <w:rPr>
          <w:rStyle w:val="StyleBoldUnderline"/>
        </w:rPr>
        <w:t xml:space="preserve">Instead, the world should </w:t>
      </w:r>
      <w:r w:rsidRPr="00234941">
        <w:rPr>
          <w:rStyle w:val="StyleBoldUnderline"/>
          <w:bdr w:val="single" w:sz="4" w:space="0" w:color="auto" w:frame="1"/>
        </w:rPr>
        <w:t>strengthen the defences of states under attack</w:t>
      </w:r>
      <w:r w:rsidRPr="00234941">
        <w:rPr>
          <w:rStyle w:val="StyleBoldUnderline"/>
        </w:rPr>
        <w:t>, and help them build alternatives</w:t>
      </w:r>
      <w:r w:rsidRPr="00234941">
        <w:rPr>
          <w:sz w:val="16"/>
          <w:shd w:val="clear" w:color="auto" w:fill="FFFFFF"/>
        </w:rPr>
        <w:t xml:space="preserve"> to the drug trade. </w:t>
      </w:r>
      <w:r w:rsidRPr="00234941">
        <w:rPr>
          <w:rStyle w:val="StyleBoldUnderline"/>
        </w:rPr>
        <w:t xml:space="preserve">Consumer countries should focus on reducing demand. </w:t>
      </w:r>
      <w:r w:rsidRPr="00234941">
        <w:rPr>
          <w:rStyle w:val="StyleBoldUnderline"/>
          <w:bdr w:val="single" w:sz="4" w:space="0" w:color="auto" w:frame="1"/>
        </w:rPr>
        <w:t>Prohibition is far from being an adequate answer</w:t>
      </w:r>
      <w:r w:rsidRPr="00234941">
        <w:rPr>
          <w:rStyle w:val="StyleBoldUnderline"/>
        </w:rPr>
        <w:t>.</w:t>
      </w:r>
      <w:r w:rsidRPr="00234941">
        <w:rPr>
          <w:rStyle w:val="StyleBoldUnderline"/>
        </w:rPr>
        <w:br/>
      </w:r>
    </w:p>
    <w:p w:rsidR="001029EC" w:rsidRPr="00234941" w:rsidRDefault="001029EC" w:rsidP="001029EC"/>
    <w:p w:rsidR="00234941" w:rsidRPr="00234941" w:rsidRDefault="00234941" w:rsidP="00234941">
      <w:pPr>
        <w:pStyle w:val="Heading2"/>
      </w:pPr>
      <w:r w:rsidRPr="00234941">
        <w:rPr>
          <w:b w:val="0"/>
          <w:bCs w:val="0"/>
        </w:rPr>
        <w:lastRenderedPageBreak/>
        <w:t>AT: Reduces Usage</w:t>
      </w:r>
    </w:p>
    <w:p w:rsidR="00234941" w:rsidRPr="00234941" w:rsidRDefault="00234941" w:rsidP="00234941"/>
    <w:p w:rsidR="00234941" w:rsidRPr="00234941" w:rsidRDefault="00234941" w:rsidP="00234941">
      <w:pPr>
        <w:rPr>
          <w:b/>
        </w:rPr>
      </w:pPr>
      <w:r w:rsidRPr="00234941">
        <w:rPr>
          <w:b/>
        </w:rPr>
        <w:t xml:space="preserve">High prices don’t deter illegal drug usage --- their evidence </w:t>
      </w:r>
      <w:r w:rsidRPr="00234941">
        <w:rPr>
          <w:b/>
          <w:u w:val="single"/>
        </w:rPr>
        <w:t>overlooks several factors</w:t>
      </w:r>
    </w:p>
    <w:p w:rsidR="00234941" w:rsidRPr="00234941" w:rsidRDefault="00234941" w:rsidP="00234941">
      <w:r w:rsidRPr="00234941">
        <w:rPr>
          <w:b/>
        </w:rPr>
        <w:t>Becker, 13</w:t>
      </w:r>
      <w:r w:rsidRPr="00234941">
        <w:t xml:space="preserve"> (Gary S., professor of economics and sociology at the University of Chicago, Nobel laureate, and Kevin M. Murphy, professor of economics at the University of Chicago Booth School of Business, “Have We Lost the War on Drugs?,” Wall Street Journal, 1/4/13, http://online.wsj.com/article/SB10001424127887324374004578217682305605070.html, Tashma)</w:t>
      </w:r>
    </w:p>
    <w:p w:rsidR="00234941" w:rsidRPr="00234941" w:rsidRDefault="00234941" w:rsidP="00234941">
      <w:pPr>
        <w:rPr>
          <w:sz w:val="16"/>
        </w:rPr>
      </w:pPr>
      <w:r w:rsidRPr="00234941">
        <w:rPr>
          <w:u w:val="single"/>
        </w:rPr>
        <w:t>The main gain from the war on drugs claimed by advocates of continuing the war is a lower incidence of drug use and drug addiction. Basic economics does imply that</w:t>
      </w:r>
      <w:r w:rsidRPr="00234941">
        <w:rPr>
          <w:sz w:val="16"/>
        </w:rPr>
        <w:t xml:space="preserve">, under given conditions, </w:t>
      </w:r>
      <w:r w:rsidRPr="00234941">
        <w:rPr>
          <w:u w:val="single"/>
        </w:rPr>
        <w:t xml:space="preserve">higher prices for a good leads to </w:t>
      </w:r>
      <w:r w:rsidRPr="00234941">
        <w:rPr>
          <w:u w:val="single"/>
          <w:bdr w:val="single" w:sz="4" w:space="0" w:color="auto" w:frame="1"/>
        </w:rPr>
        <w:t>reduced demand</w:t>
      </w:r>
      <w:r w:rsidRPr="00234941">
        <w:rPr>
          <w:u w:val="single"/>
        </w:rPr>
        <w:t xml:space="preserve"> for that good.</w:t>
      </w:r>
      <w:r w:rsidRPr="00234941">
        <w:rPr>
          <w:sz w:val="16"/>
        </w:rPr>
        <w:t xml:space="preserve"> The magnitude of the response depends on the availability of substitutes for the higher priced good. For example, many drug users might find alcohol a good substitute for drugs as drugs become more expensive.</w:t>
      </w:r>
    </w:p>
    <w:p w:rsidR="00234941" w:rsidRPr="00234941" w:rsidRDefault="00234941" w:rsidP="00234941">
      <w:pPr>
        <w:rPr>
          <w:sz w:val="16"/>
        </w:rPr>
      </w:pPr>
      <w:r w:rsidRPr="00234941">
        <w:rPr>
          <w:sz w:val="16"/>
        </w:rPr>
        <w:t xml:space="preserve">The conclusion that higher prices reduce demand only "under given conditions" is especially important in considering the effects of higher drug prices due to the war on drugs. </w:t>
      </w:r>
      <w:r w:rsidRPr="00234941">
        <w:rPr>
          <w:u w:val="single"/>
        </w:rPr>
        <w:t>Making the selling and consumption of drugs illegal not only raises drug prices but</w:t>
      </w:r>
      <w:r w:rsidRPr="00234941">
        <w:rPr>
          <w:sz w:val="16"/>
        </w:rPr>
        <w:t xml:space="preserve"> also </w:t>
      </w:r>
      <w:r w:rsidRPr="00234941">
        <w:rPr>
          <w:u w:val="single"/>
        </w:rPr>
        <w:t xml:space="preserve">has </w:t>
      </w:r>
      <w:r w:rsidRPr="00234941">
        <w:rPr>
          <w:u w:val="single"/>
          <w:bdr w:val="single" w:sz="4" w:space="0" w:color="auto" w:frame="1"/>
        </w:rPr>
        <w:t>other important effects</w:t>
      </w:r>
      <w:r w:rsidRPr="00234941">
        <w:rPr>
          <w:u w:val="single"/>
        </w:rPr>
        <w:t>.</w:t>
      </w:r>
      <w:r w:rsidRPr="00234941">
        <w:rPr>
          <w:sz w:val="16"/>
        </w:rPr>
        <w:t xml:space="preserve"> For example, </w:t>
      </w:r>
      <w:r w:rsidRPr="00234941">
        <w:rPr>
          <w:u w:val="single"/>
        </w:rPr>
        <w:t xml:space="preserve">while some consumers are reluctant to buy illegal goods, drugs may be </w:t>
      </w:r>
      <w:r w:rsidRPr="00234941">
        <w:rPr>
          <w:u w:val="single"/>
          <w:bdr w:val="single" w:sz="4" w:space="0" w:color="auto" w:frame="1"/>
        </w:rPr>
        <w:t>an exception</w:t>
      </w:r>
      <w:r w:rsidRPr="00234941">
        <w:rPr>
          <w:u w:val="single"/>
        </w:rPr>
        <w:t xml:space="preserve"> because drug use usually starts while people are</w:t>
      </w:r>
      <w:r w:rsidRPr="00234941">
        <w:rPr>
          <w:sz w:val="16"/>
        </w:rPr>
        <w:t xml:space="preserve"> teenagers or </w:t>
      </w:r>
      <w:r w:rsidRPr="00234941">
        <w:rPr>
          <w:u w:val="single"/>
        </w:rPr>
        <w:t xml:space="preserve">young adults. A </w:t>
      </w:r>
      <w:r w:rsidRPr="00234941">
        <w:rPr>
          <w:u w:val="single"/>
          <w:bdr w:val="single" w:sz="4" w:space="0" w:color="auto" w:frame="1"/>
        </w:rPr>
        <w:t>rebellious streak</w:t>
      </w:r>
      <w:r w:rsidRPr="00234941">
        <w:rPr>
          <w:u w:val="single"/>
        </w:rPr>
        <w:t xml:space="preserve"> may lead them to use and sell drugs precisely because those activities are illegal.</w:t>
      </w:r>
    </w:p>
    <w:p w:rsidR="00234941" w:rsidRPr="00234941" w:rsidRDefault="00234941" w:rsidP="00234941">
      <w:pPr>
        <w:rPr>
          <w:sz w:val="16"/>
        </w:rPr>
      </w:pPr>
      <w:r w:rsidRPr="00234941">
        <w:rPr>
          <w:sz w:val="16"/>
        </w:rPr>
        <w:t xml:space="preserve">More important, </w:t>
      </w:r>
      <w:r w:rsidRPr="00234941">
        <w:rPr>
          <w:u w:val="single"/>
        </w:rPr>
        <w:t xml:space="preserve">some drugs, such as crack or heroin, </w:t>
      </w:r>
      <w:r w:rsidRPr="00234941">
        <w:rPr>
          <w:b/>
          <w:u w:val="single"/>
        </w:rPr>
        <w:t xml:space="preserve">are </w:t>
      </w:r>
      <w:r w:rsidRPr="00234941">
        <w:rPr>
          <w:b/>
          <w:u w:val="single"/>
          <w:bdr w:val="single" w:sz="4" w:space="0" w:color="auto" w:frame="1"/>
        </w:rPr>
        <w:t>highly addictive</w:t>
      </w:r>
      <w:r w:rsidRPr="00234941">
        <w:rPr>
          <w:b/>
          <w:u w:val="single"/>
        </w:rPr>
        <w:t>.</w:t>
      </w:r>
      <w:r w:rsidRPr="00234941">
        <w:rPr>
          <w:sz w:val="16"/>
        </w:rPr>
        <w:t xml:space="preserve"> Many people addicted to smoking and to drinking alcohol manage to break their addictions when they get married or find good jobs, or as a result of other life-cycle events. They also often get help from groups like Alcoholics Anonymous, or by using patches and "fake" cigarettes that gradually wean them from their addiction to nicotine.</w:t>
      </w:r>
    </w:p>
    <w:p w:rsidR="00234941" w:rsidRPr="00234941" w:rsidRDefault="00234941" w:rsidP="00234941">
      <w:pPr>
        <w:rPr>
          <w:u w:val="single"/>
        </w:rPr>
      </w:pPr>
      <w:r w:rsidRPr="00234941">
        <w:rPr>
          <w:u w:val="single"/>
        </w:rPr>
        <w:t>It is generally harder to break an addiction to illegal goods, like drugs. Drug addicts may be leery of going to clinics or to</w:t>
      </w:r>
      <w:r w:rsidRPr="00234941">
        <w:rPr>
          <w:sz w:val="16"/>
        </w:rPr>
        <w:t xml:space="preserve"> nonprofit "drugs anonymous" </w:t>
      </w:r>
      <w:r w:rsidRPr="00234941">
        <w:rPr>
          <w:u w:val="single"/>
        </w:rPr>
        <w:t>groups for help. They fear they will be reported for consuming illegal substances.</w:t>
      </w:r>
      <w:r w:rsidRPr="00234941">
        <w:rPr>
          <w:sz w:val="16"/>
        </w:rPr>
        <w:t xml:space="preserve"> Since the consumption of illegal drugs must be hidden to avoid arrest and conviction, </w:t>
      </w:r>
      <w:r w:rsidRPr="00234941">
        <w:rPr>
          <w:u w:val="single"/>
        </w:rPr>
        <w:t>many drug consumers</w:t>
      </w:r>
      <w:r w:rsidRPr="00234941">
        <w:rPr>
          <w:sz w:val="16"/>
        </w:rPr>
        <w:t xml:space="preserve"> must </w:t>
      </w:r>
      <w:r w:rsidRPr="00234941">
        <w:rPr>
          <w:u w:val="single"/>
          <w:bdr w:val="single" w:sz="4" w:space="0" w:color="auto" w:frame="1"/>
        </w:rPr>
        <w:t>alter their lives</w:t>
      </w:r>
      <w:r w:rsidRPr="00234941">
        <w:rPr>
          <w:u w:val="single"/>
        </w:rPr>
        <w:t xml:space="preserve"> in order to avoid detection.</w:t>
      </w:r>
    </w:p>
    <w:p w:rsidR="00234941" w:rsidRPr="00234941" w:rsidRDefault="00234941" w:rsidP="00234941">
      <w:pPr>
        <w:rPr>
          <w:u w:val="single"/>
        </w:rPr>
      </w:pPr>
      <w:r w:rsidRPr="00234941">
        <w:rPr>
          <w:sz w:val="16"/>
        </w:rPr>
        <w:t xml:space="preserve">Usually overlooked in discussions of the effects of the war on drugs is that the illegality of drugs stunts the development of ways to help drug addicts, such as the drug equivalent of nicotine patches. Thus, though the war on drugs may well have induced lower drug use through higher prices, it has likely also increased the rate of addiction. </w:t>
      </w:r>
      <w:r w:rsidRPr="00234941">
        <w:rPr>
          <w:u w:val="single"/>
        </w:rPr>
        <w:t xml:space="preserve">The illegality of drugs makes it </w:t>
      </w:r>
      <w:r w:rsidRPr="00234941">
        <w:rPr>
          <w:u w:val="single"/>
          <w:bdr w:val="single" w:sz="4" w:space="0" w:color="auto" w:frame="1"/>
        </w:rPr>
        <w:t>harder</w:t>
      </w:r>
      <w:r w:rsidRPr="00234941">
        <w:rPr>
          <w:sz w:val="16"/>
        </w:rPr>
        <w:t xml:space="preserve"> for addicts </w:t>
      </w:r>
      <w:r w:rsidRPr="00234941">
        <w:rPr>
          <w:u w:val="single"/>
          <w:bdr w:val="single" w:sz="4" w:space="0" w:color="auto" w:frame="1"/>
        </w:rPr>
        <w:t>to get help</w:t>
      </w:r>
      <w:r w:rsidRPr="00234941">
        <w:rPr>
          <w:u w:val="single"/>
        </w:rPr>
        <w:t xml:space="preserve"> in breaking their addictions. It leads them to associate more with other addicts and less with people who might help them quit.</w:t>
      </w:r>
    </w:p>
    <w:p w:rsidR="00234941" w:rsidRPr="00234941" w:rsidRDefault="00234941" w:rsidP="00234941"/>
    <w:p w:rsidR="00234941" w:rsidRPr="00234941" w:rsidRDefault="00234941" w:rsidP="00234941">
      <w:pPr>
        <w:pStyle w:val="Heading2"/>
      </w:pPr>
      <w:r w:rsidRPr="00234941">
        <w:rPr>
          <w:b w:val="0"/>
          <w:bCs w:val="0"/>
        </w:rPr>
        <w:lastRenderedPageBreak/>
        <w:t>AT: Solves Cultivation</w:t>
      </w:r>
    </w:p>
    <w:p w:rsidR="00234941" w:rsidRPr="00234941" w:rsidRDefault="00234941" w:rsidP="00234941"/>
    <w:p w:rsidR="00234941" w:rsidRPr="00234941" w:rsidRDefault="00234941" w:rsidP="00234941">
      <w:pPr>
        <w:rPr>
          <w:b/>
        </w:rPr>
      </w:pPr>
      <w:r w:rsidRPr="00234941">
        <w:rPr>
          <w:b/>
        </w:rPr>
        <w:t xml:space="preserve">Any successes translate to </w:t>
      </w:r>
      <w:r w:rsidRPr="00234941">
        <w:rPr>
          <w:b/>
          <w:u w:val="single"/>
        </w:rPr>
        <w:t>larger failures</w:t>
      </w:r>
      <w:r w:rsidRPr="00234941">
        <w:rPr>
          <w:b/>
        </w:rPr>
        <w:t xml:space="preserve"> --- the shift in cocaine cultivation from Peru and Bolivia to Columbia proves</w:t>
      </w:r>
    </w:p>
    <w:p w:rsidR="00234941" w:rsidRPr="00234941" w:rsidRDefault="00234941" w:rsidP="00234941">
      <w:r w:rsidRPr="00234941">
        <w:rPr>
          <w:b/>
        </w:rPr>
        <w:t>Lee, 2</w:t>
      </w:r>
      <w:r w:rsidRPr="00234941">
        <w:t xml:space="preserve"> (Rensselaer W., contract researcher for the Congressional Research Service and a senior fellow at FPRI, “Perverse Effects of Andean Counternarcotics Policy,” Orbis, Volume 46, Issue 3, Summer 2012, pg. 537-554, sciencedirect, Tashma)</w:t>
      </w:r>
    </w:p>
    <w:p w:rsidR="00234941" w:rsidRPr="00234941" w:rsidRDefault="00234941" w:rsidP="00234941">
      <w:pPr>
        <w:rPr>
          <w:sz w:val="16"/>
        </w:rPr>
      </w:pPr>
      <w:r w:rsidRPr="00234941">
        <w:rPr>
          <w:sz w:val="16"/>
        </w:rPr>
        <w:t xml:space="preserve">Unfortunately, the story does not end here. </w:t>
      </w:r>
      <w:r w:rsidRPr="00234941">
        <w:rPr>
          <w:u w:val="single"/>
        </w:rPr>
        <w:t xml:space="preserve">In international drug control, </w:t>
      </w:r>
      <w:r w:rsidRPr="00234941">
        <w:rPr>
          <w:b/>
          <w:u w:val="single"/>
        </w:rPr>
        <w:t>small</w:t>
      </w:r>
      <w:r w:rsidRPr="00234941">
        <w:rPr>
          <w:sz w:val="16"/>
        </w:rPr>
        <w:t xml:space="preserve"> enforcement </w:t>
      </w:r>
      <w:r w:rsidRPr="00234941">
        <w:rPr>
          <w:b/>
          <w:u w:val="single"/>
        </w:rPr>
        <w:t xml:space="preserve">successes often </w:t>
      </w:r>
      <w:r w:rsidRPr="00234941">
        <w:rPr>
          <w:b/>
          <w:u w:val="single"/>
          <w:bdr w:val="single" w:sz="4" w:space="0" w:color="auto" w:frame="1"/>
        </w:rPr>
        <w:t>mask larger</w:t>
      </w:r>
      <w:r w:rsidRPr="00234941">
        <w:rPr>
          <w:sz w:val="16"/>
        </w:rPr>
        <w:t xml:space="preserve"> policy </w:t>
      </w:r>
      <w:r w:rsidRPr="00234941">
        <w:rPr>
          <w:b/>
          <w:u w:val="single"/>
          <w:bdr w:val="single" w:sz="4" w:space="0" w:color="auto" w:frame="1"/>
        </w:rPr>
        <w:t>failures</w:t>
      </w:r>
      <w:r w:rsidRPr="00234941">
        <w:rPr>
          <w:b/>
          <w:u w:val="single"/>
        </w:rPr>
        <w:t>.</w:t>
      </w:r>
      <w:r w:rsidRPr="00234941">
        <w:rPr>
          <w:u w:val="single"/>
        </w:rPr>
        <w:t xml:space="preserve"> The supposed achievements of the Andean drug war</w:t>
      </w:r>
      <w:r w:rsidRPr="00234941">
        <w:rPr>
          <w:sz w:val="16"/>
        </w:rPr>
        <w:t xml:space="preserve">, in fact, </w:t>
      </w:r>
      <w:r w:rsidRPr="00234941">
        <w:rPr>
          <w:u w:val="single"/>
        </w:rPr>
        <w:t xml:space="preserve">have spawned an array of </w:t>
      </w:r>
      <w:r w:rsidRPr="00234941">
        <w:rPr>
          <w:u w:val="single"/>
          <w:bdr w:val="single" w:sz="4" w:space="0" w:color="auto" w:frame="1"/>
        </w:rPr>
        <w:t>unanticipated problems</w:t>
      </w:r>
      <w:r w:rsidRPr="00234941">
        <w:rPr>
          <w:u w:val="single"/>
        </w:rPr>
        <w:t xml:space="preserve"> for the U</w:t>
      </w:r>
      <w:r w:rsidRPr="00234941">
        <w:rPr>
          <w:sz w:val="16"/>
        </w:rPr>
        <w:t xml:space="preserve">nited </w:t>
      </w:r>
      <w:r w:rsidRPr="00234941">
        <w:rPr>
          <w:u w:val="single"/>
        </w:rPr>
        <w:t>S</w:t>
      </w:r>
      <w:r w:rsidRPr="00234941">
        <w:rPr>
          <w:sz w:val="16"/>
        </w:rPr>
        <w:t xml:space="preserve">tates, </w:t>
      </w:r>
      <w:r w:rsidRPr="00234941">
        <w:rPr>
          <w:u w:val="single"/>
        </w:rPr>
        <w:t>Colombia, and other countries</w:t>
      </w:r>
      <w:r w:rsidRPr="00234941">
        <w:rPr>
          <w:sz w:val="16"/>
        </w:rPr>
        <w:t xml:space="preserve"> in this hemisphere. </w:t>
      </w:r>
      <w:r w:rsidRPr="00234941">
        <w:rPr>
          <w:u w:val="single"/>
        </w:rPr>
        <w:t>Recent statistics show</w:t>
      </w:r>
      <w:r w:rsidRPr="00234941">
        <w:rPr>
          <w:sz w:val="16"/>
        </w:rPr>
        <w:t xml:space="preserve">, for example, </w:t>
      </w:r>
      <w:r w:rsidRPr="00234941">
        <w:rPr>
          <w:u w:val="single"/>
        </w:rPr>
        <w:t xml:space="preserve">that cultivation of coca has ballooned in Colombia, </w:t>
      </w:r>
      <w:r w:rsidRPr="00234941">
        <w:rPr>
          <w:u w:val="single"/>
          <w:bdr w:val="single" w:sz="4" w:space="0" w:color="auto" w:frame="1"/>
        </w:rPr>
        <w:t>largely negating</w:t>
      </w:r>
      <w:r w:rsidRPr="00234941">
        <w:rPr>
          <w:u w:val="single"/>
        </w:rPr>
        <w:t xml:space="preserve"> the eradication achievements elsewhere in the Andes. Colombian syndicates have</w:t>
      </w:r>
      <w:r w:rsidRPr="00234941">
        <w:rPr>
          <w:sz w:val="16"/>
        </w:rPr>
        <w:t xml:space="preserve"> reportedly also </w:t>
      </w:r>
      <w:r w:rsidRPr="00234941">
        <w:rPr>
          <w:u w:val="single"/>
          <w:bdr w:val="single" w:sz="4" w:space="0" w:color="auto" w:frame="1"/>
        </w:rPr>
        <w:t>succeeded in compensating</w:t>
      </w:r>
      <w:r w:rsidRPr="00234941">
        <w:rPr>
          <w:u w:val="single"/>
        </w:rPr>
        <w:t xml:space="preserve"> for lost Peruvian and Bolivian supplies by improving leaf yields and alkaloid content. </w:t>
      </w:r>
      <w:r w:rsidRPr="00234941">
        <w:rPr>
          <w:sz w:val="16"/>
        </w:rPr>
        <w:t>The consequences to Colombia’s internal stability have been terrible: the increased concentration of upstream coca production has vastly increased the resources available to antistate groups, fueling the country’s ongoing civil conflict. The disintegration of the cartel structure has had a similar result, if for different reasons. The cartels provided a degree of order and control in the industry, but their demise has emboldened Colombia’s various guerrilla organizations to enter the business of refining, trading, and exporting drugs.5 Since these groups seem to contemplate the violent overthrow of the government or (minimally) a permanent partition of the country, they may represent a greater threat to Colombia’s survival than did the “classic” criminal coalitions of the 1980s and 1990s.</w:t>
      </w:r>
    </w:p>
    <w:p w:rsidR="00234941" w:rsidRPr="00234941" w:rsidRDefault="00234941" w:rsidP="00234941"/>
    <w:p w:rsidR="00234941" w:rsidRPr="00234941" w:rsidRDefault="00234941" w:rsidP="00234941">
      <w:pPr>
        <w:rPr>
          <w:b/>
        </w:rPr>
      </w:pPr>
      <w:r w:rsidRPr="00234941">
        <w:rPr>
          <w:b/>
        </w:rPr>
        <w:t>More evidence --- statistics and government estimates</w:t>
      </w:r>
    </w:p>
    <w:p w:rsidR="00234941" w:rsidRPr="00234941" w:rsidRDefault="00234941" w:rsidP="00234941">
      <w:r w:rsidRPr="00234941">
        <w:rPr>
          <w:b/>
        </w:rPr>
        <w:t>Lee, 2</w:t>
      </w:r>
      <w:r w:rsidRPr="00234941">
        <w:t xml:space="preserve"> (Rensselaer W., contract researcher for the Congressional Research Service and a senior fellow at FPRI, “Perverse Effects of Andean Counternarcotics Policy,” Orbis, Volume 46, Issue 3, Summer 2012, pg. 537-554, sciencedirect, Tashma)</w:t>
      </w:r>
    </w:p>
    <w:p w:rsidR="00234941" w:rsidRPr="00234941" w:rsidRDefault="00234941" w:rsidP="00234941">
      <w:r w:rsidRPr="00234941">
        <w:t>The Crop Reduction Debacle</w:t>
      </w:r>
    </w:p>
    <w:p w:rsidR="00234941" w:rsidRPr="00234941" w:rsidRDefault="00234941" w:rsidP="00234941">
      <w:pPr>
        <w:rPr>
          <w:sz w:val="16"/>
        </w:rPr>
      </w:pPr>
      <w:r w:rsidRPr="00234941">
        <w:rPr>
          <w:u w:val="single"/>
        </w:rPr>
        <w:t>U.S. cocaine control efforts</w:t>
      </w:r>
      <w:r w:rsidRPr="00234941">
        <w:rPr>
          <w:sz w:val="16"/>
        </w:rPr>
        <w:t xml:space="preserve"> in source countries </w:t>
      </w:r>
      <w:r w:rsidRPr="00234941">
        <w:rPr>
          <w:u w:val="single"/>
        </w:rPr>
        <w:t xml:space="preserve">in the 1990s effectively </w:t>
      </w:r>
      <w:r w:rsidRPr="00234941">
        <w:rPr>
          <w:u w:val="single"/>
          <w:bdr w:val="single" w:sz="4" w:space="0" w:color="auto" w:frame="1"/>
        </w:rPr>
        <w:t>redrew the map</w:t>
      </w:r>
      <w:r w:rsidRPr="00234941">
        <w:rPr>
          <w:u w:val="single"/>
        </w:rPr>
        <w:t xml:space="preserve"> of coca cultivation in the Andes. Bolivia and Peru accounted for </w:t>
      </w:r>
      <w:r w:rsidRPr="00234941">
        <w:rPr>
          <w:u w:val="single"/>
          <w:bdr w:val="single" w:sz="4" w:space="0" w:color="auto" w:frame="1"/>
        </w:rPr>
        <w:t>more than three-quarters</w:t>
      </w:r>
      <w:r w:rsidRPr="00234941">
        <w:rPr>
          <w:u w:val="single"/>
        </w:rPr>
        <w:t xml:space="preserve"> of the extensions of coca in the region in 1995 and Colombia for </w:t>
      </w:r>
      <w:r w:rsidRPr="00234941">
        <w:rPr>
          <w:u w:val="single"/>
          <w:bdr w:val="single" w:sz="4" w:space="0" w:color="auto" w:frame="1"/>
        </w:rPr>
        <w:t>less than a fourth</w:t>
      </w:r>
      <w:r w:rsidRPr="00234941">
        <w:rPr>
          <w:u w:val="single"/>
        </w:rPr>
        <w:t xml:space="preserve">. </w:t>
      </w:r>
      <w:r w:rsidRPr="00234941">
        <w:rPr>
          <w:b/>
          <w:u w:val="single"/>
        </w:rPr>
        <w:t xml:space="preserve">By 2001 those proportions </w:t>
      </w:r>
      <w:r w:rsidRPr="00234941">
        <w:rPr>
          <w:b/>
          <w:u w:val="single"/>
          <w:bdr w:val="single" w:sz="4" w:space="0" w:color="auto" w:frame="1"/>
        </w:rPr>
        <w:t>had been reversed</w:t>
      </w:r>
      <w:r w:rsidRPr="00234941">
        <w:rPr>
          <w:sz w:val="16"/>
        </w:rPr>
        <w:t xml:space="preserve"> and the total cultivated area devoted to coca had increased somewhat. Similarly, </w:t>
      </w:r>
      <w:r w:rsidRPr="00234941">
        <w:rPr>
          <w:u w:val="single"/>
        </w:rPr>
        <w:t>the U.S. government estimate of potential production of cocaine from Colombia</w:t>
      </w:r>
      <w:r w:rsidRPr="00234941">
        <w:rPr>
          <w:sz w:val="16"/>
        </w:rPr>
        <w:t xml:space="preserve">n leaf </w:t>
      </w:r>
      <w:r w:rsidRPr="00234941">
        <w:rPr>
          <w:u w:val="single"/>
        </w:rPr>
        <w:t xml:space="preserve">was only </w:t>
      </w:r>
      <w:r w:rsidRPr="00234941">
        <w:rPr>
          <w:u w:val="single"/>
          <w:bdr w:val="single" w:sz="4" w:space="0" w:color="auto" w:frame="1"/>
        </w:rPr>
        <w:t>10 percent</w:t>
      </w:r>
      <w:r w:rsidRPr="00234941">
        <w:rPr>
          <w:u w:val="single"/>
        </w:rPr>
        <w:t xml:space="preserve"> of</w:t>
      </w:r>
      <w:r w:rsidRPr="00234941">
        <w:rPr>
          <w:sz w:val="16"/>
        </w:rPr>
        <w:t xml:space="preserve"> combined </w:t>
      </w:r>
      <w:r w:rsidRPr="00234941">
        <w:rPr>
          <w:u w:val="single"/>
        </w:rPr>
        <w:t xml:space="preserve">Andean production in 1995, but was </w:t>
      </w:r>
      <w:r w:rsidRPr="00234941">
        <w:rPr>
          <w:u w:val="single"/>
          <w:bdr w:val="single" w:sz="4" w:space="0" w:color="auto" w:frame="1"/>
        </w:rPr>
        <w:t>more than 75 percent</w:t>
      </w:r>
      <w:r w:rsidRPr="00234941">
        <w:rPr>
          <w:u w:val="single"/>
        </w:rPr>
        <w:t xml:space="preserve"> in 2001.</w:t>
      </w:r>
      <w:r w:rsidRPr="00234941">
        <w:rPr>
          <w:sz w:val="16"/>
        </w:rPr>
        <w:t xml:space="preserve"> Total potential Andean production of cocaine reached a record high of 930 tons in 2001.8</w:t>
      </w:r>
    </w:p>
    <w:p w:rsidR="00234941" w:rsidRPr="00234941" w:rsidRDefault="00234941" w:rsidP="00234941"/>
    <w:p w:rsidR="001029EC" w:rsidRPr="00234941" w:rsidRDefault="001029EC" w:rsidP="001029EC">
      <w:pPr>
        <w:pStyle w:val="Heading2"/>
      </w:pPr>
      <w:r w:rsidRPr="00234941">
        <w:rPr>
          <w:b w:val="0"/>
          <w:bCs w:val="0"/>
        </w:rPr>
        <w:lastRenderedPageBreak/>
        <w:t xml:space="preserve">AT: Spraying </w:t>
      </w:r>
    </w:p>
    <w:p w:rsidR="001029EC" w:rsidRPr="00234941" w:rsidRDefault="001029EC" w:rsidP="001029EC"/>
    <w:p w:rsidR="001029EC" w:rsidRPr="00234941" w:rsidRDefault="001029EC" w:rsidP="001029EC">
      <w:pPr>
        <w:rPr>
          <w:b/>
        </w:rPr>
      </w:pPr>
      <w:r w:rsidRPr="00234941">
        <w:rPr>
          <w:b/>
        </w:rPr>
        <w:t xml:space="preserve">Spraying strategy fails --- forces drug producers to </w:t>
      </w:r>
      <w:r w:rsidRPr="00234941">
        <w:rPr>
          <w:b/>
          <w:u w:val="single"/>
        </w:rPr>
        <w:t>relocate</w:t>
      </w:r>
      <w:r w:rsidRPr="00234941">
        <w:rPr>
          <w:b/>
        </w:rPr>
        <w:t xml:space="preserve"> --- destroys rural populations and poses a </w:t>
      </w:r>
      <w:r w:rsidRPr="00234941">
        <w:rPr>
          <w:rStyle w:val="StyleBoldUnderline"/>
        </w:rPr>
        <w:t>biological threat</w:t>
      </w:r>
    </w:p>
    <w:p w:rsidR="001029EC" w:rsidRPr="00234941" w:rsidRDefault="001029EC" w:rsidP="001029EC">
      <w:r w:rsidRPr="00234941">
        <w:rPr>
          <w:b/>
        </w:rPr>
        <w:t>Lee, 2</w:t>
      </w:r>
      <w:r w:rsidRPr="00234941">
        <w:t xml:space="preserve"> (Rensselaer W., contract researcher for the Congressional Research Service and a senior fellow at FPRI, “Perverse Effects of Andean Counternarcotics Policy,” Orbis, Volume 46, Issue 3, Summer 2012, pg. 537-554, sciencedirect, Tashma)</w:t>
      </w:r>
    </w:p>
    <w:p w:rsidR="001029EC" w:rsidRPr="00234941" w:rsidRDefault="001029EC" w:rsidP="001029EC">
      <w:pPr>
        <w:rPr>
          <w:sz w:val="16"/>
        </w:rPr>
      </w:pPr>
      <w:r w:rsidRPr="00234941">
        <w:rPr>
          <w:sz w:val="16"/>
        </w:rPr>
        <w:t xml:space="preserve">America’s international drug problems have produced a difficult legacy. More than a quarter-century of struggle against the Andean cocaine industry has done almost nothing to reduce the availability of cocaine in U.S. markets, while at the same time feeding the insurgency in Colombia (which threatens to metastasize to neighboring countries), stimulating the South American heroin industry, and accelerating the “Colombianization” of criminal and political structures in drug transit states.40 Such adverse consequences raise the obvious question of whether the benefits of international drug control are commensurate with the costs. Certainly the goal of supply-reduction has been elusive. As we have seen, eradication of drug crops merely shifts the locus of upstream production from region to region and country to country. Another unanticipated consequence has been unwanted crop diversification—the expanded cultivation of opium poppy in Colombia and (according to recent reports) in Peru, as well.41 </w:t>
      </w:r>
      <w:r w:rsidRPr="00234941">
        <w:rPr>
          <w:rStyle w:val="StyleBoldUnderline"/>
        </w:rPr>
        <w:t xml:space="preserve">Even the intensified aerial spraying envisaged under Plan Colombia is </w:t>
      </w:r>
      <w:r w:rsidRPr="00234941">
        <w:rPr>
          <w:rStyle w:val="StyleBoldUnderline"/>
          <w:bdr w:val="single" w:sz="4" w:space="0" w:color="auto" w:frame="1"/>
        </w:rPr>
        <w:t>unlikely to succeed</w:t>
      </w:r>
      <w:r w:rsidRPr="00234941">
        <w:rPr>
          <w:rStyle w:val="StyleBoldUnderline"/>
        </w:rPr>
        <w:t>, since farmers will probably push the coca frontier</w:t>
      </w:r>
      <w:r w:rsidRPr="00234941">
        <w:rPr>
          <w:sz w:val="16"/>
        </w:rPr>
        <w:t xml:space="preserve"> (and the attendant polluting effects of the cocaine industry) </w:t>
      </w:r>
      <w:r w:rsidRPr="00234941">
        <w:rPr>
          <w:rStyle w:val="StyleBoldUnderline"/>
        </w:rPr>
        <w:t>further into the Amazonian jungle with</w:t>
      </w:r>
      <w:r w:rsidRPr="00234941">
        <w:rPr>
          <w:sz w:val="16"/>
        </w:rPr>
        <w:t xml:space="preserve"> little or </w:t>
      </w:r>
      <w:r w:rsidRPr="00234941">
        <w:rPr>
          <w:rStyle w:val="StyleBoldUnderline"/>
          <w:bdr w:val="single" w:sz="4" w:space="0" w:color="auto" w:frame="1"/>
        </w:rPr>
        <w:t>no decrease</w:t>
      </w:r>
      <w:r w:rsidRPr="00234941">
        <w:rPr>
          <w:rStyle w:val="StyleBoldUnderline"/>
        </w:rPr>
        <w:t xml:space="preserve"> in net cultivation. Indeed, recent reports from Colombia suggest that this is </w:t>
      </w:r>
      <w:r w:rsidRPr="00234941">
        <w:rPr>
          <w:rStyle w:val="StyleBoldUnderline"/>
          <w:bdr w:val="single" w:sz="4" w:space="0" w:color="auto" w:frame="1"/>
        </w:rPr>
        <w:t>already happening</w:t>
      </w:r>
      <w:r w:rsidRPr="00234941">
        <w:rPr>
          <w:rStyle w:val="StyleBoldUnderline"/>
        </w:rPr>
        <w:t>.</w:t>
      </w:r>
    </w:p>
    <w:p w:rsidR="001029EC" w:rsidRPr="00234941" w:rsidRDefault="001029EC" w:rsidP="001029EC">
      <w:pPr>
        <w:rPr>
          <w:sz w:val="16"/>
        </w:rPr>
      </w:pPr>
      <w:r w:rsidRPr="00234941">
        <w:rPr>
          <w:sz w:val="16"/>
        </w:rPr>
        <w:t xml:space="preserve">More importantly, </w:t>
      </w:r>
      <w:r w:rsidRPr="00234941">
        <w:rPr>
          <w:rStyle w:val="StyleBoldUnderline"/>
        </w:rPr>
        <w:t xml:space="preserve">the spraying campaign exacerbates the government’s problems of political control in coca-growing areas, </w:t>
      </w:r>
      <w:r w:rsidRPr="00234941">
        <w:rPr>
          <w:rStyle w:val="StyleBoldUnderline"/>
          <w:bdr w:val="single" w:sz="4" w:space="0" w:color="auto" w:frame="1"/>
        </w:rPr>
        <w:t>alienating</w:t>
      </w:r>
      <w:r w:rsidRPr="00234941">
        <w:rPr>
          <w:sz w:val="16"/>
        </w:rPr>
        <w:t xml:space="preserve"> large </w:t>
      </w:r>
      <w:r w:rsidRPr="00234941">
        <w:rPr>
          <w:rStyle w:val="StyleBoldUnderline"/>
          <w:bdr w:val="single" w:sz="4" w:space="0" w:color="auto" w:frame="1"/>
        </w:rPr>
        <w:t>rural populations</w:t>
      </w:r>
      <w:r w:rsidRPr="00234941">
        <w:rPr>
          <w:rStyle w:val="StyleBoldUnderline"/>
        </w:rPr>
        <w:t xml:space="preserve"> who stand to lose their main source of income.</w:t>
      </w:r>
      <w:r w:rsidRPr="00234941">
        <w:rPr>
          <w:sz w:val="16"/>
        </w:rPr>
        <w:t xml:space="preserve"> In the southern department of Putumayo, according to a recent RAND Corporation study, 135,000 of the department’s 314,000 inhabitants depend directly on coca growing for a livelihood.42 </w:t>
      </w:r>
      <w:r w:rsidRPr="00234941">
        <w:rPr>
          <w:rStyle w:val="StyleBoldUnderline"/>
        </w:rPr>
        <w:t xml:space="preserve">Since the FARC poses as an advocate for growers, spraying </w:t>
      </w:r>
      <w:r w:rsidRPr="00234941">
        <w:rPr>
          <w:rStyle w:val="StyleBoldUnderline"/>
          <w:bdr w:val="single" w:sz="4" w:space="0" w:color="auto" w:frame="1"/>
        </w:rPr>
        <w:t>widens its base of support</w:t>
      </w:r>
      <w:r w:rsidRPr="00234941">
        <w:rPr>
          <w:rStyle w:val="StyleBoldUnderline"/>
        </w:rPr>
        <w:t>, contradicting the objectives of the government’s counterinsurgency efforts in Putumayo</w:t>
      </w:r>
      <w:r w:rsidRPr="00234941">
        <w:rPr>
          <w:sz w:val="16"/>
        </w:rPr>
        <w:t xml:space="preserve"> and other affected zones. In addition, </w:t>
      </w:r>
      <w:r w:rsidRPr="00234941">
        <w:rPr>
          <w:rStyle w:val="StyleBoldUnderline"/>
        </w:rPr>
        <w:t xml:space="preserve">allegations abound that the spray mixture used causes </w:t>
      </w:r>
      <w:r w:rsidRPr="00234941">
        <w:rPr>
          <w:rStyle w:val="StyleBoldUnderline"/>
          <w:bdr w:val="single" w:sz="4" w:space="0" w:color="auto" w:frame="1"/>
        </w:rPr>
        <w:t>extensive harm</w:t>
      </w:r>
      <w:r w:rsidRPr="00234941">
        <w:rPr>
          <w:rStyle w:val="StyleBoldUnderline"/>
        </w:rPr>
        <w:t xml:space="preserve"> to humans, other crops, and livestock.</w:t>
      </w:r>
      <w:r w:rsidRPr="00234941">
        <w:rPr>
          <w:sz w:val="16"/>
        </w:rPr>
        <w:t>43 The United States and Colombia clearly need to rethink the logic of the spraying program. Perhaps they could learn from the example of Peru, which suspended eradication of coca altogether at the end of the 1980s to counteract the influence of the revolutionary Sendero Luminoso (Shining Path) movement and to improve the image of the Peruvian government locally. Possibly Colombia’s enforcement priorities should shift to targeting critical nodes in transportation and refining and (to the extent possible) sealing off traffic routes to and from the main coca-producing zones. Interdiction can disrupt internal markets for coca derivatives, and compared to eradication it imposes fewer direct costs on peasant producers and generates less political unrest.</w:t>
      </w:r>
    </w:p>
    <w:p w:rsidR="001029EC" w:rsidRPr="00234941" w:rsidRDefault="001029EC" w:rsidP="001029EC"/>
    <w:p w:rsidR="00234941" w:rsidRPr="00234941" w:rsidRDefault="00234941" w:rsidP="00234941">
      <w:pPr>
        <w:pStyle w:val="Heading2"/>
      </w:pPr>
      <w:r w:rsidRPr="00234941">
        <w:rPr>
          <w:b w:val="0"/>
          <w:bCs w:val="0"/>
        </w:rPr>
        <w:lastRenderedPageBreak/>
        <w:t>Mex - Corruption</w:t>
      </w:r>
    </w:p>
    <w:p w:rsidR="00234941" w:rsidRPr="00234941" w:rsidRDefault="00234941" w:rsidP="00234941"/>
    <w:p w:rsidR="00234941" w:rsidRPr="00234941" w:rsidRDefault="00234941" w:rsidP="00234941">
      <w:pPr>
        <w:rPr>
          <w:b/>
        </w:rPr>
      </w:pPr>
      <w:r w:rsidRPr="00234941">
        <w:rPr>
          <w:b/>
        </w:rPr>
        <w:t>Mexico can’t combat drug trafficking alone – corruption and inability</w:t>
      </w:r>
    </w:p>
    <w:p w:rsidR="00234941" w:rsidRPr="00234941" w:rsidRDefault="00234941" w:rsidP="00234941">
      <w:r w:rsidRPr="00234941">
        <w:rPr>
          <w:b/>
        </w:rPr>
        <w:t xml:space="preserve">Morris, 12 </w:t>
      </w:r>
      <w:r w:rsidRPr="00234941">
        <w:rPr>
          <w:sz w:val="16"/>
        </w:rPr>
        <w:t xml:space="preserve">(Stephen D. Morris is professor and chair of the Department of Political Science at Middle Tennessee State University. He is the author of Corruption and Politics in Contemporary Mexico (1991), Political Reformism in Mexico (1995), Gringolandia: Mexican Identity and Perceptions of the United States(2005), and Political Corruption in Mexico: The Impact of Democratization (2009); and coeditor of Corruption and Democracy in Latin America (2009) andCorruption and Politics in Latin America: National and Regional Dynamics (2010). His articles have appeared in Bulletin of Latin American Research, Comparative Political Studies, Journal of Latin American Studies, and Third World Quarterly, among other journals; 2012; </w:t>
      </w:r>
      <w:hyperlink r:id="rId37" w:history="1">
        <w:r w:rsidRPr="00234941">
          <w:rPr>
            <w:rStyle w:val="Hyperlink"/>
            <w:sz w:val="16"/>
          </w:rPr>
          <w:t>http://muse.jhu.edu.proxy.lib.umich.edu/journals/latin_american_research_review/v047/47.2.morris.html</w:t>
        </w:r>
      </w:hyperlink>
      <w:r w:rsidRPr="00234941">
        <w:rPr>
          <w:sz w:val="16"/>
        </w:rPr>
        <w:t>) KD</w:t>
      </w:r>
    </w:p>
    <w:p w:rsidR="00234941" w:rsidRPr="00234941" w:rsidRDefault="00234941" w:rsidP="00234941">
      <w:pPr>
        <w:rPr>
          <w:sz w:val="16"/>
        </w:rPr>
      </w:pPr>
      <w:r w:rsidRPr="00234941">
        <w:rPr>
          <w:sz w:val="16"/>
        </w:rPr>
        <w:t xml:space="preserve">The contrasting forces of </w:t>
      </w:r>
      <w:r w:rsidRPr="00234941">
        <w:rPr>
          <w:u w:val="single"/>
        </w:rPr>
        <w:t>corruption and coercion in turn link the drug trade to the state</w:t>
      </w:r>
      <w:r w:rsidRPr="00234941">
        <w:rPr>
          <w:sz w:val="16"/>
        </w:rPr>
        <w:t xml:space="preserve">. Considered the sine qua non of the drug trade, corruption is a major focus of all the works under review. They all address how </w:t>
      </w:r>
      <w:r w:rsidRPr="00234941">
        <w:rPr>
          <w:u w:val="single"/>
        </w:rPr>
        <w:t>governors, mayors, high-ranking officials in federal law enforcement, and military officers provide DTOs with access to the transportation routes</w:t>
      </w:r>
      <w:r w:rsidRPr="00234941">
        <w:rPr>
          <w:sz w:val="16"/>
        </w:rPr>
        <w:t xml:space="preserve"> needed to move their merchandise; how </w:t>
      </w:r>
      <w:r w:rsidRPr="00234941">
        <w:rPr>
          <w:u w:val="single"/>
        </w:rPr>
        <w:t>cartels buy the loyalty and protection of district commanders</w:t>
      </w:r>
      <w:r w:rsidRPr="00234941">
        <w:rPr>
          <w:sz w:val="16"/>
        </w:rPr>
        <w:t xml:space="preserve"> of the federal police and military; how </w:t>
      </w:r>
      <w:r w:rsidRPr="00234941">
        <w:rPr>
          <w:u w:val="single"/>
        </w:rPr>
        <w:t>police at all levels of government affiliated with drug cartels intimidate, kidnap, and murder their opponents, provide inside information</w:t>
      </w:r>
      <w:r w:rsidRPr="00234941">
        <w:rPr>
          <w:sz w:val="16"/>
        </w:rPr>
        <w:t xml:space="preserve"> to cartel leaders, and warn them via pitazos (tips) of antidrug operations; how </w:t>
      </w:r>
      <w:r w:rsidRPr="00234941">
        <w:rPr>
          <w:u w:val="single"/>
        </w:rPr>
        <w:t>seized drugs often seem to disappear</w:t>
      </w:r>
      <w:r w:rsidRPr="00234941">
        <w:rPr>
          <w:sz w:val="16"/>
        </w:rPr>
        <w:t xml:space="preserve">; how </w:t>
      </w:r>
      <w:r w:rsidRPr="00234941">
        <w:rPr>
          <w:u w:val="single"/>
        </w:rPr>
        <w:t>bribes to customs officials at airports facilitate the transportation of merchandise</w:t>
      </w:r>
      <w:r w:rsidRPr="00234941">
        <w:rPr>
          <w:sz w:val="16"/>
        </w:rPr>
        <w:t>; and how bribes to prison officials allow capos either to continue to run their operations from behind bars or to escape, as in the case of “El Chapo” Guzmán.</w:t>
      </w:r>
      <w:r w:rsidRPr="00234941">
        <w:rPr>
          <w:sz w:val="12"/>
        </w:rPr>
        <w:t>¶</w:t>
      </w:r>
      <w:r w:rsidRPr="00234941">
        <w:rPr>
          <w:sz w:val="16"/>
        </w:rPr>
        <w:t xml:space="preserve"> </w:t>
      </w:r>
      <w:r w:rsidRPr="00234941">
        <w:rPr>
          <w:u w:val="single"/>
        </w:rPr>
        <w:t>The degree of integration of drug traffickers and state officials is extensive institutionally and geographically</w:t>
      </w:r>
      <w:r w:rsidRPr="00234941">
        <w:rPr>
          <w:sz w:val="16"/>
        </w:rPr>
        <w:t xml:space="preserve">, as well as long-standing. Bowden notes: “In over a half century of fighting drugs, </w:t>
      </w:r>
      <w:r w:rsidRPr="00234941">
        <w:rPr>
          <w:u w:val="single"/>
        </w:rPr>
        <w:t>Mexico has never created a police unit that did not join the traffickers. Or die</w:t>
      </w:r>
      <w:r w:rsidRPr="00234941">
        <w:rPr>
          <w:sz w:val="16"/>
        </w:rPr>
        <w:t>” (109). Bunker and Sullivan estimate that 1,500 cities have been infiltrated by cartels (Bunker, 41). Malcolm Beith summarizes the situation quite simply: “</w:t>
      </w:r>
      <w:r w:rsidRPr="00234941">
        <w:rPr>
          <w:u w:val="single"/>
        </w:rPr>
        <w:t>Anyone could be bought</w:t>
      </w:r>
      <w:r w:rsidRPr="00234941">
        <w:rPr>
          <w:sz w:val="16"/>
        </w:rPr>
        <w:t>” (68). Some see infiltration to extend beyond merely buying protection to actually challenging the state itself. According to the municipal president of Durango, from the Partido Acción Nacional (PAN), as summarized by George W. Grayson, DTOs have begun to erect a “parallel state” and to carry out “traditional government functions such as collecting taxes (in the form of extortion) and providing security (in return for payments)” (124). This political danger is perhaps the major concern behind the collection of essays edited by Bunker.</w:t>
      </w:r>
      <w:r w:rsidRPr="00234941">
        <w:rPr>
          <w:sz w:val="12"/>
        </w:rPr>
        <w:t>¶</w:t>
      </w:r>
      <w:r w:rsidRPr="00234941">
        <w:rPr>
          <w:sz w:val="16"/>
        </w:rPr>
        <w:t xml:space="preserve"> </w:t>
      </w:r>
      <w:r w:rsidRPr="00234941">
        <w:rPr>
          <w:u w:val="single"/>
        </w:rPr>
        <w:t>Efforts to confront and defeat drug trafficking</w:t>
      </w:r>
      <w:r w:rsidRPr="00234941">
        <w:rPr>
          <w:sz w:val="16"/>
        </w:rPr>
        <w:t xml:space="preserve"> and organized crime </w:t>
      </w:r>
      <w:r w:rsidRPr="00234941">
        <w:rPr>
          <w:u w:val="single"/>
        </w:rPr>
        <w:t>in Mexico are severely handicapped not only by corruption but also by the state’s inability</w:t>
      </w:r>
      <w:r w:rsidRPr="00234941">
        <w:rPr>
          <w:sz w:val="16"/>
        </w:rPr>
        <w:t xml:space="preserve"> [End Page 217] </w:t>
      </w:r>
      <w:r w:rsidRPr="00234941">
        <w:rPr>
          <w:u w:val="single"/>
        </w:rPr>
        <w:t>to enforce the rule of law</w:t>
      </w:r>
      <w:r w:rsidRPr="00234941">
        <w:rPr>
          <w:sz w:val="16"/>
        </w:rPr>
        <w:t xml:space="preserve">, by </w:t>
      </w:r>
      <w:r w:rsidRPr="00234941">
        <w:rPr>
          <w:u w:val="single"/>
        </w:rPr>
        <w:t>society’s lack of trust in government and the law itself</w:t>
      </w:r>
      <w:r w:rsidRPr="00234941">
        <w:rPr>
          <w:sz w:val="16"/>
        </w:rPr>
        <w:t xml:space="preserve">, and by </w:t>
      </w:r>
      <w:r w:rsidRPr="00234941">
        <w:rPr>
          <w:u w:val="single"/>
        </w:rPr>
        <w:t>the fear spread by high-profile violence and insecurity</w:t>
      </w:r>
      <w:r w:rsidRPr="00234941">
        <w:rPr>
          <w:sz w:val="16"/>
        </w:rPr>
        <w:t xml:space="preserve">. Nevertheless, the state has unleashed a massive crackdown marked by the militarization of vast portions of the country, daily raids, and a record number of arrests. This campaign has resulted in more than forty-five thousand violent deaths since 2006: police and military officers have killed those engaged in criminal activities; criminals (including corrupt police and military officers, and civilians disguised as them) have killed government officials and criminal rivals; and </w:t>
      </w:r>
      <w:r w:rsidRPr="00234941">
        <w:rPr>
          <w:u w:val="single"/>
        </w:rPr>
        <w:t xml:space="preserve">state officials and criminals alike have threatened, terrorized, and killed journalists, political activists, and citizens. </w:t>
      </w:r>
      <w:r w:rsidRPr="00234941">
        <w:rPr>
          <w:sz w:val="16"/>
        </w:rPr>
        <w:t>Contesting the government’s claim that drug cartels are simply fighting and killing one another, Bowden contends that the “only certain thing is that various groups—gangs, the army, the city police, the state police, the federal police—are killing people in Juárez as a part of a war for drug profits” (23). Indeed, it is whispered in the city that the army is doing the killing (114). This view is partially reinforced by reports by human rights organizations and citizen complaints.</w:t>
      </w:r>
    </w:p>
    <w:p w:rsidR="00234941" w:rsidRPr="00234941" w:rsidRDefault="00234941" w:rsidP="00234941">
      <w:pPr>
        <w:rPr>
          <w:sz w:val="16"/>
        </w:rPr>
      </w:pPr>
    </w:p>
    <w:p w:rsidR="00234941" w:rsidRPr="00234941" w:rsidRDefault="00234941" w:rsidP="00234941">
      <w:pPr>
        <w:rPr>
          <w:b/>
        </w:rPr>
      </w:pPr>
      <w:r w:rsidRPr="00234941">
        <w:rPr>
          <w:b/>
        </w:rPr>
        <w:t>Alt cause – corruption is huge</w:t>
      </w:r>
    </w:p>
    <w:p w:rsidR="00234941" w:rsidRPr="00234941" w:rsidRDefault="00234941" w:rsidP="00234941">
      <w:pPr>
        <w:rPr>
          <w:rStyle w:val="StyleStyleBold12pt"/>
        </w:rPr>
      </w:pPr>
      <w:r w:rsidRPr="00234941">
        <w:rPr>
          <w:b/>
        </w:rPr>
        <w:t>Carpenter, 9</w:t>
      </w:r>
      <w:r w:rsidRPr="00234941">
        <w:t xml:space="preserve"> vice president for defense and foreign policy studies at the Cato Institute, is the author of eight books, including Bad Neighbor Policy: Washington’s Futile War on Drugs in Latin America</w:t>
      </w:r>
      <w:r w:rsidRPr="00234941">
        <w:rPr>
          <w:rStyle w:val="StyleStyleBold12pt"/>
        </w:rPr>
        <w:t xml:space="preserve"> </w:t>
      </w:r>
      <w:r w:rsidRPr="0083546F">
        <w:rPr>
          <w:rStyle w:val="StyleStyleBold12pt"/>
          <w:b w:val="0"/>
        </w:rPr>
        <w:t>(Ted Galen, “Troubled Neighbor: Mexico’s Drug Violence Poses a Threat to the United States” February 2, 2009 Cato Institute, http://www.cato.org/publications/policy-analysis/troubled-neighbor-mexicos-drug-violence-poses-threat-united-states) // czhang</w:t>
      </w:r>
    </w:p>
    <w:p w:rsidR="00234941" w:rsidRPr="00234941" w:rsidRDefault="00234941" w:rsidP="00234941">
      <w:pPr>
        <w:rPr>
          <w:sz w:val="10"/>
        </w:rPr>
      </w:pPr>
      <w:r w:rsidRPr="00234941">
        <w:rPr>
          <w:sz w:val="12"/>
        </w:rPr>
        <w:t>¶</w:t>
      </w:r>
      <w:r w:rsidRPr="00234941">
        <w:rPr>
          <w:sz w:val="10"/>
        </w:rPr>
        <w:t xml:space="preserve"> </w:t>
      </w:r>
      <w:r w:rsidRPr="00234941">
        <w:rPr>
          <w:rStyle w:val="StyleBoldUnderline"/>
          <w:sz w:val="12"/>
        </w:rPr>
        <w:t xml:space="preserve">¶ </w:t>
      </w:r>
      <w:r w:rsidRPr="00234941">
        <w:rPr>
          <w:rStyle w:val="StyleBoldUnderline"/>
        </w:rPr>
        <w:t>The Problem of Corruption</w:t>
      </w:r>
      <w:r w:rsidRPr="00234941">
        <w:rPr>
          <w:rStyle w:val="StyleBoldUnderline"/>
          <w:sz w:val="12"/>
        </w:rPr>
        <w:t>¶</w:t>
      </w:r>
      <w:r w:rsidRPr="00234941">
        <w:rPr>
          <w:rStyle w:val="StyleBoldUnderline"/>
        </w:rPr>
        <w:t xml:space="preserve"> </w:t>
      </w:r>
      <w:r w:rsidRPr="00234941">
        <w:rPr>
          <w:rStyle w:val="StyleBoldUnderline"/>
          <w:sz w:val="12"/>
        </w:rPr>
        <w:t xml:space="preserve">¶ ¶ </w:t>
      </w:r>
      <w:r w:rsidRPr="00234941">
        <w:rPr>
          <w:rStyle w:val="StyleBoldUnderline"/>
        </w:rPr>
        <w:t>The corruption factor makes it especially</w:t>
      </w:r>
      <w:r w:rsidRPr="00234941">
        <w:rPr>
          <w:rStyle w:val="StyleBoldUnderline"/>
          <w:sz w:val="12"/>
        </w:rPr>
        <w:t>¶</w:t>
      </w:r>
      <w:r w:rsidRPr="00234941">
        <w:rPr>
          <w:rStyle w:val="StyleBoldUnderline"/>
        </w:rPr>
        <w:t xml:space="preserve"> unlikely that Calderón will make any more lasting progress than previous administrations</w:t>
      </w:r>
      <w:r w:rsidRPr="00234941">
        <w:rPr>
          <w:rStyle w:val="StyleBoldUnderline"/>
          <w:sz w:val="12"/>
        </w:rPr>
        <w:t>¶</w:t>
      </w:r>
      <w:r w:rsidRPr="00234941">
        <w:rPr>
          <w:rStyle w:val="StyleBoldUnderline"/>
        </w:rPr>
        <w:t xml:space="preserve"> against the drug trade</w:t>
      </w:r>
      <w:r w:rsidRPr="00234941">
        <w:rPr>
          <w:sz w:val="10"/>
        </w:rPr>
        <w:t>. Several major scandals</w:t>
      </w:r>
      <w:r w:rsidRPr="00234941">
        <w:rPr>
          <w:sz w:val="12"/>
        </w:rPr>
        <w:t>¶</w:t>
      </w:r>
      <w:r w:rsidRPr="00234941">
        <w:rPr>
          <w:sz w:val="10"/>
        </w:rPr>
        <w:t xml:space="preserve"> have surfaced in just the past year. In April 2008,</w:t>
      </w:r>
      <w:r w:rsidRPr="00234941">
        <w:rPr>
          <w:sz w:val="12"/>
        </w:rPr>
        <w:t>¶</w:t>
      </w:r>
      <w:r w:rsidRPr="00234941">
        <w:rPr>
          <w:sz w:val="10"/>
        </w:rPr>
        <w:t xml:space="preserve"> authorities arrested the police chief of Reynosa</w:t>
      </w:r>
      <w:r w:rsidRPr="00234941">
        <w:rPr>
          <w:sz w:val="12"/>
        </w:rPr>
        <w:t>¶</w:t>
      </w:r>
      <w:r w:rsidRPr="00234941">
        <w:rPr>
          <w:sz w:val="10"/>
        </w:rPr>
        <w:t xml:space="preserve"> for allegedly protecting members of the Gulf</w:t>
      </w:r>
      <w:r w:rsidRPr="00234941">
        <w:rPr>
          <w:sz w:val="12"/>
        </w:rPr>
        <w:t>¶</w:t>
      </w:r>
      <w:r w:rsidRPr="00234941">
        <w:rPr>
          <w:sz w:val="10"/>
        </w:rPr>
        <w:t xml:space="preserve"> cartel.</w:t>
      </w:r>
      <w:r w:rsidRPr="00234941">
        <w:rPr>
          <w:sz w:val="12"/>
        </w:rPr>
        <w:t>¶</w:t>
      </w:r>
      <w:r w:rsidRPr="00234941">
        <w:rPr>
          <w:sz w:val="10"/>
        </w:rPr>
        <w:t xml:space="preserve"> 52</w:t>
      </w:r>
      <w:r w:rsidRPr="00234941">
        <w:rPr>
          <w:sz w:val="12"/>
        </w:rPr>
        <w:t>¶</w:t>
      </w:r>
      <w:r w:rsidRPr="00234941">
        <w:rPr>
          <w:sz w:val="10"/>
        </w:rPr>
        <w:t xml:space="preserve"> In October, prosecutors charged that</w:t>
      </w:r>
      <w:r w:rsidRPr="00234941">
        <w:rPr>
          <w:sz w:val="12"/>
        </w:rPr>
        <w:t>¶</w:t>
      </w:r>
      <w:r w:rsidRPr="00234941">
        <w:rPr>
          <w:sz w:val="10"/>
        </w:rPr>
        <w:t xml:space="preserve"> employees of the federal Attorney General’s</w:t>
      </w:r>
      <w:r w:rsidRPr="00234941">
        <w:rPr>
          <w:sz w:val="12"/>
        </w:rPr>
        <w:t>¶</w:t>
      </w:r>
      <w:r w:rsidRPr="00234941">
        <w:rPr>
          <w:sz w:val="10"/>
        </w:rPr>
        <w:t xml:space="preserve"> office were working for a subunit of the Sinaloa</w:t>
      </w:r>
      <w:r w:rsidRPr="00234941">
        <w:rPr>
          <w:sz w:val="12"/>
        </w:rPr>
        <w:t>¶</w:t>
      </w:r>
      <w:r w:rsidRPr="00234941">
        <w:rPr>
          <w:sz w:val="10"/>
        </w:rPr>
        <w:t xml:space="preserve"> cartel. </w:t>
      </w:r>
      <w:r w:rsidRPr="00234941">
        <w:rPr>
          <w:rStyle w:val="StyleBoldUnderline"/>
        </w:rPr>
        <w:t>Two top employees of the organized</w:t>
      </w:r>
      <w:r w:rsidRPr="00234941">
        <w:rPr>
          <w:rStyle w:val="StyleBoldUnderline"/>
          <w:sz w:val="12"/>
        </w:rPr>
        <w:t>¶</w:t>
      </w:r>
      <w:r w:rsidRPr="00234941">
        <w:rPr>
          <w:rStyle w:val="StyleBoldUnderline"/>
        </w:rPr>
        <w:t xml:space="preserve"> crime unit and at least three federal police</w:t>
      </w:r>
      <w:r w:rsidRPr="00234941">
        <w:rPr>
          <w:rStyle w:val="StyleBoldUnderline"/>
          <w:sz w:val="12"/>
        </w:rPr>
        <w:t>¶</w:t>
      </w:r>
      <w:r w:rsidRPr="00234941">
        <w:rPr>
          <w:rStyle w:val="StyleBoldUnderline"/>
        </w:rPr>
        <w:t xml:space="preserve"> agents assigned to it were allegedly passing</w:t>
      </w:r>
      <w:r w:rsidRPr="00234941">
        <w:rPr>
          <w:rStyle w:val="StyleBoldUnderline"/>
          <w:sz w:val="12"/>
        </w:rPr>
        <w:t>¶</w:t>
      </w:r>
      <w:r w:rsidRPr="00234941">
        <w:rPr>
          <w:rStyle w:val="StyleBoldUnderline"/>
        </w:rPr>
        <w:t xml:space="preserve"> information to the cartel regarding surveillance</w:t>
      </w:r>
      <w:r w:rsidRPr="00234941">
        <w:rPr>
          <w:rStyle w:val="StyleBoldUnderline"/>
          <w:sz w:val="12"/>
        </w:rPr>
        <w:t>¶</w:t>
      </w:r>
      <w:r w:rsidRPr="00234941">
        <w:rPr>
          <w:rStyle w:val="StyleBoldUnderline"/>
        </w:rPr>
        <w:t xml:space="preserve"> targets and potential raids</w:t>
      </w:r>
      <w:r w:rsidRPr="00234941">
        <w:rPr>
          <w:sz w:val="10"/>
        </w:rPr>
        <w:t>. They supposedly</w:t>
      </w:r>
      <w:r w:rsidRPr="00234941">
        <w:rPr>
          <w:sz w:val="12"/>
        </w:rPr>
        <w:t>¶</w:t>
      </w:r>
      <w:r w:rsidRPr="00234941">
        <w:rPr>
          <w:sz w:val="10"/>
        </w:rPr>
        <w:t xml:space="preserve"> received payments of between $150,000 and</w:t>
      </w:r>
      <w:r w:rsidRPr="00234941">
        <w:rPr>
          <w:sz w:val="12"/>
        </w:rPr>
        <w:t>¶</w:t>
      </w:r>
      <w:r w:rsidRPr="00234941">
        <w:rPr>
          <w:sz w:val="10"/>
        </w:rPr>
        <w:t xml:space="preserve"> $450,000 per month for their information.</w:t>
      </w:r>
      <w:r w:rsidRPr="00234941">
        <w:rPr>
          <w:sz w:val="12"/>
        </w:rPr>
        <w:t>¶</w:t>
      </w:r>
      <w:r w:rsidRPr="00234941">
        <w:rPr>
          <w:sz w:val="10"/>
        </w:rPr>
        <w:t xml:space="preserve"> 53</w:t>
      </w:r>
      <w:r w:rsidRPr="00234941">
        <w:rPr>
          <w:sz w:val="12"/>
        </w:rPr>
        <w:t>¶</w:t>
      </w:r>
      <w:r w:rsidRPr="00234941">
        <w:rPr>
          <w:sz w:val="10"/>
        </w:rPr>
        <w:t xml:space="preserve"> Less</w:t>
      </w:r>
      <w:r w:rsidRPr="00234941">
        <w:rPr>
          <w:sz w:val="12"/>
        </w:rPr>
        <w:t>¶</w:t>
      </w:r>
      <w:r w:rsidRPr="00234941">
        <w:rPr>
          <w:sz w:val="10"/>
        </w:rPr>
        <w:t xml:space="preserve"> than two weeks later, prosecutors announced</w:t>
      </w:r>
      <w:r w:rsidRPr="00234941">
        <w:rPr>
          <w:sz w:val="12"/>
        </w:rPr>
        <w:t>¶</w:t>
      </w:r>
      <w:r w:rsidRPr="00234941">
        <w:rPr>
          <w:sz w:val="10"/>
        </w:rPr>
        <w:t xml:space="preserve"> that Rodolfo de la Guardia Garcia, the number two official in Mexico’s Federal Bureau of</w:t>
      </w:r>
      <w:r w:rsidRPr="00234941">
        <w:rPr>
          <w:sz w:val="12"/>
        </w:rPr>
        <w:t>¶</w:t>
      </w:r>
      <w:r w:rsidRPr="00234941">
        <w:rPr>
          <w:sz w:val="10"/>
        </w:rPr>
        <w:t xml:space="preserve"> Investigation from 2003 to 2005, had been</w:t>
      </w:r>
      <w:r w:rsidRPr="00234941">
        <w:rPr>
          <w:sz w:val="12"/>
        </w:rPr>
        <w:t>¶</w:t>
      </w:r>
      <w:r w:rsidRPr="00234941">
        <w:rPr>
          <w:sz w:val="10"/>
        </w:rPr>
        <w:t xml:space="preserve"> placed under house arrest pending an investigation into allegations that he, too, had leaked</w:t>
      </w:r>
      <w:r w:rsidRPr="00234941">
        <w:rPr>
          <w:sz w:val="12"/>
        </w:rPr>
        <w:t>¶</w:t>
      </w:r>
      <w:r w:rsidRPr="00234941">
        <w:rPr>
          <w:sz w:val="10"/>
        </w:rPr>
        <w:t xml:space="preserve"> information to the Sinaloa cartel.</w:t>
      </w:r>
      <w:r w:rsidRPr="00234941">
        <w:rPr>
          <w:sz w:val="12"/>
        </w:rPr>
        <w:t>¶</w:t>
      </w:r>
      <w:r w:rsidRPr="00234941">
        <w:rPr>
          <w:sz w:val="10"/>
        </w:rPr>
        <w:t xml:space="preserve"> 54</w:t>
      </w:r>
      <w:r w:rsidRPr="00234941">
        <w:rPr>
          <w:sz w:val="12"/>
        </w:rPr>
        <w:t>¶</w:t>
      </w:r>
      <w:r w:rsidRPr="00234941">
        <w:rPr>
          <w:sz w:val="10"/>
        </w:rPr>
        <w:t xml:space="preserve"> The scandals continued in late November, when the government announced the arrest of Noé Ramírez,</w:t>
      </w:r>
      <w:r w:rsidRPr="00234941">
        <w:rPr>
          <w:sz w:val="12"/>
        </w:rPr>
        <w:t>¶</w:t>
      </w:r>
      <w:r w:rsidRPr="00234941">
        <w:rPr>
          <w:sz w:val="10"/>
        </w:rPr>
        <w:t xml:space="preserve"> who, until July 2008, was the chief of the Special</w:t>
      </w:r>
      <w:r w:rsidRPr="00234941">
        <w:rPr>
          <w:sz w:val="12"/>
        </w:rPr>
        <w:t>¶</w:t>
      </w:r>
      <w:r w:rsidRPr="00234941">
        <w:rPr>
          <w:sz w:val="10"/>
        </w:rPr>
        <w:t xml:space="preserve"> Organized Crime Investigation Division, for</w:t>
      </w:r>
      <w:r w:rsidRPr="00234941">
        <w:rPr>
          <w:sz w:val="12"/>
        </w:rPr>
        <w:t>¶</w:t>
      </w:r>
      <w:r w:rsidRPr="00234941">
        <w:rPr>
          <w:sz w:val="10"/>
        </w:rPr>
        <w:t xml:space="preserve"> allegedly taking bribes from traffickers.</w:t>
      </w:r>
      <w:r w:rsidRPr="00234941">
        <w:rPr>
          <w:sz w:val="12"/>
        </w:rPr>
        <w:t>¶</w:t>
      </w:r>
      <w:r w:rsidRPr="00234941">
        <w:rPr>
          <w:sz w:val="10"/>
        </w:rPr>
        <w:t xml:space="preserve"> 55</w:t>
      </w:r>
      <w:r w:rsidRPr="00234941">
        <w:rPr>
          <w:sz w:val="12"/>
        </w:rPr>
        <w:t>¶</w:t>
      </w:r>
      <w:r w:rsidRPr="00234941">
        <w:rPr>
          <w:sz w:val="10"/>
        </w:rPr>
        <w:t xml:space="preserve"> Ramírez had been President </w:t>
      </w:r>
      <w:r w:rsidRPr="00234941">
        <w:rPr>
          <w:sz w:val="10"/>
        </w:rPr>
        <w:lastRenderedPageBreak/>
        <w:t>Calderón’s highly</w:t>
      </w:r>
      <w:r w:rsidRPr="00234941">
        <w:rPr>
          <w:sz w:val="12"/>
        </w:rPr>
        <w:t>¶</w:t>
      </w:r>
      <w:r w:rsidRPr="00234941">
        <w:rPr>
          <w:sz w:val="10"/>
        </w:rPr>
        <w:t xml:space="preserve"> regarded drug policy czar and the chief liaison</w:t>
      </w:r>
      <w:r w:rsidRPr="00234941">
        <w:rPr>
          <w:sz w:val="12"/>
        </w:rPr>
        <w:t>¶</w:t>
      </w:r>
      <w:r w:rsidRPr="00234941">
        <w:rPr>
          <w:sz w:val="10"/>
        </w:rPr>
        <w:t xml:space="preserve"> with U.S. anti-drug officials.</w:t>
      </w:r>
      <w:r w:rsidRPr="00234941">
        <w:rPr>
          <w:sz w:val="12"/>
        </w:rPr>
        <w:t>¶</w:t>
      </w:r>
      <w:r w:rsidRPr="00234941">
        <w:rPr>
          <w:sz w:val="10"/>
        </w:rPr>
        <w:t xml:space="preserve"> </w:t>
      </w:r>
      <w:r w:rsidRPr="00234941">
        <w:rPr>
          <w:sz w:val="12"/>
        </w:rPr>
        <w:t>¶</w:t>
      </w:r>
      <w:r w:rsidRPr="00234941">
        <w:rPr>
          <w:sz w:val="10"/>
        </w:rPr>
        <w:t xml:space="preserve"> </w:t>
      </w:r>
      <w:r w:rsidRPr="00234941">
        <w:rPr>
          <w:sz w:val="12"/>
        </w:rPr>
        <w:t>¶</w:t>
      </w:r>
      <w:r w:rsidRPr="00234941">
        <w:rPr>
          <w:sz w:val="10"/>
        </w:rPr>
        <w:t xml:space="preserve"> The size of the alleged payoffs underscores why </w:t>
      </w:r>
      <w:r w:rsidRPr="00234941">
        <w:rPr>
          <w:rStyle w:val="StyleBoldUnderline"/>
        </w:rPr>
        <w:t>Mexican law enforcement personnel are so susceptible to corruption by the</w:t>
      </w:r>
      <w:r w:rsidRPr="00234941">
        <w:rPr>
          <w:rStyle w:val="StyleBoldUnderline"/>
          <w:sz w:val="12"/>
        </w:rPr>
        <w:t>¶</w:t>
      </w:r>
      <w:r w:rsidRPr="00234941">
        <w:rPr>
          <w:rStyle w:val="StyleBoldUnderline"/>
        </w:rPr>
        <w:t xml:space="preserve"> cartels</w:t>
      </w:r>
      <w:r w:rsidRPr="00234941">
        <w:rPr>
          <w:sz w:val="10"/>
        </w:rPr>
        <w:t>. By cooperating with the drug trafficking syndicates, those individuals can earn</w:t>
      </w:r>
      <w:r w:rsidRPr="00234941">
        <w:rPr>
          <w:sz w:val="12"/>
        </w:rPr>
        <w:t>¶</w:t>
      </w:r>
      <w:r w:rsidRPr="00234941">
        <w:rPr>
          <w:sz w:val="10"/>
        </w:rPr>
        <w:t xml:space="preserve"> more—often far more—in a single month</w:t>
      </w:r>
      <w:r w:rsidRPr="00234941">
        <w:rPr>
          <w:sz w:val="12"/>
        </w:rPr>
        <w:t>¶</w:t>
      </w:r>
      <w:r w:rsidRPr="00234941">
        <w:rPr>
          <w:sz w:val="10"/>
        </w:rPr>
        <w:t xml:space="preserve"> than they could ever hope to earn in their</w:t>
      </w:r>
      <w:r w:rsidRPr="00234941">
        <w:rPr>
          <w:sz w:val="12"/>
        </w:rPr>
        <w:t>¶</w:t>
      </w:r>
      <w:r w:rsidRPr="00234941">
        <w:rPr>
          <w:sz w:val="10"/>
        </w:rPr>
        <w:t xml:space="preserve"> legal jobs in years—and in some cases, more</w:t>
      </w:r>
      <w:r w:rsidRPr="00234941">
        <w:rPr>
          <w:sz w:val="12"/>
        </w:rPr>
        <w:t>¶</w:t>
      </w:r>
      <w:r w:rsidRPr="00234941">
        <w:rPr>
          <w:sz w:val="10"/>
        </w:rPr>
        <w:t xml:space="preserve"> than they could earn in decades.</w:t>
      </w:r>
      <w:r w:rsidRPr="00234941">
        <w:rPr>
          <w:sz w:val="12"/>
        </w:rPr>
        <w:t>¶</w:t>
      </w:r>
      <w:r w:rsidRPr="00234941">
        <w:rPr>
          <w:sz w:val="10"/>
        </w:rPr>
        <w:t xml:space="preserve"> 56</w:t>
      </w:r>
      <w:r w:rsidRPr="00234941">
        <w:rPr>
          <w:sz w:val="12"/>
        </w:rPr>
        <w:t>¶</w:t>
      </w:r>
      <w:r w:rsidRPr="00234941">
        <w:rPr>
          <w:sz w:val="10"/>
        </w:rPr>
        <w:t xml:space="preserve"> Such</w:t>
      </w:r>
      <w:r w:rsidRPr="00234941">
        <w:rPr>
          <w:sz w:val="12"/>
        </w:rPr>
        <w:t>¶</w:t>
      </w:r>
      <w:r w:rsidRPr="00234941">
        <w:rPr>
          <w:sz w:val="10"/>
        </w:rPr>
        <w:t xml:space="preserve"> </w:t>
      </w:r>
      <w:r w:rsidRPr="00234941">
        <w:rPr>
          <w:rStyle w:val="StyleBoldUnderline"/>
        </w:rPr>
        <w:t>temptation is hard to resist</w:t>
      </w:r>
      <w:r w:rsidRPr="00234941">
        <w:rPr>
          <w:sz w:val="10"/>
        </w:rPr>
        <w:t>. According to a</w:t>
      </w:r>
      <w:r w:rsidRPr="00234941">
        <w:rPr>
          <w:sz w:val="12"/>
        </w:rPr>
        <w:t>¶</w:t>
      </w:r>
      <w:r w:rsidRPr="00234941">
        <w:rPr>
          <w:sz w:val="10"/>
        </w:rPr>
        <w:t xml:space="preserve"> former mid-level Tijuana policeman: “There</w:t>
      </w:r>
      <w:r w:rsidRPr="00234941">
        <w:rPr>
          <w:sz w:val="12"/>
        </w:rPr>
        <w:t>¶</w:t>
      </w:r>
      <w:r w:rsidRPr="00234941">
        <w:rPr>
          <w:sz w:val="10"/>
        </w:rPr>
        <w:t xml:space="preserve"> is barely a Mexican police officer along the</w:t>
      </w:r>
      <w:r w:rsidRPr="00234941">
        <w:rPr>
          <w:sz w:val="12"/>
        </w:rPr>
        <w:t>¶</w:t>
      </w:r>
      <w:r w:rsidRPr="00234941">
        <w:rPr>
          <w:sz w:val="10"/>
        </w:rPr>
        <w:t xml:space="preserve"> U.S. border who isn’t involved in the drug</w:t>
      </w:r>
      <w:r w:rsidRPr="00234941">
        <w:rPr>
          <w:sz w:val="12"/>
        </w:rPr>
        <w:t>¶</w:t>
      </w:r>
      <w:r w:rsidRPr="00234941">
        <w:rPr>
          <w:sz w:val="10"/>
        </w:rPr>
        <w:t xml:space="preserve"> trade. Even if you try to resist, your superiors</w:t>
      </w:r>
      <w:r w:rsidRPr="00234941">
        <w:rPr>
          <w:sz w:val="12"/>
        </w:rPr>
        <w:t>¶</w:t>
      </w:r>
      <w:r w:rsidRPr="00234941">
        <w:rPr>
          <w:sz w:val="10"/>
        </w:rPr>
        <w:t xml:space="preserve"> pressure you into it or sideline you.”</w:t>
      </w:r>
      <w:r w:rsidRPr="00234941">
        <w:rPr>
          <w:sz w:val="12"/>
        </w:rPr>
        <w:t>¶</w:t>
      </w:r>
      <w:r w:rsidRPr="00234941">
        <w:rPr>
          <w:sz w:val="10"/>
        </w:rPr>
        <w:t xml:space="preserve"> 57</w:t>
      </w:r>
      <w:r w:rsidRPr="00234941">
        <w:rPr>
          <w:sz w:val="12"/>
        </w:rPr>
        <w:t>¶</w:t>
      </w:r>
      <w:r w:rsidRPr="00234941">
        <w:rPr>
          <w:sz w:val="10"/>
        </w:rPr>
        <w:t xml:space="preserve"> He had</w:t>
      </w:r>
      <w:r w:rsidRPr="00234941">
        <w:rPr>
          <w:sz w:val="12"/>
        </w:rPr>
        <w:t>¶</w:t>
      </w:r>
      <w:r w:rsidRPr="00234941">
        <w:rPr>
          <w:sz w:val="10"/>
        </w:rPr>
        <w:t xml:space="preserve"> resigned from the force after personally witnessing his commander receive a $5,000</w:t>
      </w:r>
      <w:r w:rsidRPr="00234941">
        <w:rPr>
          <w:sz w:val="12"/>
        </w:rPr>
        <w:t>¶</w:t>
      </w:r>
      <w:r w:rsidRPr="00234941">
        <w:rPr>
          <w:sz w:val="10"/>
        </w:rPr>
        <w:t xml:space="preserve"> bribe to ignore drug smuggling in his sector.</w:t>
      </w:r>
      <w:r w:rsidRPr="00234941">
        <w:rPr>
          <w:sz w:val="12"/>
        </w:rPr>
        <w:t>¶</w:t>
      </w:r>
      <w:r w:rsidRPr="00234941">
        <w:rPr>
          <w:sz w:val="10"/>
        </w:rPr>
        <w:t xml:space="preserve"> </w:t>
      </w:r>
      <w:r w:rsidRPr="00234941">
        <w:rPr>
          <w:sz w:val="12"/>
        </w:rPr>
        <w:t>¶</w:t>
      </w:r>
      <w:r w:rsidRPr="00234941">
        <w:rPr>
          <w:sz w:val="10"/>
        </w:rPr>
        <w:t xml:space="preserve"> </w:t>
      </w:r>
      <w:r w:rsidRPr="00234941">
        <w:rPr>
          <w:sz w:val="12"/>
        </w:rPr>
        <w:t>¶</w:t>
      </w:r>
      <w:r w:rsidRPr="00234941">
        <w:rPr>
          <w:sz w:val="10"/>
        </w:rPr>
        <w:t xml:space="preserve"> Not surprisingly, </w:t>
      </w:r>
      <w:r w:rsidRPr="00234941">
        <w:rPr>
          <w:rStyle w:val="StyleBoldUnderline"/>
        </w:rPr>
        <w:t>drug-related corruption,</w:t>
      </w:r>
      <w:r w:rsidRPr="00234941">
        <w:rPr>
          <w:sz w:val="12"/>
        </w:rPr>
        <w:t>¶</w:t>
      </w:r>
      <w:r w:rsidRPr="00234941">
        <w:rPr>
          <w:sz w:val="10"/>
        </w:rPr>
        <w:t xml:space="preserve"> ranging from low-echelon police officers to</w:t>
      </w:r>
      <w:r w:rsidRPr="00234941">
        <w:rPr>
          <w:sz w:val="12"/>
        </w:rPr>
        <w:t>¶</w:t>
      </w:r>
      <w:r w:rsidRPr="00234941">
        <w:rPr>
          <w:sz w:val="10"/>
        </w:rPr>
        <w:t xml:space="preserve"> the highest-level officials, </w:t>
      </w:r>
      <w:r w:rsidRPr="00234941">
        <w:rPr>
          <w:rStyle w:val="StyleBoldUnderline"/>
        </w:rPr>
        <w:t>has had a long history in Mexico</w:t>
      </w:r>
      <w:r w:rsidRPr="00234941">
        <w:rPr>
          <w:sz w:val="10"/>
        </w:rPr>
        <w:t>. During the 1990s, the</w:t>
      </w:r>
      <w:r w:rsidRPr="00234941">
        <w:rPr>
          <w:sz w:val="12"/>
        </w:rPr>
        <w:t>¶</w:t>
      </w:r>
      <w:r w:rsidRPr="00234941">
        <w:rPr>
          <w:sz w:val="10"/>
        </w:rPr>
        <w:t xml:space="preserve"> National Police Commander was caught with</w:t>
      </w:r>
      <w:r w:rsidRPr="00234941">
        <w:rPr>
          <w:sz w:val="12"/>
        </w:rPr>
        <w:t>¶</w:t>
      </w:r>
      <w:r w:rsidRPr="00234941">
        <w:rPr>
          <w:sz w:val="10"/>
        </w:rPr>
        <w:t xml:space="preserve"> $2.4 million in the trunk of his car. Later he</w:t>
      </w:r>
      <w:r w:rsidRPr="00234941">
        <w:rPr>
          <w:sz w:val="12"/>
        </w:rPr>
        <w:t>¶</w:t>
      </w:r>
      <w:r w:rsidRPr="00234941">
        <w:rPr>
          <w:sz w:val="10"/>
        </w:rPr>
        <w:t xml:space="preserve"> was convicted of giving more than $20 million</w:t>
      </w:r>
      <w:r w:rsidRPr="00234941">
        <w:rPr>
          <w:sz w:val="12"/>
        </w:rPr>
        <w:t>¶</w:t>
      </w:r>
      <w:r w:rsidRPr="00234941">
        <w:rPr>
          <w:sz w:val="10"/>
        </w:rPr>
        <w:t xml:space="preserve"> to another government official to buy protection for one of Mexico’s most notorious drug</w:t>
      </w:r>
      <w:r w:rsidRPr="00234941">
        <w:rPr>
          <w:sz w:val="12"/>
        </w:rPr>
        <w:t>¶</w:t>
      </w:r>
      <w:r w:rsidRPr="00234941">
        <w:rPr>
          <w:sz w:val="10"/>
        </w:rPr>
        <w:t xml:space="preserve"> lords.</w:t>
      </w:r>
      <w:r w:rsidRPr="00234941">
        <w:rPr>
          <w:sz w:val="12"/>
        </w:rPr>
        <w:t>¶</w:t>
      </w:r>
      <w:r w:rsidRPr="00234941">
        <w:rPr>
          <w:sz w:val="10"/>
        </w:rPr>
        <w:t xml:space="preserve"> 58</w:t>
      </w:r>
      <w:r w:rsidRPr="00234941">
        <w:rPr>
          <w:sz w:val="12"/>
        </w:rPr>
        <w:t>¶</w:t>
      </w:r>
      <w:r w:rsidRPr="00234941">
        <w:rPr>
          <w:sz w:val="10"/>
        </w:rPr>
        <w:t xml:space="preserve"> Perhaps the most embarrassing incident prior to the recent Ramírez arrest</w:t>
      </w:r>
      <w:r w:rsidRPr="00234941">
        <w:rPr>
          <w:sz w:val="12"/>
        </w:rPr>
        <w:t>¶</w:t>
      </w:r>
      <w:r w:rsidRPr="00234941">
        <w:rPr>
          <w:sz w:val="10"/>
        </w:rPr>
        <w:t xml:space="preserve"> occurred in the mid-1990s when President</w:t>
      </w:r>
      <w:r w:rsidRPr="00234941">
        <w:rPr>
          <w:sz w:val="12"/>
        </w:rPr>
        <w:t>¶</w:t>
      </w:r>
      <w:r w:rsidRPr="00234941">
        <w:rPr>
          <w:sz w:val="10"/>
        </w:rPr>
        <w:t xml:space="preserve"> Ernesto Zedillo appointed General José de</w:t>
      </w:r>
      <w:r w:rsidRPr="00234941">
        <w:rPr>
          <w:sz w:val="12"/>
        </w:rPr>
        <w:t>¶</w:t>
      </w:r>
      <w:r w:rsidRPr="00234941">
        <w:rPr>
          <w:sz w:val="10"/>
        </w:rPr>
        <w:t xml:space="preserve"> Jesús Gutiérrez Rebollo to be Mexico’s new</w:t>
      </w:r>
      <w:r w:rsidRPr="00234941">
        <w:rPr>
          <w:sz w:val="12"/>
        </w:rPr>
        <w:t>¶</w:t>
      </w:r>
      <w:r w:rsidRPr="00234941">
        <w:rPr>
          <w:sz w:val="10"/>
        </w:rPr>
        <w:t xml:space="preserve"> drug czar. The general seemed to have excellent drug-fighting credentials, having personally led a much-publicized raid against the</w:t>
      </w:r>
      <w:r w:rsidRPr="00234941">
        <w:rPr>
          <w:sz w:val="12"/>
        </w:rPr>
        <w:t>¶</w:t>
      </w:r>
      <w:r w:rsidRPr="00234941">
        <w:rPr>
          <w:sz w:val="10"/>
        </w:rPr>
        <w:t xml:space="preserve"> head ofthe Sinaloa cartel. U.S. officials greeted Gutiérrez Rebollo’s appointment enthusiastically. U.S. drug czar Barry McCaffrey</w:t>
      </w:r>
      <w:r w:rsidRPr="00234941">
        <w:rPr>
          <w:sz w:val="12"/>
        </w:rPr>
        <w:t>¶</w:t>
      </w:r>
      <w:r w:rsidRPr="00234941">
        <w:rPr>
          <w:sz w:val="10"/>
        </w:rPr>
        <w:t xml:space="preserve"> gushed: “He has a reputation for impeccable</w:t>
      </w:r>
      <w:r w:rsidRPr="00234941">
        <w:rPr>
          <w:sz w:val="12"/>
        </w:rPr>
        <w:t>¶</w:t>
      </w:r>
      <w:r w:rsidRPr="00234941">
        <w:rPr>
          <w:sz w:val="10"/>
        </w:rPr>
        <w:t xml:space="preserve"> integrity....He’s a deadly serious guy.”</w:t>
      </w:r>
      <w:r w:rsidRPr="00234941">
        <w:rPr>
          <w:sz w:val="12"/>
        </w:rPr>
        <w:t>¶</w:t>
      </w:r>
      <w:r w:rsidRPr="00234941">
        <w:rPr>
          <w:sz w:val="10"/>
        </w:rPr>
        <w:t xml:space="preserve"> 59</w:t>
      </w:r>
      <w:r w:rsidRPr="00234941">
        <w:rPr>
          <w:sz w:val="12"/>
        </w:rPr>
        <w:t>¶</w:t>
      </w:r>
      <w:r w:rsidRPr="00234941">
        <w:rPr>
          <w:sz w:val="10"/>
        </w:rPr>
        <w:t xml:space="preserve"> Three</w:t>
      </w:r>
      <w:r w:rsidRPr="00234941">
        <w:rPr>
          <w:sz w:val="12"/>
        </w:rPr>
        <w:t>¶</w:t>
      </w:r>
      <w:r w:rsidRPr="00234941">
        <w:rPr>
          <w:sz w:val="10"/>
        </w:rPr>
        <w:t xml:space="preserve"> months later, the Mexican government announced that its new drug czar was in a maximum-security prison, charged with taking</w:t>
      </w:r>
      <w:r w:rsidRPr="00234941">
        <w:rPr>
          <w:sz w:val="12"/>
        </w:rPr>
        <w:t>¶</w:t>
      </w:r>
      <w:r w:rsidRPr="00234941">
        <w:rPr>
          <w:sz w:val="10"/>
        </w:rPr>
        <w:t xml:space="preserve"> bribes and protecting the nation’s largest drug</w:t>
      </w:r>
      <w:r w:rsidRPr="00234941">
        <w:rPr>
          <w:sz w:val="12"/>
        </w:rPr>
        <w:t>¶</w:t>
      </w:r>
      <w:r w:rsidRPr="00234941">
        <w:rPr>
          <w:sz w:val="10"/>
        </w:rPr>
        <w:t xml:space="preserve"> trafficker. The general had indeed been tough</w:t>
      </w:r>
      <w:r w:rsidRPr="00234941">
        <w:rPr>
          <w:sz w:val="12"/>
        </w:rPr>
        <w:t>¶</w:t>
      </w:r>
      <w:r w:rsidRPr="00234941">
        <w:rPr>
          <w:sz w:val="10"/>
        </w:rPr>
        <w:t xml:space="preserve"> on drug trafficking—tough, that is, on organizations that competed with his patron’s cartel.</w:t>
      </w:r>
      <w:r w:rsidRPr="00234941">
        <w:rPr>
          <w:sz w:val="12"/>
        </w:rPr>
        <w:t>¶</w:t>
      </w:r>
      <w:r w:rsidRPr="00234941">
        <w:rPr>
          <w:sz w:val="10"/>
        </w:rPr>
        <w:t xml:space="preserve"> </w:t>
      </w:r>
      <w:r w:rsidRPr="00234941">
        <w:rPr>
          <w:sz w:val="12"/>
        </w:rPr>
        <w:t>¶</w:t>
      </w:r>
      <w:r w:rsidRPr="00234941">
        <w:rPr>
          <w:sz w:val="10"/>
        </w:rPr>
        <w:t xml:space="preserve"> </w:t>
      </w:r>
      <w:r w:rsidRPr="00234941">
        <w:rPr>
          <w:sz w:val="12"/>
        </w:rPr>
        <w:t>¶</w:t>
      </w:r>
      <w:r w:rsidRPr="00234941">
        <w:rPr>
          <w:sz w:val="10"/>
        </w:rPr>
        <w:t xml:space="preserve"> </w:t>
      </w:r>
      <w:r w:rsidRPr="00234941">
        <w:rPr>
          <w:sz w:val="12"/>
        </w:rPr>
        <w:t>¶</w:t>
      </w:r>
      <w:r w:rsidRPr="00234941">
        <w:rPr>
          <w:sz w:val="10"/>
        </w:rPr>
        <w:t xml:space="preserve"> The latest scandal in Mexico’s Attorney</w:t>
      </w:r>
      <w:r w:rsidRPr="00234941">
        <w:rPr>
          <w:sz w:val="12"/>
        </w:rPr>
        <w:t>¶</w:t>
      </w:r>
      <w:r w:rsidRPr="00234941">
        <w:rPr>
          <w:sz w:val="10"/>
        </w:rPr>
        <w:t xml:space="preserve"> General’s office, though, suggests that </w:t>
      </w:r>
      <w:r w:rsidRPr="00234941">
        <w:rPr>
          <w:rStyle w:val="StyleBoldUnderline"/>
        </w:rPr>
        <w:t>drug related corruption may not be confined to</w:t>
      </w:r>
      <w:r w:rsidRPr="00234941">
        <w:rPr>
          <w:rStyle w:val="StyleBoldUnderline"/>
          <w:sz w:val="12"/>
        </w:rPr>
        <w:t>¶</w:t>
      </w:r>
      <w:r w:rsidRPr="00234941">
        <w:rPr>
          <w:rStyle w:val="StyleBoldUnderline"/>
        </w:rPr>
        <w:t xml:space="preserve"> Mexican government agencies</w:t>
      </w:r>
      <w:r w:rsidRPr="00234941">
        <w:rPr>
          <w:sz w:val="10"/>
        </w:rPr>
        <w:t>. One of the</w:t>
      </w:r>
      <w:r w:rsidRPr="00234941">
        <w:rPr>
          <w:sz w:val="12"/>
        </w:rPr>
        <w:t>¶</w:t>
      </w:r>
      <w:r w:rsidRPr="00234941">
        <w:rPr>
          <w:sz w:val="10"/>
        </w:rPr>
        <w:t xml:space="preserve"> </w:t>
      </w:r>
      <w:r w:rsidRPr="00234941">
        <w:rPr>
          <w:rStyle w:val="StyleBoldUnderline"/>
        </w:rPr>
        <w:t>suspects</w:t>
      </w:r>
      <w:r w:rsidRPr="00234941">
        <w:rPr>
          <w:sz w:val="10"/>
        </w:rPr>
        <w:t xml:space="preserve"> in that episode has reportedly </w:t>
      </w:r>
      <w:r w:rsidRPr="00234941">
        <w:rPr>
          <w:rStyle w:val="StyleBoldUnderline"/>
        </w:rPr>
        <w:t>told</w:t>
      </w:r>
      <w:r w:rsidRPr="00234941">
        <w:rPr>
          <w:rStyle w:val="StyleBoldUnderline"/>
          <w:sz w:val="12"/>
        </w:rPr>
        <w:t>¶</w:t>
      </w:r>
      <w:r w:rsidRPr="00234941">
        <w:rPr>
          <w:rStyle w:val="StyleBoldUnderline"/>
        </w:rPr>
        <w:t xml:space="preserve"> investigators that he paid a spy in the U.S.</w:t>
      </w:r>
      <w:r w:rsidRPr="00234941">
        <w:rPr>
          <w:rStyle w:val="StyleBoldUnderline"/>
          <w:sz w:val="12"/>
        </w:rPr>
        <w:t>¶</w:t>
      </w:r>
      <w:r w:rsidRPr="00234941">
        <w:rPr>
          <w:rStyle w:val="StyleBoldUnderline"/>
        </w:rPr>
        <w:t xml:space="preserve"> embassy for information on the U.S. Drug</w:t>
      </w:r>
      <w:r w:rsidRPr="00234941">
        <w:rPr>
          <w:rStyle w:val="StyleBoldUnderline"/>
          <w:sz w:val="12"/>
        </w:rPr>
        <w:t>¶</w:t>
      </w:r>
      <w:r w:rsidRPr="00234941">
        <w:rPr>
          <w:rStyle w:val="StyleBoldUnderline"/>
        </w:rPr>
        <w:t xml:space="preserve"> Enforcement Administration operations in</w:t>
      </w:r>
      <w:r w:rsidRPr="00234941">
        <w:rPr>
          <w:rStyle w:val="StyleBoldUnderline"/>
          <w:sz w:val="12"/>
        </w:rPr>
        <w:t>¶</w:t>
      </w:r>
      <w:r w:rsidRPr="00234941">
        <w:rPr>
          <w:rStyle w:val="StyleBoldUnderline"/>
        </w:rPr>
        <w:t xml:space="preserve"> Mexico</w:t>
      </w:r>
      <w:r w:rsidRPr="00234941">
        <w:rPr>
          <w:sz w:val="10"/>
        </w:rPr>
        <w:t>.</w:t>
      </w:r>
      <w:r w:rsidRPr="00234941">
        <w:rPr>
          <w:sz w:val="12"/>
        </w:rPr>
        <w:t>¶</w:t>
      </w:r>
      <w:r w:rsidRPr="00234941">
        <w:rPr>
          <w:sz w:val="10"/>
        </w:rPr>
        <w:t xml:space="preserve"> 60</w:t>
      </w:r>
      <w:r w:rsidRPr="00234941">
        <w:rPr>
          <w:sz w:val="12"/>
        </w:rPr>
        <w:t>¶</w:t>
      </w:r>
      <w:r w:rsidRPr="00234941">
        <w:rPr>
          <w:sz w:val="10"/>
        </w:rPr>
        <w:t xml:space="preserve"> </w:t>
      </w:r>
      <w:r w:rsidRPr="00234941">
        <w:rPr>
          <w:sz w:val="12"/>
        </w:rPr>
        <w:t>¶</w:t>
      </w:r>
      <w:r w:rsidRPr="00234941">
        <w:rPr>
          <w:sz w:val="10"/>
        </w:rPr>
        <w:t xml:space="preserve"> </w:t>
      </w:r>
    </w:p>
    <w:p w:rsidR="00234941" w:rsidRPr="00234941" w:rsidRDefault="00234941" w:rsidP="00234941">
      <w:pPr>
        <w:rPr>
          <w:sz w:val="16"/>
        </w:rPr>
      </w:pPr>
    </w:p>
    <w:p w:rsidR="00234941" w:rsidRPr="00234941" w:rsidRDefault="00234941" w:rsidP="00234941">
      <w:pPr>
        <w:rPr>
          <w:b/>
        </w:rPr>
      </w:pPr>
      <w:r w:rsidRPr="00234941">
        <w:rPr>
          <w:b/>
        </w:rPr>
        <w:t>Mexican corruption precludes effective enforcement</w:t>
      </w:r>
    </w:p>
    <w:p w:rsidR="00234941" w:rsidRPr="00234941" w:rsidRDefault="00234941" w:rsidP="00234941">
      <w:pPr>
        <w:rPr>
          <w:sz w:val="16"/>
        </w:rPr>
      </w:pPr>
      <w:r w:rsidRPr="00234941">
        <w:rPr>
          <w:b/>
        </w:rPr>
        <w:t xml:space="preserve">Kurtzman, 09 </w:t>
      </w:r>
      <w:r w:rsidRPr="00234941">
        <w:rPr>
          <w:sz w:val="16"/>
        </w:rPr>
        <w:t>(Joel, Senior Fellow; Executive Director, Senior Fellows Program; Publisher, The Milken Institute Review, business editor and columnist at The New York Times, member of the editorial board of Harvard Business School, AB at the University of California, Recipient of the Eisner Memorial Award, master's at the University of Houston, recipient of a Moody Foundation Fellowship, “Mexico's Instability Is a Real Problem”, the Wall Street Journal, 1/16/2009, http://online.wsj.com/article/SB123206674721488169.html)</w:t>
      </w:r>
    </w:p>
    <w:p w:rsidR="00234941" w:rsidRPr="00234941" w:rsidRDefault="00234941" w:rsidP="00234941">
      <w:pPr>
        <w:rPr>
          <w:sz w:val="16"/>
        </w:rPr>
      </w:pPr>
      <w:r w:rsidRPr="00234941">
        <w:rPr>
          <w:sz w:val="16"/>
        </w:rPr>
        <w:t xml:space="preserve">The problem is that </w:t>
      </w:r>
      <w:r w:rsidRPr="00234941">
        <w:rPr>
          <w:rStyle w:val="StyleBoldUnderline"/>
        </w:rPr>
        <w:t>in Mexico's latest eruption of violence, it's difficult to tell the good guys from the bad</w:t>
      </w:r>
      <w:r w:rsidRPr="00234941">
        <w:rPr>
          <w:sz w:val="16"/>
        </w:rPr>
        <w:t xml:space="preserve">. Mexico's antidrug czar, Noe Ramirez Mandujano was recently charged with accepting $450,000 from drug lords he was supposed to be hunting down. This was the second time in recent years that </w:t>
      </w:r>
      <w:r w:rsidRPr="00234941">
        <w:rPr>
          <w:rStyle w:val="StyleBoldUnderline"/>
        </w:rPr>
        <w:t>one of Mexico's antidrug chiefs was arrested for taking</w:t>
      </w:r>
      <w:r w:rsidRPr="00234941">
        <w:rPr>
          <w:sz w:val="16"/>
        </w:rPr>
        <w:t xml:space="preserve"> possible </w:t>
      </w:r>
      <w:r w:rsidRPr="00234941">
        <w:rPr>
          <w:rStyle w:val="StyleBoldUnderline"/>
          <w:bdr w:val="single" w:sz="4" w:space="0" w:color="auto" w:frame="1"/>
        </w:rPr>
        <w:t>payoffs</w:t>
      </w:r>
      <w:r w:rsidRPr="00234941">
        <w:rPr>
          <w:sz w:val="16"/>
        </w:rPr>
        <w:t xml:space="preserve"> from drug kingpins. </w:t>
      </w:r>
      <w:r w:rsidRPr="00234941">
        <w:rPr>
          <w:rStyle w:val="StyleBoldUnderline"/>
        </w:rPr>
        <w:t>Suspicions that police chiefs, mayors and members of the military are</w:t>
      </w:r>
      <w:r w:rsidRPr="00234941">
        <w:rPr>
          <w:sz w:val="16"/>
        </w:rPr>
        <w:t xml:space="preserve"> also </w:t>
      </w:r>
      <w:r w:rsidRPr="00234941">
        <w:rPr>
          <w:rStyle w:val="StyleBoldUnderline"/>
          <w:bdr w:val="single" w:sz="4" w:space="0" w:color="auto" w:frame="1"/>
        </w:rPr>
        <w:t>on the take</w:t>
      </w:r>
      <w:r w:rsidRPr="00234941">
        <w:rPr>
          <w:sz w:val="16"/>
        </w:rPr>
        <w:t xml:space="preserve"> are rampant.</w:t>
      </w:r>
      <w:r w:rsidRPr="00234941">
        <w:rPr>
          <w:sz w:val="12"/>
        </w:rPr>
        <w:t>¶</w:t>
      </w:r>
      <w:r w:rsidRPr="00234941">
        <w:rPr>
          <w:sz w:val="16"/>
        </w:rPr>
        <w:t xml:space="preserve"> In the past, the way Mexico dealt with corruption was with eyes wide shut. Everyone knew a large number of government officials were taking bribes, but no one did anything about it. Transparency commissioners were set up, but given no teeth.</w:t>
      </w:r>
      <w:r w:rsidRPr="00234941">
        <w:rPr>
          <w:sz w:val="12"/>
        </w:rPr>
        <w:t>¶</w:t>
      </w:r>
      <w:r w:rsidRPr="00234941">
        <w:rPr>
          <w:sz w:val="16"/>
        </w:rPr>
        <w:t xml:space="preserve"> And Mexico's </w:t>
      </w:r>
      <w:r w:rsidRPr="00234941">
        <w:rPr>
          <w:rStyle w:val="StyleBoldUnderline"/>
        </w:rPr>
        <w:t>drug traffickers used the lax law enforcement</w:t>
      </w:r>
      <w:r w:rsidRPr="00234941">
        <w:rPr>
          <w:sz w:val="16"/>
        </w:rPr>
        <w:t xml:space="preserve"> their bribes bought them </w:t>
      </w:r>
      <w:r w:rsidRPr="00234941">
        <w:rPr>
          <w:rStyle w:val="StyleBoldUnderline"/>
        </w:rPr>
        <w:t>to grow</w:t>
      </w:r>
      <w:r w:rsidRPr="00234941">
        <w:rPr>
          <w:sz w:val="16"/>
        </w:rPr>
        <w:t xml:space="preserve"> into highly organized gangs. Once organized, they have been able to fill a vacuum in underworld power created by Colombian President Álvaro Uribe's successful crackdown on his country's drug cartels.</w:t>
      </w:r>
      <w:r w:rsidRPr="00234941">
        <w:rPr>
          <w:sz w:val="12"/>
        </w:rPr>
        <w:t>¶</w:t>
      </w:r>
      <w:r w:rsidRPr="00234941">
        <w:rPr>
          <w:sz w:val="16"/>
        </w:rPr>
        <w:t xml:space="preserve"> The result is that </w:t>
      </w:r>
      <w:r w:rsidRPr="00234941">
        <w:rPr>
          <w:rStyle w:val="StyleBoldUnderline"/>
        </w:rPr>
        <w:t xml:space="preserve">drug traffickers are getting rich, while </w:t>
      </w:r>
      <w:r w:rsidRPr="00234941">
        <w:rPr>
          <w:rStyle w:val="StyleBoldUnderline"/>
          <w:bdr w:val="single" w:sz="4" w:space="0" w:color="auto" w:frame="1"/>
        </w:rPr>
        <w:t>Mexico pays a heavy price</w:t>
      </w:r>
      <w:r w:rsidRPr="00234941">
        <w:rPr>
          <w:sz w:val="16"/>
        </w:rPr>
        <w:t xml:space="preserve"> in lost human lives and in economic activity that might otherwise bring a modicum of prosperity to the country.</w:t>
      </w:r>
      <w:r w:rsidRPr="00234941">
        <w:rPr>
          <w:sz w:val="12"/>
        </w:rPr>
        <w:t>¶</w:t>
      </w:r>
      <w:r w:rsidRPr="00234941">
        <w:rPr>
          <w:sz w:val="16"/>
        </w:rPr>
        <w:t xml:space="preserve"> In 2008, Mexico ranked 31st out of 60 countries studied in the Milken Institute/Kurtzman Group Opacity Index. The cost to ordinary Mexicans from poorly functioning institutions has been huge. </w:t>
      </w:r>
    </w:p>
    <w:p w:rsidR="00234941" w:rsidRPr="00234941" w:rsidRDefault="00234941" w:rsidP="00234941">
      <w:pPr>
        <w:rPr>
          <w:sz w:val="16"/>
        </w:rPr>
      </w:pPr>
    </w:p>
    <w:p w:rsidR="00234941" w:rsidRPr="00234941" w:rsidRDefault="00234941" w:rsidP="00234941">
      <w:pPr>
        <w:rPr>
          <w:b/>
        </w:rPr>
      </w:pPr>
      <w:r w:rsidRPr="00234941">
        <w:rPr>
          <w:b/>
        </w:rPr>
        <w:t xml:space="preserve">U.S. policies </w:t>
      </w:r>
      <w:r w:rsidRPr="00234941">
        <w:rPr>
          <w:b/>
          <w:u w:val="single"/>
        </w:rPr>
        <w:t>promote</w:t>
      </w:r>
      <w:r w:rsidRPr="00234941">
        <w:rPr>
          <w:b/>
        </w:rPr>
        <w:t xml:space="preserve"> Mexican corruption in drug enforcement</w:t>
      </w:r>
    </w:p>
    <w:p w:rsidR="00234941" w:rsidRPr="00234941" w:rsidRDefault="00234941" w:rsidP="00234941">
      <w:r w:rsidRPr="00234941">
        <w:rPr>
          <w:b/>
        </w:rPr>
        <w:t>Freeman and Luis Sierra, 05</w:t>
      </w:r>
      <w:r w:rsidRPr="00234941">
        <w:t xml:space="preserve"> </w:t>
      </w:r>
      <w:r w:rsidRPr="00234941">
        <w:rPr>
          <w:sz w:val="16"/>
        </w:rPr>
        <w:t>(*Laurie, Director for Yemen at the National Security Council, former State Department Official, fellow at the Washington Office on Latin America, writer for the Washington Post Mexico Bureau, M.A. in International Politics from Princeton University, degree from Duke in Latin American Studies, **Jorge, Knight International Journalism Fellow, degree in International Journalism from the University of Southern California, defense policy and economics fellow at the Center for Hemispheric Defense Studies, National Defense University, “Mexico: The Militarization Traip”, 2005, part of “Drugs and Democracy in Latin America: The impact of U.S. Policy”, Rienner, Google Books, JKahn)</w:t>
      </w:r>
    </w:p>
    <w:p w:rsidR="00234941" w:rsidRPr="00234941" w:rsidRDefault="00234941" w:rsidP="00234941">
      <w:pPr>
        <w:rPr>
          <w:sz w:val="16"/>
        </w:rPr>
      </w:pPr>
      <w:r w:rsidRPr="00234941">
        <w:rPr>
          <w:rStyle w:val="StyleBoldUnderline"/>
        </w:rPr>
        <w:t>Mexico’s growing importance in the drug trade triggered a number of U.S. policies toward Mexico intended to invigorate that country’s ability to</w:t>
      </w:r>
      <w:r w:rsidRPr="00234941">
        <w:rPr>
          <w:sz w:val="16"/>
        </w:rPr>
        <w:t xml:space="preserve"> disrupt and to </w:t>
      </w:r>
      <w:r w:rsidRPr="00234941">
        <w:rPr>
          <w:rStyle w:val="StyleBoldUnderline"/>
        </w:rPr>
        <w:t>dismantle drug-trafficking organizations</w:t>
      </w:r>
      <w:r w:rsidRPr="00234941">
        <w:rPr>
          <w:sz w:val="16"/>
        </w:rPr>
        <w:t xml:space="preserve">.  Although </w:t>
      </w:r>
      <w:r w:rsidRPr="00234941">
        <w:rPr>
          <w:rStyle w:val="StyleBoldUnderline"/>
        </w:rPr>
        <w:t xml:space="preserve">these policies </w:t>
      </w:r>
      <w:r w:rsidRPr="00234941">
        <w:rPr>
          <w:rStyle w:val="StyleBoldUnderline"/>
          <w:bdr w:val="single" w:sz="4" w:space="0" w:color="auto" w:frame="1"/>
        </w:rPr>
        <w:t>have not had a discernible impact</w:t>
      </w:r>
      <w:r w:rsidRPr="00234941">
        <w:rPr>
          <w:rStyle w:val="StyleBoldUnderline"/>
        </w:rPr>
        <w:t xml:space="preserve"> on the amount of drugs entering the United States via Mexico, they have become obstacles to consolidating democracy, protecting human rights, and establishing civilian oversight of the military in Mexico.  The United States supported the creates of the elite and “corruption-free” antidrug units</w:t>
      </w:r>
      <w:r w:rsidRPr="00234941">
        <w:rPr>
          <w:sz w:val="16"/>
        </w:rPr>
        <w:t xml:space="preserve"> in Mexico’s security forces, but so far </w:t>
      </w:r>
      <w:r w:rsidRPr="00234941">
        <w:rPr>
          <w:rStyle w:val="StyleBoldUnderline"/>
        </w:rPr>
        <w:t>the track record</w:t>
      </w:r>
      <w:r w:rsidRPr="00234941">
        <w:rPr>
          <w:sz w:val="16"/>
        </w:rPr>
        <w:t xml:space="preserve"> of these units </w:t>
      </w:r>
      <w:r w:rsidRPr="00234941">
        <w:rPr>
          <w:rStyle w:val="StyleBoldUnderline"/>
        </w:rPr>
        <w:t>suggests</w:t>
      </w:r>
      <w:r w:rsidRPr="00234941">
        <w:rPr>
          <w:sz w:val="16"/>
        </w:rPr>
        <w:t xml:space="preserve"> that </w:t>
      </w:r>
      <w:r w:rsidRPr="00234941">
        <w:rPr>
          <w:rStyle w:val="StyleBoldUnderline"/>
          <w:bdr w:val="single" w:sz="4" w:space="0" w:color="auto" w:frame="1"/>
        </w:rPr>
        <w:t>they cannot be completely inoculate against corruption</w:t>
      </w:r>
      <w:r w:rsidRPr="00234941">
        <w:rPr>
          <w:sz w:val="16"/>
        </w:rPr>
        <w:t>.  Their creation has diverted effort and attention from more comprehensive reform.</w:t>
      </w:r>
    </w:p>
    <w:p w:rsidR="00234941" w:rsidRPr="00234941" w:rsidRDefault="00234941" w:rsidP="00234941"/>
    <w:p w:rsidR="00234941" w:rsidRPr="00234941" w:rsidRDefault="00234941" w:rsidP="00234941">
      <w:pPr>
        <w:pStyle w:val="Heading2"/>
      </w:pPr>
      <w:r w:rsidRPr="00234941">
        <w:rPr>
          <w:b w:val="0"/>
          <w:bCs w:val="0"/>
        </w:rPr>
        <w:lastRenderedPageBreak/>
        <w:t>Mex - Empirics</w:t>
      </w:r>
    </w:p>
    <w:p w:rsidR="00234941" w:rsidRPr="00234941" w:rsidRDefault="00234941" w:rsidP="00234941"/>
    <w:p w:rsidR="00234941" w:rsidRPr="00234941" w:rsidRDefault="00234941" w:rsidP="00234941">
      <w:pPr>
        <w:rPr>
          <w:b/>
        </w:rPr>
      </w:pPr>
      <w:r w:rsidRPr="00234941">
        <w:rPr>
          <w:b/>
        </w:rPr>
        <w:t xml:space="preserve">Investment and personnel can’t solve – empirics </w:t>
      </w:r>
    </w:p>
    <w:p w:rsidR="00234941" w:rsidRPr="00234941" w:rsidRDefault="00234941" w:rsidP="00234941">
      <w:pPr>
        <w:rPr>
          <w:sz w:val="16"/>
        </w:rPr>
      </w:pPr>
      <w:r w:rsidRPr="00234941">
        <w:rPr>
          <w:b/>
        </w:rPr>
        <w:t>Astorga and Shirk, 10</w:t>
      </w:r>
      <w:r w:rsidRPr="00234941">
        <w:t xml:space="preserve"> </w:t>
      </w:r>
      <w:r w:rsidRPr="00234941">
        <w:rPr>
          <w:sz w:val="16"/>
        </w:rPr>
        <w:t xml:space="preserve">(Luis Astorga is a researcher at the Institute of Social Research at the National Autonomous University of Mexico (UNAM). He is also coordinator of the UNESCO Chair on Economic and Social Transformations Connected with the International Drug Problem;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 He conducts research on Mexican politics, U.S.-Mexican relations, and law enforcement and security along the U.S.-Mexican border. Shirk also directs the Trans-Border Institute, which works to promote greater analysis and understanding of Mexico, U.S.-Mexico relations, and the U.S.-Mexico border region; 1/1/10; “Drug Trafficking Organizations and Counter-Drug Strategies in the U.S.-Mexican Context”; </w:t>
      </w:r>
      <w:hyperlink r:id="rId38" w:history="1">
        <w:r w:rsidRPr="00234941">
          <w:rPr>
            <w:rStyle w:val="Hyperlink"/>
            <w:sz w:val="16"/>
          </w:rPr>
          <w:t>http://usmex.ucsd.edu/assets/024/11632.pdf</w:t>
        </w:r>
      </w:hyperlink>
      <w:r w:rsidRPr="00234941">
        <w:rPr>
          <w:sz w:val="16"/>
        </w:rPr>
        <w:t>) KD</w:t>
      </w:r>
    </w:p>
    <w:p w:rsidR="00234941" w:rsidRPr="00234941" w:rsidRDefault="00234941" w:rsidP="00234941">
      <w:pPr>
        <w:rPr>
          <w:sz w:val="16"/>
        </w:rPr>
      </w:pPr>
      <w:r w:rsidRPr="00234941">
        <w:rPr>
          <w:sz w:val="16"/>
        </w:rPr>
        <w:t xml:space="preserve">For its part, </w:t>
      </w:r>
      <w:r w:rsidRPr="00234941">
        <w:rPr>
          <w:u w:val="single"/>
        </w:rPr>
        <w:t>the United States has sought to assist Mexico by channeling aid, in the form of</w:t>
      </w:r>
      <w:r w:rsidRPr="00234941">
        <w:rPr>
          <w:sz w:val="12"/>
        </w:rPr>
        <w:t xml:space="preserve"> </w:t>
      </w:r>
      <w:r w:rsidRPr="00234941">
        <w:rPr>
          <w:u w:val="single"/>
        </w:rPr>
        <w:t>training and equipment, through the Mérida Initiative.</w:t>
      </w:r>
      <w:r w:rsidRPr="00234941">
        <w:rPr>
          <w:sz w:val="16"/>
        </w:rPr>
        <w:t xml:space="preserve"> The Mérida Initiative will provide Mexico</w:t>
      </w:r>
      <w:r w:rsidRPr="00234941">
        <w:rPr>
          <w:sz w:val="12"/>
        </w:rPr>
        <w:t xml:space="preserve"> </w:t>
      </w:r>
      <w:r w:rsidRPr="00234941">
        <w:rPr>
          <w:sz w:val="16"/>
        </w:rPr>
        <w:t>with $1.4 billion in U.S. equipment, training and other assistance from 2008 through 2012, on top</w:t>
      </w:r>
      <w:r w:rsidRPr="00234941">
        <w:rPr>
          <w:sz w:val="12"/>
        </w:rPr>
        <w:t xml:space="preserve"> </w:t>
      </w:r>
      <w:r w:rsidRPr="00234941">
        <w:rPr>
          <w:sz w:val="16"/>
        </w:rPr>
        <w:t xml:space="preserve">of the </w:t>
      </w:r>
      <w:r w:rsidRPr="00234941">
        <w:rPr>
          <w:u w:val="single"/>
        </w:rPr>
        <w:t>more than 4 billion that Mexico spends annually combating drug trafficking</w:t>
      </w:r>
      <w:r w:rsidRPr="00234941">
        <w:rPr>
          <w:sz w:val="16"/>
        </w:rPr>
        <w:t xml:space="preserve">.4 In parallel, </w:t>
      </w:r>
      <w:r w:rsidRPr="00234941">
        <w:rPr>
          <w:u w:val="single"/>
        </w:rPr>
        <w:t>the</w:t>
      </w:r>
      <w:r w:rsidRPr="00234941">
        <w:rPr>
          <w:sz w:val="12"/>
        </w:rPr>
        <w:t xml:space="preserve"> </w:t>
      </w:r>
      <w:r w:rsidRPr="00234941">
        <w:rPr>
          <w:u w:val="single"/>
        </w:rPr>
        <w:t>United States has also deployed additional manpower and money to its southwest border in an</w:t>
      </w:r>
      <w:r w:rsidRPr="00234941">
        <w:rPr>
          <w:sz w:val="12"/>
        </w:rPr>
        <w:t xml:space="preserve"> </w:t>
      </w:r>
      <w:r w:rsidRPr="00234941">
        <w:rPr>
          <w:u w:val="single"/>
        </w:rPr>
        <w:t xml:space="preserve">attempt to stave off a possible cross-border overflow </w:t>
      </w:r>
      <w:r w:rsidRPr="00234941">
        <w:rPr>
          <w:sz w:val="16"/>
        </w:rPr>
        <w:t>of violence from Mexican organizations. Thus</w:t>
      </w:r>
      <w:r w:rsidRPr="00234941">
        <w:rPr>
          <w:sz w:val="12"/>
        </w:rPr>
        <w:t xml:space="preserve"> </w:t>
      </w:r>
      <w:r w:rsidRPr="00234941">
        <w:rPr>
          <w:sz w:val="16"/>
        </w:rPr>
        <w:t xml:space="preserve">far, </w:t>
      </w:r>
      <w:r w:rsidRPr="00234941">
        <w:rPr>
          <w:u w:val="single"/>
        </w:rPr>
        <w:t>the major successes of these efforts include a steady stream of arrests and extraditions</w:t>
      </w:r>
      <w:r w:rsidRPr="00234941">
        <w:rPr>
          <w:sz w:val="16"/>
        </w:rPr>
        <w:t xml:space="preserve"> targeting</w:t>
      </w:r>
      <w:r w:rsidRPr="00234941">
        <w:rPr>
          <w:sz w:val="12"/>
        </w:rPr>
        <w:t xml:space="preserve"> </w:t>
      </w:r>
      <w:r w:rsidRPr="00234941">
        <w:rPr>
          <w:sz w:val="16"/>
        </w:rPr>
        <w:t xml:space="preserve">organized crime, </w:t>
      </w:r>
      <w:r w:rsidRPr="00234941">
        <w:rPr>
          <w:u w:val="single"/>
        </w:rPr>
        <w:t xml:space="preserve">as well as record seizures of drugs, guns, and cash. </w:t>
      </w:r>
      <w:r w:rsidRPr="00234941">
        <w:rPr>
          <w:b/>
          <w:u w:val="single"/>
        </w:rPr>
        <w:t>However</w:t>
      </w:r>
      <w:r w:rsidRPr="00234941">
        <w:rPr>
          <w:u w:val="single"/>
        </w:rPr>
        <w:t xml:space="preserve">, progress </w:t>
      </w:r>
      <w:r w:rsidRPr="00234941">
        <w:rPr>
          <w:sz w:val="16"/>
        </w:rPr>
        <w:t>on the</w:t>
      </w:r>
      <w:r w:rsidRPr="00234941">
        <w:rPr>
          <w:sz w:val="12"/>
        </w:rPr>
        <w:t xml:space="preserve"> </w:t>
      </w:r>
      <w:r w:rsidRPr="00234941">
        <w:rPr>
          <w:sz w:val="16"/>
        </w:rPr>
        <w:t>metrics</w:t>
      </w:r>
      <w:r w:rsidRPr="00234941">
        <w:rPr>
          <w:u w:val="single"/>
        </w:rPr>
        <w:t xml:space="preserve"> that really matter</w:t>
      </w:r>
      <w:r w:rsidRPr="00234941">
        <w:rPr>
          <w:sz w:val="16"/>
        </w:rPr>
        <w:t xml:space="preserve"> —</w:t>
      </w:r>
      <w:r w:rsidRPr="00234941">
        <w:rPr>
          <w:u w:val="single"/>
        </w:rPr>
        <w:t>reducing the availability, consumption, or psychotropic potency of drugs— has remained illusive for both countries</w:t>
      </w:r>
      <w:r w:rsidRPr="00234941">
        <w:rPr>
          <w:sz w:val="16"/>
        </w:rPr>
        <w:t xml:space="preserve">.5 Indeed, by some accounts, </w:t>
      </w:r>
      <w:r w:rsidRPr="00234941">
        <w:rPr>
          <w:u w:val="single"/>
        </w:rPr>
        <w:t>despite a nearly forty</w:t>
      </w:r>
      <w:r w:rsidRPr="00234941">
        <w:rPr>
          <w:sz w:val="12"/>
        </w:rPr>
        <w:t xml:space="preserve"> </w:t>
      </w:r>
      <w:r w:rsidRPr="00234941">
        <w:rPr>
          <w:u w:val="single"/>
        </w:rPr>
        <w:t>year effort to wage the “war on drugs,” drugs are more accessible, more widely utilized, and more</w:t>
      </w:r>
      <w:r w:rsidRPr="00234941">
        <w:rPr>
          <w:sz w:val="12"/>
        </w:rPr>
        <w:t xml:space="preserve"> </w:t>
      </w:r>
      <w:r w:rsidRPr="00234941">
        <w:rPr>
          <w:u w:val="single"/>
        </w:rPr>
        <w:t>potent than ever before</w:t>
      </w:r>
      <w:r w:rsidRPr="00234941">
        <w:rPr>
          <w:sz w:val="16"/>
        </w:rPr>
        <w:t>.6</w:t>
      </w:r>
    </w:p>
    <w:p w:rsidR="00234941" w:rsidRPr="00234941" w:rsidRDefault="00234941" w:rsidP="00234941"/>
    <w:p w:rsidR="00234941" w:rsidRPr="00234941" w:rsidRDefault="00234941" w:rsidP="00234941">
      <w:pPr>
        <w:rPr>
          <w:b/>
        </w:rPr>
      </w:pPr>
      <w:r w:rsidRPr="00234941">
        <w:rPr>
          <w:b/>
        </w:rPr>
        <w:t xml:space="preserve">Winning the war on drugs is impossible – empirical proof from the Calderón administration </w:t>
      </w:r>
    </w:p>
    <w:p w:rsidR="00234941" w:rsidRPr="00234941" w:rsidRDefault="00234941" w:rsidP="00234941">
      <w:pPr>
        <w:rPr>
          <w:rStyle w:val="StyleStyleBold12pt"/>
        </w:rPr>
      </w:pPr>
      <w:r w:rsidRPr="00234941">
        <w:rPr>
          <w:b/>
        </w:rPr>
        <w:t>Carpenter, 9</w:t>
      </w:r>
      <w:r w:rsidRPr="00234941">
        <w:t xml:space="preserve"> vice president for defense and foreign policy studies at the Cato Institute, is the author of eight books, including Bad Neighbor Policy: Washington’s Futile War on Drugs in Latin America</w:t>
      </w:r>
      <w:r w:rsidRPr="00234941">
        <w:rPr>
          <w:rStyle w:val="StyleStyleBold12pt"/>
        </w:rPr>
        <w:t xml:space="preserve"> </w:t>
      </w:r>
      <w:r w:rsidRPr="0083546F">
        <w:rPr>
          <w:rStyle w:val="StyleStyleBold12pt"/>
          <w:b w:val="0"/>
        </w:rPr>
        <w:t>(Ted Galen, “Troubled Neighbor: Mexico’s Drug Violence Poses a Threat to the United States” February 2, 2009 Cato Institute, http://www.cato.org/publications/policy-analysis/troubled-neighbor-mexicos-drug-violence-poses-threat-united-states) // czhang</w:t>
      </w:r>
    </w:p>
    <w:p w:rsidR="00234941" w:rsidRPr="00234941" w:rsidRDefault="00234941" w:rsidP="00234941">
      <w:pPr>
        <w:rPr>
          <w:sz w:val="16"/>
        </w:rPr>
      </w:pPr>
      <w:r w:rsidRPr="00234941">
        <w:rPr>
          <w:sz w:val="12"/>
        </w:rPr>
        <w:t>¶</w:t>
      </w:r>
      <w:r w:rsidRPr="00234941">
        <w:rPr>
          <w:sz w:val="16"/>
        </w:rPr>
        <w:t xml:space="preserve"> Since Calderón took office in 2006, </w:t>
      </w:r>
      <w:r w:rsidRPr="00234941">
        <w:rPr>
          <w:rStyle w:val="StyleBoldUnderline"/>
        </w:rPr>
        <w:t>the</w:t>
      </w:r>
      <w:r w:rsidRPr="00234941">
        <w:rPr>
          <w:rStyle w:val="StyleBoldUnderline"/>
          <w:sz w:val="12"/>
        </w:rPr>
        <w:t>¶</w:t>
      </w:r>
      <w:r w:rsidRPr="00234941">
        <w:rPr>
          <w:rStyle w:val="StyleBoldUnderline"/>
        </w:rPr>
        <w:t xml:space="preserve"> Mexican government has for the first time given the military a lead role in combating the</w:t>
      </w:r>
      <w:r w:rsidRPr="00234941">
        <w:rPr>
          <w:rStyle w:val="StyleBoldUnderline"/>
          <w:sz w:val="12"/>
        </w:rPr>
        <w:t>¶</w:t>
      </w:r>
      <w:r w:rsidRPr="00234941">
        <w:rPr>
          <w:rStyle w:val="StyleBoldUnderline"/>
        </w:rPr>
        <w:t xml:space="preserve"> traffickers</w:t>
      </w:r>
      <w:r w:rsidRPr="00234941">
        <w:rPr>
          <w:sz w:val="16"/>
        </w:rPr>
        <w:t>. Approximately 36,000 troops are</w:t>
      </w:r>
      <w:r w:rsidRPr="00234941">
        <w:rPr>
          <w:sz w:val="12"/>
        </w:rPr>
        <w:t>¶</w:t>
      </w:r>
      <w:r w:rsidRPr="00234941">
        <w:rPr>
          <w:sz w:val="16"/>
        </w:rPr>
        <w:t xml:space="preserve"> now involved in that effort, in addition to several thousand federal police officers. </w:t>
      </w:r>
      <w:r w:rsidRPr="00234941">
        <w:rPr>
          <w:rStyle w:val="StyleBoldUnderline"/>
        </w:rPr>
        <w:t>The principal outcome of that strategy, however, has</w:t>
      </w:r>
      <w:r w:rsidRPr="00234941">
        <w:rPr>
          <w:rStyle w:val="StyleBoldUnderline"/>
          <w:sz w:val="12"/>
        </w:rPr>
        <w:t>¶</w:t>
      </w:r>
      <w:r w:rsidRPr="00234941">
        <w:rPr>
          <w:rStyle w:val="StyleBoldUnderline"/>
        </w:rPr>
        <w:t xml:space="preserve"> been an even greater level of violence, with military personnel increasingly becoming targets.</w:t>
      </w:r>
      <w:r w:rsidRPr="00234941">
        <w:rPr>
          <w:rStyle w:val="StyleBoldUnderline"/>
          <w:sz w:val="12"/>
        </w:rPr>
        <w:t>¶</w:t>
      </w:r>
      <w:r w:rsidRPr="00234941">
        <w:rPr>
          <w:rStyle w:val="StyleBoldUnderline"/>
        </w:rPr>
        <w:t xml:space="preserve"> The military also has now been exposed to the</w:t>
      </w:r>
      <w:r w:rsidRPr="00234941">
        <w:rPr>
          <w:rStyle w:val="StyleBoldUnderline"/>
          <w:sz w:val="12"/>
        </w:rPr>
        <w:t>¶</w:t>
      </w:r>
      <w:r w:rsidRPr="00234941">
        <w:rPr>
          <w:rStyle w:val="StyleBoldUnderline"/>
        </w:rPr>
        <w:t xml:space="preserve"> temptation of financial corruption that had</w:t>
      </w:r>
      <w:r w:rsidRPr="00234941">
        <w:rPr>
          <w:rStyle w:val="StyleBoldUnderline"/>
          <w:sz w:val="12"/>
        </w:rPr>
        <w:t>¶</w:t>
      </w:r>
      <w:r w:rsidRPr="00234941">
        <w:rPr>
          <w:rStyle w:val="StyleBoldUnderline"/>
        </w:rPr>
        <w:t xml:space="preserve"> previously compromised Mexico’s local and</w:t>
      </w:r>
      <w:r w:rsidRPr="00234941">
        <w:rPr>
          <w:rStyle w:val="StyleBoldUnderline"/>
          <w:sz w:val="12"/>
        </w:rPr>
        <w:t>¶</w:t>
      </w:r>
      <w:r w:rsidRPr="00234941">
        <w:rPr>
          <w:rStyle w:val="StyleBoldUnderline"/>
        </w:rPr>
        <w:t xml:space="preserve"> federal police forces</w:t>
      </w:r>
      <w:r w:rsidRPr="00234941">
        <w:rPr>
          <w:sz w:val="16"/>
        </w:rPr>
        <w:t xml:space="preserve"> so thoroughly.</w:t>
      </w:r>
      <w:r w:rsidRPr="00234941">
        <w:rPr>
          <w:sz w:val="12"/>
        </w:rPr>
        <w:t>¶¶</w:t>
      </w:r>
      <w:r w:rsidRPr="00234941">
        <w:rPr>
          <w:sz w:val="16"/>
        </w:rPr>
        <w:t xml:space="preserve"> </w:t>
      </w:r>
      <w:r w:rsidRPr="00234941">
        <w:rPr>
          <w:sz w:val="12"/>
        </w:rPr>
        <w:t>¶</w:t>
      </w:r>
      <w:r w:rsidRPr="00234941">
        <w:rPr>
          <w:sz w:val="16"/>
        </w:rPr>
        <w:t xml:space="preserve">  Decapitation Strategies Don’t Work</w:t>
      </w:r>
      <w:r w:rsidRPr="00234941">
        <w:rPr>
          <w:sz w:val="12"/>
        </w:rPr>
        <w:t>¶</w:t>
      </w:r>
      <w:r w:rsidRPr="00234941">
        <w:rPr>
          <w:sz w:val="16"/>
        </w:rPr>
        <w:t xml:space="preserve"> </w:t>
      </w:r>
      <w:r w:rsidRPr="00234941">
        <w:rPr>
          <w:sz w:val="12"/>
        </w:rPr>
        <w:t>¶</w:t>
      </w:r>
      <w:r w:rsidRPr="00234941">
        <w:rPr>
          <w:sz w:val="16"/>
        </w:rPr>
        <w:t xml:space="preserve"> </w:t>
      </w:r>
      <w:r w:rsidRPr="00234941">
        <w:rPr>
          <w:sz w:val="12"/>
        </w:rPr>
        <w:t>¶</w:t>
      </w:r>
      <w:r w:rsidRPr="00234941">
        <w:rPr>
          <w:sz w:val="16"/>
        </w:rPr>
        <w:t xml:space="preserve"> </w:t>
      </w:r>
      <w:r w:rsidRPr="00234941">
        <w:rPr>
          <w:rStyle w:val="StyleBoldUnderline"/>
        </w:rPr>
        <w:t>The belief that neutralizing Mexican drug</w:t>
      </w:r>
      <w:r w:rsidRPr="00234941">
        <w:rPr>
          <w:rStyle w:val="StyleBoldUnderline"/>
          <w:sz w:val="12"/>
        </w:rPr>
        <w:t>¶</w:t>
      </w:r>
      <w:r w:rsidRPr="00234941">
        <w:rPr>
          <w:rStyle w:val="StyleBoldUnderline"/>
        </w:rPr>
        <w:t xml:space="preserve"> kingpins will achieve a lasting reduction in</w:t>
      </w:r>
      <w:r w:rsidRPr="00234941">
        <w:rPr>
          <w:rStyle w:val="StyleBoldUnderline"/>
          <w:sz w:val="12"/>
        </w:rPr>
        <w:t>¶</w:t>
      </w:r>
      <w:r w:rsidRPr="00234941">
        <w:rPr>
          <w:rStyle w:val="StyleBoldUnderline"/>
        </w:rPr>
        <w:t xml:space="preserve"> drug trafficking is</w:t>
      </w:r>
      <w:r w:rsidRPr="00234941">
        <w:rPr>
          <w:sz w:val="16"/>
        </w:rPr>
        <w:t xml:space="preserve"> the same assumption that</w:t>
      </w:r>
      <w:r w:rsidRPr="00234941">
        <w:rPr>
          <w:sz w:val="12"/>
        </w:rPr>
        <w:t>¶</w:t>
      </w:r>
      <w:r w:rsidRPr="00234941">
        <w:rPr>
          <w:sz w:val="16"/>
        </w:rPr>
        <w:t xml:space="preserve"> U.S. officials made with respect to the crackdown on the Medellín and Cali cartels in</w:t>
      </w:r>
      <w:r w:rsidRPr="00234941">
        <w:rPr>
          <w:sz w:val="12"/>
        </w:rPr>
        <w:t>¶</w:t>
      </w:r>
      <w:r w:rsidRPr="00234941">
        <w:rPr>
          <w:sz w:val="16"/>
        </w:rPr>
        <w:t xml:space="preserve"> Colombia during the 1990s. Subsequent developments have shown that assumption to be</w:t>
      </w:r>
      <w:r w:rsidRPr="00234941">
        <w:rPr>
          <w:sz w:val="12"/>
        </w:rPr>
        <w:t>¶</w:t>
      </w:r>
      <w:r w:rsidRPr="00234941">
        <w:rPr>
          <w:sz w:val="16"/>
        </w:rPr>
        <w:t xml:space="preserve"> </w:t>
      </w:r>
      <w:r w:rsidRPr="00234941">
        <w:rPr>
          <w:rStyle w:val="StyleBoldUnderline"/>
        </w:rPr>
        <w:t>erroneous</w:t>
      </w:r>
      <w:r w:rsidRPr="00234941">
        <w:rPr>
          <w:sz w:val="16"/>
        </w:rPr>
        <w:t>. Indeed, an October 2008 report by</w:t>
      </w:r>
      <w:r w:rsidRPr="00234941">
        <w:rPr>
          <w:sz w:val="12"/>
        </w:rPr>
        <w:t>¶</w:t>
      </w:r>
      <w:r w:rsidRPr="00234941">
        <w:rPr>
          <w:sz w:val="16"/>
        </w:rPr>
        <w:t xml:space="preserve"> the Government Accountability Office found that </w:t>
      </w:r>
      <w:r w:rsidRPr="00234941">
        <w:rPr>
          <w:rStyle w:val="StyleBoldUnderline"/>
        </w:rPr>
        <w:t>while opium poppy cultivation and heroin production in Colombia had declined since</w:t>
      </w:r>
      <w:r w:rsidRPr="00234941">
        <w:rPr>
          <w:rStyle w:val="StyleBoldUnderline"/>
          <w:sz w:val="12"/>
        </w:rPr>
        <w:t>¶</w:t>
      </w:r>
      <w:r w:rsidRPr="00234941">
        <w:rPr>
          <w:rStyle w:val="StyleBoldUnderline"/>
        </w:rPr>
        <w:t xml:space="preserve"> the start of Plan Colombia, coca cultivation</w:t>
      </w:r>
      <w:r w:rsidRPr="00234941">
        <w:rPr>
          <w:rStyle w:val="StyleBoldUnderline"/>
          <w:sz w:val="12"/>
        </w:rPr>
        <w:t>¶</w:t>
      </w:r>
      <w:r w:rsidRPr="00234941">
        <w:rPr>
          <w:rStyle w:val="StyleBoldUnderline"/>
        </w:rPr>
        <w:t xml:space="preserve"> and cocaine production (the country’s principal drug export) had actually increased</w:t>
      </w:r>
      <w:r w:rsidRPr="00234941">
        <w:rPr>
          <w:sz w:val="16"/>
        </w:rPr>
        <w:t xml:space="preserve"> by 15</w:t>
      </w:r>
      <w:r w:rsidRPr="00234941">
        <w:rPr>
          <w:sz w:val="12"/>
        </w:rPr>
        <w:t>¶</w:t>
      </w:r>
      <w:r w:rsidRPr="00234941">
        <w:rPr>
          <w:sz w:val="16"/>
        </w:rPr>
        <w:t xml:space="preserve"> percent and 4 percent, respectively.</w:t>
      </w:r>
      <w:r w:rsidRPr="00234941">
        <w:rPr>
          <w:sz w:val="12"/>
        </w:rPr>
        <w:t>¶</w:t>
      </w:r>
      <w:r w:rsidRPr="00234941">
        <w:rPr>
          <w:sz w:val="16"/>
        </w:rPr>
        <w:t xml:space="preserve"> 51</w:t>
      </w:r>
      <w:r w:rsidRPr="00234941">
        <w:rPr>
          <w:sz w:val="12"/>
        </w:rPr>
        <w:t>¶</w:t>
      </w:r>
      <w:r w:rsidRPr="00234941">
        <w:rPr>
          <w:sz w:val="16"/>
        </w:rPr>
        <w:t xml:space="preserve"> The elimination of the Medellín and Cali cartels merely</w:t>
      </w:r>
      <w:r w:rsidRPr="00234941">
        <w:rPr>
          <w:sz w:val="12"/>
        </w:rPr>
        <w:t>¶</w:t>
      </w:r>
      <w:r w:rsidRPr="00234941">
        <w:rPr>
          <w:sz w:val="16"/>
        </w:rPr>
        <w:t xml:space="preserve"> decentralized the Colombian drug trade.</w:t>
      </w:r>
      <w:r w:rsidRPr="00234941">
        <w:rPr>
          <w:sz w:val="12"/>
        </w:rPr>
        <w:t>¶</w:t>
      </w:r>
      <w:r w:rsidRPr="00234941">
        <w:rPr>
          <w:sz w:val="16"/>
        </w:rPr>
        <w:t xml:space="preserve"> </w:t>
      </w:r>
      <w:r w:rsidRPr="00234941">
        <w:rPr>
          <w:rStyle w:val="StyleBoldUnderline"/>
        </w:rPr>
        <w:t>Instead of two large organizations controlling</w:t>
      </w:r>
      <w:r w:rsidRPr="00234941">
        <w:rPr>
          <w:rStyle w:val="StyleBoldUnderline"/>
          <w:sz w:val="12"/>
        </w:rPr>
        <w:t>¶</w:t>
      </w:r>
      <w:r w:rsidRPr="00234941">
        <w:rPr>
          <w:rStyle w:val="StyleBoldUnderline"/>
        </w:rPr>
        <w:t xml:space="preserve"> the trade, today some 300 smaller, loosely organized groups do so.</w:t>
      </w:r>
      <w:r w:rsidRPr="00234941">
        <w:rPr>
          <w:rStyle w:val="StyleBoldUnderline"/>
          <w:sz w:val="12"/>
        </w:rPr>
        <w:t>¶</w:t>
      </w:r>
      <w:r w:rsidRPr="00234941">
        <w:rPr>
          <w:rStyle w:val="StyleBoldUnderline"/>
        </w:rPr>
        <w:t xml:space="preserve"> </w:t>
      </w:r>
      <w:r w:rsidRPr="00234941">
        <w:rPr>
          <w:rStyle w:val="StyleBoldUnderline"/>
          <w:sz w:val="12"/>
        </w:rPr>
        <w:t xml:space="preserve">¶ ¶ ¶ </w:t>
      </w:r>
      <w:r w:rsidRPr="00234941">
        <w:rPr>
          <w:rStyle w:val="StyleBoldUnderline"/>
        </w:rPr>
        <w:t>More to the point, the arrests and killings</w:t>
      </w:r>
      <w:r w:rsidRPr="00234941">
        <w:rPr>
          <w:rStyle w:val="StyleBoldUnderline"/>
          <w:sz w:val="12"/>
        </w:rPr>
        <w:t>¶</w:t>
      </w:r>
      <w:r w:rsidRPr="00234941">
        <w:rPr>
          <w:rStyle w:val="StyleBoldUnderline"/>
        </w:rPr>
        <w:t xml:space="preserve"> of numerous top drug lords in both Colombia</w:t>
      </w:r>
      <w:r w:rsidRPr="00234941">
        <w:rPr>
          <w:rStyle w:val="StyleBoldUnderline"/>
          <w:sz w:val="12"/>
        </w:rPr>
        <w:t>¶</w:t>
      </w:r>
      <w:r w:rsidRPr="00234941">
        <w:rPr>
          <w:rStyle w:val="StyleBoldUnderline"/>
        </w:rPr>
        <w:t xml:space="preserve"> and Mexico over the years have not had a</w:t>
      </w:r>
      <w:r w:rsidRPr="00234941">
        <w:rPr>
          <w:rStyle w:val="StyleBoldUnderline"/>
          <w:sz w:val="12"/>
        </w:rPr>
        <w:t>¶</w:t>
      </w:r>
      <w:r w:rsidRPr="00234941">
        <w:rPr>
          <w:rStyle w:val="StyleBoldUnderline"/>
        </w:rPr>
        <w:t xml:space="preserve"> meaningful impact on the quantity of drugs</w:t>
      </w:r>
      <w:r w:rsidRPr="00234941">
        <w:rPr>
          <w:rStyle w:val="StyleBoldUnderline"/>
          <w:sz w:val="12"/>
        </w:rPr>
        <w:t>¶</w:t>
      </w:r>
      <w:r w:rsidRPr="00234941">
        <w:rPr>
          <w:rStyle w:val="StyleBoldUnderline"/>
        </w:rPr>
        <w:t xml:space="preserve"> entering the United States. Cutting off one</w:t>
      </w:r>
      <w:r w:rsidRPr="00234941">
        <w:rPr>
          <w:rStyle w:val="StyleBoldUnderline"/>
          <w:sz w:val="12"/>
        </w:rPr>
        <w:t>¶</w:t>
      </w:r>
      <w:r w:rsidRPr="00234941">
        <w:rPr>
          <w:rStyle w:val="StyleBoldUnderline"/>
        </w:rPr>
        <w:t xml:space="preserve"> head of the drug-smuggling Hydra merely</w:t>
      </w:r>
      <w:r w:rsidRPr="00234941">
        <w:rPr>
          <w:rStyle w:val="StyleBoldUnderline"/>
          <w:sz w:val="12"/>
        </w:rPr>
        <w:t>¶</w:t>
      </w:r>
      <w:r w:rsidRPr="00234941">
        <w:rPr>
          <w:rStyle w:val="StyleBoldUnderline"/>
        </w:rPr>
        <w:t xml:space="preserve"> results in more heads taking its place.</w:t>
      </w:r>
      <w:r w:rsidRPr="00234941">
        <w:rPr>
          <w:rStyle w:val="StyleBoldUnderline"/>
          <w:sz w:val="12"/>
        </w:rPr>
        <w:t>¶</w:t>
      </w:r>
      <w:r w:rsidRPr="00234941">
        <w:rPr>
          <w:sz w:val="16"/>
        </w:rPr>
        <w:t xml:space="preserve"> </w:t>
      </w:r>
      <w:r w:rsidRPr="00234941">
        <w:rPr>
          <w:sz w:val="12"/>
        </w:rPr>
        <w:t>¶</w:t>
      </w:r>
      <w:r w:rsidRPr="00234941">
        <w:rPr>
          <w:sz w:val="16"/>
        </w:rPr>
        <w:t xml:space="preserve"> </w:t>
      </w:r>
      <w:r w:rsidRPr="00234941">
        <w:rPr>
          <w:sz w:val="12"/>
        </w:rPr>
        <w:t>¶</w:t>
      </w:r>
      <w:r w:rsidRPr="00234941">
        <w:rPr>
          <w:sz w:val="16"/>
        </w:rPr>
        <w:t xml:space="preserve"> </w:t>
      </w:r>
      <w:r w:rsidRPr="00234941">
        <w:rPr>
          <w:sz w:val="12"/>
        </w:rPr>
        <w:t>¶</w:t>
      </w:r>
      <w:r w:rsidRPr="00234941">
        <w:rPr>
          <w:sz w:val="16"/>
        </w:rPr>
        <w:t xml:space="preserve"> Indeed, one might wonder how serious</w:t>
      </w:r>
      <w:r w:rsidRPr="00234941">
        <w:rPr>
          <w:sz w:val="12"/>
        </w:rPr>
        <w:t>¶</w:t>
      </w:r>
      <w:r w:rsidRPr="00234941">
        <w:rPr>
          <w:sz w:val="16"/>
        </w:rPr>
        <w:t xml:space="preserve"> Mexico’s anti-drug campaign will be in the</w:t>
      </w:r>
      <w:r w:rsidRPr="00234941">
        <w:rPr>
          <w:sz w:val="12"/>
        </w:rPr>
        <w:t>¶</w:t>
      </w:r>
      <w:r w:rsidRPr="00234941">
        <w:rPr>
          <w:sz w:val="16"/>
        </w:rPr>
        <w:t xml:space="preserve"> long run. U.S. leaders held out hopes that</w:t>
      </w:r>
      <w:r w:rsidRPr="00234941">
        <w:rPr>
          <w:sz w:val="12"/>
        </w:rPr>
        <w:t>¶</w:t>
      </w:r>
      <w:r w:rsidRPr="00234941">
        <w:rPr>
          <w:sz w:val="16"/>
        </w:rPr>
        <w:t xml:space="preserve"> Calderón’s predecessor, Vicente Fox, would</w:t>
      </w:r>
      <w:r w:rsidRPr="00234941">
        <w:rPr>
          <w:sz w:val="12"/>
        </w:rPr>
        <w:t>¶</w:t>
      </w:r>
      <w:r w:rsidRPr="00234941">
        <w:rPr>
          <w:sz w:val="16"/>
        </w:rPr>
        <w:t xml:space="preserve"> disrupt the trade. Similar hopes were invested in earlier Mexican administrations, but a</w:t>
      </w:r>
      <w:r w:rsidRPr="00234941">
        <w:rPr>
          <w:sz w:val="12"/>
        </w:rPr>
        <w:t>¶</w:t>
      </w:r>
      <w:r w:rsidRPr="00234941">
        <w:rPr>
          <w:sz w:val="16"/>
        </w:rPr>
        <w:t xml:space="preserve"> noticeable pattern emerged in all of those</w:t>
      </w:r>
      <w:r w:rsidRPr="00234941">
        <w:rPr>
          <w:sz w:val="12"/>
        </w:rPr>
        <w:t>¶</w:t>
      </w:r>
      <w:r w:rsidRPr="00234941">
        <w:rPr>
          <w:sz w:val="16"/>
        </w:rPr>
        <w:t xml:space="preserve"> cases. Early on, </w:t>
      </w:r>
      <w:r w:rsidRPr="00234941">
        <w:rPr>
          <w:rStyle w:val="StyleBoldUnderline"/>
        </w:rPr>
        <w:t>new Mexican presidents typically went out of their way to impress on U.S.</w:t>
      </w:r>
      <w:r w:rsidRPr="00234941">
        <w:rPr>
          <w:rStyle w:val="StyleBoldUnderline"/>
          <w:sz w:val="12"/>
        </w:rPr>
        <w:t>¶</w:t>
      </w:r>
      <w:r w:rsidRPr="00234941">
        <w:rPr>
          <w:rStyle w:val="StyleBoldUnderline"/>
        </w:rPr>
        <w:t xml:space="preserve"> policymakers that </w:t>
      </w:r>
      <w:r w:rsidRPr="00234941">
        <w:rPr>
          <w:rStyle w:val="StyleBoldUnderline"/>
        </w:rPr>
        <w:lastRenderedPageBreak/>
        <w:t>they were serious about</w:t>
      </w:r>
      <w:r w:rsidRPr="00234941">
        <w:rPr>
          <w:rStyle w:val="StyleBoldUnderline"/>
          <w:sz w:val="12"/>
        </w:rPr>
        <w:t>¶</w:t>
      </w:r>
      <w:r w:rsidRPr="00234941">
        <w:rPr>
          <w:rStyle w:val="StyleBoldUnderline"/>
        </w:rPr>
        <w:t xml:space="preserve"> cooperating with Washington and taking on</w:t>
      </w:r>
      <w:r w:rsidRPr="00234941">
        <w:rPr>
          <w:rStyle w:val="StyleBoldUnderline"/>
          <w:sz w:val="12"/>
        </w:rPr>
        <w:t>¶</w:t>
      </w:r>
      <w:r w:rsidRPr="00234941">
        <w:rPr>
          <w:rStyle w:val="StyleBoldUnderline"/>
        </w:rPr>
        <w:t xml:space="preserve"> the drug lords. Then</w:t>
      </w:r>
      <w:r w:rsidRPr="00234941">
        <w:rPr>
          <w:sz w:val="16"/>
        </w:rPr>
        <w:t xml:space="preserve">, within a few years, </w:t>
      </w:r>
      <w:r w:rsidRPr="00234941">
        <w:rPr>
          <w:rStyle w:val="StyleBoldUnderline"/>
        </w:rPr>
        <w:t>the</w:t>
      </w:r>
      <w:r w:rsidRPr="00234941">
        <w:rPr>
          <w:rStyle w:val="StyleBoldUnderline"/>
          <w:sz w:val="12"/>
        </w:rPr>
        <w:t>¶</w:t>
      </w:r>
      <w:r w:rsidRPr="00234941">
        <w:rPr>
          <w:rStyle w:val="StyleBoldUnderline"/>
        </w:rPr>
        <w:t xml:space="preserve"> efforts dwindled into futility marked by official corruption</w:t>
      </w:r>
      <w:r w:rsidRPr="00234941">
        <w:rPr>
          <w:sz w:val="16"/>
        </w:rPr>
        <w:t>.</w:t>
      </w:r>
      <w:r w:rsidRPr="00234941">
        <w:rPr>
          <w:sz w:val="12"/>
        </w:rPr>
        <w:t>¶¶</w:t>
      </w:r>
      <w:r w:rsidRPr="00234941">
        <w:rPr>
          <w:sz w:val="16"/>
        </w:rPr>
        <w:t xml:space="preserve"> </w:t>
      </w:r>
    </w:p>
    <w:p w:rsidR="00234941" w:rsidRPr="00234941" w:rsidRDefault="00234941" w:rsidP="00234941"/>
    <w:p w:rsidR="00234941" w:rsidRPr="00234941" w:rsidRDefault="00234941" w:rsidP="00234941">
      <w:pPr>
        <w:pStyle w:val="Heading2"/>
        <w:rPr>
          <w:sz w:val="28"/>
        </w:rPr>
      </w:pPr>
      <w:r w:rsidRPr="00234941">
        <w:rPr>
          <w:b w:val="0"/>
          <w:bCs w:val="0"/>
        </w:rPr>
        <w:lastRenderedPageBreak/>
        <w:t>Mex - Enforcement</w:t>
      </w:r>
    </w:p>
    <w:p w:rsidR="00234941" w:rsidRPr="00234941" w:rsidRDefault="00234941" w:rsidP="00234941"/>
    <w:p w:rsidR="00234941" w:rsidRPr="00234941" w:rsidRDefault="00234941" w:rsidP="00234941"/>
    <w:p w:rsidR="00234941" w:rsidRPr="00234941" w:rsidRDefault="00234941" w:rsidP="00234941">
      <w:pPr>
        <w:rPr>
          <w:rStyle w:val="StyleBoldUnderline"/>
          <w:b/>
        </w:rPr>
      </w:pPr>
      <w:r w:rsidRPr="00234941">
        <w:rPr>
          <w:rStyle w:val="StyleBoldUnderline"/>
        </w:rPr>
        <w:t>Mexican law enforcement fails</w:t>
      </w:r>
    </w:p>
    <w:p w:rsidR="00234941" w:rsidRPr="00234941" w:rsidRDefault="00234941" w:rsidP="00234941">
      <w:pPr>
        <w:rPr>
          <w:rStyle w:val="StyleBoldUnderline"/>
          <w:bCs w:val="0"/>
          <w:sz w:val="16"/>
        </w:rPr>
      </w:pPr>
      <w:r w:rsidRPr="00234941">
        <w:rPr>
          <w:b/>
        </w:rPr>
        <w:t>Astorga and Shirk, 10</w:t>
      </w:r>
      <w:r w:rsidRPr="00234941">
        <w:t xml:space="preserve"> </w:t>
      </w:r>
      <w:r w:rsidRPr="00234941">
        <w:rPr>
          <w:sz w:val="16"/>
        </w:rPr>
        <w:t xml:space="preserve">(Luis Astorga is a researcher at the Institute of Social Research at the National Autonomous University of Mexico (UNAM). He is also coordinator of the UNESCO Chair on Economic and Social Transformations Connected with the International Drug Problem;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 He conducts research on Mexican politics, U.S.-Mexican relations, and law enforcement and security along the U.S.-Mexican border. Shirk also directs the Trans-Border Institute, which works to promote greater analysis and understanding of Mexico, U.S.-Mexico relations, and the U.S.-Mexico border region; 1/1/10; “Drug Trafficking Organizations and Counter-Drug Strategies in the U.S.-Mexican Context”; </w:t>
      </w:r>
      <w:hyperlink r:id="rId39" w:history="1">
        <w:r w:rsidRPr="00234941">
          <w:rPr>
            <w:rStyle w:val="Hyperlink"/>
            <w:sz w:val="16"/>
          </w:rPr>
          <w:t>http://usmex.ucsd.edu/assets/024/11632.pdf</w:t>
        </w:r>
      </w:hyperlink>
      <w:r w:rsidRPr="00234941">
        <w:rPr>
          <w:sz w:val="16"/>
        </w:rPr>
        <w:t>) KD</w:t>
      </w:r>
    </w:p>
    <w:p w:rsidR="00234941" w:rsidRPr="00234941" w:rsidRDefault="00234941" w:rsidP="00234941">
      <w:r w:rsidRPr="00234941">
        <w:rPr>
          <w:u w:val="single"/>
        </w:rPr>
        <w:t>In Mexico, law enforcement and judicial institutions suffer significant limitations in</w:t>
      </w:r>
      <w:r w:rsidRPr="00234941">
        <w:rPr>
          <w:sz w:val="12"/>
          <w:u w:val="single"/>
        </w:rPr>
        <w:t xml:space="preserve"> </w:t>
      </w:r>
      <w:r w:rsidRPr="00234941">
        <w:rPr>
          <w:u w:val="single"/>
        </w:rPr>
        <w:t>capacity</w:t>
      </w:r>
      <w:r w:rsidRPr="00234941">
        <w:rPr>
          <w:sz w:val="16"/>
        </w:rPr>
        <w:t xml:space="preserve"> —and, in some cases, troubling dysfunctions— </w:t>
      </w:r>
      <w:r w:rsidRPr="00234941">
        <w:rPr>
          <w:rStyle w:val="StyleBoldUnderline"/>
        </w:rPr>
        <w:t>that reduce their effectiveness in combating even ordinary forms of crime</w:t>
      </w:r>
      <w:r w:rsidRPr="00234941">
        <w:rPr>
          <w:sz w:val="16"/>
        </w:rPr>
        <w:t xml:space="preserve">, sophisticated transnational organized crime syndicates. </w:t>
      </w:r>
      <w:r w:rsidRPr="00234941">
        <w:rPr>
          <w:rStyle w:val="StyleBoldUnderline"/>
        </w:rPr>
        <w:t>Local and state law enforcement agencies</w:t>
      </w:r>
      <w:r w:rsidRPr="00234941">
        <w:rPr>
          <w:sz w:val="16"/>
        </w:rPr>
        <w:t xml:space="preserve">, in particular, </w:t>
      </w:r>
      <w:r w:rsidRPr="00234941">
        <w:rPr>
          <w:rStyle w:val="StyleBoldUnderline"/>
        </w:rPr>
        <w:t>suffer a lack of institutional capacity</w:t>
      </w:r>
      <w:r w:rsidRPr="00234941">
        <w:rPr>
          <w:sz w:val="16"/>
        </w:rPr>
        <w:t xml:space="preserve"> and, in any event, most drug-related crimes pertain to federal jurisdiction. Most Mexican police officers have had few opportunities for educational development, and lead lives that are terribly impoverished. Operationally, </w:t>
      </w:r>
      <w:r w:rsidRPr="00234941">
        <w:rPr>
          <w:rStyle w:val="StyleBoldUnderline"/>
        </w:rPr>
        <w:t>local law enforcement officers</w:t>
      </w:r>
      <w:r w:rsidRPr="00234941">
        <w:rPr>
          <w:sz w:val="16"/>
        </w:rPr>
        <w:t xml:space="preserve"> —who represent the vast majority of Mexican police— </w:t>
      </w:r>
      <w:r w:rsidRPr="00234941">
        <w:rPr>
          <w:rStyle w:val="StyleBoldUnderline"/>
        </w:rPr>
        <w:t>are not authorized to receive crime reports from citizens, are not equipped to conduct criminal investigations, and are not properly prepared to preserve crime scenes and evidence. Even at the federal level there have been obstacles and troubling breaches of institutional integrity</w:t>
      </w:r>
      <w:r w:rsidRPr="00234941">
        <w:rPr>
          <w:sz w:val="16"/>
        </w:rPr>
        <w:t>, including corruption at the highest levels</w:t>
      </w:r>
      <w:r w:rsidRPr="00234941">
        <w:rPr>
          <w:rStyle w:val="StyleBoldUnderline"/>
        </w:rPr>
        <w:t>. All of this impedes effective law enforcement, hinders international security cooperation, and results in low public confidence in the Mexican justice sector</w:t>
      </w:r>
      <w:r w:rsidRPr="00234941">
        <w:rPr>
          <w:sz w:val="16"/>
        </w:rPr>
        <w:t xml:space="preserve"> as a whole. The imperfections of Mexico’s domestic police forces have paved the way for the “militarization” of public security, as Mexican public officials have encouraged ever deeper military involvement in counter drug efforts and other aspects of public safety.59</w:t>
      </w:r>
    </w:p>
    <w:p w:rsidR="00234941" w:rsidRPr="00234941" w:rsidRDefault="00234941" w:rsidP="00234941"/>
    <w:p w:rsidR="00234941" w:rsidRPr="00234941" w:rsidRDefault="00234941" w:rsidP="00234941">
      <w:pPr>
        <w:rPr>
          <w:b/>
        </w:rPr>
      </w:pPr>
      <w:r w:rsidRPr="00234941">
        <w:rPr>
          <w:b/>
        </w:rPr>
        <w:t>Mexican military enforcement fails</w:t>
      </w:r>
    </w:p>
    <w:p w:rsidR="00234941" w:rsidRPr="00234941" w:rsidRDefault="00234941" w:rsidP="00234941">
      <w:pPr>
        <w:rPr>
          <w:sz w:val="16"/>
        </w:rPr>
      </w:pPr>
      <w:r w:rsidRPr="00234941">
        <w:rPr>
          <w:b/>
        </w:rPr>
        <w:t>Astorga and Shirk, 10</w:t>
      </w:r>
      <w:r w:rsidRPr="00234941">
        <w:t xml:space="preserve"> </w:t>
      </w:r>
      <w:r w:rsidRPr="00234941">
        <w:rPr>
          <w:sz w:val="16"/>
        </w:rPr>
        <w:t xml:space="preserve">(Luis Astorga is a researcher at the Institute of Social Research at the National Autonomous University of Mexico (UNAM). He is also coordinator of the UNESCO Chair on Economic and Social Transformations Connected with the International Drug Problem;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 He conducts research on Mexican politics, U.S.-Mexican relations, and law enforcement and security along the U.S.-Mexican border. Shirk also directs the Trans-Border Institute, which works to promote greater analysis and understanding of Mexico, U.S.-Mexico relations, and the U.S.-Mexico border region; 1/1/10; “Drug Trafficking Organizations and Counter-Drug Strategies in the U.S.-Mexican Context”; </w:t>
      </w:r>
      <w:hyperlink r:id="rId40" w:history="1">
        <w:r w:rsidRPr="00234941">
          <w:rPr>
            <w:rStyle w:val="Hyperlink"/>
            <w:sz w:val="16"/>
          </w:rPr>
          <w:t>http://usmex.ucsd.edu/assets/024/11632.pdf</w:t>
        </w:r>
      </w:hyperlink>
      <w:r w:rsidRPr="00234941">
        <w:rPr>
          <w:sz w:val="16"/>
        </w:rPr>
        <w:t>) KD</w:t>
      </w:r>
    </w:p>
    <w:p w:rsidR="00234941" w:rsidRPr="00234941" w:rsidRDefault="00234941" w:rsidP="00234941">
      <w:pPr>
        <w:rPr>
          <w:sz w:val="16"/>
        </w:rPr>
      </w:pPr>
      <w:r w:rsidRPr="00234941">
        <w:rPr>
          <w:sz w:val="16"/>
        </w:rPr>
        <w:t xml:space="preserve">Meanwhile, </w:t>
      </w:r>
      <w:r w:rsidRPr="00234941">
        <w:rPr>
          <w:rStyle w:val="StyleBoldUnderline"/>
        </w:rPr>
        <w:t>there are several hazards to military participation in domestic public security</w:t>
      </w:r>
      <w:r w:rsidRPr="00234941">
        <w:rPr>
          <w:sz w:val="16"/>
        </w:rPr>
        <w:t xml:space="preserve"> since </w:t>
      </w:r>
      <w:r w:rsidRPr="00234941">
        <w:rPr>
          <w:rStyle w:val="StyleBoldUnderline"/>
        </w:rPr>
        <w:t>it lacks the proper mandate and training for law enforcement and criminal investigations</w:t>
      </w:r>
      <w:r w:rsidRPr="00234941">
        <w:rPr>
          <w:sz w:val="16"/>
        </w:rPr>
        <w:t xml:space="preserve">, and </w:t>
      </w:r>
      <w:r w:rsidRPr="00234941">
        <w:rPr>
          <w:rStyle w:val="StyleBoldUnderline"/>
        </w:rPr>
        <w:t>its involvement has been accompanied by significant allegations of human rights abuses</w:t>
      </w:r>
      <w:r w:rsidRPr="00234941">
        <w:rPr>
          <w:sz w:val="16"/>
        </w:rPr>
        <w:t xml:space="preserve">.62 Moreover, </w:t>
      </w:r>
      <w:r w:rsidRPr="00234941">
        <w:rPr>
          <w:rStyle w:val="StyleBoldUnderline"/>
        </w:rPr>
        <w:t>there are major questions about whether the military is truly immune from the kind of corruption found in Mexican police agencies</w:t>
      </w:r>
      <w:r w:rsidRPr="00234941">
        <w:rPr>
          <w:sz w:val="16"/>
        </w:rPr>
        <w:t xml:space="preserve">, and whether its integrity can be sustained over an extended period. Indeed, there have been important examples of military corruption, as noted above. Also, as Moloeznik points out, </w:t>
      </w:r>
      <w:r w:rsidRPr="00234941">
        <w:rPr>
          <w:rStyle w:val="StyleBoldUnderline"/>
        </w:rPr>
        <w:t>there have been disturbingly high levels of defection by Mexican military personnel, with at least some developing ties to organized crime</w:t>
      </w:r>
      <w:r w:rsidRPr="00234941">
        <w:rPr>
          <w:sz w:val="16"/>
        </w:rPr>
        <w:t xml:space="preserve"> (Moloeznik 2009). Indeed, </w:t>
      </w:r>
      <w:r w:rsidRPr="00234941">
        <w:rPr>
          <w:rStyle w:val="StyleBoldUnderline"/>
        </w:rPr>
        <w:t>organized crime groups have brazenly recruited military personnel to join their ranks</w:t>
      </w:r>
      <w:r w:rsidRPr="00234941">
        <w:rPr>
          <w:sz w:val="16"/>
        </w:rPr>
        <w:t xml:space="preserve">, with promises of higher pay, better food, and a more glamorous lifestyle. </w:t>
      </w:r>
      <w:r w:rsidRPr="00234941">
        <w:rPr>
          <w:rStyle w:val="StyleBoldUnderline"/>
        </w:rPr>
        <w:t>In some cases the defection of military forces</w:t>
      </w:r>
      <w:r w:rsidRPr="00234941">
        <w:rPr>
          <w:sz w:val="16"/>
        </w:rPr>
        <w:t xml:space="preserve"> —such as the Zetas— to work with DTOs has </w:t>
      </w:r>
      <w:r w:rsidRPr="00234941">
        <w:rPr>
          <w:rStyle w:val="StyleBoldUnderline"/>
        </w:rPr>
        <w:t>led to more extreme use of violence</w:t>
      </w:r>
      <w:r w:rsidRPr="00234941">
        <w:rPr>
          <w:sz w:val="16"/>
        </w:rPr>
        <w:t xml:space="preserve">; indeed, in addition to the Zetas, the Sinaloa DTO developed its own elite enforcer groups (Los Negros, Los Pelones, and La Gente Nueva), as has the Carrillo Fuentes organization (La Linea and Los Aztecas). Also concerning is that, while its overall popularity remains high, </w:t>
      </w:r>
      <w:r w:rsidRPr="00234941">
        <w:rPr>
          <w:rStyle w:val="StyleBoldUnderline"/>
        </w:rPr>
        <w:t>the military has become a target of popular protest.</w:t>
      </w:r>
      <w:r w:rsidRPr="00234941">
        <w:rPr>
          <w:sz w:val="16"/>
        </w:rPr>
        <w:t xml:space="preserve"> In February 2009, protestors demonstrated in Monterrey, Ciudad Juárez, Nuevo Laredo, and Reynosa, criticizing the military’s involvement and blocking roadways and ports of entry. The fact that </w:t>
      </w:r>
      <w:r w:rsidRPr="00234941">
        <w:rPr>
          <w:rStyle w:val="StyleBoldUnderline"/>
        </w:rPr>
        <w:t>these protests were likely instigated by drug traffickers</w:t>
      </w:r>
      <w:r w:rsidRPr="00234941">
        <w:rPr>
          <w:sz w:val="16"/>
        </w:rPr>
        <w:t xml:space="preserve"> offers </w:t>
      </w:r>
      <w:r w:rsidRPr="00234941">
        <w:rPr>
          <w:sz w:val="16"/>
        </w:rPr>
        <w:lastRenderedPageBreak/>
        <w:t xml:space="preserve">little comfort, since it </w:t>
      </w:r>
      <w:r w:rsidRPr="00234941">
        <w:rPr>
          <w:rStyle w:val="StyleBoldUnderline"/>
        </w:rPr>
        <w:t>suggests a troubling capacity for such groups to manipulate certain sectors of society and public opinion at large</w:t>
      </w:r>
      <w:r w:rsidRPr="00234941">
        <w:rPr>
          <w:sz w:val="16"/>
        </w:rPr>
        <w:t xml:space="preserve"> (Emmott 2009; Gutiérez 2009; López Velasco 2009; Reforma 2009; Tapía 2009).</w:t>
      </w:r>
    </w:p>
    <w:p w:rsidR="00234941" w:rsidRPr="00234941" w:rsidRDefault="00234941" w:rsidP="00234941"/>
    <w:p w:rsidR="001029EC" w:rsidRPr="00234941" w:rsidRDefault="001029EC" w:rsidP="001029EC">
      <w:pPr>
        <w:pStyle w:val="Heading2"/>
        <w:rPr>
          <w:b w:val="0"/>
          <w:bCs w:val="0"/>
        </w:rPr>
      </w:pPr>
      <w:r w:rsidRPr="00234941">
        <w:rPr>
          <w:b w:val="0"/>
          <w:bCs w:val="0"/>
        </w:rPr>
        <w:lastRenderedPageBreak/>
        <w:t>Mex - Laundry List</w:t>
      </w:r>
    </w:p>
    <w:p w:rsidR="001029EC" w:rsidRPr="00234941" w:rsidRDefault="001029EC" w:rsidP="001029EC"/>
    <w:p w:rsidR="001029EC" w:rsidRPr="00234941" w:rsidRDefault="001029EC" w:rsidP="001029EC">
      <w:pPr>
        <w:rPr>
          <w:b/>
        </w:rPr>
      </w:pPr>
      <w:r w:rsidRPr="00234941">
        <w:rPr>
          <w:b/>
        </w:rPr>
        <w:t>Mexican war on drugs failing – 5 reasons</w:t>
      </w:r>
    </w:p>
    <w:p w:rsidR="001029EC" w:rsidRPr="00234941" w:rsidRDefault="001029EC" w:rsidP="001029EC">
      <w:r w:rsidRPr="00234941">
        <w:rPr>
          <w:b/>
        </w:rPr>
        <w:t>Chase, 12</w:t>
      </w:r>
      <w:r w:rsidRPr="00234941">
        <w:t xml:space="preserve"> </w:t>
      </w:r>
      <w:r w:rsidRPr="00234941">
        <w:rPr>
          <w:sz w:val="16"/>
        </w:rPr>
        <w:t xml:space="preserve">(Colonel David Chase of the US Army, graduated from the Army War College, in charge of strategy research on the Southern border; “Military Police: Assisting in Securing the United States Southern Border”; 12/3/12; </w:t>
      </w:r>
      <w:hyperlink r:id="rId41" w:history="1">
        <w:r w:rsidRPr="00234941">
          <w:rPr>
            <w:rStyle w:val="Hyperlink"/>
            <w:sz w:val="16"/>
          </w:rPr>
          <w:t>http://www.dtic.mil/cgi-bin/GetTRDoc?Location=U2&amp;doc=GetTRDoc.pdf&amp;AD=ADA561048</w:t>
        </w:r>
      </w:hyperlink>
      <w:r w:rsidRPr="00234941">
        <w:rPr>
          <w:sz w:val="16"/>
        </w:rPr>
        <w:t>) KD</w:t>
      </w:r>
    </w:p>
    <w:p w:rsidR="001029EC" w:rsidRPr="00234941" w:rsidRDefault="001029EC" w:rsidP="001029EC">
      <w:pPr>
        <w:rPr>
          <w:sz w:val="16"/>
        </w:rPr>
      </w:pPr>
      <w:r w:rsidRPr="00234941">
        <w:rPr>
          <w:sz w:val="16"/>
        </w:rPr>
        <w:t xml:space="preserve"> These efforts by the Mexican government have met with some success especially with the targeting, capturing and killing of DTO leadership. However, there are fears that little real positive effect has been achieved and some belief that Mexico’s war on drugs is proving to be futile altogether. </w:t>
      </w:r>
      <w:r w:rsidRPr="00234941">
        <w:rPr>
          <w:rStyle w:val="StyleBoldUnderline"/>
        </w:rPr>
        <w:t xml:space="preserve">Critics claim that any attempts at progress has been slowed and hampered by several </w:t>
      </w:r>
      <w:r w:rsidRPr="00234941">
        <w:rPr>
          <w:sz w:val="16"/>
        </w:rPr>
        <w:t>pro</w:t>
      </w:r>
      <w:r w:rsidRPr="00234941">
        <w:rPr>
          <w:rStyle w:val="StyleBoldUnderline"/>
        </w:rPr>
        <w:t>blems. First, the strong response from the Mexican government is one factor in the increased violence as DTOs fight back</w:t>
      </w:r>
      <w:r w:rsidRPr="00234941">
        <w:rPr>
          <w:sz w:val="16"/>
        </w:rPr>
        <w:t xml:space="preserve"> in response. </w:t>
      </w:r>
      <w:r w:rsidRPr="00234941">
        <w:rPr>
          <w:rStyle w:val="StyleBoldUnderline"/>
        </w:rPr>
        <w:t>Second, even as DTO leadership has been arrested or killed the organizations</w:t>
      </w:r>
      <w:r w:rsidRPr="00234941">
        <w:rPr>
          <w:sz w:val="16"/>
        </w:rPr>
        <w:t xml:space="preserve"> themselves </w:t>
      </w:r>
      <w:r w:rsidRPr="00234941">
        <w:rPr>
          <w:rStyle w:val="StyleBoldUnderline"/>
        </w:rPr>
        <w:t>have proven very resilient</w:t>
      </w:r>
      <w:r w:rsidRPr="00234941">
        <w:rPr>
          <w:sz w:val="16"/>
        </w:rPr>
        <w:t xml:space="preserve"> by becoming more adaptive, less vertical in organizational structure and by becoming multi-nodal. Other problems cited include the fact that </w:t>
      </w:r>
      <w:r w:rsidRPr="00234941">
        <w:rPr>
          <w:rStyle w:val="StyleBoldUnderline"/>
        </w:rPr>
        <w:t>the Police are generally viewed as corrupt, brutal and susceptible to bribes despite purges of senior police leadership and intensive retraining efforts.</w:t>
      </w:r>
      <w:r w:rsidRPr="00234941">
        <w:rPr>
          <w:sz w:val="16"/>
        </w:rPr>
        <w:t xml:space="preserve"> As recently as August 2010 a purge of the federal police force was conducted and resulted in more than 3,000 officers being fired for being corrupt. </w:t>
      </w:r>
      <w:r w:rsidRPr="00234941">
        <w:rPr>
          <w:rStyle w:val="StyleBoldUnderline"/>
        </w:rPr>
        <w:t>Even the Mexican military is facing problems</w:t>
      </w:r>
      <w:r w:rsidRPr="00234941">
        <w:rPr>
          <w:sz w:val="16"/>
        </w:rPr>
        <w:t xml:space="preserve">. Ever since becoming involved in the crackdown on DTOs </w:t>
      </w:r>
      <w:r w:rsidRPr="00234941">
        <w:rPr>
          <w:rStyle w:val="StyleBoldUnderline"/>
        </w:rPr>
        <w:t>the Mexican Army has been continually charged with human rights violations to include rape, killings, disappearances and torture.</w:t>
      </w:r>
      <w:r w:rsidRPr="00234941">
        <w:rPr>
          <w:sz w:val="16"/>
        </w:rPr>
        <w:t xml:space="preserve"> As recently as </w:t>
      </w:r>
      <w:r w:rsidRPr="00234941">
        <w:rPr>
          <w:rStyle w:val="StyleBoldUnderline"/>
        </w:rPr>
        <w:t>2010 there were over 1,200 human rights complaints against the Army</w:t>
      </w:r>
      <w:r w:rsidRPr="00234941">
        <w:rPr>
          <w:sz w:val="16"/>
        </w:rPr>
        <w:t xml:space="preserve">.28 </w:t>
      </w:r>
      <w:r w:rsidRPr="00234941">
        <w:rPr>
          <w:rStyle w:val="StyleBoldUnderline"/>
        </w:rPr>
        <w:t>Another problem</w:t>
      </w:r>
      <w:r w:rsidRPr="00234941">
        <w:rPr>
          <w:sz w:val="16"/>
        </w:rPr>
        <w:t xml:space="preserve"> that the Army faces </w:t>
      </w:r>
      <w:r w:rsidRPr="00234941">
        <w:rPr>
          <w:rStyle w:val="StyleBoldUnderline"/>
        </w:rPr>
        <w:t>is a very high desertion rate</w:t>
      </w:r>
      <w:r w:rsidRPr="00234941">
        <w:rPr>
          <w:sz w:val="16"/>
        </w:rPr>
        <w:t xml:space="preserve">, particularly </w:t>
      </w:r>
      <w:r w:rsidRPr="00234941">
        <w:rPr>
          <w:rStyle w:val="StyleBoldUnderline"/>
        </w:rPr>
        <w:t>among soldiers sent to fight the DTOs</w:t>
      </w:r>
      <w:r w:rsidRPr="00234941">
        <w:rPr>
          <w:sz w:val="16"/>
        </w:rPr>
        <w:t xml:space="preserve">. 29 </w:t>
      </w:r>
      <w:r w:rsidRPr="00234941">
        <w:rPr>
          <w:rStyle w:val="StyleBoldUnderline"/>
        </w:rPr>
        <w:t xml:space="preserve">Exacerbating the problems </w:t>
      </w:r>
      <w:r w:rsidRPr="00234941">
        <w:rPr>
          <w:sz w:val="16"/>
        </w:rPr>
        <w:t xml:space="preserve">with the security forces </w:t>
      </w:r>
      <w:r w:rsidRPr="00234941">
        <w:rPr>
          <w:rStyle w:val="StyleBoldUnderline"/>
        </w:rPr>
        <w:t>is the lack of effective rule of law highlighted by a judicial system that is ineffective and corrupt</w:t>
      </w:r>
      <w:r w:rsidRPr="00234941">
        <w:rPr>
          <w:sz w:val="16"/>
        </w:rPr>
        <w:t xml:space="preserve"> itself. A recent study has found that of all the numerous cases brought before Mexican courts </w:t>
      </w:r>
      <w:r w:rsidRPr="00234941">
        <w:rPr>
          <w:rStyle w:val="StyleBoldUnderline"/>
        </w:rPr>
        <w:t>the conviction rate is only around one percent with known criminals routinely being released</w:t>
      </w:r>
      <w:r w:rsidRPr="00234941">
        <w:rPr>
          <w:sz w:val="16"/>
        </w:rPr>
        <w:t>.30</w:t>
      </w:r>
    </w:p>
    <w:p w:rsidR="001029EC" w:rsidRPr="00234941" w:rsidRDefault="001029EC" w:rsidP="001029EC">
      <w:pPr>
        <w:pStyle w:val="Heading2"/>
      </w:pPr>
      <w:r w:rsidRPr="00234941">
        <w:rPr>
          <w:b w:val="0"/>
          <w:bCs w:val="0"/>
        </w:rPr>
        <w:lastRenderedPageBreak/>
        <w:t>Mex - Sinaloa Cartel</w:t>
      </w:r>
    </w:p>
    <w:p w:rsidR="001029EC" w:rsidRPr="00234941" w:rsidRDefault="001029EC" w:rsidP="001029EC"/>
    <w:p w:rsidR="001029EC" w:rsidRPr="00234941" w:rsidRDefault="001029EC" w:rsidP="001029EC">
      <w:pPr>
        <w:rPr>
          <w:b/>
        </w:rPr>
      </w:pPr>
      <w:r w:rsidRPr="00234941">
        <w:rPr>
          <w:b/>
        </w:rPr>
        <w:t>Sinaloa is the largest drug cartel – impossible to win because they are structurally engrained in society and have international influence</w:t>
      </w:r>
    </w:p>
    <w:p w:rsidR="001029EC" w:rsidRPr="00234941" w:rsidRDefault="001029EC" w:rsidP="001029EC">
      <w:pPr>
        <w:rPr>
          <w:rStyle w:val="StyleStyleBold12pt"/>
        </w:rPr>
      </w:pPr>
      <w:r w:rsidRPr="00234941">
        <w:rPr>
          <w:b/>
        </w:rPr>
        <w:t>Hootsen 13</w:t>
      </w:r>
      <w:r w:rsidRPr="00234941">
        <w:t xml:space="preserve"> </w:t>
      </w:r>
      <w:r w:rsidRPr="00234941">
        <w:rPr>
          <w:sz w:val="16"/>
        </w:rPr>
        <w:t>writer for the Global Post</w:t>
      </w:r>
      <w:r w:rsidRPr="00234941">
        <w:rPr>
          <w:rStyle w:val="StyleStyleBold12pt"/>
        </w:rPr>
        <w:t xml:space="preserve"> </w:t>
      </w:r>
      <w:r w:rsidRPr="0083546F">
        <w:rPr>
          <w:rStyle w:val="StyleStyleBold12pt"/>
          <w:b w:val="0"/>
        </w:rPr>
        <w:t>(Jan-Albert 2/28/13 “How the Sinaloa cartel won Mexico’s drug war” http://www.globalpost.com/dispatch/news/regions/americas/mexico/130227/sinaloa-cartel-mexico-drug-war-US-global-economy-conflict-zones) // czhang</w:t>
      </w:r>
    </w:p>
    <w:p w:rsidR="001029EC" w:rsidRPr="00234941" w:rsidRDefault="001029EC" w:rsidP="001029EC">
      <w:pPr>
        <w:rPr>
          <w:rStyle w:val="StyleBoldUnderline"/>
        </w:rPr>
      </w:pPr>
      <w:r w:rsidRPr="00234941">
        <w:rPr>
          <w:sz w:val="16"/>
        </w:rPr>
        <w:t>For well over a century, local farmers have harvested marijuana and opium in the rugged mountains surrounding Badiraguato. Since the 1980s, the Sinaloa cartel has acted as their Wal-Mart, transporting the mind-bending cargo north with quasi-corporate efficiency, and distributing it to a narcotics-craving United States market.</w:t>
      </w:r>
      <w:r w:rsidRPr="00234941">
        <w:rPr>
          <w:sz w:val="12"/>
        </w:rPr>
        <w:t>¶</w:t>
      </w:r>
      <w:r w:rsidRPr="00234941">
        <w:rPr>
          <w:sz w:val="16"/>
        </w:rPr>
        <w:t xml:space="preserve"> Ever since former President Felipe </w:t>
      </w:r>
      <w:r w:rsidRPr="00234941">
        <w:rPr>
          <w:rStyle w:val="StyleBoldUnderline"/>
        </w:rPr>
        <w:t>Calderon deployed thousands of soldiers and federal police to combat organized crime in 2006, the country has been ravaged by violence.</w:t>
      </w:r>
      <w:r w:rsidRPr="00234941">
        <w:rPr>
          <w:sz w:val="16"/>
        </w:rPr>
        <w:t xml:space="preserve"> An estimated 70,000 people have been killed in often brutal territorial warfare.</w:t>
      </w:r>
      <w:r w:rsidRPr="00234941">
        <w:rPr>
          <w:sz w:val="12"/>
        </w:rPr>
        <w:t>¶</w:t>
      </w:r>
      <w:r w:rsidRPr="00234941">
        <w:rPr>
          <w:sz w:val="16"/>
        </w:rPr>
        <w:t xml:space="preserve"> Yes, there have been victories for the government: In March 2009 the attorney general’s office published a most-wanted list of 37 high profile drug lords. As of February 2013, two-thirds of them are either dead or in custody. By now, the majority of the seven major drug trafficking cartels battling for dominance have been crippled. Most have partially or completely fractured into smaller groups. Even the infamous Los Zetas, whose leader Heriberto Lazcano was killed last fall, have recently suffered severe blows.</w:t>
      </w:r>
      <w:r w:rsidRPr="00234941">
        <w:rPr>
          <w:sz w:val="12"/>
        </w:rPr>
        <w:t>¶</w:t>
      </w:r>
      <w:r w:rsidRPr="00234941">
        <w:rPr>
          <w:sz w:val="16"/>
        </w:rPr>
        <w:t xml:space="preserve"> Only </w:t>
      </w:r>
      <w:r w:rsidRPr="00234941">
        <w:rPr>
          <w:rStyle w:val="StyleBoldUnderline"/>
        </w:rPr>
        <w:t>the Sinaloa cartel seems to have survived the onslaught relatively intact.</w:t>
      </w:r>
      <w:r w:rsidRPr="00234941">
        <w:rPr>
          <w:rStyle w:val="StyleBoldUnderline"/>
          <w:sz w:val="12"/>
        </w:rPr>
        <w:t xml:space="preserve">¶ </w:t>
      </w:r>
      <w:r w:rsidRPr="00234941">
        <w:rPr>
          <w:sz w:val="16"/>
        </w:rPr>
        <w:t xml:space="preserve">In fact, </w:t>
      </w:r>
      <w:r w:rsidRPr="00234941">
        <w:rPr>
          <w:rStyle w:val="StyleBoldUnderline"/>
        </w:rPr>
        <w:t>some critics of the government even claim Sinaloa has “won” the drug war.</w:t>
      </w:r>
      <w:r w:rsidRPr="00234941">
        <w:rPr>
          <w:rStyle w:val="StyleBoldUnderline"/>
          <w:sz w:val="12"/>
        </w:rPr>
        <w:t xml:space="preserve">¶ </w:t>
      </w:r>
      <w:r w:rsidRPr="00234941">
        <w:rPr>
          <w:sz w:val="16"/>
        </w:rPr>
        <w:t>El Chapo is still at large, after his spectacular escape from prison in 2001.* In mid-February Guatemalan authorities investigated rumors that he had been gunned down, but the president’s spokesman later told GlobalPost they found no evidence of this. His inner circle cronies Juan Jose Esparragoza and Ismael Zambada also still operate freely.</w:t>
      </w:r>
      <w:r w:rsidRPr="00234941">
        <w:rPr>
          <w:sz w:val="12"/>
        </w:rPr>
        <w:t>¶</w:t>
      </w:r>
      <w:r w:rsidRPr="00234941">
        <w:rPr>
          <w:sz w:val="16"/>
        </w:rPr>
        <w:t xml:space="preserve"> And while they succesfully evade capture, </w:t>
      </w:r>
      <w:r w:rsidRPr="00234941">
        <w:rPr>
          <w:rStyle w:val="StyleBoldUnderline"/>
        </w:rPr>
        <w:t>the cartel has made substantial territorial advances, and has amassed extravagant wealth.</w:t>
      </w:r>
      <w:r w:rsidRPr="00234941">
        <w:rPr>
          <w:rStyle w:val="StyleBoldUnderline"/>
          <w:sz w:val="12"/>
        </w:rPr>
        <w:t xml:space="preserve">¶ </w:t>
      </w:r>
      <w:r w:rsidRPr="00234941">
        <w:rPr>
          <w:sz w:val="16"/>
        </w:rPr>
        <w:t>“El Chapo is going to get stronger if he is not arrested in the next year and a half,” a senior official of the Drug Enforcement Administration (DEA) told Forbes in a June 2011 interview.</w:t>
      </w:r>
      <w:r w:rsidRPr="00234941">
        <w:rPr>
          <w:sz w:val="12"/>
        </w:rPr>
        <w:t>¶</w:t>
      </w:r>
      <w:r w:rsidRPr="00234941">
        <w:rPr>
          <w:sz w:val="16"/>
        </w:rPr>
        <w:t xml:space="preserve"> Since then, </w:t>
      </w:r>
      <w:r w:rsidRPr="00234941">
        <w:rPr>
          <w:rStyle w:val="StyleBoldUnderline"/>
        </w:rPr>
        <w:t>the Sinaloa cartel ousted its rivals in the lucrative smuggling corridors of Tijuana and Ciudad Juarez. El Chapo himself is now the most wanted man on the globe,</w:t>
      </w:r>
      <w:r w:rsidRPr="00234941">
        <w:rPr>
          <w:sz w:val="16"/>
        </w:rPr>
        <w:t xml:space="preserve"> with US authorities offering a $5 million reward for any information leading to his capture.</w:t>
      </w:r>
      <w:r w:rsidRPr="00234941">
        <w:rPr>
          <w:sz w:val="12"/>
        </w:rPr>
        <w:t>¶</w:t>
      </w:r>
      <w:r w:rsidRPr="00234941">
        <w:rPr>
          <w:sz w:val="16"/>
        </w:rPr>
        <w:t xml:space="preserve"> In a business as opaque as the drug trade, it’s hard to get reliable figures on the size of a crime group’s territory, the breadth of its wealth or the extent of its market share. </w:t>
      </w:r>
      <w:r w:rsidRPr="00234941">
        <w:rPr>
          <w:rStyle w:val="StyleBoldUnderline"/>
        </w:rPr>
        <w:t>Court documents, arrests and drug seizures, however, paint a picture of the Sinaloa cartel as a multinational, highly flexible organization, quick to adapt to new circumstances and showing a resilience unlike any of its rivals.</w:t>
      </w:r>
      <w:r w:rsidRPr="00234941">
        <w:rPr>
          <w:rStyle w:val="StyleBoldUnderline"/>
          <w:sz w:val="12"/>
        </w:rPr>
        <w:t>¶</w:t>
      </w:r>
      <w:r w:rsidRPr="00234941">
        <w:rPr>
          <w:sz w:val="16"/>
        </w:rPr>
        <w:t xml:space="preserve"> Compared to its humble beginnings in the 1980s, when it controlled only a single Pacific trafficking route into Arizona, </w:t>
      </w:r>
      <w:r w:rsidRPr="00234941">
        <w:rPr>
          <w:rStyle w:val="StyleBoldUnderline"/>
        </w:rPr>
        <w:t>the cartel’s territorial expansion has been staggering. Key areas it now controls include most of Mexico’s Pacific coast states and parts of central Mexico.</w:t>
      </w:r>
      <w:r w:rsidRPr="00234941">
        <w:rPr>
          <w:rStyle w:val="StyleBoldUnderline"/>
          <w:sz w:val="12"/>
        </w:rPr>
        <w:t>¶</w:t>
      </w:r>
      <w:r w:rsidRPr="00234941">
        <w:rPr>
          <w:sz w:val="16"/>
        </w:rPr>
        <w:t xml:space="preserve"> Even more impressive is its global reach. </w:t>
      </w:r>
      <w:r w:rsidRPr="00234941">
        <w:rPr>
          <w:rStyle w:val="StyleBoldUnderline"/>
        </w:rPr>
        <w:t>Sinaloa operatives have been arrested from Egypt to Argentina and from Europe to Malaysia.</w:t>
      </w:r>
      <w:r w:rsidRPr="00234941">
        <w:rPr>
          <w:sz w:val="16"/>
        </w:rPr>
        <w:t xml:space="preserve"> Properties attributed to El Chapo Guzman have been seized in Europe and South America. </w:t>
      </w:r>
      <w:r w:rsidRPr="00234941">
        <w:rPr>
          <w:rStyle w:val="StyleBoldUnderline"/>
        </w:rPr>
        <w:t>US law enforcement reports that the group is now present in all major American cities.</w:t>
      </w:r>
      <w:r w:rsidRPr="00234941">
        <w:rPr>
          <w:sz w:val="16"/>
        </w:rPr>
        <w:t xml:space="preserve"> Recent US court documents involving the case of Vicente Zambada-Niebla, Mayo Zambada's son, even suggest </w:t>
      </w:r>
      <w:r w:rsidRPr="00234941">
        <w:rPr>
          <w:rStyle w:val="StyleBoldUnderline"/>
        </w:rPr>
        <w:t>the Sinaloa cartel now controls the cocaine trade in Australia.</w:t>
      </w:r>
      <w:r w:rsidRPr="00234941">
        <w:rPr>
          <w:rStyle w:val="StyleBoldUnderline"/>
          <w:sz w:val="12"/>
        </w:rPr>
        <w:t xml:space="preserve">¶ </w:t>
      </w:r>
      <w:r w:rsidRPr="00234941">
        <w:rPr>
          <w:sz w:val="16"/>
        </w:rPr>
        <w:t>Earlier this month, Chicago named El Chapo Guzman public enemy No. 1, the first to receive that title since the city’s legendary crime boss, Al Capone.</w:t>
      </w:r>
      <w:r w:rsidRPr="00234941">
        <w:rPr>
          <w:sz w:val="12"/>
        </w:rPr>
        <w:t>¶</w:t>
      </w:r>
      <w:r w:rsidRPr="00234941">
        <w:rPr>
          <w:sz w:val="16"/>
        </w:rPr>
        <w:t xml:space="preserve"> Sinaloa's share in the drug market is titanic. Even by the most sober estimates, Mexican drug trafficking amounts to over $6 billion per year, with El Chapo's Sinaloa cartel controlling an estimated half of that market, raking in billions each year.</w:t>
      </w:r>
      <w:r w:rsidRPr="00234941">
        <w:rPr>
          <w:sz w:val="12"/>
        </w:rPr>
        <w:t>¶</w:t>
      </w:r>
      <w:r w:rsidRPr="00234941">
        <w:rPr>
          <w:sz w:val="16"/>
        </w:rPr>
        <w:t xml:space="preserve"> No wonder Forbes has listed El Chapo Guzman on its annual list of billionaires since 2009.</w:t>
      </w:r>
      <w:r w:rsidRPr="00234941">
        <w:rPr>
          <w:sz w:val="12"/>
        </w:rPr>
        <w:t>¶</w:t>
      </w:r>
      <w:r w:rsidRPr="00234941">
        <w:rPr>
          <w:sz w:val="16"/>
        </w:rPr>
        <w:t xml:space="preserve"> “</w:t>
      </w:r>
      <w:r w:rsidRPr="00234941">
        <w:rPr>
          <w:rStyle w:val="StyleBoldUnderline"/>
        </w:rPr>
        <w:t>The Sinaloa cartel certainly has the upper hand now</w:t>
      </w:r>
      <w:r w:rsidRPr="00234941">
        <w:rPr>
          <w:sz w:val="16"/>
        </w:rPr>
        <w:t>,” says Javier Valdez, co-founder of Rio Doce, a Sinaloa-based weekly magazine covering the drug war. “</w:t>
      </w:r>
      <w:r w:rsidRPr="00234941">
        <w:rPr>
          <w:rStyle w:val="StyleBoldUnderline"/>
        </w:rPr>
        <w:t>It’s the only cartel that has grown over the years, extending its reach into Europe, Africa and South America, while all others have lost.”</w:t>
      </w:r>
      <w:r w:rsidRPr="00234941">
        <w:rPr>
          <w:rStyle w:val="StyleBoldUnderline"/>
          <w:sz w:val="12"/>
        </w:rPr>
        <w:t>¶</w:t>
      </w:r>
      <w:r w:rsidRPr="00234941">
        <w:rPr>
          <w:sz w:val="16"/>
        </w:rPr>
        <w:t xml:space="preserve"> Some have accused the Calderon administration of collusion with El Chapo, claiming the government struck a deal by taking out its rivals. And last October, leaked emails from security analysis firm STRATFOR suggested that even the US government facilitated them.</w:t>
      </w:r>
      <w:r w:rsidRPr="00234941">
        <w:rPr>
          <w:sz w:val="12"/>
        </w:rPr>
        <w:t>¶</w:t>
      </w:r>
      <w:r w:rsidRPr="00234941">
        <w:rPr>
          <w:sz w:val="16"/>
        </w:rPr>
        <w:t xml:space="preserve"> Accusations of government collusion, however, are rejected by Malcolm Beith, a British-American journalist and author of "The Last Narco," a book about El Chapo Guzman. “Since 2009, the Sinaloa cartel has been hit very hard too, completely obliterating those criticisms,” he contends.</w:t>
      </w:r>
      <w:r w:rsidRPr="00234941">
        <w:rPr>
          <w:sz w:val="12"/>
        </w:rPr>
        <w:t>¶</w:t>
      </w:r>
      <w:r w:rsidRPr="00234941">
        <w:rPr>
          <w:sz w:val="16"/>
        </w:rPr>
        <w:t xml:space="preserve"> Beith points out that </w:t>
      </w:r>
      <w:r w:rsidRPr="00234941">
        <w:rPr>
          <w:rStyle w:val="StyleBoldUnderline"/>
        </w:rPr>
        <w:t>Sinaloa's survival and recalcitrant power should instead be attributed to the way it operates.</w:t>
      </w:r>
      <w:r w:rsidRPr="00234941">
        <w:rPr>
          <w:rStyle w:val="StyleBoldUnderline"/>
          <w:sz w:val="12"/>
        </w:rPr>
        <w:t xml:space="preserve">¶ </w:t>
      </w:r>
      <w:r w:rsidRPr="00234941">
        <w:rPr>
          <w:sz w:val="16"/>
        </w:rPr>
        <w:t xml:space="preserve">“There is a level-headedness about the leadership that the other groups lack,” he says. “To the authorities, first priority always has to be quelling violence. When other groups throw grenades into a crowd of innocents or behead[s] people, it's obvious what needs to be done. </w:t>
      </w:r>
      <w:r w:rsidRPr="00234941">
        <w:rPr>
          <w:rStyle w:val="StyleBoldUnderline"/>
        </w:rPr>
        <w:t>Sinaloa has perpetrated its share of violence, but by and large it did not cause disruption to the general well-being of the population."</w:t>
      </w:r>
      <w:r w:rsidRPr="00234941">
        <w:rPr>
          <w:rStyle w:val="StyleBoldUnderline"/>
          <w:sz w:val="12"/>
        </w:rPr>
        <w:t xml:space="preserve">¶ </w:t>
      </w:r>
      <w:r w:rsidRPr="00234941">
        <w:rPr>
          <w:rStyle w:val="StyleBoldUnderline"/>
        </w:rPr>
        <w:t>The Sinaloa cartel’s</w:t>
      </w:r>
      <w:r w:rsidRPr="00234941">
        <w:rPr>
          <w:sz w:val="16"/>
        </w:rPr>
        <w:t xml:space="preserve"> relatively low profile in terms of violence is partly due to its relatively long history — it’s </w:t>
      </w:r>
      <w:r w:rsidRPr="00234941">
        <w:rPr>
          <w:rStyle w:val="StyleBoldUnderline"/>
        </w:rPr>
        <w:t>been around for 25 years</w:t>
      </w:r>
      <w:r w:rsidRPr="00234941">
        <w:rPr>
          <w:sz w:val="16"/>
        </w:rPr>
        <w:t xml:space="preserve">. In Sinaloa itself </w:t>
      </w:r>
      <w:r w:rsidRPr="00234941">
        <w:rPr>
          <w:rStyle w:val="StyleBoldUnderline"/>
        </w:rPr>
        <w:t>the group is deeply rooted in society</w:t>
      </w:r>
      <w:r w:rsidRPr="00234941">
        <w:rPr>
          <w:sz w:val="16"/>
        </w:rPr>
        <w:t xml:space="preserve">. Not only do its senior leaders hail from the region, </w:t>
      </w:r>
      <w:r w:rsidRPr="00234941">
        <w:rPr>
          <w:sz w:val="16"/>
        </w:rPr>
        <w:lastRenderedPageBreak/>
        <w:t>but the cartel reputedly funds hospitals and schools, thus winning support from locals who aid the "capos" in their never-ending struggle to escape arrest.</w:t>
      </w:r>
      <w:r w:rsidRPr="00234941">
        <w:rPr>
          <w:sz w:val="12"/>
        </w:rPr>
        <w:t>¶</w:t>
      </w:r>
      <w:r w:rsidRPr="00234941">
        <w:rPr>
          <w:sz w:val="16"/>
        </w:rPr>
        <w:t xml:space="preserve"> </w:t>
      </w:r>
      <w:r w:rsidRPr="00234941">
        <w:rPr>
          <w:rStyle w:val="StyleBoldUnderline"/>
        </w:rPr>
        <w:t>El Chapo and his cronies have also perfected</w:t>
      </w:r>
      <w:r w:rsidRPr="00234941">
        <w:rPr>
          <w:sz w:val="16"/>
        </w:rPr>
        <w:t xml:space="preserve"> the strategy of “bribe over bullet,” preferring to </w:t>
      </w:r>
      <w:r w:rsidRPr="00234941">
        <w:rPr>
          <w:rStyle w:val="StyleBoldUnderline"/>
        </w:rPr>
        <w:t>corrupt authorities rather than fighting them into submission.</w:t>
      </w:r>
      <w:r w:rsidRPr="00234941">
        <w:rPr>
          <w:sz w:val="16"/>
        </w:rPr>
        <w:t xml:space="preserve"> Government officials on all levels in Mexico have been accused of being on Sinaloa’s take, as have some of their US counterparts.</w:t>
      </w:r>
      <w:r w:rsidRPr="00234941">
        <w:rPr>
          <w:sz w:val="12"/>
        </w:rPr>
        <w:t>¶</w:t>
      </w:r>
      <w:r w:rsidRPr="00234941">
        <w:rPr>
          <w:sz w:val="16"/>
        </w:rPr>
        <w:t xml:space="preserve"> “</w:t>
      </w:r>
      <w:r w:rsidRPr="00234941">
        <w:rPr>
          <w:rStyle w:val="StyleBoldUnderline"/>
        </w:rPr>
        <w:t>El Chapo has an apparent ability to [allegedly] corrupt and infiltrate elements of law enforcement on both sides of the border and seemingly play the authorities' every move to his advantage</w:t>
      </w:r>
      <w:r w:rsidRPr="00234941">
        <w:rPr>
          <w:sz w:val="16"/>
        </w:rPr>
        <w:t>,” Beith says. “When the Mexican army moved into Juarez, so did El Chapo, seizing an opportunity. When the authorities took down the Arellano-Felix cartel, El Chapo was already poised to take Tijuana.”</w:t>
      </w:r>
      <w:r w:rsidRPr="00234941">
        <w:rPr>
          <w:sz w:val="12"/>
        </w:rPr>
        <w:t>¶</w:t>
      </w:r>
      <w:r w:rsidRPr="00234941">
        <w:rPr>
          <w:sz w:val="16"/>
        </w:rPr>
        <w:t xml:space="preserve"> All things considered, El Chapo </w:t>
      </w:r>
      <w:r w:rsidRPr="00234941">
        <w:rPr>
          <w:rStyle w:val="StyleBoldUnderline"/>
        </w:rPr>
        <w:t>Guzman and his Sinaloa cartel seem to have been profiting rather than suffering from the drug wa</w:t>
      </w:r>
      <w:r w:rsidRPr="00234941">
        <w:rPr>
          <w:sz w:val="16"/>
        </w:rPr>
        <w:t>r, Javier Valdez argues. “</w:t>
      </w:r>
      <w:r w:rsidRPr="00234941">
        <w:rPr>
          <w:rStyle w:val="StyleBoldUnderline"/>
        </w:rPr>
        <w:t>The drug war has helped them stay on top. While they continue to keep the heat away from their home turf, their rivals have been weakened.”</w:t>
      </w:r>
      <w:r w:rsidRPr="00234941">
        <w:rPr>
          <w:rStyle w:val="StyleBoldUnderline"/>
          <w:sz w:val="12"/>
        </w:rPr>
        <w:t xml:space="preserve">¶ </w:t>
      </w:r>
      <w:r w:rsidRPr="00234941">
        <w:rPr>
          <w:sz w:val="16"/>
        </w:rPr>
        <w:t xml:space="preserve">The most recent National Drug Threat Assessment of the Justice Department (2011) suggests the same, by stating that </w:t>
      </w:r>
      <w:r w:rsidRPr="00234941">
        <w:rPr>
          <w:rStyle w:val="StyleBoldUnderline"/>
        </w:rPr>
        <w:t>overall drug availability in the US is increasing, as are production of marijuana, heroin and synthetic drugs such as methamphetamine</w:t>
      </w:r>
      <w:r w:rsidRPr="00234941">
        <w:rPr>
          <w:sz w:val="16"/>
        </w:rPr>
        <w:t xml:space="preserve">. Those are all </w:t>
      </w:r>
      <w:r w:rsidRPr="00234941">
        <w:rPr>
          <w:rStyle w:val="StyleBoldUnderline"/>
        </w:rPr>
        <w:t>businesses</w:t>
      </w:r>
      <w:r w:rsidRPr="00234941">
        <w:rPr>
          <w:sz w:val="16"/>
        </w:rPr>
        <w:t xml:space="preserve"> </w:t>
      </w:r>
      <w:r w:rsidRPr="00234941">
        <w:rPr>
          <w:rStyle w:val="StyleBoldUnderline"/>
        </w:rPr>
        <w:t>in which</w:t>
      </w:r>
      <w:r w:rsidRPr="00234941">
        <w:rPr>
          <w:sz w:val="16"/>
        </w:rPr>
        <w:t xml:space="preserve"> El Chapo Guzman and his </w:t>
      </w:r>
      <w:r w:rsidRPr="00234941">
        <w:rPr>
          <w:rStyle w:val="StyleBoldUnderline"/>
        </w:rPr>
        <w:t>Sinaloa cartel have a large stake</w:t>
      </w:r>
      <w:r w:rsidRPr="00234941">
        <w:rPr>
          <w:sz w:val="16"/>
        </w:rPr>
        <w:t>.</w:t>
      </w:r>
      <w:r w:rsidRPr="00234941">
        <w:rPr>
          <w:sz w:val="12"/>
        </w:rPr>
        <w:t>¶</w:t>
      </w:r>
      <w:r w:rsidRPr="00234941">
        <w:rPr>
          <w:sz w:val="16"/>
        </w:rPr>
        <w:t xml:space="preserve"> “</w:t>
      </w:r>
      <w:r w:rsidRPr="00234941">
        <w:rPr>
          <w:rStyle w:val="StyleBoldUnderline"/>
        </w:rPr>
        <w:t>The organization</w:t>
      </w:r>
      <w:r w:rsidRPr="00234941">
        <w:rPr>
          <w:sz w:val="16"/>
        </w:rPr>
        <w:t xml:space="preserve"> is particularly dominant because it </w:t>
      </w:r>
      <w:r w:rsidRPr="00234941">
        <w:rPr>
          <w:rStyle w:val="StyleBoldUnderline"/>
        </w:rPr>
        <w:t>is one of the few that can obtain multi-ton quantities of cocaine from South America, as well as produce large quantities of heroin, marijuana and methamphetamine</w:t>
      </w:r>
      <w:r w:rsidRPr="00234941">
        <w:rPr>
          <w:sz w:val="16"/>
        </w:rPr>
        <w:t>,” the report claims.</w:t>
      </w:r>
      <w:r w:rsidRPr="00234941">
        <w:rPr>
          <w:sz w:val="12"/>
        </w:rPr>
        <w:t>¶</w:t>
      </w:r>
      <w:r w:rsidRPr="00234941">
        <w:rPr>
          <w:sz w:val="16"/>
        </w:rPr>
        <w:t xml:space="preserve"> Felipe Calderen left office in December. His succesor Enrique Peña </w:t>
      </w:r>
      <w:r w:rsidRPr="00234941">
        <w:rPr>
          <w:rStyle w:val="StyleBoldUnderline"/>
        </w:rPr>
        <w:t>Nieto promises to cut the murder rate in half</w:t>
      </w:r>
      <w:r w:rsidRPr="00234941">
        <w:rPr>
          <w:sz w:val="16"/>
        </w:rPr>
        <w:t xml:space="preserve"> in the next six years, </w:t>
      </w:r>
      <w:r w:rsidRPr="00234941">
        <w:rPr>
          <w:rStyle w:val="StyleBoldUnderline"/>
        </w:rPr>
        <w:t>but most Mexicans doubt he is able to</w:t>
      </w:r>
      <w:r w:rsidRPr="00234941">
        <w:rPr>
          <w:sz w:val="16"/>
        </w:rPr>
        <w:t>; during his first two months in office at least 1,500 people are estimated to have died in gangland violence.</w:t>
      </w:r>
      <w:r w:rsidRPr="00234941">
        <w:rPr>
          <w:sz w:val="12"/>
        </w:rPr>
        <w:t>¶</w:t>
      </w:r>
      <w:r w:rsidRPr="00234941">
        <w:rPr>
          <w:sz w:val="16"/>
        </w:rPr>
        <w:t xml:space="preserve"> All the while El Chapo </w:t>
      </w:r>
      <w:r w:rsidRPr="00234941">
        <w:rPr>
          <w:rStyle w:val="StyleBoldUnderline"/>
        </w:rPr>
        <w:t>Guzman</w:t>
      </w:r>
      <w:r w:rsidRPr="00234941">
        <w:rPr>
          <w:sz w:val="16"/>
        </w:rPr>
        <w:t xml:space="preserve"> continues to make a mockery of the drug war with every day he </w:t>
      </w:r>
      <w:r w:rsidRPr="00234941">
        <w:rPr>
          <w:rStyle w:val="StyleBoldUnderline"/>
        </w:rPr>
        <w:t>remains at large. His Sinaloa</w:t>
      </w:r>
      <w:r w:rsidRPr="00234941">
        <w:rPr>
          <w:sz w:val="16"/>
        </w:rPr>
        <w:t xml:space="preserve"> </w:t>
      </w:r>
      <w:r w:rsidRPr="00234941">
        <w:rPr>
          <w:rStyle w:val="StyleBoldUnderline"/>
        </w:rPr>
        <w:t>cartel has been around longer than any other crime group in Mexico, and it may just outlast everybody else.</w:t>
      </w:r>
    </w:p>
    <w:p w:rsidR="001029EC" w:rsidRPr="00234941" w:rsidRDefault="001029EC" w:rsidP="001029EC"/>
    <w:p w:rsidR="001029EC" w:rsidRPr="00234941" w:rsidRDefault="001029EC" w:rsidP="001029EC"/>
    <w:p w:rsidR="001B0455" w:rsidRDefault="001B0455" w:rsidP="001B0455">
      <w:pPr>
        <w:pStyle w:val="Heading2"/>
      </w:pPr>
      <w:r>
        <w:lastRenderedPageBreak/>
        <w:t>Venez – Fails</w:t>
      </w:r>
    </w:p>
    <w:p w:rsidR="001B0455" w:rsidRPr="001B0455" w:rsidRDefault="001B0455" w:rsidP="001B0455">
      <w:pPr>
        <w:rPr>
          <w:b/>
        </w:rPr>
      </w:pPr>
      <w:r w:rsidRPr="001B0455">
        <w:rPr>
          <w:b/>
        </w:rPr>
        <w:t>Cooperation fails – deteriorating relations precludes effective drug cooperation</w:t>
      </w:r>
    </w:p>
    <w:p w:rsidR="001B0455" w:rsidRPr="00083BDD" w:rsidRDefault="001B0455" w:rsidP="001B0455">
      <w:r w:rsidRPr="00083BDD">
        <w:rPr>
          <w:b/>
        </w:rPr>
        <w:t>Smith, 12</w:t>
      </w:r>
      <w:r w:rsidRPr="00083BDD">
        <w:t xml:space="preserve"> (Phillip, professor of Sociology at Yale, “Bolivia and Venezuela Scoff at Obama's Drug War Criticism, Tell US to Look in the Mirror”, Alternet, 9/19/2012, </w:t>
      </w:r>
      <w:r w:rsidRPr="00EF170D">
        <w:t>http://www.alternet.org/drugs/bolivia-and-venezuela-scoff-obamas-drug-war-criticism-tell-us-look-mirror?paging=off</w:t>
      </w:r>
      <w:r>
        <w:t>, JKahn</w:t>
      </w:r>
    </w:p>
    <w:p w:rsidR="001B0455" w:rsidRPr="000E7485" w:rsidRDefault="001B0455" w:rsidP="001B0455">
      <w:pPr>
        <w:rPr>
          <w:sz w:val="16"/>
        </w:rPr>
      </w:pPr>
      <w:r w:rsidRPr="000E7485">
        <w:rPr>
          <w:sz w:val="16"/>
        </w:rPr>
        <w:t xml:space="preserve">Obama's singling out of Bolivia and </w:t>
      </w:r>
      <w:r w:rsidRPr="00F632EA">
        <w:rPr>
          <w:rStyle w:val="StyleBoldUnderline"/>
        </w:rPr>
        <w:t>Venezuela</w:t>
      </w:r>
      <w:r w:rsidRPr="000E7485">
        <w:rPr>
          <w:sz w:val="16"/>
        </w:rPr>
        <w:t xml:space="preserve"> as countries that </w:t>
      </w:r>
      <w:r w:rsidRPr="00F632EA">
        <w:rPr>
          <w:rStyle w:val="StyleBoldUnderline"/>
        </w:rPr>
        <w:t xml:space="preserve">have </w:t>
      </w:r>
      <w:r w:rsidRPr="00F632EA">
        <w:rPr>
          <w:rStyle w:val="StyleBoldUnderline"/>
          <w:bdr w:val="single" w:sz="4" w:space="0" w:color="auto"/>
        </w:rPr>
        <w:t>failed to comply with US drug policy</w:t>
      </w:r>
      <w:r w:rsidRPr="000E7485">
        <w:rPr>
          <w:sz w:val="16"/>
        </w:rPr>
        <w:t xml:space="preserve"> demands </w:t>
      </w:r>
      <w:r w:rsidRPr="00F632EA">
        <w:rPr>
          <w:rStyle w:val="StyleBoldUnderline"/>
        </w:rPr>
        <w:t>has sparked sharp reactions</w:t>
      </w:r>
      <w:r w:rsidRPr="000E7485">
        <w:rPr>
          <w:sz w:val="16"/>
        </w:rPr>
        <w:t xml:space="preserve">. Last Thursday, </w:t>
      </w:r>
      <w:r w:rsidRPr="00F632EA">
        <w:rPr>
          <w:rStyle w:val="StyleBoldUnderline"/>
        </w:rPr>
        <w:t xml:space="preserve">the White House released its </w:t>
      </w:r>
      <w:hyperlink r:id="rId42" w:tgtFrame="_blank" w:history="1">
        <w:r w:rsidRPr="00F632EA">
          <w:rPr>
            <w:rStyle w:val="StyleBoldUnderline"/>
          </w:rPr>
          <w:t>annual determination of major drug trafficking or producing countries</w:t>
        </w:r>
      </w:hyperlink>
      <w:r w:rsidRPr="00F632EA">
        <w:rPr>
          <w:rStyle w:val="StyleBoldUnderline"/>
        </w:rPr>
        <w:t xml:space="preserve">, </w:t>
      </w:r>
      <w:r w:rsidRPr="00F632EA">
        <w:rPr>
          <w:rStyle w:val="StyleBoldUnderline"/>
          <w:bdr w:val="single" w:sz="4" w:space="0" w:color="auto"/>
        </w:rPr>
        <w:t>singling out</w:t>
      </w:r>
      <w:r w:rsidRPr="000E7485">
        <w:rPr>
          <w:sz w:val="16"/>
        </w:rPr>
        <w:t xml:space="preserve"> Bolivia, Burma, and </w:t>
      </w:r>
      <w:r w:rsidRPr="00F632EA">
        <w:rPr>
          <w:rStyle w:val="StyleBoldUnderline"/>
        </w:rPr>
        <w:t>Venezuela as countries that have failed to comply with US drug policy demands</w:t>
      </w:r>
      <w:r w:rsidRPr="000E7485">
        <w:rPr>
          <w:sz w:val="16"/>
        </w:rPr>
        <w:t>. That has sparked sharp and pointed reactions from Bolivia and Venezuela. "I hereby designate Bolivia, Burma, and Venezuela as countries that have failed demonstrably during the previous 12 months to make substantial efforts to adhere to their obligations under international counternarcotics agreements," President Obama said in the determination. That marks the fourth year in a row the US has singled out Bolivia and Venezuela, which are left-leaning regional allies highly critical of US influence in Latin America. But while the US has once again put the two countries on its drug policy black list, it is not blocking foreign assistance to them because "support for programs to aid Bolivia and Venezuela are vital to the national interests of the United States." Despite that caveat, Bolivia and Venezuela were having none of it. "</w:t>
      </w:r>
      <w:r w:rsidRPr="008D1FFD">
        <w:rPr>
          <w:rStyle w:val="StyleBoldUnderline"/>
        </w:rPr>
        <w:t>Venezuela deplores the United States government's insistence on undermining bilateral relations by publishing this kind of document</w:t>
      </w:r>
      <w:r w:rsidRPr="000E7485">
        <w:rPr>
          <w:sz w:val="16"/>
        </w:rPr>
        <w:t xml:space="preserve">, with no respect for the sovereignty and dignity of the Venezuelan people," the Venezuelan Foreign Ministry said in a </w:t>
      </w:r>
      <w:r w:rsidRPr="00EF170D">
        <w:rPr>
          <w:sz w:val="16"/>
        </w:rPr>
        <w:t>communique</w:t>
      </w:r>
      <w:r w:rsidRPr="000E7485">
        <w:rPr>
          <w:sz w:val="16"/>
        </w:rPr>
        <w:t xml:space="preserve"> Friday. Venezuela "rejects in the most decided manner the accusations of the government of the United States," the communique said, adding that the presidential determination is "plagued with false statements, political preconceptions and veiled threats," which only repeat its "permanent line of aggression against independent sovereign governments." </w:t>
      </w:r>
      <w:r w:rsidRPr="008D1FFD">
        <w:rPr>
          <w:rStyle w:val="StyleBoldUnderline"/>
        </w:rPr>
        <w:t>Venezuela</w:t>
      </w:r>
      <w:r w:rsidRPr="000E7485">
        <w:rPr>
          <w:sz w:val="16"/>
        </w:rPr>
        <w:t xml:space="preserve"> also counterpunched, </w:t>
      </w:r>
      <w:r w:rsidRPr="008D1FFD">
        <w:rPr>
          <w:rStyle w:val="StyleBoldUnderline"/>
        </w:rPr>
        <w:t>accusing the US of allowing "a fluid transit" of drugs across its borders</w:t>
      </w:r>
      <w:r w:rsidRPr="000E7485">
        <w:rPr>
          <w:sz w:val="16"/>
        </w:rPr>
        <w:t xml:space="preserve">" and "the laundering of capital from drug trafficking through the financial system." </w:t>
      </w:r>
    </w:p>
    <w:p w:rsidR="001B0455" w:rsidRDefault="001B0455" w:rsidP="001B0455"/>
    <w:p w:rsidR="001B0455" w:rsidRPr="001B0455" w:rsidRDefault="001B0455" w:rsidP="001B0455">
      <w:pPr>
        <w:rPr>
          <w:b/>
        </w:rPr>
      </w:pPr>
      <w:r w:rsidRPr="001B0455">
        <w:rPr>
          <w:b/>
        </w:rPr>
        <w:t>Anti-Americanism precludes cooperation efforts</w:t>
      </w:r>
    </w:p>
    <w:p w:rsidR="001B0455" w:rsidRDefault="001B0455" w:rsidP="001B0455">
      <w:r w:rsidRPr="00083BDD">
        <w:rPr>
          <w:b/>
        </w:rPr>
        <w:t>Smith, 12</w:t>
      </w:r>
      <w:r w:rsidRPr="00083BDD">
        <w:t xml:space="preserve"> (Phillip, professor of Sociology at Yale, “Bolivia and Venezuela Scoff at Obama's Drug War Criticism, Tell US to Look in the Mirror”, Alternet, 9/19/2012, </w:t>
      </w:r>
      <w:hyperlink r:id="rId43" w:history="1">
        <w:r w:rsidRPr="0009382F">
          <w:rPr>
            <w:rStyle w:val="Hyperlink"/>
          </w:rPr>
          <w:t>http://www.alternet.org/drugs/bolivia-and-venezuela-scoff-obamas-drug-war-criticism-tell-us-look-mirror?paging=off</w:t>
        </w:r>
      </w:hyperlink>
      <w:r>
        <w:t>, JKahn</w:t>
      </w:r>
    </w:p>
    <w:p w:rsidR="001B0455" w:rsidRPr="000E7485" w:rsidRDefault="001B0455" w:rsidP="001B0455">
      <w:pPr>
        <w:rPr>
          <w:sz w:val="16"/>
        </w:rPr>
      </w:pPr>
      <w:r w:rsidRPr="000E7485">
        <w:rPr>
          <w:sz w:val="16"/>
        </w:rPr>
        <w:t>"</w:t>
      </w:r>
      <w:r w:rsidRPr="008D1FFD">
        <w:rPr>
          <w:rStyle w:val="StyleBoldUnderline"/>
        </w:rPr>
        <w:t>The government of the United States has become principally responsible for this plague</w:t>
      </w:r>
      <w:r w:rsidRPr="000E7485">
        <w:rPr>
          <w:sz w:val="16"/>
        </w:rPr>
        <w:t xml:space="preserve"> that is the scourge of the entire world," it said. The foreign ministry added that Venezuela's anti-drug efforts improved after it kicked out the DEA in 2005, that it has been free of illegal drug crops since 2006, and that it has actively pursued leading drug traffickers, including 19 it had extradited to the US since 2006. Bolivian President Evo </w:t>
      </w:r>
      <w:r w:rsidRPr="008D1FFD">
        <w:rPr>
          <w:rStyle w:val="StyleBoldUnderline"/>
        </w:rPr>
        <w:t>Morales</w:t>
      </w:r>
      <w:r w:rsidRPr="000E7485">
        <w:rPr>
          <w:sz w:val="16"/>
        </w:rPr>
        <w:t xml:space="preserve">, for his part, </w:t>
      </w:r>
      <w:r w:rsidRPr="008D1FFD">
        <w:rPr>
          <w:rStyle w:val="StyleBoldUnderline"/>
        </w:rPr>
        <w:t>said the US</w:t>
      </w:r>
      <w:r w:rsidRPr="000E7485">
        <w:rPr>
          <w:sz w:val="16"/>
        </w:rPr>
        <w:t xml:space="preserve">, home of the world's largest drug consumer market, </w:t>
      </w:r>
      <w:r w:rsidRPr="008D1FFD">
        <w:rPr>
          <w:rStyle w:val="StyleBoldUnderline"/>
        </w:rPr>
        <w:t>had no grounds on which to criticize other countries about its war on drugs. "The United States has no morality</w:t>
      </w:r>
      <w:r w:rsidRPr="000E7485">
        <w:rPr>
          <w:sz w:val="16"/>
        </w:rPr>
        <w:t>, authority or ethics that would allow it to speak about the war on drugs. Do you know why? Because t</w:t>
      </w:r>
      <w:r w:rsidRPr="008D1FFD">
        <w:rPr>
          <w:rStyle w:val="StyleBoldUnderline"/>
        </w:rPr>
        <w:t>he biggest market for cocaine and other drugs is the United States</w:t>
      </w:r>
      <w:r w:rsidRPr="000E7485">
        <w:rPr>
          <w:sz w:val="16"/>
        </w:rPr>
        <w:t xml:space="preserve">," Morales said in a </w:t>
      </w:r>
      <w:r w:rsidRPr="00EF170D">
        <w:rPr>
          <w:sz w:val="16"/>
        </w:rPr>
        <w:t>Saturday speech</w:t>
      </w:r>
      <w:r w:rsidRPr="000E7485">
        <w:rPr>
          <w:sz w:val="16"/>
        </w:rPr>
        <w:t xml:space="preserve">. "They should tell us by what percentage they have reduced the internal (drug) market. </w:t>
      </w:r>
      <w:r w:rsidRPr="008D1FFD">
        <w:rPr>
          <w:rStyle w:val="StyleBoldUnderline"/>
          <w:bdr w:val="single" w:sz="4" w:space="0" w:color="auto"/>
        </w:rPr>
        <w:t>The internal market keeps growing</w:t>
      </w:r>
      <w:r w:rsidRPr="000E7485">
        <w:rPr>
          <w:sz w:val="16"/>
        </w:rPr>
        <w:t xml:space="preserve"> and in some states of the United States they're even legalizing the sale of cocaine under medical control," the Bolivian president said. It's unclear what Morales was trying to say with that latter remark. Although as a Schedule II drug, cocaine can and occasionally is used medically in the United States, there are no current moves by any US state to take that further. Some 17 US states and the District of Columbia have, however, moved to legalize the sale of marijuana under medical control. "I'm convinced that </w:t>
      </w:r>
      <w:r w:rsidRPr="008D1FFD">
        <w:rPr>
          <w:rStyle w:val="StyleBoldUnderline"/>
        </w:rPr>
        <w:t>the drug trade is no less than the United States' best business</w:t>
      </w:r>
      <w:r w:rsidRPr="000E7485">
        <w:rPr>
          <w:sz w:val="16"/>
        </w:rPr>
        <w:t xml:space="preserve">," Morales added, noting that since the first international drug control treaties were signed in 1961, drug trafficking has blossomed, not declined. He said he has suggested to South American leaders that they form a commission to report on how well Washington is doing in its war on drugs. Morales also took the occasion to lambaste the US for opposing Bolivia's request before the United Nations to modify that 1961 treaty to acknowledge that chewing coca leaf is "an ancestral cultural practice" in the Andes. Like Venezuela, Bolivia protested that it, too, has been fighting drug trafficking. The Bolivian government said that it had seized 182 tons of cocaine since Morales took power in 2006, compared to only 49 tons confiscated in the previous five years. Bolivia has seized 31 tons of cocaine so far this year, most of it from Peru, the government said. The US presidential determination named the following countries as major illicit drug producing or trafficking countries: Afghanistan, the Bahamas, Belize, Bolivia, Burma, Colombia, Costa Rica, the Dominican Republic, Ecuador, El Salvador, Guatemala, Haiti, Honduras, India, Jamaica, Laos, Mexico, Nicaragua, Pakistan, Panama, Peru, and Venezuela. </w:t>
      </w:r>
    </w:p>
    <w:p w:rsidR="001B0455" w:rsidRPr="00E86479" w:rsidRDefault="001B0455" w:rsidP="001B0455">
      <w:r>
        <w:br/>
      </w:r>
    </w:p>
    <w:p w:rsidR="001B0455" w:rsidRPr="001B0455" w:rsidRDefault="001B0455" w:rsidP="001B0455"/>
    <w:p w:rsidR="001029EC" w:rsidRPr="00234941" w:rsidRDefault="001029EC" w:rsidP="001029EC">
      <w:pPr>
        <w:pStyle w:val="Heading1"/>
      </w:pPr>
      <w:r w:rsidRPr="00234941">
        <w:rPr>
          <w:b w:val="0"/>
          <w:bCs w:val="0"/>
        </w:rPr>
        <w:lastRenderedPageBreak/>
        <w:t>*War on Drugs Good*</w:t>
      </w:r>
    </w:p>
    <w:p w:rsidR="001029EC" w:rsidRPr="00234941" w:rsidRDefault="001029EC" w:rsidP="001029EC"/>
    <w:p w:rsidR="001029EC" w:rsidRPr="00234941" w:rsidRDefault="001A4495" w:rsidP="001029EC">
      <w:pPr>
        <w:pStyle w:val="Heading2"/>
      </w:pPr>
      <w:r w:rsidRPr="00234941">
        <w:lastRenderedPageBreak/>
        <w:t>Drug Use Deterrence</w:t>
      </w:r>
    </w:p>
    <w:p w:rsidR="001A4495" w:rsidRPr="00234941" w:rsidRDefault="001A4495" w:rsidP="00762F30">
      <w:pPr>
        <w:rPr>
          <w:b/>
        </w:rPr>
      </w:pPr>
      <w:r w:rsidRPr="00234941">
        <w:rPr>
          <w:b/>
        </w:rPr>
        <w:t>The War on Drugs drives up drug prices --- transport and secrecy make illegal drugs ridiculously expensive --- giving up drives down drug prices and makes drugs affordable for everyone --- causes extreme drug usage</w:t>
      </w:r>
    </w:p>
    <w:p w:rsidR="001A4495" w:rsidRPr="00234941" w:rsidRDefault="001A4495" w:rsidP="001A4495">
      <w:r w:rsidRPr="00234941">
        <w:rPr>
          <w:b/>
        </w:rPr>
        <w:t>Calukins, 12</w:t>
      </w:r>
      <w:r w:rsidRPr="00234941">
        <w:t xml:space="preserve"> (Jonathan P., Stever Professor of Operations Research at Carnegie Mellon University's Heinz College and a consultant with RAND's Drug Policy Research Center, and Michael A. C. Lee, drug-policy researcher at Carnegie Mellon University's Heinz College, “The Drug-Policy Roulette,” National Affairs, Number 12, Summer 2012, </w:t>
      </w:r>
      <w:hyperlink r:id="rId44" w:history="1">
        <w:r w:rsidRPr="00234941">
          <w:rPr>
            <w:rStyle w:val="Hyperlink"/>
          </w:rPr>
          <w:t>http://www.nationalaffairs.com/publications/detail/the-drug-policy-roulette</w:t>
        </w:r>
      </w:hyperlink>
      <w:r w:rsidRPr="00234941">
        <w:t>, Tashma)</w:t>
      </w:r>
    </w:p>
    <w:p w:rsidR="001A4495" w:rsidRPr="00234941" w:rsidRDefault="001A4495" w:rsidP="001A4495">
      <w:pPr>
        <w:rPr>
          <w:sz w:val="16"/>
        </w:rPr>
      </w:pPr>
      <w:r w:rsidRPr="00234941">
        <w:rPr>
          <w:rStyle w:val="StyleBoldUnderline"/>
        </w:rPr>
        <w:t>To understand the consequences</w:t>
      </w:r>
      <w:r w:rsidRPr="00234941">
        <w:rPr>
          <w:sz w:val="16"/>
        </w:rPr>
        <w:t xml:space="preserve"> of legalization, </w:t>
      </w:r>
      <w:r w:rsidRPr="00234941">
        <w:rPr>
          <w:rStyle w:val="StyleBoldUnderline"/>
        </w:rPr>
        <w:t xml:space="preserve">it is essential to start with a crucial factor </w:t>
      </w:r>
      <w:r w:rsidRPr="00234941">
        <w:rPr>
          <w:rStyle w:val="StyleBoldUnderline"/>
          <w:bdr w:val="single" w:sz="4" w:space="0" w:color="auto"/>
        </w:rPr>
        <w:t>too often ignored</w:t>
      </w:r>
      <w:r w:rsidRPr="00234941">
        <w:rPr>
          <w:rStyle w:val="StyleBoldUnderline"/>
        </w:rPr>
        <w:t>: prohibition's effects on production costs.</w:t>
      </w:r>
    </w:p>
    <w:p w:rsidR="001A4495" w:rsidRPr="00234941" w:rsidRDefault="001A4495" w:rsidP="001A4495">
      <w:pPr>
        <w:rPr>
          <w:sz w:val="16"/>
        </w:rPr>
      </w:pPr>
      <w:r w:rsidRPr="00234941">
        <w:rPr>
          <w:sz w:val="16"/>
        </w:rPr>
        <w:t xml:space="preserve">Today, </w:t>
      </w:r>
      <w:r w:rsidRPr="00234941">
        <w:rPr>
          <w:rStyle w:val="StyleBoldUnderline"/>
        </w:rPr>
        <w:t xml:space="preserve">illegal drugs are </w:t>
      </w:r>
      <w:r w:rsidRPr="00234941">
        <w:rPr>
          <w:rStyle w:val="StyleBoldUnderline"/>
          <w:bdr w:val="single" w:sz="4" w:space="0" w:color="auto"/>
        </w:rPr>
        <w:t>shockingly expensive</w:t>
      </w:r>
      <w:r w:rsidRPr="00234941">
        <w:rPr>
          <w:rStyle w:val="StyleBoldUnderline"/>
        </w:rPr>
        <w:t>.</w:t>
      </w:r>
      <w:r w:rsidRPr="00234941">
        <w:rPr>
          <w:sz w:val="16"/>
        </w:rPr>
        <w:t xml:space="preserve"> Even run-of-the-mill "commercial grade" marijuana sells for $100 per ounce. </w:t>
      </w:r>
      <w:r w:rsidRPr="00234941">
        <w:rPr>
          <w:rStyle w:val="StyleBoldUnderline"/>
        </w:rPr>
        <w:t xml:space="preserve">Cocaine and crack, heroin, and methamphetamine all sell for $100 or more per pure gram, </w:t>
      </w:r>
      <w:r w:rsidRPr="00234941">
        <w:rPr>
          <w:rStyle w:val="StyleBoldUnderline"/>
          <w:b/>
        </w:rPr>
        <w:t xml:space="preserve">making them </w:t>
      </w:r>
      <w:r w:rsidRPr="00234941">
        <w:rPr>
          <w:rStyle w:val="StyleBoldUnderline"/>
          <w:b/>
          <w:bdr w:val="single" w:sz="4" w:space="0" w:color="auto"/>
        </w:rPr>
        <w:t>more valuable than gold</w:t>
      </w:r>
      <w:r w:rsidRPr="00234941">
        <w:rPr>
          <w:rStyle w:val="StyleBoldUnderline"/>
          <w:b/>
        </w:rPr>
        <w:t>.</w:t>
      </w:r>
      <w:r w:rsidRPr="00234941">
        <w:rPr>
          <w:sz w:val="16"/>
        </w:rPr>
        <w:t xml:space="preserve"> (If cigarettes cost that much, a standard pack of 20 would carry a price tag of roughly $2,000.) </w:t>
      </w:r>
      <w:r w:rsidRPr="00234941">
        <w:rPr>
          <w:rStyle w:val="StyleBoldUnderline"/>
        </w:rPr>
        <w:t>There is no physical reason why drugs need to be so expensive: Drug "labs" are rudimentary affairs; with a few exceptions</w:t>
      </w:r>
      <w:r w:rsidRPr="00234941">
        <w:rPr>
          <w:sz w:val="16"/>
        </w:rPr>
        <w:t xml:space="preserve"> (such as lysergic acid diethylamide, or LSD), </w:t>
      </w:r>
      <w:r w:rsidRPr="00234941">
        <w:rPr>
          <w:rStyle w:val="StyleBoldUnderline"/>
        </w:rPr>
        <w:t>they employ at most undergraduate-level chemistry. And the associated crops</w:t>
      </w:r>
      <w:r w:rsidRPr="00234941">
        <w:rPr>
          <w:sz w:val="16"/>
        </w:rPr>
        <w:t xml:space="preserve"> — coca, cannabis, poppy — </w:t>
      </w:r>
      <w:r w:rsidRPr="00234941">
        <w:rPr>
          <w:rStyle w:val="StyleBoldUnderline"/>
        </w:rPr>
        <w:t>are neither difficult to grow nor resource-intensive</w:t>
      </w:r>
      <w:r w:rsidRPr="00234941">
        <w:rPr>
          <w:sz w:val="16"/>
        </w:rPr>
        <w:t>; they are in fact often produced in some of the least-developed nations of the world.</w:t>
      </w:r>
    </w:p>
    <w:p w:rsidR="001A4495" w:rsidRPr="00234941" w:rsidRDefault="001A4495" w:rsidP="001A4495">
      <w:pPr>
        <w:rPr>
          <w:sz w:val="16"/>
        </w:rPr>
      </w:pPr>
      <w:r w:rsidRPr="00234941">
        <w:rPr>
          <w:rStyle w:val="StyleBoldUnderline"/>
        </w:rPr>
        <w:t>What makes illegal drugs so expensive is</w:t>
      </w:r>
      <w:r w:rsidRPr="00234941">
        <w:rPr>
          <w:sz w:val="16"/>
        </w:rPr>
        <w:t xml:space="preserve"> precisely </w:t>
      </w:r>
      <w:r w:rsidRPr="00234941">
        <w:rPr>
          <w:rStyle w:val="StyleBoldUnderline"/>
        </w:rPr>
        <w:t>the fact that their production is prohibited, and that this prohibition is</w:t>
      </w:r>
      <w:r w:rsidRPr="00234941">
        <w:rPr>
          <w:sz w:val="16"/>
        </w:rPr>
        <w:t xml:space="preserve"> often </w:t>
      </w:r>
      <w:r w:rsidRPr="00234941">
        <w:rPr>
          <w:rStyle w:val="StyleBoldUnderline"/>
          <w:bdr w:val="single" w:sz="4" w:space="0" w:color="auto"/>
        </w:rPr>
        <w:t>strictly enforced</w:t>
      </w:r>
      <w:r w:rsidRPr="00234941">
        <w:rPr>
          <w:rStyle w:val="StyleBoldUnderline"/>
        </w:rPr>
        <w:t>.</w:t>
      </w:r>
      <w:r w:rsidRPr="00234941">
        <w:rPr>
          <w:sz w:val="16"/>
        </w:rPr>
        <w:t xml:space="preserve"> One factor is what economists call "compensating wage differentials," or compensation for taking risks. </w:t>
      </w:r>
      <w:r w:rsidRPr="00234941">
        <w:rPr>
          <w:rStyle w:val="StyleBoldUnderline"/>
        </w:rPr>
        <w:t>Suppliers of illegal drugs court real dangers, including arrest, imprisonment, physical injury, even death.</w:t>
      </w:r>
      <w:r w:rsidRPr="00234941">
        <w:rPr>
          <w:sz w:val="16"/>
        </w:rPr>
        <w:t xml:space="preserve"> Thus, in addition to seeking wages that compensate for their time and allow for normal profits, </w:t>
      </w:r>
      <w:r w:rsidRPr="00234941">
        <w:rPr>
          <w:rStyle w:val="StyleBoldUnderline"/>
        </w:rPr>
        <w:t xml:space="preserve">people employed in drug distribution also </w:t>
      </w:r>
      <w:r w:rsidRPr="00234941">
        <w:rPr>
          <w:rStyle w:val="StyleBoldUnderline"/>
          <w:bdr w:val="single" w:sz="4" w:space="0" w:color="auto"/>
        </w:rPr>
        <w:t>seek compensation</w:t>
      </w:r>
      <w:r w:rsidRPr="00234941">
        <w:rPr>
          <w:rStyle w:val="StyleBoldUnderline"/>
        </w:rPr>
        <w:t xml:space="preserve"> for assuming these risks</w:t>
      </w:r>
      <w:r w:rsidRPr="00234941">
        <w:rPr>
          <w:sz w:val="16"/>
        </w:rPr>
        <w:t xml:space="preserve"> — much as coal miners and deep-sea divers typically earn higher wages than people performing similar jobs under less hazardous circumstances.</w:t>
      </w:r>
    </w:p>
    <w:p w:rsidR="001A4495" w:rsidRPr="00234941" w:rsidRDefault="001A4495" w:rsidP="001A4495">
      <w:pPr>
        <w:rPr>
          <w:sz w:val="16"/>
        </w:rPr>
      </w:pPr>
      <w:r w:rsidRPr="00234941">
        <w:rPr>
          <w:sz w:val="16"/>
        </w:rPr>
        <w:t xml:space="preserve">Another factor is the inefficiency that stems from having to operate covertly. </w:t>
      </w:r>
      <w:r w:rsidRPr="00234941">
        <w:rPr>
          <w:rStyle w:val="StyleBoldUnderline"/>
        </w:rPr>
        <w:t xml:space="preserve">The precautions required to evade detection make the production of drugs </w:t>
      </w:r>
      <w:r w:rsidRPr="00234941">
        <w:rPr>
          <w:rStyle w:val="StyleBoldUnderline"/>
          <w:bdr w:val="single" w:sz="4" w:space="0" w:color="auto"/>
        </w:rPr>
        <w:t>very labor intensive</w:t>
      </w:r>
      <w:r w:rsidRPr="00234941">
        <w:rPr>
          <w:rStyle w:val="StyleBoldUnderline"/>
        </w:rPr>
        <w:t>.</w:t>
      </w:r>
      <w:r w:rsidRPr="00234941">
        <w:rPr>
          <w:sz w:val="16"/>
        </w:rPr>
        <w:t xml:space="preserve"> Grocery-store cashiers, for instance, are more than 100 times as productive as retail drug sellers in terms of items sold per labor hour. Similarly, hired hands working for crack dealers can fill about 100 vials per hour, whereas even older-model sugar-packing machines can fill between 500 and 1,000 sugar packets per minute. </w:t>
      </w:r>
      <w:r w:rsidRPr="00234941">
        <w:rPr>
          <w:rStyle w:val="StyleBoldUnderline"/>
        </w:rPr>
        <w:t>This labor intensity of drug production, combined with the high wages demanded for that labor, are what drive up the costs of drugs</w:t>
      </w:r>
      <w:r w:rsidRPr="00234941">
        <w:rPr>
          <w:sz w:val="16"/>
        </w:rPr>
        <w:t>; by comparison, materials and supplies — glassine bags, gram balances, and even guns — are relatively cheap.</w:t>
      </w:r>
    </w:p>
    <w:p w:rsidR="001A4495" w:rsidRPr="00234941" w:rsidRDefault="001A4495" w:rsidP="001A4495">
      <w:pPr>
        <w:rPr>
          <w:rStyle w:val="StyleBoldUnderline"/>
        </w:rPr>
      </w:pPr>
      <w:r w:rsidRPr="00234941">
        <w:rPr>
          <w:sz w:val="16"/>
        </w:rPr>
        <w:t xml:space="preserve">How would these dynamics — and, with them, drug prices — be altered if drugs were legalized? To begin, </w:t>
      </w:r>
      <w:r w:rsidRPr="00234941">
        <w:rPr>
          <w:rStyle w:val="StyleBoldUnderline"/>
        </w:rPr>
        <w:t xml:space="preserve">legalization would </w:t>
      </w:r>
      <w:r w:rsidRPr="00234941">
        <w:rPr>
          <w:rStyle w:val="StyleBoldUnderline"/>
          <w:bdr w:val="single" w:sz="4" w:space="0" w:color="auto"/>
        </w:rPr>
        <w:t>cut production costs</w:t>
      </w:r>
      <w:r w:rsidRPr="00234941">
        <w:rPr>
          <w:rStyle w:val="StyleBoldUnderline"/>
        </w:rPr>
        <w:t xml:space="preserve"> in source countries. Cultivators and preparers would no longer fear crop eradication; the need to employ only manual labor would disappear. Production could expand</w:t>
      </w:r>
      <w:r w:rsidRPr="00234941">
        <w:rPr>
          <w:sz w:val="16"/>
        </w:rPr>
        <w:t xml:space="preserve"> and mechanize, </w:t>
      </w:r>
      <w:r w:rsidRPr="00234941">
        <w:rPr>
          <w:rStyle w:val="StyleBoldUnderline"/>
        </w:rPr>
        <w:t xml:space="preserve">becoming more efficient and therefore </w:t>
      </w:r>
      <w:r w:rsidRPr="00234941">
        <w:rPr>
          <w:rStyle w:val="StyleBoldUnderline"/>
          <w:bdr w:val="single" w:sz="4" w:space="0" w:color="auto"/>
        </w:rPr>
        <w:t>less expensive</w:t>
      </w:r>
      <w:r w:rsidRPr="00234941">
        <w:rPr>
          <w:rStyle w:val="StyleBoldUnderline"/>
        </w:rPr>
        <w:t>.</w:t>
      </w:r>
    </w:p>
    <w:p w:rsidR="001A4495" w:rsidRPr="00234941" w:rsidRDefault="001A4495" w:rsidP="001A4495">
      <w:pPr>
        <w:rPr>
          <w:sz w:val="16"/>
        </w:rPr>
      </w:pPr>
      <w:r w:rsidRPr="00234941">
        <w:rPr>
          <w:rStyle w:val="StyleBoldUnderline"/>
        </w:rPr>
        <w:t>The real reductions</w:t>
      </w:r>
      <w:r w:rsidRPr="00234941">
        <w:rPr>
          <w:sz w:val="16"/>
        </w:rPr>
        <w:t xml:space="preserve">, however, </w:t>
      </w:r>
      <w:r w:rsidRPr="00234941">
        <w:rPr>
          <w:rStyle w:val="StyleBoldUnderline"/>
        </w:rPr>
        <w:t xml:space="preserve">would come in the area of </w:t>
      </w:r>
      <w:r w:rsidRPr="00234941">
        <w:rPr>
          <w:rStyle w:val="StyleBoldUnderline"/>
          <w:bdr w:val="single" w:sz="4" w:space="0" w:color="auto"/>
        </w:rPr>
        <w:t>transport</w:t>
      </w:r>
      <w:r w:rsidRPr="00234941">
        <w:rPr>
          <w:rStyle w:val="StyleBoldUnderline"/>
        </w:rPr>
        <w:t>.</w:t>
      </w:r>
      <w:r w:rsidRPr="00234941">
        <w:rPr>
          <w:sz w:val="16"/>
        </w:rPr>
        <w:t xml:space="preserve"> To estimate transport costs most conservatively, one would assume no decrease in in-country production costs, and instead use current illegal prices. In its 2010 World Drug Report, the United Nations Office on Drugs and Crime put the price of cocaine in Colombia at roughly $2,300 per kilogram and that of heroin in Afghanistan at roughly $2,400 per kilogram. Current wholesale prices in the United States, meanwhile, can range from $10,000 to $43,000 per kilogram for cocaine and from $40,000 to $100,000 per kilogram for heroin.</w:t>
      </w:r>
    </w:p>
    <w:p w:rsidR="001A4495" w:rsidRPr="00234941" w:rsidRDefault="001A4495" w:rsidP="001A4495">
      <w:pPr>
        <w:rPr>
          <w:sz w:val="16"/>
        </w:rPr>
      </w:pPr>
      <w:r w:rsidRPr="00234941">
        <w:rPr>
          <w:sz w:val="16"/>
        </w:rPr>
        <w:t xml:space="preserve">Even at the low ends of these ranges, </w:t>
      </w:r>
      <w:r w:rsidRPr="00234941">
        <w:rPr>
          <w:rStyle w:val="StyleBoldUnderline"/>
        </w:rPr>
        <w:t>the markup that occurs between the site of production and the site of wholesale</w:t>
      </w:r>
      <w:r w:rsidRPr="00234941">
        <w:rPr>
          <w:sz w:val="16"/>
        </w:rPr>
        <w:t xml:space="preserve"> — in other words, the cost of international transport under the current prohibition regime — </w:t>
      </w:r>
      <w:r w:rsidRPr="00234941">
        <w:rPr>
          <w:rStyle w:val="StyleBoldUnderline"/>
        </w:rPr>
        <w:t>is enormous.</w:t>
      </w:r>
      <w:r w:rsidRPr="00234941">
        <w:rPr>
          <w:sz w:val="16"/>
        </w:rPr>
        <w:t xml:space="preserve"> If cocaine and heroin were legal, distributors would be able to ship them by any of the various means now used to transport other legal goods. FedEx, for instance, charges about $65 to send a one-kilogram package from Colombia to the U.S. and about $200 to send a one-kilogram package from Afghanistan. Those rates are less than 1% of the lowest figures for current transportation costs for cocaine and heroin.</w:t>
      </w:r>
    </w:p>
    <w:p w:rsidR="001A4495" w:rsidRPr="00234941" w:rsidRDefault="001A4495" w:rsidP="001A4495">
      <w:pPr>
        <w:rPr>
          <w:sz w:val="16"/>
        </w:rPr>
      </w:pPr>
      <w:r w:rsidRPr="00234941">
        <w:rPr>
          <w:rStyle w:val="StyleBoldUnderline"/>
        </w:rPr>
        <w:t>As substantial as the price decline would be at wholesale, retail price declines would be even greater.</w:t>
      </w:r>
      <w:r w:rsidRPr="00234941">
        <w:rPr>
          <w:sz w:val="16"/>
        </w:rPr>
        <w:t xml:space="preserve"> To understand why, one must recall that the free-market retail price for a good equals the good's wholesale price plus a markup to account for distribution and retail costs (including taxes). In the case of drugs, there is every reason to believe that this markup would be small.</w:t>
      </w:r>
    </w:p>
    <w:p w:rsidR="001A4495" w:rsidRPr="00234941" w:rsidRDefault="001A4495" w:rsidP="001A4495">
      <w:pPr>
        <w:rPr>
          <w:sz w:val="16"/>
          <w:szCs w:val="16"/>
        </w:rPr>
      </w:pPr>
      <w:r w:rsidRPr="00234941">
        <w:rPr>
          <w:sz w:val="16"/>
          <w:szCs w:val="16"/>
        </w:rPr>
        <w:lastRenderedPageBreak/>
        <w:t>Some have argued that if drugs were legal, the distribution markup would, as a percentage, parallel the markups for other legal agricultural goods. But distribution costs depend mainly on a good's weight and hence its value-to-weight ratio (how much the good is worth per unit of weight). No major legal agricultural product comes close to having a value-to-weight ratio of more than $2,000 per kilogram; cocaine and heroin, then, are not likely to have distribution markups comparable to those of legal agricultural products. Moreover, the large markups for legal crops emerge from processing: For instance, the wholesale cost of wheat accounts for a small proportion of the price of bread. But the prices quoted above for drugs in Colombia and Afghanistan are for finished products that are ready to be consumed without further processing. So the percentage markups for legal agricultural products are not appropriate parallels.</w:t>
      </w:r>
    </w:p>
    <w:p w:rsidR="001A4495" w:rsidRPr="00234941" w:rsidRDefault="001A4495" w:rsidP="001A4495">
      <w:pPr>
        <w:rPr>
          <w:sz w:val="16"/>
          <w:szCs w:val="16"/>
        </w:rPr>
      </w:pPr>
      <w:r w:rsidRPr="00234941">
        <w:rPr>
          <w:sz w:val="16"/>
          <w:szCs w:val="16"/>
        </w:rPr>
        <w:t>To anticipate what might happen to retail prices of drugs following legalization, a more useful comparison would be with a product that has a similar value-to-weight ratio, and one that requires very little processing. Here, the best analogue may be silver, which has a value-to-weight ratio within a factor of two of those of wholesale cocaine and heroin. Typically, the difference between the commodity-exchange price for an ounce of silver and the retail price (for, say, a one-ounce silver round at a coin shop) is a few dollars. If one takes into account that wholesale-to-retail markup, makes adjustments for the fact that drugs (unlike silver) are diluted between the wholesale and retail purchase points, and considers the effects of sales taxes, one might expect free-market retail prices for cocaine and heroin (at current retail purities) of roughly $2.50 and $2.00 per gram, respectively. According to the U.N.</w:t>
      </w:r>
      <w:r w:rsidRPr="00234941">
        <w:rPr>
          <w:rFonts w:ascii="Times New Roman" w:hAnsi="Times New Roman" w:cs="Times New Roman"/>
          <w:sz w:val="16"/>
          <w:szCs w:val="16"/>
        </w:rPr>
        <w:t> </w:t>
      </w:r>
      <w:r w:rsidRPr="00234941">
        <w:rPr>
          <w:sz w:val="16"/>
          <w:szCs w:val="16"/>
        </w:rPr>
        <w:t>, illegal cocaine currently retails for between $10 and $350 per gram and heroin between $55 and $150 per gram; relative to the midpoints of those ranges, the price declines one might expect to see as a result of legalization are in the range of 95%. Calculations for methamphetamine are broadly similar.</w:t>
      </w:r>
    </w:p>
    <w:p w:rsidR="001A4495" w:rsidRPr="00234941" w:rsidRDefault="001A4495" w:rsidP="001A4495">
      <w:pPr>
        <w:rPr>
          <w:sz w:val="16"/>
          <w:szCs w:val="16"/>
        </w:rPr>
      </w:pPr>
      <w:r w:rsidRPr="00234941">
        <w:rPr>
          <w:sz w:val="16"/>
          <w:szCs w:val="16"/>
        </w:rPr>
        <w:t>As for marijuana, the 2010 RAND Corporation study Altered State? — which examined California's Proposition 19, an initiative to legalize recreational marijuana use and cultivation — included the authors' calculations of marijuana's likely legal price. Even with ongoing federal prohibition of outright farming, the study estimated that grow-house based production, distribution, and retailing that avoided federal law enforcement's traditional targeting levels could profitably produce at a price of $38 per ounce of sinsemilla (high-potency) marijuana — a decline of more than 80% from today's prices, which range from $300 to $450 per ounce.</w:t>
      </w:r>
    </w:p>
    <w:p w:rsidR="001A4495" w:rsidRPr="00234941" w:rsidRDefault="001A4495" w:rsidP="001A4495">
      <w:pPr>
        <w:rPr>
          <w:sz w:val="16"/>
        </w:rPr>
      </w:pPr>
      <w:r w:rsidRPr="00234941">
        <w:rPr>
          <w:sz w:val="16"/>
        </w:rPr>
        <w:t xml:space="preserve">Moreover, </w:t>
      </w:r>
      <w:r w:rsidRPr="00234941">
        <w:rPr>
          <w:rStyle w:val="StyleBoldUnderline"/>
        </w:rPr>
        <w:t>were nationwide legalization to allow for the large-scale farming</w:t>
      </w:r>
      <w:r w:rsidRPr="00234941">
        <w:rPr>
          <w:sz w:val="16"/>
        </w:rPr>
        <w:t xml:space="preserve"> (instead of mere gardening) </w:t>
      </w:r>
      <w:r w:rsidRPr="00234941">
        <w:rPr>
          <w:rStyle w:val="StyleBoldUnderline"/>
        </w:rPr>
        <w:t>of marijuana</w:t>
      </w:r>
      <w:r w:rsidRPr="00234941">
        <w:rPr>
          <w:sz w:val="16"/>
        </w:rPr>
        <w:t xml:space="preserve">, yields would be on the order of 500 to 2,000 pounds per acre, suggesting production costs ranging from a few dollars to a few tens of dollars per pound (not per ounce). And </w:t>
      </w:r>
      <w:r w:rsidRPr="00234941">
        <w:rPr>
          <w:rStyle w:val="StyleBoldUnderline"/>
        </w:rPr>
        <w:t>it would take fewer than 10,000 acres</w:t>
      </w:r>
      <w:r w:rsidRPr="00234941">
        <w:rPr>
          <w:sz w:val="16"/>
        </w:rPr>
        <w:t xml:space="preserve"> — or 0.0025% of the 400 million acres of cropland in the United States — </w:t>
      </w:r>
      <w:r w:rsidRPr="00234941">
        <w:rPr>
          <w:rStyle w:val="StyleBoldUnderline"/>
        </w:rPr>
        <w:t xml:space="preserve">to supply the </w:t>
      </w:r>
      <w:r w:rsidRPr="00234941">
        <w:rPr>
          <w:rStyle w:val="StyleBoldUnderline"/>
          <w:bdr w:val="single" w:sz="4" w:space="0" w:color="auto"/>
        </w:rPr>
        <w:t>entire</w:t>
      </w:r>
      <w:r w:rsidRPr="00234941">
        <w:rPr>
          <w:sz w:val="16"/>
        </w:rPr>
        <w:t xml:space="preserve"> current U.S. </w:t>
      </w:r>
      <w:r w:rsidRPr="00234941">
        <w:rPr>
          <w:rStyle w:val="StyleBoldUnderline"/>
          <w:bdr w:val="single" w:sz="4" w:space="0" w:color="auto"/>
        </w:rPr>
        <w:t>market</w:t>
      </w:r>
      <w:r w:rsidRPr="00234941">
        <w:rPr>
          <w:rStyle w:val="StyleBoldUnderline"/>
        </w:rPr>
        <w:t xml:space="preserve"> for marijuana. It is difficult to imagine such mass cultivation exerting anything but </w:t>
      </w:r>
      <w:r w:rsidRPr="00234941">
        <w:rPr>
          <w:rStyle w:val="StyleBoldUnderline"/>
          <w:bdr w:val="single" w:sz="4" w:space="0" w:color="auto"/>
        </w:rPr>
        <w:t xml:space="preserve">dramatic downward </w:t>
      </w:r>
      <w:r w:rsidRPr="00234941">
        <w:rPr>
          <w:rStyle w:val="StyleBoldUnderline"/>
        </w:rPr>
        <w:t>pressure on marijuana prices.</w:t>
      </w:r>
      <w:r w:rsidRPr="00234941">
        <w:rPr>
          <w:sz w:val="16"/>
        </w:rPr>
        <w:t xml:space="preserve"> And </w:t>
      </w:r>
      <w:r w:rsidRPr="00234941">
        <w:rPr>
          <w:rStyle w:val="StyleBoldUnderline"/>
          <w:sz w:val="16"/>
          <w:u w:val="none"/>
        </w:rPr>
        <w:t>it is impossible to imagine that</w:t>
      </w:r>
      <w:r w:rsidRPr="00234941">
        <w:rPr>
          <w:sz w:val="16"/>
        </w:rPr>
        <w:t xml:space="preserve"> such </w:t>
      </w:r>
      <w:r w:rsidRPr="00234941">
        <w:rPr>
          <w:rStyle w:val="StyleBoldUnderline"/>
          <w:b/>
        </w:rPr>
        <w:t>steep price declines</w:t>
      </w:r>
      <w:r w:rsidRPr="00234941">
        <w:rPr>
          <w:sz w:val="16"/>
        </w:rPr>
        <w:t xml:space="preserve"> for marijuana — as well as for cocaine, heroin, and methamphetamines — </w:t>
      </w:r>
      <w:r w:rsidRPr="00234941">
        <w:rPr>
          <w:rStyle w:val="StyleBoldUnderline"/>
          <w:b/>
        </w:rPr>
        <w:t>would</w:t>
      </w:r>
      <w:r w:rsidRPr="00234941">
        <w:rPr>
          <w:sz w:val="16"/>
        </w:rPr>
        <w:t xml:space="preserve"> not </w:t>
      </w:r>
      <w:r w:rsidRPr="00234941">
        <w:rPr>
          <w:rStyle w:val="StyleBoldUnderline"/>
          <w:b/>
          <w:bdr w:val="single" w:sz="4" w:space="0" w:color="auto"/>
        </w:rPr>
        <w:t>significantly increase</w:t>
      </w:r>
      <w:r w:rsidRPr="00234941">
        <w:t xml:space="preserve"> the rates of </w:t>
      </w:r>
      <w:r w:rsidRPr="00234941">
        <w:rPr>
          <w:rStyle w:val="StyleBoldUnderline"/>
          <w:b/>
          <w:bdr w:val="single" w:sz="4" w:space="0" w:color="auto"/>
        </w:rPr>
        <w:t>drug use</w:t>
      </w:r>
      <w:r w:rsidRPr="00234941">
        <w:rPr>
          <w:rStyle w:val="StyleBoldUnderline"/>
          <w:b/>
        </w:rPr>
        <w:t>.</w:t>
      </w:r>
    </w:p>
    <w:p w:rsidR="001A4495" w:rsidRPr="00234941" w:rsidRDefault="001A4495" w:rsidP="001A4495"/>
    <w:p w:rsidR="001A4495" w:rsidRPr="00234941" w:rsidRDefault="001A4495" w:rsidP="001A4495"/>
    <w:p w:rsidR="001A4495" w:rsidRPr="00234941" w:rsidRDefault="001A4495" w:rsidP="001029EC">
      <w:pPr>
        <w:pStyle w:val="Heading2"/>
        <w:rPr>
          <w:b w:val="0"/>
          <w:bCs w:val="0"/>
        </w:rPr>
      </w:pPr>
      <w:r w:rsidRPr="00234941">
        <w:rPr>
          <w:b w:val="0"/>
          <w:bCs w:val="0"/>
        </w:rPr>
        <w:lastRenderedPageBreak/>
        <w:t>At: Liberty</w:t>
      </w:r>
    </w:p>
    <w:p w:rsidR="001A4495" w:rsidRPr="00234941" w:rsidRDefault="001A4495" w:rsidP="00762F30">
      <w:pPr>
        <w:rPr>
          <w:b/>
        </w:rPr>
      </w:pPr>
      <w:r w:rsidRPr="00234941">
        <w:rPr>
          <w:b/>
        </w:rPr>
        <w:t>The War on Drugs is net better for individual liberties --- the alternative is a drug-filled society that ensures higher taxes and stricter laws</w:t>
      </w:r>
    </w:p>
    <w:p w:rsidR="001A4495" w:rsidRPr="00234941" w:rsidRDefault="001A4495" w:rsidP="001A4495">
      <w:r w:rsidRPr="00234941">
        <w:rPr>
          <w:b/>
        </w:rPr>
        <w:t>Hawkins, 7</w:t>
      </w:r>
      <w:r w:rsidRPr="00234941">
        <w:t xml:space="preserve"> (John, “IN DEFENSE OF THE DRUG WAR,” Human Events, 1/25/07, </w:t>
      </w:r>
      <w:hyperlink r:id="rId45" w:history="1">
        <w:r w:rsidRPr="00234941">
          <w:rPr>
            <w:rStyle w:val="Hyperlink"/>
          </w:rPr>
          <w:t>http://www.humanevents.com/2007/01/25/in-defense-of-the-drug-war/</w:t>
        </w:r>
      </w:hyperlink>
      <w:r w:rsidRPr="00234941">
        <w:t>, Tashma)</w:t>
      </w:r>
    </w:p>
    <w:p w:rsidR="001A4495" w:rsidRPr="00234941" w:rsidRDefault="001A4495" w:rsidP="001A4495">
      <w:pPr>
        <w:rPr>
          <w:sz w:val="16"/>
        </w:rPr>
      </w:pPr>
      <w:r w:rsidRPr="00234941">
        <w:rPr>
          <w:rStyle w:val="StyleBoldUnderline"/>
        </w:rPr>
        <w:t>Libertarians often attack the war on drugs as a</w:t>
      </w:r>
      <w:r w:rsidRPr="00234941">
        <w:rPr>
          <w:sz w:val="16"/>
        </w:rPr>
        <w:t xml:space="preserve"> waste of tax dollars and an </w:t>
      </w:r>
      <w:r w:rsidRPr="00234941">
        <w:rPr>
          <w:rStyle w:val="StyleBoldUnderline"/>
        </w:rPr>
        <w:t xml:space="preserve">infringement on personal liberties. </w:t>
      </w:r>
      <w:r w:rsidRPr="00234941">
        <w:rPr>
          <w:rStyle w:val="StyleBoldUnderline"/>
          <w:b/>
        </w:rPr>
        <w:t xml:space="preserve">That is </w:t>
      </w:r>
      <w:r w:rsidRPr="00234941">
        <w:rPr>
          <w:rStyle w:val="StyleBoldUnderline"/>
          <w:b/>
          <w:bdr w:val="single" w:sz="4" w:space="0" w:color="auto"/>
        </w:rPr>
        <w:t>misguided thinking</w:t>
      </w:r>
      <w:r w:rsidRPr="00234941">
        <w:rPr>
          <w:rStyle w:val="StyleBoldUnderline"/>
        </w:rPr>
        <w:t xml:space="preserve"> that comes from trying to apply </w:t>
      </w:r>
      <w:r w:rsidRPr="00234941">
        <w:rPr>
          <w:rStyle w:val="StyleBoldUnderline"/>
          <w:bdr w:val="single" w:sz="4" w:space="0" w:color="auto"/>
        </w:rPr>
        <w:t>unworkable theoretical concepts</w:t>
      </w:r>
      <w:r w:rsidRPr="00234941">
        <w:rPr>
          <w:rStyle w:val="StyleBoldUnderline"/>
        </w:rPr>
        <w:t xml:space="preserve"> in the real world.</w:t>
      </w:r>
    </w:p>
    <w:p w:rsidR="001A4495" w:rsidRPr="00234941" w:rsidRDefault="001A4495" w:rsidP="001A4495">
      <w:pPr>
        <w:rPr>
          <w:sz w:val="16"/>
        </w:rPr>
      </w:pPr>
      <w:r w:rsidRPr="00234941">
        <w:rPr>
          <w:sz w:val="16"/>
        </w:rPr>
        <w:t xml:space="preserve">For example, you often hear advocates of drug legalization say that we’re never going to win the war on drugs and that it would free up space in our prisons if we simply legalized drugs. While it’s true that </w:t>
      </w:r>
      <w:r w:rsidRPr="00234941">
        <w:rPr>
          <w:rStyle w:val="StyleBoldUnderline"/>
        </w:rPr>
        <w:t>we may not ever win the war against drugs</w:t>
      </w:r>
      <w:r w:rsidRPr="00234941">
        <w:rPr>
          <w:sz w:val="16"/>
        </w:rPr>
        <w:t xml:space="preserve"> — i.e. never entirely eradicate the use of illegal drugs — </w:t>
      </w:r>
      <w:r w:rsidRPr="00234941">
        <w:rPr>
          <w:rStyle w:val="StyleBoldUnderline"/>
        </w:rPr>
        <w:t>we’re not ever going to win the war against murder, robbery and rape either. But our moral code rejects each of them, so none — including drugs — can be legalized if we still adhere to that code.</w:t>
      </w:r>
    </w:p>
    <w:p w:rsidR="001A4495" w:rsidRPr="00234941" w:rsidRDefault="001A4495" w:rsidP="001A4495">
      <w:pPr>
        <w:rPr>
          <w:sz w:val="16"/>
          <w:szCs w:val="16"/>
        </w:rPr>
      </w:pPr>
      <w:r w:rsidRPr="00234941">
        <w:rPr>
          <w:sz w:val="16"/>
          <w:szCs w:val="16"/>
        </w:rPr>
        <w:t>If we legalized drugs, we’d be able to tax them and bring in more revenue for the state. But, how is that working out with alcohol and cigarettes? In 2004 and 2005, 39% of all traffic-related deaths was related to alcohol consumption and 36% of convicted offenders “had been drinking alcohol when they committed their conviction offense.” When it comes to cigarettes, adult smokers “die 14 years earlier than nonsmokers.” But, will we ever get rid of tobacco or alcohol? No, both products are too societally accepted for that and perhaps more importantly, the government makes enormous amounts of revenue from their sale. Do we really want to be sitting around 10 or 15 years from now saying, “Gee, we’d like to get rid of heroin, but how could we replace the revenue we make from taxing it at an exorbitant rate?”</w:t>
      </w:r>
    </w:p>
    <w:p w:rsidR="001A4495" w:rsidRPr="00234941" w:rsidRDefault="001A4495" w:rsidP="001A4495">
      <w:pPr>
        <w:rPr>
          <w:sz w:val="16"/>
          <w:szCs w:val="16"/>
        </w:rPr>
      </w:pPr>
      <w:r w:rsidRPr="00234941">
        <w:rPr>
          <w:sz w:val="16"/>
          <w:szCs w:val="16"/>
        </w:rPr>
        <w:t>Of course, the number of people using what are currently illegal drugs would skyrocket if they were legalized, so we’d see a new wave of drug-addled burglars if we “legalized it.” Now, maybe you think that’s not the case. Some people certainly argue that if illicit drugs were legalized, their usage would drop. However, the fact that drugs are illegal is certainly holding down their usage. Just look at what happened during prohibition. Per Ann Coulter in her book, “How to Talk to a Liberal (If You Must)“:</w:t>
      </w:r>
    </w:p>
    <w:p w:rsidR="001A4495" w:rsidRPr="00234941" w:rsidRDefault="001A4495" w:rsidP="001A4495">
      <w:pPr>
        <w:rPr>
          <w:sz w:val="16"/>
          <w:szCs w:val="16"/>
        </w:rPr>
      </w:pPr>
      <w:r w:rsidRPr="00234941">
        <w:rPr>
          <w:sz w:val="16"/>
          <w:szCs w:val="16"/>
        </w:rPr>
        <w:t xml:space="preserve"> “Prohibition resulted in startling reductions in alcohol consumption (over 50 percent), cirrhosis of the liver (63 percent), admissions to mental health clinics for alcohol psychosis (60 percent), and arrests for drunk and disorderly conduct (50 percent).” — p.311</w:t>
      </w:r>
    </w:p>
    <w:p w:rsidR="001A4495" w:rsidRPr="00234941" w:rsidRDefault="001A4495" w:rsidP="001A4495">
      <w:pPr>
        <w:rPr>
          <w:sz w:val="16"/>
        </w:rPr>
      </w:pPr>
      <w:r w:rsidRPr="00234941">
        <w:rPr>
          <w:sz w:val="16"/>
        </w:rPr>
        <w:t xml:space="preserve">That’s what happened when alcohol was made illegal. However, on the other hand, </w:t>
      </w:r>
      <w:r w:rsidRPr="00234941">
        <w:rPr>
          <w:rStyle w:val="StyleBoldUnderline"/>
        </w:rPr>
        <w:t>if we make drugs legal, safer, easier to obtain, more societally accepted, and some people say even cheaper as well, there would</w:t>
      </w:r>
      <w:r w:rsidRPr="00234941">
        <w:rPr>
          <w:sz w:val="16"/>
        </w:rPr>
        <w:t xml:space="preserve"> almost have to </w:t>
      </w:r>
      <w:r w:rsidRPr="00234941">
        <w:rPr>
          <w:rStyle w:val="StyleBoldUnderline"/>
        </w:rPr>
        <w:t xml:space="preserve">be an </w:t>
      </w:r>
      <w:r w:rsidRPr="00234941">
        <w:rPr>
          <w:rStyle w:val="StyleBoldUnderline"/>
          <w:bdr w:val="single" w:sz="4" w:space="0" w:color="auto"/>
        </w:rPr>
        <w:t>enormous spike in usage</w:t>
      </w:r>
      <w:r w:rsidRPr="00234941">
        <w:rPr>
          <w:rStyle w:val="StyleBoldUnderline"/>
        </w:rPr>
        <w:t>.</w:t>
      </w:r>
    </w:p>
    <w:p w:rsidR="001A4495" w:rsidRPr="00234941" w:rsidRDefault="001A4495" w:rsidP="001A4495">
      <w:pPr>
        <w:rPr>
          <w:sz w:val="16"/>
          <w:szCs w:val="16"/>
        </w:rPr>
      </w:pPr>
      <w:r w:rsidRPr="00234941">
        <w:rPr>
          <w:sz w:val="16"/>
          <w:szCs w:val="16"/>
        </w:rPr>
        <w:t>Certainly that’s what happened in the Netherlands where “consumption of marijuana…nearly tripled from 15 to 44% among 18-20 year olds” after the drug was legalized.</w:t>
      </w:r>
    </w:p>
    <w:p w:rsidR="001A4495" w:rsidRPr="00234941" w:rsidRDefault="001A4495" w:rsidP="001A4495">
      <w:pPr>
        <w:rPr>
          <w:sz w:val="16"/>
        </w:rPr>
      </w:pPr>
      <w:r w:rsidRPr="00234941">
        <w:rPr>
          <w:rStyle w:val="StyleBoldUnderline"/>
        </w:rPr>
        <w:t>But, some people may say, “so what if drug usage does explode?</w:t>
      </w:r>
      <w:r w:rsidRPr="00234941">
        <w:rPr>
          <w:sz w:val="16"/>
        </w:rPr>
        <w:t xml:space="preserve"> They’re not hurting anyone but themselves.” That might be true in a purely capitalistic society, but </w:t>
      </w:r>
      <w:r w:rsidRPr="00234941">
        <w:rPr>
          <w:rStyle w:val="StyleBoldUnderline"/>
        </w:rPr>
        <w:t xml:space="preserve">in the sort of welfare state that we have in this country, the rest of us would end up </w:t>
      </w:r>
      <w:r w:rsidRPr="00234941">
        <w:rPr>
          <w:rStyle w:val="StyleBoldUnderline"/>
          <w:bdr w:val="single" w:sz="4" w:space="0" w:color="auto"/>
        </w:rPr>
        <w:t>paying a significant share</w:t>
      </w:r>
      <w:r w:rsidRPr="00234941">
        <w:rPr>
          <w:rStyle w:val="StyleBoldUnderline"/>
        </w:rPr>
        <w:t xml:space="preserve"> of the bills of people who don’t hold jobs or end up strung out in the hospital without jobs</w:t>
      </w:r>
      <w:r w:rsidRPr="00234941">
        <w:rPr>
          <w:sz w:val="16"/>
        </w:rPr>
        <w:t xml:space="preserve"> — and that’s even if you forget about the thugs who’d end up robbing our houses to get things to pawn to buy more drugs. </w:t>
      </w:r>
      <w:r w:rsidRPr="00234941">
        <w:rPr>
          <w:rStyle w:val="StyleBoldUnderline"/>
        </w:rPr>
        <w:t xml:space="preserve">Even setting that aside, we </w:t>
      </w:r>
      <w:r w:rsidRPr="00234941">
        <w:rPr>
          <w:rStyle w:val="StyleBoldUnderline"/>
          <w:bdr w:val="single" w:sz="4" w:space="0" w:color="auto"/>
        </w:rPr>
        <w:t>make laws</w:t>
      </w:r>
      <w:r w:rsidRPr="00234941">
        <w:rPr>
          <w:rStyle w:val="StyleBoldUnderline"/>
        </w:rPr>
        <w:t xml:space="preserve"> that prevent people from harming themselves all the time in our society.</w:t>
      </w:r>
      <w:r w:rsidRPr="00234941">
        <w:rPr>
          <w:sz w:val="16"/>
        </w:rPr>
        <w:t xml:space="preserve"> In many states there are helmet laws, laws that require us to wear seatbelts, laws against prostitution, and it’s even illegal to commit suicide. So banning harmful drugs is just par for the course.</w:t>
      </w:r>
    </w:p>
    <w:p w:rsidR="001A4495" w:rsidRPr="00234941" w:rsidRDefault="001A4495" w:rsidP="001A4495"/>
    <w:p w:rsidR="001A4495" w:rsidRPr="00234941" w:rsidRDefault="001A4495" w:rsidP="001A4495"/>
    <w:p w:rsidR="00026AA5" w:rsidRDefault="00026AA5" w:rsidP="001029EC">
      <w:pPr>
        <w:pStyle w:val="Heading2"/>
        <w:rPr>
          <w:b w:val="0"/>
          <w:bCs w:val="0"/>
        </w:rPr>
      </w:pPr>
      <w:r>
        <w:rPr>
          <w:b w:val="0"/>
          <w:bCs w:val="0"/>
        </w:rPr>
        <w:lastRenderedPageBreak/>
        <w:t>Cuba – Government</w:t>
      </w:r>
    </w:p>
    <w:p w:rsidR="00026AA5" w:rsidRPr="00026AA5" w:rsidRDefault="00026AA5" w:rsidP="00026AA5">
      <w:pPr>
        <w:rPr>
          <w:b/>
        </w:rPr>
      </w:pPr>
      <w:r w:rsidRPr="00026AA5">
        <w:rPr>
          <w:b/>
        </w:rPr>
        <w:t>Reformists movements destroy the Castro regime</w:t>
      </w:r>
    </w:p>
    <w:p w:rsidR="00026AA5" w:rsidRPr="008D0009" w:rsidRDefault="00026AA5" w:rsidP="00026AA5">
      <w:r w:rsidRPr="008D0009">
        <w:rPr>
          <w:b/>
        </w:rPr>
        <w:t>Lee, 09</w:t>
      </w:r>
      <w:r w:rsidRPr="008D0009">
        <w:t xml:space="preserve"> (Renssaler, fellow at the Foreign Policy Research Institute, Testimony before the House of Representatives, Committee on Oversight and Government Reform, Subcommittee of National Security and Foreign Affairs, “Cuba, Drugs, and U.S.-Cuban Relations”, </w:t>
      </w:r>
      <w:r>
        <w:t xml:space="preserve">4/29/2009, </w:t>
      </w:r>
      <w:r w:rsidRPr="00EF170D">
        <w:t>https://www.fpri.org/docs/alt/testimony.20090429.lee_.cubadrugs.pdf</w:t>
      </w:r>
      <w:r>
        <w:t>, JKahn)</w:t>
      </w:r>
    </w:p>
    <w:p w:rsidR="00026AA5" w:rsidRPr="009B3058" w:rsidRDefault="00026AA5" w:rsidP="00026AA5">
      <w:pPr>
        <w:rPr>
          <w:sz w:val="16"/>
        </w:rPr>
      </w:pPr>
      <w:r w:rsidRPr="009B3058">
        <w:rPr>
          <w:sz w:val="16"/>
        </w:rPr>
        <w:t xml:space="preserve">This policy shift was attributable to three main factors: 1. First, the corruption scandals of the late 1980s brought home to Cuba’s leaders </w:t>
      </w:r>
      <w:r w:rsidRPr="0020540A">
        <w:rPr>
          <w:rStyle w:val="StyleBoldUnderline"/>
        </w:rPr>
        <w:t>the reality that in Cuba</w:t>
      </w:r>
      <w:r w:rsidRPr="009B3058">
        <w:rPr>
          <w:sz w:val="16"/>
        </w:rPr>
        <w:t xml:space="preserve"> – </w:t>
      </w:r>
      <w:r w:rsidRPr="0020540A">
        <w:rPr>
          <w:rStyle w:val="StyleBoldUnderline"/>
        </w:rPr>
        <w:t>as elsewhere in Latin America</w:t>
      </w:r>
      <w:r w:rsidRPr="009B3058">
        <w:rPr>
          <w:sz w:val="16"/>
        </w:rPr>
        <w:t xml:space="preserve"> – </w:t>
      </w:r>
      <w:r w:rsidRPr="0020540A">
        <w:rPr>
          <w:rStyle w:val="StyleBoldUnderline"/>
        </w:rPr>
        <w:t xml:space="preserve">the illegal drug trade could spawn independent centers of power, posing </w:t>
      </w:r>
      <w:r w:rsidRPr="0020540A">
        <w:rPr>
          <w:rStyle w:val="StyleBoldUnderline"/>
          <w:bdr w:val="single" w:sz="4" w:space="0" w:color="auto"/>
        </w:rPr>
        <w:t>potential challenges to the existing political order</w:t>
      </w:r>
      <w:r w:rsidRPr="009B3058">
        <w:rPr>
          <w:sz w:val="16"/>
        </w:rPr>
        <w:t xml:space="preserve">. Generally speaking, the Ochoa-de la Guardia conspirators tended to favor the liberalizing tendencies that at the time were occurring elsewhere in the Soviet bloc, and Castro must have wanted to prevent the emergence of </w:t>
      </w:r>
      <w:r w:rsidRPr="0020540A">
        <w:rPr>
          <w:rStyle w:val="StyleBoldUnderline"/>
        </w:rPr>
        <w:t>a narco-funded reformist movement</w:t>
      </w:r>
      <w:r w:rsidRPr="009B3058">
        <w:rPr>
          <w:sz w:val="16"/>
        </w:rPr>
        <w:t xml:space="preserve"> that </w:t>
      </w:r>
      <w:r w:rsidRPr="0020540A">
        <w:rPr>
          <w:rStyle w:val="StyleBoldUnderline"/>
        </w:rPr>
        <w:t xml:space="preserve">could </w:t>
      </w:r>
      <w:r w:rsidRPr="0020540A">
        <w:rPr>
          <w:rStyle w:val="StyleBoldUnderline"/>
          <w:bdr w:val="single" w:sz="4" w:space="0" w:color="auto"/>
        </w:rPr>
        <w:t>weaken the totalitarian underpinnings of the Cuban system</w:t>
      </w:r>
      <w:r w:rsidRPr="009B3058">
        <w:rPr>
          <w:sz w:val="16"/>
        </w:rPr>
        <w:t>. 2. Second, the disintegration of the Soviet Union and the socialist bloc eliminated the protective mantle of Soviet patronage that had sustained Cuba for years, and thus forced Cuba to reorient its entire foreign economic posture to seek vastly improved trade, investment, and tourism ties with the West. To do this, Cuba needed to burnish its international image and to project an aura of respectability. This meant taking visible domestic and foreign policy steps to try to erase the drug stigma acquired in earlier years. 3. The third factor was th</w:t>
      </w:r>
      <w:r w:rsidRPr="00C40EB9">
        <w:rPr>
          <w:rStyle w:val="StyleBoldUnderline"/>
        </w:rPr>
        <w:t>e emergence in the 1990s of a domestic consumer market for cocaine, crack, and marijuana,</w:t>
      </w:r>
      <w:r w:rsidRPr="009B3058">
        <w:rPr>
          <w:sz w:val="16"/>
        </w:rPr>
        <w:t xml:space="preserve"> which was </w:t>
      </w:r>
      <w:r w:rsidRPr="00C40EB9">
        <w:rPr>
          <w:rStyle w:val="StyleBoldUnderline"/>
        </w:rPr>
        <w:t>propelled by the increasing inflow of dollars from the tourist economy and by remittances</w:t>
      </w:r>
      <w:r w:rsidRPr="009B3058">
        <w:rPr>
          <w:sz w:val="16"/>
        </w:rPr>
        <w:t xml:space="preserve"> sent from Cuban communities abroad to their relatives on the island. In what appeared to be a replay of the 1950s, drugs circulated freely in Havana’s nightclubs, bordellos, streets, and hotels. The internal drug market was never large, at least in relation to what we see here in the United States, but it alarmed Cuban authorities because it pre-supposed the development of a sphere of criminality outside the regime’s effective control. An interesting question is: Where did all of these drugs come from? The main source, at least according to Cuban official statistics, were so-called “recalos,” bulk packages of cocaine and marijuana that are dumped at sea, and then carried by wind and tides to Cuba’s shores – the detritus of failed rendezvous between Colombian planes or Jamaican marijuana carriers and go-fast boats based in Florida. </w:t>
      </w:r>
      <w:r w:rsidRPr="00C40EB9">
        <w:rPr>
          <w:rStyle w:val="StyleBoldUnderline"/>
        </w:rPr>
        <w:t>Drugs are</w:t>
      </w:r>
      <w:r w:rsidRPr="009B3058">
        <w:rPr>
          <w:sz w:val="16"/>
        </w:rPr>
        <w:t xml:space="preserve"> also </w:t>
      </w:r>
      <w:r w:rsidRPr="00C40EB9">
        <w:rPr>
          <w:rStyle w:val="StyleBoldUnderline"/>
        </w:rPr>
        <w:t xml:space="preserve">brought to the island by </w:t>
      </w:r>
      <w:r w:rsidRPr="00C40EB9">
        <w:rPr>
          <w:rStyle w:val="StyleBoldUnderline"/>
          <w:bdr w:val="single" w:sz="4" w:space="0" w:color="auto"/>
        </w:rPr>
        <w:t>foreign tourists</w:t>
      </w:r>
      <w:r w:rsidRPr="009B3058">
        <w:rPr>
          <w:sz w:val="16"/>
        </w:rPr>
        <w:t xml:space="preserve">, usually for their own use, but sometimes with the intent of introducing them into the Cuban market. A third source is domestic marijuana cultivation, which yields a relatively low-quality leaf, mainly in Cuba’s eastern provinces (Granma, Santiago de Cuba). Finally, there was cocaine that leaked into the domestic Cuban market from the trafficking pipeline that Interior Ministry officials set up through Cuba in the late 1980s. This pipeline, I suspect, carried a lot more than the six tons officially acknowledged by the Cuban regime. </w:t>
      </w:r>
    </w:p>
    <w:p w:rsidR="00026AA5" w:rsidRDefault="00026AA5" w:rsidP="00026AA5"/>
    <w:p w:rsidR="00026AA5" w:rsidRPr="00026AA5" w:rsidRDefault="00026AA5" w:rsidP="00026AA5"/>
    <w:p w:rsidR="001029EC" w:rsidRPr="00234941" w:rsidRDefault="001029EC" w:rsidP="001029EC">
      <w:pPr>
        <w:pStyle w:val="Heading2"/>
        <w:rPr>
          <w:b w:val="0"/>
          <w:bCs w:val="0"/>
        </w:rPr>
      </w:pPr>
      <w:r w:rsidRPr="00234941">
        <w:rPr>
          <w:b w:val="0"/>
          <w:bCs w:val="0"/>
        </w:rPr>
        <w:lastRenderedPageBreak/>
        <w:t>Mex - Economy</w:t>
      </w:r>
    </w:p>
    <w:p w:rsidR="001029EC" w:rsidRPr="00234941" w:rsidRDefault="001029EC" w:rsidP="001029EC"/>
    <w:p w:rsidR="001029EC" w:rsidRPr="00234941" w:rsidRDefault="001029EC" w:rsidP="001029EC">
      <w:pPr>
        <w:rPr>
          <w:b/>
        </w:rPr>
      </w:pPr>
      <w:r w:rsidRPr="00234941">
        <w:rPr>
          <w:b/>
        </w:rPr>
        <w:t>Costs of the illegal drug industry to the Mexican economy outweigh the benefits – the war on drugs should continue</w:t>
      </w:r>
    </w:p>
    <w:p w:rsidR="001029EC" w:rsidRPr="00234941" w:rsidRDefault="001029EC" w:rsidP="001029EC">
      <w:pPr>
        <w:rPr>
          <w:sz w:val="16"/>
        </w:rPr>
      </w:pPr>
      <w:r w:rsidRPr="00234941">
        <w:rPr>
          <w:rStyle w:val="StyleStyleBold12pt"/>
        </w:rPr>
        <w:t>Rios, 8</w:t>
      </w:r>
      <w:r w:rsidRPr="00234941">
        <w:rPr>
          <w:sz w:val="16"/>
        </w:rPr>
        <w:t xml:space="preserve"> – PhD candidate in Government and a doctoral fellow in Inequality and Criminal Justice at the Harvard Kennedy School, studying drug trafficking, violence and corruption in Mexico (Viridiana, “Evaluating the economic impact of Mexico’s drug trafficking industry,” Graduate Students Political Economy Workshop, Institute for Quantitative Social Sciences, Harvard University, Spring 2008, http://www.gov.harvard.edu/files/Rios2008_MexicanDrugMarket.pdf)//BI</w:t>
      </w:r>
    </w:p>
    <w:p w:rsidR="001029EC" w:rsidRPr="00234941" w:rsidRDefault="001029EC" w:rsidP="001029EC">
      <w:pPr>
        <w:rPr>
          <w:sz w:val="16"/>
        </w:rPr>
      </w:pPr>
      <w:r w:rsidRPr="00234941">
        <w:rPr>
          <w:sz w:val="16"/>
        </w:rPr>
        <w:t xml:space="preserve">Previously, I discussed the positive and negative economic effects of drug trafficking. In section II, I talked about the economic benefits of the drug industry. Drug trafficking is economically beneficial because it generates employment, consumption and investment. First, almost half a million people receive a monthly salary from the drug industry, and out of these, 300,000 are peasants who have few other feasible sources of income. Second, according to the latest estimates, drug traffic generates around 2.78 billion dollars that are distributed among the people involved in the industry (specially favoring drug cartel leaders). A share of this profit is reinvested into the Mexican legal economy, principally in housing and cattle. Although the exact amount of reinvestment cannot be calculated, I estimated that about 50% of all drug cartel leaders’ profits come back to the country. This accounts for a return rate of 90% and real cash flows of 2.5 billion dollars annually. In section III, I discussed the economic costs of drug industry. In general, </w:t>
      </w:r>
      <w:r w:rsidRPr="00234941">
        <w:rPr>
          <w:rStyle w:val="StyleBoldUnderline"/>
        </w:rPr>
        <w:t>drug traffic brings negative consequences to the economy because it increases violence, corruption and local drug abuse</w:t>
      </w:r>
      <w:r w:rsidRPr="00234941">
        <w:rPr>
          <w:sz w:val="16"/>
        </w:rPr>
        <w:t>. Drug v</w:t>
      </w:r>
      <w:r w:rsidRPr="00234941">
        <w:rPr>
          <w:rStyle w:val="StyleBoldUnderline"/>
        </w:rPr>
        <w:t>iolence has forced the migration of thousands of families and businesses out of drug traffic states, and has reduced the productivity and created psychological damage</w:t>
      </w:r>
      <w:r w:rsidRPr="00234941">
        <w:rPr>
          <w:sz w:val="16"/>
        </w:rPr>
        <w:t xml:space="preserve"> to those who have stayed. The </w:t>
      </w:r>
      <w:r w:rsidRPr="00234941">
        <w:rPr>
          <w:rStyle w:val="StyleBoldUnderline"/>
        </w:rPr>
        <w:t>most recent estimated cost</w:t>
      </w:r>
      <w:r w:rsidRPr="00234941">
        <w:rPr>
          <w:sz w:val="16"/>
        </w:rPr>
        <w:t xml:space="preserve"> of violence </w:t>
      </w:r>
      <w:r w:rsidRPr="00234941">
        <w:rPr>
          <w:rStyle w:val="StyleBoldUnderline"/>
        </w:rPr>
        <w:t>is 1.07 billion dollars annually</w:t>
      </w:r>
      <w:r w:rsidRPr="00234941">
        <w:rPr>
          <w:sz w:val="16"/>
        </w:rPr>
        <w:t xml:space="preserve">. Additionally, </w:t>
      </w:r>
      <w:r w:rsidRPr="00234941">
        <w:rPr>
          <w:rStyle w:val="StyleBoldUnderline"/>
        </w:rPr>
        <w:t>corruption has generated an investment loss of about 1.3 billion</w:t>
      </w:r>
      <w:r w:rsidRPr="00234941">
        <w:rPr>
          <w:sz w:val="16"/>
        </w:rPr>
        <w:t xml:space="preserve"> dollars annually. Finally, </w:t>
      </w:r>
      <w:r w:rsidRPr="00234941">
        <w:rPr>
          <w:rStyle w:val="StyleBoldUnderline"/>
        </w:rPr>
        <w:t>drug abuse generates an annual loss of 680 million</w:t>
      </w:r>
      <w:r w:rsidRPr="00234941">
        <w:rPr>
          <w:sz w:val="16"/>
        </w:rPr>
        <w:t xml:space="preserve"> dollars due to losses of productivity and addiction treatment. Other negative consequences of drug traffic cannot be measured. </w:t>
      </w:r>
      <w:r w:rsidRPr="00234941">
        <w:rPr>
          <w:rStyle w:val="StyleBoldUnderline"/>
        </w:rPr>
        <w:t>Adding up</w:t>
      </w:r>
      <w:r w:rsidRPr="00234941">
        <w:rPr>
          <w:sz w:val="16"/>
        </w:rPr>
        <w:t xml:space="preserve">, the </w:t>
      </w:r>
      <w:r w:rsidRPr="00234941">
        <w:rPr>
          <w:rStyle w:val="StyleBoldUnderline"/>
        </w:rPr>
        <w:t>costs of the drug industry exceed the benefits</w:t>
      </w:r>
      <w:r w:rsidRPr="00234941">
        <w:rPr>
          <w:sz w:val="16"/>
        </w:rPr>
        <w:t xml:space="preserve">. As Figure 3 shows, </w:t>
      </w:r>
      <w:r w:rsidRPr="00234941">
        <w:rPr>
          <w:rStyle w:val="StyleBoldUnderline"/>
        </w:rPr>
        <w:t>in 2004</w:t>
      </w:r>
      <w:r w:rsidRPr="00234941">
        <w:rPr>
          <w:sz w:val="16"/>
        </w:rPr>
        <w:t xml:space="preserve"> the </w:t>
      </w:r>
      <w:r w:rsidRPr="00234941">
        <w:rPr>
          <w:rStyle w:val="StyleBoldUnderline"/>
        </w:rPr>
        <w:t>costs</w:t>
      </w:r>
      <w:r w:rsidRPr="00234941">
        <w:rPr>
          <w:sz w:val="16"/>
        </w:rPr>
        <w:t xml:space="preserve"> of drug traffic </w:t>
      </w:r>
      <w:r w:rsidRPr="00234941">
        <w:rPr>
          <w:rStyle w:val="StyleBoldUnderline"/>
        </w:rPr>
        <w:t>were almost 2 billion dollars higher</w:t>
      </w:r>
      <w:r w:rsidRPr="00234941">
        <w:rPr>
          <w:sz w:val="16"/>
        </w:rPr>
        <w:t xml:space="preserve"> that the benefits. However, this has not always been the case. Before 1999, drug cash flows and investments generated more benefits than the costs associated with this illegal industry. As stated in sections II and III, the growth of the costs and the reduction in the benefits can be satisfactorily explained. On one hand, the </w:t>
      </w:r>
      <w:r w:rsidRPr="00234941">
        <w:rPr>
          <w:rStyle w:val="StyleBoldUnderline"/>
        </w:rPr>
        <w:t>negative costs of drug traffic for Mexico have increased over the years because the number of crimes related to drugs,</w:t>
      </w:r>
      <w:r w:rsidRPr="00234941">
        <w:rPr>
          <w:sz w:val="16"/>
        </w:rPr>
        <w:t xml:space="preserve"> and the number of Mexicans that consume illegal drugs have increased. On the other hand, the </w:t>
      </w:r>
      <w:r w:rsidRPr="00234941">
        <w:rPr>
          <w:rStyle w:val="StyleBoldUnderline"/>
        </w:rPr>
        <w:t>benefits</w:t>
      </w:r>
      <w:r w:rsidRPr="00234941">
        <w:rPr>
          <w:sz w:val="16"/>
        </w:rPr>
        <w:t xml:space="preserve"> of the illegal-drug industry </w:t>
      </w:r>
      <w:r w:rsidRPr="00234941">
        <w:rPr>
          <w:rStyle w:val="StyleBoldUnderline"/>
        </w:rPr>
        <w:t>have been decreasing due to a decrease in the price of drugs and</w:t>
      </w:r>
      <w:r w:rsidRPr="00234941">
        <w:rPr>
          <w:sz w:val="16"/>
        </w:rPr>
        <w:t xml:space="preserve"> a decrease </w:t>
      </w:r>
      <w:r w:rsidRPr="00234941">
        <w:rPr>
          <w:rStyle w:val="StyleBoldUnderline"/>
        </w:rPr>
        <w:t>in the share of the marijuana market</w:t>
      </w:r>
      <w:r w:rsidRPr="00234941">
        <w:rPr>
          <w:sz w:val="16"/>
        </w:rPr>
        <w:t xml:space="preserve"> that is dominated by Mexicans. (Figure 3 about here) This finding yields a very important practical conclusion: </w:t>
      </w:r>
      <w:r w:rsidRPr="00234941">
        <w:rPr>
          <w:rStyle w:val="Emphasis"/>
        </w:rPr>
        <w:t>Mexico’s war on drugs must continue</w:t>
      </w:r>
      <w:r w:rsidRPr="00234941">
        <w:rPr>
          <w:rStyle w:val="StyleBoldUnderline"/>
        </w:rPr>
        <w:t xml:space="preserve"> because diminishing drug traffic will be economically beneficial for the country as a whole</w:t>
      </w:r>
      <w:r w:rsidRPr="00234941">
        <w:rPr>
          <w:sz w:val="16"/>
        </w:rPr>
        <w:t>. By fighting drug traffic, the Mexican government is not only fighting against illegality and corruption, but against a negative economic externality that is affecting all other markets.</w:t>
      </w:r>
    </w:p>
    <w:p w:rsidR="001029EC" w:rsidRPr="00234941" w:rsidRDefault="001029EC" w:rsidP="001029EC"/>
    <w:p w:rsidR="001029EC" w:rsidRPr="00234941" w:rsidRDefault="001029EC" w:rsidP="001029EC">
      <w:pPr>
        <w:pStyle w:val="Heading1"/>
      </w:pPr>
      <w:r w:rsidRPr="00234941">
        <w:rPr>
          <w:b w:val="0"/>
          <w:bCs w:val="0"/>
        </w:rPr>
        <w:lastRenderedPageBreak/>
        <w:t>*War on Drugs Bad*</w:t>
      </w:r>
    </w:p>
    <w:p w:rsidR="00234941" w:rsidRPr="00234941" w:rsidRDefault="00234941" w:rsidP="00234941">
      <w:pPr>
        <w:pStyle w:val="Heading2"/>
        <w:rPr>
          <w:b w:val="0"/>
          <w:bCs w:val="0"/>
        </w:rPr>
      </w:pPr>
      <w:r w:rsidRPr="00234941">
        <w:rPr>
          <w:b w:val="0"/>
          <w:bCs w:val="0"/>
        </w:rPr>
        <w:lastRenderedPageBreak/>
        <w:t>Columbian Instability</w:t>
      </w:r>
    </w:p>
    <w:p w:rsidR="00234941" w:rsidRPr="00234941" w:rsidRDefault="00234941" w:rsidP="00234941"/>
    <w:p w:rsidR="00234941" w:rsidRPr="00234941" w:rsidRDefault="00234941" w:rsidP="00234941"/>
    <w:p w:rsidR="00234941" w:rsidRPr="00234941" w:rsidRDefault="00234941" w:rsidP="00234941">
      <w:pPr>
        <w:rPr>
          <w:b/>
        </w:rPr>
      </w:pPr>
      <w:r w:rsidRPr="00234941">
        <w:rPr>
          <w:b/>
        </w:rPr>
        <w:t>The War on Drugs causes Columbian instability --- U.S. efforts backfire</w:t>
      </w:r>
    </w:p>
    <w:p w:rsidR="00234941" w:rsidRPr="00234941" w:rsidRDefault="00234941" w:rsidP="00234941">
      <w:r w:rsidRPr="00234941">
        <w:rPr>
          <w:b/>
        </w:rPr>
        <w:t>Arnold, 5</w:t>
      </w:r>
      <w:r w:rsidRPr="00234941">
        <w:t xml:space="preserve"> (Guy, specialist in north-south relations who writes mainly in the areas of African history and politics, and international affairs, former Director of the Africa Bureau, </w:t>
      </w:r>
      <w:r w:rsidRPr="00234941">
        <w:rPr>
          <w:i/>
        </w:rPr>
        <w:t>The International Drugs Trade</w:t>
      </w:r>
      <w:r w:rsidRPr="00234941">
        <w:t>, pg. 118-120, Routledge, Tashma)</w:t>
      </w:r>
    </w:p>
    <w:p w:rsidR="00234941" w:rsidRPr="00234941" w:rsidRDefault="00234941" w:rsidP="00234941">
      <w:pPr>
        <w:rPr>
          <w:sz w:val="16"/>
          <w:szCs w:val="16"/>
        </w:rPr>
      </w:pPr>
      <w:r w:rsidRPr="00234941">
        <w:rPr>
          <w:sz w:val="16"/>
          <w:szCs w:val="16"/>
        </w:rPr>
        <w:t>The Role of the United States</w:t>
      </w:r>
    </w:p>
    <w:p w:rsidR="00234941" w:rsidRPr="00234941" w:rsidRDefault="00234941" w:rsidP="00234941">
      <w:pPr>
        <w:rPr>
          <w:sz w:val="16"/>
        </w:rPr>
      </w:pPr>
      <w:r w:rsidRPr="00234941">
        <w:rPr>
          <w:sz w:val="16"/>
        </w:rPr>
        <w:t xml:space="preserve">The U.S. role in Colombia has become the key to what develops over the next few years. </w:t>
      </w:r>
      <w:r w:rsidRPr="00234941">
        <w:rPr>
          <w:rStyle w:val="StyleBoldUnderline"/>
        </w:rPr>
        <w:t>The injection of more than $1 billion of U.S. aid</w:t>
      </w:r>
      <w:r w:rsidRPr="00234941">
        <w:rPr>
          <w:sz w:val="16"/>
        </w:rPr>
        <w:t xml:space="preserve">, mainly destined for the police or military, </w:t>
      </w:r>
      <w:r w:rsidRPr="00234941">
        <w:rPr>
          <w:rStyle w:val="StyleBoldUnderline"/>
        </w:rPr>
        <w:t>under President Clinton’s Plan Colombia</w:t>
      </w:r>
      <w:r w:rsidRPr="00234941">
        <w:rPr>
          <w:sz w:val="16"/>
        </w:rPr>
        <w:t xml:space="preserve"> at the beginning of the century </w:t>
      </w:r>
      <w:r w:rsidRPr="00234941">
        <w:rPr>
          <w:rStyle w:val="StyleBoldUnderline"/>
        </w:rPr>
        <w:t xml:space="preserve">added a </w:t>
      </w:r>
      <w:r w:rsidRPr="00234941">
        <w:rPr>
          <w:rStyle w:val="StyleBoldUnderline"/>
          <w:bdr w:val="single" w:sz="4" w:space="0" w:color="auto" w:frame="1"/>
        </w:rPr>
        <w:t>new dimension</w:t>
      </w:r>
      <w:r w:rsidRPr="00234941">
        <w:rPr>
          <w:rStyle w:val="StyleBoldUnderline"/>
        </w:rPr>
        <w:t xml:space="preserve"> to</w:t>
      </w:r>
      <w:r w:rsidRPr="00234941">
        <w:rPr>
          <w:sz w:val="16"/>
        </w:rPr>
        <w:t xml:space="preserve"> a level of </w:t>
      </w:r>
      <w:r w:rsidRPr="00234941">
        <w:rPr>
          <w:rStyle w:val="StyleBoldUnderline"/>
        </w:rPr>
        <w:t>ongoing violence that is</w:t>
      </w:r>
      <w:r w:rsidRPr="00234941">
        <w:rPr>
          <w:sz w:val="16"/>
        </w:rPr>
        <w:t xml:space="preserve"> the worst in the Americas and possibly </w:t>
      </w:r>
      <w:r w:rsidRPr="00234941">
        <w:rPr>
          <w:rStyle w:val="StyleBoldUnderline"/>
        </w:rPr>
        <w:t xml:space="preserve">the </w:t>
      </w:r>
      <w:r w:rsidRPr="00234941">
        <w:rPr>
          <w:rStyle w:val="StyleBoldUnderline"/>
          <w:bdr w:val="single" w:sz="4" w:space="0" w:color="auto" w:frame="1"/>
        </w:rPr>
        <w:t xml:space="preserve">worst in the </w:t>
      </w:r>
      <w:r w:rsidRPr="00234941">
        <w:rPr>
          <w:rStyle w:val="StyleBoldUnderline"/>
        </w:rPr>
        <w:t xml:space="preserve">world. Colombia has now suffered a civil war for more than 30 years, and there is </w:t>
      </w:r>
      <w:r w:rsidRPr="00234941">
        <w:rPr>
          <w:rStyle w:val="StyleBoldUnderline"/>
          <w:bdr w:val="single" w:sz="4" w:space="0" w:color="auto" w:frame="1"/>
        </w:rPr>
        <w:t>no resolution in sight</w:t>
      </w:r>
      <w:r w:rsidRPr="00234941">
        <w:rPr>
          <w:rStyle w:val="StyleBoldUnderline"/>
        </w:rPr>
        <w:t>.</w:t>
      </w:r>
      <w:r w:rsidRPr="00234941">
        <w:rPr>
          <w:sz w:val="16"/>
        </w:rPr>
        <w:t xml:space="preserve"> The principal groups involved in confrontation and lighting are the two insurgent groups—the ELN and FARC; the army and the police; the right-wing death squads, often working closely with the army; and the drug traffickers, There are other subsidiary groups involved in the violence as well. And as usual, as in any such violent situation, </w:t>
      </w:r>
      <w:r w:rsidRPr="00234941">
        <w:rPr>
          <w:rStyle w:val="StyleBoldUnderline"/>
        </w:rPr>
        <w:t>the majority of the country’s peasants</w:t>
      </w:r>
      <w:r w:rsidRPr="00234941">
        <w:rPr>
          <w:sz w:val="16"/>
        </w:rPr>
        <w:t xml:space="preserve"> keep their heads down and </w:t>
      </w:r>
      <w:r w:rsidRPr="00234941">
        <w:rPr>
          <w:rStyle w:val="StyleBoldUnderline"/>
        </w:rPr>
        <w:t>try to survive</w:t>
      </w:r>
      <w:r w:rsidRPr="00234941">
        <w:rPr>
          <w:sz w:val="16"/>
        </w:rPr>
        <w:t xml:space="preserve">. They do so </w:t>
      </w:r>
      <w:r w:rsidRPr="00234941">
        <w:rPr>
          <w:rStyle w:val="StyleBoldUnderline"/>
        </w:rPr>
        <w:t>by growing the coca leaf to sell to the drug cartels.</w:t>
      </w:r>
      <w:r w:rsidRPr="00234941">
        <w:rPr>
          <w:sz w:val="16"/>
        </w:rPr>
        <w:t xml:space="preserve"> The shopkeepers pay weekly protection money to the insurgents; and the insurgents fund their campaigns with the proceeds of cocaine. In Barrancabermeja, 322 kilometers (200 miles) north of Bogota, which is in the center of a region where the rebels are fighting for control, there are on average three violent deaths a day. Many of the people are too frightened to do anything; they are afraid of being taken either for sympathizers with the rebels, in which case they are liable to be targets of the police, the army, or the death squads; or of being taken for informers, in which case they become targets for the rebels. Barrancabermeja lies on the edge of the area occupied by the ELN, which President Pastrana has promised to make a no-go zone. The refinery in Barrancabermeja produces 70 percent of the country’s petrol and though the claimed in 2000; "Any ideology is long lost. The revolution is dead, and it is all economics. It is about who controls the black market gasoline concession and all the cocaine.”‘°</w:t>
      </w:r>
    </w:p>
    <w:p w:rsidR="00234941" w:rsidRPr="00234941" w:rsidRDefault="00234941" w:rsidP="00234941">
      <w:pPr>
        <w:rPr>
          <w:sz w:val="16"/>
          <w:szCs w:val="16"/>
        </w:rPr>
      </w:pPr>
      <w:r w:rsidRPr="00234941">
        <w:rPr>
          <w:rStyle w:val="StyleBoldUnderline"/>
        </w:rPr>
        <w:t>The U</w:t>
      </w:r>
      <w:r w:rsidRPr="00234941">
        <w:rPr>
          <w:sz w:val="16"/>
          <w:szCs w:val="16"/>
        </w:rPr>
        <w:t xml:space="preserve">nited </w:t>
      </w:r>
      <w:r w:rsidRPr="00234941">
        <w:rPr>
          <w:rStyle w:val="StyleBoldUnderline"/>
        </w:rPr>
        <w:t>S</w:t>
      </w:r>
      <w:r w:rsidRPr="00234941">
        <w:rPr>
          <w:sz w:val="16"/>
          <w:szCs w:val="16"/>
        </w:rPr>
        <w:t xml:space="preserve">tates, which in any case has been exerting increasing pressures on Colombia for two decades, </w:t>
      </w:r>
      <w:r w:rsidRPr="00234941">
        <w:rPr>
          <w:rStyle w:val="StyleBoldUnderline"/>
        </w:rPr>
        <w:t xml:space="preserve">decided at the end of Clinton’s presidency to </w:t>
      </w:r>
      <w:r w:rsidRPr="00234941">
        <w:rPr>
          <w:rStyle w:val="StyleBoldUnderline"/>
          <w:bdr w:val="single" w:sz="4" w:space="0" w:color="auto" w:frame="1"/>
        </w:rPr>
        <w:t xml:space="preserve">increase its </w:t>
      </w:r>
      <w:r w:rsidRPr="00234941">
        <w:rPr>
          <w:rStyle w:val="StyleBoldUnderline"/>
        </w:rPr>
        <w:t>involvement in Colombia.</w:t>
      </w:r>
      <w:r w:rsidRPr="00234941">
        <w:rPr>
          <w:sz w:val="16"/>
          <w:szCs w:val="16"/>
        </w:rPr>
        <w:t xml:space="preserve"> That decision, the launch of Plan Colombia, may well come to be seen in retrospect as comparable to President Kennedy’s decision to increase the U.S. military presence in Vietnam in the form of military advisers. There is little doubt that </w:t>
      </w:r>
      <w:r w:rsidRPr="00234941">
        <w:rPr>
          <w:rStyle w:val="StyleBoldUnderline"/>
        </w:rPr>
        <w:t xml:space="preserve">Plan Colombia and the implication of much greater U.S. involvement on the ground in the anti-drugs war have raised </w:t>
      </w:r>
      <w:r w:rsidRPr="00234941">
        <w:rPr>
          <w:rStyle w:val="StyleBoldUnderline"/>
          <w:bdr w:val="single" w:sz="4" w:space="0" w:color="auto" w:frame="1"/>
        </w:rPr>
        <w:t>many doubts</w:t>
      </w:r>
      <w:r w:rsidRPr="00234941">
        <w:rPr>
          <w:sz w:val="16"/>
          <w:szCs w:val="16"/>
        </w:rPr>
        <w:t xml:space="preserve"> and fears </w:t>
      </w:r>
      <w:r w:rsidRPr="00234941">
        <w:rPr>
          <w:rStyle w:val="StyleBoldUnderline"/>
        </w:rPr>
        <w:t>about the ultimate impact on Colombia and its neighbors.</w:t>
      </w:r>
      <w:r w:rsidRPr="00234941">
        <w:rPr>
          <w:sz w:val="16"/>
          <w:szCs w:val="16"/>
        </w:rPr>
        <w:t xml:space="preserve"> Supporters of Plan Colombia argue that the additional U.S. backing will enable President Pastrana to force through his peace proposals with the ELN and FARC, since the destruction of the coca fields will deprive the rebels of their principal source of income, which is derived from taxing the drug cultivators. This is an optimistic view and must be tempered by evidence from other jungle wars. Neither the drug barons nor the rebels are going to be defeated easily; they have existed in parallel harness… the rebels to change the political system, the drug cartels to make fortunes for more than 30 years. </w:t>
      </w:r>
      <w:r w:rsidRPr="00234941">
        <w:rPr>
          <w:rStyle w:val="StyleBoldUnderline"/>
        </w:rPr>
        <w:t>Experience from Vietnam</w:t>
      </w:r>
      <w:r w:rsidRPr="00234941">
        <w:rPr>
          <w:sz w:val="16"/>
          <w:szCs w:val="16"/>
        </w:rPr>
        <w:t xml:space="preserve"> and, more recently, from disintegrating Yugoslavia </w:t>
      </w:r>
      <w:r w:rsidRPr="00234941">
        <w:rPr>
          <w:rStyle w:val="StyleBoldUnderline"/>
        </w:rPr>
        <w:t xml:space="preserve">would suggest that the U.S. involvement will have to be </w:t>
      </w:r>
      <w:r w:rsidRPr="00234941">
        <w:rPr>
          <w:rStyle w:val="StyleBoldUnderline"/>
          <w:bdr w:val="single" w:sz="4" w:space="0" w:color="auto" w:frame="1"/>
        </w:rPr>
        <w:t xml:space="preserve">much </w:t>
      </w:r>
      <w:r w:rsidRPr="00234941">
        <w:rPr>
          <w:rStyle w:val="StyleBoldUnderline"/>
        </w:rPr>
        <w:t>greater than that envisaged under Plan Colombia if success in the drugs war is to be achieved.</w:t>
      </w:r>
      <w:r w:rsidRPr="00234941">
        <w:rPr>
          <w:sz w:val="16"/>
          <w:szCs w:val="16"/>
        </w:rPr>
        <w:t xml:space="preserve"> Opponents of Plan Colombia first attack the waiving of human rights conditions that the U,S. Congress initially attached to the plan for the Colombian security forces, whose record in this respect has been abysmal. More importantly, they believe that </w:t>
      </w:r>
      <w:r w:rsidRPr="00234941">
        <w:rPr>
          <w:rStyle w:val="StyleBoldUnderline"/>
        </w:rPr>
        <w:t xml:space="preserve">U.S. military advisers will simply become mired in an </w:t>
      </w:r>
      <w:r w:rsidRPr="00234941">
        <w:rPr>
          <w:rStyle w:val="StyleBoldUnderline"/>
          <w:bdr w:val="single" w:sz="4" w:space="0" w:color="auto" w:frame="1"/>
        </w:rPr>
        <w:t>unwinnable war</w:t>
      </w:r>
      <w:r w:rsidRPr="00234941">
        <w:rPr>
          <w:rStyle w:val="StyleBoldUnderline"/>
        </w:rPr>
        <w:t>, although their presence</w:t>
      </w:r>
      <w:r w:rsidRPr="00234941">
        <w:rPr>
          <w:sz w:val="16"/>
          <w:szCs w:val="16"/>
        </w:rPr>
        <w:t xml:space="preserve"> and the arms and other equipment that will come with them </w:t>
      </w:r>
      <w:r w:rsidRPr="00234941">
        <w:rPr>
          <w:rStyle w:val="StyleBoldUnderline"/>
        </w:rPr>
        <w:t>will</w:t>
      </w:r>
      <w:r w:rsidRPr="00234941">
        <w:rPr>
          <w:sz w:val="16"/>
          <w:szCs w:val="16"/>
        </w:rPr>
        <w:t xml:space="preserve"> no doubt </w:t>
      </w:r>
      <w:r w:rsidRPr="00234941">
        <w:rPr>
          <w:rStyle w:val="StyleBoldUnderline"/>
          <w:bdr w:val="single" w:sz="4" w:space="0" w:color="auto" w:frame="1"/>
        </w:rPr>
        <w:t>escalate the violence</w:t>
      </w:r>
      <w:r w:rsidRPr="00234941">
        <w:rPr>
          <w:sz w:val="16"/>
          <w:szCs w:val="16"/>
        </w:rPr>
        <w:t xml:space="preserve"> and spread it across Colombia`s borders. Suggested parallels with Vietnam have been discounted by U.S. National Security Adviser Sandy Berger; he insisted (in August 2000) that the U.S, presence will be restricted to 500 soldiers and 300 contracted employees at any given time and that U.S. personnel must not become involved in combat. Furthermore, the destruction of coca and poppy crops and the seizure of cocaine or heroin will be left—largely—to the Colombians. Colombia”s neighbors—Brazil, Ecuador, Panama, Peru, and Venezuela—have each expressed concern at the growing U.S. presence in Colombia and believe that it will simply force refugees and drug traffickers across the borders into their countries. Environmentalists fear that the defoliants being used to spray the coca crops will blight the rain forest and, despite Sandy Berger’s denial of any comparison, </w:t>
      </w:r>
      <w:r w:rsidRPr="00234941">
        <w:rPr>
          <w:rStyle w:val="StyleBoldUnderline"/>
        </w:rPr>
        <w:t xml:space="preserve">many U.S. legislators warn of </w:t>
      </w:r>
      <w:r w:rsidRPr="00234941">
        <w:rPr>
          <w:rStyle w:val="StyleBoldUnderline"/>
          <w:bdr w:val="single" w:sz="4" w:space="0" w:color="auto" w:frame="1"/>
        </w:rPr>
        <w:t>another Vietnam</w:t>
      </w:r>
      <w:r w:rsidRPr="00234941">
        <w:rPr>
          <w:rStyle w:val="StyleBoldUnderline"/>
        </w:rPr>
        <w:t>.</w:t>
      </w:r>
      <w:r w:rsidRPr="00234941">
        <w:rPr>
          <w:sz w:val="16"/>
          <w:szCs w:val="16"/>
        </w:rPr>
        <w:t xml:space="preserve"> Alfonso Cano of PARC said of Plan Colombia: "</w:t>
      </w:r>
      <w:r w:rsidRPr="00234941">
        <w:rPr>
          <w:rStyle w:val="StyleBoldUnderline"/>
        </w:rPr>
        <w:t>The U</w:t>
      </w:r>
      <w:r w:rsidRPr="00234941">
        <w:rPr>
          <w:sz w:val="16"/>
          <w:szCs w:val="16"/>
        </w:rPr>
        <w:t xml:space="preserve">nited </w:t>
      </w:r>
      <w:r w:rsidRPr="00234941">
        <w:rPr>
          <w:rStyle w:val="StyleBoldUnderline"/>
        </w:rPr>
        <w:t>S</w:t>
      </w:r>
      <w:r w:rsidRPr="00234941">
        <w:rPr>
          <w:sz w:val="16"/>
          <w:szCs w:val="16"/>
        </w:rPr>
        <w:t xml:space="preserve">tates </w:t>
      </w:r>
      <w:r w:rsidRPr="00234941">
        <w:rPr>
          <w:rStyle w:val="StyleBoldUnderline"/>
          <w:bdr w:val="single" w:sz="4" w:space="0" w:color="auto" w:frame="1"/>
        </w:rPr>
        <w:t>needs an excuse</w:t>
      </w:r>
      <w:r w:rsidRPr="00234941">
        <w:rPr>
          <w:rStyle w:val="StyleBoldUnderline"/>
        </w:rPr>
        <w:t xml:space="preserve"> to continue to play the role of the world‘s policeman and now that excuse is drug trafficking</w:t>
      </w:r>
      <w:r w:rsidRPr="00234941">
        <w:rPr>
          <w:sz w:val="16"/>
          <w:szCs w:val="16"/>
        </w:rPr>
        <w:t xml:space="preserve">." He went on to deride the new U.S.-backed drug offensive, which he described as a disguised counterinsurgency effort. When he visited Cartagena at the end of August 2000, President Clinton said, ‘“We will not get involved in the internal conflict of Colombia, nor is this about Yankee imperialism," but his remarks did not convince his South American audience. At the Brazil summit, which was being held at that time and was attended by the presidents of Bolivia, Colombia, Ecuador, Peru, Argentina, and Chile, plans for a multinational military force that would intervene in the Colombian </w:t>
      </w:r>
      <w:r w:rsidRPr="00234941">
        <w:rPr>
          <w:sz w:val="16"/>
          <w:szCs w:val="16"/>
        </w:rPr>
        <w:lastRenderedPageBreak/>
        <w:t>conflict were rejected. Brazilian Foreign Minister Luiz Felipe Lanipreia spokefor the region when he said: "Brazil will not participate in any such international force. What’s more, Brazil stands iirmly against the idea of any foreign military force in C0lombia." The message to the United States was clear enough. Its urgency was enhanced when Vladimjro Montesinos Torres, the right-hand aide of President Alberto Fujimori of Peru, revealed that the United States had drawn up plans for a "multilateral invasion force to help the struggle against subversion? The increased U.S. concern about Colombia appeared to date from a January 1998 article in the Washington Post, which quoted State Department officials who had suggested that the left-wing rebels could seize power in Colombia within five years. The multilateral force envisaged by the United States for intervention in Colombia was concerned with "subversion" rather than drugs.</w:t>
      </w:r>
    </w:p>
    <w:p w:rsidR="00234941" w:rsidRPr="00234941" w:rsidRDefault="00234941" w:rsidP="00234941">
      <w:pPr>
        <w:rPr>
          <w:sz w:val="16"/>
        </w:rPr>
      </w:pPr>
      <w:r w:rsidRPr="00234941">
        <w:rPr>
          <w:rStyle w:val="StyleBoldUnderline"/>
        </w:rPr>
        <w:t xml:space="preserve">Any examination of the events in Colombia during the 1990s suggests a country that is </w:t>
      </w:r>
      <w:r w:rsidRPr="00234941">
        <w:rPr>
          <w:rStyle w:val="StyleBoldUnderline"/>
          <w:bdr w:val="single" w:sz="4" w:space="0" w:color="auto" w:frame="1"/>
        </w:rPr>
        <w:t>virtually uncontrollable</w:t>
      </w:r>
      <w:r w:rsidRPr="00234941">
        <w:rPr>
          <w:rStyle w:val="StyleBoldUnderline"/>
        </w:rPr>
        <w:t xml:space="preserve"> and </w:t>
      </w:r>
      <w:r w:rsidRPr="00234941">
        <w:rPr>
          <w:rStyle w:val="StyleBoldUnderline"/>
          <w:bdr w:val="single" w:sz="4" w:space="0" w:color="auto" w:frame="1"/>
        </w:rPr>
        <w:t>close to disintegration</w:t>
      </w:r>
      <w:r w:rsidRPr="00234941">
        <w:rPr>
          <w:rStyle w:val="StyleBoldUnderline"/>
        </w:rPr>
        <w:t>.</w:t>
      </w:r>
      <w:r w:rsidRPr="00234941">
        <w:rPr>
          <w:sz w:val="16"/>
        </w:rPr>
        <w:t xml:space="preserve"> Despite the fact that it is the world’s largest source of cocaine, drugs are only a part of Colombia’s problem; the civil war had been continuing for more than a decade when the huge escalation in demand for drugs from the United States led to a rapid growth of cocaine production in the mid-1970s. A massively increased U.S. involvement in Colombia, whether to assist in fighting the drugs war or in reality to prevent left-wing insurgents taking control of the country, is less likely to resolve Colombia’s many problems than to exacerbate them. Indeed, </w:t>
      </w:r>
      <w:r w:rsidRPr="00234941">
        <w:rPr>
          <w:rStyle w:val="StyleBoldUnderline"/>
        </w:rPr>
        <w:t xml:space="preserve">the war on drugs </w:t>
      </w:r>
      <w:r w:rsidRPr="00234941">
        <w:rPr>
          <w:rStyle w:val="StyleBoldUnderline"/>
          <w:bdr w:val="single" w:sz="4" w:space="0" w:color="auto" w:frame="1"/>
        </w:rPr>
        <w:t>exacerbates the</w:t>
      </w:r>
      <w:r w:rsidRPr="00234941">
        <w:rPr>
          <w:sz w:val="16"/>
        </w:rPr>
        <w:t xml:space="preserve"> very </w:t>
      </w:r>
      <w:r w:rsidRPr="00234941">
        <w:rPr>
          <w:rStyle w:val="StyleBoldUnderline"/>
          <w:bdr w:val="single" w:sz="4" w:space="0" w:color="auto" w:frame="1"/>
        </w:rPr>
        <w:t>instability</w:t>
      </w:r>
      <w:r w:rsidRPr="00234941">
        <w:rPr>
          <w:rStyle w:val="StyleBoldUnderline"/>
        </w:rPr>
        <w:t xml:space="preserve"> that acts as the breeding ground for drug trafficking</w:t>
      </w:r>
      <w:r w:rsidRPr="00234941">
        <w:rPr>
          <w:sz w:val="16"/>
        </w:rPr>
        <w:t xml:space="preserve"> groups.</w:t>
      </w:r>
    </w:p>
    <w:p w:rsidR="00234941" w:rsidRPr="00234941" w:rsidRDefault="00234941" w:rsidP="00234941">
      <w:pPr>
        <w:rPr>
          <w:b/>
        </w:rPr>
      </w:pPr>
      <w:r w:rsidRPr="00234941">
        <w:rPr>
          <w:b/>
        </w:rPr>
        <w:br/>
        <w:t>Destroys Latin American democracy</w:t>
      </w:r>
    </w:p>
    <w:p w:rsidR="00234941" w:rsidRPr="00234941" w:rsidRDefault="00234941" w:rsidP="00234941">
      <w:r w:rsidRPr="00234941">
        <w:rPr>
          <w:b/>
        </w:rPr>
        <w:t>Wilhelm, 2k</w:t>
      </w:r>
      <w:r w:rsidRPr="00234941">
        <w:t xml:space="preserve"> (General Charles E., FDCH, US Marine Corp Commander in Chief, USSC before House Committee on Government Reform Subcommittee on Crim. Justice, Drug Policy, and Human Resources,</w:t>
      </w:r>
    </w:p>
    <w:p w:rsidR="00234941" w:rsidRPr="00234941" w:rsidRDefault="00234941" w:rsidP="00234941">
      <w:pPr>
        <w:pStyle w:val="card"/>
        <w:ind w:left="0"/>
      </w:pPr>
      <w:r w:rsidRPr="00234941">
        <w:t xml:space="preserve">“STRATEGY AND LONG RANGE PLAN TO ASSIST COLOMBIA WITH ITS CD EFFORTS,” February 15, 2000) </w:t>
      </w:r>
    </w:p>
    <w:p w:rsidR="00234941" w:rsidRPr="00234941" w:rsidRDefault="00234941" w:rsidP="00234941">
      <w:pPr>
        <w:pStyle w:val="card"/>
        <w:ind w:left="0"/>
        <w:rPr>
          <w:sz w:val="16"/>
        </w:rPr>
      </w:pPr>
      <w:r w:rsidRPr="00234941">
        <w:rPr>
          <w:sz w:val="16"/>
        </w:rPr>
        <w:t xml:space="preserve">Personal Assessment As I stated earlier, </w:t>
      </w:r>
      <w:r w:rsidRPr="00234941">
        <w:rPr>
          <w:rStyle w:val="underline"/>
        </w:rPr>
        <w:t>as Colombia's problems spill over into neighboring countries, they threaten the regional stability that is essential to the growth and sustainment of strong democracies and free market economies throughout the region. Drug trafficking is a major contributing factor to Colombia's internal problems.</w:t>
      </w:r>
      <w:r w:rsidRPr="00234941">
        <w:rPr>
          <w:u w:val="single"/>
        </w:rPr>
        <w:t xml:space="preserve"> </w:t>
      </w:r>
      <w:r w:rsidRPr="00234941">
        <w:rPr>
          <w:sz w:val="16"/>
        </w:rPr>
        <w:t xml:space="preserve"> </w:t>
      </w:r>
    </w:p>
    <w:p w:rsidR="00234941" w:rsidRPr="00234941" w:rsidRDefault="00234941" w:rsidP="00234941"/>
    <w:p w:rsidR="00234941" w:rsidRPr="00234941" w:rsidRDefault="00234941" w:rsidP="00234941">
      <w:pPr>
        <w:rPr>
          <w:b/>
        </w:rPr>
      </w:pPr>
      <w:r w:rsidRPr="00234941">
        <w:rPr>
          <w:b/>
        </w:rPr>
        <w:t>Key to global democracy</w:t>
      </w:r>
    </w:p>
    <w:p w:rsidR="00234941" w:rsidRPr="00234941" w:rsidRDefault="00234941" w:rsidP="00234941">
      <w:r w:rsidRPr="00234941">
        <w:rPr>
          <w:rStyle w:val="StyleStyleBold12pt"/>
        </w:rPr>
        <w:t>Hillman, 2</w:t>
      </w:r>
      <w:r w:rsidRPr="00234941">
        <w:t xml:space="preserve"> – Ph.D., Professor and Director, Institute for the Study of Democracy and Human Rights, St. John Fisher College (Richard S., Democracy and Human Rights in Latin Americai, Preface, p. vii) //SP</w:t>
      </w:r>
    </w:p>
    <w:p w:rsidR="00234941" w:rsidRPr="00234941" w:rsidRDefault="00234941" w:rsidP="00234941">
      <w:pPr>
        <w:rPr>
          <w:sz w:val="14"/>
          <w:u w:val="single"/>
        </w:rPr>
      </w:pPr>
      <w:r w:rsidRPr="00234941">
        <w:rPr>
          <w:rStyle w:val="StyleBoldUnderline"/>
        </w:rPr>
        <w:t>Latin American experiences</w:t>
      </w:r>
      <w:r w:rsidRPr="00234941">
        <w:rPr>
          <w:sz w:val="16"/>
          <w:szCs w:val="16"/>
        </w:rPr>
        <w:t xml:space="preserve">, </w:t>
      </w:r>
      <w:r w:rsidRPr="00234941">
        <w:rPr>
          <w:rStyle w:val="StyleBoldUnderline"/>
        </w:rPr>
        <w:t>especially in the areas of democratization</w:t>
      </w:r>
      <w:r w:rsidRPr="00234941">
        <w:rPr>
          <w:sz w:val="16"/>
          <w:szCs w:val="16"/>
        </w:rPr>
        <w:t xml:space="preserve"> and human rights protection, </w:t>
      </w:r>
      <w:r w:rsidRPr="00234941">
        <w:rPr>
          <w:rStyle w:val="StyleBoldUnderline"/>
        </w:rPr>
        <w:t>are particularly relevant for developing countries that are attempting to build stable political and economic systems in order to provide a decent standard of living and incorporate previously excluded populations into the national mainstream</w:t>
      </w:r>
      <w:r w:rsidRPr="00234941">
        <w:rPr>
          <w:sz w:val="16"/>
          <w:szCs w:val="16"/>
        </w:rPr>
        <w:t xml:space="preserve">. The past record, of course, is far from acceptable.  </w:t>
      </w:r>
      <w:r w:rsidRPr="00234941">
        <w:rPr>
          <w:rStyle w:val="StyleBoldUnderline"/>
        </w:rPr>
        <w:t>The advent of the twenty-first century</w:t>
      </w:r>
      <w:r w:rsidRPr="00234941">
        <w:rPr>
          <w:sz w:val="16"/>
          <w:szCs w:val="16"/>
        </w:rPr>
        <w:t xml:space="preserve">, however, </w:t>
      </w:r>
      <w:r w:rsidRPr="00234941">
        <w:rPr>
          <w:rStyle w:val="StyleBoldUnderline"/>
        </w:rPr>
        <w:t>appears to be a time of great potential progress for the institutionalization of democratic human rights regimes that would reduce human pain and suffering. The number of countries in Latin America and elsewhere that are experimenting with democracy has never been greater.</w:t>
      </w:r>
      <w:r w:rsidRPr="00234941">
        <w:rPr>
          <w:sz w:val="16"/>
          <w:szCs w:val="16"/>
        </w:rPr>
        <w:t xml:space="preserve"> Clearly, the path toward fulfilling the expectations raised by these experiments is not an easy one; it is fraught with difficult obstacles deriving from the historical legacy as well as contemporary challenges. Nevertheless, democracy and human rights have definitively entered the political lexicon and discourse throughout the world.</w:t>
      </w:r>
    </w:p>
    <w:p w:rsidR="00234941" w:rsidRPr="00234941" w:rsidRDefault="00234941" w:rsidP="00234941"/>
    <w:p w:rsidR="00234941" w:rsidRPr="00234941" w:rsidRDefault="00234941" w:rsidP="00234941">
      <w:pPr>
        <w:rPr>
          <w:b/>
        </w:rPr>
      </w:pPr>
      <w:r w:rsidRPr="00234941">
        <w:rPr>
          <w:b/>
        </w:rPr>
        <w:t>Extinction</w:t>
      </w:r>
    </w:p>
    <w:p w:rsidR="00234941" w:rsidRPr="00234941" w:rsidRDefault="00234941" w:rsidP="00234941">
      <w:r w:rsidRPr="00234941">
        <w:rPr>
          <w:b/>
        </w:rPr>
        <w:t>Diamond 95</w:t>
      </w:r>
      <w:r w:rsidRPr="00234941">
        <w:t xml:space="preserve"> (Larry, Senior Fellow – Hoover Institution, “Promoting Democracy in the 1990s”, December, </w:t>
      </w:r>
      <w:hyperlink r:id="rId46" w:history="1">
        <w:r w:rsidRPr="00234941">
          <w:rPr>
            <w:rStyle w:val="Hyperlink"/>
          </w:rPr>
          <w:t>http://wwics.si.edu/subsites/ccpdc/pubs/di/1.htm</w:t>
        </w:r>
      </w:hyperlink>
      <w:r w:rsidRPr="00234941">
        <w:t>)</w:t>
      </w:r>
    </w:p>
    <w:p w:rsidR="00234941" w:rsidRPr="00234941" w:rsidRDefault="00234941" w:rsidP="00234941">
      <w:pPr>
        <w:rPr>
          <w:u w:val="single"/>
        </w:rPr>
      </w:pPr>
      <w:r w:rsidRPr="00234941">
        <w:rPr>
          <w:sz w:val="16"/>
        </w:rPr>
        <w:t xml:space="preserve">On any list of the most important potential threats to world order and national security in the coming decade, these six should figure prominently: a hostile, expansionist Russia; a hostile, expansionist China; the spread of fundamentalist Islamic, anti-Western regimes; the spread of political terrorism from all sources; sharply increased immigration pressures; and ethnic conflict that escalates into large-scale violence, civil war, refugee flows, state collapse, and general anarchy. Some of these potential threats interact in significant ways with one another, but they all share a common underlying connection. In each instance, the development of democracy is an important prophylactic, and in some cases the only long- term protection, against disaster. </w:t>
      </w:r>
      <w:r w:rsidRPr="00234941">
        <w:rPr>
          <w:bCs/>
          <w:sz w:val="16"/>
        </w:rPr>
        <w:t xml:space="preserve">A HOSTILE, EXPANSIONIST RUSSIA </w:t>
      </w:r>
      <w:r w:rsidRPr="00234941">
        <w:rPr>
          <w:sz w:val="16"/>
        </w:rPr>
        <w:t>Chief among the threats to the security of Europe, the United States, and Japan would be the reversion of Russia--with its still very substantial nuclear, scientific, and military prowess--to a hostile posture toward the West. Today</w:t>
      </w:r>
      <w:r w:rsidRPr="00234941">
        <w:rPr>
          <w:sz w:val="16"/>
          <w:szCs w:val="16"/>
        </w:rPr>
        <w:t>, the</w:t>
      </w:r>
      <w:r w:rsidRPr="00234941">
        <w:rPr>
          <w:sz w:val="16"/>
        </w:rPr>
        <w:t xml:space="preserve"> </w:t>
      </w:r>
      <w:r w:rsidRPr="00234941">
        <w:rPr>
          <w:rFonts w:cs="Courier"/>
          <w:u w:val="single"/>
        </w:rPr>
        <w:t>Russia</w:t>
      </w:r>
      <w:r w:rsidRPr="00234941">
        <w:rPr>
          <w:sz w:val="16"/>
        </w:rPr>
        <w:t xml:space="preserve">n state (insofar as it continues to exist) </w:t>
      </w:r>
      <w:r w:rsidRPr="00234941">
        <w:rPr>
          <w:rFonts w:cs="Courier"/>
          <w:u w:val="single"/>
        </w:rPr>
        <w:t>appears perched on the precipice of capture by ultranationalist</w:t>
      </w:r>
      <w:r w:rsidRPr="00234941">
        <w:rPr>
          <w:sz w:val="16"/>
        </w:rPr>
        <w:t xml:space="preserve">, anti-Semitic, neo-imperialist </w:t>
      </w:r>
      <w:r w:rsidRPr="00234941">
        <w:rPr>
          <w:rFonts w:cs="Courier"/>
          <w:u w:val="single"/>
        </w:rPr>
        <w:t>forces</w:t>
      </w:r>
      <w:r w:rsidRPr="00234941">
        <w:rPr>
          <w:sz w:val="16"/>
        </w:rPr>
        <w:t xml:space="preserve"> seeking a new era of pogroms, conquest, and "greatness." These forces feed on the weakness of democratic institutions, the divisions among democratic forces, and the generally dismal economic and political state of the country under civilian, constitutional rule. Numerous observers speak of "Weimar Russia." As in Germany in the 1920s, the only alternative to a triumph of fascism (or some related "ism" deeply hostile to freedom and to the West) is the </w:t>
      </w:r>
      <w:r w:rsidRPr="00234941">
        <w:rPr>
          <w:sz w:val="16"/>
        </w:rPr>
        <w:lastRenderedPageBreak/>
        <w:t xml:space="preserve">development of an effective democratic order. Now, as then, this project must struggle against great historical and political odds, and it seems feasible only with international economic aid and support for democratic forces and institutions. A HOSTILE, EXPANSIONIST CHINA In China, the threat to the West emanates from success rather than failure and is less amenable to explicit international assistance and inducement. Still, a China moving toward democracy--gradually constructing a real constitutional order, with established ground rules for political competition and succession and civilian control over the military--seems a much better prospect to be a responsible player on the regional and international stage. Unfair trade practices, naval power projection, territorial expansion, subversion of neighboring regimes, and bullying of democratic forces in Hong Kong and Taiwan are all more likely the more China resists political liberalization. So is a political succession crisis that could disrupt incremental patterns of reform and induce competing power players to take risks internationally to advance their power positions at home. A China that is building an effective rule of law seems a much better prospect to respect international trading rules that mandate protection for intellectual property and forbid the use of prison labor. And on these matters of legal, electoral, and institutional development, international actors can help.  THE SPREAD OF ISLAMIC FUNDAMENTALISM Increasingly, Europeans and Americans worry about the threat from fundamentalist Islam. But fundamentalist movements do not mobilize righteous anger and absolute commitment in a vacuum. They feed on the utter failure of decadent political systems to meet the most elementary expectations for material progress and social justice. Some say the West must choose between corrupt, repressive regimes that are at least secular and pro-Western and Islamic fundamentalist regimes that will be no less repressive, but anti-Western. That is a false choice in Egypt today, as it was in Iran or Algeria--at least until their societies became so polarized as to virtually obliterate the liberal center. It is precisely the corruption, arrogance, oppression, and gross inefficacy of ruling regimes like the current one in Egypt that stimulate the Islamic fundamentalist alternative. Though force may be needed--and legitimate--to meet an armed challenge, history teaches that decadent regimes cannot hang on forever through force alone. In the long run, the only reliable bulwark against revolution or anarchy is good governance--and that requires far-reaching political reform. In Egypt and some other Arab countries, such reform would entail a gradual program of political liberalization that counters corruption, reduces state interference in the economy, responds to social needs, and gives space for moderate forces in civil society to build public support and understanding for further liberalizing reforms. In Pakistan and Turkey, it would mean making democracy work: stamping out corruption, reforming the economy, mobilizing state resources efficiently to address social needs, devolving power, guaranteeing the rights of ethnic and religious minorities, and--not least-- reasserting civilian control over the military. In either case, </w:t>
      </w:r>
      <w:r w:rsidRPr="00234941">
        <w:rPr>
          <w:rFonts w:cs="Courier"/>
          <w:u w:val="single"/>
        </w:rPr>
        <w:t>the fundamentalist challenge can be met only by</w:t>
      </w:r>
      <w:r w:rsidRPr="00234941">
        <w:rPr>
          <w:sz w:val="16"/>
        </w:rPr>
        <w:t xml:space="preserve"> moving (at varying speeds) toward, not away from, </w:t>
      </w:r>
      <w:r w:rsidRPr="00234941">
        <w:rPr>
          <w:rFonts w:cs="Courier"/>
          <w:u w:val="single"/>
        </w:rPr>
        <w:t>democracy</w:t>
      </w:r>
      <w:r w:rsidRPr="00234941">
        <w:rPr>
          <w:sz w:val="16"/>
        </w:rPr>
        <w:t>. POLITICAL TERRORISM Terrorism and immigration pressures also commonly have their origins in political exclusion, social injustice, and bad, abusive, or tyrannical governance. Overwhelmingly, the sponsors of international terrorism are among the world's most authoritarian regimes: Iran, Iraq, Syria, Libya, Sudan. And locally within countries, the agents of terrorism tend to be either the fanatics of antidemocratic, ideological movements or aggrieved ethnic and regional minorities who have felt themselves socially marginalized and politically excluded and insecure: Sri Lanka's Tamils, Turkey's Kurds, India's Sikhs and Kashmiris. To be sure, democracies must vigorously mobilize their legitimate instruments of law enforcement to counter this growing threat to their security. But a more fundamental and enduring assault on international terrorism requires political change to bring down zealous, paranoiac dictatorships and to allow aggrieved groups in all countries to pursue their interests through open, peaceful, and constitutional means. As for immigration, it is true that people everywhere are drawn to prosperous, open, dynamic societies like those of the United States, Canada, and Western Europe. But the sources of large (and rapid) immigration flows to the West increasingly tend to be countries in the grip of civil war, political turmoil, economic disarray, and poor governance: Vietnam, Cuba, Haiti, Central America, Algeria. And in Mexico, authoritarianism, corruption, and social injustice have held back human development in ways that have spawned the largest sustained flow of immigrants to any Western country--a flow that threatens to become a floodtide if the Zedillo government cannot rebuild Mexico's economy and societal consensus around authentic democatic reform. In other cases--Ethiopia, Sudan, Nigeria, Afghanistan--immigration to the West has been modest only because of the greater logistical and political difficulties. However, in impoverished areas of Africa and Asia more remote from the West, disarray is felt in the flows of refugees across borders, hardly a benign development for world order. Of course, population growth also heavily drives these pressures. But a common factor underlying all of these crisis-ridden emigration points is the absence of democracy. And, strikingly, populations grow faster in authoritarian than democratic regimes.</w:t>
      </w:r>
      <w:r w:rsidRPr="00234941">
        <w:rPr>
          <w:color w:val="000000"/>
          <w:sz w:val="16"/>
        </w:rPr>
        <w:t>4</w:t>
      </w:r>
      <w:r w:rsidRPr="00234941">
        <w:rPr>
          <w:sz w:val="16"/>
        </w:rPr>
        <w:t xml:space="preserve">ETHNIC CONFLICT  Apologists for authoritarian rule--as in Kenya and Indonesia--are wont to argue that multiparty </w:t>
      </w:r>
      <w:r w:rsidRPr="00234941">
        <w:rPr>
          <w:rFonts w:cs="Courier"/>
          <w:sz w:val="16"/>
        </w:rPr>
        <w:t>electoral competition breeds ethnic rivalry and polarization, while strong central control keeps the lid on conflict</w:t>
      </w:r>
      <w:r w:rsidRPr="00234941">
        <w:rPr>
          <w:sz w:val="16"/>
        </w:rPr>
        <w:t xml:space="preserve">. But when multiple ethnic and national identities are forcibly suppressed, the lid may violently pop when the regime falls apart. The fate of Yugoslavia, or of Rwanda, dramatically refutes the canard that authoritarian rule is a better means for containing ethnic conflict. Indeed, so does the recent experience of Kenya, where ethnic hatred, land grabs, and violence have been deliberately fostered by the regime of President Daniel arap Moi in a desperate bid to divide the people and thereby cling to power. Overwhelmingly, theory and evidence show that the path to peaceful management of ethnic pluralism lies not through suppressing ethnic identities and superimposing the hegemony of one group over others. Eventually, such a formula is bound to crumble or be challenged violently. Rather, </w:t>
      </w:r>
      <w:r w:rsidRPr="00234941">
        <w:rPr>
          <w:rFonts w:cs="Courier"/>
          <w:u w:val="single"/>
        </w:rPr>
        <w:t>sustained interethnic moderation and peace follow from</w:t>
      </w:r>
      <w:r w:rsidRPr="00234941">
        <w:rPr>
          <w:sz w:val="16"/>
        </w:rPr>
        <w:t xml:space="preserve"> the frank </w:t>
      </w:r>
      <w:r w:rsidRPr="00234941">
        <w:rPr>
          <w:rFonts w:cs="Courier"/>
          <w:u w:val="single"/>
        </w:rPr>
        <w:t>recognition of plural identities, legal protection for group and individual rights</w:t>
      </w:r>
      <w:r w:rsidRPr="00234941">
        <w:rPr>
          <w:sz w:val="16"/>
        </w:rPr>
        <w:t xml:space="preserve">, devolution of power to various localities and regions, and political institutions that encourage bargaining and accommodation at the center. </w:t>
      </w:r>
      <w:r w:rsidRPr="00234941">
        <w:rPr>
          <w:rFonts w:cs="Courier"/>
          <w:u w:val="single"/>
        </w:rPr>
        <w:t>Such</w:t>
      </w:r>
      <w:r w:rsidRPr="00234941">
        <w:rPr>
          <w:rFonts w:cs="Courier"/>
          <w:sz w:val="16"/>
        </w:rPr>
        <w:t xml:space="preserve"> </w:t>
      </w:r>
      <w:r w:rsidRPr="00234941">
        <w:rPr>
          <w:sz w:val="16"/>
        </w:rPr>
        <w:t xml:space="preserve">institutional provisions and </w:t>
      </w:r>
      <w:r w:rsidRPr="00234941">
        <w:rPr>
          <w:rFonts w:cs="Courier"/>
          <w:u w:val="single"/>
        </w:rPr>
        <w:t>protections are</w:t>
      </w:r>
      <w:r w:rsidRPr="00234941">
        <w:rPr>
          <w:sz w:val="16"/>
        </w:rPr>
        <w:t xml:space="preserve"> not only significantly more likely under democracy, they are </w:t>
      </w:r>
      <w:r w:rsidRPr="00234941">
        <w:rPr>
          <w:rFonts w:cs="Courier"/>
          <w:u w:val="single"/>
        </w:rPr>
        <w:t>only possible with</w:t>
      </w:r>
      <w:r w:rsidRPr="00234941">
        <w:rPr>
          <w:sz w:val="16"/>
        </w:rPr>
        <w:t xml:space="preserve"> some considerable degree of </w:t>
      </w:r>
      <w:r w:rsidRPr="00234941">
        <w:rPr>
          <w:rFonts w:cs="Courier"/>
          <w:u w:val="single"/>
        </w:rPr>
        <w:t>democracy</w:t>
      </w:r>
      <w:r w:rsidRPr="00234941">
        <w:rPr>
          <w:sz w:val="16"/>
        </w:rPr>
        <w:t>.</w:t>
      </w:r>
      <w:r w:rsidRPr="00234941">
        <w:rPr>
          <w:color w:val="000000"/>
          <w:sz w:val="16"/>
        </w:rPr>
        <w:t>5</w:t>
      </w:r>
      <w:r w:rsidRPr="00234941">
        <w:rPr>
          <w:sz w:val="16"/>
        </w:rPr>
        <w:t xml:space="preserve"> 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234941">
        <w:rPr>
          <w:u w:val="single"/>
        </w:rPr>
        <w:t>Nuclear</w:t>
      </w:r>
      <w:r w:rsidRPr="00234941">
        <w:rPr>
          <w:sz w:val="16"/>
        </w:rPr>
        <w:t xml:space="preserve">, chemical, and biological </w:t>
      </w:r>
      <w:r w:rsidRPr="00234941">
        <w:rPr>
          <w:u w:val="single"/>
        </w:rPr>
        <w:t>weapons</w:t>
      </w:r>
      <w:r w:rsidRPr="00234941">
        <w:rPr>
          <w:sz w:val="16"/>
        </w:rPr>
        <w:t xml:space="preserve"> continue to </w:t>
      </w:r>
      <w:r w:rsidRPr="00234941">
        <w:rPr>
          <w:u w:val="single"/>
        </w:rPr>
        <w:t>proliferate. The</w:t>
      </w:r>
      <w:r w:rsidRPr="00234941">
        <w:rPr>
          <w:sz w:val="16"/>
        </w:rPr>
        <w:t xml:space="preserve"> very </w:t>
      </w:r>
      <w:r w:rsidRPr="00234941">
        <w:rPr>
          <w:u w:val="single"/>
        </w:rPr>
        <w:t>source of life</w:t>
      </w:r>
      <w:r w:rsidRPr="00234941">
        <w:rPr>
          <w:sz w:val="16"/>
        </w:rPr>
        <w:t xml:space="preserve"> on Earth, </w:t>
      </w:r>
      <w:r w:rsidRPr="00234941">
        <w:rPr>
          <w:u w:val="single"/>
        </w:rPr>
        <w:t>the global ecosystem, appears</w:t>
      </w:r>
      <w:r w:rsidRPr="00234941">
        <w:rPr>
          <w:sz w:val="16"/>
        </w:rPr>
        <w:t xml:space="preserve"> increasingly </w:t>
      </w:r>
      <w:r w:rsidRPr="00234941">
        <w:rPr>
          <w:u w:val="single"/>
        </w:rPr>
        <w:t>endangered</w:t>
      </w:r>
      <w:r w:rsidRPr="00234941">
        <w:rPr>
          <w:sz w:val="16"/>
        </w:rPr>
        <w:t xml:space="preserve">. Most of these new and unconventional </w:t>
      </w:r>
      <w:r w:rsidRPr="00234941">
        <w:rPr>
          <w:u w:val="single"/>
        </w:rPr>
        <w:t>threats</w:t>
      </w:r>
      <w:r w:rsidRPr="00234941">
        <w:rPr>
          <w:sz w:val="16"/>
        </w:rPr>
        <w:t xml:space="preserve"> to security </w:t>
      </w:r>
      <w:r w:rsidRPr="00234941">
        <w:rPr>
          <w:u w:val="single"/>
        </w:rPr>
        <w:t>are associated with</w:t>
      </w:r>
      <w:r w:rsidRPr="00234941">
        <w:rPr>
          <w:sz w:val="16"/>
        </w:rPr>
        <w:t xml:space="preserve"> or aggravated by the weakness or </w:t>
      </w:r>
      <w:r w:rsidRPr="00234941">
        <w:rPr>
          <w:u w:val="single"/>
        </w:rPr>
        <w:t>absence of democracy, with its</w:t>
      </w:r>
      <w:r w:rsidRPr="00234941">
        <w:rPr>
          <w:sz w:val="16"/>
        </w:rPr>
        <w:t xml:space="preserve"> provisions for legality, </w:t>
      </w:r>
      <w:r w:rsidRPr="00234941">
        <w:rPr>
          <w:u w:val="single"/>
        </w:rPr>
        <w:t>accountability</w:t>
      </w:r>
      <w:r w:rsidRPr="00234941">
        <w:rPr>
          <w:sz w:val="16"/>
        </w:rPr>
        <w:t xml:space="preserve">, popular sovereignty, </w:t>
      </w:r>
      <w:r w:rsidRPr="00234941">
        <w:rPr>
          <w:u w:val="single"/>
        </w:rPr>
        <w:t>and openness</w:t>
      </w:r>
      <w:r w:rsidRPr="00234941">
        <w:rPr>
          <w:sz w:val="16"/>
        </w:rPr>
        <w:t xml:space="preserve">. LESSONS OF THE TWENTIETH CENTURY The experience of this century offers important lessons. </w:t>
      </w:r>
      <w:r w:rsidRPr="00234941">
        <w:rPr>
          <w:u w:val="single"/>
        </w:rPr>
        <w:t>Countries that govern themselves in a</w:t>
      </w:r>
      <w:r w:rsidRPr="00234941">
        <w:rPr>
          <w:sz w:val="16"/>
        </w:rPr>
        <w:t xml:space="preserve"> truly </w:t>
      </w:r>
      <w:r w:rsidRPr="00234941">
        <w:rPr>
          <w:u w:val="single"/>
        </w:rPr>
        <w:t xml:space="preserve">democratic </w:t>
      </w:r>
      <w:r w:rsidRPr="00234941">
        <w:rPr>
          <w:u w:val="single"/>
        </w:rPr>
        <w:lastRenderedPageBreak/>
        <w:t>fashion do not go to war with one another</w:t>
      </w:r>
      <w:r w:rsidRPr="00234941">
        <w:rPr>
          <w:sz w:val="16"/>
        </w:rPr>
        <w:t xml:space="preserve">. They do not aggress against their neighbors to aggrandize themselves or glorify their leaders. Democratic governments do not ethnically "cleanse" their own populations, and they are much less likely to face ethnic insurgency. Democracies do not sponsor terrorism against one another. </w:t>
      </w:r>
      <w:r w:rsidRPr="00234941">
        <w:rPr>
          <w:u w:val="single"/>
        </w:rPr>
        <w:t>They do not build w</w:t>
      </w:r>
      <w:r w:rsidRPr="00234941">
        <w:rPr>
          <w:sz w:val="16"/>
        </w:rPr>
        <w:t xml:space="preserve">eapons of </w:t>
      </w:r>
      <w:r w:rsidRPr="00234941">
        <w:rPr>
          <w:u w:val="single"/>
        </w:rPr>
        <w:t>m</w:t>
      </w:r>
      <w:r w:rsidRPr="00234941">
        <w:rPr>
          <w:sz w:val="16"/>
        </w:rPr>
        <w:t xml:space="preserve">ass </w:t>
      </w:r>
      <w:r w:rsidRPr="00234941">
        <w:rPr>
          <w:u w:val="single"/>
        </w:rPr>
        <w:t>d</w:t>
      </w:r>
      <w:r w:rsidRPr="00234941">
        <w:rPr>
          <w:sz w:val="16"/>
        </w:rPr>
        <w:t xml:space="preserve">estruction </w:t>
      </w:r>
      <w:r w:rsidRPr="00234941">
        <w:rPr>
          <w:u w:val="single"/>
        </w:rPr>
        <w:t>to use on</w:t>
      </w:r>
      <w:r w:rsidRPr="00234941">
        <w:rPr>
          <w:sz w:val="16"/>
        </w:rPr>
        <w:t xml:space="preserve"> or to threaten </w:t>
      </w:r>
      <w:r w:rsidRPr="00234941">
        <w:rPr>
          <w:u w:val="single"/>
        </w:rPr>
        <w:t>one another</w:t>
      </w:r>
      <w:r w:rsidRPr="00234941">
        <w:rPr>
          <w:sz w:val="16"/>
        </w:rPr>
        <w:t xml:space="preserve">. </w:t>
      </w:r>
      <w:r w:rsidRPr="00234941">
        <w:rPr>
          <w:u w:val="single"/>
        </w:rPr>
        <w:t>Democratic countries</w:t>
      </w:r>
      <w:r w:rsidRPr="00234941">
        <w:rPr>
          <w:sz w:val="16"/>
        </w:rPr>
        <w:t xml:space="preserve"> form more reliable, open, and enduring trading partnerships. In the long run they offer better and more stable climates for investment. They </w:t>
      </w:r>
      <w:r w:rsidRPr="00234941">
        <w:rPr>
          <w:u w:val="single"/>
        </w:rPr>
        <w:t>are more environmentally responsible because they</w:t>
      </w:r>
      <w:r w:rsidRPr="00234941">
        <w:rPr>
          <w:sz w:val="16"/>
        </w:rPr>
        <w:t xml:space="preserve"> must </w:t>
      </w:r>
      <w:r w:rsidRPr="00234941">
        <w:rPr>
          <w:u w:val="single"/>
        </w:rPr>
        <w:t>answer</w:t>
      </w:r>
      <w:r w:rsidRPr="00234941">
        <w:rPr>
          <w:sz w:val="16"/>
        </w:rPr>
        <w:t xml:space="preserve"> to </w:t>
      </w:r>
      <w:r w:rsidRPr="00234941">
        <w:rPr>
          <w:u w:val="single"/>
        </w:rPr>
        <w:t>their own citizens</w:t>
      </w:r>
      <w:r w:rsidRPr="00234941">
        <w:rPr>
          <w:sz w:val="16"/>
        </w:rPr>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234941">
        <w:rPr>
          <w:u w:val="single"/>
        </w:rPr>
        <w:t xml:space="preserve">democracies are the only reliable foundation on which a new world order of international security and prosperity can be built. </w:t>
      </w:r>
    </w:p>
    <w:p w:rsidR="00234941" w:rsidRPr="00234941" w:rsidRDefault="00234941" w:rsidP="00234941"/>
    <w:p w:rsidR="00234941" w:rsidRPr="00234941" w:rsidRDefault="00234941" w:rsidP="00234941"/>
    <w:p w:rsidR="00234941" w:rsidRPr="00234941" w:rsidRDefault="00234941" w:rsidP="00234941">
      <w:pPr>
        <w:rPr>
          <w:b/>
        </w:rPr>
      </w:pPr>
      <w:r w:rsidRPr="00234941">
        <w:rPr>
          <w:b/>
        </w:rPr>
        <w:t xml:space="preserve">And </w:t>
      </w:r>
      <w:r w:rsidRPr="00234941">
        <w:rPr>
          <w:b/>
          <w:u w:val="single"/>
        </w:rPr>
        <w:t>no offense</w:t>
      </w:r>
      <w:r w:rsidRPr="00234941">
        <w:rPr>
          <w:b/>
        </w:rPr>
        <w:t xml:space="preserve"> --- the War on Drugs just causes drug organizations to produce other illegal drugs</w:t>
      </w:r>
    </w:p>
    <w:p w:rsidR="00234941" w:rsidRPr="00234941" w:rsidRDefault="00234941" w:rsidP="00234941"/>
    <w:p w:rsidR="00234941" w:rsidRPr="00234941" w:rsidRDefault="00234941" w:rsidP="00234941">
      <w:pPr>
        <w:rPr>
          <w:b/>
        </w:rPr>
      </w:pPr>
      <w:r w:rsidRPr="00234941">
        <w:rPr>
          <w:b/>
        </w:rPr>
        <w:t>a) Heroin</w:t>
      </w:r>
    </w:p>
    <w:p w:rsidR="00234941" w:rsidRPr="00234941" w:rsidRDefault="00234941" w:rsidP="00234941">
      <w:r w:rsidRPr="00234941">
        <w:rPr>
          <w:b/>
        </w:rPr>
        <w:t>Lee, 2</w:t>
      </w:r>
      <w:r w:rsidRPr="00234941">
        <w:t xml:space="preserve"> (Rensselaer W., contract researcher for the Congressional Research Service and a senior fellow at FPRI, “Perverse Effects of Andean Counternarcotics Policy,” Orbis, Volume 46, Issue 3, Summer 2012, pg. 537-554, sciencedirect, Tashma)</w:t>
      </w:r>
    </w:p>
    <w:p w:rsidR="00234941" w:rsidRPr="00234941" w:rsidRDefault="00234941" w:rsidP="00234941">
      <w:pPr>
        <w:rPr>
          <w:sz w:val="16"/>
          <w:szCs w:val="16"/>
        </w:rPr>
      </w:pPr>
      <w:r w:rsidRPr="00234941">
        <w:rPr>
          <w:sz w:val="16"/>
          <w:szCs w:val="16"/>
        </w:rPr>
        <w:t>Still More Unintended Effects</w:t>
      </w:r>
    </w:p>
    <w:p w:rsidR="00234941" w:rsidRPr="00234941" w:rsidRDefault="00234941" w:rsidP="00234941">
      <w:pPr>
        <w:rPr>
          <w:sz w:val="16"/>
        </w:rPr>
      </w:pPr>
      <w:r w:rsidRPr="00234941">
        <w:rPr>
          <w:rStyle w:val="StyleBoldUnderline"/>
        </w:rPr>
        <w:t>U.S.</w:t>
      </w:r>
      <w:r w:rsidRPr="00234941">
        <w:rPr>
          <w:sz w:val="16"/>
        </w:rPr>
        <w:t xml:space="preserve"> supply-reduction and </w:t>
      </w:r>
      <w:r w:rsidRPr="00234941">
        <w:rPr>
          <w:rStyle w:val="StyleBoldUnderline"/>
        </w:rPr>
        <w:t>counterorganization policies in the Andes have thus transformed the Andean cocaine industry in ways that</w:t>
      </w:r>
      <w:r w:rsidRPr="00234941">
        <w:rPr>
          <w:sz w:val="16"/>
        </w:rPr>
        <w:t xml:space="preserve"> strengthen Colombia’s various insurgent groups and </w:t>
      </w:r>
      <w:r w:rsidRPr="00234941">
        <w:rPr>
          <w:rStyle w:val="StyleBoldUnderline"/>
          <w:bdr w:val="single" w:sz="4" w:space="0" w:color="auto" w:frame="1"/>
        </w:rPr>
        <w:t>worsen the</w:t>
      </w:r>
      <w:r w:rsidRPr="00234941">
        <w:rPr>
          <w:sz w:val="16"/>
        </w:rPr>
        <w:t xml:space="preserve"> country’s </w:t>
      </w:r>
      <w:r w:rsidRPr="00234941">
        <w:rPr>
          <w:rStyle w:val="StyleBoldUnderline"/>
          <w:bdr w:val="single" w:sz="4" w:space="0" w:color="auto" w:frame="1"/>
        </w:rPr>
        <w:t>internal crisis</w:t>
      </w:r>
      <w:r w:rsidRPr="00234941">
        <w:rPr>
          <w:rStyle w:val="StyleBoldUnderline"/>
        </w:rPr>
        <w:t>. But still other consequences</w:t>
      </w:r>
      <w:r w:rsidRPr="00234941">
        <w:rPr>
          <w:sz w:val="16"/>
        </w:rPr>
        <w:t xml:space="preserve"> of the assault on the cartels </w:t>
      </w:r>
      <w:r w:rsidRPr="00234941">
        <w:rPr>
          <w:rStyle w:val="StyleBoldUnderline"/>
        </w:rPr>
        <w:t xml:space="preserve">may be cited. One of these is the </w:t>
      </w:r>
      <w:r w:rsidRPr="00234941">
        <w:rPr>
          <w:rStyle w:val="StyleBoldUnderline"/>
          <w:bdr w:val="single" w:sz="4" w:space="0" w:color="auto" w:frame="1"/>
        </w:rPr>
        <w:t>growing economic significance</w:t>
      </w:r>
      <w:r w:rsidRPr="00234941">
        <w:rPr>
          <w:rStyle w:val="StyleBoldUnderline"/>
        </w:rPr>
        <w:t xml:space="preserve"> of the heroin industry in Colombia</w:t>
      </w:r>
      <w:r w:rsidRPr="00234941">
        <w:rPr>
          <w:sz w:val="16"/>
        </w:rPr>
        <w:t xml:space="preserve"> and the increased penetration of Colombian heroin into the U.S. market. A second, reflecting the diminished strategic reach of successor organizations to the cartels, is the changing dynamic of drug smuggling in the Western hemisphere; this has meant a greater participation of trafficking groups in transit countries in the value-added from Colombian narcotics exports.</w:t>
      </w:r>
    </w:p>
    <w:p w:rsidR="00234941" w:rsidRPr="00234941" w:rsidRDefault="00234941" w:rsidP="00234941">
      <w:pPr>
        <w:rPr>
          <w:sz w:val="16"/>
        </w:rPr>
      </w:pPr>
      <w:r w:rsidRPr="00234941">
        <w:rPr>
          <w:rStyle w:val="StyleBoldUnderline"/>
        </w:rPr>
        <w:t>Heroin is not a new industry in Colombia.</w:t>
      </w:r>
      <w:r w:rsidRPr="00234941">
        <w:rPr>
          <w:sz w:val="16"/>
        </w:rPr>
        <w:t xml:space="preserve"> Small-scale opium cultivation and heroin processing have been taking place in Colombia for upward of 30 years. However, marijuana and later cocaine (the dominant drug export) were the commercially significant narcotics products. </w:t>
      </w:r>
      <w:r w:rsidRPr="00234941">
        <w:rPr>
          <w:rStyle w:val="StyleBoldUnderline"/>
        </w:rPr>
        <w:t>By the early 1990s</w:t>
      </w:r>
      <w:r w:rsidRPr="00234941">
        <w:rPr>
          <w:sz w:val="16"/>
        </w:rPr>
        <w:t xml:space="preserve">, though, </w:t>
      </w:r>
      <w:r w:rsidRPr="00234941">
        <w:rPr>
          <w:rStyle w:val="StyleBoldUnderline"/>
        </w:rPr>
        <w:t>Colombian traffickers</w:t>
      </w:r>
      <w:r w:rsidRPr="00234941">
        <w:rPr>
          <w:sz w:val="16"/>
        </w:rPr>
        <w:t>—especially those associated with the Cali coalition—</w:t>
      </w:r>
      <w:r w:rsidRPr="00234941">
        <w:rPr>
          <w:rStyle w:val="StyleBoldUnderline"/>
        </w:rPr>
        <w:t xml:space="preserve">began to view heroin as an </w:t>
      </w:r>
      <w:r w:rsidRPr="00234941">
        <w:rPr>
          <w:rStyle w:val="StyleBoldUnderline"/>
          <w:bdr w:val="single" w:sz="4" w:space="0" w:color="auto" w:frame="1"/>
        </w:rPr>
        <w:t>alternative source of income</w:t>
      </w:r>
      <w:r w:rsidRPr="00234941">
        <w:rPr>
          <w:rStyle w:val="StyleBoldUnderline"/>
        </w:rPr>
        <w:t xml:space="preserve"> to the established cocaine trade.</w:t>
      </w:r>
      <w:r w:rsidRPr="00234941">
        <w:rPr>
          <w:sz w:val="16"/>
        </w:rPr>
        <w:t xml:space="preserve"> One Cali faction—the Ivan Urdinola group—acquired a measure of control over cultivation and processing, and the dominant Rodriguez–Orejuela organization within the cartel undertook to distribute heroin to the United States.29</w:t>
      </w:r>
    </w:p>
    <w:p w:rsidR="00234941" w:rsidRPr="00234941" w:rsidRDefault="00234941" w:rsidP="00234941">
      <w:pPr>
        <w:rPr>
          <w:sz w:val="16"/>
        </w:rPr>
      </w:pPr>
      <w:r w:rsidRPr="00234941">
        <w:rPr>
          <w:rStyle w:val="StyleBoldUnderline"/>
        </w:rPr>
        <w:t xml:space="preserve">Law enforcement pressure on the cartels seems to have increased traffickers’ propensity to </w:t>
      </w:r>
      <w:r w:rsidRPr="00234941">
        <w:rPr>
          <w:rStyle w:val="StyleBoldUnderline"/>
          <w:bdr w:val="single" w:sz="4" w:space="0" w:color="auto" w:frame="1"/>
        </w:rPr>
        <w:t>diversify into heroin</w:t>
      </w:r>
      <w:r w:rsidRPr="00234941">
        <w:rPr>
          <w:rStyle w:val="StyleBoldUnderline"/>
        </w:rPr>
        <w:t>.</w:t>
      </w:r>
      <w:r w:rsidRPr="00234941">
        <w:rPr>
          <w:sz w:val="16"/>
        </w:rPr>
        <w:t xml:space="preserve"> It is not hard to see why; the per-gram price of the drug averaged almost ten times that for cocaine during the 1990s.30 For independent trafficking enterprises—those that succeeded the cartels—</w:t>
      </w:r>
      <w:r w:rsidRPr="00234941">
        <w:rPr>
          <w:rStyle w:val="StyleBoldUnderline"/>
        </w:rPr>
        <w:t>the drug</w:t>
      </w:r>
      <w:r w:rsidRPr="00234941">
        <w:rPr>
          <w:b/>
          <w:u w:val="single"/>
        </w:rPr>
        <w:t xml:space="preserve"> </w:t>
      </w:r>
      <w:r w:rsidRPr="00234941">
        <w:rPr>
          <w:rStyle w:val="StyleBoldUnderline"/>
        </w:rPr>
        <w:t xml:space="preserve">offered </w:t>
      </w:r>
      <w:r w:rsidRPr="00234941">
        <w:rPr>
          <w:rStyle w:val="StyleBoldUnderline"/>
          <w:bdr w:val="single" w:sz="4" w:space="0" w:color="auto" w:frame="1"/>
        </w:rPr>
        <w:t>exceptionally attractive</w:t>
      </w:r>
      <w:r w:rsidRPr="00234941">
        <w:rPr>
          <w:rStyle w:val="StyleBoldUnderline"/>
        </w:rPr>
        <w:t xml:space="preserve"> commercial possibilities.</w:t>
      </w:r>
      <w:r w:rsidRPr="00234941">
        <w:rPr>
          <w:sz w:val="16"/>
        </w:rPr>
        <w:t xml:space="preserve"> Storage and handling of large quantities of heroin is not an issue as it is with large cocaine loads. Transport by human couriers, or “mules,” the preferred pre-cartel mode of smuggling (at a time when cocaine prices were several times higher) again allowed the small operator to realize a substantial return.31 For these reasons, the heroin business took off in Colombia during the 1990s. Estimated “repatriable” heroin revenues increased from $45 million per year in 1991 to $323 million in 1998, according to a 2000 U.N.-sponsored study, making heroin Colombia’s second most important narcotics export.32 According to DEA’s Heroin Signature Program, in 2001 approximately 59 percent of the heroin seized in the United States by federal authorities originated in Colombia, compared to none a decade earlier.33</w:t>
      </w:r>
    </w:p>
    <w:p w:rsidR="00234941" w:rsidRPr="00234941" w:rsidRDefault="00234941" w:rsidP="00234941"/>
    <w:p w:rsidR="00234941" w:rsidRPr="00234941" w:rsidRDefault="00234941" w:rsidP="00234941">
      <w:pPr>
        <w:rPr>
          <w:b/>
        </w:rPr>
      </w:pPr>
      <w:r w:rsidRPr="00234941">
        <w:rPr>
          <w:b/>
        </w:rPr>
        <w:t>b) Opium</w:t>
      </w:r>
    </w:p>
    <w:p w:rsidR="00234941" w:rsidRPr="00234941" w:rsidRDefault="00234941" w:rsidP="00234941">
      <w:r w:rsidRPr="00234941">
        <w:rPr>
          <w:b/>
        </w:rPr>
        <w:t>Lee, 2</w:t>
      </w:r>
      <w:r w:rsidRPr="00234941">
        <w:t xml:space="preserve"> (Rensselaer W., contract researcher for the Congressional Research Service and a senior fellow at FPRI, “Perverse Effects of Andean Counternarcotics Policy,” Orbis, Volume 46, Issue 3, Summer 2012, pg. 537-554, sciencedirect, Tashma)</w:t>
      </w:r>
    </w:p>
    <w:p w:rsidR="00234941" w:rsidRPr="00234941" w:rsidRDefault="00234941" w:rsidP="00234941">
      <w:pPr>
        <w:rPr>
          <w:sz w:val="16"/>
          <w:szCs w:val="16"/>
        </w:rPr>
      </w:pPr>
      <w:r w:rsidRPr="00234941">
        <w:rPr>
          <w:sz w:val="16"/>
          <w:szCs w:val="16"/>
        </w:rPr>
        <w:t>Pros and Cons of Counternarcotics Strategies</w:t>
      </w:r>
    </w:p>
    <w:p w:rsidR="00234941" w:rsidRPr="00234941" w:rsidRDefault="00234941" w:rsidP="00234941">
      <w:pPr>
        <w:rPr>
          <w:sz w:val="16"/>
        </w:rPr>
      </w:pPr>
      <w:r w:rsidRPr="00234941">
        <w:rPr>
          <w:rStyle w:val="StyleBoldUnderline"/>
        </w:rPr>
        <w:t xml:space="preserve">America’s international drug problems have produced a </w:t>
      </w:r>
      <w:r w:rsidRPr="00234941">
        <w:rPr>
          <w:rStyle w:val="StyleBoldUnderline"/>
          <w:bdr w:val="single" w:sz="4" w:space="0" w:color="auto" w:frame="1"/>
        </w:rPr>
        <w:t>difficult legacy</w:t>
      </w:r>
      <w:r w:rsidRPr="00234941">
        <w:rPr>
          <w:rStyle w:val="StyleBoldUnderline"/>
        </w:rPr>
        <w:t>.</w:t>
      </w:r>
      <w:r w:rsidRPr="00234941">
        <w:rPr>
          <w:sz w:val="16"/>
        </w:rPr>
        <w:t xml:space="preserve"> More than a quarter-century of struggle against the Andean cocaine industry has done almost nothing to reduce the availability of cocaine in U.S. markets, while at the same time feeding the insurgency in Colombia (which threatens to metastasize to neighboring countries), stimulating the South American heroin industry, and accelerating the “Colombianization” of criminal and political structures in drug transit states.40 Such adverse consequences raise the obvious question of whether the benefits of international drug control are commensurate with the costs. Certainly the goal of supply-reduction has been elusive. </w:t>
      </w:r>
      <w:r w:rsidRPr="00234941">
        <w:rPr>
          <w:rStyle w:val="StyleBoldUnderline"/>
        </w:rPr>
        <w:t xml:space="preserve">As we have seen, eradication of drug crops merely </w:t>
      </w:r>
      <w:r w:rsidRPr="00234941">
        <w:rPr>
          <w:rStyle w:val="StyleBoldUnderline"/>
          <w:bdr w:val="single" w:sz="4" w:space="0" w:color="auto" w:frame="1"/>
        </w:rPr>
        <w:t>shifts the locus</w:t>
      </w:r>
      <w:r w:rsidRPr="00234941">
        <w:rPr>
          <w:rStyle w:val="StyleBoldUnderline"/>
        </w:rPr>
        <w:t xml:space="preserve"> of upstream production from region to region and country to country. Another </w:t>
      </w:r>
      <w:r w:rsidRPr="00234941">
        <w:rPr>
          <w:rStyle w:val="StyleBoldUnderline"/>
        </w:rPr>
        <w:lastRenderedPageBreak/>
        <w:t xml:space="preserve">unanticipated consequence has been unwanted crop diversification—the </w:t>
      </w:r>
      <w:r w:rsidRPr="00234941">
        <w:rPr>
          <w:rStyle w:val="StyleBoldUnderline"/>
          <w:bdr w:val="single" w:sz="4" w:space="0" w:color="auto" w:frame="1"/>
        </w:rPr>
        <w:t>expanded cultivation of opium poppy</w:t>
      </w:r>
      <w:r w:rsidRPr="00234941">
        <w:rPr>
          <w:rStyle w:val="StyleBoldUnderline"/>
        </w:rPr>
        <w:t xml:space="preserve"> in Colombia and</w:t>
      </w:r>
      <w:r w:rsidRPr="00234941">
        <w:rPr>
          <w:sz w:val="16"/>
        </w:rPr>
        <w:t xml:space="preserve"> (according to recent reports) </w:t>
      </w:r>
      <w:r w:rsidRPr="00234941">
        <w:rPr>
          <w:rStyle w:val="StyleBoldUnderline"/>
        </w:rPr>
        <w:t>in Peru</w:t>
      </w:r>
      <w:r w:rsidRPr="00234941">
        <w:rPr>
          <w:sz w:val="16"/>
        </w:rPr>
        <w:t>, as well.41 Even the intensified aerial spraying envisaged under Plan Colombia is unlikely to succeed, since farmers will probably push the coca frontier (and the attendant polluting effects of the cocaine industry) further into the Amazonian jungle with little or no decrease in net cultivation. Indeed, recent reports from Colombia suggest that this is already happening.</w:t>
      </w:r>
    </w:p>
    <w:p w:rsidR="00234941" w:rsidRPr="00234941" w:rsidRDefault="00234941" w:rsidP="00234941"/>
    <w:p w:rsidR="00234941" w:rsidRPr="00234941" w:rsidRDefault="00234941" w:rsidP="00234941">
      <w:pPr>
        <w:pStyle w:val="Heading2"/>
        <w:rPr>
          <w:b w:val="0"/>
          <w:bCs w:val="0"/>
        </w:rPr>
      </w:pPr>
      <w:r w:rsidRPr="00234941">
        <w:rPr>
          <w:b w:val="0"/>
          <w:bCs w:val="0"/>
        </w:rPr>
        <w:lastRenderedPageBreak/>
        <w:t>Human Rights – Health</w:t>
      </w:r>
    </w:p>
    <w:p w:rsidR="00234941" w:rsidRPr="00234941" w:rsidRDefault="00234941" w:rsidP="00234941">
      <w:pPr>
        <w:rPr>
          <w:b/>
        </w:rPr>
      </w:pPr>
      <w:r w:rsidRPr="00234941">
        <w:rPr>
          <w:b/>
        </w:rPr>
        <w:t>War on drugs denies people their human right to health</w:t>
      </w:r>
    </w:p>
    <w:p w:rsidR="00234941" w:rsidRPr="00234941" w:rsidRDefault="00234941" w:rsidP="00234941">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234941" w:rsidRPr="00234941" w:rsidRDefault="00234941" w:rsidP="00234941">
      <w:r w:rsidRPr="00234941">
        <w:rPr>
          <w:sz w:val="16"/>
        </w:rPr>
        <w:t>The right to health</w:t>
      </w:r>
      <w:r w:rsidRPr="00234941">
        <w:rPr>
          <w:sz w:val="12"/>
        </w:rPr>
        <w:t>¶</w:t>
      </w:r>
      <w:r w:rsidRPr="00234941">
        <w:rPr>
          <w:sz w:val="16"/>
        </w:rPr>
        <w:t xml:space="preserve"> </w:t>
      </w:r>
      <w:r w:rsidRPr="00234941">
        <w:rPr>
          <w:rStyle w:val="StyleBoldUnderline"/>
        </w:rPr>
        <w:t>The “right to</w:t>
      </w:r>
      <w:r w:rsidRPr="00234941">
        <w:rPr>
          <w:sz w:val="16"/>
        </w:rPr>
        <w:t xml:space="preserve"> the enjoyment of the highest attainable </w:t>
      </w:r>
      <w:r w:rsidRPr="00234941">
        <w:rPr>
          <w:sz w:val="12"/>
        </w:rPr>
        <w:t>¶</w:t>
      </w:r>
      <w:r w:rsidRPr="00234941">
        <w:rPr>
          <w:sz w:val="16"/>
        </w:rPr>
        <w:t xml:space="preserve"> standard of physical and mental </w:t>
      </w:r>
      <w:r w:rsidRPr="00234941">
        <w:rPr>
          <w:rStyle w:val="StyleBoldUnderline"/>
        </w:rPr>
        <w:t xml:space="preserve">health” is a fundamental </w:t>
      </w:r>
      <w:r w:rsidRPr="00234941">
        <w:rPr>
          <w:rStyle w:val="StyleBoldUnderline"/>
          <w:sz w:val="12"/>
        </w:rPr>
        <w:t xml:space="preserve">¶ </w:t>
      </w:r>
      <w:r w:rsidRPr="00234941">
        <w:rPr>
          <w:rStyle w:val="StyleBoldUnderline"/>
        </w:rPr>
        <w:t>right first</w:t>
      </w:r>
      <w:r w:rsidRPr="00234941">
        <w:rPr>
          <w:sz w:val="16"/>
        </w:rPr>
        <w:t xml:space="preserve"> articulated in the 1946 Constitution of the </w:t>
      </w:r>
      <w:r w:rsidRPr="00234941">
        <w:rPr>
          <w:sz w:val="12"/>
        </w:rPr>
        <w:t>¶</w:t>
      </w:r>
      <w:r w:rsidRPr="00234941">
        <w:rPr>
          <w:sz w:val="16"/>
        </w:rPr>
        <w:t xml:space="preserve"> World Health Organization, and included in many </w:t>
      </w:r>
      <w:r w:rsidRPr="00234941">
        <w:rPr>
          <w:sz w:val="12"/>
        </w:rPr>
        <w:t>¶</w:t>
      </w:r>
      <w:r w:rsidRPr="00234941">
        <w:rPr>
          <w:sz w:val="16"/>
        </w:rPr>
        <w:t xml:space="preserve"> subsequent international human rights treaties, </w:t>
      </w:r>
      <w:r w:rsidRPr="00234941">
        <w:rPr>
          <w:sz w:val="12"/>
        </w:rPr>
        <w:t>¶</w:t>
      </w:r>
      <w:r w:rsidRPr="00234941">
        <w:rPr>
          <w:sz w:val="16"/>
        </w:rPr>
        <w:t xml:space="preserve"> including the International Covenant on Economic Social </w:t>
      </w:r>
      <w:r w:rsidRPr="00234941">
        <w:rPr>
          <w:sz w:val="12"/>
        </w:rPr>
        <w:t>¶</w:t>
      </w:r>
      <w:r w:rsidRPr="00234941">
        <w:rPr>
          <w:sz w:val="16"/>
        </w:rPr>
        <w:t xml:space="preserve"> and Cultural Rights and the UN Convention on the Rights </w:t>
      </w:r>
      <w:r w:rsidRPr="00234941">
        <w:rPr>
          <w:sz w:val="12"/>
        </w:rPr>
        <w:t>¶</w:t>
      </w:r>
      <w:r w:rsidRPr="00234941">
        <w:rPr>
          <w:sz w:val="16"/>
        </w:rPr>
        <w:t xml:space="preserve"> of the Child.</w:t>
      </w:r>
      <w:r w:rsidRPr="00234941">
        <w:rPr>
          <w:sz w:val="12"/>
        </w:rPr>
        <w:t>¶</w:t>
      </w:r>
      <w:r w:rsidRPr="00234941">
        <w:rPr>
          <w:sz w:val="16"/>
        </w:rPr>
        <w:t xml:space="preserve"> </w:t>
      </w:r>
      <w:r w:rsidRPr="00234941">
        <w:rPr>
          <w:rStyle w:val="StyleBoldUnderline"/>
        </w:rPr>
        <w:t xml:space="preserve">The right to health includes access to health-related </w:t>
      </w:r>
      <w:r w:rsidRPr="00234941">
        <w:rPr>
          <w:rStyle w:val="StyleBoldUnderline"/>
          <w:sz w:val="12"/>
        </w:rPr>
        <w:t xml:space="preserve">¶ </w:t>
      </w:r>
      <w:r w:rsidRPr="00234941">
        <w:rPr>
          <w:rStyle w:val="StyleBoldUnderline"/>
        </w:rPr>
        <w:t>education and information</w:t>
      </w:r>
      <w:r w:rsidRPr="00234941">
        <w:rPr>
          <w:sz w:val="16"/>
        </w:rPr>
        <w:t xml:space="preserve">; the right to be free from non- </w:t>
      </w:r>
      <w:r w:rsidRPr="00234941">
        <w:rPr>
          <w:sz w:val="12"/>
        </w:rPr>
        <w:t>¶</w:t>
      </w:r>
      <w:r w:rsidRPr="00234941">
        <w:rPr>
          <w:sz w:val="16"/>
        </w:rPr>
        <w:t xml:space="preserve"> consensual medical treatment39; the right to prevention, </w:t>
      </w:r>
      <w:r w:rsidRPr="00234941">
        <w:rPr>
          <w:sz w:val="12"/>
        </w:rPr>
        <w:t>¶</w:t>
      </w:r>
      <w:r w:rsidRPr="00234941">
        <w:rPr>
          <w:sz w:val="16"/>
        </w:rPr>
        <w:t xml:space="preserve"> treatment and control of diseases; </w:t>
      </w:r>
      <w:r w:rsidRPr="00234941">
        <w:rPr>
          <w:rStyle w:val="StyleBoldUnderline"/>
        </w:rPr>
        <w:t xml:space="preserve">access to essential </w:t>
      </w:r>
      <w:r w:rsidRPr="00234941">
        <w:rPr>
          <w:rStyle w:val="StyleBoldUnderline"/>
          <w:sz w:val="12"/>
        </w:rPr>
        <w:t xml:space="preserve">¶ </w:t>
      </w:r>
      <w:r w:rsidRPr="00234941">
        <w:rPr>
          <w:rStyle w:val="StyleBoldUnderline"/>
        </w:rPr>
        <w:t>medicines</w:t>
      </w:r>
      <w:r w:rsidRPr="00234941">
        <w:rPr>
          <w:sz w:val="16"/>
        </w:rPr>
        <w:t xml:space="preserve">, including those controlled under drug control </w:t>
      </w:r>
      <w:r w:rsidRPr="00234941">
        <w:rPr>
          <w:sz w:val="12"/>
        </w:rPr>
        <w:t>¶</w:t>
      </w:r>
      <w:r w:rsidRPr="00234941">
        <w:rPr>
          <w:sz w:val="16"/>
        </w:rPr>
        <w:t xml:space="preserve"> systems; </w:t>
      </w:r>
      <w:r w:rsidRPr="00234941">
        <w:rPr>
          <w:rStyle w:val="StyleBoldUnderline"/>
        </w:rPr>
        <w:t xml:space="preserve">and participation in health-related decision </w:t>
      </w:r>
      <w:r w:rsidRPr="00234941">
        <w:rPr>
          <w:rStyle w:val="StyleBoldUnderline"/>
          <w:sz w:val="12"/>
        </w:rPr>
        <w:t xml:space="preserve">¶ </w:t>
      </w:r>
      <w:r w:rsidRPr="00234941">
        <w:rPr>
          <w:rStyle w:val="StyleBoldUnderline"/>
        </w:rPr>
        <w:t>making</w:t>
      </w:r>
      <w:r w:rsidRPr="00234941">
        <w:rPr>
          <w:sz w:val="16"/>
        </w:rPr>
        <w:t xml:space="preserve"> at the national, community and individual </w:t>
      </w:r>
      <w:r w:rsidRPr="00234941">
        <w:rPr>
          <w:sz w:val="12"/>
        </w:rPr>
        <w:t>¶</w:t>
      </w:r>
      <w:r w:rsidRPr="00234941">
        <w:rPr>
          <w:sz w:val="16"/>
        </w:rPr>
        <w:t xml:space="preserve"> levels. </w:t>
      </w:r>
      <w:r w:rsidRPr="00234941">
        <w:rPr>
          <w:rStyle w:val="StyleBoldUnderline"/>
        </w:rPr>
        <w:t>Good quality health provision should be available</w:t>
      </w:r>
      <w:r w:rsidRPr="00234941">
        <w:rPr>
          <w:sz w:val="16"/>
        </w:rPr>
        <w:t xml:space="preserve">, </w:t>
      </w:r>
      <w:r w:rsidRPr="00234941">
        <w:rPr>
          <w:sz w:val="12"/>
        </w:rPr>
        <w:t>¶</w:t>
      </w:r>
      <w:r w:rsidRPr="00234941">
        <w:rPr>
          <w:sz w:val="16"/>
        </w:rPr>
        <w:t xml:space="preserve"> accessible, and acceptable </w:t>
      </w:r>
      <w:r w:rsidRPr="00234941">
        <w:rPr>
          <w:rStyle w:val="StyleBoldUnderline"/>
        </w:rPr>
        <w:t>without discrimination</w:t>
      </w:r>
      <w:r w:rsidRPr="00234941">
        <w:rPr>
          <w:sz w:val="16"/>
        </w:rPr>
        <w:t xml:space="preserve"> – </w:t>
      </w:r>
      <w:r w:rsidRPr="00234941">
        <w:rPr>
          <w:sz w:val="12"/>
        </w:rPr>
        <w:t>¶</w:t>
      </w:r>
      <w:r w:rsidRPr="00234941">
        <w:rPr>
          <w:sz w:val="16"/>
        </w:rPr>
        <w:t xml:space="preserve"> specifically including on the grounds of physical or </w:t>
      </w:r>
      <w:r w:rsidRPr="00234941">
        <w:rPr>
          <w:sz w:val="12"/>
        </w:rPr>
        <w:t>¶</w:t>
      </w:r>
      <w:r w:rsidRPr="00234941">
        <w:rPr>
          <w:sz w:val="16"/>
        </w:rPr>
        <w:t xml:space="preserve"> mental disability, or health status.40 In country after </w:t>
      </w:r>
      <w:r w:rsidRPr="00234941">
        <w:rPr>
          <w:sz w:val="12"/>
        </w:rPr>
        <w:t>¶</w:t>
      </w:r>
      <w:r w:rsidRPr="00234941">
        <w:rPr>
          <w:sz w:val="16"/>
        </w:rPr>
        <w:t xml:space="preserve"> country around the world, however, </w:t>
      </w:r>
      <w:r w:rsidRPr="00234941">
        <w:rPr>
          <w:rStyle w:val="StyleBoldUnderline"/>
        </w:rPr>
        <w:t xml:space="preserve">the right to health is </w:t>
      </w:r>
      <w:r w:rsidRPr="00234941">
        <w:rPr>
          <w:rStyle w:val="StyleBoldUnderline"/>
          <w:sz w:val="12"/>
        </w:rPr>
        <w:t xml:space="preserve">¶ </w:t>
      </w:r>
      <w:r w:rsidRPr="00234941">
        <w:rPr>
          <w:rStyle w:val="StyleBoldUnderline"/>
        </w:rPr>
        <w:t>denied to people who use illegal drugs.</w:t>
      </w:r>
      <w:r w:rsidRPr="00234941">
        <w:rPr>
          <w:rStyle w:val="StyleBoldUnderline"/>
          <w:sz w:val="12"/>
        </w:rPr>
        <w:t xml:space="preserve">¶ </w:t>
      </w:r>
      <w:r w:rsidRPr="00234941">
        <w:rPr>
          <w:sz w:val="16"/>
        </w:rPr>
        <w:t xml:space="preserve">Punitive drug law enforcement often runs contrary </w:t>
      </w:r>
      <w:r w:rsidRPr="00234941">
        <w:rPr>
          <w:sz w:val="12"/>
        </w:rPr>
        <w:t>¶</w:t>
      </w:r>
      <w:r w:rsidRPr="00234941">
        <w:rPr>
          <w:sz w:val="16"/>
        </w:rPr>
        <w:t xml:space="preserve"> to the right to health when dealing with drug using </w:t>
      </w:r>
      <w:r w:rsidRPr="00234941">
        <w:rPr>
          <w:sz w:val="12"/>
        </w:rPr>
        <w:t>¶</w:t>
      </w:r>
      <w:r w:rsidRPr="00234941">
        <w:rPr>
          <w:sz w:val="16"/>
        </w:rPr>
        <w:t xml:space="preserve"> populations, most prominently by </w:t>
      </w:r>
      <w:r w:rsidRPr="00234941">
        <w:rPr>
          <w:rStyle w:val="StyleBoldUnderline"/>
        </w:rPr>
        <w:t xml:space="preserve">denying access to </w:t>
      </w:r>
      <w:r w:rsidRPr="00234941">
        <w:rPr>
          <w:rStyle w:val="StyleBoldUnderline"/>
          <w:sz w:val="12"/>
        </w:rPr>
        <w:t xml:space="preserve">¶ </w:t>
      </w:r>
      <w:r w:rsidRPr="00234941">
        <w:rPr>
          <w:rStyle w:val="StyleBoldUnderline"/>
        </w:rPr>
        <w:t>treatment and harm reduction services, and creating</w:t>
      </w:r>
      <w:r w:rsidRPr="00234941">
        <w:rPr>
          <w:rStyle w:val="StyleBoldUnderline"/>
          <w:sz w:val="12"/>
        </w:rPr>
        <w:t xml:space="preserve">¶ </w:t>
      </w:r>
      <w:r w:rsidRPr="00234941">
        <w:rPr>
          <w:rStyle w:val="StyleBoldUnderline"/>
        </w:rPr>
        <w:t xml:space="preserve">practical and political obstacles to getting essential </w:t>
      </w:r>
      <w:r w:rsidRPr="00234941">
        <w:rPr>
          <w:rStyle w:val="StyleBoldUnderline"/>
          <w:sz w:val="12"/>
        </w:rPr>
        <w:t xml:space="preserve">¶ </w:t>
      </w:r>
      <w:r w:rsidRPr="00234941">
        <w:rPr>
          <w:rStyle w:val="StyleBoldUnderline"/>
        </w:rPr>
        <w:t>medicines.</w:t>
      </w:r>
      <w:r w:rsidRPr="00234941">
        <w:rPr>
          <w:sz w:val="16"/>
        </w:rPr>
        <w:t xml:space="preserve"> This </w:t>
      </w:r>
      <w:r w:rsidRPr="00234941">
        <w:rPr>
          <w:rStyle w:val="StyleBoldUnderline"/>
        </w:rPr>
        <w:t xml:space="preserve">creates serious health costs, particularly </w:t>
      </w:r>
      <w:r w:rsidRPr="00234941">
        <w:rPr>
          <w:rStyle w:val="StyleBoldUnderline"/>
          <w:sz w:val="12"/>
        </w:rPr>
        <w:t xml:space="preserve">¶ </w:t>
      </w:r>
      <w:r w:rsidRPr="00234941">
        <w:rPr>
          <w:rStyle w:val="StyleBoldUnderline"/>
        </w:rPr>
        <w:t xml:space="preserve">for vulnerable populations of problematic drug users, </w:t>
      </w:r>
      <w:r w:rsidRPr="00234941">
        <w:rPr>
          <w:rStyle w:val="StyleBoldUnderline"/>
          <w:sz w:val="12"/>
        </w:rPr>
        <w:t xml:space="preserve">¶ </w:t>
      </w:r>
      <w:r w:rsidRPr="00234941">
        <w:rPr>
          <w:sz w:val="16"/>
        </w:rPr>
        <w:t xml:space="preserve">including people who inject drugs – an estimated 15.9 </w:t>
      </w:r>
      <w:r w:rsidRPr="00234941">
        <w:rPr>
          <w:sz w:val="12"/>
        </w:rPr>
        <w:t>¶</w:t>
      </w:r>
      <w:r w:rsidRPr="00234941">
        <w:rPr>
          <w:sz w:val="16"/>
        </w:rPr>
        <w:t xml:space="preserve"> million people41 in at least 158 countries and territories </w:t>
      </w:r>
      <w:r w:rsidRPr="00234941">
        <w:rPr>
          <w:sz w:val="12"/>
        </w:rPr>
        <w:t>¶</w:t>
      </w:r>
      <w:r w:rsidRPr="00234941">
        <w:rPr>
          <w:sz w:val="16"/>
        </w:rPr>
        <w:t xml:space="preserve"> around the world.</w:t>
      </w:r>
      <w:r w:rsidRPr="00234941">
        <w:rPr>
          <w:sz w:val="12"/>
        </w:rPr>
        <w:t>¶</w:t>
      </w:r>
      <w:r w:rsidRPr="00234941">
        <w:rPr>
          <w:sz w:val="16"/>
        </w:rPr>
        <w:t xml:space="preserve"> </w:t>
      </w:r>
      <w:r w:rsidRPr="00234941">
        <w:rPr>
          <w:rStyle w:val="StyleBoldUnderline"/>
        </w:rPr>
        <w:t xml:space="preserve">Injecting drug use causes one in ten new HIV infections </w:t>
      </w:r>
      <w:r w:rsidRPr="00234941">
        <w:rPr>
          <w:rStyle w:val="StyleBoldUnderline"/>
          <w:sz w:val="12"/>
        </w:rPr>
        <w:t xml:space="preserve">¶ </w:t>
      </w:r>
      <w:r w:rsidRPr="00234941">
        <w:rPr>
          <w:rStyle w:val="StyleBoldUnderline"/>
        </w:rPr>
        <w:t>globally</w:t>
      </w:r>
      <w:r w:rsidRPr="00234941">
        <w:rPr>
          <w:sz w:val="16"/>
        </w:rPr>
        <w:t xml:space="preserve">, and up to 90% of infections in regions such as </w:t>
      </w:r>
      <w:r w:rsidRPr="00234941">
        <w:rPr>
          <w:sz w:val="12"/>
        </w:rPr>
        <w:t>¶</w:t>
      </w:r>
      <w:r w:rsidRPr="00234941">
        <w:rPr>
          <w:sz w:val="16"/>
        </w:rPr>
        <w:t xml:space="preserve"> Eastern Europe and Central Asia.42</w:t>
      </w:r>
      <w:r w:rsidRPr="00234941">
        <w:rPr>
          <w:sz w:val="12"/>
        </w:rPr>
        <w:t>¶</w:t>
      </w:r>
      <w:r w:rsidRPr="00234941">
        <w:rPr>
          <w:sz w:val="16"/>
        </w:rPr>
        <w:t xml:space="preserve"> Despite this, in many of these areas, </w:t>
      </w:r>
      <w:r w:rsidRPr="00234941">
        <w:rPr>
          <w:rStyle w:val="StyleBoldUnderline"/>
        </w:rPr>
        <w:t xml:space="preserve">access to proven </w:t>
      </w:r>
      <w:r w:rsidRPr="00234941">
        <w:rPr>
          <w:rStyle w:val="StyleBoldUnderline"/>
          <w:sz w:val="12"/>
        </w:rPr>
        <w:t xml:space="preserve">¶ </w:t>
      </w:r>
      <w:r w:rsidRPr="00234941">
        <w:rPr>
          <w:rStyle w:val="StyleBoldUnderline"/>
        </w:rPr>
        <w:t>harm reduction measures</w:t>
      </w:r>
      <w:r w:rsidRPr="00234941">
        <w:rPr>
          <w:sz w:val="16"/>
        </w:rPr>
        <w:t xml:space="preserve"> – including needle and syringe </w:t>
      </w:r>
      <w:r w:rsidRPr="00234941">
        <w:rPr>
          <w:sz w:val="12"/>
        </w:rPr>
        <w:t>¶</w:t>
      </w:r>
      <w:r w:rsidRPr="00234941">
        <w:rPr>
          <w:sz w:val="16"/>
        </w:rPr>
        <w:t xml:space="preserve"> exchanges programmes (NSP) and opioid substitution </w:t>
      </w:r>
      <w:r w:rsidRPr="00234941">
        <w:rPr>
          <w:sz w:val="12"/>
        </w:rPr>
        <w:t>¶</w:t>
      </w:r>
      <w:r w:rsidRPr="00234941">
        <w:rPr>
          <w:sz w:val="16"/>
        </w:rPr>
        <w:t xml:space="preserve"> therapy (OST) – </w:t>
      </w:r>
      <w:r w:rsidRPr="00234941">
        <w:rPr>
          <w:rStyle w:val="StyleBoldUnderline"/>
        </w:rPr>
        <w:t xml:space="preserve">is extremely limited or entirely </w:t>
      </w:r>
      <w:r w:rsidRPr="00234941">
        <w:rPr>
          <w:rStyle w:val="StyleBoldUnderline"/>
          <w:sz w:val="12"/>
        </w:rPr>
        <w:t xml:space="preserve">¶ </w:t>
      </w:r>
      <w:r w:rsidRPr="00234941">
        <w:rPr>
          <w:rStyle w:val="StyleBoldUnderline"/>
        </w:rPr>
        <w:t>unavailable.</w:t>
      </w:r>
      <w:r w:rsidRPr="00234941">
        <w:rPr>
          <w:sz w:val="16"/>
        </w:rPr>
        <w:t xml:space="preserve"> </w:t>
      </w:r>
      <w:r w:rsidRPr="00234941">
        <w:rPr>
          <w:rStyle w:val="StyleBoldUnderline"/>
        </w:rPr>
        <w:t xml:space="preserve">Yet these interventions are recognised by </w:t>
      </w:r>
      <w:r w:rsidRPr="00234941">
        <w:rPr>
          <w:rStyle w:val="StyleBoldUnderline"/>
          <w:sz w:val="12"/>
        </w:rPr>
        <w:t xml:space="preserve">¶ </w:t>
      </w:r>
      <w:r w:rsidRPr="00234941">
        <w:rPr>
          <w:rStyle w:val="StyleBoldUnderline"/>
        </w:rPr>
        <w:t xml:space="preserve">UN human rights monitors as a requirement of the right </w:t>
      </w:r>
      <w:r w:rsidRPr="00234941">
        <w:rPr>
          <w:rStyle w:val="StyleBoldUnderline"/>
          <w:sz w:val="12"/>
        </w:rPr>
        <w:t xml:space="preserve">¶ </w:t>
      </w:r>
      <w:r w:rsidRPr="00234941">
        <w:rPr>
          <w:rStyle w:val="StyleBoldUnderline"/>
        </w:rPr>
        <w:t>to health for people who inject drugs</w:t>
      </w:r>
      <w:r w:rsidRPr="00234941">
        <w:rPr>
          <w:sz w:val="16"/>
        </w:rPr>
        <w:t xml:space="preserve">,43 while methadone </w:t>
      </w:r>
      <w:r w:rsidRPr="00234941">
        <w:rPr>
          <w:sz w:val="12"/>
        </w:rPr>
        <w:t>¶</w:t>
      </w:r>
      <w:r w:rsidRPr="00234941">
        <w:rPr>
          <w:sz w:val="16"/>
        </w:rPr>
        <w:t xml:space="preserve"> and buprenorphine for OST are on the World Health </w:t>
      </w:r>
      <w:r w:rsidRPr="00234941">
        <w:rPr>
          <w:sz w:val="12"/>
        </w:rPr>
        <w:t>¶</w:t>
      </w:r>
      <w:r w:rsidRPr="00234941">
        <w:rPr>
          <w:sz w:val="16"/>
        </w:rPr>
        <w:t xml:space="preserve"> Organization’s essential medicines list. (For more detail/</w:t>
      </w:r>
      <w:r w:rsidRPr="00234941">
        <w:rPr>
          <w:sz w:val="12"/>
        </w:rPr>
        <w:t>¶</w:t>
      </w:r>
      <w:r w:rsidRPr="00234941">
        <w:rPr>
          <w:sz w:val="16"/>
        </w:rPr>
        <w:t xml:space="preserve"> discussion see Chapter 5, pp. 64-65.)</w:t>
      </w:r>
      <w:r w:rsidRPr="00234941">
        <w:rPr>
          <w:sz w:val="12"/>
        </w:rPr>
        <w:t>¶</w:t>
      </w:r>
      <w:r w:rsidRPr="00234941">
        <w:rPr>
          <w:sz w:val="16"/>
        </w:rPr>
        <w:t xml:space="preserve"> Enforcement activities themselves can create direct </w:t>
      </w:r>
      <w:r w:rsidRPr="00234941">
        <w:rPr>
          <w:sz w:val="12"/>
        </w:rPr>
        <w:t>¶</w:t>
      </w:r>
      <w:r w:rsidRPr="00234941">
        <w:rPr>
          <w:sz w:val="16"/>
        </w:rPr>
        <w:t xml:space="preserve"> health harms, for example through aerial drug crop </w:t>
      </w:r>
      <w:r w:rsidRPr="00234941">
        <w:rPr>
          <w:sz w:val="12"/>
        </w:rPr>
        <w:t>¶</w:t>
      </w:r>
      <w:r w:rsidRPr="00234941">
        <w:rPr>
          <w:sz w:val="16"/>
        </w:rPr>
        <w:t xml:space="preserve"> fumigations (which can cause damage to eyes and skin, </w:t>
      </w:r>
      <w:r w:rsidRPr="00234941">
        <w:rPr>
          <w:sz w:val="12"/>
        </w:rPr>
        <w:t>¶</w:t>
      </w:r>
      <w:r w:rsidRPr="00234941">
        <w:rPr>
          <w:sz w:val="16"/>
        </w:rPr>
        <w:t xml:space="preserve"> and lead to miscarriages44), as well as interfering with </w:t>
      </w:r>
      <w:r w:rsidRPr="00234941">
        <w:rPr>
          <w:sz w:val="12"/>
        </w:rPr>
        <w:t>¶</w:t>
      </w:r>
      <w:r w:rsidRPr="00234941">
        <w:rPr>
          <w:sz w:val="16"/>
        </w:rPr>
        <w:t xml:space="preserve"> access to health services.</w:t>
      </w:r>
      <w:r w:rsidRPr="00234941">
        <w:rPr>
          <w:sz w:val="12"/>
        </w:rPr>
        <w:t>¶</w:t>
      </w:r>
      <w:r w:rsidRPr="00234941">
        <w:rPr>
          <w:sz w:val="16"/>
        </w:rPr>
        <w:t xml:space="preserve"> </w:t>
      </w:r>
      <w:r w:rsidRPr="00234941">
        <w:rPr>
          <w:rStyle w:val="StyleBoldUnderline"/>
        </w:rPr>
        <w:t xml:space="preserve">Criminalisation of use, and the stigma and </w:t>
      </w:r>
      <w:r w:rsidRPr="00234941">
        <w:rPr>
          <w:rStyle w:val="StyleBoldUnderline"/>
          <w:sz w:val="12"/>
        </w:rPr>
        <w:t xml:space="preserve">¶ </w:t>
      </w:r>
      <w:r w:rsidRPr="00234941">
        <w:rPr>
          <w:rStyle w:val="StyleBoldUnderline"/>
        </w:rPr>
        <w:t xml:space="preserve">discrimination that often accompany it, contribute to the </w:t>
      </w:r>
      <w:r w:rsidRPr="00234941">
        <w:rPr>
          <w:rStyle w:val="StyleBoldUnderline"/>
          <w:sz w:val="12"/>
        </w:rPr>
        <w:t xml:space="preserve">¶ </w:t>
      </w:r>
      <w:r w:rsidRPr="00234941">
        <w:rPr>
          <w:rStyle w:val="StyleBoldUnderline"/>
        </w:rPr>
        <w:t xml:space="preserve">reluctance of people who inject drugs to utilise treatment </w:t>
      </w:r>
      <w:r w:rsidRPr="00234941">
        <w:rPr>
          <w:rStyle w:val="StyleBoldUnderline"/>
          <w:sz w:val="12"/>
        </w:rPr>
        <w:t xml:space="preserve">¶ </w:t>
      </w:r>
      <w:r w:rsidRPr="00234941">
        <w:rPr>
          <w:rStyle w:val="StyleBoldUnderline"/>
        </w:rPr>
        <w:t>and harm reduction services</w:t>
      </w:r>
      <w:r w:rsidRPr="00234941">
        <w:rPr>
          <w:sz w:val="16"/>
        </w:rPr>
        <w:t xml:space="preserve"> (see Chapter 7, p. 89). This </w:t>
      </w:r>
      <w:r w:rsidRPr="00234941">
        <w:rPr>
          <w:sz w:val="12"/>
        </w:rPr>
        <w:t>¶</w:t>
      </w:r>
      <w:r w:rsidRPr="00234941">
        <w:rPr>
          <w:sz w:val="16"/>
        </w:rPr>
        <w:t xml:space="preserve"> is especially the case when laws against the carrying </w:t>
      </w:r>
      <w:r w:rsidRPr="00234941">
        <w:rPr>
          <w:sz w:val="12"/>
        </w:rPr>
        <w:t>¶</w:t>
      </w:r>
      <w:r w:rsidRPr="00234941">
        <w:rPr>
          <w:sz w:val="16"/>
        </w:rPr>
        <w:t xml:space="preserve"> of injecting paraphernalia are in place (contrary to the </w:t>
      </w:r>
      <w:r w:rsidRPr="00234941">
        <w:rPr>
          <w:sz w:val="12"/>
        </w:rPr>
        <w:t>¶</w:t>
      </w:r>
      <w:r w:rsidRPr="00234941">
        <w:rPr>
          <w:sz w:val="16"/>
        </w:rPr>
        <w:t xml:space="preserve"> UN’s International Guidelines on HIV/AIDS and Human </w:t>
      </w:r>
      <w:r w:rsidRPr="00234941">
        <w:rPr>
          <w:sz w:val="12"/>
        </w:rPr>
        <w:t>¶</w:t>
      </w:r>
      <w:r w:rsidRPr="00234941">
        <w:rPr>
          <w:sz w:val="16"/>
        </w:rPr>
        <w:t xml:space="preserve"> Rights45), or when police have a high presence near </w:t>
      </w:r>
      <w:r w:rsidRPr="00234941">
        <w:rPr>
          <w:sz w:val="12"/>
        </w:rPr>
        <w:t>¶</w:t>
      </w:r>
      <w:r w:rsidRPr="00234941">
        <w:rPr>
          <w:sz w:val="16"/>
        </w:rPr>
        <w:t xml:space="preserve"> service providers.46</w:t>
      </w:r>
      <w:r w:rsidRPr="00234941">
        <w:rPr>
          <w:sz w:val="12"/>
        </w:rPr>
        <w:t>¶</w:t>
      </w:r>
      <w:r w:rsidRPr="00234941">
        <w:rPr>
          <w:sz w:val="16"/>
        </w:rPr>
        <w:t xml:space="preserve"> </w:t>
      </w:r>
      <w:r w:rsidRPr="00234941">
        <w:rPr>
          <w:rStyle w:val="StyleBoldUnderline"/>
        </w:rPr>
        <w:t xml:space="preserve">Global drug control efforts aimed at non-medical use </w:t>
      </w:r>
      <w:r w:rsidRPr="00234941">
        <w:rPr>
          <w:rStyle w:val="StyleBoldUnderline"/>
          <w:sz w:val="12"/>
        </w:rPr>
        <w:t xml:space="preserve">¶ </w:t>
      </w:r>
      <w:r w:rsidRPr="00234941">
        <w:rPr>
          <w:rStyle w:val="StyleBoldUnderline"/>
        </w:rPr>
        <w:t xml:space="preserve">of opiates have had a chilling effect on medical use </w:t>
      </w:r>
      <w:r w:rsidRPr="00234941">
        <w:rPr>
          <w:rStyle w:val="StyleBoldUnderline"/>
          <w:sz w:val="12"/>
        </w:rPr>
        <w:t xml:space="preserve">¶ </w:t>
      </w:r>
      <w:r w:rsidRPr="00234941">
        <w:rPr>
          <w:rStyle w:val="StyleBoldUnderline"/>
        </w:rPr>
        <w:t>for pain control and palliative care</w:t>
      </w:r>
      <w:r w:rsidRPr="00234941">
        <w:rPr>
          <w:sz w:val="16"/>
        </w:rPr>
        <w:t xml:space="preserve">. Unduly restrictive </w:t>
      </w:r>
      <w:r w:rsidRPr="00234941">
        <w:rPr>
          <w:sz w:val="12"/>
        </w:rPr>
        <w:t>¶</w:t>
      </w:r>
      <w:r w:rsidRPr="00234941">
        <w:rPr>
          <w:sz w:val="16"/>
        </w:rPr>
        <w:t xml:space="preserve"> regulations and policies, such as those limiting doses </w:t>
      </w:r>
      <w:r w:rsidRPr="00234941">
        <w:rPr>
          <w:sz w:val="12"/>
        </w:rPr>
        <w:t>¶</w:t>
      </w:r>
      <w:r w:rsidRPr="00234941">
        <w:rPr>
          <w:sz w:val="16"/>
        </w:rPr>
        <w:t xml:space="preserve"> and prescribing, or banning particular preparations, </w:t>
      </w:r>
      <w:r w:rsidRPr="00234941">
        <w:rPr>
          <w:sz w:val="12"/>
        </w:rPr>
        <w:t>¶</w:t>
      </w:r>
      <w:r w:rsidRPr="00234941">
        <w:rPr>
          <w:sz w:val="16"/>
        </w:rPr>
        <w:t xml:space="preserve"> have been imposed in the name of controlling the illicit </w:t>
      </w:r>
      <w:r w:rsidRPr="00234941">
        <w:rPr>
          <w:sz w:val="12"/>
        </w:rPr>
        <w:t>¶</w:t>
      </w:r>
      <w:r w:rsidRPr="00234941">
        <w:rPr>
          <w:sz w:val="16"/>
        </w:rPr>
        <w:t xml:space="preserve"> diversion of narcotic drugs.47</w:t>
      </w:r>
      <w:r w:rsidRPr="00234941">
        <w:rPr>
          <w:sz w:val="12"/>
        </w:rPr>
        <w:t>¶</w:t>
      </w:r>
      <w:r w:rsidRPr="00234941">
        <w:rPr>
          <w:sz w:val="16"/>
        </w:rPr>
        <w:t xml:space="preserve"> Instead, according to the World Health Organization, </w:t>
      </w:r>
      <w:r w:rsidRPr="00234941">
        <w:rPr>
          <w:sz w:val="12"/>
        </w:rPr>
        <w:t>¶</w:t>
      </w:r>
      <w:r w:rsidRPr="00234941">
        <w:rPr>
          <w:sz w:val="16"/>
        </w:rPr>
        <w:t xml:space="preserve"> these measures simply result in 5.5 billion people – </w:t>
      </w:r>
      <w:r w:rsidRPr="00234941">
        <w:rPr>
          <w:sz w:val="12"/>
        </w:rPr>
        <w:t>¶</w:t>
      </w:r>
      <w:r w:rsidRPr="00234941">
        <w:rPr>
          <w:sz w:val="16"/>
        </w:rPr>
        <w:t xml:space="preserve"> including 5.5 million with terminal cancer – having </w:t>
      </w:r>
      <w:r w:rsidRPr="00234941">
        <w:rPr>
          <w:sz w:val="12"/>
        </w:rPr>
        <w:t>¶</w:t>
      </w:r>
      <w:r w:rsidRPr="00234941">
        <w:rPr>
          <w:sz w:val="16"/>
        </w:rPr>
        <w:t xml:space="preserve"> low to nonexistent access to opiate medicines.48 More </w:t>
      </w:r>
      <w:r w:rsidRPr="00234941">
        <w:rPr>
          <w:sz w:val="12"/>
        </w:rPr>
        <w:t>¶</w:t>
      </w:r>
      <w:r w:rsidRPr="00234941">
        <w:rPr>
          <w:sz w:val="16"/>
        </w:rPr>
        <w:t xml:space="preserve"> powerful opiate preparations, such as morphine, are </w:t>
      </w:r>
      <w:r w:rsidRPr="00234941">
        <w:rPr>
          <w:sz w:val="12"/>
        </w:rPr>
        <w:t>¶</w:t>
      </w:r>
      <w:r w:rsidRPr="00234941">
        <w:rPr>
          <w:sz w:val="16"/>
        </w:rPr>
        <w:t xml:space="preserve"> unattainable in over 150 countries in the world.</w:t>
      </w:r>
    </w:p>
    <w:p w:rsidR="00234941" w:rsidRPr="00234941" w:rsidRDefault="00234941" w:rsidP="00234941"/>
    <w:p w:rsidR="00234941" w:rsidRPr="00234941" w:rsidRDefault="00234941" w:rsidP="00234941">
      <w:pPr>
        <w:pStyle w:val="Heading2"/>
      </w:pPr>
      <w:r w:rsidRPr="00234941">
        <w:rPr>
          <w:b w:val="0"/>
          <w:bCs w:val="0"/>
        </w:rPr>
        <w:lastRenderedPageBreak/>
        <w:t>Intervention</w:t>
      </w:r>
    </w:p>
    <w:p w:rsidR="00234941" w:rsidRPr="00234941" w:rsidRDefault="00234941" w:rsidP="00234941"/>
    <w:p w:rsidR="00234941" w:rsidRPr="00234941" w:rsidRDefault="00234941" w:rsidP="00234941">
      <w:pPr>
        <w:rPr>
          <w:b/>
          <w:shd w:val="clear" w:color="auto" w:fill="FFFFFF"/>
        </w:rPr>
      </w:pPr>
      <w:r w:rsidRPr="00234941">
        <w:rPr>
          <w:b/>
          <w:shd w:val="clear" w:color="auto" w:fill="FFFFFF"/>
        </w:rPr>
        <w:t xml:space="preserve">The drug war is used as a </w:t>
      </w:r>
      <w:r w:rsidRPr="00234941">
        <w:rPr>
          <w:b/>
          <w:u w:val="single"/>
          <w:shd w:val="clear" w:color="auto" w:fill="FFFFFF"/>
        </w:rPr>
        <w:t>justification</w:t>
      </w:r>
      <w:r w:rsidRPr="00234941">
        <w:rPr>
          <w:b/>
          <w:shd w:val="clear" w:color="auto" w:fill="FFFFFF"/>
        </w:rPr>
        <w:t xml:space="preserve"> for intervention which fuels more conflict and causes more corruption</w:t>
      </w:r>
    </w:p>
    <w:p w:rsidR="00234941" w:rsidRPr="00234941" w:rsidRDefault="00234941" w:rsidP="00234941">
      <w:r w:rsidRPr="00234941">
        <w:rPr>
          <w:b/>
        </w:rPr>
        <w:t>Newstext, 12</w:t>
      </w:r>
      <w:r w:rsidRPr="00234941">
        <w:t xml:space="preserve"> </w:t>
      </w:r>
      <w:r w:rsidRPr="00234941">
        <w:rPr>
          <w:sz w:val="16"/>
        </w:rPr>
        <w:t>(Newstex, citing President of Colombia Juan Manuel Santos, “The US War on Communism, Drugs, and Terrorism in Colombia”, 10/31/2012, Newstex, Lexis, JKahn)</w:t>
      </w:r>
    </w:p>
    <w:p w:rsidR="00234941" w:rsidRPr="00234941" w:rsidRDefault="00234941" w:rsidP="00234941">
      <w:pPr>
        <w:rPr>
          <w:sz w:val="16"/>
          <w:shd w:val="clear" w:color="auto" w:fill="FFFFFF"/>
        </w:rPr>
      </w:pPr>
      <w:r w:rsidRPr="00234941">
        <w:rPr>
          <w:sz w:val="16"/>
          <w:shd w:val="clear" w:color="auto" w:fill="FFFFFF"/>
        </w:rPr>
        <w:t>The effect of the militarised strategy has been a marked increase in drug related violence wherever it is initiated and there is not a more clear-cut example of this than Mexico. Before Calderon militarised Mexico s drug war the violent crime rate was actually falling. Since this approach has been adopted, with avid U.S. support including the allocation of 1.4 billion dollars over a three year period (2008-2010) through the Mérida Initiative, the homicide rate has more than doubled, the violent crime rate has increased by more than 200% and the number of human rights abuses committed by the military in their attempts to reign in the drugs cartels have increased six-fold.11</w:t>
      </w:r>
      <w:r w:rsidRPr="00234941">
        <w:rPr>
          <w:rStyle w:val="apple-converted-space"/>
          <w:color w:val="333333"/>
          <w:sz w:val="16"/>
          <w:shd w:val="clear" w:color="auto" w:fill="FFFFFF"/>
        </w:rPr>
        <w:t xml:space="preserve"> </w:t>
      </w:r>
      <w:r w:rsidRPr="00234941">
        <w:rPr>
          <w:sz w:val="16"/>
          <w:shd w:val="clear" w:color="auto" w:fill="FFFFFF"/>
        </w:rPr>
        <w:t>In terms of preventing the flow of drugs into the U.S. the militarised approach has one simple economic paradox at its core: by disproportionally tackling production and distribution (the supply side of the equation) without equally tackling consumption (the demand side of the equation), the price of the product is increased thus providing a greater profit incentive for people to take the involved risks in trafficking and producing illicit drugs.</w:t>
      </w:r>
      <w:r w:rsidRPr="00234941">
        <w:rPr>
          <w:rStyle w:val="apple-converted-space"/>
          <w:color w:val="333333"/>
          <w:sz w:val="16"/>
          <w:shd w:val="clear" w:color="auto" w:fill="FFFFFF"/>
        </w:rPr>
        <w:t xml:space="preserve"> </w:t>
      </w:r>
      <w:r w:rsidRPr="00234941">
        <w:rPr>
          <w:sz w:val="16"/>
          <w:shd w:val="clear" w:color="auto" w:fill="FFFFFF"/>
        </w:rPr>
        <w:t xml:space="preserve">War on Narcoguerrillas? As previously stated, Plan Colombia s original objective was the eradication of coca plantations by targeting left-wing narcoguerrillas (FARC) who, it was explicitly claimed, were directly involved in the drug trade. Evidence of a direct link between the FARC and the illicit drug trade, however, did not emerge until the early 2000 s after Plan Colombia had been instigated. In fact, into the late 1990s, </w:t>
      </w:r>
      <w:r w:rsidRPr="00234941">
        <w:rPr>
          <w:rStyle w:val="StyleBoldUnderline"/>
        </w:rPr>
        <w:t>there was little evidence to suggest that the FARC s involvement in the production and distribution of drugs</w:t>
      </w:r>
      <w:r w:rsidRPr="00234941">
        <w:rPr>
          <w:sz w:val="16"/>
          <w:shd w:val="clear" w:color="auto" w:fill="FFFFFF"/>
        </w:rPr>
        <w:t xml:space="preserve"> extended beyond the taxation of coca cultivation in the regions it controlled. In 1997 Donnie Marshall, Chief of Operations for the Drug Enforcement Administration admitted this </w:t>
      </w:r>
      <w:r w:rsidRPr="00234941">
        <w:rPr>
          <w:rStyle w:val="StyleBoldUnderline"/>
        </w:rPr>
        <w:t>in a DEA congressional testimony</w:t>
      </w:r>
      <w:r w:rsidRPr="00234941">
        <w:rPr>
          <w:sz w:val="16"/>
          <w:shd w:val="clear" w:color="auto" w:fill="FFFFFF"/>
        </w:rPr>
        <w:t xml:space="preserve"> stating that </w:t>
      </w:r>
      <w:r w:rsidRPr="00234941">
        <w:rPr>
          <w:rStyle w:val="StyleBoldUnderline"/>
        </w:rPr>
        <w:t>there is little to indicate</w:t>
      </w:r>
      <w:r w:rsidRPr="00234941">
        <w:rPr>
          <w:sz w:val="16"/>
          <w:shd w:val="clear" w:color="auto" w:fill="FFFFFF"/>
        </w:rPr>
        <w:t xml:space="preserve"> the </w:t>
      </w:r>
      <w:r w:rsidRPr="00234941">
        <w:rPr>
          <w:rStyle w:val="StyleBoldUnderline"/>
        </w:rPr>
        <w:t>insurgent groups are trafficking</w:t>
      </w:r>
      <w:r w:rsidRPr="00234941">
        <w:rPr>
          <w:sz w:val="16"/>
          <w:shd w:val="clear" w:color="auto" w:fill="FFFFFF"/>
        </w:rPr>
        <w:t xml:space="preserve"> in </w:t>
      </w:r>
      <w:r w:rsidRPr="00234941">
        <w:rPr>
          <w:rStyle w:val="StyleBoldUnderline"/>
        </w:rPr>
        <w:t>cocaine</w:t>
      </w:r>
      <w:r w:rsidRPr="00234941">
        <w:rPr>
          <w:sz w:val="16"/>
          <w:shd w:val="clear" w:color="auto" w:fill="FFFFFF"/>
        </w:rPr>
        <w:t xml:space="preserve"> themselves, either by producing cocaine HCL and selling it to Mexican syndicates, or by establishing their own distribution networks in the United States. 12</w:t>
      </w:r>
      <w:r w:rsidRPr="00234941">
        <w:rPr>
          <w:rStyle w:val="apple-converted-space"/>
          <w:color w:val="333333"/>
          <w:sz w:val="16"/>
          <w:shd w:val="clear" w:color="auto" w:fill="FFFFFF"/>
        </w:rPr>
        <w:t xml:space="preserve"> </w:t>
      </w:r>
      <w:r w:rsidRPr="00234941">
        <w:rPr>
          <w:sz w:val="16"/>
          <w:shd w:val="clear" w:color="auto" w:fill="FFFFFF"/>
        </w:rPr>
        <w:t xml:space="preserve">Plan Colombia, while stating the pursuit of left-wing narcoguerrillas as an objective, did not equally target right-wing Colombian paramilitaries. While a few high profile cases of paramilitaries being tried and convicted on drug trafficking charges have occurred, on the whole, </w:t>
      </w:r>
      <w:r w:rsidRPr="00234941">
        <w:rPr>
          <w:rStyle w:val="StyleBoldUnderline"/>
        </w:rPr>
        <w:t>the focus remains</w:t>
      </w:r>
      <w:r w:rsidRPr="00234941">
        <w:rPr>
          <w:sz w:val="16"/>
          <w:shd w:val="clear" w:color="auto" w:fill="FFFFFF"/>
        </w:rPr>
        <w:t xml:space="preserve"> principally </w:t>
      </w:r>
      <w:r w:rsidRPr="00234941">
        <w:rPr>
          <w:rStyle w:val="StyleBoldUnderline"/>
        </w:rPr>
        <w:t>on the FARC</w:t>
      </w:r>
      <w:r w:rsidRPr="00234941">
        <w:rPr>
          <w:sz w:val="16"/>
          <w:shd w:val="clear" w:color="auto" w:fill="FFFFFF"/>
        </w:rPr>
        <w:t xml:space="preserve">. This is despite the fact that at least as early as 1997 the DEA were aware of their involvement in narcotics trafficking. In the same congressional testimony quoted above Marshal stated that the AUC (United Self-Defence Forces of Colombia), the largest Colombian right-wing paramilitary group, has been closely linked to the Henao Montoya organisation; the most powerful of the various independent trafficking groups that comprise the North Valle drug mafia and that the AUC s leader, Carlos Castano, is a major cocaine trafficker in his own right. </w:t>
      </w:r>
      <w:r w:rsidRPr="00234941">
        <w:rPr>
          <w:rStyle w:val="StyleBoldUnderline"/>
        </w:rPr>
        <w:t>Fumigation too has been concentrated mainly in FARC strongholds</w:t>
      </w:r>
      <w:r w:rsidRPr="00234941">
        <w:rPr>
          <w:sz w:val="16"/>
          <w:shd w:val="clear" w:color="auto" w:fill="FFFFFF"/>
        </w:rPr>
        <w:t xml:space="preserve"> in the South East despite the fact that right-wing </w:t>
      </w:r>
      <w:r w:rsidRPr="00234941">
        <w:rPr>
          <w:rStyle w:val="StyleBoldUnderline"/>
        </w:rPr>
        <w:t>paramilitaries are known to be involved in cocaine production and trafficking</w:t>
      </w:r>
      <w:r w:rsidRPr="00234941">
        <w:rPr>
          <w:sz w:val="16"/>
          <w:shd w:val="clear" w:color="auto" w:fill="FFFFFF"/>
        </w:rPr>
        <w:t xml:space="preserve"> in the north of the country. Suspicions have thus emerged that the real aim of the fumigation campaign is to remove one of the FARC s key revenue streams (the taxation of coca cultivation in areas they control) rather than coca cultivation in general.</w:t>
      </w:r>
      <w:r w:rsidRPr="00234941">
        <w:rPr>
          <w:rStyle w:val="apple-converted-space"/>
          <w:color w:val="333333"/>
          <w:sz w:val="16"/>
          <w:shd w:val="clear" w:color="auto" w:fill="FFFFFF"/>
        </w:rPr>
        <w:t xml:space="preserve"> </w:t>
      </w:r>
      <w:r w:rsidRPr="00234941">
        <w:rPr>
          <w:sz w:val="16"/>
          <w:shd w:val="clear" w:color="auto" w:fill="FFFFFF"/>
        </w:rPr>
        <w:t xml:space="preserve">The disparity in treatment between right and left-wing groups has also led many critics to suggest that the U.S. tolerate and even support right-wing paramilitary activities due to their ideological alliance with U.S. economic interests in the country. In 2001 an investigation by Amnesty International led to a lawsuit to obtain CIA records of Los Pepes , a vigilante organisation set up by Carlos Castano. Its </w:t>
      </w:r>
      <w:r w:rsidRPr="00234941">
        <w:rPr>
          <w:rStyle w:val="StyleBoldUnderline"/>
        </w:rPr>
        <w:t xml:space="preserve">findings revealed an extremely </w:t>
      </w:r>
      <w:r w:rsidRPr="00234941">
        <w:rPr>
          <w:rStyle w:val="StyleBoldUnderline"/>
          <w:bdr w:val="single" w:sz="4" w:space="0" w:color="auto" w:frame="1"/>
        </w:rPr>
        <w:t>suspect relationship</w:t>
      </w:r>
      <w:r w:rsidRPr="00234941">
        <w:rPr>
          <w:rStyle w:val="StyleBoldUnderline"/>
        </w:rPr>
        <w:t xml:space="preserve"> between the U.S. government and the Castano family</w:t>
      </w:r>
      <w:r w:rsidRPr="00234941">
        <w:rPr>
          <w:sz w:val="16"/>
          <w:shd w:val="clear" w:color="auto" w:fill="FFFFFF"/>
        </w:rPr>
        <w:t xml:space="preserve"> at a time when the U.S. Government was well aware of that family s involvement with paramilitary violence and narcotics trafficking. 13</w:t>
      </w:r>
      <w:r w:rsidRPr="00234941">
        <w:rPr>
          <w:rStyle w:val="apple-converted-space"/>
          <w:color w:val="333333"/>
          <w:sz w:val="16"/>
          <w:shd w:val="clear" w:color="auto" w:fill="FFFFFF"/>
        </w:rPr>
        <w:t xml:space="preserve"> </w:t>
      </w:r>
      <w:r w:rsidRPr="00234941">
        <w:rPr>
          <w:sz w:val="16"/>
          <w:shd w:val="clear" w:color="auto" w:fill="FFFFFF"/>
        </w:rPr>
        <w:t xml:space="preserve">War on Drugs/War on Terror Colombia was one of the largest recipients of U.S. military aid and training throughout the Cold War. </w:t>
      </w:r>
      <w:r w:rsidRPr="00234941">
        <w:rPr>
          <w:rStyle w:val="StyleBoldUnderline"/>
        </w:rPr>
        <w:t>In the Cold War era the communist threat was used to justify counterinsurgency operations</w:t>
      </w:r>
      <w:r w:rsidRPr="00234941">
        <w:rPr>
          <w:sz w:val="16"/>
          <w:shd w:val="clear" w:color="auto" w:fill="FFFFFF"/>
        </w:rPr>
        <w:t xml:space="preserve"> against the </w:t>
      </w:r>
      <w:r w:rsidRPr="00234941">
        <w:rPr>
          <w:rStyle w:val="StyleBoldUnderline"/>
        </w:rPr>
        <w:t>FARC rebels whose</w:t>
      </w:r>
      <w:r w:rsidRPr="00234941">
        <w:rPr>
          <w:sz w:val="16"/>
          <w:shd w:val="clear" w:color="auto" w:fill="FFFFFF"/>
        </w:rPr>
        <w:t xml:space="preserve"> communist/socialist </w:t>
      </w:r>
      <w:r w:rsidRPr="00234941">
        <w:rPr>
          <w:rStyle w:val="StyleBoldUnderline"/>
        </w:rPr>
        <w:t xml:space="preserve">roots posed a particular threat to U.S. economic interests </w:t>
      </w:r>
      <w:r w:rsidRPr="00234941">
        <w:rPr>
          <w:sz w:val="16"/>
          <w:shd w:val="clear" w:color="auto" w:fill="FFFFFF"/>
        </w:rPr>
        <w:t>due to Colombia s extensive natural resources and strategic geographical location. Today, even if the idea of the FARC gaining control over the Colombian state has diminished in credibility, the rebels regularly attack U.S. interests including the infrastructure (railways, pipelines etc.) of U.S. energy and mining multinationals in Colombia. As Marc Grossman, former U.S. undersecretary of state for political affairs put it; [Colombian insurgents] represent a danger to the $4.3 billion in direct U.S. investment in Colombia . Colombia supplied three per cent of U.S. oil imports in 2001, and possesses substantial potential oil and natural gas reserves. 14</w:t>
      </w:r>
      <w:r w:rsidRPr="00234941">
        <w:rPr>
          <w:rStyle w:val="apple-converted-space"/>
          <w:color w:val="333333"/>
          <w:sz w:val="16"/>
          <w:shd w:val="clear" w:color="auto" w:fill="FFFFFF"/>
        </w:rPr>
        <w:t xml:space="preserve"> </w:t>
      </w:r>
      <w:r w:rsidRPr="00234941">
        <w:rPr>
          <w:sz w:val="16"/>
          <w:shd w:val="clear" w:color="auto" w:fill="FFFFFF"/>
        </w:rPr>
        <w:t>After the Cold War and the fall of the Soviet Union the communist threat no longer justified U.S. counterinsurgency operations in Colombia or elsewhere in Latin America. The US Military s Southern Command (</w:t>
      </w:r>
      <w:r w:rsidRPr="00234941">
        <w:rPr>
          <w:rStyle w:val="StyleBoldUnderline"/>
        </w:rPr>
        <w:t>SOUTHCOM</w:t>
      </w:r>
      <w:r w:rsidRPr="00234941">
        <w:rPr>
          <w:sz w:val="16"/>
          <w:shd w:val="clear" w:color="auto" w:fill="FFFFFF"/>
        </w:rPr>
        <w:t xml:space="preserve">) therefore </w:t>
      </w:r>
      <w:r w:rsidRPr="00234941">
        <w:rPr>
          <w:rStyle w:val="StyleBoldUnderline"/>
          <w:bdr w:val="single" w:sz="4" w:space="0" w:color="auto" w:frame="1"/>
        </w:rPr>
        <w:t>welcomed the drug war</w:t>
      </w:r>
      <w:r w:rsidRPr="00234941">
        <w:rPr>
          <w:rStyle w:val="StyleBoldUnderline"/>
        </w:rPr>
        <w:t xml:space="preserve"> as a</w:t>
      </w:r>
      <w:r w:rsidRPr="00234941">
        <w:rPr>
          <w:sz w:val="16"/>
          <w:shd w:val="clear" w:color="auto" w:fill="FFFFFF"/>
        </w:rPr>
        <w:t xml:space="preserve"> new </w:t>
      </w:r>
      <w:r w:rsidRPr="00234941">
        <w:rPr>
          <w:rStyle w:val="StyleBoldUnderline"/>
        </w:rPr>
        <w:t>justification for maintaining</w:t>
      </w:r>
      <w:r w:rsidRPr="00234941">
        <w:rPr>
          <w:sz w:val="16"/>
          <w:shd w:val="clear" w:color="auto" w:fill="FFFFFF"/>
        </w:rPr>
        <w:t xml:space="preserve"> the same </w:t>
      </w:r>
      <w:r w:rsidRPr="00234941">
        <w:rPr>
          <w:rStyle w:val="StyleBoldUnderline"/>
        </w:rPr>
        <w:t>levels of military spending and counterinsurgency training of Latin American militaries</w:t>
      </w:r>
      <w:r w:rsidRPr="00234941">
        <w:rPr>
          <w:sz w:val="16"/>
          <w:shd w:val="clear" w:color="auto" w:fill="FFFFFF"/>
        </w:rPr>
        <w:t xml:space="preserve"> and low intensity warfare strategies employed in Central America were easily adopted to fight a war on drugs. 15 In Colombia, the FARC, previously labelled Communist became narcoguerrillas and, post-9/11, this morphed again into terrorists. President </w:t>
      </w:r>
      <w:r w:rsidRPr="00234941">
        <w:rPr>
          <w:rStyle w:val="StyleBoldUnderline"/>
        </w:rPr>
        <w:t>Bush utilised the war on terror to redefine the Colombian conflict and continue counter-insurgency operations</w:t>
      </w:r>
      <w:r w:rsidRPr="00234941">
        <w:rPr>
          <w:sz w:val="16"/>
          <w:shd w:val="clear" w:color="auto" w:fill="FFFFFF"/>
        </w:rPr>
        <w:t xml:space="preserve"> against the FARC. Again, the target of this campaign remained the FARC despite the fact that the Colombian Army and closely linked armed right-wing paramilitary groups have been responsible for countless grave human rights abuses.16</w:t>
      </w:r>
      <w:r w:rsidRPr="00234941">
        <w:rPr>
          <w:rStyle w:val="apple-converted-space"/>
          <w:color w:val="333333"/>
          <w:sz w:val="16"/>
          <w:shd w:val="clear" w:color="auto" w:fill="FFFFFF"/>
        </w:rPr>
        <w:t xml:space="preserve"> </w:t>
      </w:r>
      <w:r w:rsidRPr="00234941">
        <w:rPr>
          <w:sz w:val="16"/>
          <w:shd w:val="clear" w:color="auto" w:fill="FFFFFF"/>
        </w:rPr>
        <w:t xml:space="preserve">The Historic Importance of Military Training to U.S. Foreign Policy Military training and the cultivation of allied militaries whose interests and ideologies would reflect those of </w:t>
      </w:r>
      <w:r w:rsidRPr="00234941">
        <w:rPr>
          <w:sz w:val="16"/>
          <w:shd w:val="clear" w:color="auto" w:fill="FFFFFF"/>
        </w:rPr>
        <w:lastRenderedPageBreak/>
        <w:t>Washington has, historically, been one of the main methods of U.S. control in Latin America. Several Spanish language schools were established specifically for training Latin American officers including the notorious School of the Americas (SOA) which trained nearly every officer involved in the 1973 Chilean coup and where many members of the Colombian Army continue to train today. As well as training these officers in counter-insurgency, counter terrorism and unconventional warfare (among other forms of attack) the SOA intentionally cultivates a glorified image of privileged capitalist modernity and a strong belief in the right-wing capitalist model. 15</w:t>
      </w:r>
      <w:r w:rsidRPr="00234941">
        <w:rPr>
          <w:rStyle w:val="apple-converted-space"/>
          <w:color w:val="333333"/>
          <w:sz w:val="16"/>
          <w:shd w:val="clear" w:color="auto" w:fill="FFFFFF"/>
        </w:rPr>
        <w:t xml:space="preserve"> </w:t>
      </w:r>
      <w:r w:rsidRPr="00234941">
        <w:rPr>
          <w:sz w:val="16"/>
          <w:shd w:val="clear" w:color="auto" w:fill="FFFFFF"/>
        </w:rPr>
        <w:t xml:space="preserve">What resulted from such instruction in the past was the creation of highly politicised right-wing military entities which remained allied to the state only insofar as the government in power reflected a similar ideology. Throughout the 1970 s and 1980 s this resulted in military coups overthrowing left-wing governments throughout Latin American and the Caribbean. As </w:t>
      </w:r>
      <w:r w:rsidRPr="00234941">
        <w:rPr>
          <w:rStyle w:val="StyleBoldUnderline"/>
        </w:rPr>
        <w:t>Latin American states transitioned to democracy</w:t>
      </w:r>
      <w:r w:rsidRPr="00234941">
        <w:rPr>
          <w:sz w:val="16"/>
          <w:shd w:val="clear" w:color="auto" w:fill="FFFFFF"/>
        </w:rPr>
        <w:t xml:space="preserve"> the strength of these staunchly right-wing militaries (as well as well-grounded fears of U.S. military intervention) led to the establishment of pacted democracies whereby elite and military support for the democratic transition was conditioned on the formation of certain economic parameters to be enshrined into the constitution. Despite the fact that many </w:t>
      </w:r>
      <w:r w:rsidRPr="00234941">
        <w:rPr>
          <w:rStyle w:val="StyleBoldUnderline"/>
        </w:rPr>
        <w:t>democratic movements mobilised on the basis of wealth redistribution</w:t>
      </w:r>
      <w:r w:rsidRPr="00234941">
        <w:rPr>
          <w:sz w:val="16"/>
          <w:shd w:val="clear" w:color="auto" w:fill="FFFFFF"/>
        </w:rPr>
        <w:t xml:space="preserve"> these </w:t>
      </w:r>
      <w:r w:rsidRPr="00234941">
        <w:rPr>
          <w:rStyle w:val="StyleBoldUnderline"/>
        </w:rPr>
        <w:t>pacts</w:t>
      </w:r>
      <w:r w:rsidRPr="00234941">
        <w:rPr>
          <w:sz w:val="16"/>
          <w:shd w:val="clear" w:color="auto" w:fill="FFFFFF"/>
        </w:rPr>
        <w:t xml:space="preserve"> generally </w:t>
      </w:r>
      <w:r w:rsidRPr="00234941">
        <w:rPr>
          <w:rStyle w:val="StyleBoldUnderline"/>
        </w:rPr>
        <w:t>guaranteed the</w:t>
      </w:r>
      <w:r w:rsidRPr="00234941">
        <w:rPr>
          <w:sz w:val="16"/>
          <w:shd w:val="clear" w:color="auto" w:fill="FFFFFF"/>
        </w:rPr>
        <w:t xml:space="preserve"> continued </w:t>
      </w:r>
      <w:r w:rsidRPr="00234941">
        <w:rPr>
          <w:rStyle w:val="StyleBoldUnderline"/>
        </w:rPr>
        <w:t xml:space="preserve">presence of </w:t>
      </w:r>
      <w:r w:rsidRPr="00234941">
        <w:rPr>
          <w:rStyle w:val="StyleBoldUnderline"/>
          <w:bdr w:val="single" w:sz="4" w:space="0" w:color="auto" w:frame="1"/>
        </w:rPr>
        <w:t>foreign multinationals</w:t>
      </w:r>
      <w:r w:rsidRPr="00234941">
        <w:rPr>
          <w:sz w:val="16"/>
          <w:shd w:val="clear" w:color="auto" w:fill="FFFFFF"/>
        </w:rPr>
        <w:t xml:space="preserve"> in the extractive industries as well as ruling out the nationalisation of resources and the socialisation of land as policy options regardless of electoral outcomes.17 Where specific pacts did not exist left leaning elected governments remained very wary of their right-wing militaries when making policy decisions. In Chile, one of the more modern examples, even though the Concertación (Chile s democratic movement) opposed neoliberalism, the intimidating power of the right-wing military caused them to accept a moderately reformed version of Pinochet s 1980 constitution which enshrined the neoliberal model as well as a number of authoritarian enclaves with a bias to the political right.18</w:t>
      </w:r>
      <w:r w:rsidRPr="00234941">
        <w:rPr>
          <w:rStyle w:val="apple-converted-space"/>
          <w:color w:val="333333"/>
          <w:sz w:val="16"/>
          <w:shd w:val="clear" w:color="auto" w:fill="FFFFFF"/>
        </w:rPr>
        <w:t xml:space="preserve"> </w:t>
      </w:r>
      <w:r w:rsidRPr="00234941">
        <w:rPr>
          <w:sz w:val="16"/>
          <w:shd w:val="clear" w:color="auto" w:fill="FFFFFF"/>
        </w:rPr>
        <w:t xml:space="preserve">This is also the reason why very few Latin American countries, with the notable exception of Argentina, have managed to hold military personal accountable for atrocities of the past. Indeed, in many places, </w:t>
      </w:r>
      <w:r w:rsidRPr="00234941">
        <w:rPr>
          <w:rStyle w:val="StyleBoldUnderline"/>
        </w:rPr>
        <w:t>army personal who took part in grave atrocities</w:t>
      </w:r>
      <w:r w:rsidRPr="00234941">
        <w:rPr>
          <w:sz w:val="16"/>
          <w:shd w:val="clear" w:color="auto" w:fill="FFFFFF"/>
        </w:rPr>
        <w:t xml:space="preserve"> continue to </w:t>
      </w:r>
      <w:r w:rsidRPr="00234941">
        <w:rPr>
          <w:rStyle w:val="StyleBoldUnderline"/>
        </w:rPr>
        <w:t>hold high ranking positions in the military</w:t>
      </w:r>
      <w:r w:rsidRPr="00234941">
        <w:rPr>
          <w:sz w:val="16"/>
          <w:shd w:val="clear" w:color="auto" w:fill="FFFFFF"/>
        </w:rPr>
        <w:t xml:space="preserve">. In Colombia this is particularly so and, as military abuses continue to this day, a culture of impunity has been created which remains a hindering factor to any potential for peace and reconciliation.19 What s more, many high ranking members of the Colombian military trained in the U.S. as counter-insurgents during the Cold War and were then thought by their U.S. instructors to define a number activities normally associated with a healthy democracy as Insurgent Activity Indicators. Such indicators listed in Manuals used by U.S. trainers included; </w:t>
      </w:r>
      <w:r w:rsidRPr="00234941">
        <w:rPr>
          <w:rStyle w:val="StyleBoldUnderline"/>
        </w:rPr>
        <w:t>Characterization of the armed forces as the enemy of the people Increased unrest</w:t>
      </w:r>
      <w:r w:rsidRPr="00234941">
        <w:rPr>
          <w:sz w:val="16"/>
          <w:shd w:val="clear" w:color="auto" w:fill="FFFFFF"/>
        </w:rPr>
        <w:t xml:space="preserve"> amongst labourers Increased number of articles or advertisements in newspapers criticizing the government. Strikes or work stoppages Increase of petitions demanding government redress of grievance and Initiation of letter-writing campaigns to newspapers and government officials deploring undesirable conditions and blaming individuals in power. 14</w:t>
      </w:r>
      <w:r w:rsidRPr="00234941">
        <w:rPr>
          <w:rStyle w:val="apple-converted-space"/>
          <w:color w:val="333333"/>
          <w:sz w:val="16"/>
          <w:shd w:val="clear" w:color="auto" w:fill="FFFFFF"/>
        </w:rPr>
        <w:t xml:space="preserve"> </w:t>
      </w:r>
      <w:r w:rsidRPr="00234941">
        <w:rPr>
          <w:rStyle w:val="StyleBoldUnderline"/>
        </w:rPr>
        <w:t>The</w:t>
      </w:r>
      <w:r w:rsidRPr="00234941">
        <w:rPr>
          <w:sz w:val="16"/>
          <w:shd w:val="clear" w:color="auto" w:fill="FFFFFF"/>
        </w:rPr>
        <w:t xml:space="preserve"> more recent </w:t>
      </w:r>
      <w:r w:rsidRPr="00234941">
        <w:rPr>
          <w:rStyle w:val="StyleBoldUnderline"/>
        </w:rPr>
        <w:t>move to the left in Latin America has been a success</w:t>
      </w:r>
      <w:r w:rsidRPr="00234941">
        <w:rPr>
          <w:sz w:val="16"/>
          <w:shd w:val="clear" w:color="auto" w:fill="FFFFFF"/>
        </w:rPr>
        <w:t>, in part, because the new generation of left wing leaders are acutely aware of the dangers the military pose. In Bolivia one of Morales acts as President was to raise military wages and the recent police strikes (so severe some called them a police mutiny) were partly based on the fact that police wages were roughly half those received by similar ranking military officers. In Venezuela, Chavez holds tight to his military image and many critics have used this to claim he is merely another generalissimo. This criticism fails to realise, however, the great political importance in Chavez s realignment of the Venezuelan military with the democratically elected government of the state rather than outside forces and ideologies. His success in this endeavour was demonstrated when soldiers loyal to him reversed a military coup that displaced him briefly from power in 2002. Both Chavez and Morales, due to their opposition to drug war policies and the imperialist undertones they carry, have driven the DEA out of their respective countries.</w:t>
      </w:r>
      <w:r w:rsidRPr="00234941">
        <w:rPr>
          <w:rStyle w:val="apple-converted-space"/>
          <w:color w:val="333333"/>
          <w:sz w:val="16"/>
          <w:shd w:val="clear" w:color="auto" w:fill="FFFFFF"/>
        </w:rPr>
        <w:t xml:space="preserve"> </w:t>
      </w:r>
      <w:r w:rsidRPr="00234941">
        <w:rPr>
          <w:sz w:val="16"/>
          <w:shd w:val="clear" w:color="auto" w:fill="FFFFFF"/>
        </w:rPr>
        <w:t xml:space="preserve">The stability of instability </w:t>
      </w:r>
      <w:r w:rsidRPr="00234941">
        <w:rPr>
          <w:sz w:val="16"/>
        </w:rPr>
        <w:t xml:space="preserve">It is clear that </w:t>
      </w:r>
      <w:r w:rsidRPr="00234941">
        <w:rPr>
          <w:rStyle w:val="StyleBoldUnderline"/>
        </w:rPr>
        <w:t>the war on drugs and the subsequent war on terror in Colombia have been used as fronts to justify the continued counterinsurgency</w:t>
      </w:r>
      <w:r w:rsidRPr="00234941">
        <w:rPr>
          <w:sz w:val="16"/>
          <w:shd w:val="clear" w:color="auto" w:fill="FFFFFF"/>
        </w:rPr>
        <w:t xml:space="preserve"> war against the FARC. Or, as Stan Goff a retired US Army Special Forces officer for counterinsurgency operations and former military advisor to Colombia put it: the war on drugs is simply a propaganda ploy We were briefed by the Public Affairs Officers that counter-narcotics was a cover story that our mission, in fact, was to further develop Colombians capacity for counterinsurgency operations. 20</w:t>
      </w:r>
      <w:r w:rsidRPr="00234941">
        <w:rPr>
          <w:rStyle w:val="apple-converted-space"/>
          <w:color w:val="333333"/>
          <w:sz w:val="16"/>
          <w:shd w:val="clear" w:color="auto" w:fill="FFFFFF"/>
        </w:rPr>
        <w:t xml:space="preserve"> </w:t>
      </w:r>
      <w:r w:rsidRPr="00234941">
        <w:rPr>
          <w:rStyle w:val="StyleBoldUnderline"/>
        </w:rPr>
        <w:t>U.S. and Colombian government anti-terror and anti-drug policy</w:t>
      </w:r>
      <w:r w:rsidRPr="00234941">
        <w:rPr>
          <w:sz w:val="16"/>
          <w:shd w:val="clear" w:color="auto" w:fill="FFFFFF"/>
        </w:rPr>
        <w:t xml:space="preserve">, however, </w:t>
      </w:r>
      <w:r w:rsidRPr="00234941">
        <w:rPr>
          <w:rStyle w:val="StyleBoldUnderline"/>
        </w:rPr>
        <w:t>has</w:t>
      </w:r>
      <w:r w:rsidRPr="00234941">
        <w:rPr>
          <w:sz w:val="16"/>
          <w:shd w:val="clear" w:color="auto" w:fill="FFFFFF"/>
        </w:rPr>
        <w:t xml:space="preserve"> actually </w:t>
      </w:r>
      <w:r w:rsidRPr="00234941">
        <w:rPr>
          <w:rStyle w:val="StyleBoldUnderline"/>
        </w:rPr>
        <w:t>swelled</w:t>
      </w:r>
      <w:r w:rsidRPr="00234941">
        <w:rPr>
          <w:sz w:val="16"/>
          <w:shd w:val="clear" w:color="auto" w:fill="FFFFFF"/>
        </w:rPr>
        <w:t xml:space="preserve"> the ranks of the FARC. Peasant </w:t>
      </w:r>
      <w:r w:rsidRPr="00234941">
        <w:rPr>
          <w:rStyle w:val="StyleBoldUnderline"/>
        </w:rPr>
        <w:t>farmers who depend on coca</w:t>
      </w:r>
      <w:r w:rsidRPr="00234941">
        <w:rPr>
          <w:sz w:val="16"/>
          <w:shd w:val="clear" w:color="auto" w:fill="FFFFFF"/>
        </w:rPr>
        <w:t xml:space="preserve"> for their livelihoods </w:t>
      </w:r>
      <w:r w:rsidRPr="00234941">
        <w:rPr>
          <w:rStyle w:val="StyleBoldUnderline"/>
          <w:bdr w:val="single" w:sz="4" w:space="0" w:color="auto" w:frame="1"/>
        </w:rPr>
        <w:t>are forced to rely on the armed guerrillas</w:t>
      </w:r>
      <w:r w:rsidRPr="00234941">
        <w:rPr>
          <w:sz w:val="16"/>
          <w:shd w:val="clear" w:color="auto" w:fill="FFFFFF"/>
        </w:rPr>
        <w:t xml:space="preserve"> to protect their crop from planes spraying chemicals. The displacement and terrorisation of people and the destruction of subsistence crops in rural areas due to fumigation and military and paramilitary activity have created a large amount of unemployed, disenfranchised and angry young people who gravitate towards the guerrilla movement due to the impunity of the armed forces and the perceived inability of the Colombian justice and democratic political systems to hear their grievances or reflect their interests. </w:t>
      </w:r>
    </w:p>
    <w:p w:rsidR="00234941" w:rsidRPr="00234941" w:rsidRDefault="00234941" w:rsidP="00234941"/>
    <w:p w:rsidR="00FA794F" w:rsidRPr="00234941" w:rsidRDefault="00FA794F" w:rsidP="001029EC">
      <w:pPr>
        <w:pStyle w:val="Heading2"/>
        <w:rPr>
          <w:b w:val="0"/>
          <w:bCs w:val="0"/>
        </w:rPr>
      </w:pPr>
      <w:r w:rsidRPr="00234941">
        <w:rPr>
          <w:b w:val="0"/>
          <w:bCs w:val="0"/>
        </w:rPr>
        <w:lastRenderedPageBreak/>
        <w:t xml:space="preserve">Liberty </w:t>
      </w:r>
    </w:p>
    <w:p w:rsidR="00FA794F" w:rsidRPr="00234941" w:rsidRDefault="00FA794F" w:rsidP="00762F30">
      <w:pPr>
        <w:rPr>
          <w:b/>
        </w:rPr>
      </w:pPr>
      <w:r w:rsidRPr="00234941">
        <w:rPr>
          <w:b/>
        </w:rPr>
        <w:t>The War on Drugs is often framed as a quest to protect morality --- that is a ruse perpetuated by the government --- it sustains extreme losses of civil liberties</w:t>
      </w:r>
    </w:p>
    <w:p w:rsidR="00FA794F" w:rsidRPr="00234941" w:rsidRDefault="00FA794F" w:rsidP="00FA794F">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94-97, Tashma)</w:t>
      </w:r>
    </w:p>
    <w:p w:rsidR="00FA794F" w:rsidRPr="00234941" w:rsidRDefault="00FA794F" w:rsidP="00FA794F">
      <w:pPr>
        <w:rPr>
          <w:sz w:val="16"/>
          <w:szCs w:val="16"/>
        </w:rPr>
      </w:pPr>
      <w:r w:rsidRPr="00234941">
        <w:rPr>
          <w:sz w:val="16"/>
          <w:szCs w:val="16"/>
        </w:rPr>
        <w:t>The Limitation of Civil Liberties</w:t>
      </w:r>
    </w:p>
    <w:p w:rsidR="00FA794F" w:rsidRPr="00234941" w:rsidRDefault="00FA794F" w:rsidP="00FA794F">
      <w:pPr>
        <w:rPr>
          <w:sz w:val="16"/>
        </w:rPr>
      </w:pPr>
      <w:r w:rsidRPr="00234941">
        <w:rPr>
          <w:rStyle w:val="StyleBoldUnderline"/>
        </w:rPr>
        <w:t>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has a reputation for widely accepted civil liberties and protected civil rights. However, Americans have </w:t>
      </w:r>
      <w:r w:rsidRPr="00234941">
        <w:rPr>
          <w:rStyle w:val="StyleBoldUnderline"/>
          <w:bdr w:val="single" w:sz="4" w:space="0" w:color="auto"/>
        </w:rPr>
        <w:t>much less personal autonomy</w:t>
      </w:r>
      <w:r w:rsidRPr="00234941">
        <w:rPr>
          <w:rStyle w:val="StyleBoldUnderline"/>
        </w:rPr>
        <w:t xml:space="preserve"> in comparison to during the period before the War on Drugs.</w:t>
      </w:r>
      <w:r w:rsidRPr="00234941">
        <w:rPr>
          <w:sz w:val="16"/>
        </w:rPr>
        <w:t xml:space="preserve">118 </w:t>
      </w:r>
      <w:r w:rsidRPr="00234941">
        <w:rPr>
          <w:rStyle w:val="StyleBoldUnderline"/>
        </w:rPr>
        <w:t>The war on drugs is regarded as a means to protect American values and morals.</w:t>
      </w:r>
      <w:r w:rsidRPr="00234941">
        <w:rPr>
          <w:sz w:val="16"/>
        </w:rPr>
        <w:t xml:space="preserve">119 This is because the cocaine situation in the late 1980s was regarded as an opportunity for institutionalising the judgements and tactics through public support during the 1990s. The cocaine epidemic in the 1980s was driven by the fear of disruption to the American social structure by the mass fl ow and use of cocaine.120 Politicians kept appealing to citizens to preserve morals and values in American society, and made them believe that tolerance to cocaine, such as legalisation, is equal to the ‘advocacy of international narco-terrorism’.121 The government claimed to be committed to ‘America’s moral regeneration’.122 </w:t>
      </w:r>
    </w:p>
    <w:p w:rsidR="00FA794F" w:rsidRPr="00234941" w:rsidRDefault="00FA794F" w:rsidP="00FA794F">
      <w:pPr>
        <w:rPr>
          <w:sz w:val="16"/>
        </w:rPr>
      </w:pPr>
      <w:r w:rsidRPr="00234941">
        <w:rPr>
          <w:rStyle w:val="StyleBoldUnderline"/>
        </w:rPr>
        <w:t>The willingness of the US to limit its own freedoms for the sake of drug control appeared to be a consequence</w:t>
      </w:r>
      <w:r w:rsidRPr="00234941">
        <w:rPr>
          <w:sz w:val="16"/>
        </w:rPr>
        <w:t xml:space="preserve"> of the claim by the government: ‘[Americans] should be extremely reluctant to restrict [drug enforcement offi cers] within formal and arbitrary lines.’123 </w:t>
      </w:r>
      <w:r w:rsidRPr="00234941">
        <w:rPr>
          <w:rStyle w:val="StyleBoldUnderline"/>
        </w:rPr>
        <w:t xml:space="preserve">At the height of the War on Drugs, Americans were willing to </w:t>
      </w:r>
      <w:r w:rsidRPr="00234941">
        <w:rPr>
          <w:rStyle w:val="StyleBoldUnderline"/>
          <w:bdr w:val="single" w:sz="4" w:space="0" w:color="auto"/>
        </w:rPr>
        <w:t>sacrifice their</w:t>
      </w:r>
      <w:r w:rsidRPr="00234941">
        <w:rPr>
          <w:sz w:val="16"/>
        </w:rPr>
        <w:t xml:space="preserve"> own civil </w:t>
      </w:r>
      <w:r w:rsidRPr="00234941">
        <w:rPr>
          <w:rStyle w:val="StyleBoldUnderline"/>
        </w:rPr>
        <w:t xml:space="preserve">liberties. Opinion polls revealed that they even approved of </w:t>
      </w:r>
      <w:r w:rsidRPr="00234941">
        <w:rPr>
          <w:rStyle w:val="StyleBoldUnderline"/>
          <w:bdr w:val="single" w:sz="4" w:space="0" w:color="auto"/>
        </w:rPr>
        <w:t>extreme measures</w:t>
      </w:r>
      <w:r w:rsidRPr="00234941">
        <w:rPr>
          <w:sz w:val="16"/>
        </w:rPr>
        <w:t xml:space="preserve">, such as: giving up some freedoms (62%), using the military to control the domestic drug trade (82%), letting police search homes of suspected drug dealers without a warrant (52%), and reporting drug users to the police (83%).124 Not only the public but also </w:t>
      </w:r>
      <w:r w:rsidRPr="00234941">
        <w:rPr>
          <w:rStyle w:val="StyleBoldUnderline"/>
        </w:rPr>
        <w:t xml:space="preserve">the Supreme Court is supportive of limiting civil rights in exchange for fighting the war on drugs. The Supreme Court ruled that ‘government agencies </w:t>
      </w:r>
      <w:r w:rsidRPr="00234941">
        <w:rPr>
          <w:rStyle w:val="StyleBoldUnderline"/>
          <w:bdr w:val="single" w:sz="4" w:space="0" w:color="auto"/>
        </w:rPr>
        <w:t>can evict tenants</w:t>
      </w:r>
      <w:r w:rsidRPr="00234941">
        <w:rPr>
          <w:rStyle w:val="StyleBoldUnderline"/>
        </w:rPr>
        <w:t xml:space="preserve"> in public housing even when the resident is unaware that a</w:t>
      </w:r>
      <w:r w:rsidRPr="00234941">
        <w:rPr>
          <w:sz w:val="16"/>
        </w:rPr>
        <w:t xml:space="preserve"> visiting family member or </w:t>
      </w:r>
      <w:r w:rsidRPr="00234941">
        <w:rPr>
          <w:rStyle w:val="StyleBoldUnderline"/>
        </w:rPr>
        <w:t>relative is using drugs</w:t>
      </w:r>
      <w:r w:rsidRPr="00234941">
        <w:rPr>
          <w:sz w:val="16"/>
        </w:rPr>
        <w:t xml:space="preserve">’.125 Zimring and Hawkins claim that: </w:t>
      </w:r>
      <w:r w:rsidRPr="00234941">
        <w:rPr>
          <w:rStyle w:val="StyleBoldUnderline"/>
        </w:rPr>
        <w:t>‘Public support for extreme governmental responses to drugs is higher than for authoritarian countermeasures to any other social problem.</w:t>
      </w:r>
      <w:r w:rsidRPr="00234941">
        <w:rPr>
          <w:sz w:val="16"/>
        </w:rPr>
        <w:t>’126 It is considered that ‘Americans have opposed drug use and feared drug experiences because they seemed to threaten a generally accepted set of values and aspirations that dated from the beginnings of the national experience.’127</w:t>
      </w:r>
    </w:p>
    <w:p w:rsidR="00FA794F" w:rsidRPr="00234941" w:rsidRDefault="00FA794F" w:rsidP="00FA794F">
      <w:pPr>
        <w:rPr>
          <w:sz w:val="16"/>
        </w:rPr>
      </w:pPr>
      <w:r w:rsidRPr="00234941">
        <w:rPr>
          <w:sz w:val="16"/>
        </w:rPr>
        <w:t xml:space="preserve">The restrictions on freedom for the fight against drugs are understood: as </w:t>
      </w:r>
      <w:r w:rsidRPr="00234941">
        <w:rPr>
          <w:rStyle w:val="StyleBoldUnderline"/>
        </w:rPr>
        <w:t>drugs forced the U</w:t>
      </w:r>
      <w:r w:rsidRPr="00234941">
        <w:rPr>
          <w:sz w:val="16"/>
        </w:rPr>
        <w:t xml:space="preserve">nited </w:t>
      </w:r>
      <w:r w:rsidRPr="00234941">
        <w:rPr>
          <w:rStyle w:val="StyleBoldUnderline"/>
        </w:rPr>
        <w:t>S</w:t>
      </w:r>
      <w:r w:rsidRPr="00234941">
        <w:rPr>
          <w:sz w:val="16"/>
        </w:rPr>
        <w:t>tates ‘</w:t>
      </w:r>
      <w:r w:rsidRPr="00234941">
        <w:rPr>
          <w:rStyle w:val="StyleBoldUnderline"/>
        </w:rPr>
        <w:t xml:space="preserve">to </w:t>
      </w:r>
      <w:r w:rsidRPr="00234941">
        <w:rPr>
          <w:rStyle w:val="StyleBoldUnderline"/>
          <w:bdr w:val="single" w:sz="4" w:space="0" w:color="auto"/>
        </w:rPr>
        <w:t>strike a new balance</w:t>
      </w:r>
      <w:r w:rsidRPr="00234941">
        <w:rPr>
          <w:rStyle w:val="StyleBoldUnderline"/>
        </w:rPr>
        <w:t xml:space="preserve"> between order and individual liberties.</w:t>
      </w:r>
      <w:r w:rsidRPr="00234941">
        <w:rPr>
          <w:sz w:val="16"/>
        </w:rPr>
        <w:t xml:space="preserve">’128 To some extent, the end has come to justify the means in the War on Drugs. The beginning of America’s sacrifi ce of civil rights was marked by an executive order for urine-tests to be conducted on all civilian federal workers to ensure they were not drug users.129 Some private companies followed the government direction, and requested their employees take the test. Although the urine test was eventually withdrawn from the drug control policy, it seemed that there was little opposition to such a test among Americans. As a consequence, </w:t>
      </w:r>
      <w:r w:rsidRPr="00234941">
        <w:rPr>
          <w:rStyle w:val="StyleBoldUnderline"/>
        </w:rPr>
        <w:t>drug testing of students has been operated consistently</w:t>
      </w:r>
      <w:r w:rsidRPr="00234941">
        <w:rPr>
          <w:sz w:val="16"/>
        </w:rPr>
        <w:t xml:space="preserve">, and Supreme Court Justice A.M. Kennedy did not accept the challenge of a high school student against urine testing in 2002.130 </w:t>
      </w:r>
    </w:p>
    <w:p w:rsidR="00FA794F" w:rsidRPr="00234941" w:rsidRDefault="00FA794F" w:rsidP="00FA794F">
      <w:pPr>
        <w:rPr>
          <w:sz w:val="16"/>
        </w:rPr>
      </w:pPr>
      <w:r w:rsidRPr="00234941">
        <w:rPr>
          <w:rStyle w:val="StyleBoldUnderline"/>
        </w:rPr>
        <w:t>In respect to legislation, the punishments for cocaine and crack offences</w:t>
      </w:r>
      <w:r w:rsidRPr="00234941">
        <w:rPr>
          <w:sz w:val="16"/>
        </w:rPr>
        <w:t xml:space="preserve"> are decided by the Federal Sentencing Guidelines and Omnibus Anti-Drug Abuse Act of 1988.131 These laws </w:t>
      </w:r>
      <w:r w:rsidRPr="00234941">
        <w:rPr>
          <w:rStyle w:val="StyleBoldUnderline"/>
        </w:rPr>
        <w:t xml:space="preserve">impose </w:t>
      </w:r>
      <w:r w:rsidRPr="00234941">
        <w:rPr>
          <w:rStyle w:val="StyleBoldUnderline"/>
          <w:bdr w:val="single" w:sz="4" w:space="0" w:color="auto"/>
        </w:rPr>
        <w:t>mandatory</w:t>
      </w:r>
      <w:r w:rsidRPr="00234941">
        <w:rPr>
          <w:sz w:val="16"/>
        </w:rPr>
        <w:t xml:space="preserve"> minimum </w:t>
      </w:r>
      <w:r w:rsidRPr="00234941">
        <w:rPr>
          <w:rStyle w:val="StyleBoldUnderline"/>
          <w:bdr w:val="single" w:sz="4" w:space="0" w:color="auto"/>
        </w:rPr>
        <w:t>imprisonment</w:t>
      </w:r>
      <w:r w:rsidRPr="00234941">
        <w:rPr>
          <w:sz w:val="16"/>
        </w:rPr>
        <w:t xml:space="preserve">132 on the offenders and prohibit parole.133 At trial, according to Sterling, the President of Criminal Justice Policy Foundation, </w:t>
      </w:r>
      <w:r w:rsidRPr="00234941">
        <w:rPr>
          <w:rStyle w:val="StyleBoldUnderline"/>
        </w:rPr>
        <w:t>it is unnecessary for the police, federal agents, and prosecutors to present hard evidence against a suspect for prosecution.</w:t>
      </w:r>
      <w:r w:rsidRPr="00234941">
        <w:rPr>
          <w:sz w:val="16"/>
        </w:rPr>
        <w:t xml:space="preserve">134 The testimony of ‘co-operating individuals’, the ‘snitch’, against the suspect will be enough to convict.135 The only way for drug offenders to receive a reduced sentence is to assist the government as an informant.136 Considering the desperation of the convict to minimise the sentence, the information provided to the government could be unreliable. Gray maintains that: ‘[the] War on Drugs has made [the United States] and its institutions so desperate that our judgement and our reason have been seriously clouded.’137 </w:t>
      </w:r>
    </w:p>
    <w:p w:rsidR="00FA794F" w:rsidRPr="00234941" w:rsidRDefault="00FA794F" w:rsidP="00FA794F">
      <w:pPr>
        <w:rPr>
          <w:sz w:val="16"/>
        </w:rPr>
      </w:pPr>
      <w:r w:rsidRPr="00234941">
        <w:rPr>
          <w:rStyle w:val="StyleBoldUnderline"/>
          <w:b/>
        </w:rPr>
        <w:t>The war on drugs</w:t>
      </w:r>
      <w:r w:rsidRPr="00234941">
        <w:rPr>
          <w:sz w:val="16"/>
        </w:rPr>
        <w:t xml:space="preserve"> and the claim of moral regeneration </w:t>
      </w:r>
      <w:r w:rsidRPr="00234941">
        <w:rPr>
          <w:rStyle w:val="StyleBoldUnderline"/>
          <w:b/>
        </w:rPr>
        <w:t>brings</w:t>
      </w:r>
      <w:r w:rsidRPr="00234941">
        <w:rPr>
          <w:sz w:val="16"/>
        </w:rPr>
        <w:t xml:space="preserve"> the risk of tighter government control on individuals, </w:t>
      </w:r>
      <w:r w:rsidRPr="00234941">
        <w:rPr>
          <w:rStyle w:val="StyleBoldUnderline"/>
          <w:b/>
        </w:rPr>
        <w:t xml:space="preserve">the </w:t>
      </w:r>
      <w:r w:rsidRPr="00234941">
        <w:rPr>
          <w:rStyle w:val="StyleBoldUnderline"/>
          <w:b/>
          <w:bdr w:val="single" w:sz="4" w:space="0" w:color="auto"/>
        </w:rPr>
        <w:t>loss of civil liberties</w:t>
      </w:r>
      <w:r w:rsidRPr="00234941">
        <w:rPr>
          <w:rStyle w:val="StyleBoldUnderline"/>
          <w:b/>
        </w:rPr>
        <w:t>, and injustice under</w:t>
      </w:r>
      <w:r w:rsidRPr="00234941">
        <w:rPr>
          <w:sz w:val="16"/>
        </w:rPr>
        <w:t xml:space="preserve"> the uniform </w:t>
      </w:r>
      <w:r w:rsidRPr="00234941">
        <w:rPr>
          <w:rStyle w:val="StyleBoldUnderline"/>
          <w:b/>
        </w:rPr>
        <w:t>mandatory</w:t>
      </w:r>
      <w:r w:rsidRPr="00234941">
        <w:rPr>
          <w:sz w:val="16"/>
        </w:rPr>
        <w:t xml:space="preserve"> minimum </w:t>
      </w:r>
      <w:r w:rsidRPr="00234941">
        <w:rPr>
          <w:rStyle w:val="StyleBoldUnderline"/>
          <w:b/>
        </w:rPr>
        <w:t>sentencing</w:t>
      </w:r>
      <w:r w:rsidRPr="00234941">
        <w:rPr>
          <w:sz w:val="16"/>
        </w:rPr>
        <w:t>. The information provided through such policies could lead to limited understanding of the cocaine trade and the nature of substances.</w:t>
      </w:r>
    </w:p>
    <w:p w:rsidR="00FA794F" w:rsidRPr="00234941" w:rsidRDefault="00FA794F" w:rsidP="00FA794F"/>
    <w:p w:rsidR="00FA794F" w:rsidRPr="00234941" w:rsidRDefault="00FA794F" w:rsidP="00762F30">
      <w:pPr>
        <w:rPr>
          <w:b/>
        </w:rPr>
      </w:pPr>
      <w:r w:rsidRPr="00234941">
        <w:rPr>
          <w:b/>
        </w:rPr>
        <w:t>The War on Drugs causes massive violations of liberty --- you have a moral obligation to rebel against it</w:t>
      </w:r>
    </w:p>
    <w:p w:rsidR="00FA794F" w:rsidRPr="00234941" w:rsidRDefault="00FA794F" w:rsidP="00FA794F">
      <w:r w:rsidRPr="00234941">
        <w:rPr>
          <w:b/>
        </w:rPr>
        <w:t>Moran, 12</w:t>
      </w:r>
      <w:r w:rsidRPr="00234941">
        <w:t xml:space="preserve"> (Andrew, “Op-Ed: In Defense of Liberty – Ending the drug war to protect freedom,” Digital Journal, 12/11/12, </w:t>
      </w:r>
      <w:hyperlink r:id="rId47" w:history="1">
        <w:r w:rsidRPr="00234941">
          <w:rPr>
            <w:rStyle w:val="Hyperlink"/>
          </w:rPr>
          <w:t>http://digitaljournal.com/article/338812</w:t>
        </w:r>
      </w:hyperlink>
      <w:r w:rsidRPr="00234941">
        <w:t>, Tashma)</w:t>
      </w:r>
    </w:p>
    <w:p w:rsidR="00FA794F" w:rsidRPr="00234941" w:rsidRDefault="00FA794F" w:rsidP="00FA794F">
      <w:pPr>
        <w:rPr>
          <w:sz w:val="16"/>
        </w:rPr>
      </w:pPr>
      <w:r w:rsidRPr="00234941">
        <w:rPr>
          <w:rStyle w:val="StyleBoldUnderline"/>
        </w:rPr>
        <w:lastRenderedPageBreak/>
        <w:t xml:space="preserve">Since the egregious war on drugs was declared, </w:t>
      </w:r>
      <w:r w:rsidRPr="00234941">
        <w:rPr>
          <w:rStyle w:val="StyleBoldUnderline"/>
          <w:b/>
        </w:rPr>
        <w:t xml:space="preserve">there have been </w:t>
      </w:r>
      <w:r w:rsidRPr="00234941">
        <w:rPr>
          <w:rStyle w:val="StyleBoldUnderline"/>
          <w:b/>
          <w:bdr w:val="single" w:sz="4" w:space="0" w:color="auto"/>
        </w:rPr>
        <w:t>enormous</w:t>
      </w:r>
      <w:r w:rsidRPr="00234941">
        <w:rPr>
          <w:sz w:val="16"/>
        </w:rPr>
        <w:t xml:space="preserve"> economic, social, criminal and </w:t>
      </w:r>
      <w:r w:rsidRPr="00234941">
        <w:rPr>
          <w:rStyle w:val="StyleBoldUnderline"/>
          <w:b/>
          <w:bdr w:val="single" w:sz="4" w:space="0" w:color="auto"/>
        </w:rPr>
        <w:t>personal liberty derelictions</w:t>
      </w:r>
      <w:r w:rsidRPr="00234941">
        <w:rPr>
          <w:rStyle w:val="StyleBoldUnderline"/>
          <w:b/>
        </w:rPr>
        <w:t>.</w:t>
      </w:r>
      <w:r w:rsidRPr="00234941">
        <w:rPr>
          <w:rStyle w:val="StyleBoldUnderline"/>
        </w:rPr>
        <w:t xml:space="preserve"> If there were a cost-benefit analysis of how much taxpayer dollars that</w:t>
      </w:r>
      <w:r w:rsidRPr="00234941">
        <w:rPr>
          <w:sz w:val="16"/>
        </w:rPr>
        <w:t xml:space="preserve"> federal, state (provincial) and local </w:t>
      </w:r>
      <w:r w:rsidRPr="00234941">
        <w:rPr>
          <w:rStyle w:val="StyleBoldUnderline"/>
        </w:rPr>
        <w:t>governments used, it would show that there has been very little success in this failed war.</w:t>
      </w:r>
      <w:r w:rsidRPr="00234941">
        <w:rPr>
          <w:sz w:val="16"/>
        </w:rPr>
        <w:t xml:space="preserve"> For some reason or another, </w:t>
      </w:r>
      <w:r w:rsidRPr="00234941">
        <w:rPr>
          <w:rStyle w:val="StyleBoldUnderline"/>
        </w:rPr>
        <w:t>the populace concluded that the government knows best and it can impose moral behavior on the people, even if there would be massive unintended consequences</w:t>
      </w:r>
      <w:r w:rsidRPr="00234941">
        <w:rPr>
          <w:sz w:val="16"/>
        </w:rPr>
        <w:t xml:space="preserve"> that would incite enhanced immorality. The case for drug laws is that if it were legal then our society would become chaotic, everyone would start shooting up on heroine and the nation as we know it would crumble because drug users wouldn’t contribute to society. Before I continue, I have a question: how many people reading this article who are not drug users would immediately sniff a line of cocaine, insert a needle into your arm for a shot of heroine and take ecstasy? It can be safe to say that not a whole lot of you would do it. </w:t>
      </w:r>
      <w:r w:rsidRPr="00234941">
        <w:rPr>
          <w:rStyle w:val="StyleBoldUnderline"/>
        </w:rPr>
        <w:t xml:space="preserve">As with any other government policy that has good intentions – the road to hell is paved with good intentions – this one has unintended consequences. By prohibiting the use of drugs, it has created an </w:t>
      </w:r>
      <w:r w:rsidRPr="00234941">
        <w:rPr>
          <w:rStyle w:val="StyleBoldUnderline"/>
          <w:bdr w:val="single" w:sz="4" w:space="0" w:color="auto"/>
        </w:rPr>
        <w:t>underground economy</w:t>
      </w:r>
      <w:r w:rsidRPr="00234941">
        <w:rPr>
          <w:rStyle w:val="StyleBoldUnderline"/>
        </w:rPr>
        <w:t xml:space="preserve"> where prices have soared</w:t>
      </w:r>
      <w:r w:rsidRPr="00234941">
        <w:rPr>
          <w:sz w:val="16"/>
        </w:rPr>
        <w:t xml:space="preserve">, users have resorted to prostitution just to pay for it </w:t>
      </w:r>
      <w:r w:rsidRPr="00234941">
        <w:rPr>
          <w:rStyle w:val="StyleBoldUnderline"/>
          <w:b/>
        </w:rPr>
        <w:t xml:space="preserve">and taxpayers are </w:t>
      </w:r>
      <w:r w:rsidRPr="00234941">
        <w:rPr>
          <w:rStyle w:val="StyleBoldUnderline"/>
          <w:b/>
          <w:bdr w:val="single" w:sz="4" w:space="0" w:color="auto"/>
        </w:rPr>
        <w:t>forced to pay</w:t>
      </w:r>
      <w:r w:rsidRPr="00234941">
        <w:rPr>
          <w:rStyle w:val="StyleBoldUnderline"/>
        </w:rPr>
        <w:t xml:space="preserve"> for law enforcement</w:t>
      </w:r>
      <w:r w:rsidRPr="00234941">
        <w:rPr>
          <w:sz w:val="16"/>
        </w:rPr>
        <w:t xml:space="preserve">, whose time could be better spent chasing rapists and pedophiles, just to crack down on this shadow economy. </w:t>
      </w:r>
      <w:r w:rsidRPr="00234941">
        <w:rPr>
          <w:rStyle w:val="StyleBoldUnderline"/>
          <w:sz w:val="16"/>
          <w:u w:val="none"/>
        </w:rPr>
        <w:t>If drugs were legalized, the marketplace would immediately adapt, which would lead to the extinction of the drug cartels</w:t>
      </w:r>
      <w:r w:rsidRPr="00234941">
        <w:rPr>
          <w:sz w:val="16"/>
        </w:rPr>
        <w:t xml:space="preserve"> and the drug dealers would be out of business – of course, once government bans something else there would already be criminal activity. Remember, </w:t>
      </w:r>
      <w:r w:rsidRPr="00234941">
        <w:rPr>
          <w:rStyle w:val="StyleBoldUnderline"/>
        </w:rPr>
        <w:t>the government creates criminals with victimless laws and crimes. If I want to smoke marijuana or start using heroin, isn’t that my choice? Whatever happened to personal responsibility?</w:t>
      </w:r>
      <w:r w:rsidRPr="00234941">
        <w:rPr>
          <w:sz w:val="16"/>
        </w:rPr>
        <w:t xml:space="preserve"> During a Fox News Republican primary debate, retiring Texas Republican Congressman </w:t>
      </w:r>
      <w:r w:rsidRPr="00234941">
        <w:rPr>
          <w:rStyle w:val="StyleBoldUnderline"/>
        </w:rPr>
        <w:t>Ron Paul made an excellent point when he mocked the establishment thinking the American people yearn for the federal government to take care of them and tell them how to live.</w:t>
      </w:r>
      <w:r w:rsidRPr="00234941">
        <w:rPr>
          <w:sz w:val="16"/>
        </w:rPr>
        <w:t xml:space="preserve"> Whether it’s eating a dozen doughnuts in one sitting, living in atrophy or not wearing a helmet while riding a bicycle, </w:t>
      </w:r>
      <w:r w:rsidRPr="00234941">
        <w:rPr>
          <w:rStyle w:val="StyleBoldUnderline"/>
          <w:b/>
        </w:rPr>
        <w:t xml:space="preserve">humans have </w:t>
      </w:r>
      <w:r w:rsidRPr="00234941">
        <w:rPr>
          <w:rStyle w:val="StyleBoldUnderline"/>
          <w:b/>
          <w:bdr w:val="single" w:sz="4" w:space="0" w:color="auto"/>
        </w:rPr>
        <w:t>free will</w:t>
      </w:r>
      <w:r w:rsidRPr="00234941">
        <w:rPr>
          <w:sz w:val="16"/>
        </w:rPr>
        <w:t xml:space="preserve"> and free choice </w:t>
      </w:r>
      <w:r w:rsidRPr="00234941">
        <w:rPr>
          <w:rStyle w:val="StyleBoldUnderline"/>
          <w:b/>
        </w:rPr>
        <w:t xml:space="preserve">and must </w:t>
      </w:r>
      <w:r w:rsidRPr="00234941">
        <w:rPr>
          <w:rStyle w:val="StyleBoldUnderline"/>
          <w:b/>
          <w:bdr w:val="single" w:sz="4" w:space="0" w:color="auto"/>
        </w:rPr>
        <w:t>take responsibility</w:t>
      </w:r>
      <w:r w:rsidRPr="00234941">
        <w:rPr>
          <w:rStyle w:val="StyleBoldUnderline"/>
          <w:b/>
        </w:rPr>
        <w:t xml:space="preserve"> for their actions</w:t>
      </w:r>
      <w:r w:rsidRPr="00234941">
        <w:rPr>
          <w:sz w:val="16"/>
        </w:rPr>
        <w:t xml:space="preserve">, even if these decisions are reckless to their own lives. These reasons alone, and many others, identify that </w:t>
      </w:r>
      <w:r w:rsidRPr="00234941">
        <w:rPr>
          <w:rStyle w:val="StyleBoldUnderline"/>
          <w:b/>
        </w:rPr>
        <w:t xml:space="preserve">the war on drugs </w:t>
      </w:r>
      <w:r w:rsidRPr="00234941">
        <w:rPr>
          <w:rStyle w:val="StyleBoldUnderline"/>
          <w:b/>
          <w:bdr w:val="single" w:sz="4" w:space="0" w:color="auto"/>
        </w:rPr>
        <w:t>must be ceased</w:t>
      </w:r>
      <w:r w:rsidRPr="00234941">
        <w:rPr>
          <w:sz w:val="16"/>
        </w:rPr>
        <w:t xml:space="preserve"> either immediately or gradually and </w:t>
      </w:r>
      <w:r w:rsidRPr="00234941">
        <w:rPr>
          <w:rStyle w:val="StyleBoldUnderline"/>
          <w:b/>
        </w:rPr>
        <w:t>to permit</w:t>
      </w:r>
      <w:r w:rsidRPr="00234941">
        <w:rPr>
          <w:sz w:val="16"/>
        </w:rPr>
        <w:t xml:space="preserve"> the </w:t>
      </w:r>
      <w:r w:rsidRPr="00234941">
        <w:rPr>
          <w:rStyle w:val="StyleBoldUnderline"/>
          <w:b/>
        </w:rPr>
        <w:t>people to make their own choices</w:t>
      </w:r>
      <w:r w:rsidRPr="00234941">
        <w:rPr>
          <w:sz w:val="16"/>
        </w:rPr>
        <w:t xml:space="preserve"> in their lives as long as they don’t coerce others to adopt their lifestyle. Since drugs are deemed bad for you, why not resort to the failed policies of prohibition? Why don’t we completely ban junk food, compel others to purchase a gym membership and forbid individuals from smoking cigarettes, cigars and pipes? Wait nevermind. Let’s not give the government anymore failing ideas. If you adore liberty and abhor the state controlling every facet of your life, you would endorse the principles of drug legalization.</w:t>
      </w:r>
    </w:p>
    <w:p w:rsidR="00762F30" w:rsidRPr="00234941" w:rsidRDefault="00762F30" w:rsidP="00762F30">
      <w:pPr>
        <w:rPr>
          <w:b/>
        </w:rPr>
      </w:pPr>
    </w:p>
    <w:p w:rsidR="00FA794F" w:rsidRPr="00234941" w:rsidRDefault="00FA794F" w:rsidP="00762F30">
      <w:pPr>
        <w:rPr>
          <w:b/>
        </w:rPr>
      </w:pPr>
      <w:r w:rsidRPr="00234941">
        <w:rPr>
          <w:b/>
        </w:rPr>
        <w:t xml:space="preserve">Decision rule – reject every instance </w:t>
      </w:r>
    </w:p>
    <w:p w:rsidR="00FA794F" w:rsidRPr="00234941" w:rsidRDefault="00FA794F" w:rsidP="00FA794F">
      <w:r w:rsidRPr="00234941">
        <w:rPr>
          <w:b/>
        </w:rPr>
        <w:t xml:space="preserve">Petro 74 </w:t>
      </w:r>
      <w:r w:rsidRPr="00234941">
        <w:t xml:space="preserve">(Sylvester, Professor of Law at NYU, Toledo Law Review, Spring, p. 480, </w:t>
      </w:r>
      <w:r w:rsidRPr="00234941">
        <w:rPr>
          <w:color w:val="000000"/>
        </w:rPr>
        <w:t>http://www.ndtceda.com/archives/200304/0783.html</w:t>
      </w:r>
      <w:r w:rsidRPr="00234941">
        <w:t>)</w:t>
      </w:r>
    </w:p>
    <w:p w:rsidR="00FA794F" w:rsidRPr="00234941" w:rsidRDefault="00FA794F" w:rsidP="00FA794F">
      <w:pPr>
        <w:rPr>
          <w:sz w:val="16"/>
        </w:rPr>
      </w:pPr>
      <w:r w:rsidRPr="00234941">
        <w:rPr>
          <w:sz w:val="16"/>
        </w:rPr>
        <w:t>However, one may still insist, echoing Ernest Hemingway - "I believe in only one thing: liberty." And it is always well to bear in mind David Hume's observation: "</w:t>
      </w:r>
      <w:r w:rsidRPr="00234941">
        <w:rPr>
          <w:u w:val="single"/>
        </w:rPr>
        <w:t>It is seldom that liberty of any kind is lost all at once</w:t>
      </w:r>
      <w:r w:rsidRPr="00234941">
        <w:rPr>
          <w:sz w:val="16"/>
        </w:rPr>
        <w:t xml:space="preserve">." Thus, </w:t>
      </w:r>
      <w:r w:rsidRPr="00234941">
        <w:rPr>
          <w:u w:val="single"/>
        </w:rPr>
        <w:t>it is unacceptable to say that the invasion of one aspect of freedom is of no importance because there have been invasions of so many other aspects.</w:t>
      </w:r>
      <w:r w:rsidRPr="00234941">
        <w:rPr>
          <w:sz w:val="16"/>
        </w:rPr>
        <w:t xml:space="preserve"> </w:t>
      </w:r>
      <w:r w:rsidRPr="00234941">
        <w:rPr>
          <w:u w:val="single"/>
        </w:rPr>
        <w:t>That road leads to</w:t>
      </w:r>
      <w:r w:rsidRPr="00234941">
        <w:rPr>
          <w:sz w:val="16"/>
        </w:rPr>
        <w:t xml:space="preserve"> chaos, </w:t>
      </w:r>
      <w:r w:rsidRPr="00234941">
        <w:rPr>
          <w:u w:val="single"/>
          <w:bdr w:val="single" w:sz="4" w:space="0" w:color="auto"/>
        </w:rPr>
        <w:t>tyranny,</w:t>
      </w:r>
      <w:r w:rsidRPr="00234941">
        <w:rPr>
          <w:sz w:val="16"/>
        </w:rPr>
        <w:t xml:space="preserve"> despotism, </w:t>
      </w:r>
      <w:r w:rsidRPr="00234941">
        <w:rPr>
          <w:rStyle w:val="StyleBoldUnderline"/>
          <w:b/>
          <w:bdr w:val="single" w:sz="4" w:space="0" w:color="auto"/>
        </w:rPr>
        <w:t>and the end of all human aspiration.</w:t>
      </w:r>
      <w:r w:rsidRPr="00234941">
        <w:rPr>
          <w:sz w:val="16"/>
        </w:rPr>
        <w:t xml:space="preserve"> Ask Solzhenitsyn. Ask Milovan Dijas. In sum, </w:t>
      </w:r>
      <w:r w:rsidRPr="00234941">
        <w:rPr>
          <w:u w:val="single"/>
        </w:rPr>
        <w:t>if one believed in freedom as a supreme value and the proper ordering principle for any society aiming to maximize spiritual and material welfare</w:t>
      </w:r>
      <w:r w:rsidRPr="00234941">
        <w:rPr>
          <w:sz w:val="16"/>
        </w:rPr>
        <w:t xml:space="preserve">, then </w:t>
      </w:r>
      <w:r w:rsidRPr="00234941">
        <w:rPr>
          <w:rStyle w:val="StyleBoldUnderline"/>
          <w:b/>
          <w:bdr w:val="single" w:sz="4" w:space="0" w:color="auto"/>
        </w:rPr>
        <w:t>every invasion of freedom</w:t>
      </w:r>
      <w:r w:rsidRPr="00234941">
        <w:rPr>
          <w:rStyle w:val="StyleBoldUnderline"/>
          <w:b/>
        </w:rPr>
        <w:t xml:space="preserve"> must be</w:t>
      </w:r>
      <w:r w:rsidRPr="00234941">
        <w:rPr>
          <w:sz w:val="16"/>
        </w:rPr>
        <w:t xml:space="preserve"> emphatically </w:t>
      </w:r>
      <w:r w:rsidRPr="00234941">
        <w:rPr>
          <w:rStyle w:val="StyleBoldUnderline"/>
          <w:b/>
        </w:rPr>
        <w:t xml:space="preserve">identified and resisted with </w:t>
      </w:r>
      <w:r w:rsidRPr="00234941">
        <w:rPr>
          <w:rStyle w:val="StyleBoldUnderline"/>
          <w:b/>
          <w:bdr w:val="single" w:sz="4" w:space="0" w:color="auto"/>
        </w:rPr>
        <w:t>undying spirit.</w:t>
      </w:r>
    </w:p>
    <w:p w:rsidR="00FA794F" w:rsidRPr="00234941" w:rsidRDefault="00FA794F" w:rsidP="00FA794F"/>
    <w:p w:rsidR="00FA794F" w:rsidRPr="00234941" w:rsidRDefault="00FA794F" w:rsidP="00FA794F"/>
    <w:p w:rsidR="00FA794F" w:rsidRPr="00234941" w:rsidRDefault="00FA794F" w:rsidP="001029EC">
      <w:pPr>
        <w:pStyle w:val="Heading2"/>
        <w:rPr>
          <w:b w:val="0"/>
          <w:bCs w:val="0"/>
        </w:rPr>
      </w:pPr>
      <w:r w:rsidRPr="00234941">
        <w:rPr>
          <w:b w:val="0"/>
          <w:bCs w:val="0"/>
        </w:rPr>
        <w:lastRenderedPageBreak/>
        <w:t>LA Instability</w:t>
      </w:r>
    </w:p>
    <w:p w:rsidR="00FA794F" w:rsidRPr="00234941" w:rsidRDefault="00FA794F" w:rsidP="00762F30">
      <w:pPr>
        <w:rPr>
          <w:b/>
        </w:rPr>
      </w:pPr>
      <w:r w:rsidRPr="00234941">
        <w:rPr>
          <w:b/>
        </w:rPr>
        <w:t xml:space="preserve">The War on Drugs backfires --- it destabilizes the target region and destroys democratic structures and ideals </w:t>
      </w:r>
    </w:p>
    <w:p w:rsidR="00FA794F" w:rsidRPr="00234941" w:rsidRDefault="00FA794F" w:rsidP="00FA794F">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173-174, Tashma)</w:t>
      </w:r>
    </w:p>
    <w:p w:rsidR="00FA794F" w:rsidRPr="00234941" w:rsidRDefault="00FA794F" w:rsidP="00FA794F">
      <w:pPr>
        <w:rPr>
          <w:sz w:val="16"/>
          <w:szCs w:val="16"/>
        </w:rPr>
      </w:pPr>
      <w:r w:rsidRPr="00234941">
        <w:rPr>
          <w:sz w:val="16"/>
          <w:szCs w:val="16"/>
        </w:rPr>
        <w:t>Conclusion</w:t>
      </w:r>
    </w:p>
    <w:p w:rsidR="00FA794F" w:rsidRPr="00234941" w:rsidRDefault="00FA794F" w:rsidP="00FA794F">
      <w:pPr>
        <w:rPr>
          <w:sz w:val="16"/>
        </w:rPr>
      </w:pPr>
      <w:r w:rsidRPr="00234941">
        <w:rPr>
          <w:rStyle w:val="StyleBoldUnderline"/>
        </w:rPr>
        <w:t>Through the Andean Strategy,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has been tackling the cocaine trade from various angles</w:t>
      </w:r>
      <w:r w:rsidRPr="00234941">
        <w:rPr>
          <w:sz w:val="16"/>
        </w:rPr>
        <w:t xml:space="preserve">, eradication of coca bushes, interdiction of cocaine loads, demolishing criminal groups and providing alternative crops and social infrastructures. Law enforcement operations (interdiction and eradication) are also expected to function as a deterrent, causing coca growers to withdraw from coca cultivation, and an incentive to shift their production to alternative crops provided by the alternative development projects. </w:t>
      </w:r>
      <w:r w:rsidRPr="00234941">
        <w:rPr>
          <w:rStyle w:val="StyleBoldUnderline"/>
        </w:rPr>
        <w:t>The logic is that the U</w:t>
      </w:r>
      <w:r w:rsidRPr="00234941">
        <w:rPr>
          <w:sz w:val="16"/>
        </w:rPr>
        <w:t xml:space="preserve">nited </w:t>
      </w:r>
      <w:r w:rsidRPr="00234941">
        <w:rPr>
          <w:rStyle w:val="StyleBoldUnderline"/>
        </w:rPr>
        <w:t>S</w:t>
      </w:r>
      <w:r w:rsidRPr="00234941">
        <w:rPr>
          <w:sz w:val="16"/>
        </w:rPr>
        <w:t xml:space="preserve">tates three- prong </w:t>
      </w:r>
      <w:r w:rsidRPr="00234941">
        <w:rPr>
          <w:rStyle w:val="StyleBoldUnderline"/>
        </w:rPr>
        <w:t xml:space="preserve">strategy may have the potential to reduce the Andean cocaine industry </w:t>
      </w:r>
      <w:r w:rsidRPr="00234941">
        <w:rPr>
          <w:rStyle w:val="StyleBoldUnderline"/>
          <w:b/>
        </w:rPr>
        <w:t>despite the fact that</w:t>
      </w:r>
      <w:r w:rsidRPr="00234941">
        <w:rPr>
          <w:sz w:val="16"/>
        </w:rPr>
        <w:t xml:space="preserve"> so far </w:t>
      </w:r>
      <w:r w:rsidRPr="00234941">
        <w:rPr>
          <w:rStyle w:val="StyleBoldUnderline"/>
          <w:b/>
        </w:rPr>
        <w:t xml:space="preserve">it has posed a </w:t>
      </w:r>
      <w:r w:rsidRPr="00234941">
        <w:rPr>
          <w:rStyle w:val="StyleBoldUnderline"/>
          <w:b/>
          <w:bdr w:val="single" w:sz="4" w:space="0" w:color="auto"/>
        </w:rPr>
        <w:t>danger of instability</w:t>
      </w:r>
      <w:r w:rsidRPr="00234941">
        <w:rPr>
          <w:rStyle w:val="StyleBoldUnderline"/>
          <w:b/>
        </w:rPr>
        <w:t xml:space="preserve"> to the region.</w:t>
      </w:r>
      <w:r w:rsidRPr="00234941">
        <w:rPr>
          <w:sz w:val="16"/>
        </w:rPr>
        <w:t xml:space="preserve"> According to Beers, the three-prong strategy of the United States contributed to a reduction in coca cultivation in Peru and Bolivia ‘dramatically’.228 Success in eradicating coca in Bolivia and Peru was the result of the combined effects of alternative development, re-establishing government control over the region as well as forceful eradication efforts supported by the United States.</w:t>
      </w:r>
    </w:p>
    <w:p w:rsidR="00FA794F" w:rsidRPr="00234941" w:rsidRDefault="00FA794F" w:rsidP="00FA794F">
      <w:pPr>
        <w:rPr>
          <w:sz w:val="16"/>
        </w:rPr>
      </w:pPr>
      <w:r w:rsidRPr="00234941">
        <w:rPr>
          <w:rStyle w:val="StyleBoldUnderline"/>
        </w:rPr>
        <w:t>American policy</w:t>
      </w:r>
      <w:r w:rsidRPr="00234941">
        <w:rPr>
          <w:sz w:val="16"/>
        </w:rPr>
        <w:t xml:space="preserve">, in rhetoric and in legislation, </w:t>
      </w:r>
      <w:r w:rsidRPr="00234941">
        <w:rPr>
          <w:rStyle w:val="StyleBoldUnderline"/>
        </w:rPr>
        <w:t xml:space="preserve">denied that drugs are a </w:t>
      </w:r>
      <w:r w:rsidRPr="00234941">
        <w:rPr>
          <w:rStyle w:val="StyleBoldUnderline"/>
          <w:bdr w:val="single" w:sz="4" w:space="0" w:color="auto"/>
        </w:rPr>
        <w:t>permanent problem</w:t>
      </w:r>
      <w:r w:rsidRPr="00234941">
        <w:rPr>
          <w:rStyle w:val="StyleBoldUnderline"/>
        </w:rPr>
        <w:t xml:space="preserve"> that needs to be managed rather than eliminated. Such an approach to drugs </w:t>
      </w:r>
      <w:r w:rsidRPr="00234941">
        <w:rPr>
          <w:rStyle w:val="StyleBoldUnderline"/>
          <w:b/>
        </w:rPr>
        <w:t xml:space="preserve">has </w:t>
      </w:r>
      <w:r w:rsidRPr="00234941">
        <w:rPr>
          <w:rStyle w:val="StyleBoldUnderline"/>
          <w:b/>
          <w:bdr w:val="single" w:sz="4" w:space="0" w:color="auto"/>
        </w:rPr>
        <w:t>worsened the situation</w:t>
      </w:r>
      <w:r w:rsidRPr="00234941">
        <w:rPr>
          <w:rStyle w:val="StyleBoldUnderline"/>
          <w:b/>
        </w:rPr>
        <w:t xml:space="preserve"> </w:t>
      </w:r>
      <w:r w:rsidRPr="00234941">
        <w:rPr>
          <w:rStyle w:val="StyleBoldUnderline"/>
        </w:rPr>
        <w:t>in various ways, and affects the community and the state.</w:t>
      </w:r>
      <w:r w:rsidRPr="00234941">
        <w:rPr>
          <w:sz w:val="16"/>
        </w:rPr>
        <w:t>22° Bolivia, in particular, has destroyed 80% of illicit coca with large economic sacrifices. The statistics of seizures and eradication do not indicate success because those eradicated fields tend to be replaced in remote areas and other states, such as Colombia. Consequently, total coca flow to the United States remains steady. The third element of the three-prong strategy, alternative development, used to be affected by the sanctions to the Andean countries, and did not fulfil its role as a ‘safety net’ for farmers who eradicated coca from their fields. Therefore, the US approach could not gain popular support or credibility in the Andes. The Andean governments, however, supported the US policy for the sake of economic support attached to the drug control aid.</w:t>
      </w:r>
    </w:p>
    <w:p w:rsidR="00FA794F" w:rsidRPr="00234941" w:rsidRDefault="00FA794F" w:rsidP="00FA794F">
      <w:pPr>
        <w:rPr>
          <w:sz w:val="16"/>
        </w:rPr>
      </w:pPr>
      <w:r w:rsidRPr="00234941">
        <w:rPr>
          <w:rStyle w:val="StyleBoldUnderline"/>
        </w:rPr>
        <w:t xml:space="preserve">The militarisation of the drug war has </w:t>
      </w:r>
      <w:r w:rsidRPr="00234941">
        <w:rPr>
          <w:rStyle w:val="StyleBoldUnderline"/>
          <w:bdr w:val="single" w:sz="4" w:space="0" w:color="auto"/>
        </w:rPr>
        <w:t>undermined civilian control</w:t>
      </w:r>
      <w:r w:rsidRPr="00234941">
        <w:rPr>
          <w:rStyle w:val="StyleBoldUnderline"/>
        </w:rPr>
        <w:t xml:space="preserve"> of the militaries in the Andes and spread </w:t>
      </w:r>
      <w:r w:rsidRPr="00234941">
        <w:rPr>
          <w:rStyle w:val="StyleBoldUnderline"/>
          <w:bdr w:val="single" w:sz="4" w:space="0" w:color="auto"/>
        </w:rPr>
        <w:t>human rights violations</w:t>
      </w:r>
      <w:r w:rsidRPr="00234941">
        <w:rPr>
          <w:rStyle w:val="StyleBoldUnderline"/>
        </w:rPr>
        <w:t xml:space="preserve"> through torture, disappearance and extrajudicial executions.</w:t>
      </w:r>
      <w:r w:rsidRPr="00234941">
        <w:rPr>
          <w:sz w:val="16"/>
        </w:rPr>
        <w:t xml:space="preserve">23° The military extended its authority to the private trial of those suspected of participation in the cocaine trade, and thereby some citizens were convicted without lawful trial in some states.23‘ </w:t>
      </w:r>
      <w:r w:rsidRPr="00234941">
        <w:rPr>
          <w:rStyle w:val="StyleBoldUnderline"/>
        </w:rPr>
        <w:t>Instead of supporting democracy and protecting human rights, the US</w:t>
      </w:r>
      <w:r w:rsidRPr="00234941">
        <w:rPr>
          <w:sz w:val="16"/>
        </w:rPr>
        <w:t xml:space="preserve"> aid to </w:t>
      </w:r>
      <w:r w:rsidRPr="00234941">
        <w:rPr>
          <w:rStyle w:val="StyleBoldUnderline"/>
        </w:rPr>
        <w:t>counter-narcotics operations increased human rights violations through</w:t>
      </w:r>
      <w:r w:rsidRPr="00234941">
        <w:rPr>
          <w:sz w:val="16"/>
        </w:rPr>
        <w:t xml:space="preserve"> aerial spraying, military involvement and </w:t>
      </w:r>
      <w:r w:rsidRPr="00234941">
        <w:rPr>
          <w:rStyle w:val="StyleBoldUnderline"/>
          <w:bdr w:val="single" w:sz="4" w:space="0" w:color="auto"/>
        </w:rPr>
        <w:t>undermining democratic political systems</w:t>
      </w:r>
      <w:r w:rsidRPr="00234941">
        <w:rPr>
          <w:rStyle w:val="StyleBoldUnderline"/>
        </w:rPr>
        <w:t xml:space="preserve"> in the Andes.</w:t>
      </w:r>
      <w:r w:rsidRPr="00234941">
        <w:rPr>
          <w:sz w:val="16"/>
        </w:rPr>
        <w:t>232 In this sense, US anti-drug operations may be more harmful to the Andean countries and their society than the cocaine trade per se.233</w:t>
      </w:r>
    </w:p>
    <w:p w:rsidR="00FA794F" w:rsidRPr="00234941" w:rsidRDefault="00FA794F" w:rsidP="00FA794F"/>
    <w:p w:rsidR="00FA794F" w:rsidRPr="00234941" w:rsidRDefault="00FA794F" w:rsidP="00FA794F"/>
    <w:p w:rsidR="001029EC" w:rsidRPr="00234941" w:rsidRDefault="001029EC" w:rsidP="001029EC">
      <w:pPr>
        <w:pStyle w:val="Heading2"/>
      </w:pPr>
      <w:r w:rsidRPr="00234941">
        <w:rPr>
          <w:b w:val="0"/>
          <w:bCs w:val="0"/>
        </w:rPr>
        <w:lastRenderedPageBreak/>
        <w:t xml:space="preserve">Poisons People </w:t>
      </w:r>
    </w:p>
    <w:p w:rsidR="001029EC" w:rsidRPr="00234941" w:rsidRDefault="001029EC" w:rsidP="001029EC"/>
    <w:p w:rsidR="001029EC" w:rsidRPr="00234941" w:rsidRDefault="001029EC" w:rsidP="001029EC">
      <w:pPr>
        <w:rPr>
          <w:b/>
          <w:shd w:val="clear" w:color="auto" w:fill="FFFFFF"/>
        </w:rPr>
      </w:pPr>
      <w:r w:rsidRPr="00234941">
        <w:rPr>
          <w:b/>
          <w:shd w:val="clear" w:color="auto" w:fill="FFFFFF"/>
        </w:rPr>
        <w:t xml:space="preserve">Anti-narcotics efforts </w:t>
      </w:r>
      <w:r w:rsidRPr="00234941">
        <w:rPr>
          <w:b/>
          <w:u w:val="single"/>
          <w:shd w:val="clear" w:color="auto" w:fill="FFFFFF"/>
        </w:rPr>
        <w:t>poison</w:t>
      </w:r>
      <w:r w:rsidRPr="00234941">
        <w:rPr>
          <w:b/>
          <w:shd w:val="clear" w:color="auto" w:fill="FFFFFF"/>
        </w:rPr>
        <w:t xml:space="preserve"> populations which only </w:t>
      </w:r>
      <w:r w:rsidRPr="00234941">
        <w:rPr>
          <w:b/>
          <w:u w:val="single"/>
          <w:shd w:val="clear" w:color="auto" w:fill="FFFFFF"/>
        </w:rPr>
        <w:t>intensifies fighting</w:t>
      </w:r>
    </w:p>
    <w:p w:rsidR="001029EC" w:rsidRPr="00234941" w:rsidRDefault="001029EC" w:rsidP="001029EC">
      <w:r w:rsidRPr="00234941">
        <w:rPr>
          <w:b/>
        </w:rPr>
        <w:t>Newstext, 12</w:t>
      </w:r>
      <w:r w:rsidRPr="00234941">
        <w:t xml:space="preserve"> </w:t>
      </w:r>
      <w:r w:rsidRPr="00234941">
        <w:rPr>
          <w:sz w:val="16"/>
        </w:rPr>
        <w:t>(Newstex, citing President of Colombia Juan Manuel Santos, “The US War on Communism, Drugs, and Terrorism in Colombia”, 10/31/2012, Newstex, Lexis, JKahn)</w:t>
      </w:r>
    </w:p>
    <w:p w:rsidR="001029EC" w:rsidRPr="00234941" w:rsidRDefault="001029EC" w:rsidP="001029EC">
      <w:pPr>
        <w:rPr>
          <w:sz w:val="16"/>
          <w:shd w:val="clear" w:color="auto" w:fill="FFFFFF"/>
        </w:rPr>
      </w:pPr>
      <w:r w:rsidRPr="00234941">
        <w:rPr>
          <w:rStyle w:val="apple-converted-space"/>
          <w:color w:val="333333"/>
          <w:sz w:val="16"/>
          <w:shd w:val="clear" w:color="auto" w:fill="FFFFFF"/>
        </w:rPr>
        <w:t xml:space="preserve"> </w:t>
      </w:r>
      <w:r w:rsidRPr="00234941">
        <w:rPr>
          <w:rStyle w:val="StyleBoldUnderline"/>
          <w:bdr w:val="single" w:sz="4" w:space="0" w:color="auto" w:frame="1"/>
        </w:rPr>
        <w:t>Biological warfare</w:t>
      </w:r>
      <w:r w:rsidRPr="00234941">
        <w:rPr>
          <w:sz w:val="16"/>
          <w:shd w:val="clear" w:color="auto" w:fill="FFFFFF"/>
        </w:rPr>
        <w:t xml:space="preserve"> One major part of both Plan Colombia and the Merida initiative has been the destruction of coca fields by aerial chemical fumigation thus impacting the cocaine trade at it s source. Glyphosate, the chemical substance used to fumigate illicit crops and known by its brand name Roundup, was originally patented and produced by the most notorious of US agricultural corporations; Monsanto. Glyphosate is classified by Monsanto as a mild herbicide but by the World Health Organisation as extremely poisonous. 5 Roundup is sold over the counter in the US as a herbicide and there it carries these warnings: Roundup will kill almost any green plant that is actively growing. Roundup should not be applied to bodies of water such as ponds, lakes or streams . After an area has been sprayed with Roundup, people and pets (such as cats and dogs) should stay out of the area until it is thoroughly dry If Roundup is used to control undesirable plants around fruit or nut trees, or grapevines, allow twenty-one days before eating the fruits or nuts. 6</w:t>
      </w:r>
      <w:r w:rsidRPr="00234941">
        <w:rPr>
          <w:rStyle w:val="apple-converted-space"/>
          <w:color w:val="333333"/>
          <w:sz w:val="16"/>
          <w:shd w:val="clear" w:color="auto" w:fill="FFFFFF"/>
        </w:rPr>
        <w:t xml:space="preserve"> </w:t>
      </w:r>
      <w:r w:rsidRPr="00234941">
        <w:rPr>
          <w:rStyle w:val="StyleBoldUnderline"/>
        </w:rPr>
        <w:t>In Colombia</w:t>
      </w:r>
      <w:r w:rsidRPr="00234941">
        <w:rPr>
          <w:sz w:val="16"/>
          <w:shd w:val="clear" w:color="auto" w:fill="FFFFFF"/>
        </w:rPr>
        <w:t xml:space="preserve"> however, two </w:t>
      </w:r>
      <w:r w:rsidRPr="00234941">
        <w:rPr>
          <w:rStyle w:val="StyleBoldUnderline"/>
        </w:rPr>
        <w:t>additives</w:t>
      </w:r>
      <w:r w:rsidRPr="00234941">
        <w:rPr>
          <w:sz w:val="16"/>
          <w:shd w:val="clear" w:color="auto" w:fill="FFFFFF"/>
        </w:rPr>
        <w:t xml:space="preserve"> Cosmo-Flux 411 and Cosmo InD </w:t>
      </w:r>
      <w:r w:rsidRPr="00234941">
        <w:rPr>
          <w:rStyle w:val="StyleBoldUnderline"/>
        </w:rPr>
        <w:t>are added increasing the toxicity four-fold and producing what is known as Roundup Ultra</w:t>
      </w:r>
      <w:r w:rsidRPr="00234941">
        <w:rPr>
          <w:sz w:val="16"/>
          <w:shd w:val="clear" w:color="auto" w:fill="FFFFFF"/>
        </w:rPr>
        <w:t xml:space="preserve">, or as some call it; </w:t>
      </w:r>
      <w:r w:rsidRPr="00234941">
        <w:rPr>
          <w:rStyle w:val="StyleBoldUnderline"/>
        </w:rPr>
        <w:t>Colombia’s Agent Orange</w:t>
      </w:r>
      <w:r w:rsidRPr="00234941">
        <w:rPr>
          <w:sz w:val="16"/>
          <w:shd w:val="clear" w:color="auto" w:fill="FFFFFF"/>
        </w:rPr>
        <w:t xml:space="preserve">. 6,7 In addition, the </w:t>
      </w:r>
      <w:r w:rsidRPr="00234941">
        <w:rPr>
          <w:rStyle w:val="StyleBoldUnderline"/>
        </w:rPr>
        <w:t>concentrations</w:t>
      </w:r>
      <w:r w:rsidRPr="00234941">
        <w:rPr>
          <w:sz w:val="16"/>
          <w:shd w:val="clear" w:color="auto" w:fill="FFFFFF"/>
        </w:rPr>
        <w:t xml:space="preserve"> in the mixtures </w:t>
      </w:r>
      <w:r w:rsidRPr="00234941">
        <w:rPr>
          <w:rStyle w:val="StyleBoldUnderline"/>
        </w:rPr>
        <w:t>prepared by the Colombian military</w:t>
      </w:r>
      <w:r w:rsidRPr="00234941">
        <w:rPr>
          <w:sz w:val="16"/>
          <w:shd w:val="clear" w:color="auto" w:fill="FFFFFF"/>
        </w:rPr>
        <w:t xml:space="preserve"> (under the guidance of their US colleagues) </w:t>
      </w:r>
      <w:r w:rsidRPr="00234941">
        <w:rPr>
          <w:rStyle w:val="StyleBoldUnderline"/>
        </w:rPr>
        <w:t>are five times higher than is recognised as safe</w:t>
      </w:r>
      <w:r w:rsidRPr="00234941">
        <w:rPr>
          <w:sz w:val="16"/>
          <w:shd w:val="clear" w:color="auto" w:fill="FFFFFF"/>
        </w:rPr>
        <w:t xml:space="preserve"> for aerial application by the US Environmental Protection Agency.6 This product is regularly sprayed over inhabited areas, farmland, livestock and areas of invaluable biodiversity.8 The National Environmental Justice Advisory Council, a Federal Advisory Committee to the U.S. Environmental Protection Agency, issued a letter on July 19 2001 stating that; </w:t>
      </w:r>
      <w:r w:rsidRPr="00234941">
        <w:rPr>
          <w:rStyle w:val="StyleBoldUnderline"/>
        </w:rPr>
        <w:t>Aerial spraying of the herbicide</w:t>
      </w:r>
      <w:r w:rsidRPr="00234941">
        <w:rPr>
          <w:sz w:val="16"/>
          <w:shd w:val="clear" w:color="auto" w:fill="FFFFFF"/>
        </w:rPr>
        <w:t xml:space="preserve"> has </w:t>
      </w:r>
      <w:r w:rsidRPr="00234941">
        <w:rPr>
          <w:rStyle w:val="StyleBoldUnderline"/>
        </w:rPr>
        <w:t>caused eye, respiratory, skin and digestive ailments</w:t>
      </w:r>
      <w:r w:rsidRPr="00234941">
        <w:rPr>
          <w:sz w:val="16"/>
          <w:shd w:val="clear" w:color="auto" w:fill="FFFFFF"/>
        </w:rPr>
        <w:t xml:space="preserve">; destroyed subsistence crops; sickened domestic animals; </w:t>
      </w:r>
      <w:r w:rsidRPr="00234941">
        <w:rPr>
          <w:rStyle w:val="StyleBoldUnderline"/>
        </w:rPr>
        <w:t>and contaminated water supplies</w:t>
      </w:r>
      <w:r w:rsidRPr="00234941">
        <w:rPr>
          <w:sz w:val="16"/>
          <w:shd w:val="clear" w:color="auto" w:fill="FFFFFF"/>
        </w:rPr>
        <w:t>.8 Even anti-drug development projects, including ones funded by U.S. Aid, the UN, the Colombian government and international NGOs, have been destroyed by fumigation. One of many examples is that of CORCUSA, an organic coffee cooperative founded to provide peasant farmers with an alternative to coca cultivation. CORCUSA was fumigated in 2005 and again in 2007 destroying the coffee crop and the project s organic certification for future crops.9</w:t>
      </w:r>
      <w:r w:rsidRPr="00234941">
        <w:rPr>
          <w:rStyle w:val="apple-converted-space"/>
          <w:color w:val="333333"/>
          <w:sz w:val="16"/>
          <w:shd w:val="clear" w:color="auto" w:fill="FFFFFF"/>
        </w:rPr>
        <w:t xml:space="preserve"> </w:t>
      </w:r>
      <w:r w:rsidRPr="00234941">
        <w:rPr>
          <w:sz w:val="16"/>
          <w:shd w:val="clear" w:color="auto" w:fill="FFFFFF"/>
        </w:rPr>
        <w:t>As well as the clear human health, food security and environmental risks involved in the fumigation campaign, it has also been a massive failure in achieving its stated goal; the eradication of the coca crop. Coca, unlike most other food crops, is actually quite resistant to aerial spraying of glyphosate. Many farmers who have their food crops destroyed are left with few options when coca is all that will grow on their land after the spraying of glyphosate so the result of the fumigation campaign has been a marked increase in coca cultivation.9</w:t>
      </w:r>
      <w:r w:rsidRPr="00234941">
        <w:rPr>
          <w:rStyle w:val="apple-converted-space"/>
          <w:color w:val="333333"/>
          <w:sz w:val="16"/>
          <w:shd w:val="clear" w:color="auto" w:fill="FFFFFF"/>
        </w:rPr>
        <w:t xml:space="preserve"> </w:t>
      </w:r>
      <w:r w:rsidRPr="00234941">
        <w:rPr>
          <w:sz w:val="16"/>
          <w:shd w:val="clear" w:color="auto" w:fill="FFFFFF"/>
        </w:rPr>
        <w:t xml:space="preserve">Militarisation of the War on Drugs </w:t>
      </w:r>
      <w:r w:rsidRPr="00234941">
        <w:rPr>
          <w:rStyle w:val="StyleBoldUnderline"/>
        </w:rPr>
        <w:t xml:space="preserve">The militaristic approach to fighting the drug war has </w:t>
      </w:r>
      <w:r w:rsidRPr="00234941">
        <w:rPr>
          <w:rStyle w:val="StyleBoldUnderline"/>
          <w:bdr w:val="single" w:sz="4" w:space="0" w:color="auto" w:frame="1"/>
        </w:rPr>
        <w:t>intensified the conflict in Colombia</w:t>
      </w:r>
      <w:r w:rsidRPr="00234941">
        <w:rPr>
          <w:rStyle w:val="StyleBoldUnderline"/>
        </w:rPr>
        <w:t>. The result has been mass displacement</w:t>
      </w:r>
      <w:r w:rsidRPr="00234941">
        <w:rPr>
          <w:sz w:val="16"/>
          <w:shd w:val="clear" w:color="auto" w:fill="FFFFFF"/>
        </w:rPr>
        <w:t xml:space="preserve"> and disenfranchisement </w:t>
      </w:r>
      <w:r w:rsidRPr="00234941">
        <w:rPr>
          <w:rStyle w:val="StyleBoldUnderline"/>
        </w:rPr>
        <w:t>of people which</w:t>
      </w:r>
      <w:r w:rsidRPr="00234941">
        <w:rPr>
          <w:sz w:val="16"/>
          <w:shd w:val="clear" w:color="auto" w:fill="FFFFFF"/>
        </w:rPr>
        <w:t xml:space="preserve">, in turn, </w:t>
      </w:r>
      <w:r w:rsidRPr="00234941">
        <w:rPr>
          <w:rStyle w:val="StyleBoldUnderline"/>
        </w:rPr>
        <w:t>has pushed more people into</w:t>
      </w:r>
      <w:r w:rsidRPr="00234941">
        <w:rPr>
          <w:sz w:val="16"/>
          <w:shd w:val="clear" w:color="auto" w:fill="FFFFFF"/>
        </w:rPr>
        <w:t xml:space="preserve"> some area of </w:t>
      </w:r>
      <w:r w:rsidRPr="00234941">
        <w:rPr>
          <w:rStyle w:val="StyleBoldUnderline"/>
        </w:rPr>
        <w:t>the drug trade</w:t>
      </w:r>
      <w:r w:rsidRPr="00234941">
        <w:rPr>
          <w:sz w:val="16"/>
          <w:shd w:val="clear" w:color="auto" w:fill="FFFFFF"/>
        </w:rPr>
        <w:t xml:space="preserve">. What’s more, numerous </w:t>
      </w:r>
      <w:r w:rsidRPr="00234941">
        <w:rPr>
          <w:rStyle w:val="StyleBoldUnderline"/>
        </w:rPr>
        <w:t>studies</w:t>
      </w:r>
      <w:r w:rsidRPr="00234941">
        <w:rPr>
          <w:sz w:val="16"/>
          <w:shd w:val="clear" w:color="auto" w:fill="FFFFFF"/>
        </w:rPr>
        <w:t xml:space="preserve"> dating back to the 1980 s have </w:t>
      </w:r>
      <w:r w:rsidRPr="00234941">
        <w:rPr>
          <w:rStyle w:val="StyleBoldUnderline"/>
        </w:rPr>
        <w:t xml:space="preserve">mutually concluded that militarising the drug war would have </w:t>
      </w:r>
      <w:r w:rsidRPr="00234941">
        <w:rPr>
          <w:rStyle w:val="StyleBoldUnderline"/>
          <w:bdr w:val="single" w:sz="4" w:space="0" w:color="auto" w:frame="1"/>
        </w:rPr>
        <w:t>little to no effect on the consumption of illicit drugs in the United States</w:t>
      </w:r>
      <w:r w:rsidRPr="00234941">
        <w:rPr>
          <w:sz w:val="16"/>
          <w:shd w:val="clear" w:color="auto" w:fill="FFFFFF"/>
        </w:rPr>
        <w:t xml:space="preserve">.10 </w:t>
      </w:r>
    </w:p>
    <w:p w:rsidR="001029EC" w:rsidRPr="00234941" w:rsidRDefault="001029EC" w:rsidP="001029EC"/>
    <w:p w:rsidR="001029EC" w:rsidRPr="00234941" w:rsidRDefault="001029EC" w:rsidP="001029EC">
      <w:pPr>
        <w:pStyle w:val="Heading2"/>
      </w:pPr>
      <w:r w:rsidRPr="00234941">
        <w:rPr>
          <w:b w:val="0"/>
          <w:bCs w:val="0"/>
        </w:rPr>
        <w:lastRenderedPageBreak/>
        <w:t>Human Rights K</w:t>
      </w:r>
    </w:p>
    <w:p w:rsidR="001029EC" w:rsidRPr="00234941" w:rsidRDefault="001029EC" w:rsidP="001029EC"/>
    <w:p w:rsidR="001029EC" w:rsidRPr="00234941" w:rsidRDefault="001029EC" w:rsidP="001029EC">
      <w:pPr>
        <w:pStyle w:val="Heading3"/>
        <w:rPr>
          <w:shd w:val="clear" w:color="auto" w:fill="FFFFFF"/>
        </w:rPr>
      </w:pPr>
      <w:r w:rsidRPr="00234941">
        <w:rPr>
          <w:b w:val="0"/>
          <w:bCs w:val="0"/>
          <w:shd w:val="clear" w:color="auto" w:fill="FFFFFF"/>
        </w:rPr>
        <w:lastRenderedPageBreak/>
        <w:t>1NC</w:t>
      </w:r>
    </w:p>
    <w:p w:rsidR="001029EC" w:rsidRPr="00234941" w:rsidRDefault="001029EC" w:rsidP="001029EC"/>
    <w:p w:rsidR="001029EC" w:rsidRPr="00234941" w:rsidRDefault="001029EC" w:rsidP="001029EC">
      <w:pPr>
        <w:rPr>
          <w:b/>
          <w:shd w:val="clear" w:color="auto" w:fill="FFFFFF"/>
        </w:rPr>
      </w:pPr>
      <w:r w:rsidRPr="00234941">
        <w:rPr>
          <w:b/>
          <w:shd w:val="clear" w:color="auto" w:fill="FFFFFF"/>
        </w:rPr>
        <w:t xml:space="preserve">Not only are current counter-narcotics strategies </w:t>
      </w:r>
      <w:r w:rsidRPr="00234941">
        <w:rPr>
          <w:b/>
          <w:u w:val="single"/>
          <w:shd w:val="clear" w:color="auto" w:fill="FFFFFF"/>
        </w:rPr>
        <w:t>ineffective</w:t>
      </w:r>
      <w:r w:rsidRPr="00234941">
        <w:rPr>
          <w:b/>
          <w:shd w:val="clear" w:color="auto" w:fill="FFFFFF"/>
        </w:rPr>
        <w:t xml:space="preserve"> but they lead to social instability and a </w:t>
      </w:r>
      <w:r w:rsidRPr="00234941">
        <w:rPr>
          <w:b/>
          <w:u w:val="single"/>
          <w:shd w:val="clear" w:color="auto" w:fill="FFFFFF"/>
        </w:rPr>
        <w:t>crackdown</w:t>
      </w:r>
      <w:r w:rsidRPr="00234941">
        <w:rPr>
          <w:b/>
          <w:shd w:val="clear" w:color="auto" w:fill="FFFFFF"/>
        </w:rPr>
        <w:t xml:space="preserve"> on personal liberties</w:t>
      </w:r>
    </w:p>
    <w:p w:rsidR="001029EC" w:rsidRPr="00234941" w:rsidRDefault="001029EC" w:rsidP="001029EC">
      <w:pPr>
        <w:rPr>
          <w:sz w:val="16"/>
        </w:rPr>
      </w:pPr>
      <w:r w:rsidRPr="00234941">
        <w:rPr>
          <w:b/>
        </w:rPr>
        <w:t>Rao, 12</w:t>
      </w:r>
      <w:r w:rsidRPr="00234941">
        <w:t xml:space="preserve"> </w:t>
      </w:r>
      <w:r w:rsidRPr="00234941">
        <w:rPr>
          <w:sz w:val="16"/>
        </w:rPr>
        <w:t>(Kumar, attorney at The Bronx Defenders in New York City and a fellow at the Center for American Progress Leadership Institute in Washington, D.C., “Kumar Rao: The War on Drugs: A Shake-down, Not a Fair Shake for the Middle Class”, Newstex, 12/18/2012, Lexis, JKahn)</w:t>
      </w:r>
    </w:p>
    <w:p w:rsidR="001029EC" w:rsidRPr="00234941" w:rsidRDefault="001029EC" w:rsidP="001029EC">
      <w:pPr>
        <w:rPr>
          <w:rStyle w:val="apple-converted-space"/>
          <w:color w:val="333333"/>
          <w:shd w:val="clear" w:color="auto" w:fill="FFFFFF"/>
        </w:rPr>
      </w:pPr>
      <w:r w:rsidRPr="00234941">
        <w:rPr>
          <w:sz w:val="16"/>
          <w:shd w:val="clear" w:color="auto" w:fill="FFFFFF"/>
        </w:rPr>
        <w:t xml:space="preserve">In the wake of President Obama's re-election and the fervor around "fiscal cliff" negotiations, issues related to middle class empowerment and fairness are rightfully at the center of our national policy agenda[1]. Decisions related to tax burden allocations and spending priorities are being made that have the potential to affect the middle class for a generation. </w:t>
      </w:r>
      <w:r w:rsidRPr="00234941">
        <w:rPr>
          <w:rStyle w:val="StyleBoldUnderline"/>
        </w:rPr>
        <w:t xml:space="preserve">It is a </w:t>
      </w:r>
      <w:r w:rsidRPr="00234941">
        <w:rPr>
          <w:rStyle w:val="StyleBoldUnderline"/>
          <w:bdr w:val="single" w:sz="4" w:space="0" w:color="auto" w:frame="1"/>
        </w:rPr>
        <w:t>watershed moment</w:t>
      </w:r>
      <w:r w:rsidRPr="00234941">
        <w:rPr>
          <w:rStyle w:val="StyleBoldUnderline"/>
        </w:rPr>
        <w:t xml:space="preserve"> for our nation to end policies that have unfairly kept people from entering</w:t>
      </w:r>
      <w:r w:rsidRPr="00234941">
        <w:rPr>
          <w:sz w:val="16"/>
          <w:shd w:val="clear" w:color="auto" w:fill="FFFFFF"/>
        </w:rPr>
        <w:t xml:space="preserve"> or remaining in the middle class. </w:t>
      </w:r>
      <w:r w:rsidRPr="00234941">
        <w:rPr>
          <w:rStyle w:val="StyleBoldUnderline"/>
        </w:rPr>
        <w:t>The "war on drugs" is one such policy</w:t>
      </w:r>
      <w:r w:rsidRPr="00234941">
        <w:rPr>
          <w:sz w:val="16"/>
          <w:shd w:val="clear" w:color="auto" w:fill="FFFFFF"/>
        </w:rPr>
        <w:t xml:space="preserve">. </w:t>
      </w:r>
      <w:r w:rsidRPr="00234941">
        <w:rPr>
          <w:rStyle w:val="StyleBoldUnderline"/>
        </w:rPr>
        <w:t>It has become the longest standing war</w:t>
      </w:r>
      <w:r w:rsidRPr="00234941">
        <w:rPr>
          <w:sz w:val="16"/>
          <w:shd w:val="clear" w:color="auto" w:fill="FFFFFF"/>
        </w:rPr>
        <w:t xml:space="preserve">[2] </w:t>
      </w:r>
      <w:r w:rsidRPr="00234941">
        <w:rPr>
          <w:rStyle w:val="StyleBoldUnderline"/>
        </w:rPr>
        <w:t>in American history</w:t>
      </w:r>
      <w:r w:rsidRPr="00234941">
        <w:rPr>
          <w:sz w:val="16"/>
          <w:shd w:val="clear" w:color="auto" w:fill="FFFFFF"/>
        </w:rPr>
        <w:t xml:space="preserve"> -- spanning half a century, </w:t>
      </w:r>
      <w:r w:rsidRPr="00234941">
        <w:rPr>
          <w:rStyle w:val="StyleBoldUnderline"/>
        </w:rPr>
        <w:t>while being waged</w:t>
      </w:r>
      <w:r w:rsidRPr="00234941">
        <w:rPr>
          <w:sz w:val="16"/>
          <w:shd w:val="clear" w:color="auto" w:fill="FFFFFF"/>
        </w:rPr>
        <w:t xml:space="preserve"> mostly within our borders and </w:t>
      </w:r>
      <w:r w:rsidRPr="00234941">
        <w:rPr>
          <w:rStyle w:val="StyleBoldUnderline"/>
        </w:rPr>
        <w:t>against our own people</w:t>
      </w:r>
      <w:r w:rsidRPr="00234941">
        <w:rPr>
          <w:sz w:val="16"/>
          <w:shd w:val="clear" w:color="auto" w:fill="FFFFFF"/>
        </w:rPr>
        <w:t>.</w:t>
      </w:r>
      <w:r w:rsidRPr="00234941">
        <w:rPr>
          <w:rStyle w:val="apple-converted-space"/>
          <w:color w:val="333333"/>
          <w:sz w:val="16"/>
          <w:shd w:val="clear" w:color="auto" w:fill="FFFFFF"/>
        </w:rPr>
        <w:t xml:space="preserve"> </w:t>
      </w:r>
      <w:r w:rsidRPr="00234941">
        <w:rPr>
          <w:sz w:val="16"/>
          <w:shd w:val="clear" w:color="auto" w:fill="FFFFFF"/>
        </w:rPr>
        <w:t xml:space="preserve">President Obama stated[3] that his re-election gave him a mandate "to help middle-class families and families that are working hard to try and get into the middle class." The president spoke inspiringly throughout his campaign about the idea that everyone is entitled to a fair shake[4]. And he continues to speak specifically </w:t>
      </w:r>
      <w:r w:rsidRPr="00234941">
        <w:rPr>
          <w:rStyle w:val="StyleBoldUnderline"/>
        </w:rPr>
        <w:t>about economic policies to bring about</w:t>
      </w:r>
      <w:r w:rsidRPr="00234941">
        <w:rPr>
          <w:sz w:val="16"/>
          <w:shd w:val="clear" w:color="auto" w:fill="FFFFFF"/>
        </w:rPr>
        <w:t xml:space="preserve"> this </w:t>
      </w:r>
      <w:r w:rsidRPr="00234941">
        <w:rPr>
          <w:rStyle w:val="StyleBoldUnderline"/>
        </w:rPr>
        <w:t xml:space="preserve">progress. The war on drugs is an </w:t>
      </w:r>
      <w:r w:rsidRPr="00234941">
        <w:rPr>
          <w:rStyle w:val="StyleBoldUnderline"/>
          <w:bdr w:val="single" w:sz="4" w:space="0" w:color="auto" w:frame="1"/>
        </w:rPr>
        <w:t>impediment</w:t>
      </w:r>
      <w:r w:rsidRPr="00234941">
        <w:rPr>
          <w:rStyle w:val="StyleBoldUnderline"/>
        </w:rPr>
        <w:t xml:space="preserve"> to realizing that vision</w:t>
      </w:r>
      <w:r w:rsidRPr="00234941">
        <w:rPr>
          <w:sz w:val="16"/>
          <w:shd w:val="clear" w:color="auto" w:fill="FFFFFF"/>
        </w:rPr>
        <w:t xml:space="preserve">. Instead of giving people a fair shake, </w:t>
      </w:r>
      <w:r w:rsidRPr="00234941">
        <w:rPr>
          <w:rStyle w:val="StyleBoldUnderline"/>
        </w:rPr>
        <w:t xml:space="preserve">we are giving them a </w:t>
      </w:r>
      <w:r w:rsidRPr="00234941">
        <w:rPr>
          <w:rStyle w:val="StyleBoldUnderline"/>
          <w:bdr w:val="single" w:sz="4" w:space="0" w:color="auto" w:frame="1"/>
        </w:rPr>
        <w:t>shake-down</w:t>
      </w:r>
      <w:r w:rsidRPr="00234941">
        <w:rPr>
          <w:sz w:val="16"/>
          <w:shd w:val="clear" w:color="auto" w:fill="FFFFFF"/>
        </w:rPr>
        <w:t xml:space="preserve">. In New York City, for example, marijuana possession remains the most common arrest charge[5] within the criminal justice system. Indeed, the vast bulk of all charges pending in the system are drug related and a byproduct of the aggressive, almost hysterical policing of residents[6] (overwhelmingly of color) within our cities. Beyond the short-term humiliation that people must endure while being stopped and frisked[7], or booked and jailed, the longer term effects for both individuals and communities can be disastrous. A recent FBI report[8], for example, found that there were 1.5 million drug arrests across the country in 2011. Through </w:t>
      </w:r>
      <w:r w:rsidRPr="00234941">
        <w:rPr>
          <w:rStyle w:val="StyleBoldUnderline"/>
        </w:rPr>
        <w:t>punitive enforcement</w:t>
      </w:r>
      <w:r w:rsidRPr="00234941">
        <w:rPr>
          <w:sz w:val="16"/>
          <w:shd w:val="clear" w:color="auto" w:fill="FFFFFF"/>
        </w:rPr>
        <w:t xml:space="preserve"> and ever expanding legal and social penalties, these arrests </w:t>
      </w:r>
      <w:r w:rsidRPr="00234941">
        <w:rPr>
          <w:rStyle w:val="StyleBoldUnderline"/>
        </w:rPr>
        <w:t>have devastated individuals</w:t>
      </w:r>
      <w:r w:rsidRPr="00234941">
        <w:rPr>
          <w:sz w:val="16"/>
          <w:shd w:val="clear" w:color="auto" w:fill="FFFFFF"/>
        </w:rPr>
        <w:t xml:space="preserve">[9], families and whole communities in its wake -- all </w:t>
      </w:r>
      <w:r w:rsidRPr="00234941">
        <w:rPr>
          <w:rStyle w:val="StyleBoldUnderline"/>
          <w:bdr w:val="single" w:sz="4" w:space="0" w:color="auto" w:frame="1"/>
        </w:rPr>
        <w:t>without actually addressing</w:t>
      </w:r>
      <w:r w:rsidRPr="00234941">
        <w:rPr>
          <w:rStyle w:val="StyleBoldUnderline"/>
        </w:rPr>
        <w:t xml:space="preserve"> or rectifying </w:t>
      </w:r>
      <w:r w:rsidRPr="00234941">
        <w:rPr>
          <w:rStyle w:val="StyleBoldUnderline"/>
          <w:bdr w:val="single" w:sz="4" w:space="0" w:color="auto" w:frame="1"/>
        </w:rPr>
        <w:t>the</w:t>
      </w:r>
      <w:r w:rsidRPr="00234941">
        <w:rPr>
          <w:rStyle w:val="StyleBoldUnderline"/>
        </w:rPr>
        <w:t xml:space="preserve"> real </w:t>
      </w:r>
      <w:r w:rsidRPr="00234941">
        <w:rPr>
          <w:rStyle w:val="StyleBoldUnderline"/>
          <w:bdr w:val="single" w:sz="4" w:space="0" w:color="auto" w:frame="1"/>
        </w:rPr>
        <w:t>damage</w:t>
      </w:r>
      <w:r w:rsidRPr="00234941">
        <w:rPr>
          <w:rStyle w:val="StyleBoldUnderline"/>
        </w:rPr>
        <w:t xml:space="preserve"> drug addiction can</w:t>
      </w:r>
      <w:r w:rsidRPr="00234941">
        <w:rPr>
          <w:sz w:val="16"/>
          <w:shd w:val="clear" w:color="auto" w:fill="FFFFFF"/>
        </w:rPr>
        <w:t xml:space="preserve"> actually </w:t>
      </w:r>
      <w:r w:rsidRPr="00234941">
        <w:rPr>
          <w:rStyle w:val="StyleBoldUnderline"/>
        </w:rPr>
        <w:t>have</w:t>
      </w:r>
      <w:r w:rsidRPr="00234941">
        <w:rPr>
          <w:sz w:val="16"/>
          <w:shd w:val="clear" w:color="auto" w:fill="FFFFFF"/>
        </w:rPr>
        <w:t xml:space="preserve"> on people. And quite expectedly, they represent impassable roadblocks for families hoping to stay in the middle class or those with aspirations to join it. </w:t>
      </w:r>
      <w:r w:rsidRPr="00234941">
        <w:rPr>
          <w:rStyle w:val="StyleBoldUnderline"/>
        </w:rPr>
        <w:t>The war on drugs</w:t>
      </w:r>
      <w:r w:rsidRPr="00234941">
        <w:rPr>
          <w:sz w:val="16"/>
          <w:shd w:val="clear" w:color="auto" w:fill="FFFFFF"/>
        </w:rPr>
        <w:t xml:space="preserve"> has prevented and </w:t>
      </w:r>
      <w:r w:rsidRPr="00234941">
        <w:rPr>
          <w:rStyle w:val="StyleBoldUnderline"/>
        </w:rPr>
        <w:t>continues to preclude mass groups of people from upward mobility</w:t>
      </w:r>
      <w:r w:rsidRPr="00234941">
        <w:rPr>
          <w:sz w:val="16"/>
          <w:shd w:val="clear" w:color="auto" w:fill="FFFFFF"/>
        </w:rPr>
        <w:t xml:space="preserve"> -- </w:t>
      </w:r>
      <w:r w:rsidRPr="00234941">
        <w:rPr>
          <w:rStyle w:val="StyleBoldUnderline"/>
        </w:rPr>
        <w:t xml:space="preserve">keeping them </w:t>
      </w:r>
      <w:r w:rsidRPr="00234941">
        <w:rPr>
          <w:rStyle w:val="StyleBoldUnderline"/>
          <w:bdr w:val="single" w:sz="4" w:space="0" w:color="auto" w:frame="1"/>
        </w:rPr>
        <w:t>locked into legal limbo</w:t>
      </w:r>
      <w:r w:rsidRPr="00234941">
        <w:rPr>
          <w:rStyle w:val="StyleBoldUnderline"/>
        </w:rPr>
        <w:t xml:space="preserve">, </w:t>
      </w:r>
      <w:r w:rsidRPr="00234941">
        <w:rPr>
          <w:rStyle w:val="StyleBoldUnderline"/>
          <w:bdr w:val="single" w:sz="4" w:space="0" w:color="auto" w:frame="1"/>
        </w:rPr>
        <w:t>economic stagnation</w:t>
      </w:r>
      <w:r w:rsidRPr="00234941">
        <w:rPr>
          <w:rStyle w:val="StyleBoldUnderline"/>
        </w:rPr>
        <w:t xml:space="preserve"> and state-sponsored </w:t>
      </w:r>
      <w:r w:rsidRPr="00234941">
        <w:rPr>
          <w:rStyle w:val="StyleBoldUnderline"/>
          <w:bdr w:val="single" w:sz="4" w:space="0" w:color="auto" w:frame="1"/>
        </w:rPr>
        <w:t>social instability</w:t>
      </w:r>
      <w:r w:rsidRPr="00234941">
        <w:rPr>
          <w:sz w:val="16"/>
          <w:shd w:val="clear" w:color="auto" w:fill="FFFFFF"/>
        </w:rPr>
        <w:t xml:space="preserve">. At The Bronx Defenders[10], we see firsthand and try to fight against the catastrophic fallout on families from the endless prosecutions of non-violent drug-related offenses. For a primary breadwinner of a household such as a utility worker or building janitor, the mere fact of an arrest can mean the loss of a job. For a teen with aspirations of going onto college[11], marijuana possession conviction can bar financial aid for a year. For mothers and fathers, </w:t>
      </w:r>
      <w:r w:rsidRPr="00234941">
        <w:rPr>
          <w:rStyle w:val="StyleBoldUnderline"/>
        </w:rPr>
        <w:t>a drug arrest can mean the removal of their children</w:t>
      </w:r>
      <w:r w:rsidRPr="00234941">
        <w:rPr>
          <w:sz w:val="16"/>
          <w:shd w:val="clear" w:color="auto" w:fill="FFFFFF"/>
        </w:rPr>
        <w:t xml:space="preserve">[12] from their homes and the placement of the kids with a foster family or in a group home. For those of limited financial means, mandatory court fees and fines[13] related to minor arrests can snowball, damage credit scores and trigger collection agency actions. For a non-citizen lawful resident, simple marijuana possession convictions alone can result in deportation to a foreign country[14] that they know no one in and nothing about. For whole families, it can mean temporary or even permanent exile from public housing, or eviction from their private apartment. </w:t>
      </w:r>
      <w:r w:rsidRPr="00234941">
        <w:rPr>
          <w:rStyle w:val="StyleBoldUnderline"/>
        </w:rPr>
        <w:t>When multiplied by the thousands</w:t>
      </w:r>
      <w:r w:rsidRPr="00234941">
        <w:rPr>
          <w:sz w:val="16"/>
          <w:shd w:val="clear" w:color="auto" w:fill="FFFFFF"/>
        </w:rPr>
        <w:t xml:space="preserve"> in a city like New York, and by millions across the nation, </w:t>
      </w:r>
      <w:r w:rsidRPr="00234941">
        <w:rPr>
          <w:rStyle w:val="StyleBoldUnderline"/>
        </w:rPr>
        <w:t xml:space="preserve">the consequences become increasingly clear, and increasingly dire: a cycle of individual, family and </w:t>
      </w:r>
      <w:r w:rsidRPr="00234941">
        <w:rPr>
          <w:rStyle w:val="StyleBoldUnderline"/>
          <w:bdr w:val="single" w:sz="4" w:space="0" w:color="auto" w:frame="1"/>
        </w:rPr>
        <w:t>community destabilization</w:t>
      </w:r>
      <w:r w:rsidRPr="00234941">
        <w:rPr>
          <w:rStyle w:val="StyleBoldUnderline"/>
        </w:rPr>
        <w:t xml:space="preserve"> with </w:t>
      </w:r>
      <w:r w:rsidRPr="00234941">
        <w:rPr>
          <w:rStyle w:val="StyleBoldUnderline"/>
          <w:bdr w:val="single" w:sz="4" w:space="0" w:color="auto" w:frame="1"/>
        </w:rPr>
        <w:t>permanent scarring</w:t>
      </w:r>
      <w:r w:rsidRPr="00234941">
        <w:rPr>
          <w:sz w:val="16"/>
          <w:shd w:val="clear" w:color="auto" w:fill="FFFFFF"/>
        </w:rPr>
        <w:t xml:space="preserve"> for everyone involved. But this is a solvable crisis and one ripe for our re-consideration at the national level. A GQ Article[15] from this past summer suggested that President Obama was considering focusing his attention to the war on drugs in a possible second term. Let's hope he does. Beyond the moral impetus of treating our fellow countrymen with dignity and equal justice, increasingly high-profile appeals[16] for significant reforms to the country's drug laws from a diverse pool of fiscal, libertarian, and macroeconomic perspectives are emerging. What many across the political spectrum[17] are finally realizing is </w:t>
      </w:r>
      <w:r w:rsidRPr="00234941">
        <w:rPr>
          <w:rStyle w:val="StyleBoldUnderline"/>
        </w:rPr>
        <w:t xml:space="preserve">that the war on drugs costs too much, </w:t>
      </w:r>
      <w:r w:rsidRPr="00234941">
        <w:rPr>
          <w:rStyle w:val="StyleBoldUnderline"/>
          <w:bdr w:val="single" w:sz="4" w:space="0" w:color="auto" w:frame="1"/>
        </w:rPr>
        <w:t>impinges on our personal liberties</w:t>
      </w:r>
      <w:r w:rsidRPr="00234941">
        <w:rPr>
          <w:rStyle w:val="StyleBoldUnderline"/>
        </w:rPr>
        <w:t xml:space="preserve"> and</w:t>
      </w:r>
      <w:r w:rsidRPr="00234941">
        <w:rPr>
          <w:sz w:val="16"/>
          <w:shd w:val="clear" w:color="auto" w:fill="FFFFFF"/>
        </w:rPr>
        <w:t xml:space="preserve"> unnecessarily </w:t>
      </w:r>
      <w:r w:rsidRPr="00234941">
        <w:rPr>
          <w:rStyle w:val="StyleBoldUnderline"/>
        </w:rPr>
        <w:t>prevents people from fully contributing to the economy</w:t>
      </w:r>
      <w:r w:rsidRPr="00234941">
        <w:rPr>
          <w:sz w:val="16"/>
          <w:shd w:val="clear" w:color="auto" w:fill="FFFFFF"/>
        </w:rPr>
        <w:t>.</w:t>
      </w:r>
      <w:r w:rsidRPr="00234941">
        <w:rPr>
          <w:rStyle w:val="apple-converted-space"/>
          <w:color w:val="333333"/>
          <w:sz w:val="16"/>
          <w:shd w:val="clear" w:color="auto" w:fill="FFFFFF"/>
        </w:rPr>
        <w:t xml:space="preserve"> </w:t>
      </w:r>
      <w:r w:rsidRPr="00234941">
        <w:rPr>
          <w:sz w:val="16"/>
          <w:shd w:val="clear" w:color="auto" w:fill="FFFFFF"/>
        </w:rPr>
        <w:t xml:space="preserve">We can end draconian policing, move towards decriminalization of marijuana, treat substance abuse as a public health problem and not a criminal one, and invest in our youth and adults by supporting, not targeting, our communities. We can spend our resources developing the middle class, not shrinking it. To do so, we must eliminate the crushing collateral consequences of our extreme and arcane drug policies. </w:t>
      </w:r>
      <w:r w:rsidRPr="00234941">
        <w:rPr>
          <w:rStyle w:val="StyleBoldUnderline"/>
        </w:rPr>
        <w:t xml:space="preserve">Federal, state and local policymakers all have a responsibility and role to end this so-called war on drugs, and to allow our fellow residents to live in </w:t>
      </w:r>
      <w:r w:rsidRPr="00234941">
        <w:rPr>
          <w:rStyle w:val="StyleBoldUnderline"/>
          <w:bdr w:val="single" w:sz="4" w:space="0" w:color="auto" w:frame="1"/>
        </w:rPr>
        <w:t>dignity</w:t>
      </w:r>
      <w:r w:rsidRPr="00234941">
        <w:rPr>
          <w:rStyle w:val="StyleBoldUnderline"/>
        </w:rPr>
        <w:t xml:space="preserve"> and with </w:t>
      </w:r>
      <w:r w:rsidRPr="00234941">
        <w:rPr>
          <w:rStyle w:val="StyleBoldUnderline"/>
          <w:bdr w:val="single" w:sz="4" w:space="0" w:color="auto" w:frame="1"/>
        </w:rPr>
        <w:t>equal opportunity</w:t>
      </w:r>
      <w:r w:rsidRPr="00234941">
        <w:rPr>
          <w:rStyle w:val="StyleBoldUnderline"/>
        </w:rPr>
        <w:t xml:space="preserve"> for real middle class advancement</w:t>
      </w:r>
      <w:r w:rsidRPr="00234941">
        <w:rPr>
          <w:sz w:val="16"/>
          <w:shd w:val="clear" w:color="auto" w:fill="FFFFFF"/>
        </w:rPr>
        <w:t>. It's the fair thing to do. It's the smart thing to do. And the timing, more than ever, is right.</w:t>
      </w:r>
      <w:r w:rsidRPr="00234941">
        <w:rPr>
          <w:rStyle w:val="apple-converted-space"/>
          <w:color w:val="333333"/>
          <w:sz w:val="16"/>
          <w:shd w:val="clear" w:color="auto" w:fill="FFFFFF"/>
        </w:rPr>
        <w:t xml:space="preserve"> </w:t>
      </w:r>
    </w:p>
    <w:p w:rsidR="001029EC" w:rsidRPr="00234941" w:rsidRDefault="001029EC" w:rsidP="001029EC">
      <w:pPr>
        <w:rPr>
          <w:rStyle w:val="apple-converted-space"/>
          <w:color w:val="333333"/>
          <w:shd w:val="clear" w:color="auto" w:fill="FFFFFF"/>
        </w:rPr>
      </w:pPr>
    </w:p>
    <w:p w:rsidR="001029EC" w:rsidRPr="00234941" w:rsidRDefault="001029EC" w:rsidP="001029EC"/>
    <w:p w:rsidR="001029EC" w:rsidRPr="00234941" w:rsidRDefault="001029EC" w:rsidP="001029EC"/>
    <w:p w:rsidR="001029EC" w:rsidRPr="00234941" w:rsidRDefault="001029EC" w:rsidP="001029EC">
      <w:pPr>
        <w:pStyle w:val="Heading3"/>
      </w:pPr>
      <w:r w:rsidRPr="00234941">
        <w:rPr>
          <w:b w:val="0"/>
          <w:bCs w:val="0"/>
        </w:rPr>
        <w:lastRenderedPageBreak/>
        <w:t>“Terrorists” - Link</w:t>
      </w:r>
    </w:p>
    <w:p w:rsidR="001029EC" w:rsidRPr="00234941" w:rsidRDefault="001029EC" w:rsidP="001029EC"/>
    <w:p w:rsidR="001029EC" w:rsidRPr="00234941" w:rsidRDefault="001029EC" w:rsidP="001029EC">
      <w:pPr>
        <w:rPr>
          <w:sz w:val="16"/>
        </w:rPr>
      </w:pPr>
    </w:p>
    <w:p w:rsidR="001029EC" w:rsidRPr="00234941" w:rsidRDefault="001029EC" w:rsidP="001029EC">
      <w:pPr>
        <w:rPr>
          <w:b/>
        </w:rPr>
      </w:pPr>
      <w:r w:rsidRPr="00234941">
        <w:rPr>
          <w:b/>
        </w:rPr>
        <w:t>Tagging traffickers as terrorists is a justification for human rights abuses</w:t>
      </w:r>
    </w:p>
    <w:p w:rsidR="001029EC" w:rsidRPr="00234941" w:rsidRDefault="001029EC" w:rsidP="001029EC">
      <w:r w:rsidRPr="00234941">
        <w:rPr>
          <w:b/>
        </w:rPr>
        <w:t>Isacson, 05</w:t>
      </w:r>
      <w:r w:rsidRPr="00234941">
        <w:t xml:space="preserve"> </w:t>
      </w:r>
      <w:r w:rsidRPr="00234941">
        <w:rPr>
          <w:sz w:val="16"/>
        </w:rPr>
        <w:t>(Adam, Senior Associate for Regional Security Policy, the Washington Office on Latin America, M.A. from Yale University in International Relations, B.A. Hampshire College, Social Science, “The U.S. Military in the War on Drugs”, Part of “Drugs and Democracy in Latin America”, Youngers and Rosin, 2005, Rienner, Google Books, JKahn)</w:t>
      </w:r>
    </w:p>
    <w:p w:rsidR="001029EC" w:rsidRPr="00234941" w:rsidRDefault="001029EC" w:rsidP="001029EC">
      <w:pPr>
        <w:rPr>
          <w:sz w:val="16"/>
        </w:rPr>
      </w:pPr>
      <w:r w:rsidRPr="00234941">
        <w:rPr>
          <w:sz w:val="16"/>
        </w:rPr>
        <w:t xml:space="preserve">Human rights defenders in Latin America, echoing debates over the civil liberties impact of the USA Patriot Act in the United States, highlight the potential dangers in giving governments such enormous latitude </w:t>
      </w:r>
      <w:r w:rsidRPr="00234941">
        <w:rPr>
          <w:rStyle w:val="StyleBoldUnderline"/>
        </w:rPr>
        <w:t>to define who is a terrorist.  This</w:t>
      </w:r>
      <w:r w:rsidRPr="00234941">
        <w:rPr>
          <w:sz w:val="16"/>
        </w:rPr>
        <w:t xml:space="preserve"> inherently </w:t>
      </w:r>
      <w:r w:rsidRPr="00234941">
        <w:rPr>
          <w:rStyle w:val="StyleBoldUnderline"/>
          <w:bdr w:val="single" w:sz="4" w:space="0" w:color="auto" w:frame="1"/>
        </w:rPr>
        <w:t>vague term</w:t>
      </w:r>
      <w:r w:rsidRPr="00234941">
        <w:rPr>
          <w:sz w:val="16"/>
        </w:rPr>
        <w:t xml:space="preserve">, any rightly fear, </w:t>
      </w:r>
      <w:r w:rsidRPr="00234941">
        <w:rPr>
          <w:rStyle w:val="StyleBoldUnderline"/>
        </w:rPr>
        <w:t xml:space="preserve">may become a </w:t>
      </w:r>
      <w:r w:rsidRPr="00234941">
        <w:rPr>
          <w:rStyle w:val="StyleBoldUnderline"/>
          <w:bdr w:val="single" w:sz="4" w:space="0" w:color="auto" w:frame="1"/>
        </w:rPr>
        <w:t>catch-all</w:t>
      </w:r>
      <w:r w:rsidRPr="00234941">
        <w:rPr>
          <w:rStyle w:val="StyleBoldUnderline"/>
        </w:rPr>
        <w:t xml:space="preserve"> to describe any </w:t>
      </w:r>
      <w:r w:rsidRPr="00234941">
        <w:rPr>
          <w:rStyle w:val="StyleBoldUnderline"/>
          <w:bdr w:val="single" w:sz="4" w:space="0" w:color="auto" w:frame="1"/>
        </w:rPr>
        <w:t>internal political opposition</w:t>
      </w:r>
      <w:r w:rsidRPr="00234941">
        <w:rPr>
          <w:rStyle w:val="StyleBoldUnderline"/>
        </w:rPr>
        <w:t>.  The regional crusade against communists during the Cold War gives</w:t>
      </w:r>
      <w:r w:rsidRPr="00234941">
        <w:rPr>
          <w:sz w:val="16"/>
        </w:rPr>
        <w:t xml:space="preserve"> abundant </w:t>
      </w:r>
      <w:r w:rsidRPr="00234941">
        <w:rPr>
          <w:rStyle w:val="StyleBoldUnderline"/>
        </w:rPr>
        <w:t>precedent for concern.  The war on terror – layered over the war on drugs</w:t>
      </w:r>
      <w:r w:rsidRPr="00234941">
        <w:rPr>
          <w:sz w:val="16"/>
        </w:rPr>
        <w:t xml:space="preserve"> – </w:t>
      </w:r>
      <w:r w:rsidRPr="00234941">
        <w:rPr>
          <w:rStyle w:val="StyleBoldUnderline"/>
        </w:rPr>
        <w:t>may</w:t>
      </w:r>
      <w:r w:rsidRPr="00234941">
        <w:rPr>
          <w:sz w:val="16"/>
        </w:rPr>
        <w:t xml:space="preserve"> similarly </w:t>
      </w:r>
      <w:r w:rsidRPr="00234941">
        <w:rPr>
          <w:rStyle w:val="StyleBoldUnderline"/>
        </w:rPr>
        <w:t xml:space="preserve">serve as a rationale for security forces to crack down on </w:t>
      </w:r>
      <w:r w:rsidRPr="00234941">
        <w:rPr>
          <w:rStyle w:val="StyleBoldUnderline"/>
          <w:bdr w:val="single" w:sz="4" w:space="0" w:color="auto" w:frame="1"/>
        </w:rPr>
        <w:t>peaceful</w:t>
      </w:r>
      <w:r w:rsidRPr="00234941">
        <w:rPr>
          <w:sz w:val="16"/>
        </w:rPr>
        <w:t xml:space="preserve"> reformers and proponents of existing </w:t>
      </w:r>
      <w:r w:rsidRPr="00234941">
        <w:rPr>
          <w:rStyle w:val="StyleBoldUnderline"/>
        </w:rPr>
        <w:t>regimes.  Labor</w:t>
      </w:r>
      <w:r w:rsidRPr="00234941">
        <w:rPr>
          <w:sz w:val="16"/>
        </w:rPr>
        <w:t xml:space="preserve"> and peasant </w:t>
      </w:r>
      <w:r w:rsidRPr="00234941">
        <w:rPr>
          <w:rStyle w:val="StyleBoldUnderline"/>
        </w:rPr>
        <w:t>leaders, human rights monitors</w:t>
      </w:r>
      <w:r w:rsidRPr="00234941">
        <w:rPr>
          <w:sz w:val="16"/>
        </w:rPr>
        <w:t xml:space="preserve">, independent </w:t>
      </w:r>
      <w:r w:rsidRPr="00234941">
        <w:rPr>
          <w:rStyle w:val="StyleBoldUnderline"/>
        </w:rPr>
        <w:t>journalists</w:t>
      </w:r>
      <w:r w:rsidRPr="00234941">
        <w:rPr>
          <w:sz w:val="16"/>
        </w:rPr>
        <w:t xml:space="preserve">, neighborhood </w:t>
      </w:r>
      <w:r w:rsidRPr="00234941">
        <w:rPr>
          <w:rStyle w:val="StyleBoldUnderline"/>
        </w:rPr>
        <w:t>activists, and members of opposition</w:t>
      </w:r>
      <w:r w:rsidRPr="00234941">
        <w:rPr>
          <w:sz w:val="16"/>
        </w:rPr>
        <w:t xml:space="preserve"> political parties </w:t>
      </w:r>
      <w:r w:rsidRPr="00234941">
        <w:rPr>
          <w:rStyle w:val="StyleBoldUnderline"/>
        </w:rPr>
        <w:t xml:space="preserve">may find themselves subject to </w:t>
      </w:r>
      <w:r w:rsidRPr="00234941">
        <w:rPr>
          <w:rStyle w:val="StyleBoldUnderline"/>
          <w:bdr w:val="single" w:sz="4" w:space="0" w:color="auto" w:frame="1"/>
        </w:rPr>
        <w:t>surveillance, harassment</w:t>
      </w:r>
      <w:r w:rsidRPr="00234941">
        <w:rPr>
          <w:sz w:val="16"/>
        </w:rPr>
        <w:t xml:space="preserve">, or worse from U.S.-funded, U.S.-trained security units.  With disturbing frequency, </w:t>
      </w:r>
      <w:r w:rsidRPr="00234941">
        <w:rPr>
          <w:rStyle w:val="StyleBoldUnderline"/>
        </w:rPr>
        <w:t>regional leaders are</w:t>
      </w:r>
      <w:r w:rsidRPr="00234941">
        <w:rPr>
          <w:sz w:val="16"/>
        </w:rPr>
        <w:t xml:space="preserve"> already </w:t>
      </w:r>
      <w:r w:rsidRPr="00234941">
        <w:rPr>
          <w:rStyle w:val="StyleBoldUnderline"/>
        </w:rPr>
        <w:t>referring to</w:t>
      </w:r>
      <w:r w:rsidRPr="00234941">
        <w:rPr>
          <w:sz w:val="16"/>
        </w:rPr>
        <w:t xml:space="preserve"> their peaceful </w:t>
      </w:r>
      <w:r w:rsidRPr="00234941">
        <w:rPr>
          <w:rStyle w:val="StyleBoldUnderline"/>
        </w:rPr>
        <w:t>opponents</w:t>
      </w:r>
      <w:r w:rsidRPr="00234941">
        <w:rPr>
          <w:sz w:val="16"/>
        </w:rPr>
        <w:t xml:space="preserve"> – Bolivian coca growers, Columbian human rights groups, Honduran environmental activists – </w:t>
      </w:r>
      <w:r w:rsidRPr="00234941">
        <w:rPr>
          <w:rStyle w:val="StyleBoldUnderline"/>
          <w:bdr w:val="single" w:sz="4" w:space="0" w:color="auto" w:frame="1"/>
        </w:rPr>
        <w:t>as terrorists</w:t>
      </w:r>
      <w:r w:rsidRPr="00234941">
        <w:rPr>
          <w:sz w:val="16"/>
        </w:rPr>
        <w:t xml:space="preserve"> or allies of terrorists.</w:t>
      </w:r>
    </w:p>
    <w:p w:rsidR="001029EC" w:rsidRPr="00234941" w:rsidRDefault="001029EC" w:rsidP="001029EC">
      <w:pPr>
        <w:rPr>
          <w:sz w:val="16"/>
        </w:rPr>
      </w:pPr>
    </w:p>
    <w:p w:rsidR="001029EC" w:rsidRPr="00234941" w:rsidRDefault="001029EC" w:rsidP="001029EC">
      <w:pPr>
        <w:rPr>
          <w:b/>
        </w:rPr>
      </w:pPr>
      <w:r w:rsidRPr="00234941">
        <w:rPr>
          <w:b/>
        </w:rPr>
        <w:t xml:space="preserve">Drug traffickers and insurgents are </w:t>
      </w:r>
      <w:r w:rsidRPr="00234941">
        <w:rPr>
          <w:b/>
          <w:u w:val="single"/>
        </w:rPr>
        <w:t>fundamentally</w:t>
      </w:r>
      <w:r w:rsidRPr="00234941">
        <w:rPr>
          <w:b/>
        </w:rPr>
        <w:t xml:space="preserve"> different – confusion destroys policy effectiveness</w:t>
      </w:r>
    </w:p>
    <w:p w:rsidR="001029EC" w:rsidRPr="00234941" w:rsidRDefault="001029EC" w:rsidP="001029EC">
      <w:pPr>
        <w:rPr>
          <w:sz w:val="16"/>
        </w:rPr>
      </w:pPr>
      <w:r w:rsidRPr="00234941">
        <w:rPr>
          <w:b/>
        </w:rPr>
        <w:t>Gallahue, 12</w:t>
      </w:r>
      <w:r w:rsidRPr="00234941">
        <w:t xml:space="preserve"> </w:t>
      </w:r>
      <w:r w:rsidRPr="00234941">
        <w:rPr>
          <w:sz w:val="16"/>
        </w:rPr>
        <w:t>(Patrick, contributor to the International Centre on Human Rights and Drug Policy, B.A. in East Asian Studies from Long Island University, LL.M. in International Human Rights Law from the Irish Centre for Human Rights at the National University of Ireland, “Narco-Terror: Conflating the Wars on Drugs and Terror”, University of Essex, 2012, http://projects.essex.ac.uk/ehrr/V8N1/Gallahue.pdf, JKahn)</w:t>
      </w:r>
    </w:p>
    <w:p w:rsidR="001029EC" w:rsidRPr="00234941" w:rsidRDefault="001029EC" w:rsidP="001029EC">
      <w:pPr>
        <w:rPr>
          <w:sz w:val="16"/>
        </w:rPr>
      </w:pPr>
      <w:r w:rsidRPr="00234941">
        <w:rPr>
          <w:sz w:val="16"/>
        </w:rPr>
        <w:t xml:space="preserve">It must have been a confusing experience for alleged drug trafficker and informer, Haji Juma Khan, to be taken into custody in 2008. For years, the illiterate kingpin‘2 had reportedly met with and provided intelligence to the US Central Intelligence Agency and the Drug Enforcement Administration (DEA) about the Taliban and other traffickers.3 Though he is believed to have supplied money to the Taliban for protection,4 it has also been suggested that he worked with provincial council chief and Afghan President Hamid Karzai‘s late half-brother, Ahmed Wali Karzai (an accusation Mr. Wali Karzai strongly denied).5 Yet in late 2008, Juma Khan was taken off the US payroll and into the custody of federal prosecutors.6 Instead of his customary shopping trips in Manhattan, Juma Khan was brought to jail to be charged under a 2006 narco-terrorism law, which the prior year had been included in an amendment to the Patriot Act.7 The law makes it possible to prosecute and impose escalated sanctions against international drug traffickers who support terrorism. The case illustrates the unpredictable role that drugs play vis-à-vis terrorists and other armed groups. Insurgencies frequently turn to drugs to fund operations8 and/or reap the political capital that may come with controlling local economies.9 This is very much the case with the Taliban now. </w:t>
      </w:r>
      <w:r w:rsidRPr="00234941">
        <w:rPr>
          <w:rStyle w:val="StyleBoldUnderline"/>
          <w:bdr w:val="single" w:sz="4" w:space="0" w:color="auto" w:frame="1"/>
        </w:rPr>
        <w:t>However</w:t>
      </w:r>
      <w:r w:rsidRPr="00234941">
        <w:rPr>
          <w:rStyle w:val="StyleBoldUnderline"/>
        </w:rPr>
        <w:t>, that does not mean</w:t>
      </w:r>
      <w:r w:rsidRPr="00234941">
        <w:rPr>
          <w:sz w:val="16"/>
        </w:rPr>
        <w:t xml:space="preserve"> that </w:t>
      </w:r>
      <w:r w:rsidRPr="00234941">
        <w:rPr>
          <w:rStyle w:val="StyleBoldUnderline"/>
        </w:rPr>
        <w:t>drug trafficking is synonymous with terrorism, nor are</w:t>
      </w:r>
      <w:r w:rsidRPr="00234941">
        <w:rPr>
          <w:sz w:val="16"/>
        </w:rPr>
        <w:t xml:space="preserve"> all </w:t>
      </w:r>
      <w:r w:rsidRPr="00234941">
        <w:rPr>
          <w:rStyle w:val="StyleBoldUnderline"/>
        </w:rPr>
        <w:t xml:space="preserve">drug-related crimes linked to insurgencies. Confusing them can lead to policies and proposals which are not only </w:t>
      </w:r>
      <w:r w:rsidRPr="00234941">
        <w:rPr>
          <w:rStyle w:val="StyleBoldUnderline"/>
          <w:bdr w:val="single" w:sz="4" w:space="0" w:color="auto" w:frame="1"/>
        </w:rPr>
        <w:t>politically problematic</w:t>
      </w:r>
      <w:r w:rsidRPr="00234941">
        <w:rPr>
          <w:sz w:val="16"/>
        </w:rPr>
        <w:t xml:space="preserve">,10 </w:t>
      </w:r>
      <w:r w:rsidRPr="00234941">
        <w:rPr>
          <w:rStyle w:val="StyleBoldUnderline"/>
        </w:rPr>
        <w:t xml:space="preserve">but </w:t>
      </w:r>
      <w:r w:rsidRPr="00234941">
        <w:rPr>
          <w:rStyle w:val="StyleBoldUnderline"/>
          <w:bdr w:val="single" w:sz="4" w:space="0" w:color="auto" w:frame="1"/>
        </w:rPr>
        <w:t>contravene international law</w:t>
      </w:r>
      <w:r w:rsidRPr="00234941">
        <w:rPr>
          <w:sz w:val="16"/>
        </w:rPr>
        <w:t xml:space="preserve">. Since the terrorist attacks of 11 September 2001 (9/11), </w:t>
      </w:r>
      <w:r w:rsidRPr="00234941">
        <w:rPr>
          <w:rStyle w:val="StyleBoldUnderline"/>
        </w:rPr>
        <w:t>the</w:t>
      </w:r>
      <w:r w:rsidRPr="00234941">
        <w:rPr>
          <w:sz w:val="16"/>
        </w:rPr>
        <w:t xml:space="preserve"> US </w:t>
      </w:r>
      <w:r w:rsidRPr="00234941">
        <w:rPr>
          <w:rStyle w:val="StyleBoldUnderline"/>
        </w:rPr>
        <w:t>government has found itself in conflict</w:t>
      </w:r>
      <w:r w:rsidRPr="00234941">
        <w:rPr>
          <w:sz w:val="16"/>
        </w:rPr>
        <w:t xml:space="preserve"> with an enemy that heavily exploits the drug trade, yet </w:t>
      </w:r>
      <w:r w:rsidRPr="00234941">
        <w:rPr>
          <w:rStyle w:val="StyleBoldUnderline"/>
          <w:bdr w:val="single" w:sz="4" w:space="0" w:color="auto" w:frame="1"/>
        </w:rPr>
        <w:t>drug traffickers and insurgents are hardly identical enemies</w:t>
      </w:r>
      <w:r w:rsidRPr="00234941">
        <w:rPr>
          <w:sz w:val="16"/>
        </w:rPr>
        <w:t xml:space="preserve"> with indistinguishable goals. The case of Juma Khan reflects the fluid role of drugs in a conflict situation.</w:t>
      </w:r>
    </w:p>
    <w:p w:rsidR="001029EC" w:rsidRPr="00234941" w:rsidRDefault="001029EC" w:rsidP="001029EC">
      <w:pPr>
        <w:rPr>
          <w:sz w:val="16"/>
        </w:rPr>
      </w:pPr>
    </w:p>
    <w:p w:rsidR="001029EC" w:rsidRPr="00234941" w:rsidRDefault="001029EC" w:rsidP="001029EC">
      <w:pPr>
        <w:rPr>
          <w:sz w:val="16"/>
        </w:rPr>
      </w:pPr>
    </w:p>
    <w:p w:rsidR="001029EC" w:rsidRPr="00234941" w:rsidRDefault="001029EC" w:rsidP="001029EC"/>
    <w:p w:rsidR="001029EC" w:rsidRPr="00234941" w:rsidRDefault="001029EC" w:rsidP="001029EC">
      <w:pPr>
        <w:pStyle w:val="Heading3"/>
      </w:pPr>
      <w:r w:rsidRPr="00234941">
        <w:rPr>
          <w:b w:val="0"/>
          <w:bCs w:val="0"/>
        </w:rPr>
        <w:lastRenderedPageBreak/>
        <w:t>Mexico Link</w:t>
      </w:r>
    </w:p>
    <w:p w:rsidR="001029EC" w:rsidRPr="00234941" w:rsidRDefault="001029EC" w:rsidP="001029EC"/>
    <w:p w:rsidR="001029EC" w:rsidRPr="00234941" w:rsidRDefault="001029EC" w:rsidP="001029EC">
      <w:pPr>
        <w:rPr>
          <w:b/>
        </w:rPr>
      </w:pPr>
      <w:r w:rsidRPr="00234941">
        <w:rPr>
          <w:b/>
        </w:rPr>
        <w:t xml:space="preserve">The U.S. government has turned a </w:t>
      </w:r>
      <w:r w:rsidRPr="00234941">
        <w:rPr>
          <w:b/>
          <w:u w:val="single"/>
        </w:rPr>
        <w:t>blind eye</w:t>
      </w:r>
      <w:r w:rsidRPr="00234941">
        <w:rPr>
          <w:b/>
        </w:rPr>
        <w:t xml:space="preserve"> towards egregious Mexican enforcement offenses</w:t>
      </w:r>
    </w:p>
    <w:p w:rsidR="001029EC" w:rsidRPr="00234941" w:rsidRDefault="001029EC" w:rsidP="001029EC">
      <w:pPr>
        <w:rPr>
          <w:sz w:val="16"/>
        </w:rPr>
      </w:pPr>
      <w:r w:rsidRPr="00234941">
        <w:rPr>
          <w:b/>
        </w:rPr>
        <w:t>Freeman and Luis Sierra, 05</w:t>
      </w:r>
      <w:r w:rsidRPr="00234941">
        <w:t xml:space="preserve"> </w:t>
      </w:r>
      <w:r w:rsidRPr="00234941">
        <w:rPr>
          <w:sz w:val="16"/>
        </w:rPr>
        <w:t>(*Laurie, Director for Yemen at the National Security Council, former State Department Official, fellow at the Washington Office on Latin America, writer for the Washington Post Mexico Bureau, M.A. in International Politics from Princeton University, degree from Duke in Latin American Studies, **Jorge, Knight International Journalism Fellow, degree in International Journalism from the University of Southern California, defense policy and economics fellow at the Center for Hemispheric Defense Studies, National Defense University, “Mexico: The Militarization Traip”, 2005, part of “Drugs and Democracy in Latin America: The impact of U.S. Policy”, Rienner, Google Books, JKahn)</w:t>
      </w:r>
    </w:p>
    <w:p w:rsidR="001029EC" w:rsidRPr="00234941" w:rsidRDefault="001029EC" w:rsidP="001029EC">
      <w:pPr>
        <w:rPr>
          <w:sz w:val="16"/>
        </w:rPr>
      </w:pPr>
      <w:r w:rsidRPr="00234941">
        <w:rPr>
          <w:rStyle w:val="StyleBoldUnderline"/>
        </w:rPr>
        <w:t xml:space="preserve">Mexican police and soldiers have committed </w:t>
      </w:r>
      <w:r w:rsidRPr="00234941">
        <w:rPr>
          <w:rStyle w:val="StyleBoldUnderline"/>
          <w:bdr w:val="single" w:sz="4" w:space="0" w:color="auto" w:frame="1"/>
        </w:rPr>
        <w:t>grave human rights violations</w:t>
      </w:r>
      <w:r w:rsidRPr="00234941">
        <w:rPr>
          <w:rStyle w:val="StyleBoldUnderline"/>
        </w:rPr>
        <w:t xml:space="preserve"> during dug control efforts</w:t>
      </w:r>
      <w:r w:rsidRPr="00234941">
        <w:rPr>
          <w:sz w:val="16"/>
        </w:rPr>
        <w:t xml:space="preserve">, and </w:t>
      </w:r>
      <w:r w:rsidRPr="00234941">
        <w:rPr>
          <w:rStyle w:val="StyleBoldUnderline"/>
          <w:bdr w:val="single" w:sz="4" w:space="0" w:color="auto" w:frame="1"/>
        </w:rPr>
        <w:t>few are ever prosecuted</w:t>
      </w:r>
      <w:r w:rsidRPr="00234941">
        <w:rPr>
          <w:sz w:val="16"/>
        </w:rPr>
        <w:t xml:space="preserve"> for these crimes.  In some cases, </w:t>
      </w:r>
      <w:r w:rsidRPr="00234941">
        <w:rPr>
          <w:rStyle w:val="StyleBoldUnderline"/>
        </w:rPr>
        <w:t>abusive soldiers or police have been the beneficiaries of U.S. training</w:t>
      </w:r>
      <w:r w:rsidRPr="00234941">
        <w:rPr>
          <w:sz w:val="16"/>
        </w:rPr>
        <w:t xml:space="preserve"> or other assistance.  In other cases, </w:t>
      </w:r>
      <w:r w:rsidRPr="00234941">
        <w:rPr>
          <w:rStyle w:val="StyleBoldUnderline"/>
        </w:rPr>
        <w:t xml:space="preserve">the U.S. government has </w:t>
      </w:r>
      <w:r w:rsidRPr="00234941">
        <w:rPr>
          <w:rStyle w:val="StyleBoldUnderline"/>
          <w:bdr w:val="single" w:sz="4" w:space="0" w:color="auto" w:frame="1"/>
        </w:rPr>
        <w:t>turned a blind eye toward human rights violations</w:t>
      </w:r>
      <w:r w:rsidRPr="00234941">
        <w:rPr>
          <w:rStyle w:val="StyleBoldUnderline"/>
        </w:rPr>
        <w:t xml:space="preserve"> in the interest of obtaining drug-related information</w:t>
      </w:r>
      <w:r w:rsidRPr="00234941">
        <w:rPr>
          <w:sz w:val="16"/>
        </w:rPr>
        <w:t>.</w:t>
      </w:r>
    </w:p>
    <w:p w:rsidR="001029EC" w:rsidRPr="00234941" w:rsidRDefault="001029EC" w:rsidP="001029EC"/>
    <w:p w:rsidR="001029EC" w:rsidRPr="00234941" w:rsidRDefault="001029EC" w:rsidP="001029EC">
      <w:pPr>
        <w:pStyle w:val="Heading3"/>
      </w:pPr>
      <w:r w:rsidRPr="00234941">
        <w:rPr>
          <w:b w:val="0"/>
          <w:bCs w:val="0"/>
        </w:rPr>
        <w:lastRenderedPageBreak/>
        <w:t>US Policy Link</w:t>
      </w:r>
    </w:p>
    <w:p w:rsidR="001029EC" w:rsidRPr="00234941" w:rsidRDefault="001029EC" w:rsidP="001029EC"/>
    <w:p w:rsidR="001029EC" w:rsidRPr="00234941" w:rsidRDefault="001029EC" w:rsidP="001029EC">
      <w:pPr>
        <w:rPr>
          <w:b/>
        </w:rPr>
      </w:pPr>
      <w:r w:rsidRPr="00234941">
        <w:rPr>
          <w:b/>
        </w:rPr>
        <w:t xml:space="preserve">U.S. drug enforcement policy </w:t>
      </w:r>
      <w:r w:rsidRPr="00234941">
        <w:rPr>
          <w:b/>
          <w:u w:val="single"/>
        </w:rPr>
        <w:t>fuels</w:t>
      </w:r>
      <w:r w:rsidRPr="00234941">
        <w:rPr>
          <w:b/>
        </w:rPr>
        <w:t xml:space="preserve"> Mexican militarism that causes atrocities and human rights violations</w:t>
      </w:r>
    </w:p>
    <w:p w:rsidR="001029EC" w:rsidRPr="00234941" w:rsidRDefault="001029EC" w:rsidP="001029EC">
      <w:r w:rsidRPr="00234941">
        <w:rPr>
          <w:b/>
        </w:rPr>
        <w:t>Freeman and Luis Sierra, 05</w:t>
      </w:r>
      <w:r w:rsidRPr="00234941">
        <w:rPr>
          <w:sz w:val="16"/>
        </w:rPr>
        <w:t xml:space="preserve"> (*Laurie, Director for Yemen at the National Security Council, former State Department Official, fellow at the Washington Office on Latin America, writer for the Washington Post Mexico Bureau, M.A. in International Politics from Princeton University, degree from Duke in Latin American Studies, **Jorge, Knight International Journalism Fellow, degree in International Journalism from the University of Southern California, defense policy and economics fellow at the Center for Hemispheric Defense Studies, National Defense University, “Mexico: The Militarization Traip”, 2005, part of “Drugs and Democracy in Latin America: The impact of U.S. Policy”, Rienner, Google Books, JKahn)</w:t>
      </w:r>
    </w:p>
    <w:p w:rsidR="001029EC" w:rsidRPr="00234941" w:rsidRDefault="001029EC" w:rsidP="001029EC">
      <w:pPr>
        <w:rPr>
          <w:sz w:val="16"/>
        </w:rPr>
      </w:pPr>
      <w:r w:rsidRPr="00234941">
        <w:rPr>
          <w:rStyle w:val="StyleBoldUnderline"/>
        </w:rPr>
        <w:t xml:space="preserve">The links between U.S. counterdrug policy and Mexico’s human rights problems and fragile democracy are </w:t>
      </w:r>
      <w:r w:rsidRPr="00234941">
        <w:rPr>
          <w:rStyle w:val="StyleBoldUnderline"/>
          <w:bdr w:val="single" w:sz="4" w:space="0" w:color="auto" w:frame="1"/>
        </w:rPr>
        <w:t>difficult to disentangle</w:t>
      </w:r>
      <w:r w:rsidRPr="00234941">
        <w:rPr>
          <w:sz w:val="16"/>
        </w:rPr>
        <w:t xml:space="preserve">. Mexico had a dismal human rights record long before U.S. drug control policy took hold, and </w:t>
      </w:r>
      <w:r w:rsidRPr="00234941">
        <w:rPr>
          <w:rStyle w:val="StyleBoldUnderline"/>
        </w:rPr>
        <w:t>Mexican presidents have frequently experimented with militarizing policy and law enforcement</w:t>
      </w:r>
      <w:r w:rsidRPr="00234941">
        <w:rPr>
          <w:sz w:val="16"/>
        </w:rPr>
        <w:t xml:space="preserve"> institutions, often </w:t>
      </w:r>
      <w:r w:rsidRPr="00234941">
        <w:rPr>
          <w:rStyle w:val="StyleBoldUnderline"/>
        </w:rPr>
        <w:t>in response to</w:t>
      </w:r>
      <w:r w:rsidRPr="00234941">
        <w:rPr>
          <w:sz w:val="16"/>
        </w:rPr>
        <w:t xml:space="preserve"> their own </w:t>
      </w:r>
      <w:r w:rsidRPr="00234941">
        <w:rPr>
          <w:rStyle w:val="StyleBoldUnderline"/>
        </w:rPr>
        <w:t>citizens’ clamor</w:t>
      </w:r>
      <w:r w:rsidRPr="00234941">
        <w:rPr>
          <w:sz w:val="16"/>
        </w:rPr>
        <w:t xml:space="preserve"> for a tough-on-crime approach.  Yet </w:t>
      </w:r>
      <w:r w:rsidRPr="00234941">
        <w:rPr>
          <w:rStyle w:val="StyleBoldUnderline"/>
        </w:rPr>
        <w:t>by fueling the Mexican military’s intrusion into policy work</w:t>
      </w:r>
      <w:r w:rsidRPr="00234941">
        <w:rPr>
          <w:sz w:val="16"/>
        </w:rPr>
        <w:t xml:space="preserve">, by </w:t>
      </w:r>
      <w:r w:rsidRPr="00234941">
        <w:rPr>
          <w:rStyle w:val="StyleBoldUnderline"/>
        </w:rPr>
        <w:t xml:space="preserve">supporting policy units and forces that are </w:t>
      </w:r>
      <w:r w:rsidRPr="00234941">
        <w:rPr>
          <w:rStyle w:val="StyleBoldUnderline"/>
          <w:bdr w:val="single" w:sz="4" w:space="0" w:color="auto" w:frame="1"/>
        </w:rPr>
        <w:t>not transparent or accountable</w:t>
      </w:r>
      <w:r w:rsidRPr="00234941">
        <w:rPr>
          <w:sz w:val="16"/>
        </w:rPr>
        <w:t xml:space="preserve">, and by applying a scorecard approach to drug control, </w:t>
      </w:r>
      <w:r w:rsidRPr="00234941">
        <w:rPr>
          <w:rStyle w:val="StyleBoldUnderline"/>
        </w:rPr>
        <w:t xml:space="preserve">U.S. drug control policies have </w:t>
      </w:r>
      <w:r w:rsidRPr="00234941">
        <w:rPr>
          <w:rStyle w:val="StyleBoldUnderline"/>
          <w:bdr w:val="single" w:sz="4" w:space="0" w:color="auto" w:frame="1"/>
        </w:rPr>
        <w:t>adversely affected</w:t>
      </w:r>
      <w:r w:rsidRPr="00234941">
        <w:rPr>
          <w:rStyle w:val="StyleBoldUnderline"/>
        </w:rPr>
        <w:t xml:space="preserve"> Mexico’s human rights situation</w:t>
      </w:r>
      <w:r w:rsidRPr="00234941">
        <w:rPr>
          <w:sz w:val="16"/>
        </w:rPr>
        <w:t>. The State Department itself has recognized that “</w:t>
      </w:r>
      <w:r w:rsidRPr="00234941">
        <w:rPr>
          <w:rStyle w:val="StyleBoldUnderline"/>
        </w:rPr>
        <w:t>the police and military were accused of committing serious human rights violations as they carried out the Government’s efforts to combat dug cartels</w:t>
      </w:r>
      <w:r w:rsidRPr="00234941">
        <w:rPr>
          <w:sz w:val="16"/>
        </w:rPr>
        <w:t>.”86</w:t>
      </w:r>
    </w:p>
    <w:p w:rsidR="001029EC" w:rsidRPr="00234941" w:rsidRDefault="001029EC" w:rsidP="001029EC"/>
    <w:p w:rsidR="001029EC" w:rsidRPr="00234941" w:rsidRDefault="001029EC" w:rsidP="001029EC">
      <w:pPr>
        <w:pStyle w:val="Heading3"/>
      </w:pPr>
      <w:r w:rsidRPr="00234941">
        <w:rPr>
          <w:b w:val="0"/>
          <w:bCs w:val="0"/>
        </w:rPr>
        <w:lastRenderedPageBreak/>
        <w:t>Impact - HR</w:t>
      </w:r>
    </w:p>
    <w:p w:rsidR="001029EC" w:rsidRPr="00234941" w:rsidRDefault="001029EC" w:rsidP="001029EC"/>
    <w:p w:rsidR="001029EC" w:rsidRPr="00234941" w:rsidRDefault="001029EC" w:rsidP="001029EC">
      <w:pPr>
        <w:rPr>
          <w:b/>
        </w:rPr>
      </w:pPr>
      <w:r w:rsidRPr="00234941">
        <w:rPr>
          <w:b/>
        </w:rPr>
        <w:t>Drug-war rhetoric and militarization violate human rights</w:t>
      </w:r>
    </w:p>
    <w:p w:rsidR="001029EC" w:rsidRPr="00234941" w:rsidRDefault="001029EC" w:rsidP="001029EC">
      <w:r w:rsidRPr="00234941">
        <w:rPr>
          <w:b/>
        </w:rPr>
        <w:t>Gallahue, 12</w:t>
      </w:r>
      <w:r w:rsidRPr="00234941">
        <w:t xml:space="preserve"> </w:t>
      </w:r>
      <w:r w:rsidRPr="00234941">
        <w:rPr>
          <w:sz w:val="16"/>
        </w:rPr>
        <w:t>(Patrick, contributor to the International Centre on Human Rights and Drug Policy, B.A. in East Asian Studies from Long Island University, LL.M. in International Human Rights Law from the Irish Centre for Human Rights at the National University of Ireland, “Narco-Terror: Conflating the Wars on Drugs and Terror”, University of Essex, 2012, http://projects.essex.ac.uk/ehrr/V8N1/Gallahue.pdf, JKahn)</w:t>
      </w:r>
    </w:p>
    <w:p w:rsidR="001029EC" w:rsidRPr="00234941" w:rsidRDefault="001029EC" w:rsidP="001029EC">
      <w:pPr>
        <w:rPr>
          <w:sz w:val="16"/>
        </w:rPr>
      </w:pPr>
      <w:r w:rsidRPr="00234941">
        <w:rPr>
          <w:sz w:val="16"/>
        </w:rPr>
        <w:t xml:space="preserve">This paper examines </w:t>
      </w:r>
      <w:r w:rsidRPr="00234941">
        <w:rPr>
          <w:rStyle w:val="StyleBoldUnderline"/>
        </w:rPr>
        <w:t>the conflation of the wars on drugs and terror</w:t>
      </w:r>
      <w:r w:rsidRPr="00234941">
        <w:rPr>
          <w:sz w:val="16"/>
        </w:rPr>
        <w:t xml:space="preserve">, particularly </w:t>
      </w:r>
      <w:r w:rsidRPr="00234941">
        <w:rPr>
          <w:rStyle w:val="StyleBoldUnderline"/>
        </w:rPr>
        <w:t>since 9/11, and the risks that merging wars</w:t>
      </w:r>
      <w:r w:rsidRPr="00234941">
        <w:rPr>
          <w:sz w:val="16"/>
        </w:rPr>
        <w:t xml:space="preserve">‘12 </w:t>
      </w:r>
      <w:r w:rsidRPr="00234941">
        <w:rPr>
          <w:rStyle w:val="StyleBoldUnderline"/>
        </w:rPr>
        <w:t xml:space="preserve">pose to </w:t>
      </w:r>
      <w:r w:rsidRPr="00234941">
        <w:rPr>
          <w:rStyle w:val="StyleBoldUnderline"/>
          <w:bdr w:val="single" w:sz="4" w:space="0" w:color="auto" w:frame="1"/>
        </w:rPr>
        <w:t>human rights</w:t>
      </w:r>
      <w:r w:rsidRPr="00234941">
        <w:rPr>
          <w:sz w:val="16"/>
        </w:rPr>
        <w:t xml:space="preserve">. Section one presents </w:t>
      </w:r>
      <w:r w:rsidRPr="00234941">
        <w:rPr>
          <w:rStyle w:val="StyleBoldUnderline"/>
        </w:rPr>
        <w:t>the rhetoric that has emerged since 9/11 linking drugs and terror</w:t>
      </w:r>
      <w:r w:rsidRPr="00234941">
        <w:rPr>
          <w:sz w:val="16"/>
        </w:rPr>
        <w:t xml:space="preserve">. States </w:t>
      </w:r>
      <w:r w:rsidRPr="00234941">
        <w:rPr>
          <w:rStyle w:val="StyleBoldUnderline"/>
        </w:rPr>
        <w:t>have</w:t>
      </w:r>
      <w:r w:rsidRPr="00234941">
        <w:rPr>
          <w:sz w:val="16"/>
        </w:rPr>
        <w:t xml:space="preserve"> since </w:t>
      </w:r>
      <w:r w:rsidRPr="00234941">
        <w:rPr>
          <w:rStyle w:val="StyleBoldUnderline"/>
        </w:rPr>
        <w:t>attempted to use the U</w:t>
      </w:r>
      <w:r w:rsidRPr="00234941">
        <w:rPr>
          <w:sz w:val="16"/>
        </w:rPr>
        <w:t xml:space="preserve">nited </w:t>
      </w:r>
      <w:r w:rsidRPr="00234941">
        <w:rPr>
          <w:rStyle w:val="StyleBoldUnderline"/>
        </w:rPr>
        <w:t>N</w:t>
      </w:r>
      <w:r w:rsidRPr="00234941">
        <w:rPr>
          <w:sz w:val="16"/>
        </w:rPr>
        <w:t xml:space="preserve">ations </w:t>
      </w:r>
      <w:r w:rsidRPr="00234941">
        <w:rPr>
          <w:rStyle w:val="StyleBoldUnderline"/>
        </w:rPr>
        <w:t>as a vessel for classifying drugs as a threat to international security</w:t>
      </w:r>
      <w:r w:rsidRPr="00234941">
        <w:rPr>
          <w:sz w:val="16"/>
        </w:rPr>
        <w:t xml:space="preserve">‘, which raised alarms with some </w:t>
      </w:r>
      <w:r w:rsidRPr="00234941">
        <w:rPr>
          <w:rStyle w:val="StyleBoldUnderline"/>
        </w:rPr>
        <w:t>governments</w:t>
      </w:r>
      <w:r w:rsidRPr="00234941">
        <w:rPr>
          <w:sz w:val="16"/>
        </w:rPr>
        <w:t xml:space="preserve"> who </w:t>
      </w:r>
      <w:r w:rsidRPr="00234941">
        <w:rPr>
          <w:rStyle w:val="StyleBoldUnderline"/>
        </w:rPr>
        <w:t xml:space="preserve">expressed concern about further </w:t>
      </w:r>
      <w:r w:rsidRPr="00234941">
        <w:rPr>
          <w:rStyle w:val="StyleBoldUnderline"/>
          <w:bdr w:val="single" w:sz="4" w:space="0" w:color="auto" w:frame="1"/>
        </w:rPr>
        <w:t>militarisation of drug policy</w:t>
      </w:r>
      <w:r w:rsidRPr="00234941">
        <w:rPr>
          <w:sz w:val="16"/>
        </w:rPr>
        <w:t xml:space="preserve">. Nowhere is this form of militarisation more evident than in actual armed conflict situations where the wars on terror and drugs are being waged. Section two focuses on Afghanistan, where </w:t>
      </w:r>
      <w:r w:rsidRPr="00234941">
        <w:rPr>
          <w:rStyle w:val="StyleBoldUnderline"/>
        </w:rPr>
        <w:t>the United States argued</w:t>
      </w:r>
      <w:r w:rsidRPr="00234941">
        <w:rPr>
          <w:sz w:val="16"/>
        </w:rPr>
        <w:t xml:space="preserve"> that </w:t>
      </w:r>
      <w:r w:rsidRPr="00234941">
        <w:rPr>
          <w:rStyle w:val="StyleBoldUnderline"/>
        </w:rPr>
        <w:t>drug traffickers with links to the Taliban were legitimate targets</w:t>
      </w:r>
      <w:r w:rsidRPr="00234941">
        <w:rPr>
          <w:sz w:val="16"/>
        </w:rPr>
        <w:t xml:space="preserve">. This paper contends that </w:t>
      </w:r>
      <w:r w:rsidRPr="00234941">
        <w:rPr>
          <w:rStyle w:val="StyleBoldUnderline"/>
        </w:rPr>
        <w:t xml:space="preserve">such a strategy </w:t>
      </w:r>
      <w:r w:rsidRPr="00234941">
        <w:rPr>
          <w:rStyle w:val="StyleBoldUnderline"/>
          <w:bdr w:val="single" w:sz="4" w:space="0" w:color="auto" w:frame="1"/>
        </w:rPr>
        <w:t>violates international humanitarian law</w:t>
      </w:r>
      <w:r w:rsidRPr="00234941">
        <w:rPr>
          <w:sz w:val="16"/>
        </w:rPr>
        <w:t xml:space="preserve">. As section three will demonstrate, </w:t>
      </w:r>
      <w:r w:rsidRPr="00234941">
        <w:rPr>
          <w:rStyle w:val="StyleBoldUnderline"/>
        </w:rPr>
        <w:t>even in peacetime situations, drugs have been dealt with as a security threat</w:t>
      </w:r>
      <w:r w:rsidRPr="00234941">
        <w:rPr>
          <w:sz w:val="16"/>
        </w:rPr>
        <w:t xml:space="preserve"> – through the engagement of militaries or the use of emergency laws – </w:t>
      </w:r>
      <w:r w:rsidRPr="00234941">
        <w:rPr>
          <w:rStyle w:val="StyleBoldUnderline"/>
        </w:rPr>
        <w:t xml:space="preserve">which have a </w:t>
      </w:r>
      <w:r w:rsidRPr="00234941">
        <w:rPr>
          <w:rStyle w:val="StyleBoldUnderline"/>
          <w:bdr w:val="single" w:sz="4" w:space="0" w:color="auto" w:frame="1"/>
        </w:rPr>
        <w:t>disastrous impact on human rights</w:t>
      </w:r>
      <w:r w:rsidRPr="00234941">
        <w:rPr>
          <w:sz w:val="16"/>
        </w:rPr>
        <w:t>. Such examples illustrate the human rights risks associated with conflating terrorism and drugs.</w:t>
      </w:r>
    </w:p>
    <w:p w:rsidR="001029EC" w:rsidRPr="00234941" w:rsidRDefault="001029EC" w:rsidP="001029EC"/>
    <w:p w:rsidR="001029EC" w:rsidRPr="00234941" w:rsidRDefault="001029EC" w:rsidP="001029EC">
      <w:pPr>
        <w:pStyle w:val="Heading3"/>
      </w:pPr>
      <w:r w:rsidRPr="00234941">
        <w:rPr>
          <w:b w:val="0"/>
          <w:bCs w:val="0"/>
        </w:rPr>
        <w:lastRenderedPageBreak/>
        <w:t>Impact – Error Replication</w:t>
      </w:r>
    </w:p>
    <w:p w:rsidR="001029EC" w:rsidRPr="00234941" w:rsidRDefault="001029EC" w:rsidP="001029EC"/>
    <w:p w:rsidR="001029EC" w:rsidRPr="00234941" w:rsidRDefault="001029EC" w:rsidP="001029EC">
      <w:pPr>
        <w:rPr>
          <w:b/>
        </w:rPr>
      </w:pPr>
      <w:r w:rsidRPr="00234941">
        <w:rPr>
          <w:b/>
        </w:rPr>
        <w:t>Militarized approaches to drug policy lead to error replication that continuously destroys rights</w:t>
      </w:r>
    </w:p>
    <w:p w:rsidR="001029EC" w:rsidRPr="00234941" w:rsidRDefault="001029EC" w:rsidP="001029EC">
      <w:pPr>
        <w:rPr>
          <w:sz w:val="16"/>
        </w:rPr>
      </w:pPr>
      <w:r w:rsidRPr="00234941">
        <w:rPr>
          <w:b/>
        </w:rPr>
        <w:t>Gallahue, 12</w:t>
      </w:r>
      <w:r w:rsidRPr="00234941">
        <w:t xml:space="preserve"> </w:t>
      </w:r>
      <w:r w:rsidRPr="00234941">
        <w:rPr>
          <w:sz w:val="16"/>
        </w:rPr>
        <w:t>(Patrick, contributor to the International Centre on Human Rights and Drug Policy, B.A. in East Asian Studies from Long Island University, LL.M. in International Human Rights Law from the Irish Centre for Human Rights at the National University of Ireland, “Narco-Terror: Conflating the Wars on Drugs and Terror”, University of Essex, 2012, http://projects.essex.ac.uk/ehrr/V8N1/Gallahue.pdf, JKahn)</w:t>
      </w:r>
    </w:p>
    <w:p w:rsidR="001029EC" w:rsidRPr="00234941" w:rsidRDefault="001029EC" w:rsidP="001029EC">
      <w:pPr>
        <w:rPr>
          <w:sz w:val="16"/>
        </w:rPr>
      </w:pPr>
      <w:r w:rsidRPr="00234941">
        <w:rPr>
          <w:rStyle w:val="StyleBoldUnderline"/>
        </w:rPr>
        <w:t>The increasing link</w:t>
      </w:r>
      <w:r w:rsidRPr="00234941">
        <w:rPr>
          <w:sz w:val="16"/>
        </w:rPr>
        <w:t xml:space="preserve">, in some cases, </w:t>
      </w:r>
      <w:r w:rsidRPr="00234941">
        <w:rPr>
          <w:rStyle w:val="StyleBoldUnderline"/>
        </w:rPr>
        <w:t>between drug trafficking and the financing of terrorism, is</w:t>
      </w:r>
      <w:r w:rsidRPr="00234941">
        <w:rPr>
          <w:sz w:val="16"/>
        </w:rPr>
        <w:t xml:space="preserve"> also </w:t>
      </w:r>
      <w:r w:rsidRPr="00234941">
        <w:rPr>
          <w:rStyle w:val="StyleBoldUnderline"/>
        </w:rPr>
        <w:t>a source of growing concern</w:t>
      </w:r>
      <w:r w:rsidRPr="00234941">
        <w:rPr>
          <w:sz w:val="16"/>
        </w:rPr>
        <w:t xml:space="preserve">.‘23 The classification of drugs as a threat to international security also raises concerns. The Security Council is empowered under Chapter VII to maintain or restore international peace and security.‘24 Chapter VII actions can include complete or partial interruption of economic relations and of rail, sea, air, postal, telegraphic, radio, and other means of communication, and the severance of diplomatic relations‘ and could give rise to 'demonstrations, blockade, and other operations by air, sea, or land forces of Members of the United Nations'.25 During the debate, the Venezuelan representative warned that </w:t>
      </w:r>
      <w:r w:rsidRPr="00234941">
        <w:rPr>
          <w:rStyle w:val="StyleBoldUnderline"/>
        </w:rPr>
        <w:t>[Drug trafficking] should be dealt with under the General Assembly and</w:t>
      </w:r>
      <w:r w:rsidRPr="00234941">
        <w:rPr>
          <w:sz w:val="16"/>
        </w:rPr>
        <w:t xml:space="preserve"> other relevant </w:t>
      </w:r>
      <w:r w:rsidRPr="00234941">
        <w:rPr>
          <w:rStyle w:val="StyleBoldUnderline"/>
        </w:rPr>
        <w:t>organs of the U</w:t>
      </w:r>
      <w:r w:rsidRPr="00234941">
        <w:rPr>
          <w:sz w:val="16"/>
        </w:rPr>
        <w:t xml:space="preserve">nited </w:t>
      </w:r>
      <w:r w:rsidRPr="00234941">
        <w:rPr>
          <w:rStyle w:val="StyleBoldUnderline"/>
        </w:rPr>
        <w:t>N</w:t>
      </w:r>
      <w:r w:rsidRPr="00234941">
        <w:rPr>
          <w:sz w:val="16"/>
        </w:rPr>
        <w:t xml:space="preserve">ations. In particular, </w:t>
      </w:r>
      <w:r w:rsidRPr="00234941">
        <w:rPr>
          <w:rStyle w:val="StyleBoldUnderline"/>
          <w:bdr w:val="single" w:sz="4" w:space="0" w:color="auto" w:frame="1"/>
        </w:rPr>
        <w:t>foreign military bases should not be part of the solution</w:t>
      </w:r>
      <w:r w:rsidRPr="00234941">
        <w:rPr>
          <w:sz w:val="16"/>
        </w:rPr>
        <w:t xml:space="preserve">.‘26 Several months later, Venezuela repeated a similar statement at the UN Commission on Narcotic Drugs.27 A Presidential Statement linking drugs and terror is still a long way from formally permitting armed action against States in the name of the war on drugs‘. However, </w:t>
      </w:r>
      <w:r w:rsidRPr="00234941">
        <w:rPr>
          <w:rStyle w:val="StyleBoldUnderline"/>
        </w:rPr>
        <w:t>post-9/11 there have been persistent attempts 'to apply</w:t>
      </w:r>
      <w:r w:rsidRPr="00234941">
        <w:rPr>
          <w:sz w:val="16"/>
        </w:rPr>
        <w:t xml:space="preserve"> the </w:t>
      </w:r>
      <w:r w:rsidRPr="00234941">
        <w:rPr>
          <w:rStyle w:val="StyleBoldUnderline"/>
        </w:rPr>
        <w:t>existing laws of war to a global war on terrorism‘ including</w:t>
      </w:r>
      <w:r w:rsidRPr="00234941">
        <w:rPr>
          <w:sz w:val="16"/>
        </w:rPr>
        <w:t xml:space="preserve"> rules governing </w:t>
      </w:r>
      <w:r w:rsidRPr="00234941">
        <w:rPr>
          <w:rStyle w:val="StyleBoldUnderline"/>
        </w:rPr>
        <w:t>the legitimate use of force</w:t>
      </w:r>
      <w:r w:rsidRPr="00234941">
        <w:rPr>
          <w:sz w:val="16"/>
        </w:rPr>
        <w:t xml:space="preserve">.28 There is far more that can be said on this subject,29 but it is clear that the war on terror‘ tested many experts‘ conceptions of armed conflict, including when force can be lawfully used. Thus </w:t>
      </w:r>
      <w:r w:rsidRPr="00234941">
        <w:rPr>
          <w:rStyle w:val="StyleBoldUnderline"/>
        </w:rPr>
        <w:t xml:space="preserve">if counter-narcotics objectives are subsumed under the need to suppress global terrorism, there would seem to be a risk of </w:t>
      </w:r>
      <w:r w:rsidRPr="00234941">
        <w:rPr>
          <w:rStyle w:val="StyleBoldUnderline"/>
          <w:bdr w:val="single" w:sz="4" w:space="0" w:color="auto" w:frame="1"/>
        </w:rPr>
        <w:t>extending the</w:t>
      </w:r>
      <w:r w:rsidRPr="00234941">
        <w:rPr>
          <w:sz w:val="16"/>
        </w:rPr>
        <w:t xml:space="preserve"> nebulous</w:t>
      </w:r>
      <w:r w:rsidRPr="00234941">
        <w:t xml:space="preserve"> </w:t>
      </w:r>
      <w:r w:rsidRPr="00234941">
        <w:rPr>
          <w:rStyle w:val="StyleBoldUnderline"/>
          <w:bdr w:val="single" w:sz="4" w:space="0" w:color="auto" w:frame="1"/>
        </w:rPr>
        <w:t>limits</w:t>
      </w:r>
      <w:r w:rsidRPr="00234941">
        <w:rPr>
          <w:rStyle w:val="StyleBoldUnderline"/>
        </w:rPr>
        <w:t xml:space="preserve"> of the war on terror‘ to something </w:t>
      </w:r>
      <w:r w:rsidRPr="00234941">
        <w:rPr>
          <w:rStyle w:val="StyleBoldUnderline"/>
          <w:bdr w:val="single" w:sz="4" w:space="0" w:color="auto" w:frame="1"/>
        </w:rPr>
        <w:t>even more diffuse</w:t>
      </w:r>
      <w:r w:rsidRPr="00234941">
        <w:rPr>
          <w:sz w:val="16"/>
        </w:rPr>
        <w:t>. Might some States argue that they have a right to carry out air strikes, aerial fumigation or other counter-narcotics activities in the territory of another if they suspect profits (no matter how far removed from the target State) could be used to fund terrorist activities?30</w:t>
      </w:r>
    </w:p>
    <w:p w:rsidR="001029EC" w:rsidRPr="00234941" w:rsidRDefault="001029EC" w:rsidP="001029EC"/>
    <w:p w:rsidR="001029EC" w:rsidRPr="00234941" w:rsidRDefault="001029EC" w:rsidP="001029EC">
      <w:pPr>
        <w:pStyle w:val="Heading3"/>
      </w:pPr>
      <w:r w:rsidRPr="00234941">
        <w:rPr>
          <w:b w:val="0"/>
          <w:bCs w:val="0"/>
        </w:rPr>
        <w:lastRenderedPageBreak/>
        <w:t>AT: Perm</w:t>
      </w:r>
    </w:p>
    <w:p w:rsidR="001029EC" w:rsidRPr="00234941" w:rsidRDefault="001029EC" w:rsidP="001029EC"/>
    <w:p w:rsidR="001029EC" w:rsidRPr="00234941" w:rsidRDefault="001029EC" w:rsidP="001029EC">
      <w:pPr>
        <w:rPr>
          <w:b/>
        </w:rPr>
      </w:pPr>
      <w:r w:rsidRPr="00234941">
        <w:rPr>
          <w:b/>
        </w:rPr>
        <w:t>No</w:t>
      </w:r>
    </w:p>
    <w:p w:rsidR="001029EC" w:rsidRPr="00234941" w:rsidRDefault="001029EC" w:rsidP="001029EC">
      <w:pPr>
        <w:rPr>
          <w:sz w:val="16"/>
        </w:rPr>
      </w:pPr>
      <w:r w:rsidRPr="00234941">
        <w:rPr>
          <w:b/>
        </w:rPr>
        <w:t>Gallahue, 12</w:t>
      </w:r>
      <w:r w:rsidRPr="00234941">
        <w:t xml:space="preserve"> </w:t>
      </w:r>
      <w:r w:rsidRPr="00234941">
        <w:rPr>
          <w:sz w:val="16"/>
        </w:rPr>
        <w:t>(Patrick, contributor to the International Centre on Human Rights and Drug Policy, B.A. in East Asian Studies from Long Island University, LL.M. in International Human Rights Law from the Irish Centre for Human Rights at the National University of Ireland, “Narco-Terror: Conflating the Wars on Drugs and Terror”, University of Essex, 2012, http://projects.essex.ac.uk/ehrr/V8N1/Gallahue.pdf, JKahn)</w:t>
      </w:r>
    </w:p>
    <w:p w:rsidR="001029EC" w:rsidRPr="00234941" w:rsidRDefault="001029EC" w:rsidP="001029EC">
      <w:pPr>
        <w:rPr>
          <w:sz w:val="16"/>
        </w:rPr>
      </w:pPr>
      <w:r w:rsidRPr="00234941">
        <w:rPr>
          <w:rStyle w:val="StyleBoldUnderline"/>
        </w:rPr>
        <w:t>The war on terror‘ has been fraught with human rights concerns</w:t>
      </w:r>
      <w:r w:rsidRPr="00234941">
        <w:rPr>
          <w:sz w:val="16"/>
        </w:rPr>
        <w:t xml:space="preserve">, such as </w:t>
      </w:r>
      <w:r w:rsidRPr="00234941">
        <w:rPr>
          <w:rStyle w:val="StyleBoldUnderline"/>
          <w:bdr w:val="single" w:sz="4" w:space="0" w:color="auto" w:frame="1"/>
        </w:rPr>
        <w:t>challenges to fair trial norms</w:t>
      </w:r>
      <w:r w:rsidRPr="00234941">
        <w:rPr>
          <w:rStyle w:val="StyleBoldUnderline"/>
        </w:rPr>
        <w:t>, the right to liberty and security</w:t>
      </w:r>
      <w:r w:rsidRPr="00234941">
        <w:rPr>
          <w:sz w:val="16"/>
        </w:rPr>
        <w:t xml:space="preserve"> of person and the right to life. Even before 9/11, many </w:t>
      </w:r>
      <w:r w:rsidRPr="00234941">
        <w:rPr>
          <w:rStyle w:val="StyleBoldUnderline"/>
        </w:rPr>
        <w:t>governments had restricted the enjoyment of similar rights</w:t>
      </w:r>
      <w:r w:rsidRPr="00234941">
        <w:rPr>
          <w:sz w:val="16"/>
        </w:rPr>
        <w:t xml:space="preserve"> of drug offenders using emergency laws. Capital drug laws exist in many States and drug suspects have been subject to unfair trials in specialised courts or detention without due process guarantees by numerous governments, despite the forceful criticism of human rights advocates. As the nexus between the rhetoric and tactics of the wars on drugs and terror narrows, </w:t>
      </w:r>
      <w:r w:rsidRPr="00234941">
        <w:rPr>
          <w:rStyle w:val="StyleBoldUnderline"/>
        </w:rPr>
        <w:t xml:space="preserve">a number of troubling proposals have emerged that are </w:t>
      </w:r>
      <w:r w:rsidRPr="00234941">
        <w:rPr>
          <w:rStyle w:val="StyleBoldUnderline"/>
          <w:bdr w:val="single" w:sz="4" w:space="0" w:color="auto" w:frame="1"/>
        </w:rPr>
        <w:t>incompatible with international human rights</w:t>
      </w:r>
      <w:r w:rsidRPr="00234941">
        <w:rPr>
          <w:rStyle w:val="StyleBoldUnderline"/>
        </w:rPr>
        <w:t xml:space="preserve"> and humanitarian law</w:t>
      </w:r>
      <w:r w:rsidRPr="00234941">
        <w:rPr>
          <w:sz w:val="16"/>
        </w:rPr>
        <w:t xml:space="preserve">. In conflict situations, </w:t>
      </w:r>
      <w:r w:rsidRPr="00234941">
        <w:rPr>
          <w:rStyle w:val="StyleBoldUnderline"/>
        </w:rPr>
        <w:t>drug offenders</w:t>
      </w:r>
      <w:r w:rsidRPr="00234941">
        <w:rPr>
          <w:sz w:val="16"/>
        </w:rPr>
        <w:t>—even those that provide financial support to insurgencies—</w:t>
      </w:r>
      <w:r w:rsidRPr="00234941">
        <w:rPr>
          <w:rStyle w:val="StyleBoldUnderline"/>
        </w:rPr>
        <w:t>are not legitimate targets. Engaging military forces</w:t>
      </w:r>
      <w:r w:rsidRPr="00234941">
        <w:rPr>
          <w:sz w:val="16"/>
        </w:rPr>
        <w:t xml:space="preserve"> in law enforcement functions </w:t>
      </w:r>
      <w:r w:rsidRPr="00234941">
        <w:rPr>
          <w:rStyle w:val="StyleBoldUnderline"/>
        </w:rPr>
        <w:t>is not</w:t>
      </w:r>
      <w:r w:rsidRPr="00234941">
        <w:rPr>
          <w:sz w:val="16"/>
        </w:rPr>
        <w:t xml:space="preserve"> always </w:t>
      </w:r>
      <w:r w:rsidRPr="00234941">
        <w:rPr>
          <w:rStyle w:val="StyleBoldUnderline"/>
        </w:rPr>
        <w:t>appropriate94</w:t>
      </w:r>
      <w:r w:rsidRPr="00234941">
        <w:rPr>
          <w:sz w:val="16"/>
        </w:rPr>
        <w:t xml:space="preserve"> and applying specialised systems of justice to people accused of drug crimes is immensely problematic to due process norms and other international human rights obligations. </w:t>
      </w:r>
      <w:r w:rsidRPr="00234941">
        <w:rPr>
          <w:rStyle w:val="StyleBoldUnderline"/>
        </w:rPr>
        <w:t>Introducing the death penalty for drug traffickers</w:t>
      </w:r>
      <w:r w:rsidRPr="00234941">
        <w:rPr>
          <w:sz w:val="16"/>
        </w:rPr>
        <w:t xml:space="preserve">, as has occurred in Iraq for instance, </w:t>
      </w:r>
      <w:r w:rsidRPr="00234941">
        <w:rPr>
          <w:rStyle w:val="StyleBoldUnderline"/>
        </w:rPr>
        <w:t xml:space="preserve">is at odds with interpretations of the </w:t>
      </w:r>
      <w:r w:rsidRPr="00234941">
        <w:rPr>
          <w:rStyle w:val="StyleBoldUnderline"/>
          <w:bdr w:val="single" w:sz="4" w:space="0" w:color="auto" w:frame="1"/>
        </w:rPr>
        <w:t>right to life</w:t>
      </w:r>
      <w:r w:rsidRPr="00234941">
        <w:rPr>
          <w:sz w:val="16"/>
        </w:rPr>
        <w:t xml:space="preserve"> by numerous human rights bodies, including the UN Human Rights Committee.95 It seems fairly obvious that drugs and terror are distinct phenomena. Though the two may be linked, they should not be treated as identical. To do otherwise is to tread into dangerous territory for fair trial norms, the right to liberty and security of person and the right to life, among other human rights and humanitarian law protections.</w:t>
      </w:r>
    </w:p>
    <w:p w:rsidR="001029EC" w:rsidRPr="00234941" w:rsidRDefault="001029EC" w:rsidP="001029EC"/>
    <w:p w:rsidR="00661989" w:rsidRPr="00234941" w:rsidRDefault="00566B3A" w:rsidP="001029EC">
      <w:pPr>
        <w:pStyle w:val="Heading2"/>
        <w:rPr>
          <w:b w:val="0"/>
          <w:bCs w:val="0"/>
        </w:rPr>
      </w:pPr>
      <w:r w:rsidRPr="00234941">
        <w:rPr>
          <w:b w:val="0"/>
          <w:bCs w:val="0"/>
        </w:rPr>
        <w:lastRenderedPageBreak/>
        <w:t>Otherization K</w:t>
      </w:r>
    </w:p>
    <w:p w:rsidR="00566B3A" w:rsidRPr="00234941" w:rsidRDefault="00566B3A" w:rsidP="00566B3A">
      <w:pPr>
        <w:pStyle w:val="Heading3"/>
      </w:pPr>
      <w:r w:rsidRPr="00234941">
        <w:lastRenderedPageBreak/>
        <w:t>1NC</w:t>
      </w:r>
    </w:p>
    <w:p w:rsidR="00566B3A" w:rsidRPr="00234941" w:rsidRDefault="00566B3A" w:rsidP="00762F30">
      <w:pPr>
        <w:rPr>
          <w:b/>
        </w:rPr>
      </w:pPr>
      <w:r w:rsidRPr="00234941">
        <w:rPr>
          <w:b/>
        </w:rPr>
        <w:t>Their approach to drug violence sustains the securitized inferno behind the War on Drugs --- frames the “other” as an enemy and enables widespread racism --- causes the worst forms of human rights violations --- also turns the case: their approach destroys necessary cooperation and corruption dooms it to failure</w:t>
      </w:r>
    </w:p>
    <w:p w:rsidR="00566B3A" w:rsidRPr="00234941" w:rsidRDefault="00566B3A" w:rsidP="00566B3A">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106-108, Tashma)</w:t>
      </w:r>
    </w:p>
    <w:p w:rsidR="00566B3A" w:rsidRPr="00234941" w:rsidRDefault="00566B3A" w:rsidP="00566B3A">
      <w:pPr>
        <w:rPr>
          <w:sz w:val="16"/>
        </w:rPr>
      </w:pPr>
      <w:r w:rsidRPr="00234941">
        <w:rPr>
          <w:rStyle w:val="StyleBoldUnderline"/>
        </w:rPr>
        <w:t>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considers cocaine trafficking as a</w:t>
      </w:r>
      <w:r w:rsidRPr="00234941">
        <w:rPr>
          <w:sz w:val="16"/>
        </w:rPr>
        <w:t xml:space="preserve"> national </w:t>
      </w:r>
      <w:r w:rsidRPr="00234941">
        <w:rPr>
          <w:rStyle w:val="StyleBoldUnderline"/>
          <w:bdr w:val="single" w:sz="4" w:space="0" w:color="auto"/>
        </w:rPr>
        <w:t>security threat</w:t>
      </w:r>
      <w:r w:rsidRPr="00234941">
        <w:rPr>
          <w:rStyle w:val="StyleBoldUnderline"/>
        </w:rPr>
        <w:t>.</w:t>
      </w:r>
      <w:r w:rsidRPr="00234941">
        <w:rPr>
          <w:sz w:val="16"/>
        </w:rPr>
        <w:t xml:space="preserve"> This is because </w:t>
      </w:r>
      <w:r w:rsidRPr="00234941">
        <w:rPr>
          <w:rStyle w:val="StyleBoldUnderline"/>
        </w:rPr>
        <w:t>it sees cocaine trafficking as a potential harm to the</w:t>
      </w:r>
      <w:r w:rsidRPr="00234941">
        <w:rPr>
          <w:sz w:val="16"/>
        </w:rPr>
        <w:t xml:space="preserve"> US national </w:t>
      </w:r>
      <w:r w:rsidRPr="00234941">
        <w:rPr>
          <w:rStyle w:val="StyleBoldUnderline"/>
        </w:rPr>
        <w:t>economy and moral values, as well as potential support to international terrorism and regional instability.</w:t>
      </w:r>
      <w:r w:rsidRPr="00234941">
        <w:rPr>
          <w:sz w:val="16"/>
        </w:rPr>
        <w:t xml:space="preserve"> In the United States, cocaine traffi cking is experienced in a combination of direct and indirect harms. Although the supply and consumption of cocaine affect various aspects of national life, the impact of counter-narcotics measures cannot be disregarded. This is because the activities of criminal organisations and law enforcement agencies are, to some extent, inter-related, and the impact of these two different activities are part of the threat posed by cocaine traffi cking. </w:t>
      </w:r>
      <w:r w:rsidRPr="00234941">
        <w:rPr>
          <w:rStyle w:val="StyleBoldUnderline"/>
        </w:rPr>
        <w:t>The criminal activities and law enforcement operations</w:t>
      </w:r>
      <w:r w:rsidRPr="00234941">
        <w:rPr>
          <w:sz w:val="16"/>
        </w:rPr>
        <w:t xml:space="preserve">, however, </w:t>
      </w:r>
      <w:r w:rsidRPr="00234941">
        <w:rPr>
          <w:rStyle w:val="StyleBoldUnderline"/>
        </w:rPr>
        <w:t>affect the state in different ways.</w:t>
      </w:r>
      <w:r w:rsidRPr="00234941">
        <w:rPr>
          <w:sz w:val="16"/>
        </w:rPr>
        <w:t xml:space="preserve"> Tandy, the chief of the DEA, expresses the threat posed by cocaine traffi cking as: ‘Drug traffi cking organizations attack the soul and fabric of America in pursuit of … money.’189 On the other hand, Reinarman and Levine claim that US drug control policies have caused more damage through racism, poverty and misinformation.190 </w:t>
      </w:r>
    </w:p>
    <w:p w:rsidR="00566B3A" w:rsidRPr="00234941" w:rsidRDefault="00566B3A" w:rsidP="00566B3A">
      <w:pPr>
        <w:rPr>
          <w:sz w:val="16"/>
        </w:rPr>
      </w:pPr>
      <w:r w:rsidRPr="00234941">
        <w:rPr>
          <w:rStyle w:val="StyleBoldUnderline"/>
          <w:b/>
        </w:rPr>
        <w:t>The impact of</w:t>
      </w:r>
      <w:r w:rsidRPr="00234941">
        <w:rPr>
          <w:sz w:val="16"/>
        </w:rPr>
        <w:t xml:space="preserve"> the </w:t>
      </w:r>
      <w:r w:rsidRPr="00234941">
        <w:rPr>
          <w:rStyle w:val="StyleBoldUnderline"/>
          <w:b/>
        </w:rPr>
        <w:t>cocaine trade</w:t>
      </w:r>
      <w:r w:rsidRPr="00234941">
        <w:rPr>
          <w:sz w:val="16"/>
        </w:rPr>
        <w:t xml:space="preserve"> in the United States </w:t>
      </w:r>
      <w:r w:rsidRPr="00234941">
        <w:rPr>
          <w:rStyle w:val="StyleBoldUnderline"/>
          <w:b/>
        </w:rPr>
        <w:t xml:space="preserve">is more closely linked to the </w:t>
      </w:r>
      <w:r w:rsidRPr="00234941">
        <w:rPr>
          <w:rStyle w:val="StyleBoldUnderline"/>
          <w:b/>
          <w:bdr w:val="single" w:sz="4" w:space="0" w:color="auto"/>
        </w:rPr>
        <w:t>consequences of law enforcement</w:t>
      </w:r>
      <w:r w:rsidRPr="00234941">
        <w:rPr>
          <w:rStyle w:val="StyleBoldUnderline"/>
          <w:b/>
        </w:rPr>
        <w:t xml:space="preserve"> than</w:t>
      </w:r>
      <w:r w:rsidRPr="00234941">
        <w:rPr>
          <w:sz w:val="16"/>
        </w:rPr>
        <w:t xml:space="preserve"> the nature of </w:t>
      </w:r>
      <w:r w:rsidRPr="00234941">
        <w:rPr>
          <w:rStyle w:val="StyleBoldUnderline"/>
          <w:b/>
        </w:rPr>
        <w:t>trafficking organisations.</w:t>
      </w:r>
      <w:r w:rsidRPr="00234941">
        <w:rPr>
          <w:sz w:val="16"/>
        </w:rPr>
        <w:t xml:space="preserve"> Although the US government justifi es the signifi cance of strict legislation against cocaine and crack,191 Brownstein maintains </w:t>
      </w:r>
      <w:r w:rsidRPr="00234941">
        <w:rPr>
          <w:rStyle w:val="StyleBoldUnderline"/>
        </w:rPr>
        <w:t>that the ‘crack crisis’ and ‘crack epidemic’ were inventions to justify ‘the massive expansion of the criminal justice system and the loosening of restrictions on law enforcement that were central to the justice juggernaut’.</w:t>
      </w:r>
      <w:r w:rsidRPr="00234941">
        <w:rPr>
          <w:sz w:val="16"/>
        </w:rPr>
        <w:t xml:space="preserve">192 </w:t>
      </w:r>
    </w:p>
    <w:p w:rsidR="00566B3A" w:rsidRPr="00234941" w:rsidRDefault="00566B3A" w:rsidP="00566B3A">
      <w:pPr>
        <w:rPr>
          <w:sz w:val="16"/>
        </w:rPr>
      </w:pPr>
      <w:r w:rsidRPr="00234941">
        <w:rPr>
          <w:rStyle w:val="StyleBoldUnderline"/>
        </w:rPr>
        <w:t xml:space="preserve">The US government regards cocaine </w:t>
      </w:r>
      <w:r w:rsidRPr="00234941">
        <w:rPr>
          <w:rStyle w:val="StyleBoldUnderline"/>
          <w:b/>
        </w:rPr>
        <w:t>as a ‘</w:t>
      </w:r>
      <w:r w:rsidRPr="00234941">
        <w:rPr>
          <w:rStyle w:val="StyleBoldUnderline"/>
          <w:b/>
          <w:bdr w:val="single" w:sz="4" w:space="0" w:color="auto"/>
        </w:rPr>
        <w:t>foreign’ enemy</w:t>
      </w:r>
      <w:r w:rsidRPr="00234941">
        <w:rPr>
          <w:rStyle w:val="StyleBoldUnderline"/>
        </w:rPr>
        <w:t xml:space="preserve"> to its economy and society due to its origin and</w:t>
      </w:r>
      <w:r w:rsidRPr="00234941">
        <w:rPr>
          <w:sz w:val="16"/>
        </w:rPr>
        <w:t xml:space="preserve"> the fact that </w:t>
      </w:r>
      <w:r w:rsidRPr="00234941">
        <w:rPr>
          <w:rStyle w:val="StyleBoldUnderline"/>
        </w:rPr>
        <w:t>those actively involved in the cocaine trade are likely to be Latin Americans and other ethnic minorities.</w:t>
      </w:r>
      <w:r w:rsidRPr="00234941">
        <w:rPr>
          <w:sz w:val="16"/>
        </w:rPr>
        <w:t xml:space="preserve"> The large sums of narco-dollars laundered into the US national economy support ethnic minorities and illegal immigrants, allowing them to survive and enrich themselves in the United States. At the same time, the social and economic costs from the increasing number of cocaine addicts are expanding. In the cocaine trade, </w:t>
      </w:r>
      <w:r w:rsidRPr="00234941">
        <w:rPr>
          <w:rStyle w:val="StyleBoldUnderline"/>
        </w:rPr>
        <w:t>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is losing both financial and human resources.</w:t>
      </w:r>
      <w:r w:rsidRPr="00234941">
        <w:rPr>
          <w:sz w:val="16"/>
        </w:rPr>
        <w:t xml:space="preserve"> In addition, </w:t>
      </w:r>
      <w:r w:rsidRPr="00234941">
        <w:rPr>
          <w:rStyle w:val="StyleBoldUnderline"/>
        </w:rPr>
        <w:t>there is</w:t>
      </w:r>
      <w:r w:rsidRPr="00234941">
        <w:rPr>
          <w:sz w:val="16"/>
        </w:rPr>
        <w:t xml:space="preserve"> a </w:t>
      </w:r>
      <w:r w:rsidRPr="00234941">
        <w:rPr>
          <w:rStyle w:val="StyleBoldUnderline"/>
        </w:rPr>
        <w:t>fear in the US government that narco-dollars can fuel regional instability in Latin America</w:t>
      </w:r>
      <w:r w:rsidRPr="00234941">
        <w:rPr>
          <w:sz w:val="16"/>
        </w:rPr>
        <w:t xml:space="preserve">, particularly in Colombia. The terrorist groups in Latin America might be able to expand their activities from the domestic to the international level supported by narco-dollars. Such regional instability will cause damage to the United States both politically and economically. </w:t>
      </w:r>
    </w:p>
    <w:p w:rsidR="00566B3A" w:rsidRPr="00234941" w:rsidRDefault="00566B3A" w:rsidP="00566B3A">
      <w:pPr>
        <w:rPr>
          <w:sz w:val="16"/>
        </w:rPr>
      </w:pPr>
      <w:r w:rsidRPr="00234941">
        <w:rPr>
          <w:rStyle w:val="StyleBoldUnderline"/>
        </w:rPr>
        <w:t>Drug control in general</w:t>
      </w:r>
      <w:r w:rsidRPr="00234941">
        <w:rPr>
          <w:sz w:val="16"/>
        </w:rPr>
        <w:t xml:space="preserve">, therefore, </w:t>
      </w:r>
      <w:r w:rsidRPr="00234941">
        <w:rPr>
          <w:rStyle w:val="StyleBoldUnderline"/>
        </w:rPr>
        <w:t xml:space="preserve">is regarded as a policy </w:t>
      </w:r>
      <w:r w:rsidRPr="00234941">
        <w:rPr>
          <w:rStyle w:val="StyleBoldUnderline"/>
          <w:b/>
        </w:rPr>
        <w:t xml:space="preserve">that </w:t>
      </w:r>
      <w:r w:rsidRPr="00234941">
        <w:rPr>
          <w:rStyle w:val="StyleBoldUnderline"/>
          <w:b/>
          <w:bdr w:val="single" w:sz="4" w:space="0" w:color="auto"/>
        </w:rPr>
        <w:t>alienates</w:t>
      </w:r>
      <w:r w:rsidRPr="00234941">
        <w:rPr>
          <w:sz w:val="16"/>
        </w:rPr>
        <w:t xml:space="preserve"> some </w:t>
      </w:r>
      <w:r w:rsidRPr="00234941">
        <w:rPr>
          <w:rStyle w:val="StyleBoldUnderline"/>
          <w:b/>
          <w:bdr w:val="single" w:sz="4" w:space="0" w:color="auto"/>
        </w:rPr>
        <w:t>minority groups</w:t>
      </w:r>
      <w:r w:rsidRPr="00234941">
        <w:rPr>
          <w:rStyle w:val="StyleBoldUnderline"/>
          <w:b/>
        </w:rPr>
        <w:t>.</w:t>
      </w:r>
      <w:r w:rsidRPr="00234941">
        <w:rPr>
          <w:rStyle w:val="StyleBoldUnderline"/>
        </w:rPr>
        <w:t xml:space="preserve"> The image attached to each drug remains vivid to the Americans: it is believed to be a rampant substance in black and Hispanic communities although the majority of users are white.</w:t>
      </w:r>
      <w:r w:rsidRPr="00234941">
        <w:rPr>
          <w:sz w:val="16"/>
        </w:rPr>
        <w:t xml:space="preserve"> The cocaine trade is dominated by Hispanic populations because most cocaine is produced in Latin America and distributed through immigrant communities in the United States. </w:t>
      </w:r>
      <w:r w:rsidRPr="00234941">
        <w:rPr>
          <w:rStyle w:val="StyleBoldUnderline"/>
        </w:rPr>
        <w:t>The law enforcers</w:t>
      </w:r>
      <w:r w:rsidRPr="00234941">
        <w:rPr>
          <w:sz w:val="16"/>
        </w:rPr>
        <w:t xml:space="preserve">, therefore, </w:t>
      </w:r>
      <w:r w:rsidRPr="00234941">
        <w:rPr>
          <w:rStyle w:val="StyleBoldUnderline"/>
        </w:rPr>
        <w:t>target particular communities for cocaine arrests, and</w:t>
      </w:r>
      <w:r w:rsidRPr="00234941">
        <w:rPr>
          <w:sz w:val="16"/>
        </w:rPr>
        <w:t xml:space="preserve"> in doing so, </w:t>
      </w:r>
      <w:r w:rsidRPr="00234941">
        <w:rPr>
          <w:rStyle w:val="StyleBoldUnderline"/>
          <w:b/>
        </w:rPr>
        <w:t xml:space="preserve">the </w:t>
      </w:r>
      <w:r w:rsidRPr="00234941">
        <w:rPr>
          <w:rStyle w:val="StyleBoldUnderline"/>
          <w:b/>
          <w:bdr w:val="single" w:sz="4" w:space="0" w:color="auto"/>
        </w:rPr>
        <w:t>disregard for human rights</w:t>
      </w:r>
      <w:r w:rsidRPr="00234941">
        <w:rPr>
          <w:rStyle w:val="StyleBoldUnderline"/>
          <w:b/>
        </w:rPr>
        <w:t xml:space="preserve"> has created tension with local communities.</w:t>
      </w:r>
      <w:r w:rsidRPr="00234941">
        <w:rPr>
          <w:sz w:val="16"/>
        </w:rPr>
        <w:t xml:space="preserve"> As a result, some communities in inner cities are ruled by the cocaine traffickers – the emergence of ‘states within a state’. </w:t>
      </w:r>
      <w:r w:rsidRPr="00234941">
        <w:rPr>
          <w:rStyle w:val="StyleBoldUnderline"/>
        </w:rPr>
        <w:t>Law enforcement targeting often depends on profiling</w:t>
      </w:r>
      <w:r w:rsidRPr="00234941">
        <w:rPr>
          <w:sz w:val="16"/>
        </w:rPr>
        <w:t xml:space="preserve"> such things as ethnicity and the assets of suspects. </w:t>
      </w:r>
    </w:p>
    <w:p w:rsidR="00566B3A" w:rsidRPr="00234941" w:rsidRDefault="00566B3A" w:rsidP="00566B3A">
      <w:pPr>
        <w:rPr>
          <w:sz w:val="16"/>
        </w:rPr>
      </w:pPr>
      <w:r w:rsidRPr="00234941">
        <w:rPr>
          <w:rStyle w:val="StyleBoldUnderline"/>
        </w:rPr>
        <w:t>The law enforcement agencies can earn their operational funding from seizures of assets and arrests of cocaine traffickers. This system of providing seized assets as rewards</w:t>
      </w:r>
      <w:r w:rsidRPr="00234941">
        <w:rPr>
          <w:sz w:val="16"/>
        </w:rPr>
        <w:t xml:space="preserve"> to the law enforcement agencies </w:t>
      </w:r>
      <w:r w:rsidRPr="00234941">
        <w:rPr>
          <w:rStyle w:val="StyleBoldUnderline"/>
          <w:b/>
          <w:bdr w:val="single" w:sz="4" w:space="0" w:color="auto"/>
        </w:rPr>
        <w:t>spawned injustice and corruption</w:t>
      </w:r>
      <w:r w:rsidRPr="00234941">
        <w:rPr>
          <w:rStyle w:val="StyleBoldUnderline"/>
        </w:rPr>
        <w:t xml:space="preserve"> among the agents. Law enforcement officers steal confiscated assets and make illegal arrests</w:t>
      </w:r>
      <w:r w:rsidRPr="00234941">
        <w:rPr>
          <w:sz w:val="16"/>
        </w:rPr>
        <w:t xml:space="preserve"> and house searches, as well as receiving cash from the traffickers. </w:t>
      </w:r>
      <w:r w:rsidRPr="00234941">
        <w:rPr>
          <w:rStyle w:val="StyleBoldUnderline"/>
        </w:rPr>
        <w:t xml:space="preserve">At the higher levels, investigations are neglected. These cases could be </w:t>
      </w:r>
      <w:r w:rsidRPr="00234941">
        <w:rPr>
          <w:rStyle w:val="StyleBoldUnderline"/>
          <w:bdr w:val="single" w:sz="4" w:space="0" w:color="auto"/>
        </w:rPr>
        <w:t>concealed from the public</w:t>
      </w:r>
      <w:r w:rsidRPr="00234941">
        <w:rPr>
          <w:sz w:val="16"/>
        </w:rPr>
        <w:t xml:space="preserve">, but when they are exposed, it leads to distrust of the authorities. </w:t>
      </w:r>
      <w:r w:rsidRPr="00234941">
        <w:rPr>
          <w:rStyle w:val="StyleBoldUnderline"/>
        </w:rPr>
        <w:t>As a result of the War on Drugs, ‘the entire criminal justice system has been losing credibility</w:t>
      </w:r>
      <w:r w:rsidRPr="00234941">
        <w:rPr>
          <w:sz w:val="16"/>
        </w:rPr>
        <w:t xml:space="preserve">’.193 </w:t>
      </w:r>
    </w:p>
    <w:p w:rsidR="00566B3A" w:rsidRPr="00234941" w:rsidRDefault="00566B3A" w:rsidP="00566B3A">
      <w:pPr>
        <w:rPr>
          <w:sz w:val="16"/>
        </w:rPr>
      </w:pPr>
      <w:r w:rsidRPr="00234941">
        <w:rPr>
          <w:sz w:val="16"/>
        </w:rPr>
        <w:t xml:space="preserve">Turning to the diplomatic impact, the United States fears regional instability fuelled by narco-dollars, as well as the massive fl ow of cocaine from Latin America. In order to reduce cocaine production, the United States is actively involved in extradition and bilateral efforts to control cocaine from source countries. </w:t>
      </w:r>
      <w:r w:rsidRPr="00234941">
        <w:rPr>
          <w:rStyle w:val="StyleBoldUnderline"/>
        </w:rPr>
        <w:t>The US approach to drug control</w:t>
      </w:r>
      <w:r w:rsidRPr="00234941">
        <w:rPr>
          <w:sz w:val="16"/>
        </w:rPr>
        <w:t xml:space="preserve">, however, </w:t>
      </w:r>
      <w:r w:rsidRPr="00234941">
        <w:rPr>
          <w:rStyle w:val="StyleBoldUnderline"/>
        </w:rPr>
        <w:t xml:space="preserve">sometimes </w:t>
      </w:r>
      <w:r w:rsidRPr="00234941">
        <w:rPr>
          <w:rStyle w:val="StyleBoldUnderline"/>
          <w:bdr w:val="single" w:sz="4" w:space="0" w:color="auto"/>
        </w:rPr>
        <w:t>disregards the sovereignty</w:t>
      </w:r>
      <w:r w:rsidRPr="00234941">
        <w:rPr>
          <w:rStyle w:val="StyleBoldUnderline"/>
        </w:rPr>
        <w:t xml:space="preserve"> of other states and international law.</w:t>
      </w:r>
      <w:r w:rsidRPr="00234941">
        <w:rPr>
          <w:sz w:val="16"/>
        </w:rPr>
        <w:t xml:space="preserve"> Narcotics Certifi cation can develop negative responses from Latin American states because US foreign narcotics policies towards Latin America have been insensitive to </w:t>
      </w:r>
      <w:r w:rsidRPr="00234941">
        <w:rPr>
          <w:sz w:val="16"/>
        </w:rPr>
        <w:lastRenderedPageBreak/>
        <w:t xml:space="preserve">sovereignty issues. </w:t>
      </w:r>
      <w:r w:rsidRPr="00234941">
        <w:rPr>
          <w:rStyle w:val="StyleBoldUnderline"/>
        </w:rPr>
        <w:t xml:space="preserve">This can trigger discord, and make </w:t>
      </w:r>
      <w:r w:rsidRPr="00234941">
        <w:rPr>
          <w:rStyle w:val="StyleBoldUnderline"/>
          <w:bdr w:val="single" w:sz="4" w:space="0" w:color="auto"/>
        </w:rPr>
        <w:t>bilateral cooperation difficult</w:t>
      </w:r>
      <w:r w:rsidRPr="00234941">
        <w:rPr>
          <w:sz w:val="16"/>
        </w:rPr>
        <w:t xml:space="preserve">, even though Latin American states heavily depend on the United States for economic support. </w:t>
      </w:r>
    </w:p>
    <w:p w:rsidR="00566B3A" w:rsidRPr="00234941" w:rsidRDefault="00566B3A" w:rsidP="00566B3A">
      <w:pPr>
        <w:rPr>
          <w:sz w:val="16"/>
        </w:rPr>
      </w:pPr>
      <w:r w:rsidRPr="00234941">
        <w:rPr>
          <w:sz w:val="16"/>
        </w:rPr>
        <w:t xml:space="preserve">Overall, cocaine traffi cking to the United State has been perceived as a threat, which directly and indirectly affected the economic and public order of its domain. </w:t>
      </w:r>
      <w:r w:rsidRPr="00234941">
        <w:rPr>
          <w:rStyle w:val="StyleBoldUnderline"/>
          <w:b/>
        </w:rPr>
        <w:t>The War on Drugs</w:t>
      </w:r>
      <w:r w:rsidRPr="00234941">
        <w:rPr>
          <w:sz w:val="16"/>
        </w:rPr>
        <w:t xml:space="preserve"> is supposed to protect America from danger, but </w:t>
      </w:r>
      <w:r w:rsidRPr="00234941">
        <w:rPr>
          <w:rStyle w:val="StyleBoldUnderline"/>
          <w:b/>
        </w:rPr>
        <w:t>ironically</w:t>
      </w:r>
      <w:r w:rsidRPr="00234941">
        <w:rPr>
          <w:sz w:val="16"/>
        </w:rPr>
        <w:t xml:space="preserve">, it </w:t>
      </w:r>
      <w:r w:rsidRPr="00234941">
        <w:rPr>
          <w:rStyle w:val="StyleBoldUnderline"/>
          <w:b/>
          <w:bdr w:val="single" w:sz="4" w:space="0" w:color="auto"/>
        </w:rPr>
        <w:t>creates more danger</w:t>
      </w:r>
      <w:r w:rsidRPr="00234941">
        <w:rPr>
          <w:rStyle w:val="StyleBoldUnderline"/>
          <w:b/>
        </w:rPr>
        <w:t xml:space="preserve"> to</w:t>
      </w:r>
      <w:r w:rsidRPr="00234941">
        <w:rPr>
          <w:sz w:val="16"/>
          <w:szCs w:val="16"/>
        </w:rPr>
        <w:t xml:space="preserve"> the </w:t>
      </w:r>
      <w:r w:rsidRPr="00234941">
        <w:rPr>
          <w:rStyle w:val="StyleBoldUnderline"/>
          <w:b/>
        </w:rPr>
        <w:t>society and</w:t>
      </w:r>
      <w:r w:rsidRPr="00234941">
        <w:rPr>
          <w:sz w:val="16"/>
        </w:rPr>
        <w:t xml:space="preserve"> eventually to </w:t>
      </w:r>
      <w:r w:rsidRPr="00234941">
        <w:rPr>
          <w:rStyle w:val="StyleBoldUnderline"/>
          <w:b/>
        </w:rPr>
        <w:t>the state.</w:t>
      </w:r>
      <w:r w:rsidRPr="00234941">
        <w:rPr>
          <w:sz w:val="16"/>
        </w:rPr>
        <w:t xml:space="preserve"> Fierce law enforcement practices have brought more violence than the cocaine trade originally did, and restricted the liberty of citizens in the name of protection and justice. Furthermore, aggressive and coercive drug control policy towards Latin America has been making co-operation with other states more difficult.</w:t>
      </w:r>
    </w:p>
    <w:p w:rsidR="00566B3A" w:rsidRPr="00234941" w:rsidRDefault="00566B3A" w:rsidP="00566B3A"/>
    <w:p w:rsidR="00566B3A" w:rsidRPr="00234941" w:rsidRDefault="00566B3A" w:rsidP="00762F30">
      <w:pPr>
        <w:rPr>
          <w:b/>
        </w:rPr>
      </w:pPr>
      <w:r w:rsidRPr="00234941">
        <w:rPr>
          <w:b/>
        </w:rPr>
        <w:t>The alternative is to reject the affirmative in favor of a cooperative approach towards drug trafficking --- failure to engage with the “other” turns the case</w:t>
      </w:r>
    </w:p>
    <w:p w:rsidR="00566B3A" w:rsidRPr="00234941" w:rsidRDefault="00566B3A" w:rsidP="00566B3A">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225-226, Tashma)</w:t>
      </w:r>
    </w:p>
    <w:p w:rsidR="00566B3A" w:rsidRPr="00234941" w:rsidRDefault="00566B3A" w:rsidP="00566B3A">
      <w:pPr>
        <w:rPr>
          <w:sz w:val="16"/>
          <w:szCs w:val="16"/>
        </w:rPr>
      </w:pPr>
      <w:r w:rsidRPr="00234941">
        <w:rPr>
          <w:sz w:val="16"/>
          <w:szCs w:val="16"/>
        </w:rPr>
        <w:t>A Possibility for Multinational Supply Reduction Project</w:t>
      </w:r>
    </w:p>
    <w:p w:rsidR="00566B3A" w:rsidRPr="00234941" w:rsidRDefault="00566B3A" w:rsidP="00566B3A">
      <w:pPr>
        <w:rPr>
          <w:sz w:val="16"/>
        </w:rPr>
      </w:pPr>
      <w:r w:rsidRPr="00234941">
        <w:rPr>
          <w:rStyle w:val="StyleBoldUnderline"/>
        </w:rPr>
        <w:t>Drug control policies adopted by the</w:t>
      </w:r>
      <w:r w:rsidRPr="00234941">
        <w:rPr>
          <w:sz w:val="16"/>
        </w:rPr>
        <w:t xml:space="preserve"> EU and the </w:t>
      </w:r>
      <w:r w:rsidRPr="00234941">
        <w:rPr>
          <w:rStyle w:val="StyleBoldUnderline"/>
        </w:rPr>
        <w:t>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have not achieved their goal to reduce cocaine production in the Andes</w:t>
      </w:r>
      <w:r w:rsidRPr="00234941">
        <w:rPr>
          <w:sz w:val="16"/>
        </w:rPr>
        <w:t>, although they are making some progress. The EU’s alternative development programmes have introduced legal crops to substitute coca cultivation, and strengthened local government. However, it is questionable whether coca growers give up cultivation when their incomes reach a certain level. Generating income from legal crops is more difhcult than obtaining an income from cocaine because of` the competition in the market. Therefore, a USAID official claims that the coca growers continue coca cultivation in order to spread risks. 'S In order to eliminate poverty by altemative crops, the Andean farmers need protected markets until they become competitive in the global economy. This, however, conflicts with the interests of EU domestic producers and those who have already been granted trade preference.'° After contributing substantial sums to development projects, states may refuse further ‘sacrifices’ for Andean states. The weakness of alternative development projects is the lack of an income guarantee, and the lack of power to impose legal crop cultivation.</w:t>
      </w:r>
    </w:p>
    <w:p w:rsidR="00566B3A" w:rsidRPr="00234941" w:rsidRDefault="00566B3A" w:rsidP="00566B3A">
      <w:pPr>
        <w:rPr>
          <w:sz w:val="16"/>
          <w:szCs w:val="16"/>
        </w:rPr>
      </w:pPr>
      <w:r w:rsidRPr="00234941">
        <w:rPr>
          <w:sz w:val="16"/>
          <w:szCs w:val="16"/>
        </w:rPr>
        <w:t>On the other hand, US law enforcement operations weaken cocaine trafhcking networks and encourage people to uphold law and order in the community. Law enforcement has two aims: one is to punish cocaine trafhckers and make seizures of cocaine, and the other is to deter people from entering the cocaine trade. However, in order to pursue punishment and deterrence, law enforcement agents and govemment authorities need to be prepared for the risks of`attacks from armed cocaine trafhckers. In addition, law enforcement operations can show the consequences of becoming involved in cocaine trafhcking to the community, but it does not provide any alternative way of living, unlike economic projects.</w:t>
      </w:r>
    </w:p>
    <w:p w:rsidR="00566B3A" w:rsidRPr="00234941" w:rsidRDefault="00566B3A" w:rsidP="00566B3A">
      <w:pPr>
        <w:rPr>
          <w:sz w:val="16"/>
        </w:rPr>
      </w:pPr>
      <w:r w:rsidRPr="00234941">
        <w:rPr>
          <w:sz w:val="16"/>
        </w:rPr>
        <w:t xml:space="preserve">Considering these facts, </w:t>
      </w:r>
      <w:r w:rsidRPr="00234941">
        <w:rPr>
          <w:rStyle w:val="StyleBoldUnderline"/>
        </w:rPr>
        <w:t xml:space="preserve">supply reduction in the Andean states requires a </w:t>
      </w:r>
      <w:r w:rsidRPr="00234941">
        <w:rPr>
          <w:rStyle w:val="StyleBoldUnderline"/>
          <w:bdr w:val="single" w:sz="4" w:space="0" w:color="auto"/>
        </w:rPr>
        <w:t>large programme</w:t>
      </w:r>
      <w:r w:rsidRPr="00234941">
        <w:rPr>
          <w:rStyle w:val="StyleBoldUnderline"/>
        </w:rPr>
        <w:t xml:space="preserve"> of wide-ranging projects that </w:t>
      </w:r>
      <w:r w:rsidRPr="00234941">
        <w:rPr>
          <w:rStyle w:val="StyleBoldUnderline"/>
          <w:b/>
        </w:rPr>
        <w:t xml:space="preserve">need to be followed </w:t>
      </w:r>
      <w:r w:rsidRPr="00234941">
        <w:rPr>
          <w:rStyle w:val="StyleBoldUnderline"/>
          <w:b/>
          <w:bdr w:val="single" w:sz="4" w:space="0" w:color="auto"/>
        </w:rPr>
        <w:t>in parallel</w:t>
      </w:r>
      <w:r w:rsidRPr="00234941">
        <w:rPr>
          <w:rStyle w:val="StyleBoldUnderline"/>
          <w:b/>
        </w:rPr>
        <w:t>.</w:t>
      </w:r>
      <w:r w:rsidRPr="00234941">
        <w:rPr>
          <w:sz w:val="16"/>
        </w:rPr>
        <w:t xml:space="preserve"> This is because of the very nature of the cocaine problem in the Andes. Firstly, coca leaves (but not cocaine) are in the life ofindigenous people, and policies should be supported to turn the coca leaves into legal products, such as teas.'7 Secondly, the cocaine industry impacts deeply on the economic, political and social spheres, and has partly grown from the weakness of the govemment authorities. In order to weaken the cocaine industry, a drug control scheme should tackle two elements simultaneously: one is the cocaine trafficking network and the other is the strengthening of the govemment. This is the equivalent of balancing law enforcement operations and alternative development programmes.</w:t>
      </w:r>
    </w:p>
    <w:p w:rsidR="00566B3A" w:rsidRPr="00234941" w:rsidRDefault="00566B3A" w:rsidP="00566B3A">
      <w:pPr>
        <w:rPr>
          <w:sz w:val="16"/>
        </w:rPr>
      </w:pPr>
      <w:r w:rsidRPr="00234941">
        <w:rPr>
          <w:sz w:val="16"/>
        </w:rPr>
        <w:t xml:space="preserve">However, </w:t>
      </w:r>
      <w:r w:rsidRPr="00234941">
        <w:rPr>
          <w:rStyle w:val="StyleBoldUnderline"/>
        </w:rPr>
        <w:t xml:space="preserve">tackling multiple problems related to cocaine trafficking in one project is </w:t>
      </w:r>
      <w:r w:rsidRPr="00234941">
        <w:rPr>
          <w:rStyle w:val="StyleBoldUnderline"/>
          <w:bdr w:val="single" w:sz="4" w:space="0" w:color="auto"/>
        </w:rPr>
        <w:t>impossible to achieve</w:t>
      </w:r>
      <w:r w:rsidRPr="00234941">
        <w:rPr>
          <w:rStyle w:val="StyleBoldUnderline"/>
        </w:rPr>
        <w:t xml:space="preserve"> by bilateral co-operation due to the costs involved.</w:t>
      </w:r>
      <w:r w:rsidRPr="00234941">
        <w:rPr>
          <w:sz w:val="16"/>
        </w:rPr>
        <w:t xml:space="preserve"> In order to conduct such an operation, </w:t>
      </w:r>
      <w:r w:rsidRPr="00234941">
        <w:rPr>
          <w:rStyle w:val="StyleBoldUnderline"/>
        </w:rPr>
        <w:t xml:space="preserve">it is necessary to divide tasks among the capable members of the international community through </w:t>
      </w:r>
      <w:r w:rsidRPr="00234941">
        <w:rPr>
          <w:rStyle w:val="StyleBoldUnderline"/>
          <w:bdr w:val="single" w:sz="4" w:space="0" w:color="auto"/>
        </w:rPr>
        <w:t>multinational co-operation</w:t>
      </w:r>
      <w:r w:rsidRPr="00234941">
        <w:rPr>
          <w:sz w:val="16"/>
        </w:rPr>
        <w:t>, as the Colombian govemment attempted in Plan Colombia. In this manner, each participant of the project can pursue its prioritised policy with co-ordination and co-operation with other participants. For example, the EU conducts altemative development whilst the United States operates law enforcement.</w:t>
      </w:r>
    </w:p>
    <w:p w:rsidR="00566B3A" w:rsidRPr="00234941" w:rsidRDefault="00566B3A" w:rsidP="00566B3A">
      <w:pPr>
        <w:rPr>
          <w:sz w:val="16"/>
        </w:rPr>
      </w:pPr>
      <w:r w:rsidRPr="00234941">
        <w:rPr>
          <w:rStyle w:val="StyleBoldUnderline"/>
        </w:rPr>
        <w:t>This division of tasks is possible because of various perceptions of threats posed by cocaine trafficking.</w:t>
      </w:r>
      <w:r w:rsidRPr="00234941">
        <w:rPr>
          <w:sz w:val="16"/>
        </w:rPr>
        <w:t xml:space="preserve"> Cocaine trafhcking affects the weakest point of each state, and every state experiences the impact in various degrees.'8 Therefore, </w:t>
      </w:r>
      <w:r w:rsidRPr="00234941">
        <w:rPr>
          <w:rStyle w:val="StyleBoldUnderline"/>
        </w:rPr>
        <w:t>the elements each actor regards as threats</w:t>
      </w:r>
      <w:r w:rsidRPr="00234941">
        <w:rPr>
          <w:sz w:val="16"/>
        </w:rPr>
        <w:t xml:space="preserve"> and problems </w:t>
      </w:r>
      <w:r w:rsidRPr="00234941">
        <w:rPr>
          <w:rStyle w:val="StyleBoldUnderline"/>
        </w:rPr>
        <w:t xml:space="preserve">posed by cocaine trafficking are </w:t>
      </w:r>
      <w:r w:rsidRPr="00234941">
        <w:rPr>
          <w:rStyle w:val="StyleBoldUnderline"/>
          <w:bdr w:val="single" w:sz="4" w:space="0" w:color="auto"/>
        </w:rPr>
        <w:t>equally important</w:t>
      </w:r>
      <w:r w:rsidRPr="00234941">
        <w:rPr>
          <w:rStyle w:val="StyleBoldUnderline"/>
        </w:rPr>
        <w:t xml:space="preserve"> to the control of the flow of cocaine.</w:t>
      </w:r>
      <w:r w:rsidRPr="00234941">
        <w:rPr>
          <w:sz w:val="16"/>
        </w:rPr>
        <w:t xml:space="preserve"> The analysis of EU and US drug control policy leads to the fact that these actors employ solutions that they can operate most comfortably. In other words, </w:t>
      </w:r>
      <w:r w:rsidRPr="00234941">
        <w:rPr>
          <w:rStyle w:val="StyleBoldUnderline"/>
        </w:rPr>
        <w:t xml:space="preserve">participants playing to their strengths </w:t>
      </w:r>
      <w:r w:rsidRPr="00234941">
        <w:rPr>
          <w:rStyle w:val="StyleBoldUnderline"/>
          <w:b/>
        </w:rPr>
        <w:t xml:space="preserve">in a </w:t>
      </w:r>
      <w:r w:rsidRPr="00234941">
        <w:rPr>
          <w:rStyle w:val="StyleBoldUnderline"/>
          <w:b/>
          <w:bdr w:val="single" w:sz="4" w:space="0" w:color="auto"/>
        </w:rPr>
        <w:t>co-ordinated manner</w:t>
      </w:r>
      <w:r w:rsidRPr="00234941">
        <w:rPr>
          <w:rStyle w:val="StyleBoldUnderline"/>
        </w:rPr>
        <w:t xml:space="preserve"> can achieve a common goal to reduce cocaine production.</w:t>
      </w:r>
    </w:p>
    <w:p w:rsidR="00566B3A" w:rsidRPr="00234941" w:rsidRDefault="00566B3A" w:rsidP="00566B3A">
      <w:pPr>
        <w:rPr>
          <w:sz w:val="16"/>
        </w:rPr>
      </w:pPr>
      <w:r w:rsidRPr="00234941">
        <w:rPr>
          <w:rStyle w:val="StyleBoldUnderline"/>
          <w:sz w:val="16"/>
          <w:u w:val="none"/>
        </w:rPr>
        <w:t>The difficulty in multinational co-operation</w:t>
      </w:r>
      <w:r w:rsidRPr="00234941">
        <w:rPr>
          <w:sz w:val="16"/>
        </w:rPr>
        <w:t xml:space="preserve"> against cocaine trafficking </w:t>
      </w:r>
      <w:r w:rsidRPr="00234941">
        <w:rPr>
          <w:rStyle w:val="StyleBoldUnderline"/>
          <w:sz w:val="16"/>
          <w:u w:val="none"/>
        </w:rPr>
        <w:t>is that each participant has a different perception of the threat posed by cocaine trafficking.</w:t>
      </w:r>
      <w:r w:rsidRPr="00234941">
        <w:rPr>
          <w:sz w:val="16"/>
        </w:rPr>
        <w:t xml:space="preserve"> Therefore, they may not agree to co-operate with each other, as was the case with the EU and the United States in Plan Colombia. A drug control programme consisting of various components to cover several aspects ofthe problem may be possible because of the various ways actors securitise cocaine trafficking. But, such programmes are difficult to realise because ofthe differences in how the actors see the threat. The actors can refuse to co-operate because they do not share the other side’s understanding of cocaine trafhcking. </w:t>
      </w:r>
      <w:r w:rsidRPr="00234941">
        <w:rPr>
          <w:rStyle w:val="StyleBoldUnderline"/>
          <w:b/>
        </w:rPr>
        <w:t xml:space="preserve">If the participants of a multinational drug control co-operation could </w:t>
      </w:r>
      <w:r w:rsidRPr="00234941">
        <w:rPr>
          <w:rStyle w:val="StyleBoldUnderline"/>
          <w:b/>
          <w:bdr w:val="single" w:sz="4" w:space="0" w:color="auto"/>
        </w:rPr>
        <w:t>commit themselves</w:t>
      </w:r>
      <w:r w:rsidRPr="00234941">
        <w:rPr>
          <w:rStyle w:val="StyleBoldUnderline"/>
          <w:b/>
        </w:rPr>
        <w:t xml:space="preserve"> to</w:t>
      </w:r>
      <w:r w:rsidRPr="00234941">
        <w:rPr>
          <w:sz w:val="16"/>
        </w:rPr>
        <w:t xml:space="preserve"> controlling drugs and accept </w:t>
      </w:r>
      <w:r w:rsidRPr="00234941">
        <w:rPr>
          <w:rStyle w:val="StyleBoldUnderline"/>
          <w:b/>
        </w:rPr>
        <w:t xml:space="preserve">working with those who have </w:t>
      </w:r>
      <w:r w:rsidRPr="00234941">
        <w:rPr>
          <w:rStyle w:val="StyleBoldUnderline"/>
          <w:b/>
          <w:bdr w:val="single" w:sz="4" w:space="0" w:color="auto"/>
        </w:rPr>
        <w:t>different points of view</w:t>
      </w:r>
      <w:r w:rsidRPr="00234941">
        <w:rPr>
          <w:rStyle w:val="StyleBoldUnderline"/>
          <w:b/>
        </w:rPr>
        <w:t>, a project</w:t>
      </w:r>
      <w:r w:rsidRPr="00234941">
        <w:rPr>
          <w:sz w:val="16"/>
        </w:rPr>
        <w:t xml:space="preserve"> like Plan Colombia </w:t>
      </w:r>
      <w:r w:rsidRPr="00234941">
        <w:rPr>
          <w:rStyle w:val="StyleBoldUnderline"/>
          <w:b/>
        </w:rPr>
        <w:t>might work.</w:t>
      </w:r>
    </w:p>
    <w:p w:rsidR="00566B3A" w:rsidRPr="00234941" w:rsidRDefault="00566B3A" w:rsidP="00566B3A"/>
    <w:p w:rsidR="00566B3A" w:rsidRPr="00234941" w:rsidRDefault="00566B3A" w:rsidP="00566B3A">
      <w:pPr>
        <w:pStyle w:val="Heading3"/>
      </w:pPr>
      <w:r w:rsidRPr="00234941">
        <w:lastRenderedPageBreak/>
        <w:t>Epistemology – 2NC</w:t>
      </w:r>
    </w:p>
    <w:p w:rsidR="00566B3A" w:rsidRPr="00234941" w:rsidRDefault="00566B3A" w:rsidP="00566B3A"/>
    <w:p w:rsidR="00566B3A" w:rsidRPr="00234941" w:rsidRDefault="00566B3A" w:rsidP="003D24AD">
      <w:pPr>
        <w:rPr>
          <w:b/>
        </w:rPr>
      </w:pPr>
      <w:r w:rsidRPr="00234941">
        <w:rPr>
          <w:b/>
        </w:rPr>
        <w:t xml:space="preserve">Their epistemology is flawed --- the benefits of War on Drugs constitute a hyperbolic ruse perpetuated by the government --- drug trade is only violent because it’s a reaction to the War on Drugs and health effects have been overstated </w:t>
      </w:r>
    </w:p>
    <w:p w:rsidR="00566B3A" w:rsidRPr="00234941" w:rsidRDefault="00566B3A" w:rsidP="00566B3A">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90-94, Tashma)</w:t>
      </w:r>
    </w:p>
    <w:p w:rsidR="00566B3A" w:rsidRPr="00234941" w:rsidRDefault="00566B3A" w:rsidP="00566B3A">
      <w:pPr>
        <w:rPr>
          <w:sz w:val="16"/>
          <w:szCs w:val="16"/>
        </w:rPr>
      </w:pPr>
      <w:r w:rsidRPr="00234941">
        <w:rPr>
          <w:sz w:val="16"/>
          <w:szCs w:val="16"/>
        </w:rPr>
        <w:t xml:space="preserve">Crime and Violence related to Cocaine </w:t>
      </w:r>
    </w:p>
    <w:p w:rsidR="00566B3A" w:rsidRPr="00234941" w:rsidRDefault="00566B3A" w:rsidP="00566B3A">
      <w:pPr>
        <w:rPr>
          <w:sz w:val="16"/>
        </w:rPr>
      </w:pPr>
      <w:r w:rsidRPr="00234941">
        <w:rPr>
          <w:sz w:val="16"/>
        </w:rPr>
        <w:t xml:space="preserve">The use of violence by traffickers and dealers is a common feature in the cocaine trade. However, some argue that </w:t>
      </w:r>
      <w:r w:rsidRPr="00234941">
        <w:rPr>
          <w:rStyle w:val="StyleBoldUnderline"/>
        </w:rPr>
        <w:t>violence in cocaine trafficking is not as high as it is reported by the media.</w:t>
      </w:r>
      <w:r w:rsidRPr="00234941">
        <w:rPr>
          <w:sz w:val="16"/>
        </w:rPr>
        <w:t xml:space="preserve"> Brownstein maintains that </w:t>
      </w:r>
      <w:r w:rsidRPr="00234941">
        <w:rPr>
          <w:rStyle w:val="StyleBoldUnderline"/>
          <w:b/>
        </w:rPr>
        <w:t xml:space="preserve">cocaine-related violence is a </w:t>
      </w:r>
      <w:r w:rsidRPr="00234941">
        <w:rPr>
          <w:rStyle w:val="StyleBoldUnderline"/>
          <w:b/>
          <w:bdr w:val="single" w:sz="4" w:space="0" w:color="auto"/>
        </w:rPr>
        <w:t>social construction</w:t>
      </w:r>
      <w:r w:rsidRPr="00234941">
        <w:rPr>
          <w:rStyle w:val="StyleBoldUnderline"/>
          <w:b/>
        </w:rPr>
        <w:t xml:space="preserve"> of politicians</w:t>
      </w:r>
      <w:r w:rsidRPr="00234941">
        <w:rPr>
          <w:sz w:val="16"/>
        </w:rPr>
        <w:t xml:space="preserve">, policy-makers and law enforcers </w:t>
      </w:r>
      <w:r w:rsidRPr="00234941">
        <w:rPr>
          <w:rStyle w:val="StyleBoldUnderline"/>
        </w:rPr>
        <w:t xml:space="preserve">through the media in order to </w:t>
      </w:r>
      <w:r w:rsidRPr="00234941">
        <w:rPr>
          <w:rStyle w:val="StyleBoldUnderline"/>
          <w:bdr w:val="single" w:sz="4" w:space="0" w:color="auto"/>
        </w:rPr>
        <w:t>promote a drug scare</w:t>
      </w:r>
      <w:r w:rsidRPr="00234941">
        <w:rPr>
          <w:rStyle w:val="StyleBoldUnderline"/>
        </w:rPr>
        <w:t xml:space="preserve"> and to encourage public support for the expansion of law enforcement and the </w:t>
      </w:r>
      <w:r w:rsidRPr="00234941">
        <w:rPr>
          <w:rStyle w:val="StyleBoldUnderline"/>
          <w:bdr w:val="single" w:sz="4" w:space="0" w:color="auto"/>
        </w:rPr>
        <w:t>contraction of civil liberties</w:t>
      </w:r>
      <w:r w:rsidRPr="00234941">
        <w:rPr>
          <w:rStyle w:val="StyleBoldUnderline"/>
        </w:rPr>
        <w:t>.</w:t>
      </w:r>
      <w:r w:rsidRPr="00234941">
        <w:rPr>
          <w:sz w:val="16"/>
        </w:rPr>
        <w:t xml:space="preserve">87 Also, Zimring and Hawkins maintain that the cocaine trade may play a substantial role in predatory crime in the United States, yet there is not enough evidence to prove causality.88 </w:t>
      </w:r>
    </w:p>
    <w:p w:rsidR="00566B3A" w:rsidRPr="00234941" w:rsidRDefault="00566B3A" w:rsidP="00566B3A">
      <w:pPr>
        <w:rPr>
          <w:sz w:val="16"/>
        </w:rPr>
      </w:pPr>
      <w:r w:rsidRPr="00234941">
        <w:rPr>
          <w:rStyle w:val="StyleBoldUnderline"/>
        </w:rPr>
        <w:t xml:space="preserve">Violence seems to play a significant role in the cocaine trade, </w:t>
      </w:r>
      <w:r w:rsidRPr="00234941">
        <w:rPr>
          <w:rStyle w:val="StyleBoldUnderline"/>
          <w:b/>
        </w:rPr>
        <w:t>although</w:t>
      </w:r>
      <w:r w:rsidRPr="00234941">
        <w:rPr>
          <w:sz w:val="16"/>
        </w:rPr>
        <w:t xml:space="preserve"> some </w:t>
      </w:r>
      <w:r w:rsidRPr="00234941">
        <w:rPr>
          <w:rStyle w:val="StyleBoldUnderline"/>
          <w:b/>
        </w:rPr>
        <w:t>facts reported by the government</w:t>
      </w:r>
      <w:r w:rsidRPr="00234941">
        <w:rPr>
          <w:sz w:val="16"/>
        </w:rPr>
        <w:t xml:space="preserve"> could </w:t>
      </w:r>
      <w:r w:rsidRPr="00234941">
        <w:rPr>
          <w:rStyle w:val="StyleBoldUnderline"/>
          <w:b/>
        </w:rPr>
        <w:t xml:space="preserve">have been </w:t>
      </w:r>
      <w:r w:rsidRPr="00234941">
        <w:rPr>
          <w:rStyle w:val="StyleBoldUnderline"/>
          <w:b/>
          <w:bdr w:val="single" w:sz="4" w:space="0" w:color="auto"/>
        </w:rPr>
        <w:t>exaggerated</w:t>
      </w:r>
      <w:r w:rsidRPr="00234941">
        <w:rPr>
          <w:rStyle w:val="StyleBoldUnderline"/>
          <w:b/>
        </w:rPr>
        <w:t>.</w:t>
      </w:r>
      <w:r w:rsidRPr="00234941">
        <w:rPr>
          <w:sz w:val="16"/>
        </w:rPr>
        <w:t xml:space="preserve"> MacCoun and Reuter identify the potential causes of violence at drug scenes, particularly crack and cocaine, as: the youthfulness of participants; the value of the drugs themselves; the intensity of law enforcement; and the indirect consequence of drug use.89 For the dealers and traffi ckers, violence is a necessary means to protect their business because of its illegal nature.90</w:t>
      </w:r>
    </w:p>
    <w:p w:rsidR="00566B3A" w:rsidRPr="00234941" w:rsidRDefault="00566B3A" w:rsidP="00566B3A">
      <w:pPr>
        <w:rPr>
          <w:sz w:val="16"/>
          <w:szCs w:val="16"/>
        </w:rPr>
      </w:pPr>
      <w:r w:rsidRPr="00234941">
        <w:rPr>
          <w:sz w:val="16"/>
          <w:szCs w:val="16"/>
        </w:rPr>
        <w:t xml:space="preserve">In respect to the use of violence in the cocaine trade, according to Goldstein et al, between 1984 and 1988 drug and alcohol-related homicides increased by 11%.91 Among the homicide cases, systemic homicides tripled in 1988 in comparison to 1984, and 88% were related to either cocaine or crack dealings.92 The increase of systemic homicides related to the cocaine trade could result from the expansion of the cocaine market as well as the Colombian distribution networks. At the higher levels of the cocaine distribution system, the cell managers of the Colombian cartels apply violence as punishment and as warnings. Fuentes believes that: ‘A respected manager with the effective use of violence tends to have less betrayal by both customers and workers.’93 For the cell managers, violence is a tool to keep order and enforce the rules to operate their transaction successfully. </w:t>
      </w:r>
    </w:p>
    <w:p w:rsidR="00566B3A" w:rsidRPr="00234941" w:rsidRDefault="00566B3A" w:rsidP="00566B3A">
      <w:pPr>
        <w:rPr>
          <w:sz w:val="16"/>
          <w:szCs w:val="16"/>
        </w:rPr>
      </w:pPr>
      <w:r w:rsidRPr="00234941">
        <w:rPr>
          <w:sz w:val="16"/>
          <w:szCs w:val="16"/>
        </w:rPr>
        <w:t xml:space="preserve">The individual dealers at the lower levels of the cocaine distribution system use violence in the same manner to ensure payment from customers and to protect their own turf. At the street level dealings of cocaine, dealers purchase the drug on either a ‘cash’ or ‘consignment’ basis through their own networks.94 Making deals in this manner often is a cause of violent disputes over the payment because the customers fail to return with the rest of the payment by the agreed date. This kind of operation through loose individual connections with weak hierarchical structures is known as the ‘freelance model’.95 Curtis and Wendel describe the characteristics of cocaine dealing in this manner as: </w:t>
      </w:r>
    </w:p>
    <w:p w:rsidR="00566B3A" w:rsidRPr="00234941" w:rsidRDefault="00566B3A" w:rsidP="00566B3A">
      <w:pPr>
        <w:rPr>
          <w:sz w:val="16"/>
          <w:szCs w:val="16"/>
        </w:rPr>
      </w:pPr>
      <w:r w:rsidRPr="00234941">
        <w:rPr>
          <w:sz w:val="16"/>
          <w:szCs w:val="16"/>
        </w:rPr>
        <w:t>Freelancing tends to be the most visible, disruptive, and violent form of market organization. Socially bonded organizations are based on social ties, such as kinship, ethnicity, and neighborhood. They are held together by personal relationships, are often discreet about their sales practices (for example, they tend not to advertise drugs openly in the street), and are often less violent and disruptive to their communities than are other types of drug-dealing organizations.96</w:t>
      </w:r>
    </w:p>
    <w:p w:rsidR="00566B3A" w:rsidRPr="00234941" w:rsidRDefault="00566B3A" w:rsidP="00566B3A">
      <w:pPr>
        <w:rPr>
          <w:sz w:val="16"/>
          <w:szCs w:val="16"/>
        </w:rPr>
      </w:pPr>
      <w:r w:rsidRPr="00234941">
        <w:rPr>
          <w:sz w:val="16"/>
          <w:szCs w:val="16"/>
        </w:rPr>
        <w:t xml:space="preserve">The lack of ties between individual dealers and the community to which they belong made them indifferent to others, and apply violence frequently. Therefore, Goldstein concludes that homicides in the drug scene are more likely to be a result of ‘illicit drug market disputes rather than psychopharmacological effects of crack’.97 </w:t>
      </w:r>
    </w:p>
    <w:p w:rsidR="00566B3A" w:rsidRPr="00234941" w:rsidRDefault="00566B3A" w:rsidP="00566B3A">
      <w:pPr>
        <w:rPr>
          <w:sz w:val="16"/>
        </w:rPr>
      </w:pPr>
      <w:r w:rsidRPr="00234941">
        <w:rPr>
          <w:rStyle w:val="StyleBoldUnderline"/>
        </w:rPr>
        <w:t>Turning to the relationship between law enforcers and</w:t>
      </w:r>
      <w:r w:rsidRPr="00234941">
        <w:rPr>
          <w:sz w:val="16"/>
        </w:rPr>
        <w:t xml:space="preserve"> some </w:t>
      </w:r>
      <w:r w:rsidRPr="00234941">
        <w:rPr>
          <w:rStyle w:val="StyleBoldUnderline"/>
        </w:rPr>
        <w:t xml:space="preserve">local communities, there are conflicts between them, particularly within inner-cities. This is because the local people </w:t>
      </w:r>
      <w:r w:rsidRPr="00234941">
        <w:rPr>
          <w:rStyle w:val="StyleBoldUnderline"/>
          <w:bdr w:val="single" w:sz="4" w:space="0" w:color="auto"/>
        </w:rPr>
        <w:t>have felt abused</w:t>
      </w:r>
      <w:r w:rsidRPr="00234941">
        <w:rPr>
          <w:rStyle w:val="StyleBoldUnderline"/>
        </w:rPr>
        <w:t xml:space="preserve"> by the law enforcers.</w:t>
      </w:r>
      <w:r w:rsidRPr="00234941">
        <w:rPr>
          <w:sz w:val="16"/>
        </w:rPr>
        <w:t xml:space="preserve"> It relates to the </w:t>
      </w:r>
      <w:r w:rsidRPr="00234941">
        <w:rPr>
          <w:rStyle w:val="StyleBoldUnderline"/>
        </w:rPr>
        <w:t>anti-loitering laws</w:t>
      </w:r>
      <w:r w:rsidRPr="00234941">
        <w:rPr>
          <w:sz w:val="16"/>
        </w:rPr>
        <w:t xml:space="preserve"> that </w:t>
      </w:r>
      <w:r w:rsidRPr="00234941">
        <w:rPr>
          <w:rStyle w:val="StyleBoldUnderline"/>
        </w:rPr>
        <w:t xml:space="preserve">give the law enforcement agents the right to arrest suspected drugrelated offenders based </w:t>
      </w:r>
      <w:r w:rsidRPr="00234941">
        <w:rPr>
          <w:rStyle w:val="StyleBoldUnderline"/>
          <w:bdr w:val="single" w:sz="4" w:space="0" w:color="auto"/>
        </w:rPr>
        <w:t>solely on profiles</w:t>
      </w:r>
      <w:r w:rsidRPr="00234941">
        <w:rPr>
          <w:rStyle w:val="StyleBoldUnderline"/>
        </w:rPr>
        <w:t>.</w:t>
      </w:r>
      <w:r w:rsidRPr="00234941">
        <w:rPr>
          <w:sz w:val="16"/>
        </w:rPr>
        <w:t xml:space="preserve"> Impressions from the profi les can be largely infl uenced by personal beliefs and values. As Glasser and Siegel point out, </w:t>
      </w:r>
      <w:r w:rsidRPr="00234941">
        <w:rPr>
          <w:rStyle w:val="StyleBoldUnderline"/>
        </w:rPr>
        <w:t xml:space="preserve">this operation contains the danger of </w:t>
      </w:r>
      <w:r w:rsidRPr="00234941">
        <w:rPr>
          <w:rStyle w:val="StyleBoldUnderline"/>
          <w:bdr w:val="single" w:sz="4" w:space="0" w:color="auto"/>
        </w:rPr>
        <w:t>twisting the facts</w:t>
      </w:r>
      <w:r w:rsidRPr="00234941">
        <w:rPr>
          <w:rStyle w:val="StyleBoldUnderline"/>
        </w:rPr>
        <w:t xml:space="preserve"> with prejudice residing in officials.</w:t>
      </w:r>
      <w:r w:rsidRPr="00234941">
        <w:rPr>
          <w:sz w:val="16"/>
        </w:rPr>
        <w:t xml:space="preserve">98 It creates the risks of cocaine related arrests being the result of prejudice in the law enforcement agents.99 </w:t>
      </w:r>
    </w:p>
    <w:p w:rsidR="00566B3A" w:rsidRPr="00234941" w:rsidRDefault="00566B3A" w:rsidP="00566B3A">
      <w:pPr>
        <w:rPr>
          <w:sz w:val="16"/>
        </w:rPr>
      </w:pPr>
      <w:r w:rsidRPr="00234941">
        <w:rPr>
          <w:sz w:val="16"/>
        </w:rPr>
        <w:t xml:space="preserve">For example, </w:t>
      </w:r>
      <w:r w:rsidRPr="00234941">
        <w:rPr>
          <w:rStyle w:val="StyleBoldUnderline"/>
        </w:rPr>
        <w:t>since there is a perception that the cocaine trade is largely controlled by the Hispanic and black population, there is prejudice against these minority groups.</w:t>
      </w:r>
      <w:r w:rsidRPr="00234941">
        <w:rPr>
          <w:sz w:val="16"/>
        </w:rPr>
        <w:t xml:space="preserve"> The prejudice has shaped particular trends that do not fi t the profi le of American cocaine use. The controversy in the trends is that the majority of cocaine users are white middle-class suburbanites and the majority of cocaine arrests are unemployed black males.100 Due to such prejudice in the law enforcers, in some inner cities, such as Baltimore, more than 50% of the black male population between the ages of 18 and 35 were imprisoned.101 Furthermore, in 1989, black and Hispanics constitute 92% of all those arrested as drug offenders, although government statistics show that blacks constitute only 15–20% of US drug users.102 </w:t>
      </w:r>
    </w:p>
    <w:p w:rsidR="00566B3A" w:rsidRPr="00234941" w:rsidRDefault="00566B3A" w:rsidP="00566B3A">
      <w:pPr>
        <w:rPr>
          <w:sz w:val="16"/>
        </w:rPr>
      </w:pPr>
      <w:r w:rsidRPr="00234941">
        <w:rPr>
          <w:rStyle w:val="StyleBoldUnderline"/>
        </w:rPr>
        <w:t xml:space="preserve">Arrest without warrant based on police suspicion of cocaine dealing may be effective to capture people, but at the same time, it can </w:t>
      </w:r>
      <w:r w:rsidRPr="00234941">
        <w:rPr>
          <w:rStyle w:val="StyleBoldUnderline"/>
          <w:bdr w:val="single" w:sz="4" w:space="0" w:color="auto"/>
        </w:rPr>
        <w:t>increase distrust</w:t>
      </w:r>
      <w:r w:rsidRPr="00234941">
        <w:rPr>
          <w:rStyle w:val="StyleBoldUnderline"/>
        </w:rPr>
        <w:t xml:space="preserve"> of law enforcement enforcers. Such sentiment can </w:t>
      </w:r>
      <w:r w:rsidRPr="00234941">
        <w:rPr>
          <w:rStyle w:val="StyleBoldUnderline"/>
          <w:bdr w:val="single" w:sz="4" w:space="0" w:color="auto"/>
        </w:rPr>
        <w:t>increase hostility</w:t>
      </w:r>
      <w:r w:rsidRPr="00234941">
        <w:rPr>
          <w:rStyle w:val="StyleBoldUnderline"/>
        </w:rPr>
        <w:t xml:space="preserve"> toward law enforcers.</w:t>
      </w:r>
      <w:r w:rsidRPr="00234941">
        <w:rPr>
          <w:sz w:val="16"/>
        </w:rPr>
        <w:t xml:space="preserve"> McCoun and Reuter argue that the dispute between the communities and law enforcers is evident because </w:t>
      </w:r>
      <w:r w:rsidRPr="00234941">
        <w:rPr>
          <w:rStyle w:val="StyleBoldUnderline"/>
        </w:rPr>
        <w:t xml:space="preserve">the ways in which some police officers treat cocaine offenders were </w:t>
      </w:r>
      <w:r w:rsidRPr="00234941">
        <w:rPr>
          <w:rStyle w:val="StyleBoldUnderline"/>
          <w:bdr w:val="single" w:sz="4" w:space="0" w:color="auto"/>
        </w:rPr>
        <w:t>so inhumane</w:t>
      </w:r>
      <w:r w:rsidRPr="00234941">
        <w:rPr>
          <w:rStyle w:val="StyleBoldUnderline"/>
        </w:rPr>
        <w:t xml:space="preserve"> that conflict between inner-city citizens and the police emerged.</w:t>
      </w:r>
      <w:r w:rsidRPr="00234941">
        <w:rPr>
          <w:sz w:val="16"/>
        </w:rPr>
        <w:t xml:space="preserve">103 </w:t>
      </w:r>
      <w:r w:rsidRPr="00234941">
        <w:rPr>
          <w:sz w:val="16"/>
        </w:rPr>
        <w:lastRenderedPageBreak/>
        <w:t xml:space="preserve">It is likely that the cocaine scene is associated with violence by the traffi ckers to protect their deals, although the frequency and level of violence could vary. McKenan reports that </w:t>
      </w:r>
      <w:r w:rsidRPr="00234941">
        <w:rPr>
          <w:rStyle w:val="StyleBoldUnderline"/>
        </w:rPr>
        <w:t xml:space="preserve">hostility and violence against the police is </w:t>
      </w:r>
      <w:r w:rsidRPr="00234941">
        <w:rPr>
          <w:rStyle w:val="StyleBoldUnderline"/>
          <w:bdr w:val="single" w:sz="4" w:space="0" w:color="auto"/>
        </w:rPr>
        <w:t>so fierce</w:t>
      </w:r>
      <w:r w:rsidRPr="00234941">
        <w:rPr>
          <w:rStyle w:val="StyleBoldUnderline"/>
        </w:rPr>
        <w:t xml:space="preserve"> that no police officers can enter some areas.</w:t>
      </w:r>
      <w:r w:rsidRPr="00234941">
        <w:rPr>
          <w:sz w:val="16"/>
        </w:rPr>
        <w:t xml:space="preserve">104 Following the absence of offi cial law enforcement mechanisms, the areas tend to be ruled by the drug traffi ckers. Under such circumstances, </w:t>
      </w:r>
      <w:r w:rsidRPr="00234941">
        <w:rPr>
          <w:rStyle w:val="StyleBoldUnderline"/>
        </w:rPr>
        <w:t xml:space="preserve">there are possibilities that bystanders will be the </w:t>
      </w:r>
      <w:r w:rsidRPr="00234941">
        <w:rPr>
          <w:rStyle w:val="StyleBoldUnderline"/>
          <w:bdr w:val="single" w:sz="4" w:space="0" w:color="auto"/>
        </w:rPr>
        <w:t>victims of shootings</w:t>
      </w:r>
      <w:r w:rsidRPr="00234941">
        <w:rPr>
          <w:rStyle w:val="StyleBoldUnderline"/>
        </w:rPr>
        <w:t xml:space="preserve"> between cocaine traffickers.</w:t>
      </w:r>
      <w:r w:rsidRPr="00234941">
        <w:rPr>
          <w:sz w:val="16"/>
        </w:rPr>
        <w:t xml:space="preserve">105 </w:t>
      </w:r>
    </w:p>
    <w:p w:rsidR="00566B3A" w:rsidRPr="00234941" w:rsidRDefault="00566B3A" w:rsidP="00566B3A">
      <w:pPr>
        <w:rPr>
          <w:sz w:val="16"/>
        </w:rPr>
      </w:pPr>
      <w:r w:rsidRPr="00234941">
        <w:rPr>
          <w:sz w:val="16"/>
        </w:rPr>
        <w:t xml:space="preserve">Although there are cases of violence in some areas, it usually targets particular people, such as traitors to the traffi cking organisations, and politicians and law enforcers acting against traffi ckers’ interests. </w:t>
      </w:r>
      <w:r w:rsidRPr="00234941">
        <w:rPr>
          <w:rStyle w:val="StyleBoldUnderline"/>
        </w:rPr>
        <w:t>The possibility of cocaine users getting involved in violent crime</w:t>
      </w:r>
      <w:r w:rsidRPr="00234941">
        <w:rPr>
          <w:sz w:val="16"/>
        </w:rPr>
        <w:t xml:space="preserve">, such as homicide, </w:t>
      </w:r>
      <w:r w:rsidRPr="00234941">
        <w:rPr>
          <w:rStyle w:val="StyleBoldUnderline"/>
          <w:bdr w:val="single" w:sz="4" w:space="0" w:color="auto"/>
        </w:rPr>
        <w:t>is low</w:t>
      </w:r>
      <w:r w:rsidRPr="00234941">
        <w:rPr>
          <w:sz w:val="16"/>
        </w:rPr>
        <w:t xml:space="preserve">, but usually they are more likely to be involved in property crime and theft in order to obtain fi nancial resources to use drugs.106 The neighbourhood of the areas with large numbers of cocaine users suffer from higher rates of petty crime, such as burglary and theft. The police are reluctant to answer non-drug related cases when they are called. As a consequence, statistics released by the Los Angeles Times state that ‘only about 47% of all slayings from 1990 and 1994 were even prosecuted in Los Angeles County, compared with about 80% in the late 1960s.’107 This approach appears to be over emphasising the drug related cases and neglecting other criminal cases. </w:t>
      </w:r>
    </w:p>
    <w:p w:rsidR="00566B3A" w:rsidRPr="00234941" w:rsidRDefault="00566B3A" w:rsidP="00566B3A">
      <w:pPr>
        <w:rPr>
          <w:sz w:val="16"/>
          <w:szCs w:val="16"/>
        </w:rPr>
      </w:pPr>
      <w:r w:rsidRPr="00234941">
        <w:rPr>
          <w:sz w:val="16"/>
          <w:szCs w:val="16"/>
        </w:rPr>
        <w:t xml:space="preserve">In addition to the insecurity arising from the increase of violence associated with cocaine traffi cking, the government has been seriously concerned about the harm to health posed by the use of cocaine. The number of cocaine users peaked in the 1990s, and then started to decline.108 Following the trend of decline, according to reports from the DEA and ONDCP, the statistics indicate that cocaine users (including both heavy and casual) remain about 2.4% of the total population.109 The health problems related to the cocaine trade are more likely to be caused by the related activities of the cocaine addicts, such as prostitution. Therefore, the high HIV positive rates among US cocaine users have been regarded as a consequence of needle sharing since other developed countries in which the government offers harm reduction programmes110 register lower rates.111Some cocaine addicts tend to engage in prostitution to support their habit.112 Through these, the cocaine addicts may spread infectious diseases such as HIV/AIDS and other sexual diseases to the community. For example, Colorado Springs, which is known for high infection rates of HIV in the community, has a large number of prostitutes and injecting drug users.113 According to the research by Neaiguset al., the sample of injecting drug users contained 40% HIV seropositive, a disease that is transmitted by syringe sharing and sexual behaviours.114 These studies indicate that the existence of a large community (network) can trigger the rapid spread of HIV. </w:t>
      </w:r>
    </w:p>
    <w:p w:rsidR="00566B3A" w:rsidRPr="00234941" w:rsidRDefault="00566B3A" w:rsidP="00566B3A">
      <w:pPr>
        <w:rPr>
          <w:sz w:val="16"/>
        </w:rPr>
      </w:pPr>
      <w:r w:rsidRPr="00234941">
        <w:rPr>
          <w:sz w:val="16"/>
        </w:rPr>
        <w:t xml:space="preserve">There are also dangers to health associated with cocaine use. However, </w:t>
      </w:r>
      <w:r w:rsidRPr="00234941">
        <w:rPr>
          <w:rStyle w:val="StyleBoldUnderline"/>
        </w:rPr>
        <w:t>the harm of actual cocaine use</w:t>
      </w:r>
      <w:r w:rsidRPr="00234941">
        <w:rPr>
          <w:sz w:val="16"/>
        </w:rPr>
        <w:t xml:space="preserve"> (such as instant addiction and death), according to Baum, </w:t>
      </w:r>
      <w:r w:rsidRPr="00234941">
        <w:rPr>
          <w:rStyle w:val="StyleBoldUnderline"/>
        </w:rPr>
        <w:t>has been exaggerated by the government.</w:t>
      </w:r>
      <w:r w:rsidRPr="00234941">
        <w:rPr>
          <w:sz w:val="16"/>
        </w:rPr>
        <w:t xml:space="preserve">115 There are certainly health problems caused by the frequent use of cocaine. Those consuming cocaine excessively over long periods of time may experience paranoia, hallucinations and physical damages, and also tend to become aggressive.116 </w:t>
      </w:r>
      <w:r w:rsidRPr="00234941">
        <w:rPr>
          <w:rStyle w:val="StyleBoldUnderline"/>
        </w:rPr>
        <w:t xml:space="preserve">Cocaine is </w:t>
      </w:r>
      <w:r w:rsidRPr="00234941">
        <w:rPr>
          <w:rStyle w:val="StyleBoldUnderline"/>
          <w:bdr w:val="single" w:sz="4" w:space="0" w:color="auto"/>
        </w:rPr>
        <w:t>not</w:t>
      </w:r>
      <w:r w:rsidRPr="00234941">
        <w:rPr>
          <w:sz w:val="16"/>
        </w:rPr>
        <w:t xml:space="preserve"> a physically </w:t>
      </w:r>
      <w:r w:rsidRPr="00234941">
        <w:rPr>
          <w:rStyle w:val="StyleBoldUnderline"/>
          <w:bdr w:val="single" w:sz="4" w:space="0" w:color="auto"/>
        </w:rPr>
        <w:t>addictive</w:t>
      </w:r>
      <w:r w:rsidRPr="00234941">
        <w:rPr>
          <w:rStyle w:val="StyleBoldUnderline"/>
        </w:rPr>
        <w:t xml:space="preserve"> substance like opium</w:t>
      </w:r>
      <w:r w:rsidRPr="00234941">
        <w:rPr>
          <w:sz w:val="16"/>
        </w:rPr>
        <w:t xml:space="preserve">, and normally death is caused by an overdose. </w:t>
      </w:r>
      <w:r w:rsidRPr="00234941">
        <w:rPr>
          <w:rStyle w:val="StyleBoldUnderline"/>
        </w:rPr>
        <w:t xml:space="preserve">The media has </w:t>
      </w:r>
      <w:r w:rsidRPr="00234941">
        <w:rPr>
          <w:rStyle w:val="StyleBoldUnderline"/>
          <w:bdr w:val="single" w:sz="4" w:space="0" w:color="auto"/>
        </w:rPr>
        <w:t xml:space="preserve">sensationalised </w:t>
      </w:r>
      <w:r w:rsidRPr="00234941">
        <w:rPr>
          <w:rStyle w:val="StyleBoldUnderline"/>
        </w:rPr>
        <w:t>information related to cocaine and crack by showing ‘crack babies’ being ‘addicted’</w:t>
      </w:r>
      <w:r w:rsidRPr="00234941">
        <w:rPr>
          <w:sz w:val="16"/>
        </w:rPr>
        <w:t xml:space="preserve"> to cocaine in their mother’s womb.117 In reality, the infl uence of cocaine on unborn babies has yet to be proved.</w:t>
      </w:r>
    </w:p>
    <w:p w:rsidR="00566B3A" w:rsidRPr="00234941" w:rsidRDefault="00566B3A" w:rsidP="00566B3A"/>
    <w:p w:rsidR="00566B3A" w:rsidRPr="00234941" w:rsidRDefault="00566B3A" w:rsidP="00566B3A">
      <w:pPr>
        <w:pStyle w:val="Heading3"/>
      </w:pPr>
      <w:r w:rsidRPr="00234941">
        <w:lastRenderedPageBreak/>
        <w:t>Uniqueness – 2NC</w:t>
      </w:r>
    </w:p>
    <w:p w:rsidR="00566B3A" w:rsidRPr="00234941" w:rsidRDefault="00566B3A" w:rsidP="00566B3A"/>
    <w:p w:rsidR="00566B3A" w:rsidRPr="00234941" w:rsidRDefault="00566B3A" w:rsidP="003D24AD">
      <w:pPr>
        <w:rPr>
          <w:b/>
        </w:rPr>
      </w:pPr>
      <w:r w:rsidRPr="00234941">
        <w:rPr>
          <w:b/>
        </w:rPr>
        <w:t xml:space="preserve">We don’t have to win the alternative or framework --- the War on Drugs is inherently unsustainable --- it’ll decline absent the plan </w:t>
      </w:r>
    </w:p>
    <w:p w:rsidR="00566B3A" w:rsidRPr="00234941" w:rsidRDefault="00566B3A" w:rsidP="00566B3A">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174-175, Tashma)</w:t>
      </w:r>
    </w:p>
    <w:p w:rsidR="00566B3A" w:rsidRPr="00234941" w:rsidRDefault="00566B3A" w:rsidP="00566B3A">
      <w:pPr>
        <w:rPr>
          <w:sz w:val="16"/>
        </w:rPr>
      </w:pPr>
      <w:r w:rsidRPr="00234941">
        <w:rPr>
          <w:sz w:val="16"/>
        </w:rPr>
        <w:t xml:space="preserve">Also, </w:t>
      </w:r>
      <w:r w:rsidRPr="00234941">
        <w:rPr>
          <w:rStyle w:val="StyleBoldUnderline"/>
        </w:rPr>
        <w:t xml:space="preserve">the US war on drugs increased the dependency of Andean states on the US with certification, </w:t>
      </w:r>
      <w:r w:rsidRPr="00234941">
        <w:rPr>
          <w:rStyle w:val="StyleBoldUnderline"/>
          <w:b/>
          <w:bdr w:val="single" w:sz="4" w:space="0" w:color="auto"/>
        </w:rPr>
        <w:t>threatening the continuation</w:t>
      </w:r>
      <w:r w:rsidRPr="00234941">
        <w:rPr>
          <w:rStyle w:val="StyleBoldUnderline"/>
          <w:b/>
        </w:rPr>
        <w:t xml:space="preserve"> of US aid.</w:t>
      </w:r>
      <w:r w:rsidRPr="00234941">
        <w:rPr>
          <w:sz w:val="16"/>
        </w:rPr>
        <w:t xml:space="preserve"> As Gerber and Jensen maintain: ‘</w:t>
      </w:r>
      <w:r w:rsidRPr="00234941">
        <w:rPr>
          <w:rStyle w:val="StyleBoldUnderline"/>
        </w:rPr>
        <w:t>Drug control policy is simply another area in which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tries to </w:t>
      </w:r>
      <w:r w:rsidRPr="00234941">
        <w:rPr>
          <w:rStyle w:val="StyleBoldUnderline"/>
          <w:bdr w:val="single" w:sz="4" w:space="0" w:color="auto"/>
        </w:rPr>
        <w:t xml:space="preserve">force other </w:t>
      </w:r>
      <w:r w:rsidRPr="00234941">
        <w:rPr>
          <w:rStyle w:val="StyleBoldUnderline"/>
        </w:rPr>
        <w:t>nations to adopt its ideology.</w:t>
      </w:r>
      <w:r w:rsidRPr="00234941">
        <w:rPr>
          <w:sz w:val="16"/>
        </w:rPr>
        <w:t xml:space="preserve">’23" </w:t>
      </w:r>
      <w:r w:rsidRPr="00234941">
        <w:rPr>
          <w:rStyle w:val="StyleBoldUnderline"/>
        </w:rPr>
        <w:t>Hostile reactions</w:t>
      </w:r>
      <w:r w:rsidRPr="00234941">
        <w:rPr>
          <w:sz w:val="16"/>
        </w:rPr>
        <w:t xml:space="preserve"> from some concerned states </w:t>
      </w:r>
      <w:r w:rsidRPr="00234941">
        <w:rPr>
          <w:rStyle w:val="StyleBoldUnderline"/>
        </w:rPr>
        <w:t>and the increased tension between the Latin American states and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stemmed from the </w:t>
      </w:r>
      <w:r w:rsidRPr="00234941">
        <w:rPr>
          <w:rStyle w:val="StyleBoldUnderline"/>
          <w:bdr w:val="single" w:sz="4" w:space="0" w:color="auto"/>
        </w:rPr>
        <w:t>coercive manner</w:t>
      </w:r>
      <w:r w:rsidRPr="00234941">
        <w:rPr>
          <w:rStyle w:val="StyleBoldUnderline"/>
        </w:rPr>
        <w:t xml:space="preserve"> of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to pursue its interests.</w:t>
      </w:r>
      <w:r w:rsidRPr="00234941">
        <w:rPr>
          <w:sz w:val="16"/>
        </w:rPr>
        <w:t>235</w:t>
      </w:r>
    </w:p>
    <w:p w:rsidR="00566B3A" w:rsidRPr="00234941" w:rsidRDefault="00566B3A" w:rsidP="00566B3A">
      <w:pPr>
        <w:rPr>
          <w:sz w:val="16"/>
        </w:rPr>
      </w:pPr>
      <w:r w:rsidRPr="00234941">
        <w:rPr>
          <w:sz w:val="16"/>
        </w:rPr>
        <w:t xml:space="preserve">It is said that the United States has transferred the costs of war on drugs to the producer side foreseeing social disruption and political and economic pressures at home.236 </w:t>
      </w:r>
      <w:r w:rsidRPr="00234941">
        <w:rPr>
          <w:rStyle w:val="StyleBoldUnderline"/>
        </w:rPr>
        <w:t>The intention of the U</w:t>
      </w:r>
      <w:r w:rsidRPr="00234941">
        <w:rPr>
          <w:sz w:val="16"/>
        </w:rPr>
        <w:t xml:space="preserve">nited </w:t>
      </w:r>
      <w:r w:rsidRPr="00234941">
        <w:rPr>
          <w:rStyle w:val="StyleBoldUnderline"/>
        </w:rPr>
        <w:t>S</w:t>
      </w:r>
      <w:r w:rsidRPr="00234941">
        <w:rPr>
          <w:sz w:val="16"/>
        </w:rPr>
        <w:t xml:space="preserve">tates, however, </w:t>
      </w:r>
      <w:r w:rsidRPr="00234941">
        <w:rPr>
          <w:rStyle w:val="StyleBoldUnderline"/>
        </w:rPr>
        <w:t>is not as it appears to the rest of the world. The Americans believe they are pursuing their policy</w:t>
      </w:r>
      <w:r w:rsidRPr="00234941">
        <w:rPr>
          <w:sz w:val="16"/>
        </w:rPr>
        <w:t xml:space="preserve"> not only for their own interests, but also </w:t>
      </w:r>
      <w:r w:rsidRPr="00234941">
        <w:rPr>
          <w:rStyle w:val="StyleBoldUnderline"/>
        </w:rPr>
        <w:t>for others interests.</w:t>
      </w:r>
      <w:r w:rsidRPr="00234941">
        <w:rPr>
          <w:sz w:val="16"/>
        </w:rPr>
        <w:t>2" The impression that the United States is coercive may come from the use of certification and sanctions as well as the way in which the United States handles the execution of policies. According to Bagley, ‘</w:t>
      </w:r>
      <w:r w:rsidRPr="00234941">
        <w:rPr>
          <w:rStyle w:val="StyleBoldUnderline"/>
        </w:rPr>
        <w:t>One of the most glaring deficiencies of the US strategy is the tendency toward</w:t>
      </w:r>
      <w:r w:rsidRPr="00234941">
        <w:rPr>
          <w:sz w:val="16"/>
        </w:rPr>
        <w:t xml:space="preserve"> nonconsultative, </w:t>
      </w:r>
      <w:r w:rsidRPr="00234941">
        <w:rPr>
          <w:rStyle w:val="StyleBoldUnderline"/>
          <w:bdr w:val="single" w:sz="4" w:space="0" w:color="auto"/>
        </w:rPr>
        <w:t>unilateral decision-making</w:t>
      </w:r>
      <w:r w:rsidRPr="00234941">
        <w:rPr>
          <w:sz w:val="16"/>
        </w:rPr>
        <w:t xml:space="preserve"> in bilateral or multilateral affairsfm </w:t>
      </w:r>
      <w:r w:rsidRPr="00234941">
        <w:rPr>
          <w:rStyle w:val="StyleBoldUnderline"/>
        </w:rPr>
        <w:t>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aims at its policy </w:t>
      </w:r>
      <w:r w:rsidRPr="00234941">
        <w:rPr>
          <w:rStyle w:val="StyleBoldUnderline"/>
          <w:bdr w:val="single" w:sz="4" w:space="0" w:color="auto"/>
        </w:rPr>
        <w:t xml:space="preserve">without any </w:t>
      </w:r>
      <w:r w:rsidRPr="00234941">
        <w:rPr>
          <w:rStyle w:val="StyleBoldUnderline"/>
        </w:rPr>
        <w:t>concern or warning to the host governments, particularly ‘during electoral campaigns or after dramatic incidents’.</w:t>
      </w:r>
      <w:r w:rsidRPr="00234941">
        <w:rPr>
          <w:sz w:val="16"/>
        </w:rPr>
        <w:t>239</w:t>
      </w:r>
    </w:p>
    <w:p w:rsidR="00566B3A" w:rsidRPr="00234941" w:rsidRDefault="00566B3A" w:rsidP="00566B3A"/>
    <w:p w:rsidR="00566B3A" w:rsidRPr="00234941" w:rsidRDefault="00566B3A" w:rsidP="00566B3A">
      <w:pPr>
        <w:rPr>
          <w:rFonts w:cs="Times New Roman"/>
          <w:sz w:val="20"/>
          <w:szCs w:val="20"/>
        </w:rPr>
      </w:pPr>
    </w:p>
    <w:p w:rsidR="00566B3A" w:rsidRPr="00234941" w:rsidRDefault="00566B3A" w:rsidP="00566B3A">
      <w:pPr>
        <w:pStyle w:val="Heading3"/>
      </w:pPr>
      <w:r w:rsidRPr="00234941">
        <w:lastRenderedPageBreak/>
        <w:t>Security Link – 2NC</w:t>
      </w:r>
    </w:p>
    <w:p w:rsidR="00566B3A" w:rsidRPr="00234941" w:rsidRDefault="00566B3A" w:rsidP="00566B3A"/>
    <w:p w:rsidR="00566B3A" w:rsidRPr="00234941" w:rsidRDefault="00566B3A" w:rsidP="003D24AD">
      <w:pPr>
        <w:rPr>
          <w:b/>
        </w:rPr>
      </w:pPr>
      <w:r w:rsidRPr="00234941">
        <w:rPr>
          <w:b/>
        </w:rPr>
        <w:t xml:space="preserve">Their discourse is tainted with a flawed securitizing mindset --- they conceptualize drugs as a threat that must be eradicated </w:t>
      </w:r>
    </w:p>
    <w:p w:rsidR="00566B3A" w:rsidRPr="00234941" w:rsidRDefault="00566B3A" w:rsidP="00566B3A">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222-223, Tashma)</w:t>
      </w:r>
    </w:p>
    <w:p w:rsidR="00566B3A" w:rsidRPr="00234941" w:rsidRDefault="00566B3A" w:rsidP="00566B3A">
      <w:r w:rsidRPr="00234941">
        <w:t>The United States: A National Security Threat and Law Enforcement</w:t>
      </w:r>
    </w:p>
    <w:p w:rsidR="00566B3A" w:rsidRPr="00234941" w:rsidRDefault="00566B3A" w:rsidP="00566B3A">
      <w:pPr>
        <w:rPr>
          <w:sz w:val="16"/>
        </w:rPr>
      </w:pPr>
      <w:r w:rsidRPr="00234941">
        <w:rPr>
          <w:rStyle w:val="StyleBoldUnderline"/>
        </w:rPr>
        <w:t>In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cocaine trafficking </w:t>
      </w:r>
      <w:r w:rsidRPr="00234941">
        <w:rPr>
          <w:rStyle w:val="StyleBoldUnderline"/>
          <w:b/>
        </w:rPr>
        <w:t xml:space="preserve">is treated as a </w:t>
      </w:r>
      <w:r w:rsidRPr="00234941">
        <w:rPr>
          <w:rStyle w:val="StyleBoldUnderline"/>
          <w:b/>
          <w:bdr w:val="single" w:sz="4" w:space="0" w:color="auto"/>
        </w:rPr>
        <w:t>foreign threat</w:t>
      </w:r>
      <w:r w:rsidRPr="00234941">
        <w:rPr>
          <w:rStyle w:val="StyleBoldUnderline"/>
        </w:rPr>
        <w:t xml:space="preserve"> that undermines the economy and the country’s moral values. From the US perspective, cocaine trafficking is a national security threat</w:t>
      </w:r>
      <w:r w:rsidRPr="00234941">
        <w:rPr>
          <w:sz w:val="16"/>
        </w:rPr>
        <w:t xml:space="preserve"> from Latin America </w:t>
      </w:r>
      <w:r w:rsidRPr="00234941">
        <w:rPr>
          <w:rStyle w:val="StyleBoldUnderline"/>
        </w:rPr>
        <w:t xml:space="preserve">that affects its values and identity. Cocaine is perceived as a </w:t>
      </w:r>
      <w:r w:rsidRPr="00234941">
        <w:rPr>
          <w:rStyle w:val="StyleBoldUnderline"/>
          <w:bdr w:val="single" w:sz="4" w:space="0" w:color="auto"/>
        </w:rPr>
        <w:t>foreign enemy</w:t>
      </w:r>
      <w:r w:rsidRPr="00234941">
        <w:rPr>
          <w:rStyle w:val="StyleBoldUnderline"/>
        </w:rPr>
        <w:t xml:space="preserve"> invading the U</w:t>
      </w:r>
      <w:r w:rsidRPr="00234941">
        <w:rPr>
          <w:sz w:val="16"/>
        </w:rPr>
        <w:t xml:space="preserve">nited </w:t>
      </w:r>
      <w:r w:rsidRPr="00234941">
        <w:rPr>
          <w:rStyle w:val="StyleBoldUnderline"/>
        </w:rPr>
        <w:t>S</w:t>
      </w:r>
      <w:r w:rsidRPr="00234941">
        <w:rPr>
          <w:sz w:val="16"/>
        </w:rPr>
        <w:t xml:space="preserve">tates. In addition, the US distrusts the ability of Andean countries to control drugs and this has partlyjustified its interventionist approach. For the United States, it could be said that cocaine trafficking is a hybrid of traditional and non—traditional security threats because cocaine trafficking affects both its identity and the quality of its functions as a state, but it is a harm caused by a foreign enemy. In this sense, </w:t>
      </w:r>
      <w:r w:rsidRPr="00234941">
        <w:rPr>
          <w:rStyle w:val="StyleBoldUnderline"/>
        </w:rPr>
        <w:t>supply reduction for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is equal to waging a war against Latin American</w:t>
      </w:r>
      <w:r w:rsidRPr="00234941">
        <w:rPr>
          <w:sz w:val="16"/>
        </w:rPr>
        <w:t xml:space="preserve"> cocaine </w:t>
      </w:r>
      <w:r w:rsidRPr="00234941">
        <w:rPr>
          <w:rStyle w:val="StyleBoldUnderline"/>
        </w:rPr>
        <w:t>cartels.</w:t>
      </w:r>
      <w:r w:rsidRPr="00234941">
        <w:rPr>
          <w:sz w:val="16"/>
        </w:rPr>
        <w:t xml:space="preserve"> The difference between the EU and US perceptions of cocaine trafficking is that the US emphasises the foreign origin of cocaine whilst the EU emphasises domestic consumption of cocaine.</w:t>
      </w:r>
    </w:p>
    <w:p w:rsidR="00566B3A" w:rsidRPr="00234941" w:rsidRDefault="00566B3A" w:rsidP="00566B3A">
      <w:pPr>
        <w:rPr>
          <w:sz w:val="16"/>
        </w:rPr>
      </w:pPr>
      <w:r w:rsidRPr="00234941">
        <w:rPr>
          <w:rStyle w:val="StyleBoldUnderline"/>
        </w:rPr>
        <w:t xml:space="preserve">The US regards cocaine </w:t>
      </w:r>
      <w:r w:rsidRPr="00234941">
        <w:rPr>
          <w:rStyle w:val="StyleBoldUnderline"/>
          <w:b/>
        </w:rPr>
        <w:t xml:space="preserve">as a </w:t>
      </w:r>
      <w:r w:rsidRPr="00234941">
        <w:rPr>
          <w:rStyle w:val="StyleBoldUnderline"/>
          <w:b/>
          <w:bdr w:val="single" w:sz="4" w:space="0" w:color="auto"/>
        </w:rPr>
        <w:t>social ‘evil’</w:t>
      </w:r>
      <w:r w:rsidRPr="00234941">
        <w:rPr>
          <w:rStyle w:val="StyleBoldUnderline"/>
        </w:rPr>
        <w:t xml:space="preserve"> that harms the nation.</w:t>
      </w:r>
      <w:r w:rsidRPr="00234941">
        <w:rPr>
          <w:sz w:val="16"/>
        </w:rPr>
        <w:t>"‘ Cocaine spreads sexual diseases, such as HIV/AIDS, it costs the US economy an estimated $100 billion and affects the social fabric and America’s moral values. Americans have a zero-tolerance attitude to the harm cocaine causes in their community." Drug traffickers and addicts are referred to as ‘enemies’ in the war on drugs, and need to be captured and punished. The war on drugs targets ethnic minorities, particularly black people who use crack and Hispanics who deal in crack cocaine. The US is concerned about traffickers bringing cocaine into its territory, as well as the instability of the Andean region caused by narco-dollars. The Andean region is regarded as particularly vulnerable to the spread of insurgency conflicts from one country to another. The US is concerned because of its proximity, dominance in the region, and close relationships with many Latin American states.‘2</w:t>
      </w:r>
    </w:p>
    <w:p w:rsidR="00566B3A" w:rsidRPr="00234941" w:rsidRDefault="00566B3A" w:rsidP="00566B3A">
      <w:pPr>
        <w:rPr>
          <w:sz w:val="16"/>
        </w:rPr>
      </w:pPr>
      <w:r w:rsidRPr="00234941">
        <w:rPr>
          <w:rStyle w:val="StyleBoldUnderline"/>
        </w:rPr>
        <w:t>In the war on drugs, the way 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protects its homeland is to try to </w:t>
      </w:r>
      <w:r w:rsidRPr="00234941">
        <w:rPr>
          <w:rStyle w:val="StyleBoldUnderline"/>
          <w:bdr w:val="single" w:sz="4" w:space="0" w:color="auto"/>
        </w:rPr>
        <w:t>prevent the ‘enemy’</w:t>
      </w:r>
      <w:r w:rsidRPr="00234941">
        <w:rPr>
          <w:rStyle w:val="StyleBoldUnderline"/>
        </w:rPr>
        <w:t xml:space="preserve"> entering its territory.</w:t>
      </w:r>
      <w:r w:rsidRPr="00234941">
        <w:rPr>
          <w:sz w:val="16"/>
        </w:rPr>
        <w:t xml:space="preserve"> This is the concept behind supply reduction by eradicating coca fields and the interdiction of cocaine supply. The capitalist economy is based on the interactions of supply and demand. However, the United States has taken the view that if there were no supply there would be no demand. This reverses the idea of capitalism: which holds that where there is demand, supply will arise to meet it. Therefore, the US government has emphasized law enforcement operations and supply reduction in the source countries." Law enforcement operations are executed with expanded authority, and less attention than Europe pays to human rights. This is because human rights and sovereignty of Andean states are a secondary concem for the United States in a ‘war situation’. Coca bushes were eradicated in the Andean countries and cocaine was interdicted in the transit states, both measures were intended to reduce the cocaine reaching US territory.</w:t>
      </w:r>
    </w:p>
    <w:p w:rsidR="00566B3A" w:rsidRPr="00234941" w:rsidRDefault="00566B3A" w:rsidP="00566B3A"/>
    <w:p w:rsidR="00566B3A" w:rsidRPr="00234941" w:rsidRDefault="00566B3A" w:rsidP="00566B3A"/>
    <w:p w:rsidR="001029EC" w:rsidRPr="00234941" w:rsidRDefault="001029EC" w:rsidP="001029EC">
      <w:pPr>
        <w:pStyle w:val="Heading2"/>
      </w:pPr>
      <w:r w:rsidRPr="00234941">
        <w:rPr>
          <w:b w:val="0"/>
          <w:bCs w:val="0"/>
        </w:rPr>
        <w:lastRenderedPageBreak/>
        <w:t>K Stuff</w:t>
      </w:r>
    </w:p>
    <w:p w:rsidR="001029EC" w:rsidRPr="00234941" w:rsidRDefault="001029EC" w:rsidP="001029EC"/>
    <w:p w:rsidR="001029EC" w:rsidRPr="00234941" w:rsidRDefault="001029EC" w:rsidP="001029EC">
      <w:pPr>
        <w:rPr>
          <w:b/>
        </w:rPr>
      </w:pPr>
      <w:r w:rsidRPr="00234941">
        <w:rPr>
          <w:b/>
        </w:rPr>
        <w:t xml:space="preserve">The War on Drugs is often framed as a quest to </w:t>
      </w:r>
      <w:r w:rsidRPr="00234941">
        <w:rPr>
          <w:b/>
          <w:u w:val="single"/>
        </w:rPr>
        <w:t>protect morality</w:t>
      </w:r>
      <w:r w:rsidRPr="00234941">
        <w:rPr>
          <w:b/>
        </w:rPr>
        <w:t xml:space="preserve"> --- that is a </w:t>
      </w:r>
      <w:r w:rsidRPr="00234941">
        <w:rPr>
          <w:b/>
          <w:u w:val="single"/>
        </w:rPr>
        <w:t>ruse</w:t>
      </w:r>
      <w:r w:rsidRPr="00234941">
        <w:rPr>
          <w:b/>
        </w:rPr>
        <w:t xml:space="preserve"> perpetuated by the government --- it sustains </w:t>
      </w:r>
      <w:r w:rsidRPr="00234941">
        <w:rPr>
          <w:b/>
          <w:u w:val="single"/>
        </w:rPr>
        <w:t>extreme losses of civil liberties</w:t>
      </w:r>
    </w:p>
    <w:p w:rsidR="001029EC" w:rsidRPr="00234941" w:rsidRDefault="001029EC" w:rsidP="001029EC">
      <w:r w:rsidRPr="00234941">
        <w:rPr>
          <w:b/>
        </w:rPr>
        <w:t>Fukumi, 8</w:t>
      </w:r>
      <w:r w:rsidRPr="00234941">
        <w:t xml:space="preserve"> (Sayaka, PhD student in International Relations at the University of Nottingham, </w:t>
      </w:r>
      <w:r w:rsidRPr="00234941">
        <w:rPr>
          <w:i/>
        </w:rPr>
        <w:t>Cocaine Trafficking in Latin America</w:t>
      </w:r>
      <w:r w:rsidRPr="00234941">
        <w:t>, Ashgate Publishing Company, pg. 94-97, Tashma)</w:t>
      </w:r>
    </w:p>
    <w:p w:rsidR="001029EC" w:rsidRPr="00234941" w:rsidRDefault="001029EC" w:rsidP="001029EC">
      <w:pPr>
        <w:rPr>
          <w:sz w:val="16"/>
          <w:szCs w:val="16"/>
        </w:rPr>
      </w:pPr>
      <w:r w:rsidRPr="00234941">
        <w:rPr>
          <w:sz w:val="16"/>
          <w:szCs w:val="16"/>
        </w:rPr>
        <w:t>The Limitation of Civil Liberties</w:t>
      </w:r>
    </w:p>
    <w:p w:rsidR="001029EC" w:rsidRPr="00234941" w:rsidRDefault="001029EC" w:rsidP="001029EC">
      <w:pPr>
        <w:rPr>
          <w:sz w:val="16"/>
        </w:rPr>
      </w:pPr>
      <w:r w:rsidRPr="00234941">
        <w:rPr>
          <w:rStyle w:val="StyleBoldUnderline"/>
        </w:rPr>
        <w:t>The U</w:t>
      </w:r>
      <w:r w:rsidRPr="00234941">
        <w:rPr>
          <w:sz w:val="16"/>
        </w:rPr>
        <w:t xml:space="preserve">nited </w:t>
      </w:r>
      <w:r w:rsidRPr="00234941">
        <w:rPr>
          <w:rStyle w:val="StyleBoldUnderline"/>
        </w:rPr>
        <w:t>S</w:t>
      </w:r>
      <w:r w:rsidRPr="00234941">
        <w:rPr>
          <w:sz w:val="16"/>
        </w:rPr>
        <w:t xml:space="preserve">tates </w:t>
      </w:r>
      <w:r w:rsidRPr="00234941">
        <w:rPr>
          <w:rStyle w:val="StyleBoldUnderline"/>
        </w:rPr>
        <w:t xml:space="preserve">has a reputation for widely accepted civil liberties and protected civil rights. However, Americans have </w:t>
      </w:r>
      <w:r w:rsidRPr="00234941">
        <w:rPr>
          <w:rStyle w:val="StyleBoldUnderline"/>
          <w:bdr w:val="single" w:sz="4" w:space="0" w:color="auto" w:frame="1"/>
        </w:rPr>
        <w:t>much less personal autonomy</w:t>
      </w:r>
      <w:r w:rsidRPr="00234941">
        <w:rPr>
          <w:rStyle w:val="StyleBoldUnderline"/>
        </w:rPr>
        <w:t xml:space="preserve"> in comparison to during the period before the War on Drugs.</w:t>
      </w:r>
      <w:r w:rsidRPr="00234941">
        <w:rPr>
          <w:sz w:val="16"/>
        </w:rPr>
        <w:t xml:space="preserve">118 </w:t>
      </w:r>
      <w:r w:rsidRPr="00234941">
        <w:rPr>
          <w:rStyle w:val="StyleBoldUnderline"/>
        </w:rPr>
        <w:t>The war on drugs is regarded as a means to protect American values and morals.</w:t>
      </w:r>
      <w:r w:rsidRPr="00234941">
        <w:rPr>
          <w:sz w:val="16"/>
        </w:rPr>
        <w:t xml:space="preserve">119 This is because the cocaine situation in the late 1980s was regarded as an opportunity for institutionalising the judgements and tactics through public support during the 1990s. The cocaine epidemic in the 1980s was driven by the fear of disruption to the American social structure by the mass fl ow and use of cocaine.120 Politicians kept appealing to citizens to preserve morals and values in American society, and made them believe that tolerance to cocaine, such as legalisation, is equal to the ‘advocacy of international narco-terrorism’.121 The government claimed to be committed to ‘America’s moral regeneration’.122 </w:t>
      </w:r>
    </w:p>
    <w:p w:rsidR="001029EC" w:rsidRPr="00234941" w:rsidRDefault="001029EC" w:rsidP="001029EC">
      <w:pPr>
        <w:rPr>
          <w:sz w:val="16"/>
        </w:rPr>
      </w:pPr>
      <w:r w:rsidRPr="00234941">
        <w:rPr>
          <w:rStyle w:val="StyleBoldUnderline"/>
        </w:rPr>
        <w:t>The willingness of the US to limit its own freedoms for the sake of drug control appeared to be a consequence</w:t>
      </w:r>
      <w:r w:rsidRPr="00234941">
        <w:rPr>
          <w:sz w:val="16"/>
        </w:rPr>
        <w:t xml:space="preserve"> of the claim by the government: ‘[Americans] should be extremely reluctant to restrict [drug enforcement offi cers] within formal and arbitrary lines.’123 </w:t>
      </w:r>
      <w:r w:rsidRPr="00234941">
        <w:rPr>
          <w:rStyle w:val="StyleBoldUnderline"/>
        </w:rPr>
        <w:t xml:space="preserve">At the height of the War on Drugs, Americans were willing to </w:t>
      </w:r>
      <w:r w:rsidRPr="00234941">
        <w:rPr>
          <w:rStyle w:val="StyleBoldUnderline"/>
          <w:bdr w:val="single" w:sz="4" w:space="0" w:color="auto" w:frame="1"/>
        </w:rPr>
        <w:t>sacrifice their</w:t>
      </w:r>
      <w:r w:rsidRPr="00234941">
        <w:rPr>
          <w:sz w:val="16"/>
        </w:rPr>
        <w:t xml:space="preserve"> own civil </w:t>
      </w:r>
      <w:r w:rsidRPr="00234941">
        <w:rPr>
          <w:rStyle w:val="StyleBoldUnderline"/>
        </w:rPr>
        <w:t xml:space="preserve">liberties. Opinion polls revealed that they even approved of </w:t>
      </w:r>
      <w:r w:rsidRPr="00234941">
        <w:rPr>
          <w:rStyle w:val="StyleBoldUnderline"/>
          <w:bdr w:val="single" w:sz="4" w:space="0" w:color="auto" w:frame="1"/>
        </w:rPr>
        <w:t>extreme measures</w:t>
      </w:r>
      <w:r w:rsidRPr="00234941">
        <w:rPr>
          <w:sz w:val="16"/>
        </w:rPr>
        <w:t xml:space="preserve">, such as: giving up some freedoms (62%), using the military to control the domestic drug trade (82%), letting police search homes of suspected drug dealers without a warrant (52%), and reporting drug users to the police (83%).124 Not only the public but also </w:t>
      </w:r>
      <w:r w:rsidRPr="00234941">
        <w:rPr>
          <w:rStyle w:val="StyleBoldUnderline"/>
        </w:rPr>
        <w:t xml:space="preserve">the Supreme Court is supportive of limiting civil rights in exchange for fighting the war on drugs. The Supreme Court ruled that ‘government agencies </w:t>
      </w:r>
      <w:r w:rsidRPr="00234941">
        <w:rPr>
          <w:rStyle w:val="StyleBoldUnderline"/>
          <w:bdr w:val="single" w:sz="4" w:space="0" w:color="auto" w:frame="1"/>
        </w:rPr>
        <w:t>can evict tenants</w:t>
      </w:r>
      <w:r w:rsidRPr="00234941">
        <w:rPr>
          <w:rStyle w:val="StyleBoldUnderline"/>
        </w:rPr>
        <w:t xml:space="preserve"> in public housing even when the resident is unaware that a</w:t>
      </w:r>
      <w:r w:rsidRPr="00234941">
        <w:rPr>
          <w:sz w:val="16"/>
        </w:rPr>
        <w:t xml:space="preserve"> visiting family member or </w:t>
      </w:r>
      <w:r w:rsidRPr="00234941">
        <w:rPr>
          <w:rStyle w:val="StyleBoldUnderline"/>
        </w:rPr>
        <w:t>relative is using drugs</w:t>
      </w:r>
      <w:r w:rsidRPr="00234941">
        <w:rPr>
          <w:sz w:val="16"/>
        </w:rPr>
        <w:t xml:space="preserve">’.125 Zimring and Hawkins claim that: </w:t>
      </w:r>
      <w:r w:rsidRPr="00234941">
        <w:rPr>
          <w:rStyle w:val="StyleBoldUnderline"/>
        </w:rPr>
        <w:t>‘Public support for extreme governmental responses to drugs is higher than for authoritarian countermeasures to any other social problem.</w:t>
      </w:r>
      <w:r w:rsidRPr="00234941">
        <w:rPr>
          <w:sz w:val="16"/>
        </w:rPr>
        <w:t>’126 It is considered that ‘Americans have opposed drug use and feared drug experiences because they seemed to threaten a generally accepted set of values and aspirations that dated from the beginnings of the national experience.’127</w:t>
      </w:r>
    </w:p>
    <w:p w:rsidR="001029EC" w:rsidRPr="00234941" w:rsidRDefault="001029EC" w:rsidP="001029EC">
      <w:pPr>
        <w:rPr>
          <w:sz w:val="16"/>
        </w:rPr>
      </w:pPr>
      <w:r w:rsidRPr="00234941">
        <w:rPr>
          <w:sz w:val="16"/>
        </w:rPr>
        <w:t xml:space="preserve">The restrictions on freedom for the fight against drugs are understood: as </w:t>
      </w:r>
      <w:r w:rsidRPr="00234941">
        <w:rPr>
          <w:rStyle w:val="StyleBoldUnderline"/>
        </w:rPr>
        <w:t>drugs forced the U</w:t>
      </w:r>
      <w:r w:rsidRPr="00234941">
        <w:rPr>
          <w:sz w:val="16"/>
        </w:rPr>
        <w:t xml:space="preserve">nited </w:t>
      </w:r>
      <w:r w:rsidRPr="00234941">
        <w:rPr>
          <w:rStyle w:val="StyleBoldUnderline"/>
        </w:rPr>
        <w:t>S</w:t>
      </w:r>
      <w:r w:rsidRPr="00234941">
        <w:rPr>
          <w:sz w:val="16"/>
        </w:rPr>
        <w:t>tates ‘</w:t>
      </w:r>
      <w:r w:rsidRPr="00234941">
        <w:rPr>
          <w:rStyle w:val="StyleBoldUnderline"/>
        </w:rPr>
        <w:t xml:space="preserve">to </w:t>
      </w:r>
      <w:r w:rsidRPr="00234941">
        <w:rPr>
          <w:rStyle w:val="StyleBoldUnderline"/>
          <w:bdr w:val="single" w:sz="4" w:space="0" w:color="auto" w:frame="1"/>
        </w:rPr>
        <w:t>strike a new balance</w:t>
      </w:r>
      <w:r w:rsidRPr="00234941">
        <w:rPr>
          <w:rStyle w:val="StyleBoldUnderline"/>
        </w:rPr>
        <w:t xml:space="preserve"> between order and individual liberties.</w:t>
      </w:r>
      <w:r w:rsidRPr="00234941">
        <w:rPr>
          <w:sz w:val="16"/>
        </w:rPr>
        <w:t xml:space="preserve">’128 To some extent, the end has come to justify the means in the War on Drugs. The beginning of America’s sacrifi ce of civil rights was marked by an executive order for urine-tests to be conducted on all civilian federal workers to ensure they were not drug users.129 Some private companies followed the government direction, and requested their employees take the test. Although the urine test was eventually withdrawn from the drug control policy, it seemed that there was little opposition to such a test among Americans. As a consequence, </w:t>
      </w:r>
      <w:r w:rsidRPr="00234941">
        <w:rPr>
          <w:rStyle w:val="StyleBoldUnderline"/>
        </w:rPr>
        <w:t>drug testing of students has been operated consistently</w:t>
      </w:r>
      <w:r w:rsidRPr="00234941">
        <w:rPr>
          <w:sz w:val="16"/>
        </w:rPr>
        <w:t xml:space="preserve">, and Supreme Court Justice A.M. Kennedy did not accept the challenge of a high school student against urine testing in 2002.130 </w:t>
      </w:r>
    </w:p>
    <w:p w:rsidR="001029EC" w:rsidRPr="00234941" w:rsidRDefault="001029EC" w:rsidP="001029EC">
      <w:pPr>
        <w:rPr>
          <w:sz w:val="16"/>
        </w:rPr>
      </w:pPr>
      <w:r w:rsidRPr="00234941">
        <w:rPr>
          <w:rStyle w:val="StyleBoldUnderline"/>
        </w:rPr>
        <w:t>In respect to legislation, the punishments for cocaine and crack offences</w:t>
      </w:r>
      <w:r w:rsidRPr="00234941">
        <w:rPr>
          <w:sz w:val="16"/>
        </w:rPr>
        <w:t xml:space="preserve"> are decided by the Federal Sentencing Guidelines and Omnibus Anti-Drug Abuse Act of 1988.131 These laws </w:t>
      </w:r>
      <w:r w:rsidRPr="00234941">
        <w:rPr>
          <w:rStyle w:val="StyleBoldUnderline"/>
        </w:rPr>
        <w:t xml:space="preserve">impose </w:t>
      </w:r>
      <w:r w:rsidRPr="00234941">
        <w:rPr>
          <w:rStyle w:val="StyleBoldUnderline"/>
          <w:bdr w:val="single" w:sz="4" w:space="0" w:color="auto" w:frame="1"/>
        </w:rPr>
        <w:t>mandatory</w:t>
      </w:r>
      <w:r w:rsidRPr="00234941">
        <w:rPr>
          <w:sz w:val="16"/>
        </w:rPr>
        <w:t xml:space="preserve"> minimum </w:t>
      </w:r>
      <w:r w:rsidRPr="00234941">
        <w:rPr>
          <w:rStyle w:val="StyleBoldUnderline"/>
          <w:bdr w:val="single" w:sz="4" w:space="0" w:color="auto" w:frame="1"/>
        </w:rPr>
        <w:t>imprisonment</w:t>
      </w:r>
      <w:r w:rsidRPr="00234941">
        <w:rPr>
          <w:sz w:val="16"/>
        </w:rPr>
        <w:t xml:space="preserve">132 on the offenders and prohibit parole.133 At trial, according to Sterling, the President of Criminal Justice Policy Foundation, </w:t>
      </w:r>
      <w:r w:rsidRPr="00234941">
        <w:rPr>
          <w:rStyle w:val="StyleBoldUnderline"/>
        </w:rPr>
        <w:t>it is unnecessary for the police, federal agents, and prosecutors to present hard evidence against a suspect for prosecution.</w:t>
      </w:r>
      <w:r w:rsidRPr="00234941">
        <w:rPr>
          <w:sz w:val="16"/>
        </w:rPr>
        <w:t xml:space="preserve">134 The testimony of ‘co-operating individuals’, the ‘snitch’, against the suspect will be enough to convict.135 The only way for drug offenders to receive a reduced sentence is to assist the government as an informant.136 Considering the desperation of the convict to minimise the sentence, the information provided to the government could be unreliable. Gray maintains that: ‘[the] War on Drugs has made [the United States] and its institutions so desperate that our judgement and our reason have been seriously clouded.’137 </w:t>
      </w:r>
    </w:p>
    <w:p w:rsidR="001029EC" w:rsidRPr="00234941" w:rsidRDefault="001029EC" w:rsidP="001029EC">
      <w:pPr>
        <w:rPr>
          <w:sz w:val="16"/>
        </w:rPr>
      </w:pPr>
      <w:r w:rsidRPr="00234941">
        <w:rPr>
          <w:rStyle w:val="StyleBoldUnderline"/>
        </w:rPr>
        <w:t>The war on drugs</w:t>
      </w:r>
      <w:r w:rsidRPr="00234941">
        <w:rPr>
          <w:sz w:val="16"/>
        </w:rPr>
        <w:t xml:space="preserve"> and the claim of moral regeneration </w:t>
      </w:r>
      <w:r w:rsidRPr="00234941">
        <w:rPr>
          <w:rStyle w:val="StyleBoldUnderline"/>
        </w:rPr>
        <w:t>brings</w:t>
      </w:r>
      <w:r w:rsidRPr="00234941">
        <w:rPr>
          <w:sz w:val="16"/>
        </w:rPr>
        <w:t xml:space="preserve"> the risk of tighter government control on individuals, </w:t>
      </w:r>
      <w:r w:rsidRPr="00234941">
        <w:rPr>
          <w:rStyle w:val="StyleBoldUnderline"/>
        </w:rPr>
        <w:t xml:space="preserve">the </w:t>
      </w:r>
      <w:r w:rsidRPr="00234941">
        <w:rPr>
          <w:rStyle w:val="StyleBoldUnderline"/>
          <w:bdr w:val="single" w:sz="4" w:space="0" w:color="auto" w:frame="1"/>
        </w:rPr>
        <w:t>loss of civil liberties</w:t>
      </w:r>
      <w:r w:rsidRPr="00234941">
        <w:rPr>
          <w:rStyle w:val="StyleBoldUnderline"/>
        </w:rPr>
        <w:t>, and injustice under</w:t>
      </w:r>
      <w:r w:rsidRPr="00234941">
        <w:rPr>
          <w:sz w:val="16"/>
        </w:rPr>
        <w:t xml:space="preserve"> the uniform </w:t>
      </w:r>
      <w:r w:rsidRPr="00234941">
        <w:rPr>
          <w:rStyle w:val="StyleBoldUnderline"/>
        </w:rPr>
        <w:t>mandatory</w:t>
      </w:r>
      <w:r w:rsidRPr="00234941">
        <w:rPr>
          <w:sz w:val="16"/>
        </w:rPr>
        <w:t xml:space="preserve"> minimum </w:t>
      </w:r>
      <w:r w:rsidRPr="00234941">
        <w:rPr>
          <w:rStyle w:val="StyleBoldUnderline"/>
        </w:rPr>
        <w:t>sentencing</w:t>
      </w:r>
      <w:r w:rsidRPr="00234941">
        <w:rPr>
          <w:sz w:val="16"/>
        </w:rPr>
        <w:t>. The information provided through such policies could lead to limited understanding of the cocaine trade and the nature of substances.</w:t>
      </w:r>
    </w:p>
    <w:p w:rsidR="001029EC" w:rsidRPr="00234941" w:rsidRDefault="001029EC" w:rsidP="001029EC"/>
    <w:p w:rsidR="001029EC" w:rsidRPr="00234941" w:rsidRDefault="001029EC" w:rsidP="001029EC">
      <w:pPr>
        <w:rPr>
          <w:b/>
        </w:rPr>
      </w:pPr>
      <w:r w:rsidRPr="00234941">
        <w:rPr>
          <w:b/>
        </w:rPr>
        <w:t xml:space="preserve">Decision rule – reject every instance </w:t>
      </w:r>
    </w:p>
    <w:p w:rsidR="001029EC" w:rsidRPr="00234941" w:rsidRDefault="001029EC" w:rsidP="001029EC">
      <w:r w:rsidRPr="00234941">
        <w:rPr>
          <w:b/>
        </w:rPr>
        <w:t xml:space="preserve">Petro 74 </w:t>
      </w:r>
      <w:r w:rsidRPr="00234941">
        <w:t xml:space="preserve">(Sylvester, Professor of Law at NYU, Toledo Law Review, Spring, p. 480, </w:t>
      </w:r>
      <w:r w:rsidRPr="00234941">
        <w:rPr>
          <w:color w:val="000000"/>
        </w:rPr>
        <w:t>http://www.ndtceda.com/archives/200304/0783.html</w:t>
      </w:r>
      <w:r w:rsidRPr="00234941">
        <w:t>)</w:t>
      </w:r>
    </w:p>
    <w:p w:rsidR="001029EC" w:rsidRPr="00234941" w:rsidRDefault="001029EC" w:rsidP="001029EC">
      <w:pPr>
        <w:rPr>
          <w:sz w:val="16"/>
        </w:rPr>
      </w:pPr>
      <w:r w:rsidRPr="00234941">
        <w:rPr>
          <w:sz w:val="16"/>
        </w:rPr>
        <w:lastRenderedPageBreak/>
        <w:t>However, one may still insist, echoing Ernest Hemingway - "I believe in only one thing: liberty." And it is always well to bear in mind David Hume's observation: "</w:t>
      </w:r>
      <w:r w:rsidRPr="00234941">
        <w:rPr>
          <w:u w:val="single"/>
        </w:rPr>
        <w:t>It is seldom that liberty of any kind is lost all at once</w:t>
      </w:r>
      <w:r w:rsidRPr="00234941">
        <w:rPr>
          <w:sz w:val="16"/>
        </w:rPr>
        <w:t xml:space="preserve">." Thus, </w:t>
      </w:r>
      <w:r w:rsidRPr="00234941">
        <w:rPr>
          <w:u w:val="single"/>
        </w:rPr>
        <w:t>it is unacceptable to say that the invasion of one aspect of freedom is of no importance because there have been invasions of so many other aspects.</w:t>
      </w:r>
      <w:r w:rsidRPr="00234941">
        <w:rPr>
          <w:sz w:val="16"/>
        </w:rPr>
        <w:t xml:space="preserve"> </w:t>
      </w:r>
      <w:r w:rsidRPr="00234941">
        <w:rPr>
          <w:u w:val="single"/>
        </w:rPr>
        <w:t>That road leads to</w:t>
      </w:r>
      <w:r w:rsidRPr="00234941">
        <w:rPr>
          <w:sz w:val="16"/>
        </w:rPr>
        <w:t xml:space="preserve"> chaos, </w:t>
      </w:r>
      <w:r w:rsidRPr="00234941">
        <w:rPr>
          <w:u w:val="single"/>
          <w:bdr w:val="single" w:sz="4" w:space="0" w:color="auto" w:frame="1"/>
        </w:rPr>
        <w:t>tyranny,</w:t>
      </w:r>
      <w:r w:rsidRPr="00234941">
        <w:rPr>
          <w:sz w:val="16"/>
        </w:rPr>
        <w:t xml:space="preserve"> despotism, </w:t>
      </w:r>
      <w:r w:rsidRPr="00234941">
        <w:rPr>
          <w:rStyle w:val="StyleBoldUnderline"/>
          <w:bdr w:val="single" w:sz="4" w:space="0" w:color="auto" w:frame="1"/>
        </w:rPr>
        <w:t>and the end of all human aspiration.</w:t>
      </w:r>
      <w:r w:rsidRPr="00234941">
        <w:rPr>
          <w:sz w:val="16"/>
        </w:rPr>
        <w:t xml:space="preserve"> Ask Solzhenitsyn. Ask Milovan Dijas. In sum, </w:t>
      </w:r>
      <w:r w:rsidRPr="00234941">
        <w:rPr>
          <w:u w:val="single"/>
        </w:rPr>
        <w:t>if one believed in freedom as a supreme value and the proper ordering principle for any society aiming to maximize spiritual and material welfare</w:t>
      </w:r>
      <w:r w:rsidRPr="00234941">
        <w:rPr>
          <w:sz w:val="16"/>
        </w:rPr>
        <w:t xml:space="preserve">, then </w:t>
      </w:r>
      <w:r w:rsidRPr="00234941">
        <w:rPr>
          <w:rStyle w:val="StyleBoldUnderline"/>
          <w:bdr w:val="single" w:sz="4" w:space="0" w:color="auto" w:frame="1"/>
        </w:rPr>
        <w:t>every invasion of freedom</w:t>
      </w:r>
      <w:r w:rsidRPr="00234941">
        <w:rPr>
          <w:rStyle w:val="StyleBoldUnderline"/>
        </w:rPr>
        <w:t xml:space="preserve"> must be</w:t>
      </w:r>
      <w:r w:rsidRPr="00234941">
        <w:rPr>
          <w:sz w:val="16"/>
        </w:rPr>
        <w:t xml:space="preserve"> emphatically </w:t>
      </w:r>
      <w:r w:rsidRPr="00234941">
        <w:rPr>
          <w:rStyle w:val="StyleBoldUnderline"/>
        </w:rPr>
        <w:t xml:space="preserve">identified and resisted with </w:t>
      </w:r>
      <w:r w:rsidRPr="00234941">
        <w:rPr>
          <w:rStyle w:val="StyleBoldUnderline"/>
          <w:bdr w:val="single" w:sz="4" w:space="0" w:color="auto" w:frame="1"/>
        </w:rPr>
        <w:t>undying spirit.</w:t>
      </w:r>
    </w:p>
    <w:p w:rsidR="001029EC" w:rsidRPr="00234941" w:rsidRDefault="001029EC" w:rsidP="001029EC"/>
    <w:p w:rsidR="001029EC" w:rsidRPr="00234941" w:rsidRDefault="001029EC" w:rsidP="001029EC">
      <w:pPr>
        <w:rPr>
          <w:b/>
        </w:rPr>
      </w:pPr>
      <w:r w:rsidRPr="00234941">
        <w:rPr>
          <w:b/>
        </w:rPr>
        <w:t>The war on drugs is patriarchal, violent, essentialist, racist, capitalist, and biopolitical</w:t>
      </w:r>
    </w:p>
    <w:p w:rsidR="001029EC" w:rsidRPr="00234941" w:rsidRDefault="001029EC" w:rsidP="001029EC">
      <w:pPr>
        <w:rPr>
          <w:rStyle w:val="StyleStyleBold12pt"/>
        </w:rPr>
      </w:pPr>
      <w:r w:rsidRPr="00234941">
        <w:rPr>
          <w:rStyle w:val="StyleStyleBold12pt"/>
        </w:rPr>
        <w:t>Luff, 92 – board member of Marylanders for Drug Policy Reform, has served as an ACLU panel attorney in challenging First Amendment violations in drug / alcohol treatment programs (Ellen, “The Drug War and Patriarchy,” Off Our Backs, Vol. 22 No. 6, June 1992 http://www.jstor.org/stable/20834097)//BI</w:t>
      </w:r>
    </w:p>
    <w:p w:rsidR="001029EC" w:rsidRPr="00234941" w:rsidRDefault="001029EC" w:rsidP="001029EC">
      <w:pPr>
        <w:rPr>
          <w:sz w:val="16"/>
        </w:rPr>
      </w:pPr>
      <w:r w:rsidRPr="00234941">
        <w:rPr>
          <w:rStyle w:val="StyleBoldUnderline"/>
        </w:rPr>
        <w:t>The War on Drugs bears all the hallmarks of the patriarchy: it relies primarily on force</w:t>
      </w:r>
      <w:r w:rsidRPr="00234941">
        <w:rPr>
          <w:sz w:val="16"/>
        </w:rPr>
        <w:t xml:space="preserve"> (arrest and incarceration) as a means of social control; </w:t>
      </w:r>
      <w:r w:rsidRPr="00234941">
        <w:rPr>
          <w:rStyle w:val="StyleBoldUnderline"/>
        </w:rPr>
        <w:t>it promotes violence and death; it takes as complex social problem and scapegoats one group</w:t>
      </w:r>
      <w:r w:rsidRPr="00234941">
        <w:rPr>
          <w:sz w:val="16"/>
        </w:rPr>
        <w:t xml:space="preserve"> (drug users and sellers); </w:t>
      </w:r>
      <w:r w:rsidRPr="00234941">
        <w:rPr>
          <w:rStyle w:val="StyleBoldUnderline"/>
        </w:rPr>
        <w:t>it prefers fear to compassion; it is racist and classist in its application; it has the effect of promoting</w:t>
      </w:r>
      <w:r w:rsidRPr="00234941">
        <w:rPr>
          <w:sz w:val="16"/>
        </w:rPr>
        <w:t xml:space="preserve"> processed, </w:t>
      </w:r>
      <w:r w:rsidRPr="00234941">
        <w:rPr>
          <w:rStyle w:val="StyleBoldUnderline"/>
        </w:rPr>
        <w:t>manufactured products which are the result of a corporate industry</w:t>
      </w:r>
      <w:r w:rsidRPr="00234941">
        <w:rPr>
          <w:sz w:val="16"/>
        </w:rPr>
        <w:t xml:space="preserve"> (prescription tranquilizers, alcohol, cigarettes) over low tech natural products which could be the product of decentralized production (marijuana); </w:t>
      </w:r>
      <w:r w:rsidRPr="00234941">
        <w:rPr>
          <w:rStyle w:val="StyleBoldUnderline"/>
        </w:rPr>
        <w:t>and it is increasing the control and surveillance of the state over its citizens</w:t>
      </w:r>
      <w:r w:rsidRPr="00234941">
        <w:rPr>
          <w:sz w:val="16"/>
        </w:rPr>
        <w:t xml:space="preserve">. By means of propaganda and force, </w:t>
      </w:r>
      <w:r w:rsidRPr="00234941">
        <w:rPr>
          <w:rStyle w:val="StyleBoldUnderline"/>
        </w:rPr>
        <w:t>the War on Drugs has reshaped peoples' perception of reality and diverted</w:t>
      </w:r>
      <w:r w:rsidRPr="00234941">
        <w:rPr>
          <w:sz w:val="16"/>
        </w:rPr>
        <w:t xml:space="preserve"> economic and psychic </w:t>
      </w:r>
      <w:r w:rsidRPr="00234941">
        <w:rPr>
          <w:rStyle w:val="StyleBoldUnderline"/>
        </w:rPr>
        <w:t>resources away from constructive solutions</w:t>
      </w:r>
      <w:r w:rsidRPr="00234941">
        <w:rPr>
          <w:sz w:val="16"/>
        </w:rPr>
        <w:t xml:space="preserve"> to social problems. And the War is proceeding and escalating virtually unchallenged in the political arena. The Drug War has even enlisted the help of many well-meaning women who, sub scribing to the Drug War's premise that drug use is the principle cause of many of society's problems, genuinely believe that all drug use must be stamped out at all costs. After all: it is a war. </w:t>
      </w:r>
    </w:p>
    <w:p w:rsidR="001029EC" w:rsidRPr="00234941" w:rsidRDefault="001029EC" w:rsidP="001029EC"/>
    <w:p w:rsidR="001029EC" w:rsidRPr="00234941" w:rsidRDefault="001029EC" w:rsidP="001029EC">
      <w:pPr>
        <w:rPr>
          <w:b/>
        </w:rPr>
      </w:pPr>
      <w:r w:rsidRPr="00234941">
        <w:rPr>
          <w:b/>
        </w:rPr>
        <w:t>The war on drugs is part of the “disaster capitalism complex” whereby war becomes a business and those conducting it have a vested interest in its perpetuation</w:t>
      </w:r>
    </w:p>
    <w:p w:rsidR="001029EC" w:rsidRPr="00234941" w:rsidRDefault="001029EC" w:rsidP="001029EC">
      <w:pPr>
        <w:rPr>
          <w:rStyle w:val="StyleStyleBold12pt"/>
        </w:rPr>
      </w:pPr>
      <w:r w:rsidRPr="00234941">
        <w:rPr>
          <w:rStyle w:val="StyleStyleBold12pt"/>
        </w:rPr>
        <w:t>Schack, 11 – Assistant Professor, Department of Journalism at Ithaca College, PhD in Media Studies from the  University of Colorado (Todd, “Twenty-first-century drug warriors: the press, privateers and the for-profit waging of the war on drugs,” Media, War &amp; Conflict, Vol. 4 No. 2, pg. 142-161, August 2011, Sage Journals)//BI</w:t>
      </w:r>
    </w:p>
    <w:p w:rsidR="001029EC" w:rsidRPr="00234941" w:rsidRDefault="001029EC" w:rsidP="001029EC">
      <w:pPr>
        <w:rPr>
          <w:sz w:val="16"/>
        </w:rPr>
      </w:pPr>
      <w:r w:rsidRPr="00234941">
        <w:rPr>
          <w:sz w:val="16"/>
        </w:rPr>
        <w:t xml:space="preserve">The fact that </w:t>
      </w:r>
      <w:r w:rsidRPr="00234941">
        <w:rPr>
          <w:rStyle w:val="StyleBoldUnderline"/>
        </w:rPr>
        <w:t>there has been a radical, concerted effort to privatize various aspects of war-making</w:t>
      </w:r>
      <w:r w:rsidRPr="00234941">
        <w:rPr>
          <w:sz w:val="16"/>
        </w:rPr>
        <w:t xml:space="preserve"> is both widely reported and accepted, especially since the 2003 invasion of Iraq (Avant, 2007; Klein, 2007; Scahill, 2007b; Singer, 2003). The names of </w:t>
      </w:r>
      <w:r w:rsidRPr="00234941">
        <w:rPr>
          <w:rStyle w:val="StyleBoldUnderline"/>
        </w:rPr>
        <w:t>private military firms</w:t>
      </w:r>
      <w:r w:rsidRPr="00234941">
        <w:rPr>
          <w:sz w:val="16"/>
        </w:rPr>
        <w:t xml:space="preserve"> (PMFs) like Halliburton, KBR (Kellog, Brown and Root) </w:t>
      </w:r>
      <w:r w:rsidRPr="00234941">
        <w:rPr>
          <w:rStyle w:val="StyleBoldUnderline"/>
        </w:rPr>
        <w:t>and private security contractors</w:t>
      </w:r>
      <w:r w:rsidRPr="00234941">
        <w:rPr>
          <w:sz w:val="16"/>
        </w:rPr>
        <w:t xml:space="preserve"> (PSCs) such as Blackwater (recently renamed Xe) and DynCorp, </w:t>
      </w:r>
      <w:r w:rsidRPr="00234941">
        <w:rPr>
          <w:rStyle w:val="StyleBoldUnderline"/>
        </w:rPr>
        <w:t>have entered common parlance</w:t>
      </w:r>
      <w:r w:rsidRPr="00234941">
        <w:rPr>
          <w:sz w:val="16"/>
        </w:rPr>
        <w:t xml:space="preserve">, and the public has grown accustomed to hearing about fraudulent expenditures and graft, abuses of power, and even violent criminal acts, such as the Nissour Square incident in which 17 unarmed Iraqi civilians were killed by Blackwater security contractors. The cultural saturation of the concept of for-profit war-making is codified by the fact that it has been the subject of a major Hollywood movie, Joshua Seftel’s War, Inc. (2008). The political economy of this concept has best been outlined by Naomi Klein’s The Shock Doctrine (2007), and I will be maintaining that the </w:t>
      </w:r>
      <w:r w:rsidRPr="00234941">
        <w:rPr>
          <w:rStyle w:val="StyleBoldUnderline"/>
        </w:rPr>
        <w:t>increased outsourcing of waging the drug war</w:t>
      </w:r>
      <w:r w:rsidRPr="00234941">
        <w:rPr>
          <w:sz w:val="16"/>
        </w:rPr>
        <w:t xml:space="preserve"> to PSCs </w:t>
      </w:r>
      <w:r w:rsidRPr="00234941">
        <w:rPr>
          <w:rStyle w:val="StyleBoldUnderline"/>
        </w:rPr>
        <w:t>represents a clear case of</w:t>
      </w:r>
      <w:r w:rsidRPr="00234941">
        <w:rPr>
          <w:sz w:val="16"/>
        </w:rPr>
        <w:t xml:space="preserve"> what she has termed the </w:t>
      </w:r>
      <w:r w:rsidRPr="00234941">
        <w:rPr>
          <w:rStyle w:val="StyleBoldUnderline"/>
        </w:rPr>
        <w:t>‘disaster capitalism complex’</w:t>
      </w:r>
      <w:r w:rsidRPr="00234941">
        <w:rPr>
          <w:sz w:val="16"/>
        </w:rPr>
        <w:t xml:space="preserve">. Similar to Eisenhower’s military-industrial complex, yet with ‘much further reaching tentacles’, </w:t>
      </w:r>
      <w:r w:rsidRPr="00234941">
        <w:rPr>
          <w:rStyle w:val="StyleBoldUnderline"/>
        </w:rPr>
        <w:t>the disaster capitalism complex is a ‘global war fought on every level by private companies whose involvement is paid for with public money, with the unending mandate of protecting the United States homeland in perpetuity</w:t>
      </w:r>
      <w:r w:rsidRPr="00234941">
        <w:rPr>
          <w:sz w:val="16"/>
        </w:rPr>
        <w:t xml:space="preserve"> while eliminating all ‘evil’ abroad’ (p. 14). The key notion as it relates to the war on drugs is the fact that </w:t>
      </w:r>
      <w:r w:rsidRPr="00234941">
        <w:rPr>
          <w:rStyle w:val="StyleBoldUnderline"/>
        </w:rPr>
        <w:t>the drug war provides just the sort of perpetual ‘evil’ that fuels the complex</w:t>
      </w:r>
      <w:r w:rsidRPr="00234941">
        <w:rPr>
          <w:sz w:val="16"/>
        </w:rPr>
        <w:t xml:space="preserve">. As such, it is an exciting area of opportunity – or in business parlance, an emerging market – for the PSC industry. </w:t>
      </w:r>
      <w:r w:rsidRPr="00234941">
        <w:rPr>
          <w:rStyle w:val="StyleBoldUnderline"/>
        </w:rPr>
        <w:t>Other such emerging markets include the ‘homeland security’ industry</w:t>
      </w:r>
      <w:r w:rsidRPr="00234941">
        <w:rPr>
          <w:sz w:val="16"/>
        </w:rPr>
        <w:t xml:space="preserve">, which includes interrogating prisoners, covert intelligence gathering, </w:t>
      </w:r>
      <w:r w:rsidRPr="00234941">
        <w:rPr>
          <w:rStyle w:val="StyleBoldUnderline"/>
        </w:rPr>
        <w:t>surveillance and data mining, and ‘peace-keeping’ missions, not to mention the overall waging of the war on terror</w:t>
      </w:r>
      <w:r w:rsidRPr="00234941">
        <w:rPr>
          <w:sz w:val="16"/>
        </w:rPr>
        <w:t>, which has become the best example to date of a nearly fully-privatized war as private contractors outnumber soldiers in both Iraq and Afghanistan (Avant, 2007; Klein, 2007; Pelton, 2007; Scahill, 2007b; Singer, 2003). Further areas of opportunity are crisis and environmental disaster response, privatized prisons, fire and police departments. All this has grown to the extent that: ‘</w:t>
      </w:r>
      <w:r w:rsidRPr="00234941">
        <w:rPr>
          <w:rStyle w:val="StyleBoldUnderline"/>
        </w:rPr>
        <w:t xml:space="preserve">Now wars and disaster responses are so fully privatized that they are themselves the new </w:t>
      </w:r>
      <w:r w:rsidRPr="00234941">
        <w:rPr>
          <w:rStyle w:val="StyleBoldUnderline"/>
        </w:rPr>
        <w:lastRenderedPageBreak/>
        <w:t>market</w:t>
      </w:r>
      <w:r w:rsidRPr="00234941">
        <w:rPr>
          <w:sz w:val="16"/>
        </w:rPr>
        <w:t xml:space="preserve">; there is no need to wait until after the war for the boom – the medium is the message’ (Klein, 2007: 16). The issue at stake here is not whether this is occurring – that has long since been established, and one merely has to look into the enormous growth of PSCs as an industry over the last decade, as well as the rise in government contract expenditures, to understand the economic extent of the growth in this industry (Avant, 2007; Klein, 2007; Pelton, 2007; Singer, 2003; Wedel, 2009). Rather, </w:t>
      </w:r>
      <w:r w:rsidRPr="00234941">
        <w:rPr>
          <w:rStyle w:val="StyleBoldUnderline"/>
        </w:rPr>
        <w:t>with regard to the war on drugs, at the very moment that the militarized response to the ‘drug problem’ is being deemed a failure</w:t>
      </w:r>
      <w:r w:rsidRPr="00234941">
        <w:rPr>
          <w:sz w:val="16"/>
        </w:rPr>
        <w:t xml:space="preserve"> by both governmental and independent bodies worldwide (Government Accountability Office: GAO, the Latin American Commission on Drugs and Democracy),1 </w:t>
      </w:r>
      <w:r w:rsidRPr="00234941">
        <w:rPr>
          <w:rStyle w:val="StyleBoldUnderline"/>
        </w:rPr>
        <w:t>a new private industry is being contracted to continue that same militarized policy, an industry that is financially self-interested in perpetuating the problem rather than solving it</w:t>
      </w:r>
      <w:r w:rsidRPr="00234941">
        <w:rPr>
          <w:sz w:val="16"/>
        </w:rPr>
        <w:t xml:space="preserve">, and further, one that operates with near total impunity and unaccountability. As such, </w:t>
      </w:r>
      <w:r w:rsidRPr="00234941">
        <w:rPr>
          <w:rStyle w:val="StyleBoldUnderline"/>
        </w:rPr>
        <w:t>the drug war has become a for-profit endeavor, something to invest in</w:t>
      </w:r>
      <w:r w:rsidRPr="00234941">
        <w:rPr>
          <w:sz w:val="16"/>
        </w:rPr>
        <w:t xml:space="preserve">, to seek expansion of both markets and ‘solutions’, </w:t>
      </w:r>
      <w:r w:rsidRPr="00234941">
        <w:rPr>
          <w:sz w:val="20"/>
          <w:u w:val="single"/>
        </w:rPr>
        <w:t>a</w:t>
      </w:r>
      <w:r w:rsidRPr="00234941">
        <w:rPr>
          <w:rStyle w:val="StyleBoldUnderline"/>
        </w:rPr>
        <w:t>nd to realize returns for shareholders on those investments</w:t>
      </w:r>
      <w:r w:rsidRPr="00234941">
        <w:rPr>
          <w:sz w:val="16"/>
        </w:rPr>
        <w:t xml:space="preserve">. As for the press, they have a role to play as well: drug wars have long proved profitable to both print and broadcast media, as scholars have shown for quite some time (Gitlin, 1989; Marez, 2004; Reeves and Campbell, 1994). The media also stand to gain from this new complex: </w:t>
      </w:r>
      <w:r w:rsidRPr="00234941">
        <w:rPr>
          <w:rStyle w:val="StyleBoldUnderline"/>
        </w:rPr>
        <w:t>The creeping expansion of the disaster capitalism complex into media may prove to be a new kind of corporate synergy</w:t>
      </w:r>
      <w:r w:rsidRPr="00234941">
        <w:rPr>
          <w:sz w:val="16"/>
        </w:rPr>
        <w:t xml:space="preserve">, one building on the vertical integration so popular in the nineties. It certainly makes sound business sense. </w:t>
      </w:r>
      <w:r w:rsidRPr="00234941">
        <w:rPr>
          <w:rStyle w:val="StyleBoldUnderline"/>
        </w:rPr>
        <w:t>The more panicked our societies become</w:t>
      </w:r>
      <w:r w:rsidRPr="00234941">
        <w:rPr>
          <w:sz w:val="16"/>
        </w:rPr>
        <w:t xml:space="preserve">, convinced that there are terrorists lurking in every mosque, </w:t>
      </w:r>
      <w:r w:rsidRPr="00234941">
        <w:rPr>
          <w:rStyle w:val="StyleBoldUnderline"/>
        </w:rPr>
        <w:t>the higher the news ratings soar</w:t>
      </w:r>
      <w:r w:rsidRPr="00234941">
        <w:rPr>
          <w:sz w:val="16"/>
        </w:rPr>
        <w:t xml:space="preserve">. (Klein, 2007: 541) </w:t>
      </w:r>
      <w:r w:rsidRPr="00234941">
        <w:rPr>
          <w:rStyle w:val="StyleBoldUnderline"/>
        </w:rPr>
        <w:t>In place of ‘terrorists’ one can easily substitute ‘drug cartels’</w:t>
      </w:r>
      <w:r w:rsidRPr="00234941">
        <w:rPr>
          <w:sz w:val="16"/>
        </w:rPr>
        <w:t xml:space="preserve"> and the point is the same. In fact, this is invoking classic moral panic theory, which plays a critical role in the media’s framing of the issue, and is discussed in section IV. Overall, I am interested in investigating four main issues: the extent of drug war privatization; the structural limitations of media investigations into PSCs; the complicity of the press with drug war narratives; and finally the implications of re-conceptualizing the drug war as a for-profit endeavor.</w:t>
      </w:r>
    </w:p>
    <w:p w:rsidR="001029EC" w:rsidRPr="00234941" w:rsidRDefault="001029EC" w:rsidP="001029EC"/>
    <w:p w:rsidR="001029EC" w:rsidRPr="00234941" w:rsidRDefault="001029EC" w:rsidP="001029EC"/>
    <w:p w:rsidR="001029EC" w:rsidRPr="00234941" w:rsidRDefault="001029EC" w:rsidP="001029EC">
      <w:pPr>
        <w:rPr>
          <w:b/>
        </w:rPr>
      </w:pPr>
      <w:r w:rsidRPr="00234941">
        <w:rPr>
          <w:b/>
        </w:rPr>
        <w:t>The US uses the war on drugs as an excuse to expand military presence in Latin America to enforce unpopular neoliberal reforms</w:t>
      </w:r>
    </w:p>
    <w:p w:rsidR="001029EC" w:rsidRPr="00234941" w:rsidRDefault="001029EC" w:rsidP="001029EC">
      <w:pPr>
        <w:rPr>
          <w:rStyle w:val="StyleStyleBold12pt"/>
        </w:rPr>
      </w:pPr>
      <w:r w:rsidRPr="00234941">
        <w:rPr>
          <w:rStyle w:val="StyleStyleBold12pt"/>
        </w:rPr>
        <w:t>Mercille, 11 – lecturer in the School of Geography, Planning and Environmental Policy at Univeristy College Dublin, PhD from UCLA (Julien, “Violent Narco-Cartels or US Hegemony? The political economyof the ‘war on drugs’ in Mexico,” Third World Quarterly, Vol. 32 No. 9, 2011, pp 1637–1653, Taylor &amp; Francis Online)//BI</w:t>
      </w:r>
    </w:p>
    <w:p w:rsidR="001029EC" w:rsidRPr="00234941" w:rsidRDefault="001029EC" w:rsidP="001029EC">
      <w:r w:rsidRPr="00234941">
        <w:rPr>
          <w:sz w:val="16"/>
        </w:rPr>
        <w:t xml:space="preserve">But </w:t>
      </w:r>
      <w:r w:rsidRPr="00234941">
        <w:rPr>
          <w:rStyle w:val="StyleBoldUnderline"/>
        </w:rPr>
        <w:t>Washington has for decades prioritised the expansion of its hegemony in Latin America</w:t>
      </w:r>
      <w:r w:rsidRPr="00234941">
        <w:rPr>
          <w:sz w:val="16"/>
        </w:rPr>
        <w:t xml:space="preserve">—a task </w:t>
      </w:r>
      <w:r w:rsidRPr="00234941">
        <w:rPr>
          <w:rStyle w:val="StyleBoldUnderline"/>
        </w:rPr>
        <w:t>which has often involved military force to keep opposition groups under control</w:t>
      </w:r>
      <w:r w:rsidRPr="00234941">
        <w:rPr>
          <w:sz w:val="16"/>
        </w:rPr>
        <w:t>—</w:t>
      </w:r>
      <w:r w:rsidRPr="00234941">
        <w:rPr>
          <w:rStyle w:val="StyleBoldUnderline"/>
        </w:rPr>
        <w:t>over fighting corruption or defending human rights</w:t>
      </w:r>
      <w:r w:rsidRPr="00234941">
        <w:rPr>
          <w:sz w:val="16"/>
        </w:rPr>
        <w:t xml:space="preserve">. As a Washington Office on Latin America (WOLA) report reviewing trends in US military programmes with the continent concluded: ‘Too often in Latin America, when armies have focused on an internal enemy, the definition of enemies has included political opponents of the regime in power, even those working within the political system such as activists, independent journalists, labor organizers, or opposition politicalparty leaders’.28 </w:t>
      </w:r>
      <w:r w:rsidRPr="00234941">
        <w:rPr>
          <w:rStyle w:val="StyleBoldUnderline"/>
        </w:rPr>
        <w:t>The war on drugs</w:t>
      </w:r>
      <w:r w:rsidRPr="00234941">
        <w:rPr>
          <w:sz w:val="16"/>
        </w:rPr>
        <w:t>—just like the ‘war on terror’—</w:t>
      </w:r>
      <w:r w:rsidRPr="00234941">
        <w:rPr>
          <w:rStyle w:val="StyleBoldUnderline"/>
        </w:rPr>
        <w:t>has served as one pretext to deepen bilateral military relations with Latin American countries and has proved useful to contain popular opposition to neoliberal reforms</w:t>
      </w:r>
      <w:r w:rsidRPr="00234941">
        <w:rPr>
          <w:sz w:val="16"/>
        </w:rPr>
        <w:t xml:space="preserve">. The White House’s Office of National Drug Control Policy (ONDCP) has stated that one success of the drugs war was that the US and Mexico ‘went from a ‘‘virtually non-existent’’ military-to-military relationship to the formation of a bilateral military working group’. And as two experienced analysts have noted, ‘The US military took advantage of the counterdrug mission to promote closer relations with the Mexican military’.29 </w:t>
      </w:r>
      <w:r w:rsidRPr="00234941">
        <w:rPr>
          <w:rStyle w:val="StyleBoldUnderline"/>
        </w:rPr>
        <w:t>As narco-corruption increased</w:t>
      </w:r>
      <w:r w:rsidRPr="00234941">
        <w:rPr>
          <w:sz w:val="16"/>
        </w:rPr>
        <w:t xml:space="preserve"> from the 1980s onwards, </w:t>
      </w:r>
      <w:r w:rsidRPr="00234941">
        <w:rPr>
          <w:rStyle w:val="StyleBoldUnderline"/>
        </w:rPr>
        <w:t>the Pentagon and the CIA</w:t>
      </w:r>
      <w:r w:rsidRPr="00234941">
        <w:rPr>
          <w:sz w:val="16"/>
        </w:rPr>
        <w:t xml:space="preserve"> often </w:t>
      </w:r>
      <w:r w:rsidRPr="00234941">
        <w:rPr>
          <w:rStyle w:val="StyleBoldUnderline"/>
        </w:rPr>
        <w:t>looked the other way and solidified their links with the Mexican military</w:t>
      </w:r>
      <w:r w:rsidRPr="00234941">
        <w:rPr>
          <w:sz w:val="16"/>
        </w:rPr>
        <w:t xml:space="preserve">, as in 1986, when President Reagan called for the militarisation of the drugs war in both Mexico and the US. Indeed, </w:t>
      </w:r>
      <w:r w:rsidRPr="00234941">
        <w:rPr>
          <w:rStyle w:val="StyleBoldUnderline"/>
        </w:rPr>
        <w:t>between 1981 and 1995</w:t>
      </w:r>
      <w:r w:rsidRPr="00234941">
        <w:rPr>
          <w:sz w:val="16"/>
        </w:rPr>
        <w:t>, 1488 Mexicans went to US military academies, with over 2000 Grupos Aeromóviles de Fuerzas Especiales (</w:t>
      </w:r>
      <w:r w:rsidRPr="00234941">
        <w:rPr>
          <w:rStyle w:val="StyleBoldUnderline"/>
        </w:rPr>
        <w:t>air-mobile special forces</w:t>
      </w:r>
      <w:r w:rsidRPr="00234941">
        <w:rPr>
          <w:sz w:val="16"/>
        </w:rPr>
        <w:t>— GAFEs) doing so in 1997–98. The GAFEs w</w:t>
      </w:r>
      <w:r w:rsidRPr="00234941">
        <w:rPr>
          <w:rStyle w:val="StyleBoldUnderline"/>
        </w:rPr>
        <w:t>ere supervised by the Pentagon to attack drug traffickers, but eventually some of their members joined the</w:t>
      </w:r>
      <w:r w:rsidRPr="00234941">
        <w:rPr>
          <w:sz w:val="16"/>
        </w:rPr>
        <w:t xml:space="preserve"> Zetas </w:t>
      </w:r>
      <w:r w:rsidRPr="00234941">
        <w:rPr>
          <w:rStyle w:val="StyleBoldUnderline"/>
        </w:rPr>
        <w:t>cartel</w:t>
      </w:r>
      <w:r w:rsidRPr="00234941">
        <w:rPr>
          <w:sz w:val="16"/>
        </w:rPr>
        <w:t>—</w:t>
      </w:r>
      <w:r w:rsidRPr="00234941">
        <w:rPr>
          <w:rStyle w:val="StyleBoldUnderline"/>
        </w:rPr>
        <w:t>an example of the negative</w:t>
      </w:r>
      <w:r w:rsidRPr="00234941">
        <w:rPr>
          <w:sz w:val="16"/>
        </w:rPr>
        <w:t xml:space="preserve"> unintended </w:t>
      </w:r>
      <w:r w:rsidRPr="00234941">
        <w:rPr>
          <w:rStyle w:val="StyleBoldUnderline"/>
        </w:rPr>
        <w:t>consequences of militarising the drug war</w:t>
      </w:r>
      <w:r w:rsidRPr="00234941">
        <w:rPr>
          <w:sz w:val="16"/>
        </w:rPr>
        <w:t xml:space="preserve">. The </w:t>
      </w:r>
      <w:r w:rsidRPr="00234941">
        <w:rPr>
          <w:rStyle w:val="StyleBoldUnderline"/>
        </w:rPr>
        <w:t>US priority was to assert its hegemony over Mexico, which</w:t>
      </w:r>
      <w:r w:rsidRPr="00234941">
        <w:rPr>
          <w:sz w:val="16"/>
        </w:rPr>
        <w:t xml:space="preserve"> since the 1980s </w:t>
      </w:r>
      <w:r w:rsidRPr="00234941">
        <w:rPr>
          <w:rStyle w:val="StyleBoldUnderline"/>
        </w:rPr>
        <w:t>has meant implementing neoliberal reforms</w:t>
      </w:r>
      <w:r w:rsidRPr="00234941">
        <w:rPr>
          <w:sz w:val="16"/>
        </w:rPr>
        <w:t>. As such, Phil Jordan, the head of the DEA’s Dallas office from 1984 to 1994, has said that ‘the</w:t>
      </w:r>
      <w:r w:rsidRPr="00234941">
        <w:rPr>
          <w:rStyle w:val="StyleBoldUnderline"/>
        </w:rPr>
        <w:t xml:space="preserve"> </w:t>
      </w:r>
      <w:r w:rsidRPr="00234941">
        <w:rPr>
          <w:sz w:val="16"/>
        </w:rPr>
        <w:t>intelligence on corruption, especially by drug traffickers, has always been</w:t>
      </w:r>
      <w:r w:rsidRPr="00234941">
        <w:rPr>
          <w:rStyle w:val="StyleBoldUnderline"/>
        </w:rPr>
        <w:t xml:space="preserve"> </w:t>
      </w:r>
      <w:r w:rsidRPr="00234941">
        <w:rPr>
          <w:sz w:val="16"/>
        </w:rPr>
        <w:t>there [but] we were under instructions not to say anything negative about</w:t>
      </w:r>
      <w:r w:rsidRPr="00234941">
        <w:rPr>
          <w:rStyle w:val="StyleBoldUnderline"/>
        </w:rPr>
        <w:t xml:space="preserve"> </w:t>
      </w:r>
      <w:r w:rsidRPr="00234941">
        <w:rPr>
          <w:sz w:val="16"/>
        </w:rPr>
        <w:t xml:space="preserve">Mexico. It was a no-no since NAFTA was a hot political football.’30 </w:t>
      </w:r>
      <w:r w:rsidRPr="00234941">
        <w:rPr>
          <w:rStyle w:val="StyleBoldUnderline"/>
        </w:rPr>
        <w:t>Over the past decade the US–Mexico military bilateral relationship has been preserved and upgraded</w:t>
      </w:r>
      <w:r w:rsidRPr="00234941">
        <w:rPr>
          <w:sz w:val="16"/>
        </w:rPr>
        <w:t xml:space="preserve">, first </w:t>
      </w:r>
      <w:r w:rsidRPr="00234941">
        <w:rPr>
          <w:rStyle w:val="StyleBoldUnderline"/>
        </w:rPr>
        <w:t>through the</w:t>
      </w:r>
      <w:r w:rsidRPr="00234941">
        <w:rPr>
          <w:sz w:val="16"/>
        </w:rPr>
        <w:t xml:space="preserve"> Security and Prosperity Partnership of North America (</w:t>
      </w:r>
      <w:r w:rsidRPr="00234941">
        <w:rPr>
          <w:rStyle w:val="StyleBoldUnderline"/>
        </w:rPr>
        <w:t>SPP</w:t>
      </w:r>
      <w:r w:rsidRPr="00234941">
        <w:rPr>
          <w:sz w:val="16"/>
        </w:rPr>
        <w:t xml:space="preserve">) (discussed by officials from 2005 to 2009 but never formally implemented) </w:t>
      </w:r>
      <w:r w:rsidRPr="00234941">
        <w:rPr>
          <w:rStyle w:val="StyleBoldUnderline"/>
        </w:rPr>
        <w:t>and then through the Mérida Initiative</w:t>
      </w:r>
      <w:r w:rsidRPr="00234941">
        <w:rPr>
          <w:sz w:val="16"/>
        </w:rPr>
        <w:t>, the programme that has been in place since 2008 and has delivered $1.5 billion to Mexico. The bulk of it is dedicated to training and equipping military and police forces officially involved in counter-drug operations. In March 2010 the US State Department released a ‘Beyond M</w:t>
      </w:r>
      <w:r w:rsidRPr="00234941">
        <w:rPr>
          <w:rStyle w:val="StyleBoldUnderline"/>
          <w:sz w:val="16"/>
        </w:rPr>
        <w:t>é</w:t>
      </w:r>
      <w:r w:rsidRPr="00234941">
        <w:rPr>
          <w:sz w:val="16"/>
        </w:rPr>
        <w:t xml:space="preserve">rida’ strategy, which essentially continues the Mérida Initiative. For example, 26 armoured vehicles were delivered to Mexico, seven Bell helicopters valued at $88 million have been provided to the Mexican Army and three UH-60 helicopters valued at $76.5 million have been delivered to the Federal Police. The fact that much </w:t>
      </w:r>
      <w:r w:rsidRPr="00234941">
        <w:rPr>
          <w:rStyle w:val="StyleBoldUnderline"/>
        </w:rPr>
        <w:t xml:space="preserve">equipment is bought from US weapons </w:t>
      </w:r>
      <w:r w:rsidRPr="00234941">
        <w:rPr>
          <w:rStyle w:val="StyleBoldUnderline"/>
        </w:rPr>
        <w:lastRenderedPageBreak/>
        <w:t>makers keeps the military–industrial complex humming</w:t>
      </w:r>
      <w:r w:rsidRPr="00234941">
        <w:rPr>
          <w:sz w:val="16"/>
        </w:rPr>
        <w:t xml:space="preserve">, and the Mérida Initiative can be rightly seen as a gift to the US arms industry.31 </w:t>
      </w:r>
      <w:r w:rsidRPr="00234941">
        <w:rPr>
          <w:rStyle w:val="StyleBoldUnderline"/>
        </w:rPr>
        <w:t>Although often justified as</w:t>
      </w:r>
      <w:r w:rsidRPr="00234941">
        <w:rPr>
          <w:sz w:val="16"/>
        </w:rPr>
        <w:t xml:space="preserve"> ‘fight[ing] criminal organizations . . . </w:t>
      </w:r>
      <w:r w:rsidRPr="00234941">
        <w:rPr>
          <w:rStyle w:val="StyleBoldUnderline"/>
        </w:rPr>
        <w:t>disrupt[ing] drug-trafficking</w:t>
      </w:r>
      <w:r w:rsidRPr="00234941">
        <w:rPr>
          <w:sz w:val="16"/>
        </w:rPr>
        <w:t xml:space="preserve"> . . . weapons trafficking, illicit financial activities and currency smuggling, and human trafficking’ these </w:t>
      </w:r>
      <w:r w:rsidRPr="00234941">
        <w:rPr>
          <w:rStyle w:val="StyleBoldUnderline"/>
        </w:rPr>
        <w:t>claims do not stand up to scrutiny</w:t>
      </w:r>
      <w:r w:rsidRPr="00234941">
        <w:rPr>
          <w:sz w:val="16"/>
        </w:rPr>
        <w:t xml:space="preserve">.32 As will be seen below, the Mexican military has a bleak human rights record, weapons trafficking and money laundering has never been regulated seriously by the US and </w:t>
      </w:r>
      <w:r w:rsidRPr="00234941">
        <w:rPr>
          <w:rStyle w:val="StyleBoldUnderline"/>
        </w:rPr>
        <w:t>drug trafficking has actually increased in Mexico over the past three decades</w:t>
      </w:r>
      <w:r w:rsidRPr="00234941">
        <w:rPr>
          <w:sz w:val="16"/>
        </w:rPr>
        <w:t xml:space="preserve">, just like migratory flows across the border. Rather, following a historical pattern, </w:t>
      </w:r>
      <w:r w:rsidRPr="00234941">
        <w:rPr>
          <w:rStyle w:val="StyleBoldUnderline"/>
        </w:rPr>
        <w:t>Washington has built links with the Mexican military to protect its hegemonic projects</w:t>
      </w:r>
      <w:r w:rsidRPr="00234941">
        <w:rPr>
          <w:sz w:val="16"/>
        </w:rPr>
        <w:t xml:space="preserve">, most recently NAFTA and neoliberal reforms. This was in fact candidly stated by Thomas Shannon, the US assistant secretary of state for western hemisphere affairs, in a 2008 speech explaining the importance of the Mérida Initiative. He said NAFTA needed to be implemented in a way that ‘creates a space for economic reform to take root’ over ‘this $15 trillion economy’ comprised of Mexico, the US and Canada, and he specified that the SPP, on which the Mérida Initiative builds, ‘understands North America as a shared economic space and that as a shared economic space we need to protect it . . . To a certain extent, we’re armoring NAFTA’.33 More recently, the New York Times reported that US intervention in Mexico is not letting up: ‘American Predator and Global Hawk drones now fly deep over Mexico to capture video of drug production facilities and smuggling routes. Manned American aircraft fly over Mexican targets to eavesdrop on cellphone communications. And the DEA has set up an intelligence outpost—staffed by Central Intelligence Agency operatives and retired American military personnel—on a Mexican military base.’34 It is understandable that </w:t>
      </w:r>
      <w:r w:rsidRPr="00234941">
        <w:rPr>
          <w:rStyle w:val="StyleBoldUnderline"/>
        </w:rPr>
        <w:t>NAFTA and neoliberal reforms need to be protected by force if necessary, because they have caused much popular resentment, being geared towards meeting elites’ interests</w:t>
      </w:r>
      <w:r w:rsidRPr="00234941">
        <w:rPr>
          <w:sz w:val="16"/>
        </w:rPr>
        <w:t>. As Jorge Castañeda wrote in 1995, shortly before he was to become Mexico’s foreign secretary under Vicente Fox, NAFTA was ‘an accord among magnates and potentates: an agreement for the rich and powerful in the United States, Mexico and Canada, an agreement effectively excluding ordinary people in all three societies’.35</w:t>
      </w:r>
    </w:p>
    <w:p w:rsidR="001029EC" w:rsidRPr="00234941" w:rsidRDefault="001029EC" w:rsidP="001029EC"/>
    <w:p w:rsidR="001029EC" w:rsidRPr="00234941" w:rsidRDefault="001029EC" w:rsidP="001029EC">
      <w:pPr>
        <w:rPr>
          <w:b/>
        </w:rPr>
      </w:pPr>
      <w:r w:rsidRPr="00234941">
        <w:rPr>
          <w:b/>
        </w:rPr>
        <w:t>The drug war has historically been used to cover ulterior motives, justifying the repression of marginalized groups</w:t>
      </w:r>
    </w:p>
    <w:p w:rsidR="001029EC" w:rsidRPr="00234941" w:rsidRDefault="001029EC" w:rsidP="001029EC">
      <w:pPr>
        <w:rPr>
          <w:rStyle w:val="StyleStyleBold12pt"/>
        </w:rPr>
      </w:pPr>
      <w:r w:rsidRPr="00234941">
        <w:rPr>
          <w:rStyle w:val="StyleStyleBold12pt"/>
        </w:rPr>
        <w:t>Mercille, 11 – lecturer in the School of Geography, Planning and Environmental Policy at Univeristy College Dublin, PhD from UCLA (Julien, “Violent Narco-Cartels or US Hegemony? The political economyof the ‘war on drugs’ in Mexico,” Third World Quarterly, Vol. 32 No. 9, 2011, pp 1637–1653, Taylor &amp; Francis Online)//BI</w:t>
      </w:r>
    </w:p>
    <w:p w:rsidR="001029EC" w:rsidRPr="00234941" w:rsidRDefault="001029EC" w:rsidP="001029EC">
      <w:r w:rsidRPr="00234941">
        <w:rPr>
          <w:sz w:val="16"/>
        </w:rPr>
        <w:t xml:space="preserve">As outlined early on by now declassified national security planning documents, </w:t>
      </w:r>
      <w:r w:rsidRPr="00234941">
        <w:rPr>
          <w:rStyle w:val="StyleBoldUnderline"/>
        </w:rPr>
        <w:t>US objectives in Latin America</w:t>
      </w:r>
      <w:r w:rsidRPr="00234941">
        <w:rPr>
          <w:sz w:val="16"/>
        </w:rPr>
        <w:t xml:space="preserve"> throughout the post-World War II period </w:t>
      </w:r>
      <w:r w:rsidRPr="00234941">
        <w:rPr>
          <w:rStyle w:val="StyleBoldUnderline"/>
        </w:rPr>
        <w:t>have revolved around ensuring</w:t>
      </w:r>
      <w:r w:rsidRPr="00234941">
        <w:rPr>
          <w:sz w:val="16"/>
        </w:rPr>
        <w:t xml:space="preserve"> ‘Adequate production in Latin America of, and </w:t>
      </w:r>
      <w:r w:rsidRPr="00234941">
        <w:rPr>
          <w:rStyle w:val="StyleBoldUnderline"/>
        </w:rPr>
        <w:t>access</w:t>
      </w:r>
      <w:r w:rsidRPr="00234941">
        <w:rPr>
          <w:sz w:val="16"/>
        </w:rPr>
        <w:t xml:space="preserve"> by the United States </w:t>
      </w:r>
      <w:r w:rsidRPr="00234941">
        <w:rPr>
          <w:rStyle w:val="StyleBoldUnderline"/>
        </w:rPr>
        <w:t>to, raw materials essential to US security’</w:t>
      </w:r>
      <w:r w:rsidRPr="00234941">
        <w:rPr>
          <w:sz w:val="16"/>
        </w:rPr>
        <w:t xml:space="preserve">, which in Mexico’s case applies particularly to its vast oil reserves. </w:t>
      </w:r>
      <w:r w:rsidRPr="00234941">
        <w:rPr>
          <w:rStyle w:val="StyleBoldUnderline"/>
        </w:rPr>
        <w:t>Another goal is the ‘standardization of Latin American military organization</w:t>
      </w:r>
      <w:r w:rsidRPr="00234941">
        <w:rPr>
          <w:sz w:val="16"/>
        </w:rPr>
        <w:t xml:space="preserve">, training, doctrine and equipment along US lines’, which has been accomplished through numerous training and security assistance programs with Mexico. </w:t>
      </w:r>
      <w:r w:rsidRPr="00234941">
        <w:rPr>
          <w:rStyle w:val="StyleBoldUnderline"/>
        </w:rPr>
        <w:t>Moreover, Latin American countries should be encouraged ‘to base their economies on a system of private enterprise</w:t>
      </w:r>
      <w:r w:rsidRPr="00234941">
        <w:rPr>
          <w:sz w:val="16"/>
        </w:rPr>
        <w:t xml:space="preserve"> and, as essential thereto, to create a political and economic climate conducive to private investment, of both domestic and foreign capital, including . . . opportunity to earn and in the case of foreign capital to repatriate a reasonable return’.15 It is argued that </w:t>
      </w:r>
      <w:r w:rsidRPr="00234941">
        <w:rPr>
          <w:rStyle w:val="StyleBoldUnderline"/>
        </w:rPr>
        <w:t>it is these objectives which have shaped US policy towards Mexico, not a desire to address drug problems. Conversely, the drugs war has repeatedly been used as a pretext for intervention in support of these fundamental goals. Whereas mainstream analyses depict a Mexican state infiltrated by drug traffickers</w:t>
      </w:r>
      <w:r w:rsidRPr="00234941">
        <w:rPr>
          <w:sz w:val="16"/>
        </w:rPr>
        <w:t xml:space="preserve">, in fact </w:t>
      </w:r>
      <w:r w:rsidRPr="00234941">
        <w:rPr>
          <w:rStyle w:val="StyleBoldUnderline"/>
        </w:rPr>
        <w:t>the Mexican state has historically set the rules of the game in drug trafficking</w:t>
      </w:r>
      <w:r w:rsidRPr="00234941">
        <w:rPr>
          <w:sz w:val="16"/>
        </w:rPr>
        <w:t xml:space="preserve">, while receiving strong support from the US. During its seven decades in power </w:t>
      </w:r>
      <w:r w:rsidRPr="00234941">
        <w:rPr>
          <w:rStyle w:val="StyleBoldUnderline"/>
        </w:rPr>
        <w:t>the</w:t>
      </w:r>
      <w:r w:rsidRPr="00234941">
        <w:rPr>
          <w:sz w:val="16"/>
        </w:rPr>
        <w:t xml:space="preserve"> Partido Revolucionario Institucional (</w:t>
      </w:r>
      <w:r w:rsidRPr="00234941">
        <w:rPr>
          <w:rStyle w:val="StyleBoldUnderline"/>
        </w:rPr>
        <w:t>PRI</w:t>
      </w:r>
      <w:r w:rsidRPr="00234941">
        <w:rPr>
          <w:sz w:val="16"/>
        </w:rPr>
        <w:t xml:space="preserve">), until it lost power to the Partido Acció n Nacional (PAN) in 2000, </w:t>
      </w:r>
      <w:r w:rsidRPr="00234941">
        <w:rPr>
          <w:rStyle w:val="StyleBoldUnderline"/>
        </w:rPr>
        <w:t>oversaw an informal system whereby every relevant actor</w:t>
      </w:r>
      <w:r w:rsidRPr="00234941">
        <w:rPr>
          <w:sz w:val="16"/>
        </w:rPr>
        <w:t xml:space="preserve">, from the military, police, traffickers and local and national political officials, </w:t>
      </w:r>
      <w:r w:rsidRPr="00234941">
        <w:rPr>
          <w:rStyle w:val="StyleBoldUnderline"/>
        </w:rPr>
        <w:t>took a cut from drug trafficking</w:t>
      </w:r>
      <w:r w:rsidRPr="00234941">
        <w:rPr>
          <w:sz w:val="16"/>
        </w:rPr>
        <w:t xml:space="preserve">.16 </w:t>
      </w:r>
      <w:r w:rsidRPr="00234941">
        <w:rPr>
          <w:rStyle w:val="StyleBoldUnderline"/>
        </w:rPr>
        <w:t>Narco-violence was kept to relatively low levels</w:t>
      </w:r>
      <w:r w:rsidRPr="00234941">
        <w:rPr>
          <w:sz w:val="16"/>
        </w:rPr>
        <w:t xml:space="preserve"> and </w:t>
      </w:r>
      <w:r w:rsidRPr="00234941">
        <w:rPr>
          <w:rStyle w:val="StyleBoldUnderline"/>
        </w:rPr>
        <w:t>every group had an incentive to conduct it’s business in a</w:t>
      </w:r>
      <w:r w:rsidRPr="00234941">
        <w:rPr>
          <w:sz w:val="16"/>
        </w:rPr>
        <w:t xml:space="preserve"> relatively predictable and </w:t>
      </w:r>
      <w:r w:rsidRPr="00234941">
        <w:rPr>
          <w:rStyle w:val="StyleBoldUnderline"/>
        </w:rPr>
        <w:t>stable manner</w:t>
      </w:r>
      <w:r w:rsidRPr="00234941">
        <w:rPr>
          <w:sz w:val="16"/>
        </w:rPr>
        <w:t xml:space="preserve">. Mexico’s Federal Security Directorate (DFS) was partially responsible for anti-drugs policy, but it was itself involved in the narcotics trade, a fact well known to the US. But Washington closed its eyes on this and to repeated electoral fraud that kept the PRI in power because the Mexican government and DFS were anti-communist allies during the Cold War. </w:t>
      </w:r>
      <w:r w:rsidRPr="00234941">
        <w:rPr>
          <w:rStyle w:val="StyleBoldUnderline"/>
        </w:rPr>
        <w:t>Today</w:t>
      </w:r>
      <w:r w:rsidRPr="00234941">
        <w:rPr>
          <w:sz w:val="16"/>
        </w:rPr>
        <w:t xml:space="preserve">, as will be seen below, </w:t>
      </w:r>
      <w:r w:rsidRPr="00234941">
        <w:rPr>
          <w:rStyle w:val="StyleBoldUnderline"/>
        </w:rPr>
        <w:t>the state does not preside over a smoothly regulated drugs trade anymore—hence the violence</w:t>
      </w:r>
      <w:r w:rsidRPr="00234941">
        <w:rPr>
          <w:sz w:val="16"/>
        </w:rPr>
        <w:t xml:space="preserve">—but significant sectors of the Mexican government and security forces are still associated with it.17 </w:t>
      </w:r>
      <w:r w:rsidRPr="00234941">
        <w:rPr>
          <w:rStyle w:val="StyleBoldUnderline"/>
        </w:rPr>
        <w:t>When political groups could not be co-opted</w:t>
      </w:r>
      <w:r w:rsidRPr="00234941">
        <w:rPr>
          <w:sz w:val="16"/>
        </w:rPr>
        <w:t xml:space="preserve"> by the PRI, </w:t>
      </w:r>
      <w:r w:rsidRPr="00234941">
        <w:rPr>
          <w:rStyle w:val="StyleBoldUnderline"/>
        </w:rPr>
        <w:t>it sometimes resorted to violent repression, which it</w:t>
      </w:r>
      <w:r w:rsidRPr="00234941">
        <w:rPr>
          <w:sz w:val="16"/>
        </w:rPr>
        <w:t xml:space="preserve"> sometimes </w:t>
      </w:r>
      <w:r w:rsidRPr="00234941">
        <w:rPr>
          <w:rStyle w:val="StyleBoldUnderline"/>
        </w:rPr>
        <w:t>justified by a purported concern to fight drugs</w:t>
      </w:r>
      <w:r w:rsidRPr="00234941">
        <w:rPr>
          <w:sz w:val="16"/>
        </w:rPr>
        <w:t xml:space="preserve">—obviously a pretext since the Mexican state itself was regulating the drugs traffic nationally. For example, from the late 1960s to the early 1980s, the Mexican military, police and intelligence services— backed by the US—waged a ‘dirty war’ on dissidents and leftist guerrillas. The Mexican military was responsible for the majority of abuses committed during that time, ‘including the torture and enforced disappearance of hundreds of civilians’.18 The 1970s saw increased rural and labour militancy—there were at least 300 strikes in 1977—as a result of deteriorating economic conditions and a budgetary programme of austerity. The agricultural sector was barely growing, pushing many desperate campesinos to seize haciendas, execute local caciques (strongmen), migrate to the cities or the US, or become drugs entrepreneurs. At the same time </w:t>
      </w:r>
      <w:r w:rsidRPr="00234941">
        <w:rPr>
          <w:rStyle w:val="StyleBoldUnderline"/>
        </w:rPr>
        <w:t>Mexico increased the intensity of its war on drugs in 1975</w:t>
      </w:r>
      <w:r w:rsidRPr="00234941">
        <w:rPr>
          <w:sz w:val="16"/>
        </w:rPr>
        <w:t xml:space="preserve">, when it decided to </w:t>
      </w:r>
      <w:r w:rsidRPr="00234941">
        <w:rPr>
          <w:sz w:val="16"/>
        </w:rPr>
        <w:lastRenderedPageBreak/>
        <w:t xml:space="preserve">eradicate opium and marijuana fields with herbicides and to conduct anti-drugs military operations. </w:t>
      </w:r>
      <w:r w:rsidRPr="00234941">
        <w:rPr>
          <w:rStyle w:val="StyleBoldUnderline"/>
        </w:rPr>
        <w:t>Operation Condor, the core of the campaign, sent 7000 soldiers, aided by 226 DEA advisers, to the northern states</w:t>
      </w:r>
      <w:r w:rsidRPr="00234941">
        <w:rPr>
          <w:sz w:val="16"/>
        </w:rPr>
        <w:t xml:space="preserve"> of Durango, Chihuahua and Sinaloa—</w:t>
      </w:r>
      <w:r w:rsidRPr="00234941">
        <w:rPr>
          <w:rStyle w:val="StyleBoldUnderline"/>
        </w:rPr>
        <w:t>a region faced with poverty</w:t>
      </w:r>
      <w:r w:rsidRPr="00234941">
        <w:rPr>
          <w:sz w:val="16"/>
        </w:rPr>
        <w:t xml:space="preserve"> and which had been the scene of many militant peasant land occupations for two years.19 Officially operations targeted narcotics, but </w:t>
      </w:r>
      <w:r w:rsidRPr="00234941">
        <w:rPr>
          <w:rStyle w:val="StyleBoldUnderline"/>
        </w:rPr>
        <w:t>the fact that</w:t>
      </w:r>
      <w:r w:rsidRPr="00234941">
        <w:rPr>
          <w:sz w:val="16"/>
        </w:rPr>
        <w:t xml:space="preserve"> </w:t>
      </w:r>
      <w:r w:rsidRPr="00234941">
        <w:rPr>
          <w:rStyle w:val="StyleBoldUnderline"/>
        </w:rPr>
        <w:t>not a single big drug trafficker was arrested, while hundreds of peasants were arrested, tortured and jailed, led</w:t>
      </w:r>
      <w:r w:rsidRPr="00234941">
        <w:rPr>
          <w:sz w:val="16"/>
        </w:rPr>
        <w:t xml:space="preserve"> some contemporary </w:t>
      </w:r>
      <w:r w:rsidRPr="00234941">
        <w:rPr>
          <w:rStyle w:val="StyleBoldUnderline"/>
        </w:rPr>
        <w:t>analysts to conclude that Mexico’s military and counternarcotics campaigns</w:t>
      </w:r>
      <w:r w:rsidRPr="00234941">
        <w:rPr>
          <w:sz w:val="16"/>
        </w:rPr>
        <w:t xml:space="preserve"> in the countryside </w:t>
      </w:r>
      <w:r w:rsidRPr="00234941">
        <w:rPr>
          <w:rStyle w:val="StyleBoldUnderline"/>
        </w:rPr>
        <w:t>should have been more accurately described as a war against</w:t>
      </w:r>
      <w:r w:rsidRPr="00234941">
        <w:rPr>
          <w:sz w:val="16"/>
        </w:rPr>
        <w:t xml:space="preserve"> peasants, </w:t>
      </w:r>
      <w:r w:rsidRPr="00234941">
        <w:rPr>
          <w:rStyle w:val="StyleBoldUnderline"/>
        </w:rPr>
        <w:t>marginalised groups</w:t>
      </w:r>
      <w:r w:rsidRPr="00234941">
        <w:rPr>
          <w:sz w:val="16"/>
        </w:rPr>
        <w:t xml:space="preserve"> and the (real or imagined) guerrillas of the sierras rather than against drug trafficking— </w:t>
      </w:r>
      <w:r w:rsidRPr="00234941">
        <w:rPr>
          <w:rStyle w:val="StyleBoldUnderline"/>
        </w:rPr>
        <w:t>setting a precedent for the current situation</w:t>
      </w:r>
      <w:r w:rsidRPr="00234941">
        <w:rPr>
          <w:sz w:val="16"/>
        </w:rPr>
        <w:t>.20</w:t>
      </w:r>
    </w:p>
    <w:p w:rsidR="001029EC" w:rsidRPr="00234941" w:rsidRDefault="001029EC" w:rsidP="001029EC"/>
    <w:p w:rsidR="00234941" w:rsidRPr="00234941" w:rsidRDefault="00234941" w:rsidP="00234941">
      <w:pPr>
        <w:pStyle w:val="Heading2"/>
        <w:rPr>
          <w:b w:val="0"/>
          <w:bCs w:val="0"/>
        </w:rPr>
      </w:pPr>
      <w:r w:rsidRPr="00234941">
        <w:rPr>
          <w:b w:val="0"/>
          <w:bCs w:val="0"/>
        </w:rPr>
        <w:lastRenderedPageBreak/>
        <w:t>Mex – Biodiversity</w:t>
      </w:r>
    </w:p>
    <w:p w:rsidR="00234941" w:rsidRPr="00234941" w:rsidRDefault="00234941" w:rsidP="00234941">
      <w:pPr>
        <w:rPr>
          <w:b/>
        </w:rPr>
      </w:pPr>
      <w:r w:rsidRPr="00234941">
        <w:rPr>
          <w:b/>
        </w:rPr>
        <w:t>War on drugs releases chemicals that threaten biodiversity unique to Latin America, which are crucial to global balance</w:t>
      </w:r>
    </w:p>
    <w:p w:rsidR="00234941" w:rsidRPr="00234941" w:rsidRDefault="00234941" w:rsidP="00234941">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234941" w:rsidRPr="00234941" w:rsidRDefault="00234941" w:rsidP="00234941">
      <w:r w:rsidRPr="00234941">
        <w:rPr>
          <w:sz w:val="16"/>
        </w:rPr>
        <w:t xml:space="preserve">The environmental costs of </w:t>
      </w:r>
      <w:r w:rsidRPr="00234941">
        <w:rPr>
          <w:sz w:val="12"/>
        </w:rPr>
        <w:t>¶</w:t>
      </w:r>
      <w:r w:rsidRPr="00234941">
        <w:rPr>
          <w:sz w:val="16"/>
        </w:rPr>
        <w:t xml:space="preserve"> </w:t>
      </w:r>
      <w:r w:rsidRPr="00234941">
        <w:rPr>
          <w:rStyle w:val="StyleBoldUnderline"/>
        </w:rPr>
        <w:t>the war on drugs</w:t>
      </w:r>
      <w:r w:rsidRPr="00234941">
        <w:rPr>
          <w:rStyle w:val="StyleBoldUnderline"/>
          <w:sz w:val="12"/>
        </w:rPr>
        <w:t xml:space="preserve">¶ </w:t>
      </w:r>
      <w:r w:rsidRPr="00234941">
        <w:rPr>
          <w:sz w:val="16"/>
        </w:rPr>
        <w:t xml:space="preserve">1. How </w:t>
      </w:r>
      <w:r w:rsidRPr="00234941">
        <w:rPr>
          <w:rStyle w:val="StyleBoldUnderline"/>
        </w:rPr>
        <w:t xml:space="preserve">chemical eradications threaten </w:t>
      </w:r>
      <w:r w:rsidRPr="00234941">
        <w:rPr>
          <w:rStyle w:val="StyleBoldUnderline"/>
          <w:sz w:val="12"/>
        </w:rPr>
        <w:t xml:space="preserve">¶ </w:t>
      </w:r>
      <w:r w:rsidRPr="00234941">
        <w:rPr>
          <w:rStyle w:val="StyleBoldUnderline"/>
        </w:rPr>
        <w:t>biodiversity</w:t>
      </w:r>
      <w:r w:rsidRPr="00234941">
        <w:rPr>
          <w:rStyle w:val="StyleBoldUnderline"/>
          <w:sz w:val="12"/>
        </w:rPr>
        <w:t xml:space="preserve">¶ </w:t>
      </w:r>
      <w:r w:rsidRPr="00234941">
        <w:rPr>
          <w:sz w:val="16"/>
        </w:rPr>
        <w:t xml:space="preserve">Concerns over human and environmental health have </w:t>
      </w:r>
      <w:r w:rsidRPr="00234941">
        <w:rPr>
          <w:sz w:val="12"/>
        </w:rPr>
        <w:t>¶</w:t>
      </w:r>
      <w:r w:rsidRPr="00234941">
        <w:rPr>
          <w:sz w:val="16"/>
        </w:rPr>
        <w:t xml:space="preserve"> led Peru, Bolivia, Ecuador and Thailand to all ban the </w:t>
      </w:r>
      <w:r w:rsidRPr="00234941">
        <w:rPr>
          <w:sz w:val="12"/>
        </w:rPr>
        <w:t>¶</w:t>
      </w:r>
      <w:r w:rsidRPr="00234941">
        <w:rPr>
          <w:sz w:val="16"/>
        </w:rPr>
        <w:t xml:space="preserve"> use of chemical agents in eradication efforts. But despite </w:t>
      </w:r>
      <w:r w:rsidRPr="00234941">
        <w:rPr>
          <w:sz w:val="12"/>
        </w:rPr>
        <w:t>¶</w:t>
      </w:r>
      <w:r w:rsidRPr="00234941">
        <w:rPr>
          <w:sz w:val="16"/>
        </w:rPr>
        <w:t xml:space="preserve"> these concerns, </w:t>
      </w:r>
      <w:r w:rsidRPr="00234941">
        <w:rPr>
          <w:rStyle w:val="StyleBoldUnderline"/>
        </w:rPr>
        <w:t xml:space="preserve">the world’s second most biodiverse </w:t>
      </w:r>
      <w:r w:rsidRPr="00234941">
        <w:rPr>
          <w:rStyle w:val="StyleBoldUnderline"/>
          <w:sz w:val="12"/>
        </w:rPr>
        <w:t xml:space="preserve">¶ </w:t>
      </w:r>
      <w:r w:rsidRPr="00234941">
        <w:rPr>
          <w:rStyle w:val="StyleBoldUnderline"/>
        </w:rPr>
        <w:t>country, Colombia</w:t>
      </w:r>
      <w:r w:rsidRPr="00234941">
        <w:rPr>
          <w:sz w:val="16"/>
        </w:rPr>
        <w:t xml:space="preserve">, still permits aerial fumigations </w:t>
      </w:r>
      <w:r w:rsidRPr="00234941">
        <w:rPr>
          <w:sz w:val="12"/>
        </w:rPr>
        <w:t>¶</w:t>
      </w:r>
      <w:r w:rsidRPr="00234941">
        <w:rPr>
          <w:sz w:val="16"/>
        </w:rPr>
        <w:t xml:space="preserve"> of drug crops using a chemical mixture primarily </w:t>
      </w:r>
      <w:r w:rsidRPr="00234941">
        <w:rPr>
          <w:sz w:val="12"/>
        </w:rPr>
        <w:t>¶</w:t>
      </w:r>
      <w:r w:rsidRPr="00234941">
        <w:rPr>
          <w:sz w:val="16"/>
        </w:rPr>
        <w:t xml:space="preserve"> consisting of the herbicide glyphosate.</w:t>
      </w:r>
      <w:r w:rsidRPr="00234941">
        <w:rPr>
          <w:sz w:val="12"/>
        </w:rPr>
        <w:t>¶</w:t>
      </w:r>
      <w:r w:rsidRPr="00234941">
        <w:rPr>
          <w:sz w:val="16"/>
        </w:rPr>
        <w:t xml:space="preserve"> RoundupTM: Colombia’s “poison rain”</w:t>
      </w:r>
      <w:r w:rsidRPr="00234941">
        <w:rPr>
          <w:sz w:val="12"/>
        </w:rPr>
        <w:t>¶</w:t>
      </w:r>
      <w:r w:rsidRPr="00234941">
        <w:rPr>
          <w:sz w:val="16"/>
        </w:rPr>
        <w:t xml:space="preserve"> Roundup is a commercial glyphosate-based herbicide, </w:t>
      </w:r>
      <w:r w:rsidRPr="00234941">
        <w:rPr>
          <w:sz w:val="12"/>
        </w:rPr>
        <w:t>¶</w:t>
      </w:r>
      <w:r w:rsidRPr="00234941">
        <w:rPr>
          <w:sz w:val="16"/>
        </w:rPr>
        <w:t xml:space="preserve"> and is the main component of the mixture used </w:t>
      </w:r>
      <w:r w:rsidRPr="00234941">
        <w:rPr>
          <w:sz w:val="12"/>
        </w:rPr>
        <w:t>¶</w:t>
      </w:r>
      <w:r w:rsidRPr="00234941">
        <w:rPr>
          <w:sz w:val="16"/>
        </w:rPr>
        <w:t xml:space="preserve"> in Colombia’s US-funded fumigation programme. </w:t>
      </w:r>
      <w:r w:rsidRPr="00234941">
        <w:rPr>
          <w:sz w:val="12"/>
        </w:rPr>
        <w:t>¶</w:t>
      </w:r>
      <w:r w:rsidRPr="00234941">
        <w:rPr>
          <w:sz w:val="16"/>
        </w:rPr>
        <w:t xml:space="preserve"> </w:t>
      </w:r>
      <w:r w:rsidRPr="00234941">
        <w:rPr>
          <w:rStyle w:val="StyleBoldUnderline"/>
        </w:rPr>
        <w:t xml:space="preserve">Glyphosate is a non-selective herbicide, meaning any </w:t>
      </w:r>
      <w:r w:rsidRPr="00234941">
        <w:rPr>
          <w:rStyle w:val="StyleBoldUnderline"/>
          <w:sz w:val="12"/>
        </w:rPr>
        <w:t xml:space="preserve">¶ </w:t>
      </w:r>
      <w:r w:rsidRPr="00234941">
        <w:rPr>
          <w:rStyle w:val="StyleBoldUnderline"/>
        </w:rPr>
        <w:t>plant exposed to a sufficient amount of the chemical</w:t>
      </w:r>
      <w:r w:rsidRPr="00234941">
        <w:rPr>
          <w:rStyle w:val="StyleBoldUnderline"/>
          <w:sz w:val="12"/>
        </w:rPr>
        <w:t xml:space="preserve">¶ </w:t>
      </w:r>
      <w:r w:rsidRPr="00234941">
        <w:rPr>
          <w:rStyle w:val="StyleBoldUnderline"/>
        </w:rPr>
        <w:t>will be killed</w:t>
      </w:r>
      <w:r w:rsidRPr="00234941">
        <w:rPr>
          <w:sz w:val="16"/>
        </w:rPr>
        <w:t xml:space="preserve">. In the mixture sprayed in Colombia, the </w:t>
      </w:r>
      <w:r w:rsidRPr="00234941">
        <w:rPr>
          <w:sz w:val="12"/>
        </w:rPr>
        <w:t>¶</w:t>
      </w:r>
      <w:r w:rsidRPr="00234941">
        <w:rPr>
          <w:sz w:val="16"/>
        </w:rPr>
        <w:t xml:space="preserve"> toxicity of glyphosate is enhanced by the inclusion of </w:t>
      </w:r>
      <w:r w:rsidRPr="00234941">
        <w:rPr>
          <w:sz w:val="12"/>
        </w:rPr>
        <w:t>¶</w:t>
      </w:r>
      <w:r w:rsidRPr="00234941">
        <w:rPr>
          <w:sz w:val="16"/>
        </w:rPr>
        <w:t xml:space="preserve"> a surfactant, an additive that enables it to penetrate </w:t>
      </w:r>
      <w:r w:rsidRPr="00234941">
        <w:rPr>
          <w:sz w:val="12"/>
        </w:rPr>
        <w:t>¶</w:t>
      </w:r>
      <w:r w:rsidRPr="00234941">
        <w:rPr>
          <w:sz w:val="16"/>
        </w:rPr>
        <w:t xml:space="preserve"> further through leaves, increasing its lethality.</w:t>
      </w:r>
      <w:r w:rsidRPr="00234941">
        <w:rPr>
          <w:sz w:val="12"/>
        </w:rPr>
        <w:t>¶</w:t>
      </w:r>
      <w:r w:rsidRPr="00234941">
        <w:rPr>
          <w:sz w:val="16"/>
        </w:rPr>
        <w:t xml:space="preserve"> </w:t>
      </w:r>
      <w:r w:rsidRPr="00234941">
        <w:rPr>
          <w:rStyle w:val="StyleBoldUnderline"/>
        </w:rPr>
        <w:t xml:space="preserve">The particular surfactant used in Colombia is not </w:t>
      </w:r>
      <w:r w:rsidRPr="00234941">
        <w:rPr>
          <w:rStyle w:val="StyleBoldUnderline"/>
          <w:sz w:val="12"/>
        </w:rPr>
        <w:t xml:space="preserve">¶ </w:t>
      </w:r>
      <w:r w:rsidRPr="00234941">
        <w:rPr>
          <w:rStyle w:val="StyleBoldUnderline"/>
        </w:rPr>
        <w:t>approved for use in the US</w:t>
      </w:r>
      <w:r w:rsidRPr="00234941">
        <w:rPr>
          <w:sz w:val="16"/>
        </w:rPr>
        <w:t xml:space="preserve"> and its ingredients are </w:t>
      </w:r>
      <w:r w:rsidRPr="00234941">
        <w:rPr>
          <w:sz w:val="12"/>
        </w:rPr>
        <w:t>¶</w:t>
      </w:r>
      <w:r w:rsidRPr="00234941">
        <w:rPr>
          <w:sz w:val="16"/>
        </w:rPr>
        <w:t xml:space="preserve"> considered trade secrets,6 </w:t>
      </w:r>
      <w:r w:rsidRPr="00234941">
        <w:rPr>
          <w:rStyle w:val="StyleBoldUnderline"/>
        </w:rPr>
        <w:t xml:space="preserve">rendering any independent </w:t>
      </w:r>
      <w:r w:rsidRPr="00234941">
        <w:rPr>
          <w:rStyle w:val="StyleBoldUnderline"/>
          <w:sz w:val="12"/>
        </w:rPr>
        <w:t xml:space="preserve">¶ </w:t>
      </w:r>
      <w:r w:rsidRPr="00234941">
        <w:rPr>
          <w:rStyle w:val="StyleBoldUnderline"/>
        </w:rPr>
        <w:t>evaluation of its effects all the more difficult to conduct.</w:t>
      </w:r>
      <w:r w:rsidRPr="00234941">
        <w:rPr>
          <w:rStyle w:val="StyleBoldUnderline"/>
          <w:sz w:val="12"/>
        </w:rPr>
        <w:t xml:space="preserve">¶ </w:t>
      </w:r>
      <w:r w:rsidRPr="00234941">
        <w:rPr>
          <w:sz w:val="16"/>
        </w:rPr>
        <w:t>The destruction of plant life</w:t>
      </w:r>
      <w:r w:rsidRPr="00234941">
        <w:rPr>
          <w:sz w:val="12"/>
        </w:rPr>
        <w:t>¶</w:t>
      </w:r>
      <w:r w:rsidRPr="00234941">
        <w:rPr>
          <w:sz w:val="16"/>
        </w:rPr>
        <w:t xml:space="preserve"> The spraying of a herbicide designed to kill flora </w:t>
      </w:r>
      <w:r w:rsidRPr="00234941">
        <w:rPr>
          <w:sz w:val="12"/>
        </w:rPr>
        <w:t>¶</w:t>
      </w:r>
      <w:r w:rsidRPr="00234941">
        <w:rPr>
          <w:sz w:val="16"/>
        </w:rPr>
        <w:t xml:space="preserve"> indiscriminately, across millions of acres of land, is </w:t>
      </w:r>
      <w:r w:rsidRPr="00234941">
        <w:rPr>
          <w:sz w:val="12"/>
        </w:rPr>
        <w:t>¶</w:t>
      </w:r>
      <w:r w:rsidRPr="00234941">
        <w:rPr>
          <w:sz w:val="16"/>
        </w:rPr>
        <w:t xml:space="preserve"> concerning no matter what country it takes place in. </w:t>
      </w:r>
      <w:r w:rsidRPr="00234941">
        <w:rPr>
          <w:sz w:val="12"/>
        </w:rPr>
        <w:t>¶</w:t>
      </w:r>
      <w:r w:rsidRPr="00234941">
        <w:rPr>
          <w:sz w:val="16"/>
        </w:rPr>
        <w:t xml:space="preserve"> But </w:t>
      </w:r>
      <w:r w:rsidRPr="00234941">
        <w:rPr>
          <w:rStyle w:val="StyleBoldUnderline"/>
        </w:rPr>
        <w:t xml:space="preserve">in this case it is especially alarming, given Colombia’s </w:t>
      </w:r>
      <w:r w:rsidRPr="00234941">
        <w:rPr>
          <w:rStyle w:val="StyleBoldUnderline"/>
          <w:sz w:val="12"/>
        </w:rPr>
        <w:t xml:space="preserve">¶ </w:t>
      </w:r>
      <w:r w:rsidRPr="00234941">
        <w:rPr>
          <w:rStyle w:val="StyleBoldUnderline"/>
        </w:rPr>
        <w:t xml:space="preserve">approximately 55,000 species of plants, a third of which </w:t>
      </w:r>
      <w:r w:rsidRPr="00234941">
        <w:rPr>
          <w:rStyle w:val="StyleBoldUnderline"/>
          <w:sz w:val="12"/>
        </w:rPr>
        <w:t xml:space="preserve">¶ </w:t>
      </w:r>
      <w:r w:rsidRPr="00234941">
        <w:rPr>
          <w:rStyle w:val="StyleBoldUnderline"/>
        </w:rPr>
        <w:t>are unique to the country.</w:t>
      </w:r>
      <w:r w:rsidRPr="00234941">
        <w:rPr>
          <w:rStyle w:val="StyleBoldUnderline"/>
          <w:sz w:val="12"/>
        </w:rPr>
        <w:t xml:space="preserve">¶ </w:t>
      </w:r>
      <w:r w:rsidRPr="00234941">
        <w:rPr>
          <w:rStyle w:val="StyleBoldUnderline"/>
        </w:rPr>
        <w:t xml:space="preserve">The imprecise nature of aerial spraying maximises this </w:t>
      </w:r>
      <w:r w:rsidRPr="00234941">
        <w:rPr>
          <w:rStyle w:val="StyleBoldUnderline"/>
          <w:sz w:val="12"/>
        </w:rPr>
        <w:t xml:space="preserve">¶ </w:t>
      </w:r>
      <w:r w:rsidRPr="00234941">
        <w:rPr>
          <w:rStyle w:val="StyleBoldUnderline"/>
        </w:rPr>
        <w:t>threat to biodiversity</w:t>
      </w:r>
      <w:r w:rsidRPr="00234941">
        <w:rPr>
          <w:sz w:val="16"/>
        </w:rPr>
        <w:t xml:space="preserve">, because rather than being applied </w:t>
      </w:r>
      <w:r w:rsidRPr="00234941">
        <w:rPr>
          <w:sz w:val="12"/>
        </w:rPr>
        <w:t>¶</w:t>
      </w:r>
      <w:r w:rsidRPr="00234941">
        <w:rPr>
          <w:sz w:val="16"/>
        </w:rPr>
        <w:t xml:space="preserve"> directly, from close range (as instructions for the use of </w:t>
      </w:r>
      <w:r w:rsidRPr="00234941">
        <w:rPr>
          <w:sz w:val="12"/>
        </w:rPr>
        <w:t>¶</w:t>
      </w:r>
      <w:r w:rsidRPr="00234941">
        <w:rPr>
          <w:sz w:val="16"/>
        </w:rPr>
        <w:t xml:space="preserve"> herbicides state), </w:t>
      </w:r>
      <w:r w:rsidRPr="00234941">
        <w:rPr>
          <w:rStyle w:val="StyleBoldUnderline"/>
        </w:rPr>
        <w:t xml:space="preserve">herbicides are sprayed from planes. </w:t>
      </w:r>
      <w:r w:rsidRPr="00234941">
        <w:rPr>
          <w:rStyle w:val="StyleBoldUnderline"/>
          <w:sz w:val="12"/>
        </w:rPr>
        <w:t xml:space="preserve">¶ </w:t>
      </w:r>
      <w:r w:rsidRPr="00234941">
        <w:rPr>
          <w:rStyle w:val="StyleBoldUnderline"/>
        </w:rPr>
        <w:t xml:space="preserve">This increases the likelihood of the wrong field being </w:t>
      </w:r>
      <w:r w:rsidRPr="00234941">
        <w:rPr>
          <w:rStyle w:val="StyleBoldUnderline"/>
          <w:sz w:val="12"/>
        </w:rPr>
        <w:t xml:space="preserve">¶ </w:t>
      </w:r>
      <w:r w:rsidRPr="00234941">
        <w:rPr>
          <w:rStyle w:val="StyleBoldUnderline"/>
        </w:rPr>
        <w:t>sprayed due to human error</w:t>
      </w:r>
      <w:r w:rsidRPr="00234941">
        <w:rPr>
          <w:sz w:val="16"/>
        </w:rPr>
        <w:t xml:space="preserve">, and in windy conditions </w:t>
      </w:r>
      <w:r w:rsidRPr="00234941">
        <w:rPr>
          <w:sz w:val="12"/>
        </w:rPr>
        <w:t>¶</w:t>
      </w:r>
      <w:r w:rsidRPr="00234941">
        <w:rPr>
          <w:sz w:val="16"/>
        </w:rPr>
        <w:t xml:space="preserve"> </w:t>
      </w:r>
      <w:r w:rsidRPr="00234941">
        <w:rPr>
          <w:rStyle w:val="StyleBoldUnderline"/>
        </w:rPr>
        <w:t>causes herbicide to be blown over non-target areas</w:t>
      </w:r>
      <w:r w:rsidRPr="00234941">
        <w:rPr>
          <w:sz w:val="16"/>
        </w:rPr>
        <w:t xml:space="preserve">. </w:t>
      </w:r>
      <w:r w:rsidRPr="00234941">
        <w:rPr>
          <w:sz w:val="12"/>
        </w:rPr>
        <w:t>¶</w:t>
      </w:r>
      <w:r w:rsidRPr="00234941">
        <w:rPr>
          <w:sz w:val="16"/>
        </w:rPr>
        <w:t xml:space="preserve"> Consequently, </w:t>
      </w:r>
      <w:r w:rsidRPr="00234941">
        <w:rPr>
          <w:rStyle w:val="StyleBoldUnderline"/>
        </w:rPr>
        <w:t xml:space="preserve">drug crop eradications often wipe out licit </w:t>
      </w:r>
      <w:r w:rsidRPr="00234941">
        <w:rPr>
          <w:rStyle w:val="StyleBoldUnderline"/>
          <w:sz w:val="12"/>
        </w:rPr>
        <w:t xml:space="preserve">¶ </w:t>
      </w:r>
      <w:r w:rsidRPr="00234941">
        <w:rPr>
          <w:rStyle w:val="StyleBoldUnderline"/>
        </w:rPr>
        <w:t>crops, forests and rare plants.</w:t>
      </w:r>
      <w:r w:rsidRPr="00234941">
        <w:rPr>
          <w:rStyle w:val="StyleBoldUnderline"/>
          <w:sz w:val="12"/>
        </w:rPr>
        <w:t xml:space="preserve">¶ </w:t>
      </w:r>
      <w:r w:rsidRPr="00234941">
        <w:rPr>
          <w:sz w:val="16"/>
        </w:rPr>
        <w:t xml:space="preserve">In addition to the short-term loss of vegetation they </w:t>
      </w:r>
      <w:r w:rsidRPr="00234941">
        <w:rPr>
          <w:sz w:val="12"/>
        </w:rPr>
        <w:t>¶</w:t>
      </w:r>
      <w:r w:rsidRPr="00234941">
        <w:rPr>
          <w:sz w:val="16"/>
        </w:rPr>
        <w:t xml:space="preserve"> cause, aerial fumigations can have a more long-lasting </w:t>
      </w:r>
      <w:r w:rsidRPr="00234941">
        <w:rPr>
          <w:sz w:val="12"/>
        </w:rPr>
        <w:t>¶</w:t>
      </w:r>
      <w:r w:rsidRPr="00234941">
        <w:rPr>
          <w:sz w:val="16"/>
        </w:rPr>
        <w:t xml:space="preserve"> impact on plant life. </w:t>
      </w:r>
      <w:r w:rsidRPr="00234941">
        <w:rPr>
          <w:rStyle w:val="StyleBoldUnderline"/>
        </w:rPr>
        <w:t xml:space="preserve">The Amazon has a fragile soil </w:t>
      </w:r>
      <w:r w:rsidRPr="00234941">
        <w:rPr>
          <w:rStyle w:val="StyleBoldUnderline"/>
          <w:sz w:val="12"/>
        </w:rPr>
        <w:t xml:space="preserve">¶ </w:t>
      </w:r>
      <w:r w:rsidRPr="00234941">
        <w:rPr>
          <w:rStyle w:val="StyleBoldUnderline"/>
        </w:rPr>
        <w:t xml:space="preserve">ecosystem, and farmers report that areas which have </w:t>
      </w:r>
      <w:r w:rsidRPr="00234941">
        <w:rPr>
          <w:rStyle w:val="StyleBoldUnderline"/>
          <w:sz w:val="12"/>
        </w:rPr>
        <w:t xml:space="preserve">¶ </w:t>
      </w:r>
      <w:r w:rsidRPr="00234941">
        <w:rPr>
          <w:rStyle w:val="StyleBoldUnderline"/>
        </w:rPr>
        <w:t xml:space="preserve">been repeatedly fumigated are either less productive or </w:t>
      </w:r>
      <w:r w:rsidRPr="00234941">
        <w:rPr>
          <w:rStyle w:val="StyleBoldUnderline"/>
          <w:sz w:val="12"/>
        </w:rPr>
        <w:t xml:space="preserve">¶ </w:t>
      </w:r>
      <w:r w:rsidRPr="00234941">
        <w:rPr>
          <w:rStyle w:val="StyleBoldUnderline"/>
        </w:rPr>
        <w:t>yield crops that fail to mature fully</w:t>
      </w:r>
      <w:r w:rsidRPr="00234941">
        <w:rPr>
          <w:sz w:val="16"/>
        </w:rPr>
        <w:t>.9</w:t>
      </w:r>
      <w:r w:rsidRPr="00234941">
        <w:rPr>
          <w:sz w:val="12"/>
        </w:rPr>
        <w:t>¶</w:t>
      </w:r>
      <w:r w:rsidRPr="00234941">
        <w:rPr>
          <w:sz w:val="16"/>
        </w:rPr>
        <w:t xml:space="preserve"> The contamination of national parks </w:t>
      </w:r>
      <w:r w:rsidRPr="00234941">
        <w:rPr>
          <w:sz w:val="12"/>
        </w:rPr>
        <w:t>¶</w:t>
      </w:r>
      <w:r w:rsidRPr="00234941">
        <w:rPr>
          <w:sz w:val="16"/>
        </w:rPr>
        <w:t xml:space="preserve"> The inadvertent environmental damage caused by </w:t>
      </w:r>
      <w:r w:rsidRPr="00234941">
        <w:rPr>
          <w:sz w:val="12"/>
        </w:rPr>
        <w:t>¶</w:t>
      </w:r>
      <w:r w:rsidRPr="00234941">
        <w:rPr>
          <w:sz w:val="16"/>
        </w:rPr>
        <w:t xml:space="preserve"> chemical eradications is exacerbated by the proximity </w:t>
      </w:r>
      <w:r w:rsidRPr="00234941">
        <w:rPr>
          <w:sz w:val="12"/>
        </w:rPr>
        <w:t>¶</w:t>
      </w:r>
      <w:r w:rsidRPr="00234941">
        <w:rPr>
          <w:sz w:val="16"/>
        </w:rPr>
        <w:t xml:space="preserve"> of a number of Colombia’s national parks to illicit coca </w:t>
      </w:r>
      <w:r w:rsidRPr="00234941">
        <w:rPr>
          <w:sz w:val="12"/>
        </w:rPr>
        <w:t>¶</w:t>
      </w:r>
      <w:r w:rsidRPr="00234941">
        <w:rPr>
          <w:sz w:val="16"/>
        </w:rPr>
        <w:t xml:space="preserve"> plantations. In effect, this means that </w:t>
      </w:r>
      <w:r w:rsidRPr="00234941">
        <w:rPr>
          <w:rStyle w:val="StyleBoldUnderline"/>
        </w:rPr>
        <w:t xml:space="preserve">some of the areas </w:t>
      </w:r>
      <w:r w:rsidRPr="00234941">
        <w:rPr>
          <w:rStyle w:val="StyleBoldUnderline"/>
          <w:sz w:val="12"/>
        </w:rPr>
        <w:t xml:space="preserve">¶ </w:t>
      </w:r>
      <w:r w:rsidRPr="00234941">
        <w:rPr>
          <w:rStyle w:val="StyleBoldUnderline"/>
        </w:rPr>
        <w:t xml:space="preserve">most frequently targeted by aerial fumigations are also </w:t>
      </w:r>
      <w:r w:rsidRPr="00234941">
        <w:rPr>
          <w:rStyle w:val="StyleBoldUnderline"/>
          <w:sz w:val="12"/>
        </w:rPr>
        <w:t xml:space="preserve">¶ </w:t>
      </w:r>
      <w:r w:rsidRPr="00234941">
        <w:rPr>
          <w:rStyle w:val="StyleBoldUnderline"/>
        </w:rPr>
        <w:t xml:space="preserve">among the country’s most biodiverse and ecologically </w:t>
      </w:r>
      <w:r w:rsidRPr="00234941">
        <w:rPr>
          <w:rStyle w:val="StyleBoldUnderline"/>
          <w:sz w:val="12"/>
        </w:rPr>
        <w:t xml:space="preserve">¶ </w:t>
      </w:r>
      <w:r w:rsidRPr="00234941">
        <w:rPr>
          <w:rStyle w:val="StyleBoldUnderline"/>
        </w:rPr>
        <w:t>irreplaceable.1</w:t>
      </w:r>
      <w:r w:rsidRPr="00234941">
        <w:rPr>
          <w:sz w:val="16"/>
        </w:rPr>
        <w:t xml:space="preserve">0 As </w:t>
      </w:r>
      <w:r w:rsidRPr="00234941">
        <w:rPr>
          <w:rStyle w:val="StyleBoldUnderline"/>
        </w:rPr>
        <w:t xml:space="preserve">more than 17 million people depend </w:t>
      </w:r>
      <w:r w:rsidRPr="00234941">
        <w:rPr>
          <w:rStyle w:val="StyleBoldUnderline"/>
          <w:sz w:val="12"/>
        </w:rPr>
        <w:t xml:space="preserve">¶ </w:t>
      </w:r>
      <w:r w:rsidRPr="00234941">
        <w:rPr>
          <w:rStyle w:val="StyleBoldUnderline"/>
        </w:rPr>
        <w:t xml:space="preserve">on the fresh water that flows from these protected </w:t>
      </w:r>
      <w:r w:rsidRPr="00234941">
        <w:rPr>
          <w:rStyle w:val="StyleBoldUnderline"/>
          <w:sz w:val="12"/>
        </w:rPr>
        <w:t xml:space="preserve">¶ </w:t>
      </w:r>
      <w:r w:rsidRPr="00234941">
        <w:rPr>
          <w:rStyle w:val="StyleBoldUnderline"/>
        </w:rPr>
        <w:t xml:space="preserve">areas,11 this undoubtedly represents a threat to human </w:t>
      </w:r>
      <w:r w:rsidRPr="00234941">
        <w:rPr>
          <w:rStyle w:val="StyleBoldUnderline"/>
          <w:sz w:val="12"/>
        </w:rPr>
        <w:t xml:space="preserve">¶ </w:t>
      </w:r>
      <w:r w:rsidRPr="00234941">
        <w:rPr>
          <w:rStyle w:val="StyleBoldUnderline"/>
        </w:rPr>
        <w:t>health</w:t>
      </w:r>
      <w:r w:rsidRPr="00234941">
        <w:rPr>
          <w:sz w:val="16"/>
        </w:rPr>
        <w:t xml:space="preserve">. </w:t>
      </w:r>
      <w:r w:rsidRPr="00234941">
        <w:rPr>
          <w:rStyle w:val="StyleBoldUnderline"/>
        </w:rPr>
        <w:t xml:space="preserve">It also further threatens Colombia’s more than </w:t>
      </w:r>
      <w:r w:rsidRPr="00234941">
        <w:rPr>
          <w:rStyle w:val="StyleBoldUnderline"/>
          <w:sz w:val="12"/>
        </w:rPr>
        <w:t xml:space="preserve">¶ </w:t>
      </w:r>
      <w:r w:rsidRPr="00234941">
        <w:rPr>
          <w:rStyle w:val="StyleBoldUnderline"/>
        </w:rPr>
        <w:t xml:space="preserve">200 endangered species of amphibians that live in these </w:t>
      </w:r>
      <w:r w:rsidRPr="00234941">
        <w:rPr>
          <w:rStyle w:val="StyleBoldUnderline"/>
          <w:sz w:val="12"/>
        </w:rPr>
        <w:t xml:space="preserve">¶ </w:t>
      </w:r>
      <w:r w:rsidRPr="00234941">
        <w:rPr>
          <w:rStyle w:val="StyleBoldUnderline"/>
        </w:rPr>
        <w:t>aquatic environments</w:t>
      </w:r>
      <w:r w:rsidRPr="00234941">
        <w:rPr>
          <w:sz w:val="16"/>
        </w:rPr>
        <w:t xml:space="preserve"> and are particularly sensitive to </w:t>
      </w:r>
      <w:r w:rsidRPr="00234941">
        <w:rPr>
          <w:sz w:val="12"/>
        </w:rPr>
        <w:t>¶</w:t>
      </w:r>
      <w:r w:rsidRPr="00234941">
        <w:rPr>
          <w:sz w:val="16"/>
        </w:rPr>
        <w:t xml:space="preserve"> herbicides such as Roundup.12</w:t>
      </w:r>
      <w:r w:rsidRPr="00234941">
        <w:rPr>
          <w:sz w:val="12"/>
        </w:rPr>
        <w:t>¶</w:t>
      </w:r>
      <w:r w:rsidRPr="00234941">
        <w:rPr>
          <w:sz w:val="16"/>
        </w:rPr>
        <w:t xml:space="preserve"> The danger to animal health</w:t>
      </w:r>
      <w:r w:rsidRPr="00234941">
        <w:rPr>
          <w:sz w:val="12"/>
        </w:rPr>
        <w:t>¶</w:t>
      </w:r>
      <w:r w:rsidRPr="00234941">
        <w:rPr>
          <w:sz w:val="16"/>
        </w:rPr>
        <w:t xml:space="preserve"> While the US State Department denies the chemical </w:t>
      </w:r>
      <w:r w:rsidRPr="00234941">
        <w:rPr>
          <w:sz w:val="12"/>
        </w:rPr>
        <w:t>¶</w:t>
      </w:r>
      <w:r w:rsidRPr="00234941">
        <w:rPr>
          <w:sz w:val="16"/>
        </w:rPr>
        <w:t xml:space="preserve"> agents used in Colombia have any severe effects on </w:t>
      </w:r>
      <w:r w:rsidRPr="00234941">
        <w:rPr>
          <w:sz w:val="12"/>
        </w:rPr>
        <w:t>¶</w:t>
      </w:r>
      <w:r w:rsidRPr="00234941">
        <w:rPr>
          <w:sz w:val="16"/>
        </w:rPr>
        <w:t xml:space="preserve"> fauna, evidence suggests that </w:t>
      </w:r>
      <w:r w:rsidRPr="00234941">
        <w:rPr>
          <w:rStyle w:val="StyleBoldUnderline"/>
        </w:rPr>
        <w:t xml:space="preserve">animal health can be </w:t>
      </w:r>
      <w:r w:rsidRPr="00234941">
        <w:rPr>
          <w:rStyle w:val="StyleBoldUnderline"/>
          <w:sz w:val="12"/>
        </w:rPr>
        <w:t xml:space="preserve">¶ </w:t>
      </w:r>
      <w:r w:rsidRPr="00234941">
        <w:rPr>
          <w:rStyle w:val="StyleBoldUnderline"/>
        </w:rPr>
        <w:t xml:space="preserve">seriously impacted by their use. Cattle have lost hair </w:t>
      </w:r>
      <w:r w:rsidRPr="00234941">
        <w:rPr>
          <w:rStyle w:val="StyleBoldUnderline"/>
          <w:sz w:val="12"/>
        </w:rPr>
        <w:t xml:space="preserve">¶ </w:t>
      </w:r>
      <w:r w:rsidRPr="00234941">
        <w:rPr>
          <w:sz w:val="16"/>
        </w:rPr>
        <w:t xml:space="preserve">after eating fumigated pastures, and </w:t>
      </w:r>
      <w:r w:rsidRPr="00234941">
        <w:rPr>
          <w:rStyle w:val="StyleBoldUnderline"/>
        </w:rPr>
        <w:t xml:space="preserve">chickens and </w:t>
      </w:r>
      <w:r w:rsidRPr="00234941">
        <w:rPr>
          <w:rStyle w:val="StyleBoldUnderline"/>
          <w:sz w:val="12"/>
        </w:rPr>
        <w:t xml:space="preserve">¶ </w:t>
      </w:r>
      <w:r w:rsidRPr="00234941">
        <w:rPr>
          <w:rStyle w:val="StyleBoldUnderline"/>
        </w:rPr>
        <w:t xml:space="preserve">fish have been killed as a result of drinking water </w:t>
      </w:r>
      <w:r w:rsidRPr="00234941">
        <w:rPr>
          <w:rStyle w:val="StyleBoldUnderline"/>
          <w:sz w:val="12"/>
        </w:rPr>
        <w:t xml:space="preserve">¶ </w:t>
      </w:r>
      <w:r w:rsidRPr="00234941">
        <w:rPr>
          <w:rStyle w:val="StyleBoldUnderline"/>
        </w:rPr>
        <w:t>contaminated</w:t>
      </w:r>
      <w:r w:rsidRPr="00234941">
        <w:rPr>
          <w:sz w:val="16"/>
        </w:rPr>
        <w:t xml:space="preserve"> with the fumigation spray.13</w:t>
      </w:r>
      <w:r w:rsidRPr="00234941">
        <w:rPr>
          <w:sz w:val="12"/>
        </w:rPr>
        <w:t>¶</w:t>
      </w:r>
      <w:r w:rsidRPr="00234941">
        <w:rPr>
          <w:sz w:val="16"/>
        </w:rPr>
        <w:t xml:space="preserve"> More significantly, by eradicating large areas of </w:t>
      </w:r>
      <w:r w:rsidRPr="00234941">
        <w:rPr>
          <w:sz w:val="12"/>
        </w:rPr>
        <w:t>¶</w:t>
      </w:r>
      <w:r w:rsidRPr="00234941">
        <w:rPr>
          <w:sz w:val="16"/>
        </w:rPr>
        <w:t xml:space="preserve"> vegetation, aerial fumigations destroy many animals’ </w:t>
      </w:r>
      <w:r w:rsidRPr="00234941">
        <w:rPr>
          <w:sz w:val="12"/>
        </w:rPr>
        <w:t>¶</w:t>
      </w:r>
      <w:r w:rsidRPr="00234941">
        <w:rPr>
          <w:sz w:val="16"/>
        </w:rPr>
        <w:t xml:space="preserve"> habitats and deprive them of essential food sources. </w:t>
      </w:r>
      <w:r w:rsidRPr="00234941">
        <w:rPr>
          <w:sz w:val="12"/>
        </w:rPr>
        <w:t>¶</w:t>
      </w:r>
      <w:r w:rsidRPr="00234941">
        <w:rPr>
          <w:sz w:val="16"/>
        </w:rPr>
        <w:t xml:space="preserve"> </w:t>
      </w:r>
      <w:r w:rsidRPr="00234941">
        <w:rPr>
          <w:rStyle w:val="StyleBoldUnderline"/>
        </w:rPr>
        <w:t xml:space="preserve">With numerous bird, animal and insect species unique to </w:t>
      </w:r>
      <w:r w:rsidRPr="00234941">
        <w:rPr>
          <w:rStyle w:val="StyleBoldUnderline"/>
          <w:sz w:val="12"/>
        </w:rPr>
        <w:t xml:space="preserve">¶ </w:t>
      </w:r>
      <w:r w:rsidRPr="00234941">
        <w:rPr>
          <w:rStyle w:val="StyleBoldUnderline"/>
        </w:rPr>
        <w:t xml:space="preserve">Colombia, this poses a real risk of triggering extinctions, </w:t>
      </w:r>
      <w:r w:rsidRPr="00234941">
        <w:rPr>
          <w:rStyle w:val="StyleBoldUnderline"/>
          <w:sz w:val="12"/>
        </w:rPr>
        <w:t xml:space="preserve">¶ </w:t>
      </w:r>
      <w:r w:rsidRPr="00234941">
        <w:rPr>
          <w:sz w:val="16"/>
        </w:rPr>
        <w:t xml:space="preserve">particularly given the wider pressure on natural habitats </w:t>
      </w:r>
      <w:r w:rsidRPr="00234941">
        <w:rPr>
          <w:sz w:val="12"/>
        </w:rPr>
        <w:t>¶</w:t>
      </w:r>
      <w:r w:rsidRPr="00234941">
        <w:rPr>
          <w:sz w:val="16"/>
        </w:rPr>
        <w:t xml:space="preserve"> in the region.</w:t>
      </w:r>
    </w:p>
    <w:p w:rsidR="00234941" w:rsidRPr="00234941" w:rsidRDefault="00234941" w:rsidP="00234941"/>
    <w:p w:rsidR="00234941" w:rsidRPr="00234941" w:rsidRDefault="00234941" w:rsidP="00234941">
      <w:pPr>
        <w:rPr>
          <w:b/>
        </w:rPr>
      </w:pPr>
      <w:r w:rsidRPr="00234941">
        <w:rPr>
          <w:b/>
        </w:rPr>
        <w:t>Destroys Latin American ecosystems</w:t>
      </w:r>
    </w:p>
    <w:p w:rsidR="00234941" w:rsidRPr="00234941" w:rsidRDefault="00234941" w:rsidP="00234941">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234941" w:rsidRPr="00234941" w:rsidRDefault="00234941" w:rsidP="00234941">
      <w:pPr>
        <w:rPr>
          <w:rStyle w:val="StyleBoldUnderline"/>
        </w:rPr>
      </w:pPr>
      <w:r w:rsidRPr="00234941">
        <w:rPr>
          <w:sz w:val="16"/>
        </w:rPr>
        <w:lastRenderedPageBreak/>
        <w:t>2. Deforestation</w:t>
      </w:r>
      <w:r w:rsidRPr="00234941">
        <w:rPr>
          <w:sz w:val="12"/>
        </w:rPr>
        <w:t>¶</w:t>
      </w:r>
      <w:r w:rsidRPr="00234941">
        <w:rPr>
          <w:sz w:val="16"/>
        </w:rPr>
        <w:t xml:space="preserve"> While </w:t>
      </w:r>
      <w:r w:rsidRPr="00234941">
        <w:rPr>
          <w:rStyle w:val="StyleBoldUnderline"/>
        </w:rPr>
        <w:t xml:space="preserve">eradications necessarily cause localized </w:t>
      </w:r>
      <w:r w:rsidRPr="00234941">
        <w:rPr>
          <w:rStyle w:val="StyleBoldUnderline"/>
          <w:sz w:val="12"/>
        </w:rPr>
        <w:t xml:space="preserve">¶ </w:t>
      </w:r>
      <w:r w:rsidRPr="00234941">
        <w:rPr>
          <w:rStyle w:val="StyleBoldUnderline"/>
        </w:rPr>
        <w:t>deforestation</w:t>
      </w:r>
      <w:r w:rsidRPr="00234941">
        <w:rPr>
          <w:sz w:val="16"/>
        </w:rPr>
        <w:t xml:space="preserve"> in the areas in which they are conducted, </w:t>
      </w:r>
      <w:r w:rsidRPr="00234941">
        <w:rPr>
          <w:sz w:val="12"/>
        </w:rPr>
        <w:t>¶</w:t>
      </w:r>
      <w:r w:rsidRPr="00234941">
        <w:rPr>
          <w:sz w:val="16"/>
        </w:rPr>
        <w:t xml:space="preserve"> </w:t>
      </w:r>
      <w:r w:rsidRPr="00234941">
        <w:rPr>
          <w:rStyle w:val="StyleBoldUnderline"/>
        </w:rPr>
        <w:t>they also have a multiplier effect</w:t>
      </w:r>
      <w:r w:rsidRPr="00234941">
        <w:rPr>
          <w:sz w:val="16"/>
        </w:rPr>
        <w:t xml:space="preserve">, because once an area </w:t>
      </w:r>
      <w:r w:rsidRPr="00234941">
        <w:rPr>
          <w:sz w:val="12"/>
        </w:rPr>
        <w:t>¶</w:t>
      </w:r>
      <w:r w:rsidRPr="00234941">
        <w:rPr>
          <w:sz w:val="16"/>
        </w:rPr>
        <w:t xml:space="preserve"> has been chemically or manually eradicated, </w:t>
      </w:r>
      <w:r w:rsidRPr="00234941">
        <w:rPr>
          <w:rStyle w:val="StyleBoldUnderline"/>
        </w:rPr>
        <w:t xml:space="preserve">drug crop </w:t>
      </w:r>
      <w:r w:rsidRPr="00234941">
        <w:rPr>
          <w:rStyle w:val="StyleBoldUnderline"/>
          <w:sz w:val="12"/>
        </w:rPr>
        <w:t xml:space="preserve">¶ </w:t>
      </w:r>
      <w:r w:rsidRPr="00234941">
        <w:rPr>
          <w:rStyle w:val="StyleBoldUnderline"/>
        </w:rPr>
        <w:t xml:space="preserve">producers simply deforest new areas for cultivation. </w:t>
      </w:r>
      <w:r w:rsidRPr="00234941">
        <w:rPr>
          <w:rStyle w:val="StyleBoldUnderline"/>
          <w:sz w:val="12"/>
        </w:rPr>
        <w:t xml:space="preserve">¶ </w:t>
      </w:r>
      <w:r w:rsidRPr="00234941">
        <w:rPr>
          <w:sz w:val="16"/>
        </w:rPr>
        <w:t xml:space="preserve">And in their search for new growing sites, </w:t>
      </w:r>
      <w:r w:rsidRPr="00234941">
        <w:rPr>
          <w:rStyle w:val="StyleBoldUnderline"/>
        </w:rPr>
        <w:t xml:space="preserve">producers </w:t>
      </w:r>
      <w:r w:rsidRPr="00234941">
        <w:rPr>
          <w:rStyle w:val="StyleBoldUnderline"/>
          <w:sz w:val="12"/>
        </w:rPr>
        <w:t xml:space="preserve">¶ </w:t>
      </w:r>
      <w:r w:rsidRPr="00234941">
        <w:rPr>
          <w:rStyle w:val="StyleBoldUnderline"/>
        </w:rPr>
        <w:t xml:space="preserve">move into increasingly remote or secluded locations as </w:t>
      </w:r>
      <w:r w:rsidRPr="00234941">
        <w:rPr>
          <w:rStyle w:val="StyleBoldUnderline"/>
          <w:sz w:val="12"/>
        </w:rPr>
        <w:t xml:space="preserve">¶ </w:t>
      </w:r>
      <w:r w:rsidRPr="00234941">
        <w:rPr>
          <w:rStyle w:val="StyleBoldUnderline"/>
        </w:rPr>
        <w:t>a means of evading eradication efforts</w:t>
      </w:r>
      <w:r w:rsidRPr="00234941">
        <w:rPr>
          <w:sz w:val="16"/>
        </w:rPr>
        <w:t xml:space="preserve">. Exacerbating </w:t>
      </w:r>
      <w:r w:rsidRPr="00234941">
        <w:rPr>
          <w:sz w:val="12"/>
        </w:rPr>
        <w:t>¶</w:t>
      </w:r>
      <w:r w:rsidRPr="00234941">
        <w:rPr>
          <w:sz w:val="16"/>
        </w:rPr>
        <w:t xml:space="preserve"> the environmental cost of this balloon effect, </w:t>
      </w:r>
      <w:r w:rsidRPr="00234941">
        <w:rPr>
          <w:rStyle w:val="StyleBoldUnderline"/>
        </w:rPr>
        <w:t>they</w:t>
      </w:r>
      <w:r w:rsidRPr="00234941">
        <w:rPr>
          <w:sz w:val="16"/>
        </w:rPr>
        <w:t xml:space="preserve"> </w:t>
      </w:r>
      <w:r w:rsidRPr="00234941">
        <w:rPr>
          <w:sz w:val="12"/>
        </w:rPr>
        <w:t>¶</w:t>
      </w:r>
      <w:r w:rsidRPr="00234941">
        <w:rPr>
          <w:sz w:val="16"/>
        </w:rPr>
        <w:t xml:space="preserve"> therefore </w:t>
      </w:r>
      <w:r w:rsidRPr="00234941">
        <w:rPr>
          <w:rStyle w:val="StyleBoldUnderline"/>
        </w:rPr>
        <w:t xml:space="preserve">often target national parks or other protected, </w:t>
      </w:r>
      <w:r w:rsidRPr="00234941">
        <w:rPr>
          <w:rStyle w:val="StyleBoldUnderline"/>
          <w:sz w:val="12"/>
        </w:rPr>
        <w:t xml:space="preserve">¶ </w:t>
      </w:r>
      <w:r w:rsidRPr="00234941">
        <w:rPr>
          <w:rStyle w:val="StyleBoldUnderline"/>
        </w:rPr>
        <w:t xml:space="preserve">ecologically significant areas where fumigation is </w:t>
      </w:r>
      <w:r w:rsidRPr="00234941">
        <w:rPr>
          <w:rStyle w:val="StyleBoldUnderline"/>
          <w:sz w:val="12"/>
        </w:rPr>
        <w:t xml:space="preserve">¶ </w:t>
      </w:r>
      <w:r w:rsidRPr="00234941">
        <w:rPr>
          <w:rStyle w:val="StyleBoldUnderline"/>
        </w:rPr>
        <w:t>banned.</w:t>
      </w:r>
      <w:r w:rsidRPr="00234941">
        <w:rPr>
          <w:rStyle w:val="StyleBoldUnderline"/>
          <w:sz w:val="12"/>
        </w:rPr>
        <w:t xml:space="preserve">¶ </w:t>
      </w:r>
      <w:r w:rsidRPr="00234941">
        <w:rPr>
          <w:rStyle w:val="StyleBoldUnderline"/>
        </w:rPr>
        <w:t>Mexico’s Sierra Madre Occidental mountain range</w:t>
      </w:r>
      <w:r w:rsidRPr="00234941">
        <w:rPr>
          <w:sz w:val="16"/>
        </w:rPr>
        <w:t xml:space="preserve">, for </w:t>
      </w:r>
      <w:r w:rsidRPr="00234941">
        <w:rPr>
          <w:sz w:val="12"/>
        </w:rPr>
        <w:t>¶</w:t>
      </w:r>
      <w:r w:rsidRPr="00234941">
        <w:rPr>
          <w:sz w:val="16"/>
        </w:rPr>
        <w:t xml:space="preserve"> instance, </w:t>
      </w:r>
      <w:r w:rsidRPr="00234941">
        <w:rPr>
          <w:rStyle w:val="StyleBoldUnderline"/>
        </w:rPr>
        <w:t xml:space="preserve">is one of the most ecologically diverse regions </w:t>
      </w:r>
      <w:r w:rsidRPr="00234941">
        <w:rPr>
          <w:rStyle w:val="StyleBoldUnderline"/>
          <w:sz w:val="12"/>
        </w:rPr>
        <w:t xml:space="preserve">¶ </w:t>
      </w:r>
      <w:r w:rsidRPr="00234941">
        <w:rPr>
          <w:rStyle w:val="StyleBoldUnderline"/>
        </w:rPr>
        <w:t xml:space="preserve">in North America, yet is also now one of the most prolific </w:t>
      </w:r>
      <w:r w:rsidRPr="00234941">
        <w:rPr>
          <w:rStyle w:val="StyleBoldUnderline"/>
          <w:sz w:val="12"/>
        </w:rPr>
        <w:t xml:space="preserve">¶ </w:t>
      </w:r>
      <w:r w:rsidRPr="00234941">
        <w:rPr>
          <w:rStyle w:val="StyleBoldUnderline"/>
        </w:rPr>
        <w:t xml:space="preserve">opium and cannabis producing regions in the world. </w:t>
      </w:r>
      <w:r w:rsidRPr="00234941">
        <w:rPr>
          <w:rStyle w:val="StyleBoldUnderline"/>
          <w:sz w:val="12"/>
        </w:rPr>
        <w:t xml:space="preserve">¶ </w:t>
      </w:r>
      <w:r w:rsidRPr="00234941">
        <w:rPr>
          <w:sz w:val="16"/>
        </w:rPr>
        <w:t xml:space="preserve">The displacement of drug producers to this area has </w:t>
      </w:r>
      <w:r w:rsidRPr="00234941">
        <w:rPr>
          <w:sz w:val="12"/>
        </w:rPr>
        <w:t>¶</w:t>
      </w:r>
      <w:r w:rsidRPr="00234941">
        <w:rPr>
          <w:sz w:val="16"/>
        </w:rPr>
        <w:t xml:space="preserve"> fuelled widespread deforestation, jeopardising the 200 </w:t>
      </w:r>
      <w:r w:rsidRPr="00234941">
        <w:rPr>
          <w:sz w:val="12"/>
        </w:rPr>
        <w:t>¶</w:t>
      </w:r>
      <w:r w:rsidRPr="00234941">
        <w:rPr>
          <w:sz w:val="16"/>
        </w:rPr>
        <w:t xml:space="preserve"> species of oak tree and the habitats of numerous rare </w:t>
      </w:r>
      <w:r w:rsidRPr="00234941">
        <w:rPr>
          <w:sz w:val="12"/>
        </w:rPr>
        <w:t>¶</w:t>
      </w:r>
      <w:r w:rsidRPr="00234941">
        <w:rPr>
          <w:sz w:val="16"/>
        </w:rPr>
        <w:t xml:space="preserve"> bird species – such as the thick-billed parrot – found in </w:t>
      </w:r>
      <w:r w:rsidRPr="00234941">
        <w:rPr>
          <w:sz w:val="12"/>
        </w:rPr>
        <w:t>¶</w:t>
      </w:r>
      <w:r w:rsidRPr="00234941">
        <w:rPr>
          <w:sz w:val="16"/>
        </w:rPr>
        <w:t xml:space="preserve"> the region.</w:t>
      </w:r>
      <w:r w:rsidRPr="00234941">
        <w:rPr>
          <w:sz w:val="12"/>
        </w:rPr>
        <w:t>¶</w:t>
      </w:r>
      <w:r w:rsidRPr="00234941">
        <w:rPr>
          <w:sz w:val="16"/>
        </w:rPr>
        <w:t xml:space="preserve"> Such deforestation is not limited to the area cultivated </w:t>
      </w:r>
      <w:r w:rsidRPr="00234941">
        <w:rPr>
          <w:sz w:val="12"/>
        </w:rPr>
        <w:t>¶</w:t>
      </w:r>
      <w:r w:rsidRPr="00234941">
        <w:rPr>
          <w:sz w:val="16"/>
        </w:rPr>
        <w:t xml:space="preserve"> for illicit crops. Rather, in addition to this land, </w:t>
      </w:r>
      <w:r w:rsidRPr="00234941">
        <w:rPr>
          <w:rStyle w:val="StyleBoldUnderline"/>
        </w:rPr>
        <w:t xml:space="preserve">drug </w:t>
      </w:r>
      <w:r w:rsidRPr="00234941">
        <w:rPr>
          <w:rStyle w:val="StyleBoldUnderline"/>
          <w:sz w:val="12"/>
        </w:rPr>
        <w:t xml:space="preserve">¶ </w:t>
      </w:r>
      <w:r w:rsidRPr="00234941">
        <w:rPr>
          <w:rStyle w:val="StyleBoldUnderline"/>
        </w:rPr>
        <w:t xml:space="preserve">producers also clear forest for subsistence crops, cattle </w:t>
      </w:r>
      <w:r w:rsidRPr="00234941">
        <w:rPr>
          <w:rStyle w:val="StyleBoldUnderline"/>
          <w:sz w:val="12"/>
        </w:rPr>
        <w:t xml:space="preserve">¶ </w:t>
      </w:r>
      <w:r w:rsidRPr="00234941">
        <w:rPr>
          <w:rStyle w:val="StyleBoldUnderline"/>
        </w:rPr>
        <w:t xml:space="preserve">pastures, housing, transport routes and in some cases, </w:t>
      </w:r>
      <w:r w:rsidRPr="00234941">
        <w:rPr>
          <w:rStyle w:val="StyleBoldUnderline"/>
          <w:sz w:val="12"/>
        </w:rPr>
        <w:t xml:space="preserve">¶ </w:t>
      </w:r>
      <w:r w:rsidRPr="00234941">
        <w:rPr>
          <w:rStyle w:val="StyleBoldUnderline"/>
        </w:rPr>
        <w:t>for airstrips.</w:t>
      </w:r>
      <w:r w:rsidRPr="00234941">
        <w:rPr>
          <w:sz w:val="16"/>
        </w:rPr>
        <w:t xml:space="preserve"> As a result of this, several acres of forest are </w:t>
      </w:r>
      <w:r w:rsidRPr="00234941">
        <w:rPr>
          <w:sz w:val="12"/>
        </w:rPr>
        <w:t>¶</w:t>
      </w:r>
      <w:r w:rsidRPr="00234941">
        <w:rPr>
          <w:sz w:val="16"/>
        </w:rPr>
        <w:t xml:space="preserve"> often clear-cut to produce just one acre of drug crop.</w:t>
      </w:r>
      <w:r w:rsidRPr="00234941">
        <w:rPr>
          <w:sz w:val="12"/>
        </w:rPr>
        <w:t>¶</w:t>
      </w:r>
      <w:r w:rsidRPr="00234941">
        <w:rPr>
          <w:sz w:val="16"/>
        </w:rPr>
        <w:t xml:space="preserve"> • In 2008 the UN reported that, for the fourth </w:t>
      </w:r>
      <w:r w:rsidRPr="00234941">
        <w:rPr>
          <w:sz w:val="12"/>
        </w:rPr>
        <w:t>¶</w:t>
      </w:r>
      <w:r w:rsidRPr="00234941">
        <w:rPr>
          <w:sz w:val="16"/>
        </w:rPr>
        <w:t xml:space="preserve"> consecutive year, </w:t>
      </w:r>
      <w:r w:rsidRPr="00234941">
        <w:rPr>
          <w:rStyle w:val="StyleBoldUnderline"/>
        </w:rPr>
        <w:t xml:space="preserve">the Alto Huallaga region of Peru – </w:t>
      </w:r>
      <w:r w:rsidRPr="00234941">
        <w:rPr>
          <w:rStyle w:val="StyleBoldUnderline"/>
          <w:sz w:val="12"/>
        </w:rPr>
        <w:t xml:space="preserve">¶ </w:t>
      </w:r>
      <w:r w:rsidRPr="00234941">
        <w:rPr>
          <w:rStyle w:val="StyleBoldUnderline"/>
        </w:rPr>
        <w:t xml:space="preserve">which is located in tropical and subtropical forests – </w:t>
      </w:r>
      <w:r w:rsidRPr="00234941">
        <w:rPr>
          <w:rStyle w:val="StyleBoldUnderline"/>
          <w:sz w:val="12"/>
        </w:rPr>
        <w:t xml:space="preserve">¶ </w:t>
      </w:r>
      <w:r w:rsidRPr="00234941">
        <w:rPr>
          <w:rStyle w:val="StyleBoldUnderline"/>
        </w:rPr>
        <w:t>was the country’s largest coca cultivating area21</w:t>
      </w:r>
      <w:r w:rsidRPr="00234941">
        <w:rPr>
          <w:rStyle w:val="StyleBoldUnderline"/>
          <w:sz w:val="12"/>
        </w:rPr>
        <w:t xml:space="preserve">¶ </w:t>
      </w:r>
      <w:r w:rsidRPr="00234941">
        <w:rPr>
          <w:sz w:val="16"/>
        </w:rPr>
        <w:t xml:space="preserve">• </w:t>
      </w:r>
      <w:r w:rsidRPr="00234941">
        <w:rPr>
          <w:rStyle w:val="StyleBoldUnderline"/>
        </w:rPr>
        <w:t xml:space="preserve">The growing of opium poppy in countries such as </w:t>
      </w:r>
      <w:r w:rsidRPr="00234941">
        <w:rPr>
          <w:rStyle w:val="StyleBoldUnderline"/>
          <w:sz w:val="12"/>
        </w:rPr>
        <w:t xml:space="preserve">¶ </w:t>
      </w:r>
      <w:r w:rsidRPr="00234941">
        <w:rPr>
          <w:rStyle w:val="StyleBoldUnderline"/>
        </w:rPr>
        <w:t xml:space="preserve">Thailand and Myanmar depletes thin forest soils </w:t>
      </w:r>
      <w:r w:rsidRPr="00234941">
        <w:rPr>
          <w:rStyle w:val="StyleBoldUnderline"/>
          <w:sz w:val="12"/>
        </w:rPr>
        <w:t xml:space="preserve">¶ </w:t>
      </w:r>
      <w:r w:rsidRPr="00234941">
        <w:rPr>
          <w:rStyle w:val="StyleBoldUnderline"/>
        </w:rPr>
        <w:t xml:space="preserve">and their nutrients so quickly that slash-and-burn </w:t>
      </w:r>
      <w:r w:rsidRPr="00234941">
        <w:rPr>
          <w:rStyle w:val="StyleBoldUnderline"/>
          <w:sz w:val="12"/>
        </w:rPr>
        <w:t xml:space="preserve">¶ </w:t>
      </w:r>
      <w:r w:rsidRPr="00234941">
        <w:rPr>
          <w:rStyle w:val="StyleBoldUnderline"/>
        </w:rPr>
        <w:t xml:space="preserve">growers, </w:t>
      </w:r>
      <w:r w:rsidRPr="00234941">
        <w:rPr>
          <w:sz w:val="16"/>
        </w:rPr>
        <w:t xml:space="preserve">after harvesting as few as two or three </w:t>
      </w:r>
      <w:r w:rsidRPr="00234941">
        <w:rPr>
          <w:sz w:val="12"/>
        </w:rPr>
        <w:t>¶</w:t>
      </w:r>
      <w:r w:rsidRPr="00234941">
        <w:rPr>
          <w:sz w:val="16"/>
        </w:rPr>
        <w:t xml:space="preserve"> crop cycles, </w:t>
      </w:r>
      <w:r w:rsidRPr="00234941">
        <w:rPr>
          <w:rStyle w:val="StyleBoldUnderline"/>
        </w:rPr>
        <w:t>clear new forest plots</w:t>
      </w:r>
      <w:r w:rsidRPr="00234941">
        <w:rPr>
          <w:sz w:val="16"/>
        </w:rPr>
        <w:t xml:space="preserve">. The cumulative </w:t>
      </w:r>
      <w:r w:rsidRPr="00234941">
        <w:rPr>
          <w:sz w:val="12"/>
        </w:rPr>
        <w:t>¶</w:t>
      </w:r>
      <w:r w:rsidRPr="00234941">
        <w:rPr>
          <w:sz w:val="16"/>
        </w:rPr>
        <w:t xml:space="preserve"> effect of this has compounded the </w:t>
      </w:r>
      <w:r w:rsidRPr="00234941">
        <w:rPr>
          <w:rStyle w:val="StyleBoldUnderline"/>
        </w:rPr>
        <w:t xml:space="preserve">environmental </w:t>
      </w:r>
      <w:r w:rsidRPr="00234941">
        <w:rPr>
          <w:rStyle w:val="StyleBoldUnderline"/>
          <w:sz w:val="12"/>
        </w:rPr>
        <w:t xml:space="preserve">¶ </w:t>
      </w:r>
      <w:r w:rsidRPr="00234941">
        <w:rPr>
          <w:rStyle w:val="StyleBoldUnderline"/>
        </w:rPr>
        <w:t xml:space="preserve">destruction taking place in the Golden Triangle </w:t>
      </w:r>
      <w:r w:rsidRPr="00234941">
        <w:rPr>
          <w:rStyle w:val="StyleBoldUnderline"/>
          <w:sz w:val="12"/>
        </w:rPr>
        <w:t xml:space="preserve">¶ </w:t>
      </w:r>
      <w:r w:rsidRPr="00234941">
        <w:rPr>
          <w:rStyle w:val="StyleBoldUnderline"/>
        </w:rPr>
        <w:t>region22</w:t>
      </w:r>
      <w:r w:rsidRPr="00234941">
        <w:rPr>
          <w:rStyle w:val="StyleBoldUnderline"/>
          <w:sz w:val="12"/>
        </w:rPr>
        <w:t xml:space="preserve">¶ </w:t>
      </w:r>
      <w:r w:rsidRPr="00234941">
        <w:rPr>
          <w:sz w:val="16"/>
        </w:rPr>
        <w:t xml:space="preserve">• Significant areas of US national parks in California, </w:t>
      </w:r>
      <w:r w:rsidRPr="00234941">
        <w:rPr>
          <w:sz w:val="12"/>
        </w:rPr>
        <w:t>¶</w:t>
      </w:r>
      <w:r w:rsidRPr="00234941">
        <w:rPr>
          <w:sz w:val="16"/>
        </w:rPr>
        <w:t xml:space="preserve"> </w:t>
      </w:r>
      <w:r w:rsidRPr="00234941">
        <w:rPr>
          <w:rStyle w:val="StyleBoldUnderline"/>
        </w:rPr>
        <w:t xml:space="preserve">Texas and Arkansas have been taken over by </w:t>
      </w:r>
      <w:r w:rsidRPr="00234941">
        <w:rPr>
          <w:rStyle w:val="StyleBoldUnderline"/>
          <w:sz w:val="12"/>
        </w:rPr>
        <w:t xml:space="preserve">¶ </w:t>
      </w:r>
      <w:r w:rsidRPr="00234941">
        <w:rPr>
          <w:rStyle w:val="StyleBoldUnderline"/>
        </w:rPr>
        <w:t>Mexican drug cartels growing cannabis23</w:t>
      </w:r>
      <w:r w:rsidRPr="00234941">
        <w:rPr>
          <w:rStyle w:val="StyleBoldUnderline"/>
          <w:sz w:val="12"/>
        </w:rPr>
        <w:t xml:space="preserve">¶ </w:t>
      </w:r>
      <w:r w:rsidRPr="00234941">
        <w:rPr>
          <w:sz w:val="16"/>
        </w:rPr>
        <w:t xml:space="preserve">3. Pollution from unregulated, illicit drug </w:t>
      </w:r>
      <w:r w:rsidRPr="00234941">
        <w:rPr>
          <w:sz w:val="12"/>
        </w:rPr>
        <w:t>¶</w:t>
      </w:r>
      <w:r w:rsidRPr="00234941">
        <w:rPr>
          <w:sz w:val="16"/>
        </w:rPr>
        <w:t xml:space="preserve"> production methods</w:t>
      </w:r>
      <w:r w:rsidRPr="00234941">
        <w:rPr>
          <w:sz w:val="12"/>
        </w:rPr>
        <w:t>¶</w:t>
      </w:r>
      <w:r w:rsidRPr="00234941">
        <w:rPr>
          <w:sz w:val="16"/>
        </w:rPr>
        <w:t xml:space="preserve"> Responsibility for the production of potentially </w:t>
      </w:r>
      <w:r w:rsidRPr="00234941">
        <w:rPr>
          <w:sz w:val="12"/>
        </w:rPr>
        <w:t>¶</w:t>
      </w:r>
      <w:r w:rsidRPr="00234941">
        <w:rPr>
          <w:sz w:val="16"/>
        </w:rPr>
        <w:t xml:space="preserve"> dangerous substances has defaulted to unscrupulous </w:t>
      </w:r>
      <w:r w:rsidRPr="00234941">
        <w:rPr>
          <w:sz w:val="12"/>
        </w:rPr>
        <w:t>¶</w:t>
      </w:r>
      <w:r w:rsidRPr="00234941">
        <w:rPr>
          <w:sz w:val="16"/>
        </w:rPr>
        <w:t xml:space="preserve"> criminal profiteers. One of the many negative </w:t>
      </w:r>
      <w:r w:rsidRPr="00234941">
        <w:rPr>
          <w:sz w:val="12"/>
        </w:rPr>
        <w:t>¶</w:t>
      </w:r>
      <w:r w:rsidRPr="00234941">
        <w:rPr>
          <w:sz w:val="16"/>
        </w:rPr>
        <w:t xml:space="preserve"> consequences of this is </w:t>
      </w:r>
      <w:r w:rsidRPr="00234941">
        <w:rPr>
          <w:rStyle w:val="StyleBoldUnderline"/>
        </w:rPr>
        <w:t xml:space="preserve">the creation of an unregulated </w:t>
      </w:r>
      <w:r w:rsidRPr="00234941">
        <w:rPr>
          <w:rStyle w:val="StyleBoldUnderline"/>
          <w:sz w:val="12"/>
        </w:rPr>
        <w:t xml:space="preserve">¶ </w:t>
      </w:r>
      <w:r w:rsidRPr="00234941">
        <w:rPr>
          <w:rStyle w:val="StyleBoldUnderline"/>
        </w:rPr>
        <w:t>system of chemically processing drug crops</w:t>
      </w:r>
      <w:r w:rsidRPr="00234941">
        <w:rPr>
          <w:sz w:val="16"/>
        </w:rPr>
        <w:t xml:space="preserve"> (primarily </w:t>
      </w:r>
      <w:r w:rsidRPr="00234941">
        <w:rPr>
          <w:sz w:val="12"/>
        </w:rPr>
        <w:t>¶</w:t>
      </w:r>
      <w:r w:rsidRPr="00234941">
        <w:rPr>
          <w:sz w:val="16"/>
        </w:rPr>
        <w:t xml:space="preserve"> coca and opium, into cocaine and heroin). </w:t>
      </w:r>
      <w:r w:rsidRPr="00234941">
        <w:rPr>
          <w:sz w:val="12"/>
        </w:rPr>
        <w:t>¶</w:t>
      </w:r>
      <w:r w:rsidRPr="00234941">
        <w:rPr>
          <w:sz w:val="16"/>
        </w:rPr>
        <w:t xml:space="preserve"> To avoid unnecessary costs and contact with authorities, </w:t>
      </w:r>
      <w:r w:rsidRPr="00234941">
        <w:rPr>
          <w:sz w:val="12"/>
        </w:rPr>
        <w:t>¶</w:t>
      </w:r>
      <w:r w:rsidRPr="00234941">
        <w:rPr>
          <w:sz w:val="16"/>
        </w:rPr>
        <w:t xml:space="preserve"> </w:t>
      </w:r>
      <w:r w:rsidRPr="00234941">
        <w:rPr>
          <w:rStyle w:val="StyleBoldUnderline"/>
        </w:rPr>
        <w:t>drug producers must dispose of waste chemicals</w:t>
      </w:r>
      <w:r w:rsidRPr="00234941">
        <w:rPr>
          <w:rStyle w:val="StyleBoldUnderline"/>
          <w:sz w:val="12"/>
        </w:rPr>
        <w:t xml:space="preserve">¶ </w:t>
      </w:r>
      <w:r w:rsidRPr="00234941">
        <w:rPr>
          <w:rStyle w:val="StyleBoldUnderline"/>
        </w:rPr>
        <w:t xml:space="preserve">secretively, which in many cases means pouring </w:t>
      </w:r>
      <w:r w:rsidRPr="00234941">
        <w:rPr>
          <w:rStyle w:val="StyleBoldUnderline"/>
          <w:sz w:val="12"/>
        </w:rPr>
        <w:t xml:space="preserve">¶ </w:t>
      </w:r>
      <w:r w:rsidRPr="00234941">
        <w:rPr>
          <w:rStyle w:val="StyleBoldUnderline"/>
        </w:rPr>
        <w:t>toxic waste into waterways or onto the ground</w:t>
      </w:r>
      <w:r w:rsidRPr="00234941">
        <w:rPr>
          <w:sz w:val="16"/>
        </w:rPr>
        <w:t xml:space="preserve">. </w:t>
      </w:r>
      <w:r w:rsidRPr="00234941">
        <w:rPr>
          <w:rStyle w:val="StyleBoldUnderline"/>
        </w:rPr>
        <w:t xml:space="preserve">This </w:t>
      </w:r>
      <w:r w:rsidRPr="00234941">
        <w:rPr>
          <w:rStyle w:val="StyleBoldUnderline"/>
          <w:sz w:val="12"/>
        </w:rPr>
        <w:t xml:space="preserve">¶ </w:t>
      </w:r>
      <w:r w:rsidRPr="00234941">
        <w:rPr>
          <w:rStyle w:val="StyleBoldUnderline"/>
        </w:rPr>
        <w:t xml:space="preserve">leads to soil degradation, destruction of vegetation, </w:t>
      </w:r>
      <w:r w:rsidRPr="00234941">
        <w:rPr>
          <w:rStyle w:val="StyleBoldUnderline"/>
          <w:sz w:val="12"/>
        </w:rPr>
        <w:t xml:space="preserve">¶ </w:t>
      </w:r>
      <w:r w:rsidRPr="00234941">
        <w:rPr>
          <w:rStyle w:val="StyleBoldUnderline"/>
        </w:rPr>
        <w:t>contamination of water sources and loss of aquatic life.</w:t>
      </w:r>
      <w:r w:rsidRPr="00234941">
        <w:rPr>
          <w:rStyle w:val="StyleBoldUnderline"/>
          <w:sz w:val="12"/>
        </w:rPr>
        <w:t xml:space="preserve">¶ </w:t>
      </w:r>
      <w:r w:rsidRPr="00234941">
        <w:rPr>
          <w:sz w:val="16"/>
        </w:rPr>
        <w:t xml:space="preserve">The production of the synthetic stimulant </w:t>
      </w:r>
      <w:r w:rsidRPr="00234941">
        <w:rPr>
          <w:sz w:val="12"/>
        </w:rPr>
        <w:t>¶</w:t>
      </w:r>
      <w:r w:rsidRPr="00234941">
        <w:rPr>
          <w:sz w:val="16"/>
        </w:rPr>
        <w:t xml:space="preserve"> </w:t>
      </w:r>
      <w:r w:rsidRPr="00234941">
        <w:rPr>
          <w:rStyle w:val="StyleBoldUnderline"/>
        </w:rPr>
        <w:t xml:space="preserve">methamphetamine is also notorious for the </w:t>
      </w:r>
      <w:r w:rsidRPr="00234941">
        <w:rPr>
          <w:rStyle w:val="StyleBoldUnderline"/>
          <w:sz w:val="12"/>
        </w:rPr>
        <w:t xml:space="preserve">¶ </w:t>
      </w:r>
      <w:r w:rsidRPr="00234941">
        <w:rPr>
          <w:rStyle w:val="StyleBoldUnderline"/>
        </w:rPr>
        <w:t>environmental harm it causes</w:t>
      </w:r>
      <w:r w:rsidRPr="00234941">
        <w:rPr>
          <w:sz w:val="16"/>
        </w:rPr>
        <w:t xml:space="preserve">, due to the large number </w:t>
      </w:r>
      <w:r w:rsidRPr="00234941">
        <w:rPr>
          <w:sz w:val="12"/>
        </w:rPr>
        <w:t>¶</w:t>
      </w:r>
      <w:r w:rsidRPr="00234941">
        <w:rPr>
          <w:sz w:val="16"/>
        </w:rPr>
        <w:t xml:space="preserve"> of </w:t>
      </w:r>
      <w:r w:rsidRPr="00234941">
        <w:rPr>
          <w:rStyle w:val="StyleBoldUnderline"/>
        </w:rPr>
        <w:t>dangerous chemicals used in its manufacture</w:t>
      </w:r>
      <w:r w:rsidRPr="00234941">
        <w:rPr>
          <w:sz w:val="16"/>
        </w:rPr>
        <w:t xml:space="preserve">,28 </w:t>
      </w:r>
      <w:r w:rsidRPr="00234941">
        <w:rPr>
          <w:sz w:val="12"/>
        </w:rPr>
        <w:t>¶</w:t>
      </w:r>
      <w:r w:rsidRPr="00234941">
        <w:rPr>
          <w:sz w:val="16"/>
        </w:rPr>
        <w:t xml:space="preserve"> which include </w:t>
      </w:r>
      <w:r w:rsidRPr="00234941">
        <w:rPr>
          <w:rStyle w:val="StyleBoldUnderline"/>
        </w:rPr>
        <w:t xml:space="preserve">sulphuric acid, ether, toluene, anhydrous </w:t>
      </w:r>
      <w:r w:rsidRPr="00234941">
        <w:rPr>
          <w:rStyle w:val="StyleBoldUnderline"/>
          <w:sz w:val="12"/>
        </w:rPr>
        <w:t xml:space="preserve">¶ </w:t>
      </w:r>
      <w:r w:rsidRPr="00234941">
        <w:rPr>
          <w:rStyle w:val="StyleBoldUnderline"/>
        </w:rPr>
        <w:t>ammonia and acetone.</w:t>
      </w:r>
      <w:r w:rsidRPr="00234941">
        <w:rPr>
          <w:rStyle w:val="StyleBoldUnderline"/>
          <w:sz w:val="12"/>
        </w:rPr>
        <w:t xml:space="preserve">¶ </w:t>
      </w:r>
      <w:r w:rsidRPr="00234941">
        <w:rPr>
          <w:sz w:val="16"/>
        </w:rPr>
        <w:t xml:space="preserve">As a result, the production of </w:t>
      </w:r>
      <w:r w:rsidRPr="00234941">
        <w:rPr>
          <w:rStyle w:val="StyleBoldUnderline"/>
        </w:rPr>
        <w:t xml:space="preserve">one kilo of </w:t>
      </w:r>
      <w:r w:rsidRPr="00234941">
        <w:rPr>
          <w:rStyle w:val="StyleBoldUnderline"/>
          <w:sz w:val="12"/>
        </w:rPr>
        <w:t xml:space="preserve">¶ </w:t>
      </w:r>
      <w:r w:rsidRPr="00234941">
        <w:rPr>
          <w:rStyle w:val="StyleBoldUnderline"/>
        </w:rPr>
        <w:t xml:space="preserve">methamphetamine can yield five or six kilos of toxic </w:t>
      </w:r>
      <w:r w:rsidRPr="00234941">
        <w:rPr>
          <w:rStyle w:val="StyleBoldUnderline"/>
          <w:sz w:val="12"/>
        </w:rPr>
        <w:t xml:space="preserve">¶ </w:t>
      </w:r>
      <w:r w:rsidRPr="00234941">
        <w:rPr>
          <w:rStyle w:val="StyleBoldUnderline"/>
        </w:rPr>
        <w:t xml:space="preserve">waste, which is sometimes dumped directly into water </w:t>
      </w:r>
      <w:r w:rsidRPr="00234941">
        <w:rPr>
          <w:rStyle w:val="StyleBoldUnderline"/>
          <w:sz w:val="12"/>
        </w:rPr>
        <w:t xml:space="preserve">¶ </w:t>
      </w:r>
      <w:r w:rsidRPr="00234941">
        <w:rPr>
          <w:rStyle w:val="StyleBoldUnderline"/>
        </w:rPr>
        <w:t xml:space="preserve">wells, contaminating domestic water and farm irrigation </w:t>
      </w:r>
      <w:r w:rsidRPr="00234941">
        <w:rPr>
          <w:rStyle w:val="StyleBoldUnderline"/>
          <w:sz w:val="12"/>
        </w:rPr>
        <w:t xml:space="preserve">¶ </w:t>
      </w:r>
      <w:r w:rsidRPr="00234941">
        <w:rPr>
          <w:rStyle w:val="StyleBoldUnderline"/>
        </w:rPr>
        <w:t>systems in the US.</w:t>
      </w:r>
      <w:r w:rsidRPr="00234941">
        <w:rPr>
          <w:sz w:val="16"/>
        </w:rPr>
        <w:t>29</w:t>
      </w:r>
      <w:r w:rsidRPr="00234941">
        <w:rPr>
          <w:sz w:val="12"/>
        </w:rPr>
        <w:t>¶</w:t>
      </w:r>
      <w:r w:rsidRPr="00234941">
        <w:rPr>
          <w:sz w:val="16"/>
        </w:rPr>
        <w:t xml:space="preserve"> </w:t>
      </w:r>
      <w:r w:rsidRPr="00234941">
        <w:rPr>
          <w:rStyle w:val="StyleBoldUnderline"/>
        </w:rPr>
        <w:t xml:space="preserve">The environmental consequences of improper chemical </w:t>
      </w:r>
      <w:r w:rsidRPr="00234941">
        <w:rPr>
          <w:rStyle w:val="StyleBoldUnderline"/>
          <w:sz w:val="12"/>
        </w:rPr>
        <w:t xml:space="preserve">¶ </w:t>
      </w:r>
      <w:r w:rsidRPr="00234941">
        <w:rPr>
          <w:rStyle w:val="StyleBoldUnderline"/>
        </w:rPr>
        <w:t xml:space="preserve">disposal are arguably more pronounced in South </w:t>
      </w:r>
      <w:r w:rsidRPr="00234941">
        <w:rPr>
          <w:rStyle w:val="StyleBoldUnderline"/>
          <w:sz w:val="12"/>
        </w:rPr>
        <w:t xml:space="preserve">¶ </w:t>
      </w:r>
      <w:r w:rsidRPr="00234941">
        <w:rPr>
          <w:rStyle w:val="StyleBoldUnderline"/>
        </w:rPr>
        <w:t>American countries,</w:t>
      </w:r>
      <w:r w:rsidRPr="00234941">
        <w:rPr>
          <w:sz w:val="16"/>
        </w:rPr>
        <w:t xml:space="preserve"> where this </w:t>
      </w:r>
      <w:r w:rsidRPr="00234941">
        <w:rPr>
          <w:rStyle w:val="StyleBoldUnderline"/>
        </w:rPr>
        <w:t xml:space="preserve">waste is deposited in </w:t>
      </w:r>
      <w:r w:rsidRPr="00234941">
        <w:rPr>
          <w:rStyle w:val="StyleBoldUnderline"/>
          <w:sz w:val="12"/>
        </w:rPr>
        <w:t xml:space="preserve">¶ </w:t>
      </w:r>
      <w:r w:rsidRPr="00234941">
        <w:rPr>
          <w:rStyle w:val="StyleBoldUnderline"/>
        </w:rPr>
        <w:t>the jungles and forests</w:t>
      </w:r>
      <w:r w:rsidRPr="00234941">
        <w:rPr>
          <w:sz w:val="16"/>
        </w:rPr>
        <w:t xml:space="preserve"> used by drug producers to hide </w:t>
      </w:r>
      <w:r w:rsidRPr="00234941">
        <w:rPr>
          <w:sz w:val="12"/>
        </w:rPr>
        <w:t>¶</w:t>
      </w:r>
      <w:r w:rsidRPr="00234941">
        <w:rPr>
          <w:sz w:val="16"/>
        </w:rPr>
        <w:t xml:space="preserve"> their operations from law enforcement and eradication </w:t>
      </w:r>
      <w:r w:rsidRPr="00234941">
        <w:rPr>
          <w:sz w:val="12"/>
        </w:rPr>
        <w:t>¶</w:t>
      </w:r>
      <w:r w:rsidRPr="00234941">
        <w:rPr>
          <w:sz w:val="16"/>
        </w:rPr>
        <w:t xml:space="preserve"> attempts.</w:t>
      </w:r>
      <w:r w:rsidRPr="00234941">
        <w:rPr>
          <w:sz w:val="12"/>
        </w:rPr>
        <w:t>¶</w:t>
      </w:r>
      <w:r w:rsidRPr="00234941">
        <w:rPr>
          <w:sz w:val="16"/>
        </w:rPr>
        <w:t xml:space="preserve"> • </w:t>
      </w:r>
      <w:r w:rsidRPr="00234941">
        <w:rPr>
          <w:rStyle w:val="StyleBoldUnderline"/>
        </w:rPr>
        <w:t xml:space="preserve">In Colombia, cocaine producers discard more than </w:t>
      </w:r>
      <w:r w:rsidRPr="00234941">
        <w:rPr>
          <w:rStyle w:val="StyleBoldUnderline"/>
          <w:sz w:val="12"/>
        </w:rPr>
        <w:t xml:space="preserve">¶ </w:t>
      </w:r>
      <w:r w:rsidRPr="00234941">
        <w:rPr>
          <w:rStyle w:val="StyleBoldUnderline"/>
        </w:rPr>
        <w:t xml:space="preserve">370,000 tons of chemicals into the environment </w:t>
      </w:r>
      <w:r w:rsidRPr="00234941">
        <w:rPr>
          <w:rStyle w:val="StyleBoldUnderline"/>
          <w:sz w:val="12"/>
        </w:rPr>
        <w:t xml:space="preserve">¶ </w:t>
      </w:r>
      <w:r w:rsidRPr="00234941">
        <w:rPr>
          <w:rStyle w:val="StyleBoldUnderline"/>
        </w:rPr>
        <w:t>every year30</w:t>
      </w:r>
      <w:r w:rsidRPr="00234941">
        <w:rPr>
          <w:sz w:val="12"/>
        </w:rPr>
        <w:t>¶</w:t>
      </w:r>
      <w:r w:rsidRPr="00234941">
        <w:rPr>
          <w:sz w:val="16"/>
        </w:rPr>
        <w:t xml:space="preserve"> • </w:t>
      </w:r>
      <w:r w:rsidRPr="00234941">
        <w:rPr>
          <w:rStyle w:val="StyleBoldUnderline"/>
        </w:rPr>
        <w:t xml:space="preserve">Thousands of tons of chemical waste are dumped </w:t>
      </w:r>
      <w:r w:rsidRPr="00234941">
        <w:rPr>
          <w:rStyle w:val="StyleBoldUnderline"/>
          <w:sz w:val="12"/>
        </w:rPr>
        <w:t xml:space="preserve">¶ </w:t>
      </w:r>
      <w:r w:rsidRPr="00234941">
        <w:rPr>
          <w:rStyle w:val="StyleBoldUnderline"/>
        </w:rPr>
        <w:t xml:space="preserve">into the rivers located in the Peruvian Amazon </w:t>
      </w:r>
      <w:r w:rsidRPr="00234941">
        <w:rPr>
          <w:rStyle w:val="StyleBoldUnderline"/>
          <w:sz w:val="12"/>
        </w:rPr>
        <w:t xml:space="preserve">¶ </w:t>
      </w:r>
      <w:r w:rsidRPr="00234941">
        <w:rPr>
          <w:rStyle w:val="StyleBoldUnderline"/>
        </w:rPr>
        <w:t>region annually31</w:t>
      </w:r>
    </w:p>
    <w:p w:rsidR="00234941" w:rsidRPr="00234941" w:rsidRDefault="00234941" w:rsidP="00234941"/>
    <w:p w:rsidR="00234941" w:rsidRPr="00234941" w:rsidRDefault="00234941" w:rsidP="00234941"/>
    <w:p w:rsidR="00234941" w:rsidRPr="00234941" w:rsidRDefault="00234941" w:rsidP="00234941">
      <w:pPr>
        <w:pStyle w:val="Heading2"/>
        <w:rPr>
          <w:b w:val="0"/>
          <w:bCs w:val="0"/>
        </w:rPr>
      </w:pPr>
      <w:r w:rsidRPr="00234941">
        <w:rPr>
          <w:b w:val="0"/>
          <w:bCs w:val="0"/>
        </w:rPr>
        <w:lastRenderedPageBreak/>
        <w:t>Mex - Economy</w:t>
      </w:r>
    </w:p>
    <w:p w:rsidR="00234941" w:rsidRPr="00234941" w:rsidRDefault="00234941" w:rsidP="00234941"/>
    <w:p w:rsidR="00234941" w:rsidRPr="00234941" w:rsidRDefault="00234941" w:rsidP="00234941">
      <w:pPr>
        <w:rPr>
          <w:b/>
        </w:rPr>
      </w:pPr>
      <w:r w:rsidRPr="00234941">
        <w:rPr>
          <w:b/>
        </w:rPr>
        <w:t>War on Drugs hurts Mexico’s economy</w:t>
      </w:r>
    </w:p>
    <w:p w:rsidR="00234941" w:rsidRPr="00234941" w:rsidRDefault="00234941" w:rsidP="00234941">
      <w:r w:rsidRPr="00234941">
        <w:rPr>
          <w:b/>
        </w:rPr>
        <w:t>Chase, 12</w:t>
      </w:r>
      <w:r w:rsidRPr="00234941">
        <w:t xml:space="preserve"> </w:t>
      </w:r>
      <w:r w:rsidRPr="00234941">
        <w:rPr>
          <w:sz w:val="16"/>
        </w:rPr>
        <w:t xml:space="preserve">(Colonel David Chase of the US Army, graduated from the Army War College, in charge of strategy research on the Southern border; “Military Police: Assisting in Securing the United States Southern Border”; 12/3/12; </w:t>
      </w:r>
      <w:hyperlink r:id="rId48" w:history="1">
        <w:r w:rsidRPr="00234941">
          <w:rPr>
            <w:rStyle w:val="Hyperlink"/>
            <w:sz w:val="16"/>
          </w:rPr>
          <w:t>http://www.dtic.mil/cgi-bin/GetTRDoc?Location=U2&amp;doc=GetTRDoc.pdf&amp;AD=ADA561048</w:t>
        </w:r>
      </w:hyperlink>
      <w:r w:rsidRPr="00234941">
        <w:rPr>
          <w:sz w:val="16"/>
        </w:rPr>
        <w:t>) KD</w:t>
      </w:r>
    </w:p>
    <w:p w:rsidR="00234941" w:rsidRPr="00234941" w:rsidRDefault="00234941" w:rsidP="00234941">
      <w:pPr>
        <w:rPr>
          <w:sz w:val="16"/>
        </w:rPr>
      </w:pPr>
      <w:r w:rsidRPr="00234941">
        <w:rPr>
          <w:sz w:val="16"/>
        </w:rPr>
        <w:t xml:space="preserve">The effects of the violence on Mexican society are widespread and serious. </w:t>
      </w:r>
      <w:r w:rsidRPr="00234941">
        <w:rPr>
          <w:rStyle w:val="StyleBoldUnderline"/>
        </w:rPr>
        <w:t>One of the more serious problems is the negative effect on the Mexican economy. Violence along the border creates instability which has a direct economic impact to Mexico</w:t>
      </w:r>
      <w:r w:rsidRPr="00234941">
        <w:rPr>
          <w:sz w:val="16"/>
        </w:rPr>
        <w:t xml:space="preserve"> not only </w:t>
      </w:r>
      <w:r w:rsidRPr="00234941">
        <w:rPr>
          <w:rStyle w:val="StyleBoldUnderline"/>
        </w:rPr>
        <w:t>through the cost of trying to fight DTOs</w:t>
      </w:r>
      <w:r w:rsidRPr="00234941">
        <w:rPr>
          <w:sz w:val="16"/>
        </w:rPr>
        <w:t xml:space="preserve"> but also </w:t>
      </w:r>
      <w:r w:rsidRPr="00234941">
        <w:rPr>
          <w:rStyle w:val="StyleBoldUnderline"/>
        </w:rPr>
        <w:t>the loss of potential industry and jobs</w:t>
      </w:r>
      <w:r w:rsidRPr="00234941">
        <w:rPr>
          <w:sz w:val="16"/>
        </w:rPr>
        <w:t xml:space="preserve"> along the border </w:t>
      </w:r>
      <w:r w:rsidRPr="00234941">
        <w:rPr>
          <w:rStyle w:val="StyleBoldUnderline"/>
        </w:rPr>
        <w:t>and direct investment</w:t>
      </w:r>
      <w:r w:rsidRPr="00234941">
        <w:rPr>
          <w:sz w:val="16"/>
        </w:rPr>
        <w:t xml:space="preserve"> to grow industry. According to the investment firm Bulltick Capital Markets, between 2006 and 2011 </w:t>
      </w:r>
      <w:r w:rsidRPr="00234941">
        <w:rPr>
          <w:rStyle w:val="StyleBoldUnderline"/>
        </w:rPr>
        <w:t>the war against drugs has cost Mexico 120 billion dollars</w:t>
      </w:r>
      <w:r w:rsidRPr="00234941">
        <w:rPr>
          <w:sz w:val="16"/>
        </w:rPr>
        <w:t xml:space="preserve"> in security spending and lost investments.10 </w:t>
      </w:r>
      <w:r w:rsidRPr="00234941">
        <w:rPr>
          <w:rStyle w:val="StyleBoldUnderline"/>
        </w:rPr>
        <w:t>DTOs are also using violence against Mexican industry</w:t>
      </w:r>
      <w:r w:rsidRPr="00234941">
        <w:rPr>
          <w:sz w:val="16"/>
        </w:rPr>
        <w:t xml:space="preserve">. As an example the state-owned petroleum company, Pemex has reportedly been a repeated target of kidnappings and theft by DTOs.11 Despite these problems the Mexican economy actually grew by 5.1% in 2011 and there has not been a flood of companies fleeing Mexico for safety reasons. However, security is a significant concern. Most experts who are monitoring the Mexican economy are seeing no immediate signs that large companies are going to pull out of Mexico. However some </w:t>
      </w:r>
      <w:r w:rsidRPr="00234941">
        <w:rPr>
          <w:rStyle w:val="StyleBoldUnderline"/>
        </w:rPr>
        <w:t>investments have been put on hold and prior to investing in Mexico many companies are looking harder and harder at their exposure to risk</w:t>
      </w:r>
      <w:r w:rsidRPr="00234941">
        <w:rPr>
          <w:sz w:val="16"/>
        </w:rPr>
        <w:t>.12</w:t>
      </w:r>
    </w:p>
    <w:p w:rsidR="00234941" w:rsidRPr="00234941" w:rsidRDefault="00234941" w:rsidP="00234941"/>
    <w:p w:rsidR="00234941" w:rsidRPr="00234941" w:rsidRDefault="00234941" w:rsidP="00234941">
      <w:pPr>
        <w:rPr>
          <w:b/>
        </w:rPr>
      </w:pPr>
      <w:r w:rsidRPr="00234941">
        <w:rPr>
          <w:b/>
        </w:rPr>
        <w:t>War on drugs is disastrous for Mexican long term economic growth and trades off with international poverty and humanitarian aid</w:t>
      </w:r>
    </w:p>
    <w:p w:rsidR="00234941" w:rsidRPr="00234941" w:rsidRDefault="00234941" w:rsidP="00234941">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234941" w:rsidRPr="00234941" w:rsidRDefault="00234941" w:rsidP="00234941">
      <w:pPr>
        <w:rPr>
          <w:rStyle w:val="StyleBoldUnderline"/>
        </w:rPr>
      </w:pPr>
      <w:r w:rsidRPr="00234941">
        <w:rPr>
          <w:sz w:val="16"/>
        </w:rPr>
        <w:t xml:space="preserve">3. </w:t>
      </w:r>
      <w:r w:rsidRPr="00234941">
        <w:rPr>
          <w:rStyle w:val="StyleBoldUnderline"/>
        </w:rPr>
        <w:t>Huge economic and opportunity costs</w:t>
      </w:r>
      <w:r w:rsidRPr="00234941">
        <w:rPr>
          <w:rStyle w:val="StyleBoldUnderline"/>
          <w:sz w:val="12"/>
        </w:rPr>
        <w:t xml:space="preserve">¶ </w:t>
      </w:r>
      <w:r w:rsidRPr="00234941">
        <w:rPr>
          <w:rStyle w:val="StyleBoldUnderline"/>
        </w:rPr>
        <w:t xml:space="preserve">The consequences and vulnerablities of a country </w:t>
      </w:r>
      <w:r w:rsidRPr="00234941">
        <w:rPr>
          <w:rStyle w:val="StyleBoldUnderline"/>
          <w:sz w:val="12"/>
        </w:rPr>
        <w:t xml:space="preserve">¶ </w:t>
      </w:r>
      <w:r w:rsidRPr="00234941">
        <w:rPr>
          <w:rStyle w:val="StyleBoldUnderline"/>
        </w:rPr>
        <w:t xml:space="preserve">relying economically on the export of a single product </w:t>
      </w:r>
      <w:r w:rsidRPr="00234941">
        <w:rPr>
          <w:rStyle w:val="StyleBoldUnderline"/>
          <w:sz w:val="12"/>
        </w:rPr>
        <w:t xml:space="preserve">¶ </w:t>
      </w:r>
      <w:r w:rsidRPr="00234941">
        <w:rPr>
          <w:rStyle w:val="StyleBoldUnderline"/>
        </w:rPr>
        <w:t xml:space="preserve">are well understood for legitimate commodities like oil. </w:t>
      </w:r>
      <w:r w:rsidRPr="00234941">
        <w:rPr>
          <w:rStyle w:val="StyleBoldUnderline"/>
          <w:sz w:val="12"/>
        </w:rPr>
        <w:t xml:space="preserve">¶ </w:t>
      </w:r>
      <w:r w:rsidRPr="00234941">
        <w:rPr>
          <w:sz w:val="16"/>
        </w:rPr>
        <w:t xml:space="preserve">Similar problems can arise from illicit exports as well, </w:t>
      </w:r>
      <w:r w:rsidRPr="00234941">
        <w:rPr>
          <w:sz w:val="12"/>
        </w:rPr>
        <w:t>¶</w:t>
      </w:r>
      <w:r w:rsidRPr="00234941">
        <w:rPr>
          <w:sz w:val="16"/>
        </w:rPr>
        <w:t xml:space="preserve"> with the </w:t>
      </w:r>
      <w:r w:rsidRPr="00234941">
        <w:rPr>
          <w:rStyle w:val="StyleBoldUnderline"/>
        </w:rPr>
        <w:t xml:space="preserve">potential threats to development made worse </w:t>
      </w:r>
      <w:r w:rsidRPr="00234941">
        <w:rPr>
          <w:rStyle w:val="StyleBoldUnderline"/>
          <w:sz w:val="12"/>
        </w:rPr>
        <w:t xml:space="preserve">¶ </w:t>
      </w:r>
      <w:r w:rsidRPr="00234941">
        <w:rPr>
          <w:rStyle w:val="StyleBoldUnderline"/>
        </w:rPr>
        <w:t xml:space="preserve">by the lack of taxation and the isolation from legitimate </w:t>
      </w:r>
      <w:r w:rsidRPr="00234941">
        <w:rPr>
          <w:rStyle w:val="StyleBoldUnderline"/>
          <w:sz w:val="12"/>
        </w:rPr>
        <w:t xml:space="preserve">¶ </w:t>
      </w:r>
      <w:r w:rsidRPr="00234941">
        <w:rPr>
          <w:rStyle w:val="StyleBoldUnderline"/>
        </w:rPr>
        <w:t xml:space="preserve">economic and social activity of illicit drug production. </w:t>
      </w:r>
      <w:r w:rsidRPr="00234941">
        <w:rPr>
          <w:rStyle w:val="StyleBoldUnderline"/>
          <w:sz w:val="12"/>
        </w:rPr>
        <w:t xml:space="preserve">¶ </w:t>
      </w:r>
      <w:r w:rsidRPr="00234941">
        <w:rPr>
          <w:rStyle w:val="StyleBoldUnderline"/>
        </w:rPr>
        <w:t>The related problem</w:t>
      </w:r>
      <w:r w:rsidRPr="00234941">
        <w:rPr>
          <w:sz w:val="16"/>
        </w:rPr>
        <w:t xml:space="preserve">, a shift of labour and capital to the </w:t>
      </w:r>
      <w:r w:rsidRPr="00234941">
        <w:rPr>
          <w:sz w:val="12"/>
        </w:rPr>
        <w:t>¶</w:t>
      </w:r>
      <w:r w:rsidRPr="00234941">
        <w:rPr>
          <w:sz w:val="16"/>
        </w:rPr>
        <w:t xml:space="preserve"> unregulated criminal sector, </w:t>
      </w:r>
      <w:r w:rsidRPr="00234941">
        <w:rPr>
          <w:rStyle w:val="StyleBoldUnderline"/>
        </w:rPr>
        <w:t>may also undermine longterm development and economic growth.</w:t>
      </w:r>
      <w:r w:rsidRPr="00234941">
        <w:rPr>
          <w:rStyle w:val="StyleBoldUnderline"/>
          <w:sz w:val="12"/>
        </w:rPr>
        <w:t xml:space="preserve">¶ </w:t>
      </w:r>
      <w:r w:rsidRPr="00234941">
        <w:rPr>
          <w:sz w:val="16"/>
        </w:rPr>
        <w:t xml:space="preserve">As the economy and institutions of a country become </w:t>
      </w:r>
      <w:r w:rsidRPr="00234941">
        <w:rPr>
          <w:sz w:val="12"/>
        </w:rPr>
        <w:t>¶</w:t>
      </w:r>
      <w:r w:rsidRPr="00234941">
        <w:rPr>
          <w:sz w:val="16"/>
        </w:rPr>
        <w:t xml:space="preserve"> progressively more criminalised, </w:t>
      </w:r>
      <w:r w:rsidRPr="00234941">
        <w:rPr>
          <w:rStyle w:val="StyleBoldUnderline"/>
        </w:rPr>
        <w:t xml:space="preserve">other illegal businesses </w:t>
      </w:r>
      <w:r w:rsidRPr="00234941">
        <w:rPr>
          <w:rStyle w:val="StyleBoldUnderline"/>
          <w:sz w:val="12"/>
        </w:rPr>
        <w:t xml:space="preserve">¶ </w:t>
      </w:r>
      <w:r w:rsidRPr="00234941">
        <w:rPr>
          <w:rStyle w:val="StyleBoldUnderline"/>
        </w:rPr>
        <w:t xml:space="preserve">under the ownership or protection of criminal cartels </w:t>
      </w:r>
      <w:r w:rsidRPr="00234941">
        <w:rPr>
          <w:rStyle w:val="StyleBoldUnderline"/>
          <w:sz w:val="12"/>
        </w:rPr>
        <w:t xml:space="preserve">¶ </w:t>
      </w:r>
      <w:r w:rsidRPr="00234941">
        <w:rPr>
          <w:rStyle w:val="StyleBoldUnderline"/>
        </w:rPr>
        <w:t xml:space="preserve">can gain preferential treatment, making it more dificult </w:t>
      </w:r>
      <w:r w:rsidRPr="00234941">
        <w:rPr>
          <w:rStyle w:val="StyleBoldUnderline"/>
          <w:sz w:val="12"/>
        </w:rPr>
        <w:t xml:space="preserve">¶ </w:t>
      </w:r>
      <w:r w:rsidRPr="00234941">
        <w:rPr>
          <w:rStyle w:val="StyleBoldUnderline"/>
        </w:rPr>
        <w:t xml:space="preserve">for legal enterprises to compete, and forcing them to </w:t>
      </w:r>
      <w:r w:rsidRPr="00234941">
        <w:rPr>
          <w:rStyle w:val="StyleBoldUnderline"/>
          <w:sz w:val="12"/>
        </w:rPr>
        <w:t xml:space="preserve">¶ </w:t>
      </w:r>
      <w:r w:rsidRPr="00234941">
        <w:rPr>
          <w:rStyle w:val="StyleBoldUnderline"/>
        </w:rPr>
        <w:t>bear a greater burden of taxation and regulation.</w:t>
      </w:r>
      <w:r w:rsidRPr="00234941">
        <w:rPr>
          <w:rStyle w:val="StyleBoldUnderline"/>
          <w:sz w:val="12"/>
        </w:rPr>
        <w:t xml:space="preserve">¶ </w:t>
      </w:r>
      <w:r w:rsidRPr="00234941">
        <w:rPr>
          <w:sz w:val="16"/>
        </w:rPr>
        <w:t>The more a region becomes destabilised, the more it:</w:t>
      </w:r>
      <w:r w:rsidRPr="00234941">
        <w:rPr>
          <w:sz w:val="12"/>
        </w:rPr>
        <w:t>¶</w:t>
      </w:r>
      <w:r w:rsidRPr="00234941">
        <w:rPr>
          <w:sz w:val="16"/>
        </w:rPr>
        <w:t xml:space="preserve"> • Deters inward investment by indigenous or </w:t>
      </w:r>
      <w:r w:rsidRPr="00234941">
        <w:rPr>
          <w:sz w:val="12"/>
        </w:rPr>
        <w:t>¶</w:t>
      </w:r>
      <w:r w:rsidRPr="00234941">
        <w:rPr>
          <w:sz w:val="16"/>
        </w:rPr>
        <w:t xml:space="preserve"> external businesses</w:t>
      </w:r>
      <w:r w:rsidRPr="00234941">
        <w:rPr>
          <w:sz w:val="12"/>
        </w:rPr>
        <w:t>¶</w:t>
      </w:r>
      <w:r w:rsidRPr="00234941">
        <w:rPr>
          <w:sz w:val="16"/>
        </w:rPr>
        <w:t xml:space="preserve"> • Restricts the activities of development groups </w:t>
      </w:r>
      <w:r w:rsidRPr="00234941">
        <w:rPr>
          <w:sz w:val="12"/>
        </w:rPr>
        <w:t>¶</w:t>
      </w:r>
      <w:r w:rsidRPr="00234941">
        <w:rPr>
          <w:sz w:val="16"/>
        </w:rPr>
        <w:t xml:space="preserve"> and other bodies that would otherwise assist in </w:t>
      </w:r>
      <w:r w:rsidRPr="00234941">
        <w:rPr>
          <w:sz w:val="12"/>
        </w:rPr>
        <w:t>¶</w:t>
      </w:r>
      <w:r w:rsidRPr="00234941">
        <w:rPr>
          <w:sz w:val="16"/>
        </w:rPr>
        <w:t xml:space="preserve"> economic and human development</w:t>
      </w:r>
      <w:r w:rsidRPr="00234941">
        <w:rPr>
          <w:sz w:val="12"/>
        </w:rPr>
        <w:t>¶</w:t>
      </w:r>
      <w:r w:rsidRPr="00234941">
        <w:rPr>
          <w:sz w:val="16"/>
        </w:rPr>
        <w:t xml:space="preserve"> • </w:t>
      </w:r>
      <w:r w:rsidRPr="00234941">
        <w:rPr>
          <w:rStyle w:val="StyleBoldUnderline"/>
        </w:rPr>
        <w:t xml:space="preserve">Diverts aid and other resources from development </w:t>
      </w:r>
      <w:r w:rsidRPr="00234941">
        <w:rPr>
          <w:rStyle w:val="StyleBoldUnderline"/>
          <w:sz w:val="12"/>
        </w:rPr>
        <w:t xml:space="preserve">¶ </w:t>
      </w:r>
      <w:r w:rsidRPr="00234941">
        <w:rPr>
          <w:rStyle w:val="StyleBoldUnderline"/>
        </w:rPr>
        <w:t>into police and military enforcement</w:t>
      </w:r>
      <w:r w:rsidRPr="00234941">
        <w:rPr>
          <w:sz w:val="16"/>
        </w:rPr>
        <w:t xml:space="preserve"> (reducing </w:t>
      </w:r>
      <w:r w:rsidRPr="00234941">
        <w:rPr>
          <w:sz w:val="12"/>
        </w:rPr>
        <w:t>¶</w:t>
      </w:r>
      <w:r w:rsidRPr="00234941">
        <w:rPr>
          <w:sz w:val="16"/>
        </w:rPr>
        <w:t xml:space="preserve"> accountability and increasing the likelihood of </w:t>
      </w:r>
      <w:r w:rsidRPr="00234941">
        <w:rPr>
          <w:sz w:val="12"/>
        </w:rPr>
        <w:t>¶</w:t>
      </w:r>
      <w:r w:rsidRPr="00234941">
        <w:rPr>
          <w:sz w:val="16"/>
        </w:rPr>
        <w:t xml:space="preserve"> human rights abuses)</w:t>
      </w:r>
      <w:r w:rsidRPr="00234941">
        <w:rPr>
          <w:sz w:val="12"/>
        </w:rPr>
        <w:t>¶</w:t>
      </w:r>
      <w:r w:rsidRPr="00234941">
        <w:rPr>
          <w:sz w:val="16"/>
        </w:rPr>
        <w:t xml:space="preserve"> Globally, in excess of $</w:t>
      </w:r>
      <w:r w:rsidRPr="00234941">
        <w:rPr>
          <w:rStyle w:val="StyleBoldUnderline"/>
        </w:rPr>
        <w:t xml:space="preserve">100 billion a year is spent </w:t>
      </w:r>
      <w:r w:rsidRPr="00234941">
        <w:rPr>
          <w:rStyle w:val="StyleBoldUnderline"/>
          <w:sz w:val="12"/>
        </w:rPr>
        <w:t xml:space="preserve">¶ </w:t>
      </w:r>
      <w:r w:rsidRPr="00234941">
        <w:rPr>
          <w:rStyle w:val="StyleBoldUnderline"/>
        </w:rPr>
        <w:t>on fighting the war on drugs</w:t>
      </w:r>
      <w:r w:rsidRPr="00234941">
        <w:rPr>
          <w:sz w:val="16"/>
        </w:rPr>
        <w:t xml:space="preserve"> (see Chapter 1, p. 23) – </w:t>
      </w:r>
      <w:r w:rsidRPr="00234941">
        <w:rPr>
          <w:sz w:val="12"/>
        </w:rPr>
        <w:t>¶</w:t>
      </w:r>
      <w:r w:rsidRPr="00234941">
        <w:rPr>
          <w:sz w:val="16"/>
        </w:rPr>
        <w:t xml:space="preserve"> roughly the same as the total spent by rich countries on </w:t>
      </w:r>
      <w:r w:rsidRPr="00234941">
        <w:rPr>
          <w:sz w:val="12"/>
        </w:rPr>
        <w:t>¶</w:t>
      </w:r>
      <w:r w:rsidRPr="00234941">
        <w:rPr>
          <w:sz w:val="16"/>
        </w:rPr>
        <w:t xml:space="preserve"> overseas aid. The US, and other countries, have diverted </w:t>
      </w:r>
      <w:r w:rsidRPr="00234941">
        <w:rPr>
          <w:sz w:val="12"/>
        </w:rPr>
        <w:t>¶</w:t>
      </w:r>
      <w:r w:rsidRPr="00234941">
        <w:rPr>
          <w:sz w:val="16"/>
        </w:rPr>
        <w:t xml:space="preserve"> development aid from where it would be most effective, </w:t>
      </w:r>
      <w:r w:rsidRPr="00234941">
        <w:rPr>
          <w:sz w:val="12"/>
        </w:rPr>
        <w:t>¶</w:t>
      </w:r>
      <w:r w:rsidRPr="00234941">
        <w:rPr>
          <w:sz w:val="16"/>
        </w:rPr>
        <w:t xml:space="preserve"> blurring it into military spending for its allies in the </w:t>
      </w:r>
      <w:r w:rsidRPr="00234941">
        <w:rPr>
          <w:sz w:val="12"/>
        </w:rPr>
        <w:t>¶</w:t>
      </w:r>
      <w:r w:rsidRPr="00234941">
        <w:rPr>
          <w:sz w:val="16"/>
        </w:rPr>
        <w:t xml:space="preserve"> war on drugs – most significantly in Latin America and </w:t>
      </w:r>
      <w:r w:rsidRPr="00234941">
        <w:rPr>
          <w:sz w:val="12"/>
        </w:rPr>
        <w:t>¶</w:t>
      </w:r>
      <w:r w:rsidRPr="00234941">
        <w:rPr>
          <w:sz w:val="16"/>
        </w:rPr>
        <w:t xml:space="preserve"> Afghanistan.</w:t>
      </w:r>
      <w:r w:rsidRPr="00234941">
        <w:rPr>
          <w:sz w:val="12"/>
        </w:rPr>
        <w:t>¶</w:t>
      </w:r>
      <w:r w:rsidRPr="00234941">
        <w:rPr>
          <w:sz w:val="16"/>
        </w:rPr>
        <w:t xml:space="preserve"> While any approach to drugs requires funding, </w:t>
      </w:r>
      <w:r w:rsidRPr="00234941">
        <w:rPr>
          <w:rStyle w:val="StyleBoldUnderline"/>
        </w:rPr>
        <w:t xml:space="preserve">there is a </w:t>
      </w:r>
      <w:r w:rsidRPr="00234941">
        <w:rPr>
          <w:rStyle w:val="StyleBoldUnderline"/>
          <w:sz w:val="12"/>
        </w:rPr>
        <w:t xml:space="preserve">¶ </w:t>
      </w:r>
      <w:r w:rsidRPr="00234941">
        <w:rPr>
          <w:rStyle w:val="StyleBoldUnderline"/>
        </w:rPr>
        <w:t xml:space="preserve">substantial opportunity cost from this scale of </w:t>
      </w:r>
      <w:r w:rsidRPr="00234941">
        <w:rPr>
          <w:rStyle w:val="StyleBoldUnderline"/>
          <w:sz w:val="12"/>
        </w:rPr>
        <w:t xml:space="preserve">¶ </w:t>
      </w:r>
      <w:r w:rsidRPr="00234941">
        <w:rPr>
          <w:rStyle w:val="StyleBoldUnderline"/>
        </w:rPr>
        <w:t xml:space="preserve">expenditure on a policy which is not even delivering </w:t>
      </w:r>
      <w:r w:rsidRPr="00234941">
        <w:rPr>
          <w:rStyle w:val="StyleBoldUnderline"/>
          <w:sz w:val="12"/>
        </w:rPr>
        <w:t xml:space="preserve">¶ </w:t>
      </w:r>
      <w:r w:rsidRPr="00234941">
        <w:rPr>
          <w:rStyle w:val="StyleBoldUnderline"/>
        </w:rPr>
        <w:t>its stated goals</w:t>
      </w:r>
      <w:r w:rsidRPr="00234941">
        <w:rPr>
          <w:sz w:val="16"/>
        </w:rPr>
        <w:t xml:space="preserve">. As a result, </w:t>
      </w:r>
      <w:r w:rsidRPr="00234941">
        <w:rPr>
          <w:rStyle w:val="StyleBoldUnderline"/>
        </w:rPr>
        <w:t xml:space="preserve">many of the poorest areas </w:t>
      </w:r>
      <w:r w:rsidRPr="00234941">
        <w:rPr>
          <w:rStyle w:val="StyleBoldUnderline"/>
          <w:sz w:val="12"/>
        </w:rPr>
        <w:t xml:space="preserve">¶ </w:t>
      </w:r>
      <w:r w:rsidRPr="00234941">
        <w:rPr>
          <w:rStyle w:val="StyleBoldUnderline"/>
        </w:rPr>
        <w:t xml:space="preserve">of affected countries are being further impoverished </w:t>
      </w:r>
      <w:r w:rsidRPr="00234941">
        <w:rPr>
          <w:rStyle w:val="StyleBoldUnderline"/>
          <w:sz w:val="12"/>
        </w:rPr>
        <w:t xml:space="preserve">¶ </w:t>
      </w:r>
      <w:r w:rsidRPr="00234941">
        <w:rPr>
          <w:rStyle w:val="StyleBoldUnderline"/>
        </w:rPr>
        <w:t xml:space="preserve">through wasting money that could have been invested in </w:t>
      </w:r>
      <w:r w:rsidRPr="00234941">
        <w:rPr>
          <w:rStyle w:val="StyleBoldUnderline"/>
          <w:sz w:val="12"/>
        </w:rPr>
        <w:t xml:space="preserve">¶ </w:t>
      </w:r>
      <w:r w:rsidRPr="00234941">
        <w:rPr>
          <w:rStyle w:val="StyleBoldUnderline"/>
        </w:rPr>
        <w:t>everything from education to infrastructure.</w:t>
      </w:r>
    </w:p>
    <w:p w:rsidR="00234941" w:rsidRPr="00234941" w:rsidRDefault="00234941" w:rsidP="00234941"/>
    <w:p w:rsidR="00234941" w:rsidRPr="00234941" w:rsidRDefault="00234941" w:rsidP="00234941"/>
    <w:p w:rsidR="00234941" w:rsidRPr="00234941" w:rsidRDefault="00234941" w:rsidP="00234941">
      <w:pPr>
        <w:pStyle w:val="Heading2"/>
        <w:rPr>
          <w:b w:val="0"/>
          <w:bCs w:val="0"/>
        </w:rPr>
      </w:pPr>
      <w:r w:rsidRPr="00234941">
        <w:rPr>
          <w:b w:val="0"/>
          <w:bCs w:val="0"/>
        </w:rPr>
        <w:lastRenderedPageBreak/>
        <w:t>Mex – Environment</w:t>
      </w:r>
    </w:p>
    <w:p w:rsidR="00234941" w:rsidRPr="00234941" w:rsidRDefault="00234941" w:rsidP="00234941">
      <w:pPr>
        <w:rPr>
          <w:b/>
        </w:rPr>
      </w:pPr>
      <w:r w:rsidRPr="00234941">
        <w:rPr>
          <w:b/>
        </w:rPr>
        <w:t>War on drugs destroys the environment – chemicals have a multiplier effect</w:t>
      </w:r>
    </w:p>
    <w:p w:rsidR="00234941" w:rsidRPr="00234941" w:rsidRDefault="00234941" w:rsidP="00234941">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83546F">
        <w:rPr>
          <w:rStyle w:val="StyleStyleBold12pt"/>
          <w:b w:val="0"/>
        </w:rPr>
        <w:t xml:space="preserve"> (Steve, George Murkin, Martin Powell, Danny Kushlick, Jane Slater 26 June 2012 “The Alternative World Drug Report: Counting the Costs of the War on Drugs” http://www.countthecosts.org/sites/default/files/AWDR.pdf) // czhang</w:t>
      </w:r>
    </w:p>
    <w:p w:rsidR="00234941" w:rsidRPr="00234941" w:rsidRDefault="00234941" w:rsidP="00234941">
      <w:r w:rsidRPr="00234941">
        <w:rPr>
          <w:sz w:val="16"/>
        </w:rPr>
        <w:t>6. Increasing deforestation and pollution</w:t>
      </w:r>
      <w:r w:rsidRPr="00234941">
        <w:rPr>
          <w:sz w:val="12"/>
        </w:rPr>
        <w:t>¶</w:t>
      </w:r>
      <w:r w:rsidRPr="00234941">
        <w:rPr>
          <w:sz w:val="16"/>
        </w:rPr>
        <w:t xml:space="preserve"> </w:t>
      </w:r>
      <w:r w:rsidRPr="00234941">
        <w:rPr>
          <w:rStyle w:val="StyleBoldUnderline"/>
        </w:rPr>
        <w:t xml:space="preserve">An often overlooked cost of the war on drugs is its </w:t>
      </w:r>
      <w:r w:rsidRPr="00234941">
        <w:rPr>
          <w:rStyle w:val="StyleBoldUnderline"/>
          <w:sz w:val="12"/>
        </w:rPr>
        <w:t xml:space="preserve">¶ </w:t>
      </w:r>
      <w:r w:rsidRPr="00234941">
        <w:rPr>
          <w:rStyle w:val="StyleBoldUnderline"/>
        </w:rPr>
        <w:t xml:space="preserve">negative impact on the environment – mainly resulting </w:t>
      </w:r>
      <w:r w:rsidRPr="00234941">
        <w:rPr>
          <w:rStyle w:val="StyleBoldUnderline"/>
          <w:sz w:val="12"/>
        </w:rPr>
        <w:t xml:space="preserve">¶ </w:t>
      </w:r>
      <w:r w:rsidRPr="00234941">
        <w:rPr>
          <w:rStyle w:val="StyleBoldUnderline"/>
        </w:rPr>
        <w:t xml:space="preserve">from aerial spraying of drug crops in ecologically </w:t>
      </w:r>
      <w:r w:rsidRPr="00234941">
        <w:rPr>
          <w:rStyle w:val="StyleBoldUnderline"/>
          <w:sz w:val="12"/>
        </w:rPr>
        <w:t xml:space="preserve">¶ </w:t>
      </w:r>
      <w:r w:rsidRPr="00234941">
        <w:rPr>
          <w:rStyle w:val="StyleBoldUnderline"/>
        </w:rPr>
        <w:t xml:space="preserve">sensitive environments, </w:t>
      </w:r>
      <w:r w:rsidRPr="00234941">
        <w:rPr>
          <w:sz w:val="16"/>
        </w:rPr>
        <w:t xml:space="preserve">such as the Andes and Amazon </w:t>
      </w:r>
      <w:r w:rsidRPr="00234941">
        <w:rPr>
          <w:sz w:val="12"/>
        </w:rPr>
        <w:t>¶</w:t>
      </w:r>
      <w:r w:rsidRPr="00234941">
        <w:rPr>
          <w:sz w:val="16"/>
        </w:rPr>
        <w:t xml:space="preserve"> basin, </w:t>
      </w:r>
      <w:r w:rsidRPr="00234941">
        <w:rPr>
          <w:rStyle w:val="StyleBoldUnderline"/>
        </w:rPr>
        <w:t>combined with pollution</w:t>
      </w:r>
      <w:r w:rsidRPr="00234941">
        <w:rPr>
          <w:sz w:val="16"/>
        </w:rPr>
        <w:t xml:space="preserve"> from unregulated </w:t>
      </w:r>
      <w:r w:rsidRPr="00234941">
        <w:rPr>
          <w:sz w:val="12"/>
        </w:rPr>
        <w:t>¶</w:t>
      </w:r>
      <w:r w:rsidRPr="00234941">
        <w:rPr>
          <w:sz w:val="16"/>
        </w:rPr>
        <w:t xml:space="preserve"> chemical drug processing. These harms almost all </w:t>
      </w:r>
      <w:r w:rsidRPr="00234941">
        <w:rPr>
          <w:sz w:val="12"/>
        </w:rPr>
        <w:t>¶</w:t>
      </w:r>
      <w:r w:rsidRPr="00234941">
        <w:rPr>
          <w:sz w:val="16"/>
        </w:rPr>
        <w:t xml:space="preserve"> accrue in the developing and marginal regions where </w:t>
      </w:r>
      <w:r w:rsidRPr="00234941">
        <w:rPr>
          <w:sz w:val="12"/>
        </w:rPr>
        <w:t>¶</w:t>
      </w:r>
      <w:r w:rsidRPr="00234941">
        <w:rPr>
          <w:sz w:val="16"/>
        </w:rPr>
        <w:t xml:space="preserve"> drug crop production is concentrated. </w:t>
      </w:r>
      <w:r w:rsidRPr="00234941">
        <w:rPr>
          <w:rStyle w:val="StyleBoldUnderline"/>
        </w:rPr>
        <w:t xml:space="preserve">Chemical </w:t>
      </w:r>
      <w:r w:rsidRPr="00234941">
        <w:rPr>
          <w:rStyle w:val="StyleBoldUnderline"/>
          <w:sz w:val="12"/>
        </w:rPr>
        <w:t xml:space="preserve">¶ </w:t>
      </w:r>
      <w:r w:rsidRPr="00234941">
        <w:rPr>
          <w:rStyle w:val="StyleBoldUnderline"/>
        </w:rPr>
        <w:t>eradication</w:t>
      </w:r>
      <w:r w:rsidRPr="00234941">
        <w:rPr>
          <w:sz w:val="16"/>
        </w:rPr>
        <w:t xml:space="preserve"> not only causes localised deforestation, but </w:t>
      </w:r>
      <w:r w:rsidRPr="00234941">
        <w:rPr>
          <w:sz w:val="12"/>
        </w:rPr>
        <w:t>¶</w:t>
      </w:r>
      <w:r w:rsidRPr="00234941">
        <w:rPr>
          <w:sz w:val="16"/>
        </w:rPr>
        <w:t xml:space="preserve"> </w:t>
      </w:r>
      <w:r w:rsidRPr="00234941">
        <w:rPr>
          <w:rStyle w:val="StyleBoldUnderline"/>
        </w:rPr>
        <w:t xml:space="preserve">has a devastating multiplier effect because drug </w:t>
      </w:r>
      <w:r w:rsidRPr="00234941">
        <w:rPr>
          <w:rStyle w:val="StyleBoldUnderline"/>
          <w:sz w:val="12"/>
        </w:rPr>
        <w:t xml:space="preserve">¶ </w:t>
      </w:r>
      <w:r w:rsidRPr="00234941">
        <w:rPr>
          <w:rStyle w:val="StyleBoldUnderline"/>
        </w:rPr>
        <w:t>producers simply deforest new areas for cultivation</w:t>
      </w:r>
      <w:r w:rsidRPr="00234941">
        <w:rPr>
          <w:sz w:val="16"/>
        </w:rPr>
        <w:t xml:space="preserve"> – the </w:t>
      </w:r>
      <w:r w:rsidRPr="00234941">
        <w:rPr>
          <w:sz w:val="12"/>
        </w:rPr>
        <w:t>¶</w:t>
      </w:r>
      <w:r w:rsidRPr="00234941">
        <w:rPr>
          <w:sz w:val="16"/>
        </w:rPr>
        <w:t xml:space="preserve"> so-called “balloon effect”. This problem is made worse </w:t>
      </w:r>
      <w:r w:rsidRPr="00234941">
        <w:rPr>
          <w:sz w:val="12"/>
        </w:rPr>
        <w:t>¶</w:t>
      </w:r>
      <w:r w:rsidRPr="00234941">
        <w:rPr>
          <w:sz w:val="16"/>
        </w:rPr>
        <w:t xml:space="preserve"> because </w:t>
      </w:r>
      <w:r w:rsidRPr="00234941">
        <w:rPr>
          <w:rStyle w:val="StyleBoldUnderline"/>
        </w:rPr>
        <w:t>protected areas in national parks</w:t>
      </w:r>
      <w:r w:rsidRPr="00234941">
        <w:rPr>
          <w:sz w:val="16"/>
        </w:rPr>
        <w:t xml:space="preserve"> – where aerial </w:t>
      </w:r>
      <w:r w:rsidRPr="00234941">
        <w:rPr>
          <w:sz w:val="12"/>
        </w:rPr>
        <w:t>¶</w:t>
      </w:r>
      <w:r w:rsidRPr="00234941">
        <w:rPr>
          <w:sz w:val="16"/>
        </w:rPr>
        <w:t xml:space="preserve"> spraying is banned – </w:t>
      </w:r>
      <w:r w:rsidRPr="00234941">
        <w:rPr>
          <w:rStyle w:val="StyleBoldUnderline"/>
        </w:rPr>
        <w:t>are often targeted</w:t>
      </w:r>
      <w:r w:rsidRPr="00234941">
        <w:rPr>
          <w:sz w:val="16"/>
        </w:rPr>
        <w:t>. (For more detail/</w:t>
      </w:r>
      <w:r w:rsidRPr="00234941">
        <w:rPr>
          <w:sz w:val="12"/>
        </w:rPr>
        <w:t>¶</w:t>
      </w:r>
      <w:r w:rsidRPr="00234941">
        <w:rPr>
          <w:sz w:val="16"/>
        </w:rPr>
        <w:t xml:space="preserve"> discussion on environmental costs, see Chapter 3, p. 43.)</w:t>
      </w:r>
    </w:p>
    <w:p w:rsidR="00234941" w:rsidRPr="00234941" w:rsidRDefault="00234941" w:rsidP="00234941"/>
    <w:p w:rsidR="00234941" w:rsidRPr="00234941" w:rsidRDefault="00234941" w:rsidP="00234941"/>
    <w:p w:rsidR="004715F2" w:rsidRPr="00234941" w:rsidRDefault="004715F2" w:rsidP="001029EC">
      <w:pPr>
        <w:pStyle w:val="Heading2"/>
        <w:rPr>
          <w:b w:val="0"/>
          <w:bCs w:val="0"/>
        </w:rPr>
      </w:pPr>
      <w:r w:rsidRPr="00234941">
        <w:rPr>
          <w:b w:val="0"/>
          <w:bCs w:val="0"/>
        </w:rPr>
        <w:lastRenderedPageBreak/>
        <w:t>Mex – HIV</w:t>
      </w:r>
    </w:p>
    <w:p w:rsidR="004715F2" w:rsidRPr="00234941" w:rsidRDefault="004715F2" w:rsidP="003D24AD">
      <w:pPr>
        <w:rPr>
          <w:b/>
        </w:rPr>
      </w:pPr>
      <w:r w:rsidRPr="00234941">
        <w:rPr>
          <w:b/>
        </w:rPr>
        <w:t>War on drugs is the single largest contributer to the spread of HIV</w:t>
      </w:r>
    </w:p>
    <w:p w:rsidR="004715F2" w:rsidRPr="00234941" w:rsidRDefault="004715F2" w:rsidP="004715F2">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4715F2" w:rsidRPr="00234941" w:rsidRDefault="004715F2" w:rsidP="004715F2">
      <w:r w:rsidRPr="00234941">
        <w:rPr>
          <w:sz w:val="16"/>
        </w:rPr>
        <w:t xml:space="preserve">7. Fuelling HIV infection and other health </w:t>
      </w:r>
      <w:r w:rsidRPr="00234941">
        <w:rPr>
          <w:sz w:val="12"/>
        </w:rPr>
        <w:t>¶</w:t>
      </w:r>
      <w:r w:rsidRPr="00234941">
        <w:rPr>
          <w:sz w:val="16"/>
        </w:rPr>
        <w:t xml:space="preserve"> impacts</w:t>
      </w:r>
      <w:r w:rsidRPr="00234941">
        <w:rPr>
          <w:sz w:val="12"/>
        </w:rPr>
        <w:t>¶</w:t>
      </w:r>
      <w:r w:rsidRPr="00234941">
        <w:rPr>
          <w:sz w:val="16"/>
        </w:rPr>
        <w:t xml:space="preserve"> </w:t>
      </w:r>
      <w:r w:rsidRPr="00234941">
        <w:rPr>
          <w:rStyle w:val="StyleBoldUnderline"/>
        </w:rPr>
        <w:t xml:space="preserve">The war on drugs results in a number of health-related </w:t>
      </w:r>
      <w:r w:rsidRPr="00234941">
        <w:rPr>
          <w:rStyle w:val="StyleBoldUnderline"/>
          <w:sz w:val="12"/>
        </w:rPr>
        <w:t xml:space="preserve">¶ </w:t>
      </w:r>
      <w:r w:rsidRPr="00234941">
        <w:rPr>
          <w:rStyle w:val="StyleBoldUnderline"/>
        </w:rPr>
        <w:t xml:space="preserve">harms that impact on development. </w:t>
      </w:r>
      <w:r w:rsidRPr="00234941">
        <w:rPr>
          <w:sz w:val="16"/>
        </w:rPr>
        <w:t xml:space="preserve">Firstly, levels of drug </w:t>
      </w:r>
      <w:r w:rsidRPr="00234941">
        <w:rPr>
          <w:sz w:val="12"/>
        </w:rPr>
        <w:t>¶</w:t>
      </w:r>
      <w:r w:rsidRPr="00234941">
        <w:rPr>
          <w:sz w:val="16"/>
        </w:rPr>
        <w:t xml:space="preserve"> use and the associated direct </w:t>
      </w:r>
      <w:r w:rsidRPr="00234941">
        <w:rPr>
          <w:rStyle w:val="StyleBoldUnderline"/>
        </w:rPr>
        <w:t xml:space="preserve">health harms tend to rise </w:t>
      </w:r>
      <w:r w:rsidRPr="00234941">
        <w:rPr>
          <w:rStyle w:val="StyleBoldUnderline"/>
          <w:sz w:val="12"/>
        </w:rPr>
        <w:t xml:space="preserve">¶ </w:t>
      </w:r>
      <w:r w:rsidRPr="00234941">
        <w:rPr>
          <w:rStyle w:val="StyleBoldUnderline"/>
        </w:rPr>
        <w:t>in the vulnerable and marginalised countries and areas</w:t>
      </w:r>
      <w:r w:rsidRPr="00234941">
        <w:rPr>
          <w:rStyle w:val="StyleBoldUnderline"/>
          <w:sz w:val="12"/>
        </w:rPr>
        <w:t xml:space="preserve">¶ </w:t>
      </w:r>
      <w:r w:rsidRPr="00234941">
        <w:rPr>
          <w:rStyle w:val="StyleBoldUnderline"/>
        </w:rPr>
        <w:t>used for producing and transiting drugs</w:t>
      </w:r>
      <w:r w:rsidRPr="00234941">
        <w:rPr>
          <w:sz w:val="16"/>
        </w:rPr>
        <w:t xml:space="preserve">, as availability </w:t>
      </w:r>
      <w:r w:rsidRPr="00234941">
        <w:rPr>
          <w:sz w:val="12"/>
        </w:rPr>
        <w:t>¶</w:t>
      </w:r>
      <w:r w:rsidRPr="00234941">
        <w:rPr>
          <w:sz w:val="16"/>
        </w:rPr>
        <w:t xml:space="preserve"> rapidly increases, with employees sometimes even being </w:t>
      </w:r>
      <w:r w:rsidRPr="00234941">
        <w:rPr>
          <w:sz w:val="12"/>
        </w:rPr>
        <w:t>¶</w:t>
      </w:r>
      <w:r w:rsidRPr="00234941">
        <w:rPr>
          <w:sz w:val="16"/>
        </w:rPr>
        <w:t xml:space="preserve"> paid in drugs. Secondly, </w:t>
      </w:r>
      <w:r w:rsidRPr="00234941">
        <w:rPr>
          <w:rStyle w:val="StyleBoldUnderline"/>
        </w:rPr>
        <w:t xml:space="preserve">criminalising users encourages </w:t>
      </w:r>
      <w:r w:rsidRPr="00234941">
        <w:rPr>
          <w:rStyle w:val="StyleBoldUnderline"/>
          <w:sz w:val="12"/>
        </w:rPr>
        <w:t xml:space="preserve">¶ </w:t>
      </w:r>
      <w:r w:rsidRPr="00234941">
        <w:rPr>
          <w:rStyle w:val="StyleBoldUnderline"/>
        </w:rPr>
        <w:t>risky behaviours,</w:t>
      </w:r>
      <w:r w:rsidRPr="00234941">
        <w:rPr>
          <w:sz w:val="16"/>
        </w:rPr>
        <w:t xml:space="preserve"> like sharing needles, and hinders </w:t>
      </w:r>
      <w:r w:rsidRPr="00234941">
        <w:rPr>
          <w:sz w:val="12"/>
        </w:rPr>
        <w:t>¶</w:t>
      </w:r>
      <w:r w:rsidRPr="00234941">
        <w:rPr>
          <w:sz w:val="16"/>
        </w:rPr>
        <w:t xml:space="preserve"> measures to help those infected with blood-borne viruses </w:t>
      </w:r>
      <w:r w:rsidRPr="00234941">
        <w:rPr>
          <w:sz w:val="12"/>
        </w:rPr>
        <w:t>¶</w:t>
      </w:r>
      <w:r w:rsidRPr="00234941">
        <w:rPr>
          <w:sz w:val="16"/>
        </w:rPr>
        <w:t xml:space="preserve"> via drug injecting. As a result, </w:t>
      </w:r>
      <w:r w:rsidRPr="00234941">
        <w:rPr>
          <w:rStyle w:val="StyleBoldUnderline"/>
        </w:rPr>
        <w:t xml:space="preserve">there are epidemics of HIV </w:t>
      </w:r>
      <w:r w:rsidRPr="00234941">
        <w:rPr>
          <w:rStyle w:val="StyleBoldUnderline"/>
          <w:sz w:val="12"/>
        </w:rPr>
        <w:t xml:space="preserve">¶ </w:t>
      </w:r>
      <w:r w:rsidRPr="00234941">
        <w:rPr>
          <w:rStyle w:val="StyleBoldUnderline"/>
        </w:rPr>
        <w:t xml:space="preserve">and hepatitis B and C among people who inject drugs in </w:t>
      </w:r>
      <w:r w:rsidRPr="00234941">
        <w:rPr>
          <w:rStyle w:val="StyleBoldUnderline"/>
          <w:sz w:val="12"/>
        </w:rPr>
        <w:t xml:space="preserve">¶ </w:t>
      </w:r>
      <w:r w:rsidRPr="00234941">
        <w:rPr>
          <w:rStyle w:val="StyleBoldUnderline"/>
        </w:rPr>
        <w:t xml:space="preserve">many developing countries. </w:t>
      </w:r>
      <w:r w:rsidRPr="00234941">
        <w:rPr>
          <w:rStyle w:val="StyleBoldUnderline"/>
          <w:sz w:val="12"/>
        </w:rPr>
        <w:t xml:space="preserve">¶ </w:t>
      </w:r>
      <w:r w:rsidRPr="00234941">
        <w:rPr>
          <w:sz w:val="16"/>
        </w:rPr>
        <w:t xml:space="preserve">Roughly </w:t>
      </w:r>
      <w:r w:rsidRPr="00234941">
        <w:rPr>
          <w:rStyle w:val="StyleBoldUnderline"/>
        </w:rPr>
        <w:t xml:space="preserve">one tenth of new HIV infections result from </w:t>
      </w:r>
      <w:r w:rsidRPr="00234941">
        <w:rPr>
          <w:rStyle w:val="StyleBoldUnderline"/>
          <w:sz w:val="12"/>
        </w:rPr>
        <w:t xml:space="preserve">¶ </w:t>
      </w:r>
      <w:r w:rsidRPr="00234941">
        <w:rPr>
          <w:rStyle w:val="StyleBoldUnderline"/>
        </w:rPr>
        <w:t>needle sharing among people who use drugs</w:t>
      </w:r>
      <w:r w:rsidRPr="00234941">
        <w:rPr>
          <w:sz w:val="16"/>
        </w:rPr>
        <w:t xml:space="preserve">, with this </w:t>
      </w:r>
      <w:r w:rsidRPr="00234941">
        <w:rPr>
          <w:sz w:val="12"/>
        </w:rPr>
        <w:t>¶</w:t>
      </w:r>
      <w:r w:rsidRPr="00234941">
        <w:rPr>
          <w:sz w:val="16"/>
        </w:rPr>
        <w:t xml:space="preserve"> figure rising to just under a third </w:t>
      </w:r>
      <w:r w:rsidRPr="00234941">
        <w:rPr>
          <w:rStyle w:val="StyleBoldUnderline"/>
        </w:rPr>
        <w:t xml:space="preserve">outside of Sub-Saharan </w:t>
      </w:r>
      <w:r w:rsidRPr="00234941">
        <w:rPr>
          <w:rStyle w:val="StyleBoldUnderline"/>
          <w:sz w:val="12"/>
        </w:rPr>
        <w:t xml:space="preserve">¶ </w:t>
      </w:r>
      <w:r w:rsidRPr="00234941">
        <w:rPr>
          <w:rStyle w:val="StyleBoldUnderline"/>
        </w:rPr>
        <w:t>Africa,</w:t>
      </w:r>
      <w:r w:rsidRPr="00234941">
        <w:rPr>
          <w:sz w:val="16"/>
        </w:rPr>
        <w:t xml:space="preserve"> and </w:t>
      </w:r>
      <w:r w:rsidRPr="00234941">
        <w:rPr>
          <w:rStyle w:val="StyleBoldUnderline"/>
        </w:rPr>
        <w:t xml:space="preserve">approaching or exceeding a half in some </w:t>
      </w:r>
      <w:r w:rsidRPr="00234941">
        <w:rPr>
          <w:rStyle w:val="StyleBoldUnderline"/>
          <w:sz w:val="12"/>
        </w:rPr>
        <w:t xml:space="preserve">¶ </w:t>
      </w:r>
      <w:r w:rsidRPr="00234941">
        <w:rPr>
          <w:rStyle w:val="StyleBoldUnderline"/>
        </w:rPr>
        <w:t>regions, including many former Soviet republics</w:t>
      </w:r>
      <w:r w:rsidRPr="00234941">
        <w:rPr>
          <w:sz w:val="16"/>
        </w:rPr>
        <w:t xml:space="preserve">. (For </w:t>
      </w:r>
      <w:r w:rsidRPr="00234941">
        <w:rPr>
          <w:sz w:val="12"/>
        </w:rPr>
        <w:t>¶</w:t>
      </w:r>
      <w:r w:rsidRPr="00234941">
        <w:rPr>
          <w:sz w:val="16"/>
        </w:rPr>
        <w:t xml:space="preserve"> more detail/discussion on health costs, see Chapter 5, p. </w:t>
      </w:r>
      <w:r w:rsidRPr="00234941">
        <w:rPr>
          <w:sz w:val="12"/>
        </w:rPr>
        <w:t>¶</w:t>
      </w:r>
      <w:r w:rsidRPr="00234941">
        <w:rPr>
          <w:sz w:val="16"/>
        </w:rPr>
        <w:t xml:space="preserve"> 61.)</w:t>
      </w:r>
    </w:p>
    <w:p w:rsidR="004715F2" w:rsidRPr="00234941" w:rsidRDefault="004715F2" w:rsidP="004715F2"/>
    <w:p w:rsidR="004715F2" w:rsidRPr="00234941" w:rsidRDefault="004715F2" w:rsidP="004715F2">
      <w:pPr>
        <w:pStyle w:val="Heading2"/>
      </w:pPr>
      <w:r w:rsidRPr="00234941">
        <w:lastRenderedPageBreak/>
        <w:t>Mex – HRV</w:t>
      </w:r>
    </w:p>
    <w:p w:rsidR="004715F2" w:rsidRPr="00234941" w:rsidRDefault="004715F2" w:rsidP="003D24AD">
      <w:pPr>
        <w:rPr>
          <w:b/>
        </w:rPr>
      </w:pPr>
      <w:r w:rsidRPr="00234941">
        <w:rPr>
          <w:b/>
        </w:rPr>
        <w:t>War on drugs is a human rights violation in so many ways</w:t>
      </w:r>
    </w:p>
    <w:p w:rsidR="004715F2" w:rsidRPr="00234941" w:rsidRDefault="004715F2" w:rsidP="004715F2">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4715F2" w:rsidRPr="00234941" w:rsidRDefault="004715F2" w:rsidP="004715F2">
      <w:r w:rsidRPr="00234941">
        <w:rPr>
          <w:sz w:val="16"/>
        </w:rPr>
        <w:t xml:space="preserve">8. Undermining human rights, promoting </w:t>
      </w:r>
      <w:r w:rsidRPr="00234941">
        <w:rPr>
          <w:sz w:val="12"/>
        </w:rPr>
        <w:t>¶</w:t>
      </w:r>
      <w:r w:rsidRPr="00234941">
        <w:rPr>
          <w:sz w:val="16"/>
        </w:rPr>
        <w:t xml:space="preserve"> discrimination</w:t>
      </w:r>
      <w:r w:rsidRPr="00234941">
        <w:rPr>
          <w:sz w:val="12"/>
        </w:rPr>
        <w:t>¶</w:t>
      </w:r>
      <w:r w:rsidRPr="00234941">
        <w:rPr>
          <w:sz w:val="16"/>
        </w:rPr>
        <w:t xml:space="preserve"> The UN is tasked with both promoting human rights </w:t>
      </w:r>
      <w:r w:rsidRPr="00234941">
        <w:rPr>
          <w:sz w:val="12"/>
        </w:rPr>
        <w:t>¶</w:t>
      </w:r>
      <w:r w:rsidRPr="00234941">
        <w:rPr>
          <w:sz w:val="16"/>
        </w:rPr>
        <w:t xml:space="preserve"> and overseeing the international drug control regime, </w:t>
      </w:r>
      <w:r w:rsidRPr="00234941">
        <w:rPr>
          <w:sz w:val="12"/>
        </w:rPr>
        <w:t>¶</w:t>
      </w:r>
      <w:r w:rsidRPr="00234941">
        <w:rPr>
          <w:sz w:val="16"/>
        </w:rPr>
        <w:t xml:space="preserve"> yet in practice </w:t>
      </w:r>
      <w:r w:rsidRPr="00234941">
        <w:rPr>
          <w:rStyle w:val="StyleBoldUnderline"/>
        </w:rPr>
        <w:t xml:space="preserve">human rights abuses in the name of </w:t>
      </w:r>
      <w:r w:rsidRPr="00234941">
        <w:rPr>
          <w:rStyle w:val="StyleBoldUnderline"/>
          <w:sz w:val="12"/>
        </w:rPr>
        <w:t xml:space="preserve">¶ </w:t>
      </w:r>
      <w:r w:rsidRPr="00234941">
        <w:rPr>
          <w:rStyle w:val="StyleBoldUnderline"/>
        </w:rPr>
        <w:t>drug control are commonplace</w:t>
      </w:r>
      <w:r w:rsidRPr="00234941">
        <w:rPr>
          <w:sz w:val="16"/>
        </w:rPr>
        <w:t xml:space="preserve">. The range of abuses </w:t>
      </w:r>
      <w:r w:rsidRPr="00234941">
        <w:rPr>
          <w:sz w:val="12"/>
        </w:rPr>
        <w:t>¶</w:t>
      </w:r>
      <w:r w:rsidRPr="00234941">
        <w:rPr>
          <w:sz w:val="16"/>
        </w:rPr>
        <w:t xml:space="preserve"> includes </w:t>
      </w:r>
      <w:r w:rsidRPr="00234941">
        <w:rPr>
          <w:rStyle w:val="StyleBoldUnderline"/>
        </w:rPr>
        <w:t>denial of the right to a fair trial</w:t>
      </w:r>
      <w:r w:rsidRPr="00234941">
        <w:rPr>
          <w:sz w:val="16"/>
        </w:rPr>
        <w:t xml:space="preserve"> and due process </w:t>
      </w:r>
      <w:r w:rsidRPr="00234941">
        <w:rPr>
          <w:sz w:val="12"/>
        </w:rPr>
        <w:t>¶</w:t>
      </w:r>
      <w:r w:rsidRPr="00234941">
        <w:rPr>
          <w:sz w:val="16"/>
        </w:rPr>
        <w:t xml:space="preserve"> standards; </w:t>
      </w:r>
      <w:r w:rsidRPr="00234941">
        <w:rPr>
          <w:rStyle w:val="StyleBoldUnderline"/>
        </w:rPr>
        <w:t xml:space="preserve">torture and cruel, inhuman or degrading </w:t>
      </w:r>
      <w:r w:rsidRPr="00234941">
        <w:rPr>
          <w:rStyle w:val="StyleBoldUnderline"/>
          <w:sz w:val="12"/>
        </w:rPr>
        <w:t xml:space="preserve">¶ </w:t>
      </w:r>
      <w:r w:rsidRPr="00234941">
        <w:rPr>
          <w:rStyle w:val="StyleBoldUnderline"/>
        </w:rPr>
        <w:t xml:space="preserve">treatment or punishment; the death penalty and </w:t>
      </w:r>
      <w:r w:rsidRPr="00234941">
        <w:rPr>
          <w:rStyle w:val="StyleBoldUnderline"/>
          <w:sz w:val="12"/>
        </w:rPr>
        <w:t xml:space="preserve">¶ </w:t>
      </w:r>
      <w:r w:rsidRPr="00234941">
        <w:rPr>
          <w:rStyle w:val="StyleBoldUnderline"/>
        </w:rPr>
        <w:t xml:space="preserve">extrajudicial killings; over-incarceration and arbitrary </w:t>
      </w:r>
      <w:r w:rsidRPr="00234941">
        <w:rPr>
          <w:rStyle w:val="StyleBoldUnderline"/>
          <w:sz w:val="12"/>
        </w:rPr>
        <w:t xml:space="preserve">¶ </w:t>
      </w:r>
      <w:r w:rsidRPr="00234941">
        <w:rPr>
          <w:rStyle w:val="StyleBoldUnderline"/>
        </w:rPr>
        <w:t xml:space="preserve">detention; denial of the right to health; denial of the right </w:t>
      </w:r>
      <w:r w:rsidRPr="00234941">
        <w:rPr>
          <w:rStyle w:val="StyleBoldUnderline"/>
          <w:sz w:val="12"/>
        </w:rPr>
        <w:t xml:space="preserve">¶ </w:t>
      </w:r>
      <w:r w:rsidRPr="00234941">
        <w:rPr>
          <w:rStyle w:val="StyleBoldUnderline"/>
        </w:rPr>
        <w:t xml:space="preserve">to social security and an adequate standard of living; </w:t>
      </w:r>
      <w:r w:rsidRPr="00234941">
        <w:rPr>
          <w:rStyle w:val="StyleBoldUnderline"/>
          <w:sz w:val="12"/>
        </w:rPr>
        <w:t xml:space="preserve">¶ </w:t>
      </w:r>
      <w:r w:rsidRPr="00234941">
        <w:rPr>
          <w:rStyle w:val="StyleBoldUnderline"/>
        </w:rPr>
        <w:t xml:space="preserve">denial of the rights of the child; and denial of cultural </w:t>
      </w:r>
      <w:r w:rsidRPr="00234941">
        <w:rPr>
          <w:rStyle w:val="StyleBoldUnderline"/>
          <w:sz w:val="12"/>
        </w:rPr>
        <w:t xml:space="preserve">¶ </w:t>
      </w:r>
      <w:r w:rsidRPr="00234941">
        <w:rPr>
          <w:rStyle w:val="StyleBoldUnderline"/>
        </w:rPr>
        <w:t>and indigenous rights.</w:t>
      </w:r>
      <w:r w:rsidRPr="00234941">
        <w:rPr>
          <w:sz w:val="16"/>
        </w:rPr>
        <w:t xml:space="preserve"> (For more detail/discussion on </w:t>
      </w:r>
      <w:r w:rsidRPr="00234941">
        <w:rPr>
          <w:sz w:val="12"/>
        </w:rPr>
        <w:t>¶</w:t>
      </w:r>
      <w:r w:rsidRPr="00234941">
        <w:rPr>
          <w:sz w:val="16"/>
        </w:rPr>
        <w:t xml:space="preserve"> human rights costs, see Chapter 6, p. 71.)</w:t>
      </w:r>
    </w:p>
    <w:p w:rsidR="004715F2" w:rsidRPr="00234941" w:rsidRDefault="004715F2" w:rsidP="004715F2"/>
    <w:p w:rsidR="00234941" w:rsidRPr="00234941" w:rsidRDefault="00234941" w:rsidP="00234941">
      <w:pPr>
        <w:pStyle w:val="Heading2"/>
      </w:pPr>
      <w:r w:rsidRPr="00234941">
        <w:lastRenderedPageBreak/>
        <w:t>Mex – Instability</w:t>
      </w:r>
    </w:p>
    <w:p w:rsidR="00234941" w:rsidRPr="00234941" w:rsidRDefault="00234941" w:rsidP="00234941">
      <w:pPr>
        <w:rPr>
          <w:b/>
        </w:rPr>
      </w:pPr>
      <w:r w:rsidRPr="00234941">
        <w:rPr>
          <w:b/>
        </w:rPr>
        <w:t>War on drugs fuels drug cartels and allows them to fund international terrorist organizations</w:t>
      </w:r>
    </w:p>
    <w:p w:rsidR="00234941" w:rsidRPr="00234941" w:rsidRDefault="00234941" w:rsidP="00234941">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234941" w:rsidRPr="00234941" w:rsidRDefault="00234941" w:rsidP="00234941">
      <w:r w:rsidRPr="00234941">
        <w:rPr>
          <w:sz w:val="16"/>
        </w:rPr>
        <w:t>1. Fuelling conflict and violence</w:t>
      </w:r>
      <w:r w:rsidRPr="00234941">
        <w:rPr>
          <w:sz w:val="12"/>
        </w:rPr>
        <w:t>¶</w:t>
      </w:r>
      <w:r w:rsidRPr="00234941">
        <w:rPr>
          <w:sz w:val="16"/>
        </w:rPr>
        <w:t xml:space="preserve"> There are a number of ways in which </w:t>
      </w:r>
      <w:r w:rsidRPr="00234941">
        <w:rPr>
          <w:rStyle w:val="StyleBoldUnderline"/>
        </w:rPr>
        <w:t xml:space="preserve">the war on drugs </w:t>
      </w:r>
      <w:r w:rsidRPr="00234941">
        <w:rPr>
          <w:rStyle w:val="StyleBoldUnderline"/>
          <w:sz w:val="12"/>
        </w:rPr>
        <w:t xml:space="preserve">¶ </w:t>
      </w:r>
      <w:r w:rsidRPr="00234941">
        <w:rPr>
          <w:rStyle w:val="StyleBoldUnderline"/>
        </w:rPr>
        <w:t xml:space="preserve">is undermining security and contributing to conflict </w:t>
      </w:r>
      <w:r w:rsidRPr="00234941">
        <w:rPr>
          <w:rStyle w:val="StyleBoldUnderline"/>
          <w:sz w:val="12"/>
        </w:rPr>
        <w:t xml:space="preserve">¶ </w:t>
      </w:r>
      <w:r w:rsidRPr="00234941">
        <w:rPr>
          <w:rStyle w:val="StyleBoldUnderline"/>
        </w:rPr>
        <w:t>and violence</w:t>
      </w:r>
      <w:r w:rsidRPr="00234941">
        <w:rPr>
          <w:sz w:val="16"/>
        </w:rPr>
        <w:t xml:space="preserve">, mainly stemming from control of the </w:t>
      </w:r>
      <w:r w:rsidRPr="00234941">
        <w:rPr>
          <w:sz w:val="12"/>
        </w:rPr>
        <w:t>¶</w:t>
      </w:r>
      <w:r w:rsidRPr="00234941">
        <w:rPr>
          <w:sz w:val="16"/>
        </w:rPr>
        <w:t xml:space="preserve"> lucrative illegal market defaulting to adaptable and </w:t>
      </w:r>
      <w:r w:rsidRPr="00234941">
        <w:rPr>
          <w:sz w:val="12"/>
        </w:rPr>
        <w:t>¶</w:t>
      </w:r>
      <w:r w:rsidRPr="00234941">
        <w:rPr>
          <w:sz w:val="16"/>
        </w:rPr>
        <w:t xml:space="preserve"> ruthless criminal entrepreneurs. In the absence of any </w:t>
      </w:r>
      <w:r w:rsidRPr="00234941">
        <w:rPr>
          <w:sz w:val="12"/>
        </w:rPr>
        <w:t>¶</w:t>
      </w:r>
      <w:r w:rsidRPr="00234941">
        <w:rPr>
          <w:sz w:val="16"/>
        </w:rPr>
        <w:t xml:space="preserve"> formal market regulation, violence has become their key </w:t>
      </w:r>
      <w:r w:rsidRPr="00234941">
        <w:rPr>
          <w:sz w:val="12"/>
        </w:rPr>
        <w:t>¶</w:t>
      </w:r>
      <w:r w:rsidRPr="00234941">
        <w:rPr>
          <w:sz w:val="16"/>
        </w:rPr>
        <w:t xml:space="preserve"> regulatory tool.</w:t>
      </w:r>
      <w:r w:rsidRPr="00234941">
        <w:rPr>
          <w:sz w:val="12"/>
        </w:rPr>
        <w:t>¶</w:t>
      </w:r>
      <w:r w:rsidRPr="00234941">
        <w:rPr>
          <w:sz w:val="16"/>
        </w:rPr>
        <w:t xml:space="preserve"> To secure and expand their business, cartels can and </w:t>
      </w:r>
      <w:r w:rsidRPr="00234941">
        <w:rPr>
          <w:sz w:val="12"/>
        </w:rPr>
        <w:t>¶</w:t>
      </w:r>
      <w:r w:rsidRPr="00234941">
        <w:rPr>
          <w:sz w:val="16"/>
        </w:rPr>
        <w:t xml:space="preserve"> do equip private armies and militias – which are in </w:t>
      </w:r>
      <w:r w:rsidRPr="00234941">
        <w:rPr>
          <w:sz w:val="12"/>
        </w:rPr>
        <w:t>¶</w:t>
      </w:r>
      <w:r w:rsidRPr="00234941">
        <w:rPr>
          <w:sz w:val="16"/>
        </w:rPr>
        <w:t xml:space="preserve"> many cases able to outgun state enforcement. </w:t>
      </w:r>
      <w:r w:rsidRPr="00234941">
        <w:rPr>
          <w:rStyle w:val="StyleBoldUnderline"/>
        </w:rPr>
        <w:t xml:space="preserve">Organised </w:t>
      </w:r>
      <w:r w:rsidRPr="00234941">
        <w:rPr>
          <w:rStyle w:val="StyleBoldUnderline"/>
          <w:sz w:val="12"/>
        </w:rPr>
        <w:t xml:space="preserve">¶ </w:t>
      </w:r>
      <w:r w:rsidRPr="00234941">
        <w:rPr>
          <w:rStyle w:val="StyleBoldUnderline"/>
        </w:rPr>
        <w:t xml:space="preserve">criminal networks can also finance or merge with </w:t>
      </w:r>
      <w:r w:rsidRPr="00234941">
        <w:rPr>
          <w:rStyle w:val="StyleBoldUnderline"/>
          <w:sz w:val="12"/>
        </w:rPr>
        <w:t xml:space="preserve">¶ </w:t>
      </w:r>
      <w:r w:rsidRPr="00234941">
        <w:rPr>
          <w:rStyle w:val="StyleBoldUnderline"/>
        </w:rPr>
        <w:t xml:space="preserve">separatist and insurgent groups, and illicit drug profits </w:t>
      </w:r>
      <w:r w:rsidRPr="00234941">
        <w:rPr>
          <w:rStyle w:val="StyleBoldUnderline"/>
          <w:sz w:val="12"/>
        </w:rPr>
        <w:t xml:space="preserve">¶ </w:t>
      </w:r>
      <w:r w:rsidRPr="00234941">
        <w:rPr>
          <w:rStyle w:val="StyleBoldUnderline"/>
        </w:rPr>
        <w:t xml:space="preserve">have become a key source of funding for various </w:t>
      </w:r>
      <w:r w:rsidRPr="00234941">
        <w:rPr>
          <w:rStyle w:val="StyleBoldUnderline"/>
          <w:sz w:val="12"/>
        </w:rPr>
        <w:t xml:space="preserve">¶ </w:t>
      </w:r>
      <w:r w:rsidRPr="00234941">
        <w:rPr>
          <w:rStyle w:val="StyleBoldUnderline"/>
        </w:rPr>
        <w:t>domestic and international terror groups.</w:t>
      </w:r>
      <w:r w:rsidRPr="00234941">
        <w:rPr>
          <w:rStyle w:val="StyleBoldUnderline"/>
          <w:sz w:val="12"/>
        </w:rPr>
        <w:t xml:space="preserve">¶ </w:t>
      </w:r>
      <w:r w:rsidRPr="00234941">
        <w:rPr>
          <w:rStyle w:val="StyleBoldUnderline"/>
        </w:rPr>
        <w:t>Corruption</w:t>
      </w:r>
      <w:r w:rsidRPr="00234941">
        <w:rPr>
          <w:sz w:val="16"/>
        </w:rPr>
        <w:t xml:space="preserve">, combined with intimidation and actual </w:t>
      </w:r>
      <w:r w:rsidRPr="00234941">
        <w:rPr>
          <w:sz w:val="12"/>
        </w:rPr>
        <w:t>¶</w:t>
      </w:r>
      <w:r w:rsidRPr="00234941">
        <w:rPr>
          <w:sz w:val="16"/>
        </w:rPr>
        <w:t xml:space="preserve"> violence </w:t>
      </w:r>
      <w:r w:rsidRPr="00234941">
        <w:rPr>
          <w:rStyle w:val="StyleBoldUnderline"/>
        </w:rPr>
        <w:t xml:space="preserve">against politicians, police, judiciary, and armed </w:t>
      </w:r>
      <w:r w:rsidRPr="00234941">
        <w:rPr>
          <w:rStyle w:val="StyleBoldUnderline"/>
          <w:sz w:val="12"/>
        </w:rPr>
        <w:t xml:space="preserve">¶ </w:t>
      </w:r>
      <w:r w:rsidRPr="00234941">
        <w:rPr>
          <w:rStyle w:val="StyleBoldUnderline"/>
        </w:rPr>
        <w:t xml:space="preserve">forces then further undermines governance and </w:t>
      </w:r>
      <w:r w:rsidRPr="00234941">
        <w:rPr>
          <w:rStyle w:val="StyleBoldUnderline"/>
          <w:sz w:val="12"/>
        </w:rPr>
        <w:t xml:space="preserve">¶ </w:t>
      </w:r>
      <w:r w:rsidRPr="00234941">
        <w:rPr>
          <w:rStyle w:val="StyleBoldUnderline"/>
        </w:rPr>
        <w:t>promotes conflict.</w:t>
      </w:r>
      <w:r w:rsidRPr="00234941">
        <w:rPr>
          <w:rStyle w:val="StyleBoldUnderline"/>
          <w:sz w:val="12"/>
        </w:rPr>
        <w:t xml:space="preserve">¶ </w:t>
      </w:r>
      <w:r w:rsidRPr="00234941">
        <w:rPr>
          <w:sz w:val="16"/>
        </w:rPr>
        <w:t xml:space="preserve">Police and military interventions can involve significant </w:t>
      </w:r>
      <w:r w:rsidRPr="00234941">
        <w:rPr>
          <w:sz w:val="12"/>
        </w:rPr>
        <w:t>¶</w:t>
      </w:r>
      <w:r w:rsidRPr="00234941">
        <w:rPr>
          <w:sz w:val="16"/>
        </w:rPr>
        <w:t xml:space="preserve"> violence in themselves. For example, there were 2,819 </w:t>
      </w:r>
      <w:r w:rsidRPr="00234941">
        <w:rPr>
          <w:sz w:val="12"/>
        </w:rPr>
        <w:t>¶</w:t>
      </w:r>
      <w:r w:rsidRPr="00234941">
        <w:rPr>
          <w:sz w:val="16"/>
        </w:rPr>
        <w:t xml:space="preserve"> extrajudicial killings under the banner of the Thailand </w:t>
      </w:r>
      <w:r w:rsidRPr="00234941">
        <w:rPr>
          <w:sz w:val="12"/>
        </w:rPr>
        <w:t>¶</w:t>
      </w:r>
      <w:r w:rsidRPr="00234941">
        <w:rPr>
          <w:sz w:val="16"/>
        </w:rPr>
        <w:t xml:space="preserve"> government’s war on drugs crackdown in 2003.4</w:t>
      </w:r>
      <w:r w:rsidRPr="00234941">
        <w:rPr>
          <w:sz w:val="12"/>
        </w:rPr>
        <w:t>¶</w:t>
      </w:r>
      <w:r w:rsidRPr="00234941">
        <w:rPr>
          <w:sz w:val="16"/>
        </w:rPr>
        <w:t xml:space="preserve"> </w:t>
      </w:r>
      <w:r w:rsidRPr="00234941">
        <w:rPr>
          <w:rStyle w:val="StyleBoldUnderline"/>
        </w:rPr>
        <w:t xml:space="preserve">State interventions can also precipitate a spiral of </w:t>
      </w:r>
      <w:r w:rsidRPr="00234941">
        <w:rPr>
          <w:rStyle w:val="StyleBoldUnderline"/>
          <w:sz w:val="12"/>
        </w:rPr>
        <w:t xml:space="preserve">¶ </w:t>
      </w:r>
      <w:r w:rsidRPr="00234941">
        <w:rPr>
          <w:rStyle w:val="StyleBoldUnderline"/>
        </w:rPr>
        <w:t xml:space="preserve">violence in which the cartels both fight back against </w:t>
      </w:r>
      <w:r w:rsidRPr="00234941">
        <w:rPr>
          <w:rStyle w:val="StyleBoldUnderline"/>
          <w:sz w:val="12"/>
        </w:rPr>
        <w:t xml:space="preserve">¶ </w:t>
      </w:r>
      <w:r w:rsidRPr="00234941">
        <w:rPr>
          <w:rStyle w:val="StyleBoldUnderline"/>
        </w:rPr>
        <w:t>government forces with ever increasing ferocity</w:t>
      </w:r>
      <w:r w:rsidRPr="00234941">
        <w:rPr>
          <w:sz w:val="16"/>
        </w:rPr>
        <w:t xml:space="preserve">, and </w:t>
      </w:r>
      <w:r w:rsidRPr="00234941">
        <w:rPr>
          <w:sz w:val="12"/>
        </w:rPr>
        <w:t>¶</w:t>
      </w:r>
      <w:r w:rsidRPr="00234941">
        <w:rPr>
          <w:sz w:val="16"/>
        </w:rPr>
        <w:t xml:space="preserve"> also fight each other for control of the trade as state</w:t>
      </w:r>
      <w:r w:rsidRPr="00234941">
        <w:rPr>
          <w:sz w:val="12"/>
        </w:rPr>
        <w:t>¶</w:t>
      </w:r>
      <w:r w:rsidRPr="00234941">
        <w:rPr>
          <w:sz w:val="16"/>
        </w:rPr>
        <w:t xml:space="preserve"> action disrupts established illicit market structures. This </w:t>
      </w:r>
      <w:r w:rsidRPr="00234941">
        <w:rPr>
          <w:sz w:val="12"/>
        </w:rPr>
        <w:t>¶</w:t>
      </w:r>
      <w:r w:rsidRPr="00234941">
        <w:rPr>
          <w:sz w:val="16"/>
        </w:rPr>
        <w:t xml:space="preserve"> has been shown most clearly in Mexico in recent years. </w:t>
      </w:r>
      <w:r w:rsidRPr="00234941">
        <w:rPr>
          <w:sz w:val="12"/>
        </w:rPr>
        <w:t>¶</w:t>
      </w:r>
      <w:r w:rsidRPr="00234941">
        <w:rPr>
          <w:sz w:val="16"/>
        </w:rPr>
        <w:t xml:space="preserve"> In the longer term, endemic violence can traumatise </w:t>
      </w:r>
      <w:r w:rsidRPr="00234941">
        <w:rPr>
          <w:sz w:val="12"/>
        </w:rPr>
        <w:t>¶</w:t>
      </w:r>
      <w:r w:rsidRPr="00234941">
        <w:rPr>
          <w:sz w:val="16"/>
        </w:rPr>
        <w:t xml:space="preserve"> populations for generations, in particular fostering </w:t>
      </w:r>
      <w:r w:rsidRPr="00234941">
        <w:rPr>
          <w:sz w:val="12"/>
        </w:rPr>
        <w:t>¶</w:t>
      </w:r>
      <w:r w:rsidRPr="00234941">
        <w:rPr>
          <w:sz w:val="16"/>
        </w:rPr>
        <w:t xml:space="preserve"> a deeper culture of violence among young people. </w:t>
      </w:r>
      <w:r w:rsidRPr="00234941">
        <w:rPr>
          <w:sz w:val="12"/>
        </w:rPr>
        <w:t>¶</w:t>
      </w:r>
      <w:r w:rsidRPr="00234941">
        <w:rPr>
          <w:sz w:val="16"/>
        </w:rPr>
        <w:t xml:space="preserve"> (For more detail/discussion on conflict and violence see </w:t>
      </w:r>
      <w:r w:rsidRPr="00234941">
        <w:rPr>
          <w:sz w:val="12"/>
        </w:rPr>
        <w:t>¶</w:t>
      </w:r>
      <w:r w:rsidRPr="00234941">
        <w:rPr>
          <w:sz w:val="16"/>
        </w:rPr>
        <w:t xml:space="preserve"> Chapter 4, p. 57.)</w:t>
      </w:r>
    </w:p>
    <w:p w:rsidR="00234941" w:rsidRPr="00234941" w:rsidRDefault="00234941" w:rsidP="00234941">
      <w:pPr>
        <w:rPr>
          <w:sz w:val="16"/>
        </w:rPr>
      </w:pPr>
    </w:p>
    <w:p w:rsidR="00234941" w:rsidRPr="00234941" w:rsidRDefault="00234941" w:rsidP="00234941"/>
    <w:p w:rsidR="00234941" w:rsidRPr="00234941" w:rsidRDefault="00234941" w:rsidP="00234941"/>
    <w:p w:rsidR="00234941" w:rsidRPr="00234941" w:rsidRDefault="00234941" w:rsidP="00234941">
      <w:pPr>
        <w:pStyle w:val="Heading2"/>
      </w:pPr>
      <w:r w:rsidRPr="00234941">
        <w:lastRenderedPageBreak/>
        <w:t>Mex – Poverty</w:t>
      </w:r>
    </w:p>
    <w:p w:rsidR="00234941" w:rsidRPr="00234941" w:rsidRDefault="00234941" w:rsidP="00234941">
      <w:pPr>
        <w:rPr>
          <w:b/>
        </w:rPr>
      </w:pPr>
      <w:r w:rsidRPr="00234941">
        <w:rPr>
          <w:b/>
        </w:rPr>
        <w:t>War on drugs causes mass poverty in Mexico</w:t>
      </w:r>
    </w:p>
    <w:p w:rsidR="00234941" w:rsidRPr="00234941" w:rsidRDefault="00234941" w:rsidP="00234941">
      <w:pPr>
        <w:rPr>
          <w:rStyle w:val="StyleStyleBold12pt"/>
        </w:rPr>
      </w:pPr>
      <w:r w:rsidRPr="00234941">
        <w:rPr>
          <w:b/>
        </w:rPr>
        <w:t xml:space="preserve">Rolles et al, 12 </w:t>
      </w:r>
      <w:r w:rsidRPr="00234941">
        <w:t>a writer for the Guardian, Martin is Head of Campaigns and Communications at Transform Drug Policy Foundation, Danny Kushlick is a British political activist and founder of the Transform Drug Policy Foundation. Jane Slater is Head of Operations and Fundraising at Transform Drug Policy Foundation</w:t>
      </w:r>
      <w:r w:rsidRPr="00234941">
        <w:rPr>
          <w:rStyle w:val="StyleStyleBold12pt"/>
        </w:rPr>
        <w:t xml:space="preserve"> </w:t>
      </w:r>
      <w:r w:rsidRPr="0083546F">
        <w:rPr>
          <w:rStyle w:val="StyleStyleBold12pt"/>
          <w:b w:val="0"/>
        </w:rPr>
        <w:t>(Steve, George Murkin, Martin Powell, Danny Kushlick, Jane Slater 26 June 2012 “The Alternative World Drug Report: Counting the Costs of the War on Drugs” http://www.countthecosts.org/sites/default/files/AWDR.pdf) // czhang</w:t>
      </w:r>
    </w:p>
    <w:p w:rsidR="00234941" w:rsidRPr="00234941" w:rsidRDefault="00234941" w:rsidP="00234941">
      <w:r w:rsidRPr="00234941">
        <w:rPr>
          <w:sz w:val="16"/>
        </w:rPr>
        <w:t xml:space="preserve">2. Increasing corruption and undermining </w:t>
      </w:r>
      <w:r w:rsidRPr="00234941">
        <w:rPr>
          <w:sz w:val="12"/>
        </w:rPr>
        <w:t>¶</w:t>
      </w:r>
      <w:r w:rsidRPr="00234941">
        <w:rPr>
          <w:sz w:val="16"/>
        </w:rPr>
        <w:t xml:space="preserve"> governance</w:t>
      </w:r>
      <w:r w:rsidRPr="00234941">
        <w:rPr>
          <w:sz w:val="12"/>
        </w:rPr>
        <w:t>¶</w:t>
      </w:r>
      <w:r w:rsidRPr="00234941">
        <w:rPr>
          <w:sz w:val="16"/>
        </w:rPr>
        <w:t xml:space="preserve"> </w:t>
      </w:r>
      <w:r w:rsidRPr="00234941">
        <w:rPr>
          <w:rStyle w:val="StyleBoldUnderline"/>
        </w:rPr>
        <w:t xml:space="preserve">The war on drugs and the huge criminal market it has </w:t>
      </w:r>
      <w:r w:rsidRPr="00234941">
        <w:rPr>
          <w:rStyle w:val="StyleBoldUnderline"/>
          <w:sz w:val="12"/>
        </w:rPr>
        <w:t xml:space="preserve">¶ </w:t>
      </w:r>
      <w:r w:rsidRPr="00234941">
        <w:rPr>
          <w:rStyle w:val="StyleBoldUnderline"/>
        </w:rPr>
        <w:t xml:space="preserve">created have led to the corruption of institutions and </w:t>
      </w:r>
      <w:r w:rsidRPr="00234941">
        <w:rPr>
          <w:rStyle w:val="StyleBoldUnderline"/>
          <w:sz w:val="12"/>
        </w:rPr>
        <w:t xml:space="preserve">¶ </w:t>
      </w:r>
      <w:r w:rsidRPr="00234941">
        <w:rPr>
          <w:rStyle w:val="StyleBoldUnderline"/>
        </w:rPr>
        <w:t>individuals at every level in affected countries.</w:t>
      </w:r>
      <w:r w:rsidRPr="00234941">
        <w:rPr>
          <w:sz w:val="16"/>
        </w:rPr>
        <w:t xml:space="preserve"> This is a </w:t>
      </w:r>
      <w:r w:rsidRPr="00234941">
        <w:rPr>
          <w:sz w:val="12"/>
        </w:rPr>
        <w:t>¶</w:t>
      </w:r>
      <w:r w:rsidRPr="00234941">
        <w:rPr>
          <w:sz w:val="16"/>
        </w:rPr>
        <w:t xml:space="preserve"> result of the huge funds high-level players in the illicit </w:t>
      </w:r>
      <w:r w:rsidRPr="00234941">
        <w:rPr>
          <w:sz w:val="12"/>
        </w:rPr>
        <w:t>¶</w:t>
      </w:r>
      <w:r w:rsidRPr="00234941">
        <w:rPr>
          <w:sz w:val="16"/>
        </w:rPr>
        <w:t xml:space="preserve"> trade have, their readiness to threaten violence to force </w:t>
      </w:r>
      <w:r w:rsidRPr="00234941">
        <w:rPr>
          <w:sz w:val="12"/>
        </w:rPr>
        <w:t>¶</w:t>
      </w:r>
      <w:r w:rsidRPr="00234941">
        <w:rPr>
          <w:sz w:val="16"/>
        </w:rPr>
        <w:t xml:space="preserve"> the unwilling to take bribes, and the poverty and weak </w:t>
      </w:r>
      <w:r w:rsidRPr="00234941">
        <w:rPr>
          <w:sz w:val="12"/>
        </w:rPr>
        <w:t>¶</w:t>
      </w:r>
      <w:r w:rsidRPr="00234941">
        <w:rPr>
          <w:sz w:val="16"/>
        </w:rPr>
        <w:t xml:space="preserve"> governance of targeted regions.</w:t>
      </w:r>
      <w:r w:rsidRPr="00234941">
        <w:rPr>
          <w:sz w:val="12"/>
        </w:rPr>
        <w:t>¶</w:t>
      </w:r>
      <w:r w:rsidRPr="00234941">
        <w:rPr>
          <w:sz w:val="16"/>
        </w:rPr>
        <w:t xml:space="preserve"> Corruption can have a dire impact on social and </w:t>
      </w:r>
      <w:r w:rsidRPr="00234941">
        <w:rPr>
          <w:sz w:val="12"/>
        </w:rPr>
        <w:t>¶</w:t>
      </w:r>
      <w:r w:rsidRPr="00234941">
        <w:rPr>
          <w:sz w:val="16"/>
        </w:rPr>
        <w:t xml:space="preserve"> economic development. According to Transparency </w:t>
      </w:r>
      <w:r w:rsidRPr="00234941">
        <w:rPr>
          <w:sz w:val="12"/>
        </w:rPr>
        <w:t>¶</w:t>
      </w:r>
      <w:r w:rsidRPr="00234941">
        <w:rPr>
          <w:sz w:val="16"/>
        </w:rPr>
        <w:t xml:space="preserve"> International:</w:t>
      </w:r>
      <w:r w:rsidRPr="00234941">
        <w:rPr>
          <w:sz w:val="12"/>
        </w:rPr>
        <w:t>¶</w:t>
      </w:r>
      <w:r w:rsidRPr="00234941">
        <w:rPr>
          <w:sz w:val="16"/>
        </w:rPr>
        <w:t xml:space="preserve"> “</w:t>
      </w:r>
      <w:r w:rsidRPr="00234941">
        <w:rPr>
          <w:rStyle w:val="StyleBoldUnderline"/>
        </w:rPr>
        <w:t>Corruption</w:t>
      </w:r>
      <w:r w:rsidRPr="00234941">
        <w:rPr>
          <w:sz w:val="16"/>
        </w:rPr>
        <w:t xml:space="preserve"> not only </w:t>
      </w:r>
      <w:r w:rsidRPr="00234941">
        <w:rPr>
          <w:rStyle w:val="StyleBoldUnderline"/>
        </w:rPr>
        <w:t xml:space="preserve">reduces the net income of the poor </w:t>
      </w:r>
      <w:r w:rsidRPr="00234941">
        <w:rPr>
          <w:rStyle w:val="StyleBoldUnderline"/>
          <w:sz w:val="12"/>
        </w:rPr>
        <w:t xml:space="preserve">¶ </w:t>
      </w:r>
      <w:r w:rsidRPr="00234941">
        <w:rPr>
          <w:sz w:val="16"/>
        </w:rPr>
        <w:t xml:space="preserve">but also </w:t>
      </w:r>
      <w:r w:rsidRPr="00234941">
        <w:rPr>
          <w:rStyle w:val="StyleBoldUnderline"/>
        </w:rPr>
        <w:t xml:space="preserve">wrecks programmes related to their basic needs, </w:t>
      </w:r>
      <w:r w:rsidRPr="00234941">
        <w:rPr>
          <w:rStyle w:val="StyleBoldUnderline"/>
          <w:sz w:val="12"/>
        </w:rPr>
        <w:t xml:space="preserve">¶ </w:t>
      </w:r>
      <w:r w:rsidRPr="00234941">
        <w:rPr>
          <w:rStyle w:val="StyleBoldUnderline"/>
        </w:rPr>
        <w:t>from sanitation to education to healthcare</w:t>
      </w:r>
      <w:r w:rsidRPr="00234941">
        <w:rPr>
          <w:sz w:val="16"/>
        </w:rPr>
        <w:t xml:space="preserve">. </w:t>
      </w:r>
      <w:r w:rsidRPr="00234941">
        <w:rPr>
          <w:rStyle w:val="StyleBoldUnderline"/>
        </w:rPr>
        <w:t xml:space="preserve">It results in </w:t>
      </w:r>
      <w:r w:rsidRPr="00234941">
        <w:rPr>
          <w:rStyle w:val="StyleBoldUnderline"/>
          <w:sz w:val="12"/>
        </w:rPr>
        <w:t xml:space="preserve">¶ </w:t>
      </w:r>
      <w:r w:rsidRPr="00234941">
        <w:rPr>
          <w:rStyle w:val="StyleBoldUnderline"/>
        </w:rPr>
        <w:t xml:space="preserve">the misallocation of resources to the detriment of poverty </w:t>
      </w:r>
      <w:r w:rsidRPr="00234941">
        <w:rPr>
          <w:rStyle w:val="StyleBoldUnderline"/>
          <w:sz w:val="12"/>
        </w:rPr>
        <w:t xml:space="preserve">¶ </w:t>
      </w:r>
      <w:r w:rsidRPr="00234941">
        <w:rPr>
          <w:rStyle w:val="StyleBoldUnderline"/>
        </w:rPr>
        <w:t xml:space="preserve">reduction programmes </w:t>
      </w:r>
      <w:r w:rsidRPr="00234941">
        <w:rPr>
          <w:sz w:val="16"/>
        </w:rPr>
        <w:t xml:space="preserve">… The attainment of the </w:t>
      </w:r>
      <w:r w:rsidRPr="00234941">
        <w:rPr>
          <w:sz w:val="12"/>
        </w:rPr>
        <w:t>¶</w:t>
      </w:r>
      <w:r w:rsidRPr="00234941">
        <w:rPr>
          <w:sz w:val="16"/>
        </w:rPr>
        <w:t xml:space="preserve"> Millennium Development Goals is put at risk unless </w:t>
      </w:r>
      <w:r w:rsidRPr="00234941">
        <w:rPr>
          <w:sz w:val="12"/>
        </w:rPr>
        <w:t>¶</w:t>
      </w:r>
      <w:r w:rsidRPr="00234941">
        <w:rPr>
          <w:sz w:val="16"/>
        </w:rPr>
        <w:t xml:space="preserve"> corruption is tackled…”5</w:t>
      </w:r>
      <w:r w:rsidRPr="00234941">
        <w:rPr>
          <w:sz w:val="12"/>
        </w:rPr>
        <w:t>¶</w:t>
      </w:r>
      <w:r w:rsidRPr="00234941">
        <w:rPr>
          <w:sz w:val="16"/>
        </w:rPr>
        <w:t xml:space="preserve"> As the UNODC has described it:</w:t>
      </w:r>
      <w:r w:rsidRPr="00234941">
        <w:rPr>
          <w:sz w:val="12"/>
        </w:rPr>
        <w:t>¶</w:t>
      </w:r>
      <w:r w:rsidRPr="00234941">
        <w:rPr>
          <w:sz w:val="16"/>
        </w:rPr>
        <w:t xml:space="preserve"> “The magnitude of funds under criminal control poses </w:t>
      </w:r>
      <w:r w:rsidRPr="00234941">
        <w:rPr>
          <w:sz w:val="12"/>
        </w:rPr>
        <w:t>¶</w:t>
      </w:r>
      <w:r w:rsidRPr="00234941">
        <w:rPr>
          <w:sz w:val="16"/>
        </w:rPr>
        <w:t xml:space="preserve"> special threats to governments, particularly in developing </w:t>
      </w:r>
      <w:r w:rsidRPr="00234941">
        <w:rPr>
          <w:sz w:val="12"/>
        </w:rPr>
        <w:t>¶</w:t>
      </w:r>
      <w:r w:rsidRPr="00234941">
        <w:rPr>
          <w:sz w:val="16"/>
        </w:rPr>
        <w:t xml:space="preserve"> countries, where the domestic security markets and </w:t>
      </w:r>
      <w:r w:rsidRPr="00234941">
        <w:rPr>
          <w:sz w:val="12"/>
        </w:rPr>
        <w:t>¶</w:t>
      </w:r>
      <w:r w:rsidRPr="00234941">
        <w:rPr>
          <w:sz w:val="16"/>
        </w:rPr>
        <w:t xml:space="preserve"> capital markets are far too small to absorb such funds </w:t>
      </w:r>
      <w:r w:rsidRPr="00234941">
        <w:rPr>
          <w:sz w:val="12"/>
        </w:rPr>
        <w:t>¶</w:t>
      </w:r>
      <w:r w:rsidRPr="00234941">
        <w:rPr>
          <w:sz w:val="16"/>
        </w:rPr>
        <w:t xml:space="preserve"> without quickly becoming dependent on them. It </w:t>
      </w:r>
      <w:r w:rsidRPr="00234941">
        <w:rPr>
          <w:rStyle w:val="StyleBoldUnderline"/>
        </w:rPr>
        <w:t xml:space="preserve">is difficult </w:t>
      </w:r>
      <w:r w:rsidRPr="00234941">
        <w:rPr>
          <w:rStyle w:val="StyleBoldUnderline"/>
          <w:sz w:val="12"/>
        </w:rPr>
        <w:t xml:space="preserve">¶ </w:t>
      </w:r>
      <w:r w:rsidRPr="00234941">
        <w:rPr>
          <w:rStyle w:val="StyleBoldUnderline"/>
        </w:rPr>
        <w:t xml:space="preserve">to have a functioning democratic system when drug </w:t>
      </w:r>
      <w:r w:rsidRPr="00234941">
        <w:rPr>
          <w:rStyle w:val="StyleBoldUnderline"/>
          <w:sz w:val="12"/>
        </w:rPr>
        <w:t xml:space="preserve">¶ </w:t>
      </w:r>
      <w:r w:rsidRPr="00234941">
        <w:rPr>
          <w:rStyle w:val="StyleBoldUnderline"/>
        </w:rPr>
        <w:t xml:space="preserve">cartels have the means to buy protection, political support </w:t>
      </w:r>
      <w:r w:rsidRPr="00234941">
        <w:rPr>
          <w:rStyle w:val="StyleBoldUnderline"/>
          <w:sz w:val="12"/>
        </w:rPr>
        <w:t xml:space="preserve">¶ </w:t>
      </w:r>
      <w:r w:rsidRPr="00234941">
        <w:rPr>
          <w:rStyle w:val="StyleBoldUnderline"/>
        </w:rPr>
        <w:t xml:space="preserve">or votes at every level of government and society. </w:t>
      </w:r>
      <w:r w:rsidRPr="00234941">
        <w:rPr>
          <w:rStyle w:val="StyleBoldUnderline"/>
          <w:sz w:val="12"/>
        </w:rPr>
        <w:t xml:space="preserve">¶ </w:t>
      </w:r>
      <w:r w:rsidRPr="00234941">
        <w:rPr>
          <w:sz w:val="16"/>
        </w:rPr>
        <w:t xml:space="preserve">In systems where a member of the legislature or judiciary, </w:t>
      </w:r>
      <w:r w:rsidRPr="00234941">
        <w:rPr>
          <w:sz w:val="12"/>
        </w:rPr>
        <w:t>¶</w:t>
      </w:r>
      <w:r w:rsidRPr="00234941">
        <w:rPr>
          <w:sz w:val="16"/>
        </w:rPr>
        <w:t xml:space="preserve"> earning only a modest income, can easily gain the </w:t>
      </w:r>
      <w:r w:rsidRPr="00234941">
        <w:rPr>
          <w:sz w:val="12"/>
        </w:rPr>
        <w:t>¶</w:t>
      </w:r>
      <w:r w:rsidRPr="00234941">
        <w:rPr>
          <w:sz w:val="16"/>
        </w:rPr>
        <w:t xml:space="preserve"> equivalent of some months’ salary from a trafficker </w:t>
      </w:r>
      <w:r w:rsidRPr="00234941">
        <w:rPr>
          <w:sz w:val="12"/>
        </w:rPr>
        <w:t>¶</w:t>
      </w:r>
      <w:r w:rsidRPr="00234941">
        <w:rPr>
          <w:sz w:val="16"/>
        </w:rPr>
        <w:t xml:space="preserve"> by making one ‘favourable’ decision, the dangers of </w:t>
      </w:r>
      <w:r w:rsidRPr="00234941">
        <w:rPr>
          <w:sz w:val="12"/>
        </w:rPr>
        <w:t>¶</w:t>
      </w:r>
      <w:r w:rsidRPr="00234941">
        <w:rPr>
          <w:sz w:val="16"/>
        </w:rPr>
        <w:t xml:space="preserve"> corruption are obvious.”</w:t>
      </w:r>
    </w:p>
    <w:p w:rsidR="00234941" w:rsidRPr="00234941" w:rsidRDefault="00234941" w:rsidP="00234941"/>
    <w:p w:rsidR="00234941" w:rsidRPr="00234941" w:rsidRDefault="00234941" w:rsidP="00234941"/>
    <w:p w:rsidR="001029EC" w:rsidRPr="00234941" w:rsidRDefault="001029EC" w:rsidP="001029EC">
      <w:pPr>
        <w:pStyle w:val="Heading1"/>
      </w:pPr>
      <w:r w:rsidRPr="00234941">
        <w:rPr>
          <w:b w:val="0"/>
          <w:bCs w:val="0"/>
        </w:rPr>
        <w:lastRenderedPageBreak/>
        <w:t>*AT:___*</w:t>
      </w:r>
    </w:p>
    <w:p w:rsidR="001029EC" w:rsidRPr="00234941" w:rsidRDefault="001029EC" w:rsidP="001029EC"/>
    <w:p w:rsidR="00BD227B" w:rsidRDefault="00BD227B" w:rsidP="001029EC">
      <w:pPr>
        <w:pStyle w:val="Heading2"/>
        <w:rPr>
          <w:b w:val="0"/>
          <w:bCs w:val="0"/>
        </w:rPr>
      </w:pPr>
      <w:r>
        <w:rPr>
          <w:b w:val="0"/>
          <w:bCs w:val="0"/>
        </w:rPr>
        <w:lastRenderedPageBreak/>
        <w:t>AT: WOD Fails – Generic</w:t>
      </w:r>
    </w:p>
    <w:p w:rsidR="00BD227B" w:rsidRPr="008575D4" w:rsidRDefault="00BD227B" w:rsidP="008575D4">
      <w:pPr>
        <w:rPr>
          <w:b/>
        </w:rPr>
      </w:pPr>
      <w:r w:rsidRPr="008575D4">
        <w:rPr>
          <w:b/>
        </w:rPr>
        <w:t>U.S. consumption drives the trade – that’s key to stop trafficking</w:t>
      </w:r>
    </w:p>
    <w:p w:rsidR="00BD227B" w:rsidRPr="000F004E" w:rsidRDefault="00BD227B" w:rsidP="00BD227B">
      <w:r w:rsidRPr="00DC3D2E">
        <w:rPr>
          <w:b/>
        </w:rPr>
        <w:t>Sheldon, 12</w:t>
      </w:r>
      <w:r>
        <w:t xml:space="preserve"> (Seina, </w:t>
      </w:r>
      <w:r w:rsidRPr="000F004E">
        <w:t>Research Associate for the Council on Hemispheric Affairs, “Re: US SAYS BOLIVIA, MYANMAR, VENEZUELA STILL FAILING DRUG WAR”,</w:t>
      </w:r>
      <w:r>
        <w:t xml:space="preserve"> 10/2/2012, </w:t>
      </w:r>
      <w:hyperlink r:id="rId49" w:history="1">
        <w:r w:rsidRPr="0009382F">
          <w:rPr>
            <w:rStyle w:val="Hyperlink"/>
          </w:rPr>
          <w:t>http://www.coha.org/19743/</w:t>
        </w:r>
      </w:hyperlink>
      <w:r>
        <w:t>, JKahn)</w:t>
      </w:r>
    </w:p>
    <w:p w:rsidR="00BD227B" w:rsidRPr="00DC3D2E" w:rsidRDefault="00BD227B" w:rsidP="00BD227B">
      <w:pPr>
        <w:rPr>
          <w:sz w:val="16"/>
        </w:rPr>
      </w:pPr>
      <w:r w:rsidRPr="00DC3D2E">
        <w:rPr>
          <w:sz w:val="16"/>
        </w:rPr>
        <w:t xml:space="preserve">Your September 15 article, “US says Bolivia, Myanmar, Venezuela still failing drug war,” successfully addresses a U.S. report that bears a dubious measure denouncing Bolivia and </w:t>
      </w:r>
      <w:r w:rsidRPr="00DC3D2E">
        <w:rPr>
          <w:rStyle w:val="StyleBoldUnderline"/>
        </w:rPr>
        <w:t>Venezuela’s “inadequate” steps in restricting the illicit drug trade</w:t>
      </w:r>
      <w:r w:rsidRPr="00DC3D2E">
        <w:rPr>
          <w:sz w:val="16"/>
        </w:rPr>
        <w:t xml:space="preserve">.[1] Despite </w:t>
      </w:r>
      <w:r w:rsidRPr="00DC3D2E">
        <w:rPr>
          <w:rStyle w:val="StyleBoldUnderline"/>
        </w:rPr>
        <w:t>this</w:t>
      </w:r>
      <w:r w:rsidRPr="00DC3D2E">
        <w:rPr>
          <w:sz w:val="16"/>
        </w:rPr>
        <w:t xml:space="preserve"> clear </w:t>
      </w:r>
      <w:r w:rsidRPr="00DC3D2E">
        <w:rPr>
          <w:rStyle w:val="StyleBoldUnderline"/>
        </w:rPr>
        <w:t>overview</w:t>
      </w:r>
      <w:r w:rsidRPr="00DC3D2E">
        <w:rPr>
          <w:sz w:val="16"/>
        </w:rPr>
        <w:t xml:space="preserve">, the article </w:t>
      </w:r>
      <w:r w:rsidRPr="00DC3D2E">
        <w:rPr>
          <w:rStyle w:val="StyleBoldUnderline"/>
        </w:rPr>
        <w:t xml:space="preserve">fails to acknowledge the longstanding American practice of </w:t>
      </w:r>
      <w:r w:rsidRPr="00DC3D2E">
        <w:rPr>
          <w:rStyle w:val="StyleBoldUnderline"/>
          <w:bdr w:val="single" w:sz="4" w:space="0" w:color="auto"/>
        </w:rPr>
        <w:t>illegal narcotics consumption</w:t>
      </w:r>
      <w:r w:rsidRPr="00DC3D2E">
        <w:rPr>
          <w:sz w:val="16"/>
        </w:rPr>
        <w:t xml:space="preserve">. Moreover, </w:t>
      </w:r>
      <w:r w:rsidRPr="00DC3D2E">
        <w:rPr>
          <w:rStyle w:val="StyleBoldUnderline"/>
        </w:rPr>
        <w:t>it</w:t>
      </w:r>
      <w:r w:rsidRPr="00DC3D2E">
        <w:rPr>
          <w:sz w:val="16"/>
        </w:rPr>
        <w:t xml:space="preserve"> also </w:t>
      </w:r>
      <w:r w:rsidRPr="00DC3D2E">
        <w:rPr>
          <w:rStyle w:val="StyleBoldUnderline"/>
        </w:rPr>
        <w:t>neglects the substantive improvements that the Andean nations have made</w:t>
      </w:r>
      <w:r w:rsidRPr="00DC3D2E">
        <w:rPr>
          <w:sz w:val="16"/>
        </w:rPr>
        <w:t xml:space="preserve"> in curtailing the illicit drug trade in recent years. According to the National Coca Monitoring Survey for Bolivia, compiled by the United Nations Office on Drugs and Crime (UNODC), </w:t>
      </w:r>
      <w:r w:rsidRPr="00DC3D2E">
        <w:rPr>
          <w:rStyle w:val="StyleBoldUnderline"/>
        </w:rPr>
        <w:t>coca cultivation in Bolivia has fallen 12 percent</w:t>
      </w:r>
      <w:r w:rsidRPr="00DC3D2E">
        <w:rPr>
          <w:sz w:val="16"/>
        </w:rPr>
        <w:t xml:space="preserve"> from 2010 to 2011.[2] Additionally, </w:t>
      </w:r>
      <w:r w:rsidRPr="00DC3D2E">
        <w:rPr>
          <w:rStyle w:val="StyleBoldUnderline"/>
        </w:rPr>
        <w:t>cocaine confiscation in Venezuela rose from 33 tons</w:t>
      </w:r>
      <w:r w:rsidRPr="00DC3D2E">
        <w:rPr>
          <w:sz w:val="16"/>
        </w:rPr>
        <w:t xml:space="preserve"> in 2009 </w:t>
      </w:r>
      <w:r w:rsidRPr="00DC3D2E">
        <w:rPr>
          <w:rStyle w:val="StyleBoldUnderline"/>
        </w:rPr>
        <w:t>to 39 tons</w:t>
      </w:r>
      <w:r w:rsidRPr="00DC3D2E">
        <w:rPr>
          <w:sz w:val="16"/>
        </w:rPr>
        <w:t xml:space="preserve"> in 2010.[3] </w:t>
      </w:r>
      <w:r w:rsidRPr="00DC3D2E">
        <w:rPr>
          <w:rStyle w:val="StyleBoldUnderline"/>
        </w:rPr>
        <w:t xml:space="preserve">These statistics illustrate that Bolivia and Venezuela have made a considerable effort in combating narco-trafficking, </w:t>
      </w:r>
      <w:r w:rsidRPr="00DC3D2E">
        <w:rPr>
          <w:rStyle w:val="StyleBoldUnderline"/>
          <w:bdr w:val="single" w:sz="4" w:space="0" w:color="auto"/>
        </w:rPr>
        <w:t>contrary to the U.S. report</w:t>
      </w:r>
      <w:r w:rsidRPr="00DC3D2E">
        <w:rPr>
          <w:sz w:val="16"/>
        </w:rPr>
        <w:t xml:space="preserve">. Furthermore, </w:t>
      </w:r>
      <w:r w:rsidRPr="00DC3D2E">
        <w:rPr>
          <w:rStyle w:val="StyleBoldUnderline"/>
        </w:rPr>
        <w:t xml:space="preserve">it is </w:t>
      </w:r>
      <w:r w:rsidRPr="00DC3D2E">
        <w:rPr>
          <w:rStyle w:val="StyleBoldUnderline"/>
          <w:bdr w:val="single" w:sz="4" w:space="0" w:color="auto"/>
        </w:rPr>
        <w:t>unreasonable</w:t>
      </w:r>
      <w:r w:rsidRPr="00DC3D2E">
        <w:rPr>
          <w:rStyle w:val="StyleBoldUnderline"/>
        </w:rPr>
        <w:t xml:space="preserve"> for American authorities to condemn other nations</w:t>
      </w:r>
      <w:r w:rsidRPr="00DC3D2E">
        <w:rPr>
          <w:sz w:val="16"/>
        </w:rPr>
        <w:t xml:space="preserve"> for their less than stellar efforts when </w:t>
      </w:r>
      <w:r w:rsidRPr="00DC3D2E">
        <w:rPr>
          <w:rStyle w:val="StyleBoldUnderline"/>
          <w:bdr w:val="single" w:sz="4" w:space="0" w:color="auto"/>
        </w:rPr>
        <w:t>illicit drug trade primarily stems from U.S. demand</w:t>
      </w:r>
      <w:r w:rsidRPr="00DC3D2E">
        <w:rPr>
          <w:sz w:val="16"/>
        </w:rPr>
        <w:t xml:space="preserve">. The U.S. is the world’s largest market for drug consumption. According to the World Drug Report compiled by UNODC, the United States reported 5.7 million cocaine users annually, making it the highest cocaine consumer in the world. Moreover, a third of the world’s cocaine users live within its borders.[4] Perhaps </w:t>
      </w:r>
      <w:r w:rsidRPr="00DC3D2E">
        <w:rPr>
          <w:rStyle w:val="StyleBoldUnderline"/>
        </w:rPr>
        <w:t xml:space="preserve">the U.S. should focus on its own troubled area of domestic demand </w:t>
      </w:r>
      <w:r w:rsidRPr="00DC3D2E">
        <w:rPr>
          <w:sz w:val="16"/>
        </w:rPr>
        <w:t>rather than pointing fingers at others as a specious source of the problem.</w:t>
      </w:r>
    </w:p>
    <w:p w:rsidR="00BD227B" w:rsidRPr="000F004E" w:rsidRDefault="00BD227B" w:rsidP="00BD227B"/>
    <w:p w:rsidR="00BD227B" w:rsidRPr="00BD227B" w:rsidRDefault="00BD227B" w:rsidP="00BD227B"/>
    <w:p w:rsidR="001029EC" w:rsidRPr="00234941" w:rsidRDefault="001029EC" w:rsidP="001029EC">
      <w:pPr>
        <w:pStyle w:val="Heading2"/>
      </w:pPr>
      <w:r w:rsidRPr="00234941">
        <w:rPr>
          <w:b w:val="0"/>
          <w:bCs w:val="0"/>
        </w:rPr>
        <w:lastRenderedPageBreak/>
        <w:t>AT: WOD Fails - Mexico</w:t>
      </w:r>
    </w:p>
    <w:p w:rsidR="001029EC" w:rsidRPr="00234941" w:rsidRDefault="001029EC" w:rsidP="001029EC"/>
    <w:p w:rsidR="001029EC" w:rsidRPr="00234941" w:rsidRDefault="001029EC" w:rsidP="001029EC">
      <w:pPr>
        <w:rPr>
          <w:rStyle w:val="StyleBoldUnderline"/>
          <w:b/>
        </w:rPr>
      </w:pPr>
      <w:r w:rsidRPr="00234941">
        <w:rPr>
          <w:rStyle w:val="StyleBoldUnderline"/>
        </w:rPr>
        <w:t>The war on drugs is winnable – Mexico is achieving large successes, but continued cooperation with the US is key</w:t>
      </w:r>
    </w:p>
    <w:p w:rsidR="001029EC" w:rsidRPr="00234941" w:rsidRDefault="001029EC" w:rsidP="001029EC">
      <w:pPr>
        <w:rPr>
          <w:rStyle w:val="StyleStyleBold12pt"/>
        </w:rPr>
      </w:pPr>
      <w:r w:rsidRPr="00234941">
        <w:rPr>
          <w:rStyle w:val="StyleStyleBold12pt"/>
        </w:rPr>
        <w:t>Poiré, 11 – Mexican government's spokesman for security affairs at the time of writing this article, now serves as director general at the Center for Intelligence and National Security (Alejandro, “Can Mexico win the war against drugs?,” Americas Quarterly, Vol. 5 No. 4, Fall 2011, ProQuest)//BI</w:t>
      </w:r>
    </w:p>
    <w:p w:rsidR="001029EC" w:rsidRPr="00234941" w:rsidRDefault="001029EC" w:rsidP="001029EC">
      <w:pPr>
        <w:rPr>
          <w:rStyle w:val="StyleBoldUnderline"/>
        </w:rPr>
      </w:pPr>
      <w:r w:rsidRPr="00234941">
        <w:rPr>
          <w:rStyle w:val="StyleBoldUnderline"/>
        </w:rPr>
        <w:t>By working with Mexican civil society and reforming the police force, we are scoring major victories</w:t>
      </w:r>
      <w:r w:rsidRPr="00234941">
        <w:rPr>
          <w:sz w:val="16"/>
        </w:rPr>
        <w:t xml:space="preserve">. </w:t>
      </w:r>
      <w:r w:rsidRPr="00234941">
        <w:rPr>
          <w:rStyle w:val="StyleBoldUnderline"/>
        </w:rPr>
        <w:t>Success in Mexico's fight against drugs can't be measured</w:t>
      </w:r>
      <w:r w:rsidRPr="00234941">
        <w:rPr>
          <w:sz w:val="16"/>
        </w:rPr>
        <w:t xml:space="preserve"> like a game of baseball, in which you simply add up the score at the end of nine innings.</w:t>
      </w:r>
      <w:r w:rsidRPr="00234941">
        <w:rPr>
          <w:rStyle w:val="StyleBoldUnderline"/>
        </w:rPr>
        <w:t xml:space="preserve"> It's a war with many fronts</w:t>
      </w:r>
      <w:r w:rsidRPr="00234941">
        <w:rPr>
          <w:sz w:val="16"/>
        </w:rPr>
        <w:t xml:space="preserve">, and it requires a much different perspective. </w:t>
      </w:r>
      <w:r w:rsidRPr="00234941">
        <w:rPr>
          <w:rStyle w:val="StyleBoldUnderline"/>
        </w:rPr>
        <w:t>Drug trafficking is only one element of the larger problem</w:t>
      </w:r>
      <w:r w:rsidRPr="00234941">
        <w:rPr>
          <w:sz w:val="16"/>
        </w:rPr>
        <w:t xml:space="preserve">: the reach of organized crime into every facet of our national life and economy. Mexico has chalked up major victories- and will continue to do so, thanks to its </w:t>
      </w:r>
      <w:r w:rsidRPr="00234941">
        <w:rPr>
          <w:rStyle w:val="StyleBoldUnderline"/>
        </w:rPr>
        <w:t>multi-track approach</w:t>
      </w:r>
      <w:r w:rsidRPr="00234941">
        <w:rPr>
          <w:sz w:val="16"/>
        </w:rPr>
        <w:t xml:space="preserve"> that </w:t>
      </w:r>
      <w:r w:rsidRPr="00234941">
        <w:rPr>
          <w:rStyle w:val="StyleBoldUnderline"/>
        </w:rPr>
        <w:t>focuses not just on eliminating drug trafficking, but on building stronger law enforcement institutions and reinforcing our social fabri</w:t>
      </w:r>
      <w:r w:rsidRPr="00234941">
        <w:rPr>
          <w:sz w:val="16"/>
        </w:rPr>
        <w:t xml:space="preserve">c. That would not have been possible without the engagement of both government and civil society. Thanks to the leadership of President Felipe Calderón and the work of groups such as Asociación Alto al Secuestro, led by Isabel Miranda de Wallace, and México SOS, headed by Alejandro Martí, we have come a long way. In recent decades, the drug traffickers' criminal business model has changed, and Mexico is bearing the brunt. Before, the primary goal of drug traffickers was securing an uninterrupted flow of drugs into the United States. But the sealing of cocaine trafficking routes through the Caribbean, the increased security on the U.S. border after 9/11, the mismanagement of Mexico's economy from the 1970s through the 1990s, and the lack of professionalization in municipal and state police departments- among other factors-have led drug traffickers to seek control of a large variety of unlawful activities as a means of enhancing their earnings and competitive position in the criminal market. The end of the Assault Weapons Ban in the U.S. in 2004 has made this change all the more threatening to Mexico's security. </w:t>
      </w:r>
      <w:r w:rsidRPr="00234941">
        <w:rPr>
          <w:rStyle w:val="StyleBoldUnderline"/>
        </w:rPr>
        <w:t>Addressing</w:t>
      </w:r>
      <w:r w:rsidRPr="00234941">
        <w:rPr>
          <w:sz w:val="16"/>
        </w:rPr>
        <w:t xml:space="preserve"> this </w:t>
      </w:r>
      <w:r w:rsidRPr="00234941">
        <w:rPr>
          <w:rStyle w:val="StyleBoldUnderline"/>
        </w:rPr>
        <w:t>escalation of crime and insecurity required not only a plan for domestic action, but also recognition of the transnational dimension of the problem</w:t>
      </w:r>
      <w:r w:rsidRPr="00234941">
        <w:rPr>
          <w:sz w:val="16"/>
        </w:rPr>
        <w:t xml:space="preserve">. That recognition has been the key to our comprehensive, multifaceted approach. </w:t>
      </w:r>
      <w:r w:rsidRPr="00234941">
        <w:rPr>
          <w:rStyle w:val="StyleBoldUnderline"/>
        </w:rPr>
        <w:t>The National Security Strategy</w:t>
      </w:r>
      <w:r w:rsidRPr="00234941">
        <w:rPr>
          <w:sz w:val="16"/>
        </w:rPr>
        <w:t xml:space="preserve">, launched in 2006, </w:t>
      </w:r>
      <w:r w:rsidRPr="00234941">
        <w:rPr>
          <w:rStyle w:val="StyleBoldUnderline"/>
        </w:rPr>
        <w:t>rests on three main tenets: severely weakening criminal organizations; massively and effectively reconstructing law enforcement institutions and the legal system; and repairing the social fabric through</w:t>
      </w:r>
      <w:r w:rsidRPr="00234941">
        <w:rPr>
          <w:sz w:val="16"/>
        </w:rPr>
        <w:t xml:space="preserve">, among other things, </w:t>
      </w:r>
      <w:r w:rsidRPr="00234941">
        <w:rPr>
          <w:rStyle w:val="StyleBoldUnderline"/>
        </w:rPr>
        <w:t>enhancing crime prevention policies.</w:t>
      </w:r>
      <w:r w:rsidRPr="00234941">
        <w:rPr>
          <w:sz w:val="16"/>
        </w:rPr>
        <w:t xml:space="preserve"> </w:t>
      </w:r>
      <w:r w:rsidRPr="00234941">
        <w:rPr>
          <w:rStyle w:val="StyleBoldUnderline"/>
        </w:rPr>
        <w:t>To date, there have been significant achievements</w:t>
      </w:r>
      <w:r w:rsidRPr="00234941">
        <w:rPr>
          <w:sz w:val="16"/>
        </w:rPr>
        <w:t xml:space="preserve">. Our </w:t>
      </w:r>
      <w:r w:rsidRPr="00234941">
        <w:rPr>
          <w:rStyle w:val="StyleBoldUnderline"/>
        </w:rPr>
        <w:t>enhanced intelligence capabilities and close collaboration with U.S. agencies have allowed</w:t>
      </w:r>
      <w:r w:rsidRPr="00234941">
        <w:rPr>
          <w:sz w:val="16"/>
        </w:rPr>
        <w:t xml:space="preserve"> us </w:t>
      </w:r>
      <w:r w:rsidRPr="00234941">
        <w:rPr>
          <w:rStyle w:val="StyleBoldUnderline"/>
        </w:rPr>
        <w:t>to arrest or kill 21 of the 37 most-wanted leaders of major criminal organizations</w:t>
      </w:r>
      <w:r w:rsidRPr="00234941">
        <w:rPr>
          <w:sz w:val="16"/>
        </w:rPr>
        <w:t xml:space="preserve">. Moreover, </w:t>
      </w:r>
      <w:r w:rsidRPr="00234941">
        <w:rPr>
          <w:rStyle w:val="StyleBoldUnderline"/>
        </w:rPr>
        <w:t>Mexican authorities have seized over 9,500 tons of drugs</w:t>
      </w:r>
      <w:r w:rsidRPr="00234941">
        <w:rPr>
          <w:sz w:val="16"/>
        </w:rPr>
        <w:t xml:space="preserve"> that will never reach U.S. or Mexican children, and captured more than 122,000 weapons since 2006-most of which were bought in the United States. At the same time, </w:t>
      </w:r>
      <w:r w:rsidRPr="00234941">
        <w:rPr>
          <w:rStyle w:val="StyleBoldUnderline"/>
        </w:rPr>
        <w:t>the professional caliber of Mexico's Federal Police force has improved significantly</w:t>
      </w:r>
      <w:r w:rsidRPr="00234941">
        <w:rPr>
          <w:sz w:val="16"/>
        </w:rPr>
        <w:t xml:space="preserve"> through strict recruitment, vetting and extensive training-even as the force has grown nearly sixfold to 35,000 federal policemen. But it is not just a question of numbers; police intelligence </w:t>
      </w:r>
      <w:r w:rsidRPr="00234941">
        <w:rPr>
          <w:rStyle w:val="StyleBoldUnderline"/>
        </w:rPr>
        <w:t>capabilities have been reinforced</w:t>
      </w:r>
      <w:r w:rsidRPr="00234941">
        <w:rPr>
          <w:sz w:val="16"/>
        </w:rPr>
        <w:t xml:space="preserve"> by the recruitment of an additional 7,000 federal law enforcement intelligence personnel from top-level universities. </w:t>
      </w:r>
      <w:r w:rsidRPr="00234941">
        <w:rPr>
          <w:rStyle w:val="StyleBoldUnderline"/>
        </w:rPr>
        <w:t>A new judicial framework is in place</w:t>
      </w:r>
      <w:r w:rsidRPr="00234941">
        <w:rPr>
          <w:sz w:val="16"/>
        </w:rPr>
        <w:t xml:space="preserve">, thanks to the introduction of legal reforms designed to strengthen due process guarantees, provide fuller protection to victims and increase the efficiency and transparency of trials. Much of this has been the result of the introduction of oral procedures in the federal court system, which is expected to be fully implemented in 2016. </w:t>
      </w:r>
      <w:r w:rsidRPr="00234941">
        <w:rPr>
          <w:rStyle w:val="StyleBoldUnderline"/>
        </w:rPr>
        <w:t>We have also achieved significant success in dismantling criminal financial networks</w:t>
      </w:r>
      <w:r w:rsidRPr="00234941">
        <w:rPr>
          <w:sz w:val="16"/>
        </w:rPr>
        <w:t xml:space="preserve">. </w:t>
      </w:r>
      <w:r w:rsidRPr="00234941">
        <w:rPr>
          <w:rStyle w:val="StyleBoldUnderline"/>
        </w:rPr>
        <w:t>Authorities have confiscated a record amount of cash from the drug cartels</w:t>
      </w:r>
      <w:r w:rsidRPr="00234941">
        <w:rPr>
          <w:sz w:val="16"/>
        </w:rPr>
        <w:t>-although more can still be done-</w:t>
      </w:r>
      <w:r w:rsidRPr="00234941">
        <w:rPr>
          <w:rStyle w:val="StyleBoldUnderline"/>
        </w:rPr>
        <w:t>and special investigative units are spearheading a national effort to combat money laundering</w:t>
      </w:r>
      <w:r w:rsidRPr="00234941">
        <w:rPr>
          <w:sz w:val="16"/>
        </w:rPr>
        <w:t xml:space="preserve">. Currently, Congress is working on passing a bill aimed at increasing the capacity of the federal government to investigate and prosecute money launderers. To improve Mexico's social fabric, </w:t>
      </w:r>
      <w:r w:rsidRPr="00234941">
        <w:rPr>
          <w:rStyle w:val="StyleBoldUnderline"/>
        </w:rPr>
        <w:t>we have focused on the economic and social roots of crime and addiction</w:t>
      </w:r>
      <w:r w:rsidRPr="00234941">
        <w:rPr>
          <w:sz w:val="16"/>
        </w:rPr>
        <w:t xml:space="preserve"> since Calderón took office. We consider drug addiction to be a public health problem. Accordingly, </w:t>
      </w:r>
      <w:r w:rsidRPr="00234941">
        <w:rPr>
          <w:rStyle w:val="StyleBoldUnderline"/>
        </w:rPr>
        <w:t>national legislation has decriminalized personal consumption of drugs, while directing drug users to proper medical help</w:t>
      </w:r>
      <w:r w:rsidRPr="00234941">
        <w:rPr>
          <w:sz w:val="16"/>
        </w:rPr>
        <w:t xml:space="preserve">. Also, </w:t>
      </w:r>
      <w:r w:rsidRPr="00234941">
        <w:rPr>
          <w:rStyle w:val="StyleBoldUnderline"/>
        </w:rPr>
        <w:t>public spending devoted to addiction/prevention programs has more than doubled</w:t>
      </w:r>
      <w:r w:rsidRPr="00234941">
        <w:rPr>
          <w:sz w:val="16"/>
        </w:rPr>
        <w:t xml:space="preserve"> during the first five years of Calderón's administration. </w:t>
      </w:r>
      <w:r w:rsidRPr="00234941">
        <w:rPr>
          <w:rStyle w:val="StyleBoldUnderline"/>
        </w:rPr>
        <w:t>Mexico now boasts the largest network in Latin America of centers for prevention and early treatment of addiction</w:t>
      </w:r>
      <w:r w:rsidRPr="00234941">
        <w:rPr>
          <w:sz w:val="16"/>
        </w:rPr>
        <w:t xml:space="preserve">, with more than 330 units distributed throughout the country providing counseling, medical treatment and referrals to over 2 million people every year. </w:t>
      </w:r>
      <w:r w:rsidRPr="00234941">
        <w:rPr>
          <w:rStyle w:val="StyleBoldUnderline"/>
        </w:rPr>
        <w:t>We have recovered thousands of public places</w:t>
      </w:r>
      <w:r w:rsidRPr="00234941">
        <w:rPr>
          <w:sz w:val="16"/>
        </w:rPr>
        <w:t>-including parks, civic plazas and sports fields-</w:t>
      </w:r>
      <w:r w:rsidRPr="00234941">
        <w:rPr>
          <w:rStyle w:val="StyleBoldUnderline"/>
        </w:rPr>
        <w:t xml:space="preserve">through the improvement of infrastructure, recreational activities, citizen participation, and more effective </w:t>
      </w:r>
      <w:r w:rsidRPr="00234941">
        <w:rPr>
          <w:rStyle w:val="StyleBoldUnderline"/>
        </w:rPr>
        <w:lastRenderedPageBreak/>
        <w:t>security measures</w:t>
      </w:r>
      <w:r w:rsidRPr="00234941">
        <w:rPr>
          <w:sz w:val="16"/>
        </w:rPr>
        <w:t xml:space="preserve">. This shared responsibility between federal and local authorities and community members provides people with safe places to gather and forge stronger social ties. We have also implemented the Safe School Program, where over 35,000 elementary and middle schools provide some 9 million young kids with a violence-free and addiction-free environment. Mexico sits between the largest consumer of drugs to the north, and the largest producers of many of these drugs to the south. That gives us a special challenge. But all </w:t>
      </w:r>
      <w:r w:rsidRPr="00234941">
        <w:rPr>
          <w:rStyle w:val="StyleBoldUnderline"/>
        </w:rPr>
        <w:t>countries in the region need to coordinate their drug and crime interdiction programs</w:t>
      </w:r>
      <w:r w:rsidRPr="00234941">
        <w:rPr>
          <w:sz w:val="16"/>
        </w:rPr>
        <w:t xml:space="preserve"> if we are ever going </w:t>
      </w:r>
      <w:r w:rsidRPr="00234941">
        <w:rPr>
          <w:rStyle w:val="StyleBoldUnderline"/>
        </w:rPr>
        <w:t>to break the power of transnational criminal networks</w:t>
      </w:r>
      <w:r w:rsidRPr="00234941">
        <w:rPr>
          <w:sz w:val="16"/>
        </w:rPr>
        <w:t xml:space="preserve">. The spread of these networks threatens not just Mexico but all of us in the region. Final </w:t>
      </w:r>
      <w:r w:rsidRPr="00234941">
        <w:rPr>
          <w:rStyle w:val="StyleBoldUnderline"/>
        </w:rPr>
        <w:t>success in the war against drugs can only be achieved when we tackle together the conditions that allow these networks to operate with impunity.</w:t>
      </w:r>
    </w:p>
    <w:p w:rsidR="001029EC" w:rsidRPr="00234941" w:rsidRDefault="001029EC" w:rsidP="001029EC"/>
    <w:p w:rsidR="001029EC" w:rsidRPr="00234941" w:rsidRDefault="001029EC" w:rsidP="001029EC">
      <w:pPr>
        <w:rPr>
          <w:b/>
        </w:rPr>
      </w:pPr>
      <w:r w:rsidRPr="00234941">
        <w:rPr>
          <w:b/>
        </w:rPr>
        <w:t>A shift in strategy towards punishment for violent crime can win the drug war</w:t>
      </w:r>
    </w:p>
    <w:p w:rsidR="001029EC" w:rsidRPr="00234941" w:rsidRDefault="001029EC" w:rsidP="001029EC">
      <w:pPr>
        <w:rPr>
          <w:rStyle w:val="StyleStyleBold12pt"/>
          <w:sz w:val="10"/>
        </w:rPr>
      </w:pPr>
      <w:r w:rsidRPr="00234941">
        <w:rPr>
          <w:rStyle w:val="StyleStyleBold12pt"/>
        </w:rPr>
        <w:t xml:space="preserve">Rios, 13 – fellow in inequality and criminal justice at Harvard’s Kennedy School of Government. From 2010 to 2012, she and Michele Coscia, a postdoctoral fellow at Harvard’s Center for International Development, studied how and where Mexican drug cartels operate (Viridiana, “How to win the Mexican drug war,” Huffington Post, 12 April 2013, </w:t>
      </w:r>
      <w:hyperlink r:id="rId50" w:history="1">
        <w:r w:rsidRPr="00234941">
          <w:rPr>
            <w:rStyle w:val="Hyperlink"/>
            <w:sz w:val="16"/>
          </w:rPr>
          <w:t>http://articles.washingtonpost.com/2013-04-12/opinions/38492205_1_cartels-drug-violence-trafficking)//BI</w:t>
        </w:r>
      </w:hyperlink>
    </w:p>
    <w:p w:rsidR="001029EC" w:rsidRPr="00234941" w:rsidRDefault="001029EC" w:rsidP="001029EC">
      <w:pPr>
        <w:rPr>
          <w:sz w:val="16"/>
        </w:rPr>
      </w:pPr>
      <w:r w:rsidRPr="00234941">
        <w:rPr>
          <w:rStyle w:val="StyleBoldUnderline"/>
        </w:rPr>
        <w:t>The U.S. government</w:t>
      </w:r>
      <w:r w:rsidRPr="00234941">
        <w:rPr>
          <w:sz w:val="16"/>
        </w:rPr>
        <w:t xml:space="preserve"> has </w:t>
      </w:r>
      <w:r w:rsidRPr="00234941">
        <w:rPr>
          <w:rStyle w:val="StyleBoldUnderline"/>
        </w:rPr>
        <w:t>spent $1.6</w:t>
      </w:r>
      <w:r w:rsidRPr="00234941">
        <w:rPr>
          <w:rStyle w:val="StyleBoldUnderline"/>
          <w:rFonts w:ascii="Times New Roman" w:hAnsi="Times New Roman" w:cs="Times New Roman"/>
        </w:rPr>
        <w:t> </w:t>
      </w:r>
      <w:r w:rsidRPr="00234941">
        <w:rPr>
          <w:rStyle w:val="StyleBoldUnderline"/>
        </w:rPr>
        <w:t>billion to help Mexico end a war between drug cartels</w:t>
      </w:r>
      <w:r w:rsidRPr="00234941">
        <w:rPr>
          <w:sz w:val="16"/>
        </w:rPr>
        <w:t xml:space="preserve"> that has killed 63,000 people south of our border in the past six years. </w:t>
      </w:r>
      <w:r w:rsidRPr="00234941">
        <w:rPr>
          <w:rStyle w:val="StyleBoldUnderline"/>
        </w:rPr>
        <w:t>Yet many of our assumptions about this war are wrong</w:t>
      </w:r>
      <w:r w:rsidRPr="00234941">
        <w:rPr>
          <w:sz w:val="16"/>
        </w:rPr>
        <w:t xml:space="preserve">. As part of a study tracking the behavior of Mexico’s organized-crime groups, a colleague and I created an algorithm that uses Google to explore blogs, newspapers and news-related Web content and extract detailed data about how Mexican drug cartels operate. Our tool reads everything published and indexed as part of Google News and collects all the information the Web contains about the activities of the cartels, including their routes of expansion, since the 1990s. Our discoveries shocked us and surprised the U.S. officials who reviewed our findings. </w:t>
      </w:r>
      <w:r w:rsidRPr="00234941">
        <w:rPr>
          <w:rStyle w:val="StyleBoldUnderline"/>
        </w:rPr>
        <w:t>The United States may be helping Mexico fight the wrong war</w:t>
      </w:r>
      <w:r w:rsidRPr="00234941">
        <w:rPr>
          <w:sz w:val="16"/>
        </w:rPr>
        <w:t xml:space="preserve"> because we do not know who the enemy is. </w:t>
      </w:r>
      <w:r w:rsidRPr="00234941">
        <w:rPr>
          <w:rStyle w:val="StyleBoldUnderline"/>
        </w:rPr>
        <w:t>At the heart of the Mexican government’s strategy, which the United States has supported, is the belief that Mexico’s drug violence is the result of antagonistic trafficking organizations battling to monopolize a territory</w:t>
      </w:r>
      <w:r w:rsidRPr="00234941">
        <w:rPr>
          <w:sz w:val="16"/>
        </w:rPr>
        <w:t xml:space="preserve">. Thus, the thinking goes, trafficking organizations must be eliminated. </w:t>
      </w:r>
      <w:r w:rsidRPr="00234941">
        <w:rPr>
          <w:rStyle w:val="StyleBoldUnderline"/>
        </w:rPr>
        <w:t>Yet it is not true that drug violence necessarily increases when more than one cartel operates in one area</w:t>
      </w:r>
      <w:r w:rsidRPr="00234941">
        <w:rPr>
          <w:sz w:val="16"/>
        </w:rPr>
        <w:t xml:space="preserve">. In fact, in many areas, organized-crime groups share territory peacefully. Our data show that multiple cartels operated simultaneously in at least 100 Mexican municipalities in 2010, yet those municipalities did not experience a single drug-related homicide. Of the 16,000 assassinationsin Mexico’s drug war that year, 43 percent occurred in just eight cities. A single city, Juarez, accounted for 8 percent of the deaths. What we learned is simple and powerful: </w:t>
      </w:r>
      <w:r w:rsidRPr="00234941">
        <w:rPr>
          <w:rStyle w:val="StyleBoldUnderline"/>
        </w:rPr>
        <w:t>Traffickers pick their wars. Battling is a strategic choice for cartels — and they frequently choose peace</w:t>
      </w:r>
      <w:r w:rsidRPr="00234941">
        <w:rPr>
          <w:sz w:val="16"/>
        </w:rPr>
        <w:t xml:space="preserve">. War is not the unavoidable outcome of a profitable illegal industry. Violent criminal groups in Mexico are no different from other illegal groups that manage to operate with low levels of violence. Consider: Bolivia and Peru produce marijuana in larger quantities than do many Latin American countries and still have murder rates among the region’s lowest. The Japanese mafia controls the most profitable market of methamphetamines in Asia without major episodes of violence. Endangered species are smuggled through Singapore, the Philippines and Indonesia without significant confrontations with poachers. Bosnia’s sex trafficking industry has boomed without a parallel upsurge in homicides. Because </w:t>
      </w:r>
      <w:r w:rsidRPr="00234941">
        <w:rPr>
          <w:rStyle w:val="StyleBoldUnderline"/>
        </w:rPr>
        <w:t>trafficking is a business and fighting is a business strategy</w:t>
      </w:r>
      <w:r w:rsidRPr="00234941">
        <w:rPr>
          <w:sz w:val="16"/>
        </w:rPr>
        <w:t xml:space="preserve">, drug cartels choose to fight whenever war brings more benefits than costs. And </w:t>
      </w:r>
      <w:r w:rsidRPr="00234941">
        <w:rPr>
          <w:rStyle w:val="StyleBoldUnderline"/>
        </w:rPr>
        <w:t>the cost that governments can more efficiently impose on a criminal entrepreneur is prison</w:t>
      </w:r>
      <w:r w:rsidRPr="00234941">
        <w:rPr>
          <w:sz w:val="16"/>
        </w:rPr>
        <w:t xml:space="preserve">. Cartels have chosen to fight in certain areas of Mexico because it makes business sense. </w:t>
      </w:r>
      <w:r w:rsidRPr="00234941">
        <w:rPr>
          <w:rStyle w:val="StyleBoldUnderline"/>
        </w:rPr>
        <w:t>South of the U.S. border, only 6 percent of all homicides produce a trial and judgment</w:t>
      </w:r>
      <w:r w:rsidRPr="00234941">
        <w:rPr>
          <w:sz w:val="16"/>
        </w:rPr>
        <w:t xml:space="preserve">. As such, killing trafficking enemies to take over their territory, and potentially increase illegal earnings, is profitable. In short, </w:t>
      </w:r>
      <w:r w:rsidRPr="00234941">
        <w:rPr>
          <w:rStyle w:val="StyleBoldUnderline"/>
        </w:rPr>
        <w:t>war pays in Mexico</w:t>
      </w:r>
      <w:r w:rsidRPr="00234941">
        <w:rPr>
          <w:sz w:val="16"/>
        </w:rPr>
        <w:t xml:space="preserve">. So </w:t>
      </w:r>
      <w:r w:rsidRPr="00234941">
        <w:rPr>
          <w:rStyle w:val="StyleBoldUnderline"/>
        </w:rPr>
        <w:t>the right way to fight a drug war in Mexico is not to aim at eliminating criminal organizations</w:t>
      </w:r>
      <w:r w:rsidRPr="00234941">
        <w:rPr>
          <w:sz w:val="16"/>
        </w:rPr>
        <w:t xml:space="preserve">, as many have assumed, </w:t>
      </w:r>
      <w:r w:rsidRPr="00234941">
        <w:rPr>
          <w:rStyle w:val="StyleBoldUnderline"/>
        </w:rPr>
        <w:t>but rather to create conditions in which war does not pay.</w:t>
      </w:r>
      <w:r w:rsidRPr="00234941">
        <w:rPr>
          <w:sz w:val="16"/>
        </w:rPr>
        <w:t xml:space="preserve"> This will not be achieved with the strategy Washington has embraced. Even if all criminal organizations were eliminated, new ones would emerge as long as profits could be made from cocaine. A war against drug organizations is an endless war. Mexican President Enrique Peña </w:t>
      </w:r>
      <w:r w:rsidRPr="00234941">
        <w:rPr>
          <w:sz w:val="16"/>
        </w:rPr>
        <w:softHyphen/>
        <w:t xml:space="preserve">Nieto plans to hold a national forum Tuesday with academics, laypeople and others to discuss how the country can best achieve peace. Now is the time for Mexico to choose the right direction. </w:t>
      </w:r>
      <w:r w:rsidRPr="00234941">
        <w:rPr>
          <w:rStyle w:val="StyleBoldUnderline"/>
        </w:rPr>
        <w:t>Mexico must craft a system of incentives, using arrests, sentencing and imprisonment, so that criminal organizations cannot find it profitable to ki</w:t>
      </w:r>
      <w:r w:rsidRPr="00234941">
        <w:rPr>
          <w:sz w:val="16"/>
        </w:rPr>
        <w:t xml:space="preserve">ll. Rather than help Mexico fight an unwinnable war against criminal organizations, </w:t>
      </w:r>
      <w:r w:rsidRPr="00234941">
        <w:rPr>
          <w:rStyle w:val="StyleBoldUnderline"/>
        </w:rPr>
        <w:t>the United States must help its neighbor battle impunity. Ours must be a war to make sure those who kill face consequences</w:t>
      </w:r>
      <w:r w:rsidRPr="00234941">
        <w:rPr>
          <w:sz w:val="16"/>
        </w:rPr>
        <w:t xml:space="preserve">; a war to improve Mexico’s justice system, because only 31 percent of the population believes it would be punished after committing a crime; a war against the sort of outbreaks where, in one day, more than 130 prisoners escape a jail near the Texas border. </w:t>
      </w:r>
      <w:r w:rsidRPr="00234941">
        <w:rPr>
          <w:rStyle w:val="StyleBoldUnderline"/>
        </w:rPr>
        <w:t>The goal must be to make violent crime a risky endeavor</w:t>
      </w:r>
      <w:r w:rsidRPr="00234941">
        <w:rPr>
          <w:sz w:val="16"/>
        </w:rPr>
        <w:t>, rather than a discretionary choice made by criminal businessmen. A war against impunity can be won. A war against drugs cannot.</w:t>
      </w:r>
    </w:p>
    <w:p w:rsidR="001029EC" w:rsidRPr="00234941" w:rsidRDefault="001029EC" w:rsidP="001029EC"/>
    <w:p w:rsidR="001029EC" w:rsidRPr="00234941" w:rsidRDefault="001029EC" w:rsidP="001029EC">
      <w:pPr>
        <w:pStyle w:val="Heading2"/>
      </w:pPr>
      <w:r w:rsidRPr="00234941">
        <w:rPr>
          <w:b w:val="0"/>
          <w:bCs w:val="0"/>
        </w:rPr>
        <w:lastRenderedPageBreak/>
        <w:t>AT: Drugs K Mex Econ</w:t>
      </w:r>
    </w:p>
    <w:p w:rsidR="001029EC" w:rsidRPr="00234941" w:rsidRDefault="001029EC" w:rsidP="001029EC"/>
    <w:p w:rsidR="001029EC" w:rsidRPr="00234941" w:rsidRDefault="001029EC" w:rsidP="001029EC">
      <w:pPr>
        <w:rPr>
          <w:b/>
        </w:rPr>
      </w:pPr>
      <w:r w:rsidRPr="00234941">
        <w:rPr>
          <w:b/>
        </w:rPr>
        <w:t>Predictions of a Mexican economic apocalypse from limiting the drug trade are factually impossible</w:t>
      </w:r>
    </w:p>
    <w:p w:rsidR="001029EC" w:rsidRPr="00234941" w:rsidRDefault="001029EC" w:rsidP="001029EC">
      <w:pPr>
        <w:rPr>
          <w:rStyle w:val="StyleStyleBold12pt"/>
        </w:rPr>
      </w:pPr>
      <w:r w:rsidRPr="00234941">
        <w:rPr>
          <w:rStyle w:val="StyleStyleBold12pt"/>
        </w:rPr>
        <w:t>Corcoran, 12 – researcher and writer for InSight Crime, graduate of the University of Tennessee and an MA candidate at the Johns Hopkins School of Advanced International Studies, citing the RAND Corporation, Wilson Center, the US National Drug Intelligence center and other data/research institutions (Patrick, “Oliver Stone Gets it Wrong on Mexico Drug War,” InSight Crime, 11 July 2012, http://www.insightcrime.org/news-analysis/oliver-stone-gets-it-wrong-on-mexico-drug-war)//BI</w:t>
      </w:r>
    </w:p>
    <w:p w:rsidR="001029EC" w:rsidRPr="00234941" w:rsidRDefault="001029EC" w:rsidP="001029EC">
      <w:pPr>
        <w:rPr>
          <w:sz w:val="16"/>
        </w:rPr>
      </w:pPr>
      <w:r w:rsidRPr="00234941">
        <w:rPr>
          <w:sz w:val="16"/>
        </w:rPr>
        <w:t xml:space="preserve">On the publicity circuit to promote his new movie, director Oliver </w:t>
      </w:r>
      <w:r w:rsidRPr="00234941">
        <w:rPr>
          <w:rStyle w:val="StyleBoldUnderline"/>
        </w:rPr>
        <w:t>Stone</w:t>
      </w:r>
      <w:r w:rsidRPr="00234941">
        <w:rPr>
          <w:sz w:val="16"/>
        </w:rPr>
        <w:t xml:space="preserve"> has </w:t>
      </w:r>
      <w:r w:rsidRPr="00234941">
        <w:rPr>
          <w:rStyle w:val="StyleBoldUnderline"/>
        </w:rPr>
        <w:t>made a series of assertions about Mexico and the war on drugs that are not only false, but promote a dangerously misleading view</w:t>
      </w:r>
      <w:r w:rsidRPr="00234941">
        <w:rPr>
          <w:sz w:val="16"/>
        </w:rPr>
        <w:t xml:space="preserve"> of the country's criminal groups. In a recent interview on "Piers Morgan Tonight," </w:t>
      </w:r>
      <w:r w:rsidRPr="00234941">
        <w:rPr>
          <w:rStyle w:val="StyleBoldUnderline"/>
        </w:rPr>
        <w:t>Stone used a series of unfounded statistical assertions to justify his opposition to the war on drugs</w:t>
      </w:r>
      <w:r w:rsidRPr="00234941">
        <w:rPr>
          <w:sz w:val="16"/>
        </w:rPr>
        <w:t xml:space="preserve">, theme of his movie "Savages" which opened in the US earlier this month. Among his comments, as compiled by the Los Angeles Times: </w:t>
      </w:r>
      <w:r w:rsidRPr="00234941">
        <w:rPr>
          <w:rStyle w:val="StyleBoldUnderline"/>
        </w:rPr>
        <w:t>The Mexican economy would die without [drugs] because they need the money. It goes into their legitimate economy</w:t>
      </w:r>
      <w:r w:rsidRPr="00234941">
        <w:rPr>
          <w:sz w:val="16"/>
        </w:rPr>
        <w:t xml:space="preserve">. It’s bigger than tourism. It’s bigger than oil. It’s bigger than remissions from their Mexican emigrants back to their country ... Fifty percent of our prison system is victimless crimes. People who’ve never hurt anybody, they’re in for marijuana and it has nothing to do with punishment. It’s a medical issue, and I think we have to move to decriminalization and legalization. Stone is right to point out that the mass incarceration of drug offenders is demonstrably inefficient and in many senses immoral, but </w:t>
      </w:r>
      <w:r w:rsidRPr="00234941">
        <w:rPr>
          <w:rStyle w:val="StyleBoldUnderline"/>
        </w:rPr>
        <w:t>his facts are incorrect</w:t>
      </w:r>
      <w:r w:rsidRPr="00234941">
        <w:rPr>
          <w:sz w:val="16"/>
        </w:rPr>
        <w:t xml:space="preserve">. Drug offenders do not constitute 50 percent of the US prison system’s inmates, but just over 20 percent. There are certainly more effective and humane ways to deal with the issue than tossing these people behind bars, but the opponents of the largely mindless approach to drug policy that has dominated in the last 40 years only hurt their case by casually tossing out falsehoods. The problem continues with Stone's statement that flows of drug money in Mexico are larger than those from tourism, oil, or remittances. </w:t>
      </w:r>
      <w:r w:rsidRPr="00234941">
        <w:rPr>
          <w:rStyle w:val="StyleBoldUnderline"/>
        </w:rPr>
        <w:t>Estimates for the value of the Mexican drug trade are all over the map, but the most rigorous analyses have concluded that export revenue from the drug trade is far lower than Stone suggests</w:t>
      </w:r>
      <w:r w:rsidRPr="00234941">
        <w:rPr>
          <w:sz w:val="16"/>
        </w:rPr>
        <w:t xml:space="preserve">. Alejandro </w:t>
      </w:r>
      <w:r w:rsidRPr="00234941">
        <w:rPr>
          <w:rStyle w:val="StyleBoldUnderline"/>
        </w:rPr>
        <w:t>Hope</w:t>
      </w:r>
      <w:r w:rsidRPr="00234941">
        <w:rPr>
          <w:sz w:val="16"/>
        </w:rPr>
        <w:t xml:space="preserve">, for instance, </w:t>
      </w:r>
      <w:r w:rsidRPr="00234941">
        <w:rPr>
          <w:rStyle w:val="StyleBoldUnderline"/>
        </w:rPr>
        <w:t>places the figure somewhere between $4.7 to $8.1 billion</w:t>
      </w:r>
      <w:r w:rsidRPr="00234941">
        <w:rPr>
          <w:sz w:val="16"/>
        </w:rPr>
        <w:t xml:space="preserve">, while the </w:t>
      </w:r>
      <w:r w:rsidRPr="00234941">
        <w:rPr>
          <w:rStyle w:val="StyleBoldUnderline"/>
        </w:rPr>
        <w:t>RAND Corporation estimates</w:t>
      </w:r>
      <w:r w:rsidRPr="00234941">
        <w:rPr>
          <w:sz w:val="16"/>
        </w:rPr>
        <w:t xml:space="preserve"> that Mexican </w:t>
      </w:r>
      <w:r w:rsidRPr="00234941">
        <w:rPr>
          <w:rStyle w:val="StyleBoldUnderline"/>
        </w:rPr>
        <w:t>traffickers earn roughly $6.6 billion per year</w:t>
      </w:r>
      <w:r w:rsidRPr="00234941">
        <w:rPr>
          <w:sz w:val="16"/>
        </w:rPr>
        <w:t xml:space="preserve"> from sending drugs to the US. In contrast, remittances sent by Mexicans living abroad in 2011 amounted to $22.7 billion. Mexico’s tourist trade, notwithstanding the nation’s unfortunate image in the international press, still managed to generate $11.9 billion in 2010. Stone's claim is even further from the mark with regard to oil: the revenues for Pemex, the national oil company, amounted to $125 billion in 2011. Consequently, </w:t>
      </w:r>
      <w:r w:rsidRPr="00234941">
        <w:rPr>
          <w:rStyle w:val="StyleBoldUnderline"/>
        </w:rPr>
        <w:t>Stone’s statement that the Mexican economy “would die” without drug money drifts into the terrain of the indefensible</w:t>
      </w:r>
      <w:r w:rsidRPr="00234941">
        <w:rPr>
          <w:sz w:val="16"/>
        </w:rPr>
        <w:t xml:space="preserve">. Unfortunately, Stone is not alone in this exaggerated view of drug money’s role in the Mexican economy. </w:t>
      </w:r>
      <w:r w:rsidRPr="00234941">
        <w:rPr>
          <w:rStyle w:val="StyleBoldUnderline"/>
        </w:rPr>
        <w:t>One story</w:t>
      </w:r>
      <w:r w:rsidRPr="00234941">
        <w:rPr>
          <w:sz w:val="16"/>
        </w:rPr>
        <w:t xml:space="preserve">, put forward by authors like Richard Grant and Charles Bowden, </w:t>
      </w:r>
      <w:r w:rsidRPr="00234941">
        <w:rPr>
          <w:rStyle w:val="StyleBoldUnderline"/>
        </w:rPr>
        <w:t>holds that a 2001 study by CISEN, Mexico’s intelligence agency, found that an end to the drug trade would result in a 63 percent contraction of the Mexican economy. The study is not public</w:t>
      </w:r>
      <w:r w:rsidRPr="00234941">
        <w:rPr>
          <w:sz w:val="16"/>
        </w:rPr>
        <w:t xml:space="preserve"> -- citing a story from El Diario de Juarez, Bowden wrote that it was leaked to the media in 2001, though InSight Crime's online search for the original study turned up nothing. </w:t>
      </w:r>
      <w:r w:rsidRPr="00234941">
        <w:rPr>
          <w:rStyle w:val="StyleBoldUnderline"/>
        </w:rPr>
        <w:t>It is difficult to know</w:t>
      </w:r>
      <w:r w:rsidRPr="00234941">
        <w:rPr>
          <w:sz w:val="16"/>
        </w:rPr>
        <w:t xml:space="preserve">, therefore, </w:t>
      </w:r>
      <w:r w:rsidRPr="00234941">
        <w:rPr>
          <w:rStyle w:val="StyleBoldUnderline"/>
        </w:rPr>
        <w:t>if its authors were perhaps making a more nuanced point that was lost in subsequent references</w:t>
      </w:r>
      <w:r w:rsidRPr="00234941">
        <w:rPr>
          <w:sz w:val="16"/>
        </w:rPr>
        <w:t xml:space="preserve"> to it. However, the scenario posited by Grant and Bowden, and the implicit idea that the Mexican economy would “die” without drug money, is simply absurd. </w:t>
      </w:r>
      <w:r w:rsidRPr="00234941">
        <w:rPr>
          <w:rStyle w:val="StyleBoldUnderline"/>
        </w:rPr>
        <w:t>The most obvious flaw is the very idea that drug trafficking could disappear entirely</w:t>
      </w:r>
      <w:r w:rsidRPr="00234941">
        <w:rPr>
          <w:sz w:val="16"/>
        </w:rPr>
        <w:t xml:space="preserve">. Though the size and composition of proceeds from the illicit trade may vary, longstanding industries, especially those that feed upon deep-seated human desires, don’t simply disappear from one year to the next. Moreover, as demonstrated above, </w:t>
      </w:r>
      <w:r w:rsidRPr="00234941">
        <w:rPr>
          <w:rStyle w:val="StyleBoldUnderline"/>
        </w:rPr>
        <w:t>the total revenue generated by the drug trade is relatively small. Even using a methodologically suspect high-end estimate</w:t>
      </w:r>
      <w:r w:rsidRPr="00234941">
        <w:rPr>
          <w:sz w:val="16"/>
        </w:rPr>
        <w:t xml:space="preserve">, such as the $39 billion cited by the US National Drug Intelligence Center for revenues of all Colombian and Mexican organizations, and for the sake of argument attributing all of the profits to the Mexican gangs, </w:t>
      </w:r>
      <w:r w:rsidRPr="00234941">
        <w:rPr>
          <w:rStyle w:val="StyleBoldUnderline"/>
        </w:rPr>
        <w:t>the figure still amounts to less than 4 percent of total Mexican output. Using the more rigorous calculations of the industry’s size, drug trafficking probably accounts for roughly 0.5 percent of the nation’s economy</w:t>
      </w:r>
      <w:r w:rsidRPr="00234941">
        <w:rPr>
          <w:sz w:val="16"/>
        </w:rPr>
        <w:t xml:space="preserve">. Eliminating the proceeds of drug smuggling would certainly have a significant impact on the GDP, but such an event, aside from being virtually impossible, would be </w:t>
      </w:r>
      <w:r w:rsidRPr="00234941">
        <w:rPr>
          <w:rStyle w:val="StyleBoldUnderline"/>
        </w:rPr>
        <w:t>nothing like the economic apocalypse posited</w:t>
      </w:r>
      <w:r w:rsidRPr="00234941">
        <w:rPr>
          <w:sz w:val="16"/>
        </w:rPr>
        <w:t xml:space="preserve"> by Stone.</w:t>
      </w:r>
    </w:p>
    <w:p w:rsidR="001029EC" w:rsidRPr="00234941" w:rsidRDefault="001029EC" w:rsidP="001029EC"/>
    <w:p w:rsidR="001029EC" w:rsidRPr="00234941" w:rsidRDefault="001029EC" w:rsidP="001029EC">
      <w:pPr>
        <w:pStyle w:val="Heading2"/>
      </w:pPr>
      <w:r w:rsidRPr="00234941">
        <w:rPr>
          <w:b w:val="0"/>
          <w:bCs w:val="0"/>
        </w:rPr>
        <w:lastRenderedPageBreak/>
        <w:t>AT: Afghan TradeOff</w:t>
      </w:r>
    </w:p>
    <w:p w:rsidR="001029EC" w:rsidRPr="00234941" w:rsidRDefault="001029EC" w:rsidP="001029EC"/>
    <w:p w:rsidR="001029EC" w:rsidRPr="00234941" w:rsidRDefault="001029EC" w:rsidP="001029EC">
      <w:pPr>
        <w:rPr>
          <w:b/>
          <w:u w:val="single"/>
        </w:rPr>
      </w:pPr>
      <w:r w:rsidRPr="00234941">
        <w:rPr>
          <w:b/>
        </w:rPr>
        <w:t xml:space="preserve">No tradeoff – regional drug trade is </w:t>
      </w:r>
      <w:r w:rsidRPr="00234941">
        <w:rPr>
          <w:b/>
          <w:u w:val="single"/>
        </w:rPr>
        <w:t>insulated</w:t>
      </w:r>
    </w:p>
    <w:p w:rsidR="001029EC" w:rsidRPr="00234941" w:rsidRDefault="001029EC" w:rsidP="001029EC">
      <w:pPr>
        <w:rPr>
          <w:sz w:val="16"/>
        </w:rPr>
      </w:pPr>
      <w:r w:rsidRPr="00234941">
        <w:rPr>
          <w:b/>
        </w:rPr>
        <w:t>Kleiman, 4</w:t>
      </w:r>
      <w:r w:rsidRPr="00234941">
        <w:t xml:space="preserve"> </w:t>
      </w:r>
      <w:r w:rsidRPr="00234941">
        <w:rPr>
          <w:sz w:val="16"/>
        </w:rPr>
        <w:t>(Mark, B.A. magna cum laude, Haverford College, M.P.P., Harvard Kennedy School, Ph.D., Harvard, Professor of Public Policy in the UCLA School of Public Affairs, “Illicit Drugs and the Terrorist Threat: Causal Links and Implications for Domestic Drug Control Policy”, Congressional Research Service, 4/20/2004, http://www.fas.org/irp/crs/RL32334.pdf, JKahn)</w:t>
      </w:r>
    </w:p>
    <w:p w:rsidR="001029EC" w:rsidRPr="00234941" w:rsidRDefault="001029EC" w:rsidP="001029EC">
      <w:pPr>
        <w:rPr>
          <w:sz w:val="16"/>
        </w:rPr>
      </w:pPr>
      <w:r w:rsidRPr="00234941">
        <w:rPr>
          <w:sz w:val="16"/>
        </w:rPr>
        <w:t xml:space="preserve">Even </w:t>
      </w:r>
      <w:r w:rsidRPr="00234941">
        <w:rPr>
          <w:rStyle w:val="StyleBoldUnderline"/>
        </w:rPr>
        <w:t>the</w:t>
      </w:r>
      <w:r w:rsidRPr="00234941">
        <w:rPr>
          <w:sz w:val="16"/>
        </w:rPr>
        <w:t xml:space="preserve"> same </w:t>
      </w:r>
      <w:r w:rsidRPr="00234941">
        <w:rPr>
          <w:rStyle w:val="StyleBoldUnderline"/>
        </w:rPr>
        <w:t xml:space="preserve">drug may have very different implications for </w:t>
      </w:r>
      <w:r w:rsidRPr="00234941">
        <w:rPr>
          <w:rStyle w:val="StyleBoldUnderline"/>
          <w:bdr w:val="single" w:sz="4" w:space="0" w:color="auto" w:frame="1"/>
        </w:rPr>
        <w:t>terrorism</w:t>
      </w:r>
      <w:r w:rsidRPr="00234941">
        <w:rPr>
          <w:sz w:val="16"/>
        </w:rPr>
        <w:t xml:space="preserve"> in different circumstances: where it comes from, how it travels, and which organizations traffic in it all make a difference. </w:t>
      </w:r>
      <w:r w:rsidRPr="00234941">
        <w:rPr>
          <w:rStyle w:val="StyleBoldUnderline"/>
        </w:rPr>
        <w:t xml:space="preserve">The United States gets the bulk of its heroin </w:t>
      </w:r>
      <w:r w:rsidRPr="00234941">
        <w:rPr>
          <w:rStyle w:val="StyleBoldUnderline"/>
          <w:bdr w:val="single" w:sz="4" w:space="0" w:color="auto" w:frame="1"/>
        </w:rPr>
        <w:t>from poppies grown in Colombia</w:t>
      </w:r>
      <w:r w:rsidRPr="00234941">
        <w:rPr>
          <w:sz w:val="16"/>
        </w:rPr>
        <w:t xml:space="preserve">, a smaller amount from poppies grown in Southeast Asia, and relatively little from poppies grown in Southwest Asia, including Afghanistan. </w:t>
      </w:r>
      <w:r w:rsidRPr="00234941">
        <w:rPr>
          <w:rStyle w:val="StyleBoldUnderline"/>
        </w:rPr>
        <w:t>Most</w:t>
      </w:r>
      <w:r w:rsidRPr="00234941">
        <w:rPr>
          <w:sz w:val="16"/>
        </w:rPr>
        <w:t xml:space="preserve"> of the </w:t>
      </w:r>
      <w:r w:rsidRPr="00234941">
        <w:rPr>
          <w:rStyle w:val="StyleBoldUnderline"/>
        </w:rPr>
        <w:t>heroin produced from the Afghani poppy crop</w:t>
      </w:r>
      <w:r w:rsidRPr="00234941">
        <w:rPr>
          <w:sz w:val="16"/>
        </w:rPr>
        <w:t xml:space="preserve"> either </w:t>
      </w:r>
      <w:r w:rsidRPr="00234941">
        <w:rPr>
          <w:rStyle w:val="StyleBoldUnderline"/>
        </w:rPr>
        <w:t>stays in Asia</w:t>
      </w:r>
      <w:r w:rsidRPr="00234941">
        <w:rPr>
          <w:sz w:val="16"/>
        </w:rPr>
        <w:t xml:space="preserve"> or is trafficked into Europe. Thus in the period leading up to September 11, 2001, </w:t>
      </w:r>
      <w:r w:rsidRPr="00234941">
        <w:rPr>
          <w:rStyle w:val="StyleBoldUnderline"/>
        </w:rPr>
        <w:t>European heroin consumption</w:t>
      </w:r>
      <w:r w:rsidRPr="00234941">
        <w:rPr>
          <w:sz w:val="16"/>
        </w:rPr>
        <w:t xml:space="preserve"> potentially </w:t>
      </w:r>
      <w:r w:rsidRPr="00234941">
        <w:rPr>
          <w:rStyle w:val="StyleBoldUnderline"/>
        </w:rPr>
        <w:t>helped finance Al Qaeda activities</w:t>
      </w:r>
      <w:r w:rsidRPr="00234941">
        <w:rPr>
          <w:sz w:val="16"/>
        </w:rPr>
        <w:t xml:space="preserve">, or helped support the Taliban regime which harbored Al Qaeda, but </w:t>
      </w:r>
      <w:r w:rsidRPr="00234941">
        <w:rPr>
          <w:rStyle w:val="StyleBoldUnderline"/>
        </w:rPr>
        <w:t xml:space="preserve">heroin consumption in the United States likely </w:t>
      </w:r>
      <w:r w:rsidRPr="00234941">
        <w:rPr>
          <w:rStyle w:val="StyleBoldUnderline"/>
          <w:bdr w:val="single" w:sz="4" w:space="0" w:color="auto" w:frame="1"/>
        </w:rPr>
        <w:t>did not</w:t>
      </w:r>
      <w:r w:rsidRPr="00234941">
        <w:rPr>
          <w:rStyle w:val="StyleBoldUnderline"/>
        </w:rPr>
        <w:t>. U.S. heroin consumption may have contributed to the terrorist threat in Colombia, and</w:t>
      </w:r>
      <w:r w:rsidRPr="00234941">
        <w:rPr>
          <w:sz w:val="16"/>
        </w:rPr>
        <w:t xml:space="preserve"> perhaps </w:t>
      </w:r>
      <w:r w:rsidRPr="00234941">
        <w:rPr>
          <w:rStyle w:val="StyleBoldUnderline"/>
        </w:rPr>
        <w:t xml:space="preserve">in Mexico, but likely had </w:t>
      </w:r>
      <w:r w:rsidRPr="00234941">
        <w:rPr>
          <w:rStyle w:val="StyleBoldUnderline"/>
          <w:bdr w:val="single" w:sz="4" w:space="0" w:color="auto" w:frame="1"/>
        </w:rPr>
        <w:t>very little impact on Afghanistan</w:t>
      </w:r>
      <w:r w:rsidRPr="00234941">
        <w:rPr>
          <w:sz w:val="16"/>
        </w:rPr>
        <w:t xml:space="preserve"> or its neighbors.28 (Unlike petroleum, for example, which is traded in world markets, so that increased demand or decreased supply anywhere tends to raise prices everywhere, the illicit trade in heroin tends to be compartmentalized, so that prices for poppy can be high in Colombia but low in Afghanistan, or vice versa.) By contrast, anyone concerned with the terror problem in Colombia can afford to ignore Asian heroin consumption, because virtually no Colombian-source heroin makes its way to Asia.29</w:t>
      </w:r>
    </w:p>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AT: Violence Deters Mex Investment</w:t>
      </w:r>
    </w:p>
    <w:p w:rsidR="001029EC" w:rsidRPr="00234941" w:rsidRDefault="001029EC" w:rsidP="001029EC"/>
    <w:p w:rsidR="001029EC" w:rsidRPr="00234941" w:rsidRDefault="001029EC" w:rsidP="001029EC"/>
    <w:p w:rsidR="001029EC" w:rsidRPr="00234941" w:rsidRDefault="001029EC" w:rsidP="001029EC">
      <w:pPr>
        <w:rPr>
          <w:b/>
        </w:rPr>
      </w:pPr>
      <w:r w:rsidRPr="00234941">
        <w:rPr>
          <w:b/>
        </w:rPr>
        <w:t xml:space="preserve">Violence doesn’t deter investment --- </w:t>
      </w:r>
      <w:r w:rsidRPr="00234941">
        <w:rPr>
          <w:b/>
          <w:u w:val="single"/>
        </w:rPr>
        <w:t>corruption</w:t>
      </w:r>
      <w:r w:rsidRPr="00234941">
        <w:rPr>
          <w:b/>
        </w:rPr>
        <w:t xml:space="preserve"> hampers the economy --- MNCs invest in Mexico because </w:t>
      </w:r>
      <w:r w:rsidRPr="00234941">
        <w:rPr>
          <w:b/>
          <w:u w:val="single"/>
        </w:rPr>
        <w:t>they are corrupt</w:t>
      </w:r>
    </w:p>
    <w:p w:rsidR="001029EC" w:rsidRPr="00234941" w:rsidRDefault="001029EC" w:rsidP="001029EC">
      <w:r w:rsidRPr="00234941">
        <w:rPr>
          <w:b/>
        </w:rPr>
        <w:t>Caldwell, 12</w:t>
      </w:r>
      <w:r w:rsidRPr="00234941">
        <w:t xml:space="preserve"> </w:t>
      </w:r>
      <w:r w:rsidRPr="00234941">
        <w:rPr>
          <w:sz w:val="16"/>
        </w:rPr>
        <w:t>(Deborah, senior editor for Enterprise, cites George Haley, director of the Center for International Industry Competitiveness at the University of New Haven, “Crime Explodes — But an Economy Booms,” CNBC, 9/18/12, http://www.cnbc.com/id/49037775, Tashma)</w:t>
      </w:r>
    </w:p>
    <w:p w:rsidR="001029EC" w:rsidRPr="00234941" w:rsidRDefault="001029EC" w:rsidP="001029EC">
      <w:pPr>
        <w:rPr>
          <w:sz w:val="16"/>
        </w:rPr>
      </w:pPr>
      <w:r w:rsidRPr="00234941">
        <w:rPr>
          <w:u w:val="single"/>
        </w:rPr>
        <w:t>Mexico’s violence</w:t>
      </w:r>
      <w:r w:rsidRPr="00234941">
        <w:rPr>
          <w:sz w:val="16"/>
        </w:rPr>
        <w:t xml:space="preserve">, Selee argues, </w:t>
      </w:r>
      <w:r w:rsidRPr="00234941">
        <w:rPr>
          <w:u w:val="single"/>
        </w:rPr>
        <w:t>is “</w:t>
      </w:r>
      <w:r w:rsidRPr="00234941">
        <w:rPr>
          <w:u w:val="single"/>
          <w:bdr w:val="single" w:sz="4" w:space="0" w:color="auto" w:frame="1"/>
        </w:rPr>
        <w:t>manageable</w:t>
      </w:r>
      <w:r w:rsidRPr="00234941">
        <w:rPr>
          <w:u w:val="single"/>
        </w:rPr>
        <w:t xml:space="preserve">,” despite appearances to the contrary. “Even in the cities, the violence </w:t>
      </w:r>
      <w:r w:rsidRPr="00234941">
        <w:rPr>
          <w:u w:val="single"/>
          <w:bdr w:val="single" w:sz="4" w:space="0" w:color="auto" w:frame="1"/>
        </w:rPr>
        <w:t>rarely touches most people</w:t>
      </w:r>
      <w:r w:rsidRPr="00234941">
        <w:rPr>
          <w:u w:val="single"/>
        </w:rPr>
        <w:t xml:space="preserve"> in direct ways</w:t>
      </w:r>
      <w:r w:rsidRPr="00234941">
        <w:rPr>
          <w:sz w:val="16"/>
        </w:rPr>
        <w:t>,” Selee said. “</w:t>
      </w:r>
      <w:r w:rsidRPr="00234941">
        <w:rPr>
          <w:u w:val="single"/>
        </w:rPr>
        <w:t>It’s more indirect. Most people know of someone who was kidnapped, or they don’t go out at night.</w:t>
      </w:r>
      <w:r w:rsidRPr="00234941">
        <w:rPr>
          <w:sz w:val="16"/>
        </w:rPr>
        <w:t xml:space="preserve"> It’s like being in New York in the late 1980s.” High-level foreign executives protect themselves and their investments with security systems, Selee said — just like in the United States. As a result, </w:t>
      </w:r>
      <w:r w:rsidRPr="00234941">
        <w:rPr>
          <w:u w:val="single"/>
        </w:rPr>
        <w:t xml:space="preserve">large multinationals haven’t experienced much of the violence — </w:t>
      </w:r>
      <w:r w:rsidRPr="00234941">
        <w:rPr>
          <w:b/>
          <w:u w:val="single"/>
        </w:rPr>
        <w:t>which is why</w:t>
      </w:r>
      <w:r w:rsidRPr="00234941">
        <w:t xml:space="preserve"> those </w:t>
      </w:r>
      <w:r w:rsidRPr="00234941">
        <w:rPr>
          <w:b/>
          <w:u w:val="single"/>
        </w:rPr>
        <w:t xml:space="preserve">companies </w:t>
      </w:r>
      <w:r w:rsidRPr="00234941">
        <w:rPr>
          <w:b/>
          <w:u w:val="single"/>
          <w:bdr w:val="single" w:sz="4" w:space="0" w:color="auto" w:frame="1"/>
        </w:rPr>
        <w:t>continue to invest</w:t>
      </w:r>
      <w:r w:rsidRPr="00234941">
        <w:rPr>
          <w:b/>
          <w:u w:val="single"/>
        </w:rPr>
        <w:t xml:space="preserve"> in Mexico.</w:t>
      </w:r>
      <w:r w:rsidRPr="00234941">
        <w:rPr>
          <w:sz w:val="16"/>
        </w:rPr>
        <w:t xml:space="preserve"> Mexico received $4.37 billion in foreign direct investment in the first quarter of 2012, down about 9 percent from the same period in 2011; the U.S. accounted for about 37 percent of the inflow, followed by Spain at about 29 percent, and Luxembourg at 9 percent. From an operations point of view, </w:t>
      </w:r>
      <w:r w:rsidRPr="00234941">
        <w:rPr>
          <w:u w:val="single"/>
        </w:rPr>
        <w:t xml:space="preserve">the drug war has </w:t>
      </w:r>
      <w:r w:rsidRPr="00234941">
        <w:rPr>
          <w:u w:val="single"/>
          <w:bdr w:val="single" w:sz="4" w:space="0" w:color="auto" w:frame="1"/>
        </w:rPr>
        <w:t>very little effect</w:t>
      </w:r>
      <w:r w:rsidRPr="00234941">
        <w:rPr>
          <w:u w:val="single"/>
        </w:rPr>
        <w:t xml:space="preserve"> on foreign corporations' operations.</w:t>
      </w:r>
      <w:r w:rsidRPr="00234941">
        <w:rPr>
          <w:sz w:val="16"/>
        </w:rPr>
        <w:t xml:space="preserve"> Experts say this is because it is difficult for drug cartels to force a large company headquartered outside Mexico to pay a “protection fee." Extortion depends on the cartels' showing there would be negative consequences of not paying — but the </w:t>
      </w:r>
      <w:r w:rsidRPr="00234941">
        <w:rPr>
          <w:u w:val="single"/>
        </w:rPr>
        <w:t xml:space="preserve">multinationals can simply </w:t>
      </w:r>
      <w:r w:rsidRPr="00234941">
        <w:rPr>
          <w:u w:val="single"/>
          <w:bdr w:val="single" w:sz="4" w:space="0" w:color="auto" w:frame="1"/>
        </w:rPr>
        <w:t>lean on the Mexican government</w:t>
      </w:r>
      <w:r w:rsidRPr="00234941">
        <w:rPr>
          <w:u w:val="single"/>
        </w:rPr>
        <w:t xml:space="preserve"> and military to strike back at the cartels.</w:t>
      </w:r>
      <w:r w:rsidRPr="00234941">
        <w:rPr>
          <w:sz w:val="16"/>
        </w:rPr>
        <w:t xml:space="preserve"> In fact, </w:t>
      </w:r>
      <w:r w:rsidRPr="00234941">
        <w:rPr>
          <w:u w:val="single"/>
        </w:rPr>
        <w:t>George Haley</w:t>
      </w:r>
      <w:r w:rsidRPr="00234941">
        <w:rPr>
          <w:sz w:val="16"/>
        </w:rPr>
        <w:t xml:space="preserve">, who directs the Center for International Industry Competitiveness at the University of New Haven, </w:t>
      </w:r>
      <w:r w:rsidRPr="00234941">
        <w:rPr>
          <w:u w:val="single"/>
        </w:rPr>
        <w:t>dismissed the violence problem, calling it “</w:t>
      </w:r>
      <w:r w:rsidRPr="00234941">
        <w:rPr>
          <w:u w:val="single"/>
          <w:bdr w:val="single" w:sz="4" w:space="0" w:color="auto" w:frame="1"/>
        </w:rPr>
        <w:t>overblown</w:t>
      </w:r>
      <w:r w:rsidRPr="00234941">
        <w:rPr>
          <w:u w:val="single"/>
        </w:rPr>
        <w:t>.</w:t>
      </w:r>
      <w:r w:rsidRPr="00234941">
        <w:rPr>
          <w:sz w:val="16"/>
        </w:rPr>
        <w:t>” (More:Is This the Right Time to Invest in Mexican Real Estate?) “</w:t>
      </w:r>
      <w:r w:rsidRPr="00234941">
        <w:rPr>
          <w:b/>
          <w:u w:val="single"/>
        </w:rPr>
        <w:t xml:space="preserve">Corruption is the </w:t>
      </w:r>
      <w:r w:rsidRPr="00234941">
        <w:rPr>
          <w:b/>
          <w:u w:val="single"/>
          <w:bdr w:val="single" w:sz="4" w:space="0" w:color="auto" w:frame="1"/>
        </w:rPr>
        <w:t>greater problem</w:t>
      </w:r>
      <w:r w:rsidRPr="00234941">
        <w:rPr>
          <w:sz w:val="16"/>
        </w:rPr>
        <w:t xml:space="preserve">,” he said. “For instance, in the Wal-Mart case, </w:t>
      </w:r>
      <w:r w:rsidRPr="00234941">
        <w:rPr>
          <w:u w:val="single"/>
        </w:rPr>
        <w:t>what Wal-Mart's Mexican executives did would not</w:t>
      </w:r>
      <w:r w:rsidRPr="00234941">
        <w:rPr>
          <w:sz w:val="16"/>
        </w:rPr>
        <w:t xml:space="preserve"> generally even </w:t>
      </w:r>
      <w:r w:rsidRPr="00234941">
        <w:rPr>
          <w:u w:val="single"/>
        </w:rPr>
        <w:t>be considered corruption in Mexico.</w:t>
      </w:r>
      <w:r w:rsidRPr="00234941">
        <w:rPr>
          <w:sz w:val="16"/>
        </w:rPr>
        <w:t xml:space="preserve">” In April, </w:t>
      </w:r>
      <w:r w:rsidRPr="00234941">
        <w:rPr>
          <w:u w:val="single"/>
        </w:rPr>
        <w:t>Wal-Mart said it had discovered that its Mexican subsidiary</w:t>
      </w:r>
      <w:r w:rsidRPr="00234941">
        <w:rPr>
          <w:sz w:val="16"/>
        </w:rPr>
        <w:t xml:space="preserve">, Wal-Mart de Mexico, </w:t>
      </w:r>
      <w:r w:rsidRPr="00234941">
        <w:rPr>
          <w:u w:val="single"/>
        </w:rPr>
        <w:t xml:space="preserve">allegedly </w:t>
      </w:r>
      <w:r w:rsidRPr="00234941">
        <w:rPr>
          <w:u w:val="single"/>
          <w:bdr w:val="single" w:sz="4" w:space="0" w:color="auto" w:frame="1"/>
        </w:rPr>
        <w:t>paid bribes</w:t>
      </w:r>
      <w:r w:rsidRPr="00234941">
        <w:rPr>
          <w:u w:val="single"/>
        </w:rPr>
        <w:t xml:space="preserve"> to facilitate awarding store permits</w:t>
      </w:r>
      <w:r w:rsidRPr="00234941">
        <w:rPr>
          <w:sz w:val="16"/>
        </w:rPr>
        <w:t xml:space="preserve">, and then the company's corporate headquarters stifled an internal investigation into the allegations. Former Mexico foreign minister Jorge Castaneda said Wal-Mart de Mexico’s </w:t>
      </w:r>
      <w:r w:rsidRPr="00234941">
        <w:rPr>
          <w:u w:val="single"/>
        </w:rPr>
        <w:t>actions may look like a bribe to Americans, but they’re standard operating procedure in Mexico.</w:t>
      </w:r>
      <w:r w:rsidRPr="00234941">
        <w:rPr>
          <w:sz w:val="16"/>
        </w:rPr>
        <w:t xml:space="preserve"> Although the national government has made strides, "at the municipal level, anyone who wants to open a business, it’s difficult to get all the permits you want to get without paying off low-level officials," he told CNBC in April. "It's pretty hard to get anything done unless you spread money around.”</w:t>
      </w:r>
    </w:p>
    <w:p w:rsidR="001029EC" w:rsidRPr="00234941" w:rsidRDefault="001029EC" w:rsidP="001029EC"/>
    <w:p w:rsidR="001029EC" w:rsidRPr="00234941" w:rsidRDefault="001029EC" w:rsidP="001029EC">
      <w:pPr>
        <w:pStyle w:val="Heading2"/>
      </w:pPr>
      <w:r w:rsidRPr="00234941">
        <w:rPr>
          <w:b w:val="0"/>
          <w:bCs w:val="0"/>
        </w:rPr>
        <w:lastRenderedPageBreak/>
        <w:t>AT: Border Security</w:t>
      </w:r>
    </w:p>
    <w:p w:rsidR="001029EC" w:rsidRPr="00234941" w:rsidRDefault="001029EC" w:rsidP="001029EC"/>
    <w:p w:rsidR="001029EC" w:rsidRPr="00234941" w:rsidRDefault="001029EC" w:rsidP="001029EC">
      <w:pPr>
        <w:rPr>
          <w:b/>
        </w:rPr>
      </w:pPr>
      <w:r w:rsidRPr="00234941">
        <w:rPr>
          <w:b/>
        </w:rPr>
        <w:t xml:space="preserve">Doesn’t solve the impacts at all – unrealistic </w:t>
      </w:r>
    </w:p>
    <w:p w:rsidR="001029EC" w:rsidRPr="00234941" w:rsidRDefault="001029EC" w:rsidP="001029EC">
      <w:pPr>
        <w:rPr>
          <w:rStyle w:val="StyleStyleBold12pt"/>
        </w:rPr>
      </w:pPr>
      <w:r w:rsidRPr="00234941">
        <w:rPr>
          <w:b/>
        </w:rPr>
        <w:t>Carpenter, 9</w:t>
      </w:r>
      <w:r w:rsidRPr="00234941">
        <w:t xml:space="preserve"> vice president for defense and foreign policy studies at the Cato Institute, is the author of eight books, including Bad Neighbor Policy: Washington’s Futile War on Drugs in Latin America</w:t>
      </w:r>
      <w:r w:rsidRPr="00234941">
        <w:rPr>
          <w:rStyle w:val="StyleStyleBold12pt"/>
        </w:rPr>
        <w:t xml:space="preserve"> </w:t>
      </w:r>
      <w:r w:rsidRPr="0083546F">
        <w:rPr>
          <w:rStyle w:val="StyleStyleBold12pt"/>
          <w:b w:val="0"/>
        </w:rPr>
        <w:t>(Ted Galen, “Troubled Neighbor: Mexico’s Drug Violence Poses a Threat to the United States” February 2, 2009 Cato Institute, http://www.cato.org/publications/policy-analysis/troubled-neighbor-mexicos-drug-violence-poses-threat-united-states) // czhang</w:t>
      </w:r>
    </w:p>
    <w:p w:rsidR="001029EC" w:rsidRPr="00234941" w:rsidRDefault="001029EC" w:rsidP="001029EC">
      <w:pPr>
        <w:rPr>
          <w:sz w:val="10"/>
        </w:rPr>
      </w:pPr>
      <w:r w:rsidRPr="00234941">
        <w:rPr>
          <w:rStyle w:val="StyleBoldUnderline"/>
        </w:rPr>
        <w:t>An increasingly popular measure among</w:t>
      </w:r>
      <w:r w:rsidRPr="00234941">
        <w:rPr>
          <w:rStyle w:val="StyleBoldUnderline"/>
          <w:sz w:val="12"/>
        </w:rPr>
        <w:t>¶</w:t>
      </w:r>
      <w:r w:rsidRPr="00234941">
        <w:rPr>
          <w:rStyle w:val="StyleBoldUnderline"/>
        </w:rPr>
        <w:t xml:space="preserve"> Americans to stem drug-related violence seeping into the United States from Mexico is to</w:t>
      </w:r>
      <w:r w:rsidRPr="00234941">
        <w:rPr>
          <w:rStyle w:val="StyleBoldUnderline"/>
          <w:sz w:val="12"/>
        </w:rPr>
        <w:t>¶</w:t>
      </w:r>
      <w:r w:rsidRPr="00234941">
        <w:rPr>
          <w:rStyle w:val="StyleBoldUnderline"/>
        </w:rPr>
        <w:t xml:space="preserve"> greatly increase border security</w:t>
      </w:r>
      <w:r w:rsidRPr="00234941">
        <w:rPr>
          <w:sz w:val="10"/>
        </w:rPr>
        <w:t>.</w:t>
      </w:r>
      <w:r w:rsidRPr="00234941">
        <w:rPr>
          <w:sz w:val="12"/>
        </w:rPr>
        <w:t>¶</w:t>
      </w:r>
      <w:r w:rsidRPr="00234941">
        <w:rPr>
          <w:sz w:val="10"/>
        </w:rPr>
        <w:t xml:space="preserve"> 42</w:t>
      </w:r>
      <w:r w:rsidRPr="00234941">
        <w:rPr>
          <w:sz w:val="12"/>
        </w:rPr>
        <w:t>¶</w:t>
      </w:r>
      <w:r w:rsidRPr="00234941">
        <w:rPr>
          <w:sz w:val="10"/>
        </w:rPr>
        <w:t xml:space="preserve"> Proponents</w:t>
      </w:r>
      <w:r w:rsidRPr="00234941">
        <w:rPr>
          <w:sz w:val="12"/>
        </w:rPr>
        <w:t>¶</w:t>
      </w:r>
      <w:r w:rsidRPr="00234941">
        <w:rPr>
          <w:sz w:val="10"/>
        </w:rPr>
        <w:t xml:space="preserve"> tout the alleged effectiveness of measures taken to date, even as they press for stronger initiatives. Representative Hunter combines both</w:t>
      </w:r>
      <w:r w:rsidRPr="00234941">
        <w:rPr>
          <w:sz w:val="12"/>
        </w:rPr>
        <w:t>¶</w:t>
      </w:r>
      <w:r w:rsidRPr="00234941">
        <w:rPr>
          <w:sz w:val="10"/>
        </w:rPr>
        <w:t xml:space="preserve"> themes:</w:t>
      </w:r>
      <w:r w:rsidRPr="00234941">
        <w:rPr>
          <w:sz w:val="12"/>
        </w:rPr>
        <w:t>¶</w:t>
      </w:r>
      <w:r w:rsidRPr="00234941">
        <w:rPr>
          <w:sz w:val="10"/>
        </w:rPr>
        <w:t xml:space="preserve"> While we have made some progress in</w:t>
      </w:r>
      <w:r w:rsidRPr="00234941">
        <w:rPr>
          <w:sz w:val="12"/>
        </w:rPr>
        <w:t>¶</w:t>
      </w:r>
      <w:r w:rsidRPr="00234941">
        <w:rPr>
          <w:sz w:val="10"/>
        </w:rPr>
        <w:t xml:space="preserve"> recent years toward creating a more</w:t>
      </w:r>
      <w:r w:rsidRPr="00234941">
        <w:rPr>
          <w:sz w:val="12"/>
        </w:rPr>
        <w:t>¶</w:t>
      </w:r>
      <w:r w:rsidRPr="00234941">
        <w:rPr>
          <w:sz w:val="10"/>
        </w:rPr>
        <w:t xml:space="preserve"> enforceable border, we still have a lot of</w:t>
      </w:r>
      <w:r w:rsidRPr="00234941">
        <w:rPr>
          <w:sz w:val="12"/>
        </w:rPr>
        <w:t>¶</w:t>
      </w:r>
      <w:r w:rsidRPr="00234941">
        <w:rPr>
          <w:sz w:val="10"/>
        </w:rPr>
        <w:t xml:space="preserve"> work left to do. Moving forward, we</w:t>
      </w:r>
      <w:r w:rsidRPr="00234941">
        <w:rPr>
          <w:sz w:val="12"/>
        </w:rPr>
        <w:t>¶</w:t>
      </w:r>
      <w:r w:rsidRPr="00234941">
        <w:rPr>
          <w:sz w:val="10"/>
        </w:rPr>
        <w:t xml:space="preserve"> must continue strengthening security</w:t>
      </w:r>
      <w:r w:rsidRPr="00234941">
        <w:rPr>
          <w:sz w:val="12"/>
        </w:rPr>
        <w:t>¶</w:t>
      </w:r>
      <w:r w:rsidRPr="00234941">
        <w:rPr>
          <w:sz w:val="10"/>
        </w:rPr>
        <w:t xml:space="preserve"> through manpower, technology and</w:t>
      </w:r>
      <w:r w:rsidRPr="00234941">
        <w:rPr>
          <w:sz w:val="12"/>
        </w:rPr>
        <w:t>¶</w:t>
      </w:r>
      <w:r w:rsidRPr="00234941">
        <w:rPr>
          <w:sz w:val="10"/>
        </w:rPr>
        <w:t xml:space="preserve"> infrastructure, including the most reliable and effective enforcement tool so</w:t>
      </w:r>
      <w:r w:rsidRPr="00234941">
        <w:rPr>
          <w:sz w:val="12"/>
        </w:rPr>
        <w:t>¶</w:t>
      </w:r>
      <w:r w:rsidRPr="00234941">
        <w:rPr>
          <w:sz w:val="10"/>
        </w:rPr>
        <w:t xml:space="preserve"> far: border security fencing. Much like</w:t>
      </w:r>
      <w:r w:rsidRPr="00234941">
        <w:rPr>
          <w:sz w:val="12"/>
        </w:rPr>
        <w:t>¶</w:t>
      </w:r>
      <w:r w:rsidRPr="00234941">
        <w:rPr>
          <w:sz w:val="10"/>
        </w:rPr>
        <w:t xml:space="preserve"> many other areas of the border today,</w:t>
      </w:r>
      <w:r w:rsidRPr="00234941">
        <w:rPr>
          <w:sz w:val="12"/>
        </w:rPr>
        <w:t>¶</w:t>
      </w:r>
      <w:r w:rsidRPr="00234941">
        <w:rPr>
          <w:sz w:val="10"/>
        </w:rPr>
        <w:t xml:space="preserve"> the land corridor that once existed between Tijuana, Mexico, and San Diego,</w:t>
      </w:r>
      <w:r w:rsidRPr="00234941">
        <w:rPr>
          <w:sz w:val="12"/>
        </w:rPr>
        <w:t>¶</w:t>
      </w:r>
      <w:r w:rsidRPr="00234941">
        <w:rPr>
          <w:sz w:val="10"/>
        </w:rPr>
        <w:t xml:space="preserve"> California, was for many years considered to be the most prolific and dangerous smuggling route in the nation. It</w:t>
      </w:r>
      <w:r w:rsidRPr="00234941">
        <w:rPr>
          <w:sz w:val="12"/>
        </w:rPr>
        <w:t>¶</w:t>
      </w:r>
      <w:r w:rsidRPr="00234941">
        <w:rPr>
          <w:sz w:val="10"/>
        </w:rPr>
        <w:t xml:space="preserve"> was not until I wrote into law the construction of a double border fence that</w:t>
      </w:r>
      <w:r w:rsidRPr="00234941">
        <w:rPr>
          <w:sz w:val="12"/>
        </w:rPr>
        <w:t>¶</w:t>
      </w:r>
      <w:r w:rsidRPr="00234941">
        <w:rPr>
          <w:sz w:val="10"/>
        </w:rPr>
        <w:t xml:space="preserve"> drug smugglers and armed gangs lost</w:t>
      </w:r>
      <w:r w:rsidRPr="00234941">
        <w:rPr>
          <w:sz w:val="12"/>
        </w:rPr>
        <w:t>¶</w:t>
      </w:r>
      <w:r w:rsidRPr="00234941">
        <w:rPr>
          <w:sz w:val="10"/>
        </w:rPr>
        <w:t xml:space="preserve"> control of this corridor and conditions</w:t>
      </w:r>
      <w:r w:rsidRPr="00234941">
        <w:rPr>
          <w:sz w:val="12"/>
        </w:rPr>
        <w:t>¶</w:t>
      </w:r>
      <w:r w:rsidRPr="00234941">
        <w:rPr>
          <w:sz w:val="10"/>
        </w:rPr>
        <w:t xml:space="preserve"> on both sides of the border started to</w:t>
      </w:r>
      <w:r w:rsidRPr="00234941">
        <w:rPr>
          <w:sz w:val="12"/>
        </w:rPr>
        <w:t>¶</w:t>
      </w:r>
      <w:r w:rsidRPr="00234941">
        <w:rPr>
          <w:sz w:val="10"/>
        </w:rPr>
        <w:t xml:space="preserve"> improve.</w:t>
      </w:r>
      <w:r w:rsidRPr="00234941">
        <w:rPr>
          <w:sz w:val="12"/>
        </w:rPr>
        <w:t>¶</w:t>
      </w:r>
      <w:r w:rsidRPr="00234941">
        <w:rPr>
          <w:sz w:val="10"/>
        </w:rPr>
        <w:t xml:space="preserve"> 43</w:t>
      </w:r>
      <w:r w:rsidRPr="00234941">
        <w:rPr>
          <w:sz w:val="12"/>
        </w:rPr>
        <w:t>¶</w:t>
      </w:r>
      <w:r w:rsidRPr="00234941">
        <w:rPr>
          <w:sz w:val="10"/>
        </w:rPr>
        <w:t xml:space="preserve"> What Hunter did not mention is that </w:t>
      </w:r>
      <w:r w:rsidRPr="00234941">
        <w:rPr>
          <w:rStyle w:val="StyleBoldUnderline"/>
        </w:rPr>
        <w:t>the</w:t>
      </w:r>
      <w:r w:rsidRPr="00234941">
        <w:rPr>
          <w:rStyle w:val="StyleBoldUnderline"/>
          <w:sz w:val="12"/>
        </w:rPr>
        <w:t>¶</w:t>
      </w:r>
      <w:r w:rsidRPr="00234941">
        <w:rPr>
          <w:rStyle w:val="StyleBoldUnderline"/>
        </w:rPr>
        <w:t xml:space="preserve"> traffickers merely moved their preferred transit corridor a little farther to the east</w:t>
      </w:r>
      <w:r w:rsidRPr="00234941">
        <w:rPr>
          <w:sz w:val="10"/>
        </w:rPr>
        <w:t>, crossing</w:t>
      </w:r>
      <w:r w:rsidRPr="00234941">
        <w:rPr>
          <w:sz w:val="12"/>
        </w:rPr>
        <w:t>¶</w:t>
      </w:r>
      <w:r w:rsidRPr="00234941">
        <w:rPr>
          <w:sz w:val="10"/>
        </w:rPr>
        <w:t xml:space="preserve"> into California in a more remote desert</w:t>
      </w:r>
      <w:r w:rsidRPr="00234941">
        <w:rPr>
          <w:sz w:val="12"/>
        </w:rPr>
        <w:t>¶</w:t>
      </w:r>
      <w:r w:rsidRPr="00234941">
        <w:rPr>
          <w:sz w:val="10"/>
        </w:rPr>
        <w:t xml:space="preserve"> region rather than through the more urbanized, visible, and guarded San Diego metropolitan area. </w:t>
      </w:r>
      <w:r w:rsidRPr="00234941">
        <w:rPr>
          <w:rStyle w:val="StyleBoldUnderline"/>
        </w:rPr>
        <w:t>There was no evidence that the</w:t>
      </w:r>
      <w:r w:rsidRPr="00234941">
        <w:rPr>
          <w:rStyle w:val="StyleBoldUnderline"/>
          <w:sz w:val="12"/>
        </w:rPr>
        <w:t>¶</w:t>
      </w:r>
      <w:r w:rsidRPr="00234941">
        <w:rPr>
          <w:rStyle w:val="StyleBoldUnderline"/>
        </w:rPr>
        <w:t xml:space="preserve"> fence and increased surveillance did anything</w:t>
      </w:r>
      <w:r w:rsidRPr="00234941">
        <w:rPr>
          <w:rStyle w:val="StyleBoldUnderline"/>
          <w:sz w:val="12"/>
        </w:rPr>
        <w:t>¶</w:t>
      </w:r>
      <w:r w:rsidRPr="00234941">
        <w:rPr>
          <w:rStyle w:val="StyleBoldUnderline"/>
        </w:rPr>
        <w:t xml:space="preserve"> more than cause them as light inconvenience</w:t>
      </w:r>
      <w:r w:rsidRPr="00234941">
        <w:rPr>
          <w:sz w:val="10"/>
        </w:rPr>
        <w:t>.</w:t>
      </w:r>
      <w:r w:rsidRPr="00234941">
        <w:rPr>
          <w:sz w:val="12"/>
        </w:rPr>
        <w:t>¶</w:t>
      </w:r>
      <w:r w:rsidRPr="00234941">
        <w:rPr>
          <w:sz w:val="10"/>
        </w:rPr>
        <w:t xml:space="preserve"> Although the principal reason for passage</w:t>
      </w:r>
      <w:r w:rsidRPr="00234941">
        <w:rPr>
          <w:sz w:val="12"/>
        </w:rPr>
        <w:t>¶</w:t>
      </w:r>
      <w:r w:rsidRPr="00234941">
        <w:rPr>
          <w:sz w:val="10"/>
        </w:rPr>
        <w:t xml:space="preserve"> of the Secure Fence Act of 2006 was anger over</w:t>
      </w:r>
      <w:r w:rsidRPr="00234941">
        <w:rPr>
          <w:sz w:val="12"/>
        </w:rPr>
        <w:t>¶</w:t>
      </w:r>
      <w:r w:rsidRPr="00234941">
        <w:rPr>
          <w:sz w:val="10"/>
        </w:rPr>
        <w:t xml:space="preserve"> the flow of undocumented immigrants, </w:t>
      </w:r>
      <w:r w:rsidRPr="00234941">
        <w:rPr>
          <w:rStyle w:val="StyleBoldUnderline"/>
        </w:rPr>
        <w:t>concern about the drug trade and the violence</w:t>
      </w:r>
      <w:r w:rsidRPr="00234941">
        <w:rPr>
          <w:rStyle w:val="StyleBoldUnderline"/>
          <w:sz w:val="12"/>
        </w:rPr>
        <w:t>¶</w:t>
      </w:r>
      <w:r w:rsidRPr="00234941">
        <w:rPr>
          <w:rStyle w:val="StyleBoldUnderline"/>
        </w:rPr>
        <w:t xml:space="preserve"> accompanying it was also a factor</w:t>
      </w:r>
      <w:r w:rsidRPr="00234941">
        <w:rPr>
          <w:sz w:val="10"/>
        </w:rPr>
        <w:t>. Representative Hunter was candid about that motive.</w:t>
      </w:r>
      <w:r w:rsidRPr="00234941">
        <w:rPr>
          <w:sz w:val="12"/>
        </w:rPr>
        <w:t>¶</w:t>
      </w:r>
      <w:r w:rsidRPr="00234941">
        <w:rPr>
          <w:sz w:val="10"/>
        </w:rPr>
        <w:t xml:space="preserve"> “Recurring confrontations with Mexican soldiers, much like the drug smugglers and illegal</w:t>
      </w:r>
      <w:r w:rsidRPr="00234941">
        <w:rPr>
          <w:sz w:val="12"/>
        </w:rPr>
        <w:t>¶</w:t>
      </w:r>
      <w:r w:rsidRPr="00234941">
        <w:rPr>
          <w:sz w:val="10"/>
        </w:rPr>
        <w:t xml:space="preserve"> immigrants that attempt to cross into the U.S.</w:t>
      </w:r>
      <w:r w:rsidRPr="00234941">
        <w:rPr>
          <w:sz w:val="12"/>
        </w:rPr>
        <w:t>¶</w:t>
      </w:r>
      <w:r w:rsidRPr="00234941">
        <w:rPr>
          <w:sz w:val="10"/>
        </w:rPr>
        <w:t xml:space="preserve"> through Mexico each day, further illustrate</w:t>
      </w:r>
      <w:r w:rsidRPr="00234941">
        <w:rPr>
          <w:sz w:val="12"/>
        </w:rPr>
        <w:t>¶</w:t>
      </w:r>
      <w:r w:rsidRPr="00234941">
        <w:rPr>
          <w:sz w:val="10"/>
        </w:rPr>
        <w:t xml:space="preserve"> why fencing and other infrastructure remains</w:t>
      </w:r>
      <w:r w:rsidRPr="00234941">
        <w:rPr>
          <w:sz w:val="12"/>
        </w:rPr>
        <w:t>¶</w:t>
      </w:r>
      <w:r w:rsidRPr="00234941">
        <w:rPr>
          <w:sz w:val="10"/>
        </w:rPr>
        <w:t xml:space="preserve"> so important to the security and enforcement</w:t>
      </w:r>
      <w:r w:rsidRPr="00234941">
        <w:rPr>
          <w:sz w:val="12"/>
        </w:rPr>
        <w:t>¶</w:t>
      </w:r>
      <w:r w:rsidRPr="00234941">
        <w:rPr>
          <w:sz w:val="10"/>
        </w:rPr>
        <w:t xml:space="preserve"> of our border.”</w:t>
      </w:r>
      <w:r w:rsidRPr="00234941">
        <w:rPr>
          <w:sz w:val="12"/>
        </w:rPr>
        <w:t>¶</w:t>
      </w:r>
      <w:r w:rsidRPr="00234941">
        <w:rPr>
          <w:sz w:val="10"/>
        </w:rPr>
        <w:t xml:space="preserve"> 44</w:t>
      </w:r>
      <w:r w:rsidRPr="00234941">
        <w:rPr>
          <w:sz w:val="12"/>
        </w:rPr>
        <w:t>¶</w:t>
      </w:r>
      <w:r w:rsidRPr="00234941">
        <w:rPr>
          <w:sz w:val="10"/>
        </w:rPr>
        <w:t xml:space="preserve"> A major source of resistance</w:t>
      </w:r>
      <w:r w:rsidRPr="00234941">
        <w:rPr>
          <w:sz w:val="12"/>
        </w:rPr>
        <w:t>¶</w:t>
      </w:r>
      <w:r w:rsidRPr="00234941">
        <w:rPr>
          <w:sz w:val="10"/>
        </w:rPr>
        <w:t xml:space="preserve"> to fully funding anti-drug measures in Mexico</w:t>
      </w:r>
      <w:r w:rsidRPr="00234941">
        <w:rPr>
          <w:sz w:val="12"/>
        </w:rPr>
        <w:t>¶</w:t>
      </w:r>
      <w:r w:rsidRPr="00234941">
        <w:rPr>
          <w:sz w:val="10"/>
        </w:rPr>
        <w:t xml:space="preserve"> has come from members of Congress, including influential Sen. Kay Bailey Hutchison (RTX),who want more of the money directed to</w:t>
      </w:r>
      <w:r w:rsidRPr="00234941">
        <w:rPr>
          <w:sz w:val="12"/>
        </w:rPr>
        <w:t>¶</w:t>
      </w:r>
      <w:r w:rsidRPr="00234941">
        <w:rPr>
          <w:sz w:val="10"/>
        </w:rPr>
        <w:t xml:space="preserve"> beefing up law enforcement on the U.S. side of</w:t>
      </w:r>
      <w:r w:rsidRPr="00234941">
        <w:rPr>
          <w:sz w:val="12"/>
        </w:rPr>
        <w:t>¶</w:t>
      </w:r>
      <w:r w:rsidRPr="00234941">
        <w:rPr>
          <w:sz w:val="10"/>
        </w:rPr>
        <w:t xml:space="preserve"> the border.</w:t>
      </w:r>
      <w:r w:rsidRPr="00234941">
        <w:rPr>
          <w:sz w:val="12"/>
        </w:rPr>
        <w:t>¶</w:t>
      </w:r>
      <w:r w:rsidRPr="00234941">
        <w:rPr>
          <w:sz w:val="10"/>
        </w:rPr>
        <w:t xml:space="preserve"> 45</w:t>
      </w:r>
      <w:r w:rsidRPr="00234941">
        <w:rPr>
          <w:sz w:val="12"/>
        </w:rPr>
        <w:t>¶</w:t>
      </w:r>
      <w:r w:rsidRPr="00234941">
        <w:rPr>
          <w:sz w:val="10"/>
        </w:rPr>
        <w:t xml:space="preserve"> </w:t>
      </w:r>
      <w:r w:rsidRPr="00234941">
        <w:rPr>
          <w:rStyle w:val="StyleBoldUnderline"/>
        </w:rPr>
        <w:t>Proposals to seal or “secure” the border</w:t>
      </w:r>
      <w:r w:rsidRPr="00234941">
        <w:rPr>
          <w:rStyle w:val="StyleBoldUnderline"/>
          <w:sz w:val="12"/>
        </w:rPr>
        <w:t>¶</w:t>
      </w:r>
      <w:r w:rsidRPr="00234941">
        <w:rPr>
          <w:rStyle w:val="StyleBoldUnderline"/>
        </w:rPr>
        <w:t xml:space="preserve"> with Mexico are unrealistic</w:t>
      </w:r>
      <w:r w:rsidRPr="00234941">
        <w:rPr>
          <w:sz w:val="10"/>
        </w:rPr>
        <w:t>. The desire for</w:t>
      </w:r>
      <w:r w:rsidRPr="00234941">
        <w:rPr>
          <w:sz w:val="12"/>
        </w:rPr>
        <w:t>¶</w:t>
      </w:r>
      <w:r w:rsidRPr="00234941">
        <w:rPr>
          <w:sz w:val="10"/>
        </w:rPr>
        <w:t xml:space="preserve"> more security along the border is understandable, and some additional steps may be</w:t>
      </w:r>
      <w:r w:rsidRPr="00234941">
        <w:rPr>
          <w:sz w:val="12"/>
        </w:rPr>
        <w:t>¶</w:t>
      </w:r>
      <w:r w:rsidRPr="00234941">
        <w:rPr>
          <w:sz w:val="10"/>
        </w:rPr>
        <w:t xml:space="preserve"> useful, but </w:t>
      </w:r>
      <w:r w:rsidRPr="00234941">
        <w:rPr>
          <w:rStyle w:val="StyleBoldUnderline"/>
        </w:rPr>
        <w:t>the logistics of attempting to dramatically reduce incursions along the 1,952-</w:t>
      </w:r>
      <w:r w:rsidRPr="00234941">
        <w:rPr>
          <w:rStyle w:val="StyleBoldUnderline"/>
          <w:sz w:val="12"/>
        </w:rPr>
        <w:t>¶</w:t>
      </w:r>
      <w:r w:rsidRPr="00234941">
        <w:rPr>
          <w:rStyle w:val="StyleBoldUnderline"/>
        </w:rPr>
        <w:t xml:space="preserve"> mile land border with Mexico would be prohibitively difficul</w:t>
      </w:r>
      <w:r w:rsidRPr="00234941">
        <w:rPr>
          <w:sz w:val="10"/>
        </w:rPr>
        <w:t xml:space="preserve">t. Not only would </w:t>
      </w:r>
      <w:r w:rsidRPr="00234941">
        <w:rPr>
          <w:rStyle w:val="StyleBoldUnderline"/>
        </w:rPr>
        <w:t>that goal</w:t>
      </w:r>
      <w:r w:rsidRPr="00234941">
        <w:rPr>
          <w:sz w:val="12"/>
        </w:rPr>
        <w:t>¶</w:t>
      </w:r>
      <w:r w:rsidRPr="00234941">
        <w:rPr>
          <w:sz w:val="10"/>
        </w:rPr>
        <w:t xml:space="preserve"> require building the North American equivalent of the Berlin Wall, it </w:t>
      </w:r>
      <w:r w:rsidRPr="00234941">
        <w:rPr>
          <w:rStyle w:val="StyleBoldUnderline"/>
        </w:rPr>
        <w:t>would entail stationing tens of thousands of trained law</w:t>
      </w:r>
      <w:r w:rsidRPr="00234941">
        <w:rPr>
          <w:rStyle w:val="StyleBoldUnderline"/>
          <w:sz w:val="12"/>
        </w:rPr>
        <w:t>¶</w:t>
      </w:r>
      <w:r w:rsidRPr="00234941">
        <w:rPr>
          <w:rStyle w:val="StyleBoldUnderline"/>
        </w:rPr>
        <w:t xml:space="preserve"> enforcement, and possibly military, personnel to guard it and prevent breaches.</w:t>
      </w:r>
      <w:r w:rsidRPr="00234941">
        <w:rPr>
          <w:sz w:val="10"/>
        </w:rPr>
        <w:t xml:space="preserve"> Clearly,</w:t>
      </w:r>
      <w:r w:rsidRPr="00234941">
        <w:rPr>
          <w:sz w:val="12"/>
        </w:rPr>
        <w:t>¶</w:t>
      </w:r>
      <w:r w:rsidRPr="00234941">
        <w:rPr>
          <w:sz w:val="10"/>
        </w:rPr>
        <w:t xml:space="preserve"> the more </w:t>
      </w:r>
      <w:r w:rsidRPr="00234941">
        <w:rPr>
          <w:rStyle w:val="StyleBoldUnderline"/>
        </w:rPr>
        <w:t>limited measures, such as the existence of flimsy fences and periodic appearances by the U.S. Border Patrol, have not</w:t>
      </w:r>
      <w:r w:rsidRPr="00234941">
        <w:rPr>
          <w:rStyle w:val="StyleBoldUnderline"/>
          <w:sz w:val="12"/>
        </w:rPr>
        <w:t>¶</w:t>
      </w:r>
      <w:r w:rsidRPr="00234941">
        <w:rPr>
          <w:rStyle w:val="StyleBoldUnderline"/>
        </w:rPr>
        <w:t xml:space="preserve"> worked. Hundreds of thousands of unauthorized immigrants cross the border into</w:t>
      </w:r>
      <w:r w:rsidRPr="00234941">
        <w:rPr>
          <w:rStyle w:val="StyleBoldUnderline"/>
          <w:sz w:val="12"/>
        </w:rPr>
        <w:t>¶</w:t>
      </w:r>
      <w:r w:rsidRPr="00234941">
        <w:rPr>
          <w:rStyle w:val="StyleBoldUnderline"/>
        </w:rPr>
        <w:t xml:space="preserve"> remote sectors of the southwestern states</w:t>
      </w:r>
      <w:r w:rsidRPr="00234941">
        <w:rPr>
          <w:rStyle w:val="StyleBoldUnderline"/>
          <w:sz w:val="12"/>
        </w:rPr>
        <w:t>¶</w:t>
      </w:r>
      <w:r w:rsidRPr="00234941">
        <w:rPr>
          <w:rStyle w:val="StyleBoldUnderline"/>
        </w:rPr>
        <w:t xml:space="preserve"> each year. Professional drug traffickers are</w:t>
      </w:r>
      <w:r w:rsidRPr="00234941">
        <w:rPr>
          <w:rStyle w:val="StyleBoldUnderline"/>
          <w:sz w:val="12"/>
        </w:rPr>
        <w:t>¶</w:t>
      </w:r>
      <w:r w:rsidRPr="00234941">
        <w:rPr>
          <w:rStyle w:val="StyleBoldUnderline"/>
        </w:rPr>
        <w:t xml:space="preserve"> not going to be stymied by such systems when ordinary immigrants are not</w:t>
      </w:r>
      <w:r w:rsidRPr="00234941">
        <w:rPr>
          <w:sz w:val="10"/>
        </w:rPr>
        <w:t>.</w:t>
      </w:r>
      <w:r w:rsidRPr="00234941">
        <w:rPr>
          <w:sz w:val="12"/>
        </w:rPr>
        <w:t>¶</w:t>
      </w:r>
      <w:r w:rsidRPr="00234941">
        <w:rPr>
          <w:sz w:val="10"/>
        </w:rPr>
        <w:t xml:space="preserve"> Even if it were possible to seal the land border, </w:t>
      </w:r>
      <w:r w:rsidRPr="00234941">
        <w:rPr>
          <w:rStyle w:val="StyleBoldUnderline"/>
        </w:rPr>
        <w:t>the trafficking organizations have ingenious ways of copin</w:t>
      </w:r>
      <w:r w:rsidRPr="00234941">
        <w:rPr>
          <w:sz w:val="10"/>
        </w:rPr>
        <w:t xml:space="preserve">g. On numerous occasions, U.S. authorities have detected </w:t>
      </w:r>
      <w:r w:rsidRPr="00234941">
        <w:rPr>
          <w:rStyle w:val="StyleBoldUnderline"/>
        </w:rPr>
        <w:t>tunnels</w:t>
      </w:r>
      <w:r w:rsidRPr="00234941">
        <w:rPr>
          <w:rStyle w:val="StyleBoldUnderline"/>
          <w:sz w:val="12"/>
        </w:rPr>
        <w:t>¶</w:t>
      </w:r>
      <w:r w:rsidRPr="00234941">
        <w:rPr>
          <w:rStyle w:val="StyleBoldUnderline"/>
        </w:rPr>
        <w:t xml:space="preserve"> underneath the border.</w:t>
      </w:r>
      <w:r w:rsidRPr="00234941">
        <w:rPr>
          <w:sz w:val="10"/>
        </w:rPr>
        <w:t xml:space="preserve"> Some of those facilities are incredibly sophisticated, with electric</w:t>
      </w:r>
      <w:r w:rsidRPr="00234941">
        <w:rPr>
          <w:sz w:val="12"/>
        </w:rPr>
        <w:t>¶</w:t>
      </w:r>
      <w:r w:rsidRPr="00234941">
        <w:rPr>
          <w:sz w:val="10"/>
        </w:rPr>
        <w:t xml:space="preserve"> lights, rail lines, and air conditioning.</w:t>
      </w:r>
      <w:r w:rsidRPr="00234941">
        <w:rPr>
          <w:sz w:val="12"/>
        </w:rPr>
        <w:t>¶</w:t>
      </w:r>
      <w:r w:rsidRPr="00234941">
        <w:rPr>
          <w:sz w:val="10"/>
        </w:rPr>
        <w:t xml:space="preserve"> 46</w:t>
      </w:r>
      <w:r w:rsidRPr="00234941">
        <w:rPr>
          <w:sz w:val="12"/>
        </w:rPr>
        <w:t>¶</w:t>
      </w:r>
      <w:r w:rsidRPr="00234941">
        <w:rPr>
          <w:sz w:val="10"/>
        </w:rPr>
        <w:t xml:space="preserve"> </w:t>
      </w:r>
      <w:r w:rsidRPr="00234941">
        <w:rPr>
          <w:rStyle w:val="StyleBoldUnderline"/>
        </w:rPr>
        <w:t>Controlling the border above ground is no guarantee that it will be controlled below ground</w:t>
      </w:r>
      <w:r w:rsidRPr="00234941">
        <w:rPr>
          <w:sz w:val="10"/>
        </w:rPr>
        <w:t>.</w:t>
      </w:r>
      <w:r w:rsidRPr="00234941">
        <w:rPr>
          <w:sz w:val="12"/>
        </w:rPr>
        <w:t>¶</w:t>
      </w:r>
      <w:r w:rsidRPr="00234941">
        <w:rPr>
          <w:sz w:val="10"/>
        </w:rPr>
        <w:t xml:space="preserve"> Aside from the problem of dealing with leakage of drugs and violence through the land border, </w:t>
      </w:r>
      <w:r w:rsidRPr="00234941">
        <w:rPr>
          <w:rStyle w:val="StyleBoldUnderline"/>
        </w:rPr>
        <w:t>traffickers can bypass it entirely and enter</w:t>
      </w:r>
      <w:r w:rsidRPr="00234941">
        <w:rPr>
          <w:rStyle w:val="StyleBoldUnderline"/>
          <w:sz w:val="12"/>
        </w:rPr>
        <w:t>¶</w:t>
      </w:r>
      <w:r w:rsidRPr="00234941">
        <w:rPr>
          <w:rStyle w:val="StyleBoldUnderline"/>
        </w:rPr>
        <w:t xml:space="preserve"> the United States through the lengthy coastline</w:t>
      </w:r>
      <w:r w:rsidRPr="00234941">
        <w:rPr>
          <w:rStyle w:val="StyleBoldUnderline"/>
          <w:sz w:val="12"/>
        </w:rPr>
        <w:t>¶</w:t>
      </w:r>
      <w:r w:rsidRPr="00234941">
        <w:rPr>
          <w:rStyle w:val="StyleBoldUnderline"/>
        </w:rPr>
        <w:t xml:space="preserve"> in the Gulf of Mexico or along the California</w:t>
      </w:r>
      <w:r w:rsidRPr="00234941">
        <w:rPr>
          <w:rStyle w:val="StyleBoldUnderline"/>
          <w:sz w:val="12"/>
        </w:rPr>
        <w:t>¶</w:t>
      </w:r>
      <w:r w:rsidRPr="00234941">
        <w:rPr>
          <w:rStyle w:val="StyleBoldUnderline"/>
        </w:rPr>
        <w:t xml:space="preserve"> coast.</w:t>
      </w:r>
      <w:r w:rsidRPr="00234941">
        <w:rPr>
          <w:sz w:val="10"/>
        </w:rPr>
        <w:t xml:space="preserve"> In addition to using speedboats (the most</w:t>
      </w:r>
      <w:r w:rsidRPr="00234941">
        <w:rPr>
          <w:sz w:val="12"/>
        </w:rPr>
        <w:t>¶</w:t>
      </w:r>
      <w:r w:rsidRPr="00234941">
        <w:rPr>
          <w:sz w:val="10"/>
        </w:rPr>
        <w:t xml:space="preserve"> common method), </w:t>
      </w:r>
      <w:r w:rsidRPr="00234941">
        <w:rPr>
          <w:rStyle w:val="StyleBoldUnderline"/>
        </w:rPr>
        <w:t>the Mexican cartels have</w:t>
      </w:r>
      <w:r w:rsidRPr="00234941">
        <w:rPr>
          <w:rStyle w:val="StyleBoldUnderline"/>
          <w:sz w:val="12"/>
        </w:rPr>
        <w:t>¶</w:t>
      </w:r>
      <w:r w:rsidRPr="00234941">
        <w:rPr>
          <w:rStyle w:val="StyleBoldUnderline"/>
        </w:rPr>
        <w:t xml:space="preserve"> begun</w:t>
      </w:r>
      <w:r w:rsidRPr="00234941">
        <w:rPr>
          <w:sz w:val="10"/>
        </w:rPr>
        <w:t xml:space="preserve"> to emulate their Colombian colleagues by</w:t>
      </w:r>
      <w:r w:rsidRPr="00234941">
        <w:rPr>
          <w:sz w:val="12"/>
        </w:rPr>
        <w:t>¶</w:t>
      </w:r>
      <w:r w:rsidRPr="00234941">
        <w:rPr>
          <w:sz w:val="10"/>
        </w:rPr>
        <w:t xml:space="preserve"> </w:t>
      </w:r>
      <w:r w:rsidRPr="00234941">
        <w:rPr>
          <w:rStyle w:val="StyleBoldUnderline"/>
        </w:rPr>
        <w:t>utilizing submarines to bring their product to</w:t>
      </w:r>
      <w:r w:rsidRPr="00234941">
        <w:rPr>
          <w:rStyle w:val="StyleBoldUnderline"/>
          <w:sz w:val="12"/>
        </w:rPr>
        <w:t>¶</w:t>
      </w:r>
      <w:r w:rsidRPr="00234941">
        <w:rPr>
          <w:rStyle w:val="StyleBoldUnderline"/>
        </w:rPr>
        <w:t xml:space="preserve"> market.</w:t>
      </w:r>
      <w:r w:rsidRPr="00234941">
        <w:rPr>
          <w:rStyle w:val="StyleBoldUnderline"/>
          <w:sz w:val="12"/>
        </w:rPr>
        <w:t>¶</w:t>
      </w:r>
      <w:r w:rsidRPr="00234941">
        <w:rPr>
          <w:rStyle w:val="StyleBoldUnderline"/>
        </w:rPr>
        <w:t xml:space="preserve"> 47</w:t>
      </w:r>
      <w:r w:rsidRPr="00234941">
        <w:rPr>
          <w:rStyle w:val="StyleBoldUnderline"/>
          <w:sz w:val="12"/>
        </w:rPr>
        <w:t>¶</w:t>
      </w:r>
      <w:r w:rsidRPr="00234941">
        <w:rPr>
          <w:rStyle w:val="StyleBoldUnderline"/>
        </w:rPr>
        <w:t xml:space="preserve"> And drug traffickers can circumvent</w:t>
      </w:r>
      <w:r w:rsidRPr="00234941">
        <w:rPr>
          <w:rStyle w:val="StyleBoldUnderline"/>
          <w:sz w:val="12"/>
        </w:rPr>
        <w:t>¶</w:t>
      </w:r>
      <w:r w:rsidRPr="00234941">
        <w:rPr>
          <w:rStyle w:val="StyleBoldUnderline"/>
        </w:rPr>
        <w:t xml:space="preserve"> fences and border checkpoints by evading radar</w:t>
      </w:r>
      <w:r w:rsidRPr="00234941">
        <w:rPr>
          <w:rStyle w:val="StyleBoldUnderline"/>
          <w:sz w:val="12"/>
        </w:rPr>
        <w:t>¶</w:t>
      </w:r>
      <w:r w:rsidRPr="00234941">
        <w:rPr>
          <w:rStyle w:val="StyleBoldUnderline"/>
        </w:rPr>
        <w:t xml:space="preserve"> and flying over the border in small planes</w:t>
      </w:r>
      <w:r w:rsidRPr="00234941">
        <w:rPr>
          <w:sz w:val="10"/>
        </w:rPr>
        <w:t>.</w:t>
      </w:r>
      <w:r w:rsidRPr="00234941">
        <w:rPr>
          <w:sz w:val="12"/>
        </w:rPr>
        <w:t>¶</w:t>
      </w:r>
      <w:r w:rsidRPr="00234941">
        <w:rPr>
          <w:sz w:val="10"/>
        </w:rPr>
        <w:t xml:space="preserve"> Indeed, the cartels seem to maintain a veritable</w:t>
      </w:r>
      <w:r w:rsidRPr="00234941">
        <w:rPr>
          <w:sz w:val="12"/>
        </w:rPr>
        <w:t>¶</w:t>
      </w:r>
      <w:r w:rsidRPr="00234941">
        <w:rPr>
          <w:sz w:val="10"/>
        </w:rPr>
        <w:t xml:space="preserve"> fleet of such planes to bring shipments into the</w:t>
      </w:r>
      <w:r w:rsidRPr="00234941">
        <w:rPr>
          <w:sz w:val="12"/>
        </w:rPr>
        <w:t>¶</w:t>
      </w:r>
      <w:r w:rsidRPr="00234941">
        <w:rPr>
          <w:sz w:val="10"/>
        </w:rPr>
        <w:t xml:space="preserve"> United States.</w:t>
      </w:r>
      <w:r w:rsidRPr="00234941">
        <w:rPr>
          <w:sz w:val="12"/>
        </w:rPr>
        <w:t>¶</w:t>
      </w:r>
      <w:r w:rsidRPr="00234941">
        <w:rPr>
          <w:sz w:val="10"/>
        </w:rPr>
        <w:t xml:space="preserve"> 48</w:t>
      </w:r>
      <w:r w:rsidRPr="00234941">
        <w:rPr>
          <w:sz w:val="12"/>
        </w:rPr>
        <w:t>¶</w:t>
      </w:r>
      <w:r w:rsidRPr="00234941">
        <w:rPr>
          <w:sz w:val="10"/>
        </w:rPr>
        <w:t xml:space="preserve"> The immensity of the task means that</w:t>
      </w:r>
      <w:r w:rsidRPr="00234941">
        <w:rPr>
          <w:sz w:val="12"/>
        </w:rPr>
        <w:t>¶</w:t>
      </w:r>
      <w:r w:rsidRPr="00234941">
        <w:rPr>
          <w:sz w:val="10"/>
        </w:rPr>
        <w:t xml:space="preserve"> </w:t>
      </w:r>
      <w:r w:rsidRPr="00234941">
        <w:rPr>
          <w:rStyle w:val="StyleBoldUnderline"/>
        </w:rPr>
        <w:t>schemes to seal the border are just as futile as</w:t>
      </w:r>
      <w:r w:rsidRPr="00234941">
        <w:rPr>
          <w:rStyle w:val="StyleBoldUnderline"/>
          <w:sz w:val="12"/>
        </w:rPr>
        <w:t>¶</w:t>
      </w:r>
      <w:r w:rsidRPr="00234941">
        <w:rPr>
          <w:rStyle w:val="StyleBoldUnderline"/>
        </w:rPr>
        <w:t xml:space="preserve"> the calls to stop the southward flow of guns as</w:t>
      </w:r>
      <w:r w:rsidRPr="00234941">
        <w:rPr>
          <w:rStyle w:val="StyleBoldUnderline"/>
          <w:sz w:val="12"/>
        </w:rPr>
        <w:t>¶</w:t>
      </w:r>
      <w:r w:rsidRPr="00234941">
        <w:rPr>
          <w:rStyle w:val="StyleBoldUnderline"/>
        </w:rPr>
        <w:t xml:space="preserve"> a solution to the problems of drug trafficking</w:t>
      </w:r>
      <w:r w:rsidRPr="00234941">
        <w:rPr>
          <w:rStyle w:val="StyleBoldUnderline"/>
          <w:sz w:val="12"/>
        </w:rPr>
        <w:t>¶</w:t>
      </w:r>
      <w:r w:rsidRPr="00234941">
        <w:rPr>
          <w:rStyle w:val="StyleBoldUnderline"/>
        </w:rPr>
        <w:t xml:space="preserve"> and drug-related violence. </w:t>
      </w:r>
      <w:r w:rsidRPr="00234941">
        <w:rPr>
          <w:sz w:val="10"/>
        </w:rPr>
        <w:t>Policymakers must</w:t>
      </w:r>
      <w:r w:rsidRPr="00234941">
        <w:rPr>
          <w:sz w:val="12"/>
        </w:rPr>
        <w:t>¶</w:t>
      </w:r>
      <w:r w:rsidRPr="00234941">
        <w:rPr>
          <w:sz w:val="10"/>
        </w:rPr>
        <w:t xml:space="preserve"> look elsewhere for effective measures. Unfortunately, the most popular proposal is to</w:t>
      </w:r>
      <w:r w:rsidRPr="00234941">
        <w:rPr>
          <w:sz w:val="12"/>
        </w:rPr>
        <w:t>¶</w:t>
      </w:r>
      <w:r w:rsidRPr="00234941">
        <w:rPr>
          <w:sz w:val="10"/>
        </w:rPr>
        <w:t xml:space="preserve"> redouble the effort to win the war on drugs—</w:t>
      </w:r>
      <w:r w:rsidRPr="00234941">
        <w:rPr>
          <w:sz w:val="12"/>
        </w:rPr>
        <w:t>¶</w:t>
      </w:r>
      <w:r w:rsidRPr="00234941">
        <w:rPr>
          <w:sz w:val="10"/>
        </w:rPr>
        <w:t xml:space="preserve"> yet another false panacea.</w:t>
      </w:r>
    </w:p>
    <w:p w:rsidR="001029EC" w:rsidRPr="00234941" w:rsidRDefault="001029EC" w:rsidP="001029EC"/>
    <w:p w:rsidR="001029EC" w:rsidRPr="00234941" w:rsidRDefault="001029EC" w:rsidP="001029EC">
      <w:pPr>
        <w:pStyle w:val="Heading2"/>
      </w:pPr>
      <w:r w:rsidRPr="00234941">
        <w:rPr>
          <w:b w:val="0"/>
          <w:bCs w:val="0"/>
        </w:rPr>
        <w:lastRenderedPageBreak/>
        <w:t>AT: Mexico Failed State</w:t>
      </w:r>
    </w:p>
    <w:p w:rsidR="001029EC" w:rsidRPr="00234941" w:rsidRDefault="001029EC" w:rsidP="001029EC"/>
    <w:p w:rsidR="001029EC" w:rsidRPr="00234941" w:rsidRDefault="001029EC" w:rsidP="001029EC">
      <w:pPr>
        <w:rPr>
          <w:b/>
        </w:rPr>
      </w:pPr>
      <w:r w:rsidRPr="00234941">
        <w:rPr>
          <w:b/>
        </w:rPr>
        <w:t>No risk of Mexico becoming a failed state anytime soon</w:t>
      </w:r>
    </w:p>
    <w:p w:rsidR="001029EC" w:rsidRPr="00234941" w:rsidRDefault="001029EC" w:rsidP="001029EC">
      <w:pPr>
        <w:rPr>
          <w:rStyle w:val="StyleStyleBold12pt"/>
        </w:rPr>
      </w:pPr>
      <w:r w:rsidRPr="00234941">
        <w:rPr>
          <w:b/>
        </w:rPr>
        <w:t xml:space="preserve">Broder, 9 </w:t>
      </w:r>
      <w:r w:rsidRPr="00234941">
        <w:rPr>
          <w:sz w:val="16"/>
        </w:rPr>
        <w:t>senior editor for defense and foreign policy at Roll Call. Before joining Congressional Quarterly in 2002, he worked as an editor at National Public Radio in Washington and as a foreign correspondent for the Associated Press, NBC News and the Chicago Tribune, based in Jerusalem, Beirut and Beijing. graduate of the University of Virginia and studied international relations at Harvard University.</w:t>
      </w:r>
      <w:r w:rsidRPr="00234941">
        <w:rPr>
          <w:rStyle w:val="StyleStyleBold12pt"/>
        </w:rPr>
        <w:t xml:space="preserve"> </w:t>
      </w:r>
      <w:r w:rsidRPr="0083546F">
        <w:rPr>
          <w:rStyle w:val="StyleStyleBold12pt"/>
          <w:b w:val="0"/>
        </w:rPr>
        <w:t>(Jonathan, “Mexico's Drug War: Violence Too Close to Home” 3/9/09 http://library.cqpress.com.proxy.lib.umich.edu/cqweekly/weeklyreport111-000003069323.) // czhang</w:t>
      </w:r>
    </w:p>
    <w:p w:rsidR="001029EC" w:rsidRPr="00234941" w:rsidRDefault="001029EC" w:rsidP="001029EC">
      <w:pPr>
        <w:rPr>
          <w:rStyle w:val="StyleBoldUnderline"/>
        </w:rPr>
      </w:pPr>
      <w:r w:rsidRPr="00234941">
        <w:rPr>
          <w:sz w:val="12"/>
        </w:rPr>
        <w:t>¶</w:t>
      </w:r>
      <w:r w:rsidRPr="00234941">
        <w:rPr>
          <w:sz w:val="16"/>
        </w:rPr>
        <w:t xml:space="preserve"> Mexican officials bristle at the dire forecasts for their country. “</w:t>
      </w:r>
      <w:r w:rsidRPr="00234941">
        <w:rPr>
          <w:rStyle w:val="StyleBoldUnderline"/>
        </w:rPr>
        <w:t>The suggestion that Mexico is</w:t>
      </w:r>
      <w:r w:rsidRPr="00234941">
        <w:rPr>
          <w:sz w:val="16"/>
        </w:rPr>
        <w:t xml:space="preserve"> remotely close to </w:t>
      </w:r>
      <w:r w:rsidRPr="00234941">
        <w:rPr>
          <w:rStyle w:val="StyleBoldUnderline"/>
        </w:rPr>
        <w:t>a failed state</w:t>
      </w:r>
      <w:r w:rsidRPr="00234941">
        <w:rPr>
          <w:sz w:val="16"/>
        </w:rPr>
        <w:t xml:space="preserve"> or is heading in that direction </w:t>
      </w:r>
      <w:r w:rsidRPr="00234941">
        <w:rPr>
          <w:rStyle w:val="StyleBoldUnderline"/>
        </w:rPr>
        <w:t xml:space="preserve">is analytically flawed and </w:t>
      </w:r>
      <w:r w:rsidRPr="00234941">
        <w:rPr>
          <w:sz w:val="16"/>
        </w:rPr>
        <w:t xml:space="preserve">therefore simply </w:t>
      </w:r>
      <w:r w:rsidRPr="00234941">
        <w:rPr>
          <w:rStyle w:val="StyleBoldUnderline"/>
        </w:rPr>
        <w:t>wrong</w:t>
      </w:r>
      <w:r w:rsidRPr="00234941">
        <w:rPr>
          <w:sz w:val="16"/>
        </w:rPr>
        <w:t xml:space="preserve">,” Arturo </w:t>
      </w:r>
      <w:r w:rsidRPr="00234941">
        <w:rPr>
          <w:rStyle w:val="StyleBoldUnderline"/>
        </w:rPr>
        <w:t xml:space="preserve">Sarukhan, Mexico’s ambassador to the United States, said </w:t>
      </w:r>
      <w:r w:rsidRPr="00234941">
        <w:rPr>
          <w:sz w:val="16"/>
        </w:rPr>
        <w:t>in a statement. “</w:t>
      </w:r>
      <w:r w:rsidRPr="00234941">
        <w:rPr>
          <w:rStyle w:val="StyleBoldUnderline"/>
        </w:rPr>
        <w:t>Mexico is today a country with solid institutions, a consolidating and pluralistic democracy, a vibrant civil society, and, despite the global recession, strong economic fundamentals</w:t>
      </w:r>
      <w:r w:rsidRPr="00234941">
        <w:rPr>
          <w:sz w:val="16"/>
        </w:rPr>
        <w:t>.”</w:t>
      </w:r>
      <w:r w:rsidRPr="00234941">
        <w:rPr>
          <w:sz w:val="12"/>
        </w:rPr>
        <w:t>¶</w:t>
      </w:r>
      <w:r w:rsidRPr="00234941">
        <w:rPr>
          <w:sz w:val="16"/>
        </w:rPr>
        <w:t xml:space="preserve"> </w:t>
      </w:r>
      <w:r w:rsidRPr="00234941">
        <w:rPr>
          <w:sz w:val="12"/>
        </w:rPr>
        <w:t>¶</w:t>
      </w:r>
      <w:r w:rsidRPr="00234941">
        <w:rPr>
          <w:sz w:val="16"/>
        </w:rPr>
        <w:t xml:space="preserve"> In a separate interview, Sarukhan argued that </w:t>
      </w:r>
      <w:r w:rsidRPr="00234941">
        <w:rPr>
          <w:rStyle w:val="StyleBoldUnderline"/>
        </w:rPr>
        <w:t>the heavy toll from the armed confrontations in Mexico is</w:t>
      </w:r>
      <w:r w:rsidRPr="00234941">
        <w:rPr>
          <w:sz w:val="16"/>
        </w:rPr>
        <w:t xml:space="preserve">, if anything, </w:t>
      </w:r>
      <w:r w:rsidRPr="00234941">
        <w:rPr>
          <w:rStyle w:val="StyleBoldUnderline"/>
        </w:rPr>
        <w:t>a sign of his government’s strength and determination to confront the cartels</w:t>
      </w:r>
      <w:r w:rsidRPr="00234941">
        <w:rPr>
          <w:sz w:val="16"/>
        </w:rPr>
        <w:t xml:space="preserve">, </w:t>
      </w:r>
      <w:r w:rsidRPr="00234941">
        <w:rPr>
          <w:rStyle w:val="StyleBoldUnderline"/>
        </w:rPr>
        <w:t>which</w:t>
      </w:r>
      <w:r w:rsidRPr="00234941">
        <w:rPr>
          <w:sz w:val="16"/>
        </w:rPr>
        <w:t xml:space="preserve">, he adds, </w:t>
      </w:r>
      <w:r w:rsidRPr="00234941">
        <w:rPr>
          <w:rStyle w:val="StyleBoldUnderline"/>
        </w:rPr>
        <w:t>have grown increasingly desperate under the army’s assault</w:t>
      </w:r>
      <w:r w:rsidRPr="00234941">
        <w:rPr>
          <w:sz w:val="16"/>
        </w:rPr>
        <w:t xml:space="preserve">. </w:t>
      </w:r>
      <w:r w:rsidRPr="00234941">
        <w:rPr>
          <w:rStyle w:val="StyleBoldUnderline"/>
        </w:rPr>
        <w:t>“The violence</w:t>
      </w:r>
      <w:r w:rsidRPr="00234941">
        <w:rPr>
          <w:sz w:val="16"/>
        </w:rPr>
        <w:t>,” Sarukhan said, “</w:t>
      </w:r>
      <w:r w:rsidRPr="00234941">
        <w:rPr>
          <w:rStyle w:val="StyleBoldUnderline"/>
        </w:rPr>
        <w:t>is an indication that they’re feeling the pressure and against the ropes.”</w:t>
      </w:r>
      <w:r w:rsidRPr="00234941">
        <w:rPr>
          <w:rStyle w:val="StyleBoldUnderline"/>
          <w:sz w:val="12"/>
        </w:rPr>
        <w:t xml:space="preserve">¶ ¶ </w:t>
      </w:r>
      <w:r w:rsidRPr="00234941">
        <w:rPr>
          <w:rStyle w:val="StyleBoldUnderline"/>
        </w:rPr>
        <w:t>Many U.S. experts on Mexico also reject what George W. Grayson, a Mexico scholar at</w:t>
      </w:r>
      <w:r w:rsidRPr="00234941">
        <w:rPr>
          <w:sz w:val="16"/>
        </w:rPr>
        <w:t xml:space="preserve"> the College of William &amp; Mary, called the “overstated” tone of the recent warnings about Mexico.</w:t>
      </w:r>
      <w:r w:rsidRPr="00234941">
        <w:rPr>
          <w:sz w:val="12"/>
        </w:rPr>
        <w:t>¶</w:t>
      </w:r>
      <w:r w:rsidRPr="00234941">
        <w:rPr>
          <w:sz w:val="16"/>
        </w:rPr>
        <w:t xml:space="preserve"> </w:t>
      </w:r>
      <w:r w:rsidRPr="00234941">
        <w:rPr>
          <w:sz w:val="12"/>
        </w:rPr>
        <w:t>¶</w:t>
      </w:r>
      <w:r w:rsidRPr="00234941">
        <w:rPr>
          <w:sz w:val="16"/>
        </w:rPr>
        <w:t xml:space="preserve"> “</w:t>
      </w:r>
      <w:r w:rsidRPr="00234941">
        <w:rPr>
          <w:rStyle w:val="StyleBoldUnderline"/>
        </w:rPr>
        <w:t>The army is still loyal to the regime</w:t>
      </w:r>
      <w:r w:rsidRPr="00234941">
        <w:rPr>
          <w:sz w:val="16"/>
        </w:rPr>
        <w:t>,” said Grayson. “</w:t>
      </w:r>
      <w:r w:rsidRPr="00234941">
        <w:rPr>
          <w:rStyle w:val="StyleBoldUnderline"/>
        </w:rPr>
        <w:t>Most workers get up and go to their jobs every day, and the major production facilities around the country continue to turn out goods and services</w:t>
      </w:r>
      <w:r w:rsidRPr="00234941">
        <w:rPr>
          <w:sz w:val="16"/>
        </w:rPr>
        <w:t>.”</w:t>
      </w:r>
      <w:r w:rsidRPr="00234941">
        <w:rPr>
          <w:sz w:val="12"/>
        </w:rPr>
        <w:t>¶</w:t>
      </w:r>
      <w:r w:rsidRPr="00234941">
        <w:rPr>
          <w:sz w:val="16"/>
        </w:rPr>
        <w:t xml:space="preserve"> </w:t>
      </w:r>
      <w:r w:rsidRPr="00234941">
        <w:rPr>
          <w:sz w:val="12"/>
        </w:rPr>
        <w:t>¶</w:t>
      </w:r>
      <w:r w:rsidRPr="00234941">
        <w:rPr>
          <w:sz w:val="16"/>
        </w:rPr>
        <w:t xml:space="preserve"> </w:t>
      </w:r>
      <w:r w:rsidRPr="00234941">
        <w:rPr>
          <w:rStyle w:val="StyleBoldUnderline"/>
        </w:rPr>
        <w:t>Allyson Benton, a Mexico City-based analyst for</w:t>
      </w:r>
      <w:r w:rsidRPr="00234941">
        <w:rPr>
          <w:sz w:val="16"/>
        </w:rPr>
        <w:t xml:space="preserve"> the Eurasia Group, </w:t>
      </w:r>
      <w:r w:rsidRPr="00234941">
        <w:rPr>
          <w:rStyle w:val="StyleBoldUnderline"/>
        </w:rPr>
        <w:t>an international risk analysis firm</w:t>
      </w:r>
      <w:r w:rsidRPr="00234941">
        <w:rPr>
          <w:sz w:val="16"/>
        </w:rPr>
        <w:t>, said flatly, “</w:t>
      </w:r>
      <w:r w:rsidRPr="00234941">
        <w:rPr>
          <w:rStyle w:val="StyleBoldUnderline"/>
        </w:rPr>
        <w:t>Mexico is not a failed state and will not become one.”</w:t>
      </w:r>
    </w:p>
    <w:p w:rsidR="001029EC" w:rsidRPr="00234941" w:rsidRDefault="001029EC" w:rsidP="001029EC">
      <w:pPr>
        <w:rPr>
          <w:rStyle w:val="StyleBoldUnderline"/>
        </w:rPr>
      </w:pPr>
    </w:p>
    <w:p w:rsidR="001029EC" w:rsidRPr="00234941" w:rsidRDefault="001029EC" w:rsidP="001029EC">
      <w:pPr>
        <w:rPr>
          <w:b/>
        </w:rPr>
      </w:pPr>
      <w:r w:rsidRPr="00234941">
        <w:rPr>
          <w:b/>
        </w:rPr>
        <w:t xml:space="preserve">Mexico will never become a failed state – stable influences </w:t>
      </w:r>
    </w:p>
    <w:p w:rsidR="001029EC" w:rsidRPr="00234941" w:rsidRDefault="001029EC" w:rsidP="001029EC">
      <w:pPr>
        <w:rPr>
          <w:color w:val="222222"/>
          <w:sz w:val="17"/>
          <w:szCs w:val="23"/>
          <w:shd w:val="clear" w:color="auto" w:fill="FFFFFF"/>
        </w:rPr>
      </w:pPr>
      <w:r w:rsidRPr="00234941">
        <w:rPr>
          <w:b/>
        </w:rPr>
        <w:t>Carpenter, 12</w:t>
      </w:r>
      <w:r w:rsidRPr="00234941">
        <w:t xml:space="preserve"> </w:t>
      </w:r>
      <w:r w:rsidRPr="00234941">
        <w:rPr>
          <w:sz w:val="16"/>
        </w:rPr>
        <w:t xml:space="preserve">(Ted Galen Carpenter is senior fellow for defense and foreign policy studies at the Cato Institute. Dr. Carpenter served as Cato’s director of foreign policy studies from 1986 to 1995 and as vice president for defense and foreign policy studies from 1995 to 2011. He is the author of nine and the editor of 10 books on international affairs; 1/4/12; “Drug Mayhem Moves South”; </w:t>
      </w:r>
      <w:hyperlink r:id="rId51" w:history="1">
        <w:r w:rsidRPr="00234941">
          <w:rPr>
            <w:rStyle w:val="Hyperlink"/>
            <w:sz w:val="16"/>
          </w:rPr>
          <w:t>http://www.cato.org/publications/commentary/drug-mayhem-moves-south</w:t>
        </w:r>
      </w:hyperlink>
      <w:r w:rsidRPr="00234941">
        <w:rPr>
          <w:sz w:val="16"/>
        </w:rPr>
        <w:t>) KD</w:t>
      </w:r>
    </w:p>
    <w:p w:rsidR="001029EC" w:rsidRPr="00234941" w:rsidRDefault="001029EC" w:rsidP="001029EC">
      <w:pPr>
        <w:rPr>
          <w:sz w:val="16"/>
        </w:rPr>
      </w:pPr>
      <w:r w:rsidRPr="00234941">
        <w:rPr>
          <w:sz w:val="16"/>
        </w:rPr>
        <w:t xml:space="preserve">What is so worrisome about the mounting presence of the drug cartels in Central America is the vulnerability and overall weakness of the region. </w:t>
      </w:r>
      <w:r w:rsidRPr="00234941">
        <w:rPr>
          <w:rStyle w:val="StyleBoldUnderline"/>
        </w:rPr>
        <w:t>There has been speculation that the violence in Mexico could ultimately cause that country to become a “failed state.”</w:t>
      </w:r>
      <w:r w:rsidRPr="00234941">
        <w:rPr>
          <w:sz w:val="16"/>
        </w:rPr>
        <w:t xml:space="preserve"> </w:t>
      </w:r>
      <w:r w:rsidRPr="00234941">
        <w:rPr>
          <w:rStyle w:val="StyleBoldUnderline"/>
        </w:rPr>
        <w:t>Such fears are</w:t>
      </w:r>
      <w:r w:rsidRPr="00234941">
        <w:rPr>
          <w:sz w:val="16"/>
        </w:rPr>
        <w:t xml:space="preserve"> understandable given the scope of the carnage, but they are </w:t>
      </w:r>
      <w:r w:rsidRPr="00234941">
        <w:rPr>
          <w:rStyle w:val="StyleBoldUnderline"/>
        </w:rPr>
        <w:t>excessive</w:t>
      </w:r>
      <w:r w:rsidRPr="00234941">
        <w:rPr>
          <w:sz w:val="16"/>
        </w:rPr>
        <w:t xml:space="preserve">. For all of its problems, </w:t>
      </w:r>
      <w:r w:rsidRPr="00234941">
        <w:rPr>
          <w:rStyle w:val="StyleBoldUnderline"/>
        </w:rPr>
        <w:t>Mexico still maintains powerful institutions that serve to keep the country relatively stable.</w:t>
      </w:r>
      <w:r w:rsidRPr="00234941">
        <w:rPr>
          <w:sz w:val="16"/>
        </w:rPr>
        <w:t xml:space="preserve"> </w:t>
      </w:r>
      <w:r w:rsidRPr="00234941">
        <w:rPr>
          <w:rStyle w:val="StyleBoldUnderline"/>
        </w:rPr>
        <w:t>One is the Catholic Church, a prosperous, well-organized and pervasive factor in Mexico</w:t>
      </w:r>
      <w:r w:rsidRPr="00234941">
        <w:rPr>
          <w:sz w:val="16"/>
        </w:rPr>
        <w:t xml:space="preserve">. </w:t>
      </w:r>
      <w:r w:rsidRPr="00234941">
        <w:rPr>
          <w:rStyle w:val="StyleBoldUnderline"/>
        </w:rPr>
        <w:t>Another is the influential business community, which has an enormous incentive to prevent the country from descending into chaos</w:t>
      </w:r>
      <w:r w:rsidRPr="00234941">
        <w:rPr>
          <w:sz w:val="16"/>
        </w:rPr>
        <w:t xml:space="preserve">. </w:t>
      </w:r>
      <w:r w:rsidRPr="00234941">
        <w:rPr>
          <w:rStyle w:val="StyleBoldUnderline"/>
        </w:rPr>
        <w:t xml:space="preserve">There are three stable political parties that have the same incentive and impressive capabilities. </w:t>
      </w:r>
      <w:r w:rsidRPr="00234941">
        <w:rPr>
          <w:sz w:val="16"/>
        </w:rPr>
        <w:t xml:space="preserve">Though </w:t>
      </w:r>
      <w:r w:rsidRPr="00234941">
        <w:rPr>
          <w:rStyle w:val="StyleBoldUnderline"/>
        </w:rPr>
        <w:t>Mexico</w:t>
      </w:r>
      <w:r w:rsidRPr="00234941">
        <w:rPr>
          <w:sz w:val="16"/>
        </w:rPr>
        <w:t xml:space="preserve"> faces a serious threat from the drug cartels—and there are a few areas of the country in which the government’s writ has become precariously weak—it </w:t>
      </w:r>
      <w:r w:rsidRPr="00234941">
        <w:rPr>
          <w:rStyle w:val="StyleBoldUnderline"/>
        </w:rPr>
        <w:t>is still a long way from becoming a failed state</w:t>
      </w:r>
      <w:r w:rsidRPr="00234941">
        <w:rPr>
          <w:sz w:val="16"/>
        </w:rPr>
        <w:t>.</w:t>
      </w:r>
    </w:p>
    <w:p w:rsidR="001029EC" w:rsidRPr="00234941" w:rsidRDefault="001029EC" w:rsidP="001029EC">
      <w:pPr>
        <w:rPr>
          <w:rStyle w:val="StyleBoldUnderline"/>
        </w:rPr>
      </w:pPr>
    </w:p>
    <w:p w:rsidR="001029EC" w:rsidRPr="00234941" w:rsidRDefault="001029EC" w:rsidP="001029EC">
      <w:pPr>
        <w:pStyle w:val="Heading2"/>
        <w:rPr>
          <w:sz w:val="28"/>
        </w:rPr>
      </w:pPr>
      <w:r w:rsidRPr="00234941">
        <w:rPr>
          <w:b w:val="0"/>
          <w:bCs w:val="0"/>
        </w:rPr>
        <w:lastRenderedPageBreak/>
        <w:t>AT: Heroin Kills People</w:t>
      </w:r>
    </w:p>
    <w:p w:rsidR="001029EC" w:rsidRPr="00234941" w:rsidRDefault="001029EC" w:rsidP="001029EC">
      <w:pPr>
        <w:rPr>
          <w:b/>
        </w:rPr>
      </w:pPr>
    </w:p>
    <w:p w:rsidR="001029EC" w:rsidRPr="00234941" w:rsidRDefault="001029EC" w:rsidP="001029EC">
      <w:pPr>
        <w:rPr>
          <w:b/>
          <w:u w:val="single"/>
        </w:rPr>
      </w:pPr>
      <w:r w:rsidRPr="00234941">
        <w:rPr>
          <w:b/>
        </w:rPr>
        <w:t xml:space="preserve">Heroin overdoses </w:t>
      </w:r>
      <w:r w:rsidRPr="00234941">
        <w:rPr>
          <w:b/>
          <w:u w:val="single"/>
        </w:rPr>
        <w:t>usually</w:t>
      </w:r>
      <w:r w:rsidRPr="00234941">
        <w:rPr>
          <w:b/>
        </w:rPr>
        <w:t xml:space="preserve"> aren’t responsible for death --- several other factors </w:t>
      </w:r>
      <w:r w:rsidRPr="00234941">
        <w:rPr>
          <w:b/>
          <w:u w:val="single"/>
        </w:rPr>
        <w:t>make it inevitable</w:t>
      </w:r>
    </w:p>
    <w:p w:rsidR="001029EC" w:rsidRPr="00234941" w:rsidRDefault="001029EC" w:rsidP="001029EC"/>
    <w:p w:rsidR="001029EC" w:rsidRPr="00234941" w:rsidRDefault="001029EC" w:rsidP="001029EC">
      <w:pPr>
        <w:rPr>
          <w:b/>
        </w:rPr>
      </w:pPr>
      <w:r w:rsidRPr="00234941">
        <w:rPr>
          <w:b/>
        </w:rPr>
        <w:t>a) Alcohol and depressant usage</w:t>
      </w:r>
    </w:p>
    <w:p w:rsidR="001029EC" w:rsidRPr="00234941" w:rsidRDefault="001029EC" w:rsidP="001029EC">
      <w:r w:rsidRPr="00234941">
        <w:rPr>
          <w:b/>
        </w:rPr>
        <w:t>Darke, 1</w:t>
      </w:r>
      <w:r w:rsidRPr="00234941">
        <w:t xml:space="preserve"> </w:t>
      </w:r>
      <w:r w:rsidRPr="00234941">
        <w:rPr>
          <w:sz w:val="16"/>
        </w:rPr>
        <w:t>(Shane, Matthew Warner-Smith, Shane Darke, Michael Lynskey, and Wayne Hall, all work at National Drug and Alcohol Research Centre, University of New South Wales, Sydney, New South Wales, Australia, “Heroin overdose: causes and consequences,” Addiction, Volume 96, Issue 8, August 2001, pg. 1113-1125, wiley online library, Tashma)</w:t>
      </w:r>
    </w:p>
    <w:p w:rsidR="001029EC" w:rsidRPr="00234941" w:rsidRDefault="001029EC" w:rsidP="001029EC">
      <w:pPr>
        <w:rPr>
          <w:sz w:val="16"/>
        </w:rPr>
      </w:pPr>
      <w:r w:rsidRPr="00234941">
        <w:rPr>
          <w:sz w:val="16"/>
        </w:rPr>
        <w:t xml:space="preserve">Drug interactions </w:t>
      </w:r>
    </w:p>
    <w:p w:rsidR="001029EC" w:rsidRPr="00234941" w:rsidRDefault="001029EC" w:rsidP="001029EC">
      <w:pPr>
        <w:rPr>
          <w:sz w:val="16"/>
        </w:rPr>
      </w:pPr>
      <w:r w:rsidRPr="00234941">
        <w:rPr>
          <w:u w:val="single"/>
        </w:rPr>
        <w:t xml:space="preserve">Concomitant use of opioids with other CNS depressant drugs, particularly alcohol and the benzodiazepines, </w:t>
      </w:r>
      <w:r w:rsidRPr="00234941">
        <w:rPr>
          <w:b/>
          <w:u w:val="single"/>
        </w:rPr>
        <w:t xml:space="preserve">has been </w:t>
      </w:r>
      <w:r w:rsidRPr="00234941">
        <w:rPr>
          <w:b/>
          <w:u w:val="single"/>
          <w:bdr w:val="single" w:sz="4" w:space="0" w:color="auto" w:frame="1"/>
        </w:rPr>
        <w:t>repeatedly shown</w:t>
      </w:r>
      <w:r w:rsidRPr="00234941">
        <w:rPr>
          <w:b/>
          <w:u w:val="single"/>
        </w:rPr>
        <w:t xml:space="preserve"> to increase the risk of overdose</w:t>
      </w:r>
      <w:r w:rsidRPr="00234941">
        <w:rPr>
          <w:sz w:val="16"/>
        </w:rPr>
        <w:t xml:space="preserve"> (Table 1). </w:t>
      </w:r>
      <w:r w:rsidRPr="00234941">
        <w:rPr>
          <w:u w:val="single"/>
        </w:rPr>
        <w:t xml:space="preserve">Morphine is </w:t>
      </w:r>
      <w:r w:rsidRPr="00234941">
        <w:rPr>
          <w:u w:val="single"/>
          <w:bdr w:val="single" w:sz="4" w:space="0" w:color="auto" w:frame="1"/>
        </w:rPr>
        <w:t>rarely the only drug detected</w:t>
      </w:r>
      <w:r w:rsidRPr="00234941">
        <w:rPr>
          <w:u w:val="single"/>
        </w:rPr>
        <w:t xml:space="preserve"> at autopsy</w:t>
      </w:r>
      <w:r w:rsidRPr="00234941">
        <w:rPr>
          <w:sz w:val="16"/>
        </w:rPr>
        <w:t xml:space="preserve">17,22,45,62 </w:t>
      </w:r>
      <w:r w:rsidRPr="00234941">
        <w:rPr>
          <w:u w:val="single"/>
        </w:rPr>
        <w:t xml:space="preserve">and blood morphine concentrations are </w:t>
      </w:r>
      <w:r w:rsidRPr="00234941">
        <w:rPr>
          <w:u w:val="single"/>
          <w:bdr w:val="single" w:sz="4" w:space="0" w:color="auto" w:frame="1"/>
        </w:rPr>
        <w:t>negatively correlated</w:t>
      </w:r>
      <w:r w:rsidRPr="00234941">
        <w:rPr>
          <w:u w:val="single"/>
        </w:rPr>
        <w:t xml:space="preserve"> with blood alcohol concentrations.</w:t>
      </w:r>
      <w:r w:rsidRPr="00234941">
        <w:rPr>
          <w:sz w:val="16"/>
        </w:rPr>
        <w:t xml:space="preserve">63,64 The concurrent use of alcohol and benzodiazepines is also a risk factor for non-fatal opioid overdose.12 </w:t>
      </w:r>
    </w:p>
    <w:p w:rsidR="001029EC" w:rsidRPr="00234941" w:rsidRDefault="001029EC" w:rsidP="001029EC">
      <w:pPr>
        <w:rPr>
          <w:sz w:val="16"/>
        </w:rPr>
      </w:pPr>
      <w:r w:rsidRPr="00234941">
        <w:rPr>
          <w:u w:val="single"/>
        </w:rPr>
        <w:t xml:space="preserve">Co-administration of other depressant drugs can </w:t>
      </w:r>
      <w:r w:rsidRPr="00234941">
        <w:rPr>
          <w:u w:val="single"/>
          <w:bdr w:val="single" w:sz="4" w:space="0" w:color="auto" w:frame="1"/>
        </w:rPr>
        <w:t>substantially increase</w:t>
      </w:r>
      <w:r w:rsidRPr="00234941">
        <w:rPr>
          <w:u w:val="single"/>
        </w:rPr>
        <w:t xml:space="preserve"> the likelihood of a fatal outcome following injection of heroin, due to the potentiation of the respiratory depressant effects of heroin.</w:t>
      </w:r>
      <w:r w:rsidRPr="00234941">
        <w:rPr>
          <w:sz w:val="16"/>
        </w:rPr>
        <w:t xml:space="preserve"> Thus, in the presence of other CNS depressant drugs a “normal” or usual dose of heroin may prove fatal. </w:t>
      </w:r>
      <w:r w:rsidRPr="00234941">
        <w:rPr>
          <w:u w:val="single"/>
        </w:rPr>
        <w:t xml:space="preserve">Alcohol appears to be especially implicated, with the frequency of alcohol consumption a </w:t>
      </w:r>
      <w:r w:rsidRPr="00234941">
        <w:rPr>
          <w:u w:val="single"/>
          <w:bdr w:val="single" w:sz="4" w:space="0" w:color="auto" w:frame="1"/>
        </w:rPr>
        <w:t>significant risk</w:t>
      </w:r>
      <w:r w:rsidRPr="00234941">
        <w:rPr>
          <w:sz w:val="16"/>
        </w:rPr>
        <w:t xml:space="preserve"> factor for opioid overdose.12 </w:t>
      </w:r>
    </w:p>
    <w:p w:rsidR="001029EC" w:rsidRPr="00234941" w:rsidRDefault="001029EC" w:rsidP="001029EC"/>
    <w:p w:rsidR="001029EC" w:rsidRPr="00234941" w:rsidRDefault="001029EC" w:rsidP="001029EC">
      <w:pPr>
        <w:rPr>
          <w:b/>
        </w:rPr>
      </w:pPr>
      <w:r w:rsidRPr="00234941">
        <w:rPr>
          <w:b/>
        </w:rPr>
        <w:t>b) Pulmonary diseases</w:t>
      </w:r>
    </w:p>
    <w:p w:rsidR="001029EC" w:rsidRPr="00234941" w:rsidRDefault="001029EC" w:rsidP="001029EC">
      <w:r w:rsidRPr="00234941">
        <w:rPr>
          <w:b/>
        </w:rPr>
        <w:t>Darke, 1</w:t>
      </w:r>
      <w:r w:rsidRPr="00234941">
        <w:t xml:space="preserve"> </w:t>
      </w:r>
      <w:r w:rsidRPr="00234941">
        <w:rPr>
          <w:sz w:val="16"/>
        </w:rPr>
        <w:t>(Shane, Matthew Warner-Smith, Shane Darke, Michael Lynskey, and Wayne Hall, all work at National Drug and Alcohol Research Centre, University of New South Wales, Sydney, New South Wales, Australia, “Heroin overdose: causes and consequences,” Addiction, Volume 96, Issue 8, August 2001, pg. 1113-1125, wiley online library, Tashma)</w:t>
      </w:r>
    </w:p>
    <w:p w:rsidR="001029EC" w:rsidRPr="00234941" w:rsidRDefault="001029EC" w:rsidP="001029EC">
      <w:pPr>
        <w:rPr>
          <w:sz w:val="16"/>
        </w:rPr>
      </w:pPr>
      <w:r w:rsidRPr="00234941">
        <w:rPr>
          <w:sz w:val="16"/>
        </w:rPr>
        <w:t xml:space="preserve">Pulmonary disease </w:t>
      </w:r>
    </w:p>
    <w:p w:rsidR="001029EC" w:rsidRPr="00234941" w:rsidRDefault="001029EC" w:rsidP="001029EC">
      <w:pPr>
        <w:rPr>
          <w:sz w:val="16"/>
        </w:rPr>
      </w:pPr>
      <w:r w:rsidRPr="00234941">
        <w:rPr>
          <w:u w:val="single"/>
        </w:rPr>
        <w:t xml:space="preserve">A number of studies suggest that mortality from opioid overdose may be associated with </w:t>
      </w:r>
      <w:r w:rsidRPr="00234941">
        <w:rPr>
          <w:u w:val="single"/>
          <w:bdr w:val="single" w:sz="4" w:space="0" w:color="auto" w:frame="1"/>
        </w:rPr>
        <w:t>pulmonary dysfunction</w:t>
      </w:r>
      <w:r w:rsidRPr="00234941">
        <w:rPr>
          <w:u w:val="single"/>
        </w:rPr>
        <w:t>.</w:t>
      </w:r>
      <w:r w:rsidRPr="00234941">
        <w:rPr>
          <w:sz w:val="16"/>
        </w:rPr>
        <w:t xml:space="preserve"> Since the mechanism of death in opioid overdose is respiratory arrest55 it </w:t>
      </w:r>
      <w:r w:rsidRPr="00234941">
        <w:rPr>
          <w:u w:val="single"/>
        </w:rPr>
        <w:t xml:space="preserve">is plausible that opioid users with reduced pulmonary function may be at </w:t>
      </w:r>
      <w:r w:rsidRPr="00234941">
        <w:rPr>
          <w:u w:val="single"/>
          <w:bdr w:val="single" w:sz="4" w:space="0" w:color="auto" w:frame="1"/>
        </w:rPr>
        <w:t>greater risk</w:t>
      </w:r>
      <w:r w:rsidRPr="00234941">
        <w:rPr>
          <w:u w:val="single"/>
        </w:rPr>
        <w:t xml:space="preserve"> of mortality from a given overdose event through their increased vulnerability to fatal respiratory depression.</w:t>
      </w:r>
      <w:r w:rsidRPr="00234941">
        <w:rPr>
          <w:sz w:val="16"/>
        </w:rPr>
        <w:t xml:space="preserve"> </w:t>
      </w:r>
    </w:p>
    <w:p w:rsidR="001029EC" w:rsidRPr="00234941" w:rsidRDefault="001029EC" w:rsidP="001029EC">
      <w:pPr>
        <w:rPr>
          <w:sz w:val="16"/>
        </w:rPr>
      </w:pPr>
      <w:r w:rsidRPr="00234941">
        <w:rPr>
          <w:sz w:val="16"/>
        </w:rPr>
        <w:t xml:space="preserve">Very few epidemiological data on the levels of systemic morbidity in heroin users exist in the literature. </w:t>
      </w:r>
      <w:r w:rsidRPr="00234941">
        <w:rPr>
          <w:u w:val="single"/>
        </w:rPr>
        <w:t>While the prevalence of pulmonary dysfunction in the heroin-using population is</w:t>
      </w:r>
      <w:r w:rsidRPr="00234941">
        <w:rPr>
          <w:sz w:val="16"/>
        </w:rPr>
        <w:t xml:space="preserve"> largely </w:t>
      </w:r>
      <w:r w:rsidRPr="00234941">
        <w:rPr>
          <w:u w:val="single"/>
        </w:rPr>
        <w:t xml:space="preserve">unknown, </w:t>
      </w:r>
      <w:r w:rsidRPr="00234941">
        <w:rPr>
          <w:b/>
          <w:u w:val="single"/>
        </w:rPr>
        <w:t>there is</w:t>
      </w:r>
      <w:r w:rsidRPr="00234941">
        <w:t xml:space="preserve"> some </w:t>
      </w:r>
      <w:r w:rsidRPr="00234941">
        <w:rPr>
          <w:b/>
          <w:u w:val="single"/>
        </w:rPr>
        <w:t xml:space="preserve">evidence to suggest that it </w:t>
      </w:r>
      <w:r w:rsidRPr="00234941">
        <w:rPr>
          <w:b/>
          <w:u w:val="single"/>
          <w:bdr w:val="single" w:sz="4" w:space="0" w:color="auto" w:frame="1"/>
        </w:rPr>
        <w:t>may be common</w:t>
      </w:r>
      <w:r w:rsidRPr="00234941">
        <w:rPr>
          <w:b/>
          <w:u w:val="single"/>
        </w:rPr>
        <w:t>.</w:t>
      </w:r>
    </w:p>
    <w:p w:rsidR="001029EC" w:rsidRPr="00234941" w:rsidRDefault="001029EC" w:rsidP="001029EC">
      <w:pPr>
        <w:rPr>
          <w:sz w:val="16"/>
        </w:rPr>
      </w:pPr>
      <w:r w:rsidRPr="00234941">
        <w:rPr>
          <w:u w:val="single"/>
        </w:rPr>
        <w:t>Heroin users are likely to suffer from impaired pulmonary function as a result of smoking, predominantly tobacco but</w:t>
      </w:r>
      <w:r w:rsidRPr="00234941">
        <w:rPr>
          <w:sz w:val="16"/>
        </w:rPr>
        <w:t xml:space="preserve"> also heroin and </w:t>
      </w:r>
      <w:r w:rsidRPr="00234941">
        <w:rPr>
          <w:u w:val="single"/>
        </w:rPr>
        <w:t>other drugs</w:t>
      </w:r>
      <w:r w:rsidRPr="00234941">
        <w:rPr>
          <w:sz w:val="16"/>
        </w:rPr>
        <w:t>; complications of overdose, and increased susceptibility to infection. In one of the few studies investigating the prevalence and severity of lung dysfunction in heroin users Overland et al.76 reported that 42% of 512 intravenous heroin users had impaired respiratory function.</w:t>
      </w:r>
    </w:p>
    <w:p w:rsidR="001029EC" w:rsidRPr="00234941" w:rsidRDefault="001029EC" w:rsidP="001029EC"/>
    <w:p w:rsidR="001029EC" w:rsidRPr="00234941" w:rsidRDefault="001029EC" w:rsidP="001029EC">
      <w:pPr>
        <w:rPr>
          <w:b/>
        </w:rPr>
      </w:pPr>
      <w:r w:rsidRPr="00234941">
        <w:rPr>
          <w:b/>
        </w:rPr>
        <w:t>c) Smoking</w:t>
      </w:r>
    </w:p>
    <w:p w:rsidR="001029EC" w:rsidRPr="00234941" w:rsidRDefault="001029EC" w:rsidP="001029EC">
      <w:r w:rsidRPr="00234941">
        <w:rPr>
          <w:b/>
        </w:rPr>
        <w:t>Darke, 1</w:t>
      </w:r>
      <w:r w:rsidRPr="00234941">
        <w:t xml:space="preserve"> </w:t>
      </w:r>
      <w:r w:rsidRPr="00234941">
        <w:rPr>
          <w:sz w:val="16"/>
        </w:rPr>
        <w:t>(Shane, Matthew Warner-Smith, Shane Darke, Michael Lynskey, and Wayne Hall, all work at National Drug and Alcohol Research Centre, University of New South Wales, Sydney, New South Wales, Australia, “Heroin overdose: causes and consequences,” Addiction, Volume 96, Issue 8, August 2001, pg. 1113-1125, wiley online library, Tashma)</w:t>
      </w:r>
    </w:p>
    <w:p w:rsidR="001029EC" w:rsidRPr="00234941" w:rsidRDefault="001029EC" w:rsidP="001029EC">
      <w:pPr>
        <w:rPr>
          <w:sz w:val="16"/>
        </w:rPr>
      </w:pPr>
      <w:r w:rsidRPr="00234941">
        <w:rPr>
          <w:sz w:val="16"/>
        </w:rPr>
        <w:t xml:space="preserve">Smoking </w:t>
      </w:r>
    </w:p>
    <w:p w:rsidR="001029EC" w:rsidRPr="00234941" w:rsidRDefault="001029EC" w:rsidP="001029EC">
      <w:pPr>
        <w:rPr>
          <w:sz w:val="16"/>
        </w:rPr>
      </w:pPr>
      <w:r w:rsidRPr="00234941">
        <w:rPr>
          <w:u w:val="single"/>
        </w:rPr>
        <w:t>Tobacco smoking is</w:t>
      </w:r>
      <w:r w:rsidRPr="00234941">
        <w:rPr>
          <w:sz w:val="16"/>
        </w:rPr>
        <w:t xml:space="preserve"> typically </w:t>
      </w:r>
      <w:r w:rsidRPr="00234941">
        <w:rPr>
          <w:u w:val="single"/>
          <w:bdr w:val="single" w:sz="4" w:space="0" w:color="auto" w:frame="1"/>
        </w:rPr>
        <w:t>highly prevalent</w:t>
      </w:r>
      <w:r w:rsidRPr="00234941">
        <w:rPr>
          <w:u w:val="single"/>
        </w:rPr>
        <w:t xml:space="preserve"> among heroin users.</w:t>
      </w:r>
      <w:r w:rsidRPr="00234941">
        <w:rPr>
          <w:sz w:val="16"/>
        </w:rPr>
        <w:t xml:space="preserve"> </w:t>
      </w:r>
      <w:r w:rsidRPr="00234941">
        <w:rPr>
          <w:u w:val="single"/>
        </w:rPr>
        <w:t>Burling &amp; Ziff</w:t>
      </w:r>
      <w:r w:rsidRPr="00234941">
        <w:rPr>
          <w:sz w:val="16"/>
        </w:rPr>
        <w:t xml:space="preserve">.77 for example, </w:t>
      </w:r>
      <w:r w:rsidRPr="00234941">
        <w:rPr>
          <w:u w:val="single"/>
        </w:rPr>
        <w:t xml:space="preserve">report a prevalence of smoking </w:t>
      </w:r>
      <w:r w:rsidRPr="00234941">
        <w:rPr>
          <w:u w:val="single"/>
          <w:bdr w:val="single" w:sz="4" w:space="0" w:color="auto" w:frame="1"/>
        </w:rPr>
        <w:t>above 90%</w:t>
      </w:r>
      <w:r w:rsidRPr="00234941">
        <w:rPr>
          <w:u w:val="single"/>
        </w:rPr>
        <w:t xml:space="preserve"> in participants</w:t>
      </w:r>
      <w:r w:rsidRPr="00234941">
        <w:rPr>
          <w:sz w:val="16"/>
        </w:rPr>
        <w:t xml:space="preserve"> of a drug dependence programme. </w:t>
      </w:r>
      <w:r w:rsidRPr="00234941">
        <w:rPr>
          <w:u w:val="single"/>
        </w:rPr>
        <w:t>Heroin users</w:t>
      </w:r>
      <w:r w:rsidRPr="00234941">
        <w:rPr>
          <w:sz w:val="16"/>
        </w:rPr>
        <w:t xml:space="preserve"> in their late 20s and early 30s, the highest-risk age group for overdose, </w:t>
      </w:r>
      <w:r w:rsidRPr="00234941">
        <w:rPr>
          <w:u w:val="single"/>
        </w:rPr>
        <w:t xml:space="preserve">are likely to have a history of </w:t>
      </w:r>
      <w:r w:rsidRPr="00234941">
        <w:rPr>
          <w:u w:val="single"/>
          <w:bdr w:val="single" w:sz="4" w:space="0" w:color="auto" w:frame="1"/>
        </w:rPr>
        <w:t>daily tobacco use</w:t>
      </w:r>
      <w:r w:rsidRPr="00234941">
        <w:rPr>
          <w:u w:val="single"/>
        </w:rPr>
        <w:t xml:space="preserve"> dating back 10–15 years.</w:t>
      </w:r>
      <w:r w:rsidRPr="00234941">
        <w:rPr>
          <w:sz w:val="16"/>
        </w:rPr>
        <w:t xml:space="preserve"> There is an overwhelming body of evidence illustrating the dose–response relationship between smoking and pulmonary disease and dysfunction.</w:t>
      </w:r>
      <w:r w:rsidRPr="00234941">
        <w:rPr>
          <w:u w:val="single"/>
        </w:rPr>
        <w:t xml:space="preserve">78 Smoking related respiratory conditions, such as bronchitis, are reported to be </w:t>
      </w:r>
      <w:r w:rsidRPr="00234941">
        <w:rPr>
          <w:u w:val="single"/>
          <w:bdr w:val="single" w:sz="4" w:space="0" w:color="auto" w:frame="1"/>
        </w:rPr>
        <w:t>widespread among IDUs</w:t>
      </w:r>
      <w:r w:rsidRPr="00234941">
        <w:rPr>
          <w:u w:val="single"/>
        </w:rPr>
        <w:t>.</w:t>
      </w:r>
      <w:r w:rsidRPr="00234941">
        <w:rPr>
          <w:sz w:val="16"/>
        </w:rPr>
        <w:t>73 It is therefore highly probable that there is a signi</w:t>
      </w:r>
      <w:r w:rsidRPr="00234941">
        <w:rPr>
          <w:rFonts w:cs="Georgia"/>
          <w:sz w:val="16"/>
        </w:rPr>
        <w:t>fi</w:t>
      </w:r>
      <w:r w:rsidRPr="00234941">
        <w:rPr>
          <w:sz w:val="16"/>
        </w:rPr>
        <w:t xml:space="preserve">cant degree of tobacco induced pulmonary disease among heroin users. </w:t>
      </w:r>
    </w:p>
    <w:p w:rsidR="001029EC" w:rsidRPr="00234941" w:rsidRDefault="001029EC" w:rsidP="001029EC">
      <w:pPr>
        <w:rPr>
          <w:sz w:val="16"/>
        </w:rPr>
      </w:pPr>
    </w:p>
    <w:p w:rsidR="001029EC" w:rsidRPr="00234941" w:rsidRDefault="001029EC" w:rsidP="001029EC">
      <w:pPr>
        <w:pStyle w:val="Heading2"/>
        <w:rPr>
          <w:sz w:val="28"/>
        </w:rPr>
      </w:pPr>
      <w:r w:rsidRPr="00234941">
        <w:rPr>
          <w:b w:val="0"/>
          <w:bCs w:val="0"/>
        </w:rPr>
        <w:lastRenderedPageBreak/>
        <w:t>AT: Drugs -/&gt; Terror</w:t>
      </w:r>
    </w:p>
    <w:p w:rsidR="001029EC" w:rsidRPr="00234941" w:rsidRDefault="001029EC" w:rsidP="001029EC"/>
    <w:p w:rsidR="001029EC" w:rsidRPr="00234941" w:rsidRDefault="001029EC" w:rsidP="001029EC">
      <w:pPr>
        <w:rPr>
          <w:b/>
          <w:u w:val="single"/>
        </w:rPr>
      </w:pPr>
      <w:r w:rsidRPr="00234941">
        <w:rPr>
          <w:b/>
        </w:rPr>
        <w:t xml:space="preserve">Drug trafficking and narcoterror are </w:t>
      </w:r>
      <w:r w:rsidRPr="00234941">
        <w:rPr>
          <w:b/>
          <w:u w:val="single"/>
        </w:rPr>
        <w:t>globally integrated</w:t>
      </w:r>
    </w:p>
    <w:p w:rsidR="001029EC" w:rsidRPr="00234941" w:rsidRDefault="001029EC" w:rsidP="001029EC">
      <w:r w:rsidRPr="00234941">
        <w:rPr>
          <w:b/>
        </w:rPr>
        <w:t>Thomas, 10</w:t>
      </w:r>
      <w:r w:rsidRPr="00234941">
        <w:t xml:space="preserve"> </w:t>
      </w:r>
      <w:r w:rsidRPr="00234941">
        <w:rPr>
          <w:sz w:val="16"/>
        </w:rPr>
        <w:t xml:space="preserve">(James, </w:t>
      </w:r>
      <w:r w:rsidRPr="00234941">
        <w:rPr>
          <w:rFonts w:cs="LucidaGrande"/>
          <w:color w:val="000000"/>
          <w:sz w:val="16"/>
          <w:szCs w:val="24"/>
        </w:rPr>
        <w:t>J.D. from Washington and Lee University Law School</w:t>
      </w:r>
      <w:r w:rsidRPr="00234941">
        <w:rPr>
          <w:sz w:val="16"/>
        </w:rPr>
        <w:t xml:space="preserve">, “Narco-Terrorism: Could the Legislative and Prosecutorial Responses Threaten Our Civil Liberties?”, Washington and Lee University Law School, 5/2010, </w:t>
      </w:r>
      <w:r w:rsidRPr="00234941">
        <w:rPr>
          <w:color w:val="000000"/>
          <w:sz w:val="16"/>
        </w:rPr>
        <w:t>http://law.wlu.edu/deptimages/Law%20Review/66-4ThomasNote.pdf</w:t>
      </w:r>
      <w:r w:rsidRPr="00234941">
        <w:rPr>
          <w:sz w:val="16"/>
        </w:rPr>
        <w:t>, JKahn)</w:t>
      </w:r>
    </w:p>
    <w:p w:rsidR="001029EC" w:rsidRPr="00234941" w:rsidRDefault="001029EC" w:rsidP="001029EC">
      <w:pPr>
        <w:rPr>
          <w:sz w:val="16"/>
        </w:rPr>
      </w:pPr>
      <w:r w:rsidRPr="00234941">
        <w:rPr>
          <w:rStyle w:val="StyleBoldUnderline"/>
        </w:rPr>
        <w:t>The global War on Terror has changed</w:t>
      </w:r>
      <w:r w:rsidRPr="00234941">
        <w:rPr>
          <w:sz w:val="16"/>
        </w:rPr>
        <w:t>.1</w:t>
      </w:r>
      <w:r w:rsidRPr="00234941">
        <w:rPr>
          <w:sz w:val="12"/>
        </w:rPr>
        <w:t>¶</w:t>
      </w:r>
      <w:r w:rsidRPr="00234941">
        <w:rPr>
          <w:sz w:val="16"/>
        </w:rPr>
        <w:t xml:space="preserve"> "State sponsorship of terrorism is </w:t>
      </w:r>
      <w:r w:rsidRPr="00234941">
        <w:rPr>
          <w:sz w:val="12"/>
        </w:rPr>
        <w:t>¶</w:t>
      </w:r>
      <w:r w:rsidRPr="00234941">
        <w:rPr>
          <w:sz w:val="16"/>
        </w:rPr>
        <w:t xml:space="preserve"> declining . . . . Terrorist </w:t>
      </w:r>
      <w:r w:rsidRPr="00234941">
        <w:rPr>
          <w:rStyle w:val="StyleBoldUnderline"/>
        </w:rPr>
        <w:t>groups</w:t>
      </w:r>
      <w:r w:rsidRPr="00234941">
        <w:rPr>
          <w:sz w:val="16"/>
        </w:rPr>
        <w:t xml:space="preserve">, therefore, increasingly </w:t>
      </w:r>
      <w:r w:rsidRPr="00234941">
        <w:rPr>
          <w:rStyle w:val="StyleBoldUnderline"/>
        </w:rPr>
        <w:t>need new sources of</w:t>
      </w:r>
      <w:r w:rsidRPr="00234941">
        <w:rPr>
          <w:sz w:val="16"/>
        </w:rPr>
        <w:t xml:space="preserve"> </w:t>
      </w:r>
      <w:r w:rsidRPr="00234941">
        <w:rPr>
          <w:sz w:val="12"/>
        </w:rPr>
        <w:t>¶</w:t>
      </w:r>
      <w:r w:rsidRPr="00234941">
        <w:rPr>
          <w:sz w:val="16"/>
        </w:rPr>
        <w:t xml:space="preserve"> </w:t>
      </w:r>
      <w:r w:rsidRPr="00234941">
        <w:rPr>
          <w:rStyle w:val="StyleBoldUnderline"/>
        </w:rPr>
        <w:t>funds</w:t>
      </w:r>
      <w:r w:rsidRPr="00234941">
        <w:rPr>
          <w:sz w:val="16"/>
        </w:rPr>
        <w:t xml:space="preserve">, and </w:t>
      </w:r>
      <w:r w:rsidRPr="00234941">
        <w:rPr>
          <w:rStyle w:val="StyleBoldUnderline"/>
          <w:bdr w:val="single" w:sz="4" w:space="0" w:color="auto" w:frame="1"/>
        </w:rPr>
        <w:t>the drug business</w:t>
      </w:r>
      <w:r w:rsidRPr="00234941">
        <w:rPr>
          <w:rStyle w:val="StyleBoldUnderline"/>
        </w:rPr>
        <w:t xml:space="preserve"> fills this need perfectly</w:t>
      </w:r>
      <w:r w:rsidRPr="00234941">
        <w:rPr>
          <w:sz w:val="16"/>
        </w:rPr>
        <w:t>."2</w:t>
      </w:r>
      <w:r w:rsidRPr="00234941">
        <w:rPr>
          <w:sz w:val="12"/>
        </w:rPr>
        <w:t>¶</w:t>
      </w:r>
      <w:r w:rsidRPr="00234941">
        <w:rPr>
          <w:sz w:val="16"/>
        </w:rPr>
        <w:t xml:space="preserve"> </w:t>
      </w:r>
      <w:r w:rsidRPr="00234941">
        <w:rPr>
          <w:rStyle w:val="StyleBoldUnderline"/>
          <w:bdr w:val="single" w:sz="4" w:space="0" w:color="auto" w:frame="1"/>
        </w:rPr>
        <w:t>Drugs fuel terrorism</w:t>
      </w:r>
      <w:r w:rsidRPr="00234941">
        <w:rPr>
          <w:sz w:val="16"/>
        </w:rPr>
        <w:t xml:space="preserve"> </w:t>
      </w:r>
      <w:r w:rsidRPr="00234941">
        <w:rPr>
          <w:sz w:val="12"/>
        </w:rPr>
        <w:t>¶</w:t>
      </w:r>
      <w:r w:rsidRPr="00234941">
        <w:rPr>
          <w:sz w:val="16"/>
        </w:rPr>
        <w:t xml:space="preserve"> </w:t>
      </w:r>
      <w:r w:rsidRPr="00234941">
        <w:rPr>
          <w:rStyle w:val="StyleBoldUnderline"/>
        </w:rPr>
        <w:t xml:space="preserve">and economically support the very organizations America has pledged to </w:t>
      </w:r>
      <w:r w:rsidRPr="00234941">
        <w:rPr>
          <w:rStyle w:val="StyleBoldUnderline"/>
          <w:sz w:val="12"/>
        </w:rPr>
        <w:t>¶</w:t>
      </w:r>
      <w:r w:rsidRPr="00234941">
        <w:rPr>
          <w:rStyle w:val="StyleBoldUnderline"/>
        </w:rPr>
        <w:t xml:space="preserve"> defeat</w:t>
      </w:r>
      <w:r w:rsidRPr="00234941">
        <w:rPr>
          <w:sz w:val="16"/>
        </w:rPr>
        <w:t>.3</w:t>
      </w:r>
      <w:r w:rsidRPr="00234941">
        <w:rPr>
          <w:sz w:val="12"/>
        </w:rPr>
        <w:t>¶</w:t>
      </w:r>
      <w:r w:rsidRPr="00234941">
        <w:rPr>
          <w:sz w:val="16"/>
        </w:rPr>
        <w:t xml:space="preserve"> As a result, the confluence of the War on Terror with the War on </w:t>
      </w:r>
      <w:r w:rsidRPr="00234941">
        <w:rPr>
          <w:sz w:val="12"/>
        </w:rPr>
        <w:t>¶</w:t>
      </w:r>
      <w:r w:rsidRPr="00234941">
        <w:rPr>
          <w:sz w:val="16"/>
        </w:rPr>
        <w:t xml:space="preserve"> Drugs has culminated in the War on Narco-Terror.4</w:t>
      </w:r>
      <w:r w:rsidRPr="00234941">
        <w:rPr>
          <w:sz w:val="12"/>
        </w:rPr>
        <w:t>¶</w:t>
      </w:r>
      <w:r w:rsidRPr="00234941">
        <w:rPr>
          <w:sz w:val="16"/>
        </w:rPr>
        <w:t xml:space="preserve"> In post-9/11 America, with </w:t>
      </w:r>
      <w:r w:rsidRPr="00234941">
        <w:rPr>
          <w:sz w:val="12"/>
        </w:rPr>
        <w:t>¶</w:t>
      </w:r>
      <w:r w:rsidRPr="00234941">
        <w:rPr>
          <w:sz w:val="16"/>
        </w:rPr>
        <w:t xml:space="preserve"> mounting evidence that </w:t>
      </w:r>
      <w:r w:rsidRPr="00234941">
        <w:rPr>
          <w:rStyle w:val="StyleBoldUnderline"/>
        </w:rPr>
        <w:t>the Taliban is funded by drugs</w:t>
      </w:r>
      <w:r w:rsidRPr="00234941">
        <w:rPr>
          <w:sz w:val="16"/>
        </w:rPr>
        <w:t>,5</w:t>
      </w:r>
      <w:r w:rsidRPr="00234941">
        <w:rPr>
          <w:sz w:val="12"/>
        </w:rPr>
        <w:t>¶</w:t>
      </w:r>
      <w:r w:rsidRPr="00234941">
        <w:rPr>
          <w:sz w:val="16"/>
        </w:rPr>
        <w:t xml:space="preserve"> the United States </w:t>
      </w:r>
      <w:r w:rsidRPr="00234941">
        <w:rPr>
          <w:sz w:val="12"/>
        </w:rPr>
        <w:t>¶</w:t>
      </w:r>
      <w:r w:rsidRPr="00234941">
        <w:rPr>
          <w:sz w:val="16"/>
        </w:rPr>
        <w:t xml:space="preserve"> government increasingly focuses on committing resources to curb this </w:t>
      </w:r>
      <w:r w:rsidRPr="00234941">
        <w:rPr>
          <w:sz w:val="12"/>
        </w:rPr>
        <w:t>¶</w:t>
      </w:r>
      <w:r w:rsidRPr="00234941">
        <w:rPr>
          <w:sz w:val="16"/>
        </w:rPr>
        <w:t xml:space="preserve"> dangerous practice.6</w:t>
      </w:r>
      <w:r w:rsidRPr="00234941">
        <w:rPr>
          <w:sz w:val="12"/>
        </w:rPr>
        <w:t>¶</w:t>
      </w:r>
      <w:r w:rsidRPr="00234941">
        <w:rPr>
          <w:sz w:val="16"/>
        </w:rPr>
        <w:t xml:space="preserve"> </w:t>
      </w:r>
      <w:r w:rsidRPr="00234941">
        <w:rPr>
          <w:rStyle w:val="StyleBoldUnderline"/>
          <w:bdr w:val="single" w:sz="4" w:space="0" w:color="auto" w:frame="1"/>
        </w:rPr>
        <w:t>Narco-terrorism is the most dangerous national security threat immediately facing Congress</w:t>
      </w:r>
      <w:r w:rsidRPr="00234941">
        <w:rPr>
          <w:sz w:val="16"/>
        </w:rPr>
        <w:t>,7</w:t>
      </w:r>
      <w:r w:rsidRPr="00234941">
        <w:rPr>
          <w:sz w:val="12"/>
        </w:rPr>
        <w:t>¶</w:t>
      </w:r>
      <w:r w:rsidRPr="00234941">
        <w:rPr>
          <w:sz w:val="16"/>
        </w:rPr>
        <w:t xml:space="preserve"> and it is readily apparent that legislative </w:t>
      </w:r>
      <w:r w:rsidRPr="00234941">
        <w:rPr>
          <w:sz w:val="12"/>
        </w:rPr>
        <w:t>¶</w:t>
      </w:r>
      <w:r w:rsidRPr="00234941">
        <w:rPr>
          <w:sz w:val="16"/>
        </w:rPr>
        <w:t xml:space="preserve"> and prosecutorial action against it should be swift and severe.8</w:t>
      </w:r>
      <w:r w:rsidRPr="00234941">
        <w:rPr>
          <w:sz w:val="12"/>
        </w:rPr>
        <w:t>¶</w:t>
      </w:r>
      <w:r w:rsidRPr="00234941">
        <w:rPr>
          <w:sz w:val="16"/>
        </w:rPr>
        <w:t xml:space="preserve"> Yet, </w:t>
      </w:r>
      <w:r w:rsidRPr="00234941">
        <w:rPr>
          <w:rStyle w:val="StyleBoldUnderline"/>
        </w:rPr>
        <w:t xml:space="preserve">some </w:t>
      </w:r>
      <w:r w:rsidRPr="00234941">
        <w:rPr>
          <w:rStyle w:val="StyleBoldUnderline"/>
          <w:sz w:val="12"/>
        </w:rPr>
        <w:t>¶</w:t>
      </w:r>
      <w:r w:rsidRPr="00234941">
        <w:rPr>
          <w:rStyle w:val="StyleBoldUnderline"/>
        </w:rPr>
        <w:t xml:space="preserve"> restraint remains necessary</w:t>
      </w:r>
      <w:r w:rsidRPr="00234941">
        <w:rPr>
          <w:sz w:val="16"/>
        </w:rPr>
        <w:t xml:space="preserve">. </w:t>
      </w:r>
    </w:p>
    <w:p w:rsidR="001029EC" w:rsidRPr="00234941" w:rsidRDefault="001029EC" w:rsidP="001029EC"/>
    <w:p w:rsidR="001029EC" w:rsidRPr="00234941" w:rsidRDefault="001029EC" w:rsidP="001029EC">
      <w:pPr>
        <w:pStyle w:val="Heading2"/>
      </w:pPr>
      <w:r w:rsidRPr="00234941">
        <w:rPr>
          <w:b w:val="0"/>
          <w:bCs w:val="0"/>
        </w:rPr>
        <w:lastRenderedPageBreak/>
        <w:t>AT: Terrorists Won’t Target US</w:t>
      </w:r>
    </w:p>
    <w:p w:rsidR="001029EC" w:rsidRPr="00234941" w:rsidRDefault="001029EC" w:rsidP="001029EC"/>
    <w:p w:rsidR="001029EC" w:rsidRPr="00234941" w:rsidRDefault="001029EC" w:rsidP="001029EC">
      <w:pPr>
        <w:rPr>
          <w:b/>
        </w:rPr>
      </w:pPr>
      <w:r w:rsidRPr="00234941">
        <w:rPr>
          <w:b/>
        </w:rPr>
        <w:t>Drug-revenue-based terrorists groups specifically target the U.S.</w:t>
      </w:r>
    </w:p>
    <w:p w:rsidR="001029EC" w:rsidRPr="00234941" w:rsidRDefault="001029EC" w:rsidP="001029EC">
      <w:r w:rsidRPr="00234941">
        <w:rPr>
          <w:b/>
        </w:rPr>
        <w:t>Kleiman, 4</w:t>
      </w:r>
      <w:r w:rsidRPr="00234941">
        <w:t xml:space="preserve"> </w:t>
      </w:r>
      <w:r w:rsidRPr="00234941">
        <w:rPr>
          <w:sz w:val="16"/>
        </w:rPr>
        <w:t xml:space="preserve">(Mark, B.A. magna cum laude, Haverford College, M.P.P., Harvard Kennedy School, Ph.D., Harvard, Professor of Public Policy in the UCLA School of Public Affairs, “Illicit Drugs and the Terrorist Threat: Causal Links and Implications for Domestic Drug Control Policy”, Congressional Research Service, 4/20/2004, </w:t>
      </w:r>
      <w:hyperlink r:id="rId52" w:history="1">
        <w:r w:rsidRPr="00234941">
          <w:rPr>
            <w:rStyle w:val="Hyperlink"/>
            <w:sz w:val="16"/>
          </w:rPr>
          <w:t>http://www.fas.org/irp/crs/RL32334.pdf</w:t>
        </w:r>
      </w:hyperlink>
      <w:r w:rsidRPr="00234941">
        <w:rPr>
          <w:sz w:val="16"/>
        </w:rPr>
        <w:t>, JKahn)</w:t>
      </w:r>
    </w:p>
    <w:p w:rsidR="001029EC" w:rsidRPr="00234941" w:rsidRDefault="001029EC" w:rsidP="001029EC">
      <w:pPr>
        <w:rPr>
          <w:sz w:val="16"/>
        </w:rPr>
      </w:pPr>
      <w:r w:rsidRPr="00234941">
        <w:rPr>
          <w:sz w:val="16"/>
        </w:rPr>
        <w:t xml:space="preserve">For example, the </w:t>
      </w:r>
      <w:r w:rsidRPr="00234941">
        <w:rPr>
          <w:rStyle w:val="StyleBoldUnderline"/>
        </w:rPr>
        <w:t>direct support the Taliban regime in Afghanistan received from drug trafficking</w:t>
      </w:r>
      <w:r w:rsidRPr="00234941">
        <w:rPr>
          <w:sz w:val="16"/>
        </w:rPr>
        <w:t xml:space="preserve"> (and indirect U.S. support for its counter-drug efforts) </w:t>
      </w:r>
      <w:r w:rsidRPr="00234941">
        <w:rPr>
          <w:rStyle w:val="StyleBoldUnderline"/>
        </w:rPr>
        <w:t xml:space="preserve">helped </w:t>
      </w:r>
      <w:r w:rsidRPr="00234941">
        <w:rPr>
          <w:rStyle w:val="StyleBoldUnderline"/>
          <w:bdr w:val="single" w:sz="4" w:space="0" w:color="auto" w:frame="1"/>
        </w:rPr>
        <w:t>keep it in power</w:t>
      </w:r>
      <w:r w:rsidRPr="00234941">
        <w:rPr>
          <w:rStyle w:val="StyleBoldUnderline"/>
        </w:rPr>
        <w:t xml:space="preserve"> during the time its territory was being </w:t>
      </w:r>
      <w:r w:rsidRPr="00234941">
        <w:rPr>
          <w:rStyle w:val="StyleBoldUnderline"/>
          <w:bdr w:val="single" w:sz="4" w:space="0" w:color="auto" w:frame="1"/>
        </w:rPr>
        <w:t>used by Al Qaeda</w:t>
      </w:r>
      <w:r w:rsidRPr="00234941">
        <w:rPr>
          <w:rStyle w:val="StyleBoldUnderline"/>
        </w:rPr>
        <w:t xml:space="preserve"> as a base from which to </w:t>
      </w:r>
      <w:r w:rsidRPr="00234941">
        <w:rPr>
          <w:rStyle w:val="StyleBoldUnderline"/>
          <w:bdr w:val="single" w:sz="4" w:space="0" w:color="auto" w:frame="1"/>
        </w:rPr>
        <w:t>plot hostilities against the United States</w:t>
      </w:r>
      <w:r w:rsidRPr="00234941">
        <w:rPr>
          <w:rStyle w:val="StyleBoldUnderline"/>
          <w:sz w:val="16"/>
        </w:rPr>
        <w:t>.</w:t>
      </w:r>
      <w:r w:rsidRPr="00234941">
        <w:rPr>
          <w:sz w:val="16"/>
        </w:rPr>
        <w:t xml:space="preserve"> In that case, then, the </w:t>
      </w:r>
      <w:r w:rsidRPr="00234941">
        <w:rPr>
          <w:rStyle w:val="StyleBoldUnderline"/>
        </w:rPr>
        <w:t>drug money that</w:t>
      </w:r>
      <w:r w:rsidRPr="00234941">
        <w:rPr>
          <w:rStyle w:val="StyleBoldUnderline"/>
          <w:sz w:val="16"/>
        </w:rPr>
        <w:t xml:space="preserve"> may have</w:t>
      </w:r>
      <w:r w:rsidRPr="00234941">
        <w:rPr>
          <w:sz w:val="16"/>
        </w:rPr>
        <w:t xml:space="preserve"> (indirectly) </w:t>
      </w:r>
      <w:r w:rsidRPr="00234941">
        <w:rPr>
          <w:rStyle w:val="StyleBoldUnderline"/>
        </w:rPr>
        <w:t xml:space="preserve">supported terrorism became a </w:t>
      </w:r>
      <w:r w:rsidRPr="00234941">
        <w:rPr>
          <w:rStyle w:val="StyleBoldUnderline"/>
          <w:bdr w:val="single" w:sz="4" w:space="0" w:color="auto" w:frame="1"/>
        </w:rPr>
        <w:t>direct threat to the United States</w:t>
      </w:r>
      <w:r w:rsidRPr="00234941">
        <w:rPr>
          <w:sz w:val="16"/>
        </w:rPr>
        <w:t xml:space="preserve">. (It is less clear whether any of the assistance provided by the United States to replace the incomes of poppy farmers put out of business by the Taliban’s prohibition on poppy production36 in practice helped keep the Taliban in power. The same applies to the other relief aid that flowed to Afghanistan in that period — though not directly to the Taliban government — from a variety of international sources, reportedly as a “reward” to the Taliban for the poppy ban.) On the other hand, drug trafficking also helped sustain some elements of the Northern Alliance that were allies of the United States in ousting the Taliban. Insofar as the goal is to protect the United States against terrorist acts, </w:t>
      </w:r>
      <w:r w:rsidRPr="00234941">
        <w:rPr>
          <w:rStyle w:val="StyleBoldUnderline"/>
        </w:rPr>
        <w:t xml:space="preserve">we need </w:t>
      </w:r>
      <w:r w:rsidRPr="00234941">
        <w:rPr>
          <w:rStyle w:val="StyleBoldUnderline"/>
          <w:bdr w:val="single" w:sz="4" w:space="0" w:color="auto" w:frame="1"/>
        </w:rPr>
        <w:t>not</w:t>
      </w:r>
      <w:r w:rsidRPr="00234941">
        <w:rPr>
          <w:sz w:val="16"/>
        </w:rPr>
        <w:t xml:space="preserve"> merely to </w:t>
      </w:r>
      <w:r w:rsidRPr="00234941">
        <w:rPr>
          <w:rStyle w:val="StyleBoldUnderline"/>
        </w:rPr>
        <w:t>cut down on the drug-related contribution to terrorism generally, but to the drug-related contribution to terrorist groups that threaten us</w:t>
      </w:r>
      <w:r w:rsidRPr="00234941">
        <w:rPr>
          <w:sz w:val="16"/>
        </w:rPr>
        <w:t>.</w:t>
      </w:r>
    </w:p>
    <w:p w:rsidR="001029EC" w:rsidRPr="00234941" w:rsidRDefault="001029EC" w:rsidP="001029EC"/>
    <w:p w:rsidR="001029EC" w:rsidRPr="00234941" w:rsidRDefault="001029EC" w:rsidP="001029EC">
      <w:pPr>
        <w:rPr>
          <w:b/>
        </w:rPr>
      </w:pPr>
      <w:r w:rsidRPr="00234941">
        <w:rPr>
          <w:b/>
        </w:rPr>
        <w:t>Narcoterrorists will threaten the U.S.</w:t>
      </w:r>
    </w:p>
    <w:p w:rsidR="001029EC" w:rsidRPr="00234941" w:rsidRDefault="001029EC" w:rsidP="001029EC">
      <w:r w:rsidRPr="00234941">
        <w:rPr>
          <w:b/>
        </w:rPr>
        <w:t>Thomas, 10</w:t>
      </w:r>
      <w:r w:rsidRPr="00234941">
        <w:t xml:space="preserve"> </w:t>
      </w:r>
      <w:r w:rsidRPr="00234941">
        <w:rPr>
          <w:sz w:val="16"/>
        </w:rPr>
        <w:t xml:space="preserve">(James, </w:t>
      </w:r>
      <w:r w:rsidRPr="00234941">
        <w:rPr>
          <w:rFonts w:cs="LucidaGrande"/>
          <w:color w:val="000000"/>
          <w:sz w:val="16"/>
          <w:szCs w:val="24"/>
        </w:rPr>
        <w:t>J.D. from Washington and Lee University Law School</w:t>
      </w:r>
      <w:r w:rsidRPr="00234941">
        <w:rPr>
          <w:sz w:val="16"/>
        </w:rPr>
        <w:t xml:space="preserve">, “Narco-Terrorism: Could the Legislative and Prosecutorial Responses Threaten Our Civil Liberties?”, Washington and Lee University Law School, 5/2010, </w:t>
      </w:r>
      <w:r w:rsidRPr="00234941">
        <w:rPr>
          <w:color w:val="000000"/>
          <w:sz w:val="16"/>
        </w:rPr>
        <w:t>http://law.wlu.edu/deptimages/Law%20Review/66-4ThomasNote.pdf</w:t>
      </w:r>
      <w:r w:rsidRPr="00234941">
        <w:rPr>
          <w:sz w:val="16"/>
        </w:rPr>
        <w:t>, JKahn)</w:t>
      </w:r>
    </w:p>
    <w:p w:rsidR="001029EC" w:rsidRPr="00234941" w:rsidRDefault="001029EC" w:rsidP="001029EC">
      <w:pPr>
        <w:rPr>
          <w:sz w:val="16"/>
        </w:rPr>
      </w:pPr>
      <w:r w:rsidRPr="00234941">
        <w:rPr>
          <w:rStyle w:val="StyleBoldUnderline"/>
        </w:rPr>
        <w:t>This is a global phenomenon</w:t>
      </w:r>
      <w:r w:rsidRPr="00234941">
        <w:rPr>
          <w:sz w:val="16"/>
        </w:rPr>
        <w:t xml:space="preserve">, and it is becoming increasingly clear that </w:t>
      </w:r>
      <w:r w:rsidRPr="00234941">
        <w:rPr>
          <w:sz w:val="12"/>
        </w:rPr>
        <w:t>¶</w:t>
      </w:r>
      <w:r w:rsidRPr="00234941">
        <w:rPr>
          <w:sz w:val="16"/>
        </w:rPr>
        <w:t xml:space="preserve"> </w:t>
      </w:r>
      <w:r w:rsidRPr="00234941">
        <w:rPr>
          <w:rStyle w:val="StyleBoldUnderline"/>
        </w:rPr>
        <w:t xml:space="preserve">narco-terrorism is a major threat to the stability of Mexico, Peru, Pakistan, </w:t>
      </w:r>
      <w:r w:rsidRPr="00234941">
        <w:rPr>
          <w:rStyle w:val="StyleBoldUnderline"/>
          <w:sz w:val="12"/>
        </w:rPr>
        <w:t>¶</w:t>
      </w:r>
      <w:r w:rsidRPr="00234941">
        <w:rPr>
          <w:rStyle w:val="StyleBoldUnderline"/>
        </w:rPr>
        <w:t xml:space="preserve"> and other countries</w:t>
      </w:r>
      <w:r w:rsidRPr="00234941">
        <w:rPr>
          <w:sz w:val="16"/>
        </w:rPr>
        <w:t xml:space="preserve">.22 </w:t>
      </w:r>
      <w:r w:rsidRPr="00234941">
        <w:rPr>
          <w:rStyle w:val="StyleBoldUnderline"/>
        </w:rPr>
        <w:t>This</w:t>
      </w:r>
      <w:r w:rsidRPr="00234941">
        <w:rPr>
          <w:sz w:val="16"/>
        </w:rPr>
        <w:t xml:space="preserve"> world-wide issue </w:t>
      </w:r>
      <w:r w:rsidRPr="00234941">
        <w:rPr>
          <w:rStyle w:val="StyleBoldUnderline"/>
          <w:bdr w:val="single" w:sz="4" w:space="0" w:color="auto" w:frame="1"/>
        </w:rPr>
        <w:t>significantly threatens the United States</w:t>
      </w:r>
      <w:r w:rsidRPr="00234941">
        <w:rPr>
          <w:sz w:val="16"/>
        </w:rPr>
        <w:t xml:space="preserve">.23 Consider the following: </w:t>
      </w:r>
      <w:r w:rsidRPr="00234941">
        <w:rPr>
          <w:sz w:val="12"/>
        </w:rPr>
        <w:t>¶</w:t>
      </w:r>
      <w:r w:rsidRPr="00234941">
        <w:rPr>
          <w:sz w:val="16"/>
        </w:rPr>
        <w:t xml:space="preserve"> </w:t>
      </w:r>
      <w:r w:rsidRPr="00234941">
        <w:rPr>
          <w:rStyle w:val="StyleBoldUnderline"/>
        </w:rPr>
        <w:t>As</w:t>
      </w:r>
      <w:r w:rsidRPr="00234941">
        <w:rPr>
          <w:sz w:val="16"/>
        </w:rPr>
        <w:t xml:space="preserve"> [foreign terrorist </w:t>
      </w:r>
      <w:r w:rsidRPr="00234941">
        <w:rPr>
          <w:rStyle w:val="StyleBoldUnderline"/>
        </w:rPr>
        <w:t>organizations</w:t>
      </w:r>
      <w:r w:rsidRPr="00234941">
        <w:rPr>
          <w:sz w:val="16"/>
        </w:rPr>
        <w:t xml:space="preserve">] </w:t>
      </w:r>
      <w:r w:rsidRPr="00234941">
        <w:rPr>
          <w:rStyle w:val="StyleBoldUnderline"/>
        </w:rPr>
        <w:t>become more heavily involved in</w:t>
      </w:r>
      <w:r w:rsidRPr="00234941">
        <w:rPr>
          <w:sz w:val="16"/>
        </w:rPr>
        <w:t xml:space="preserve"> the </w:t>
      </w:r>
      <w:r w:rsidRPr="00234941">
        <w:rPr>
          <w:sz w:val="12"/>
        </w:rPr>
        <w:t>¶</w:t>
      </w:r>
      <w:r w:rsidRPr="00234941">
        <w:rPr>
          <w:sz w:val="16"/>
        </w:rPr>
        <w:t xml:space="preserve"> </w:t>
      </w:r>
      <w:r w:rsidRPr="00234941">
        <w:rPr>
          <w:rStyle w:val="StyleBoldUnderline"/>
        </w:rPr>
        <w:t>drug trade</w:t>
      </w:r>
      <w:r w:rsidRPr="00234941">
        <w:rPr>
          <w:sz w:val="16"/>
        </w:rPr>
        <w:t xml:space="preserve">, hybrid organizations are emerging, foreign terrorist </w:t>
      </w:r>
      <w:r w:rsidRPr="00234941">
        <w:rPr>
          <w:sz w:val="12"/>
        </w:rPr>
        <w:t>¶</w:t>
      </w:r>
      <w:r w:rsidRPr="00234941">
        <w:rPr>
          <w:sz w:val="16"/>
        </w:rPr>
        <w:t xml:space="preserve"> organizations that have morphed into one part terrorist organization, one </w:t>
      </w:r>
      <w:r w:rsidRPr="00234941">
        <w:rPr>
          <w:sz w:val="12"/>
        </w:rPr>
        <w:t>¶</w:t>
      </w:r>
      <w:r w:rsidRPr="00234941">
        <w:rPr>
          <w:sz w:val="16"/>
        </w:rPr>
        <w:t xml:space="preserve"> part global drug cartel. </w:t>
      </w:r>
      <w:r w:rsidRPr="00234941">
        <w:rPr>
          <w:rStyle w:val="StyleBoldUnderline"/>
        </w:rPr>
        <w:t>The Taliban and FARC</w:t>
      </w:r>
      <w:r w:rsidRPr="00234941">
        <w:rPr>
          <w:sz w:val="16"/>
        </w:rPr>
        <w:t>—two perfect examples—</w:t>
      </w:r>
      <w:r w:rsidRPr="00234941">
        <w:rPr>
          <w:sz w:val="12"/>
        </w:rPr>
        <w:t>¶</w:t>
      </w:r>
      <w:r w:rsidRPr="00234941">
        <w:rPr>
          <w:sz w:val="16"/>
        </w:rPr>
        <w:t xml:space="preserve"> </w:t>
      </w:r>
      <w:r w:rsidRPr="00234941">
        <w:rPr>
          <w:rStyle w:val="StyleBoldUnderline"/>
        </w:rPr>
        <w:t>are</w:t>
      </w:r>
      <w:r w:rsidRPr="00234941">
        <w:rPr>
          <w:sz w:val="16"/>
        </w:rPr>
        <w:t xml:space="preserve">, in essence, the face of twenty-first-century </w:t>
      </w:r>
      <w:r w:rsidRPr="00234941">
        <w:rPr>
          <w:rStyle w:val="StyleBoldUnderline"/>
        </w:rPr>
        <w:t>organized crime</w:t>
      </w:r>
      <w:r w:rsidRPr="00234941">
        <w:rPr>
          <w:sz w:val="16"/>
        </w:rPr>
        <w:t xml:space="preserve">, a visage </w:t>
      </w:r>
      <w:r w:rsidRPr="00234941">
        <w:rPr>
          <w:sz w:val="12"/>
        </w:rPr>
        <w:t>¶</w:t>
      </w:r>
      <w:r w:rsidRPr="00234941">
        <w:rPr>
          <w:sz w:val="16"/>
        </w:rPr>
        <w:t xml:space="preserve"> meaner and uglier than anything law enforcement or militaries have </w:t>
      </w:r>
      <w:r w:rsidRPr="00234941">
        <w:rPr>
          <w:sz w:val="12"/>
        </w:rPr>
        <w:t>¶</w:t>
      </w:r>
      <w:r w:rsidRPr="00234941">
        <w:rPr>
          <w:sz w:val="16"/>
        </w:rPr>
        <w:t xml:space="preserve"> heretofore faced. </w:t>
      </w:r>
      <w:r w:rsidRPr="00234941">
        <w:rPr>
          <w:rStyle w:val="StyleBoldUnderline"/>
        </w:rPr>
        <w:t>These</w:t>
      </w:r>
      <w:r w:rsidRPr="00234941">
        <w:rPr>
          <w:sz w:val="16"/>
        </w:rPr>
        <w:t xml:space="preserve"> hybrids </w:t>
      </w:r>
      <w:r w:rsidRPr="00234941">
        <w:rPr>
          <w:rStyle w:val="StyleBoldUnderline"/>
        </w:rPr>
        <w:t xml:space="preserve">represent the </w:t>
      </w:r>
      <w:r w:rsidRPr="00234941">
        <w:rPr>
          <w:rStyle w:val="StyleBoldUnderline"/>
          <w:bdr w:val="single" w:sz="4" w:space="0" w:color="auto" w:frame="1"/>
        </w:rPr>
        <w:t>most significant</w:t>
      </w:r>
      <w:r w:rsidRPr="00234941">
        <w:rPr>
          <w:rStyle w:val="StyleBoldUnderline"/>
        </w:rPr>
        <w:t xml:space="preserve"> security </w:t>
      </w:r>
      <w:r w:rsidRPr="00234941">
        <w:rPr>
          <w:rStyle w:val="StyleBoldUnderline"/>
          <w:sz w:val="12"/>
        </w:rPr>
        <w:t>¶</w:t>
      </w:r>
      <w:r w:rsidRPr="00234941">
        <w:rPr>
          <w:rStyle w:val="StyleBoldUnderline"/>
        </w:rPr>
        <w:t xml:space="preserve"> challenge to governments worldwide</w:t>
      </w:r>
      <w:r w:rsidRPr="00234941">
        <w:rPr>
          <w:sz w:val="16"/>
        </w:rPr>
        <w:t>.24</w:t>
      </w:r>
      <w:r w:rsidRPr="00234941">
        <w:rPr>
          <w:sz w:val="12"/>
        </w:rPr>
        <w:t>¶</w:t>
      </w:r>
      <w:r w:rsidRPr="00234941">
        <w:rPr>
          <w:sz w:val="16"/>
        </w:rPr>
        <w:t xml:space="preserve"> In response to these and other threats to America, Congress enacted the </w:t>
      </w:r>
      <w:r w:rsidRPr="00234941">
        <w:rPr>
          <w:sz w:val="12"/>
        </w:rPr>
        <w:t>¶</w:t>
      </w:r>
      <w:r w:rsidRPr="00234941">
        <w:rPr>
          <w:sz w:val="16"/>
        </w:rPr>
        <w:t xml:space="preserve"> USA PATRIOT Act in 2001 and reauthorized many of its sunsetting provisions </w:t>
      </w:r>
      <w:r w:rsidRPr="00234941">
        <w:rPr>
          <w:sz w:val="12"/>
        </w:rPr>
        <w:t>¶</w:t>
      </w:r>
      <w:r w:rsidRPr="00234941">
        <w:rPr>
          <w:sz w:val="16"/>
        </w:rPr>
        <w:t xml:space="preserve"> in 2005.25 As part of the reauthorization, Congress introduced the narcoterrorism statute, which President George W. Bush signed into law in 2006.</w:t>
      </w:r>
    </w:p>
    <w:p w:rsidR="001029EC" w:rsidRPr="00234941" w:rsidRDefault="001029EC" w:rsidP="001029EC"/>
    <w:p w:rsidR="001029EC" w:rsidRPr="00234941" w:rsidRDefault="001029EC" w:rsidP="001029EC">
      <w:pPr>
        <w:pStyle w:val="Heading2"/>
      </w:pPr>
      <w:r w:rsidRPr="00234941">
        <w:rPr>
          <w:b w:val="0"/>
          <w:bCs w:val="0"/>
        </w:rPr>
        <w:lastRenderedPageBreak/>
        <w:t>AT: Drugs Kill People</w:t>
      </w:r>
    </w:p>
    <w:p w:rsidR="001029EC" w:rsidRPr="00234941" w:rsidRDefault="001029EC" w:rsidP="001029EC"/>
    <w:p w:rsidR="001029EC" w:rsidRPr="00234941" w:rsidRDefault="001029EC" w:rsidP="001029EC">
      <w:pPr>
        <w:rPr>
          <w:b/>
        </w:rPr>
      </w:pPr>
      <w:r w:rsidRPr="00234941">
        <w:rPr>
          <w:b/>
        </w:rPr>
        <w:t xml:space="preserve">Illegal drugs kill LESS people than prescription drugs do </w:t>
      </w:r>
    </w:p>
    <w:p w:rsidR="001029EC" w:rsidRPr="00234941" w:rsidRDefault="001029EC" w:rsidP="001029EC">
      <w:pPr>
        <w:rPr>
          <w:rStyle w:val="StyleStyleBold12pt"/>
        </w:rPr>
      </w:pPr>
      <w:r w:rsidRPr="00234941">
        <w:rPr>
          <w:b/>
        </w:rPr>
        <w:t>Mercola, 11</w:t>
      </w:r>
      <w:r w:rsidRPr="00234941">
        <w:t xml:space="preserve"> </w:t>
      </w:r>
      <w:r w:rsidRPr="00234941">
        <w:rPr>
          <w:sz w:val="16"/>
        </w:rPr>
        <w:t>natural health expert with Mercola, a website that is a reliable source of health articles, optimal wellness products, medical news, and free natural newsletter</w:t>
      </w:r>
      <w:r w:rsidRPr="00234941">
        <w:rPr>
          <w:rStyle w:val="StyleStyleBold12pt"/>
        </w:rPr>
        <w:t xml:space="preserve"> (Joseph, “The New Epidemic Sweeping Across America (and it's Not a Disease)” October 26, 2011</w:t>
      </w:r>
    </w:p>
    <w:p w:rsidR="001029EC" w:rsidRPr="00234941" w:rsidRDefault="001029EC" w:rsidP="001029EC">
      <w:pPr>
        <w:rPr>
          <w:rStyle w:val="StyleBoldUnderline"/>
        </w:rPr>
      </w:pPr>
      <w:r w:rsidRPr="00234941">
        <w:rPr>
          <w:sz w:val="16"/>
        </w:rPr>
        <w:t xml:space="preserve">Death by medicine is a 21st-century epidemic, and </w:t>
      </w:r>
      <w:r w:rsidRPr="00234941">
        <w:rPr>
          <w:rStyle w:val="StyleBoldUnderline"/>
        </w:rPr>
        <w:t>America's "war on drugs" is clearly directed at the wrong enemy!</w:t>
      </w:r>
      <w:r w:rsidRPr="00234941">
        <w:rPr>
          <w:rStyle w:val="StyleBoldUnderline"/>
          <w:sz w:val="12"/>
        </w:rPr>
        <w:t xml:space="preserve">¶ </w:t>
      </w:r>
      <w:r w:rsidRPr="00234941">
        <w:rPr>
          <w:rStyle w:val="StyleBoldUnderline"/>
        </w:rPr>
        <w:t>Prescription drugs are now killing far more people than illegal drugs</w:t>
      </w:r>
      <w:r w:rsidRPr="00234941">
        <w:rPr>
          <w:sz w:val="16"/>
        </w:rPr>
        <w:t xml:space="preserve">, and while </w:t>
      </w:r>
      <w:r w:rsidRPr="00234941">
        <w:rPr>
          <w:rStyle w:val="StyleBoldUnderline"/>
        </w:rPr>
        <w:t>most major causes of preventable deaths</w:t>
      </w:r>
      <w:r w:rsidRPr="00234941">
        <w:rPr>
          <w:sz w:val="16"/>
        </w:rPr>
        <w:t xml:space="preserve"> are declining, those from prescription drug use </w:t>
      </w:r>
      <w:r w:rsidRPr="00234941">
        <w:rPr>
          <w:rStyle w:val="StyleBoldUnderline"/>
        </w:rPr>
        <w:t>are increasing,</w:t>
      </w:r>
      <w:r w:rsidRPr="00234941">
        <w:rPr>
          <w:sz w:val="16"/>
        </w:rPr>
        <w:t xml:space="preserve"> an analysis of recently released data from the U.S. Centers for Disease Control and Prevention (CDC) by the Los Angeles Times revealed.</w:t>
      </w:r>
      <w:r w:rsidRPr="00234941">
        <w:rPr>
          <w:sz w:val="12"/>
        </w:rPr>
        <w:t>¶</w:t>
      </w:r>
      <w:r w:rsidRPr="00234941">
        <w:rPr>
          <w:sz w:val="16"/>
        </w:rPr>
        <w:t xml:space="preserve"> The Times analysis of 2009 death statistics, the most recent available, showed:</w:t>
      </w:r>
      <w:r w:rsidRPr="00234941">
        <w:rPr>
          <w:sz w:val="12"/>
        </w:rPr>
        <w:t>¶</w:t>
      </w:r>
      <w:r w:rsidRPr="00234941">
        <w:rPr>
          <w:sz w:val="16"/>
        </w:rPr>
        <w:t xml:space="preserve"> For the first time ever in the US, </w:t>
      </w:r>
      <w:r w:rsidRPr="00234941">
        <w:rPr>
          <w:rStyle w:val="StyleBoldUnderline"/>
        </w:rPr>
        <w:t>more people were killed by drugs than motor vehicle accidents</w:t>
      </w:r>
      <w:r w:rsidRPr="00234941">
        <w:rPr>
          <w:rStyle w:val="StyleBoldUnderline"/>
          <w:sz w:val="12"/>
        </w:rPr>
        <w:t xml:space="preserve">¶ </w:t>
      </w:r>
      <w:r w:rsidRPr="00234941">
        <w:rPr>
          <w:sz w:val="16"/>
        </w:rPr>
        <w:t>37,485 people died from drugs, a rate fueled by overdoses on prescription pain and anxiety medications, versus 36,284 from traffic accidents</w:t>
      </w:r>
      <w:r w:rsidRPr="00234941">
        <w:rPr>
          <w:sz w:val="12"/>
        </w:rPr>
        <w:t>¶</w:t>
      </w:r>
      <w:r w:rsidRPr="00234941">
        <w:rPr>
          <w:sz w:val="16"/>
        </w:rPr>
        <w:t xml:space="preserve"> </w:t>
      </w:r>
      <w:r w:rsidRPr="00234941">
        <w:rPr>
          <w:rStyle w:val="StyleBoldUnderline"/>
        </w:rPr>
        <w:t>Drug fatalities more than doubled among teens and young adults between 2000 and 2008,</w:t>
      </w:r>
      <w:r w:rsidRPr="00234941">
        <w:rPr>
          <w:sz w:val="16"/>
        </w:rPr>
        <w:t xml:space="preserve"> and more than tripled among people aged 50 to 69</w:t>
      </w:r>
      <w:r w:rsidRPr="00234941">
        <w:rPr>
          <w:sz w:val="12"/>
        </w:rPr>
        <w:t>¶</w:t>
      </w:r>
      <w:r w:rsidRPr="00234941">
        <w:rPr>
          <w:sz w:val="16"/>
        </w:rPr>
        <w:t xml:space="preserve"> Again, </w:t>
      </w:r>
      <w:r w:rsidRPr="00234941">
        <w:rPr>
          <w:rStyle w:val="StyleBoldUnderline"/>
        </w:rPr>
        <w:t>these drug-induced fatalities are not being driven by illegal street drugs; the analysis found that the most commonly abused prescription drugs like OxyContin, Vicodin, Xanax and Soma now cause more deaths than heroin and cocaine combined.</w:t>
      </w:r>
    </w:p>
    <w:p w:rsidR="001029EC" w:rsidRPr="00234941" w:rsidRDefault="001029EC" w:rsidP="001029EC"/>
    <w:p w:rsidR="001029EC" w:rsidRPr="00234941" w:rsidRDefault="001029EC" w:rsidP="001029EC">
      <w:pPr>
        <w:rPr>
          <w:b/>
        </w:rPr>
      </w:pPr>
      <w:r w:rsidRPr="00234941">
        <w:rPr>
          <w:b/>
        </w:rPr>
        <w:t>Prescription drugs kill more people than illegal drugs do – widespread availabililty</w:t>
      </w:r>
    </w:p>
    <w:p w:rsidR="001029EC" w:rsidRPr="00234941" w:rsidRDefault="001029EC" w:rsidP="001029EC">
      <w:pPr>
        <w:rPr>
          <w:rStyle w:val="StyleStyleBold12pt"/>
        </w:rPr>
      </w:pPr>
      <w:r w:rsidRPr="00234941">
        <w:rPr>
          <w:b/>
        </w:rPr>
        <w:t xml:space="preserve">Renick, 11 </w:t>
      </w:r>
      <w:r w:rsidRPr="00234941">
        <w:rPr>
          <w:sz w:val="16"/>
        </w:rPr>
        <w:t>writer from Bloomberg News</w:t>
      </w:r>
      <w:r w:rsidRPr="0083546F">
        <w:rPr>
          <w:rStyle w:val="StyleStyleBold12pt"/>
          <w:b w:val="0"/>
        </w:rPr>
        <w:t xml:space="preserve"> (Oliver, “Prescription Drugs Cause More Overdoses in U.S. Than Heroin and Cocaine” Jul 7, 2011 http://www.bloomberg.com/news/2011-07-07/prescription-drugs-cause-more-overdoses-in-u-s-than-heroin-and-cocaine.html) // czhang</w:t>
      </w:r>
    </w:p>
    <w:p w:rsidR="001029EC" w:rsidRPr="00234941" w:rsidRDefault="001029EC" w:rsidP="001029EC">
      <w:r w:rsidRPr="00234941">
        <w:rPr>
          <w:rStyle w:val="StyleBoldUnderline"/>
        </w:rPr>
        <w:t>Accidental drug overdoses from prescription pills have more than doubled in the past decade as deaths from illegal drugs decreased</w:t>
      </w:r>
      <w:r w:rsidRPr="00234941">
        <w:rPr>
          <w:sz w:val="16"/>
        </w:rPr>
        <w:t>, a Florida study found.</w:t>
      </w:r>
      <w:r w:rsidRPr="00234941">
        <w:rPr>
          <w:sz w:val="12"/>
        </w:rPr>
        <w:t>¶</w:t>
      </w:r>
      <w:r w:rsidRPr="00234941">
        <w:rPr>
          <w:sz w:val="16"/>
        </w:rPr>
        <w:t xml:space="preserve"> </w:t>
      </w:r>
      <w:r w:rsidRPr="00234941">
        <w:rPr>
          <w:rStyle w:val="StyleBoldUnderline"/>
        </w:rPr>
        <w:t>Prescription medications were implicated in 76 percent of all overdose deaths</w:t>
      </w:r>
      <w:r w:rsidRPr="00234941">
        <w:rPr>
          <w:sz w:val="16"/>
        </w:rPr>
        <w:t xml:space="preserve"> in Florida between 2003 and 2009, while </w:t>
      </w:r>
      <w:r w:rsidRPr="00234941">
        <w:rPr>
          <w:rStyle w:val="StyleBoldUnderline"/>
        </w:rPr>
        <w:t>illicit drugs like cocaine and heroin were present in 34 percent of deaths</w:t>
      </w:r>
      <w:r w:rsidRPr="00234941">
        <w:rPr>
          <w:sz w:val="16"/>
        </w:rPr>
        <w:t>, according to data compiled by the Centers for Disease Control and Prevention in Atlanta. Ten percent of overdoses came from a mix of both illegal and prescription drugs.</w:t>
      </w:r>
      <w:r w:rsidRPr="00234941">
        <w:rPr>
          <w:sz w:val="12"/>
        </w:rPr>
        <w:t>¶</w:t>
      </w:r>
      <w:r w:rsidRPr="00234941">
        <w:rPr>
          <w:sz w:val="16"/>
        </w:rPr>
        <w:t xml:space="preserve"> Unintentional poisoning is the second leading cause of injury death in the U.S. after automobile accidents, accounting for 29,846 deaths nationwide in 2007, the CDC’s Morbidity and Mortality Weekly Report, said. In 2007, the U.S. government began the Prescription Drug Monitoring Program, a $9 million program that provides state funding for recording and monitoring prescription drug use.</w:t>
      </w:r>
      <w:r w:rsidRPr="00234941">
        <w:rPr>
          <w:sz w:val="12"/>
        </w:rPr>
        <w:t>¶</w:t>
      </w:r>
      <w:r w:rsidRPr="00234941">
        <w:rPr>
          <w:sz w:val="16"/>
        </w:rPr>
        <w:t xml:space="preserve"> “By 2009, </w:t>
      </w:r>
      <w:r w:rsidRPr="00234941">
        <w:rPr>
          <w:rStyle w:val="StyleBoldUnderline"/>
        </w:rPr>
        <w:t>the number of deaths involving prescription drugs was four times the number involving illicit drugs,</w:t>
      </w:r>
      <w:r w:rsidRPr="00234941">
        <w:rPr>
          <w:sz w:val="16"/>
        </w:rPr>
        <w:t>” the report said. “These findings indicate the need to strengthen interventions aimed at reducing overdose deaths from prescription drugs.”</w:t>
      </w:r>
      <w:r w:rsidRPr="00234941">
        <w:rPr>
          <w:sz w:val="12"/>
        </w:rPr>
        <w:t>¶</w:t>
      </w:r>
      <w:r w:rsidRPr="00234941">
        <w:rPr>
          <w:sz w:val="16"/>
        </w:rPr>
        <w:t xml:space="preserve"> </w:t>
      </w:r>
      <w:r w:rsidRPr="00234941">
        <w:rPr>
          <w:rStyle w:val="StyleBoldUnderline"/>
        </w:rPr>
        <w:t xml:space="preserve">The number of annual deaths from lethal concentrations of prescription medicines increased 84 percent </w:t>
      </w:r>
      <w:r w:rsidRPr="00234941">
        <w:rPr>
          <w:sz w:val="16"/>
        </w:rPr>
        <w:t xml:space="preserve">from 2003 to 2009, </w:t>
      </w:r>
      <w:r w:rsidRPr="00234941">
        <w:rPr>
          <w:rStyle w:val="StyleBoldUnderline"/>
        </w:rPr>
        <w:t>while deadly overdoses of illegal drugs fell 21 percent</w:t>
      </w:r>
      <w:r w:rsidRPr="00234941">
        <w:rPr>
          <w:sz w:val="16"/>
        </w:rPr>
        <w:t>. Deaths from the narcotic painkiller oxycodone and anxiety medicine alprazolam, sold under the brand name Xanax, more than tripled.</w:t>
      </w:r>
      <w:r w:rsidRPr="00234941">
        <w:rPr>
          <w:sz w:val="12"/>
        </w:rPr>
        <w:t>¶</w:t>
      </w:r>
      <w:r w:rsidRPr="00234941">
        <w:rPr>
          <w:sz w:val="16"/>
        </w:rPr>
        <w:t xml:space="preserve"> Availability</w:t>
      </w:r>
      <w:r w:rsidRPr="00234941">
        <w:rPr>
          <w:sz w:val="12"/>
        </w:rPr>
        <w:t>¶</w:t>
      </w:r>
      <w:r w:rsidRPr="00234941">
        <w:rPr>
          <w:sz w:val="16"/>
        </w:rPr>
        <w:t xml:space="preserve"> “The sense is that </w:t>
      </w:r>
      <w:r w:rsidRPr="00234941">
        <w:rPr>
          <w:rStyle w:val="Emphasis"/>
        </w:rPr>
        <w:t>the widespread availability</w:t>
      </w:r>
      <w:r w:rsidRPr="00234941">
        <w:rPr>
          <w:rStyle w:val="StyleBoldUnderline"/>
        </w:rPr>
        <w:t xml:space="preserve"> of prescription drugs is causing people to switch from illicit drugs like cocaine and heroin</w:t>
      </w:r>
      <w:r w:rsidRPr="00234941">
        <w:rPr>
          <w:sz w:val="16"/>
        </w:rPr>
        <w:t>,” Leonard Paulozzi, a medical epidemiologist at CDC’s Injury Center, said in a phone interview.</w:t>
      </w:r>
      <w:r w:rsidRPr="00234941">
        <w:rPr>
          <w:sz w:val="12"/>
        </w:rPr>
        <w:t>¶</w:t>
      </w:r>
      <w:r w:rsidRPr="00234941">
        <w:rPr>
          <w:sz w:val="16"/>
        </w:rPr>
        <w:t xml:space="preserve"> Paulozzi said most prescription overdoses were in men between the ages of 45 and 54.</w:t>
      </w:r>
      <w:r w:rsidRPr="00234941">
        <w:rPr>
          <w:sz w:val="12"/>
        </w:rPr>
        <w:t>¶</w:t>
      </w:r>
      <w:r w:rsidRPr="00234941">
        <w:rPr>
          <w:sz w:val="16"/>
        </w:rPr>
        <w:t xml:space="preserve"> </w:t>
      </w:r>
      <w:r w:rsidRPr="00234941">
        <w:rPr>
          <w:rStyle w:val="StyleBoldUnderline"/>
        </w:rPr>
        <w:t>Heroin death rates dropped 62 percent</w:t>
      </w:r>
      <w:r w:rsidRPr="00234941">
        <w:rPr>
          <w:sz w:val="16"/>
        </w:rPr>
        <w:t xml:space="preserve"> in the period. </w:t>
      </w:r>
      <w:r w:rsidRPr="00234941">
        <w:rPr>
          <w:rStyle w:val="StyleBoldUnderline"/>
        </w:rPr>
        <w:t>Cocaine overdoses</w:t>
      </w:r>
      <w:r w:rsidRPr="00234941">
        <w:rPr>
          <w:sz w:val="16"/>
        </w:rPr>
        <w:t xml:space="preserve"> increased until 2007, and </w:t>
      </w:r>
      <w:r w:rsidRPr="00234941">
        <w:rPr>
          <w:rStyle w:val="StyleBoldUnderline"/>
        </w:rPr>
        <w:t>declined in 2008 and 2009</w:t>
      </w:r>
      <w:r w:rsidRPr="00234941">
        <w:rPr>
          <w:sz w:val="16"/>
        </w:rPr>
        <w:t>, researchers found. Methadone rates rose 79 percent, the study said.</w:t>
      </w:r>
      <w:r w:rsidRPr="00234941">
        <w:rPr>
          <w:sz w:val="12"/>
        </w:rPr>
        <w:t>¶</w:t>
      </w:r>
      <w:r w:rsidRPr="00234941">
        <w:rPr>
          <w:sz w:val="16"/>
        </w:rPr>
        <w:t xml:space="preserve"> The federal government spent $15.1 billion on the so-called War on Drugs in 2010, according to the Office of National Drug Control Policy. Efforts to combat illegal drug use included prevention, treatment, law enforcement and interdiction.</w:t>
      </w:r>
    </w:p>
    <w:p w:rsidR="001029EC" w:rsidRPr="00234941" w:rsidRDefault="001029EC" w:rsidP="001029EC"/>
    <w:p w:rsidR="00CF47C5" w:rsidRPr="00943E97" w:rsidRDefault="00CF47C5" w:rsidP="00CF47C5">
      <w:pPr>
        <w:pStyle w:val="Heading2"/>
      </w:pPr>
      <w:r w:rsidRPr="00943E97">
        <w:lastRenderedPageBreak/>
        <w:t>AT: Impact Inevitable</w:t>
      </w:r>
    </w:p>
    <w:p w:rsidR="00CF47C5" w:rsidRPr="00CF47C5" w:rsidRDefault="00CF47C5" w:rsidP="00CF47C5">
      <w:pPr>
        <w:rPr>
          <w:b/>
        </w:rPr>
      </w:pPr>
      <w:r w:rsidRPr="00CF47C5">
        <w:rPr>
          <w:b/>
        </w:rPr>
        <w:t>The impact to drugs is inevitable - immigration</w:t>
      </w:r>
    </w:p>
    <w:p w:rsidR="00CF47C5" w:rsidRPr="00B00725" w:rsidRDefault="00CF47C5" w:rsidP="00CF47C5">
      <w:pPr>
        <w:rPr>
          <w:rStyle w:val="StyleStyleBold12pt"/>
          <w:b w:val="0"/>
        </w:rPr>
      </w:pPr>
      <w:r w:rsidRPr="00B00725">
        <w:rPr>
          <w:b/>
        </w:rPr>
        <w:t>Jackson, 7/17</w:t>
      </w:r>
      <w:r w:rsidRPr="00B00725">
        <w:rPr>
          <w:rStyle w:val="StyleStyleBold12pt"/>
          <w:b w:val="0"/>
        </w:rPr>
        <w:t xml:space="preserve"> (David, USA TODAY “Obama: No immigration bill before fall” http://www.usatoday.com/story/theoval/2013/07/17/obama-immigration-hispanic-television-stations/2523827/</w:t>
      </w:r>
    </w:p>
    <w:p w:rsidR="00CF47C5" w:rsidRPr="00AF4A09" w:rsidRDefault="00CF47C5" w:rsidP="00CF47C5">
      <w:pPr>
        <w:rPr>
          <w:sz w:val="16"/>
        </w:rPr>
      </w:pPr>
      <w:r w:rsidRPr="00AF4A09">
        <w:rPr>
          <w:sz w:val="16"/>
        </w:rPr>
        <w:t xml:space="preserve">While President </w:t>
      </w:r>
      <w:r w:rsidRPr="00AF4A09">
        <w:rPr>
          <w:rStyle w:val="StyleBoldUnderline"/>
        </w:rPr>
        <w:t>Obama once called for an immigration bill by August, he is now acknowledging that nothing will happen until after summer.</w:t>
      </w:r>
      <w:r w:rsidRPr="00AF4A09">
        <w:rPr>
          <w:rStyle w:val="StyleBoldUnderline"/>
          <w:sz w:val="12"/>
          <w:u w:val="none"/>
        </w:rPr>
        <w:t>¶</w:t>
      </w:r>
      <w:r w:rsidRPr="00AF4A09">
        <w:rPr>
          <w:sz w:val="16"/>
        </w:rPr>
        <w:t xml:space="preserve"> Obama told Telemundo's Denver affiliate that </w:t>
      </w:r>
      <w:r w:rsidRPr="00AF4A09">
        <w:rPr>
          <w:rStyle w:val="StyleBoldUnderline"/>
        </w:rPr>
        <w:t>August "was originally my hope and my goal," but too many House Republicans are balking at the comprehensive bill the Senate passed.</w:t>
      </w:r>
      <w:r w:rsidRPr="00AF4A09">
        <w:rPr>
          <w:rStyle w:val="StyleBoldUnderline"/>
          <w:sz w:val="12"/>
          <w:u w:val="none"/>
        </w:rPr>
        <w:t>¶</w:t>
      </w:r>
      <w:r w:rsidRPr="00AF4A09">
        <w:rPr>
          <w:rStyle w:val="StyleBoldUnderline"/>
          <w:sz w:val="12"/>
        </w:rPr>
        <w:t xml:space="preserve"> </w:t>
      </w:r>
      <w:r w:rsidRPr="00AF4A09">
        <w:rPr>
          <w:sz w:val="16"/>
        </w:rPr>
        <w:t>Said Obama: "</w:t>
      </w:r>
      <w:r w:rsidRPr="00AF4A09">
        <w:rPr>
          <w:rStyle w:val="StyleBoldUnderline"/>
        </w:rPr>
        <w:t>The House Republicans</w:t>
      </w:r>
      <w:r w:rsidRPr="00AF4A09">
        <w:rPr>
          <w:sz w:val="16"/>
        </w:rPr>
        <w:t xml:space="preserve"> I think </w:t>
      </w:r>
      <w:r w:rsidRPr="00AF4A09">
        <w:rPr>
          <w:rStyle w:val="StyleBoldUnderline"/>
        </w:rPr>
        <w:t>still have to process this issue and discuss it further -</w:t>
      </w:r>
      <w:r w:rsidRPr="00AF4A09">
        <w:rPr>
          <w:sz w:val="16"/>
        </w:rPr>
        <w:t>- and hopefully, I think, still hear from constituents, from businesses to labor, to evangelical Christians who all are supporting immigration reform."</w:t>
      </w:r>
      <w:r w:rsidRPr="00AF4A09">
        <w:rPr>
          <w:sz w:val="12"/>
        </w:rPr>
        <w:t>¶</w:t>
      </w:r>
      <w:r w:rsidRPr="00AF4A09">
        <w:rPr>
          <w:sz w:val="16"/>
        </w:rPr>
        <w:t xml:space="preserve"> </w:t>
      </w:r>
      <w:r w:rsidRPr="00AF4A09">
        <w:rPr>
          <w:rStyle w:val="StyleBoldUnderline"/>
        </w:rPr>
        <w:t>Obama made similar comments in interviews</w:t>
      </w:r>
      <w:r w:rsidRPr="00AF4A09">
        <w:rPr>
          <w:sz w:val="16"/>
        </w:rPr>
        <w:t xml:space="preserve"> with three other Spanish language television affiliates.</w:t>
      </w:r>
      <w:r w:rsidRPr="00AF4A09">
        <w:rPr>
          <w:sz w:val="12"/>
        </w:rPr>
        <w:t>¶</w:t>
      </w:r>
      <w:r w:rsidRPr="00AF4A09">
        <w:rPr>
          <w:sz w:val="16"/>
        </w:rPr>
        <w:t xml:space="preserve"> </w:t>
      </w:r>
      <w:r w:rsidRPr="00AF4A09">
        <w:rPr>
          <w:rStyle w:val="StyleBoldUnderline"/>
        </w:rPr>
        <w:t>Some Republicans in particular object to a planned pathway to citizenship</w:t>
      </w:r>
      <w:r w:rsidRPr="00AF4A09">
        <w:rPr>
          <w:sz w:val="16"/>
        </w:rPr>
        <w:t xml:space="preserve"> for people who are already in the United States illegally -- but </w:t>
      </w:r>
      <w:r w:rsidRPr="00AF4A09">
        <w:rPr>
          <w:rStyle w:val="StyleBoldUnderline"/>
        </w:rPr>
        <w:t>Obama indicated he would veto any immigration bill that did not include such a provision.</w:t>
      </w:r>
      <w:r w:rsidRPr="00AF4A09">
        <w:rPr>
          <w:rStyle w:val="StyleBoldUnderline"/>
          <w:sz w:val="12"/>
          <w:u w:val="none"/>
        </w:rPr>
        <w:t>¶</w:t>
      </w:r>
      <w:r w:rsidRPr="00AF4A09">
        <w:rPr>
          <w:sz w:val="16"/>
        </w:rPr>
        <w:t xml:space="preserve"> "</w:t>
      </w:r>
      <w:r w:rsidRPr="00AF4A09">
        <w:rPr>
          <w:rStyle w:val="StyleBoldUnderline"/>
        </w:rPr>
        <w:t>It does not make sense to me, if we're going to make this once-in-a-generation effort to finally fix this system, to leave the status of 11 million people or so unresolved</w:t>
      </w:r>
      <w:r w:rsidRPr="00AF4A09">
        <w:rPr>
          <w:sz w:val="16"/>
        </w:rPr>
        <w:t>," Obama told the Denver station.</w:t>
      </w:r>
    </w:p>
    <w:p w:rsidR="00CF47C5" w:rsidRPr="00CF47C5" w:rsidRDefault="00CF47C5" w:rsidP="00CF47C5"/>
    <w:p w:rsidR="008575D4" w:rsidRDefault="008575D4" w:rsidP="001029EC">
      <w:pPr>
        <w:pStyle w:val="Heading2"/>
        <w:rPr>
          <w:b w:val="0"/>
          <w:bCs w:val="0"/>
        </w:rPr>
      </w:pPr>
      <w:r>
        <w:rPr>
          <w:b w:val="0"/>
          <w:bCs w:val="0"/>
        </w:rPr>
        <w:lastRenderedPageBreak/>
        <w:t>AT</w:t>
      </w:r>
      <w:r w:rsidR="00415279">
        <w:rPr>
          <w:b w:val="0"/>
          <w:bCs w:val="0"/>
        </w:rPr>
        <w:t>: Reduce Consumption</w:t>
      </w:r>
    </w:p>
    <w:p w:rsidR="00415279" w:rsidRPr="00415279" w:rsidRDefault="00415279" w:rsidP="00415279">
      <w:pPr>
        <w:rPr>
          <w:b/>
        </w:rPr>
      </w:pPr>
      <w:r w:rsidRPr="00415279">
        <w:rPr>
          <w:b/>
        </w:rPr>
        <w:t>Internal factors are key</w:t>
      </w:r>
    </w:p>
    <w:p w:rsidR="00415279" w:rsidRDefault="00415279" w:rsidP="00415279">
      <w:r w:rsidRPr="0010747E">
        <w:rPr>
          <w:b/>
        </w:rPr>
        <w:t>Thoumi, Manaut, Sain, and Jácome, 10</w:t>
      </w:r>
      <w:r w:rsidRPr="009E7404">
        <w:t xml:space="preserve"> (*Francisco E., expert at the Wilson Center, Ph.D., professor of economics and the director of the Research and Minotiring Center on Drugs and Crime at Universidad el Rosario, former research coordinator at the United National Office of Drug Control and Crime Prevention, **Raúl Benitez, public policy scholar at the Wilson Center, researcher at the Center for Interdisciplinary Research in Science and Humanities, professor and researcher at the North America Rsearch Center of UNAM-Mexico, CNAS Senior Fellow, Distinguished Scholar-in-Residence, School of Public Affairs and Washington College of Law, Ph.D in Latin American Studies at UNAM, Master of International Affairs from the Centro de Investigacion y Docencia Economica, ***professor at the University of San Andrés, Ph.D., University of Salvador, political science, Francine, professor of anthropology at the Central University of Venezuela, political science degree, Friedrich, Ebert, and Stiftung Research, “The impact of organized crime on Democratic Governance in Latin America”, </w:t>
      </w:r>
      <w:hyperlink r:id="rId53" w:history="1">
        <w:r w:rsidRPr="0009382F">
          <w:rPr>
            <w:rStyle w:val="Hyperlink"/>
          </w:rPr>
          <w:t>http://library.fes.de/pdf-files/iez/07386.pdf</w:t>
        </w:r>
      </w:hyperlink>
      <w:r>
        <w:t>, JKahn)</w:t>
      </w:r>
    </w:p>
    <w:p w:rsidR="00415279" w:rsidRPr="00C86094" w:rsidRDefault="00415279" w:rsidP="00415279">
      <w:pPr>
        <w:rPr>
          <w:sz w:val="16"/>
        </w:rPr>
      </w:pPr>
      <w:r w:rsidRPr="0092075A">
        <w:rPr>
          <w:rStyle w:val="StyleBoldUnderline"/>
        </w:rPr>
        <w:t>The concentration of the coca-cocaine and opium- poppy-heroin industry</w:t>
      </w:r>
      <w:r w:rsidRPr="0005596E">
        <w:rPr>
          <w:sz w:val="16"/>
        </w:rPr>
        <w:t xml:space="preserve"> in few countries </w:t>
      </w:r>
      <w:r w:rsidRPr="0005596E">
        <w:rPr>
          <w:rStyle w:val="StyleBoldUnderline"/>
        </w:rPr>
        <w:t xml:space="preserve">can </w:t>
      </w:r>
      <w:r>
        <w:rPr>
          <w:rStyle w:val="StyleBoldUnderline"/>
          <w:bdr w:val="single" w:sz="4" w:space="0" w:color="auto"/>
        </w:rPr>
        <w:t>only be ex</w:t>
      </w:r>
      <w:r w:rsidRPr="0005596E">
        <w:rPr>
          <w:rStyle w:val="StyleBoldUnderline"/>
          <w:bdr w:val="single" w:sz="4" w:space="0" w:color="auto"/>
        </w:rPr>
        <w:t>plained by internal factors</w:t>
      </w:r>
      <w:r w:rsidRPr="0005596E">
        <w:rPr>
          <w:sz w:val="16"/>
        </w:rPr>
        <w:t xml:space="preserve">. The point is quite simple: </w:t>
      </w:r>
      <w:r w:rsidRPr="0005596E">
        <w:rPr>
          <w:rStyle w:val="StyleBoldUnderline"/>
        </w:rPr>
        <w:t>i</w:t>
      </w:r>
      <w:r w:rsidRPr="0005596E">
        <w:rPr>
          <w:sz w:val="16"/>
        </w:rPr>
        <w:t xml:space="preserve">f the </w:t>
      </w:r>
      <w:r w:rsidRPr="0005596E">
        <w:rPr>
          <w:rStyle w:val="StyleBoldUnderline"/>
        </w:rPr>
        <w:t>production and trafficking of a</w:t>
      </w:r>
      <w:r w:rsidRPr="0005596E">
        <w:rPr>
          <w:sz w:val="16"/>
        </w:rPr>
        <w:t xml:space="preserve"> particular </w:t>
      </w:r>
      <w:r w:rsidRPr="0005596E">
        <w:rPr>
          <w:rStyle w:val="StyleBoldUnderline"/>
        </w:rPr>
        <w:t>product</w:t>
      </w:r>
      <w:r w:rsidRPr="0005596E">
        <w:rPr>
          <w:sz w:val="16"/>
        </w:rPr>
        <w:t xml:space="preserve"> that is easy to produce and can be produced in many countries </w:t>
      </w:r>
      <w:r w:rsidRPr="0005596E">
        <w:rPr>
          <w:rStyle w:val="StyleBoldUnderline"/>
        </w:rPr>
        <w:t>is declared illegal</w:t>
      </w:r>
      <w:r w:rsidRPr="0005596E">
        <w:rPr>
          <w:sz w:val="16"/>
        </w:rPr>
        <w:t xml:space="preserve"> globally </w:t>
      </w:r>
      <w:r w:rsidRPr="0005596E">
        <w:rPr>
          <w:rStyle w:val="StyleBoldUnderline"/>
        </w:rPr>
        <w:t>concentrates</w:t>
      </w:r>
      <w:r w:rsidRPr="0005596E">
        <w:rPr>
          <w:sz w:val="16"/>
        </w:rPr>
        <w:t xml:space="preserve"> in one or a few countries, </w:t>
      </w:r>
      <w:r w:rsidRPr="0005596E">
        <w:rPr>
          <w:rStyle w:val="StyleBoldUnderline"/>
        </w:rPr>
        <w:t>it will do so where it is easier to do illegal things</w:t>
      </w:r>
      <w:r w:rsidRPr="0005596E">
        <w:rPr>
          <w:sz w:val="16"/>
        </w:rPr>
        <w:t xml:space="preserve">! As argued extensively (Thoumi, 2009), </w:t>
      </w:r>
      <w:r w:rsidRPr="0005596E">
        <w:rPr>
          <w:rStyle w:val="StyleBoldUnderline"/>
        </w:rPr>
        <w:t xml:space="preserve">the competitive advantage of Colombia in the cocaine in- dustry is rooted in its </w:t>
      </w:r>
      <w:r w:rsidRPr="0005596E">
        <w:rPr>
          <w:rStyle w:val="StyleBoldUnderline"/>
          <w:bdr w:val="single" w:sz="4" w:space="0" w:color="auto"/>
        </w:rPr>
        <w:t>illegality</w:t>
      </w:r>
      <w:r w:rsidRPr="0005596E">
        <w:rPr>
          <w:rStyle w:val="StyleBoldUnderline"/>
        </w:rPr>
        <w:t xml:space="preserve"> </w:t>
      </w:r>
      <w:r w:rsidRPr="0005596E">
        <w:rPr>
          <w:rStyle w:val="StyleBoldUnderline"/>
          <w:bdr w:val="single" w:sz="4" w:space="0" w:color="auto"/>
        </w:rPr>
        <w:t>not in its profitability</w:t>
      </w:r>
      <w:r w:rsidRPr="0005596E">
        <w:rPr>
          <w:sz w:val="16"/>
        </w:rPr>
        <w:t xml:space="preserve">. Il- legal cocaine demand is a great incentive to produce co- caine in the world, but its </w:t>
      </w:r>
      <w:r w:rsidRPr="0005596E">
        <w:rPr>
          <w:rStyle w:val="StyleBoldUnderline"/>
        </w:rPr>
        <w:t>production is concentrated</w:t>
      </w:r>
      <w:r w:rsidRPr="0005596E">
        <w:rPr>
          <w:sz w:val="16"/>
        </w:rPr>
        <w:t xml:space="preserve"> in Colombia </w:t>
      </w:r>
      <w:r w:rsidRPr="0005596E">
        <w:rPr>
          <w:rStyle w:val="StyleBoldUnderline"/>
        </w:rPr>
        <w:t>because it is illegal</w:t>
      </w:r>
      <w:r w:rsidRPr="0005596E">
        <w:rPr>
          <w:sz w:val="16"/>
        </w:rPr>
        <w:t xml:space="preserve"> and Colombia has a com- petitive a</w:t>
      </w:r>
      <w:r>
        <w:rPr>
          <w:sz w:val="16"/>
        </w:rPr>
        <w:t>dvantage in illegal activities.</w:t>
      </w:r>
    </w:p>
    <w:p w:rsidR="00415279" w:rsidRPr="00415279" w:rsidRDefault="00415279" w:rsidP="00415279"/>
    <w:p w:rsidR="001029EC" w:rsidRPr="00234941" w:rsidRDefault="001029EC" w:rsidP="001029EC">
      <w:pPr>
        <w:pStyle w:val="Heading2"/>
      </w:pPr>
      <w:r w:rsidRPr="00234941">
        <w:rPr>
          <w:b w:val="0"/>
          <w:bCs w:val="0"/>
        </w:rPr>
        <w:lastRenderedPageBreak/>
        <w:t xml:space="preserve">AT: Columbian Instability </w:t>
      </w:r>
    </w:p>
    <w:p w:rsidR="001029EC" w:rsidRPr="00234941" w:rsidRDefault="001029EC" w:rsidP="001029EC"/>
    <w:p w:rsidR="001029EC" w:rsidRPr="00234941" w:rsidRDefault="001029EC" w:rsidP="001029EC"/>
    <w:p w:rsidR="001029EC" w:rsidRPr="00234941" w:rsidRDefault="001029EC" w:rsidP="001029EC"/>
    <w:p w:rsidR="001029EC" w:rsidRPr="00234941" w:rsidRDefault="001029EC" w:rsidP="001029EC">
      <w:pPr>
        <w:rPr>
          <w:b/>
        </w:rPr>
      </w:pPr>
      <w:r w:rsidRPr="00234941">
        <w:rPr>
          <w:b/>
        </w:rPr>
        <w:t xml:space="preserve">Their impact is </w:t>
      </w:r>
      <w:r w:rsidRPr="00234941">
        <w:rPr>
          <w:b/>
          <w:u w:val="single"/>
        </w:rPr>
        <w:t>overstated</w:t>
      </w:r>
      <w:r w:rsidRPr="00234941">
        <w:rPr>
          <w:b/>
        </w:rPr>
        <w:t xml:space="preserve"> --- drug trade </w:t>
      </w:r>
      <w:r w:rsidRPr="00234941">
        <w:rPr>
          <w:b/>
          <w:u w:val="single"/>
        </w:rPr>
        <w:t>isn’t responsible</w:t>
      </w:r>
      <w:r w:rsidRPr="00234941">
        <w:rPr>
          <w:b/>
        </w:rPr>
        <w:t xml:space="preserve"> for Columbian instability</w:t>
      </w:r>
    </w:p>
    <w:p w:rsidR="001029EC" w:rsidRPr="00234941" w:rsidRDefault="001029EC" w:rsidP="001029EC">
      <w:pPr>
        <w:rPr>
          <w:sz w:val="16"/>
        </w:rPr>
      </w:pPr>
      <w:r w:rsidRPr="00234941">
        <w:rPr>
          <w:b/>
        </w:rPr>
        <w:t>Lee, 2</w:t>
      </w:r>
      <w:r w:rsidRPr="00234941">
        <w:t xml:space="preserve"> </w:t>
      </w:r>
      <w:r w:rsidRPr="00234941">
        <w:rPr>
          <w:sz w:val="16"/>
        </w:rPr>
        <w:t>(Rensselaer W., contract researcher for the Congressional Research Service and a senior fellow at FPRI, “Perverse Effects of Andean Counternarcotics Policy,” Orbis, Volume 46, Issue 3, Summer 2012, pg. 537-554, sciencedirect, Tashma)</w:t>
      </w:r>
    </w:p>
    <w:p w:rsidR="001029EC" w:rsidRPr="00234941" w:rsidRDefault="001029EC" w:rsidP="001029EC">
      <w:pPr>
        <w:rPr>
          <w:sz w:val="16"/>
        </w:rPr>
      </w:pPr>
      <w:r w:rsidRPr="00234941">
        <w:rPr>
          <w:b/>
          <w:u w:val="single"/>
        </w:rPr>
        <w:t>To ascribe these trends entirely to</w:t>
      </w:r>
      <w:r w:rsidRPr="00234941">
        <w:rPr>
          <w:sz w:val="16"/>
        </w:rPr>
        <w:t xml:space="preserve"> the pathologies of </w:t>
      </w:r>
      <w:r w:rsidRPr="00234941">
        <w:rPr>
          <w:b/>
          <w:u w:val="single"/>
        </w:rPr>
        <w:t xml:space="preserve">international drug policy </w:t>
      </w:r>
      <w:r w:rsidRPr="00234941">
        <w:rPr>
          <w:b/>
          <w:u w:val="single"/>
          <w:bdr w:val="single" w:sz="4" w:space="0" w:color="auto" w:frame="1"/>
        </w:rPr>
        <w:t>would be unfair</w:t>
      </w:r>
      <w:r w:rsidRPr="00234941">
        <w:rPr>
          <w:b/>
          <w:u w:val="single"/>
        </w:rPr>
        <w:t>.</w:t>
      </w:r>
      <w:r w:rsidRPr="00234941">
        <w:rPr>
          <w:u w:val="single"/>
        </w:rPr>
        <w:t xml:space="preserve"> The U</w:t>
      </w:r>
      <w:r w:rsidRPr="00234941">
        <w:rPr>
          <w:sz w:val="16"/>
        </w:rPr>
        <w:t xml:space="preserve">nited </w:t>
      </w:r>
      <w:r w:rsidRPr="00234941">
        <w:rPr>
          <w:u w:val="single"/>
        </w:rPr>
        <w:t>S</w:t>
      </w:r>
      <w:r w:rsidRPr="00234941">
        <w:rPr>
          <w:sz w:val="16"/>
        </w:rPr>
        <w:t xml:space="preserve">tates </w:t>
      </w:r>
      <w:r w:rsidRPr="00234941">
        <w:rPr>
          <w:u w:val="single"/>
        </w:rPr>
        <w:t xml:space="preserve">did not invent Colombia’s modern-day guerrilla problem. Colombian diversification into heroin was partly a response to </w:t>
      </w:r>
      <w:r w:rsidRPr="00234941">
        <w:rPr>
          <w:u w:val="single"/>
          <w:bdr w:val="single" w:sz="4" w:space="0" w:color="auto" w:frame="1"/>
        </w:rPr>
        <w:t>growing saturation</w:t>
      </w:r>
      <w:r w:rsidRPr="00234941">
        <w:rPr>
          <w:u w:val="single"/>
        </w:rPr>
        <w:t xml:space="preserve"> of the U.S. cocaine market, a trend already apparent in the early 1990s. Criminals, rogues, and scoundrels</w:t>
      </w:r>
      <w:r w:rsidRPr="00234941">
        <w:rPr>
          <w:sz w:val="16"/>
        </w:rPr>
        <w:t xml:space="preserve"> in various guises </w:t>
      </w:r>
      <w:r w:rsidRPr="00234941">
        <w:rPr>
          <w:u w:val="single"/>
          <w:bdr w:val="single" w:sz="4" w:space="0" w:color="auto" w:frame="1"/>
        </w:rPr>
        <w:t>have always flourished</w:t>
      </w:r>
      <w:r w:rsidRPr="00234941">
        <w:rPr>
          <w:u w:val="single"/>
        </w:rPr>
        <w:t xml:space="preserve"> throughout the Caribbean basin.</w:t>
      </w:r>
      <w:r w:rsidRPr="00234941">
        <w:rPr>
          <w:sz w:val="16"/>
        </w:rPr>
        <w:t xml:space="preserve"> Nevertheless, the “drug war” has often solved nothing from a supply-reduction standpoint, and in some instances has exacerbated these problems. The deteriorating political–military situation in Colombia in particular poses a major threat to U.S. security interests. For these reasons, alternatives to the current failed supply-side approaches to fighting drugs must urgently be sought.</w:t>
      </w:r>
    </w:p>
    <w:p w:rsidR="001029EC" w:rsidRPr="00CF47C5" w:rsidRDefault="001029EC" w:rsidP="001029EC">
      <w:pPr>
        <w:pStyle w:val="Heading1"/>
        <w:rPr>
          <w:lang w:val="es-ES_tradnl"/>
        </w:rPr>
      </w:pPr>
      <w:r w:rsidRPr="00CF47C5">
        <w:rPr>
          <w:b w:val="0"/>
          <w:bCs w:val="0"/>
          <w:lang w:val="es-ES_tradnl"/>
        </w:rPr>
        <w:lastRenderedPageBreak/>
        <w:t>*Mexico*</w:t>
      </w:r>
    </w:p>
    <w:p w:rsidR="001029EC" w:rsidRPr="00CF47C5" w:rsidRDefault="001029EC" w:rsidP="001029EC">
      <w:pPr>
        <w:pStyle w:val="Heading2"/>
        <w:rPr>
          <w:b w:val="0"/>
          <w:bCs w:val="0"/>
          <w:lang w:val="es-ES_tradnl"/>
        </w:rPr>
      </w:pPr>
      <w:r w:rsidRPr="00CF47C5">
        <w:rPr>
          <w:b w:val="0"/>
          <w:bCs w:val="0"/>
          <w:lang w:val="es-ES_tradnl"/>
        </w:rPr>
        <w:lastRenderedPageBreak/>
        <w:t xml:space="preserve">US K to Mexico </w:t>
      </w:r>
    </w:p>
    <w:p w:rsidR="001029EC" w:rsidRPr="00CF47C5" w:rsidRDefault="001029EC" w:rsidP="001029EC">
      <w:pPr>
        <w:rPr>
          <w:lang w:val="es-ES_tradnl"/>
        </w:rPr>
      </w:pPr>
    </w:p>
    <w:p w:rsidR="001029EC" w:rsidRPr="00234941" w:rsidRDefault="001029EC" w:rsidP="001029EC">
      <w:pPr>
        <w:rPr>
          <w:b/>
        </w:rPr>
      </w:pPr>
      <w:r w:rsidRPr="00234941">
        <w:rPr>
          <w:b/>
        </w:rPr>
        <w:t xml:space="preserve">US engagement with Mexico is </w:t>
      </w:r>
      <w:proofErr w:type="gramStart"/>
      <w:r w:rsidRPr="00234941">
        <w:rPr>
          <w:b/>
        </w:rPr>
        <w:t>key</w:t>
      </w:r>
      <w:proofErr w:type="gramEnd"/>
      <w:r w:rsidRPr="00234941">
        <w:rPr>
          <w:b/>
        </w:rPr>
        <w:t xml:space="preserve"> to defend against drug cartel instability</w:t>
      </w:r>
    </w:p>
    <w:p w:rsidR="001029EC" w:rsidRPr="00234941" w:rsidRDefault="001029EC" w:rsidP="001029EC">
      <w:pPr>
        <w:rPr>
          <w:rStyle w:val="StyleStyleBold12pt"/>
        </w:rPr>
      </w:pPr>
      <w:r w:rsidRPr="00234941">
        <w:rPr>
          <w:b/>
        </w:rPr>
        <w:t xml:space="preserve">Broder, 9 </w:t>
      </w:r>
      <w:r w:rsidRPr="00234941">
        <w:rPr>
          <w:sz w:val="16"/>
        </w:rPr>
        <w:t>senior editor for defense and foreign policy at Roll Call. Before joining Congressional Quarterly in 2002, he worked as an editor at National Public Radio in Washington and as a foreign correspondent for the Associated Press, NBC News and the Chicago Tribune, based in Jerusalem, Beirut and Beijing. graduate of the University of Virginia and studied international relations at Harvard University.</w:t>
      </w:r>
      <w:r w:rsidRPr="00234941">
        <w:rPr>
          <w:rStyle w:val="StyleStyleBold12pt"/>
        </w:rPr>
        <w:t xml:space="preserve"> </w:t>
      </w:r>
      <w:r w:rsidRPr="0083546F">
        <w:rPr>
          <w:rStyle w:val="StyleStyleBold12pt"/>
          <w:b w:val="0"/>
        </w:rPr>
        <w:t>(Jonathan, “Mexico's Drug War: Violence Too Close to Home” 3/9/09 http://library.cqpress.com.proxy.lib.umich.edu/cqweekly/weeklyreport111-000003069323.) // czhang</w:t>
      </w:r>
    </w:p>
    <w:p w:rsidR="001029EC" w:rsidRPr="00234941" w:rsidRDefault="001029EC" w:rsidP="001029EC">
      <w:pPr>
        <w:rPr>
          <w:rStyle w:val="StyleBoldUnderline"/>
        </w:rPr>
      </w:pPr>
      <w:r w:rsidRPr="00234941">
        <w:rPr>
          <w:sz w:val="16"/>
        </w:rPr>
        <w:t xml:space="preserve"> “The Mexican possibility may seem less likely, but the government, its politicians, police and judicial infrastructure are all under sustained assault and pressure by </w:t>
      </w:r>
      <w:r w:rsidRPr="00234941">
        <w:rPr>
          <w:rStyle w:val="StyleBoldUnderline"/>
        </w:rPr>
        <w:t>criminal gangs and drug cartels</w:t>
      </w:r>
      <w:r w:rsidRPr="00234941">
        <w:rPr>
          <w:sz w:val="16"/>
        </w:rPr>
        <w:t xml:space="preserve">,” the report said. “How that </w:t>
      </w:r>
      <w:r w:rsidRPr="00234941">
        <w:rPr>
          <w:rStyle w:val="StyleBoldUnderline"/>
        </w:rPr>
        <w:t>internal conflict</w:t>
      </w:r>
      <w:r w:rsidRPr="00234941">
        <w:rPr>
          <w:sz w:val="16"/>
        </w:rPr>
        <w:t xml:space="preserve"> turns out over the next several years </w:t>
      </w:r>
      <w:r w:rsidRPr="00234941">
        <w:rPr>
          <w:rStyle w:val="StyleBoldUnderline"/>
        </w:rPr>
        <w:t>will have a major impact on the stability of the Mexican state.”</w:t>
      </w:r>
      <w:r w:rsidRPr="00234941">
        <w:rPr>
          <w:rStyle w:val="StyleBoldUnderline"/>
          <w:sz w:val="12"/>
        </w:rPr>
        <w:t xml:space="preserve">¶ </w:t>
      </w:r>
      <w:r w:rsidRPr="00234941">
        <w:rPr>
          <w:sz w:val="16"/>
        </w:rPr>
        <w:t xml:space="preserve">Just before he departed in January as director of the CIA, Michael V. </w:t>
      </w:r>
      <w:r w:rsidRPr="00234941">
        <w:rPr>
          <w:rStyle w:val="StyleBoldUnderline"/>
        </w:rPr>
        <w:t>Hayden listed the threat the drug gangs pose to Mexico’s stability as one of top challenges facing Obama</w:t>
      </w:r>
      <w:r w:rsidRPr="00234941">
        <w:rPr>
          <w:sz w:val="16"/>
        </w:rPr>
        <w:t xml:space="preserve">. </w:t>
      </w:r>
      <w:r w:rsidRPr="00234941">
        <w:rPr>
          <w:rStyle w:val="StyleBoldUnderline"/>
        </w:rPr>
        <w:t>He urged the president to strengthen ties with Mexican intelligence to deal with the situation there</w:t>
      </w:r>
      <w:r w:rsidRPr="00234941">
        <w:rPr>
          <w:sz w:val="16"/>
        </w:rPr>
        <w:t>. “As bad as it is — and it is bad,” Hayden said, “</w:t>
      </w:r>
      <w:r w:rsidRPr="00234941">
        <w:rPr>
          <w:rStyle w:val="StyleBoldUnderline"/>
        </w:rPr>
        <w:t>there’s an opportunity here</w:t>
      </w:r>
      <w:r w:rsidRPr="00234941">
        <w:rPr>
          <w:sz w:val="16"/>
        </w:rPr>
        <w:t>.”</w:t>
      </w:r>
      <w:r w:rsidRPr="00234941">
        <w:rPr>
          <w:sz w:val="12"/>
        </w:rPr>
        <w:t>¶</w:t>
      </w:r>
      <w:r w:rsidRPr="00234941">
        <w:rPr>
          <w:sz w:val="16"/>
        </w:rPr>
        <w:t xml:space="preserve"> </w:t>
      </w:r>
      <w:r w:rsidRPr="00234941">
        <w:rPr>
          <w:sz w:val="12"/>
        </w:rPr>
        <w:t>¶</w:t>
      </w:r>
      <w:r w:rsidRPr="00234941">
        <w:rPr>
          <w:sz w:val="16"/>
        </w:rPr>
        <w:t xml:space="preserve"> Even Obama’s director of national intelligence, Dennis C. Blair, has chimed in, telling Congress last month that the </w:t>
      </w:r>
      <w:r w:rsidRPr="00234941">
        <w:rPr>
          <w:rStyle w:val="StyleBoldUnderline"/>
        </w:rPr>
        <w:t>Mexican government already has lost control over some parts of its country. “The corruptive influence and increasing violence of Mexican drug cartels,</w:t>
      </w:r>
      <w:r w:rsidRPr="00234941">
        <w:rPr>
          <w:sz w:val="16"/>
        </w:rPr>
        <w:t>” Blair told the Senate Select Intelligence Committee on Feb. 12, “</w:t>
      </w:r>
      <w:r w:rsidRPr="00234941">
        <w:rPr>
          <w:rStyle w:val="StyleBoldUnderline"/>
        </w:rPr>
        <w:t>impedes Mexico City’s ability to govern parts of its country.”</w:t>
      </w:r>
    </w:p>
    <w:p w:rsidR="001029EC" w:rsidRDefault="001029EC" w:rsidP="001029EC"/>
    <w:p w:rsidR="008575D4" w:rsidRPr="008575D4" w:rsidRDefault="008575D4" w:rsidP="008575D4">
      <w:pPr>
        <w:rPr>
          <w:b/>
        </w:rPr>
      </w:pPr>
      <w:r w:rsidRPr="008575D4">
        <w:rPr>
          <w:b/>
        </w:rPr>
        <w:t>Mexico shares a border with the U.S. this magnifies the link</w:t>
      </w:r>
    </w:p>
    <w:p w:rsidR="008575D4" w:rsidRDefault="008575D4" w:rsidP="008575D4">
      <w:r w:rsidRPr="001234C4">
        <w:rPr>
          <w:b/>
        </w:rPr>
        <w:t>Carpenter, 0</w:t>
      </w:r>
      <w:r w:rsidRPr="004E500F">
        <w:rPr>
          <w:b/>
        </w:rPr>
        <w:t>9</w:t>
      </w:r>
      <w:r w:rsidRPr="004E500F">
        <w:t xml:space="preserve"> (Ted Galen, senior fellow for defense and foreign policy studies at the Cato Institute, contributing editor to the National Interest, editorial boards of Mediterranean Quarterly and the Journal of Strategic Studies, Ph.D. in U.S. diplomatic history from the University of Texas, "The International War on Drugs", CATO Handbook for Policymakers”, CATO Institute, </w:t>
      </w:r>
      <w:hyperlink r:id="rId54" w:history="1">
        <w:r w:rsidRPr="0009382F">
          <w:rPr>
            <w:rStyle w:val="Hyperlink"/>
          </w:rPr>
          <w:t>http://www.cato.org/sites/cato.org/files/serials/files/cato-handbook-policymakers/2009/9/hb111-58.pdf</w:t>
        </w:r>
      </w:hyperlink>
      <w:r>
        <w:t>, JKahn)</w:t>
      </w:r>
    </w:p>
    <w:p w:rsidR="008575D4" w:rsidRPr="00A5024C" w:rsidRDefault="008575D4" w:rsidP="008575D4">
      <w:pPr>
        <w:rPr>
          <w:sz w:val="16"/>
        </w:rPr>
      </w:pPr>
      <w:r w:rsidRPr="00586C09">
        <w:rPr>
          <w:rStyle w:val="StyleBoldUnderline"/>
        </w:rPr>
        <w:t xml:space="preserve">Mexico is a major source of </w:t>
      </w:r>
      <w:r w:rsidRPr="00586C09">
        <w:rPr>
          <w:rStyle w:val="StyleBoldUnderline"/>
          <w:bdr w:val="single" w:sz="4" w:space="0" w:color="auto"/>
        </w:rPr>
        <w:t>heroin, marijuana, and methamphetamine</w:t>
      </w:r>
      <w:r w:rsidRPr="00586C09">
        <w:rPr>
          <w:rStyle w:val="StyleBoldUnderline"/>
        </w:rPr>
        <w:t xml:space="preserve"> for the U.S. market, as well as the </w:t>
      </w:r>
      <w:r w:rsidRPr="00586C09">
        <w:rPr>
          <w:rStyle w:val="StyleBoldUnderline"/>
          <w:bdr w:val="single" w:sz="4" w:space="0" w:color="auto"/>
        </w:rPr>
        <w:t>principal transit and distribution point</w:t>
      </w:r>
      <w:r w:rsidRPr="00A5024C">
        <w:rPr>
          <w:sz w:val="16"/>
        </w:rPr>
        <w:t xml:space="preserve"> for cocaine coming in from South America. For years, </w:t>
      </w:r>
      <w:r w:rsidRPr="002801DC">
        <w:rPr>
          <w:rStyle w:val="StyleBoldUnderline"/>
        </w:rPr>
        <w:t>people</w:t>
      </w:r>
      <w:r w:rsidRPr="00A5024C">
        <w:rPr>
          <w:sz w:val="16"/>
        </w:rPr>
        <w:t xml:space="preserve"> both inside and outside Mexico have </w:t>
      </w:r>
      <w:r w:rsidRPr="002801DC">
        <w:rPr>
          <w:rStyle w:val="StyleBoldUnderline"/>
        </w:rPr>
        <w:t>worried</w:t>
      </w:r>
      <w:r w:rsidRPr="00A5024C">
        <w:rPr>
          <w:sz w:val="16"/>
        </w:rPr>
        <w:t xml:space="preserve"> that </w:t>
      </w:r>
      <w:r w:rsidRPr="002801DC">
        <w:rPr>
          <w:rStyle w:val="StyleBoldUnderline"/>
        </w:rPr>
        <w:t>the country might descend into the maelstrom of corruption and violence</w:t>
      </w:r>
      <w:r w:rsidRPr="00A5024C">
        <w:rPr>
          <w:sz w:val="16"/>
        </w:rPr>
        <w:t xml:space="preserve"> that plagued the chief drug-source country in the Western Hemisphere, Colombia, from the early 1980s to the early years of this century. There are growing signs that the ‘‘</w:t>
      </w:r>
      <w:r w:rsidRPr="002801DC">
        <w:rPr>
          <w:rStyle w:val="StyleBoldUnderline"/>
        </w:rPr>
        <w:t xml:space="preserve">Colombi- anization’’ of Mexico </w:t>
      </w:r>
      <w:r w:rsidRPr="002801DC">
        <w:rPr>
          <w:rStyle w:val="StyleBoldUnderline"/>
          <w:bdr w:val="single" w:sz="4" w:space="0" w:color="auto"/>
        </w:rPr>
        <w:t>is now becoming a reality</w:t>
      </w:r>
      <w:r w:rsidRPr="00A5024C">
        <w:rPr>
          <w:sz w:val="16"/>
        </w:rPr>
        <w:t xml:space="preserve">. That tragic prospect is a direct result of Washington’s policy of drug prohibition. The enormous potential profit attracts the most violence-prone criminal elements. It is a truism that when drugs are outlawed, only outlaws will traffic in drugs. If Mexico goes down the same path that Colombia did, the consequences to the United States will be much more severe. </w:t>
      </w:r>
      <w:r w:rsidRPr="0029582D">
        <w:rPr>
          <w:rStyle w:val="StyleBoldUnderline"/>
        </w:rPr>
        <w:t xml:space="preserve">Colombia is relatively far away, but Mexico shares a border with the United States and is closely </w:t>
      </w:r>
      <w:r w:rsidRPr="0029582D">
        <w:rPr>
          <w:rStyle w:val="StyleBoldUnderline"/>
          <w:bdr w:val="single" w:sz="4" w:space="0" w:color="auto"/>
        </w:rPr>
        <w:t>linked to this country economically</w:t>
      </w:r>
      <w:r w:rsidRPr="00A5024C">
        <w:rPr>
          <w:sz w:val="16"/>
        </w:rPr>
        <w:t xml:space="preserve"> through the North American Free Trade Agreement. Chaos in Mexico is already spilling over the border and adversely affecting the United States—especially the southwestern states of Arizona, New Mexico, and Texas. The prominence of the drug trade in Mexico has mushroomed over the past 15 years. One consequence of the increased prominence of the Mexi- can cartels is a spike in violence. Even supposed vict</w:t>
      </w:r>
      <w:r w:rsidRPr="001B1B6F">
        <w:rPr>
          <w:rStyle w:val="StyleBoldUnderline"/>
        </w:rPr>
        <w:t xml:space="preserve">ories in the drug war prove to be </w:t>
      </w:r>
      <w:r w:rsidRPr="001B1B6F">
        <w:rPr>
          <w:rStyle w:val="StyleBoldUnderline"/>
          <w:bdr w:val="single" w:sz="4" w:space="0" w:color="auto"/>
        </w:rPr>
        <w:t>mixed blessings</w:t>
      </w:r>
      <w:r w:rsidRPr="00A5024C">
        <w:rPr>
          <w:sz w:val="16"/>
        </w:rPr>
        <w:t xml:space="preserve"> at best. As Stratfor, a risk-assessment consult- ing organization, notes: ‘‘Inter-cartel violence tends to swing upward after U.S. or Mexican authorities manage to weaken or disrupt a given organization. At any point, if rival groups sense an organization might not be able to defend its turf, they will swoop in to battle not only the incumbent group, but also each other for control.’’</w:t>
      </w:r>
    </w:p>
    <w:p w:rsidR="008575D4" w:rsidRPr="00234941" w:rsidRDefault="008575D4" w:rsidP="001029EC"/>
    <w:p w:rsidR="001029EC" w:rsidRPr="00234941" w:rsidRDefault="001029EC" w:rsidP="001029EC">
      <w:pPr>
        <w:pStyle w:val="Heading2"/>
      </w:pPr>
      <w:r w:rsidRPr="00234941">
        <w:rPr>
          <w:b w:val="0"/>
          <w:bCs w:val="0"/>
        </w:rPr>
        <w:lastRenderedPageBreak/>
        <w:t>K World Trade</w:t>
      </w:r>
    </w:p>
    <w:p w:rsidR="001029EC" w:rsidRPr="00234941" w:rsidRDefault="001029EC" w:rsidP="001029EC"/>
    <w:p w:rsidR="001029EC" w:rsidRPr="00234941" w:rsidRDefault="001029EC" w:rsidP="001029EC">
      <w:pPr>
        <w:rPr>
          <w:b/>
        </w:rPr>
      </w:pPr>
      <w:r w:rsidRPr="00234941">
        <w:rPr>
          <w:b/>
        </w:rPr>
        <w:t>Mexican drug gangs are the center of world drug trade – one of the biggest industries</w:t>
      </w:r>
    </w:p>
    <w:p w:rsidR="001029EC" w:rsidRPr="00234941" w:rsidRDefault="001029EC" w:rsidP="001029EC">
      <w:pPr>
        <w:rPr>
          <w:rStyle w:val="StyleStyleBold12pt"/>
        </w:rPr>
      </w:pPr>
      <w:r w:rsidRPr="00234941">
        <w:rPr>
          <w:b/>
        </w:rPr>
        <w:t>Luhnow, 9</w:t>
      </w:r>
      <w:r w:rsidRPr="00234941">
        <w:t xml:space="preserve"> writer for Wall Street Journal</w:t>
      </w:r>
      <w:r w:rsidRPr="00234941">
        <w:rPr>
          <w:rStyle w:val="StyleStyleBold12pt"/>
        </w:rPr>
        <w:t xml:space="preserve"> </w:t>
      </w:r>
      <w:r w:rsidRPr="0083546F">
        <w:rPr>
          <w:rStyle w:val="StyleStyleBold12pt"/>
          <w:b w:val="0"/>
        </w:rPr>
        <w:t>(David, “Saving Mexico” December 26, 2009 http://online.wsj.com/article/SB10001424052748704254604574614230731506644.html) // czhang</w:t>
      </w:r>
    </w:p>
    <w:p w:rsidR="001029EC" w:rsidRPr="00234941" w:rsidRDefault="001029EC" w:rsidP="001029EC">
      <w:r w:rsidRPr="00234941">
        <w:rPr>
          <w:sz w:val="16"/>
        </w:rPr>
        <w:t xml:space="preserve">Today, </w:t>
      </w:r>
      <w:r w:rsidRPr="00234941">
        <w:rPr>
          <w:rStyle w:val="StyleBoldUnderline"/>
        </w:rPr>
        <w:t>the world's most successful drug trafficking organizations are found in Mexico</w:t>
      </w:r>
      <w:r w:rsidRPr="00234941">
        <w:rPr>
          <w:sz w:val="16"/>
        </w:rPr>
        <w:t xml:space="preserve">. Unlike Colombian drug gangs in the 1980s, who relied almost entirely on cocaine, </w:t>
      </w:r>
      <w:r w:rsidRPr="00234941">
        <w:rPr>
          <w:rStyle w:val="StyleBoldUnderline"/>
        </w:rPr>
        <w:t>Mexican drug gangs are a one-stop shop for four big-time illicit drugs: marijuana, cocaine, methamphetamines and heroin. Mexico is the world's second biggest producer of marijuana</w:t>
      </w:r>
      <w:r w:rsidRPr="00234941">
        <w:rPr>
          <w:sz w:val="16"/>
        </w:rPr>
        <w:t xml:space="preserve"> (the U.S. is No. 1), </w:t>
      </w:r>
      <w:r w:rsidRPr="00234941">
        <w:rPr>
          <w:rStyle w:val="StyleBoldUnderline"/>
        </w:rPr>
        <w:t>the major supplier of methamphetamines to the U.S., the key transit point for U.S.-bound cocaine from South America and the hemisphere's biggest producer of heroin.</w:t>
      </w:r>
      <w:r w:rsidRPr="00234941">
        <w:rPr>
          <w:rStyle w:val="StyleBoldUnderline"/>
          <w:sz w:val="12"/>
        </w:rPr>
        <w:t xml:space="preserve">¶ </w:t>
      </w:r>
      <w:r w:rsidRPr="00234941">
        <w:rPr>
          <w:rStyle w:val="StyleBoldUnderline"/>
        </w:rPr>
        <w:t>This diversification helps them absorb shocks from the business.</w:t>
      </w:r>
      <w:r w:rsidRPr="00234941">
        <w:rPr>
          <w:sz w:val="16"/>
        </w:rPr>
        <w:t xml:space="preserve"> Sales of cocaine in the U.S., for instance, slipped slightly from 2006 to 2008. But that decline was more than made up for by growing sales of methamphetamines.</w:t>
      </w:r>
      <w:r w:rsidRPr="00234941">
        <w:rPr>
          <w:sz w:val="12"/>
        </w:rPr>
        <w:t>¶</w:t>
      </w:r>
      <w:r w:rsidRPr="00234941">
        <w:rPr>
          <w:sz w:val="16"/>
        </w:rPr>
        <w:t xml:space="preserve"> In many ways, </w:t>
      </w:r>
      <w:r w:rsidRPr="00234941">
        <w:rPr>
          <w:rStyle w:val="StyleBoldUnderline"/>
        </w:rPr>
        <w:t>illegal drugs are the most successful Mexican multinational enterprise, employing some 450,000 Mexicans and generating about $20 billion in sales, second only behind the country's oil industry and automotive industry exports</w:t>
      </w:r>
      <w:r w:rsidRPr="00234941">
        <w:rPr>
          <w:sz w:val="16"/>
        </w:rPr>
        <w:t>. This year, Forbes magazine put Mexican drug lord Joaquin "Shorty" Guzman as No. 701 on the world's list of billionaires.</w:t>
      </w:r>
    </w:p>
    <w:p w:rsidR="001029EC" w:rsidRPr="00234941" w:rsidRDefault="001029EC" w:rsidP="001029EC"/>
    <w:p w:rsidR="001029EC" w:rsidRPr="00234941" w:rsidRDefault="001029EC" w:rsidP="001029EC">
      <w:pPr>
        <w:pStyle w:val="Heading2"/>
      </w:pPr>
      <w:r w:rsidRPr="00234941">
        <w:rPr>
          <w:b w:val="0"/>
          <w:bCs w:val="0"/>
        </w:rPr>
        <w:lastRenderedPageBreak/>
        <w:t>K Cocaine Trade</w:t>
      </w:r>
    </w:p>
    <w:p w:rsidR="001029EC" w:rsidRPr="00234941" w:rsidRDefault="001029EC" w:rsidP="001029EC"/>
    <w:p w:rsidR="001029EC" w:rsidRPr="00234941" w:rsidRDefault="001029EC" w:rsidP="001029EC">
      <w:pPr>
        <w:rPr>
          <w:b/>
        </w:rPr>
      </w:pPr>
      <w:r w:rsidRPr="00234941">
        <w:rPr>
          <w:b/>
        </w:rPr>
        <w:t xml:space="preserve">Mexico is the center of cocaine trade – they are vital to global drug trade </w:t>
      </w:r>
    </w:p>
    <w:p w:rsidR="001029EC" w:rsidRPr="0083546F" w:rsidRDefault="001029EC" w:rsidP="001029EC">
      <w:pPr>
        <w:rPr>
          <w:rStyle w:val="StyleStyleBold12pt"/>
          <w:b w:val="0"/>
        </w:rPr>
      </w:pPr>
      <w:r w:rsidRPr="0083546F">
        <w:rPr>
          <w:b/>
        </w:rPr>
        <w:t>Stewart 1/3/13</w:t>
      </w:r>
      <w:r w:rsidRPr="0083546F">
        <w:t xml:space="preserve"> Vice President of Analysis at Security Weekly, writing for Stratfor</w:t>
      </w:r>
      <w:r w:rsidRPr="0083546F">
        <w:rPr>
          <w:rStyle w:val="StyleStyleBold12pt"/>
          <w:b w:val="0"/>
        </w:rPr>
        <w:t xml:space="preserve"> (Scott, “Mexico's Cartels and the Economics of Cocaine” Security Weekly, Stratfor http://www.stratfor.com/weekly/mexicos-cartels-and-economics-cocaine) // czhang</w:t>
      </w:r>
    </w:p>
    <w:p w:rsidR="001029EC" w:rsidRPr="00234941" w:rsidRDefault="001029EC" w:rsidP="001029EC">
      <w:pPr>
        <w:rPr>
          <w:sz w:val="14"/>
        </w:rPr>
      </w:pPr>
      <w:r w:rsidRPr="00234941">
        <w:rPr>
          <w:sz w:val="14"/>
        </w:rPr>
        <w:t xml:space="preserve">As U.S. interdiction efforts, aided by improvements in aerial and maritime surveillance, curtailed much of the Caribbean cocaine flow in the 1980s and 1990s, and as </w:t>
      </w:r>
      <w:r w:rsidRPr="00234941">
        <w:rPr>
          <w:rStyle w:val="StyleBoldUnderline"/>
        </w:rPr>
        <w:t>the Colombian and U.S. governments dismantled the Colombian cartels</w:t>
      </w:r>
      <w:r w:rsidRPr="00234941">
        <w:rPr>
          <w:sz w:val="14"/>
        </w:rPr>
        <w:t xml:space="preserve">, </w:t>
      </w:r>
      <w:r w:rsidRPr="00234941">
        <w:rPr>
          <w:rStyle w:val="StyleBoldUnderline"/>
        </w:rPr>
        <w:t>the land routes through Central America and Mexico became more important to the flow of cocaine</w:t>
      </w:r>
      <w:r w:rsidRPr="00234941">
        <w:rPr>
          <w:sz w:val="14"/>
        </w:rPr>
        <w:t>. It is far more difficult to spot and seize contraband moving across the busy U.S.-Mexico border than it is to spot contraband flowing across the Caribbean.</w:t>
      </w:r>
      <w:r w:rsidRPr="00234941">
        <w:rPr>
          <w:sz w:val="12"/>
        </w:rPr>
        <w:t>¶</w:t>
      </w:r>
      <w:r w:rsidRPr="00234941">
        <w:rPr>
          <w:sz w:val="14"/>
        </w:rPr>
        <w:t xml:space="preserve"> </w:t>
      </w:r>
      <w:r w:rsidRPr="00234941">
        <w:rPr>
          <w:rStyle w:val="StyleBoldUnderline"/>
        </w:rPr>
        <w:t>This increase in the importance of Mexico allowed the Mexican cartels to gain leverage</w:t>
      </w:r>
      <w:r w:rsidRPr="00234941">
        <w:rPr>
          <w:sz w:val="14"/>
        </w:rPr>
        <w:t xml:space="preserve"> in negotiations with their Central American and Colombian partners </w:t>
      </w:r>
      <w:r w:rsidRPr="00234941">
        <w:rPr>
          <w:rStyle w:val="StyleBoldUnderline"/>
        </w:rPr>
        <w:t>and to secure a larger share of the profit.</w:t>
      </w:r>
      <w:r w:rsidRPr="00234941">
        <w:rPr>
          <w:sz w:val="14"/>
        </w:rPr>
        <w:t xml:space="preserve"> Indeed, by the mid-1990s </w:t>
      </w:r>
      <w:r w:rsidRPr="00234941">
        <w:rPr>
          <w:rStyle w:val="StyleBoldUnderline"/>
        </w:rPr>
        <w:t xml:space="preserve">the increasing importance of Mexican organizations to the flow of cocaine to the United States allowed the Mexican cartels to become </w:t>
      </w:r>
      <w:r w:rsidRPr="00234941">
        <w:rPr>
          <w:rStyle w:val="Emphasis"/>
        </w:rPr>
        <w:t>the senior partners</w:t>
      </w:r>
      <w:r w:rsidRPr="00234941">
        <w:rPr>
          <w:rStyle w:val="StyleBoldUnderline"/>
        </w:rPr>
        <w:t xml:space="preserve"> in the business relationship.</w:t>
      </w:r>
      <w:r w:rsidRPr="00234941">
        <w:rPr>
          <w:rStyle w:val="StyleBoldUnderline"/>
          <w:sz w:val="12"/>
        </w:rPr>
        <w:t>¶</w:t>
      </w:r>
      <w:r w:rsidRPr="00234941">
        <w:rPr>
          <w:sz w:val="14"/>
        </w:rPr>
        <w:t xml:space="preserve"> In a quest for an even larger portion of the cocaine profit chain, </w:t>
      </w:r>
      <w:r w:rsidRPr="00234941">
        <w:rPr>
          <w:rStyle w:val="StyleBoldUnderline"/>
        </w:rPr>
        <w:t>the Mexican cartels have increased their activities in Central and South America over the last two decades</w:t>
      </w:r>
      <w:r w:rsidRPr="00234941">
        <w:rPr>
          <w:sz w:val="14"/>
        </w:rPr>
        <w:t xml:space="preserve">. The Mexicans have cut out many of the middlemen in Central America who used to transport cocaine from South America to Mexico and sell it to the Mexican cartels. </w:t>
      </w:r>
      <w:r w:rsidRPr="00234941">
        <w:rPr>
          <w:rStyle w:val="StyleBoldUnderline"/>
        </w:rPr>
        <w:t>Their efforts to consolidate their control over Central American smuggling routes continue today.</w:t>
      </w:r>
      <w:r w:rsidRPr="00234941">
        <w:rPr>
          <w:rStyle w:val="StyleBoldUnderline"/>
          <w:sz w:val="12"/>
        </w:rPr>
        <w:t xml:space="preserve">¶ </w:t>
      </w:r>
      <w:r w:rsidRPr="00234941">
        <w:rPr>
          <w:sz w:val="14"/>
        </w:rPr>
        <w:t xml:space="preserve">This move meant that </w:t>
      </w:r>
      <w:r w:rsidRPr="00234941">
        <w:rPr>
          <w:rStyle w:val="StyleBoldUnderline"/>
        </w:rPr>
        <w:t xml:space="preserve">the Mexican cartels assumed responsibility for the losses incurred by transporting cocaine from South America to Mexico, </w:t>
      </w:r>
      <w:r w:rsidRPr="00234941">
        <w:rPr>
          <w:sz w:val="14"/>
        </w:rPr>
        <w:t xml:space="preserve">but it also </w:t>
      </w:r>
      <w:r w:rsidRPr="00234941">
        <w:rPr>
          <w:rStyle w:val="StyleBoldUnderline"/>
        </w:rPr>
        <w:t xml:space="preserve">permitted them to reap an increasing portion of the profit pool. </w:t>
      </w:r>
      <w:r w:rsidRPr="00234941">
        <w:rPr>
          <w:sz w:val="14"/>
        </w:rPr>
        <w:t>Instead of making a set profit of perhaps $1,000 or $1,500 per kilogram of cocaine smuggled into the United States, the Mexican cartels can now buy a kilogram of cocaine for $2,200 or less in South America and sell it for $24,000 or more to their partners in the United States.</w:t>
      </w:r>
      <w:r w:rsidRPr="00234941">
        <w:rPr>
          <w:sz w:val="12"/>
        </w:rPr>
        <w:t>¶</w:t>
      </w:r>
      <w:r w:rsidRPr="00234941">
        <w:rPr>
          <w:sz w:val="14"/>
        </w:rPr>
        <w:t xml:space="preserve"> But the expansion of the Mexican cartels did not stop in Central America. According to South American authorities, the Mexican cartels are now becoming more involved in the processing of cocaine from coca leaf in Colombia, Peru and Bolivia. There have also been reports of seizures of coca paste being smuggled to cocaine processing laboratories in Honduras and Guatemala. The use of these Central American processing laboratories, which are run by Mexican cartels, appears to be a reaction to the increased efforts of the Colombian National Police to crack down on cocaine laboratories and the availability of cocaine processing chemicals. </w:t>
      </w:r>
      <w:r w:rsidRPr="00234941">
        <w:rPr>
          <w:sz w:val="12"/>
        </w:rPr>
        <w:t>¶</w:t>
      </w:r>
      <w:r w:rsidRPr="00234941">
        <w:rPr>
          <w:sz w:val="14"/>
        </w:rPr>
        <w:t xml:space="preserve"> U.S. counternarcotics officials report that </w:t>
      </w:r>
      <w:r w:rsidRPr="00234941">
        <w:rPr>
          <w:rStyle w:val="StyleBoldUnderline"/>
        </w:rPr>
        <w:t>today the Mexican cartels are the largest players in the global cocaine trade and are steadily working to grab the portion of cocaine smuggling not yet under their control</w:t>
      </w:r>
      <w:r w:rsidRPr="00234941">
        <w:rPr>
          <w:sz w:val="14"/>
        </w:rPr>
        <w:t xml:space="preserve">. But the efforts of </w:t>
      </w:r>
      <w:r w:rsidRPr="00234941">
        <w:rPr>
          <w:rStyle w:val="StyleBoldUnderline"/>
        </w:rPr>
        <w:t>the Mexican cartels</w:t>
      </w:r>
      <w:r w:rsidRPr="00234941">
        <w:rPr>
          <w:sz w:val="14"/>
        </w:rPr>
        <w:t xml:space="preserve"> to increase their share of the cocaine profit are not confined to the production side; they ha</w:t>
      </w:r>
      <w:r w:rsidRPr="00234941">
        <w:rPr>
          <w:rStyle w:val="StyleBoldUnderline"/>
        </w:rPr>
        <w:t xml:space="preserve">ve also expanded their involvement in the smuggling of South American cocaine to Europe and Australia and have established a footprint in African, Asian and European countries. Furthermore, they have stepped up their activities in places like the Dominican Republic and Haiti in an attempt to increase their share of the cocaine being smuggled through the Caribbean to the U.S. market. </w:t>
      </w:r>
      <w:r w:rsidRPr="00234941">
        <w:rPr>
          <w:sz w:val="14"/>
        </w:rPr>
        <w:t xml:space="preserve">As seen by recent operations launched by U.S. law enforcement, such as Operation Xcellerator, Operation Chokehold and Operation Imperial Emperor, </w:t>
      </w:r>
      <w:r w:rsidRPr="00234941">
        <w:rPr>
          <w:rStyle w:val="StyleBoldUnderline"/>
        </w:rPr>
        <w:t>the Mexican cartels have also been increasing their presence at distribution points inside the United States, such as Chicago, Atlanta and Dallas, in an effort to increase their share of the cocaine profit chain inside the United States.</w:t>
      </w:r>
      <w:r w:rsidRPr="00234941">
        <w:rPr>
          <w:rStyle w:val="StyleBoldUnderline"/>
          <w:sz w:val="12"/>
        </w:rPr>
        <w:t>¶</w:t>
      </w:r>
      <w:r w:rsidRPr="00234941">
        <w:rPr>
          <w:sz w:val="14"/>
        </w:rPr>
        <w:t xml:space="preserve"> While marijuana sales have always been an important financial source for the Mexican cartels, the large profits from the cocaine trade are what have permitted the cartels to become as powerful as they are today. </w:t>
      </w:r>
      <w:r w:rsidRPr="00234941">
        <w:rPr>
          <w:rStyle w:val="StyleBoldUnderline"/>
        </w:rPr>
        <w:t>The billions of dollars of profit to be had from the cocaine trade have not only motivated much of the Mexican cartels' global expansion but have also financed it</w:t>
      </w:r>
      <w:r w:rsidRPr="00234941">
        <w:rPr>
          <w:sz w:val="14"/>
        </w:rPr>
        <w:t>. Cocaine profits allow the Mexican cartels to buy boats and planes, hire smugglers and assassins ("sicarios") and bribe government officials.</w:t>
      </w:r>
    </w:p>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Econ High</w:t>
      </w:r>
    </w:p>
    <w:p w:rsidR="001029EC" w:rsidRPr="00234941" w:rsidRDefault="001029EC" w:rsidP="001029EC"/>
    <w:p w:rsidR="001029EC" w:rsidRPr="00234941" w:rsidRDefault="001029EC" w:rsidP="001029EC">
      <w:pPr>
        <w:rPr>
          <w:b/>
        </w:rPr>
      </w:pPr>
      <w:r w:rsidRPr="00234941">
        <w:rPr>
          <w:b/>
        </w:rPr>
        <w:t>Mexico’s economy is booming despite drug violence</w:t>
      </w:r>
    </w:p>
    <w:p w:rsidR="001029EC" w:rsidRPr="00234941" w:rsidRDefault="001029EC" w:rsidP="001029EC">
      <w:pPr>
        <w:rPr>
          <w:rStyle w:val="StyleStyleBold12pt"/>
        </w:rPr>
      </w:pPr>
      <w:r w:rsidRPr="00234941">
        <w:rPr>
          <w:rStyle w:val="StyleStyleBold12pt"/>
        </w:rPr>
        <w:t>O’Neil &amp; Gwertzman, 12 – *Douglas Dillon Fellow for Latin America Studies, Council on Foreign Relations AND **Consulting Editor, CFR.org (Shannon &amp; Bernard, “Mexico's Burgeoning Economy Amid Drug Violence,” Council on Foreign Relations, 20 February 2012, http://www.cfr.org/mexico/mexicos-burgeoning-economy-amid-drug-violence/p27386)//BI</w:t>
      </w:r>
    </w:p>
    <w:p w:rsidR="001029EC" w:rsidRPr="00234941" w:rsidRDefault="001029EC" w:rsidP="001029EC">
      <w:pPr>
        <w:rPr>
          <w:sz w:val="16"/>
        </w:rPr>
      </w:pPr>
      <w:r w:rsidRPr="00234941">
        <w:rPr>
          <w:rStyle w:val="StyleBoldUnderline"/>
        </w:rPr>
        <w:t>Despite an escalation in drug violence</w:t>
      </w:r>
      <w:r w:rsidRPr="00234941">
        <w:rPr>
          <w:sz w:val="16"/>
        </w:rPr>
        <w:t xml:space="preserve"> and thousands of people killed in drug-related murders </w:t>
      </w:r>
      <w:r w:rsidRPr="00234941">
        <w:rPr>
          <w:rStyle w:val="StyleBoldUnderline"/>
        </w:rPr>
        <w:t>in Mexico in recent years, Mexico's economy and the tourism industry are thriving, says CFR's Mexico expert, Shannon K. O'Neil</w:t>
      </w:r>
      <w:r w:rsidRPr="00234941">
        <w:rPr>
          <w:sz w:val="16"/>
        </w:rPr>
        <w:t>. "</w:t>
      </w:r>
      <w:r w:rsidRPr="00234941">
        <w:rPr>
          <w:rStyle w:val="StyleBoldUnderline"/>
        </w:rPr>
        <w:t>Mexico was the hardest hit in Latin America" as a result of the global financial crisis</w:t>
      </w:r>
      <w:r w:rsidRPr="00234941">
        <w:rPr>
          <w:sz w:val="16"/>
        </w:rPr>
        <w:t>, she says, "</w:t>
      </w:r>
      <w:r w:rsidRPr="00234941">
        <w:rPr>
          <w:rStyle w:val="StyleBoldUnderline"/>
        </w:rPr>
        <w:t>but it's recovered quite quickly</w:t>
      </w:r>
      <w:r w:rsidRPr="00234941">
        <w:rPr>
          <w:sz w:val="16"/>
        </w:rPr>
        <w:t xml:space="preserve">, and in part it's been due to a huge boom in manufacturing along the border tied to U.S. companies and to U.S. consumers." On the contentious issue of Mexican immigrants in the United States, she says fewer Mexicans are immigrating to the United States because of a burgeoning economy and a demographic shift. More broadly, one reason the two countries have failed to find a solution, she says, is because while Mexicans see immigration as a foreign policy issue, the United States continues to treat it as a domestic one. There have been reports about Mexico's thriving economy amid continuing drug violence. Does this sort of ambivalence truly exist in Mexico right now? It is true. </w:t>
      </w:r>
      <w:r w:rsidRPr="00234941">
        <w:rPr>
          <w:rStyle w:val="StyleBoldUnderline"/>
        </w:rPr>
        <w:t>Mexico is a place that's seen a huge escalation in violence</w:t>
      </w:r>
      <w:r w:rsidRPr="00234941">
        <w:rPr>
          <w:sz w:val="16"/>
        </w:rPr>
        <w:t xml:space="preserve">. Under President Felipe Calderon over the last five years, we've seen almost 50,000 people killed in drug-related murders. </w:t>
      </w:r>
      <w:r w:rsidRPr="00234941">
        <w:rPr>
          <w:rStyle w:val="StyleBoldUnderline"/>
        </w:rPr>
        <w:t>But at the same time, Mexico's economy has actually been doing quite well since the end of the global recession</w:t>
      </w:r>
      <w:r w:rsidRPr="00234941">
        <w:rPr>
          <w:sz w:val="16"/>
        </w:rPr>
        <w:t>. Mexico was the hardest hit in Latin America but it's recovered quite quickly, and in part it's been due to a huge boom in manufacturing along the border tied to U.S. companies and to U.S. consumers.</w:t>
      </w:r>
    </w:p>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Econ Ev Indict</w:t>
      </w:r>
    </w:p>
    <w:p w:rsidR="001029EC" w:rsidRPr="00234941" w:rsidRDefault="001029EC" w:rsidP="001029EC"/>
    <w:p w:rsidR="001029EC" w:rsidRPr="00234941" w:rsidRDefault="001029EC" w:rsidP="001029EC">
      <w:pPr>
        <w:rPr>
          <w:rStyle w:val="StyleBoldUnderline"/>
          <w:b/>
        </w:rPr>
      </w:pPr>
      <w:r w:rsidRPr="00234941">
        <w:rPr>
          <w:rStyle w:val="StyleBoldUnderline"/>
        </w:rPr>
        <w:t>Their studies are flawed – they don’t take into account aggregate costs and benefits</w:t>
      </w:r>
    </w:p>
    <w:p w:rsidR="001029EC" w:rsidRPr="00234941" w:rsidRDefault="001029EC" w:rsidP="001029EC">
      <w:pPr>
        <w:rPr>
          <w:sz w:val="16"/>
        </w:rPr>
      </w:pPr>
      <w:r w:rsidRPr="00234941">
        <w:rPr>
          <w:rStyle w:val="StyleStyleBold12pt"/>
        </w:rPr>
        <w:t>Rios, 8</w:t>
      </w:r>
      <w:r w:rsidRPr="00234941">
        <w:rPr>
          <w:sz w:val="16"/>
        </w:rPr>
        <w:t xml:space="preserve"> – PhD candidate in Government and a doctoral fellow in Inequality and Criminal Justice at the Harvard Kennedy School, studying drug trafficking, violence and corruption in Mexico (Viridiana, “Evaluating the economic impact of Mexico’s drug trafficking industry,” Graduate Students Political Economy Workshop, Institute for Quantitative Social Sciences, Harvard University, Spring 2008, http://www.gov.harvard.edu/files/Rios2008_MexicanDrugMarket.pdf)//BI</w:t>
      </w:r>
    </w:p>
    <w:p w:rsidR="001029EC" w:rsidRPr="00234941" w:rsidRDefault="001029EC" w:rsidP="001029EC">
      <w:pPr>
        <w:rPr>
          <w:sz w:val="16"/>
        </w:rPr>
      </w:pPr>
      <w:r w:rsidRPr="00234941">
        <w:rPr>
          <w:rStyle w:val="StyleBoldUnderline"/>
        </w:rPr>
        <w:t>It is well known that the drug trade in Mexico represents one of the biggest industries in that country</w:t>
      </w:r>
      <w:r w:rsidRPr="00234941">
        <w:rPr>
          <w:sz w:val="16"/>
        </w:rPr>
        <w:t xml:space="preserve">, accounting for as much as $991 million dollars per year. The 2006 drug seizure of over $206 million in cash, the fortune of Zhenli Yen Gon, an ostentatious drug smuggler, was approximately equivalent to the whole budget of the Mexican General Attorney Office for three months (CDHCU 2006) and was the largest seizure of drug money anywhere in the world (Shenon 2007). </w:t>
      </w:r>
      <w:r w:rsidRPr="00234941">
        <w:rPr>
          <w:rStyle w:val="StyleBoldUnderline"/>
        </w:rPr>
        <w:t>That the drug trade generates so much revenue</w:t>
      </w:r>
      <w:r w:rsidRPr="00234941">
        <w:rPr>
          <w:sz w:val="16"/>
        </w:rPr>
        <w:t xml:space="preserve"> in Mexico </w:t>
      </w:r>
      <w:r w:rsidRPr="00234941">
        <w:rPr>
          <w:rStyle w:val="StyleBoldUnderline"/>
        </w:rPr>
        <w:t>raises a set of crucial questions about the rationale and efficiency of</w:t>
      </w:r>
      <w:r w:rsidRPr="00234941">
        <w:rPr>
          <w:sz w:val="16"/>
        </w:rPr>
        <w:t xml:space="preserve"> that country’s </w:t>
      </w:r>
      <w:r w:rsidRPr="00234941">
        <w:rPr>
          <w:rStyle w:val="StyleBoldUnderline"/>
        </w:rPr>
        <w:t>efforts to eliminate the industry</w:t>
      </w:r>
      <w:r w:rsidRPr="00234941">
        <w:rPr>
          <w:sz w:val="16"/>
        </w:rPr>
        <w:t xml:space="preserve">. If -as some have estimated (Chabat as cited by Ánderson 2007)- drug trafficking is one of the ten most important industries of the country, a serious analysis should be undertaken before dismembering it. After all, drug dollars are also dollars and drugs also an industry, one that introduces large capital flows into the country, generating employment, fostering consumption and sprinkling resources to other legal industries [for example, the construction industry of many cities are boosted by the exotic housing preferences of drug smugglers (López 2007)]. In other words, </w:t>
      </w:r>
      <w:r w:rsidRPr="00234941">
        <w:rPr>
          <w:rStyle w:val="StyleBoldUnderline"/>
        </w:rPr>
        <w:t>is Mexico winning or losing by having such a successful -but illegal- industry as part of its economy</w:t>
      </w:r>
      <w:r w:rsidRPr="00234941">
        <w:rPr>
          <w:sz w:val="16"/>
        </w:rPr>
        <w:t xml:space="preserve">? An </w:t>
      </w:r>
      <w:r w:rsidRPr="00234941">
        <w:rPr>
          <w:rStyle w:val="StyleBoldUnderline"/>
        </w:rPr>
        <w:t>analysis of the aggregate costs and benefits of Mexican drug traffic is absent in the literature</w:t>
      </w:r>
      <w:r w:rsidRPr="00234941">
        <w:rPr>
          <w:sz w:val="16"/>
        </w:rPr>
        <w:t xml:space="preserve">. Questions that require analysis include: How many dollars flow into the Mexican economy and </w:t>
      </w:r>
      <w:r w:rsidRPr="00234941">
        <w:rPr>
          <w:rStyle w:val="StyleBoldUnderline"/>
        </w:rPr>
        <w:t>to what extent do</w:t>
      </w:r>
      <w:r w:rsidRPr="00234941">
        <w:rPr>
          <w:sz w:val="16"/>
        </w:rPr>
        <w:t xml:space="preserve"> these </w:t>
      </w:r>
      <w:r w:rsidRPr="00234941">
        <w:rPr>
          <w:rStyle w:val="StyleBoldUnderline"/>
        </w:rPr>
        <w:t>flows foster economic growth? Who are the winners</w:t>
      </w:r>
      <w:r w:rsidRPr="00234941">
        <w:rPr>
          <w:sz w:val="16"/>
        </w:rPr>
        <w:t xml:space="preserve"> of this industry? How do the poor and isolated peasants fair? How are violence, corruption and drug abuse affecting the productivity of the Mexican economy? How much is the country losing by being perceived internationally as the home of world famous drug dealers and corrupted politicians? By analyzing and reviewing the literature about the consequences of drug trafficking in Mexico, </w:t>
      </w:r>
      <w:r w:rsidRPr="00234941">
        <w:rPr>
          <w:rStyle w:val="StyleBoldUnderline"/>
        </w:rPr>
        <w:t>this paper tackles the</w:t>
      </w:r>
      <w:r w:rsidRPr="00234941">
        <w:rPr>
          <w:sz w:val="16"/>
        </w:rPr>
        <w:t xml:space="preserve"> aforementioned </w:t>
      </w:r>
      <w:r w:rsidRPr="00234941">
        <w:rPr>
          <w:rStyle w:val="StyleBoldUnderline"/>
        </w:rPr>
        <w:t>questions, contributing to the formal study of a field that has been relatively ignored. This work</w:t>
      </w:r>
      <w:r w:rsidRPr="00234941">
        <w:rPr>
          <w:sz w:val="16"/>
        </w:rPr>
        <w:t xml:space="preserve"> has two contributions. First, it </w:t>
      </w:r>
      <w:r w:rsidRPr="00234941">
        <w:rPr>
          <w:rStyle w:val="StyleBoldUnderline"/>
        </w:rPr>
        <w:t>evaluates the economic costs and benefits of the Mexican drug industry to determine whether or not it is rational to suppress it</w:t>
      </w:r>
      <w:r w:rsidRPr="00234941">
        <w:rPr>
          <w:sz w:val="16"/>
        </w:rPr>
        <w:t xml:space="preserve">. While some studies have evaluated the impacts of drug profits in agriculture (Resa Nestares 2001, Marín 2002), the costs of drug abuse (CIDAD 2004), the costs of violence and crime (Londoño and Guerrero 2000), the cost of corruption (WB 2004) and the estimated amount of general illegal-drug cash flows (Reuter 2001, Toro 1995, Loret de Mola 2001, Resa Nestares 2003), none have evaluated the aggregate economic impact of this industry. Second, </w:t>
      </w:r>
      <w:r w:rsidRPr="00234941">
        <w:rPr>
          <w:rStyle w:val="StyleBoldUnderline"/>
        </w:rPr>
        <w:t>the paper formally analyzes the Mexican drug industry, in particular the profits and revenues generated through its productive chain. Similar analyses have been undertaken</w:t>
      </w:r>
      <w:r w:rsidRPr="00234941">
        <w:rPr>
          <w:sz w:val="16"/>
        </w:rPr>
        <w:t xml:space="preserve"> in Colombia (Thoumi 1995, Lee 1989, Sarmiento 1991), </w:t>
      </w:r>
      <w:r w:rsidRPr="00234941">
        <w:rPr>
          <w:rStyle w:val="StyleBoldUnderline"/>
        </w:rPr>
        <w:t>but not for Mexico</w:t>
      </w:r>
      <w:r w:rsidRPr="00234941">
        <w:rPr>
          <w:sz w:val="16"/>
        </w:rPr>
        <w:t xml:space="preserve">. Given Mexico’s dominance in the drug industry, such an evaluation is necessary. [almost all the cocaine produced in Colombia enters the US with the help of Mexican cartels (UNODC 2007a), and Mexico produces more marijuana and poppy than Colombia (ONDCP 2003)]. </w:t>
      </w:r>
      <w:r w:rsidRPr="00234941">
        <w:rPr>
          <w:rStyle w:val="StyleBoldUnderline"/>
        </w:rPr>
        <w:t>This paper is the first attempt to understand the fight against drug trafficking in Mexico with a formal cost-benefit analysis</w:t>
      </w:r>
      <w:r w:rsidRPr="00234941">
        <w:rPr>
          <w:sz w:val="16"/>
        </w:rPr>
        <w:t xml:space="preserve">. Contrary to the US, where anti-drug efforts have been rationally justified in terms of productivity losses (ONDCP, 2000), addiction rates (ONDCP 2003), or the potential costs of alternative policies (e.g. MacCoun and Reuter, 2001; Sabet 2006), the Mexican government has failed to formally frame the reasons for fighting this extremely costly war, offering only vague references to violence and “social fragmentation” (e.g. Informe Presidencial 2006). The main hypothesis of this paper is that </w:t>
      </w:r>
      <w:r w:rsidRPr="00234941">
        <w:rPr>
          <w:rStyle w:val="StyleBoldUnderline"/>
        </w:rPr>
        <w:t>Mexico’s efforts against the illegal drug trade are worth the costs because, even accounting for all the economic benefits generated by drug traffic</w:t>
      </w:r>
      <w:r w:rsidRPr="00234941">
        <w:rPr>
          <w:sz w:val="16"/>
        </w:rPr>
        <w:t xml:space="preserve"> (employment, cash flows and investments), </w:t>
      </w:r>
      <w:r w:rsidRPr="00234941">
        <w:rPr>
          <w:rStyle w:val="StyleBoldUnderline"/>
        </w:rPr>
        <w:t>extensive negative externalities</w:t>
      </w:r>
      <w:r w:rsidRPr="00234941">
        <w:rPr>
          <w:sz w:val="16"/>
        </w:rPr>
        <w:t xml:space="preserve"> (corruption, violence, productivity losses, and increase demand) </w:t>
      </w:r>
      <w:r w:rsidRPr="00234941">
        <w:rPr>
          <w:rStyle w:val="StyleBoldUnderline"/>
        </w:rPr>
        <w:t>produced by drug industry generate an aggregate negative impact.</w:t>
      </w:r>
      <w:r w:rsidRPr="00234941">
        <w:rPr>
          <w:sz w:val="16"/>
        </w:rPr>
        <w:t xml:space="preserve"> The paper also claims that, although in the aggregate drug traffic has had a negative economic impact, drug flows may be beneficial for local, less diversified economies such as Mexican rural communities dedicated to poppy and marijuana production. This is no surprise since drug smugglers represent a critical source of employment, income, and consumption.</w:t>
      </w:r>
    </w:p>
    <w:p w:rsidR="001029EC" w:rsidRPr="00234941" w:rsidRDefault="001029EC" w:rsidP="001029EC"/>
    <w:p w:rsidR="001029EC" w:rsidRPr="00234941" w:rsidRDefault="001029EC" w:rsidP="001029EC">
      <w:pPr>
        <w:pStyle w:val="Heading2"/>
      </w:pPr>
      <w:r w:rsidRPr="00234941">
        <w:rPr>
          <w:b w:val="0"/>
          <w:bCs w:val="0"/>
        </w:rPr>
        <w:lastRenderedPageBreak/>
        <w:t>US Econ IL</w:t>
      </w:r>
    </w:p>
    <w:p w:rsidR="001029EC" w:rsidRPr="00234941" w:rsidRDefault="001029EC" w:rsidP="001029EC"/>
    <w:p w:rsidR="001029EC" w:rsidRPr="00234941" w:rsidRDefault="001029EC" w:rsidP="001029EC">
      <w:pPr>
        <w:rPr>
          <w:b/>
        </w:rPr>
      </w:pPr>
      <w:r w:rsidRPr="00234941">
        <w:rPr>
          <w:b/>
        </w:rPr>
        <w:t>Mexican decline collapses the U.S. economy</w:t>
      </w:r>
    </w:p>
    <w:p w:rsidR="001029EC" w:rsidRPr="00234941" w:rsidRDefault="001029EC" w:rsidP="001029EC">
      <w:pPr>
        <w:rPr>
          <w:sz w:val="16"/>
        </w:rPr>
      </w:pPr>
      <w:r w:rsidRPr="00234941">
        <w:rPr>
          <w:b/>
        </w:rPr>
        <w:t>Sarukhan, 12</w:t>
      </w:r>
      <w:r w:rsidRPr="00234941">
        <w:t xml:space="preserve"> </w:t>
      </w:r>
      <w:r w:rsidRPr="00234941">
        <w:rPr>
          <w:sz w:val="16"/>
        </w:rPr>
        <w:t xml:space="preserve">(Arturo, Ambassador of Mexico to the United States, “Mexico ‘Critically Important’ to US Economy,” Wilson Center, 2/24/12, video testimony, </w:t>
      </w:r>
      <w:hyperlink r:id="rId55" w:history="1">
        <w:r w:rsidRPr="00234941">
          <w:rPr>
            <w:rStyle w:val="Hyperlink"/>
            <w:sz w:val="16"/>
          </w:rPr>
          <w:t>http://www.wilsoncenter.org/article/mexico-%E2%80%98critically-important%E2%80%99-to-us-economy</w:t>
        </w:r>
      </w:hyperlink>
      <w:r w:rsidRPr="00234941">
        <w:rPr>
          <w:sz w:val="16"/>
        </w:rPr>
        <w:t>, Tashma)</w:t>
      </w:r>
    </w:p>
    <w:p w:rsidR="001029EC" w:rsidRPr="00234941" w:rsidRDefault="001029EC" w:rsidP="001029EC">
      <w:pPr>
        <w:rPr>
          <w:sz w:val="16"/>
        </w:rPr>
      </w:pPr>
      <w:r w:rsidRPr="00234941">
        <w:rPr>
          <w:sz w:val="16"/>
        </w:rPr>
        <w:t xml:space="preserve">It’s an incredibly strong relationship, for starters, because a lot of people sometimes don’t stop to think that </w:t>
      </w:r>
      <w:r w:rsidRPr="00234941">
        <w:rPr>
          <w:u w:val="single"/>
        </w:rPr>
        <w:t xml:space="preserve">we trade </w:t>
      </w:r>
      <w:r w:rsidRPr="00234941">
        <w:rPr>
          <w:u w:val="single"/>
          <w:bdr w:val="single" w:sz="4" w:space="0" w:color="auto" w:frame="1"/>
        </w:rPr>
        <w:t>one billion dollars a day</w:t>
      </w:r>
      <w:r w:rsidRPr="00234941">
        <w:rPr>
          <w:u w:val="single"/>
        </w:rPr>
        <w:t xml:space="preserve"> of goods in both directions. </w:t>
      </w:r>
      <w:r w:rsidRPr="00234941">
        <w:rPr>
          <w:sz w:val="16"/>
        </w:rPr>
        <w:t xml:space="preserve">Second, that </w:t>
      </w:r>
      <w:r w:rsidRPr="00234941">
        <w:rPr>
          <w:u w:val="single"/>
        </w:rPr>
        <w:t>Mexico is the</w:t>
      </w:r>
      <w:r w:rsidRPr="00234941">
        <w:rPr>
          <w:sz w:val="16"/>
        </w:rPr>
        <w:t xml:space="preserve"> United States’ depending on crate loads that we are either third, or </w:t>
      </w:r>
      <w:r w:rsidRPr="00234941">
        <w:rPr>
          <w:u w:val="single"/>
          <w:bdr w:val="single" w:sz="4" w:space="0" w:color="auto" w:frame="1"/>
        </w:rPr>
        <w:t>second largest</w:t>
      </w:r>
      <w:r w:rsidRPr="00234941">
        <w:rPr>
          <w:u w:val="single"/>
        </w:rPr>
        <w:t xml:space="preserve"> trading partner with the U</w:t>
      </w:r>
      <w:r w:rsidRPr="00234941">
        <w:rPr>
          <w:sz w:val="16"/>
        </w:rPr>
        <w:t xml:space="preserve">nited </w:t>
      </w:r>
      <w:r w:rsidRPr="00234941">
        <w:rPr>
          <w:u w:val="single"/>
        </w:rPr>
        <w:t>S</w:t>
      </w:r>
      <w:r w:rsidRPr="00234941">
        <w:rPr>
          <w:sz w:val="16"/>
        </w:rPr>
        <w:t xml:space="preserve">tates. China and Mexico have been sort of in second or third, and we are the second largest buyer of U.S. exports on the face of the Earth. Depending what your area of geographic expertise or fondness is, if you think of Latin America, Mexico buys more U.S. exports than all of Latin America and the Caribbean combined. If you’re focused on Europe, </w:t>
      </w:r>
      <w:r w:rsidRPr="00234941">
        <w:rPr>
          <w:u w:val="single"/>
        </w:rPr>
        <w:t>Mexico buys more U.S. exports than</w:t>
      </w:r>
      <w:r w:rsidRPr="00234941">
        <w:rPr>
          <w:sz w:val="16"/>
        </w:rPr>
        <w:t xml:space="preserve"> the combined purchase of the U.K., Germany, Italy, and the Netherlands. If you’re focused on the new, sexy Asia-Pacific, Mexico is buying more U.S. exports than Japan and China combined. We buy more exports than </w:t>
      </w:r>
      <w:r w:rsidRPr="00234941">
        <w:rPr>
          <w:u w:val="single"/>
        </w:rPr>
        <w:t xml:space="preserve">all the four BRIC countries </w:t>
      </w:r>
      <w:r w:rsidRPr="00234941">
        <w:rPr>
          <w:u w:val="single"/>
          <w:bdr w:val="single" w:sz="4" w:space="0" w:color="auto" w:frame="1"/>
        </w:rPr>
        <w:t>put together</w:t>
      </w:r>
      <w:r w:rsidRPr="00234941">
        <w:rPr>
          <w:sz w:val="16"/>
        </w:rPr>
        <w:t xml:space="preserve">, so it’s a very compelling story. 26 states in America today have Mexico as their #1 or #2 export market, and </w:t>
      </w:r>
      <w:r w:rsidRPr="00234941">
        <w:rPr>
          <w:u w:val="single"/>
        </w:rPr>
        <w:t xml:space="preserve">there are ten million U.S. jobs </w:t>
      </w:r>
      <w:r w:rsidRPr="00234941">
        <w:rPr>
          <w:u w:val="single"/>
          <w:bdr w:val="single" w:sz="4" w:space="0" w:color="auto" w:frame="1"/>
        </w:rPr>
        <w:t>directly related</w:t>
      </w:r>
      <w:r w:rsidRPr="00234941">
        <w:rPr>
          <w:u w:val="single"/>
        </w:rPr>
        <w:t xml:space="preserve"> to trade with Mexico</w:t>
      </w:r>
      <w:r w:rsidRPr="00234941">
        <w:rPr>
          <w:sz w:val="16"/>
        </w:rPr>
        <w:t xml:space="preserve"> in those states. So, it is very vibrant, very important to weigh economic relationship. Mexico’s macroeconomic fundamentals, when the world is hurting still and still facing some of the challenges from the global recession, Mexico growth last year was five percent with 3.1 [percent] inflation and four percent unemployment. These are very compelling numbers. I think that </w:t>
      </w:r>
      <w:r w:rsidRPr="00234941">
        <w:rPr>
          <w:b/>
          <w:u w:val="single"/>
        </w:rPr>
        <w:t>the macroeconomic fundamentals of Mexico are</w:t>
      </w:r>
      <w:r w:rsidRPr="00234941">
        <w:rPr>
          <w:sz w:val="16"/>
        </w:rPr>
        <w:t xml:space="preserve"> sound, and this two-way successful relationship that we have developed </w:t>
      </w:r>
      <w:r w:rsidRPr="00234941">
        <w:t>is</w:t>
      </w:r>
      <w:r w:rsidRPr="00234941">
        <w:rPr>
          <w:b/>
        </w:rPr>
        <w:t xml:space="preserve"> </w:t>
      </w:r>
      <w:r w:rsidRPr="00234941">
        <w:rPr>
          <w:b/>
          <w:u w:val="single"/>
          <w:bdr w:val="single" w:sz="4" w:space="0" w:color="auto" w:frame="1"/>
        </w:rPr>
        <w:t>critically important</w:t>
      </w:r>
      <w:r w:rsidRPr="00234941">
        <w:rPr>
          <w:b/>
          <w:u w:val="single"/>
        </w:rPr>
        <w:t xml:space="preserve"> for the</w:t>
      </w:r>
      <w:r w:rsidRPr="00234941">
        <w:rPr>
          <w:sz w:val="16"/>
        </w:rPr>
        <w:t xml:space="preserve"> social well-being and the </w:t>
      </w:r>
      <w:r w:rsidRPr="00234941">
        <w:rPr>
          <w:b/>
          <w:u w:val="single"/>
        </w:rPr>
        <w:t>prosperity of Americans.</w:t>
      </w:r>
    </w:p>
    <w:p w:rsidR="001029EC" w:rsidRPr="00234941" w:rsidRDefault="001029EC" w:rsidP="001029EC"/>
    <w:p w:rsidR="00C637F0" w:rsidRDefault="00C637F0" w:rsidP="00C637F0">
      <w:pPr>
        <w:pStyle w:val="Heading2"/>
      </w:pPr>
      <w:r>
        <w:lastRenderedPageBreak/>
        <w:t>Cooperation Key</w:t>
      </w:r>
    </w:p>
    <w:p w:rsidR="00C637F0" w:rsidRPr="00C637F0" w:rsidRDefault="00C637F0" w:rsidP="00C637F0">
      <w:pPr>
        <w:rPr>
          <w:b/>
        </w:rPr>
      </w:pPr>
      <w:r w:rsidRPr="00C637F0">
        <w:rPr>
          <w:b/>
        </w:rPr>
        <w:t>Mexico diplomacy and cooperation are key – corruption and ineffective forces mean U.S. action is key</w:t>
      </w:r>
    </w:p>
    <w:p w:rsidR="00C637F0" w:rsidRPr="00ED53FF" w:rsidRDefault="00C637F0" w:rsidP="00C637F0">
      <w:r w:rsidRPr="00B73C29">
        <w:rPr>
          <w:b/>
        </w:rPr>
        <w:t>Castañeda, 10</w:t>
      </w:r>
      <w:r w:rsidRPr="00ED53FF">
        <w:t xml:space="preserve"> (Jorge, Ph.D. in Economic History from the University of Paris, B.A. from Princeton University, professors at  National Autonomous University of Mexico, the University of California, Berkeley, Princeton University, New York University, and the University of Cambridge, Bernard Schwartz fellow at The New America Foundation, “Mexico’s Failed Drug War”, CATO Institute, 5/6/2010, </w:t>
      </w:r>
      <w:r w:rsidRPr="00EF170D">
        <w:t>http://www.cato.org/publications/economic-development-bulletin/mexicos-failed-drug-war</w:t>
      </w:r>
      <w:r>
        <w:t>, JKahn</w:t>
      </w:r>
      <w:r w:rsidRPr="00ED53FF">
        <w:t>)</w:t>
      </w:r>
    </w:p>
    <w:p w:rsidR="00C637F0" w:rsidRPr="0093240B" w:rsidRDefault="00C637F0" w:rsidP="00C637F0">
      <w:pPr>
        <w:rPr>
          <w:sz w:val="16"/>
        </w:rPr>
      </w:pPr>
      <w:r w:rsidRPr="008F342B">
        <w:rPr>
          <w:rStyle w:val="StyleBoldUnderline"/>
        </w:rPr>
        <w:t>What is going on with Mexico’s drug war</w:t>
      </w:r>
      <w:r w:rsidRPr="0093240B">
        <w:rPr>
          <w:sz w:val="16"/>
        </w:rPr>
        <w:t xml:space="preserve">? Why are we in our current mess, and </w:t>
      </w:r>
      <w:r w:rsidRPr="008F342B">
        <w:rPr>
          <w:rStyle w:val="StyleBoldUnderline"/>
        </w:rPr>
        <w:t>what are the possibilities</w:t>
      </w:r>
      <w:r w:rsidRPr="0093240B">
        <w:rPr>
          <w:sz w:val="16"/>
        </w:rPr>
        <w:t xml:space="preserve"> of getting out of it in any reasonable time frame? </w:t>
      </w:r>
      <w:r w:rsidRPr="008F342B">
        <w:rPr>
          <w:rStyle w:val="StyleBoldUnderline"/>
          <w:bdr w:val="single" w:sz="4" w:space="0" w:color="auto"/>
        </w:rPr>
        <w:t>We are in this mess today</w:t>
      </w:r>
      <w:r w:rsidRPr="0093240B">
        <w:rPr>
          <w:sz w:val="16"/>
        </w:rPr>
        <w:t xml:space="preserve">, as opposed to over the last 40 or 50 years, because when the current president, Felipe </w:t>
      </w:r>
      <w:r w:rsidRPr="008F342B">
        <w:rPr>
          <w:rStyle w:val="StyleBoldUnderline"/>
        </w:rPr>
        <w:t>Calderón,</w:t>
      </w:r>
      <w:r w:rsidRPr="0093240B">
        <w:rPr>
          <w:sz w:val="16"/>
        </w:rPr>
        <w:t xml:space="preserve"> took office over three years ago, he fe</w:t>
      </w:r>
      <w:r w:rsidRPr="008F342B">
        <w:rPr>
          <w:rStyle w:val="StyleBoldUnderline"/>
        </w:rPr>
        <w:t>lt that he had no choice but to declare a full-fledged, no-holds-barred war on drugs</w:t>
      </w:r>
      <w:r w:rsidRPr="0093240B">
        <w:rPr>
          <w:sz w:val="16"/>
        </w:rPr>
        <w:t xml:space="preserve">. He declared this war after a three-month transition period, which was very rocky because of the controversy surrounding the elections. And he declared this war because he had the impression that it was as if a patient had come to him and said, “I have a stomachache.” Thinking it was a problem of appendicitis, he opened the patient up and found that the entire abdominal cavity was invaded by cancer. He had no option other than to go in with everything he had to fix it. This was the country </w:t>
      </w:r>
      <w:r w:rsidRPr="00CF271F">
        <w:rPr>
          <w:rStyle w:val="StyleBoldUnderline"/>
        </w:rPr>
        <w:t>Calderón</w:t>
      </w:r>
      <w:r w:rsidRPr="0093240B">
        <w:rPr>
          <w:sz w:val="16"/>
        </w:rPr>
        <w:t xml:space="preserve"> said he found. He </w:t>
      </w:r>
      <w:r w:rsidRPr="00CF271F">
        <w:rPr>
          <w:rStyle w:val="StyleBoldUnderline"/>
        </w:rPr>
        <w:t>had to declare a war on drugs</w:t>
      </w:r>
      <w:r w:rsidRPr="0093240B">
        <w:rPr>
          <w:sz w:val="16"/>
        </w:rPr>
        <w:t xml:space="preserve"> because the drug cartels had reached a level of power, wealth, violence, and penetration of the state that made the situation untenable. Why the War on Drugs? Why did President Calderón declare the war on drugs? The first reason was </w:t>
      </w:r>
      <w:r w:rsidRPr="00CF271F">
        <w:rPr>
          <w:rStyle w:val="StyleBoldUnderline"/>
          <w:bdr w:val="single" w:sz="4" w:space="0" w:color="auto"/>
        </w:rPr>
        <w:t>violence</w:t>
      </w:r>
      <w:r w:rsidRPr="00CF271F">
        <w:rPr>
          <w:rStyle w:val="StyleBoldUnderline"/>
        </w:rPr>
        <w:t>. In the last year</w:t>
      </w:r>
      <w:r w:rsidRPr="0093240B">
        <w:rPr>
          <w:sz w:val="16"/>
        </w:rPr>
        <w:t xml:space="preserve"> of President Vicente </w:t>
      </w:r>
      <w:r w:rsidRPr="00CF271F">
        <w:rPr>
          <w:rStyle w:val="StyleBoldUnderline"/>
        </w:rPr>
        <w:t>Fox’s administration there had</w:t>
      </w:r>
      <w:r w:rsidRPr="0093240B">
        <w:rPr>
          <w:sz w:val="16"/>
        </w:rPr>
        <w:t xml:space="preserve"> probably </w:t>
      </w:r>
      <w:r w:rsidRPr="00CF271F">
        <w:rPr>
          <w:rStyle w:val="StyleBoldUnderline"/>
        </w:rPr>
        <w:t>been more incidents of violence</w:t>
      </w:r>
      <w:r w:rsidRPr="0093240B">
        <w:rPr>
          <w:sz w:val="16"/>
        </w:rPr>
        <w:t xml:space="preserve"> related to drugs in some states of Mexico than in previous years. This is a hard judgment to make because only in the last 15 years has Mexico been a country where there is a real congress, where there is a free press, and where there is some sort of accountability and transparency. We don’t really know how many people were killed in drug wars in the 1970s and the 1980s because there was nobody to count them. We know how many were killed in 2003, 2004, 2007, or 2008, because we now have a free press, we have an opposition in congress, we have international monitors, we have Human Rights Watch, we have the Drug Enforcement Administration, and we have all sorts of people doing those jobs. Since we didn’t have that in the 1960s, 1970s, and 1980s, we really don’t know if there is that much more violence now than there was then. However, President </w:t>
      </w:r>
      <w:r w:rsidRPr="00CF271F">
        <w:rPr>
          <w:rStyle w:val="StyleBoldUnderline"/>
        </w:rPr>
        <w:t xml:space="preserve">Calderón had the impression that there was </w:t>
      </w:r>
      <w:r w:rsidRPr="00CF271F">
        <w:rPr>
          <w:rStyle w:val="StyleBoldUnderline"/>
          <w:bdr w:val="single" w:sz="4" w:space="0" w:color="auto"/>
        </w:rPr>
        <w:t>more violence</w:t>
      </w:r>
      <w:r w:rsidRPr="0093240B">
        <w:rPr>
          <w:sz w:val="16"/>
        </w:rPr>
        <w:t xml:space="preserve"> when he assumed office and so he had to take on the drug cartels for that reason. The second reason is that </w:t>
      </w:r>
      <w:r w:rsidRPr="00CF271F">
        <w:rPr>
          <w:rStyle w:val="StyleBoldUnderline"/>
        </w:rPr>
        <w:t>Calderón</w:t>
      </w:r>
      <w:r w:rsidRPr="0093240B">
        <w:rPr>
          <w:sz w:val="16"/>
        </w:rPr>
        <w:t xml:space="preserve"> also </w:t>
      </w:r>
      <w:r w:rsidRPr="00CF271F">
        <w:rPr>
          <w:rStyle w:val="StyleBoldUnderline"/>
        </w:rPr>
        <w:t>thought there was</w:t>
      </w:r>
      <w:r w:rsidRPr="0093240B">
        <w:rPr>
          <w:sz w:val="16"/>
        </w:rPr>
        <w:t xml:space="preserve"> more </w:t>
      </w:r>
      <w:r w:rsidRPr="00CF271F">
        <w:rPr>
          <w:rStyle w:val="StyleBoldUnderline"/>
          <w:bdr w:val="single" w:sz="4" w:space="0" w:color="auto"/>
        </w:rPr>
        <w:t>corruption</w:t>
      </w:r>
      <w:r w:rsidRPr="0093240B">
        <w:rPr>
          <w:sz w:val="16"/>
        </w:rPr>
        <w:t xml:space="preserve"> now — or three years ago — than before. However, the notion that drug-related corruption is worse today than 30 or 40 years ago is not really that clear since, again, we do not know how much corruption there was before. Still, it’s probably true that there is less corruption stemming from drugs today because there is less corruption, in general, in Mexico today for many reasons, including politics, globalization, and NAFTA. Therefore, that reason was a difficult one to accept at face value. A third explanation given by the president was that the drug cartels had penetrated the political arena at the local, state, and federal levels to such an extent that Mexico was losing control of parts of its territory. Again, this is a tough call to make in a country where we have had that type of penetration for many years. Finally, President Calderón has argued that Mexico has ceased being simply a transit country and has become a country of drug consumption. That notion struck a chord in Mexican public opinion: “</w:t>
      </w:r>
      <w:r w:rsidRPr="00D52868">
        <w:rPr>
          <w:rStyle w:val="StyleBoldUnderline"/>
        </w:rPr>
        <w:t>We are not doing this for the Americans anymore</w:t>
      </w:r>
      <w:r w:rsidRPr="0093240B">
        <w:rPr>
          <w:sz w:val="16"/>
        </w:rPr>
        <w:t xml:space="preserve">; we are doing it for ourselves because drugs are reaching our children.” The problem with this argument is that the government has not been able to come up with any statistics over the last three years to substantiate the claim. In fact, most of the figures the government does provide, like the number of users, occasional users, addicts, and so on, show that, at best, there has been a very small increase in the number of users, whether they are occasional users or addicts. One shortcoming of the numbers that the government generally uses is that they only quantify “users,” without breaking down the data between occasional, recreational, or addicted users. “Users” of drugs have gone up from 307,000 to 465,000 over the last seven years (2002—2008), which in a country of 110 million people, is not a huge drug problem. Mexico is, by and large, today a middle-class country, with approximately 60 percent of the country ranked as such. In a typical middle-class country you have much more than 0.4 percent of the population that has used drugs. Fighting the War Who is waging this war? This is a complicated question. </w:t>
      </w:r>
      <w:r w:rsidRPr="00D52868">
        <w:rPr>
          <w:rStyle w:val="StyleBoldUnderline"/>
        </w:rPr>
        <w:t>We have an army in Mexico</w:t>
      </w:r>
      <w:r w:rsidRPr="0093240B">
        <w:rPr>
          <w:sz w:val="16"/>
        </w:rPr>
        <w:t xml:space="preserve">, the purpose of which is not to be a fighting army, but to participate in rescue efforts when some natural disaster strikes the country. </w:t>
      </w:r>
      <w:r w:rsidRPr="00D52868">
        <w:rPr>
          <w:rStyle w:val="StyleBoldUnderline"/>
        </w:rPr>
        <w:t>Mexico’s political system has</w:t>
      </w:r>
      <w:r w:rsidRPr="0093240B">
        <w:rPr>
          <w:sz w:val="16"/>
        </w:rPr>
        <w:t xml:space="preserve">, since the 1920s, </w:t>
      </w:r>
      <w:r w:rsidRPr="00D52868">
        <w:rPr>
          <w:rStyle w:val="StyleBoldUnderline"/>
          <w:bdr w:val="single" w:sz="4" w:space="0" w:color="auto"/>
        </w:rPr>
        <w:t>deliberately ensured that the army is useless</w:t>
      </w:r>
      <w:r w:rsidRPr="0093240B">
        <w:rPr>
          <w:sz w:val="16"/>
        </w:rPr>
        <w:t xml:space="preserve">. There is a tremendous consensus in the country on this matter. We want an army that is corrupt, poorly trained, poorly equipped, and totally useless. Why? Because those </w:t>
      </w:r>
      <w:r w:rsidRPr="00D52868">
        <w:rPr>
          <w:rStyle w:val="StyleBoldUnderline"/>
        </w:rPr>
        <w:t>armies don’t overthrow their governments</w:t>
      </w:r>
      <w:r w:rsidRPr="0093240B">
        <w:rPr>
          <w:sz w:val="16"/>
        </w:rPr>
        <w:t xml:space="preserve">. We have not even had an attempted military coup in Mexico since 1938. An old, distinguished Mexican politician, Jesús Reyes Heroles, who in the 1960s was head of Pemex, the stateowned oil company, once told me that one day there was a riot somewhere in the country, and the minister of defense came to him and said, “I need more gas for my trucks.” Mr. Reyes Heroles refused, so the minister of defense went to complain to the president about why he couldn’t have any more gas for his trucks. The president then called the head of Pemex and asked him about the situation. Mr. Reyes Heroles said, “Look, Mr. President, I’ll do whatever you want, but standing orders here in Pemex are never to give the army more than two days’ of gasoline. If you want me to give them more, I’ll </w:t>
      </w:r>
      <w:r w:rsidRPr="0093240B">
        <w:rPr>
          <w:sz w:val="16"/>
        </w:rPr>
        <w:lastRenderedPageBreak/>
        <w:t xml:space="preserve">do it. But this is the way things operate.” It’s not as stupid as it sounds; it was actually very wise. The caveat is that you can’t ask such an army to go to war because that’s not its business. Therefore, </w:t>
      </w:r>
      <w:r w:rsidRPr="00D52868">
        <w:rPr>
          <w:rStyle w:val="StyleBoldUnderline"/>
        </w:rPr>
        <w:t xml:space="preserve">you have an army that is </w:t>
      </w:r>
      <w:r w:rsidRPr="00D52868">
        <w:rPr>
          <w:rStyle w:val="StyleBoldUnderline"/>
          <w:bdr w:val="single" w:sz="4" w:space="0" w:color="auto"/>
        </w:rPr>
        <w:t>totally unprepared to fight a war against drug cartels</w:t>
      </w:r>
      <w:r w:rsidRPr="0093240B">
        <w:rPr>
          <w:sz w:val="16"/>
        </w:rPr>
        <w:t xml:space="preserve">. The second question is who else could be fighting this war if we don’t have an effective army? What about the police? The problem is that Mexico doesn’t have a national police force like Chile or Colombia. We have county and state police. Each of the 2,500 counties and 32 states in Mexico has its own police force, and they are the ones fighting the war on drugs. The problem is that local policemen go through an identity crisis every day regarding who they work for. Do they work for the drug cartels or the citizens of the country? They work for the drug cartels — and everybody in Mexico knows that. Clearly, you can’t ask them to fight the drug cartels because they are part of the drug cartels. Therefore, </w:t>
      </w:r>
      <w:r w:rsidRPr="004421B3">
        <w:rPr>
          <w:rStyle w:val="StyleBoldUnderline"/>
        </w:rPr>
        <w:t xml:space="preserve">Mexico has an army which is not ready to fight a war on drugs, and </w:t>
      </w:r>
      <w:r w:rsidRPr="004421B3">
        <w:rPr>
          <w:rStyle w:val="StyleBoldUnderline"/>
          <w:bdr w:val="single" w:sz="4" w:space="0" w:color="auto"/>
        </w:rPr>
        <w:t>a police force that is not willing to do so</w:t>
      </w:r>
      <w:r w:rsidRPr="0093240B">
        <w:rPr>
          <w:sz w:val="16"/>
        </w:rPr>
        <w:t xml:space="preserve">. </w:t>
      </w:r>
      <w:r w:rsidRPr="004421B3">
        <w:rPr>
          <w:rStyle w:val="StyleBoldUnderline"/>
        </w:rPr>
        <w:t>The</w:t>
      </w:r>
      <w:r w:rsidRPr="0093240B">
        <w:rPr>
          <w:sz w:val="16"/>
        </w:rPr>
        <w:t xml:space="preserve"> remaining </w:t>
      </w:r>
      <w:r w:rsidRPr="004421B3">
        <w:rPr>
          <w:rStyle w:val="StyleBoldUnderline"/>
        </w:rPr>
        <w:t>alternative is the United States</w:t>
      </w:r>
      <w:r w:rsidRPr="0093240B">
        <w:rPr>
          <w:sz w:val="16"/>
        </w:rPr>
        <w:t xml:space="preserve">, but that option is quite complicated. Historically, </w:t>
      </w:r>
      <w:r w:rsidRPr="004421B3">
        <w:rPr>
          <w:rStyle w:val="StyleBoldUnderline"/>
        </w:rPr>
        <w:t>Mexico has always wanted U.S. support for law-enforcement efforts</w:t>
      </w:r>
      <w:r w:rsidRPr="0093240B">
        <w:rPr>
          <w:sz w:val="16"/>
        </w:rPr>
        <w:t xml:space="preserve">, and the United States has been willing to give us such support, but we want it on our terms, not on U.S. terms. And, since approximately the end of the Vietnam War, the United States has placed a series of restrictions on military aid that involve human rights provisions, military supervision, and instruction, among others. That means that we can’t get American aid on our terms, and thus it has been very limited. </w:t>
      </w:r>
      <w:r w:rsidRPr="004421B3">
        <w:rPr>
          <w:rStyle w:val="StyleBoldUnderline"/>
        </w:rPr>
        <w:t xml:space="preserve">Who then is fighting the war on drugs? </w:t>
      </w:r>
      <w:r w:rsidRPr="004421B3">
        <w:rPr>
          <w:rStyle w:val="StyleBoldUnderline"/>
          <w:bdr w:val="single" w:sz="4" w:space="0" w:color="auto"/>
        </w:rPr>
        <w:t>We don’t really know</w:t>
      </w:r>
      <w:r w:rsidRPr="0093240B">
        <w:rPr>
          <w:sz w:val="16"/>
        </w:rPr>
        <w:t xml:space="preserve">. Another problem the president and the government faced has to do with the Powell Doctrine. During the Gulf War, General Colin Powell, then head of the U.S. Joint Chiefs of Staff, outlined what came to be known as the Powell Doctrine for U.S. involvement in conflicts abroad, and it establishes several conditions: you need to have a definition of victory, you need to have overwhelming force, you need to have an exit strategy, and you need to have the support and understanding of the people. If you apply the Powell doctrine to Mexico’s war on drugs, you will quickly notice that first, there is no overwhelming force — as a matter of fact, there is no force. Second, there is no exit strategy, because there is no way to know whether you have won the war on drugs or not. Third, there is no foreseeable way out of this war. And fourth, you have public support for this endeavor only as long as you are not affecting the daily lives of the people, and even though the war on drugs continues to have the support of most Mexicans, that support is quickly fading locally. If you ask someone what he or she thinks about the army taking over Ciudad Juárez or Cancún, that person would probably say that it is a good idea. But if you ask the people of Ciudad Juárez or Cancún whether they liked the massacre last week in the penitentiary or whether they liked seeing the severed head of the newly appointed chief of security displayed by the side of the road three weeks ago, they will say they are not so happy about it. Unrealistic Expectations of U.S. Change Everyone in Mexico knows that we can’t win this war. The government, acknowledging this, has begun to say that </w:t>
      </w:r>
      <w:r w:rsidRPr="00B93D6D">
        <w:rPr>
          <w:rStyle w:val="StyleBoldUnderline"/>
        </w:rPr>
        <w:t>drug trafficking and violence can’t be solved until the United States does two things</w:t>
      </w:r>
      <w:r w:rsidRPr="0093240B">
        <w:rPr>
          <w:sz w:val="16"/>
        </w:rPr>
        <w:t xml:space="preserve">, knowing full well that those are impossible. One is </w:t>
      </w:r>
      <w:r w:rsidRPr="00B93D6D">
        <w:rPr>
          <w:rStyle w:val="StyleBoldUnderline"/>
          <w:bdr w:val="single" w:sz="4" w:space="0" w:color="auto"/>
        </w:rPr>
        <w:t>reducing the demand for drugs</w:t>
      </w:r>
      <w:r w:rsidRPr="0093240B">
        <w:rPr>
          <w:sz w:val="16"/>
        </w:rPr>
        <w:t xml:space="preserve">. It is well known that </w:t>
      </w:r>
      <w:r w:rsidRPr="00B93D6D">
        <w:rPr>
          <w:rStyle w:val="StyleBoldUnderline"/>
        </w:rPr>
        <w:t xml:space="preserve">U.S. demand for drugs over the past 40 years has remained </w:t>
      </w:r>
      <w:r w:rsidRPr="0093240B">
        <w:rPr>
          <w:sz w:val="16"/>
        </w:rPr>
        <w:t xml:space="preserve">pretty much </w:t>
      </w:r>
      <w:r w:rsidRPr="00B93D6D">
        <w:rPr>
          <w:rStyle w:val="StyleBoldUnderline"/>
        </w:rPr>
        <w:t>stable</w:t>
      </w:r>
      <w:r w:rsidRPr="0093240B">
        <w:rPr>
          <w:sz w:val="16"/>
        </w:rPr>
        <w:t xml:space="preserve">, although the types of drugs consumed have changed: marijuana was the drug of the 1960s and 1970s, cocaine and crack were the drugs of the 1990s, and methamphetamine is the drug of the first decade of the 21st century. However, the overall number of users has remained pretty much the same. </w:t>
      </w:r>
      <w:r w:rsidRPr="00B93D6D">
        <w:rPr>
          <w:rStyle w:val="StyleBoldUnderline"/>
        </w:rPr>
        <w:t>If the United States hasn’t been able to reduce drug consumption in 40 years, it’s</w:t>
      </w:r>
      <w:r w:rsidRPr="0093240B">
        <w:rPr>
          <w:sz w:val="16"/>
        </w:rPr>
        <w:t xml:space="preserve"> very </w:t>
      </w:r>
      <w:r w:rsidRPr="00B93D6D">
        <w:rPr>
          <w:rStyle w:val="StyleBoldUnderline"/>
        </w:rPr>
        <w:t>unlikely that it will be able to do it now</w:t>
      </w:r>
      <w:r w:rsidRPr="0093240B">
        <w:rPr>
          <w:sz w:val="16"/>
        </w:rPr>
        <w:t xml:space="preserve">. The first Mexican president to realize this was Gustavo Díaz Ordaz, in 1969, when Richard Nixon told him “Yes, you’re right, absolutely, we have to do something on the demand side.” Since then, every American president has recognized the need to do something about drug demand, but nothing has happened because it’s not feasible. The second request to the U.S. government is to stop the traffic of weapons from the United States to Mexico because — the Mexican authorities claim — all of the </w:t>
      </w:r>
      <w:r w:rsidRPr="00B93D6D">
        <w:rPr>
          <w:rStyle w:val="StyleBoldUnderline"/>
        </w:rPr>
        <w:t>violence and all of the killing is done with American guns.</w:t>
      </w:r>
      <w:r w:rsidRPr="0093240B">
        <w:rPr>
          <w:sz w:val="16"/>
        </w:rPr>
        <w:t xml:space="preserve"> In fact, we only know with certainty that about 18 percent of guns come from the United States, according to Mexican and U.S. sources.1 The rest is surely coming from Central America, countries of the former Soviet Union, and beyond. And as countries as diverse as Brazil, Paraguay, Somalia, and Sudan attest — all countries with a higher arms per capita than Mexico — you don’t need a border with the United States to gain easy access to guns. Nevertheless, the possibilities of really limiting the sales of weapons in the United States is not imminent, to put it mildly. Moreover, asking the United States to stop arms trafficking from north to south is like asking Mexico to control its border from south to north, whether it is for drugs, people, or anything else. It’s not going to happen. What Can Mexico Do? President Calderón, in response to a recent report by former presidents Ernesto Zedillo of Mexico, Fernando Henrique Cardoso of Brazil, and César Gaviria of Colombia calling for the decriminalization of marijuana, said that such a move would condemn entire generations of Mexicans to destitution and despair.2 It seems that he didn’t understand that what these former presidents were calling for was decriminalization of drugs everywhere, not just in their own countries, but in particular, in large drug-consuming nations such as the United States. There is no possible way that Mexico could get away with unilaterally decriminalizing possession, commerce, and consumption of drugs in Mexico if the United States didn’t do the same thing, and in that sense, president Calderón is right. Not only would Mexico become a meeting point for junkies from all over the world — and particularly from the United States — but the real issue would be the pressure from the U.S. government not to do that, which would be unbearable for Mexico. Does that mean that </w:t>
      </w:r>
      <w:r w:rsidRPr="0093240B">
        <w:rPr>
          <w:rStyle w:val="StyleBoldUnderline"/>
          <w:bdr w:val="single" w:sz="4" w:space="0" w:color="auto"/>
        </w:rPr>
        <w:t>Mexico cannot do anything until the United States does something</w:t>
      </w:r>
      <w:r w:rsidRPr="0093240B">
        <w:rPr>
          <w:sz w:val="16"/>
        </w:rPr>
        <w:t xml:space="preserve">, and that, in the meantime, we have to continue with this fratricidal war on drugs? I don’t think so. There are things Mexico can do, although they are controversial even in Mexico. First, we need to go back to the modus vivendi that the government, society, and the cartels had over the past 50 years. There was no explicit deal or negotiation, but there was an understanding, and those tacit rules were followed by all sides. They were not ideal rules, and every now and then there were screw-ups: we would have to hand somebody over to the United States as a scapegoat, or we would have a problem with the United States that we had to fix. This could be shocking to many who might wonder how a democratic government could reach an understanding with criminals. Well, Mexico would not be the first country in which this happened. We also have to push for drug decriminalization in Mexico and in the United States. Even though we can’t do it unilaterally in Mexico, we can’t be silent about it either. This is not just a U.S. decision, since it affects everybody — especially Mexico — and if there is one country in the world that feels the effects of what the United States does in any field or endeavor, it is Mexico. We need to move in those directions, even though they are controversial and complicated. Last year, some 7,600 people died in drug-related episodes in Mexico — more than a thousand deaths more than in 2008. And the death rate in 2008 was, in turn, double that of the previous year. Mexico is paying an enormous price to fight a war which is going nowhere, </w:t>
      </w:r>
      <w:r w:rsidRPr="0093240B">
        <w:rPr>
          <w:sz w:val="16"/>
        </w:rPr>
        <w:lastRenderedPageBreak/>
        <w:t xml:space="preserve">which we are not winning, which we cannot win, and which the United States does not want to fight in its own territory, but wants others to fight elsewhere. We should find other solutions with the United States, not against the United States. </w:t>
      </w:r>
    </w:p>
    <w:p w:rsidR="00C637F0" w:rsidRPr="00C637F0" w:rsidRDefault="00C637F0" w:rsidP="00C637F0"/>
    <w:p w:rsidR="001029EC" w:rsidRPr="00234941" w:rsidRDefault="001029EC" w:rsidP="001029EC">
      <w:pPr>
        <w:pStyle w:val="Heading1"/>
      </w:pPr>
      <w:r w:rsidRPr="00234941">
        <w:rPr>
          <w:b w:val="0"/>
          <w:bCs w:val="0"/>
        </w:rPr>
        <w:lastRenderedPageBreak/>
        <w:t>*Venezuela*</w:t>
      </w:r>
    </w:p>
    <w:p w:rsidR="001029EC" w:rsidRDefault="00C637F0" w:rsidP="00C637F0">
      <w:pPr>
        <w:pStyle w:val="Heading2"/>
      </w:pPr>
      <w:r>
        <w:lastRenderedPageBreak/>
        <w:t>Cooperation Key</w:t>
      </w:r>
    </w:p>
    <w:p w:rsidR="00C637F0" w:rsidRPr="00C637F0" w:rsidRDefault="00C637F0" w:rsidP="00C637F0">
      <w:pPr>
        <w:rPr>
          <w:b/>
        </w:rPr>
      </w:pPr>
      <w:r w:rsidRPr="00C637F0">
        <w:rPr>
          <w:b/>
        </w:rPr>
        <w:t>Collapse of cooperation means the impact is inevitable</w:t>
      </w:r>
    </w:p>
    <w:p w:rsidR="00C637F0" w:rsidRPr="00AB2685" w:rsidRDefault="00C637F0" w:rsidP="00C637F0">
      <w:r w:rsidRPr="00AB2685">
        <w:rPr>
          <w:b/>
        </w:rPr>
        <w:t>Kraul, 09</w:t>
      </w:r>
      <w:r w:rsidRPr="00AB2685">
        <w:t xml:space="preserve"> (Chris, special correspondent the L.A. Times, “U.S. condemns Venezuela's anti-drug efforts”, L.A. Times, 7/21/2009, </w:t>
      </w:r>
      <w:hyperlink r:id="rId56" w:history="1">
        <w:r w:rsidRPr="0009382F">
          <w:rPr>
            <w:rStyle w:val="Hyperlink"/>
          </w:rPr>
          <w:t>http://articles.latimes.com/2009/jul/21/world/fg-venez-drugs21</w:t>
        </w:r>
      </w:hyperlink>
      <w:r>
        <w:t>, JKahn</w:t>
      </w:r>
      <w:r w:rsidRPr="00AB2685">
        <w:t>)</w:t>
      </w:r>
    </w:p>
    <w:p w:rsidR="00C637F0" w:rsidRPr="00E36C33" w:rsidRDefault="00C637F0" w:rsidP="00C637F0">
      <w:pPr>
        <w:rPr>
          <w:sz w:val="16"/>
        </w:rPr>
      </w:pPr>
      <w:r w:rsidRPr="00B35C7F">
        <w:rPr>
          <w:rStyle w:val="StyleBoldUnderline"/>
        </w:rPr>
        <w:t xml:space="preserve">A </w:t>
      </w:r>
      <w:r w:rsidRPr="00B35C7F">
        <w:rPr>
          <w:rStyle w:val="StyleBoldUnderline"/>
          <w:bdr w:val="single" w:sz="4" w:space="0" w:color="auto"/>
        </w:rPr>
        <w:t>breakdown in anti-drug cooperation</w:t>
      </w:r>
      <w:r w:rsidRPr="00B35C7F">
        <w:rPr>
          <w:rStyle w:val="StyleBoldUnderline"/>
        </w:rPr>
        <w:t xml:space="preserve"> between Venezuela and the United States has contributed to an </w:t>
      </w:r>
      <w:r w:rsidRPr="00B35C7F">
        <w:rPr>
          <w:rStyle w:val="StyleBoldUnderline"/>
          <w:bdr w:val="single" w:sz="4" w:space="0" w:color="auto"/>
        </w:rPr>
        <w:t>alarming surge in cocaine trafficking</w:t>
      </w:r>
      <w:r w:rsidRPr="00B35C7F">
        <w:rPr>
          <w:rStyle w:val="StyleBoldUnderline"/>
        </w:rPr>
        <w:t xml:space="preserve"> from Venezuela, according to</w:t>
      </w:r>
      <w:r w:rsidRPr="00E36C33">
        <w:rPr>
          <w:sz w:val="16"/>
        </w:rPr>
        <w:t xml:space="preserve"> a report issued Monday by </w:t>
      </w:r>
      <w:r w:rsidRPr="00B35C7F">
        <w:rPr>
          <w:rStyle w:val="StyleBoldUnderline"/>
        </w:rPr>
        <w:t>the</w:t>
      </w:r>
      <w:r w:rsidRPr="00E36C33">
        <w:rPr>
          <w:sz w:val="16"/>
        </w:rPr>
        <w:t xml:space="preserve"> U.S. </w:t>
      </w:r>
      <w:r w:rsidRPr="00B35C7F">
        <w:rPr>
          <w:rStyle w:val="StyleBoldUnderline"/>
        </w:rPr>
        <w:t>G</w:t>
      </w:r>
      <w:r w:rsidRPr="00E36C33">
        <w:rPr>
          <w:sz w:val="16"/>
        </w:rPr>
        <w:t xml:space="preserve">overnment </w:t>
      </w:r>
      <w:r w:rsidRPr="00B35C7F">
        <w:rPr>
          <w:rStyle w:val="StyleBoldUnderline"/>
        </w:rPr>
        <w:t>A</w:t>
      </w:r>
      <w:r w:rsidRPr="00E36C33">
        <w:rPr>
          <w:sz w:val="16"/>
        </w:rPr>
        <w:t xml:space="preserve">ccountability </w:t>
      </w:r>
      <w:r w:rsidRPr="00B35C7F">
        <w:rPr>
          <w:rStyle w:val="StyleBoldUnderline"/>
        </w:rPr>
        <w:t>O</w:t>
      </w:r>
      <w:r w:rsidRPr="00E36C33">
        <w:rPr>
          <w:sz w:val="16"/>
        </w:rPr>
        <w:t xml:space="preserve">ffice. </w:t>
      </w:r>
      <w:r w:rsidRPr="00073E3F">
        <w:rPr>
          <w:rStyle w:val="StyleBoldUnderline"/>
        </w:rPr>
        <w:t xml:space="preserve">The volume of drugs passing through Venezuela </w:t>
      </w:r>
      <w:r w:rsidRPr="00073E3F">
        <w:rPr>
          <w:rStyle w:val="StyleBoldUnderline"/>
          <w:bdr w:val="single" w:sz="4" w:space="0" w:color="auto"/>
        </w:rPr>
        <w:t>more than quadrupled</w:t>
      </w:r>
      <w:r w:rsidRPr="00E36C33">
        <w:rPr>
          <w:sz w:val="16"/>
        </w:rPr>
        <w:t xml:space="preserve"> from 66 tons in 2004 to 287 tons in 2007, the GAO said. </w:t>
      </w:r>
      <w:r w:rsidRPr="00073E3F">
        <w:rPr>
          <w:rStyle w:val="StyleBoldUnderline"/>
        </w:rPr>
        <w:t xml:space="preserve">U.S.-Venezuelan counter-narcotics cooperation </w:t>
      </w:r>
      <w:r w:rsidRPr="00073E3F">
        <w:rPr>
          <w:rStyle w:val="StyleBoldUnderline"/>
          <w:bdr w:val="single" w:sz="4" w:space="0" w:color="auto"/>
        </w:rPr>
        <w:t>ended</w:t>
      </w:r>
      <w:r w:rsidRPr="00073E3F">
        <w:rPr>
          <w:rStyle w:val="StyleBoldUnderline"/>
        </w:rPr>
        <w:t xml:space="preserve"> in 2005</w:t>
      </w:r>
      <w:r w:rsidRPr="00E36C33">
        <w:rPr>
          <w:sz w:val="16"/>
        </w:rPr>
        <w:t xml:space="preserve">, as </w:t>
      </w:r>
      <w:r w:rsidRPr="00073E3F">
        <w:rPr>
          <w:rStyle w:val="StyleBoldUnderline"/>
        </w:rPr>
        <w:t>friction intensified</w:t>
      </w:r>
      <w:r w:rsidRPr="00E36C33">
        <w:rPr>
          <w:sz w:val="16"/>
        </w:rPr>
        <w:t xml:space="preserve"> between the Bush administration and leftist President Hugo Chavez. Although </w:t>
      </w:r>
      <w:r w:rsidRPr="00DD6B4F">
        <w:rPr>
          <w:rStyle w:val="StyleBoldUnderline"/>
        </w:rPr>
        <w:t>Venezuela was</w:t>
      </w:r>
      <w:r w:rsidRPr="00E36C33">
        <w:rPr>
          <w:sz w:val="16"/>
        </w:rPr>
        <w:t xml:space="preserve"> already </w:t>
      </w:r>
      <w:r w:rsidRPr="00DD6B4F">
        <w:rPr>
          <w:rStyle w:val="StyleBoldUnderline"/>
        </w:rPr>
        <w:t xml:space="preserve">a </w:t>
      </w:r>
      <w:r w:rsidRPr="00DD6B4F">
        <w:rPr>
          <w:rStyle w:val="StyleBoldUnderline"/>
          <w:bdr w:val="single" w:sz="4" w:space="0" w:color="auto"/>
        </w:rPr>
        <w:t>major corridor</w:t>
      </w:r>
      <w:r w:rsidRPr="00DD6B4F">
        <w:rPr>
          <w:rStyle w:val="StyleBoldUnderline"/>
        </w:rPr>
        <w:t xml:space="preserve"> for Colombian cocaine</w:t>
      </w:r>
      <w:r w:rsidRPr="00E36C33">
        <w:rPr>
          <w:sz w:val="16"/>
        </w:rPr>
        <w:t xml:space="preserve"> before Chavez took office in 1999, the volume has increased to the point that in 2007, one-quarter of all Colombian cocaine produced passed through Venezuela, according to estimates. The GAO said trafficking has increased in part because of Chavez's alleged tolerance of Colombian rebels in Venezuelan territory and because of widespread corruption in his military and police ranks. "Venezuela is caught between the world's largest producer of cocaine, Colombia, and largest consumer, the United States," the report concludes. "Nevertheless, </w:t>
      </w:r>
      <w:r w:rsidRPr="00C014B9">
        <w:rPr>
          <w:rStyle w:val="StyleBoldUnderline"/>
        </w:rPr>
        <w:t xml:space="preserve">absent greater initiative by the Venezuelan government to resume counter-narcotics cooperation with the United States, U.S. </w:t>
      </w:r>
      <w:r w:rsidRPr="00C014B9">
        <w:rPr>
          <w:rStyle w:val="StyleBoldUnderline"/>
          <w:bdr w:val="single" w:sz="4" w:space="0" w:color="auto"/>
        </w:rPr>
        <w:t>efforts</w:t>
      </w:r>
      <w:r w:rsidRPr="00C014B9">
        <w:rPr>
          <w:rStyle w:val="StyleBoldUnderline"/>
        </w:rPr>
        <w:t xml:space="preserve"> to address the increasing flow of cocaine through Venezuela </w:t>
      </w:r>
      <w:r w:rsidRPr="00C014B9">
        <w:rPr>
          <w:rStyle w:val="StyleBoldUnderline"/>
          <w:bdr w:val="single" w:sz="4" w:space="0" w:color="auto"/>
        </w:rPr>
        <w:t>will</w:t>
      </w:r>
      <w:r w:rsidRPr="00C014B9">
        <w:rPr>
          <w:rStyle w:val="StyleBoldUnderline"/>
        </w:rPr>
        <w:t xml:space="preserve"> continue </w:t>
      </w:r>
      <w:r w:rsidRPr="00C014B9">
        <w:rPr>
          <w:rStyle w:val="StyleBoldUnderline"/>
          <w:bdr w:val="single" w:sz="4" w:space="0" w:color="auto"/>
        </w:rPr>
        <w:t>to be problematic</w:t>
      </w:r>
      <w:r w:rsidRPr="00E36C33">
        <w:rPr>
          <w:sz w:val="16"/>
        </w:rPr>
        <w:t xml:space="preserve">." Venezuela denies it has failed to hold up its end of the drug fight, saying that it only chooses to no longer work with the United States. In an interview Monday, Venezuela's ambassador in Washington, Bernardo Alvarez, said the report is "poor analysis that relies on old news and slanted sources." "It's another reflection of a Cold War mentality against Venezuela. Colombia and the United States are exempted from blame. According to the report, it's all Venezuela's fault," Alvarez said. Venezuela seizes 28% of all drugs passing through, a higher rate than the United States, Alvarez said. Luis Fernandez, assistant director of Venezuela's anti-narcotics police, said the country has seized 25 drug-ferrying airplanes and 30 tons of cocaine this year, and has invested in a $250-million Chinese radar system to detect drug flights. "We reject this unilateral report from a country that pretends to be the judge of the world," Fernandez said. The report was commissioned in early 2008 by the U.S. Senate Foreign Relations Committee to look into allegations that Venezuela was becoming a cocaine trafficking hub. Sen. Richard G. Lugar (R-Ind.) said in an e-mailed statement that the report's details reflect "corruption in that country's government" and "require at a minimum a comprehensive review of U.S. policy towards Venezuela." In any case, the GAO report amounts to a harsh official condemnation of what the U.S. sees as Chavez's failure to stem the rising flow of drugs across Venezuela. American officials usually prefer to discuss the issue off the record for fear of exacerbating already troubled relations between the countries. After hitting a nadir last year, when each country expelled the other's ambassador, U.S.-Venezuelan relations have improved since President Obama took office, and full diplomatic relations were restored early this month. But the subject of narcotics is likely to remain a thorny one. In 2005, Chavez reassigned more than 30 agents who had received training in the U.S., forbidding joint undercover sting operations and recalling intelligence officers working in the United States. He has also winnowed the number of U.S. Drug Enforcement Administration agents by not renewing their work visas, referring to the agents as spies. Former Venezuelan anti-drug czar Mildred Camero said Monday that once-excellent cooperation between the countries began to go downhill after the short-lived April 2002 coup against Chavez, in which the fiery president believes the United States had a hand. The GAO report accuses the Chavez government of throwing a "lifeline" to drug-trafficking Colombian rebel groups by affording them "significant support and safe haven" along the border. The Revolutionary Armed Forces of Colombia, or FARC, is thought to control as much as 60% of Colombian cocaine production and trafficking, the report says. In condemning Chavez for supporting the rebel group, the report relies on the Colombian government's representations of e-mails recovered in the laptop of FARC commander Raul Reyes, who was killed by Colombian armed forces in a March 2008 raid into Ecuador. Although Interpol declared a selection of the e-mails as legitimate, Chavez denies giving the FARC refuge and claims the e-mails were part of an elaborate disinformation program to discredit him. </w:t>
      </w:r>
    </w:p>
    <w:p w:rsidR="00C637F0" w:rsidRPr="00C637F0" w:rsidRDefault="00C637F0" w:rsidP="00C637F0"/>
    <w:p w:rsidR="001029EC" w:rsidRDefault="00844811" w:rsidP="00844811">
      <w:pPr>
        <w:pStyle w:val="Heading2"/>
      </w:pPr>
      <w:r>
        <w:lastRenderedPageBreak/>
        <w:t>At: Failed State – Alt Cause</w:t>
      </w:r>
    </w:p>
    <w:p w:rsidR="00844811" w:rsidRPr="008575D4" w:rsidRDefault="00844811" w:rsidP="008575D4">
      <w:pPr>
        <w:rPr>
          <w:b/>
        </w:rPr>
      </w:pPr>
      <w:r w:rsidRPr="008575D4">
        <w:rPr>
          <w:b/>
        </w:rPr>
        <w:t>Oil prices – not cooperation – determine instability which is inevitable</w:t>
      </w:r>
    </w:p>
    <w:p w:rsidR="00844811" w:rsidRPr="0060764C" w:rsidRDefault="00844811" w:rsidP="00844811">
      <w:r w:rsidRPr="0060764C">
        <w:rPr>
          <w:b/>
        </w:rPr>
        <w:t>Nagel, 5/16</w:t>
      </w:r>
      <w:r w:rsidRPr="0060764C">
        <w:t xml:space="preserve">/13, (Juan, author for Foreign Policy, Venezuela blogger for Transitions, “Is Venezuela becoming a failed state?”, 5/16/2013, Foreign Policy, </w:t>
      </w:r>
      <w:hyperlink r:id="rId57" w:history="1">
        <w:r w:rsidRPr="0009382F">
          <w:rPr>
            <w:rStyle w:val="Hyperlink"/>
          </w:rPr>
          <w:t>http://transitions.foreignpolicy.com/posts/2013/05/16/is_venezuela_becoming_a_failed_state</w:t>
        </w:r>
      </w:hyperlink>
      <w:r>
        <w:t>, JKahn)</w:t>
      </w:r>
    </w:p>
    <w:p w:rsidR="00844811" w:rsidRPr="00FD2FBC" w:rsidRDefault="00844811" w:rsidP="00844811">
      <w:pPr>
        <w:rPr>
          <w:sz w:val="16"/>
        </w:rPr>
      </w:pPr>
      <w:r w:rsidRPr="00F92715">
        <w:rPr>
          <w:rStyle w:val="StyleBoldUnderline"/>
        </w:rPr>
        <w:t xml:space="preserve">Venezuela remains mired in a political and economic crisis that </w:t>
      </w:r>
      <w:r w:rsidRPr="00F92715">
        <w:rPr>
          <w:rStyle w:val="StyleBoldUnderline"/>
          <w:bdr w:val="single" w:sz="4" w:space="0" w:color="auto"/>
        </w:rPr>
        <w:t>shows no signs of letting up</w:t>
      </w:r>
      <w:r w:rsidRPr="00FD2FBC">
        <w:rPr>
          <w:sz w:val="16"/>
        </w:rPr>
        <w:t xml:space="preserve">. But while </w:t>
      </w:r>
      <w:r w:rsidRPr="00F92715">
        <w:rPr>
          <w:rStyle w:val="StyleBoldUnderline"/>
        </w:rPr>
        <w:t>street protests, soaring inflation, scarcity, and skyrocketing crime are massive headaches</w:t>
      </w:r>
      <w:r w:rsidRPr="00FD2FBC">
        <w:rPr>
          <w:sz w:val="16"/>
        </w:rPr>
        <w:t xml:space="preserve">, the government can count on still-high oil prices to soothe the pain a bit. The question that begs asking is: </w:t>
      </w:r>
      <w:r w:rsidRPr="00F92715">
        <w:rPr>
          <w:rStyle w:val="StyleBoldUnderline"/>
          <w:bdr w:val="single" w:sz="4" w:space="0" w:color="auto"/>
        </w:rPr>
        <w:t>How will Venezuela maintain stability if oil prices drop</w:t>
      </w:r>
      <w:r w:rsidRPr="00FD2FBC">
        <w:rPr>
          <w:sz w:val="16"/>
        </w:rPr>
        <w:t xml:space="preserve">? A </w:t>
      </w:r>
      <w:r w:rsidRPr="00EF170D">
        <w:rPr>
          <w:sz w:val="16"/>
        </w:rPr>
        <w:t>recent report</w:t>
      </w:r>
      <w:r w:rsidRPr="00FD2FBC">
        <w:rPr>
          <w:sz w:val="16"/>
        </w:rPr>
        <w:t xml:space="preserve"> by the International Energy Agency underscores the challenges the country faces in the short term. The United States has made huge progress in oil extraction thanks to fracking technology. It is set to become the world's largest oil producer by the year 2020, and the global spread of fracking is bound to significantly increase international recoverable oil reserves in the near future. </w:t>
      </w:r>
      <w:r w:rsidRPr="00F92715">
        <w:rPr>
          <w:rStyle w:val="StyleBoldUnderline"/>
        </w:rPr>
        <w:t>The</w:t>
      </w:r>
      <w:r w:rsidRPr="00FD2FBC">
        <w:rPr>
          <w:sz w:val="16"/>
        </w:rPr>
        <w:t xml:space="preserve"> agency crows that fracking is creating a "</w:t>
      </w:r>
      <w:r w:rsidRPr="00F92715">
        <w:rPr>
          <w:rStyle w:val="StyleBoldUnderline"/>
        </w:rPr>
        <w:t>supply shock that is sending ripples around the world</w:t>
      </w:r>
      <w:r w:rsidRPr="00FD2FBC">
        <w:rPr>
          <w:sz w:val="16"/>
        </w:rPr>
        <w:t xml:space="preserve">." This obviously matters to Venezuela, a country that exports large amounts of oil and little else. </w:t>
      </w:r>
      <w:r w:rsidRPr="00F92715">
        <w:rPr>
          <w:rStyle w:val="StyleBoldUnderline"/>
        </w:rPr>
        <w:t xml:space="preserve">Venezuela is increasingly reliant on high oil prices to maintain some semblance of stability. A </w:t>
      </w:r>
      <w:r w:rsidRPr="00FD2FBC">
        <w:rPr>
          <w:sz w:val="16"/>
        </w:rPr>
        <w:t xml:space="preserve">prolonged </w:t>
      </w:r>
      <w:r w:rsidRPr="00F92715">
        <w:rPr>
          <w:rStyle w:val="StyleBoldUnderline"/>
        </w:rPr>
        <w:t>drop in oil prices will undoubtedly shake the foundations of the petro-state</w:t>
      </w:r>
      <w:r w:rsidRPr="00FD2FBC">
        <w:rPr>
          <w:sz w:val="16"/>
        </w:rPr>
        <w:t xml:space="preserve"> to its core. Being an oil producer, Venezuela can earn money in two ways: by sustaining high prices, or by increasing production. (Obviously, if it can do both things, it has hit the jackpot). Fracking threatens the first, and the country has seriously failed on the latter. Venezuela produces less oil now than it did in 1999, the year Hugo Chávez first came to power. Worryingly, the IEA sees </w:t>
      </w:r>
      <w:hyperlink r:id="rId58" w:tgtFrame="_blank" w:history="1">
        <w:r w:rsidRPr="00FD2FBC">
          <w:rPr>
            <w:rStyle w:val="Hyperlink"/>
            <w:sz w:val="16"/>
          </w:rPr>
          <w:t>few prospects</w:t>
        </w:r>
      </w:hyperlink>
      <w:r w:rsidRPr="00FD2FBC">
        <w:rPr>
          <w:sz w:val="16"/>
        </w:rPr>
        <w:t xml:space="preserve"> for increased production. For example, in spite of</w:t>
      </w:r>
      <w:r w:rsidRPr="00EF170D">
        <w:rPr>
          <w:sz w:val="16"/>
        </w:rPr>
        <w:t>increasing</w:t>
      </w:r>
      <w:r w:rsidRPr="00FD2FBC">
        <w:rPr>
          <w:sz w:val="16"/>
        </w:rPr>
        <w:t xml:space="preserve"> investment to $22 billion last year, Venezuelan production barely budged. State oil giant PDVSA vows to increase production by 3 million barrels per day in the next six years, but the IEA believes that a combination of the company's inefficiency and its heavy debt burden means the increase will actually be a tenth of that amount. Two other developments conspire against the future viability of Venezuela's oil industry. The country is increasing sales of </w:t>
      </w:r>
      <w:hyperlink r:id="rId59" w:tgtFrame="_blank" w:history="1">
        <w:r w:rsidRPr="00FD2FBC">
          <w:rPr>
            <w:rStyle w:val="Hyperlink"/>
            <w:sz w:val="16"/>
          </w:rPr>
          <w:t>crude oil to China</w:t>
        </w:r>
      </w:hyperlink>
      <w:r w:rsidRPr="00FD2FBC">
        <w:rPr>
          <w:sz w:val="16"/>
        </w:rPr>
        <w:t xml:space="preserve">, as part of a geo-strategic move the Chávez administration embarked on many years ago. The problem is that the oil being shipped </w:t>
      </w:r>
      <w:r w:rsidRPr="00EF170D">
        <w:rPr>
          <w:sz w:val="16"/>
        </w:rPr>
        <w:t>has already been paid for</w:t>
      </w:r>
      <w:r w:rsidRPr="00FD2FBC">
        <w:rPr>
          <w:sz w:val="16"/>
        </w:rPr>
        <w:t xml:space="preserve">, and the government has also </w:t>
      </w:r>
      <w:hyperlink r:id="rId60" w:tgtFrame="_blank" w:history="1">
        <w:r w:rsidRPr="00FD2FBC">
          <w:rPr>
            <w:rStyle w:val="Hyperlink"/>
            <w:sz w:val="16"/>
          </w:rPr>
          <w:t>already spent the money</w:t>
        </w:r>
      </w:hyperlink>
      <w:r w:rsidRPr="00FD2FBC">
        <w:rPr>
          <w:sz w:val="16"/>
        </w:rPr>
        <w:t xml:space="preserve">. The other issue is Venezuela's creaking refining infrastructure. Last year, following </w:t>
      </w:r>
      <w:r w:rsidRPr="00EF170D">
        <w:rPr>
          <w:sz w:val="16"/>
        </w:rPr>
        <w:t>several accidents</w:t>
      </w:r>
      <w:r w:rsidRPr="00FD2FBC">
        <w:rPr>
          <w:sz w:val="16"/>
        </w:rPr>
        <w:t xml:space="preserve"> at its refineries, Venezuela became a </w:t>
      </w:r>
      <w:hyperlink r:id="rId61" w:tgtFrame="_blank" w:history="1">
        <w:r w:rsidRPr="00FD2FBC">
          <w:rPr>
            <w:rStyle w:val="Hyperlink"/>
            <w:sz w:val="16"/>
          </w:rPr>
          <w:t>net importer</w:t>
        </w:r>
      </w:hyperlink>
      <w:r w:rsidRPr="00FD2FBC">
        <w:rPr>
          <w:sz w:val="16"/>
        </w:rPr>
        <w:t xml:space="preserve"> of gasoline and other refined products. In the last part of the year alone, PDVSA bought refined products for $1.5 billion, only to turn around and give it away for practically nothing, thanks to the heavy subsidies that characterize its internal market. The consensus is that Venezuela </w:t>
      </w:r>
      <w:r w:rsidRPr="00EF170D">
        <w:rPr>
          <w:sz w:val="16"/>
        </w:rPr>
        <w:t>needs high oil prices</w:t>
      </w:r>
      <w:r w:rsidRPr="00FD2FBC">
        <w:rPr>
          <w:sz w:val="16"/>
        </w:rPr>
        <w:t xml:space="preserve"> just to stay afloat. But if the fracking oil boom results in low oil prices, what does the future hold for the South American country? Sadly, Venezuelans have nothing else to fall back on. Its private industry is a shambles, and the country is even </w:t>
      </w:r>
      <w:hyperlink r:id="rId62" w:history="1">
        <w:r w:rsidRPr="00FD2FBC">
          <w:rPr>
            <w:rStyle w:val="Hyperlink"/>
            <w:sz w:val="16"/>
          </w:rPr>
          <w:t>importing toilet paper</w:t>
        </w:r>
      </w:hyperlink>
      <w:r w:rsidRPr="00FD2FBC">
        <w:rPr>
          <w:sz w:val="16"/>
        </w:rPr>
        <w:t xml:space="preserve">. Years of populism have left the state crippled and heavily in debt. The public deficit </w:t>
      </w:r>
      <w:r w:rsidRPr="00EF170D">
        <w:rPr>
          <w:sz w:val="16"/>
        </w:rPr>
        <w:t>reached</w:t>
      </w:r>
      <w:r w:rsidRPr="00FD2FBC">
        <w:rPr>
          <w:sz w:val="16"/>
        </w:rPr>
        <w:t xml:space="preserve"> a whopping 15 percent of GDP last year, even in the context of high oil prices. Most of the spending came in the form of entitlements and subsidies that will not be easily eliminated. Furthermore, the country's current power clique seems </w:t>
      </w:r>
      <w:hyperlink r:id="rId63" w:tgtFrame="_blank" w:history="1">
        <w:r w:rsidRPr="00FD2FBC">
          <w:rPr>
            <w:rStyle w:val="Hyperlink"/>
            <w:sz w:val="16"/>
          </w:rPr>
          <w:t>particularly inept</w:t>
        </w:r>
      </w:hyperlink>
      <w:r w:rsidRPr="00FD2FBC">
        <w:rPr>
          <w:sz w:val="16"/>
        </w:rPr>
        <w:t xml:space="preserve"> in dealing with the complicated economic and political conditions it has inherited. Nicolás Maduro's only claim to legitimacy is that Hugo Chávez chose him. Now he is left with the thankless task of dealing with the </w:t>
      </w:r>
      <w:r w:rsidRPr="00EF170D">
        <w:rPr>
          <w:sz w:val="16"/>
        </w:rPr>
        <w:t>Chávez mess</w:t>
      </w:r>
      <w:r w:rsidRPr="00FD2FBC">
        <w:rPr>
          <w:sz w:val="16"/>
        </w:rPr>
        <w:t>. He has surrounded himself with a Cabinet composed of many of the same old faces, and neither his policies nor his rhetoric suggest any shift toward the type of solutions that could steer Venezuela away from the precipice. The problem for Venezuelans is that there is no great reformer in the governing party. And while opposition leader Henrique Capriles would undoubtedly steer Venezuela toward greater economic freedoms, there is little he would be able to do if the price of oil were to tank. A</w:t>
      </w:r>
      <w:r w:rsidRPr="0027098C">
        <w:rPr>
          <w:rStyle w:val="StyleBoldUnderline"/>
        </w:rPr>
        <w:t xml:space="preserve"> long period of low oil prices spells doom for Venezuela's political sustainability</w:t>
      </w:r>
      <w:r w:rsidRPr="00FD2FBC">
        <w:rPr>
          <w:sz w:val="16"/>
        </w:rPr>
        <w:t xml:space="preserve">. Without high oil revenues, basic services would practically disappear, and </w:t>
      </w:r>
      <w:r w:rsidRPr="0027098C">
        <w:rPr>
          <w:rStyle w:val="StyleBoldUnderline"/>
        </w:rPr>
        <w:t>the potential for instability would be enormou</w:t>
      </w:r>
      <w:r w:rsidRPr="00FD2FBC">
        <w:rPr>
          <w:sz w:val="16"/>
        </w:rPr>
        <w:t>s</w:t>
      </w:r>
      <w:r w:rsidRPr="0027098C">
        <w:rPr>
          <w:rStyle w:val="StyleBoldUnderline"/>
        </w:rPr>
        <w:t>.</w:t>
      </w:r>
      <w:r w:rsidRPr="00FD2FBC">
        <w:rPr>
          <w:sz w:val="16"/>
        </w:rPr>
        <w:t xml:space="preserve"> Already the country is stuck in a state of undeclared in civil war, and there are claims that </w:t>
      </w:r>
      <w:r w:rsidRPr="0027098C">
        <w:rPr>
          <w:rStyle w:val="StyleBoldUnderline"/>
          <w:bdr w:val="single" w:sz="4" w:space="0" w:color="auto"/>
        </w:rPr>
        <w:t xml:space="preserve">drug smuggling has </w:t>
      </w:r>
      <w:hyperlink r:id="rId64" w:tgtFrame="_blank" w:history="1">
        <w:r w:rsidRPr="0027098C">
          <w:rPr>
            <w:rStyle w:val="StyleBoldUnderline"/>
            <w:bdr w:val="single" w:sz="4" w:space="0" w:color="auto"/>
          </w:rPr>
          <w:t>permeated</w:t>
        </w:r>
      </w:hyperlink>
      <w:r w:rsidRPr="0027098C">
        <w:rPr>
          <w:rStyle w:val="StyleBoldUnderline"/>
          <w:bdr w:val="single" w:sz="4" w:space="0" w:color="auto"/>
        </w:rPr>
        <w:t xml:space="preserve"> the higher echelons of the government</w:t>
      </w:r>
      <w:r w:rsidRPr="00FD2FBC">
        <w:rPr>
          <w:sz w:val="16"/>
        </w:rPr>
        <w:t xml:space="preserve">. </w:t>
      </w:r>
      <w:r w:rsidRPr="0027098C">
        <w:rPr>
          <w:rStyle w:val="StyleBoldUnderline"/>
        </w:rPr>
        <w:t>Venezuela has</w:t>
      </w:r>
      <w:r w:rsidRPr="00FD2FBC">
        <w:rPr>
          <w:sz w:val="16"/>
        </w:rPr>
        <w:t xml:space="preserve"> so far </w:t>
      </w:r>
      <w:r w:rsidRPr="0027098C">
        <w:rPr>
          <w:rStyle w:val="StyleBoldUnderline"/>
        </w:rPr>
        <w:t>avoided the fate of</w:t>
      </w:r>
      <w:r w:rsidRPr="00FD2FBC">
        <w:rPr>
          <w:sz w:val="16"/>
        </w:rPr>
        <w:t xml:space="preserve"> its neighbor </w:t>
      </w:r>
      <w:r w:rsidRPr="0027098C">
        <w:rPr>
          <w:rStyle w:val="StyleBoldUnderline"/>
        </w:rPr>
        <w:t>Colombia</w:t>
      </w:r>
      <w:r w:rsidRPr="00FD2FBC">
        <w:rPr>
          <w:sz w:val="16"/>
        </w:rPr>
        <w:t xml:space="preserve">, a country still </w:t>
      </w:r>
      <w:r w:rsidRPr="0027098C">
        <w:rPr>
          <w:rStyle w:val="StyleBoldUnderline"/>
        </w:rPr>
        <w:t>deep in a long civil war with</w:t>
      </w:r>
      <w:r w:rsidRPr="00FD2FBC">
        <w:rPr>
          <w:sz w:val="16"/>
        </w:rPr>
        <w:t xml:space="preserve"> Marxist guerrillas and </w:t>
      </w:r>
      <w:r w:rsidRPr="0027098C">
        <w:rPr>
          <w:rStyle w:val="StyleBoldUnderline"/>
          <w:bdr w:val="single" w:sz="4" w:space="0" w:color="auto"/>
        </w:rPr>
        <w:t>drug cartels</w:t>
      </w:r>
      <w:r w:rsidRPr="00FD2FBC">
        <w:rPr>
          <w:sz w:val="16"/>
        </w:rPr>
        <w:t xml:space="preserve">. This is largely due to the deep pockets oil has afforded the government, which allowed for state presence even in the most remote corners of the country. It is hard to see how that presence could be maintained if oil rents were to dry up significantly, and for a prolonged period. This could lead to the type of problems that have bedeviled Colombia, or even poorer neighboring failed states such as Haiti. Even though its problems are of its own making, the thought of a large, failed state in the heart of the Western Hemisphere should trouble the continent's leaders. </w:t>
      </w:r>
    </w:p>
    <w:p w:rsidR="00844811" w:rsidRPr="00844811" w:rsidRDefault="00844811" w:rsidP="00844811"/>
    <w:p w:rsidR="001029EC" w:rsidRPr="00234941" w:rsidRDefault="001029EC" w:rsidP="001029EC">
      <w:pPr>
        <w:pStyle w:val="Heading1"/>
      </w:pPr>
      <w:r w:rsidRPr="00234941">
        <w:rPr>
          <w:b w:val="0"/>
          <w:bCs w:val="0"/>
        </w:rPr>
        <w:lastRenderedPageBreak/>
        <w:t>*Cuba*</w:t>
      </w:r>
    </w:p>
    <w:p w:rsidR="001029EC" w:rsidRPr="00234941" w:rsidRDefault="001029EC" w:rsidP="001029EC"/>
    <w:p w:rsidR="001029EC" w:rsidRPr="00234941" w:rsidRDefault="001029EC" w:rsidP="001029EC"/>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Cooperation S</w:t>
      </w:r>
    </w:p>
    <w:p w:rsidR="001029EC" w:rsidRPr="00234941" w:rsidRDefault="001029EC" w:rsidP="001029EC"/>
    <w:p w:rsidR="001029EC" w:rsidRPr="00234941" w:rsidRDefault="001029EC" w:rsidP="001029EC"/>
    <w:p w:rsidR="001029EC" w:rsidRPr="00234941" w:rsidRDefault="001029EC" w:rsidP="001029EC">
      <w:pPr>
        <w:rPr>
          <w:b/>
        </w:rPr>
      </w:pPr>
      <w:r w:rsidRPr="00234941">
        <w:rPr>
          <w:b/>
        </w:rPr>
        <w:t>Despite current barriers to relations, the US and Cuba could still cooperate on drug trafficking measures</w:t>
      </w:r>
    </w:p>
    <w:p w:rsidR="001029EC" w:rsidRPr="00234941" w:rsidRDefault="001029EC" w:rsidP="001029EC">
      <w:pPr>
        <w:rPr>
          <w:rStyle w:val="StyleStyleBold12pt"/>
        </w:rPr>
      </w:pPr>
      <w:r w:rsidRPr="00234941">
        <w:rPr>
          <w:b/>
        </w:rPr>
        <w:t xml:space="preserve">Lee, 9 </w:t>
      </w:r>
      <w:r w:rsidRPr="00234941">
        <w:rPr>
          <w:sz w:val="16"/>
        </w:rPr>
        <w:t>senior fellow at FPRI (Foreign Policy Research Institute), an authority on international crime, narcotics, and nuclear security issues. Stanford Ph.D., President of Global Advisory Services, a consulting firm</w:t>
      </w:r>
      <w:r w:rsidRPr="0083546F">
        <w:rPr>
          <w:rStyle w:val="StyleStyleBold12pt"/>
          <w:b w:val="0"/>
        </w:rPr>
        <w:t xml:space="preserve"> (Rens, April 2009, “Cuba, Drugs, and U.S.-Cuban Relations” https://www.fpri.org/articles/2009/04/cuba-drugs-and-us-cuban-relations) // czhang</w:t>
      </w:r>
    </w:p>
    <w:p w:rsidR="001029EC" w:rsidRPr="00234941" w:rsidRDefault="001029EC" w:rsidP="001029EC">
      <w:pPr>
        <w:rPr>
          <w:rStyle w:val="StyleBoldUnderline"/>
        </w:rPr>
      </w:pPr>
      <w:r w:rsidRPr="00234941">
        <w:rPr>
          <w:rStyle w:val="StyleBoldUnderline"/>
        </w:rPr>
        <w:t>The United States and Cuba</w:t>
      </w:r>
      <w:r w:rsidRPr="00234941">
        <w:rPr>
          <w:sz w:val="16"/>
        </w:rPr>
        <w:t xml:space="preserve"> have a strong mutual interest in closing off trafficking routes in the western Caribbean and in preventing attempts by Mexican and South American cocaine mafias to set up shop in Cuba proper. Yet they </w:t>
      </w:r>
      <w:r w:rsidRPr="00234941">
        <w:rPr>
          <w:rStyle w:val="StyleBoldUnderline"/>
        </w:rPr>
        <w:t>have not entered into a formal agreement to fight drugs</w:t>
      </w:r>
      <w:r w:rsidRPr="00234941">
        <w:rPr>
          <w:sz w:val="16"/>
        </w:rPr>
        <w:t xml:space="preserve"> – even though Havana maintains such agreements with at least 32 other countries – and </w:t>
      </w:r>
      <w:r w:rsidRPr="00234941">
        <w:rPr>
          <w:rStyle w:val="StyleBoldUnderline"/>
        </w:rPr>
        <w:t>what cooperation exists occurs episodically, on a case-by-case basis</w:t>
      </w:r>
      <w:r w:rsidRPr="00234941">
        <w:rPr>
          <w:sz w:val="16"/>
        </w:rPr>
        <w:t xml:space="preserve">. </w:t>
      </w:r>
      <w:r w:rsidRPr="00234941">
        <w:rPr>
          <w:rStyle w:val="StyleBoldUnderline"/>
        </w:rPr>
        <w:t>Washington and Havana need to engage more fully on the issue, deploying intelligence and interdiction assets to disrupt smuggling networks through and around Cuba</w:t>
      </w:r>
      <w:r w:rsidRPr="00234941">
        <w:rPr>
          <w:sz w:val="16"/>
        </w:rPr>
        <w:t xml:space="preserve">. Washington hitherto has shied away from a deeper relationship, fearing that it would lead to a political opening and confer a measure of legitimacy on the Castro regime. Yet </w:t>
      </w:r>
      <w:r w:rsidRPr="00234941">
        <w:rPr>
          <w:rStyle w:val="StyleBoldUnderline"/>
        </w:rPr>
        <w:t>current strategic realities in the region and Havana's own willingness to engage in such a relationship</w:t>
      </w:r>
      <w:r w:rsidRPr="00234941">
        <w:rPr>
          <w:sz w:val="16"/>
        </w:rPr>
        <w:t xml:space="preserve">, as well as impending leadership changes in Cuba, </w:t>
      </w:r>
      <w:r w:rsidRPr="00234941">
        <w:rPr>
          <w:rStyle w:val="StyleBoldUnderline"/>
        </w:rPr>
        <w:t>argue for rethinking these concerns, even in the absence of formal diplomatic ties.</w:t>
      </w:r>
    </w:p>
    <w:p w:rsidR="001029EC" w:rsidRPr="00234941" w:rsidRDefault="001029EC" w:rsidP="001029EC"/>
    <w:p w:rsidR="001029EC" w:rsidRPr="00234941" w:rsidRDefault="001029EC" w:rsidP="001029EC"/>
    <w:p w:rsidR="001029EC" w:rsidRPr="00234941" w:rsidRDefault="001029EC" w:rsidP="001029EC">
      <w:pPr>
        <w:rPr>
          <w:b/>
        </w:rPr>
      </w:pPr>
      <w:r w:rsidRPr="00234941">
        <w:rPr>
          <w:b/>
        </w:rPr>
        <w:t>Cooperation with Cuba solves drug trafficking</w:t>
      </w:r>
    </w:p>
    <w:p w:rsidR="001029EC" w:rsidRPr="00234941" w:rsidRDefault="001029EC" w:rsidP="001029EC">
      <w:pPr>
        <w:rPr>
          <w:sz w:val="16"/>
        </w:rPr>
      </w:pPr>
      <w:r w:rsidRPr="00234941">
        <w:rPr>
          <w:rStyle w:val="StyleStyleBold12pt"/>
        </w:rPr>
        <w:t>Lee, 9</w:t>
      </w:r>
      <w:r w:rsidRPr="00234941">
        <w:rPr>
          <w:sz w:val="16"/>
        </w:rPr>
        <w:t xml:space="preserve"> – authority on international crime and narcotics and nuclear security issues, PhD from Stanford, senior fellow at the Foreign Policy Research Institute, performed overseas contract assignments for the State Department, the Department of Energy, the World Bank, the White House Office of National Drug Control Policy and other agencies (Rensselaer, “Cuba, Drugs, and U.S.-Cuban Relations,” Testimony before the House of Representatives Committee on Oversight and Government Reform Subcommittee on National Security and Foreign Affairs, 29 April 2005, </w:t>
      </w:r>
      <w:hyperlink r:id="rId65" w:history="1">
        <w:r w:rsidRPr="00234941">
          <w:rPr>
            <w:rStyle w:val="Hyperlink"/>
            <w:sz w:val="16"/>
          </w:rPr>
          <w:t>https://www.fpri.org/docs/alt/testimony.20090429.lee_.cubadrugs.pdf)//BI</w:t>
        </w:r>
      </w:hyperlink>
    </w:p>
    <w:p w:rsidR="001029EC" w:rsidRPr="00234941" w:rsidRDefault="001029EC" w:rsidP="001029EC">
      <w:pPr>
        <w:rPr>
          <w:sz w:val="16"/>
        </w:rPr>
      </w:pPr>
      <w:r w:rsidRPr="00234941">
        <w:rPr>
          <w:sz w:val="16"/>
        </w:rPr>
        <w:t xml:space="preserve">Now on the foreign policy front: looking back in time, </w:t>
      </w:r>
      <w:r w:rsidRPr="00234941">
        <w:rPr>
          <w:rStyle w:val="StyleBoldUnderline"/>
        </w:rPr>
        <w:t>narcotics-trafficking was a focal point of conflict in U.S.-Cuban relations for most of the pre-1990 years</w:t>
      </w:r>
      <w:r w:rsidRPr="00234941">
        <w:rPr>
          <w:sz w:val="16"/>
        </w:rPr>
        <w:t xml:space="preserve">, except for a brief period during the Carter administration. </w:t>
      </w:r>
      <w:r w:rsidRPr="00234941">
        <w:rPr>
          <w:rStyle w:val="StyleBoldUnderline"/>
        </w:rPr>
        <w:t>The focus gradually shifted to cooperation</w:t>
      </w:r>
      <w:r w:rsidRPr="00234941">
        <w:rPr>
          <w:sz w:val="16"/>
        </w:rPr>
        <w:t xml:space="preserve"> in the 1990s, </w:t>
      </w:r>
      <w:r w:rsidRPr="00234941">
        <w:rPr>
          <w:rStyle w:val="StyleBoldUnderline"/>
        </w:rPr>
        <w:t xml:space="preserve">as </w:t>
      </w:r>
      <w:r w:rsidRPr="00234941">
        <w:rPr>
          <w:sz w:val="16"/>
        </w:rPr>
        <w:t xml:space="preserve">the </w:t>
      </w:r>
      <w:r w:rsidRPr="00234941">
        <w:rPr>
          <w:rStyle w:val="StyleBoldUnderline"/>
        </w:rPr>
        <w:t>Cuban leadership</w:t>
      </w:r>
      <w:r w:rsidRPr="00234941">
        <w:rPr>
          <w:sz w:val="16"/>
        </w:rPr>
        <w:t xml:space="preserve"> ostensibly </w:t>
      </w:r>
      <w:r w:rsidRPr="00234941">
        <w:rPr>
          <w:rStyle w:val="StyleBoldUnderline"/>
        </w:rPr>
        <w:t>severed connections to the international drug trade</w:t>
      </w:r>
      <w:r w:rsidRPr="00234941">
        <w:rPr>
          <w:sz w:val="16"/>
        </w:rPr>
        <w:t xml:space="preserve">. </w:t>
      </w:r>
      <w:r w:rsidRPr="00234941">
        <w:rPr>
          <w:rStyle w:val="StyleBoldUnderline"/>
        </w:rPr>
        <w:t>Cooperation and information-sharing</w:t>
      </w:r>
      <w:r w:rsidRPr="00234941">
        <w:rPr>
          <w:sz w:val="16"/>
        </w:rPr>
        <w:t xml:space="preserve"> between the two countries </w:t>
      </w:r>
      <w:r w:rsidRPr="00234941">
        <w:rPr>
          <w:rStyle w:val="StyleBoldUnderline"/>
        </w:rPr>
        <w:t>have netted a few high profile seizures</w:t>
      </w:r>
      <w:r w:rsidRPr="00234941">
        <w:rPr>
          <w:sz w:val="16"/>
        </w:rPr>
        <w:t xml:space="preserve">, arrests, and extraditions, </w:t>
      </w:r>
      <w:r w:rsidRPr="00234941">
        <w:rPr>
          <w:rStyle w:val="StyleBoldUnderline"/>
        </w:rPr>
        <w:t xml:space="preserve">but </w:t>
      </w:r>
      <w:r w:rsidRPr="00234941">
        <w:rPr>
          <w:sz w:val="16"/>
        </w:rPr>
        <w:t xml:space="preserve">all of this has occurred rather episodically, </w:t>
      </w:r>
      <w:r w:rsidRPr="00234941">
        <w:rPr>
          <w:rStyle w:val="StyleBoldUnderline"/>
        </w:rPr>
        <w:t>without an umbrella agreement on counter-narcotics cooperation</w:t>
      </w:r>
      <w:r w:rsidRPr="00234941">
        <w:rPr>
          <w:sz w:val="16"/>
        </w:rPr>
        <w:t xml:space="preserve">, (although Cuba has concluded such agreements with many other countries inside and outside the hemisphere). </w:t>
      </w:r>
      <w:r w:rsidRPr="00234941">
        <w:rPr>
          <w:rStyle w:val="StyleBoldUnderline"/>
        </w:rPr>
        <w:t>Such an agreed framework could set the stage for a more substantive level of engagement on drugs</w:t>
      </w:r>
      <w:r w:rsidRPr="00234941">
        <w:rPr>
          <w:sz w:val="16"/>
        </w:rPr>
        <w:t xml:space="preserve">. For example, </w:t>
      </w:r>
      <w:r w:rsidRPr="00234941">
        <w:rPr>
          <w:rStyle w:val="StyleBoldUnderline"/>
        </w:rPr>
        <w:t>we could train and equip Cuban Border Guards and Interior Ministry operatives</w:t>
      </w:r>
      <w:r w:rsidRPr="00234941">
        <w:rPr>
          <w:sz w:val="16"/>
        </w:rPr>
        <w:t xml:space="preserve">, we could </w:t>
      </w:r>
      <w:r w:rsidRPr="00234941">
        <w:rPr>
          <w:rStyle w:val="StyleBoldUnderline"/>
        </w:rPr>
        <w:t>conduct joint naval patrols</w:t>
      </w:r>
      <w:r w:rsidRPr="00234941">
        <w:rPr>
          <w:sz w:val="16"/>
        </w:rPr>
        <w:t xml:space="preserve"> with Cuba </w:t>
      </w:r>
      <w:r w:rsidRPr="00234941">
        <w:rPr>
          <w:rStyle w:val="StyleBoldUnderline"/>
        </w:rPr>
        <w:t>in the western Caribbean</w:t>
      </w:r>
      <w:r w:rsidRPr="00234941">
        <w:rPr>
          <w:sz w:val="16"/>
        </w:rPr>
        <w:t xml:space="preserve">, we could </w:t>
      </w:r>
      <w:r w:rsidRPr="00234941">
        <w:rPr>
          <w:rStyle w:val="StyleBoldUnderline"/>
        </w:rPr>
        <w:t>coordinate investigation of regional trafficking networks and suspicious financial transactions</w:t>
      </w:r>
      <w:r w:rsidRPr="00234941">
        <w:rPr>
          <w:sz w:val="16"/>
        </w:rPr>
        <w:t xml:space="preserve"> through Cuban banks and commercial entities, </w:t>
      </w:r>
      <w:r w:rsidRPr="00234941">
        <w:rPr>
          <w:rStyle w:val="StyleBoldUnderline"/>
        </w:rPr>
        <w:t>and</w:t>
      </w:r>
      <w:r w:rsidRPr="00234941">
        <w:rPr>
          <w:sz w:val="16"/>
        </w:rPr>
        <w:t xml:space="preserve"> we could </w:t>
      </w:r>
      <w:r w:rsidRPr="00234941">
        <w:rPr>
          <w:rStyle w:val="StyleBoldUnderline"/>
        </w:rPr>
        <w:t>station DEA and FBI contingents in the U.S. Interests Section in Havana</w:t>
      </w:r>
      <w:r w:rsidRPr="00234941">
        <w:rPr>
          <w:sz w:val="16"/>
        </w:rPr>
        <w:t xml:space="preserve">. We could also negotiate a ship-rider agreement with the Cuban authorities, and possibly even the right to pursue drug-laden vessels and aircraft seeking safe haven in Cuban territory. How far Havana and Washington would be willing to proceed in these directions is unclear, since the political barriers on both sides are formidable. Yet the </w:t>
      </w:r>
      <w:r w:rsidRPr="00234941">
        <w:rPr>
          <w:rStyle w:val="StyleBoldUnderline"/>
        </w:rPr>
        <w:t>prospects for more productive collaboration against the hemispheric drug threat seem</w:t>
      </w:r>
      <w:r w:rsidRPr="00234941">
        <w:rPr>
          <w:sz w:val="16"/>
        </w:rPr>
        <w:t xml:space="preserve"> a lot more </w:t>
      </w:r>
      <w:r w:rsidRPr="00234941">
        <w:rPr>
          <w:rStyle w:val="StyleBoldUnderline"/>
        </w:rPr>
        <w:t>promising</w:t>
      </w:r>
      <w:r w:rsidRPr="00234941">
        <w:rPr>
          <w:sz w:val="16"/>
        </w:rPr>
        <w:t xml:space="preserve"> today than in the past. In any event, </w:t>
      </w:r>
      <w:r w:rsidRPr="00234941">
        <w:rPr>
          <w:rStyle w:val="StyleBoldUnderline"/>
        </w:rPr>
        <w:t>failure to exploit Cuba's law enforcement and intelligence assets</w:t>
      </w:r>
      <w:r w:rsidRPr="00234941">
        <w:rPr>
          <w:sz w:val="16"/>
        </w:rPr>
        <w:t xml:space="preserve"> to good advantage </w:t>
      </w:r>
      <w:r w:rsidRPr="00234941">
        <w:rPr>
          <w:rStyle w:val="StyleBoldUnderline"/>
        </w:rPr>
        <w:t>leaves a major gap in U.S. defenses against drug trafficking</w:t>
      </w:r>
      <w:r w:rsidRPr="00234941">
        <w:rPr>
          <w:sz w:val="16"/>
        </w:rPr>
        <w:t xml:space="preserve"> through the Caribbean. Interdiction successes in Mexico seem likely to augment this flow down the road, a further reason to closely monitor trafficking trends in a Caribbean country only 90 miles from U.S. shores. </w:t>
      </w:r>
      <w:r w:rsidRPr="00234941">
        <w:rPr>
          <w:rStyle w:val="StyleBoldUnderline"/>
        </w:rPr>
        <w:t>The drug threat from Cuba seems destined to increase as the Castro regime</w:t>
      </w:r>
      <w:r w:rsidRPr="00234941">
        <w:rPr>
          <w:sz w:val="16"/>
        </w:rPr>
        <w:t xml:space="preserve">'s revolutionary order </w:t>
      </w:r>
      <w:r w:rsidRPr="00234941">
        <w:rPr>
          <w:rStyle w:val="StyleBoldUnderline"/>
        </w:rPr>
        <w:t>loses its hold and appeal, as the island's economic ties with the outside world continue to expand</w:t>
      </w:r>
      <w:r w:rsidRPr="00234941">
        <w:rPr>
          <w:sz w:val="16"/>
        </w:rPr>
        <w:t>, and as criminally-inclined Cuban nationals seek alliances with South American and Mexican drug kingpins. Such an outcome is hardly in the best interests of the United States and other countries in the hemisphere.</w:t>
      </w:r>
    </w:p>
    <w:p w:rsidR="001029EC" w:rsidRPr="00234941" w:rsidRDefault="001029EC" w:rsidP="001029EC">
      <w:pPr>
        <w:rPr>
          <w:b/>
        </w:rPr>
      </w:pPr>
    </w:p>
    <w:p w:rsidR="001029EC" w:rsidRPr="00234941" w:rsidRDefault="001029EC" w:rsidP="001029EC">
      <w:pPr>
        <w:rPr>
          <w:b/>
        </w:rPr>
      </w:pPr>
      <w:r w:rsidRPr="00234941">
        <w:rPr>
          <w:b/>
        </w:rPr>
        <w:lastRenderedPageBreak/>
        <w:t>Combatting drug trafficking is one area of US-Cuban cooperation – positively affects relations</w:t>
      </w:r>
    </w:p>
    <w:p w:rsidR="001029EC" w:rsidRPr="00234941" w:rsidRDefault="001029EC" w:rsidP="001029EC">
      <w:pPr>
        <w:rPr>
          <w:rStyle w:val="StyleStyleBold12pt"/>
        </w:rPr>
      </w:pPr>
      <w:r w:rsidRPr="00234941">
        <w:rPr>
          <w:rStyle w:val="StyleStyleBold12pt"/>
        </w:rPr>
        <w:t xml:space="preserve">Ramsey, 12 </w:t>
      </w:r>
      <w:r w:rsidRPr="00234941">
        <w:rPr>
          <w:rStyle w:val="StyleStyleBold12pt"/>
          <w:szCs w:val="16"/>
        </w:rPr>
        <w:t>– researcher at Open Society Institute, writing regular analyses of political current events in Latin America, former researcher and writer for InSight Crime, MA in Latin American Studies from the School of International Service at American University (Geoffrey, “Drug Fight Builds US-Cuba Bridges,” InSight Crime, 2 February 2012, http://www.insightcrime.org/news-analysis/drug-fight-builds-us-cuba-bridges)//BI</w:t>
      </w:r>
    </w:p>
    <w:p w:rsidR="001029EC" w:rsidRPr="00234941" w:rsidRDefault="001029EC" w:rsidP="001029EC">
      <w:pPr>
        <w:rPr>
          <w:sz w:val="16"/>
        </w:rPr>
      </w:pPr>
      <w:r w:rsidRPr="00234941">
        <w:rPr>
          <w:rStyle w:val="StyleBoldUnderline"/>
        </w:rPr>
        <w:t>Fighting drug trafficking is one of the few issues where the US and Cuba actually collaborate</w:t>
      </w:r>
      <w:r w:rsidRPr="00234941">
        <w:rPr>
          <w:sz w:val="16"/>
        </w:rPr>
        <w:t xml:space="preserve">, albeit on a small scale, though the true extent of drug smuggling on the island remains shrouded in mystery. At a Senate hearing on international drug trafficking this week, </w:t>
      </w:r>
      <w:r w:rsidRPr="00234941">
        <w:rPr>
          <w:rStyle w:val="StyleBoldUnderline"/>
        </w:rPr>
        <w:t>lawmakers voiced concerns about the potential for Cuba to become a major transit point for drugs into the US</w:t>
      </w:r>
      <w:r w:rsidRPr="00234941">
        <w:rPr>
          <w:sz w:val="16"/>
        </w:rPr>
        <w:t xml:space="preserve">. While discussing a surge in drug smuggling through the Caribbean, Senator Dianne Feinstein (D-CA) warned that the island could turn into an important distribution platform for traffickers. </w:t>
      </w:r>
      <w:r w:rsidRPr="00234941">
        <w:rPr>
          <w:rStyle w:val="StyleBoldUnderline"/>
        </w:rPr>
        <w:t>Since the</w:t>
      </w:r>
      <w:r w:rsidRPr="00234941">
        <w:rPr>
          <w:sz w:val="16"/>
        </w:rPr>
        <w:t xml:space="preserve"> 1959 </w:t>
      </w:r>
      <w:r w:rsidRPr="00234941">
        <w:rPr>
          <w:rStyle w:val="StyleBoldUnderline"/>
        </w:rPr>
        <w:t>revolution, Cuba has presented itself as taking a tough stance on organized crime</w:t>
      </w:r>
      <w:r w:rsidRPr="00234941">
        <w:rPr>
          <w:sz w:val="16"/>
        </w:rPr>
        <w:t xml:space="preserve">, in part in response to the fact that, under the Batista regime, the country was known as a haven for mob activity. During the latest meeting of the Communist Party Congress, President Raul </w:t>
      </w:r>
      <w:r w:rsidRPr="00234941">
        <w:rPr>
          <w:rStyle w:val="StyleBoldUnderline"/>
        </w:rPr>
        <w:t>Castro issued a sharp critique of corruption on the island</w:t>
      </w:r>
      <w:r w:rsidRPr="00234941">
        <w:rPr>
          <w:sz w:val="16"/>
        </w:rPr>
        <w:t xml:space="preserve">, calling it "one of the main enemies of the revolution." It is likely that the kind of corruption Castro was referring to relates to bribery and embezzlement rather than collusion with drug traffickers. The most recent high profile corruption case in the country, for instance, involved a former minister who was convicted of accepting bribes from a Chilean businessman. </w:t>
      </w:r>
      <w:r w:rsidRPr="00234941">
        <w:rPr>
          <w:rStyle w:val="StyleBoldUnderline"/>
        </w:rPr>
        <w:t>But the country has not been immune from the international drug trade</w:t>
      </w:r>
      <w:r w:rsidRPr="00234941">
        <w:rPr>
          <w:sz w:val="16"/>
        </w:rPr>
        <w:t xml:space="preserve">. In 1989, General Arnaldo Ochoa Sanchez, who fought alongside Fidel Castro during the revolution, was executed along with three other military officers for their roles in a multi-million dollar cocaine smuggling ring linked to Pablo Escobar’s Medellin Cartel. Nine years later, </w:t>
      </w:r>
      <w:r w:rsidRPr="00234941">
        <w:rPr>
          <w:rStyle w:val="StyleBoldUnderline"/>
        </w:rPr>
        <w:t>in 1998, Colombian officials intercepted a 7.2 ton shipment of cocaine bound for Cuba</w:t>
      </w:r>
      <w:r w:rsidRPr="00234941">
        <w:rPr>
          <w:sz w:val="16"/>
        </w:rPr>
        <w:t xml:space="preserve">. According to anonymous Colombian law enforcement authority cited by the Miami Herald at the time, the large size of the shipment suggested that the route had been used before. "No one dares to send seven tons at one blow unless they've tested the route,'' said the official. </w:t>
      </w:r>
      <w:r w:rsidRPr="00234941">
        <w:rPr>
          <w:rStyle w:val="StyleBoldUnderline"/>
          <w:sz w:val="16"/>
          <w:szCs w:val="16"/>
        </w:rPr>
        <w:t>Since these incidents, there has been evidence to suggest that drug trafficking is on the rise on the island</w:t>
      </w:r>
      <w:r w:rsidRPr="00234941">
        <w:rPr>
          <w:sz w:val="16"/>
          <w:szCs w:val="16"/>
        </w:rPr>
        <w:t xml:space="preserve">, fueled by a small but growing domestic market. Cuba first acknowledged the existence of this consumption in January 2003, and promised that there would be “no impunity” for anyone caught trafficking illicit substances. </w:t>
      </w:r>
      <w:r w:rsidRPr="00234941">
        <w:rPr>
          <w:rStyle w:val="StyleBoldUnderline"/>
          <w:sz w:val="16"/>
          <w:szCs w:val="16"/>
        </w:rPr>
        <w:t>Even with</w:t>
      </w:r>
      <w:r w:rsidRPr="00234941">
        <w:rPr>
          <w:sz w:val="16"/>
          <w:szCs w:val="16"/>
        </w:rPr>
        <w:t xml:space="preserve"> the </w:t>
      </w:r>
      <w:r w:rsidRPr="00234941">
        <w:rPr>
          <w:rStyle w:val="StyleBoldUnderline"/>
          <w:sz w:val="16"/>
          <w:szCs w:val="16"/>
        </w:rPr>
        <w:t>resulting crackdown, the flow of drugs into the country appears to be increasing</w:t>
      </w:r>
      <w:r w:rsidRPr="00234941">
        <w:rPr>
          <w:sz w:val="16"/>
          <w:szCs w:val="16"/>
        </w:rPr>
        <w:t xml:space="preserve">. The government recently announced that they had seized nine tons of drugs in 2011, three times more than in 2010. The majority of this was reportedly marijuana, with only a small percentage of cocaine and hashish. The site of much of this drug traffic is the rural southeast province of Holguin. In 2005, the head of Cuba’s border security ministry told foreign press that Holguin is “the region of Cuba most affected by drug trafficking.” Since then the area has become more popular with foreign tourists, providing both an increased market for drugs and a ready supply of potential smugglers. </w:t>
      </w:r>
      <w:r w:rsidRPr="00234941">
        <w:rPr>
          <w:rStyle w:val="StyleBoldUnderline"/>
          <w:sz w:val="16"/>
          <w:szCs w:val="16"/>
        </w:rPr>
        <w:t xml:space="preserve">Ultimately, </w:t>
      </w:r>
      <w:r w:rsidRPr="00234941">
        <w:rPr>
          <w:rStyle w:val="StyleBoldUnderline"/>
          <w:sz w:val="16"/>
        </w:rPr>
        <w:t xml:space="preserve">it should be noted that </w:t>
      </w:r>
      <w:r w:rsidRPr="00234941">
        <w:rPr>
          <w:rStyle w:val="StyleBoldUnderline"/>
        </w:rPr>
        <w:t>the amount of drugs that pass through Cuba on their way to the United States pales in comparison to the country’s Caribbean neighbors</w:t>
      </w:r>
      <w:r w:rsidRPr="00234941">
        <w:rPr>
          <w:sz w:val="16"/>
        </w:rPr>
        <w:t xml:space="preserve">, such as Jamaica and the Dominican Republic. For one thing, the 50-year-old embargo makes it very difficult for drug smugglers to bring their product into the US. Additionally, </w:t>
      </w:r>
      <w:r w:rsidRPr="00234941">
        <w:rPr>
          <w:rStyle w:val="StyleBoldUnderline"/>
        </w:rPr>
        <w:t>drug trafficking is one of the rare issues in which Cuban and American officials cooperate</w:t>
      </w:r>
      <w:r w:rsidRPr="00234941">
        <w:rPr>
          <w:sz w:val="16"/>
        </w:rPr>
        <w:t xml:space="preserve">. As InSight Crime has reported, the </w:t>
      </w:r>
      <w:r w:rsidRPr="00234941">
        <w:rPr>
          <w:rStyle w:val="StyleBoldUnderline"/>
        </w:rPr>
        <w:t>US Interests Section in Havana has a Coast Guard representative in Havana</w:t>
      </w:r>
      <w:r w:rsidRPr="00234941">
        <w:rPr>
          <w:sz w:val="16"/>
        </w:rPr>
        <w:t xml:space="preserve">, and leaked </w:t>
      </w:r>
      <w:r w:rsidRPr="00234941">
        <w:rPr>
          <w:rStyle w:val="StyleBoldUnderline"/>
        </w:rPr>
        <w:t>diplomatic cables reveal a level of engagement between the official and his counterparts in the Cuban Ministry of Interior</w:t>
      </w:r>
      <w:r w:rsidRPr="00234941">
        <w:rPr>
          <w:sz w:val="16"/>
        </w:rPr>
        <w:t xml:space="preserve"> (MININT) on the issue of drug flights from Jamaica. This </w:t>
      </w:r>
      <w:r w:rsidRPr="00234941">
        <w:rPr>
          <w:rStyle w:val="StyleBoldUnderline"/>
        </w:rPr>
        <w:t>cooperation seems to be having an effect on US-Cuba relations</w:t>
      </w:r>
      <w:r w:rsidRPr="00234941">
        <w:rPr>
          <w:sz w:val="16"/>
        </w:rPr>
        <w:t xml:space="preserve">, at least as they relate to crime. While State Department officials under President Ronald Reagan publicly accused Fidel Castro of attempting to traffic drugs in order to boost the Cuban economy, </w:t>
      </w:r>
      <w:r w:rsidRPr="00234941">
        <w:rPr>
          <w:rStyle w:val="StyleBoldUnderline"/>
        </w:rPr>
        <w:t>the State Department’s 2011 International Narcotics Control Strategy Report</w:t>
      </w:r>
      <w:r w:rsidRPr="00234941">
        <w:rPr>
          <w:sz w:val="16"/>
        </w:rPr>
        <w:t xml:space="preserve"> (INCSR) </w:t>
      </w:r>
      <w:r w:rsidRPr="00234941">
        <w:rPr>
          <w:rStyle w:val="StyleBoldUnderline"/>
        </w:rPr>
        <w:t>acknowledges that the Cuban authorities have made major inroads against the drug trade. In a rare note of praise for the Castro government, it notes that “Cuba’s counternarcotics efforts have prevented illegal narcotics trafficking from having a significant impact on the island</w:t>
      </w:r>
      <w:r w:rsidRPr="00234941">
        <w:rPr>
          <w:sz w:val="16"/>
        </w:rPr>
        <w:t>.”</w:t>
      </w:r>
    </w:p>
    <w:p w:rsidR="001029EC" w:rsidRPr="00234941" w:rsidRDefault="001029EC" w:rsidP="001029EC">
      <w:pPr>
        <w:rPr>
          <w:b/>
        </w:rPr>
      </w:pPr>
    </w:p>
    <w:p w:rsidR="001029EC" w:rsidRPr="00234941" w:rsidRDefault="001029EC" w:rsidP="001029EC">
      <w:pPr>
        <w:rPr>
          <w:b/>
        </w:rPr>
      </w:pPr>
      <w:r w:rsidRPr="00234941">
        <w:rPr>
          <w:b/>
        </w:rPr>
        <w:t>The war on drugs is a rare area of cooperation between the US and Cuba</w:t>
      </w:r>
    </w:p>
    <w:p w:rsidR="001029EC" w:rsidRPr="00234941" w:rsidRDefault="001029EC" w:rsidP="001029EC">
      <w:pPr>
        <w:rPr>
          <w:bCs/>
        </w:rPr>
      </w:pPr>
      <w:r w:rsidRPr="00234941">
        <w:rPr>
          <w:rStyle w:val="StyleStyleBold12pt"/>
        </w:rPr>
        <w:t>Rainsford, 12 – BBC Havana correspondent (Sarah, “Cuba and US find common ground in war on drugs,” BBC News, http://www.bbc.co.uk/news/world-latin-america-19528416)//BI</w:t>
      </w:r>
    </w:p>
    <w:p w:rsidR="001029EC" w:rsidRPr="00234941" w:rsidRDefault="001029EC" w:rsidP="001029EC">
      <w:pPr>
        <w:rPr>
          <w:sz w:val="16"/>
        </w:rPr>
      </w:pPr>
      <w:r w:rsidRPr="00234941">
        <w:rPr>
          <w:sz w:val="16"/>
        </w:rPr>
        <w:t xml:space="preserve">The golden beaches of Cayo Cruz lie at the end of a long path through a nature reserve. It is an idyllic stretch of </w:t>
      </w:r>
      <w:r w:rsidRPr="00234941">
        <w:rPr>
          <w:rStyle w:val="StyleBoldUnderline"/>
        </w:rPr>
        <w:t>Cuba's northern coast</w:t>
      </w:r>
      <w:r w:rsidRPr="00234941">
        <w:rPr>
          <w:sz w:val="16"/>
        </w:rPr>
        <w:t xml:space="preserve"> but this </w:t>
      </w:r>
      <w:r w:rsidRPr="00234941">
        <w:rPr>
          <w:rStyle w:val="StyleBoldUnderline"/>
        </w:rPr>
        <w:t>is key territory in the fight against international drug-tafficking</w:t>
      </w:r>
      <w:r w:rsidRPr="00234941">
        <w:rPr>
          <w:sz w:val="16"/>
        </w:rPr>
        <w:t>.</w:t>
      </w:r>
      <w:r w:rsidRPr="00234941">
        <w:rPr>
          <w:sz w:val="12"/>
        </w:rPr>
        <w:t>¶</w:t>
      </w:r>
      <w:r w:rsidRPr="00234941">
        <w:rPr>
          <w:sz w:val="16"/>
        </w:rPr>
        <w:t xml:space="preserve"> </w:t>
      </w:r>
      <w:r w:rsidRPr="00234941">
        <w:rPr>
          <w:rStyle w:val="StyleBoldUnderline"/>
        </w:rPr>
        <w:t>Cuba sits right between the world's major narcotics producers in South America and</w:t>
      </w:r>
      <w:r w:rsidRPr="00234941">
        <w:rPr>
          <w:sz w:val="16"/>
        </w:rPr>
        <w:t xml:space="preserve"> the biggest market for those drugs, </w:t>
      </w:r>
      <w:r w:rsidRPr="00234941">
        <w:rPr>
          <w:rStyle w:val="StyleBoldUnderline"/>
        </w:rPr>
        <w:t>the United States</w:t>
      </w:r>
      <w:r w:rsidRPr="00234941">
        <w:rPr>
          <w:sz w:val="16"/>
        </w:rPr>
        <w:t>.</w:t>
      </w:r>
      <w:r w:rsidRPr="00234941">
        <w:rPr>
          <w:sz w:val="12"/>
        </w:rPr>
        <w:t>¶</w:t>
      </w:r>
      <w:r w:rsidRPr="00234941">
        <w:rPr>
          <w:sz w:val="16"/>
        </w:rPr>
        <w:t xml:space="preserve"> The island has served as a bridge for traffickers in the past but in recent years it has been a barrier to the illegal trade.</w:t>
      </w:r>
      <w:r w:rsidRPr="00234941">
        <w:rPr>
          <w:sz w:val="12"/>
        </w:rPr>
        <w:t>¶</w:t>
      </w:r>
      <w:r w:rsidRPr="00234941">
        <w:rPr>
          <w:sz w:val="16"/>
        </w:rPr>
        <w:t xml:space="preserve"> "</w:t>
      </w:r>
      <w:r w:rsidRPr="00234941">
        <w:rPr>
          <w:rStyle w:val="StyleBoldUnderline"/>
        </w:rPr>
        <w:t>We used to see a lot of suspicious boats here</w:t>
      </w:r>
      <w:r w:rsidRPr="00234941">
        <w:rPr>
          <w:sz w:val="16"/>
        </w:rPr>
        <w:t>," Ardoldo Cisneros Pena recalls of the 1990s. He is chief border guard in Cayo Cruz, where we were recently given rare access.</w:t>
      </w:r>
      <w:r w:rsidRPr="00234941">
        <w:rPr>
          <w:sz w:val="12"/>
        </w:rPr>
        <w:t>¶</w:t>
      </w:r>
      <w:r w:rsidRPr="00234941">
        <w:rPr>
          <w:sz w:val="16"/>
        </w:rPr>
        <w:t xml:space="preserve"> "There were almost daily drops into the sea," he says. </w:t>
      </w:r>
      <w:r w:rsidRPr="00234941">
        <w:rPr>
          <w:rStyle w:val="StyleBoldUnderline"/>
        </w:rPr>
        <w:t>Small planes would bombard Cuban waters with packets of drugs</w:t>
      </w:r>
      <w:r w:rsidRPr="00234941">
        <w:rPr>
          <w:sz w:val="16"/>
        </w:rPr>
        <w:t>, for speedboats to whisk to the US.</w:t>
      </w:r>
      <w:r w:rsidRPr="00234941">
        <w:rPr>
          <w:sz w:val="12"/>
        </w:rPr>
        <w:t>¶</w:t>
      </w:r>
      <w:r w:rsidRPr="00234941">
        <w:rPr>
          <w:sz w:val="16"/>
        </w:rPr>
        <w:t xml:space="preserve"> </w:t>
      </w:r>
      <w:r w:rsidRPr="00234941">
        <w:rPr>
          <w:rStyle w:val="StyleBoldUnderline"/>
        </w:rPr>
        <w:t>Today, the scene is tranquil</w:t>
      </w:r>
      <w:r w:rsidRPr="00234941">
        <w:rPr>
          <w:sz w:val="16"/>
        </w:rPr>
        <w:t>. A young border guard scans the horizon from a mint-green watchtower. A stone slab below reads "They shall not pass!" and "Viva Fidel!".</w:t>
      </w:r>
      <w:r w:rsidRPr="00234941">
        <w:rPr>
          <w:sz w:val="12"/>
        </w:rPr>
        <w:t>¶</w:t>
      </w:r>
      <w:r w:rsidRPr="00234941">
        <w:rPr>
          <w:sz w:val="16"/>
        </w:rPr>
        <w:t xml:space="preserve"> 'Mortal venom'</w:t>
      </w:r>
      <w:r w:rsidRPr="00234941">
        <w:rPr>
          <w:sz w:val="12"/>
        </w:rPr>
        <w:t>¶</w:t>
      </w:r>
      <w:r w:rsidRPr="00234941">
        <w:rPr>
          <w:sz w:val="16"/>
        </w:rPr>
        <w:t xml:space="preserve"> It was Fidel </w:t>
      </w:r>
      <w:r w:rsidRPr="00234941">
        <w:rPr>
          <w:rStyle w:val="StyleBoldUnderline"/>
        </w:rPr>
        <w:t>Castro</w:t>
      </w:r>
      <w:r w:rsidRPr="00234941">
        <w:rPr>
          <w:sz w:val="16"/>
        </w:rPr>
        <w:t xml:space="preserve">, then president, who </w:t>
      </w:r>
      <w:r w:rsidRPr="00234941">
        <w:rPr>
          <w:rStyle w:val="StyleBoldUnderline"/>
        </w:rPr>
        <w:t xml:space="preserve">acknowledged a </w:t>
      </w:r>
      <w:r w:rsidRPr="00234941">
        <w:rPr>
          <w:rStyle w:val="StyleBoldUnderline"/>
        </w:rPr>
        <w:lastRenderedPageBreak/>
        <w:t>surge in the use of Cuban waters by drug-traffickers in 1999</w:t>
      </w:r>
      <w:r w:rsidRPr="00234941">
        <w:rPr>
          <w:sz w:val="16"/>
        </w:rPr>
        <w:t>. There was a nascent narcotics market too, as smugglers' packages began washing up on the coast.</w:t>
      </w:r>
      <w:r w:rsidRPr="00234941">
        <w:rPr>
          <w:sz w:val="12"/>
        </w:rPr>
        <w:t>¶</w:t>
      </w:r>
      <w:r w:rsidRPr="00234941">
        <w:rPr>
          <w:sz w:val="16"/>
        </w:rPr>
        <w:t xml:space="preserve"> </w:t>
      </w:r>
      <w:r w:rsidRPr="00234941">
        <w:rPr>
          <w:rStyle w:val="StyleBoldUnderline"/>
        </w:rPr>
        <w:t>The government was compelled to act against</w:t>
      </w:r>
      <w:r w:rsidRPr="00234941">
        <w:rPr>
          <w:sz w:val="16"/>
        </w:rPr>
        <w:t xml:space="preserve"> what Mr Castro calls </w:t>
      </w:r>
      <w:r w:rsidRPr="00234941">
        <w:rPr>
          <w:rStyle w:val="StyleBoldUnderline"/>
        </w:rPr>
        <w:t>a "mortal venom".</w:t>
      </w:r>
      <w:r w:rsidRPr="00234941">
        <w:rPr>
          <w:sz w:val="12"/>
        </w:rPr>
        <w:t>¶</w:t>
      </w:r>
      <w:r w:rsidRPr="00234941">
        <w:rPr>
          <w:sz w:val="16"/>
        </w:rPr>
        <w:t xml:space="preserve"> "We have more resources now, there is a helicopter for the border guards and more commitment from the interior ministry, the military and the Cuban people too," Lt-Col Cisneros explains.</w:t>
      </w:r>
      <w:r w:rsidRPr="00234941">
        <w:rPr>
          <w:sz w:val="12"/>
        </w:rPr>
        <w:t>¶</w:t>
      </w:r>
      <w:r w:rsidRPr="00234941">
        <w:rPr>
          <w:sz w:val="16"/>
        </w:rPr>
        <w:t xml:space="preserve"> Operation Ache, as </w:t>
      </w:r>
      <w:r w:rsidRPr="00234941">
        <w:rPr>
          <w:rStyle w:val="StyleBoldUnderline"/>
        </w:rPr>
        <w:t>the crackdown</w:t>
      </w:r>
      <w:r w:rsidRPr="00234941">
        <w:rPr>
          <w:sz w:val="16"/>
        </w:rPr>
        <w:t xml:space="preserve"> was known, also </w:t>
      </w:r>
      <w:r w:rsidRPr="00234941">
        <w:rPr>
          <w:rStyle w:val="StyleBoldUnderline"/>
        </w:rPr>
        <w:t xml:space="preserve">installed a new radar and recruited hundreds of </w:t>
      </w:r>
      <w:r w:rsidRPr="00234941">
        <w:rPr>
          <w:sz w:val="16"/>
        </w:rPr>
        <w:t xml:space="preserve">unpaid </w:t>
      </w:r>
      <w:r w:rsidRPr="00234941">
        <w:rPr>
          <w:rStyle w:val="StyleBoldUnderline"/>
        </w:rPr>
        <w:t xml:space="preserve">"collaborators", trained to keep their eyes peeled for suspicious parcels </w:t>
      </w:r>
      <w:r w:rsidRPr="00234941">
        <w:rPr>
          <w:sz w:val="16"/>
        </w:rPr>
        <w:t>along the shore.</w:t>
      </w:r>
      <w:r w:rsidRPr="00234941">
        <w:rPr>
          <w:sz w:val="12"/>
        </w:rPr>
        <w:t>¶</w:t>
      </w:r>
      <w:r w:rsidRPr="00234941">
        <w:rPr>
          <w:sz w:val="16"/>
        </w:rPr>
        <w:t xml:space="preserve"> The drugs planes have now gone and </w:t>
      </w:r>
      <w:r w:rsidRPr="00234941">
        <w:rPr>
          <w:rStyle w:val="StyleBoldUnderline"/>
        </w:rPr>
        <w:t>the main threat today is from speed-boat smugglers</w:t>
      </w:r>
      <w:r w:rsidRPr="00234941">
        <w:rPr>
          <w:sz w:val="16"/>
        </w:rPr>
        <w:t xml:space="preserve"> attempting to traffic marijuana north.</w:t>
      </w:r>
      <w:r w:rsidRPr="00234941">
        <w:rPr>
          <w:sz w:val="12"/>
        </w:rPr>
        <w:t>¶</w:t>
      </w:r>
      <w:r w:rsidRPr="00234941">
        <w:rPr>
          <w:sz w:val="16"/>
        </w:rPr>
        <w:t xml:space="preserve"> "</w:t>
      </w:r>
      <w:r w:rsidRPr="00234941">
        <w:rPr>
          <w:rStyle w:val="StyleBoldUnderline"/>
        </w:rPr>
        <w:t>They try to escape us but if they can't, they try to dump the drugs</w:t>
      </w:r>
      <w:r w:rsidRPr="00234941">
        <w:rPr>
          <w:sz w:val="16"/>
        </w:rPr>
        <w:t xml:space="preserve"> because they know this activity is very heavily penalised here," explains Lt-Col Mago Llanez Fernandez, who heads the team responsible for intercepting the smugglers at sea.</w:t>
      </w:r>
      <w:r w:rsidRPr="00234941">
        <w:rPr>
          <w:sz w:val="12"/>
        </w:rPr>
        <w:t>¶</w:t>
      </w:r>
      <w:r w:rsidRPr="00234941">
        <w:rPr>
          <w:sz w:val="16"/>
        </w:rPr>
        <w:t xml:space="preserve"> He admits that </w:t>
      </w:r>
      <w:r w:rsidRPr="00234941">
        <w:rPr>
          <w:rStyle w:val="StyleBoldUnderline"/>
        </w:rPr>
        <w:t>up to 60% get away. Securing any abandoned narcotics is the priority here</w:t>
      </w:r>
      <w:r w:rsidRPr="00234941">
        <w:rPr>
          <w:sz w:val="16"/>
        </w:rPr>
        <w:t>.</w:t>
      </w:r>
      <w:r w:rsidRPr="00234941">
        <w:rPr>
          <w:sz w:val="12"/>
        </w:rPr>
        <w:t>¶</w:t>
      </w:r>
      <w:r w:rsidRPr="00234941">
        <w:rPr>
          <w:sz w:val="16"/>
        </w:rPr>
        <w:t xml:space="preserve"> But as the boats flee, </w:t>
      </w:r>
      <w:r w:rsidRPr="00234941">
        <w:rPr>
          <w:rStyle w:val="StyleBoldUnderline"/>
        </w:rPr>
        <w:t>Cuba now passes real-time data to the US coastguard so they can pick up the pursuit. It is rare teamwork for two old, ideological enemies</w:t>
      </w:r>
      <w:r w:rsidRPr="00234941">
        <w:rPr>
          <w:sz w:val="16"/>
        </w:rPr>
        <w:t>.</w:t>
      </w:r>
      <w:r w:rsidRPr="00234941">
        <w:rPr>
          <w:sz w:val="12"/>
        </w:rPr>
        <w:t>¶</w:t>
      </w:r>
      <w:r w:rsidRPr="00234941">
        <w:rPr>
          <w:sz w:val="16"/>
        </w:rPr>
        <w:t xml:space="preserve"> "I think </w:t>
      </w:r>
      <w:r w:rsidRPr="00234941">
        <w:rPr>
          <w:rStyle w:val="StyleBoldUnderline"/>
        </w:rPr>
        <w:t>this is important for Cuba</w:t>
      </w:r>
      <w:r w:rsidRPr="00234941">
        <w:rPr>
          <w:sz w:val="16"/>
        </w:rPr>
        <w:t xml:space="preserve">, because we're preventing the drugs reaching here, </w:t>
      </w:r>
      <w:r w:rsidRPr="00234941">
        <w:rPr>
          <w:rStyle w:val="StyleBoldUnderline"/>
        </w:rPr>
        <w:t>but it's also very important for the US and other countries in the area</w:t>
      </w:r>
      <w:r w:rsidRPr="00234941">
        <w:rPr>
          <w:sz w:val="16"/>
        </w:rPr>
        <w:t>," Lt-Col Llanez points out.</w:t>
      </w:r>
      <w:r w:rsidRPr="00234941">
        <w:rPr>
          <w:sz w:val="12"/>
        </w:rPr>
        <w:t>¶</w:t>
      </w:r>
      <w:r w:rsidRPr="00234941">
        <w:rPr>
          <w:sz w:val="16"/>
        </w:rPr>
        <w:t xml:space="preserve"> With its very heavily policed society, it is no surprise Communist Cuba is not a big drugs market itself.</w:t>
      </w:r>
      <w:r w:rsidRPr="00234941">
        <w:rPr>
          <w:sz w:val="12"/>
        </w:rPr>
        <w:t>¶</w:t>
      </w:r>
      <w:r w:rsidRPr="00234941">
        <w:rPr>
          <w:sz w:val="16"/>
        </w:rPr>
        <w:t xml:space="preserve"> Scarce supply means even a joint of marijuana can cost up to a week's wage ($5) for a state worker. But some smugglers have begun to see potential here.</w:t>
      </w:r>
      <w:r w:rsidRPr="00234941">
        <w:rPr>
          <w:sz w:val="12"/>
        </w:rPr>
        <w:t>¶</w:t>
      </w:r>
      <w:r w:rsidRPr="00234941">
        <w:rPr>
          <w:sz w:val="16"/>
        </w:rPr>
        <w:t xml:space="preserve"> "We've seen a rise in attempts by Cuban Americans to bring drugs in, especially marijuana, because the prices are high here," says police investigator Yoandrys Gonzalez Garcia.</w:t>
      </w:r>
      <w:r w:rsidRPr="00234941">
        <w:rPr>
          <w:sz w:val="12"/>
        </w:rPr>
        <w:t>¶</w:t>
      </w:r>
      <w:r w:rsidRPr="00234941">
        <w:rPr>
          <w:sz w:val="16"/>
        </w:rPr>
        <w:t xml:space="preserve"> "It's not a huge amount but it concerns us and we're increasing our efforts to fight this."</w:t>
      </w:r>
      <w:r w:rsidRPr="00234941">
        <w:rPr>
          <w:sz w:val="12"/>
        </w:rPr>
        <w:t>¶</w:t>
      </w:r>
      <w:r w:rsidRPr="00234941">
        <w:rPr>
          <w:sz w:val="16"/>
        </w:rPr>
        <w:t xml:space="preserve"> 'Effective'</w:t>
      </w:r>
      <w:r w:rsidRPr="00234941">
        <w:rPr>
          <w:sz w:val="12"/>
        </w:rPr>
        <w:t>¶</w:t>
      </w:r>
      <w:r w:rsidRPr="00234941">
        <w:rPr>
          <w:sz w:val="16"/>
        </w:rPr>
        <w:t xml:space="preserve"> Between January and June this year, 24 attempts to traffic narcotics through the island's airports were foiled, and these figures put Cuba on course to double the interdiction rates of 2010 and 2011.</w:t>
      </w:r>
      <w:r w:rsidRPr="00234941">
        <w:rPr>
          <w:sz w:val="12"/>
        </w:rPr>
        <w:t>¶</w:t>
      </w:r>
      <w:r w:rsidRPr="00234941">
        <w:rPr>
          <w:sz w:val="16"/>
        </w:rPr>
        <w:t xml:space="preserve"> The drugs were mostly destined for sale in Cuba.</w:t>
      </w:r>
      <w:r w:rsidRPr="00234941">
        <w:rPr>
          <w:sz w:val="12"/>
        </w:rPr>
        <w:t>¶</w:t>
      </w:r>
      <w:r w:rsidRPr="00234941">
        <w:rPr>
          <w:sz w:val="16"/>
        </w:rPr>
        <w:t xml:space="preserve"> Police point to a surge in air traffic with the US since President Barack Obama removed travel restrictions for Cuban-Americans. Lifting limits on remittances has also given some Cubans on the island greater spending power.</w:t>
      </w:r>
      <w:r w:rsidRPr="00234941">
        <w:rPr>
          <w:sz w:val="12"/>
        </w:rPr>
        <w:t>¶</w:t>
      </w:r>
      <w:r w:rsidRPr="00234941">
        <w:rPr>
          <w:sz w:val="16"/>
        </w:rPr>
        <w:t xml:space="preserve"> But the US is not the only smuggling source.</w:t>
      </w:r>
      <w:r w:rsidRPr="00234941">
        <w:rPr>
          <w:sz w:val="12"/>
        </w:rPr>
        <w:t>¶</w:t>
      </w:r>
      <w:r w:rsidRPr="00234941">
        <w:rPr>
          <w:sz w:val="16"/>
        </w:rPr>
        <w:t xml:space="preserve"> Boris Adolfo Busto was arrested at Havana airport for drug-trafficking. His group was bringing in drug "mules" from Ecuador, with up to a kilo of cocaine in their stomachs.</w:t>
      </w:r>
      <w:r w:rsidRPr="00234941">
        <w:rPr>
          <w:sz w:val="12"/>
        </w:rPr>
        <w:t>¶</w:t>
      </w:r>
      <w:r w:rsidRPr="00234941">
        <w:rPr>
          <w:sz w:val="16"/>
        </w:rPr>
        <w:t xml:space="preserve"> "There was a Cuban guy involved and he said he could sell everything here, he said it'd be easy," Busto recalls when we meet at Havana's Condesa prison.</w:t>
      </w:r>
      <w:r w:rsidRPr="00234941">
        <w:rPr>
          <w:sz w:val="12"/>
        </w:rPr>
        <w:t>¶</w:t>
      </w:r>
      <w:r w:rsidRPr="00234941">
        <w:rPr>
          <w:sz w:val="16"/>
        </w:rPr>
        <w:t xml:space="preserve"> He is serving a 23-year sentence.</w:t>
      </w:r>
      <w:r w:rsidRPr="00234941">
        <w:rPr>
          <w:sz w:val="12"/>
        </w:rPr>
        <w:t>¶</w:t>
      </w:r>
      <w:r w:rsidRPr="00234941">
        <w:rPr>
          <w:sz w:val="16"/>
        </w:rPr>
        <w:t xml:space="preserve"> "I think the authorities are very efficient," he says forlornly, adding that "dozens and dozens" of other smugglers have since joined him behind bars.</w:t>
      </w:r>
      <w:r w:rsidRPr="00234941">
        <w:rPr>
          <w:sz w:val="12"/>
        </w:rPr>
        <w:t>¶</w:t>
      </w:r>
      <w:r w:rsidRPr="00234941">
        <w:rPr>
          <w:sz w:val="16"/>
        </w:rPr>
        <w:t xml:space="preserve"> </w:t>
      </w:r>
      <w:r w:rsidRPr="00234941">
        <w:rPr>
          <w:rStyle w:val="StyleBoldUnderline"/>
        </w:rPr>
        <w:t>Cuba has called for a formal co-operation agreement with the US to help stamp out smuggling in both directions</w:t>
      </w:r>
      <w:r w:rsidRPr="00234941">
        <w:rPr>
          <w:sz w:val="16"/>
        </w:rPr>
        <w:t>.</w:t>
      </w:r>
      <w:r w:rsidRPr="00234941">
        <w:rPr>
          <w:sz w:val="12"/>
        </w:rPr>
        <w:t>¶</w:t>
      </w:r>
      <w:r w:rsidRPr="00234941">
        <w:rPr>
          <w:sz w:val="16"/>
        </w:rPr>
        <w:t xml:space="preserve"> It already shares intelligence with European governments, and receives funding and training.</w:t>
      </w:r>
      <w:r w:rsidRPr="00234941">
        <w:rPr>
          <w:sz w:val="12"/>
        </w:rPr>
        <w:t>¶</w:t>
      </w:r>
      <w:r w:rsidRPr="00234941">
        <w:rPr>
          <w:sz w:val="16"/>
        </w:rPr>
        <w:t xml:space="preserve"> "Our communication at sea gets good results but sadly we can't say the same about air traffic," Mr Gonzalez police investigator complains of the Americans.</w:t>
      </w:r>
      <w:r w:rsidRPr="00234941">
        <w:rPr>
          <w:sz w:val="12"/>
        </w:rPr>
        <w:t>¶</w:t>
      </w:r>
      <w:r w:rsidRPr="00234941">
        <w:rPr>
          <w:sz w:val="16"/>
        </w:rPr>
        <w:t xml:space="preserve"> The US and Cuba severed diplomatic ties more than five decades ago.</w:t>
      </w:r>
      <w:r w:rsidRPr="00234941">
        <w:rPr>
          <w:sz w:val="12"/>
        </w:rPr>
        <w:t>¶</w:t>
      </w:r>
      <w:r w:rsidRPr="00234941">
        <w:rPr>
          <w:sz w:val="16"/>
        </w:rPr>
        <w:t xml:space="preserve"> But </w:t>
      </w:r>
      <w:r w:rsidRPr="00234941">
        <w:rPr>
          <w:rStyle w:val="StyleBoldUnderline"/>
        </w:rPr>
        <w:t>officials</w:t>
      </w:r>
      <w:r w:rsidRPr="00234941">
        <w:rPr>
          <w:sz w:val="16"/>
        </w:rPr>
        <w:t xml:space="preserve"> on the ground </w:t>
      </w:r>
      <w:r w:rsidRPr="00234941">
        <w:rPr>
          <w:rStyle w:val="StyleBoldUnderline"/>
        </w:rPr>
        <w:t>acknowledge Cuba's contribution to the common war on drugs</w:t>
      </w:r>
      <w:r w:rsidRPr="00234941">
        <w:rPr>
          <w:sz w:val="16"/>
        </w:rPr>
        <w:t>.</w:t>
      </w:r>
      <w:r w:rsidRPr="00234941">
        <w:rPr>
          <w:sz w:val="12"/>
        </w:rPr>
        <w:t>¶</w:t>
      </w:r>
      <w:r w:rsidRPr="00234941">
        <w:rPr>
          <w:sz w:val="16"/>
        </w:rPr>
        <w:t xml:space="preserve"> "[Without] a strong counter-drug stance, Cuba would be a prime area for drug smugglers, but its efforts are very effective," says Louis Orsini of the US coastguard, adding that </w:t>
      </w:r>
      <w:r w:rsidRPr="00234941">
        <w:rPr>
          <w:rStyle w:val="StyleBoldUnderline"/>
        </w:rPr>
        <w:t>the US would find it "really challenging" if Cuba became a direct conduit for illicit narcotics</w:t>
      </w:r>
      <w:r w:rsidRPr="00234941">
        <w:rPr>
          <w:sz w:val="16"/>
        </w:rPr>
        <w:t>.</w:t>
      </w:r>
      <w:r w:rsidRPr="00234941">
        <w:rPr>
          <w:sz w:val="12"/>
        </w:rPr>
        <w:t>¶</w:t>
      </w:r>
      <w:r w:rsidRPr="00234941">
        <w:rPr>
          <w:sz w:val="16"/>
        </w:rPr>
        <w:t xml:space="preserve"> Today, though, the policy is zero tolerance and the interior ministry says nine tonnes of drugs were seized from traffickers last year and incinerated.</w:t>
      </w:r>
      <w:r w:rsidRPr="00234941">
        <w:rPr>
          <w:sz w:val="12"/>
        </w:rPr>
        <w:t>¶</w:t>
      </w:r>
      <w:r w:rsidRPr="00234941">
        <w:rPr>
          <w:sz w:val="16"/>
        </w:rPr>
        <w:t xml:space="preserve"> Most were destined for the US market and beyond.</w:t>
      </w:r>
    </w:p>
    <w:p w:rsidR="001029EC" w:rsidRPr="00234941" w:rsidRDefault="001029EC" w:rsidP="001029EC">
      <w:pPr>
        <w:rPr>
          <w:b/>
        </w:rPr>
      </w:pPr>
    </w:p>
    <w:p w:rsidR="001029EC" w:rsidRPr="00234941" w:rsidRDefault="001029EC" w:rsidP="001029EC">
      <w:pPr>
        <w:rPr>
          <w:b/>
        </w:rPr>
      </w:pPr>
      <w:r w:rsidRPr="00234941">
        <w:rPr>
          <w:b/>
        </w:rPr>
        <w:t>Cuba will say yes – they’ve already proposed cooperation</w:t>
      </w:r>
    </w:p>
    <w:p w:rsidR="001029EC" w:rsidRPr="00234941" w:rsidRDefault="001029EC" w:rsidP="001029EC">
      <w:pPr>
        <w:rPr>
          <w:rStyle w:val="StyleStyleBold12pt"/>
        </w:rPr>
      </w:pPr>
      <w:r w:rsidRPr="00234941">
        <w:rPr>
          <w:rStyle w:val="StyleStyleBold12pt"/>
        </w:rPr>
        <w:t>State Department, 10 (“Cuba,” International Narcotics Control Strategy Report, U.S. Department of State, 2010, Academic OneFile)//BI</w:t>
      </w:r>
    </w:p>
    <w:p w:rsidR="001029EC" w:rsidRPr="00234941" w:rsidRDefault="001029EC" w:rsidP="001029EC">
      <w:r w:rsidRPr="00234941">
        <w:rPr>
          <w:sz w:val="16"/>
        </w:rPr>
        <w:t xml:space="preserve">IV. U.S. Policy Initiatives and Programs Bilateral Cooperation. </w:t>
      </w:r>
      <w:r w:rsidRPr="00234941">
        <w:rPr>
          <w:rStyle w:val="StyleBoldUnderline"/>
        </w:rPr>
        <w:t>The U.S. has no counternarcotics agreements with Cuba and does not fund any GOC counternarcotics law enforcement initiatives</w:t>
      </w:r>
      <w:r w:rsidRPr="00234941">
        <w:rPr>
          <w:sz w:val="16"/>
        </w:rPr>
        <w:t xml:space="preserve">. In July 2009, </w:t>
      </w:r>
      <w:r w:rsidRPr="00234941">
        <w:rPr>
          <w:rStyle w:val="StyleBoldUnderline"/>
        </w:rPr>
        <w:t>the GOC stated it would present the U.S. with a proposed counternarcotics agreement</w:t>
      </w:r>
      <w:r w:rsidRPr="00234941">
        <w:rPr>
          <w:sz w:val="16"/>
        </w:rPr>
        <w:t xml:space="preserve">, but as of December, that proposal had not been presented to the U.S. Government. In the absence of normal bilateral relations, the USCG DIS assigned at USINT Havana acts as the main conduit of counternarcotics cooperation with the host country on a case-by-case basis. Cuban authorities have provided DIS continued access to Cuban counternarcotics efforts, including providing investigative criminal information, such as the names of suspects and vessels; debriefings on drug trafficking cases; visits to the Cuban national canine training center and antidoping laboratory in Havana; tours of CBG facilities; container x-ray equipment at the Port of Havana, and access to meet with the Chiefs of Havana's INTERPOL and Customs offices. When scenarios dictate the need for first-hand visits to wash-up or interdiction sites, Cuban authorities have readily involved the DIS in post-incident assessments and site visits, routinely providing post-incident briefings and access to boats and aircraft involved in said cases. The Road Ahead. Cuba's Drug Czar Miguel Guilarte raised the idea of greater counternarcotics cooperation with the USG, and Commander-in-Chief </w:t>
      </w:r>
      <w:r w:rsidRPr="00234941">
        <w:rPr>
          <w:rStyle w:val="StyleBoldUnderline"/>
        </w:rPr>
        <w:t>Raul Castro publicly called for a bilateral agreement on narcotics, migration, and terrorism</w:t>
      </w:r>
      <w:r w:rsidRPr="00234941">
        <w:rPr>
          <w:sz w:val="16"/>
        </w:rPr>
        <w:t xml:space="preserve">. However, </w:t>
      </w:r>
      <w:r w:rsidRPr="00234941">
        <w:rPr>
          <w:rStyle w:val="StyleBoldUnderline"/>
        </w:rPr>
        <w:t>these calls have not been accompanied by actionable proposals</w:t>
      </w:r>
      <w:r w:rsidRPr="00234941">
        <w:rPr>
          <w:sz w:val="16"/>
        </w:rPr>
        <w:t xml:space="preserve"> on which to base future Cuban cooperation. </w:t>
      </w:r>
      <w:r w:rsidRPr="00234941">
        <w:rPr>
          <w:rStyle w:val="StyleBoldUnderline"/>
        </w:rPr>
        <w:t>Both nations may gain by pressing forward with expanded cooperation, especially considering Cuba's location</w:t>
      </w:r>
      <w:r w:rsidRPr="00234941">
        <w:rPr>
          <w:sz w:val="16"/>
        </w:rPr>
        <w:t xml:space="preserve"> in the Caribbean, </w:t>
      </w:r>
      <w:r w:rsidRPr="00234941">
        <w:rPr>
          <w:rStyle w:val="StyleBoldUnderline"/>
        </w:rPr>
        <w:t>and the potential for the island and its territorial seas to be utilized for drug transshipments to the U</w:t>
      </w:r>
      <w:r w:rsidRPr="00234941">
        <w:rPr>
          <w:sz w:val="16"/>
        </w:rPr>
        <w:t xml:space="preserve">nited </w:t>
      </w:r>
      <w:r w:rsidRPr="00234941">
        <w:rPr>
          <w:rStyle w:val="StyleBoldUnderline"/>
        </w:rPr>
        <w:t>S</w:t>
      </w:r>
      <w:r w:rsidRPr="00234941">
        <w:rPr>
          <w:sz w:val="16"/>
        </w:rPr>
        <w:t>tates.</w:t>
      </w:r>
    </w:p>
    <w:p w:rsidR="001029EC" w:rsidRPr="00234941" w:rsidRDefault="001029EC" w:rsidP="001029EC"/>
    <w:p w:rsidR="001029EC" w:rsidRPr="00234941" w:rsidRDefault="001029EC" w:rsidP="001029EC"/>
    <w:p w:rsidR="001029EC" w:rsidRPr="00234941" w:rsidRDefault="001029EC" w:rsidP="001029EC">
      <w:pPr>
        <w:pStyle w:val="Heading1"/>
      </w:pPr>
      <w:r w:rsidRPr="00234941">
        <w:rPr>
          <w:b w:val="0"/>
          <w:bCs w:val="0"/>
        </w:rPr>
        <w:lastRenderedPageBreak/>
        <w:t>K Stuff</w:t>
      </w:r>
    </w:p>
    <w:p w:rsidR="00BD227B" w:rsidRDefault="00BD227B" w:rsidP="001029EC">
      <w:pPr>
        <w:pStyle w:val="Heading2"/>
        <w:rPr>
          <w:b w:val="0"/>
          <w:bCs w:val="0"/>
        </w:rPr>
      </w:pPr>
      <w:r>
        <w:rPr>
          <w:b w:val="0"/>
          <w:bCs w:val="0"/>
        </w:rPr>
        <w:lastRenderedPageBreak/>
        <w:t>Root Cause – US</w:t>
      </w:r>
    </w:p>
    <w:p w:rsidR="00BD227B" w:rsidRPr="0096218B" w:rsidRDefault="00BD227B" w:rsidP="00BD227B">
      <w:pPr>
        <w:rPr>
          <w:b/>
        </w:rPr>
      </w:pPr>
      <w:r>
        <w:rPr>
          <w:b/>
        </w:rPr>
        <w:t xml:space="preserve">U.S. consumption is the </w:t>
      </w:r>
      <w:r>
        <w:rPr>
          <w:b/>
          <w:u w:val="single"/>
        </w:rPr>
        <w:t>root cause</w:t>
      </w:r>
      <w:r>
        <w:rPr>
          <w:b/>
        </w:rPr>
        <w:t xml:space="preserve"> of drug problems</w:t>
      </w:r>
    </w:p>
    <w:p w:rsidR="00BD227B" w:rsidRPr="001C5477" w:rsidRDefault="00BD227B" w:rsidP="00BD227B">
      <w:r w:rsidRPr="001C5477">
        <w:rPr>
          <w:b/>
        </w:rPr>
        <w:t>Xinhua News, 12</w:t>
      </w:r>
      <w:r w:rsidRPr="001C5477">
        <w:t xml:space="preserve"> (“Cuba, drug trafficking dominate summit of Americas”, Xinhua News, 5/14/2012, </w:t>
      </w:r>
      <w:hyperlink r:id="rId66" w:history="1">
        <w:r w:rsidRPr="0009382F">
          <w:rPr>
            <w:rStyle w:val="Hyperlink"/>
          </w:rPr>
          <w:t>http://news.xinhuanet.com/english/world/2012-04/15/c_131528055.htm</w:t>
        </w:r>
      </w:hyperlink>
      <w:r>
        <w:t>, JKahn)</w:t>
      </w:r>
    </w:p>
    <w:p w:rsidR="00BD227B" w:rsidRPr="0096218B" w:rsidRDefault="00BD227B" w:rsidP="00BD227B">
      <w:pPr>
        <w:rPr>
          <w:sz w:val="16"/>
        </w:rPr>
      </w:pPr>
      <w:r w:rsidRPr="0096218B">
        <w:rPr>
          <w:sz w:val="16"/>
        </w:rPr>
        <w:t xml:space="preserve">CARTAGENA, Colombia, April 14 (Xinhua) -- </w:t>
      </w:r>
      <w:r w:rsidRPr="0018073B">
        <w:rPr>
          <w:rStyle w:val="StyleBoldUnderline"/>
        </w:rPr>
        <w:t>Cuba and drug trafficking, the two irritants in U.S.-Latin American relations, dominated the first day of the sixth Summit of the Americas</w:t>
      </w:r>
      <w:r w:rsidRPr="0096218B">
        <w:rPr>
          <w:sz w:val="16"/>
        </w:rPr>
        <w:t xml:space="preserve"> on Saturday. "AN ANACHRONISM" Addressing the opening session of the two-day summit, Colombian President Juan Manuel </w:t>
      </w:r>
      <w:r w:rsidRPr="0018073B">
        <w:rPr>
          <w:rStyle w:val="StyleBoldUnderline"/>
        </w:rPr>
        <w:t xml:space="preserve">Santos called for efforts to overcome the differences over Cuba, as the issue has long roiled U.S. relations </w:t>
      </w:r>
      <w:r w:rsidRPr="0096218B">
        <w:rPr>
          <w:sz w:val="16"/>
        </w:rPr>
        <w:t xml:space="preserve">with Latin American countries. He criticized the policy of "isolation" and "embargo" against Cuba, calling it "an anachronism that keeps us anchored to an outdated Cold War era." "We cannot be indifferent to the process of change that is going on in Cuba. It is time to overcome our differences so that this process can receive support," he told a gathering of 31 hemispheric leaders. He expressed the hope that Cuba would be present at the next summit, saying its absence then would be "unthinkable." At the opening session, Juan Miguel Insulza, secretary general of the Organization of the American States (OAS), also made a veiled appeal to the leaders. "Presidents (of the region) are faced with a dilemma," he said. "On the one hand, OAS principles call for the presence of all nations, but the democratic charter demands full observance of civil rights." "The best way to strengthen this organization is via dialogue and tolerance," he stressed. The Bolivarian Alliance for the Peoples of Our America, a bloc of eight Latin American and Caribbean nations, said on Saturday that it will boycott any future Americas summit unless Cuba is granted unconditional admission to the hemispheric gathering. "Our brother republic Cuba, as a part of our Americas, has the unconditional and unquestionable right to be present and participate in this forum," the group said in a statement, declaring: "We will not participate in Cuba's absence." Launched in 2004, the bloc now groups Antigua and Barbuda, Bolivia, Cuba, Dominica, Ecuador, Nicaragua, Saint Vincent and the Grenadines as well as Venezuela. The bloc had threatened to boycott the Cartagena summit in case of Cuba's absence early this year, but only Ecuador's President Rafael Correa delivered the threat. Venezuelan President Hugo Chavez, who is battling cancer and has called the summit meaningless as it is shunning fundamental issues like Argentina's claim of sovereignty over the Malvinas Islands (known as the Falkland Islands for the British) and Cuba's exclusion from the hemispheric event, is absent from the gathering as well. Cuba, which was suspended from the OAS in 1962 at the height of the Cold War, has been unable to participate in all the past summits since 1994. The suspension was officially lifted in 2009, but the Caribbean island nation has chosen not to return to the pan-American bloc. Upon his arrival in Cartagena on Friday, Bolivian President Evo Morales demanded Cuba's presence at future hemispheric summits, saying: "We are convinced this will be the last summit without Cuba." On Saturday, he joined the chorus again, arguing: "How can we talk about integration if we exclude Cuba?" Addressing the opening session of the summit, Alicia Barcena, executive secretary of the UN Economic Commission for Latin America and the Caribbean, also called for all the 35 countries of the Western Hemisphere to be included in future summits so as to enhance and consolidate the inter-Amercan dialogue. But in his remarks, U.S. President Barack Obama made no mention of Cuba. "I PROMISE" Surveys show that </w:t>
      </w:r>
      <w:r w:rsidRPr="0096218B">
        <w:rPr>
          <w:rStyle w:val="StyleBoldUnderline"/>
        </w:rPr>
        <w:t>the general public in Latin America see crime, violence and insecurity as the region's top problems</w:t>
      </w:r>
      <w:r w:rsidRPr="0096218B">
        <w:rPr>
          <w:sz w:val="16"/>
        </w:rPr>
        <w:t xml:space="preserve">, and there is a growing consensus that </w:t>
      </w:r>
      <w:r w:rsidRPr="0096218B">
        <w:rPr>
          <w:rStyle w:val="StyleBoldUnderline"/>
        </w:rPr>
        <w:t xml:space="preserve">the </w:t>
      </w:r>
      <w:r w:rsidRPr="0096218B">
        <w:rPr>
          <w:rStyle w:val="StyleBoldUnderline"/>
          <w:bdr w:val="single" w:sz="4" w:space="0" w:color="auto"/>
        </w:rPr>
        <w:t>root cause</w:t>
      </w:r>
      <w:r w:rsidRPr="0096218B">
        <w:rPr>
          <w:rStyle w:val="StyleBoldUnderline"/>
        </w:rPr>
        <w:t xml:space="preserve"> is the </w:t>
      </w:r>
      <w:r w:rsidRPr="0096218B">
        <w:rPr>
          <w:rStyle w:val="StyleBoldUnderline"/>
          <w:bdr w:val="single" w:sz="4" w:space="0" w:color="auto"/>
        </w:rPr>
        <w:t>massive use of narcotics in the United States</w:t>
      </w:r>
      <w:r w:rsidRPr="0096218B">
        <w:rPr>
          <w:rStyle w:val="StyleBoldUnderline"/>
        </w:rPr>
        <w:t>, and an unending flow of money and weapons southward to drug cartels</w:t>
      </w:r>
      <w:r w:rsidRPr="0096218B">
        <w:rPr>
          <w:sz w:val="16"/>
        </w:rPr>
        <w:t xml:space="preserve">. Upon taking office in December 2006, Mexican President Felipe </w:t>
      </w:r>
      <w:r w:rsidRPr="0096218B">
        <w:rPr>
          <w:rStyle w:val="StyleBoldUnderline"/>
        </w:rPr>
        <w:t xml:space="preserve">Calderon launched a war on drug cartels in his country by mobilizing the army and federal police, which has resulted in some </w:t>
      </w:r>
      <w:r w:rsidRPr="0096218B">
        <w:rPr>
          <w:rStyle w:val="StyleBoldUnderline"/>
          <w:bdr w:val="single" w:sz="4" w:space="0" w:color="auto"/>
        </w:rPr>
        <w:t>50,000 deaths</w:t>
      </w:r>
      <w:r w:rsidRPr="0096218B">
        <w:rPr>
          <w:sz w:val="16"/>
        </w:rPr>
        <w:t xml:space="preserve"> to date. In his remarks, President </w:t>
      </w:r>
      <w:r w:rsidRPr="0096218B">
        <w:rPr>
          <w:rStyle w:val="StyleBoldUnderline"/>
        </w:rPr>
        <w:t>Santos urged</w:t>
      </w:r>
      <w:r w:rsidRPr="0096218B">
        <w:rPr>
          <w:sz w:val="16"/>
        </w:rPr>
        <w:t xml:space="preserve"> his </w:t>
      </w:r>
      <w:r w:rsidRPr="0096218B">
        <w:rPr>
          <w:rStyle w:val="StyleBoldUnderline"/>
        </w:rPr>
        <w:t>peers to</w:t>
      </w:r>
      <w:r w:rsidRPr="0096218B">
        <w:rPr>
          <w:sz w:val="16"/>
        </w:rPr>
        <w:t xml:space="preserve"> stop stalling and </w:t>
      </w:r>
      <w:r w:rsidRPr="0096218B">
        <w:rPr>
          <w:rStyle w:val="StyleBoldUnderline"/>
        </w:rPr>
        <w:t>re-examine the approaches to the fight against drug trafficking</w:t>
      </w:r>
      <w:r w:rsidRPr="0096218B">
        <w:rPr>
          <w:sz w:val="16"/>
        </w:rPr>
        <w:t xml:space="preserve"> "without dogma, without prejudice," by looking at "different scenarios and possible alternatives." "This summit is not going to resolve this issue, but it can be a starting point to begin a discussion that we have been postponing for far too long," the president said. For his part, President Obama, while acknowledging that his country shared responsibility, said "no" to the idea of legalizing and decriminalizing drugs as proposed by some Central American leaders. "Here in Cartagena, I hope we can focus on our mutual responsibilities," Obama said. "As I've said many times, the United States accepts our share of responsibility for drug violence." "That's why we've dedicated major resources to reducing the southbound flow of money and guns to the region. It's why we've devoted tens of billions of dollars in the United States to reduce the demand for drugs," he remarked. "And I promise you today -- we're not going to relent in our efforts," he said. Addressing a CEO summit of the Americas earlier Saturday, Obama said "no" to the idea of decriminalizing drugs, declaring: "I personally, and my administration's position, is that legalization is not the answer." "If you think about how it would end up operating, that the capacity of a large-scale drug trade to dominate certain countries if they were allowed to operate legally without any constraint could be just as corrupting if not more corrupting than the status quo," he explained. Washington launched the 1.6 billion-U.S.-dollar Merida Initiative in 2008 to help fund anti-drug operations in both Mexico and Central America, the two areas hit hardest by the scourge of organized crime. "Today, I can announce that the United States will increase our commitment to more than 130 million dollars this year to support the regional security strategy led by our Central American friends," Obama told the summit. </w:t>
      </w:r>
    </w:p>
    <w:p w:rsidR="00BD227B" w:rsidRPr="00BD227B" w:rsidRDefault="00BD227B" w:rsidP="00BD227B"/>
    <w:p w:rsidR="001029EC" w:rsidRPr="00234941" w:rsidRDefault="001029EC" w:rsidP="001029EC">
      <w:pPr>
        <w:pStyle w:val="Heading2"/>
        <w:rPr>
          <w:b w:val="0"/>
          <w:bCs w:val="0"/>
        </w:rPr>
      </w:pPr>
      <w:r w:rsidRPr="00234941">
        <w:rPr>
          <w:b w:val="0"/>
          <w:bCs w:val="0"/>
        </w:rPr>
        <w:lastRenderedPageBreak/>
        <w:t>Drug Neolib Link</w:t>
      </w:r>
    </w:p>
    <w:p w:rsidR="001029EC" w:rsidRPr="00234941" w:rsidRDefault="001029EC" w:rsidP="001029EC"/>
    <w:p w:rsidR="001029EC" w:rsidRPr="00234941" w:rsidRDefault="001029EC" w:rsidP="001029EC">
      <w:pPr>
        <w:rPr>
          <w:b/>
        </w:rPr>
      </w:pPr>
      <w:r w:rsidRPr="00234941">
        <w:rPr>
          <w:b/>
        </w:rPr>
        <w:t xml:space="preserve">The war on drugs is a justification for </w:t>
      </w:r>
      <w:r w:rsidRPr="00234941">
        <w:rPr>
          <w:b/>
          <w:u w:val="single"/>
        </w:rPr>
        <w:t>neoliberal intervention</w:t>
      </w:r>
      <w:r w:rsidRPr="00234941">
        <w:rPr>
          <w:b/>
        </w:rPr>
        <w:t xml:space="preserve"> which just </w:t>
      </w:r>
      <w:r w:rsidRPr="00234941">
        <w:rPr>
          <w:b/>
          <w:u w:val="single"/>
        </w:rPr>
        <w:t>increases</w:t>
      </w:r>
      <w:r w:rsidRPr="00234941">
        <w:rPr>
          <w:b/>
        </w:rPr>
        <w:t xml:space="preserve"> drug cultivation</w:t>
      </w:r>
    </w:p>
    <w:p w:rsidR="001029EC" w:rsidRPr="00234941" w:rsidRDefault="001029EC" w:rsidP="001029EC">
      <w:r w:rsidRPr="00234941">
        <w:rPr>
          <w:b/>
        </w:rPr>
        <w:t>Newstext, 12</w:t>
      </w:r>
      <w:r w:rsidRPr="00234941">
        <w:t xml:space="preserve"> </w:t>
      </w:r>
      <w:r w:rsidRPr="00234941">
        <w:rPr>
          <w:sz w:val="16"/>
        </w:rPr>
        <w:t>(Newstex, citing President of Colombia Juan Manuel Santos, “The US War on Communism, Drugs, and Terrorism in Colombia”, 10/31/2012, Newstex, Lexis, JKahn)</w:t>
      </w:r>
    </w:p>
    <w:p w:rsidR="001029EC" w:rsidRPr="00234941" w:rsidRDefault="001029EC" w:rsidP="001029EC">
      <w:pPr>
        <w:rPr>
          <w:sz w:val="16"/>
          <w:shd w:val="clear" w:color="auto" w:fill="FFFFFF"/>
        </w:rPr>
      </w:pPr>
      <w:r w:rsidRPr="00234941">
        <w:rPr>
          <w:sz w:val="16"/>
          <w:shd w:val="clear" w:color="auto" w:fill="FFFFFF"/>
        </w:rPr>
        <w:t xml:space="preserve">On Thursday 6th September the President of Colombia Juan Manuel </w:t>
      </w:r>
      <w:r w:rsidRPr="00234941">
        <w:rPr>
          <w:rStyle w:val="StyleBoldUnderline"/>
        </w:rPr>
        <w:t xml:space="preserve">Santos </w:t>
      </w:r>
      <w:r w:rsidRPr="00234941">
        <w:rPr>
          <w:rStyle w:val="StyleBoldUnderline"/>
          <w:bdr w:val="single" w:sz="4" w:space="0" w:color="auto" w:frame="1"/>
        </w:rPr>
        <w:t>rejected</w:t>
      </w:r>
      <w:r w:rsidRPr="00234941">
        <w:rPr>
          <w:rStyle w:val="StyleBoldUnderline"/>
        </w:rPr>
        <w:t xml:space="preserve"> a proposed bilateral ceasefire by FARC</w:t>
      </w:r>
      <w:r w:rsidRPr="00234941">
        <w:rPr>
          <w:sz w:val="16"/>
          <w:shd w:val="clear" w:color="auto" w:fill="FFFFFF"/>
        </w:rPr>
        <w:t xml:space="preserve"> (Revolutionary Armed Forces of Colombia) rebels </w:t>
      </w:r>
      <w:r w:rsidRPr="00234941">
        <w:rPr>
          <w:rStyle w:val="StyleBoldUnderline"/>
        </w:rPr>
        <w:t>aimed at bringing an end to Colombia’s armed conflict</w:t>
      </w:r>
      <w:r w:rsidRPr="00234941">
        <w:rPr>
          <w:sz w:val="16"/>
          <w:shd w:val="clear" w:color="auto" w:fill="FFFFFF"/>
        </w:rPr>
        <w:t>. He declared that he had asked operations to be intensified and stated that there will be no ceasefire of any kind. 1 These comments bear reflection upon Colombia s half century dirty war, the actors involved and the motives behind U.S. policies that have merely served to worsen the conflict.</w:t>
      </w:r>
      <w:r w:rsidRPr="00234941">
        <w:rPr>
          <w:rStyle w:val="apple-converted-space"/>
          <w:color w:val="333333"/>
          <w:sz w:val="16"/>
          <w:shd w:val="clear" w:color="auto" w:fill="FFFFFF"/>
        </w:rPr>
        <w:t xml:space="preserve"> </w:t>
      </w:r>
      <w:r w:rsidRPr="00234941">
        <w:rPr>
          <w:sz w:val="16"/>
          <w:shd w:val="clear" w:color="auto" w:fill="FFFFFF"/>
        </w:rPr>
        <w:t xml:space="preserve">Today Colombia is one of the largest recipients of U.S. military training and aid in the world. Although the U.S was involved in counterinsurgency operations in Colombia during the Cold War the continued flow of military funding and training occurred as a result of Bill Clinton s Plan Colombia (2000-2006) and George W Bush s Andean Regional Initiative (2008-2010) both of which were aimed at the forced eradication of coca and fighting Colombia s left-wing guerrillas due to their involvement in terrorism and the international drugs trade. Through these initiatives billions of dollars have been spent fighting a war on drugs followed by a war on terror. Coca </w:t>
      </w:r>
      <w:r w:rsidRPr="00234941">
        <w:rPr>
          <w:rStyle w:val="StyleBoldUnderline"/>
        </w:rPr>
        <w:t>production</w:t>
      </w:r>
      <w:r w:rsidRPr="00234941">
        <w:rPr>
          <w:sz w:val="16"/>
          <w:shd w:val="clear" w:color="auto" w:fill="FFFFFF"/>
        </w:rPr>
        <w:t xml:space="preserve"> in Colombia, however, </w:t>
      </w:r>
      <w:r w:rsidRPr="00234941">
        <w:rPr>
          <w:rStyle w:val="StyleBoldUnderline"/>
        </w:rPr>
        <w:t xml:space="preserve">has increased as has the intensity of the </w:t>
      </w:r>
      <w:r w:rsidRPr="00234941">
        <w:rPr>
          <w:rStyle w:val="StyleBoldUnderline"/>
          <w:bdr w:val="single" w:sz="4" w:space="0" w:color="auto" w:frame="1"/>
        </w:rPr>
        <w:t>internal armed conflict</w:t>
      </w:r>
      <w:r w:rsidRPr="00234941">
        <w:rPr>
          <w:sz w:val="16"/>
          <w:shd w:val="clear" w:color="auto" w:fill="FFFFFF"/>
        </w:rPr>
        <w:t xml:space="preserve"> with both FARC and right-wing paramilitary groups growing in size and strength. Despite numerous studies concluding that the cheapest and most effective way to deal with the drug situation is to redirect funds from law enforcement and forced eradication into treatment and prevention,2 </w:t>
      </w:r>
      <w:r w:rsidRPr="00234941">
        <w:rPr>
          <w:rStyle w:val="StyleBoldUnderline"/>
          <w:bdr w:val="single" w:sz="4" w:space="0" w:color="auto" w:frame="1"/>
        </w:rPr>
        <w:t>the U.S. government has maintained its militaristic approach</w:t>
      </w:r>
      <w:r w:rsidRPr="00234941">
        <w:rPr>
          <w:sz w:val="16"/>
          <w:shd w:val="clear" w:color="auto" w:fill="FFFFFF"/>
        </w:rPr>
        <w:t xml:space="preserve"> to the so called war on drugs both at home and abroad. </w:t>
      </w:r>
      <w:r w:rsidRPr="00234941">
        <w:rPr>
          <w:rStyle w:val="StyleBoldUnderline"/>
        </w:rPr>
        <w:t xml:space="preserve">Given the </w:t>
      </w:r>
      <w:r w:rsidRPr="00234941">
        <w:rPr>
          <w:rStyle w:val="StyleBoldUnderline"/>
          <w:bdr w:val="single" w:sz="4" w:space="0" w:color="auto" w:frame="1"/>
        </w:rPr>
        <w:t>resounding failure</w:t>
      </w:r>
      <w:r w:rsidRPr="00234941">
        <w:rPr>
          <w:sz w:val="16"/>
          <w:bdr w:val="single" w:sz="4" w:space="0" w:color="auto" w:frame="1"/>
          <w:shd w:val="clear" w:color="auto" w:fill="FFFFFF"/>
        </w:rPr>
        <w:t xml:space="preserve"> </w:t>
      </w:r>
      <w:r w:rsidRPr="00234941">
        <w:rPr>
          <w:sz w:val="16"/>
          <w:shd w:val="clear" w:color="auto" w:fill="FFFFFF"/>
        </w:rPr>
        <w:t xml:space="preserve">to achieve the stated objectives of these initiatives one must ask; is there an alternative objective, one that the current strategy achieves sufficiently? The Neo-Liberal Effect </w:t>
      </w:r>
      <w:r w:rsidRPr="00234941">
        <w:rPr>
          <w:rStyle w:val="StyleBoldUnderline"/>
        </w:rPr>
        <w:t xml:space="preserve">The U.S. has long held a policy of pushing </w:t>
      </w:r>
      <w:r w:rsidRPr="00234941">
        <w:rPr>
          <w:rStyle w:val="StyleBoldUnderline"/>
          <w:bdr w:val="single" w:sz="4" w:space="0" w:color="auto" w:frame="1"/>
        </w:rPr>
        <w:t>neoliberal economic polices</w:t>
      </w:r>
      <w:r w:rsidRPr="00234941">
        <w:rPr>
          <w:sz w:val="16"/>
          <w:shd w:val="clear" w:color="auto" w:fill="FFFFFF"/>
        </w:rPr>
        <w:t xml:space="preserve"> in Latin America. </w:t>
      </w:r>
      <w:r w:rsidRPr="00234941">
        <w:rPr>
          <w:rStyle w:val="StyleBoldUnderline"/>
        </w:rPr>
        <w:t>This has been achieved through NGO activity, strategically allocated aid, coercive interventions, conditions</w:t>
      </w:r>
      <w:r w:rsidRPr="00234941">
        <w:rPr>
          <w:sz w:val="16"/>
          <w:shd w:val="clear" w:color="auto" w:fill="FFFFFF"/>
        </w:rPr>
        <w:t xml:space="preserve"> attached to IMF and World Bank loans </w:t>
      </w:r>
      <w:r w:rsidRPr="00234941">
        <w:rPr>
          <w:rStyle w:val="StyleBoldUnderline"/>
        </w:rPr>
        <w:t>and</w:t>
      </w:r>
      <w:r w:rsidRPr="00234941">
        <w:rPr>
          <w:sz w:val="16"/>
          <w:shd w:val="clear" w:color="auto" w:fill="FFFFFF"/>
        </w:rPr>
        <w:t xml:space="preserve"> bi-lateral and multi-lateral free </w:t>
      </w:r>
      <w:r w:rsidRPr="00234941">
        <w:rPr>
          <w:rStyle w:val="StyleBoldUnderline"/>
        </w:rPr>
        <w:t>trade agreements</w:t>
      </w:r>
      <w:r w:rsidRPr="00234941">
        <w:rPr>
          <w:sz w:val="16"/>
          <w:shd w:val="clear" w:color="auto" w:fill="FFFFFF"/>
        </w:rPr>
        <w:t xml:space="preserve">. There is a substantial literature exposing the resultant social stratification these policies have caused in Latin America,3 but there </w:t>
      </w:r>
      <w:r w:rsidRPr="00234941">
        <w:rPr>
          <w:sz w:val="16"/>
        </w:rPr>
        <w:t>is one particular effect of</w:t>
      </w:r>
      <w:r w:rsidRPr="00234941">
        <w:rPr>
          <w:rStyle w:val="StyleBoldUnderline"/>
        </w:rPr>
        <w:t xml:space="preserve"> neoliberalism</w:t>
      </w:r>
      <w:r w:rsidRPr="00234941">
        <w:rPr>
          <w:sz w:val="16"/>
        </w:rPr>
        <w:t xml:space="preserve"> that</w:t>
      </w:r>
      <w:r w:rsidRPr="00234941">
        <w:rPr>
          <w:rStyle w:val="StyleBoldUnderline"/>
          <w:sz w:val="16"/>
        </w:rPr>
        <w:t xml:space="preserve"> </w:t>
      </w:r>
      <w:r w:rsidRPr="00234941">
        <w:rPr>
          <w:rStyle w:val="StyleBoldUnderline"/>
        </w:rPr>
        <w:t xml:space="preserve">has </w:t>
      </w:r>
      <w:r w:rsidRPr="00234941">
        <w:rPr>
          <w:rStyle w:val="StyleBoldUnderline"/>
          <w:bdr w:val="single" w:sz="4" w:space="0" w:color="auto" w:frame="1"/>
        </w:rPr>
        <w:t>directly resulted in increased cultivation of coca for export</w:t>
      </w:r>
      <w:r w:rsidRPr="00234941">
        <w:rPr>
          <w:rStyle w:val="StyleBoldUnderline"/>
        </w:rPr>
        <w:t>. The neoliberal model aims to re-orientate agricultural production</w:t>
      </w:r>
      <w:r w:rsidRPr="00234941">
        <w:rPr>
          <w:sz w:val="16"/>
          <w:shd w:val="clear" w:color="auto" w:fill="FFFFFF"/>
        </w:rPr>
        <w:t xml:space="preserve"> to the export market. While </w:t>
      </w:r>
      <w:r w:rsidRPr="00234941">
        <w:rPr>
          <w:rStyle w:val="StyleBoldUnderline"/>
        </w:rPr>
        <w:t>neoliberal policies remove protective tariff barriers</w:t>
      </w:r>
      <w:r w:rsidRPr="00234941">
        <w:rPr>
          <w:sz w:val="16"/>
          <w:shd w:val="clear" w:color="auto" w:fill="FFFFFF"/>
        </w:rPr>
        <w:t xml:space="preserve"> on agricultural goods, subsidised U.S. agricultural imports undermine the price received for locally produced crops. Larger farms and ranches with sufficient resources can move into growing export crops such as coffee but these crops are more labour intensive, require more land and cost more to transport. Many small farmers and peasants therefore find that the only area in which they can maintain a competitive advantage is in the cultivation of coca. This was evident in Mexico after the signing of NAFTA (the North American Free Trade Agreement). U.S. subsidised corn imports destroyed Mexico’s domestic production and those who could not afford to invest in the production of other export crops either switched to cultivating illicit drugs or left their land for the city where a lack of employment opportunities pushed many rural immigrants into other elements of the drug trade.</w:t>
      </w:r>
      <w:r w:rsidRPr="00234941">
        <w:rPr>
          <w:rStyle w:val="apple-converted-space"/>
          <w:color w:val="333333"/>
          <w:sz w:val="16"/>
          <w:shd w:val="clear" w:color="auto" w:fill="FFFFFF"/>
        </w:rPr>
        <w:t xml:space="preserve"> </w:t>
      </w:r>
      <w:r w:rsidRPr="00234941">
        <w:rPr>
          <w:sz w:val="16"/>
          <w:shd w:val="clear" w:color="auto" w:fill="FFFFFF"/>
        </w:rPr>
        <w:t>It is clear that if the U.S. wished to reduce the cultivation of coca in Colombia the most effective policy would be to redirect military aid into funding government subsidisation of legal crops. Yet the US-Colombia Trade Promotion Agreement actually prohibits such action. Under the agreement, that was signed in 2006 and came into affect in May of this year, Colombia is obliged to dismantle all of her domestic protections while the U.S. is permitted to maintain her own agricultural subsidies and thus an unfair advantage in the trade of agricultural produce. In 2010 Oxfam International commissioned a study which revealed the unequal terms of this trade agreement. It demonstrated that the agreement would lower the prices local farmers would receive for major crops such as corn and beans which, in turn, would reduce domestic cultivation of these crops and substantially impact the income and livelihood of hundreds of thousands of Colombia s peasant farmers.4</w:t>
      </w:r>
    </w:p>
    <w:p w:rsidR="001029EC" w:rsidRPr="00234941" w:rsidRDefault="001029EC" w:rsidP="001029EC"/>
    <w:p w:rsidR="001029EC" w:rsidRPr="00234941" w:rsidRDefault="001029EC" w:rsidP="001029EC">
      <w:pPr>
        <w:rPr>
          <w:b/>
        </w:rPr>
      </w:pPr>
      <w:r w:rsidRPr="00234941">
        <w:rPr>
          <w:b/>
        </w:rPr>
        <w:t xml:space="preserve">U.S. anti-drug practices </w:t>
      </w:r>
      <w:r w:rsidRPr="00234941">
        <w:rPr>
          <w:b/>
          <w:u w:val="single"/>
        </w:rPr>
        <w:t>promote</w:t>
      </w:r>
      <w:r w:rsidRPr="00234941">
        <w:rPr>
          <w:b/>
        </w:rPr>
        <w:t xml:space="preserve"> militarization and neoliberalism</w:t>
      </w:r>
    </w:p>
    <w:p w:rsidR="001029EC" w:rsidRPr="00234941" w:rsidRDefault="001029EC" w:rsidP="001029EC">
      <w:r w:rsidRPr="00234941">
        <w:rPr>
          <w:b/>
        </w:rPr>
        <w:t>Newstext, 12</w:t>
      </w:r>
      <w:r w:rsidRPr="00234941">
        <w:t xml:space="preserve"> (Newstex, citing President of Colombia Juan Manuel Santos, “The US War on Communism, Drugs, and Terrorism in Colombia”, 10/31/2012, Newstex, Lexis, JKahn)</w:t>
      </w:r>
    </w:p>
    <w:p w:rsidR="001029EC" w:rsidRPr="00234941" w:rsidRDefault="001029EC" w:rsidP="001029EC">
      <w:pPr>
        <w:rPr>
          <w:sz w:val="16"/>
          <w:shd w:val="clear" w:color="auto" w:fill="FFFFFF"/>
        </w:rPr>
      </w:pPr>
      <w:r w:rsidRPr="00234941">
        <w:rPr>
          <w:rStyle w:val="StyleBoldUnderline"/>
        </w:rPr>
        <w:t>The fact that the Colombian army and paramilitary groups</w:t>
      </w:r>
      <w:r w:rsidRPr="00234941">
        <w:rPr>
          <w:sz w:val="16"/>
          <w:shd w:val="clear" w:color="auto" w:fill="FFFFFF"/>
        </w:rPr>
        <w:t xml:space="preserve"> continue to </w:t>
      </w:r>
      <w:r w:rsidRPr="00234941">
        <w:rPr>
          <w:rStyle w:val="StyleBoldUnderline"/>
        </w:rPr>
        <w:t>see coca growing</w:t>
      </w:r>
      <w:r w:rsidRPr="00234941">
        <w:rPr>
          <w:sz w:val="16"/>
          <w:shd w:val="clear" w:color="auto" w:fill="FFFFFF"/>
        </w:rPr>
        <w:t xml:space="preserve"> peasants </w:t>
      </w:r>
      <w:r w:rsidRPr="00234941">
        <w:rPr>
          <w:rStyle w:val="StyleBoldUnderline"/>
        </w:rPr>
        <w:t>as</w:t>
      </w:r>
      <w:r w:rsidRPr="00234941">
        <w:rPr>
          <w:sz w:val="16"/>
          <w:shd w:val="clear" w:color="auto" w:fill="FFFFFF"/>
        </w:rPr>
        <w:t xml:space="preserve"> guerrilla collaborators and therefore </w:t>
      </w:r>
      <w:r w:rsidRPr="00234941">
        <w:rPr>
          <w:rStyle w:val="StyleBoldUnderline"/>
        </w:rPr>
        <w:t>legitimate military targets</w:t>
      </w:r>
      <w:r w:rsidRPr="00234941">
        <w:rPr>
          <w:sz w:val="16"/>
          <w:shd w:val="clear" w:color="auto" w:fill="FFFFFF"/>
        </w:rPr>
        <w:t xml:space="preserve"> (due to the taxes they are forced to pay the FARC on their coca crops) merely </w:t>
      </w:r>
      <w:r w:rsidRPr="00234941">
        <w:rPr>
          <w:rStyle w:val="StyleBoldUnderline"/>
        </w:rPr>
        <w:t>exacerbates the divide between the military and the peasantry</w:t>
      </w:r>
      <w:r w:rsidRPr="00234941">
        <w:rPr>
          <w:sz w:val="16"/>
          <w:shd w:val="clear" w:color="auto" w:fill="FFFFFF"/>
        </w:rPr>
        <w:t>.</w:t>
      </w:r>
      <w:r w:rsidRPr="00234941">
        <w:rPr>
          <w:rStyle w:val="apple-converted-space"/>
          <w:color w:val="333333"/>
          <w:sz w:val="16"/>
          <w:shd w:val="clear" w:color="auto" w:fill="FFFFFF"/>
        </w:rPr>
        <w:t xml:space="preserve"> </w:t>
      </w:r>
      <w:r w:rsidRPr="00234941">
        <w:rPr>
          <w:sz w:val="16"/>
          <w:shd w:val="clear" w:color="auto" w:fill="FFFFFF"/>
        </w:rPr>
        <w:t xml:space="preserve">Some have been led to argue that the real aim in Colombia is, in fact, to maintain a state of constant conflict. One in which there is sufficient order to protect investments and transport links but, also, sufficient disorder and terror so as to maintain a subservient and flexible workforce and an economic system which allows only a small local elite and foreign multinationals to benefit from the country s resources.21 </w:t>
      </w:r>
      <w:r w:rsidRPr="00234941">
        <w:rPr>
          <w:rStyle w:val="StyleBoldUnderline"/>
        </w:rPr>
        <w:t>The</w:t>
      </w:r>
      <w:r w:rsidRPr="00234941">
        <w:rPr>
          <w:sz w:val="16"/>
          <w:shd w:val="clear" w:color="auto" w:fill="FFFFFF"/>
        </w:rPr>
        <w:t xml:space="preserve"> official </w:t>
      </w:r>
      <w:r w:rsidRPr="00234941">
        <w:rPr>
          <w:rStyle w:val="StyleBoldUnderline"/>
        </w:rPr>
        <w:t>military protect investments and transport links</w:t>
      </w:r>
      <w:r w:rsidRPr="00234941">
        <w:rPr>
          <w:sz w:val="16"/>
          <w:shd w:val="clear" w:color="auto" w:fill="FFFFFF"/>
        </w:rPr>
        <w:t xml:space="preserve"> important to the extractive industries while paramilitaries closely linked to the official army, and revealed to be linked to the U.S. government, sufficiently intimidate any </w:t>
      </w:r>
      <w:r w:rsidRPr="00234941">
        <w:rPr>
          <w:sz w:val="16"/>
          <w:shd w:val="clear" w:color="auto" w:fill="FFFFFF"/>
        </w:rPr>
        <w:lastRenderedPageBreak/>
        <w:t xml:space="preserve">move towards reform of the system. This is achieved through a policy of assassination, suppression and terrorisation of the political left, human rights activists, trade unionists and peasant and indigenous movements. Economic Imperialism In 1996 four years before Plan Colombia was passed by Congress, </w:t>
      </w:r>
      <w:r w:rsidRPr="00234941">
        <w:rPr>
          <w:rStyle w:val="StyleBoldUnderline"/>
        </w:rPr>
        <w:t>the U.S.-Colombia Business Partnership, representing U.S. companies with interests in Colombia</w:t>
      </w:r>
      <w:r w:rsidRPr="00234941">
        <w:rPr>
          <w:sz w:val="16"/>
          <w:shd w:val="clear" w:color="auto" w:fill="FFFFFF"/>
        </w:rPr>
        <w:t xml:space="preserve">, was founded. This organisation launched a well financed lobbying effort for U.S. intervention in the resource rich Andean state. Among the companies represented in this Business Partnership were Occidental Petroleum, Enron, Texaco, and BP.22 A survey released just months prior to the passage of Plan Colombia in the U.S. </w:t>
      </w:r>
      <w:r w:rsidRPr="00234941">
        <w:rPr>
          <w:rStyle w:val="StyleBoldUnderline"/>
        </w:rPr>
        <w:t>congress indicated that there were a large number of commercially viable and unexploited oil fields</w:t>
      </w:r>
      <w:r w:rsidRPr="00234941">
        <w:rPr>
          <w:sz w:val="16"/>
          <w:shd w:val="clear" w:color="auto" w:fill="FFFFFF"/>
        </w:rPr>
        <w:t xml:space="preserve"> in the Putumayo region of Colombia,22 incidentally, the same area that experiences the highest intensity of paramilitary activity and aerial fumigation.</w:t>
      </w:r>
      <w:r w:rsidRPr="00234941">
        <w:rPr>
          <w:rStyle w:val="apple-converted-space"/>
          <w:color w:val="333333"/>
          <w:sz w:val="16"/>
          <w:shd w:val="clear" w:color="auto" w:fill="FFFFFF"/>
        </w:rPr>
        <w:t xml:space="preserve"> </w:t>
      </w:r>
      <w:r w:rsidRPr="00234941">
        <w:rPr>
          <w:sz w:val="16"/>
          <w:shd w:val="clear" w:color="auto" w:fill="FFFFFF"/>
        </w:rPr>
        <w:t xml:space="preserve">This correlation has aroused suspicion that these policies are actually aimed at displacing local people from their land in order to open it up to speculation by foreign multinationals23 while simultaneously clearing the dense rainforest that makes identifying and pinpointing the location of oilfields difficult.22 This seems to be a recurrent theme in local impressions of the U.S. war on drugs in a number of different countries. </w:t>
      </w:r>
      <w:r w:rsidRPr="00234941">
        <w:rPr>
          <w:rStyle w:val="StyleBoldUnderline"/>
        </w:rPr>
        <w:t>In Guatemala</w:t>
      </w:r>
      <w:r w:rsidRPr="00234941">
        <w:rPr>
          <w:sz w:val="16"/>
          <w:shd w:val="clear" w:color="auto" w:fill="FFFFFF"/>
        </w:rPr>
        <w:t xml:space="preserve">, for example, </w:t>
      </w:r>
      <w:r w:rsidRPr="00234941">
        <w:rPr>
          <w:rStyle w:val="StyleBoldUnderline"/>
        </w:rPr>
        <w:t>locals have criticised militarisation</w:t>
      </w:r>
      <w:r w:rsidRPr="00234941">
        <w:rPr>
          <w:sz w:val="16"/>
          <w:shd w:val="clear" w:color="auto" w:fill="FFFFFF"/>
        </w:rPr>
        <w:t xml:space="preserve"> of the resource-rich north eastern province of Petén. While it is known that this area is used to transport drugs to Mexico locals suspect the heavy military presence is more to do with oil interests in the region.24 Similar complaints have emerged from the Moskitia region of eastern Honduras which has experienced increased militarisation in recent years, particularly so since the 2009 coup. According to Norvin Goff Salinas, president of an indigenous Miskitu federation; More than anything else, they re militarizing because of the natural resources that are in the Moskitia, especially the strategic spots where there is oil. 25</w:t>
      </w:r>
      <w:r w:rsidRPr="00234941">
        <w:rPr>
          <w:rStyle w:val="apple-converted-space"/>
          <w:color w:val="333333"/>
          <w:sz w:val="16"/>
          <w:shd w:val="clear" w:color="auto" w:fill="FFFFFF"/>
        </w:rPr>
        <w:t xml:space="preserve"> </w:t>
      </w:r>
      <w:r w:rsidRPr="00234941">
        <w:rPr>
          <w:sz w:val="16"/>
          <w:shd w:val="clear" w:color="auto" w:fill="FFFFFF"/>
        </w:rPr>
        <w:t xml:space="preserve">Foreign direct Investment (FDI) flows into Colombia rose from $2.4 billion at the outset of Plan Colombia to $14.4 billion by 2011. In the mid 90s oil and gas constituted only 10% of all FDI in Colombia but by 2010 this had increased to almost one third.24 </w:t>
      </w:r>
      <w:r w:rsidRPr="00234941">
        <w:rPr>
          <w:rStyle w:val="StyleBoldUnderline"/>
        </w:rPr>
        <w:t>Colombia, however, remains the most dangerous country in the world</w:t>
      </w:r>
      <w:r w:rsidRPr="00234941">
        <w:rPr>
          <w:sz w:val="16"/>
          <w:shd w:val="clear" w:color="auto" w:fill="FFFFFF"/>
        </w:rPr>
        <w:t xml:space="preserve"> to be a trade unionist and one of the most unequal countries in the world with the top 10% of the population controlling nearly half of the country s wealth.26</w:t>
      </w:r>
      <w:r w:rsidRPr="00234941">
        <w:rPr>
          <w:rStyle w:val="apple-converted-space"/>
          <w:color w:val="333333"/>
          <w:sz w:val="16"/>
          <w:shd w:val="clear" w:color="auto" w:fill="FFFFFF"/>
        </w:rPr>
        <w:t xml:space="preserve"> </w:t>
      </w:r>
      <w:r w:rsidRPr="00234941">
        <w:rPr>
          <w:sz w:val="16"/>
          <w:shd w:val="clear" w:color="auto" w:fill="FFFFFF"/>
        </w:rPr>
        <w:t xml:space="preserve">Conclusions It is evident that in </w:t>
      </w:r>
      <w:r w:rsidRPr="00234941">
        <w:rPr>
          <w:rStyle w:val="StyleBoldUnderline"/>
        </w:rPr>
        <w:t>the stated objective of eradicating coca cultivation and narcotrafficking in</w:t>
      </w:r>
      <w:r w:rsidRPr="00234941">
        <w:rPr>
          <w:sz w:val="16"/>
          <w:shd w:val="clear" w:color="auto" w:fill="FFFFFF"/>
        </w:rPr>
        <w:t xml:space="preserve"> Colombia </w:t>
      </w:r>
      <w:r w:rsidRPr="00234941">
        <w:rPr>
          <w:rStyle w:val="StyleBoldUnderline"/>
        </w:rPr>
        <w:t xml:space="preserve">the U.S. anti-drug strategy has been a </w:t>
      </w:r>
      <w:r w:rsidRPr="00234941">
        <w:rPr>
          <w:rStyle w:val="StyleBoldUnderline"/>
          <w:bdr w:val="single" w:sz="4" w:space="0" w:color="auto" w:frame="1"/>
        </w:rPr>
        <w:t>resounding failure</w:t>
      </w:r>
      <w:r w:rsidRPr="00234941">
        <w:rPr>
          <w:rStyle w:val="StyleBoldUnderline"/>
        </w:rPr>
        <w:t>. From the perspective of the</w:t>
      </w:r>
      <w:r w:rsidRPr="00234941">
        <w:rPr>
          <w:sz w:val="16"/>
          <w:shd w:val="clear" w:color="auto" w:fill="FFFFFF"/>
        </w:rPr>
        <w:t xml:space="preserve"> U.S. </w:t>
      </w:r>
      <w:r w:rsidRPr="00234941">
        <w:rPr>
          <w:rStyle w:val="StyleBoldUnderline"/>
        </w:rPr>
        <w:t>State Department</w:t>
      </w:r>
      <w:r w:rsidRPr="00234941">
        <w:rPr>
          <w:sz w:val="16"/>
          <w:shd w:val="clear" w:color="auto" w:fill="FFFFFF"/>
        </w:rPr>
        <w:t xml:space="preserve">, however, Plan </w:t>
      </w:r>
      <w:r w:rsidRPr="00234941">
        <w:rPr>
          <w:rStyle w:val="StyleBoldUnderline"/>
        </w:rPr>
        <w:t>Colombia was not a failure</w:t>
      </w:r>
      <w:r w:rsidRPr="00234941">
        <w:rPr>
          <w:sz w:val="16"/>
          <w:shd w:val="clear" w:color="auto" w:fill="FFFFFF"/>
        </w:rPr>
        <w:t xml:space="preserve"> at all </w:t>
      </w:r>
      <w:r w:rsidRPr="00234941">
        <w:rPr>
          <w:rStyle w:val="StyleBoldUnderline"/>
        </w:rPr>
        <w:t>but</w:t>
      </w:r>
      <w:r w:rsidRPr="00234941">
        <w:rPr>
          <w:sz w:val="16"/>
          <w:shd w:val="clear" w:color="auto" w:fill="FFFFFF"/>
        </w:rPr>
        <w:t xml:space="preserve"> instead </w:t>
      </w:r>
      <w:r w:rsidRPr="00234941">
        <w:rPr>
          <w:rStyle w:val="StyleBoldUnderline"/>
        </w:rPr>
        <w:t>allowed for the creation</w:t>
      </w:r>
      <w:r w:rsidRPr="00234941">
        <w:rPr>
          <w:sz w:val="16"/>
          <w:shd w:val="clear" w:color="auto" w:fill="FFFFFF"/>
        </w:rPr>
        <w:t xml:space="preserve"> of </w:t>
      </w:r>
      <w:r w:rsidRPr="00234941">
        <w:rPr>
          <w:rStyle w:val="StyleBoldUnderline"/>
        </w:rPr>
        <w:t>a</w:t>
      </w:r>
      <w:r w:rsidRPr="00234941">
        <w:rPr>
          <w:sz w:val="16"/>
          <w:shd w:val="clear" w:color="auto" w:fill="FFFFFF"/>
        </w:rPr>
        <w:t xml:space="preserve">n effective new </w:t>
      </w:r>
      <w:r w:rsidRPr="00234941">
        <w:rPr>
          <w:rStyle w:val="StyleBoldUnderline"/>
        </w:rPr>
        <w:t>model for U.S.</w:t>
      </w:r>
      <w:r w:rsidRPr="00234941">
        <w:rPr>
          <w:sz w:val="16"/>
          <w:shd w:val="clear" w:color="auto" w:fill="FFFFFF"/>
        </w:rPr>
        <w:t xml:space="preserve"> intervention. 24 As the U.S. Government Accountability Office s director of international affairs and trade put it; </w:t>
      </w:r>
      <w:r w:rsidRPr="00234941">
        <w:rPr>
          <w:rStyle w:val="StyleBoldUnderline"/>
        </w:rPr>
        <w:t>international programs face significant challenges reducing the supply of illegal drugs</w:t>
      </w:r>
      <w:r w:rsidRPr="00234941">
        <w:rPr>
          <w:sz w:val="16"/>
          <w:shd w:val="clear" w:color="auto" w:fill="FFFFFF"/>
        </w:rPr>
        <w:t xml:space="preserve"> but support broad US foreign policy objectives. 27 These </w:t>
      </w:r>
      <w:r w:rsidRPr="00234941">
        <w:rPr>
          <w:rStyle w:val="StyleBoldUnderline"/>
        </w:rPr>
        <w:t>objectives</w:t>
      </w:r>
      <w:r w:rsidRPr="00234941">
        <w:rPr>
          <w:sz w:val="16"/>
          <w:shd w:val="clear" w:color="auto" w:fill="FFFFFF"/>
        </w:rPr>
        <w:t xml:space="preserve">, throughout the period of U.S. hegemony, have </w:t>
      </w:r>
      <w:r w:rsidRPr="00234941">
        <w:rPr>
          <w:rStyle w:val="StyleBoldUnderline"/>
        </w:rPr>
        <w:t>remained the same</w:t>
      </w:r>
      <w:r w:rsidRPr="00234941">
        <w:rPr>
          <w:sz w:val="16"/>
          <w:shd w:val="clear" w:color="auto" w:fill="FFFFFF"/>
        </w:rPr>
        <w:t xml:space="preserve">. U.S. imperialism is not based on territorial control but on economic control. </w:t>
      </w:r>
      <w:r w:rsidRPr="00234941">
        <w:rPr>
          <w:rStyle w:val="StyleBoldUnderline"/>
        </w:rPr>
        <w:t>The adoption of the neoliberal capitalist model across Latin America</w:t>
      </w:r>
      <w:r w:rsidRPr="00234941">
        <w:rPr>
          <w:sz w:val="16"/>
          <w:shd w:val="clear" w:color="auto" w:fill="FFFFFF"/>
        </w:rPr>
        <w:t xml:space="preserve"> greatly </w:t>
      </w:r>
      <w:r w:rsidRPr="00234941">
        <w:rPr>
          <w:rStyle w:val="StyleBoldUnderline"/>
        </w:rPr>
        <w:t>benefited U.S. companies</w:t>
      </w:r>
      <w:r w:rsidRPr="00234941">
        <w:rPr>
          <w:sz w:val="16"/>
          <w:shd w:val="clear" w:color="auto" w:fill="FFFFFF"/>
        </w:rPr>
        <w:t xml:space="preserve"> by making resource extraction cheaper (due to reduced corporate tax), labour cheaper (due to labour flexiblisation practices) and domestic markets easier to dominate (due to the removal of all state subsidies and the breakup of state owned companies). The last point holds a particular level of hypocrisy because, </w:t>
      </w:r>
      <w:r w:rsidRPr="00234941">
        <w:rPr>
          <w:rStyle w:val="StyleBoldUnderline"/>
        </w:rPr>
        <w:t>while other countries must abandon all state subsidies, the U.S. maintains high levels of protectionism</w:t>
      </w:r>
      <w:r w:rsidRPr="00234941">
        <w:rPr>
          <w:sz w:val="16"/>
          <w:shd w:val="clear" w:color="auto" w:fill="FFFFFF"/>
        </w:rPr>
        <w:t xml:space="preserve"> in the one area that developing countries would hold a competitive advantage in a free market system; agriculture.</w:t>
      </w:r>
      <w:r w:rsidRPr="00234941">
        <w:rPr>
          <w:rStyle w:val="apple-converted-space"/>
          <w:color w:val="333333"/>
          <w:sz w:val="16"/>
          <w:shd w:val="clear" w:color="auto" w:fill="FFFFFF"/>
        </w:rPr>
        <w:t xml:space="preserve"> </w:t>
      </w:r>
      <w:r w:rsidRPr="00234941">
        <w:rPr>
          <w:sz w:val="16"/>
          <w:shd w:val="clear" w:color="auto" w:fill="FFFFFF"/>
        </w:rPr>
        <w:t>The difficulty lies in maintaining a system in which the main beneficiaries of economic production in a country are a tiny local elite and foreign multinationals. This, historically, has been achieved through substantial repression. Throughout the Cold War such repression was justified by labelling as communist any movement or political party whose views fell outside of radical right-wing capitalism. One crucial method of ensuring the maintenance of this economic model in Latin America has always been the cultivation of allied militaries whose ideological beliefs fall exactly in line with those of Washington. The end of the Cold war necessitated a new justification for the continuation of this practice and thus, the war on drugs was born. After the 9/11 attacks this evolved into a war on terrorism.</w:t>
      </w:r>
    </w:p>
    <w:p w:rsidR="001029EC" w:rsidRPr="00234941" w:rsidRDefault="001029EC" w:rsidP="001029EC">
      <w:pPr>
        <w:rPr>
          <w:sz w:val="16"/>
          <w:shd w:val="clear" w:color="auto" w:fill="FFFFFF"/>
        </w:rPr>
      </w:pPr>
    </w:p>
    <w:p w:rsidR="001029EC" w:rsidRPr="00234941" w:rsidRDefault="001029EC" w:rsidP="001029EC"/>
    <w:p w:rsidR="001029EC" w:rsidRPr="00234941" w:rsidRDefault="001029EC" w:rsidP="001029EC">
      <w:pPr>
        <w:pStyle w:val="Heading2"/>
      </w:pPr>
      <w:r w:rsidRPr="00234941">
        <w:rPr>
          <w:b w:val="0"/>
          <w:bCs w:val="0"/>
        </w:rPr>
        <w:lastRenderedPageBreak/>
        <w:t>Terrorism Neolib Link</w:t>
      </w:r>
    </w:p>
    <w:p w:rsidR="001029EC" w:rsidRPr="00234941" w:rsidRDefault="001029EC" w:rsidP="001029EC"/>
    <w:p w:rsidR="001029EC" w:rsidRPr="00234941" w:rsidRDefault="001029EC" w:rsidP="001029EC">
      <w:pPr>
        <w:rPr>
          <w:b/>
          <w:shd w:val="clear" w:color="auto" w:fill="FFFFFF"/>
        </w:rPr>
      </w:pPr>
      <w:r w:rsidRPr="00234941">
        <w:rPr>
          <w:b/>
          <w:shd w:val="clear" w:color="auto" w:fill="FFFFFF"/>
        </w:rPr>
        <w:t xml:space="preserve">The drug war </w:t>
      </w:r>
      <w:r w:rsidRPr="00234941">
        <w:rPr>
          <w:b/>
          <w:u w:val="single"/>
          <w:shd w:val="clear" w:color="auto" w:fill="FFFFFF"/>
        </w:rPr>
        <w:t>alienates populations</w:t>
      </w:r>
      <w:r w:rsidRPr="00234941">
        <w:rPr>
          <w:b/>
          <w:shd w:val="clear" w:color="auto" w:fill="FFFFFF"/>
        </w:rPr>
        <w:t xml:space="preserve"> and labels drug lords ‘terrorists’ to justify imperialism</w:t>
      </w:r>
    </w:p>
    <w:p w:rsidR="001029EC" w:rsidRPr="00234941" w:rsidRDefault="001029EC" w:rsidP="001029EC">
      <w:r w:rsidRPr="00234941">
        <w:rPr>
          <w:b/>
        </w:rPr>
        <w:t>Newstext, 12</w:t>
      </w:r>
      <w:r w:rsidRPr="00234941">
        <w:t xml:space="preserve"> </w:t>
      </w:r>
      <w:r w:rsidRPr="00234941">
        <w:rPr>
          <w:sz w:val="16"/>
        </w:rPr>
        <w:t>(Newstex, citing President of Colombia Juan Manuel Santos, “The US War on Communism, Drugs, and Terrorism in Colombia”, 10/31/2012, Newstex, Lexis, JKahn)</w:t>
      </w:r>
    </w:p>
    <w:p w:rsidR="001029EC" w:rsidRPr="00234941" w:rsidRDefault="001029EC" w:rsidP="001029EC">
      <w:pPr>
        <w:rPr>
          <w:sz w:val="16"/>
          <w:shd w:val="clear" w:color="auto" w:fill="FFFFFF"/>
        </w:rPr>
      </w:pPr>
      <w:r w:rsidRPr="00234941">
        <w:rPr>
          <w:rStyle w:val="apple-converted-space"/>
          <w:color w:val="333333"/>
          <w:sz w:val="16"/>
          <w:shd w:val="clear" w:color="auto" w:fill="FFFFFF"/>
        </w:rPr>
        <w:t xml:space="preserve"> </w:t>
      </w:r>
      <w:r w:rsidRPr="00234941">
        <w:rPr>
          <w:rStyle w:val="StyleBoldUnderline"/>
        </w:rPr>
        <w:t>It is established</w:t>
      </w:r>
      <w:r w:rsidRPr="00234941">
        <w:rPr>
          <w:sz w:val="16"/>
          <w:shd w:val="clear" w:color="auto" w:fill="FFFFFF"/>
        </w:rPr>
        <w:t xml:space="preserve"> that </w:t>
      </w:r>
      <w:r w:rsidRPr="00234941">
        <w:rPr>
          <w:rStyle w:val="StyleBoldUnderline"/>
        </w:rPr>
        <w:t>U.S. war on terrorism policies in Colombia</w:t>
      </w:r>
      <w:r w:rsidRPr="00234941">
        <w:rPr>
          <w:sz w:val="16"/>
          <w:shd w:val="clear" w:color="auto" w:fill="FFFFFF"/>
        </w:rPr>
        <w:t xml:space="preserve"> and beyond further </w:t>
      </w:r>
      <w:r w:rsidRPr="00234941">
        <w:rPr>
          <w:rStyle w:val="StyleBoldUnderline"/>
          <w:bdr w:val="single" w:sz="4" w:space="0" w:color="auto" w:frame="1"/>
        </w:rPr>
        <w:t>alienate the populations of countries where they are implemented</w:t>
      </w:r>
      <w:r w:rsidRPr="00234941">
        <w:rPr>
          <w:rStyle w:val="StyleBoldUnderline"/>
        </w:rPr>
        <w:t xml:space="preserve"> and swell the ranks of the militarised terrorist forces the U.S. claims to be fighting. The purpose of this war however, like the war on drugs and the war on communism before it, is the creation of a façade that justifies U.S. economic imperialism</w:t>
      </w:r>
      <w:r w:rsidRPr="00234941">
        <w:rPr>
          <w:sz w:val="16"/>
          <w:shd w:val="clear" w:color="auto" w:fill="FFFFFF"/>
        </w:rPr>
        <w:t xml:space="preserve">. The </w:t>
      </w:r>
      <w:r w:rsidRPr="00234941">
        <w:rPr>
          <w:rStyle w:val="StyleBoldUnderline"/>
        </w:rPr>
        <w:t>terrorists</w:t>
      </w:r>
      <w:r w:rsidRPr="00234941">
        <w:rPr>
          <w:sz w:val="16"/>
          <w:shd w:val="clear" w:color="auto" w:fill="FFFFFF"/>
        </w:rPr>
        <w:t xml:space="preserve"> therefore, </w:t>
      </w:r>
      <w:r w:rsidRPr="00234941">
        <w:rPr>
          <w:rStyle w:val="StyleBoldUnderline"/>
        </w:rPr>
        <w:t>like the narcoguerrillas , play a crucial role in maintaining this façade</w:t>
      </w:r>
      <w:r w:rsidRPr="00234941">
        <w:rPr>
          <w:sz w:val="16"/>
          <w:shd w:val="clear" w:color="auto" w:fill="FFFFFF"/>
        </w:rPr>
        <w:t xml:space="preserve">. While the U.S. Colombia policy is certainly aimed at making sure the FARC never gain the strength or political unity necessary to overthrow the state, the FARC are also a necessary enemy, just as </w:t>
      </w:r>
      <w:r w:rsidRPr="00234941">
        <w:rPr>
          <w:rStyle w:val="StyleBoldUnderline"/>
        </w:rPr>
        <w:t xml:space="preserve">the continuation of the internal conflict is necessary, to </w:t>
      </w:r>
      <w:r w:rsidRPr="00234941">
        <w:rPr>
          <w:rStyle w:val="StyleBoldUnderline"/>
          <w:bdr w:val="single" w:sz="4" w:space="0" w:color="auto" w:frame="1"/>
        </w:rPr>
        <w:t>justify</w:t>
      </w:r>
      <w:r w:rsidRPr="00234941">
        <w:rPr>
          <w:rStyle w:val="StyleBoldUnderline"/>
        </w:rPr>
        <w:t xml:space="preserve"> continued U.S. </w:t>
      </w:r>
      <w:r w:rsidRPr="00234941">
        <w:rPr>
          <w:rStyle w:val="StyleBoldUnderline"/>
          <w:bdr w:val="single" w:sz="4" w:space="0" w:color="auto" w:frame="1"/>
        </w:rPr>
        <w:t>military training</w:t>
      </w:r>
      <w:r w:rsidRPr="00234941">
        <w:rPr>
          <w:sz w:val="16"/>
          <w:shd w:val="clear" w:color="auto" w:fill="FFFFFF"/>
        </w:rPr>
        <w:t xml:space="preserve">, aid </w:t>
      </w:r>
      <w:r w:rsidRPr="00234941">
        <w:rPr>
          <w:rStyle w:val="StyleBoldUnderline"/>
          <w:bdr w:val="single" w:sz="4" w:space="0" w:color="auto" w:frame="1"/>
        </w:rPr>
        <w:t>and intrusion</w:t>
      </w:r>
      <w:r w:rsidRPr="00234941">
        <w:rPr>
          <w:sz w:val="16"/>
          <w:shd w:val="clear" w:color="auto" w:fill="FFFFFF"/>
        </w:rPr>
        <w:t xml:space="preserve"> </w:t>
      </w:r>
      <w:r w:rsidRPr="00234941">
        <w:rPr>
          <w:rStyle w:val="StyleBoldUnderline"/>
        </w:rPr>
        <w:t>in the affairs of the</w:t>
      </w:r>
      <w:r w:rsidRPr="00234941">
        <w:rPr>
          <w:sz w:val="16"/>
          <w:shd w:val="clear" w:color="auto" w:fill="FFFFFF"/>
        </w:rPr>
        <w:t xml:space="preserve"> strategically located, oil and resource rich Andean </w:t>
      </w:r>
      <w:r w:rsidRPr="00234941">
        <w:rPr>
          <w:rStyle w:val="StyleBoldUnderline"/>
        </w:rPr>
        <w:t>state</w:t>
      </w:r>
      <w:r w:rsidRPr="00234941">
        <w:rPr>
          <w:sz w:val="16"/>
          <w:shd w:val="clear" w:color="auto" w:fill="FFFFFF"/>
        </w:rPr>
        <w:t>.</w:t>
      </w:r>
      <w:r w:rsidRPr="00234941">
        <w:rPr>
          <w:rStyle w:val="apple-converted-space"/>
          <w:color w:val="333333"/>
          <w:sz w:val="16"/>
          <w:shd w:val="clear" w:color="auto" w:fill="FFFFFF"/>
        </w:rPr>
        <w:t xml:space="preserve"> </w:t>
      </w:r>
      <w:r w:rsidRPr="00234941">
        <w:rPr>
          <w:sz w:val="16"/>
          <w:shd w:val="clear" w:color="auto" w:fill="FFFFFF"/>
        </w:rPr>
        <w:t xml:space="preserve">Reuters, Colombia s Santos Rejects FARC call for Ceasefire, 7th September 2012.See for example, C. Peter Rydell (1994), Controlling Cocaine: Supply Versus Demand Programs, Rand Drug Policy Research Center.See for example: Stokes, Susan C. (2001), Mandates and Democracy: Neoliberalism by Surprise in Latin America, Cambridge University Press; Weyland, Kurt (2004), Neoliberalism and Democracy in Latin America: A Mixed Record, Latin America politics and Society. 46(1): p. 135-157; Gwynne, Robert N. and Cristóbal Kay (2000), Views from the Periphery: Futures of Neoliberalism in Latin America, Third World Quarterly. 21(1): p. 141-156.Carnegie Endowment for International Peace (2010), Will the U.S. Colombia Free Trade Agreement Help Colombia s Small Farmers? March 10.Bigwood, Jeremy (2001), Toxic Drift: Monsanto and the Drug War in Colombia.Robin, Marie-Monique (2010), The World According to Monsanto: Pollution, Corruption and the Control of our Food Supply, p 138.This nickname no doubt originates from the fact that Monsanto produced the chemical Agent Orange which was used for aerial fumigation during the Vietnam War resulting in birth defects, poisoning of land and outbreaks of cancer. After the war it emerged that Monsanto had known of Agent Orange s toxicity years before but had tried to cover it up. Due to the side affects seen in Colombians living in areas that have been sprayed with Roundup Ultra, and Monstanto s less than savoury record, many fear that, like Agent Orange, Roundup Ultra will hold future health implications yet unknown.Chemical War: Herbicides, drug crops and collateral damage in Colombia. After the Fact (a publication of the Institute for Science and Interdisciplinary Studies), Winter 2001.U.S. based NGO Witness for Peace.See for example: RAND Corporation, Sealing the Borders; The Effects of Increased Military Participation in Drug Interdiction. The study also noted that seven prior studies on the same topic over the preceding nine years had resulted in similar conclusions, including one done by the Center for Naval Research and the Office of Technology Assessment. Upside Down World, Interview with Peter Watt. The drug war in Mexico; politics, violence and neo-liberalism in the new narco-economy .DEA Congressional testimony July 9, 1997. Statement by Donnie Marshall, Chief of Operations of the Drug Enforcement Administration, before the Subcommittee on National Security, International Affairs and Criminal Justice.Villar, Olivar (2011), Cocaine, Death Squads and the War on Terror: U.S. Imperialism and Class Struggle in Colombia, p. 79. Stokes, Doug (2005), America s Other War: Terrorising Colombia, Canadian Dimension Vol. 39, No. 4; p. 26.Gill, Lesley (2004), The School of the Americas: Military Training and Political Violence in the Americas. p. 10.Human Rights Watch, (2011), World Report 2012.Karl, Terry L. (1987), Petroleum and Political Pacts: The Transition to Democracy in Venezuela, Latin American Research Review. pg82.These enclaves include an electoral law that results in overrepresentation of rightwing parties, nonelected senators and institutions with veto power over the legislator. Olavarría, Margot (2003). Protected Neoliberalism: Perverse Institutionalization and the Crisis of Representation in Postdictatorship Chile . Chile since 1990: The Contradictions of Neoliberal Democratization, Part 2. Latin American Perspectives. 30 (6): p. 10-38.European Commission, Colombia Country Strategy Paper 2007-2013.Feinberg, Leslie (2003), War in Colombia: Made in the U.S.A, International Action Center p. 81.Klein, Naomi (2007), The Shock Doctrine: The Rise of Disaster Capitalism.Gorman, Peter (2003), Plan Colombia: The Pentagon s Shell Game, From the WildernessCraig-Best, Liam and Shingler, Rowan, Cultivation of Illicit Crops, Spectrozine.Paley, Dawn (2012), Guatemala: The Spoils of Undeclared War. Upside Down World. Cuffe, Sandra and Spring, Karen (2012) Botched DEA Raid in Honduras Exposes How Militarization Terrorizes Communities Around the World, AlterNet.World Bank Ford, Jess T. (2012), Drug Control: International programs face significant challenges reducing the supply of illegal drugs but support broad US foreign policy objectives, Testimony Before the Subcommittee on Domestic Policy, Committee on Oversight and Government Reform. </w:t>
      </w:r>
    </w:p>
    <w:p w:rsidR="001029EC" w:rsidRPr="00234941" w:rsidRDefault="001029EC" w:rsidP="001029EC"/>
    <w:p w:rsidR="001029EC" w:rsidRPr="00234941" w:rsidRDefault="001029EC" w:rsidP="001029EC">
      <w:pPr>
        <w:pStyle w:val="Heading2"/>
      </w:pPr>
      <w:r w:rsidRPr="00234941">
        <w:rPr>
          <w:b w:val="0"/>
          <w:bCs w:val="0"/>
        </w:rPr>
        <w:lastRenderedPageBreak/>
        <w:t xml:space="preserve"> “Enemy” Security Link</w:t>
      </w:r>
    </w:p>
    <w:p w:rsidR="001029EC" w:rsidRPr="00234941" w:rsidRDefault="001029EC" w:rsidP="001029EC"/>
    <w:p w:rsidR="001029EC" w:rsidRPr="00234941" w:rsidRDefault="001029EC" w:rsidP="001029EC">
      <w:pPr>
        <w:rPr>
          <w:b/>
        </w:rPr>
      </w:pPr>
      <w:r w:rsidRPr="00234941">
        <w:rPr>
          <w:b/>
        </w:rPr>
        <w:t>The focus on the constructed ‘</w:t>
      </w:r>
      <w:r w:rsidRPr="00234941">
        <w:rPr>
          <w:b/>
          <w:u w:val="single"/>
        </w:rPr>
        <w:t>internal enemy’</w:t>
      </w:r>
      <w:r w:rsidRPr="00234941">
        <w:rPr>
          <w:b/>
        </w:rPr>
        <w:t xml:space="preserve"> destroys human rights and ensures subornation</w:t>
      </w:r>
    </w:p>
    <w:p w:rsidR="001029EC" w:rsidRPr="00234941" w:rsidRDefault="001029EC" w:rsidP="001029EC">
      <w:r w:rsidRPr="00234941">
        <w:rPr>
          <w:b/>
        </w:rPr>
        <w:t>Isacson, 05</w:t>
      </w:r>
      <w:r w:rsidRPr="00234941">
        <w:t xml:space="preserve"> </w:t>
      </w:r>
      <w:r w:rsidRPr="00234941">
        <w:rPr>
          <w:sz w:val="16"/>
        </w:rPr>
        <w:t>(Adam, Senior Associate for Regional Security Policy, the Washington Office on Latin America, M.A. from Yale University in International Relations, B.A. Hampshire College, Social Science, “The U.S. Military in the War on Drugs”, Part of “Drugs and Democracy in Latin America”, Youngers and Rosin, 2005, Rienner, Google Books, JKahn)</w:t>
      </w:r>
    </w:p>
    <w:p w:rsidR="001029EC" w:rsidRPr="00234941" w:rsidRDefault="001029EC" w:rsidP="001029EC">
      <w:pPr>
        <w:rPr>
          <w:sz w:val="16"/>
        </w:rPr>
      </w:pPr>
      <w:r w:rsidRPr="00234941">
        <w:rPr>
          <w:sz w:val="16"/>
        </w:rPr>
        <w:t xml:space="preserve">Human Rights Abuses and Civil-Military Relations </w:t>
      </w:r>
      <w:r w:rsidRPr="00234941">
        <w:rPr>
          <w:rStyle w:val="StyleBoldUnderline"/>
        </w:rPr>
        <w:t>The risks of counterdrug and counterterror military aid go beyond mission creep</w:t>
      </w:r>
      <w:r w:rsidRPr="00234941">
        <w:rPr>
          <w:sz w:val="16"/>
        </w:rPr>
        <w:t xml:space="preserve">, however, as human rights advocates are quick to point out.  </w:t>
      </w:r>
      <w:r w:rsidRPr="00234941">
        <w:rPr>
          <w:rStyle w:val="StyleBoldUnderline"/>
        </w:rPr>
        <w:t>Either mission requires historically repressive armed forces</w:t>
      </w:r>
      <w:r w:rsidRPr="00234941">
        <w:rPr>
          <w:sz w:val="16"/>
        </w:rPr>
        <w:t xml:space="preserve"> – </w:t>
      </w:r>
      <w:r w:rsidRPr="00234941">
        <w:rPr>
          <w:rStyle w:val="StyleBoldUnderline"/>
        </w:rPr>
        <w:t xml:space="preserve">whose training is oriented toward </w:t>
      </w:r>
      <w:r w:rsidRPr="00234941">
        <w:rPr>
          <w:rStyle w:val="StyleBoldUnderline"/>
          <w:bdr w:val="single" w:sz="4" w:space="0" w:color="auto" w:frame="1"/>
        </w:rPr>
        <w:t>overwhelmingly defeating an enemy</w:t>
      </w:r>
      <w:r w:rsidRPr="00234941">
        <w:rPr>
          <w:sz w:val="16"/>
        </w:rPr>
        <w:t xml:space="preserve"> – to increase their internal role and their interaction with civilian populations.  Worse, </w:t>
      </w:r>
      <w:r w:rsidRPr="00234941">
        <w:rPr>
          <w:rStyle w:val="StyleBoldUnderline"/>
        </w:rPr>
        <w:t xml:space="preserve">decades of counterdrug aid have continued the </w:t>
      </w:r>
      <w:r w:rsidRPr="00234941">
        <w:rPr>
          <w:rStyle w:val="StyleBoldUnderline"/>
          <w:bdr w:val="single" w:sz="4" w:space="0" w:color="auto" w:frame="1"/>
        </w:rPr>
        <w:t>Cold War focus on an internal enemy</w:t>
      </w:r>
      <w:r w:rsidRPr="00234941">
        <w:rPr>
          <w:rStyle w:val="StyleBoldUnderline"/>
        </w:rPr>
        <w:t>, distracting governments from the tasks of reforming human rights practices and ensuring subordination</w:t>
      </w:r>
      <w:r w:rsidRPr="00234941">
        <w:rPr>
          <w:sz w:val="16"/>
        </w:rPr>
        <w:t xml:space="preserve"> to civilian justice systems.</w:t>
      </w:r>
    </w:p>
    <w:p w:rsidR="001029EC" w:rsidRPr="00234941" w:rsidRDefault="001029EC" w:rsidP="001029EC"/>
    <w:p w:rsidR="001029EC" w:rsidRPr="00234941" w:rsidRDefault="001029EC" w:rsidP="001029EC">
      <w:pPr>
        <w:pStyle w:val="Heading2"/>
      </w:pPr>
      <w:r w:rsidRPr="00234941">
        <w:rPr>
          <w:b w:val="0"/>
          <w:bCs w:val="0"/>
        </w:rPr>
        <w:lastRenderedPageBreak/>
        <w:t>WOD – Error Replication</w:t>
      </w:r>
    </w:p>
    <w:p w:rsidR="001029EC" w:rsidRPr="00234941" w:rsidRDefault="001029EC" w:rsidP="001029EC"/>
    <w:p w:rsidR="001029EC" w:rsidRPr="00234941" w:rsidRDefault="001029EC" w:rsidP="001029EC">
      <w:pPr>
        <w:rPr>
          <w:b/>
        </w:rPr>
      </w:pPr>
      <w:r w:rsidRPr="00234941">
        <w:rPr>
          <w:b/>
        </w:rPr>
        <w:t xml:space="preserve">The aff causes error replication – </w:t>
      </w:r>
      <w:r w:rsidRPr="00234941">
        <w:rPr>
          <w:b/>
          <w:u w:val="single"/>
        </w:rPr>
        <w:t>reproduces</w:t>
      </w:r>
      <w:r w:rsidRPr="00234941">
        <w:rPr>
          <w:b/>
        </w:rPr>
        <w:t xml:space="preserve"> another cold war</w:t>
      </w:r>
    </w:p>
    <w:p w:rsidR="001029EC" w:rsidRPr="00234941" w:rsidRDefault="001029EC" w:rsidP="001029EC">
      <w:r w:rsidRPr="00234941">
        <w:rPr>
          <w:b/>
        </w:rPr>
        <w:t>Isacson, 05</w:t>
      </w:r>
      <w:r w:rsidRPr="00234941">
        <w:t xml:space="preserve"> </w:t>
      </w:r>
      <w:r w:rsidRPr="00234941">
        <w:rPr>
          <w:sz w:val="16"/>
        </w:rPr>
        <w:t>(Adam, Senior Associate for Regional Security Policy, the Washington Office on Latin America, M.A. from Yale University in International Relations, B.A. Hampshire College, Social Science, “The U.S. Military in the War on Drugs”, Part of “Drugs and Democracy in Latin America”, Youngers and Rosin, 2005, Rienner, Google Books, JKahn)</w:t>
      </w:r>
    </w:p>
    <w:p w:rsidR="001029EC" w:rsidRPr="00234941" w:rsidRDefault="001029EC" w:rsidP="001029EC">
      <w:pPr>
        <w:rPr>
          <w:sz w:val="16"/>
        </w:rPr>
      </w:pPr>
      <w:r w:rsidRPr="00234941">
        <w:rPr>
          <w:rStyle w:val="StyleBoldUnderline"/>
        </w:rPr>
        <w:t xml:space="preserve">Overemphasizing the drug war’s military dimension has caused the United States to </w:t>
      </w:r>
      <w:r w:rsidRPr="00234941">
        <w:rPr>
          <w:rStyle w:val="StyleBoldUnderline"/>
          <w:bdr w:val="single" w:sz="4" w:space="0" w:color="auto" w:frame="1"/>
        </w:rPr>
        <w:t>repeat another Cold War error</w:t>
      </w:r>
      <w:r w:rsidRPr="00234941">
        <w:rPr>
          <w:rStyle w:val="StyleBoldUnderline"/>
        </w:rPr>
        <w:t>.  U.S. policy is</w:t>
      </w:r>
      <w:r w:rsidRPr="00234941">
        <w:rPr>
          <w:sz w:val="16"/>
        </w:rPr>
        <w:t xml:space="preserve"> once again </w:t>
      </w:r>
      <w:r w:rsidRPr="00234941">
        <w:rPr>
          <w:rStyle w:val="StyleBoldUnderline"/>
        </w:rPr>
        <w:t>neglecting the historical and structural factors</w:t>
      </w:r>
      <w:r w:rsidRPr="00234941">
        <w:rPr>
          <w:sz w:val="16"/>
        </w:rPr>
        <w:t xml:space="preserve"> – </w:t>
      </w:r>
      <w:r w:rsidRPr="00234941">
        <w:rPr>
          <w:rStyle w:val="StyleBoldUnderline"/>
          <w:bdr w:val="single" w:sz="4" w:space="0" w:color="auto" w:frame="1"/>
        </w:rPr>
        <w:t>poverty and inequality, corruption and impunity</w:t>
      </w:r>
      <w:r w:rsidRPr="00234941">
        <w:rPr>
          <w:sz w:val="16"/>
        </w:rPr>
        <w:t xml:space="preserve">, the lack of basic citizen security guarantees – </w:t>
      </w:r>
      <w:r w:rsidRPr="00234941">
        <w:rPr>
          <w:rStyle w:val="StyleBoldUnderline"/>
        </w:rPr>
        <w:t xml:space="preserve">that foster </w:t>
      </w:r>
      <w:r w:rsidRPr="00234941">
        <w:rPr>
          <w:rStyle w:val="StyleBoldUnderline"/>
          <w:bdr w:val="single" w:sz="4" w:space="0" w:color="auto" w:frame="1"/>
        </w:rPr>
        <w:t>perceived threats to U.S. interests</w:t>
      </w:r>
      <w:r w:rsidRPr="00234941">
        <w:rPr>
          <w:rStyle w:val="StyleBoldUnderline"/>
        </w:rPr>
        <w:t>.  This</w:t>
      </w:r>
      <w:r w:rsidRPr="00234941">
        <w:rPr>
          <w:sz w:val="16"/>
        </w:rPr>
        <w:t xml:space="preserve"> all-stick-and-no-carrot </w:t>
      </w:r>
      <w:r w:rsidRPr="00234941">
        <w:rPr>
          <w:rStyle w:val="StyleBoldUnderline"/>
        </w:rPr>
        <w:t>approach has</w:t>
      </w:r>
      <w:r w:rsidRPr="00234941">
        <w:rPr>
          <w:sz w:val="16"/>
        </w:rPr>
        <w:t xml:space="preserve"> too often </w:t>
      </w:r>
      <w:r w:rsidRPr="00234941">
        <w:rPr>
          <w:rStyle w:val="StyleBoldUnderline"/>
        </w:rPr>
        <w:t>blinded U.S. policymakers</w:t>
      </w:r>
      <w:r w:rsidRPr="00234941">
        <w:rPr>
          <w:sz w:val="16"/>
        </w:rPr>
        <w:t xml:space="preserve"> to the political realities their allies face.  A notable example was the George W. Bush administration’s failure to respond to Bolivian president Gonzalo Sánchez de Lozada’s pleas in 2003 for economic support in the face of growing opposition fueled by that country’s continuing economic crisis.  This approach has also had the unintended consequences of building a power base for populist leaders and movements that have made opposition to U.S. policy a key focus of their rallying cries – as did the movement that overturned President Sánchez.</w:t>
      </w:r>
    </w:p>
    <w:p w:rsidR="001029EC" w:rsidRPr="00234941" w:rsidRDefault="001029EC" w:rsidP="001029EC"/>
    <w:p w:rsidR="001029EC" w:rsidRPr="00234941" w:rsidRDefault="001029EC" w:rsidP="001029EC">
      <w:pPr>
        <w:pStyle w:val="Heading2"/>
      </w:pPr>
      <w:r w:rsidRPr="00234941">
        <w:rPr>
          <w:b w:val="0"/>
          <w:bCs w:val="0"/>
        </w:rPr>
        <w:lastRenderedPageBreak/>
        <w:t>No Root Cause – Drug Violence</w:t>
      </w:r>
    </w:p>
    <w:p w:rsidR="001029EC" w:rsidRPr="00234941" w:rsidRDefault="001029EC" w:rsidP="001029EC"/>
    <w:p w:rsidR="001029EC" w:rsidRPr="00234941" w:rsidRDefault="001029EC" w:rsidP="001029EC">
      <w:pPr>
        <w:rPr>
          <w:b/>
        </w:rPr>
      </w:pPr>
      <w:r w:rsidRPr="00234941">
        <w:rPr>
          <w:b/>
        </w:rPr>
        <w:t xml:space="preserve">There’s </w:t>
      </w:r>
      <w:r w:rsidRPr="00234941">
        <w:rPr>
          <w:b/>
          <w:u w:val="single"/>
        </w:rPr>
        <w:t>no root cause</w:t>
      </w:r>
      <w:r w:rsidRPr="00234941">
        <w:rPr>
          <w:b/>
        </w:rPr>
        <w:t xml:space="preserve"> to drug violence – complex social and economic causes underlie the drug trade</w:t>
      </w:r>
    </w:p>
    <w:p w:rsidR="001029EC" w:rsidRPr="00234941" w:rsidRDefault="001029EC" w:rsidP="001029EC">
      <w:r w:rsidRPr="00234941">
        <w:rPr>
          <w:b/>
        </w:rPr>
        <w:t>Isacson, 05</w:t>
      </w:r>
      <w:r w:rsidRPr="00234941">
        <w:t xml:space="preserve"> </w:t>
      </w:r>
      <w:r w:rsidRPr="00234941">
        <w:rPr>
          <w:sz w:val="16"/>
        </w:rPr>
        <w:t>(Adam, Senior Associate for Regional Security Policy, the Washington Office on Latin America, M.A. from Yale University in International Relations, B.A. Hampshire College, Social Science, “The U.S. Military in the War on Drugs”, Part of “Drugs and Democracy in Latin America”, Youngers and Rosin, 2005, Rienner, Google Books, JKahn)</w:t>
      </w:r>
    </w:p>
    <w:p w:rsidR="001029EC" w:rsidRPr="00234941" w:rsidRDefault="001029EC" w:rsidP="001029EC">
      <w:r w:rsidRPr="00234941">
        <w:rPr>
          <w:sz w:val="16"/>
        </w:rPr>
        <w:t xml:space="preserve">While the most dramatic of these examples took place during the Cold War’s darkest days, some of </w:t>
      </w:r>
      <w:r w:rsidRPr="00234941">
        <w:rPr>
          <w:rStyle w:val="StyleBoldUnderline"/>
        </w:rPr>
        <w:t xml:space="preserve">the same patterns in U.S.-Latin American military relations continue today.  U.S. policymakers continue to </w:t>
      </w:r>
      <w:r w:rsidRPr="00234941">
        <w:rPr>
          <w:rStyle w:val="StyleBoldUnderline"/>
          <w:bdr w:val="single" w:sz="4" w:space="0" w:color="auto" w:frame="1"/>
        </w:rPr>
        <w:t>see the region more as a source of potential threats</w:t>
      </w:r>
      <w:r w:rsidRPr="00234941">
        <w:rPr>
          <w:rStyle w:val="StyleBoldUnderline"/>
        </w:rPr>
        <w:t xml:space="preserve"> than as a zone with potential for greater cooperation</w:t>
      </w:r>
      <w:r w:rsidRPr="00234941">
        <w:rPr>
          <w:sz w:val="16"/>
        </w:rPr>
        <w:t xml:space="preserve">, sustain democratization, and shared prosperity.  </w:t>
      </w:r>
      <w:r w:rsidRPr="00234941">
        <w:rPr>
          <w:rStyle w:val="StyleBoldUnderline"/>
        </w:rPr>
        <w:t>The search</w:t>
      </w:r>
      <w:r w:rsidRPr="00234941">
        <w:rPr>
          <w:sz w:val="16"/>
        </w:rPr>
        <w:t xml:space="preserve"> for threats </w:t>
      </w:r>
      <w:r w:rsidRPr="00234941">
        <w:rPr>
          <w:rStyle w:val="StyleBoldUnderline"/>
        </w:rPr>
        <w:t>leads Washington to turn to the region’s militaries to solve problems such as violence</w:t>
      </w:r>
      <w:r w:rsidRPr="00234941">
        <w:rPr>
          <w:sz w:val="16"/>
        </w:rPr>
        <w:t xml:space="preserve">, insecurity, </w:t>
      </w:r>
      <w:r w:rsidRPr="00234941">
        <w:rPr>
          <w:rStyle w:val="StyleBoldUnderline"/>
        </w:rPr>
        <w:t>drug trafficking, and</w:t>
      </w:r>
      <w:r w:rsidRPr="00234941">
        <w:rPr>
          <w:sz w:val="16"/>
        </w:rPr>
        <w:t xml:space="preserve"> other </w:t>
      </w:r>
      <w:r w:rsidRPr="00234941">
        <w:rPr>
          <w:rStyle w:val="StyleBoldUnderline"/>
        </w:rPr>
        <w:t>criminality</w:t>
      </w:r>
      <w:r w:rsidRPr="00234941">
        <w:rPr>
          <w:sz w:val="16"/>
        </w:rPr>
        <w:t xml:space="preserve">, even though </w:t>
      </w:r>
      <w:r w:rsidRPr="00234941">
        <w:rPr>
          <w:rStyle w:val="StyleBoldUnderline"/>
          <w:bdr w:val="single" w:sz="4" w:space="0" w:color="auto" w:frame="1"/>
        </w:rPr>
        <w:t>these problems have complex social and economic causes</w:t>
      </w:r>
      <w:r w:rsidRPr="00234941">
        <w:rPr>
          <w:sz w:val="16"/>
        </w:rPr>
        <w:t xml:space="preserve">. </w:t>
      </w:r>
      <w:r w:rsidRPr="00234941">
        <w:rPr>
          <w:rStyle w:val="StyleBoldUnderline"/>
        </w:rPr>
        <w:t>U.S. aid and doctrine</w:t>
      </w:r>
      <w:r w:rsidRPr="00234941">
        <w:rPr>
          <w:sz w:val="16"/>
        </w:rPr>
        <w:t xml:space="preserve"> then </w:t>
      </w:r>
      <w:r w:rsidRPr="00234941">
        <w:rPr>
          <w:rStyle w:val="StyleBoldUnderline"/>
        </w:rPr>
        <w:t>encourage militaries to increase</w:t>
      </w:r>
      <w:r w:rsidRPr="00234941">
        <w:rPr>
          <w:sz w:val="16"/>
        </w:rPr>
        <w:t xml:space="preserve"> their </w:t>
      </w:r>
      <w:r w:rsidRPr="00234941">
        <w:rPr>
          <w:rStyle w:val="StyleBoldUnderline"/>
        </w:rPr>
        <w:t xml:space="preserve">internal roles, with </w:t>
      </w:r>
      <w:r w:rsidRPr="00234941">
        <w:rPr>
          <w:rStyle w:val="StyleBoldUnderline"/>
          <w:bdr w:val="single" w:sz="4" w:space="0" w:color="auto" w:frame="1"/>
        </w:rPr>
        <w:t>negative consequences</w:t>
      </w:r>
      <w:r w:rsidRPr="00234941">
        <w:rPr>
          <w:rStyle w:val="StyleBoldUnderline"/>
        </w:rPr>
        <w:t xml:space="preserve"> for human rights and political space, civil-military relations, democracy, and regional security</w:t>
      </w:r>
    </w:p>
    <w:p w:rsidR="001029EC" w:rsidRPr="00234941" w:rsidRDefault="001029EC" w:rsidP="001029EC"/>
    <w:p w:rsidR="001029EC" w:rsidRPr="00234941" w:rsidRDefault="001029EC" w:rsidP="001029EC">
      <w:pPr>
        <w:pStyle w:val="Heading2"/>
        <w:rPr>
          <w:b w:val="0"/>
          <w:bCs w:val="0"/>
        </w:rPr>
      </w:pPr>
      <w:r w:rsidRPr="00234941">
        <w:rPr>
          <w:b w:val="0"/>
          <w:bCs w:val="0"/>
        </w:rPr>
        <w:lastRenderedPageBreak/>
        <w:t>Mex - Security Link</w:t>
      </w:r>
    </w:p>
    <w:p w:rsidR="001029EC" w:rsidRPr="00234941" w:rsidRDefault="001029EC" w:rsidP="001029EC">
      <w:pPr>
        <w:rPr>
          <w:b/>
        </w:rPr>
      </w:pPr>
      <w:r w:rsidRPr="00234941">
        <w:rPr>
          <w:b/>
        </w:rPr>
        <w:t>Counternarcotic operations in Mexico disproportionately target marginalized groups – the vulnerable are raped and tortured in the name of security</w:t>
      </w:r>
    </w:p>
    <w:p w:rsidR="001029EC" w:rsidRPr="00451C6A" w:rsidRDefault="001029EC" w:rsidP="001029EC">
      <w:pPr>
        <w:rPr>
          <w:rStyle w:val="StyleStyleBold12pt"/>
          <w:b w:val="0"/>
        </w:rPr>
      </w:pPr>
      <w:r w:rsidRPr="00451C6A">
        <w:rPr>
          <w:b/>
        </w:rPr>
        <w:t>Mercille, 11</w:t>
      </w:r>
      <w:r w:rsidRPr="00451C6A">
        <w:rPr>
          <w:rStyle w:val="StyleStyleBold12pt"/>
          <w:b w:val="0"/>
        </w:rPr>
        <w:t xml:space="preserve"> – lecturer in the School of Geography, Planning and Environmental Policy at Univeristy College Dublin, PhD from UCLA (Julien, “Violent Narco-Cartels or US Hegemony? The political economyof the ‘war on drugs’ in Mexico,” Third World Quarterly, Vol. 32 No. 9, 2011, pp 1637–1653, Taylor &amp; Francis Online)//BI</w:t>
      </w:r>
    </w:p>
    <w:p w:rsidR="001029EC" w:rsidRPr="00234941" w:rsidRDefault="001029EC" w:rsidP="001029EC">
      <w:r w:rsidRPr="00234941">
        <w:rPr>
          <w:sz w:val="16"/>
        </w:rPr>
        <w:t xml:space="preserve">The </w:t>
      </w:r>
      <w:r w:rsidRPr="00234941">
        <w:rPr>
          <w:rStyle w:val="StyleBoldUnderline"/>
        </w:rPr>
        <w:t>militarisation of internal repression has been accentuated in recent years</w:t>
      </w:r>
      <w:r w:rsidRPr="00234941">
        <w:rPr>
          <w:sz w:val="16"/>
        </w:rPr>
        <w:t xml:space="preserve">. Calderón has sent 40 000 soldiers and police throughout the country, which have sometimes used the pretext of anti-drug operations to arrest and harass groups and individuals who oppose government policies. </w:t>
      </w:r>
      <w:r w:rsidRPr="00234941">
        <w:rPr>
          <w:rStyle w:val="StyleBoldUnderline"/>
        </w:rPr>
        <w:t>A</w:t>
      </w:r>
      <w:r w:rsidRPr="00234941">
        <w:rPr>
          <w:sz w:val="16"/>
        </w:rPr>
        <w:t xml:space="preserve"> recent </w:t>
      </w:r>
      <w:r w:rsidRPr="00234941">
        <w:rPr>
          <w:rStyle w:val="StyleBoldUnderline"/>
        </w:rPr>
        <w:t>Human Rights Watch report documents some of the many abuses by the military during counternarcotics</w:t>
      </w:r>
      <w:r w:rsidRPr="00234941">
        <w:rPr>
          <w:sz w:val="16"/>
        </w:rPr>
        <w:t xml:space="preserve">, counterinsurgency and public security </w:t>
      </w:r>
      <w:r w:rsidRPr="00234941">
        <w:rPr>
          <w:rStyle w:val="StyleBoldUnderline"/>
        </w:rPr>
        <w:t>operations</w:t>
      </w:r>
      <w:r w:rsidRPr="00234941">
        <w:rPr>
          <w:sz w:val="16"/>
        </w:rPr>
        <w:t xml:space="preserve"> and shows that </w:t>
      </w:r>
      <w:r w:rsidRPr="00234941">
        <w:rPr>
          <w:rStyle w:val="StyleBoldUnderline"/>
        </w:rPr>
        <w:t>those targeted are often members of vulnerable or dissident groups</w:t>
      </w:r>
      <w:r w:rsidRPr="00234941">
        <w:rPr>
          <w:sz w:val="16"/>
        </w:rPr>
        <w:t xml:space="preserve"> calling for a more democratic polity, </w:t>
      </w:r>
      <w:r w:rsidRPr="00234941">
        <w:rPr>
          <w:rStyle w:val="StyleBoldUnderline"/>
        </w:rPr>
        <w:t>but are not involved in drugs or terrorism</w:t>
      </w:r>
      <w:r w:rsidRPr="00234941">
        <w:rPr>
          <w:sz w:val="16"/>
        </w:rPr>
        <w:t xml:space="preserve">. It states: The </w:t>
      </w:r>
      <w:r w:rsidRPr="00234941">
        <w:rPr>
          <w:rStyle w:val="StyleBoldUnderline"/>
        </w:rPr>
        <w:t>abuses</w:t>
      </w:r>
      <w:r w:rsidRPr="00234941">
        <w:rPr>
          <w:sz w:val="16"/>
        </w:rPr>
        <w:t xml:space="preserve"> detailed in this report </w:t>
      </w:r>
      <w:r w:rsidRPr="00234941">
        <w:rPr>
          <w:rStyle w:val="StyleBoldUnderline"/>
        </w:rPr>
        <w:t>include</w:t>
      </w:r>
      <w:r w:rsidRPr="00234941">
        <w:rPr>
          <w:sz w:val="16"/>
        </w:rPr>
        <w:t xml:space="preserve"> an enforced disappearance, the </w:t>
      </w:r>
      <w:r w:rsidRPr="00234941">
        <w:rPr>
          <w:rStyle w:val="StyleBoldUnderline"/>
        </w:rPr>
        <w:t>rape of indigenous women during</w:t>
      </w:r>
      <w:r w:rsidRPr="00234941">
        <w:rPr>
          <w:sz w:val="16"/>
        </w:rPr>
        <w:t xml:space="preserve"> counterinsurgency and </w:t>
      </w:r>
      <w:r w:rsidRPr="00234941">
        <w:rPr>
          <w:rStyle w:val="StyleBoldUnderline"/>
        </w:rPr>
        <w:t>counternarcotics operations</w:t>
      </w:r>
      <w:r w:rsidRPr="00234941">
        <w:rPr>
          <w:sz w:val="16"/>
        </w:rPr>
        <w:t xml:space="preserve"> in Southern Mexico, the </w:t>
      </w:r>
      <w:r w:rsidRPr="00234941">
        <w:rPr>
          <w:rStyle w:val="StyleBoldUnderline"/>
        </w:rPr>
        <w:t>torture and arbitrary detention of environmental activists</w:t>
      </w:r>
      <w:r w:rsidRPr="00234941">
        <w:rPr>
          <w:sz w:val="16"/>
        </w:rPr>
        <w:t xml:space="preserve"> during counternarcotics operations . . . Many </w:t>
      </w:r>
      <w:r w:rsidRPr="00234941">
        <w:rPr>
          <w:rStyle w:val="StyleBoldUnderline"/>
        </w:rPr>
        <w:t>victims of the abuses</w:t>
      </w:r>
      <w:r w:rsidRPr="00234941">
        <w:rPr>
          <w:sz w:val="16"/>
        </w:rPr>
        <w:t xml:space="preserve"> documented in this report </w:t>
      </w:r>
      <w:r w:rsidRPr="00234941">
        <w:rPr>
          <w:rStyle w:val="StyleBoldUnderline"/>
        </w:rPr>
        <w:t>had no connection to the drug trade or insurgencies</w:t>
      </w:r>
      <w:r w:rsidRPr="00234941">
        <w:rPr>
          <w:sz w:val="16"/>
        </w:rPr>
        <w:t xml:space="preserve">.43 In fact, a 2000 document from the Mexican Defense Ministry confirmed that </w:t>
      </w:r>
      <w:r w:rsidRPr="00234941">
        <w:rPr>
          <w:rStyle w:val="StyleBoldUnderline"/>
        </w:rPr>
        <w:t>it is explicit policy to use drugs war operations to suppress dissent</w:t>
      </w:r>
      <w:r w:rsidRPr="00234941">
        <w:rPr>
          <w:sz w:val="16"/>
        </w:rPr>
        <w:t xml:space="preserve">. The document outlined a plan to establish counter-drug working groups that: . . . will adopt the measures necessary to obtain information on the existence of armed groups, subversive activities, unjustifiable presence of foreigners, organizations, proselytizing by priests or leaders of religious sects, ecological groups, political propaganda, [and] the presence and activities of bands or gangs of criminals.44 The International Civil Commission on Human Rights has likewise reported in 2008 that ‘there have been widespread arbitrary arrests of members of social movements . . . To justify the arrests false evidence is used . . . even false accusations of possession of drugs or of arms . . . The logic behind all of this is to criminalise the members of social movements’.45 For example, environmental activists Rodolfo Montiel and Teodoro Cabrera conducted a campaign against logging and deforestation by multinational corporations in Guerrero, which angered local caciques, who told regional military commanders that the two activists were drug traffickers. The military then arrested and tortured them until they confessed that they had been caught in possession of drugs and guns, even though it was later found that the ‘evidence’ had been planted by the soldiers. They were both convicted by the Mexican government and imprisoned. President Fox later released them but did not drop the charges against them, let alone punish those guilty.46 Finally, </w:t>
      </w:r>
      <w:r w:rsidRPr="00234941">
        <w:rPr>
          <w:rStyle w:val="StyleBoldUnderline"/>
        </w:rPr>
        <w:t>the drugs war is also used as a means of social control of marginalised groups by arresting and incarcerating them disproportionately</w:t>
      </w:r>
      <w:r w:rsidRPr="00234941">
        <w:rPr>
          <w:sz w:val="16"/>
        </w:rPr>
        <w:t xml:space="preserve">. Since 1995 there have been about 10,000 drug-related arrests per year in Mexico, and </w:t>
      </w:r>
      <w:r w:rsidRPr="00234941">
        <w:rPr>
          <w:rStyle w:val="StyleBoldUnderline"/>
        </w:rPr>
        <w:t>those who end up in jail tend to come from the poorest strata of society</w:t>
      </w:r>
      <w:r w:rsidRPr="00234941">
        <w:rPr>
          <w:sz w:val="16"/>
        </w:rPr>
        <w:t>. In 2001, 20,000 people were convicted on federal charges (including over 9000 on drug-related charges). Fifteen thousand had less than a high school education, and more than 10 000 were day labourers or farmers, along with a substantial number of indigenous people incarcerated on drug charges, the majority of whom are used by drug traffickers to act as low-level drug transporters.47</w:t>
      </w:r>
    </w:p>
    <w:p w:rsidR="001029EC" w:rsidRPr="00234941" w:rsidRDefault="001029EC" w:rsidP="001029EC">
      <w:pPr>
        <w:rPr>
          <w:b/>
        </w:rPr>
      </w:pPr>
    </w:p>
    <w:p w:rsidR="001029EC" w:rsidRPr="00234941" w:rsidRDefault="001029EC" w:rsidP="001029EC">
      <w:pPr>
        <w:pStyle w:val="Heading2"/>
        <w:rPr>
          <w:b w:val="0"/>
        </w:rPr>
      </w:pPr>
      <w:r w:rsidRPr="00234941">
        <w:rPr>
          <w:b w:val="0"/>
          <w:bCs w:val="0"/>
        </w:rPr>
        <w:lastRenderedPageBreak/>
        <w:t>Mex - Neolib Link</w:t>
      </w:r>
    </w:p>
    <w:p w:rsidR="001029EC" w:rsidRPr="00234941" w:rsidRDefault="001029EC" w:rsidP="001029EC"/>
    <w:p w:rsidR="001029EC" w:rsidRPr="00234941" w:rsidRDefault="001029EC" w:rsidP="001029EC">
      <w:pPr>
        <w:rPr>
          <w:b/>
        </w:rPr>
      </w:pPr>
      <w:r w:rsidRPr="00234941">
        <w:rPr>
          <w:b/>
        </w:rPr>
        <w:t>The war on drugs serves as a pretext for US hegemony over Mexico and expansion of neoliberal policies</w:t>
      </w:r>
    </w:p>
    <w:p w:rsidR="001029EC" w:rsidRPr="00451C6A" w:rsidRDefault="001029EC" w:rsidP="001029EC">
      <w:pPr>
        <w:rPr>
          <w:rStyle w:val="StyleStyleBold12pt"/>
          <w:b w:val="0"/>
        </w:rPr>
      </w:pPr>
      <w:r w:rsidRPr="00451C6A">
        <w:rPr>
          <w:b/>
        </w:rPr>
        <w:t>Mercille, 11 –</w:t>
      </w:r>
      <w:r w:rsidRPr="00451C6A">
        <w:rPr>
          <w:rStyle w:val="StyleStyleBold12pt"/>
          <w:b w:val="0"/>
        </w:rPr>
        <w:t xml:space="preserve"> lecturer in the School of Geography, Planning and Environmental Policy at Univeristy College Dublin, PhD from UCLA (Julien, “Violent Narco-Cartels or US Hegemony? The political economyof the ‘war on drugs’ in Mexico,” Third World Quarterly, Vol. 32 No. 9, 2011, pp 1637–1653, Taylor &amp; Francis Online)//BI</w:t>
      </w:r>
    </w:p>
    <w:p w:rsidR="001029EC" w:rsidRPr="00234941" w:rsidRDefault="001029EC" w:rsidP="001029EC">
      <w:r w:rsidRPr="00234941">
        <w:rPr>
          <w:rStyle w:val="StyleBoldUnderline"/>
        </w:rPr>
        <w:t>What are the causes of Mexico’s drug trafficking and violence?</w:t>
      </w:r>
      <w:r w:rsidRPr="00234941">
        <w:rPr>
          <w:sz w:val="16"/>
        </w:rPr>
        <w:t xml:space="preserve"> What is the</w:t>
      </w:r>
      <w:r w:rsidRPr="00234941">
        <w:rPr>
          <w:rStyle w:val="StyleBoldUnderline"/>
        </w:rPr>
        <w:t xml:space="preserve"> </w:t>
      </w:r>
      <w:r w:rsidRPr="00234941">
        <w:rPr>
          <w:sz w:val="16"/>
        </w:rPr>
        <w:t xml:space="preserve">meaning and purpose of the war on drugs in Mexico? The </w:t>
      </w:r>
      <w:r w:rsidRPr="00234941">
        <w:rPr>
          <w:rStyle w:val="StyleBoldUnderline"/>
        </w:rPr>
        <w:t>conventional answers</w:t>
      </w:r>
      <w:r w:rsidRPr="00234941">
        <w:rPr>
          <w:sz w:val="16"/>
        </w:rPr>
        <w:t xml:space="preserve"> to such questions have been presented by a number of government officials, journalists and scholars.4 While there exist a variety of theoretical, methodological and empirical emphases, such approaches </w:t>
      </w:r>
      <w:r w:rsidRPr="00234941">
        <w:rPr>
          <w:rStyle w:val="StyleBoldUnderline"/>
        </w:rPr>
        <w:t>have all neglected the central role of political economy</w:t>
      </w:r>
      <w:r w:rsidRPr="00234941">
        <w:rPr>
          <w:sz w:val="16"/>
        </w:rPr>
        <w:t xml:space="preserve"> in their analyses. For example, </w:t>
      </w:r>
      <w:r w:rsidRPr="00234941">
        <w:rPr>
          <w:rStyle w:val="StyleBoldUnderline"/>
        </w:rPr>
        <w:t>some</w:t>
      </w:r>
      <w:r w:rsidRPr="00234941">
        <w:rPr>
          <w:sz w:val="16"/>
        </w:rPr>
        <w:t xml:space="preserve"> have provided ethnographic accounts of US–Mexico drug trafficking,5 others </w:t>
      </w:r>
      <w:r w:rsidRPr="00234941">
        <w:rPr>
          <w:rStyle w:val="StyleBoldUnderline"/>
        </w:rPr>
        <w:t>have interpreted the drugs war at the border as fulfilling a symbolic political function</w:t>
      </w:r>
      <w:r w:rsidRPr="00234941">
        <w:rPr>
          <w:sz w:val="16"/>
        </w:rPr>
        <w:t xml:space="preserve"> allowing US government leaders to show resolve to voters and Congress,6 </w:t>
      </w:r>
      <w:r w:rsidRPr="00234941">
        <w:rPr>
          <w:rStyle w:val="StyleBoldUnderline"/>
        </w:rPr>
        <w:t>or have studied the role of the drugs war in militarising the</w:t>
      </w:r>
      <w:r w:rsidRPr="00234941">
        <w:rPr>
          <w:sz w:val="16"/>
        </w:rPr>
        <w:t xml:space="preserve"> US– Mexico </w:t>
      </w:r>
      <w:r w:rsidRPr="00234941">
        <w:rPr>
          <w:rStyle w:val="StyleBoldUnderline"/>
        </w:rPr>
        <w:t>border</w:t>
      </w:r>
      <w:r w:rsidRPr="00234941">
        <w:rPr>
          <w:sz w:val="16"/>
        </w:rPr>
        <w:t xml:space="preserve">,7 </w:t>
      </w:r>
      <w:r w:rsidRPr="00234941">
        <w:rPr>
          <w:rStyle w:val="StyleBoldUnderline"/>
        </w:rPr>
        <w:t>and have compared and contrasted the war on narcotics with the war on immigration and homeland security</w:t>
      </w:r>
      <w:r w:rsidRPr="00234941">
        <w:rPr>
          <w:sz w:val="16"/>
        </w:rPr>
        <w:t xml:space="preserve"> waged by the US government.8 Despite these differences, the </w:t>
      </w:r>
      <w:r w:rsidRPr="00234941">
        <w:rPr>
          <w:rStyle w:val="StyleBoldUnderline"/>
        </w:rPr>
        <w:t>mainstream interpretation shares the following components</w:t>
      </w:r>
      <w:r w:rsidRPr="00234941">
        <w:rPr>
          <w:sz w:val="16"/>
        </w:rPr>
        <w:t xml:space="preserve">: . </w:t>
      </w:r>
      <w:r w:rsidRPr="00234941">
        <w:rPr>
          <w:rStyle w:val="StyleBoldUnderline"/>
        </w:rPr>
        <w:t>Overwhelming attention</w:t>
      </w:r>
      <w:r w:rsidRPr="00234941">
        <w:rPr>
          <w:sz w:val="16"/>
        </w:rPr>
        <w:t xml:space="preserve"> is directed </w:t>
      </w:r>
      <w:r w:rsidRPr="00234941">
        <w:rPr>
          <w:rStyle w:val="StyleBoldUnderline"/>
        </w:rPr>
        <w:t>to the drug cartels</w:t>
      </w:r>
      <w:r w:rsidRPr="00234941">
        <w:rPr>
          <w:sz w:val="16"/>
        </w:rPr>
        <w:t xml:space="preserve">, seen as the main— or even only—source of the problem of drug trafficking and violence. . </w:t>
      </w:r>
      <w:r w:rsidRPr="00234941">
        <w:rPr>
          <w:rStyle w:val="StyleBoldUnderline"/>
        </w:rPr>
        <w:t>The US</w:t>
      </w:r>
      <w:r w:rsidRPr="00234941">
        <w:rPr>
          <w:sz w:val="16"/>
        </w:rPr>
        <w:t xml:space="preserve">, concerned with drug use and violence, </w:t>
      </w:r>
      <w:r w:rsidRPr="00234941">
        <w:rPr>
          <w:rStyle w:val="StyleBoldUnderline"/>
        </w:rPr>
        <w:t>collaborates with the Mexican authorities to reduce the cartels’ power by waging a war on drugs</w:t>
      </w:r>
      <w:r w:rsidRPr="00234941">
        <w:rPr>
          <w:sz w:val="16"/>
        </w:rPr>
        <w:t xml:space="preserve"> in Mexico. If lawlessness prevails, the cartels could take over parts of the state and refugees could flood the US. . </w:t>
      </w:r>
      <w:r w:rsidRPr="00234941">
        <w:rPr>
          <w:rStyle w:val="StyleBoldUnderline"/>
        </w:rPr>
        <w:t>A key obstacle</w:t>
      </w:r>
      <w:r w:rsidRPr="00234941">
        <w:rPr>
          <w:sz w:val="16"/>
        </w:rPr>
        <w:t xml:space="preserve"> to US plans </w:t>
      </w:r>
      <w:r w:rsidRPr="00234941">
        <w:rPr>
          <w:rStyle w:val="StyleBoldUnderline"/>
        </w:rPr>
        <w:t>is corruption among Mexican officials</w:t>
      </w:r>
      <w:r w:rsidRPr="00234941">
        <w:rPr>
          <w:sz w:val="16"/>
        </w:rPr>
        <w:t xml:space="preserve">, fuelled by the cartels, which makes it difficult to win the drugs war. . </w:t>
      </w:r>
      <w:r w:rsidRPr="00234941">
        <w:rPr>
          <w:rStyle w:val="StyleBoldUnderline"/>
        </w:rPr>
        <w:t>Thus, solutions include cleaning Mexican institutions of corruption</w:t>
      </w:r>
      <w:r w:rsidRPr="00234941">
        <w:rPr>
          <w:sz w:val="16"/>
        </w:rPr>
        <w:t xml:space="preserve">, interdiction and arrests of drug kingpins, increasing military aid, </w:t>
      </w:r>
      <w:r w:rsidRPr="00234941">
        <w:rPr>
          <w:rStyle w:val="StyleBoldUnderline"/>
        </w:rPr>
        <w:t>and promoting NAFTA-type free trade agreements</w:t>
      </w:r>
      <w:r w:rsidRPr="00234941">
        <w:rPr>
          <w:sz w:val="16"/>
        </w:rPr>
        <w:t xml:space="preserve"> to achieve economic development. . Some researchers recognise that US drug consumption and firearms smuggling to Mexico are part of the problem and call for reducing US demand for drugs and regulating gun sales and trafficking. </w:t>
      </w:r>
      <w:r w:rsidRPr="00234941">
        <w:rPr>
          <w:rStyle w:val="StyleBoldUnderline"/>
        </w:rPr>
        <w:t>The conventional view thus focuses on the drug cartels’ role in causing mayhem in Mexico and corrupting its governmental institutions</w:t>
      </w:r>
      <w:r w:rsidRPr="00234941">
        <w:rPr>
          <w:sz w:val="16"/>
        </w:rPr>
        <w:t xml:space="preserve">. In the words of General (ret) Barry McCaffrey, US drug czar under Bill Clinton, Mexico ‘is fighting for survival against narco-terrorism’ and we need to support ‘the courageous Mexican leadership of the Calderón Administration’ because ‘the violent, warring collection of criminal drug cartels could overwhelm the institutions of the state’ and we could be faced with ‘a surge of millions of refugees crossing the US border to escape the domestic misery of violence’.9 Robert Bonner, former director of the Drug Enforcement Administration (DEA) and chief of US Customs and Border Protection, comments approvingly on Calderón’s militarised drug war because he thinks the Mexican military is ‘one of the country’s few reliable institutions’. True, it has led to 40,000 deaths since 2006, but ‘the increase in the number of drug-related homicides, although unfortunate, is a sign of progress’, because it shows the government is finally destabilising the cartels. </w:t>
      </w:r>
      <w:r w:rsidRPr="00234941">
        <w:rPr>
          <w:rStyle w:val="StyleBoldUnderline"/>
        </w:rPr>
        <w:t>The US is depicted as a well intentioned leader fighting the scourge of drugs and corruption for which the cartels are responsible</w:t>
      </w:r>
      <w:r w:rsidRPr="00234941">
        <w:rPr>
          <w:sz w:val="16"/>
        </w:rPr>
        <w:t xml:space="preserve">. For example, Richard Haass, the president of the Council on Foreign Relations, comments that ‘American efforts to . . . shore up the [Mexican] justice system have been substantial’.10 </w:t>
      </w:r>
      <w:r w:rsidRPr="00234941">
        <w:rPr>
          <w:rStyle w:val="StyleBoldUnderline"/>
        </w:rPr>
        <w:t>Some analysts add that the large US consumption of drugs</w:t>
      </w:r>
      <w:r w:rsidRPr="00234941">
        <w:rPr>
          <w:sz w:val="16"/>
        </w:rPr>
        <w:t xml:space="preserve"> and smuggling of firearms into Mexico </w:t>
      </w:r>
      <w:r w:rsidRPr="00234941">
        <w:rPr>
          <w:rStyle w:val="StyleBoldUnderline"/>
        </w:rPr>
        <w:t>must</w:t>
      </w:r>
      <w:r w:rsidRPr="00234941">
        <w:rPr>
          <w:sz w:val="16"/>
        </w:rPr>
        <w:t xml:space="preserve"> also </w:t>
      </w:r>
      <w:r w:rsidRPr="00234941">
        <w:rPr>
          <w:rStyle w:val="StyleBoldUnderline"/>
        </w:rPr>
        <w:t>be taken into account and</w:t>
      </w:r>
      <w:r w:rsidRPr="00234941">
        <w:rPr>
          <w:sz w:val="16"/>
        </w:rPr>
        <w:t xml:space="preserve"> rightly </w:t>
      </w:r>
      <w:r w:rsidRPr="00234941">
        <w:rPr>
          <w:rStyle w:val="StyleBoldUnderline"/>
        </w:rPr>
        <w:t>call for a reduction in demand in the US</w:t>
      </w:r>
      <w:r w:rsidRPr="00234941">
        <w:rPr>
          <w:sz w:val="16"/>
        </w:rPr>
        <w:t xml:space="preserve"> and better regulation of the flow of guns southward. </w:t>
      </w:r>
      <w:r w:rsidRPr="00234941">
        <w:rPr>
          <w:rStyle w:val="StyleBoldUnderline"/>
        </w:rPr>
        <w:t>However, they remain blind to</w:t>
      </w:r>
      <w:r w:rsidRPr="00234941">
        <w:rPr>
          <w:sz w:val="16"/>
        </w:rPr>
        <w:t xml:space="preserve">, and even support, </w:t>
      </w:r>
      <w:r w:rsidRPr="00234941">
        <w:rPr>
          <w:rStyle w:val="StyleBoldUnderline"/>
        </w:rPr>
        <w:t>US hegemony over Mexico</w:t>
      </w:r>
      <w:r w:rsidRPr="00234941">
        <w:rPr>
          <w:sz w:val="16"/>
        </w:rPr>
        <w:t xml:space="preserve"> (political, economic and military). For example, David Shirk, in a Council on Foreign Relations report, asserts that ‘US authorities should make greater efforts to encourage NAFTA trade by facilitating legitimate cross-border flows’ to develop the Mexican economy.11 </w:t>
      </w:r>
      <w:r w:rsidRPr="00234941">
        <w:rPr>
          <w:rStyle w:val="StyleBoldUnderline"/>
        </w:rPr>
        <w:t>There is also a</w:t>
      </w:r>
      <w:r w:rsidRPr="00234941">
        <w:rPr>
          <w:sz w:val="16"/>
        </w:rPr>
        <w:t xml:space="preserve"> right-wing </w:t>
      </w:r>
      <w:r w:rsidRPr="00234941">
        <w:rPr>
          <w:rStyle w:val="StyleBoldUnderline"/>
        </w:rPr>
        <w:t>libertarian view that opposes drug prohibition and Washington’s war on drugs</w:t>
      </w:r>
      <w:r w:rsidRPr="00234941">
        <w:rPr>
          <w:sz w:val="16"/>
        </w:rPr>
        <w:t xml:space="preserve"> in Mexico and elsewhere while calling for the legalisation of drugs as a solution. In some respects </w:t>
      </w:r>
      <w:r w:rsidRPr="00234941">
        <w:rPr>
          <w:rStyle w:val="StyleBoldUnderline"/>
        </w:rPr>
        <w:t>this position goes against the mainstream interpretation, but</w:t>
      </w:r>
      <w:r w:rsidRPr="00234941">
        <w:rPr>
          <w:sz w:val="16"/>
        </w:rPr>
        <w:t xml:space="preserve"> it </w:t>
      </w:r>
      <w:r w:rsidRPr="00234941">
        <w:rPr>
          <w:rStyle w:val="StyleBoldUnderline"/>
        </w:rPr>
        <w:t>still focuses on corruption and narcocartels, and neglects the</w:t>
      </w:r>
      <w:r w:rsidRPr="00234941">
        <w:rPr>
          <w:sz w:val="16"/>
        </w:rPr>
        <w:t xml:space="preserve"> crucial </w:t>
      </w:r>
      <w:r w:rsidRPr="00234941">
        <w:rPr>
          <w:rStyle w:val="StyleBoldUnderline"/>
        </w:rPr>
        <w:t>political economic dimension</w:t>
      </w:r>
      <w:r w:rsidRPr="00234941">
        <w:rPr>
          <w:sz w:val="16"/>
        </w:rPr>
        <w:t>. For example</w:t>
      </w:r>
      <w:r w:rsidRPr="00234941">
        <w:rPr>
          <w:rStyle w:val="StyleBoldUnderline"/>
        </w:rPr>
        <w:t>, it fails to consider the detrimental impact of neoliberal ‘free trade’ agreements on drug problems</w:t>
      </w:r>
      <w:r w:rsidRPr="00234941">
        <w:rPr>
          <w:sz w:val="16"/>
        </w:rPr>
        <w:t>. On the contrary, it advocates more economic deregulation: ‘Latin American governments should move more aggressively to deregulate their economies and spur economic growth, thereby creating new opportunities for those people who are now involved in the lower echelons of the drug trade . . . The adoption of the North American Free Trade Agreement provided important new economic opportunities for Mexico.’12 This article presents an alternative interpretation that focuses on US hegemony over Mexico and in particular the neoliberal reforms like NAFTA that it has promoted since the early 1980s. Although the article’s emphasis</w:t>
      </w:r>
      <w:r w:rsidRPr="00234941">
        <w:rPr>
          <w:sz w:val="10"/>
        </w:rPr>
        <w:t xml:space="preserve"> </w:t>
      </w:r>
      <w:r w:rsidRPr="00234941">
        <w:rPr>
          <w:sz w:val="16"/>
        </w:rPr>
        <w:t xml:space="preserve">is on drug issues, it is framed within a critical political economic analysis of US foreign policy and neoliberalism. In outline, and as will be illustrated throughout, it is maintained that </w:t>
      </w:r>
      <w:r w:rsidRPr="00234941">
        <w:rPr>
          <w:rStyle w:val="StyleBoldUnderline"/>
        </w:rPr>
        <w:t>post-World War II US foreign policy has been shaped by</w:t>
      </w:r>
      <w:r w:rsidRPr="00234941">
        <w:rPr>
          <w:sz w:val="16"/>
        </w:rPr>
        <w:t xml:space="preserve"> the </w:t>
      </w:r>
      <w:r w:rsidRPr="00234941">
        <w:rPr>
          <w:sz w:val="16"/>
        </w:rPr>
        <w:lastRenderedPageBreak/>
        <w:t xml:space="preserve">following </w:t>
      </w:r>
      <w:r w:rsidRPr="00234941">
        <w:rPr>
          <w:rStyle w:val="StyleBoldUnderline"/>
        </w:rPr>
        <w:t>key factors. First</w:t>
      </w:r>
      <w:r w:rsidRPr="00234941">
        <w:rPr>
          <w:sz w:val="16"/>
        </w:rPr>
        <w:t xml:space="preserve"> and foremost </w:t>
      </w:r>
      <w:r w:rsidRPr="00234941">
        <w:rPr>
          <w:rStyle w:val="StyleBoldUnderline"/>
        </w:rPr>
        <w:t>is the corporate sector’s need to maintain a favourable investment climate and markets in Latin America</w:t>
      </w:r>
      <w:r w:rsidRPr="00234941">
        <w:rPr>
          <w:sz w:val="16"/>
        </w:rPr>
        <w:t xml:space="preserve"> and elsewhere. </w:t>
      </w:r>
      <w:r w:rsidRPr="00234941">
        <w:rPr>
          <w:rStyle w:val="StyleBoldUnderline"/>
        </w:rPr>
        <w:t>Second is geopolitics and military strategy, which in Latin America has meant trying to keep the region as a US ‘backyard’ free of European, and</w:t>
      </w:r>
      <w:r w:rsidRPr="00234941">
        <w:rPr>
          <w:sz w:val="16"/>
        </w:rPr>
        <w:t xml:space="preserve"> later </w:t>
      </w:r>
      <w:r w:rsidRPr="00234941">
        <w:rPr>
          <w:rStyle w:val="StyleBoldUnderline"/>
        </w:rPr>
        <w:t>Chinese, influences</w:t>
      </w:r>
      <w:r w:rsidRPr="00234941">
        <w:rPr>
          <w:sz w:val="16"/>
        </w:rPr>
        <w:t xml:space="preserve">, in addition to supporting allied military and militaristic regimes in power to prevent internal opposition from steering the region on a path independent of US hegemony. </w:t>
      </w:r>
      <w:r w:rsidRPr="00234941">
        <w:rPr>
          <w:rStyle w:val="StyleBoldUnderline"/>
        </w:rPr>
        <w:t>Ideology also plays a role in co-opting and making acceptable US policies to elites and segments of the population in Latin America</w:t>
      </w:r>
      <w:r w:rsidRPr="00234941">
        <w:rPr>
          <w:sz w:val="16"/>
        </w:rPr>
        <w:t xml:space="preserve">.13 The article first shows that </w:t>
      </w:r>
      <w:r w:rsidRPr="00234941">
        <w:rPr>
          <w:rStyle w:val="StyleBoldUnderline"/>
        </w:rPr>
        <w:t>neoliberal policies have increased the size of the drugs industry</w:t>
      </w:r>
      <w:r w:rsidRPr="00234941">
        <w:rPr>
          <w:sz w:val="16"/>
        </w:rPr>
        <w:t xml:space="preserve">, for example by </w:t>
      </w:r>
      <w:r w:rsidRPr="00234941">
        <w:rPr>
          <w:rStyle w:val="StyleBoldUnderline"/>
        </w:rPr>
        <w:t>forcing millions of peasants into the drugs trade in search of work</w:t>
      </w:r>
      <w:r w:rsidRPr="00234941">
        <w:rPr>
          <w:sz w:val="16"/>
        </w:rPr>
        <w:t xml:space="preserve">. Second, it demonstrates how </w:t>
      </w:r>
      <w:r w:rsidRPr="00234941">
        <w:rPr>
          <w:rStyle w:val="StyleBoldUnderline"/>
        </w:rPr>
        <w:t>US hegemonic projects like NAFTA have been protected and policed</w:t>
      </w:r>
      <w:r w:rsidRPr="00234941">
        <w:rPr>
          <w:sz w:val="16"/>
        </w:rPr>
        <w:t xml:space="preserve"> partly </w:t>
      </w:r>
      <w:r w:rsidRPr="00234941">
        <w:rPr>
          <w:rStyle w:val="StyleBoldUnderline"/>
        </w:rPr>
        <w:t>under the pretext of the war on drugs, which is used discursively to promote closer bilateral relations between the US and Mexican militaries. This allows the latter to contain popular opposition to neoliberal policies</w:t>
      </w:r>
      <w:r w:rsidRPr="00234941">
        <w:rPr>
          <w:sz w:val="16"/>
        </w:rPr>
        <w:t xml:space="preserve"> in general</w:t>
      </w:r>
      <w:r w:rsidRPr="00234941">
        <w:rPr>
          <w:rStyle w:val="StyleBoldUnderline"/>
        </w:rPr>
        <w:t>, but also to use drugs control</w:t>
      </w:r>
      <w:r w:rsidRPr="00234941">
        <w:rPr>
          <w:sz w:val="16"/>
        </w:rPr>
        <w:t xml:space="preserve"> directly as a pretext </w:t>
      </w:r>
      <w:r w:rsidRPr="00234941">
        <w:rPr>
          <w:rStyle w:val="StyleBoldUnderline"/>
        </w:rPr>
        <w:t>to arrest individuals and groups who resist</w:t>
      </w:r>
      <w:r w:rsidRPr="00234941">
        <w:rPr>
          <w:sz w:val="16"/>
        </w:rPr>
        <w:t xml:space="preserve"> such projects. Washington’s support for institutions and officials corrupted by the Mexican narcotics industry and associated with human rights abuses—the Mexican government, military and security forces, and perhaps even some cartel leaders—will be highlighted. Third, drugs money laundering by US banks will be discussed with reference to Mexican cases to show that </w:t>
      </w:r>
      <w:r w:rsidRPr="00234941">
        <w:rPr>
          <w:rStyle w:val="StyleBoldUnderline"/>
        </w:rPr>
        <w:t>the financial sector’s involvement in narcotics has never been tightly regulated because it provides significant liquidity to a powerful segment of US society</w:t>
      </w:r>
      <w:r w:rsidRPr="00234941">
        <w:rPr>
          <w:sz w:val="16"/>
        </w:rPr>
        <w:t xml:space="preserve">. </w:t>
      </w:r>
      <w:r w:rsidRPr="00234941">
        <w:rPr>
          <w:rStyle w:val="StyleBoldUnderline"/>
        </w:rPr>
        <w:t>The article concludes by pointing to the large US drug consumption that fuels trafficking and to Washington’s failure to invest more in treatment of addicts and prevention</w:t>
      </w:r>
      <w:r w:rsidRPr="00234941">
        <w:rPr>
          <w:sz w:val="16"/>
        </w:rPr>
        <w:t xml:space="preserve">, the two solutions proven by research to be the most effective in reducing consumption, as opposed to the relatively ineffective arrests of drug kingpins and seizures of narcotics shipments.14 The US failure to stop the smuggling of firearms south of the border will also be briefly discussed. Overall, and contrary to the mainstream interpretation, </w:t>
      </w:r>
      <w:r w:rsidRPr="00234941">
        <w:rPr>
          <w:rStyle w:val="StyleBoldUnderline"/>
        </w:rPr>
        <w:t>the article emphasises the significant responsibility of the US in Mexico’s drug traffic and its discursive manipulation of the war on drugs</w:t>
      </w:r>
      <w:r w:rsidRPr="00234941">
        <w:rPr>
          <w:sz w:val="16"/>
        </w:rPr>
        <w:t>, none of which, however, negates the responsibility of Mexican drug cartels as generators of violence. The next section provides historical background showing the continuities between the past and more recent situation.</w:t>
      </w:r>
    </w:p>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Mex - Turns Case (For Neolib K)</w:t>
      </w:r>
    </w:p>
    <w:p w:rsidR="001029EC" w:rsidRPr="00234941" w:rsidRDefault="001029EC" w:rsidP="001029EC"/>
    <w:p w:rsidR="001029EC" w:rsidRPr="00234941" w:rsidRDefault="001029EC" w:rsidP="001029EC">
      <w:pPr>
        <w:rPr>
          <w:b/>
        </w:rPr>
      </w:pPr>
      <w:r w:rsidRPr="00234941">
        <w:rPr>
          <w:b/>
        </w:rPr>
        <w:t>Turns the case – neoliberal reforms in Mexico have empirically increased the size of the drug industry</w:t>
      </w:r>
    </w:p>
    <w:p w:rsidR="001029EC" w:rsidRPr="00451C6A" w:rsidRDefault="001029EC" w:rsidP="001029EC">
      <w:pPr>
        <w:rPr>
          <w:rStyle w:val="StyleStyleBold12pt"/>
          <w:b w:val="0"/>
        </w:rPr>
      </w:pPr>
      <w:r w:rsidRPr="00451C6A">
        <w:rPr>
          <w:b/>
        </w:rPr>
        <w:t>Mercille, 11</w:t>
      </w:r>
      <w:r w:rsidRPr="00451C6A">
        <w:rPr>
          <w:rStyle w:val="StyleStyleBold12pt"/>
          <w:b w:val="0"/>
        </w:rPr>
        <w:t xml:space="preserve"> – lecturer in the School of Geography, Planning and Environmental Policy at Univeristy College Dublin, PhD from UCLA (Julien, “Violent Narco-Cartels or US Hegemony? The political economyof the ‘war on drugs’ in Mexico,” Third World Quarterly, Vol. 32 No. 9, 2011, pp 1637–1653, Taylor &amp; Francis Online)//BI</w:t>
      </w:r>
    </w:p>
    <w:p w:rsidR="001029EC" w:rsidRPr="00234941" w:rsidRDefault="001029EC" w:rsidP="001029EC">
      <w:r w:rsidRPr="00234941">
        <w:rPr>
          <w:sz w:val="16"/>
        </w:rPr>
        <w:t xml:space="preserve">From the 1980s onwards four </w:t>
      </w:r>
      <w:r w:rsidRPr="00234941">
        <w:rPr>
          <w:rStyle w:val="StyleBoldUnderline"/>
        </w:rPr>
        <w:t>developments converged to increase dramatically the size of the drugs industry in Mexico</w:t>
      </w:r>
      <w:r w:rsidRPr="00234941">
        <w:rPr>
          <w:sz w:val="16"/>
        </w:rPr>
        <w:t xml:space="preserve">. Not all were related to neoliberal reforms, but the latter nevertheless made a key contribution. First, South American cocaine had until then been smuggled into the US via the Caribbean and Florida, but interdiction efforts in these areas diverted the traffic through Mexico, whose significance as transit country rose drastically. Essentially the Colombian narco-traffickers cut a deal with the Mexican cartels to ensure that their drugs would reach the US through Mexico rather than through the Caribbean and Florida. Second, the </w:t>
      </w:r>
      <w:r w:rsidRPr="00234941">
        <w:rPr>
          <w:rStyle w:val="StyleBoldUnderline"/>
        </w:rPr>
        <w:t>flow of narcotics was further magnified by the neoliberal reforms that increased commerce across the US–Mexico border and facilitated the smuggling of large quantities of drugs</w:t>
      </w:r>
      <w:r w:rsidRPr="00234941">
        <w:rPr>
          <w:sz w:val="16"/>
        </w:rPr>
        <w:t xml:space="preserve">. The cartels started putting shipments of heroin, crystal meth, cannabis and cocaine on the many trucks crossing the border.21 Third, </w:t>
      </w:r>
      <w:r w:rsidRPr="00234941">
        <w:rPr>
          <w:rStyle w:val="StyleBoldUnderline"/>
        </w:rPr>
        <w:t>NAFTA</w:t>
      </w:r>
      <w:r w:rsidRPr="00234941">
        <w:rPr>
          <w:sz w:val="16"/>
        </w:rPr>
        <w:t xml:space="preserve"> and neoliberal reforms have </w:t>
      </w:r>
      <w:r w:rsidRPr="00234941">
        <w:rPr>
          <w:rStyle w:val="StyleBoldUnderline"/>
        </w:rPr>
        <w:t>increased the size of the drugs industry by involving more Mexicans</w:t>
      </w:r>
      <w:r w:rsidRPr="00234941">
        <w:rPr>
          <w:sz w:val="16"/>
        </w:rPr>
        <w:t xml:space="preserve"> in it for two reasons: </w:t>
      </w:r>
      <w:r w:rsidRPr="00234941">
        <w:rPr>
          <w:rStyle w:val="StyleBoldUnderline"/>
        </w:rPr>
        <w:t>in order to find work and out of desperation</w:t>
      </w:r>
      <w:r w:rsidRPr="00234941">
        <w:rPr>
          <w:sz w:val="16"/>
        </w:rPr>
        <w:t xml:space="preserve">. The </w:t>
      </w:r>
      <w:r w:rsidRPr="00234941">
        <w:rPr>
          <w:rStyle w:val="StyleBoldUnderline"/>
        </w:rPr>
        <w:t>consequences of neoliberalisation for the majority of Mexico’s population have largely been negative. The economy grew</w:t>
      </w:r>
      <w:r w:rsidRPr="00234941">
        <w:rPr>
          <w:sz w:val="16"/>
        </w:rPr>
        <w:t xml:space="preserve"> at an annual per capita rate of </w:t>
      </w:r>
      <w:r w:rsidRPr="00234941">
        <w:rPr>
          <w:rStyle w:val="StyleBoldUnderline"/>
        </w:rPr>
        <w:t>3.5 per cent</w:t>
      </w:r>
      <w:r w:rsidRPr="00234941">
        <w:rPr>
          <w:sz w:val="16"/>
        </w:rPr>
        <w:t xml:space="preserve"> between 1960 and 1979, </w:t>
      </w:r>
      <w:r w:rsidRPr="00234941">
        <w:rPr>
          <w:rStyle w:val="StyleBoldUnderline"/>
        </w:rPr>
        <w:t>before neoliberalisation, but only by 0.1 per cent in the 1980s and</w:t>
      </w:r>
      <w:r w:rsidRPr="00234941">
        <w:rPr>
          <w:sz w:val="16"/>
        </w:rPr>
        <w:t xml:space="preserve"> by </w:t>
      </w:r>
      <w:r w:rsidRPr="00234941">
        <w:rPr>
          <w:rStyle w:val="StyleBoldUnderline"/>
        </w:rPr>
        <w:t>1.6 per cent between 1992 and 2007</w:t>
      </w:r>
      <w:r w:rsidRPr="00234941">
        <w:rPr>
          <w:sz w:val="16"/>
        </w:rPr>
        <w:t xml:space="preserve">. NAFTA has failed to generate job growth and increase wages—the average wage in Juárez, for example, dropped from $4.50 a day to $3.70. True, </w:t>
      </w:r>
      <w:r w:rsidRPr="00234941">
        <w:rPr>
          <w:rStyle w:val="StyleBoldUnderline"/>
        </w:rPr>
        <w:t>the manufacturing sector</w:t>
      </w:r>
      <w:r w:rsidRPr="00234941">
        <w:rPr>
          <w:sz w:val="16"/>
        </w:rPr>
        <w:t xml:space="preserve"> has added some 500 000 to 600 000 net jobs since NAFTA went into effect, but this </w:t>
      </w:r>
      <w:r w:rsidRPr="00234941">
        <w:rPr>
          <w:rStyle w:val="StyleBoldUnderline"/>
        </w:rPr>
        <w:t>has been offset by a loss of about 2.3 million jobs in the agricultural sector</w:t>
      </w:r>
      <w:r w:rsidRPr="00234941">
        <w:rPr>
          <w:sz w:val="16"/>
        </w:rPr>
        <w:t xml:space="preserve"> caused by cheaper imports of corn from subsidised US agrobusinesses. </w:t>
      </w:r>
      <w:r w:rsidRPr="00234941">
        <w:rPr>
          <w:rStyle w:val="StyleBoldUnderline"/>
        </w:rPr>
        <w:t>Farmers were forced to abandon their land</w:t>
      </w:r>
      <w:r w:rsidRPr="00234941">
        <w:rPr>
          <w:sz w:val="16"/>
        </w:rPr>
        <w:t xml:space="preserve"> and migrate to the US or move to the cities in Mexico along the US border, where they became cheap labour for US manufacturing businesses (maquiladoras). Because maquiladoras mostly assemble imported components and immediately re-export finished products, few linkages have been generated with the Mexican domestic economy, creating few employment opportunities. A related negative effect has been the rise of the informal economy, which offers worse conditions to workers; it formed 57 per cent of the workforce in 2004, up from 53 per cent in 1992.22 As a result, </w:t>
      </w:r>
      <w:r w:rsidRPr="00234941">
        <w:rPr>
          <w:rStyle w:val="StyleBoldUnderline"/>
        </w:rPr>
        <w:t>many</w:t>
      </w:r>
      <w:r w:rsidRPr="00234941">
        <w:rPr>
          <w:sz w:val="16"/>
        </w:rPr>
        <w:t xml:space="preserve"> in Mexico h</w:t>
      </w:r>
      <w:r w:rsidRPr="00234941">
        <w:rPr>
          <w:rStyle w:val="StyleBoldUnderline"/>
        </w:rPr>
        <w:t>ad little choice other than to resort to participation in drug trafficking to supplement their income</w:t>
      </w:r>
      <w:r w:rsidRPr="00234941">
        <w:rPr>
          <w:sz w:val="16"/>
        </w:rPr>
        <w:t xml:space="preserve">, usually acting as low-level dealers. </w:t>
      </w:r>
      <w:r w:rsidRPr="00234941">
        <w:rPr>
          <w:rStyle w:val="StyleBoldUnderline"/>
        </w:rPr>
        <w:t>This</w:t>
      </w:r>
      <w:r w:rsidRPr="00234941">
        <w:rPr>
          <w:sz w:val="16"/>
        </w:rPr>
        <w:t xml:space="preserve"> mass of unemployed or underemployed in Mexico’s northern regions </w:t>
      </w:r>
      <w:r w:rsidRPr="00234941">
        <w:rPr>
          <w:rStyle w:val="StyleBoldUnderline"/>
        </w:rPr>
        <w:t>constituted a perfect supply of desperate labour for the cartels</w:t>
      </w:r>
      <w:r w:rsidRPr="00234941">
        <w:rPr>
          <w:sz w:val="16"/>
        </w:rPr>
        <w:t xml:space="preserve">. The supply increased even more around 2000, when the maquiladora industry faced competition from China and India, which could provide lower-cost labour to make the same goods. Some companies established in Mexico moved their production to Asia, causing further layoffs. Finally, by causing significant social dislocation and lack of employment opportunities, </w:t>
      </w:r>
      <w:r w:rsidRPr="00234941">
        <w:rPr>
          <w:rStyle w:val="StyleBoldUnderline"/>
        </w:rPr>
        <w:t>neoliberal reforms increased people’s recourse to drugs to alleviate their suffering, enlarging the market within Mexico itself and contributing to the growth of the narcotics industry</w:t>
      </w:r>
      <w:r w:rsidRPr="00234941">
        <w:rPr>
          <w:sz w:val="16"/>
        </w:rPr>
        <w:t>. Charles Bowden, a veteran analyst of the Mexican drugs trade, observes of Juárez, one of the most affected cities: ‘Who in their right mind would turn down a chance to consume drugs in a city of poverty, filth, violence, and despair?’23</w:t>
      </w:r>
    </w:p>
    <w:p w:rsidR="001029EC" w:rsidRPr="00234941" w:rsidRDefault="001029EC" w:rsidP="001029EC"/>
    <w:p w:rsidR="001029EC" w:rsidRPr="00234941" w:rsidRDefault="001029EC" w:rsidP="001029EC">
      <w:pPr>
        <w:pStyle w:val="Heading2"/>
      </w:pPr>
      <w:r w:rsidRPr="00234941">
        <w:rPr>
          <w:b w:val="0"/>
          <w:bCs w:val="0"/>
        </w:rPr>
        <w:lastRenderedPageBreak/>
        <w:t>Mex - K of Failed State Impact</w:t>
      </w:r>
    </w:p>
    <w:p w:rsidR="001029EC" w:rsidRPr="00234941" w:rsidRDefault="001029EC" w:rsidP="001029EC">
      <w:pPr>
        <w:rPr>
          <w:b/>
        </w:rPr>
      </w:pPr>
    </w:p>
    <w:p w:rsidR="001029EC" w:rsidRPr="00234941" w:rsidRDefault="001029EC" w:rsidP="001029EC">
      <w:pPr>
        <w:rPr>
          <w:b/>
        </w:rPr>
      </w:pPr>
      <w:r w:rsidRPr="00234941">
        <w:rPr>
          <w:b/>
        </w:rPr>
        <w:t>Claims of a Mexican “failed state” are false and consistent with moral panic theory</w:t>
      </w:r>
    </w:p>
    <w:p w:rsidR="001029EC" w:rsidRPr="00451C6A" w:rsidRDefault="001029EC" w:rsidP="001029EC">
      <w:pPr>
        <w:rPr>
          <w:rStyle w:val="StyleStyleBold12pt"/>
          <w:b w:val="0"/>
        </w:rPr>
      </w:pPr>
      <w:r w:rsidRPr="00451C6A">
        <w:rPr>
          <w:b/>
        </w:rPr>
        <w:t>Schack, 11</w:t>
      </w:r>
      <w:r w:rsidRPr="00451C6A">
        <w:rPr>
          <w:rStyle w:val="StyleStyleBold12pt"/>
          <w:b w:val="0"/>
        </w:rPr>
        <w:t xml:space="preserve"> – Assistant Professor, Department of Journalism at Ithaca College, PhD in Media Studies from the  University of Colorado (Todd, “Twenty-first-century drug warriors: the press, privateers and the for-profit waging of the war on drugs,” Media, War &amp; Conflict, Vol. 4 No. 2, pg. 142-161, August 2011, Sage Journals)//BI</w:t>
      </w:r>
    </w:p>
    <w:p w:rsidR="001029EC" w:rsidRPr="00234941" w:rsidRDefault="001029EC" w:rsidP="001029EC">
      <w:pPr>
        <w:rPr>
          <w:rStyle w:val="StyleBoldUnderline"/>
        </w:rPr>
      </w:pPr>
      <w:r w:rsidRPr="00234941">
        <w:rPr>
          <w:rStyle w:val="StyleBoldUnderline"/>
        </w:rPr>
        <w:t>When it comes to</w:t>
      </w:r>
      <w:r w:rsidRPr="00234941">
        <w:rPr>
          <w:sz w:val="16"/>
        </w:rPr>
        <w:t xml:space="preserve"> reporting on the Mérida Initiative, and the use of private contractors both within </w:t>
      </w:r>
      <w:r w:rsidRPr="00234941">
        <w:rPr>
          <w:rStyle w:val="StyleBoldUnderline"/>
        </w:rPr>
        <w:t>Mexico</w:t>
      </w:r>
      <w:r w:rsidRPr="00234941">
        <w:rPr>
          <w:sz w:val="16"/>
        </w:rPr>
        <w:t xml:space="preserve"> and domestically in the US, </w:t>
      </w:r>
      <w:r w:rsidRPr="00234941">
        <w:rPr>
          <w:rStyle w:val="StyleBoldUnderline"/>
        </w:rPr>
        <w:t>we find a similar pattern of convergence and amplification</w:t>
      </w:r>
      <w:r w:rsidRPr="00234941">
        <w:rPr>
          <w:sz w:val="16"/>
        </w:rPr>
        <w:t xml:space="preserve">, one </w:t>
      </w:r>
      <w:r w:rsidRPr="00234941">
        <w:rPr>
          <w:rStyle w:val="StyleBoldUnderline"/>
        </w:rPr>
        <w:t>that is especially dominated by</w:t>
      </w:r>
      <w:r w:rsidRPr="00234941">
        <w:rPr>
          <w:sz w:val="16"/>
        </w:rPr>
        <w:t xml:space="preserve"> at least two </w:t>
      </w:r>
      <w:r w:rsidRPr="00234941">
        <w:rPr>
          <w:rStyle w:val="StyleBoldUnderline"/>
        </w:rPr>
        <w:t>media memes</w:t>
      </w:r>
      <w:r w:rsidRPr="00234941">
        <w:rPr>
          <w:sz w:val="16"/>
        </w:rPr>
        <w:t xml:space="preserve">: first, </w:t>
      </w:r>
      <w:r w:rsidRPr="00234941">
        <w:rPr>
          <w:rStyle w:val="StyleBoldUnderline"/>
        </w:rPr>
        <w:t>that Mexico is at best a ‘narco-state’, and at worst</w:t>
      </w:r>
      <w:r w:rsidRPr="00234941">
        <w:rPr>
          <w:sz w:val="16"/>
        </w:rPr>
        <w:t xml:space="preserve"> is on the verge of being </w:t>
      </w:r>
      <w:r w:rsidRPr="00234941">
        <w:rPr>
          <w:rStyle w:val="StyleBoldUnderline"/>
        </w:rPr>
        <w:t>a ‘failed-state’; and second, that the drug-related violence that has arisen in Mexico</w:t>
      </w:r>
      <w:r w:rsidRPr="00234941">
        <w:rPr>
          <w:sz w:val="16"/>
        </w:rPr>
        <w:t xml:space="preserve"> in recent years </w:t>
      </w:r>
      <w:r w:rsidRPr="00234941">
        <w:rPr>
          <w:rStyle w:val="StyleBoldUnderline"/>
        </w:rPr>
        <w:t>is threatening to ‘spill-over’</w:t>
      </w:r>
      <w:r w:rsidRPr="00234941">
        <w:rPr>
          <w:sz w:val="16"/>
        </w:rPr>
        <w:t xml:space="preserve"> into the US. That is, </w:t>
      </w:r>
      <w:r w:rsidRPr="00234941">
        <w:rPr>
          <w:rStyle w:val="StyleBoldUnderline"/>
        </w:rPr>
        <w:t>the threat of drugs converges with the threat of</w:t>
      </w:r>
      <w:r w:rsidRPr="00234941">
        <w:rPr>
          <w:sz w:val="16"/>
        </w:rPr>
        <w:t xml:space="preserve"> (1) </w:t>
      </w:r>
      <w:r w:rsidRPr="00234941">
        <w:rPr>
          <w:rStyle w:val="StyleBoldUnderline"/>
        </w:rPr>
        <w:t>Latin American drug lords running an entire country, and</w:t>
      </w:r>
      <w:r w:rsidRPr="00234941">
        <w:rPr>
          <w:sz w:val="16"/>
        </w:rPr>
        <w:t xml:space="preserve"> (2) </w:t>
      </w:r>
      <w:r w:rsidRPr="00234941">
        <w:rPr>
          <w:rStyle w:val="StyleBoldUnderline"/>
        </w:rPr>
        <w:t>violence that is somehow ‘other’ than that which already exists</w:t>
      </w:r>
      <w:r w:rsidRPr="00234941">
        <w:rPr>
          <w:sz w:val="16"/>
        </w:rPr>
        <w:t xml:space="preserve"> in the US.3 A recent San Francisco Chronicle article provides a clear example of the ‘failed-state’ meme: The U.S. Joint Forces Command called Mexico and Pakistan the world’s two most critical states in danger of failing. While cautioning that Mexico has not reached Pakistan’s level of instability, it reported that Mexico’s ‘government, its politicians, police and judicial infrastructure are all under sustained assault and pressure by criminal gangs and drug cartels’. (Lochhead, 2009) </w:t>
      </w:r>
      <w:r w:rsidRPr="00234941">
        <w:rPr>
          <w:rStyle w:val="StyleBoldUnderline"/>
        </w:rPr>
        <w:t>It is a quantifiable fact that there has been a rise in drug-related violence in Mexico</w:t>
      </w:r>
      <w:r w:rsidRPr="00234941">
        <w:rPr>
          <w:sz w:val="16"/>
        </w:rPr>
        <w:t xml:space="preserve"> since the Calderon government took power, and this point should not be dismissed. Lest this argument be misinterpreted as callous, permit me to make absolutely clear that I am not dismissing what is a seriously high number of deaths. While the exact number of ‘drug-related’ deaths is difficult to figure precisely – and who is counted as a drug-related death even further complicates the matter – it can be concluded that the violence is pervasive on the Mexican side of the border, especially in Tijuana and Ciudad-Juarez. I am not disputing this here, nor do</w:t>
      </w:r>
      <w:r w:rsidRPr="00234941">
        <w:rPr>
          <w:rStyle w:val="StyleBoldUnderline"/>
        </w:rPr>
        <w:t xml:space="preserve"> I wish to underestimate the seriousness of the situation in Mexico</w:t>
      </w:r>
      <w:r w:rsidRPr="00234941">
        <w:rPr>
          <w:sz w:val="16"/>
        </w:rPr>
        <w:t xml:space="preserve">. As stated, exact numbers are difficult to quantify, but what is not in dispute is that, since Calderon took office in 2006, each year has seen a rise in drug-related violence: according to a Council on Foreign Relations report, in 2007, there were more than 2500 deaths; in 2008, more than 4000 (Hansen, 2008). The Mexican paper El Universal places the 2008 figure at 5612 (Bricker, 2008). More recently, according to an internal Mexican Government report that was leaked to the press, in 2009 it is estimated that there were 9635 deaths, and in the early months of 2010 it is claimed that at least 3365 deaths have occurred (Ellingwood, 2010). </w:t>
      </w:r>
      <w:r w:rsidRPr="00234941">
        <w:rPr>
          <w:rStyle w:val="StyleBoldUnderline"/>
        </w:rPr>
        <w:t>However, some investigation into these reports is warranted, especially since they are being used to justify the militarization of the border</w:t>
      </w:r>
      <w:r w:rsidRPr="00234941">
        <w:rPr>
          <w:sz w:val="16"/>
        </w:rPr>
        <w:t xml:space="preserve">, which includes the use of private contractors. Journalist Shamus Cooke (2009) writes that: Interestingly, </w:t>
      </w:r>
      <w:r w:rsidRPr="00234941">
        <w:rPr>
          <w:rStyle w:val="StyleBoldUnderline"/>
        </w:rPr>
        <w:t>Mexico has</w:t>
      </w:r>
      <w:r w:rsidRPr="00234941">
        <w:rPr>
          <w:sz w:val="16"/>
        </w:rPr>
        <w:t xml:space="preserve"> lately </w:t>
      </w:r>
      <w:r w:rsidRPr="00234941">
        <w:rPr>
          <w:rStyle w:val="StyleBoldUnderline"/>
        </w:rPr>
        <w:t>been compared to Pakistan as a country ‘on the verge’ of becoming a ‘failed state,’ with</w:t>
      </w:r>
      <w:r w:rsidRPr="00234941">
        <w:rPr>
          <w:sz w:val="16"/>
        </w:rPr>
        <w:t xml:space="preserve"> the Mexican </w:t>
      </w:r>
      <w:r w:rsidRPr="00234941">
        <w:rPr>
          <w:rStyle w:val="StyleBoldUnderline"/>
        </w:rPr>
        <w:t>drug cartels accused of playing the same ‘destabilizing’ role as the Taliban/terrorists</w:t>
      </w:r>
      <w:r w:rsidRPr="00234941">
        <w:rPr>
          <w:sz w:val="16"/>
        </w:rPr>
        <w:t xml:space="preserve"> in Pakistan. </w:t>
      </w:r>
      <w:r w:rsidRPr="00234941">
        <w:rPr>
          <w:rStyle w:val="StyleBoldUnderline"/>
        </w:rPr>
        <w:t>Calling such a comparison a stretch would be a gross understatement</w:t>
      </w:r>
      <w:r w:rsidRPr="00234941">
        <w:rPr>
          <w:sz w:val="16"/>
        </w:rPr>
        <w:t xml:space="preserve">, of course. Why exactly is this more than ‘a stretch’ to compare Mexico with Pakistan? First, </w:t>
      </w:r>
      <w:r w:rsidRPr="00234941">
        <w:rPr>
          <w:rStyle w:val="StyleBoldUnderline"/>
        </w:rPr>
        <w:t>drug cartels are not motivated by political aims</w:t>
      </w:r>
      <w:r w:rsidRPr="00234941">
        <w:rPr>
          <w:sz w:val="16"/>
        </w:rPr>
        <w:t xml:space="preserve">, as are the Taliban in Afghanistan and Pakistan. Second, these </w:t>
      </w:r>
      <w:r w:rsidRPr="00234941">
        <w:rPr>
          <w:rStyle w:val="StyleBoldUnderline"/>
        </w:rPr>
        <w:t>reports completely ignore</w:t>
      </w:r>
      <w:r w:rsidRPr="00234941">
        <w:rPr>
          <w:sz w:val="16"/>
        </w:rPr>
        <w:t xml:space="preserve"> the people in Mexico themselves, both </w:t>
      </w:r>
      <w:r w:rsidRPr="00234941">
        <w:rPr>
          <w:rStyle w:val="StyleBoldUnderline"/>
        </w:rPr>
        <w:t>private citizens and public government officials</w:t>
      </w:r>
      <w:r w:rsidRPr="00234941">
        <w:rPr>
          <w:sz w:val="16"/>
        </w:rPr>
        <w:t xml:space="preserve">. Do they consider their country to be in danger of becoming a ‘failed state’ and, if not, why are their voices not being heard? </w:t>
      </w:r>
      <w:r w:rsidRPr="00234941">
        <w:rPr>
          <w:rStyle w:val="StyleBoldUnderline"/>
        </w:rPr>
        <w:t>This process of only allowing certain voices to be heard is consistent with moral panic theory</w:t>
      </w:r>
      <w:r w:rsidRPr="00234941">
        <w:rPr>
          <w:sz w:val="16"/>
        </w:rPr>
        <w:t xml:space="preserve"> – the voice of the ‘folk devil’ (Cohen, 2002[1972]) is never allowed to speak for itself. While it is not reported in most media, </w:t>
      </w:r>
      <w:r w:rsidRPr="00234941">
        <w:rPr>
          <w:rStyle w:val="StyleBoldUnderline"/>
        </w:rPr>
        <w:t>those in Mexico are objecting to such a classification</w:t>
      </w:r>
      <w:r w:rsidRPr="00234941">
        <w:rPr>
          <w:sz w:val="16"/>
        </w:rPr>
        <w:t xml:space="preserve">, and President Calderon himself dismissed outright the US Joint Forces Command report that linked Mexico and Pakistan: ‘To say that Mexico is a failed state is absolutely false,’ and added the nearly heretical accusation that the genesis of the problems is, in fact, in the U.S.: ‘I’m fighting corruption among Mexican authorities and risking everything to clean house, but I think a good cleaning is in order on the other side of the border.’ (Carl, 2009) Echoing this sentiment, and directly contradicting the Joint Forces Command report that cautioned that Mexico was in danger of becoming a ‘failed state’ is Defense Secretary Robert Gates, who told Fox News: ‘I think that the chances of the Mexican government losing control of some part of their country or becoming a failed state are very low’ (Agence France Presse, 2009). Another interesting opinion written on the subject by the well-known conservative website Human Events stated: It may be a knee-jerk conservative response to dub Mexico ‘failed’… But Mexico is not a failed state … ‘Failed’ describes a state that has lost its ability to exercise the powers of a sovereignty … calling it a ‘failed state’ is, so far, a stretch. It would be the equivalent of saying that the U.S. was a ‘failed state’ during Prohibition, when gangs organized a lucrative – and illegal – alcohol trade. (Molin, 2009) </w:t>
      </w:r>
      <w:r w:rsidRPr="00234941">
        <w:rPr>
          <w:rStyle w:val="StyleBoldUnderline"/>
        </w:rPr>
        <w:t>Even when some articles do make an effort to quote</w:t>
      </w:r>
      <w:r w:rsidRPr="00234941">
        <w:rPr>
          <w:sz w:val="16"/>
        </w:rPr>
        <w:t xml:space="preserve"> native </w:t>
      </w:r>
      <w:r w:rsidRPr="00234941">
        <w:rPr>
          <w:rStyle w:val="StyleBoldUnderline"/>
        </w:rPr>
        <w:t>counter-claims</w:t>
      </w:r>
      <w:r w:rsidRPr="00234941">
        <w:rPr>
          <w:sz w:val="16"/>
        </w:rPr>
        <w:t xml:space="preserve"> that Mexico is not in danger of failing, </w:t>
      </w:r>
      <w:r w:rsidRPr="00234941">
        <w:rPr>
          <w:rStyle w:val="StyleBoldUnderline"/>
        </w:rPr>
        <w:t xml:space="preserve">those </w:t>
      </w:r>
      <w:r w:rsidRPr="00234941">
        <w:rPr>
          <w:sz w:val="16"/>
        </w:rPr>
        <w:t xml:space="preserve">claims </w:t>
      </w:r>
      <w:r w:rsidRPr="00234941">
        <w:rPr>
          <w:rStyle w:val="StyleBoldUnderline"/>
        </w:rPr>
        <w:t>are quickly followed by outsider observations that even if it is not completely ‘failing’, at least it has become a ‘narco-state’</w:t>
      </w:r>
      <w:r w:rsidRPr="00234941">
        <w:rPr>
          <w:sz w:val="16"/>
        </w:rPr>
        <w:t xml:space="preserve">. This was evident in the San Francisco Chronicle article, where Lochhead (2009) first quoted Professor George Grayson at Mexico’s College of William and Mary, saying: I’m in the heart of Mexico City as we speak, and the buses are full of people, the metros are running, the shops are open and people are walking freely … I don’t see anything that looks like a failed state. Then, in the next paragraph she writes: Others contend that Mexico is in danger of becoming a ‘narco state’ </w:t>
      </w:r>
      <w:r w:rsidRPr="00234941">
        <w:rPr>
          <w:sz w:val="16"/>
        </w:rPr>
        <w:lastRenderedPageBreak/>
        <w:t xml:space="preserve">where drug cartels control large parts of the country and the government cannot perform its most important task, ensuring the safety of its citizens. Further, some articles cite un-sourced claims, such as the one picked up in numerous papers in the US, that ‘70% of Mexicans are afraid to go outside for fear of crime’, to which Laura Carlsen (2009: 2), who lives in Mexico City writes: ‘This statistic has been cited without a source. It’s ridiculous. In a recent poll Mexicans nationwide named the economic situation over crime as the biggest problem in the country by a margin of two to one.’ </w:t>
      </w:r>
      <w:r w:rsidRPr="00234941">
        <w:rPr>
          <w:rStyle w:val="StyleBoldUnderline"/>
        </w:rPr>
        <w:t>In a classic case of amplification, the (US) media breathlessly report on the narco- or failed-state meme and fail to report the fact that both citizens and government alike in Mexico are bristling at these characterizations.</w:t>
      </w:r>
    </w:p>
    <w:p w:rsidR="001029EC" w:rsidRPr="00234941" w:rsidRDefault="001029EC" w:rsidP="001029EC">
      <w:pPr>
        <w:rPr>
          <w:rStyle w:val="StyleBoldUnderline"/>
        </w:rPr>
      </w:pPr>
    </w:p>
    <w:p w:rsidR="001029EC" w:rsidRPr="00234941" w:rsidRDefault="001029EC" w:rsidP="001029EC">
      <w:pPr>
        <w:rPr>
          <w:b/>
        </w:rPr>
      </w:pPr>
      <w:r w:rsidRPr="00234941">
        <w:rPr>
          <w:b/>
        </w:rPr>
        <w:t>Moral panic creates a convergence between the perceived threat and a racialized or class-based Other</w:t>
      </w:r>
    </w:p>
    <w:p w:rsidR="001029EC" w:rsidRPr="00451C6A" w:rsidRDefault="001029EC" w:rsidP="001029EC">
      <w:pPr>
        <w:rPr>
          <w:rStyle w:val="StyleStyleBold12pt"/>
          <w:b w:val="0"/>
        </w:rPr>
      </w:pPr>
      <w:r w:rsidRPr="00451C6A">
        <w:rPr>
          <w:b/>
        </w:rPr>
        <w:t xml:space="preserve">Schack, 11 </w:t>
      </w:r>
      <w:r w:rsidRPr="00451C6A">
        <w:rPr>
          <w:rStyle w:val="StyleStyleBold12pt"/>
          <w:b w:val="0"/>
        </w:rPr>
        <w:t>– Assistant Professor, Department of Journalism at Ithaca College, PhD in Media Studies from the  University of Colorado (Todd, “Twenty-first-century drug warriors: the press, privateers and the for-profit waging of the war on drugs,” Media, War &amp; Conflict, Vol. 4 No. 2, pg. 142-161, August 2011, Sage Journals)//BI</w:t>
      </w:r>
    </w:p>
    <w:p w:rsidR="001029EC" w:rsidRPr="00234941" w:rsidRDefault="001029EC" w:rsidP="001029EC">
      <w:pPr>
        <w:rPr>
          <w:sz w:val="16"/>
        </w:rPr>
      </w:pPr>
      <w:r w:rsidRPr="00234941">
        <w:rPr>
          <w:sz w:val="16"/>
        </w:rPr>
        <w:t xml:space="preserve">As such, drug scares have played this role far before the prototypical decade of drug panic (the 1960s), and the </w:t>
      </w:r>
      <w:r w:rsidRPr="00234941">
        <w:rPr>
          <w:rStyle w:val="StyleBoldUnderline"/>
        </w:rPr>
        <w:t>efficacy of</w:t>
      </w:r>
      <w:r w:rsidRPr="00234941">
        <w:rPr>
          <w:sz w:val="16"/>
        </w:rPr>
        <w:t xml:space="preserve"> these </w:t>
      </w:r>
      <w:r w:rsidRPr="00234941">
        <w:rPr>
          <w:rStyle w:val="StyleBoldUnderline"/>
        </w:rPr>
        <w:t>moral panics has long been used for both financial gain by the media industries and political gain by politicians using the ‘tough on crime’ campaign platform</w:t>
      </w:r>
      <w:r w:rsidRPr="00234941">
        <w:rPr>
          <w:sz w:val="16"/>
        </w:rPr>
        <w:t xml:space="preserve">. Perhaps </w:t>
      </w:r>
      <w:r w:rsidRPr="00234941">
        <w:rPr>
          <w:rStyle w:val="StyleBoldUnderline"/>
        </w:rPr>
        <w:t>the best academic investigation of a media-fomented, drug-related moral panic in the US is Reeves and Campbell’s Cracked Coverage (1994</w:t>
      </w:r>
      <w:r w:rsidRPr="00234941">
        <w:rPr>
          <w:sz w:val="16"/>
        </w:rPr>
        <w:t xml:space="preserve">), which details the ‘epidemic’ in crack cocaine use during the 1980s. </w:t>
      </w:r>
      <w:r w:rsidRPr="00234941">
        <w:rPr>
          <w:rStyle w:val="StyleBoldUnderline"/>
        </w:rPr>
        <w:t>Typical of this type of moral panic</w:t>
      </w:r>
      <w:r w:rsidRPr="00234941">
        <w:rPr>
          <w:sz w:val="16"/>
        </w:rPr>
        <w:t>, and to borrow from Stuart Hall</w:t>
      </w:r>
      <w:r w:rsidRPr="00234941">
        <w:rPr>
          <w:rStyle w:val="StyleBoldUnderline"/>
          <w:sz w:val="16"/>
        </w:rPr>
        <w:t xml:space="preserve">, </w:t>
      </w:r>
      <w:r w:rsidRPr="00234941">
        <w:rPr>
          <w:rStyle w:val="StyleBoldUnderline"/>
        </w:rPr>
        <w:t>is the notion of convergence, where the perceived threat (crack cocaine) is coupled with a racialized or class-based ‘Other’ (black urban males)</w:t>
      </w:r>
      <w:r w:rsidRPr="00234941">
        <w:rPr>
          <w:sz w:val="16"/>
        </w:rPr>
        <w:t xml:space="preserve">, and once this link is established in the media, the moral panic gains momentum until demands are made to bring an end to this threat – typically with a militarized or penal solution. Hall (Hall et al., 1978: 223) writes about an earlier moral panic (student hooliganism) and explains that: </w:t>
      </w:r>
      <w:r w:rsidRPr="00234941">
        <w:rPr>
          <w:rStyle w:val="StyleBoldUnderline"/>
        </w:rPr>
        <w:t xml:space="preserve">Convergence occurs when two or more activities are linked in the process of signification as to </w:t>
      </w:r>
      <w:r w:rsidRPr="00234941">
        <w:rPr>
          <w:sz w:val="16"/>
        </w:rPr>
        <w:t xml:space="preserve">implicitly or explicitly </w:t>
      </w:r>
      <w:r w:rsidRPr="00234941">
        <w:rPr>
          <w:rStyle w:val="StyleBoldUnderline"/>
        </w:rPr>
        <w:t>draw parallels between them</w:t>
      </w:r>
      <w:r w:rsidRPr="00234941">
        <w:rPr>
          <w:sz w:val="16"/>
        </w:rPr>
        <w:t xml:space="preserve">. Thus the image of ‘student hooliganism’ links student protest to the separate problem of hooliganism – whose stereotypical characteristics are already part of socially available knowledge … In both cases, </w:t>
      </w:r>
      <w:r w:rsidRPr="00234941">
        <w:rPr>
          <w:rStyle w:val="StyleBoldUnderline"/>
        </w:rPr>
        <w:t>the net effect is amplification, not in the real events being described but in their threat potential for society</w:t>
      </w:r>
      <w:r w:rsidRPr="00234941">
        <w:rPr>
          <w:sz w:val="16"/>
        </w:rPr>
        <w:t xml:space="preserve">. It is in creating this ‘amplification’, or as Goode and Ben-Yehuda (1994: 36) have termed it, the ‘disproportionality’ of the perceived threat, where the media play a significant role, as we shall see with regard to the drug war in Mexico. In this way, </w:t>
      </w:r>
      <w:r w:rsidRPr="00234941">
        <w:rPr>
          <w:rStyle w:val="StyleBoldUnderline"/>
        </w:rPr>
        <w:t>drug panics have been linked to racialized ‘Others’, dating as far back as opium smoking and the Chinese</w:t>
      </w:r>
      <w:r w:rsidRPr="00234941">
        <w:rPr>
          <w:sz w:val="16"/>
        </w:rPr>
        <w:t xml:space="preserve"> (1880s), </w:t>
      </w:r>
      <w:r w:rsidRPr="00234941">
        <w:rPr>
          <w:rStyle w:val="StyleBoldUnderline"/>
        </w:rPr>
        <w:t>marijuana and Mexicans</w:t>
      </w:r>
      <w:r w:rsidRPr="00234941">
        <w:rPr>
          <w:sz w:val="16"/>
        </w:rPr>
        <w:t xml:space="preserve"> (1920–1940s), </w:t>
      </w:r>
      <w:r w:rsidRPr="00234941">
        <w:rPr>
          <w:rStyle w:val="StyleBoldUnderline"/>
        </w:rPr>
        <w:t>heroin and black ‘jazz’ culture</w:t>
      </w:r>
      <w:r w:rsidRPr="00234941">
        <w:rPr>
          <w:sz w:val="16"/>
        </w:rPr>
        <w:t xml:space="preserve"> (1930–1950s). </w:t>
      </w:r>
      <w:r w:rsidRPr="00234941">
        <w:rPr>
          <w:rStyle w:val="StyleBoldUnderline"/>
        </w:rPr>
        <w:t>In</w:t>
      </w:r>
      <w:r w:rsidRPr="00234941">
        <w:rPr>
          <w:sz w:val="16"/>
        </w:rPr>
        <w:t xml:space="preserve"> more </w:t>
      </w:r>
      <w:r w:rsidRPr="00234941">
        <w:rPr>
          <w:rStyle w:val="StyleBoldUnderline"/>
        </w:rPr>
        <w:t>modern times, drug scares have followed similar patterns</w:t>
      </w:r>
      <w:r w:rsidRPr="00234941">
        <w:rPr>
          <w:sz w:val="16"/>
        </w:rPr>
        <w:t xml:space="preserve">, </w:t>
      </w:r>
      <w:r w:rsidRPr="00234941">
        <w:rPr>
          <w:rStyle w:val="StyleBoldUnderline"/>
        </w:rPr>
        <w:t>with either race or class-based convergences</w:t>
      </w:r>
      <w:r w:rsidRPr="00234941">
        <w:rPr>
          <w:sz w:val="16"/>
        </w:rPr>
        <w:t>: crack cocaine and black urban society in the US; heroin and (especially) Scottish urban society in the UK during the 1980s; Ecstasy (which was a decidedly white, middle-class panic) in both the US and UK in the 1990s; Methamphetamine (typically a white, lower-class panic) in both societies since 2000.</w:t>
      </w:r>
    </w:p>
    <w:p w:rsidR="001029EC" w:rsidRPr="00234941" w:rsidRDefault="001029EC" w:rsidP="001029EC">
      <w:pPr>
        <w:rPr>
          <w:sz w:val="16"/>
        </w:rPr>
      </w:pPr>
    </w:p>
    <w:p w:rsidR="001029EC" w:rsidRPr="00234941" w:rsidRDefault="001029EC" w:rsidP="001029EC"/>
    <w:p w:rsidR="001029EC" w:rsidRPr="00234941" w:rsidRDefault="001029EC" w:rsidP="001029EC">
      <w:pPr>
        <w:pStyle w:val="Heading2"/>
      </w:pPr>
      <w:r w:rsidRPr="00234941">
        <w:rPr>
          <w:b w:val="0"/>
          <w:bCs w:val="0"/>
        </w:rPr>
        <w:lastRenderedPageBreak/>
        <w:t>Mex - K of Spillover Violence Impact</w:t>
      </w:r>
    </w:p>
    <w:p w:rsidR="001029EC" w:rsidRPr="00234941" w:rsidRDefault="001029EC" w:rsidP="001029EC"/>
    <w:p w:rsidR="001029EC" w:rsidRPr="00234941" w:rsidRDefault="001029EC" w:rsidP="001029EC">
      <w:pPr>
        <w:rPr>
          <w:b/>
        </w:rPr>
      </w:pPr>
      <w:r w:rsidRPr="00234941">
        <w:rPr>
          <w:b/>
        </w:rPr>
        <w:t>Scenarios for violent “spillover” of drug violence into the US are unfounded products of disaster capitalism – violence in border states is decreasing</w:t>
      </w:r>
    </w:p>
    <w:p w:rsidR="001029EC" w:rsidRPr="0065095B" w:rsidRDefault="001029EC" w:rsidP="001029EC">
      <w:pPr>
        <w:rPr>
          <w:rStyle w:val="StyleStyleBold12pt"/>
          <w:b w:val="0"/>
        </w:rPr>
      </w:pPr>
      <w:r w:rsidRPr="0065095B">
        <w:rPr>
          <w:b/>
        </w:rPr>
        <w:t>Schack, 11</w:t>
      </w:r>
      <w:r w:rsidRPr="0065095B">
        <w:rPr>
          <w:rStyle w:val="StyleStyleBold12pt"/>
          <w:b w:val="0"/>
        </w:rPr>
        <w:t xml:space="preserve"> – Assistant Professor, Department of Journalism at Ithaca College, PhD in Media Studies from the  University of Colorado (Todd, “Twenty-first-century drug warriors: the press, privateers and the for-profit waging of the war on drugs,” Media, War &amp; Conflict, Vol. 4 No. 2, pg. 142-161, August 2011, Sage Journals)//BI</w:t>
      </w:r>
    </w:p>
    <w:p w:rsidR="001029EC" w:rsidRPr="00234941" w:rsidRDefault="001029EC" w:rsidP="001029EC">
      <w:pPr>
        <w:rPr>
          <w:sz w:val="16"/>
        </w:rPr>
      </w:pPr>
      <w:r w:rsidRPr="00234941">
        <w:rPr>
          <w:sz w:val="16"/>
        </w:rPr>
        <w:t xml:space="preserve">The same sorts of </w:t>
      </w:r>
      <w:r w:rsidRPr="00234941">
        <w:rPr>
          <w:rStyle w:val="StyleBoldUnderline"/>
        </w:rPr>
        <w:t>hype, spurious claims and statistics are being used in the ‘spill-over’ meme</w:t>
      </w:r>
      <w:r w:rsidRPr="00234941">
        <w:rPr>
          <w:sz w:val="16"/>
        </w:rPr>
        <w:t xml:space="preserve">. This myth, however, carries even more political utility for PSCs as it can and has been used to fast-track legislation allowing private companies to profit from what is characterized as a crisis. </w:t>
      </w:r>
      <w:r w:rsidRPr="00234941">
        <w:rPr>
          <w:rStyle w:val="StyleBoldUnderline"/>
        </w:rPr>
        <w:t>This is entirely consistent with Klein’s concept of disaster capitalism</w:t>
      </w:r>
      <w:r w:rsidRPr="00234941">
        <w:rPr>
          <w:sz w:val="16"/>
        </w:rPr>
        <w:t xml:space="preserve">, as well as moral panic theory. Summarizing most mainstream media coverage, Gabriel Arana (2009) writes that: Television segments narrated like war documentaries broadcast dramatic footage of Border Patrol Humvees kicking up dust in the Southwest, Minutemen with binoculars overlooking the border and piles of confiscated drugs. </w:t>
      </w:r>
      <w:r w:rsidRPr="00234941">
        <w:rPr>
          <w:rStyle w:val="StyleBoldUnderline"/>
        </w:rPr>
        <w:t>In the national media, it’s become a foregone conclusion that Mexican drug violence has penetrated the United States</w:t>
      </w:r>
      <w:r w:rsidRPr="00234941">
        <w:rPr>
          <w:sz w:val="16"/>
        </w:rPr>
        <w:t xml:space="preserve">. In one crystallizing media moment, CNN’s Anderson Cooper went to El Paso, and, dressed in military fatigues, reported on the spill-over of violence, as guest Fred Burton, a ‘security expert’ claimed on air that: ‘It’s just a matter of time before it really spills over into the United States unless we shore up the border as best we can’ (Del Bosque, 2009). Taking issue with the sensational reporting on these related media memes, Del Bosque writes that: </w:t>
      </w:r>
      <w:r w:rsidRPr="00234941">
        <w:rPr>
          <w:rStyle w:val="StyleBoldUnderline"/>
        </w:rPr>
        <w:t>All too often the nightly news portrays Juarez and El Paso as one and the same, with the U.S. city symbolizing the perils of that new buzzword: spillover</w:t>
      </w:r>
      <w:r w:rsidRPr="00234941">
        <w:rPr>
          <w:sz w:val="16"/>
        </w:rPr>
        <w:t xml:space="preserve">. Night after night, TV spin-meisters, </w:t>
      </w:r>
      <w:r w:rsidRPr="00234941">
        <w:rPr>
          <w:rStyle w:val="StyleBoldUnderline"/>
        </w:rPr>
        <w:t>retired generals, terror analysts and politicians rage on about spillover violence</w:t>
      </w:r>
      <w:r w:rsidRPr="00234941">
        <w:rPr>
          <w:sz w:val="16"/>
        </w:rPr>
        <w:t xml:space="preserve">. They call Mexico a ‘failed state’ and argue for militarizing the border. No wonder Americans are scared. In a rare reflexive moment, </w:t>
      </w:r>
      <w:r w:rsidRPr="00234941">
        <w:rPr>
          <w:rStyle w:val="StyleBoldUnderline"/>
        </w:rPr>
        <w:t>one journalist</w:t>
      </w:r>
      <w:r w:rsidRPr="00234941">
        <w:rPr>
          <w:sz w:val="16"/>
        </w:rPr>
        <w:t xml:space="preserve"> (Negran, 2009) who had had enough of the media hype </w:t>
      </w:r>
      <w:r w:rsidRPr="00234941">
        <w:rPr>
          <w:rStyle w:val="StyleBoldUnderline"/>
        </w:rPr>
        <w:t>wrote An Open Letter to the U.S. Media</w:t>
      </w:r>
      <w:r w:rsidRPr="00234941">
        <w:rPr>
          <w:sz w:val="16"/>
        </w:rPr>
        <w:t xml:space="preserve">. In it, </w:t>
      </w:r>
      <w:r w:rsidRPr="00234941">
        <w:rPr>
          <w:rStyle w:val="StyleBoldUnderline"/>
        </w:rPr>
        <w:t>he managed to expose one</w:t>
      </w:r>
      <w:r w:rsidRPr="00234941">
        <w:rPr>
          <w:sz w:val="16"/>
        </w:rPr>
        <w:t xml:space="preserve"> of the principal </w:t>
      </w:r>
      <w:r w:rsidRPr="00234941">
        <w:rPr>
          <w:rStyle w:val="StyleBoldUnderline"/>
        </w:rPr>
        <w:t>aspects of</w:t>
      </w:r>
      <w:r w:rsidRPr="00234941">
        <w:rPr>
          <w:sz w:val="16"/>
        </w:rPr>
        <w:t xml:space="preserve"> a prototypical </w:t>
      </w:r>
      <w:r w:rsidRPr="00234941">
        <w:rPr>
          <w:rStyle w:val="StyleBoldUnderline"/>
        </w:rPr>
        <w:t>moral panic: the racialized ‘Other’ who becomes the target of antipathy, obscuring the fact that the threat may have other, less acknowledged, origin</w:t>
      </w:r>
      <w:r w:rsidRPr="00234941">
        <w:rPr>
          <w:sz w:val="16"/>
        </w:rPr>
        <w:t xml:space="preserve">s: Get this straight: </w:t>
      </w:r>
      <w:r w:rsidRPr="00234941">
        <w:rPr>
          <w:rStyle w:val="StyleBoldUnderline"/>
        </w:rPr>
        <w:t>The violence is not ‘spilling over the border’ into the U.S.</w:t>
      </w:r>
      <w:r w:rsidRPr="00234941">
        <w:rPr>
          <w:sz w:val="16"/>
        </w:rPr>
        <w:t xml:space="preserve"> No, </w:t>
      </w:r>
      <w:r w:rsidRPr="00234941">
        <w:rPr>
          <w:rStyle w:val="StyleBoldUnderline"/>
        </w:rPr>
        <w:t>every time you say tha</w:t>
      </w:r>
      <w:r w:rsidRPr="00234941">
        <w:rPr>
          <w:sz w:val="16"/>
        </w:rPr>
        <w:t xml:space="preserve">t, whether you mean to or not, </w:t>
      </w:r>
      <w:r w:rsidRPr="00234941">
        <w:rPr>
          <w:rStyle w:val="StyleBoldUnderline"/>
        </w:rPr>
        <w:t xml:space="preserve">you’re conjuring up images of crazed Mexicans crossing the border </w:t>
      </w:r>
      <w:r w:rsidRPr="00234941">
        <w:rPr>
          <w:sz w:val="16"/>
        </w:rPr>
        <w:t xml:space="preserve">… and you have it backwards. It spilled over from the U.S. into Mexico and Latin America long ago … for the past 20 years, we’ve slowly been turning the border into a militarized zone, so let’s not say there isn’t violence associated with both sides of the drug trade and the Drug War. We could say that we’re now sharing the violence to a higher degree, an important distinction from the simple-minded terminology of ‘spilling over’. This meme reached fever pitch when several articles in The New York Times were published and re-reported in various news organizations, articles that relied: ‘heavily on anecdotes, impressionistic quotes from police or politicians, and bare statistics presented without context’ (Arana, 2009). </w:t>
      </w:r>
      <w:r w:rsidRPr="00234941">
        <w:rPr>
          <w:rStyle w:val="StyleBoldUnderline"/>
        </w:rPr>
        <w:t>If one does look at the publicly available statistics on violent crime in the area for a period ranging over the last several years, what is discovered is an actual decrease in</w:t>
      </w:r>
      <w:r w:rsidRPr="00234941">
        <w:rPr>
          <w:sz w:val="16"/>
        </w:rPr>
        <w:t xml:space="preserve"> such </w:t>
      </w:r>
      <w:r w:rsidRPr="00234941">
        <w:rPr>
          <w:rStyle w:val="StyleBoldUnderline"/>
        </w:rPr>
        <w:t>crime in the border-states</w:t>
      </w:r>
      <w:r w:rsidRPr="00234941">
        <w:rPr>
          <w:sz w:val="16"/>
        </w:rPr>
        <w:t xml:space="preserve">. </w:t>
      </w:r>
      <w:r w:rsidRPr="00234941">
        <w:rPr>
          <w:sz w:val="12"/>
        </w:rPr>
        <w:t>According to the FBI Uniform Crime Reports, the four states that border Mexico (Arizona, California, New Mexico, and Texas) have all seen a drop in violent crime since 2005. In fact, Arizona’s violent crime rate (per 100,000 persons) dropped every year: 513.2 (2005), 501.4 (2006), 482.7 (2007), 447.0 (2008) and 408.3 (2009). Texas saw a similar steady decline: 529.7 (2005), 516.3 (2006), 510.6 (2007), 507.9 (2008) and 490.9 (2009). California saw a spike in violent crime in 2006, and a decline since: 526.3 (2005), 532.5 (2006), 522.6 (2007), 503.8 (2008) and 472.0 (2009). New Mexico’s violent crime rate rose in 2007, but has since leveled off: 702.2 (2005), 643.2 (2006), 664.2 (2007), 649.9 (2008) and 619.0 (2009) (FBI, 2009). In the cities most often cited by the media as threatened by the ‘spill-over’ – Tucson, Phoenix, and El Paso – a similar trend emerges. The Tucson Police Department reports that violent crimes overall are down from a spike in 2005 of 942 violent crimes (per 100,000 persons), to 757 in 2008 (Tucson Police Department, 2009). The Phoenix Police Department reports a similar steady downturn in violent crime from a peak in 2006 of 710.8 (per 100,000 persons) to a 10-year low in 2009 of 519.8 (Phoenix Police Department, 2009). El Paso, which is at the center of the controversy since it lies directly on the border with the Mexican city of Ciudad-Juarez, site of some of the most violent cartel action in recent years, has indeed seen a recent rise in crime, but this must be put into historical context. While the rate of violent crime for 2008 did rise to 461.3 (per 100,000) from 2007 levels of 417.8, this is still far below a high of 597.2 in 2003, and 2009 has seen another drop in the crime rate to 440.4 (FBI, 2009). Interestingly enough, and rarely mentioned in the press, is that in an annual report that is based on these same FBI Uniform Crime Reports, El Paso was ranked as the second ‘safest big city’ with a population of greater than 500,000, in the US in 2009 (O’Leary-Morgan et al., 2009). In 2010, after preliminary data were released for the early months of the year, the Associated Press (AP: 2010) reports that: ‘The top four big cities in America with the lowest rates of violent crime are all in border states: San Diego, Phoenix, El Paso and Austin.’ Similarly, a recent Customs and Border Protection study concluded:</w:t>
      </w:r>
      <w:r w:rsidRPr="00234941">
        <w:rPr>
          <w:sz w:val="16"/>
        </w:rPr>
        <w:t xml:space="preserve"> ‘</w:t>
      </w:r>
      <w:r w:rsidRPr="00234941">
        <w:rPr>
          <w:rStyle w:val="StyleBoldUnderline"/>
        </w:rPr>
        <w:t>Border Patrol agents face far less danger than street cops in most U.S. cities</w:t>
      </w:r>
      <w:r w:rsidRPr="00234941">
        <w:rPr>
          <w:sz w:val="16"/>
        </w:rPr>
        <w:t>.’ Further, Lloyd Easterling, spokesman for the US Customs and Border Protections, said that: ‘</w:t>
      </w:r>
      <w:r w:rsidRPr="00234941">
        <w:rPr>
          <w:rStyle w:val="StyleBoldUnderline"/>
        </w:rPr>
        <w:t>The border is safer now than it’s ever been</w:t>
      </w:r>
      <w:r w:rsidRPr="00234941">
        <w:rPr>
          <w:sz w:val="16"/>
        </w:rPr>
        <w:t xml:space="preserve">.’ </w:t>
      </w:r>
      <w:r w:rsidRPr="00234941">
        <w:rPr>
          <w:rStyle w:val="StyleBoldUnderline"/>
        </w:rPr>
        <w:t>Despite such findings, the disproportionality</w:t>
      </w:r>
      <w:r w:rsidRPr="00234941">
        <w:rPr>
          <w:sz w:val="16"/>
        </w:rPr>
        <w:t xml:space="preserve"> – what Hall termed amplification – </w:t>
      </w:r>
      <w:r w:rsidRPr="00234941">
        <w:rPr>
          <w:rStyle w:val="StyleBoldUnderline"/>
        </w:rPr>
        <w:t>of the ‘spill-over’ meme has gained momentum.</w:t>
      </w:r>
      <w:r w:rsidRPr="00234941">
        <w:rPr>
          <w:sz w:val="16"/>
        </w:rPr>
        <w:t xml:space="preserve"> Arana (2009) writes that: ‘If media reports are to be believed, an Armageddon-like rash of drug-related violence … has crossed from Mexico into the United States.’ Yet, investigating the crime data from the areas most at risk, he comes to the conclusion: … the numbers tell a different story … violent crimes, including robberies, have either decreased in the first part of 2009 or remained relatively stable. This is not to say that the increased violence in Mexico has had no impact in the United States or that no violence in the United States can be traced to the conflict in Mexico. Rather the drive not to get ‘scooped’ by competitors has led media outlets to conclude prematurely – based on hearsay and isolated incidents – that a wave of drug-related violence is upon us. This motivating factor – that </w:t>
      </w:r>
      <w:r w:rsidRPr="00234941">
        <w:rPr>
          <w:rStyle w:val="StyleBoldUnderline"/>
        </w:rPr>
        <w:t xml:space="preserve">the competitive nature of the media, which leads in this case to a fear of missing out on the next ‘war’ </w:t>
      </w:r>
      <w:r w:rsidRPr="00234941">
        <w:rPr>
          <w:sz w:val="16"/>
        </w:rPr>
        <w:t xml:space="preserve">(especially if it is right on the southern border), and which in turn leads to the type of ‘herd journalism’ that both misreports a story and fails even </w:t>
      </w:r>
      <w:r w:rsidRPr="00234941">
        <w:rPr>
          <w:sz w:val="16"/>
        </w:rPr>
        <w:lastRenderedPageBreak/>
        <w:t xml:space="preserve">to check readily available statistics – </w:t>
      </w:r>
      <w:r w:rsidRPr="00234941">
        <w:rPr>
          <w:rStyle w:val="StyleBoldUnderline"/>
        </w:rPr>
        <w:t>is consistent with moral panic theory and what we know about drug scares of the past</w:t>
      </w:r>
      <w:r w:rsidRPr="00234941">
        <w:rPr>
          <w:sz w:val="16"/>
        </w:rPr>
        <w:t xml:space="preserve">. The </w:t>
      </w:r>
      <w:r w:rsidRPr="00234941">
        <w:rPr>
          <w:rStyle w:val="StyleBoldUnderline"/>
        </w:rPr>
        <w:t>journalism being done is so prototypically hyperbolic and sensationalistic that even local police are frustrated</w:t>
      </w:r>
      <w:r w:rsidRPr="00234941">
        <w:rPr>
          <w:sz w:val="16"/>
        </w:rPr>
        <w:t xml:space="preserve"> at the gross misrepresentation of the situation. Quoted in Arana (2009), Sgt Mark Robinson, of the Tucson Police Department, says: ‘The statistics speak for themselves and they are not indicative of a spike in violent crime … The violence is in Mexico … [The reports] just cost us a bunch of trouble because of a misinterpretation of what somebody said.’ The economically interesting and politically useful aspect of all this hyperbole and media panic is that </w:t>
      </w:r>
      <w:r w:rsidRPr="00234941">
        <w:rPr>
          <w:rStyle w:val="StyleBoldUnderline"/>
        </w:rPr>
        <w:t>the difference between reality and public perception is only widening, and entering into that gap are those with both a political agenda and an economic interest at stake</w:t>
      </w:r>
      <w:r w:rsidRPr="00234941">
        <w:rPr>
          <w:sz w:val="16"/>
        </w:rPr>
        <w:t>. Del Bosque (2009) points out: That’s the reality these days for El Pasoans. Or rather, it’s the twisted perception created by border-warrior politicians and national news media … For El Pasoans and residents of nearby border towns, it might all be a mere oddity – maybe even worth a chuckle – if it didn’t mean the construction of 18-foot border walls, blustery talk about National Guard troop surges, and new resources for the disastrous war on drugs. While ‘troop surge,’ ‘border wall,’ and ‘drug war’ might sound irresistibly sexy to politicians and pundits, it’s border residents who have to live with the fences and tanks and consequences.</w:t>
      </w:r>
    </w:p>
    <w:p w:rsidR="001029EC" w:rsidRPr="00234941" w:rsidRDefault="001029EC" w:rsidP="001029EC"/>
    <w:p w:rsidR="008B3630" w:rsidRDefault="008B3630" w:rsidP="001029EC">
      <w:pPr>
        <w:pStyle w:val="Heading1"/>
        <w:rPr>
          <w:b w:val="0"/>
          <w:bCs w:val="0"/>
        </w:rPr>
      </w:pPr>
      <w:r>
        <w:rPr>
          <w:b w:val="0"/>
          <w:bCs w:val="0"/>
        </w:rPr>
        <w:lastRenderedPageBreak/>
        <w:t>*Legalization*</w:t>
      </w:r>
    </w:p>
    <w:p w:rsidR="008B3630" w:rsidRPr="00234941" w:rsidRDefault="008B3630" w:rsidP="008B3630">
      <w:pPr>
        <w:pStyle w:val="Heading2"/>
        <w:rPr>
          <w:sz w:val="28"/>
        </w:rPr>
      </w:pPr>
      <w:r w:rsidRPr="00234941">
        <w:rPr>
          <w:b w:val="0"/>
          <w:bCs w:val="0"/>
        </w:rPr>
        <w:lastRenderedPageBreak/>
        <w:t>Legislation S</w:t>
      </w:r>
    </w:p>
    <w:p w:rsidR="008B3630" w:rsidRPr="00234941" w:rsidRDefault="008B3630" w:rsidP="008B3630"/>
    <w:p w:rsidR="008B3630" w:rsidRPr="00234941" w:rsidRDefault="008B3630" w:rsidP="008B3630"/>
    <w:p w:rsidR="008B3630" w:rsidRPr="00234941" w:rsidRDefault="008B3630" w:rsidP="008B3630">
      <w:pPr>
        <w:rPr>
          <w:b/>
        </w:rPr>
      </w:pPr>
      <w:r w:rsidRPr="00234941">
        <w:rPr>
          <w:b/>
        </w:rPr>
        <w:t>Drug violence is inevitable absent legalization – police and military training backfire</w:t>
      </w:r>
    </w:p>
    <w:p w:rsidR="008B3630" w:rsidRPr="0065095B" w:rsidRDefault="008B3630" w:rsidP="008B3630">
      <w:pPr>
        <w:rPr>
          <w:rStyle w:val="StyleStyleBold12pt"/>
        </w:rPr>
      </w:pPr>
      <w:r w:rsidRPr="0065095B">
        <w:rPr>
          <w:b/>
        </w:rPr>
        <w:t>Wakefeild, 13</w:t>
      </w:r>
      <w:r w:rsidRPr="0065095B">
        <w:rPr>
          <w:rStyle w:val="StyleStyleBold12pt"/>
          <w:b w:val="0"/>
        </w:rPr>
        <w:t xml:space="preserve"> – deputy editor of The Spectator (Mary, “Stop the drugs war,” The Spectator, 12 January 2013, </w:t>
      </w:r>
      <w:hyperlink r:id="rId67" w:history="1">
        <w:r w:rsidRPr="0065095B">
          <w:rPr>
            <w:rStyle w:val="Hyperlink"/>
            <w:sz w:val="16"/>
          </w:rPr>
          <w:t>http://www.spectator.co.uk/features/8813601/stop-the-drugs-war)//BI</w:t>
        </w:r>
      </w:hyperlink>
    </w:p>
    <w:p w:rsidR="008B3630" w:rsidRPr="00234941" w:rsidRDefault="008B3630" w:rsidP="008B3630">
      <w:r w:rsidRPr="00234941">
        <w:rPr>
          <w:sz w:val="16"/>
        </w:rPr>
        <w:t xml:space="preserve">What about Calderon, the one before Peña Nieto, I asked Maria, who's seen ten presidents come and go. Wasn't he OK? At least he tried to fight the drug cartels. 'He's loco! Mad,' said Maria, with a dismissive shrug. 'His so-called drug war--pah! </w:t>
      </w:r>
      <w:r w:rsidRPr="00234941">
        <w:rPr>
          <w:rStyle w:val="StyleBoldUnderline"/>
        </w:rPr>
        <w:t xml:space="preserve">Do you know how many have died in the drug war? </w:t>
      </w:r>
      <w:r w:rsidRPr="00234941">
        <w:rPr>
          <w:sz w:val="16"/>
        </w:rPr>
        <w:t xml:space="preserve">They say 50,000 dead but it's more like 100,000. </w:t>
      </w:r>
      <w:r w:rsidRPr="00234941">
        <w:rPr>
          <w:rStyle w:val="StyleBoldUnderline"/>
        </w:rPr>
        <w:t>It is more than died in the Vietnam war</w:t>
      </w:r>
      <w:r w:rsidRPr="00234941">
        <w:rPr>
          <w:sz w:val="16"/>
        </w:rPr>
        <w:t xml:space="preserve">. And these are </w:t>
      </w:r>
      <w:r w:rsidRPr="00234941">
        <w:rPr>
          <w:rStyle w:val="StyleBoldUnderline"/>
        </w:rPr>
        <w:t>not soldiers</w:t>
      </w:r>
      <w:r w:rsidRPr="00234941">
        <w:rPr>
          <w:sz w:val="16"/>
        </w:rPr>
        <w:t xml:space="preserve">, they are </w:t>
      </w:r>
      <w:r w:rsidRPr="00234941">
        <w:rPr>
          <w:rStyle w:val="StyleBoldUnderline"/>
        </w:rPr>
        <w:t>young boys, babies, mothers, husbands</w:t>
      </w:r>
      <w:r w:rsidRPr="00234941">
        <w:rPr>
          <w:sz w:val="16"/>
        </w:rPr>
        <w:t xml:space="preserve">. And for what?' There's the question: for what? Felipe </w:t>
      </w:r>
      <w:r w:rsidRPr="00234941">
        <w:rPr>
          <w:rStyle w:val="StyleBoldUnderline"/>
        </w:rPr>
        <w:t>Calderon was once convinced he had the answer</w:t>
      </w:r>
      <w:r w:rsidRPr="00234941">
        <w:rPr>
          <w:sz w:val="16"/>
        </w:rPr>
        <w:t xml:space="preserve">: to crack down on the kingpins; restore moral order. But Calderon's war had a pretty clear outcome: the bad guys won. Capos were shot, </w:t>
      </w:r>
      <w:r w:rsidRPr="00234941">
        <w:rPr>
          <w:rStyle w:val="StyleBoldUnderline"/>
        </w:rPr>
        <w:t>but</w:t>
      </w:r>
      <w:r w:rsidRPr="00234941">
        <w:rPr>
          <w:sz w:val="16"/>
        </w:rPr>
        <w:t xml:space="preserve"> their </w:t>
      </w:r>
      <w:r w:rsidRPr="00234941">
        <w:rPr>
          <w:rStyle w:val="StyleBoldUnderline"/>
        </w:rPr>
        <w:t>cartels just split and proliferated</w:t>
      </w:r>
      <w:r w:rsidRPr="00234941">
        <w:rPr>
          <w:sz w:val="16"/>
        </w:rPr>
        <w:t xml:space="preserve">: </w:t>
      </w:r>
      <w:r w:rsidRPr="00234941">
        <w:rPr>
          <w:rStyle w:val="StyleBoldUnderline"/>
        </w:rPr>
        <w:t>more gang warfare, more severed heads</w:t>
      </w:r>
      <w:r w:rsidRPr="00234941">
        <w:rPr>
          <w:sz w:val="16"/>
        </w:rPr>
        <w:t xml:space="preserve"> dumped on beaches; </w:t>
      </w:r>
      <w:r w:rsidRPr="00234941">
        <w:rPr>
          <w:rStyle w:val="StyleBoldUnderline"/>
        </w:rPr>
        <w:t>more corpses</w:t>
      </w:r>
      <w:r w:rsidRPr="00234941">
        <w:rPr>
          <w:sz w:val="16"/>
        </w:rPr>
        <w:t xml:space="preserve"> carved up and left on busy streets for kids to gawp at; </w:t>
      </w:r>
      <w:r w:rsidRPr="00234941">
        <w:rPr>
          <w:rStyle w:val="StyleBoldUnderline"/>
        </w:rPr>
        <w:t>extortion, kidnap, rape. It soon became clear</w:t>
      </w:r>
      <w:r w:rsidRPr="00234941">
        <w:rPr>
          <w:sz w:val="16"/>
        </w:rPr>
        <w:t xml:space="preserve"> even to Calderon </w:t>
      </w:r>
      <w:r w:rsidRPr="00234941">
        <w:rPr>
          <w:rStyle w:val="StyleBoldUnderline"/>
        </w:rPr>
        <w:t>that the 'war on drugs' was unwinnable</w:t>
      </w:r>
      <w:r w:rsidRPr="00234941">
        <w:rPr>
          <w:sz w:val="16"/>
        </w:rPr>
        <w:t xml:space="preserve">, for the simple reason that </w:t>
      </w:r>
      <w:r w:rsidRPr="00234941">
        <w:rPr>
          <w:rStyle w:val="StyleBoldUnderline"/>
        </w:rPr>
        <w:t>the cause of the mayhem is not in Mexico, it's in the States</w:t>
      </w:r>
      <w:r w:rsidRPr="00234941">
        <w:rPr>
          <w:sz w:val="16"/>
        </w:rPr>
        <w:t xml:space="preserve">. For </w:t>
      </w:r>
      <w:r w:rsidRPr="00234941">
        <w:rPr>
          <w:rStyle w:val="StyleBoldUnderline"/>
        </w:rPr>
        <w:t>as long as there are American junkies, Mexico will pay the blood price for their addiction</w:t>
      </w:r>
      <w:r w:rsidRPr="00234941">
        <w:rPr>
          <w:sz w:val="16"/>
        </w:rPr>
        <w:t xml:space="preserve">. This has been the status quo for the past few decades, and as far as I could tell on my Mexican adventure last year, Maria was right: </w:t>
      </w:r>
      <w:r w:rsidRPr="00234941">
        <w:rPr>
          <w:rStyle w:val="StyleBoldUnderline"/>
        </w:rPr>
        <w:t>no one expected</w:t>
      </w:r>
      <w:r w:rsidRPr="00234941">
        <w:rPr>
          <w:sz w:val="16"/>
        </w:rPr>
        <w:t xml:space="preserve"> Peña </w:t>
      </w:r>
      <w:r w:rsidRPr="00234941">
        <w:rPr>
          <w:rStyle w:val="StyleBoldUnderline"/>
        </w:rPr>
        <w:t>Nieto to change</w:t>
      </w:r>
      <w:r w:rsidRPr="00234941">
        <w:rPr>
          <w:sz w:val="16"/>
        </w:rPr>
        <w:t xml:space="preserve"> much of </w:t>
      </w:r>
      <w:r w:rsidRPr="00234941">
        <w:rPr>
          <w:rStyle w:val="StyleBoldUnderline"/>
        </w:rPr>
        <w:t>anything</w:t>
      </w:r>
      <w:r w:rsidRPr="00234941">
        <w:rPr>
          <w:sz w:val="16"/>
        </w:rPr>
        <w:t xml:space="preserve">. He belongs to the PRI--the Institutional Revolutionary Party, which ruled Mexico for most of the past century, and its approach to the cartels has been a blind eye. But </w:t>
      </w:r>
      <w:r w:rsidRPr="00234941">
        <w:rPr>
          <w:rStyle w:val="StyleBoldUnderline"/>
        </w:rPr>
        <w:t>late last year</w:t>
      </w:r>
      <w:r w:rsidRPr="00234941">
        <w:rPr>
          <w:sz w:val="16"/>
        </w:rPr>
        <w:t xml:space="preserve">, there was a new twist: </w:t>
      </w:r>
      <w:r w:rsidRPr="00234941">
        <w:rPr>
          <w:rStyle w:val="StyleBoldUnderline"/>
        </w:rPr>
        <w:t>America</w:t>
      </w:r>
      <w:r w:rsidRPr="00234941">
        <w:rPr>
          <w:sz w:val="16"/>
        </w:rPr>
        <w:t xml:space="preserve">, having spent billions on Calderon's daft crusade, last month </w:t>
      </w:r>
      <w:r w:rsidRPr="00234941">
        <w:rPr>
          <w:rStyle w:val="StyleBoldUnderline"/>
        </w:rPr>
        <w:t>voted to legalise cannabis in some states</w:t>
      </w:r>
      <w:r w:rsidRPr="00234941">
        <w:rPr>
          <w:sz w:val="16"/>
        </w:rPr>
        <w:t xml:space="preserve"> (if the federal government gives them the OK). Colorado and Washington started it, California is keen to follow suit, and Oregon, Rhode Island, Maine and Vermont aren't far behind. It creates an irony that the Mexican president is puzzling over: </w:t>
      </w:r>
      <w:r w:rsidRPr="00234941">
        <w:rPr>
          <w:rStyle w:val="StyleBoldUnderline"/>
        </w:rPr>
        <w:t>some 40 per cent of the cartels' business is selling cannabis across the border, so why should Mexico bust a gut keeping it from getting to America</w:t>
      </w:r>
      <w:r w:rsidRPr="00234941">
        <w:rPr>
          <w:sz w:val="16"/>
        </w:rPr>
        <w:t xml:space="preserve">, if it's legal there? This new legislation, said one of Peña Nieto's advisers cautiously, 'changes the rules of the game'. It does, and it also creates an opportunity, though one that Peña Nieto might not welcome. If the Mexican president is brave enough, he could not just follow the new rules, but perhaps change the game. He could follow the lead of President Otto Perez Molina of Guatemala, who has asked the question: </w:t>
      </w:r>
      <w:r w:rsidRPr="00234941">
        <w:rPr>
          <w:rStyle w:val="StyleBoldUnderline"/>
        </w:rPr>
        <w:t>if fighting doesn't work, why not legalise drugs instead?</w:t>
      </w:r>
      <w:r w:rsidRPr="00234941">
        <w:rPr>
          <w:sz w:val="16"/>
        </w:rPr>
        <w:t xml:space="preserve"> Molina is a former head of the intelligence services who has himself tried the iron-fist approach to gangs, but now he says the price paid in human lives is too high. 'It's time to end the myths, the taboos, and discuss legalisation.' Perhaps it sounds like a dramatic step. It's certainly one America would oppose with every star and stripe, because to legalise drugs in Mexico would be to push the fight alarmingly close to their border. But then, even as a tourist there, you can see Mexico requires a dramatic step. </w:t>
      </w:r>
      <w:r w:rsidRPr="00234941">
        <w:rPr>
          <w:rStyle w:val="StyleBoldUnderline"/>
        </w:rPr>
        <w:t>To say that the police aren't effective is an</w:t>
      </w:r>
      <w:r w:rsidRPr="00234941">
        <w:rPr>
          <w:sz w:val="16"/>
        </w:rPr>
        <w:t xml:space="preserve"> almost comic </w:t>
      </w:r>
      <w:r w:rsidRPr="00234941">
        <w:rPr>
          <w:rStyle w:val="StyleBoldUnderline"/>
        </w:rPr>
        <w:t>understatement.</w:t>
      </w:r>
      <w:r w:rsidRPr="00234941">
        <w:rPr>
          <w:sz w:val="16"/>
        </w:rPr>
        <w:t xml:space="preserve"> It's not just that there are good cops and bad cops; it's that it's impossible to tell the difference. Take this little tangle. Last year, in June, there was a shootout in the food court of Mexico City airport, Terminal 2. Three police officers who suspected another three of drug-smuggling went (they say) to make an arrest. The drug-running cops opened fire, killed the good cops, then skipped off scot-free, leaving clumps of traumatised Texan tourists shivering under canteen tables, vowing never to leave Dallas again. It later turned out that the runaway cops were in fact the good guys. They had been about to expose all the other cops as drug-smugglers, and had been shot at as a result. All 348 airport cops were later reshuffled to other states. </w:t>
      </w:r>
      <w:r w:rsidRPr="00234941">
        <w:rPr>
          <w:rStyle w:val="StyleBoldUnderline"/>
        </w:rPr>
        <w:t>If you think perhaps the answer to Mexico's troubles is a tougher army, then I'd like to introduce you to Los Zetas</w:t>
      </w:r>
      <w:r w:rsidRPr="00234941">
        <w:rPr>
          <w:sz w:val="16"/>
        </w:rPr>
        <w:t xml:space="preserve">. They are often also described as the paramilitary wing of the older Gulf Cartel, but that hasn't been true for a while. In 2010 they bit off the hand that fed them, formed their own gang, and began to show their rivals the true meaning of brutality. </w:t>
      </w:r>
      <w:r w:rsidRPr="00234941">
        <w:rPr>
          <w:rStyle w:val="StyleBoldUnderline"/>
        </w:rPr>
        <w:t>The Zetas specialise in the butchering of children</w:t>
      </w:r>
      <w:r w:rsidRPr="00234941">
        <w:rPr>
          <w:sz w:val="16"/>
        </w:rPr>
        <w:t xml:space="preserve">. They have been phenomenally successful, just recently overtaking the famous Sinaloa cartel and dominating the country. How have they managed this? Because </w:t>
      </w:r>
      <w:r w:rsidRPr="00234941">
        <w:rPr>
          <w:rStyle w:val="StyleBoldUnderline"/>
        </w:rPr>
        <w:t>they came from the army</w:t>
      </w:r>
      <w:r w:rsidRPr="00234941">
        <w:rPr>
          <w:sz w:val="16"/>
        </w:rPr>
        <w:t xml:space="preserve">, from Mexico's equivalent of the SAS. They were </w:t>
      </w:r>
      <w:r w:rsidRPr="00234941">
        <w:rPr>
          <w:rStyle w:val="StyleBoldUnderline"/>
        </w:rPr>
        <w:t>trained by American and Israeli special forces in intimidation, ambushing and marksmanship</w:t>
      </w:r>
      <w:r w:rsidRPr="00234941">
        <w:rPr>
          <w:sz w:val="16"/>
        </w:rPr>
        <w:t xml:space="preserve">, just to fight the drug gangs. Then they upped and formed one. </w:t>
      </w:r>
      <w:r w:rsidRPr="00234941">
        <w:rPr>
          <w:rStyle w:val="StyleBoldUnderline"/>
        </w:rPr>
        <w:t>The Zetas</w:t>
      </w:r>
      <w:r w:rsidRPr="00234941">
        <w:rPr>
          <w:sz w:val="16"/>
        </w:rPr>
        <w:t xml:space="preserve"> still </w:t>
      </w:r>
      <w:r w:rsidRPr="00234941">
        <w:rPr>
          <w:rStyle w:val="StyleBoldUnderline"/>
        </w:rPr>
        <w:t>recruit from Mexico's special forces and from the Guatemalan equivalent</w:t>
      </w:r>
      <w:r w:rsidRPr="00234941">
        <w:rPr>
          <w:sz w:val="16"/>
        </w:rPr>
        <w:t xml:space="preserve">, the Kaibiles. </w:t>
      </w:r>
      <w:r w:rsidRPr="00234941">
        <w:rPr>
          <w:rStyle w:val="StyleBoldUnderline"/>
        </w:rPr>
        <w:t>The more cash America puts into training the Mexican army, the happier the Zetas are, purring over all the potential new recruits</w:t>
      </w:r>
      <w:r w:rsidRPr="00234941">
        <w:rPr>
          <w:sz w:val="16"/>
        </w:rPr>
        <w:t xml:space="preserve">. So </w:t>
      </w:r>
      <w:r w:rsidRPr="00234941">
        <w:rPr>
          <w:rStyle w:val="StyleBoldUnderline"/>
        </w:rPr>
        <w:t>there aren't</w:t>
      </w:r>
      <w:r w:rsidRPr="00234941">
        <w:rPr>
          <w:sz w:val="16"/>
        </w:rPr>
        <w:t xml:space="preserve"> really many </w:t>
      </w:r>
      <w:r w:rsidRPr="00234941">
        <w:rPr>
          <w:rStyle w:val="StyleBoldUnderline"/>
        </w:rPr>
        <w:t>other alternatives. Why not legalise drugs</w:t>
      </w:r>
      <w:r w:rsidRPr="00234941">
        <w:rPr>
          <w:sz w:val="16"/>
        </w:rPr>
        <w:t xml:space="preserve">? It wouldn't be giving up, </w:t>
      </w:r>
      <w:r w:rsidRPr="00234941">
        <w:rPr>
          <w:rStyle w:val="StyleBoldUnderline"/>
        </w:rPr>
        <w:t>it would be winning without fighting</w:t>
      </w:r>
      <w:r w:rsidRPr="00234941">
        <w:rPr>
          <w:sz w:val="16"/>
        </w:rPr>
        <w:t xml:space="preserve"> --the best, cleverest way. The </w:t>
      </w:r>
      <w:r w:rsidRPr="00234941">
        <w:rPr>
          <w:rStyle w:val="StyleBoldUnderline"/>
        </w:rPr>
        <w:t>cartels would be forced above ground</w:t>
      </w:r>
      <w:r w:rsidRPr="00234941">
        <w:rPr>
          <w:sz w:val="16"/>
        </w:rPr>
        <w:t xml:space="preserve">; the </w:t>
      </w:r>
      <w:r w:rsidRPr="00234941">
        <w:rPr>
          <w:rStyle w:val="StyleBoldUnderline"/>
        </w:rPr>
        <w:t>big money would be in legitimate business</w:t>
      </w:r>
      <w:r w:rsidRPr="00234941">
        <w:rPr>
          <w:sz w:val="16"/>
        </w:rPr>
        <w:t xml:space="preserve">. The psychos, like Rosario Reta (opposite), would no longer be required, and who knows, </w:t>
      </w:r>
      <w:r w:rsidRPr="00234941">
        <w:rPr>
          <w:rStyle w:val="StyleBoldUnderline"/>
        </w:rPr>
        <w:t xml:space="preserve">the police might once again become an effective force. </w:t>
      </w:r>
      <w:r w:rsidRPr="00234941">
        <w:rPr>
          <w:sz w:val="16"/>
        </w:rPr>
        <w:t xml:space="preserve">After leaving Oaxaca, I headed for Veracruz state on the Mexican gulf and Maria waved us off with a warning: 'Be careful, </w:t>
      </w:r>
      <w:r w:rsidRPr="00234941">
        <w:rPr>
          <w:sz w:val="16"/>
        </w:rPr>
        <w:lastRenderedPageBreak/>
        <w:t xml:space="preserve">Los Zetas operate there!' The next night was an anxious one, high in the Sierra Norte mountains, Googling for signs of trouble. The whole police force had been sacked recently, it turned out, and the Zetas were waging a war against journalists, leaving their beaten bodies in the streets as a warning to others. That was enough for me. At the turn-off to Veracruz the following day, we turned tail and made for safer-sounding Villahermosa, though I'm quite sure the chances of us actually meeting a Zeta were very slim. And that's another tragedy for Mexico. It's a terrific place, but </w:t>
      </w:r>
      <w:r w:rsidRPr="00234941">
        <w:rPr>
          <w:rStyle w:val="StyleBoldUnderline"/>
        </w:rPr>
        <w:t>tourists are increasingly so paralysed with anxiety about the cartels that they're reluctant to travel</w:t>
      </w:r>
      <w:r w:rsidRPr="00234941">
        <w:rPr>
          <w:sz w:val="16"/>
        </w:rPr>
        <w:t xml:space="preserve"> there. We ate alone one night in a three-storey restaurant in Mexico City on the main square--the one the Lonely Planet said was usually chock-a-block. Waiters idled by the walls, waiting to go home. A hundred tables laid in high season, and only two customers all night. </w:t>
      </w:r>
      <w:r w:rsidRPr="00234941">
        <w:rPr>
          <w:rStyle w:val="StyleBoldUnderline"/>
        </w:rPr>
        <w:t>If tourism dries up, there'll be only one career for a young man with an eye to making money: join a gang</w:t>
      </w:r>
      <w:r w:rsidRPr="00234941">
        <w:rPr>
          <w:sz w:val="16"/>
        </w:rPr>
        <w:t>.</w:t>
      </w:r>
    </w:p>
    <w:p w:rsidR="008B3630" w:rsidRPr="00234941" w:rsidRDefault="008B3630" w:rsidP="008B3630"/>
    <w:p w:rsidR="008B3630" w:rsidRPr="00234941" w:rsidRDefault="008B3630" w:rsidP="008B3630">
      <w:pPr>
        <w:pStyle w:val="Heading2"/>
      </w:pPr>
      <w:r w:rsidRPr="00234941">
        <w:rPr>
          <w:b w:val="0"/>
          <w:bCs w:val="0"/>
        </w:rPr>
        <w:lastRenderedPageBreak/>
        <w:t>Legalization Good</w:t>
      </w:r>
    </w:p>
    <w:p w:rsidR="008B3630" w:rsidRPr="00234941" w:rsidRDefault="008B3630" w:rsidP="008B3630"/>
    <w:p w:rsidR="008B3630" w:rsidRPr="00234941" w:rsidRDefault="008B3630" w:rsidP="008B3630">
      <w:pPr>
        <w:rPr>
          <w:b/>
        </w:rPr>
      </w:pPr>
      <w:r w:rsidRPr="00234941">
        <w:rPr>
          <w:b/>
        </w:rPr>
        <w:t>Legalization good – decreases demand for drugs</w:t>
      </w:r>
    </w:p>
    <w:p w:rsidR="008B3630" w:rsidRPr="00234941" w:rsidRDefault="008B3630" w:rsidP="008B3630">
      <w:pPr>
        <w:rPr>
          <w:rStyle w:val="StyleStyleBold12pt"/>
        </w:rPr>
      </w:pPr>
      <w:r w:rsidRPr="00234941">
        <w:rPr>
          <w:b/>
        </w:rPr>
        <w:t>Stonebraker 13</w:t>
      </w:r>
      <w:r w:rsidRPr="00234941">
        <w:t xml:space="preserve"> associate professor of economics at Winthrop University, former professor in the Department of Economics, Ph.D. degree in economics from Princeton University and a B.A. degree in economics from the University of Maryland </w:t>
      </w:r>
      <w:r w:rsidRPr="0083546F">
        <w:rPr>
          <w:rStyle w:val="StyleStyleBold12pt"/>
          <w:b w:val="0"/>
        </w:rPr>
        <w:t>(Robert J. Stonebraker “Supply-Side Drug Policy: Will it Ever Work?” The Joy of Economics:  Making Sense out of Life Section II-C: Crime 06/04/13 http://faculty.winthrop.edu/stonebrakerr/book/supplysidedrugs.htm) // czhang</w:t>
      </w:r>
    </w:p>
    <w:p w:rsidR="008B3630" w:rsidRPr="00234941" w:rsidRDefault="008B3630" w:rsidP="008B3630">
      <w:pPr>
        <w:rPr>
          <w:sz w:val="16"/>
        </w:rPr>
      </w:pPr>
      <w:r w:rsidRPr="00234941">
        <w:rPr>
          <w:sz w:val="16"/>
        </w:rPr>
        <w:t>Legalization?</w:t>
      </w:r>
      <w:r w:rsidRPr="00234941">
        <w:rPr>
          <w:sz w:val="12"/>
        </w:rPr>
        <w:t>¶</w:t>
      </w:r>
      <w:r w:rsidRPr="00234941">
        <w:rPr>
          <w:sz w:val="16"/>
        </w:rPr>
        <w:t xml:space="preserve"> </w:t>
      </w:r>
      <w:r w:rsidRPr="00234941">
        <w:rPr>
          <w:sz w:val="12"/>
        </w:rPr>
        <w:t>¶</w:t>
      </w:r>
      <w:r w:rsidRPr="00234941">
        <w:rPr>
          <w:sz w:val="16"/>
        </w:rPr>
        <w:t xml:space="preserve"> A more radical approach is legalization. Although quite controversial, </w:t>
      </w:r>
      <w:r w:rsidRPr="00234941">
        <w:rPr>
          <w:rStyle w:val="StyleBoldUnderline"/>
        </w:rPr>
        <w:t>legalization does offer potential gains</w:t>
      </w:r>
      <w:r w:rsidRPr="00234941">
        <w:rPr>
          <w:sz w:val="16"/>
        </w:rPr>
        <w:t xml:space="preserve">. Much of the current drug-related </w:t>
      </w:r>
      <w:r w:rsidRPr="00234941">
        <w:rPr>
          <w:rStyle w:val="StyleBoldUnderline"/>
        </w:rPr>
        <w:t xml:space="preserve">crime occurs </w:t>
      </w:r>
      <w:r w:rsidRPr="00234941">
        <w:rPr>
          <w:sz w:val="16"/>
        </w:rPr>
        <w:t xml:space="preserve">as rival suppliers battle for turf and market share both </w:t>
      </w:r>
      <w:r w:rsidRPr="00234941">
        <w:rPr>
          <w:rStyle w:val="StyleBoldUnderline"/>
        </w:rPr>
        <w:t>within the U.S. and along supply routes throughout Central and South America and Asia</w:t>
      </w:r>
      <w:r w:rsidRPr="00234941">
        <w:rPr>
          <w:sz w:val="16"/>
        </w:rPr>
        <w:t xml:space="preserve">. </w:t>
      </w:r>
      <w:r w:rsidRPr="00234941">
        <w:rPr>
          <w:rStyle w:val="StyleBoldUnderline"/>
        </w:rPr>
        <w:t>In a legal market, suppliers are likely to enforce contracts by recourse to law rather than violence</w:t>
      </w:r>
      <w:r w:rsidRPr="00234941">
        <w:rPr>
          <w:sz w:val="16"/>
        </w:rPr>
        <w:t xml:space="preserve">. Moreover, </w:t>
      </w:r>
      <w:r w:rsidRPr="00234941">
        <w:rPr>
          <w:rStyle w:val="StyleBoldUnderline"/>
        </w:rPr>
        <w:t>law enforcement officials</w:t>
      </w:r>
      <w:r w:rsidRPr="00234941">
        <w:rPr>
          <w:sz w:val="16"/>
        </w:rPr>
        <w:t xml:space="preserve">, free from having to chase down drug offenders, </w:t>
      </w:r>
      <w:r w:rsidRPr="00234941">
        <w:rPr>
          <w:rStyle w:val="StyleBoldUnderline"/>
        </w:rPr>
        <w:t>could reallocate their time and efforts to reducing other types of criminal activity. Drug safety might also improve</w:t>
      </w:r>
      <w:r w:rsidRPr="00234941">
        <w:rPr>
          <w:sz w:val="16"/>
        </w:rPr>
        <w:t xml:space="preserve">. Retail stores that offer branded products meeting government-certified standards could replace back-alley vendors who offer drugs of unknown purity. </w:t>
      </w:r>
      <w:r w:rsidRPr="00234941">
        <w:rPr>
          <w:rStyle w:val="StyleBoldUnderline"/>
        </w:rPr>
        <w:t>Legalization also might create financial benefits</w:t>
      </w:r>
      <w:r w:rsidRPr="00234941">
        <w:rPr>
          <w:sz w:val="16"/>
        </w:rPr>
        <w:t xml:space="preserve">. In addition to the potential tax revenues states might collect on the sale and use of controlled substances, </w:t>
      </w:r>
      <w:r w:rsidRPr="00234941">
        <w:rPr>
          <w:rStyle w:val="StyleBoldUnderline"/>
        </w:rPr>
        <w:t>billions of dollars now being spent on drug enforcement and prisons could be saved.</w:t>
      </w:r>
      <w:r w:rsidRPr="00234941">
        <w:rPr>
          <w:rStyle w:val="StyleBoldUnderline"/>
          <w:sz w:val="12"/>
        </w:rPr>
        <w:t xml:space="preserve">¶ </w:t>
      </w:r>
      <w:r w:rsidRPr="00234941">
        <w:rPr>
          <w:sz w:val="12"/>
        </w:rPr>
        <w:t>¶</w:t>
      </w:r>
      <w:r w:rsidRPr="00234941">
        <w:rPr>
          <w:sz w:val="16"/>
        </w:rPr>
        <w:t xml:space="preserve"> </w:t>
      </w:r>
      <w:r w:rsidRPr="00234941">
        <w:rPr>
          <w:rStyle w:val="StyleBoldUnderline"/>
        </w:rPr>
        <w:t>Legalization certainly would increase the supply of currently illegal substances and bring down prices. The interesting question is what might happen to demand.</w:t>
      </w:r>
      <w:r w:rsidRPr="00234941">
        <w:rPr>
          <w:sz w:val="16"/>
        </w:rPr>
        <w:t xml:space="preserve"> Opponents are convinced that legalization would cause the demand for drugs to soar as hordes of new users "experiment." Since many of these might subsequently become addicted, the costs to society would quickly multiply. On the other hand, proponents contend that </w:t>
      </w:r>
      <w:r w:rsidRPr="00234941">
        <w:rPr>
          <w:rStyle w:val="StyleBoldUnderline"/>
        </w:rPr>
        <w:t>quantities consumed will not rise significantly</w:t>
      </w:r>
      <w:r w:rsidRPr="00234941">
        <w:rPr>
          <w:sz w:val="16"/>
        </w:rPr>
        <w:t xml:space="preserve">. Stripped of their illicit cloak, </w:t>
      </w:r>
      <w:r w:rsidRPr="00234941">
        <w:rPr>
          <w:rStyle w:val="StyleBoldUnderline"/>
        </w:rPr>
        <w:t>drugs would be less alluring to rebellious youth.</w:t>
      </w:r>
      <w:r w:rsidRPr="00234941">
        <w:rPr>
          <w:sz w:val="16"/>
        </w:rPr>
        <w:t xml:space="preserve"> If so, </w:t>
      </w:r>
      <w:r w:rsidRPr="00234941">
        <w:rPr>
          <w:rStyle w:val="StyleBoldUnderline"/>
        </w:rPr>
        <w:t>the demand for drugs might actually plummet</w:t>
      </w:r>
      <w:r w:rsidRPr="00234941">
        <w:rPr>
          <w:sz w:val="16"/>
        </w:rPr>
        <w:t xml:space="preserve">. And, </w:t>
      </w:r>
      <w:r w:rsidRPr="00234941">
        <w:rPr>
          <w:rStyle w:val="StyleBoldUnderline"/>
        </w:rPr>
        <w:t>if we fear that lower prices will push usage up, governments can raise those prices by imposing appropriate taxes.</w:t>
      </w:r>
      <w:r w:rsidRPr="00234941">
        <w:rPr>
          <w:sz w:val="16"/>
        </w:rPr>
        <w:t xml:space="preserve"> Moreover, alcohol can be a substitute for products such as marijuana or cocaine. If so, an increase in drug usage might create a similar decrease in the consumption of alcohol and its related costs.</w:t>
      </w:r>
      <w:r w:rsidRPr="00234941">
        <w:rPr>
          <w:sz w:val="12"/>
        </w:rPr>
        <w:t>¶</w:t>
      </w:r>
      <w:r w:rsidRPr="00234941">
        <w:rPr>
          <w:sz w:val="16"/>
        </w:rPr>
        <w:t xml:space="preserve"> </w:t>
      </w:r>
      <w:r w:rsidRPr="00234941">
        <w:rPr>
          <w:sz w:val="12"/>
        </w:rPr>
        <w:t>¶</w:t>
      </w:r>
      <w:r w:rsidRPr="00234941">
        <w:rPr>
          <w:sz w:val="16"/>
        </w:rPr>
        <w:t xml:space="preserve"> </w:t>
      </w:r>
      <w:r w:rsidRPr="00234941">
        <w:rPr>
          <w:rStyle w:val="StyleBoldUnderline"/>
        </w:rPr>
        <w:t>Since 2001, Portugal has used a novel, but related, approach</w:t>
      </w:r>
      <w:r w:rsidRPr="00234941">
        <w:rPr>
          <w:sz w:val="16"/>
        </w:rPr>
        <w:t xml:space="preserve">. While </w:t>
      </w:r>
      <w:r w:rsidRPr="00234941">
        <w:rPr>
          <w:rStyle w:val="StyleBoldUnderline"/>
        </w:rPr>
        <w:t>possession and use of drugs</w:t>
      </w:r>
      <w:r w:rsidRPr="00234941">
        <w:rPr>
          <w:sz w:val="16"/>
        </w:rPr>
        <w:t xml:space="preserve"> remains officially illegal, they </w:t>
      </w:r>
      <w:r w:rsidRPr="00234941">
        <w:rPr>
          <w:rStyle w:val="StyleBoldUnderline"/>
        </w:rPr>
        <w:t>have been "decriminalized".</w:t>
      </w:r>
      <w:r w:rsidRPr="00234941">
        <w:rPr>
          <w:sz w:val="16"/>
        </w:rPr>
        <w:t xml:space="preserve"> </w:t>
      </w:r>
      <w:r w:rsidRPr="00234941">
        <w:rPr>
          <w:rStyle w:val="StyleBoldUnderline"/>
        </w:rPr>
        <w:t>The police</w:t>
      </w:r>
      <w:r w:rsidRPr="00234941">
        <w:rPr>
          <w:sz w:val="16"/>
        </w:rPr>
        <w:t xml:space="preserve"> can stop anyone they find using illegal substances and confiscate the drugs but, instead of imposing criminal penalties, they </w:t>
      </w:r>
      <w:r w:rsidRPr="00234941">
        <w:rPr>
          <w:rStyle w:val="StyleBoldUnderline"/>
        </w:rPr>
        <w:t>send the users to "dissuasion commissions" that offer therapy</w:t>
      </w:r>
      <w:r w:rsidRPr="00234941">
        <w:rPr>
          <w:sz w:val="16"/>
        </w:rPr>
        <w:t xml:space="preserve">. There are no fines and no prison sentences. The </w:t>
      </w:r>
      <w:r w:rsidRPr="00234941">
        <w:rPr>
          <w:rStyle w:val="StyleBoldUnderline"/>
        </w:rPr>
        <w:t>initial results have been encouraging</w:t>
      </w:r>
      <w:r w:rsidRPr="00234941">
        <w:rPr>
          <w:sz w:val="16"/>
        </w:rPr>
        <w:t xml:space="preserve">. Usage rates for most substances seem to have fallen or remained constant and, with the fear of prosecution removed, the numbers of users seeking treatment has risen significantly.9 Similarly, </w:t>
      </w:r>
      <w:r w:rsidRPr="00234941">
        <w:rPr>
          <w:rStyle w:val="StyleBoldUnderline"/>
        </w:rPr>
        <w:t>Uruguay has much lower rates of drug usage than the U.S. despite the fact that possession of drugs for individual use in that country never has been illegal</w:t>
      </w:r>
      <w:r w:rsidRPr="00234941">
        <w:rPr>
          <w:sz w:val="16"/>
        </w:rPr>
        <w:t xml:space="preserve">. </w:t>
      </w:r>
      <w:r w:rsidRPr="00234941">
        <w:rPr>
          <w:rStyle w:val="StyleBoldUnderline"/>
        </w:rPr>
        <w:t>several other Latin American countries now are considering similar policies</w:t>
      </w:r>
      <w:r w:rsidRPr="00234941">
        <w:rPr>
          <w:sz w:val="16"/>
        </w:rPr>
        <w:t>.10 Although several U.S. states recently have moved to decriminalize marijuana, at least for medical purposes, the approach remains controversial.</w:t>
      </w:r>
    </w:p>
    <w:p w:rsidR="008B3630" w:rsidRPr="00234941" w:rsidRDefault="008B3630" w:rsidP="008B3630"/>
    <w:p w:rsidR="008B3630" w:rsidRPr="00234941" w:rsidRDefault="008B3630" w:rsidP="008B3630">
      <w:pPr>
        <w:rPr>
          <w:b/>
        </w:rPr>
      </w:pPr>
      <w:r w:rsidRPr="00234941">
        <w:rPr>
          <w:b/>
        </w:rPr>
        <w:t>Total legalization key to solve the root cause of violence and drug crime – otherwise corruption spreads to the US and causes instability – solving in the US spills over</w:t>
      </w:r>
    </w:p>
    <w:p w:rsidR="008B3630" w:rsidRPr="00234941" w:rsidRDefault="008B3630" w:rsidP="008B3630">
      <w:pPr>
        <w:rPr>
          <w:rStyle w:val="StyleStyleBold12pt"/>
        </w:rPr>
      </w:pPr>
      <w:r w:rsidRPr="00234941">
        <w:rPr>
          <w:b/>
        </w:rPr>
        <w:t>Carpenter, 9</w:t>
      </w:r>
      <w:r w:rsidRPr="00234941">
        <w:t xml:space="preserve"> </w:t>
      </w:r>
      <w:r w:rsidRPr="00234941">
        <w:rPr>
          <w:sz w:val="16"/>
        </w:rPr>
        <w:t>vice president for defense and foreign policy studies at the Cato Institute, is the author of eight books, including Bad Neighbor Policy: Washington’s Futile War on Drugs in Latin America</w:t>
      </w:r>
      <w:r w:rsidRPr="00234941">
        <w:rPr>
          <w:rStyle w:val="StyleStyleBold12pt"/>
        </w:rPr>
        <w:t xml:space="preserve"> </w:t>
      </w:r>
      <w:r w:rsidRPr="0083546F">
        <w:rPr>
          <w:rStyle w:val="StyleStyleBold12pt"/>
          <w:b w:val="0"/>
        </w:rPr>
        <w:t>(Ted Galen, “Troubled Neighbor: Mexico’s Drug Violence Poses a Threat to the United States” February 2, 2009 Cato Institute, http://www.cato.org/publications/policy-analysis/troubled-neighbor-mexicos-drug-violence-poses-threat-united-states) // czhang</w:t>
      </w:r>
    </w:p>
    <w:p w:rsidR="008B3630" w:rsidRPr="00234941" w:rsidRDefault="008B3630" w:rsidP="008B3630">
      <w:pPr>
        <w:rPr>
          <w:sz w:val="16"/>
        </w:rPr>
      </w:pPr>
      <w:r w:rsidRPr="00234941">
        <w:rPr>
          <w:sz w:val="16"/>
        </w:rPr>
        <w:t>The Only Real Solution</w:t>
      </w:r>
      <w:r w:rsidRPr="00234941">
        <w:rPr>
          <w:sz w:val="12"/>
        </w:rPr>
        <w:t>¶</w:t>
      </w:r>
      <w:r w:rsidRPr="00234941">
        <w:rPr>
          <w:sz w:val="16"/>
        </w:rPr>
        <w:t xml:space="preserve"> The brutal reality is that prohibitionism</w:t>
      </w:r>
      <w:r w:rsidRPr="00234941">
        <w:rPr>
          <w:sz w:val="12"/>
        </w:rPr>
        <w:t>¶</w:t>
      </w:r>
      <w:r w:rsidRPr="00234941">
        <w:rPr>
          <w:sz w:val="16"/>
        </w:rPr>
        <w:t xml:space="preserve"> simply drives commerce in a product underground, creating an enormous black-market</w:t>
      </w:r>
      <w:r w:rsidRPr="00234941">
        <w:rPr>
          <w:sz w:val="12"/>
        </w:rPr>
        <w:t>¶</w:t>
      </w:r>
      <w:r w:rsidRPr="00234941">
        <w:rPr>
          <w:sz w:val="16"/>
        </w:rPr>
        <w:t xml:space="preserve"> potential profit that attracts violence-prone,</w:t>
      </w:r>
      <w:r w:rsidRPr="00234941">
        <w:rPr>
          <w:sz w:val="12"/>
        </w:rPr>
        <w:t>¶</w:t>
      </w:r>
      <w:r w:rsidRPr="00234941">
        <w:rPr>
          <w:sz w:val="16"/>
        </w:rPr>
        <w:t xml:space="preserve"> criminal elements. Even the U.S. State Department has conceded that point, although it</w:t>
      </w:r>
      <w:r w:rsidRPr="00234941">
        <w:rPr>
          <w:sz w:val="12"/>
        </w:rPr>
        <w:t>¶</w:t>
      </w:r>
      <w:r w:rsidRPr="00234941">
        <w:rPr>
          <w:sz w:val="16"/>
        </w:rPr>
        <w:t xml:space="preserve"> remains blindly committed to a prohibitionist</w:t>
      </w:r>
      <w:r w:rsidRPr="00234941">
        <w:rPr>
          <w:sz w:val="12"/>
        </w:rPr>
        <w:t>¶</w:t>
      </w:r>
      <w:r w:rsidRPr="00234941">
        <w:rPr>
          <w:sz w:val="16"/>
        </w:rPr>
        <w:t xml:space="preserve"> strategy.</w:t>
      </w:r>
      <w:r w:rsidRPr="00234941">
        <w:rPr>
          <w:sz w:val="12"/>
        </w:rPr>
        <w:t>¶</w:t>
      </w:r>
      <w:r w:rsidRPr="00234941">
        <w:rPr>
          <w:sz w:val="16"/>
        </w:rPr>
        <w:t xml:space="preserve"> Drug organizations possess and wield</w:t>
      </w:r>
      <w:r w:rsidRPr="00234941">
        <w:rPr>
          <w:sz w:val="12"/>
        </w:rPr>
        <w:t>¶</w:t>
      </w:r>
      <w:r w:rsidRPr="00234941">
        <w:rPr>
          <w:sz w:val="16"/>
        </w:rPr>
        <w:t xml:space="preserve"> the ultimate instrument of corruption:</w:t>
      </w:r>
      <w:r w:rsidRPr="00234941">
        <w:rPr>
          <w:sz w:val="12"/>
        </w:rPr>
        <w:t>¶</w:t>
      </w:r>
      <w:r w:rsidRPr="00234941">
        <w:rPr>
          <w:sz w:val="16"/>
        </w:rPr>
        <w:t xml:space="preserve"> money. The drug trade has access to</w:t>
      </w:r>
      <w:r w:rsidRPr="00234941">
        <w:rPr>
          <w:sz w:val="12"/>
        </w:rPr>
        <w:t>¶</w:t>
      </w:r>
      <w:r w:rsidRPr="00234941">
        <w:rPr>
          <w:sz w:val="16"/>
        </w:rPr>
        <w:t xml:space="preserve"> almost unimaginable quantities of it.</w:t>
      </w:r>
      <w:r w:rsidRPr="00234941">
        <w:rPr>
          <w:sz w:val="12"/>
        </w:rPr>
        <w:t>¶</w:t>
      </w:r>
      <w:r w:rsidRPr="00234941">
        <w:rPr>
          <w:sz w:val="16"/>
        </w:rPr>
        <w:t xml:space="preserve"> No commodity is so widely available,</w:t>
      </w:r>
      <w:r w:rsidRPr="00234941">
        <w:rPr>
          <w:sz w:val="12"/>
        </w:rPr>
        <w:t>¶</w:t>
      </w:r>
      <w:r w:rsidRPr="00234941">
        <w:rPr>
          <w:sz w:val="16"/>
        </w:rPr>
        <w:t xml:space="preserve"> so cheap to produce, and as easily</w:t>
      </w:r>
      <w:r w:rsidRPr="00234941">
        <w:rPr>
          <w:sz w:val="12"/>
        </w:rPr>
        <w:t>¶</w:t>
      </w:r>
      <w:r w:rsidRPr="00234941">
        <w:rPr>
          <w:sz w:val="16"/>
        </w:rPr>
        <w:t xml:space="preserve"> renewable as illegal drugs. They offer</w:t>
      </w:r>
      <w:r w:rsidRPr="00234941">
        <w:rPr>
          <w:sz w:val="12"/>
        </w:rPr>
        <w:t>¶</w:t>
      </w:r>
      <w:r w:rsidRPr="00234941">
        <w:rPr>
          <w:sz w:val="16"/>
        </w:rPr>
        <w:t xml:space="preserve"> dazzling profit margins that allow</w:t>
      </w:r>
      <w:r w:rsidRPr="00234941">
        <w:rPr>
          <w:sz w:val="12"/>
        </w:rPr>
        <w:t>¶</w:t>
      </w:r>
      <w:r w:rsidRPr="00234941">
        <w:rPr>
          <w:sz w:val="16"/>
        </w:rPr>
        <w:t xml:space="preserve"> criminals to generate illicit revenues on</w:t>
      </w:r>
      <w:r w:rsidRPr="00234941">
        <w:rPr>
          <w:sz w:val="12"/>
        </w:rPr>
        <w:t>¶</w:t>
      </w:r>
      <w:r w:rsidRPr="00234941">
        <w:rPr>
          <w:sz w:val="16"/>
        </w:rPr>
        <w:t xml:space="preserve"> a scale without historical precedent.</w:t>
      </w:r>
      <w:r w:rsidRPr="00234941">
        <w:rPr>
          <w:sz w:val="12"/>
        </w:rPr>
        <w:t>¶</w:t>
      </w:r>
      <w:r w:rsidRPr="00234941">
        <w:rPr>
          <w:sz w:val="16"/>
        </w:rPr>
        <w:t xml:space="preserve"> 67</w:t>
      </w:r>
      <w:r w:rsidRPr="00234941">
        <w:rPr>
          <w:sz w:val="12"/>
        </w:rPr>
        <w:t>¶</w:t>
      </w:r>
      <w:r w:rsidRPr="00234941">
        <w:rPr>
          <w:sz w:val="16"/>
        </w:rPr>
        <w:t xml:space="preserve"> Governments around the world seem to be</w:t>
      </w:r>
      <w:r w:rsidRPr="00234941">
        <w:rPr>
          <w:sz w:val="12"/>
        </w:rPr>
        <w:t>¶</w:t>
      </w:r>
      <w:r w:rsidRPr="00234941">
        <w:rPr>
          <w:sz w:val="16"/>
        </w:rPr>
        <w:t xml:space="preserve"> awakening to the problems caused by a strict</w:t>
      </w:r>
      <w:r w:rsidRPr="00234941">
        <w:rPr>
          <w:sz w:val="12"/>
        </w:rPr>
        <w:t>¶</w:t>
      </w:r>
      <w:r w:rsidRPr="00234941">
        <w:rPr>
          <w:sz w:val="16"/>
        </w:rPr>
        <w:t xml:space="preserve"> prohibitionist strategy. Such countries as the</w:t>
      </w:r>
      <w:r w:rsidRPr="00234941">
        <w:rPr>
          <w:sz w:val="12"/>
        </w:rPr>
        <w:t>¶</w:t>
      </w:r>
      <w:r w:rsidRPr="00234941">
        <w:rPr>
          <w:sz w:val="16"/>
        </w:rPr>
        <w:t xml:space="preserve"> Netherlands and Portugal have adopted</w:t>
      </w:r>
      <w:r w:rsidRPr="00234941">
        <w:rPr>
          <w:sz w:val="12"/>
        </w:rPr>
        <w:t>¶</w:t>
      </w:r>
      <w:r w:rsidRPr="00234941">
        <w:rPr>
          <w:sz w:val="16"/>
        </w:rPr>
        <w:t xml:space="preserve"> decriminalization measures (defacto or dejure)</w:t>
      </w:r>
      <w:r w:rsidRPr="00234941">
        <w:rPr>
          <w:sz w:val="12"/>
        </w:rPr>
        <w:t>¶</w:t>
      </w:r>
      <w:r w:rsidRPr="00234941">
        <w:rPr>
          <w:sz w:val="16"/>
        </w:rPr>
        <w:t xml:space="preserve"> for possession and use of small quantities of</w:t>
      </w:r>
      <w:r w:rsidRPr="00234941">
        <w:rPr>
          <w:sz w:val="12"/>
        </w:rPr>
        <w:t>¶</w:t>
      </w:r>
      <w:r w:rsidRPr="00234941">
        <w:rPr>
          <w:sz w:val="16"/>
        </w:rPr>
        <w:t xml:space="preserve"> drugs.</w:t>
      </w:r>
      <w:r w:rsidRPr="00234941">
        <w:rPr>
          <w:sz w:val="12"/>
        </w:rPr>
        <w:t>¶</w:t>
      </w:r>
      <w:r w:rsidRPr="00234941">
        <w:rPr>
          <w:sz w:val="16"/>
        </w:rPr>
        <w:t xml:space="preserve"> 68</w:t>
      </w:r>
      <w:r w:rsidRPr="00234941">
        <w:rPr>
          <w:sz w:val="12"/>
        </w:rPr>
        <w:t>¶</w:t>
      </w:r>
      <w:r w:rsidRPr="00234941">
        <w:rPr>
          <w:sz w:val="16"/>
        </w:rPr>
        <w:t xml:space="preserve"> That view is taking hold in the Western</w:t>
      </w:r>
      <w:r w:rsidRPr="00234941">
        <w:rPr>
          <w:sz w:val="12"/>
        </w:rPr>
        <w:t>¶</w:t>
      </w:r>
      <w:r w:rsidRPr="00234941">
        <w:rPr>
          <w:sz w:val="16"/>
        </w:rPr>
        <w:t xml:space="preserve"> Hemisphere as well. </w:t>
      </w:r>
      <w:r w:rsidRPr="00234941">
        <w:rPr>
          <w:rStyle w:val="StyleBoldUnderline"/>
        </w:rPr>
        <w:t>The president of Argentina</w:t>
      </w:r>
      <w:r w:rsidRPr="00234941">
        <w:rPr>
          <w:rStyle w:val="StyleBoldUnderline"/>
          <w:sz w:val="12"/>
        </w:rPr>
        <w:t>¶</w:t>
      </w:r>
      <w:r w:rsidRPr="00234941">
        <w:rPr>
          <w:rStyle w:val="StyleBoldUnderline"/>
        </w:rPr>
        <w:t xml:space="preserve"> has endorsed the decriminalization of drug</w:t>
      </w:r>
      <w:r w:rsidRPr="00234941">
        <w:rPr>
          <w:rStyle w:val="StyleBoldUnderline"/>
          <w:sz w:val="12"/>
        </w:rPr>
        <w:t>¶</w:t>
      </w:r>
      <w:r w:rsidRPr="00234941">
        <w:rPr>
          <w:rStyle w:val="StyleBoldUnderline"/>
        </w:rPr>
        <w:t xml:space="preserve"> consumption, and the president of Honduras</w:t>
      </w:r>
      <w:r w:rsidRPr="00234941">
        <w:rPr>
          <w:rStyle w:val="StyleBoldUnderline"/>
          <w:sz w:val="12"/>
        </w:rPr>
        <w:t>¶</w:t>
      </w:r>
      <w:r w:rsidRPr="00234941">
        <w:rPr>
          <w:rStyle w:val="StyleBoldUnderline"/>
        </w:rPr>
        <w:t xml:space="preserve"> has gone even further, </w:t>
      </w:r>
      <w:r w:rsidRPr="00234941">
        <w:rPr>
          <w:rStyle w:val="StyleBoldUnderline"/>
        </w:rPr>
        <w:lastRenderedPageBreak/>
        <w:t>embracing the legalization of drug use.</w:t>
      </w:r>
      <w:r w:rsidRPr="00234941">
        <w:rPr>
          <w:rStyle w:val="StyleBoldUnderline"/>
          <w:sz w:val="12"/>
        </w:rPr>
        <w:t>¶</w:t>
      </w:r>
      <w:r w:rsidRPr="00234941">
        <w:rPr>
          <w:sz w:val="16"/>
        </w:rPr>
        <w:t xml:space="preserve"> 69</w:t>
      </w:r>
      <w:r w:rsidRPr="00234941">
        <w:rPr>
          <w:sz w:val="12"/>
        </w:rPr>
        <w:t>¶</w:t>
      </w:r>
      <w:r w:rsidRPr="00234941">
        <w:rPr>
          <w:sz w:val="16"/>
        </w:rPr>
        <w:t xml:space="preserve"> Indeed, that </w:t>
      </w:r>
      <w:r w:rsidRPr="00234941">
        <w:rPr>
          <w:rStyle w:val="StyleBoldUnderline"/>
        </w:rPr>
        <w:t>sentiment seems</w:t>
      </w:r>
      <w:r w:rsidRPr="00234941">
        <w:rPr>
          <w:rStyle w:val="StyleBoldUnderline"/>
          <w:sz w:val="12"/>
        </w:rPr>
        <w:t>¶</w:t>
      </w:r>
      <w:r w:rsidRPr="00234941">
        <w:rPr>
          <w:rStyle w:val="StyleBoldUnderline"/>
        </w:rPr>
        <w:t xml:space="preserve"> to be growing in Mexico itself</w:t>
      </w:r>
      <w:r w:rsidRPr="00234941">
        <w:rPr>
          <w:sz w:val="16"/>
        </w:rPr>
        <w:t>. The PRD(Party</w:t>
      </w:r>
      <w:r w:rsidRPr="00234941">
        <w:rPr>
          <w:sz w:val="12"/>
        </w:rPr>
        <w:t>¶</w:t>
      </w:r>
      <w:r w:rsidRPr="00234941">
        <w:rPr>
          <w:sz w:val="16"/>
        </w:rPr>
        <w:t xml:space="preserve"> of the Democratic Revolution), the country’s</w:t>
      </w:r>
      <w:r w:rsidRPr="00234941">
        <w:rPr>
          <w:sz w:val="12"/>
        </w:rPr>
        <w:t>¶</w:t>
      </w:r>
      <w:r w:rsidRPr="00234941">
        <w:rPr>
          <w:sz w:val="16"/>
        </w:rPr>
        <w:t xml:space="preserve"> largest opposition party, has called for drug</w:t>
      </w:r>
      <w:r w:rsidRPr="00234941">
        <w:rPr>
          <w:sz w:val="12"/>
        </w:rPr>
        <w:t>¶</w:t>
      </w:r>
      <w:r w:rsidRPr="00234941">
        <w:rPr>
          <w:sz w:val="16"/>
        </w:rPr>
        <w:t xml:space="preserve"> legalization, and even President </w:t>
      </w:r>
      <w:r w:rsidRPr="00234941">
        <w:rPr>
          <w:rStyle w:val="StyleBoldUnderline"/>
        </w:rPr>
        <w:t>Calderón has</w:t>
      </w:r>
      <w:r w:rsidRPr="00234941">
        <w:rPr>
          <w:rStyle w:val="StyleBoldUnderline"/>
          <w:sz w:val="12"/>
        </w:rPr>
        <w:t>¶</w:t>
      </w:r>
      <w:r w:rsidRPr="00234941">
        <w:rPr>
          <w:rStyle w:val="StyleBoldUnderline"/>
        </w:rPr>
        <w:t xml:space="preserve"> proposed decriminalizing the possession of</w:t>
      </w:r>
      <w:r w:rsidRPr="00234941">
        <w:rPr>
          <w:rStyle w:val="StyleBoldUnderline"/>
          <w:sz w:val="12"/>
        </w:rPr>
        <w:t>¶</w:t>
      </w:r>
      <w:r w:rsidRPr="00234941">
        <w:rPr>
          <w:rStyle w:val="StyleBoldUnderline"/>
        </w:rPr>
        <w:t xml:space="preserve"> small amounts of street drugs.</w:t>
      </w:r>
      <w:r w:rsidRPr="00234941">
        <w:rPr>
          <w:rStyle w:val="StyleBoldUnderline"/>
          <w:sz w:val="12"/>
        </w:rPr>
        <w:t>¶</w:t>
      </w:r>
      <w:r w:rsidRPr="00234941">
        <w:rPr>
          <w:rStyle w:val="StyleBoldUnderline"/>
        </w:rPr>
        <w:t xml:space="preserve"> 70</w:t>
      </w:r>
      <w:r w:rsidRPr="00234941">
        <w:rPr>
          <w:rStyle w:val="StyleBoldUnderline"/>
          <w:sz w:val="12"/>
        </w:rPr>
        <w:t>¶</w:t>
      </w:r>
      <w:r w:rsidRPr="00234941">
        <w:rPr>
          <w:rStyle w:val="StyleBoldUnderline"/>
        </w:rPr>
        <w:t xml:space="preserve"> Those proposals are modest steps in the</w:t>
      </w:r>
      <w:r w:rsidRPr="00234941">
        <w:rPr>
          <w:rStyle w:val="StyleBoldUnderline"/>
          <w:sz w:val="12"/>
        </w:rPr>
        <w:t>¶</w:t>
      </w:r>
      <w:r w:rsidRPr="00234941">
        <w:rPr>
          <w:rStyle w:val="StyleBoldUnderline"/>
        </w:rPr>
        <w:t xml:space="preserve"> right direction, and they certainly are more</w:t>
      </w:r>
      <w:r w:rsidRPr="00234941">
        <w:rPr>
          <w:rStyle w:val="StyleBoldUnderline"/>
          <w:sz w:val="12"/>
        </w:rPr>
        <w:t>¶</w:t>
      </w:r>
      <w:r w:rsidRPr="00234941">
        <w:rPr>
          <w:rStyle w:val="StyleBoldUnderline"/>
        </w:rPr>
        <w:t xml:space="preserve"> sensible than Washington’s knee-jerk support</w:t>
      </w:r>
      <w:r w:rsidRPr="00234941">
        <w:rPr>
          <w:rStyle w:val="StyleBoldUnderline"/>
          <w:sz w:val="12"/>
        </w:rPr>
        <w:t>¶</w:t>
      </w:r>
      <w:r w:rsidRPr="00234941">
        <w:rPr>
          <w:rStyle w:val="StyleBoldUnderline"/>
        </w:rPr>
        <w:t xml:space="preserve"> for comprehensive prohibition</w:t>
      </w:r>
      <w:r w:rsidRPr="00234941">
        <w:rPr>
          <w:sz w:val="16"/>
        </w:rPr>
        <w:t xml:space="preserve">. </w:t>
      </w:r>
      <w:r w:rsidRPr="00234941">
        <w:rPr>
          <w:rStyle w:val="StyleBoldUnderline"/>
        </w:rPr>
        <w:t>Legalizing</w:t>
      </w:r>
      <w:r w:rsidRPr="00234941">
        <w:rPr>
          <w:sz w:val="16"/>
        </w:rPr>
        <w:t xml:space="preserve">, </w:t>
      </w:r>
      <w:r w:rsidRPr="00234941">
        <w:rPr>
          <w:rStyle w:val="StyleBoldUnderline"/>
        </w:rPr>
        <w:t>or</w:t>
      </w:r>
      <w:r w:rsidRPr="00234941">
        <w:rPr>
          <w:rStyle w:val="StyleBoldUnderline"/>
          <w:sz w:val="12"/>
        </w:rPr>
        <w:t>¶</w:t>
      </w:r>
      <w:r w:rsidRPr="00234941">
        <w:rPr>
          <w:rStyle w:val="StyleBoldUnderline"/>
        </w:rPr>
        <w:t xml:space="preserve"> even decriminalizing, drug possession has the</w:t>
      </w:r>
      <w:r w:rsidRPr="00234941">
        <w:rPr>
          <w:rStyle w:val="StyleBoldUnderline"/>
          <w:sz w:val="12"/>
        </w:rPr>
        <w:t>¶</w:t>
      </w:r>
      <w:r w:rsidRPr="00234941">
        <w:rPr>
          <w:rStyle w:val="StyleBoldUnderline"/>
        </w:rPr>
        <w:t xml:space="preserve"> beneficial effect</w:t>
      </w:r>
      <w:r w:rsidRPr="00234941">
        <w:rPr>
          <w:sz w:val="16"/>
        </w:rPr>
        <w:t xml:space="preserve"> of not stigmatizing (and</w:t>
      </w:r>
      <w:r w:rsidRPr="00234941">
        <w:rPr>
          <w:sz w:val="12"/>
        </w:rPr>
        <w:t>¶</w:t>
      </w:r>
      <w:r w:rsidRPr="00234941">
        <w:rPr>
          <w:sz w:val="16"/>
        </w:rPr>
        <w:t xml:space="preserve"> sometimes ruining) the lives of users. And</w:t>
      </w:r>
      <w:r w:rsidRPr="00234941">
        <w:rPr>
          <w:sz w:val="12"/>
        </w:rPr>
        <w:t>¶</w:t>
      </w:r>
      <w:r w:rsidRPr="00234941">
        <w:rPr>
          <w:sz w:val="16"/>
        </w:rPr>
        <w:t xml:space="preserve"> such reforms have the salutary effect of not</w:t>
      </w:r>
      <w:r w:rsidRPr="00234941">
        <w:rPr>
          <w:sz w:val="12"/>
        </w:rPr>
        <w:t>¶</w:t>
      </w:r>
      <w:r w:rsidRPr="00234941">
        <w:rPr>
          <w:sz w:val="16"/>
        </w:rPr>
        <w:t xml:space="preserve"> filling prisons with nonviolent offenders. </w:t>
      </w:r>
      <w:r w:rsidRPr="00234941">
        <w:rPr>
          <w:rStyle w:val="StyleBoldUnderline"/>
        </w:rPr>
        <w:t>But</w:t>
      </w:r>
      <w:r w:rsidRPr="00234941">
        <w:rPr>
          <w:rStyle w:val="StyleBoldUnderline"/>
          <w:sz w:val="12"/>
        </w:rPr>
        <w:t>¶</w:t>
      </w:r>
      <w:r w:rsidRPr="00234941">
        <w:rPr>
          <w:rStyle w:val="StyleBoldUnderline"/>
        </w:rPr>
        <w:t xml:space="preserve"> even those desirable reforms do not get to the</w:t>
      </w:r>
      <w:r w:rsidRPr="00234941">
        <w:rPr>
          <w:rStyle w:val="StyleBoldUnderline"/>
          <w:sz w:val="12"/>
        </w:rPr>
        <w:t>¶</w:t>
      </w:r>
      <w:r w:rsidRPr="00234941">
        <w:rPr>
          <w:rStyle w:val="StyleBoldUnderline"/>
        </w:rPr>
        <w:t xml:space="preserve"> root cause of the violence that accompanies</w:t>
      </w:r>
      <w:r w:rsidRPr="00234941">
        <w:rPr>
          <w:rStyle w:val="StyleBoldUnderline"/>
          <w:sz w:val="12"/>
        </w:rPr>
        <w:t>¶</w:t>
      </w:r>
      <w:r w:rsidRPr="00234941">
        <w:rPr>
          <w:rStyle w:val="StyleBoldUnderline"/>
        </w:rPr>
        <w:t xml:space="preserve"> the drug trade</w:t>
      </w:r>
      <w:r w:rsidRPr="00234941">
        <w:rPr>
          <w:sz w:val="16"/>
        </w:rPr>
        <w:t xml:space="preserve">. </w:t>
      </w:r>
      <w:r w:rsidRPr="00234941">
        <w:rPr>
          <w:rStyle w:val="StyleBoldUnderline"/>
        </w:rPr>
        <w:t>Unless the production and sale</w:t>
      </w:r>
      <w:r w:rsidRPr="00234941">
        <w:rPr>
          <w:rStyle w:val="StyleBoldUnderline"/>
          <w:sz w:val="12"/>
        </w:rPr>
        <w:t>¶</w:t>
      </w:r>
      <w:r w:rsidRPr="00234941">
        <w:rPr>
          <w:rStyle w:val="StyleBoldUnderline"/>
        </w:rPr>
        <w:t xml:space="preserve"> of drugs is also legalized, the black-market premium will still exist and law-abiding businesses will still stay away from the trade</w:t>
      </w:r>
      <w:r w:rsidRPr="00234941">
        <w:rPr>
          <w:sz w:val="16"/>
        </w:rPr>
        <w:t>. In other</w:t>
      </w:r>
      <w:r w:rsidRPr="00234941">
        <w:rPr>
          <w:sz w:val="12"/>
        </w:rPr>
        <w:t>¶</w:t>
      </w:r>
      <w:r w:rsidRPr="00234941">
        <w:rPr>
          <w:sz w:val="16"/>
        </w:rPr>
        <w:t xml:space="preserve"> words</w:t>
      </w:r>
      <w:r w:rsidRPr="00234941">
        <w:rPr>
          <w:rStyle w:val="StyleBoldUnderline"/>
        </w:rPr>
        <w:t>, drug commerce will remain in the</w:t>
      </w:r>
      <w:r w:rsidRPr="00234941">
        <w:rPr>
          <w:rStyle w:val="StyleBoldUnderline"/>
          <w:sz w:val="12"/>
        </w:rPr>
        <w:t>¶</w:t>
      </w:r>
      <w:r w:rsidRPr="00234941">
        <w:rPr>
          <w:rStyle w:val="StyleBoldUnderline"/>
        </w:rPr>
        <w:t xml:space="preserve"> hands of criminal elements that do not shrink</w:t>
      </w:r>
      <w:r w:rsidRPr="00234941">
        <w:rPr>
          <w:rStyle w:val="StyleBoldUnderline"/>
          <w:sz w:val="12"/>
        </w:rPr>
        <w:t>¶</w:t>
      </w:r>
      <w:r w:rsidRPr="00234941">
        <w:rPr>
          <w:rStyle w:val="StyleBoldUnderline"/>
        </w:rPr>
        <w:t xml:space="preserve"> from engaging in bribery, intimidation, and</w:t>
      </w:r>
      <w:r w:rsidRPr="00234941">
        <w:rPr>
          <w:rStyle w:val="StyleBoldUnderline"/>
          <w:sz w:val="12"/>
        </w:rPr>
        <w:t>¶</w:t>
      </w:r>
      <w:r w:rsidRPr="00234941">
        <w:rPr>
          <w:rStyle w:val="StyleBoldUnderline"/>
        </w:rPr>
        <w:t xml:space="preserve"> murder</w:t>
      </w:r>
      <w:r w:rsidRPr="00234941">
        <w:rPr>
          <w:sz w:val="16"/>
        </w:rPr>
        <w:t>.</w:t>
      </w:r>
      <w:r w:rsidRPr="00234941">
        <w:rPr>
          <w:sz w:val="12"/>
        </w:rPr>
        <w:t>¶</w:t>
      </w:r>
      <w:r w:rsidRPr="00234941">
        <w:rPr>
          <w:sz w:val="16"/>
        </w:rPr>
        <w:t xml:space="preserve"> Because of its proximity to the huge U.S.</w:t>
      </w:r>
      <w:r w:rsidRPr="00234941">
        <w:rPr>
          <w:sz w:val="12"/>
        </w:rPr>
        <w:t>¶</w:t>
      </w:r>
      <w:r w:rsidRPr="00234941">
        <w:rPr>
          <w:sz w:val="16"/>
        </w:rPr>
        <w:t xml:space="preserve"> market, </w:t>
      </w:r>
      <w:r w:rsidRPr="00234941">
        <w:rPr>
          <w:rStyle w:val="StyleBoldUnderline"/>
        </w:rPr>
        <w:t>Mexico will continue to be a cockpit</w:t>
      </w:r>
      <w:r w:rsidRPr="00234941">
        <w:rPr>
          <w:rStyle w:val="StyleBoldUnderline"/>
          <w:sz w:val="12"/>
        </w:rPr>
        <w:t>¶</w:t>
      </w:r>
      <w:r w:rsidRPr="00234941">
        <w:rPr>
          <w:rStyle w:val="StyleBoldUnderline"/>
        </w:rPr>
        <w:t xml:space="preserve"> for that drug-related violence</w:t>
      </w:r>
      <w:r w:rsidRPr="00234941">
        <w:rPr>
          <w:sz w:val="16"/>
        </w:rPr>
        <w:t>. By its domestic</w:t>
      </w:r>
      <w:r w:rsidRPr="00234941">
        <w:rPr>
          <w:sz w:val="12"/>
        </w:rPr>
        <w:t>¶</w:t>
      </w:r>
      <w:r w:rsidRPr="00234941">
        <w:rPr>
          <w:sz w:val="16"/>
        </w:rPr>
        <w:t xml:space="preserve"> commitment to prohibition, the United</w:t>
      </w:r>
      <w:r w:rsidRPr="00234941">
        <w:rPr>
          <w:sz w:val="12"/>
        </w:rPr>
        <w:t>¶</w:t>
      </w:r>
      <w:r w:rsidRPr="00234941">
        <w:rPr>
          <w:sz w:val="16"/>
        </w:rPr>
        <w:t xml:space="preserve"> States is creating the risk that </w:t>
      </w:r>
      <w:r w:rsidRPr="00234941">
        <w:rPr>
          <w:rStyle w:val="StyleBoldUnderline"/>
        </w:rPr>
        <w:t>the drug cartels</w:t>
      </w:r>
      <w:r w:rsidRPr="00234941">
        <w:rPr>
          <w:rStyle w:val="StyleBoldUnderline"/>
          <w:sz w:val="12"/>
        </w:rPr>
        <w:t>¶</w:t>
      </w:r>
      <w:r w:rsidRPr="00234941">
        <w:rPr>
          <w:rStyle w:val="StyleBoldUnderline"/>
        </w:rPr>
        <w:t xml:space="preserve"> may become powerful enough to destabilize</w:t>
      </w:r>
      <w:r w:rsidRPr="00234941">
        <w:rPr>
          <w:rStyle w:val="StyleBoldUnderline"/>
          <w:sz w:val="12"/>
        </w:rPr>
        <w:t>¶</w:t>
      </w:r>
      <w:r w:rsidRPr="00234941">
        <w:rPr>
          <w:rStyle w:val="StyleBoldUnderline"/>
        </w:rPr>
        <w:t xml:space="preserve"> its southern neighbor.</w:t>
      </w:r>
      <w:r w:rsidRPr="00234941">
        <w:rPr>
          <w:sz w:val="16"/>
        </w:rPr>
        <w:t xml:space="preserve"> Their impact on</w:t>
      </w:r>
      <w:r w:rsidRPr="00234941">
        <w:rPr>
          <w:sz w:val="12"/>
        </w:rPr>
        <w:t>¶</w:t>
      </w:r>
      <w:r w:rsidRPr="00234941">
        <w:rPr>
          <w:sz w:val="16"/>
        </w:rPr>
        <w:t xml:space="preserve"> Mexico’s government and society has already</w:t>
      </w:r>
      <w:r w:rsidRPr="00234941">
        <w:rPr>
          <w:sz w:val="12"/>
        </w:rPr>
        <w:t>¶</w:t>
      </w:r>
      <w:r w:rsidRPr="00234941">
        <w:rPr>
          <w:sz w:val="16"/>
        </w:rPr>
        <w:t xml:space="preserve"> reached worrisome levels. Worst of all, </w:t>
      </w:r>
      <w:r w:rsidRPr="00234941">
        <w:rPr>
          <w:rStyle w:val="StyleBoldUnderline"/>
        </w:rPr>
        <w:t>the</w:t>
      </w:r>
      <w:r w:rsidRPr="00234941">
        <w:rPr>
          <w:rStyle w:val="StyleBoldUnderline"/>
          <w:sz w:val="12"/>
        </w:rPr>
        <w:t>¶</w:t>
      </w:r>
      <w:r w:rsidRPr="00234941">
        <w:rPr>
          <w:rStyle w:val="StyleBoldUnderline"/>
        </w:rPr>
        <w:t xml:space="preserve"> carnage associated with the black market</w:t>
      </w:r>
      <w:r w:rsidRPr="00234941">
        <w:rPr>
          <w:rStyle w:val="StyleBoldUnderline"/>
          <w:sz w:val="12"/>
        </w:rPr>
        <w:t>¶</w:t>
      </w:r>
      <w:r w:rsidRPr="00234941">
        <w:rPr>
          <w:rStyle w:val="StyleBoldUnderline"/>
        </w:rPr>
        <w:t xml:space="preserve"> trade in drugs does not respect national</w:t>
      </w:r>
      <w:r w:rsidRPr="00234941">
        <w:rPr>
          <w:rStyle w:val="StyleBoldUnderline"/>
          <w:sz w:val="12"/>
        </w:rPr>
        <w:t>¶</w:t>
      </w:r>
      <w:r w:rsidRPr="00234941">
        <w:rPr>
          <w:rStyle w:val="StyleBoldUnderline"/>
        </w:rPr>
        <w:t xml:space="preserve"> boundaries</w:t>
      </w:r>
      <w:r w:rsidRPr="00234941">
        <w:rPr>
          <w:sz w:val="16"/>
        </w:rPr>
        <w:t xml:space="preserve">. The frightening </w:t>
      </w:r>
      <w:r w:rsidRPr="00234941">
        <w:rPr>
          <w:rStyle w:val="StyleBoldUnderline"/>
        </w:rPr>
        <w:t>violence</w:t>
      </w:r>
      <w:r w:rsidRPr="00234941">
        <w:rPr>
          <w:sz w:val="16"/>
        </w:rPr>
        <w:t xml:space="preserve"> now</w:t>
      </w:r>
      <w:r w:rsidRPr="00234941">
        <w:rPr>
          <w:sz w:val="12"/>
        </w:rPr>
        <w:t>¶</w:t>
      </w:r>
      <w:r w:rsidRPr="00234941">
        <w:rPr>
          <w:sz w:val="16"/>
        </w:rPr>
        <w:t xml:space="preserve"> convulsing Mexico </w:t>
      </w:r>
      <w:r w:rsidRPr="00234941">
        <w:rPr>
          <w:rStyle w:val="StyleBoldUnderline"/>
        </w:rPr>
        <w:t>could become a routine</w:t>
      </w:r>
      <w:r w:rsidRPr="00234941">
        <w:rPr>
          <w:rStyle w:val="StyleBoldUnderline"/>
          <w:sz w:val="12"/>
        </w:rPr>
        <w:t>¶</w:t>
      </w:r>
      <w:r w:rsidRPr="00234941">
        <w:rPr>
          <w:rStyle w:val="StyleBoldUnderline"/>
        </w:rPr>
        <w:t xml:space="preserve"> feature of life in American communities, as</w:t>
      </w:r>
      <w:r w:rsidRPr="00234941">
        <w:rPr>
          <w:rStyle w:val="StyleBoldUnderline"/>
          <w:sz w:val="12"/>
        </w:rPr>
        <w:t>¶</w:t>
      </w:r>
      <w:r w:rsidRPr="00234941">
        <w:rPr>
          <w:rStyle w:val="StyleBoldUnderline"/>
        </w:rPr>
        <w:t xml:space="preserve"> the cartels begin to flex their muscles north</w:t>
      </w:r>
      <w:r w:rsidRPr="00234941">
        <w:rPr>
          <w:rStyle w:val="StyleBoldUnderline"/>
          <w:sz w:val="12"/>
        </w:rPr>
        <w:t>¶</w:t>
      </w:r>
      <w:r w:rsidRPr="00234941">
        <w:rPr>
          <w:rStyle w:val="StyleBoldUnderline"/>
        </w:rPr>
        <w:t xml:space="preserve"> of the border</w:t>
      </w:r>
      <w:r w:rsidRPr="00234941">
        <w:rPr>
          <w:sz w:val="16"/>
        </w:rPr>
        <w:t>.</w:t>
      </w:r>
      <w:r w:rsidRPr="00234941">
        <w:rPr>
          <w:sz w:val="12"/>
        </w:rPr>
        <w:t>¶</w:t>
      </w:r>
      <w:r w:rsidRPr="00234941">
        <w:rPr>
          <w:sz w:val="16"/>
        </w:rPr>
        <w:t xml:space="preserve"> When the United States and other countries ponder whether to persist in a strategy</w:t>
      </w:r>
      <w:r w:rsidRPr="00234941">
        <w:rPr>
          <w:sz w:val="12"/>
        </w:rPr>
        <w:t>¶</w:t>
      </w:r>
      <w:r w:rsidRPr="00234941">
        <w:rPr>
          <w:sz w:val="16"/>
        </w:rPr>
        <w:t xml:space="preserve"> of drug prohibition, they need to consider all</w:t>
      </w:r>
      <w:r w:rsidRPr="00234941">
        <w:rPr>
          <w:sz w:val="12"/>
        </w:rPr>
        <w:t>¶</w:t>
      </w:r>
      <w:r w:rsidRPr="00234941">
        <w:rPr>
          <w:sz w:val="16"/>
        </w:rPr>
        <w:t xml:space="preserve"> of the potential societal costs, both domestically and internationally.</w:t>
      </w:r>
      <w:r w:rsidRPr="00234941">
        <w:rPr>
          <w:sz w:val="12"/>
        </w:rPr>
        <w:t>¶</w:t>
      </w:r>
      <w:r w:rsidRPr="00234941">
        <w:rPr>
          <w:sz w:val="16"/>
        </w:rPr>
        <w:t xml:space="preserve"> 71</w:t>
      </w:r>
      <w:r w:rsidRPr="00234941">
        <w:rPr>
          <w:sz w:val="12"/>
        </w:rPr>
        <w:t>¶</w:t>
      </w:r>
      <w:r w:rsidRPr="00234941">
        <w:rPr>
          <w:sz w:val="16"/>
        </w:rPr>
        <w:t xml:space="preserve"> Drug abuse is certainly a major public health problem, and its</w:t>
      </w:r>
      <w:r w:rsidRPr="00234941">
        <w:rPr>
          <w:sz w:val="12"/>
        </w:rPr>
        <w:t>¶</w:t>
      </w:r>
      <w:r w:rsidRPr="00234941">
        <w:rPr>
          <w:sz w:val="16"/>
        </w:rPr>
        <w:t xml:space="preserve"> societal costs are considerable. But banning</w:t>
      </w:r>
      <w:r w:rsidRPr="00234941">
        <w:rPr>
          <w:sz w:val="12"/>
        </w:rPr>
        <w:t>¶</w:t>
      </w:r>
      <w:r w:rsidRPr="00234941">
        <w:rPr>
          <w:sz w:val="16"/>
        </w:rPr>
        <w:t xml:space="preserve"> the drug trade creates economic distortions</w:t>
      </w:r>
      <w:r w:rsidRPr="00234941">
        <w:rPr>
          <w:sz w:val="12"/>
        </w:rPr>
        <w:t>¶</w:t>
      </w:r>
      <w:r w:rsidRPr="00234941">
        <w:rPr>
          <w:sz w:val="16"/>
        </w:rPr>
        <w:t xml:space="preserve"> and an opportunity for some of the most</w:t>
      </w:r>
      <w:r w:rsidRPr="00234941">
        <w:rPr>
          <w:sz w:val="12"/>
        </w:rPr>
        <w:t>¶</w:t>
      </w:r>
      <w:r w:rsidRPr="00234941">
        <w:rPr>
          <w:sz w:val="16"/>
        </w:rPr>
        <w:t xml:space="preserve"> unsavory elements to gain dominant positions. </w:t>
      </w:r>
      <w:r w:rsidRPr="00234941">
        <w:rPr>
          <w:rStyle w:val="StyleBoldUnderline"/>
        </w:rPr>
        <w:t>Drug prohibition leads inevitably to an</w:t>
      </w:r>
      <w:r w:rsidRPr="00234941">
        <w:rPr>
          <w:rStyle w:val="StyleBoldUnderline"/>
          <w:sz w:val="12"/>
        </w:rPr>
        <w:t>¶</w:t>
      </w:r>
      <w:r w:rsidRPr="00234941">
        <w:rPr>
          <w:rStyle w:val="StyleBoldUnderline"/>
        </w:rPr>
        <w:t xml:space="preserve"> orgy of corruption and violence</w:t>
      </w:r>
      <w:r w:rsidRPr="00234941">
        <w:rPr>
          <w:sz w:val="16"/>
        </w:rPr>
        <w:t>. Those are</w:t>
      </w:r>
      <w:r w:rsidRPr="00234941">
        <w:rPr>
          <w:sz w:val="12"/>
        </w:rPr>
        <w:t>¶</w:t>
      </w:r>
      <w:r w:rsidRPr="00234941">
        <w:rPr>
          <w:sz w:val="16"/>
        </w:rPr>
        <w:t xml:space="preserve"> even worse societal costs, and that reality is</w:t>
      </w:r>
      <w:r w:rsidRPr="00234941">
        <w:rPr>
          <w:sz w:val="12"/>
        </w:rPr>
        <w:t>¶</w:t>
      </w:r>
      <w:r w:rsidRPr="00234941">
        <w:rPr>
          <w:sz w:val="16"/>
        </w:rPr>
        <w:t xml:space="preserve"> now becoming all too evident in Mexico.</w:t>
      </w:r>
      <w:r w:rsidRPr="00234941">
        <w:rPr>
          <w:sz w:val="12"/>
        </w:rPr>
        <w:t>¶</w:t>
      </w:r>
      <w:r w:rsidRPr="00234941">
        <w:rPr>
          <w:sz w:val="16"/>
        </w:rPr>
        <w:t xml:space="preserve"> The only feasible strategy to counter the</w:t>
      </w:r>
      <w:r w:rsidRPr="00234941">
        <w:rPr>
          <w:sz w:val="12"/>
        </w:rPr>
        <w:t>¶</w:t>
      </w:r>
      <w:r w:rsidRPr="00234941">
        <w:rPr>
          <w:sz w:val="16"/>
        </w:rPr>
        <w:t xml:space="preserve"> mounting turmoil in Mexico is to drastically</w:t>
      </w:r>
      <w:r w:rsidRPr="00234941">
        <w:rPr>
          <w:sz w:val="12"/>
        </w:rPr>
        <w:t>¶</w:t>
      </w:r>
      <w:r w:rsidRPr="00234941">
        <w:rPr>
          <w:sz w:val="16"/>
        </w:rPr>
        <w:t xml:space="preserve"> reduce the potential revenue flows to the</w:t>
      </w:r>
      <w:r w:rsidRPr="00234941">
        <w:rPr>
          <w:sz w:val="12"/>
        </w:rPr>
        <w:t>¶</w:t>
      </w:r>
      <w:r w:rsidRPr="00234941">
        <w:rPr>
          <w:sz w:val="16"/>
        </w:rPr>
        <w:t xml:space="preserve"> trafficking organizations. In other words, </w:t>
      </w:r>
      <w:r w:rsidRPr="00234941">
        <w:rPr>
          <w:rStyle w:val="StyleBoldUnderline"/>
        </w:rPr>
        <w:t>the</w:t>
      </w:r>
      <w:r w:rsidRPr="00234941">
        <w:rPr>
          <w:rStyle w:val="StyleBoldUnderline"/>
          <w:sz w:val="12"/>
        </w:rPr>
        <w:t>¶</w:t>
      </w:r>
      <w:r w:rsidRPr="00234941">
        <w:rPr>
          <w:rStyle w:val="StyleBoldUnderline"/>
        </w:rPr>
        <w:t xml:space="preserve"> United States needs to de-fund the cartels</w:t>
      </w:r>
      <w:r w:rsidRPr="00234941">
        <w:rPr>
          <w:rStyle w:val="StyleBoldUnderline"/>
          <w:sz w:val="12"/>
        </w:rPr>
        <w:t>¶</w:t>
      </w:r>
      <w:r w:rsidRPr="00234941">
        <w:rPr>
          <w:rStyle w:val="StyleBoldUnderline"/>
        </w:rPr>
        <w:t xml:space="preserve"> through the legalization of currently illegal</w:t>
      </w:r>
      <w:r w:rsidRPr="00234941">
        <w:rPr>
          <w:rStyle w:val="StyleBoldUnderline"/>
          <w:sz w:val="12"/>
        </w:rPr>
        <w:t>¶</w:t>
      </w:r>
      <w:r w:rsidRPr="00234941">
        <w:rPr>
          <w:rStyle w:val="StyleBoldUnderline"/>
        </w:rPr>
        <w:t xml:space="preserve"> drugs.</w:t>
      </w:r>
      <w:r w:rsidRPr="00234941">
        <w:rPr>
          <w:sz w:val="16"/>
        </w:rPr>
        <w:t xml:space="preserve"> </w:t>
      </w:r>
      <w:r w:rsidRPr="00234941">
        <w:rPr>
          <w:rStyle w:val="StyleBoldUnderline"/>
        </w:rPr>
        <w:t>If Washington abandoned the prohibition model</w:t>
      </w:r>
      <w:r w:rsidRPr="00234941">
        <w:rPr>
          <w:sz w:val="16"/>
        </w:rPr>
        <w:t xml:space="preserve">, it is very likely that </w:t>
      </w:r>
      <w:r w:rsidRPr="00234941">
        <w:rPr>
          <w:rStyle w:val="StyleBoldUnderline"/>
        </w:rPr>
        <w:t>other countries in the international community would</w:t>
      </w:r>
      <w:r w:rsidRPr="00234941">
        <w:rPr>
          <w:rStyle w:val="StyleBoldUnderline"/>
          <w:sz w:val="12"/>
        </w:rPr>
        <w:t>¶</w:t>
      </w:r>
      <w:r w:rsidRPr="00234941">
        <w:rPr>
          <w:rStyle w:val="StyleBoldUnderline"/>
        </w:rPr>
        <w:t xml:space="preserve"> do the same</w:t>
      </w:r>
      <w:r w:rsidRPr="00234941">
        <w:rPr>
          <w:sz w:val="16"/>
        </w:rPr>
        <w:t>. At that point, the profit margins</w:t>
      </w:r>
      <w:r w:rsidRPr="00234941">
        <w:rPr>
          <w:sz w:val="12"/>
        </w:rPr>
        <w:t>¶</w:t>
      </w:r>
      <w:r w:rsidRPr="00234941">
        <w:rPr>
          <w:sz w:val="16"/>
        </w:rPr>
        <w:t xml:space="preserve"> for the drug trade would be similar to the</w:t>
      </w:r>
      <w:r w:rsidRPr="00234941">
        <w:rPr>
          <w:sz w:val="12"/>
        </w:rPr>
        <w:t>¶</w:t>
      </w:r>
      <w:r w:rsidRPr="00234941">
        <w:rPr>
          <w:sz w:val="16"/>
        </w:rPr>
        <w:t xml:space="preserve"> margins for other legal commodities, and</w:t>
      </w:r>
      <w:r w:rsidRPr="00234941">
        <w:rPr>
          <w:sz w:val="12"/>
        </w:rPr>
        <w:t>¶</w:t>
      </w:r>
      <w:r w:rsidRPr="00234941">
        <w:rPr>
          <w:sz w:val="16"/>
        </w:rPr>
        <w:t xml:space="preserve"> legitimate business personnel would become</w:t>
      </w:r>
      <w:r w:rsidRPr="00234941">
        <w:rPr>
          <w:sz w:val="12"/>
        </w:rPr>
        <w:t>¶</w:t>
      </w:r>
      <w:r w:rsidRPr="00234941">
        <w:rPr>
          <w:sz w:val="16"/>
        </w:rPr>
        <w:t xml:space="preserve"> the principal players. That is precisely what</w:t>
      </w:r>
      <w:r w:rsidRPr="00234941">
        <w:rPr>
          <w:sz w:val="12"/>
        </w:rPr>
        <w:t>¶</w:t>
      </w:r>
      <w:r w:rsidRPr="00234941">
        <w:rPr>
          <w:sz w:val="16"/>
        </w:rPr>
        <w:t xml:space="preserve"> happened when the United States ended its</w:t>
      </w:r>
      <w:r w:rsidRPr="00234941">
        <w:rPr>
          <w:sz w:val="12"/>
        </w:rPr>
        <w:t>¶</w:t>
      </w:r>
      <w:r w:rsidRPr="00234941">
        <w:rPr>
          <w:sz w:val="16"/>
        </w:rPr>
        <w:t xml:space="preserve"> quixotic crusade against alcohol in 1933. To</w:t>
      </w:r>
      <w:r w:rsidRPr="00234941">
        <w:rPr>
          <w:sz w:val="12"/>
        </w:rPr>
        <w:t>¶</w:t>
      </w:r>
      <w:r w:rsidRPr="00234941">
        <w:rPr>
          <w:sz w:val="16"/>
        </w:rPr>
        <w:t xml:space="preserve"> help reverse the burgeoning tragedy of drug related violence in Mexico, Washington</w:t>
      </w:r>
      <w:r w:rsidRPr="00234941">
        <w:rPr>
          <w:sz w:val="12"/>
        </w:rPr>
        <w:t>¶</w:t>
      </w:r>
      <w:r w:rsidRPr="00234941">
        <w:rPr>
          <w:sz w:val="16"/>
        </w:rPr>
        <w:t xml:space="preserve"> needs to adopt a similar course today.</w:t>
      </w:r>
    </w:p>
    <w:p w:rsidR="008B3630" w:rsidRPr="00234941" w:rsidRDefault="008B3630" w:rsidP="008B3630"/>
    <w:p w:rsidR="008B3630" w:rsidRPr="00234941" w:rsidRDefault="008B3630" w:rsidP="008B3630">
      <w:pPr>
        <w:rPr>
          <w:b/>
        </w:rPr>
      </w:pPr>
      <w:r w:rsidRPr="00234941">
        <w:rPr>
          <w:b/>
        </w:rPr>
        <w:t xml:space="preserve">Drug prohibition helps terrorists </w:t>
      </w:r>
    </w:p>
    <w:p w:rsidR="008B3630" w:rsidRPr="00234941" w:rsidRDefault="008B3630" w:rsidP="008B3630">
      <w:pPr>
        <w:rPr>
          <w:bCs/>
          <w:iCs/>
        </w:rPr>
      </w:pPr>
      <w:r w:rsidRPr="00234941">
        <w:rPr>
          <w:b/>
        </w:rPr>
        <w:t>Carpenter, 05</w:t>
      </w:r>
      <w:r w:rsidRPr="00234941">
        <w:t xml:space="preserve"> </w:t>
      </w:r>
      <w:r w:rsidRPr="00234941">
        <w:rPr>
          <w:sz w:val="16"/>
        </w:rPr>
        <w:t>(</w:t>
      </w:r>
      <w:hyperlink r:id="rId68" w:history="1">
        <w:r w:rsidRPr="00234941">
          <w:rPr>
            <w:rStyle w:val="Hyperlink"/>
            <w:iCs/>
            <w:sz w:val="16"/>
          </w:rPr>
          <w:t>Ted Galen Carpenter</w:t>
        </w:r>
      </w:hyperlink>
      <w:r w:rsidRPr="00234941">
        <w:rPr>
          <w:iCs/>
          <w:sz w:val="16"/>
        </w:rPr>
        <w:t>, the Cato Institute’s vice president for </w:t>
      </w:r>
      <w:hyperlink r:id="rId69" w:history="1">
        <w:r w:rsidRPr="00234941">
          <w:rPr>
            <w:rStyle w:val="Hyperlink"/>
            <w:iCs/>
            <w:sz w:val="16"/>
          </w:rPr>
          <w:t>defense and foreign policy studies</w:t>
        </w:r>
      </w:hyperlink>
      <w:r w:rsidRPr="00234941">
        <w:rPr>
          <w:iCs/>
          <w:sz w:val="16"/>
        </w:rPr>
        <w:t>, is the author of six books and editor of 10 books on international affairs; “</w:t>
      </w:r>
      <w:r w:rsidRPr="00234941">
        <w:rPr>
          <w:bCs/>
          <w:iCs/>
          <w:sz w:val="16"/>
        </w:rPr>
        <w:t xml:space="preserve">Drug Prohibition Is a Terrorist’s Best Friend”; 1/4/05; </w:t>
      </w:r>
      <w:hyperlink r:id="rId70" w:history="1">
        <w:r w:rsidRPr="00234941">
          <w:rPr>
            <w:rStyle w:val="Hyperlink"/>
            <w:bCs/>
            <w:iCs/>
            <w:sz w:val="16"/>
          </w:rPr>
          <w:t>http://www.cato.org/publications/commentary/drug-prohibition-is-terrorists-best-friend?print</w:t>
        </w:r>
      </w:hyperlink>
      <w:r w:rsidRPr="00234941">
        <w:rPr>
          <w:bCs/>
          <w:iCs/>
          <w:sz w:val="16"/>
        </w:rPr>
        <w:t>) KD</w:t>
      </w:r>
    </w:p>
    <w:p w:rsidR="008B3630" w:rsidRPr="00234941" w:rsidRDefault="008B3630" w:rsidP="008B3630">
      <w:pPr>
        <w:rPr>
          <w:sz w:val="16"/>
        </w:rPr>
      </w:pPr>
      <w:r w:rsidRPr="00234941">
        <w:rPr>
          <w:sz w:val="16"/>
        </w:rPr>
        <w:t xml:space="preserve">There is little doubt that </w:t>
      </w:r>
      <w:r w:rsidRPr="00234941">
        <w:rPr>
          <w:u w:val="single"/>
        </w:rPr>
        <w:t>terrorist groups around the world profit from the drug trade</w:t>
      </w:r>
      <w:r w:rsidRPr="00234941">
        <w:rPr>
          <w:sz w:val="16"/>
        </w:rPr>
        <w:t xml:space="preserve">. What anti-drug crusaders refuse to acknowledge, however, is that </w:t>
      </w:r>
      <w:r w:rsidRPr="00234941">
        <w:rPr>
          <w:u w:val="single"/>
        </w:rPr>
        <w:t>the connection between drug trafficking and terrorism is the direct result of making drugs illegal</w:t>
      </w:r>
      <w:r w:rsidRPr="00234941">
        <w:rPr>
          <w:sz w:val="16"/>
        </w:rPr>
        <w:t xml:space="preserve">. The </w:t>
      </w:r>
      <w:r w:rsidRPr="00234941">
        <w:rPr>
          <w:u w:val="single"/>
        </w:rPr>
        <w:t>prohibitionist policy</w:t>
      </w:r>
      <w:r w:rsidRPr="00234941">
        <w:rPr>
          <w:sz w:val="16"/>
        </w:rPr>
        <w:t xml:space="preserve"> that the United States and other drug-consuming countries continue to pursue </w:t>
      </w:r>
      <w:r w:rsidRPr="00234941">
        <w:rPr>
          <w:u w:val="single"/>
        </w:rPr>
        <w:t>guarantees a huge black market premium for all illegal drugs. The retail value of drugs coming into the United States</w:t>
      </w:r>
      <w:r w:rsidRPr="00234941">
        <w:rPr>
          <w:sz w:val="16"/>
        </w:rPr>
        <w:t xml:space="preserve"> (to say nothing of Europe and other markets) </w:t>
      </w:r>
      <w:r w:rsidRPr="00234941">
        <w:rPr>
          <w:u w:val="single"/>
        </w:rPr>
        <w:t>is estimated at $50 billion to $100 billion a year. Fully 90 percent of that sum is attributable to the prohibition premium.</w:t>
      </w:r>
      <w:r w:rsidRPr="00234941">
        <w:rPr>
          <w:sz w:val="12"/>
          <w:u w:val="single"/>
        </w:rPr>
        <w:t xml:space="preserve"> </w:t>
      </w:r>
      <w:r w:rsidRPr="00234941">
        <w:rPr>
          <w:u w:val="single"/>
        </w:rPr>
        <w:t>Absent a</w:t>
      </w:r>
      <w:r w:rsidRPr="00234941">
        <w:rPr>
          <w:sz w:val="16"/>
        </w:rPr>
        <w:t xml:space="preserve"> world-wide </w:t>
      </w:r>
      <w:r w:rsidRPr="00234941">
        <w:rPr>
          <w:u w:val="single"/>
        </w:rPr>
        <w:t>prohibitionist policy, this</w:t>
      </w:r>
      <w:r w:rsidRPr="00234941">
        <w:rPr>
          <w:sz w:val="16"/>
        </w:rPr>
        <w:t xml:space="preserve"> fat pro</w:t>
      </w:r>
      <w:r w:rsidRPr="00234941">
        <w:rPr>
          <w:u w:val="single"/>
        </w:rPr>
        <w:t xml:space="preserve">fit margin would evaporate, and terrorist organizations would be forced to seek other </w:t>
      </w:r>
      <w:r w:rsidRPr="00234941">
        <w:rPr>
          <w:sz w:val="16"/>
        </w:rPr>
        <w:t xml:space="preserve">sources of </w:t>
      </w:r>
      <w:r w:rsidRPr="00234941">
        <w:rPr>
          <w:u w:val="single"/>
        </w:rPr>
        <w:t>revenue.</w:t>
      </w:r>
      <w:r w:rsidRPr="00234941">
        <w:rPr>
          <w:sz w:val="12"/>
          <w:u w:val="single"/>
        </w:rPr>
        <w:t xml:space="preserve"> </w:t>
      </w:r>
      <w:r w:rsidRPr="00234941">
        <w:rPr>
          <w:u w:val="single"/>
        </w:rPr>
        <w:t>Drug prohibition is terrorism’s best friend</w:t>
      </w:r>
      <w:r w:rsidRPr="00234941">
        <w:rPr>
          <w:sz w:val="16"/>
        </w:rPr>
        <w:t xml:space="preserve">. That symbiotic relationship will continue until the United States and its allies have the wisdom to dramatically change their drug policies. </w:t>
      </w:r>
    </w:p>
    <w:p w:rsidR="008B3630" w:rsidRPr="00234941" w:rsidRDefault="008B3630" w:rsidP="008B3630"/>
    <w:p w:rsidR="008B3630" w:rsidRPr="00234941" w:rsidRDefault="008B3630" w:rsidP="008B3630"/>
    <w:p w:rsidR="008B3630" w:rsidRPr="00234941" w:rsidRDefault="008B3630" w:rsidP="008B3630">
      <w:pPr>
        <w:pStyle w:val="Heading2"/>
      </w:pPr>
      <w:r w:rsidRPr="00234941">
        <w:rPr>
          <w:b w:val="0"/>
          <w:bCs w:val="0"/>
        </w:rPr>
        <w:lastRenderedPageBreak/>
        <w:t>Legalization Bad</w:t>
      </w:r>
    </w:p>
    <w:p w:rsidR="008B3630" w:rsidRPr="00234941" w:rsidRDefault="008B3630" w:rsidP="008B3630"/>
    <w:p w:rsidR="008B3630" w:rsidRPr="00234941" w:rsidRDefault="008B3630" w:rsidP="008B3630">
      <w:pPr>
        <w:rPr>
          <w:b/>
        </w:rPr>
      </w:pPr>
      <w:r w:rsidRPr="00234941">
        <w:rPr>
          <w:b/>
        </w:rPr>
        <w:t>Drug legalization would fail – their evidence doesn’t assume crime groups’ retaliation</w:t>
      </w:r>
    </w:p>
    <w:p w:rsidR="008B3630" w:rsidRPr="00234941" w:rsidRDefault="008B3630" w:rsidP="008B3630">
      <w:pPr>
        <w:rPr>
          <w:rStyle w:val="StyleStyleBold12pt"/>
        </w:rPr>
      </w:pPr>
      <w:r w:rsidRPr="00234941">
        <w:rPr>
          <w:b/>
        </w:rPr>
        <w:t>Felbab-Brown, 12</w:t>
      </w:r>
      <w:r w:rsidRPr="00234941">
        <w:t xml:space="preserve"> </w:t>
      </w:r>
      <w:r w:rsidRPr="00234941">
        <w:rPr>
          <w:sz w:val="16"/>
        </w:rPr>
        <w:t>a senior fellow with the Center for 21st Century Security and Intelligence in the Foreign Policy program at Brookings and an expert on international and internal conflicts and nontraditional security threats, including insurgency, organized crime, urban violence, and illicit economies</w:t>
      </w:r>
      <w:r w:rsidRPr="00234941">
        <w:rPr>
          <w:rStyle w:val="StyleStyleBold12pt"/>
        </w:rPr>
        <w:t xml:space="preserve"> </w:t>
      </w:r>
      <w:r w:rsidRPr="0083546F">
        <w:rPr>
          <w:rStyle w:val="StyleStyleBold12pt"/>
          <w:b w:val="0"/>
        </w:rPr>
        <w:t>(Vanda, “Organized Criminals Won't Fade Away” August 2012 The World Today Magazine http://www.brookings.edu/research/articles/2012/08/drugs-crime-felbabbrown) // czhang</w:t>
      </w:r>
    </w:p>
    <w:p w:rsidR="008B3630" w:rsidRPr="00234941" w:rsidRDefault="008B3630" w:rsidP="008B3630">
      <w:pPr>
        <w:rPr>
          <w:sz w:val="16"/>
        </w:rPr>
      </w:pPr>
      <w:r w:rsidRPr="00234941">
        <w:rPr>
          <w:rStyle w:val="StyleBoldUnderline"/>
        </w:rPr>
        <w:t>Although frequently portrayed as an effective solution to the problem of organized crime,</w:t>
      </w:r>
      <w:r w:rsidRPr="00234941">
        <w:rPr>
          <w:sz w:val="16"/>
        </w:rPr>
        <w:t xml:space="preserve"> </w:t>
      </w:r>
      <w:r w:rsidRPr="00234941">
        <w:rPr>
          <w:rStyle w:val="StyleBoldUnderline"/>
        </w:rPr>
        <w:t>mere legalization of</w:t>
      </w:r>
      <w:r w:rsidRPr="00234941">
        <w:rPr>
          <w:sz w:val="16"/>
        </w:rPr>
        <w:t xml:space="preserve"> illicit economies, particularly of </w:t>
      </w:r>
      <w:r w:rsidRPr="00234941">
        <w:rPr>
          <w:rStyle w:val="StyleBoldUnderline"/>
        </w:rPr>
        <w:t>drugs, is no panacea.</w:t>
      </w:r>
      <w:r w:rsidRPr="00234941">
        <w:rPr>
          <w:rStyle w:val="StyleBoldUnderline"/>
          <w:sz w:val="12"/>
        </w:rPr>
        <w:t>¶</w:t>
      </w:r>
      <w:r w:rsidRPr="00234941">
        <w:rPr>
          <w:sz w:val="16"/>
        </w:rPr>
        <w:t xml:space="preserve"> Proponents of legalization as a mechanism to reduce organized crime make at least two arguments: it will severely deprive organized crime groups of resources. It will also free law enforcement agencies to concentrate on other types of crime.</w:t>
      </w:r>
      <w:r w:rsidRPr="00234941">
        <w:rPr>
          <w:sz w:val="12"/>
        </w:rPr>
        <w:t>¶</w:t>
      </w:r>
      <w:r w:rsidRPr="00234941">
        <w:rPr>
          <w:sz w:val="16"/>
        </w:rPr>
        <w:t xml:space="preserve"> A country may have good reasons to want to legalize the use and even production of some addictive substances and ride out the consequences of greater use. Such reasons could include providing better health care to users, reducing the number of users in prison, and perhaps even generating greater revenues and giving jobs to the poor.</w:t>
      </w:r>
      <w:r w:rsidRPr="00234941">
        <w:rPr>
          <w:sz w:val="12"/>
        </w:rPr>
        <w:t>¶</w:t>
      </w:r>
      <w:r w:rsidRPr="00234941">
        <w:rPr>
          <w:sz w:val="16"/>
        </w:rPr>
        <w:t xml:space="preserve"> Yet </w:t>
      </w:r>
      <w:r w:rsidRPr="00234941">
        <w:rPr>
          <w:rStyle w:val="StyleBoldUnderline"/>
        </w:rPr>
        <w:t>without robust state presence and effective law enforcement</w:t>
      </w:r>
      <w:r w:rsidRPr="00234941">
        <w:rPr>
          <w:sz w:val="16"/>
        </w:rPr>
        <w:t xml:space="preserve">, both often </w:t>
      </w:r>
      <w:r w:rsidRPr="00234941">
        <w:rPr>
          <w:rStyle w:val="StyleBoldUnderline"/>
        </w:rPr>
        <w:t>elusive in</w:t>
      </w:r>
      <w:r w:rsidRPr="00234941">
        <w:rPr>
          <w:sz w:val="16"/>
        </w:rPr>
        <w:t xml:space="preserve"> parts of the world such as </w:t>
      </w:r>
      <w:r w:rsidRPr="00234941">
        <w:rPr>
          <w:rStyle w:val="StyleBoldUnderline"/>
        </w:rPr>
        <w:t xml:space="preserve">Latin America </w:t>
      </w:r>
      <w:r w:rsidRPr="00234941">
        <w:rPr>
          <w:sz w:val="16"/>
        </w:rPr>
        <w:t xml:space="preserve">or Africa, </w:t>
      </w:r>
      <w:r w:rsidRPr="00234941">
        <w:rPr>
          <w:rStyle w:val="StyleBoldUnderline"/>
        </w:rPr>
        <w:t>there can be little assurance that organized crime groups would be excluded from the legal drug trade</w:t>
      </w:r>
      <w:r w:rsidRPr="00234941">
        <w:rPr>
          <w:sz w:val="16"/>
        </w:rPr>
        <w:t xml:space="preserve">. In fact, they may have numerous advantages over legal companies and manage to hold on to the trade, perhaps even resorting to violence to do so. </w:t>
      </w:r>
      <w:r w:rsidRPr="00234941">
        <w:rPr>
          <w:rStyle w:val="StyleBoldUnderline"/>
        </w:rPr>
        <w:t>Nor does mere legalization mean that the state will suddenly become robust and effective. Persistent deficiencies in the state explain why there is so much illegal logging alongside legal logging, for example, or why smuggling in legal goods take place.</w:t>
      </w:r>
      <w:r w:rsidRPr="00234941">
        <w:rPr>
          <w:rStyle w:val="StyleBoldUnderline"/>
          <w:sz w:val="12"/>
        </w:rPr>
        <w:t>¶</w:t>
      </w:r>
      <w:r w:rsidRPr="00234941">
        <w:rPr>
          <w:sz w:val="16"/>
        </w:rPr>
        <w:t xml:space="preserve"> </w:t>
      </w:r>
      <w:r w:rsidRPr="00234941">
        <w:rPr>
          <w:rStyle w:val="StyleBoldUnderline"/>
        </w:rPr>
        <w:t>Organized crime groups</w:t>
      </w:r>
      <w:r w:rsidRPr="00234941">
        <w:rPr>
          <w:sz w:val="16"/>
        </w:rPr>
        <w:t xml:space="preserve"> who stand to be displaced from the drug trade by legalization can hardly be expected to take the change lying down. Rather, they </w:t>
      </w:r>
      <w:r w:rsidRPr="00234941">
        <w:rPr>
          <w:rStyle w:val="StyleBoldUnderline"/>
        </w:rPr>
        <w:t xml:space="preserve">may intensify their violent power struggles over remaining illegal economies, </w:t>
      </w:r>
      <w:r w:rsidRPr="00234941">
        <w:rPr>
          <w:sz w:val="16"/>
        </w:rPr>
        <w:t xml:space="preserve">such as the smuggling of other contraband or migrants, prostitution, extortion, and kidnapping. </w:t>
      </w:r>
      <w:r w:rsidRPr="00234941">
        <w:rPr>
          <w:rStyle w:val="StyleBoldUnderline"/>
        </w:rPr>
        <w:t>To mitigate their financial losses, they may also seek to take over the black economy</w:t>
      </w:r>
      <w:r w:rsidRPr="00234941">
        <w:rPr>
          <w:sz w:val="16"/>
        </w:rPr>
        <w:t xml:space="preserve">, which operates outside the tax system. If they succeed in organizing street life in this informal sector, </w:t>
      </w:r>
      <w:r w:rsidRPr="00234941">
        <w:rPr>
          <w:rStyle w:val="StyleBoldUnderline"/>
        </w:rPr>
        <w:t>their political power over society will be greater than ever.</w:t>
      </w:r>
      <w:r w:rsidRPr="00234941">
        <w:rPr>
          <w:rStyle w:val="StyleBoldUnderline"/>
          <w:sz w:val="12"/>
        </w:rPr>
        <w:t xml:space="preserve">¶ </w:t>
      </w:r>
      <w:r w:rsidRPr="00234941">
        <w:rPr>
          <w:rStyle w:val="StyleBoldUnderline"/>
        </w:rPr>
        <w:t>Nor does legalization imply that police would be freed up to focus on other issues or become less corrupt: The state may have to devote more resources to regulating the legal economy.</w:t>
      </w:r>
      <w:r w:rsidRPr="00234941">
        <w:rPr>
          <w:rStyle w:val="StyleBoldUnderline"/>
          <w:sz w:val="12"/>
        </w:rPr>
        <w:t>¶</w:t>
      </w:r>
      <w:r w:rsidRPr="00234941">
        <w:rPr>
          <w:sz w:val="16"/>
        </w:rPr>
        <w:t xml:space="preserve"> Additionally, </w:t>
      </w:r>
      <w:r w:rsidRPr="00234941">
        <w:rPr>
          <w:rStyle w:val="StyleBoldUnderline"/>
        </w:rPr>
        <w:t>a grey market in drugs would probably emerge. If drugs became legal, the state would want to tax them – to generate revenues and to discourage greater use. The higher the tax, the greater the opportunity for organized crime to undercut the state by charging less.</w:t>
      </w:r>
      <w:r w:rsidRPr="00234941">
        <w:rPr>
          <w:sz w:val="16"/>
        </w:rPr>
        <w:t xml:space="preserve"> Organized crime groups could set up their own fields with smaller taxation, snatch the market and the profits, and the state would be back to combating them and eradicating their fields. Such grey markets exist alongside a host of legal economies, from cigarettes to stolen cars.</w:t>
      </w:r>
    </w:p>
    <w:p w:rsidR="008B3630" w:rsidRPr="00234941" w:rsidRDefault="008B3630" w:rsidP="008B3630"/>
    <w:p w:rsidR="008B3630" w:rsidRPr="00234941" w:rsidRDefault="008B3630" w:rsidP="008B3630">
      <w:pPr>
        <w:pStyle w:val="Heading2"/>
      </w:pPr>
      <w:r w:rsidRPr="00234941">
        <w:rPr>
          <w:b w:val="0"/>
          <w:bCs w:val="0"/>
        </w:rPr>
        <w:lastRenderedPageBreak/>
        <w:t>Legalize MJ Good</w:t>
      </w:r>
    </w:p>
    <w:p w:rsidR="008B3630" w:rsidRPr="00234941" w:rsidRDefault="008B3630" w:rsidP="008B3630"/>
    <w:p w:rsidR="008B3630" w:rsidRPr="00234941" w:rsidRDefault="008B3630" w:rsidP="008B3630">
      <w:pPr>
        <w:rPr>
          <w:b/>
        </w:rPr>
      </w:pPr>
      <w:r w:rsidRPr="00234941">
        <w:rPr>
          <w:b/>
        </w:rPr>
        <w:t xml:space="preserve">Legalization of marijuana would destroy the foundation for Mexican drug cartel success </w:t>
      </w:r>
    </w:p>
    <w:p w:rsidR="008B3630" w:rsidRPr="00234941" w:rsidRDefault="008B3630" w:rsidP="008B3630">
      <w:pPr>
        <w:rPr>
          <w:rStyle w:val="StyleStyleBold12pt"/>
        </w:rPr>
      </w:pPr>
      <w:r w:rsidRPr="00234941">
        <w:rPr>
          <w:b/>
        </w:rPr>
        <w:t>Luhnow, 9</w:t>
      </w:r>
      <w:r w:rsidRPr="00234941">
        <w:t xml:space="preserve"> writer for Wall Street Journal</w:t>
      </w:r>
      <w:r w:rsidRPr="00234941">
        <w:rPr>
          <w:rStyle w:val="StyleStyleBold12pt"/>
        </w:rPr>
        <w:t xml:space="preserve"> </w:t>
      </w:r>
      <w:r w:rsidRPr="0083546F">
        <w:rPr>
          <w:rStyle w:val="StyleStyleBold12pt"/>
          <w:b w:val="0"/>
        </w:rPr>
        <w:t>(David, “Saving Mexico” December 26, 2009 http://online.wsj.com/article/SB10001424052748704254604574614230731506644.html) // czhang</w:t>
      </w:r>
    </w:p>
    <w:p w:rsidR="008B3630" w:rsidRPr="00234941" w:rsidRDefault="008B3630" w:rsidP="008B3630">
      <w:pPr>
        <w:rPr>
          <w:sz w:val="16"/>
        </w:rPr>
      </w:pPr>
      <w:r w:rsidRPr="00234941">
        <w:rPr>
          <w:rStyle w:val="StyleBoldUnderline"/>
        </w:rPr>
        <w:t>Advocates for drug legalization say making marijuana legal would cut the economic clout of Mexican cartels by half. Marijuana accounts for anywhere between 50% to 65% of Mexican cartel revenues</w:t>
      </w:r>
      <w:r w:rsidRPr="00234941">
        <w:rPr>
          <w:sz w:val="16"/>
        </w:rPr>
        <w:t xml:space="preserve">, say Mexican and U.S. officials. While cocaine has higher profit margins, </w:t>
      </w:r>
      <w:r w:rsidRPr="00234941">
        <w:rPr>
          <w:rStyle w:val="StyleBoldUnderline"/>
        </w:rPr>
        <w:t>marijuana is a steady source of income that allows cartels to meet payroll and fund other activities.</w:t>
      </w:r>
      <w:r w:rsidRPr="00234941">
        <w:rPr>
          <w:rStyle w:val="StyleBoldUnderline"/>
          <w:sz w:val="12"/>
        </w:rPr>
        <w:t xml:space="preserve">¶ </w:t>
      </w:r>
      <w:r w:rsidRPr="00234941">
        <w:rPr>
          <w:rStyle w:val="StyleBoldUnderline"/>
        </w:rPr>
        <w:t>Marijuana is also less risky to a drug gang's balance sheet</w:t>
      </w:r>
      <w:r w:rsidRPr="00234941">
        <w:rPr>
          <w:sz w:val="16"/>
        </w:rPr>
        <w:t xml:space="preserve">. If a cocaine shipment is seized, the Mexican gang has to write off the expected profits from the shipment and the cost of paying Colombian suppliers, meaning they lose twice. But because gangs here grow their own marijuana, </w:t>
      </w:r>
      <w:r w:rsidRPr="00234941">
        <w:rPr>
          <w:rStyle w:val="StyleBoldUnderline"/>
        </w:rPr>
        <w:t>it's easier to absorb the losses from a seizure</w:t>
      </w:r>
      <w:r w:rsidRPr="00234941">
        <w:rPr>
          <w:sz w:val="16"/>
        </w:rPr>
        <w:t xml:space="preserve">. </w:t>
      </w:r>
      <w:r w:rsidRPr="00234941">
        <w:rPr>
          <w:rStyle w:val="StyleBoldUnderline"/>
        </w:rPr>
        <w:t>Cartels</w:t>
      </w:r>
      <w:r w:rsidRPr="00234941">
        <w:rPr>
          <w:sz w:val="16"/>
        </w:rPr>
        <w:t xml:space="preserve"> also own the land where the marijuana is grown, meaning they </w:t>
      </w:r>
      <w:r w:rsidRPr="00234941">
        <w:rPr>
          <w:rStyle w:val="StyleBoldUnderline"/>
        </w:rPr>
        <w:t>can cheaply grow more supply rather than have to fork over more money to the Colombians for the next shipment of cocaine.</w:t>
      </w:r>
      <w:r w:rsidRPr="00234941">
        <w:rPr>
          <w:rStyle w:val="StyleBoldUnderline"/>
          <w:sz w:val="12"/>
        </w:rPr>
        <w:t xml:space="preserve">¶ </w:t>
      </w:r>
      <w:r w:rsidRPr="00234941">
        <w:rPr>
          <w:sz w:val="16"/>
        </w:rPr>
        <w:t xml:space="preserve">Several U.S. states like </w:t>
      </w:r>
      <w:r w:rsidRPr="00234941">
        <w:rPr>
          <w:rStyle w:val="StyleBoldUnderline"/>
        </w:rPr>
        <w:t>California and Oregon have decriminalized marijuana,</w:t>
      </w:r>
      <w:r w:rsidRPr="00234941">
        <w:rPr>
          <w:sz w:val="16"/>
        </w:rPr>
        <w:t xml:space="preserve"> making possession of small quantities a misdemeanor, like a parking ticket. </w:t>
      </w:r>
      <w:r w:rsidRPr="00234941">
        <w:rPr>
          <w:rStyle w:val="StyleBoldUnderline"/>
        </w:rPr>
        <w:t>Decriminalization falls short of legalization because the sale and distribution remain a serious felony</w:t>
      </w:r>
      <w:r w:rsidRPr="00234941">
        <w:rPr>
          <w:sz w:val="16"/>
        </w:rPr>
        <w:t>. One of the big reasons for the move is to reduce the problem of overcrowded and costly prisons.</w:t>
      </w:r>
    </w:p>
    <w:p w:rsidR="008B3630" w:rsidRPr="00234941" w:rsidRDefault="008B3630" w:rsidP="008B3630"/>
    <w:p w:rsidR="008B3630" w:rsidRPr="00234941" w:rsidRDefault="008B3630" w:rsidP="008B3630">
      <w:pPr>
        <w:rPr>
          <w:b/>
        </w:rPr>
      </w:pPr>
      <w:r w:rsidRPr="00234941">
        <w:rPr>
          <w:b/>
        </w:rPr>
        <w:t>Legalization solves the violence that arises from narcoterrorism and drug trade</w:t>
      </w:r>
    </w:p>
    <w:p w:rsidR="008B3630" w:rsidRPr="00234941" w:rsidRDefault="008B3630" w:rsidP="008B3630">
      <w:pPr>
        <w:rPr>
          <w:rStyle w:val="StyleStyleBold12pt"/>
        </w:rPr>
      </w:pPr>
      <w:r w:rsidRPr="00234941">
        <w:rPr>
          <w:b/>
        </w:rPr>
        <w:t>Luhnow, 9</w:t>
      </w:r>
      <w:r w:rsidRPr="00234941">
        <w:t xml:space="preserve"> writer for Wall Street Journal</w:t>
      </w:r>
      <w:r w:rsidRPr="0083546F">
        <w:rPr>
          <w:rStyle w:val="StyleStyleBold12pt"/>
          <w:b w:val="0"/>
        </w:rPr>
        <w:t xml:space="preserve"> (David, “Saving Mexico” December 26, 2009 http://online.wsj.com/article/SB10001424052748704254604574614230731506644.html) // czhang</w:t>
      </w:r>
    </w:p>
    <w:p w:rsidR="008B3630" w:rsidRPr="00234941" w:rsidRDefault="008B3630" w:rsidP="008B3630">
      <w:pPr>
        <w:rPr>
          <w:rStyle w:val="StyleBoldUnderline"/>
        </w:rPr>
      </w:pPr>
      <w:r w:rsidRPr="00234941">
        <w:rPr>
          <w:sz w:val="16"/>
        </w:rPr>
        <w:t>"</w:t>
      </w:r>
      <w:r w:rsidRPr="00234941">
        <w:rPr>
          <w:rStyle w:val="StyleBoldUnderline"/>
        </w:rPr>
        <w:t>Economically, there is no argument or solution other than legalization, at least of marijuana</w:t>
      </w:r>
      <w:r w:rsidRPr="00234941">
        <w:rPr>
          <w:sz w:val="16"/>
        </w:rPr>
        <w:t xml:space="preserve">," said the top Mexican official matter-of-factly. The official said </w:t>
      </w:r>
      <w:r w:rsidRPr="00234941">
        <w:rPr>
          <w:rStyle w:val="StyleBoldUnderline"/>
        </w:rPr>
        <w:t>such a move would likely shift marijuana production entirely to places like California</w:t>
      </w:r>
      <w:r w:rsidRPr="00234941">
        <w:rPr>
          <w:sz w:val="16"/>
        </w:rPr>
        <w:t xml:space="preserve">, </w:t>
      </w:r>
      <w:r w:rsidRPr="00234941">
        <w:rPr>
          <w:rStyle w:val="StyleBoldUnderline"/>
        </w:rPr>
        <w:t>where the drug can be grown more efficiently</w:t>
      </w:r>
      <w:r w:rsidRPr="00234941">
        <w:rPr>
          <w:sz w:val="16"/>
        </w:rPr>
        <w:t xml:space="preserve"> and closer to consumers. "Mexico's objective should be to make the U.S. self-sufficient in marijuana," he added with a grin.</w:t>
      </w:r>
      <w:r w:rsidRPr="00234941">
        <w:rPr>
          <w:sz w:val="12"/>
        </w:rPr>
        <w:t>¶</w:t>
      </w:r>
      <w:r w:rsidRPr="00234941">
        <w:rPr>
          <w:sz w:val="16"/>
        </w:rPr>
        <w:t xml:space="preserve"> He is not alone in his views. Earlier this year, three former Latin American presidents known for their free-market and conservative credentials—Ernesto Zedillo of Mexico, Cesar Gaviria of Colombia and Fernando Henrique Cardoso of Brazil—said </w:t>
      </w:r>
      <w:r w:rsidRPr="00234941">
        <w:rPr>
          <w:rStyle w:val="StyleBoldUnderline"/>
        </w:rPr>
        <w:t>governments should seriously consider legalizing marijuana as an effective tool against murderous drug gangs.</w:t>
      </w:r>
    </w:p>
    <w:p w:rsidR="008B3630" w:rsidRPr="00234941" w:rsidRDefault="008B3630" w:rsidP="008B3630"/>
    <w:p w:rsidR="008B3630" w:rsidRPr="00234941" w:rsidRDefault="008B3630" w:rsidP="008B3630">
      <w:pPr>
        <w:pStyle w:val="Heading2"/>
        <w:rPr>
          <w:b w:val="0"/>
          <w:bCs w:val="0"/>
        </w:rPr>
      </w:pPr>
      <w:r w:rsidRPr="00234941">
        <w:rPr>
          <w:b w:val="0"/>
          <w:bCs w:val="0"/>
        </w:rPr>
        <w:lastRenderedPageBreak/>
        <w:t>Decriminalization Good</w:t>
      </w:r>
    </w:p>
    <w:p w:rsidR="008B3630" w:rsidRPr="00234941" w:rsidRDefault="008B3630" w:rsidP="008B3630">
      <w:pPr>
        <w:rPr>
          <w:b/>
        </w:rPr>
      </w:pPr>
      <w:r w:rsidRPr="00234941">
        <w:rPr>
          <w:b/>
        </w:rPr>
        <w:t xml:space="preserve">Decriminalization and regulation of drugs solves best in the long term </w:t>
      </w:r>
    </w:p>
    <w:p w:rsidR="008B3630" w:rsidRPr="00234941" w:rsidRDefault="008B3630" w:rsidP="008B3630">
      <w:pPr>
        <w:rPr>
          <w:rStyle w:val="StyleStyleBold12pt"/>
        </w:rPr>
      </w:pPr>
      <w:r w:rsidRPr="00234941">
        <w:rPr>
          <w:b/>
        </w:rPr>
        <w:t>Rolles, 10</w:t>
      </w:r>
      <w:r w:rsidRPr="00234941">
        <w:t xml:space="preserve"> senior policy analyst at BMJ, an open-access, peer-reviewed medical journal</w:t>
      </w:r>
      <w:r w:rsidRPr="00234941">
        <w:rPr>
          <w:rStyle w:val="StyleStyleBold12pt"/>
        </w:rPr>
        <w:t xml:space="preserve"> </w:t>
      </w:r>
      <w:r w:rsidRPr="0083546F">
        <w:rPr>
          <w:rStyle w:val="StyleStyleBold12pt"/>
          <w:b w:val="0"/>
        </w:rPr>
        <w:t>(Stephen, “An alternative to the war on drugs” 3 June 2010 http://www.bmj.com/content/341/bmj.c3360?ijkey=xIwckDCjknVi9wn&amp;keytype=ref) // czhang</w:t>
      </w:r>
    </w:p>
    <w:p w:rsidR="008B3630" w:rsidRPr="00234941" w:rsidRDefault="008B3630" w:rsidP="008B3630">
      <w:r w:rsidRPr="00234941">
        <w:rPr>
          <w:sz w:val="16"/>
        </w:rPr>
        <w:t xml:space="preserve">Consensus is growing within the drugs field and beyond that </w:t>
      </w:r>
      <w:r w:rsidRPr="00234941">
        <w:rPr>
          <w:rStyle w:val="StyleBoldUnderline"/>
        </w:rPr>
        <w:t>the prohibition on production, supply, and use of certain drugs has not only failed to deliver its intended goals but has been counterproductive</w:t>
      </w:r>
      <w:r w:rsidRPr="00234941">
        <w:rPr>
          <w:sz w:val="16"/>
        </w:rPr>
        <w:t xml:space="preserve">. Evidence is mounting that </w:t>
      </w:r>
      <w:r w:rsidRPr="00234941">
        <w:rPr>
          <w:rStyle w:val="StyleBoldUnderline"/>
        </w:rPr>
        <w:t>this policy has not only exacerbated many public health problems, such as adulterated drugs1 and the spread of HIV and hepatitis B and C infection among injecting drug users</w:t>
      </w:r>
      <w:r w:rsidRPr="00234941">
        <w:rPr>
          <w:sz w:val="16"/>
        </w:rPr>
        <w:t xml:space="preserve">, but has created a much larger set of secondary harms associated with the criminal market. </w:t>
      </w:r>
      <w:r w:rsidRPr="00234941">
        <w:rPr>
          <w:rStyle w:val="StyleBoldUnderline"/>
        </w:rPr>
        <w:t>These now include vast networks of organised crime, endemic violence related to the drug market,2 corruption of law enforcement and governments, militarised crop eradication programmes</w:t>
      </w:r>
      <w:r w:rsidRPr="00234941">
        <w:rPr>
          <w:sz w:val="16"/>
        </w:rPr>
        <w:t xml:space="preserve"> (environmental damage, food insecurity, and human displacement), </w:t>
      </w:r>
      <w:r w:rsidRPr="00234941">
        <w:rPr>
          <w:rStyle w:val="StyleBoldUnderline"/>
        </w:rPr>
        <w:t>and funding for terrorism and insurgency</w:t>
      </w:r>
      <w:r w:rsidRPr="00234941">
        <w:rPr>
          <w:sz w:val="16"/>
        </w:rPr>
        <w:t>.3 4</w:t>
      </w:r>
      <w:r w:rsidRPr="00234941">
        <w:rPr>
          <w:sz w:val="12"/>
        </w:rPr>
        <w:t>¶</w:t>
      </w:r>
      <w:r w:rsidRPr="00234941">
        <w:rPr>
          <w:sz w:val="16"/>
        </w:rPr>
        <w:t xml:space="preserve"> These conclusions have been reached by a succession of committees and reports including, in the United Kingdom alone, the Police Foundation,5 the Home Affairs Select Committee,6 The prime minister’s Strategy Unit,7 the Royal Society of Arts,8 and the UK Drug Policy Consortium.9 The United Nations Office of Drugs and Crime has also acknowledged the many “unintended negative consequences” of drug enforcement,10 increasingly shifting its public rhetoric away from its former aspirational goals of a “drug free world,” towards “containment” of the problem at current levels.</w:t>
      </w:r>
      <w:r w:rsidRPr="00234941">
        <w:rPr>
          <w:sz w:val="12"/>
        </w:rPr>
        <w:t>¶</w:t>
      </w:r>
      <w:r w:rsidRPr="00234941">
        <w:rPr>
          <w:sz w:val="16"/>
        </w:rPr>
        <w:t xml:space="preserve"> Problems of prohibition</w:t>
      </w:r>
      <w:r w:rsidRPr="00234941">
        <w:rPr>
          <w:sz w:val="12"/>
        </w:rPr>
        <w:t>¶</w:t>
      </w:r>
      <w:r w:rsidRPr="00234941">
        <w:rPr>
          <w:sz w:val="16"/>
        </w:rPr>
        <w:t xml:space="preserve"> Despite this emerging consensus on the nature of the problem, the debate about how policy can evolve to respond to it remains driven more by populist politics and tabloid headlines than by rational analysis or public health principles.</w:t>
      </w:r>
      <w:r w:rsidRPr="00234941">
        <w:rPr>
          <w:sz w:val="12"/>
        </w:rPr>
        <w:t>¶</w:t>
      </w:r>
      <w:r w:rsidRPr="00234941">
        <w:rPr>
          <w:sz w:val="16"/>
        </w:rPr>
        <w:t xml:space="preserve"> </w:t>
      </w:r>
      <w:r w:rsidRPr="00234941">
        <w:rPr>
          <w:rStyle w:val="StyleBoldUnderline"/>
        </w:rPr>
        <w:t xml:space="preserve">The criminalisation of drugs has, historically, been presented as an emergency response to an imminent threat rather than </w:t>
      </w:r>
      <w:r w:rsidRPr="00234941">
        <w:rPr>
          <w:rStyle w:val="Emphasis"/>
        </w:rPr>
        <w:t>an evidence based health or social policy intervention</w:t>
      </w:r>
      <w:r w:rsidRPr="00234941">
        <w:rPr>
          <w:sz w:val="16"/>
        </w:rPr>
        <w:t>.11 Prohibitionist rhetoric frames drugs as menacing not just to health but also to our children, national security, and the moral fabric of society itself. The prohibition model is positioned as a response to such threats, and is often misappropriated into populist political narratives such as “crackdowns” on crime, immigration, and, more recently, the war on terror.</w:t>
      </w:r>
      <w:r w:rsidRPr="00234941">
        <w:rPr>
          <w:sz w:val="12"/>
        </w:rPr>
        <w:t>¶</w:t>
      </w:r>
      <w:r w:rsidRPr="00234941">
        <w:rPr>
          <w:sz w:val="16"/>
        </w:rPr>
        <w:t xml:space="preserve"> This conceptualisation has resulted in the punitive enforcement of drug policy becoming largely immune from meaningful scrutiny.14 A curiously self-justifying logic now prevails in which </w:t>
      </w:r>
      <w:r w:rsidRPr="00234941">
        <w:rPr>
          <w:rStyle w:val="StyleBoldUnderline"/>
        </w:rPr>
        <w:t>the harms of prohibition</w:t>
      </w:r>
      <w:r w:rsidRPr="00234941">
        <w:rPr>
          <w:sz w:val="16"/>
        </w:rPr>
        <w:t>—such as drug related organised crime and deaths from contaminated heroin—</w:t>
      </w:r>
      <w:r w:rsidRPr="00234941">
        <w:rPr>
          <w:rStyle w:val="StyleBoldUnderline"/>
        </w:rPr>
        <w:t>are conflated with the harms of drug use. These policy related harms then bolster the apparent menace of drugs and justify the continuation, or intensification, of prohibition.</w:t>
      </w:r>
      <w:r w:rsidRPr="00234941">
        <w:rPr>
          <w:sz w:val="16"/>
        </w:rPr>
        <w:t xml:space="preserve"> This has helped create a high level </w:t>
      </w:r>
      <w:r w:rsidRPr="00234941">
        <w:rPr>
          <w:rStyle w:val="StyleBoldUnderline"/>
        </w:rPr>
        <w:t>policy environment</w:t>
      </w:r>
      <w:r w:rsidRPr="00234941">
        <w:rPr>
          <w:sz w:val="16"/>
        </w:rPr>
        <w:t xml:space="preserve"> that routinely ignores or actively </w:t>
      </w:r>
      <w:r w:rsidRPr="00234941">
        <w:rPr>
          <w:rStyle w:val="StyleBoldUnderline"/>
        </w:rPr>
        <w:t>suppresses critical scientific engagement and is uniquely divorced from most public health and social policy norms</w:t>
      </w:r>
      <w:r w:rsidRPr="00234941">
        <w:rPr>
          <w:sz w:val="16"/>
        </w:rPr>
        <w:t>, such as evaluation of interventions using established indicators of health and wellbeing.</w:t>
      </w:r>
      <w:r w:rsidRPr="00234941">
        <w:rPr>
          <w:sz w:val="12"/>
        </w:rPr>
        <w:t>¶</w:t>
      </w:r>
      <w:r w:rsidRPr="00234941">
        <w:rPr>
          <w:sz w:val="16"/>
        </w:rPr>
        <w:t xml:space="preserve"> Emerging change</w:t>
      </w:r>
      <w:r w:rsidRPr="00234941">
        <w:rPr>
          <w:sz w:val="12"/>
        </w:rPr>
        <w:t>¶</w:t>
      </w:r>
      <w:r w:rsidRPr="00234941">
        <w:rPr>
          <w:sz w:val="16"/>
        </w:rPr>
        <w:t xml:space="preserve"> Despite this hostile ideological environment, two distinct policy trends have emerged in recent decades: </w:t>
      </w:r>
      <w:r w:rsidRPr="00234941">
        <w:rPr>
          <w:rStyle w:val="StyleBoldUnderline"/>
        </w:rPr>
        <w:t>harm reduction15 and decriminalisation of personal possession and use</w:t>
      </w:r>
      <w:r w:rsidRPr="00234941">
        <w:rPr>
          <w:sz w:val="16"/>
        </w:rPr>
        <w:t xml:space="preserve">. Although both are nominally permitted within existing international legal frameworks, they </w:t>
      </w:r>
      <w:r w:rsidRPr="00234941">
        <w:rPr>
          <w:rStyle w:val="StyleBoldUnderline"/>
        </w:rPr>
        <w:t>pose serious practical and intellectual challenges to the overarching status quo. Both have been driven by pragmatic necessity</w:t>
      </w:r>
      <w:r w:rsidRPr="00234941">
        <w:rPr>
          <w:sz w:val="16"/>
        </w:rPr>
        <w:t xml:space="preserve">: harm reduction emerging in the mid-1980s in response to the epidemic of HIV among injecting drug users, and decriminalisation in response to resource pressures on overburdened criminal justice systems (and, to a lesser extent, concerns over the rights of users). </w:t>
      </w:r>
      <w:r w:rsidRPr="00234941">
        <w:rPr>
          <w:rStyle w:val="StyleBoldUnderline"/>
        </w:rPr>
        <w:t>Both policies have proved their effectiveness.</w:t>
      </w:r>
      <w:r w:rsidRPr="00234941">
        <w:rPr>
          <w:sz w:val="16"/>
        </w:rPr>
        <w:t xml:space="preserve"> Harm reduction is now used in policy or practice in 93 countries,16 and several countries in mainland Europe,17 18 and central and Latin America have decriminalised all drugs, with others, including states in Australia and the United States, decriminalising cannabis.19</w:t>
      </w:r>
      <w:r w:rsidRPr="00234941">
        <w:rPr>
          <w:sz w:val="12"/>
        </w:rPr>
        <w:t>¶</w:t>
      </w:r>
      <w:r w:rsidRPr="00234941">
        <w:rPr>
          <w:sz w:val="16"/>
        </w:rPr>
        <w:t xml:space="preserve"> Decriminalisation has shown that </w:t>
      </w:r>
      <w:r w:rsidRPr="00234941">
        <w:rPr>
          <w:rStyle w:val="StyleBoldUnderline"/>
        </w:rPr>
        <w:t>less punitive approaches do not necessarily lead to increased use</w:t>
      </w:r>
      <w:r w:rsidRPr="00234941">
        <w:rPr>
          <w:sz w:val="16"/>
        </w:rPr>
        <w:t>. In Portugal, for example, use among school age young people has fallen since all drugs were decriminalised in 2001.20 More broadly, an extensive World Health Organization study concluded: “Globally, drug use is not distributed evenly and is not simply related to drug policy, since countries with stringent user-level illegal drug policies did not have lower levels of use than countries with liberal ones.”21</w:t>
      </w:r>
      <w:r w:rsidRPr="00234941">
        <w:rPr>
          <w:sz w:val="12"/>
        </w:rPr>
        <w:t>¶</w:t>
      </w:r>
      <w:r w:rsidRPr="00234941">
        <w:rPr>
          <w:sz w:val="16"/>
        </w:rPr>
        <w:t xml:space="preserve"> Similarly </w:t>
      </w:r>
      <w:r w:rsidRPr="00234941">
        <w:rPr>
          <w:rStyle w:val="StyleBoldUnderline"/>
        </w:rPr>
        <w:t>US states that have decriminalised cannabis do not have higher levels of use than those without</w:t>
      </w:r>
      <w:r w:rsidRPr="00234941">
        <w:rPr>
          <w:sz w:val="16"/>
        </w:rPr>
        <w:t>. More importantly, the Netherlands, where cannabis is available from licensed premises, does not have significantly different levels of use from its prohibitionist neighbours.19</w:t>
      </w:r>
      <w:r w:rsidRPr="00234941">
        <w:rPr>
          <w:sz w:val="12"/>
        </w:rPr>
        <w:t>¶</w:t>
      </w:r>
      <w:r w:rsidRPr="00234941">
        <w:rPr>
          <w:sz w:val="16"/>
        </w:rPr>
        <w:t xml:space="preserve"> New approach</w:t>
      </w:r>
      <w:r w:rsidRPr="00234941">
        <w:rPr>
          <w:sz w:val="12"/>
        </w:rPr>
        <w:t>¶</w:t>
      </w:r>
      <w:r w:rsidRPr="00234941">
        <w:rPr>
          <w:sz w:val="16"/>
        </w:rPr>
        <w:t xml:space="preserve"> Although </w:t>
      </w:r>
      <w:r w:rsidRPr="00234941">
        <w:rPr>
          <w:rStyle w:val="StyleBoldUnderline"/>
        </w:rPr>
        <w:t>these emerging policy trends</w:t>
      </w:r>
      <w:r w:rsidRPr="00234941">
        <w:rPr>
          <w:sz w:val="16"/>
        </w:rPr>
        <w:t xml:space="preserve"> are important, they </w:t>
      </w:r>
      <w:r w:rsidRPr="00234941">
        <w:rPr>
          <w:rStyle w:val="StyleBoldUnderline"/>
        </w:rPr>
        <w:t>can be seen primarily as symptomatic responses to mitigate the harms created by the prohibitionist policy environment</w:t>
      </w:r>
      <w:r w:rsidRPr="00234941">
        <w:rPr>
          <w:sz w:val="16"/>
        </w:rPr>
        <w:t>. Neither directly tackles the public health or wider social harms created or exacerbated by the illegal production and supply of drugs.</w:t>
      </w:r>
      <w:r w:rsidRPr="00234941">
        <w:rPr>
          <w:sz w:val="12"/>
        </w:rPr>
        <w:t>¶</w:t>
      </w:r>
      <w:r w:rsidRPr="00234941">
        <w:rPr>
          <w:sz w:val="16"/>
        </w:rPr>
        <w:t xml:space="preserve"> The logic of both, however, ultimately leads us to confront the inevitable choice: </w:t>
      </w:r>
      <w:r w:rsidRPr="00234941">
        <w:rPr>
          <w:rStyle w:val="StyleBoldUnderline"/>
        </w:rPr>
        <w:t>non-medical drug markets</w:t>
      </w:r>
      <w:r w:rsidRPr="00234941">
        <w:rPr>
          <w:sz w:val="16"/>
        </w:rPr>
        <w:t xml:space="preserve"> can remain in the hands of unregulated criminal profiteers or they </w:t>
      </w:r>
      <w:r w:rsidRPr="00234941">
        <w:rPr>
          <w:rStyle w:val="StyleBoldUnderline"/>
        </w:rPr>
        <w:t>can be controlled and regulated by appropriate government authorities</w:t>
      </w:r>
      <w:r w:rsidRPr="00234941">
        <w:rPr>
          <w:sz w:val="16"/>
        </w:rPr>
        <w:t xml:space="preserve">. There is no third option under which drugs do not exist. The choice needs to be based on an evaluation of which option will deliver the best outcomes in terms of minimizing the harms, both domestic and international, associated with drug </w:t>
      </w:r>
      <w:r w:rsidRPr="00234941">
        <w:rPr>
          <w:sz w:val="16"/>
        </w:rPr>
        <w:lastRenderedPageBreak/>
        <w:t xml:space="preserve">production, supply, and use. </w:t>
      </w:r>
      <w:r w:rsidRPr="00234941">
        <w:rPr>
          <w:rStyle w:val="StyleBoldUnderline"/>
        </w:rPr>
        <w:t>This does not preclude reducing demand as a legitimate long term policy goal, rather it accepts that policy must also deal with the reality of current high levels of demand.</w:t>
      </w:r>
      <w:r w:rsidRPr="00234941">
        <w:rPr>
          <w:rStyle w:val="StyleBoldUnderline"/>
          <w:sz w:val="12"/>
        </w:rPr>
        <w:t>¶</w:t>
      </w:r>
      <w:r w:rsidRPr="00234941">
        <w:rPr>
          <w:sz w:val="16"/>
        </w:rPr>
        <w:t xml:space="preserve"> A historical stumbling block in this debate has been that the eloquent and detailed critiques of the drug war have not been matched by a vision for its replacement. Unless a credible public health led model of drug market regulation is proposed, myths and misrepresentations will inevitably fill the void. So what would such a model look like?</w:t>
      </w:r>
      <w:r w:rsidRPr="00234941">
        <w:rPr>
          <w:sz w:val="12"/>
        </w:rPr>
        <w:t>¶</w:t>
      </w:r>
      <w:r w:rsidRPr="00234941">
        <w:rPr>
          <w:sz w:val="16"/>
        </w:rPr>
        <w:t xml:space="preserve"> Transform’s blueprint for regulation22 attempts to answer this question by offering different options for controls over products (dose, preparation, price, and packaging), vendors (licensing, vetting and training requirements, marketing and promotions), outlets (location, outlet density, appearance), who has access (age controls, licensed buyers, club membership schemes), and where and when drugs can be consumed. It then explores options for different drugs in different populations and suggests the regulatory models that may deliver the best outcomes (box). Lessons are drawn from successes and failings with alcohol and tobacco regulation in the UK and beyond, as well as controls over medicinal drugs and other risky products and activities that are regulated by government.</w:t>
      </w:r>
      <w:r w:rsidRPr="00234941">
        <w:rPr>
          <w:sz w:val="12"/>
        </w:rPr>
        <w:t>¶</w:t>
      </w:r>
      <w:r w:rsidRPr="00234941">
        <w:rPr>
          <w:sz w:val="16"/>
        </w:rPr>
        <w:t xml:space="preserve"> Five basic models for regulating drug availability22</w:t>
      </w:r>
      <w:r w:rsidRPr="00234941">
        <w:rPr>
          <w:sz w:val="12"/>
        </w:rPr>
        <w:t>¶</w:t>
      </w:r>
      <w:r w:rsidRPr="00234941">
        <w:rPr>
          <w:sz w:val="16"/>
        </w:rPr>
        <w:t xml:space="preserve"> </w:t>
      </w:r>
      <w:r w:rsidRPr="00234941">
        <w:rPr>
          <w:rStyle w:val="StyleBoldUnderline"/>
        </w:rPr>
        <w:t>Medical prescription model or supervised venues</w:t>
      </w:r>
      <w:r w:rsidRPr="00234941">
        <w:rPr>
          <w:sz w:val="16"/>
        </w:rPr>
        <w:t>—For highest risk drugs (injected drugs including heroin and more potent stimulants such as methamphetamine) and problematic users</w:t>
      </w:r>
      <w:r w:rsidRPr="00234941">
        <w:rPr>
          <w:sz w:val="12"/>
        </w:rPr>
        <w:t>¶</w:t>
      </w:r>
      <w:r w:rsidRPr="00234941">
        <w:rPr>
          <w:sz w:val="16"/>
        </w:rPr>
        <w:t xml:space="preserve"> </w:t>
      </w:r>
      <w:r w:rsidRPr="00234941">
        <w:rPr>
          <w:rStyle w:val="StyleBoldUnderline"/>
        </w:rPr>
        <w:t>Specialist pharmacist retail model</w:t>
      </w:r>
      <w:r w:rsidRPr="00234941">
        <w:rPr>
          <w:sz w:val="16"/>
        </w:rPr>
        <w:t>—combined with named/licensed user access and rationing of volume of sales for moderate risk drugs such as amphetamine, powder cocaine, and methylenedioxymethamphetamine (ecstasy)</w:t>
      </w:r>
      <w:r w:rsidRPr="00234941">
        <w:rPr>
          <w:sz w:val="12"/>
        </w:rPr>
        <w:t>¶</w:t>
      </w:r>
      <w:r w:rsidRPr="00234941">
        <w:rPr>
          <w:sz w:val="16"/>
        </w:rPr>
        <w:t xml:space="preserve"> </w:t>
      </w:r>
      <w:r w:rsidRPr="00234941">
        <w:rPr>
          <w:rStyle w:val="StyleBoldUnderline"/>
        </w:rPr>
        <w:t>Licensed retailing—</w:t>
      </w:r>
      <w:r w:rsidRPr="00234941">
        <w:rPr>
          <w:sz w:val="16"/>
        </w:rPr>
        <w:t>including tiers of regulation appropriate to product risk and local needs. Used for lower risk drugs and preparations such as lower strength stimulant based drinks</w:t>
      </w:r>
      <w:r w:rsidRPr="00234941">
        <w:rPr>
          <w:sz w:val="12"/>
        </w:rPr>
        <w:t>¶</w:t>
      </w:r>
      <w:r w:rsidRPr="00234941">
        <w:rPr>
          <w:sz w:val="16"/>
        </w:rPr>
        <w:t xml:space="preserve"> </w:t>
      </w:r>
      <w:r w:rsidRPr="00234941">
        <w:rPr>
          <w:rStyle w:val="StyleBoldUnderline"/>
        </w:rPr>
        <w:t>Licensed premises for sale and consumption</w:t>
      </w:r>
      <w:r w:rsidRPr="00234941">
        <w:rPr>
          <w:sz w:val="16"/>
        </w:rPr>
        <w:t>—similar to licensed alcohol venues and Dutch cannabis “coffee shops,” potentially also for smoking opium or poppy tea</w:t>
      </w:r>
      <w:r w:rsidRPr="00234941">
        <w:rPr>
          <w:sz w:val="12"/>
        </w:rPr>
        <w:t>¶</w:t>
      </w:r>
      <w:r w:rsidRPr="00234941">
        <w:rPr>
          <w:sz w:val="16"/>
        </w:rPr>
        <w:t xml:space="preserve"> </w:t>
      </w:r>
      <w:r w:rsidRPr="00234941">
        <w:rPr>
          <w:rStyle w:val="StyleBoldUnderline"/>
        </w:rPr>
        <w:t>Unlicensed sales</w:t>
      </w:r>
      <w:r w:rsidRPr="00234941">
        <w:rPr>
          <w:sz w:val="16"/>
        </w:rPr>
        <w:t>—minimal regulation for the least risky products, such as caffeine drinks and coca tea.</w:t>
      </w:r>
      <w:r w:rsidRPr="00234941">
        <w:rPr>
          <w:sz w:val="12"/>
        </w:rPr>
        <w:t>¶</w:t>
      </w:r>
      <w:r w:rsidRPr="00234941">
        <w:rPr>
          <w:sz w:val="16"/>
        </w:rPr>
        <w:t xml:space="preserve"> Such a risk guided regulatory approach is the norm for almost all other arenas of public policy, and in this respect it is prohibition, not regulation, that can be viewed as the anomalous and radical policy option.</w:t>
      </w:r>
      <w:r w:rsidRPr="00234941">
        <w:rPr>
          <w:sz w:val="12"/>
        </w:rPr>
        <w:t>¶</w:t>
      </w:r>
      <w:r w:rsidRPr="00234941">
        <w:rPr>
          <w:sz w:val="16"/>
        </w:rPr>
        <w:t xml:space="preserve"> </w:t>
      </w:r>
      <w:r w:rsidRPr="00234941">
        <w:rPr>
          <w:rStyle w:val="StyleBoldUnderline"/>
        </w:rPr>
        <w:t>Moves towards legal regulation of drug markets</w:t>
      </w:r>
      <w:r w:rsidRPr="00234941">
        <w:rPr>
          <w:sz w:val="16"/>
        </w:rPr>
        <w:t xml:space="preserve"> depend on negotiating the substantial institutional and political obstacles presented by the international drug control system (the UN drug conventions). They </w:t>
      </w:r>
      <w:r w:rsidRPr="00234941">
        <w:rPr>
          <w:rStyle w:val="StyleBoldUnderline"/>
        </w:rPr>
        <w:t>would also need to be phased in cautiously over several years, with close evaluation and monitoring of effects and any unintended negative consequences.</w:t>
      </w:r>
      <w:r w:rsidRPr="00234941">
        <w:rPr>
          <w:rStyle w:val="StyleBoldUnderline"/>
          <w:sz w:val="12"/>
        </w:rPr>
        <w:t>¶</w:t>
      </w:r>
      <w:r w:rsidRPr="00234941">
        <w:rPr>
          <w:sz w:val="16"/>
        </w:rPr>
        <w:t xml:space="preserve"> Rather than a universal model, </w:t>
      </w:r>
      <w:r w:rsidRPr="00234941">
        <w:rPr>
          <w:rStyle w:val="StyleBoldUnderline"/>
        </w:rPr>
        <w:t>a flexible range of regulatory tools would be available with the more restrictive controls used for more risky products and less restrictive controls for lower risk products</w:t>
      </w:r>
      <w:r w:rsidRPr="00234941">
        <w:rPr>
          <w:sz w:val="16"/>
        </w:rPr>
        <w:t xml:space="preserve">. Such differential application of regulatory controls could additionally help create a risk-availability gradient. </w:t>
      </w:r>
      <w:r w:rsidRPr="00234941">
        <w:rPr>
          <w:rStyle w:val="StyleBoldUnderline"/>
        </w:rPr>
        <w:t>This holds the potential to not only reduce harms associated with illicit supply and current patterns of consumption but</w:t>
      </w:r>
      <w:r w:rsidRPr="00234941">
        <w:rPr>
          <w:sz w:val="16"/>
        </w:rPr>
        <w:t xml:space="preserve">, in the longer term, </w:t>
      </w:r>
      <w:r w:rsidRPr="00234941">
        <w:rPr>
          <w:rStyle w:val="StyleBoldUnderline"/>
        </w:rPr>
        <w:t>to progressively encourage use of safer products, behaviours, and environments</w:t>
      </w:r>
      <w:r w:rsidRPr="00234941">
        <w:rPr>
          <w:sz w:val="16"/>
        </w:rPr>
        <w:t>. Understanding of such processes is emerging from “route transition” interventions aimed at encouraging injecting users to move to lower risk non-injecting modes of administration by, for example, providing foil for smoking.23 This process is the opposite of what has happened under prohibition, where a profit driven dynamic has tended to tilt the market towards ever more potent (but profitable) drugs and drug preparations, as well as encouraging riskier behaviours in high risk environments.</w:t>
      </w:r>
    </w:p>
    <w:p w:rsidR="008B3630" w:rsidRPr="00234941" w:rsidRDefault="008B3630" w:rsidP="008B3630">
      <w:pPr>
        <w:rPr>
          <w:sz w:val="16"/>
        </w:rPr>
      </w:pPr>
    </w:p>
    <w:p w:rsidR="008B3630" w:rsidRPr="00234941" w:rsidRDefault="008B3630" w:rsidP="008B3630"/>
    <w:p w:rsidR="008B3630" w:rsidRDefault="008B3630" w:rsidP="001029EC">
      <w:pPr>
        <w:pStyle w:val="Heading1"/>
        <w:rPr>
          <w:b w:val="0"/>
          <w:bCs w:val="0"/>
        </w:rPr>
      </w:pPr>
      <w:r>
        <w:rPr>
          <w:b w:val="0"/>
          <w:bCs w:val="0"/>
        </w:rPr>
        <w:lastRenderedPageBreak/>
        <w:t>*Popularity*</w:t>
      </w:r>
    </w:p>
    <w:p w:rsidR="008B3630" w:rsidRPr="00234941" w:rsidRDefault="008B3630" w:rsidP="008B3630">
      <w:pPr>
        <w:pStyle w:val="Heading2"/>
      </w:pPr>
      <w:r w:rsidRPr="00234941">
        <w:rPr>
          <w:b w:val="0"/>
          <w:bCs w:val="0"/>
        </w:rPr>
        <w:lastRenderedPageBreak/>
        <w:t>WOD Popular</w:t>
      </w:r>
    </w:p>
    <w:p w:rsidR="008B3630" w:rsidRPr="00234941" w:rsidRDefault="008B3630" w:rsidP="008B3630"/>
    <w:p w:rsidR="008B3630" w:rsidRPr="00234941" w:rsidRDefault="008B3630" w:rsidP="008B3630">
      <w:pPr>
        <w:rPr>
          <w:b/>
        </w:rPr>
      </w:pPr>
      <w:r w:rsidRPr="00234941">
        <w:rPr>
          <w:b/>
        </w:rPr>
        <w:t xml:space="preserve">Fighting drug trafficking has empirically unanimously popular </w:t>
      </w:r>
    </w:p>
    <w:p w:rsidR="008B3630" w:rsidRPr="00234941" w:rsidRDefault="008B3630" w:rsidP="008B3630">
      <w:pPr>
        <w:rPr>
          <w:rStyle w:val="StyleStyleBold12pt"/>
        </w:rPr>
      </w:pPr>
      <w:r w:rsidRPr="00234941">
        <w:rPr>
          <w:b/>
        </w:rPr>
        <w:t>Khatami, 12</w:t>
      </w:r>
      <w:r w:rsidRPr="00234941">
        <w:t xml:space="preserve"> wrier for CQ Weekly, which reports on the world’s most powerful legislative body completely and accurately every week. The CQ news team—by far the largest on Capitol Hill, with more than 100 reporters, editors, and researchers—covers virtually every act of Congress, deliveritng nonpartisan news and analysis unavailable anywhere else</w:t>
      </w:r>
      <w:r w:rsidRPr="00234941">
        <w:rPr>
          <w:rStyle w:val="StyleStyleBold12pt"/>
        </w:rPr>
        <w:t xml:space="preserve"> </w:t>
      </w:r>
      <w:r w:rsidRPr="0083546F">
        <w:rPr>
          <w:rStyle w:val="StyleStyleBold12pt"/>
          <w:b w:val="0"/>
        </w:rPr>
        <w:t>(Elham, May 21, 2012 CQ Weekly “House Takes Aim at Cross-Border Drug Smuggling” http://library.cqpress.com.proxy.lib.umich.edu/cqweekly/document.php?id=weeklyreport112-000004090661&amp;type=hitlist&amp;num=16) // czhang</w:t>
      </w:r>
    </w:p>
    <w:p w:rsidR="008B3630" w:rsidRPr="00234941" w:rsidRDefault="008B3630" w:rsidP="008B3630">
      <w:pPr>
        <w:rPr>
          <w:rStyle w:val="StyleBoldUnderline"/>
        </w:rPr>
      </w:pPr>
      <w:r w:rsidRPr="00234941">
        <w:rPr>
          <w:rStyle w:val="StyleBoldUnderline"/>
        </w:rPr>
        <w:t>A House-passed bill would give more tools to federal law enforcement agencies to combat drug traffickers who use tunnels under the U.S.-Mexico border.</w:t>
      </w:r>
      <w:r w:rsidRPr="00234941">
        <w:rPr>
          <w:rStyle w:val="StyleBoldUnderline"/>
          <w:sz w:val="12"/>
        </w:rPr>
        <w:t>¶</w:t>
      </w:r>
      <w:r w:rsidRPr="00234941">
        <w:rPr>
          <w:sz w:val="10"/>
        </w:rPr>
        <w:t xml:space="preserve"> </w:t>
      </w:r>
      <w:r w:rsidRPr="00234941">
        <w:rPr>
          <w:rStyle w:val="StyleBoldUnderline"/>
        </w:rPr>
        <w:t>The chamber on May 16 passed the measure</w:t>
      </w:r>
      <w:r w:rsidRPr="00234941">
        <w:rPr>
          <w:sz w:val="10"/>
        </w:rPr>
        <w:t xml:space="preserve"> (HR 4119) </w:t>
      </w:r>
      <w:r w:rsidRPr="00234941">
        <w:rPr>
          <w:rStyle w:val="StyleBoldUnderline"/>
        </w:rPr>
        <w:t>416-4</w:t>
      </w:r>
      <w:r w:rsidRPr="00234941">
        <w:rPr>
          <w:sz w:val="10"/>
        </w:rPr>
        <w:t xml:space="preserve"> under suspension of the rules, </w:t>
      </w:r>
      <w:r w:rsidRPr="00234941">
        <w:rPr>
          <w:rStyle w:val="StyleBoldUnderline"/>
        </w:rPr>
        <w:t>an expedited procedure requiring a two-thirds majority for passage. The Senate unanimously passed a nearly identical measure</w:t>
      </w:r>
      <w:r w:rsidRPr="00234941">
        <w:rPr>
          <w:sz w:val="10"/>
        </w:rPr>
        <w:t xml:space="preserve"> (S 1236) </w:t>
      </w:r>
      <w:r w:rsidRPr="00234941">
        <w:rPr>
          <w:rStyle w:val="StyleBoldUnderline"/>
        </w:rPr>
        <w:t>earlier this year</w:t>
      </w:r>
      <w:r w:rsidRPr="00234941">
        <w:rPr>
          <w:sz w:val="10"/>
        </w:rPr>
        <w:t>. (House vote 256, p. 1056)</w:t>
      </w:r>
      <w:r w:rsidRPr="00234941">
        <w:rPr>
          <w:sz w:val="12"/>
        </w:rPr>
        <w:t>¶</w:t>
      </w:r>
      <w:r w:rsidRPr="00234941">
        <w:rPr>
          <w:sz w:val="10"/>
        </w:rPr>
        <w:t xml:space="preserve"> </w:t>
      </w:r>
      <w:r w:rsidRPr="00234941">
        <w:rPr>
          <w:rStyle w:val="StyleBoldUnderline"/>
        </w:rPr>
        <w:t>The legislation</w:t>
      </w:r>
      <w:r w:rsidRPr="00234941">
        <w:rPr>
          <w:sz w:val="10"/>
        </w:rPr>
        <w:t xml:space="preserve"> would expand a 2006 law (PL 109-295) that </w:t>
      </w:r>
      <w:r w:rsidRPr="00234941">
        <w:rPr>
          <w:rStyle w:val="StyleBoldUnderline"/>
        </w:rPr>
        <w:t>criminalized the construction or financing of unauthorized cross-border tunnels used to smuggle drugs, weapons, illegal immigrants or terrorists.</w:t>
      </w:r>
      <w:r w:rsidRPr="00234941">
        <w:rPr>
          <w:sz w:val="10"/>
        </w:rPr>
        <w:t xml:space="preserve"> It would subject tunnel smugglers and financiers to the same penalties imposed on those who construct the tunnels.</w:t>
      </w:r>
      <w:r w:rsidRPr="00234941">
        <w:rPr>
          <w:sz w:val="12"/>
        </w:rPr>
        <w:t>¶</w:t>
      </w:r>
      <w:r w:rsidRPr="00234941">
        <w:rPr>
          <w:sz w:val="10"/>
        </w:rPr>
        <w:t xml:space="preserve"> During floor debate May 15, sponsor Silvestre </w:t>
      </w:r>
      <w:r w:rsidRPr="00234941">
        <w:rPr>
          <w:rStyle w:val="StyleBoldUnderline"/>
        </w:rPr>
        <w:t>Reyes</w:t>
      </w:r>
      <w:r w:rsidRPr="00234941">
        <w:rPr>
          <w:sz w:val="10"/>
        </w:rPr>
        <w:t xml:space="preserve">, D-Texas, </w:t>
      </w:r>
      <w:r w:rsidRPr="00234941">
        <w:rPr>
          <w:rStyle w:val="StyleBoldUnderline"/>
        </w:rPr>
        <w:t>said that while security along the United States’ southwest border has strengthened in recent years, it “has literally pushed drug cartels and transnational criminal organizations underground as they try to smuggle illicit drugs and people and other types of contraband.”</w:t>
      </w:r>
      <w:r w:rsidRPr="00234941">
        <w:rPr>
          <w:rStyle w:val="StyleBoldUnderline"/>
          <w:sz w:val="12"/>
        </w:rPr>
        <w:t>¶</w:t>
      </w:r>
      <w:r w:rsidRPr="00234941">
        <w:rPr>
          <w:sz w:val="10"/>
        </w:rPr>
        <w:t xml:space="preserve"> “These are sophisticated, well-engineered and well-financed projects,” Reyes added. “</w:t>
      </w:r>
      <w:r w:rsidRPr="00234941">
        <w:rPr>
          <w:rStyle w:val="StyleBoldUnderline"/>
        </w:rPr>
        <w:t>That’s why it is imperative that this legislation be passed</w:t>
      </w:r>
      <w:r w:rsidRPr="00234941">
        <w:rPr>
          <w:sz w:val="10"/>
        </w:rPr>
        <w:t xml:space="preserve">.” Lamar </w:t>
      </w:r>
      <w:r w:rsidRPr="00234941">
        <w:rPr>
          <w:rStyle w:val="StyleBoldUnderline"/>
        </w:rPr>
        <w:t>Smith</w:t>
      </w:r>
      <w:r w:rsidRPr="00234941">
        <w:rPr>
          <w:sz w:val="10"/>
        </w:rPr>
        <w:t xml:space="preserve">, R-Texas, </w:t>
      </w:r>
      <w:r w:rsidRPr="00234941">
        <w:rPr>
          <w:rStyle w:val="StyleBoldUnderline"/>
        </w:rPr>
        <w:t>agreed, saying that reports of drug-smuggling tunnels have increased significantly in recent years. He called the tunnels an “unfortu nate testament to the ingenuity of the Mexican drug cartels.”</w:t>
      </w:r>
      <w:r w:rsidRPr="00234941">
        <w:rPr>
          <w:sz w:val="12"/>
        </w:rPr>
        <w:t>¶</w:t>
      </w:r>
      <w:r w:rsidRPr="00234941">
        <w:rPr>
          <w:sz w:val="10"/>
        </w:rPr>
        <w:t xml:space="preserve"> </w:t>
      </w:r>
      <w:r w:rsidRPr="00234941">
        <w:rPr>
          <w:rStyle w:val="StyleBoldUnderline"/>
        </w:rPr>
        <w:t>The bill would provide for criminal forfeiture of property used in tunneling activities and civil asset forfeiture of merchandise brought into the United States through a tunnel. It also would subject border tunnel offenses to money-laundering statutes.</w:t>
      </w:r>
      <w:r w:rsidRPr="00234941">
        <w:rPr>
          <w:rStyle w:val="StyleBoldUnderline"/>
          <w:sz w:val="12"/>
        </w:rPr>
        <w:t xml:space="preserve">¶ </w:t>
      </w:r>
      <w:r w:rsidRPr="00234941">
        <w:rPr>
          <w:rStyle w:val="StyleBoldUnderline"/>
        </w:rPr>
        <w:t>The legislation would allow the Justice Department to seek a court order authorizing the use of surveillance to intercept wire, oral or electronic communications to aid in the investigation of tunnel-smuggling activities.</w:t>
      </w:r>
    </w:p>
    <w:p w:rsidR="008B3630" w:rsidRPr="00234941" w:rsidRDefault="008B3630" w:rsidP="008B3630"/>
    <w:p w:rsidR="008B3630" w:rsidRPr="00234941" w:rsidRDefault="008B3630" w:rsidP="008B3630">
      <w:pPr>
        <w:pStyle w:val="Heading2"/>
      </w:pPr>
      <w:r>
        <w:rPr>
          <w:b w:val="0"/>
          <w:bCs w:val="0"/>
        </w:rPr>
        <w:lastRenderedPageBreak/>
        <w:t>WOD U</w:t>
      </w:r>
      <w:r w:rsidRPr="00234941">
        <w:rPr>
          <w:b w:val="0"/>
          <w:bCs w:val="0"/>
        </w:rPr>
        <w:t>npopular</w:t>
      </w:r>
    </w:p>
    <w:p w:rsidR="008B3630" w:rsidRPr="00234941" w:rsidRDefault="008B3630" w:rsidP="008B3630"/>
    <w:p w:rsidR="008B3630" w:rsidRPr="00234941" w:rsidRDefault="008B3630" w:rsidP="008B3630"/>
    <w:p w:rsidR="008B3630" w:rsidRPr="00234941" w:rsidRDefault="008B3630" w:rsidP="008B3630">
      <w:pPr>
        <w:rPr>
          <w:b/>
        </w:rPr>
      </w:pPr>
      <w:r w:rsidRPr="00234941">
        <w:rPr>
          <w:b/>
        </w:rPr>
        <w:t>Anti-trafficking efforts in Mexico cause fights – Fast and Furious proves</w:t>
      </w:r>
    </w:p>
    <w:p w:rsidR="008B3630" w:rsidRPr="00234941" w:rsidRDefault="008B3630" w:rsidP="008B3630">
      <w:pPr>
        <w:rPr>
          <w:rStyle w:val="StyleStyleBold12pt"/>
        </w:rPr>
      </w:pPr>
      <w:r w:rsidRPr="00234941">
        <w:rPr>
          <w:b/>
        </w:rPr>
        <w:t xml:space="preserve">Durbin, 13 </w:t>
      </w:r>
      <w:r w:rsidRPr="00234941">
        <w:t>professor of the School of Graduate and Continuing Studies in Diplomacy at Norwich University</w:t>
      </w:r>
      <w:r w:rsidRPr="0083546F">
        <w:rPr>
          <w:rStyle w:val="StyleStyleBold12pt"/>
          <w:b w:val="0"/>
        </w:rPr>
        <w:t xml:space="preserve"> (Kirk J. Durbin “International Narco-Terrorism and Non-State Actors: The Drug Cartel Global Threat” Global Security Studies, Winter 2013, Volume 4, Issue 1 http://globalsecuritystudies.com/Durbin%20Narcotics.pdf) // czhang</w:t>
      </w:r>
    </w:p>
    <w:p w:rsidR="008B3630" w:rsidRPr="00234941" w:rsidRDefault="008B3630" w:rsidP="008B3630">
      <w:pPr>
        <w:rPr>
          <w:rStyle w:val="StyleBoldUnderline"/>
        </w:rPr>
      </w:pPr>
      <w:r w:rsidRPr="00234941">
        <w:rPr>
          <w:sz w:val="16"/>
        </w:rPr>
        <w:t xml:space="preserve">Weapons Sources </w:t>
      </w:r>
      <w:r w:rsidRPr="00234941">
        <w:rPr>
          <w:sz w:val="12"/>
        </w:rPr>
        <w:t>¶</w:t>
      </w:r>
      <w:r w:rsidRPr="00234941">
        <w:rPr>
          <w:sz w:val="16"/>
        </w:rPr>
        <w:t xml:space="preserve"> It makes sense that </w:t>
      </w:r>
      <w:r w:rsidRPr="00234941">
        <w:rPr>
          <w:rStyle w:val="StyleBoldUnderline"/>
        </w:rPr>
        <w:t>the United States</w:t>
      </w:r>
      <w:r w:rsidRPr="00234941">
        <w:rPr>
          <w:sz w:val="16"/>
        </w:rPr>
        <w:t xml:space="preserve"> at the northern door of Mexico </w:t>
      </w:r>
      <w:r w:rsidRPr="00234941">
        <w:rPr>
          <w:rStyle w:val="StyleBoldUnderline"/>
        </w:rPr>
        <w:t xml:space="preserve">is the best place to </w:t>
      </w:r>
      <w:r w:rsidRPr="00234941">
        <w:rPr>
          <w:rStyle w:val="StyleBoldUnderline"/>
          <w:sz w:val="12"/>
        </w:rPr>
        <w:t xml:space="preserve">¶ </w:t>
      </w:r>
      <w:r w:rsidRPr="00234941">
        <w:rPr>
          <w:rStyle w:val="StyleBoldUnderline"/>
        </w:rPr>
        <w:t>conduct business when it comes to small arms.</w:t>
      </w:r>
      <w:r w:rsidRPr="00234941">
        <w:rPr>
          <w:sz w:val="16"/>
        </w:rPr>
        <w:t xml:space="preserve"> Reports of estimates are as that </w:t>
      </w:r>
      <w:r w:rsidRPr="00234941">
        <w:rPr>
          <w:rStyle w:val="StyleBoldUnderline"/>
        </w:rPr>
        <w:t xml:space="preserve">thousands of </w:t>
      </w:r>
      <w:r w:rsidRPr="00234941">
        <w:rPr>
          <w:rStyle w:val="StyleBoldUnderline"/>
          <w:sz w:val="12"/>
        </w:rPr>
        <w:t xml:space="preserve">¶ </w:t>
      </w:r>
      <w:r w:rsidRPr="00234941">
        <w:rPr>
          <w:rStyle w:val="StyleBoldUnderline"/>
        </w:rPr>
        <w:t>firearms cross over the border into Mexico each day.</w:t>
      </w:r>
      <w:r w:rsidRPr="00234941">
        <w:rPr>
          <w:sz w:val="16"/>
        </w:rPr>
        <w:t xml:space="preserve"> </w:t>
      </w:r>
      <w:r w:rsidRPr="00234941">
        <w:rPr>
          <w:rStyle w:val="StyleBoldUnderline"/>
        </w:rPr>
        <w:t>Operations such as</w:t>
      </w:r>
      <w:r w:rsidRPr="00234941">
        <w:rPr>
          <w:sz w:val="16"/>
        </w:rPr>
        <w:t xml:space="preserve"> Wide Receiver, White </w:t>
      </w:r>
      <w:r w:rsidRPr="00234941">
        <w:rPr>
          <w:sz w:val="12"/>
        </w:rPr>
        <w:t>¶</w:t>
      </w:r>
      <w:r w:rsidRPr="00234941">
        <w:rPr>
          <w:sz w:val="16"/>
        </w:rPr>
        <w:t xml:space="preserve"> Gun, and the latest, </w:t>
      </w:r>
      <w:r w:rsidRPr="00234941">
        <w:rPr>
          <w:rStyle w:val="StyleBoldUnderline"/>
        </w:rPr>
        <w:t>Fast and Furious</w:t>
      </w:r>
      <w:r w:rsidRPr="00234941">
        <w:rPr>
          <w:sz w:val="16"/>
        </w:rPr>
        <w:t xml:space="preserve">, were planned operation led by the ATF (Alcohol, Tabacco, </w:t>
      </w:r>
      <w:r w:rsidRPr="00234941">
        <w:rPr>
          <w:sz w:val="12"/>
        </w:rPr>
        <w:t>¶</w:t>
      </w:r>
      <w:r w:rsidRPr="00234941">
        <w:rPr>
          <w:sz w:val="16"/>
        </w:rPr>
        <w:t xml:space="preserve"> and Firearms) </w:t>
      </w:r>
      <w:r w:rsidRPr="00234941">
        <w:rPr>
          <w:rStyle w:val="StyleBoldUnderline"/>
        </w:rPr>
        <w:t xml:space="preserve">allowed suspected gun traffickers to buy guns here in the United States to be </w:t>
      </w:r>
      <w:r w:rsidRPr="00234941">
        <w:rPr>
          <w:rStyle w:val="StyleBoldUnderline"/>
          <w:sz w:val="12"/>
        </w:rPr>
        <w:t xml:space="preserve">¶ </w:t>
      </w:r>
      <w:r w:rsidRPr="00234941">
        <w:rPr>
          <w:rStyle w:val="StyleBoldUnderline"/>
        </w:rPr>
        <w:t>transported across the border into Mexico</w:t>
      </w:r>
      <w:r w:rsidRPr="00234941">
        <w:rPr>
          <w:sz w:val="16"/>
        </w:rPr>
        <w:t xml:space="preserve">. According to Frieden (2012), </w:t>
      </w:r>
      <w:r w:rsidRPr="00234941">
        <w:rPr>
          <w:rStyle w:val="StyleBoldUnderline"/>
        </w:rPr>
        <w:t xml:space="preserve">United States </w:t>
      </w:r>
      <w:r w:rsidRPr="00234941">
        <w:rPr>
          <w:rStyle w:val="StyleBoldUnderline"/>
          <w:sz w:val="12"/>
        </w:rPr>
        <w:t xml:space="preserve">¶ </w:t>
      </w:r>
      <w:r w:rsidRPr="00234941">
        <w:rPr>
          <w:rStyle w:val="StyleBoldUnderline"/>
        </w:rPr>
        <w:t xml:space="preserve">lawmakers were extremely outraged of AFT’s poor handling in tracking weapons once they went </w:t>
      </w:r>
      <w:r w:rsidRPr="00234941">
        <w:rPr>
          <w:rStyle w:val="StyleBoldUnderline"/>
          <w:sz w:val="12"/>
        </w:rPr>
        <w:t xml:space="preserve">¶ </w:t>
      </w:r>
      <w:r w:rsidRPr="00234941">
        <w:rPr>
          <w:rStyle w:val="StyleBoldUnderline"/>
        </w:rPr>
        <w:t>into Mexico.</w:t>
      </w:r>
      <w:r w:rsidRPr="00234941">
        <w:rPr>
          <w:sz w:val="16"/>
        </w:rPr>
        <w:t xml:space="preserve"> ATF agent, Larry Alt told CNN, it was "egregious" that </w:t>
      </w:r>
      <w:r w:rsidRPr="00234941">
        <w:rPr>
          <w:rStyle w:val="StyleBoldUnderline"/>
        </w:rPr>
        <w:t xml:space="preserve">agents were watching </w:t>
      </w:r>
      <w:r w:rsidRPr="00234941">
        <w:rPr>
          <w:rStyle w:val="StyleBoldUnderline"/>
          <w:sz w:val="12"/>
        </w:rPr>
        <w:t xml:space="preserve">¶ </w:t>
      </w:r>
      <w:r w:rsidRPr="00234941">
        <w:rPr>
          <w:rStyle w:val="StyleBoldUnderline"/>
        </w:rPr>
        <w:t>people transfer guns to people who were handing them over to the cartels, "and we were not taking an enforcement action</w:t>
      </w:r>
      <w:r w:rsidRPr="00234941">
        <w:rPr>
          <w:sz w:val="16"/>
        </w:rPr>
        <w:t xml:space="preserve">" (Frieden, 2012, para. 7). </w:t>
      </w:r>
      <w:r w:rsidRPr="00234941">
        <w:rPr>
          <w:rStyle w:val="StyleBoldUnderline"/>
        </w:rPr>
        <w:t xml:space="preserve">Agencies like the ATF are charged with </w:t>
      </w:r>
      <w:r w:rsidRPr="00234941">
        <w:rPr>
          <w:rStyle w:val="StyleBoldUnderline"/>
          <w:sz w:val="12"/>
        </w:rPr>
        <w:t xml:space="preserve">¶ </w:t>
      </w:r>
      <w:r w:rsidRPr="00234941">
        <w:rPr>
          <w:rStyle w:val="StyleBoldUnderline"/>
        </w:rPr>
        <w:t>the responsibility to prevent weapons from leaving the country illegally</w:t>
      </w:r>
      <w:r w:rsidRPr="00234941">
        <w:rPr>
          <w:sz w:val="16"/>
        </w:rPr>
        <w:t xml:space="preserve">. The issue is made </w:t>
      </w:r>
      <w:r w:rsidRPr="00234941">
        <w:rPr>
          <w:sz w:val="12"/>
        </w:rPr>
        <w:t>¶</w:t>
      </w:r>
      <w:r w:rsidRPr="00234941">
        <w:rPr>
          <w:sz w:val="16"/>
        </w:rPr>
        <w:t xml:space="preserve"> worse with a lack of transparency, obstruction of the truth, and claimed executive privilege. </w:t>
      </w:r>
      <w:r w:rsidRPr="00234941">
        <w:rPr>
          <w:sz w:val="12"/>
        </w:rPr>
        <w:t>¶</w:t>
      </w:r>
      <w:r w:rsidRPr="00234941">
        <w:rPr>
          <w:sz w:val="16"/>
        </w:rPr>
        <w:t xml:space="preserve"> Questions will to continue to be asked about the weapons, who in authority knew, and when they </w:t>
      </w:r>
      <w:r w:rsidRPr="00234941">
        <w:rPr>
          <w:sz w:val="12"/>
        </w:rPr>
        <w:t>¶</w:t>
      </w:r>
      <w:r w:rsidRPr="00234941">
        <w:rPr>
          <w:sz w:val="16"/>
        </w:rPr>
        <w:t xml:space="preserve"> knew about the operations. </w:t>
      </w:r>
      <w:r w:rsidRPr="00234941">
        <w:rPr>
          <w:rStyle w:val="StyleBoldUnderline"/>
        </w:rPr>
        <w:t xml:space="preserve">Political infighting will continue on these botched operations for </w:t>
      </w:r>
      <w:r w:rsidRPr="00234941">
        <w:rPr>
          <w:rStyle w:val="StyleBoldUnderline"/>
          <w:sz w:val="12"/>
        </w:rPr>
        <w:t xml:space="preserve">¶ </w:t>
      </w:r>
      <w:r w:rsidRPr="00234941">
        <w:rPr>
          <w:rStyle w:val="StyleBoldUnderline"/>
        </w:rPr>
        <w:t xml:space="preserve">years to come. </w:t>
      </w:r>
      <w:r w:rsidRPr="00234941">
        <w:rPr>
          <w:sz w:val="16"/>
        </w:rPr>
        <w:t xml:space="preserve">Rather than getting to the truth, </w:t>
      </w:r>
      <w:r w:rsidRPr="00234941">
        <w:rPr>
          <w:rStyle w:val="StyleBoldUnderline"/>
        </w:rPr>
        <w:t>Mexico will continue to blame the United States</w:t>
      </w:r>
      <w:r w:rsidRPr="00234941">
        <w:rPr>
          <w:rStyle w:val="StyleBoldUnderline"/>
          <w:sz w:val="12"/>
        </w:rPr>
        <w:t xml:space="preserve">¶ </w:t>
      </w:r>
      <w:r w:rsidRPr="00234941">
        <w:rPr>
          <w:rStyle w:val="StyleBoldUnderline"/>
        </w:rPr>
        <w:t xml:space="preserve">for its lax gun laws and the United States will blame Mexico for its lack of enforcement and </w:t>
      </w:r>
      <w:r w:rsidRPr="00234941">
        <w:rPr>
          <w:rStyle w:val="StyleBoldUnderline"/>
          <w:sz w:val="12"/>
        </w:rPr>
        <w:t xml:space="preserve">¶ </w:t>
      </w:r>
      <w:r w:rsidRPr="00234941">
        <w:rPr>
          <w:rStyle w:val="StyleBoldUnderline"/>
        </w:rPr>
        <w:t>government corruption.</w:t>
      </w:r>
    </w:p>
    <w:p w:rsidR="008B3630" w:rsidRPr="00234941" w:rsidRDefault="008B3630" w:rsidP="008B3630"/>
    <w:p w:rsidR="001029EC" w:rsidRPr="00234941" w:rsidRDefault="001029EC" w:rsidP="001029EC">
      <w:pPr>
        <w:pStyle w:val="Heading1"/>
      </w:pPr>
      <w:r w:rsidRPr="00234941">
        <w:rPr>
          <w:b w:val="0"/>
          <w:bCs w:val="0"/>
        </w:rPr>
        <w:lastRenderedPageBreak/>
        <w:t>Other</w:t>
      </w:r>
    </w:p>
    <w:p w:rsidR="005A1ED6" w:rsidRPr="00234941" w:rsidRDefault="005A1ED6" w:rsidP="005A1ED6">
      <w:pPr>
        <w:pStyle w:val="cards"/>
        <w:rPr>
          <w:rFonts w:ascii="Georgia" w:hAnsi="Georgia"/>
        </w:rPr>
      </w:pPr>
    </w:p>
    <w:p w:rsidR="005A1ED6" w:rsidRPr="00234941" w:rsidRDefault="005A1ED6" w:rsidP="005A1ED6"/>
    <w:p w:rsidR="00026AA5" w:rsidRDefault="00026AA5" w:rsidP="001029EC">
      <w:pPr>
        <w:pStyle w:val="Heading2"/>
        <w:rPr>
          <w:b w:val="0"/>
          <w:bCs w:val="0"/>
        </w:rPr>
      </w:pPr>
      <w:r>
        <w:rPr>
          <w:b w:val="0"/>
          <w:bCs w:val="0"/>
        </w:rPr>
        <w:lastRenderedPageBreak/>
        <w:t>Intl Key To Cuba</w:t>
      </w:r>
    </w:p>
    <w:p w:rsidR="00026AA5" w:rsidRPr="00026AA5" w:rsidRDefault="00026AA5" w:rsidP="00026AA5">
      <w:pPr>
        <w:rPr>
          <w:b/>
        </w:rPr>
      </w:pPr>
      <w:r w:rsidRPr="00026AA5">
        <w:rPr>
          <w:b/>
        </w:rPr>
        <w:t>International agreements are key to Cuban enforcement</w:t>
      </w:r>
    </w:p>
    <w:p w:rsidR="00026AA5" w:rsidRPr="008D0009" w:rsidRDefault="00026AA5" w:rsidP="00026AA5">
      <w:r w:rsidRPr="008D0009">
        <w:rPr>
          <w:b/>
        </w:rPr>
        <w:t>Lee, 09</w:t>
      </w:r>
      <w:r w:rsidRPr="008D0009">
        <w:t xml:space="preserve"> (Renssaler, fellow at the Foreign Policy Research Institute, Testimony before the House of Representatives, Committee on Oversight and Government Reform, Subcommittee of National Security and Foreign Affairs, “Cuba, Drugs, and U.S.-Cuban Relations”, </w:t>
      </w:r>
      <w:r>
        <w:t xml:space="preserve">4/29/2009, </w:t>
      </w:r>
      <w:hyperlink r:id="rId71" w:history="1">
        <w:r w:rsidRPr="0009382F">
          <w:rPr>
            <w:rStyle w:val="Hyperlink"/>
          </w:rPr>
          <w:t>https://www.fpri.org/docs/alt/testimony.20090429.lee_.cubadrugs.pdf</w:t>
        </w:r>
      </w:hyperlink>
      <w:r>
        <w:t>, JKahn)</w:t>
      </w:r>
    </w:p>
    <w:p w:rsidR="00026AA5" w:rsidRPr="0020540A" w:rsidRDefault="00026AA5" w:rsidP="00026AA5">
      <w:pPr>
        <w:rPr>
          <w:sz w:val="16"/>
        </w:rPr>
      </w:pPr>
      <w:r w:rsidRPr="0097675E">
        <w:rPr>
          <w:rStyle w:val="StyleBoldUnderline"/>
        </w:rPr>
        <w:t>Cuba's relations with the international drug trade are historically complex and controversial</w:t>
      </w:r>
      <w:r w:rsidRPr="0020540A">
        <w:rPr>
          <w:sz w:val="16"/>
        </w:rPr>
        <w:t xml:space="preserve"> and deserve some mention here. The Castro regime, on its accession to power in 1959, largely wiped out what had been a flourishing domestic market for cocaine and marijuana that was closely associated with the mob-run Havana casinonightclub scene. Despite this achievement, </w:t>
      </w:r>
      <w:r w:rsidRPr="0097675E">
        <w:rPr>
          <w:rStyle w:val="StyleBoldUnderline"/>
        </w:rPr>
        <w:t xml:space="preserve">opportunistic ties with foreign drugtrafficking organizations apparently </w:t>
      </w:r>
      <w:r w:rsidRPr="0097675E">
        <w:rPr>
          <w:rStyle w:val="StyleBoldUnderline"/>
          <w:bdr w:val="single" w:sz="4" w:space="0" w:color="auto"/>
        </w:rPr>
        <w:t>persisted</w:t>
      </w:r>
      <w:r w:rsidRPr="0020540A">
        <w:rPr>
          <w:sz w:val="16"/>
        </w:rPr>
        <w:t xml:space="preserve">. Allegations of Cuban state complicity in the drug trade date to the early 1960s, although hard evidence of a Cuban drug connection did not surface until the 1980s. Such cozy relationships reached a height in the late 1980s, when a group of Cuban Ministry of Interior officials, led by MC department head Antonio de la Guardia, together with representatives of Colombia’s Medellin cartel coordinated some 15 successful smuggling operations through Cuba to the United States which – according to Cuban officials – moved a total of six tons of cocaine and earned the conspirators $3.4 million. Also complicit in these activities, though tangentially, was Division General Arnaldo Ochoa Sanchez, a decorated hero of the Cuban revolution. An Ochoa emissary met with Medellin cartel chief Pablo Escobar in 1988 to discuss a cocaine-smuggling venture and also a proposal to set up a cocaine laboratory in Cuba. The discussions also touched on another topic – and this is what Escobar really wanted most – the transfer of some surface-to-air missiles to the cartel in Colombia. The </w:t>
      </w:r>
      <w:r w:rsidRPr="0097675E">
        <w:rPr>
          <w:rStyle w:val="StyleBoldUnderline"/>
        </w:rPr>
        <w:t>trafficking schemes never materialized, but</w:t>
      </w:r>
      <w:r w:rsidRPr="0020540A">
        <w:rPr>
          <w:sz w:val="16"/>
        </w:rPr>
        <w:t xml:space="preserve"> in early 1990 the </w:t>
      </w:r>
      <w:r w:rsidRPr="0097675E">
        <w:rPr>
          <w:rStyle w:val="StyleBoldUnderline"/>
        </w:rPr>
        <w:t>Colombian</w:t>
      </w:r>
      <w:r w:rsidRPr="0020540A">
        <w:rPr>
          <w:sz w:val="16"/>
        </w:rPr>
        <w:t xml:space="preserve"> National </w:t>
      </w:r>
      <w:r w:rsidRPr="0097675E">
        <w:rPr>
          <w:rStyle w:val="StyleBoldUnderline"/>
        </w:rPr>
        <w:t>Police discovered an assortment of</w:t>
      </w:r>
      <w:r w:rsidRPr="0020540A">
        <w:rPr>
          <w:sz w:val="16"/>
        </w:rPr>
        <w:t xml:space="preserve"> 10 </w:t>
      </w:r>
      <w:r w:rsidRPr="0097675E">
        <w:rPr>
          <w:rStyle w:val="StyleBoldUnderline"/>
        </w:rPr>
        <w:t>ground-to-air and air-to-air missiles</w:t>
      </w:r>
      <w:r w:rsidRPr="0020540A">
        <w:rPr>
          <w:sz w:val="16"/>
        </w:rPr>
        <w:t xml:space="preserve"> of French manufacture (apparently originating in Angola) in a Bogotá residence belonging to an assassin employed by the Medellin cartel. The Ochoa-de la Guardia machinations and the subsequent trials, executions, and </w:t>
      </w:r>
      <w:r w:rsidRPr="0020540A">
        <w:rPr>
          <w:rStyle w:val="StyleBoldUnderline"/>
        </w:rPr>
        <w:t xml:space="preserve">purges marked the beginning of a </w:t>
      </w:r>
      <w:r w:rsidRPr="0020540A">
        <w:rPr>
          <w:rStyle w:val="StyleBoldUnderline"/>
          <w:bdr w:val="single" w:sz="4" w:space="0" w:color="auto"/>
        </w:rPr>
        <w:t>watershed</w:t>
      </w:r>
      <w:r w:rsidRPr="0020540A">
        <w:rPr>
          <w:rStyle w:val="StyleBoldUnderline"/>
        </w:rPr>
        <w:t xml:space="preserve"> in the Cuban government’s policies toward illegal drugs</w:t>
      </w:r>
      <w:r w:rsidRPr="0020540A">
        <w:rPr>
          <w:sz w:val="16"/>
        </w:rPr>
        <w:t xml:space="preserve">. In subsequent years </w:t>
      </w:r>
      <w:r w:rsidRPr="00C17670">
        <w:rPr>
          <w:rStyle w:val="StyleBoldUnderline"/>
        </w:rPr>
        <w:t>the</w:t>
      </w:r>
      <w:r w:rsidRPr="0020540A">
        <w:rPr>
          <w:rStyle w:val="StyleBoldUnderline"/>
        </w:rPr>
        <w:t xml:space="preserve"> regime made a visible and mostly successful effort to distance itself from the international drug trade</w:t>
      </w:r>
      <w:r w:rsidRPr="0020540A">
        <w:rPr>
          <w:sz w:val="16"/>
        </w:rPr>
        <w:t xml:space="preserve">, setting up new and elaborate drugfighting institutions, </w:t>
      </w:r>
      <w:r w:rsidRPr="0020540A">
        <w:rPr>
          <w:rStyle w:val="StyleBoldUnderline"/>
          <w:bdr w:val="single" w:sz="4" w:space="0" w:color="auto"/>
        </w:rPr>
        <w:t>establishing narcotics cooperation agreements</w:t>
      </w:r>
      <w:r w:rsidRPr="0020540A">
        <w:rPr>
          <w:sz w:val="16"/>
        </w:rPr>
        <w:t xml:space="preserve"> with European and other Latin American states, and adopting an increasingly prohibitionist approach toward the sale and use of drugs inside Cuba. (This, incidentally, contrasts sharply with the harm-reduction approach being advocated by three former Latin American presidents.) </w:t>
      </w:r>
    </w:p>
    <w:p w:rsidR="00026AA5" w:rsidRDefault="00026AA5" w:rsidP="00026AA5"/>
    <w:p w:rsidR="00026AA5" w:rsidRPr="00026AA5" w:rsidRDefault="00026AA5" w:rsidP="00026AA5"/>
    <w:p w:rsidR="00115012" w:rsidRPr="00234941" w:rsidRDefault="00115012" w:rsidP="001029EC">
      <w:pPr>
        <w:pStyle w:val="Heading2"/>
        <w:rPr>
          <w:b w:val="0"/>
          <w:bCs w:val="0"/>
        </w:rPr>
      </w:pPr>
      <w:r w:rsidRPr="00234941">
        <w:rPr>
          <w:b w:val="0"/>
          <w:bCs w:val="0"/>
        </w:rPr>
        <w:lastRenderedPageBreak/>
        <w:t>Trade Solves Drugs</w:t>
      </w:r>
    </w:p>
    <w:p w:rsidR="00115012" w:rsidRPr="00234941" w:rsidRDefault="00115012" w:rsidP="00115012">
      <w:pPr>
        <w:rPr>
          <w:b/>
        </w:rPr>
      </w:pPr>
      <w:r w:rsidRPr="00234941">
        <w:rPr>
          <w:b/>
        </w:rPr>
        <w:t>Trade and liberalization decrease the risk of drug trafficking</w:t>
      </w:r>
    </w:p>
    <w:p w:rsidR="00115012" w:rsidRPr="00234941" w:rsidRDefault="00115012" w:rsidP="00115012">
      <w:pPr>
        <w:rPr>
          <w:rStyle w:val="StyleStyleBold12pt"/>
        </w:rPr>
      </w:pPr>
      <w:r w:rsidRPr="00234941">
        <w:rPr>
          <w:b/>
        </w:rPr>
        <w:t>Bartilow, 9</w:t>
      </w:r>
      <w:r w:rsidRPr="00234941">
        <w:t xml:space="preserve"> associate professor of Poli Sci at U of Kentucky and Kihong is a professor of comparative politics and quantitative methodology at Kyungpook National University and a vising scholar at the Harvard-Yenching Institute</w:t>
      </w:r>
      <w:r w:rsidRPr="00234941">
        <w:rPr>
          <w:rStyle w:val="StyleStyleBold12pt"/>
        </w:rPr>
        <w:t xml:space="preserve"> </w:t>
      </w:r>
      <w:r w:rsidRPr="0083546F">
        <w:rPr>
          <w:rStyle w:val="StyleStyleBold12pt"/>
          <w:b w:val="0"/>
        </w:rPr>
        <w:t>(Horace and Kihong Eom, “Free Traders and Drug Smugglers: The Effects of Trade Openness on States' Ability to Combat Drug Trafficking” Source: Latin American Politics and Society, Vol. 51, No. 2 (Summer, 2009), pp. 117-145 JSTOR) // czhang</w:t>
      </w:r>
    </w:p>
    <w:p w:rsidR="00115012" w:rsidRPr="00234941" w:rsidRDefault="00115012" w:rsidP="00115012">
      <w:pPr>
        <w:rPr>
          <w:rStyle w:val="StyleBoldUnderline"/>
        </w:rPr>
      </w:pPr>
      <w:r w:rsidRPr="00234941">
        <w:rPr>
          <w:sz w:val="16"/>
        </w:rPr>
        <w:t xml:space="preserve">Important policy implications emerge from this analysis. Should </w:t>
      </w:r>
      <w:r w:rsidRPr="00234941">
        <w:rPr>
          <w:sz w:val="12"/>
        </w:rPr>
        <w:t>¶</w:t>
      </w:r>
      <w:r w:rsidRPr="00234941">
        <w:rPr>
          <w:sz w:val="16"/>
        </w:rPr>
        <w:t xml:space="preserve"> drug-consuming countries in the Americas restrict trade in order to limit </w:t>
      </w:r>
      <w:r w:rsidRPr="00234941">
        <w:rPr>
          <w:sz w:val="12"/>
        </w:rPr>
        <w:t>¶</w:t>
      </w:r>
      <w:r w:rsidRPr="00234941">
        <w:rPr>
          <w:sz w:val="16"/>
        </w:rPr>
        <w:t xml:space="preserve"> their exposure to drug trafficking? </w:t>
      </w:r>
      <w:r w:rsidRPr="00234941">
        <w:rPr>
          <w:rStyle w:val="StyleBoldUnderline"/>
        </w:rPr>
        <w:t xml:space="preserve">With the growing concern over trade </w:t>
      </w:r>
      <w:r w:rsidRPr="00234941">
        <w:rPr>
          <w:rStyle w:val="StyleBoldUnderline"/>
          <w:sz w:val="12"/>
        </w:rPr>
        <w:t>¶</w:t>
      </w:r>
      <w:r w:rsidRPr="00234941">
        <w:rPr>
          <w:rStyle w:val="StyleBoldUnderline"/>
        </w:rPr>
        <w:t xml:space="preserve"> related job losses and the recent collapse of the financial sector in the </w:t>
      </w:r>
      <w:r w:rsidRPr="00234941">
        <w:rPr>
          <w:rStyle w:val="StyleBoldUnderline"/>
          <w:sz w:val="12"/>
        </w:rPr>
        <w:t>¶</w:t>
      </w:r>
      <w:r w:rsidRPr="00234941">
        <w:rPr>
          <w:rStyle w:val="StyleBoldUnderline"/>
        </w:rPr>
        <w:t xml:space="preserve"> United States and other OECD countries</w:t>
      </w:r>
      <w:r w:rsidRPr="00234941">
        <w:rPr>
          <w:sz w:val="16"/>
        </w:rPr>
        <w:t xml:space="preserve">, U.S. policymakers might be </w:t>
      </w:r>
      <w:r w:rsidRPr="00234941">
        <w:rPr>
          <w:sz w:val="12"/>
        </w:rPr>
        <w:t>¶</w:t>
      </w:r>
      <w:r w:rsidRPr="00234941">
        <w:rPr>
          <w:sz w:val="16"/>
        </w:rPr>
        <w:t xml:space="preserve"> tempted to interpret this finding as additional evidence for placing </w:t>
      </w:r>
      <w:r w:rsidRPr="00234941">
        <w:rPr>
          <w:sz w:val="12"/>
        </w:rPr>
        <w:t>¶</w:t>
      </w:r>
      <w:r w:rsidRPr="00234941">
        <w:rPr>
          <w:sz w:val="16"/>
        </w:rPr>
        <w:t xml:space="preserve"> restrictions on trade. In the post-9/11 security environment, this </w:t>
      </w:r>
      <w:r w:rsidRPr="00234941">
        <w:rPr>
          <w:sz w:val="12"/>
        </w:rPr>
        <w:t>¶</w:t>
      </w:r>
      <w:r w:rsidRPr="00234941">
        <w:rPr>
          <w:sz w:val="16"/>
        </w:rPr>
        <w:t xml:space="preserve"> response may appear reasonable, especially considering that many ter </w:t>
      </w:r>
      <w:r w:rsidRPr="00234941">
        <w:rPr>
          <w:sz w:val="12"/>
        </w:rPr>
        <w:t>¶</w:t>
      </w:r>
      <w:r w:rsidRPr="00234941">
        <w:rPr>
          <w:sz w:val="16"/>
        </w:rPr>
        <w:t xml:space="preserve"> rorist organizations are connected to the drug trade (Drug Enforcement </w:t>
      </w:r>
      <w:r w:rsidRPr="00234941">
        <w:rPr>
          <w:sz w:val="12"/>
        </w:rPr>
        <w:t>¶</w:t>
      </w:r>
      <w:r w:rsidRPr="00234941">
        <w:rPr>
          <w:sz w:val="16"/>
        </w:rPr>
        <w:t xml:space="preserve"> Administration 2002). However, </w:t>
      </w:r>
      <w:r w:rsidRPr="00234941">
        <w:rPr>
          <w:rStyle w:val="StyleBoldUnderline"/>
        </w:rPr>
        <w:t xml:space="preserve">it would be a mistake to erect barriers </w:t>
      </w:r>
      <w:r w:rsidRPr="00234941">
        <w:rPr>
          <w:rStyle w:val="StyleBoldUnderline"/>
          <w:sz w:val="12"/>
        </w:rPr>
        <w:t>¶</w:t>
      </w:r>
      <w:r w:rsidRPr="00234941">
        <w:rPr>
          <w:rStyle w:val="StyleBoldUnderline"/>
        </w:rPr>
        <w:t xml:space="preserve"> to trade, because revenues earned from trade enable states in drug- pro </w:t>
      </w:r>
      <w:r w:rsidRPr="00234941">
        <w:rPr>
          <w:rStyle w:val="StyleBoldUnderline"/>
          <w:sz w:val="12"/>
        </w:rPr>
        <w:t>¶</w:t>
      </w:r>
      <w:r w:rsidRPr="00234941">
        <w:rPr>
          <w:rStyle w:val="StyleBoldUnderline"/>
        </w:rPr>
        <w:t xml:space="preserve"> ducing countries in the Americas effectively to interdict drug trafficking </w:t>
      </w:r>
      <w:r w:rsidRPr="00234941">
        <w:rPr>
          <w:rStyle w:val="StyleBoldUnderline"/>
          <w:sz w:val="12"/>
        </w:rPr>
        <w:t>¶</w:t>
      </w:r>
      <w:r w:rsidRPr="00234941">
        <w:rPr>
          <w:rStyle w:val="StyleBoldUnderline"/>
        </w:rPr>
        <w:t xml:space="preserve"> at its very source and potentially to limit the flow of drugs into North </w:t>
      </w:r>
      <w:r w:rsidRPr="00234941">
        <w:rPr>
          <w:rStyle w:val="StyleBoldUnderline"/>
          <w:sz w:val="12"/>
        </w:rPr>
        <w:t>¶</w:t>
      </w:r>
      <w:r w:rsidRPr="00234941">
        <w:rPr>
          <w:rStyle w:val="StyleBoldUnderline"/>
        </w:rPr>
        <w:t xml:space="preserve"> America</w:t>
      </w:r>
      <w:r w:rsidRPr="00234941">
        <w:rPr>
          <w:sz w:val="16"/>
        </w:rPr>
        <w:t xml:space="preserve">. Moreover, because the analysis shows that </w:t>
      </w:r>
      <w:r w:rsidRPr="00234941">
        <w:rPr>
          <w:rStyle w:val="StyleBoldUnderline"/>
        </w:rPr>
        <w:t xml:space="preserve">increasing levels of </w:t>
      </w:r>
      <w:r w:rsidRPr="00234941">
        <w:rPr>
          <w:rStyle w:val="StyleBoldUnderline"/>
          <w:sz w:val="12"/>
        </w:rPr>
        <w:t>¶</w:t>
      </w:r>
      <w:r w:rsidRPr="00234941">
        <w:rPr>
          <w:rStyle w:val="StyleBoldUnderline"/>
        </w:rPr>
        <w:t xml:space="preserve"> trade openness have a positive effect on the counternarcotics operations </w:t>
      </w:r>
      <w:r w:rsidRPr="00234941">
        <w:rPr>
          <w:rStyle w:val="StyleBoldUnderline"/>
          <w:sz w:val="12"/>
        </w:rPr>
        <w:t>¶</w:t>
      </w:r>
      <w:r w:rsidRPr="00234941">
        <w:rPr>
          <w:rStyle w:val="StyleBoldUnderline"/>
        </w:rPr>
        <w:t xml:space="preserve"> of states in drug-producing countries in the Western Hemisphere</w:t>
      </w:r>
      <w:r w:rsidRPr="00234941">
        <w:rPr>
          <w:sz w:val="16"/>
        </w:rPr>
        <w:t xml:space="preserve">, </w:t>
      </w:r>
      <w:r w:rsidRPr="00234941">
        <w:rPr>
          <w:rStyle w:val="StyleBoldUnderline"/>
        </w:rPr>
        <w:t xml:space="preserve">poli </w:t>
      </w:r>
      <w:r w:rsidRPr="00234941">
        <w:rPr>
          <w:rStyle w:val="StyleBoldUnderline"/>
          <w:sz w:val="12"/>
        </w:rPr>
        <w:t>¶</w:t>
      </w:r>
      <w:r w:rsidRPr="00234941">
        <w:rPr>
          <w:rStyle w:val="StyleBoldUnderline"/>
        </w:rPr>
        <w:t xml:space="preserve"> cymakers throughout the region should consider extending</w:t>
      </w:r>
      <w:r w:rsidRPr="00234941">
        <w:rPr>
          <w:sz w:val="16"/>
        </w:rPr>
        <w:t xml:space="preserve"> the various </w:t>
      </w:r>
      <w:r w:rsidRPr="00234941">
        <w:rPr>
          <w:sz w:val="12"/>
        </w:rPr>
        <w:t>¶</w:t>
      </w:r>
      <w:r w:rsidRPr="00234941">
        <w:rPr>
          <w:sz w:val="16"/>
        </w:rPr>
        <w:t xml:space="preserve"> </w:t>
      </w:r>
      <w:r w:rsidRPr="00234941">
        <w:rPr>
          <w:rStyle w:val="StyleBoldUnderline"/>
        </w:rPr>
        <w:t>trade</w:t>
      </w:r>
      <w:r w:rsidRPr="00234941">
        <w:rPr>
          <w:sz w:val="16"/>
        </w:rPr>
        <w:t xml:space="preserve"> and investment provisions of </w:t>
      </w:r>
      <w:r w:rsidRPr="00234941">
        <w:rPr>
          <w:rStyle w:val="StyleBoldUnderline"/>
        </w:rPr>
        <w:t>NAFTA to South America</w:t>
      </w:r>
      <w:r w:rsidRPr="00234941">
        <w:rPr>
          <w:sz w:val="16"/>
        </w:rPr>
        <w:t xml:space="preserve">, especially </w:t>
      </w:r>
      <w:r w:rsidRPr="00234941">
        <w:rPr>
          <w:sz w:val="12"/>
        </w:rPr>
        <w:t>¶</w:t>
      </w:r>
      <w:r w:rsidRPr="00234941">
        <w:rPr>
          <w:sz w:val="16"/>
        </w:rPr>
        <w:t xml:space="preserve"> to the Andean countries, </w:t>
      </w:r>
      <w:r w:rsidRPr="00234941">
        <w:rPr>
          <w:rStyle w:val="StyleBoldUnderline"/>
        </w:rPr>
        <w:t>where drug trafficking is a major concern.</w:t>
      </w:r>
    </w:p>
    <w:p w:rsidR="00115012" w:rsidRPr="00234941" w:rsidRDefault="00115012" w:rsidP="00115012"/>
    <w:p w:rsidR="001029EC" w:rsidRPr="00234941" w:rsidRDefault="001029EC" w:rsidP="001029EC">
      <w:pPr>
        <w:pStyle w:val="Heading2"/>
        <w:rPr>
          <w:b w:val="0"/>
          <w:bCs w:val="0"/>
        </w:rPr>
      </w:pPr>
      <w:r w:rsidRPr="00234941">
        <w:rPr>
          <w:b w:val="0"/>
          <w:bCs w:val="0"/>
        </w:rPr>
        <w:lastRenderedPageBreak/>
        <w:t>Evidence Indict</w:t>
      </w:r>
    </w:p>
    <w:p w:rsidR="001029EC" w:rsidRPr="00234941" w:rsidRDefault="001029EC" w:rsidP="001029EC"/>
    <w:p w:rsidR="001029EC" w:rsidRPr="00234941" w:rsidRDefault="001029EC" w:rsidP="001029EC">
      <w:pPr>
        <w:rPr>
          <w:b/>
        </w:rPr>
      </w:pPr>
      <w:r w:rsidRPr="00234941">
        <w:rPr>
          <w:b/>
        </w:rPr>
        <w:t>Be skeptical of their evidence – the media is one of the largest beneficiaries</w:t>
      </w:r>
    </w:p>
    <w:p w:rsidR="001029EC" w:rsidRPr="0065095B" w:rsidRDefault="001029EC" w:rsidP="001029EC">
      <w:pPr>
        <w:rPr>
          <w:rStyle w:val="StyleStyleBold12pt"/>
          <w:b w:val="0"/>
        </w:rPr>
      </w:pPr>
      <w:r w:rsidRPr="0065095B">
        <w:rPr>
          <w:b/>
        </w:rPr>
        <w:t>Schack, 11</w:t>
      </w:r>
      <w:r w:rsidRPr="0065095B">
        <w:rPr>
          <w:rStyle w:val="StyleStyleBold12pt"/>
          <w:b w:val="0"/>
        </w:rPr>
        <w:t xml:space="preserve"> – Assistant Professor, Department of Journalism at Ithaca College, PhD in Media Studies from the  University of Colorado (Todd, “Twenty-first-century drug warriors: the press, privateers and the for-profit waging of the war on drugs,” Media, War &amp; Conflict, Vol. 4 No. 2, pg. 142-161, August 2011, Sage Journals)//BI</w:t>
      </w:r>
    </w:p>
    <w:p w:rsidR="001029EC" w:rsidRPr="00234941" w:rsidRDefault="001029EC" w:rsidP="001029EC">
      <w:pPr>
        <w:rPr>
          <w:sz w:val="16"/>
        </w:rPr>
      </w:pPr>
      <w:r w:rsidRPr="00234941">
        <w:rPr>
          <w:sz w:val="16"/>
        </w:rPr>
        <w:t xml:space="preserve">Academics have long established how the history of </w:t>
      </w:r>
      <w:r w:rsidRPr="00234941">
        <w:rPr>
          <w:rStyle w:val="StyleBoldUnderline"/>
        </w:rPr>
        <w:t>the media’s reporting of the drug war since the 1970s has been one of over-hyped, sensationalized coverage that falls into easily categorizable stereotypes and myths that fail to address the far more complicated issues beneath the ‘drug problem’ such as poverty, social and political marginalization, and race</w:t>
      </w:r>
      <w:r w:rsidRPr="00234941">
        <w:rPr>
          <w:sz w:val="16"/>
        </w:rPr>
        <w:t xml:space="preserve"> (Gitlin, 1989; Marez, 2004; Reeves and Campbell, 1994; Reinarman and Levine, 1989; Viano, 2002). What scholars have repeatedly shown regarding this type of media involvement is that, </w:t>
      </w:r>
      <w:r w:rsidRPr="00234941">
        <w:rPr>
          <w:rStyle w:val="StyleBoldUnderline"/>
        </w:rPr>
        <w:t>for the media, sensationalism in the drug war translates into pure profit</w:t>
      </w:r>
      <w:r w:rsidRPr="00234941">
        <w:rPr>
          <w:sz w:val="16"/>
        </w:rPr>
        <w:t>: ‘</w:t>
      </w:r>
      <w:r w:rsidRPr="00234941">
        <w:rPr>
          <w:rStyle w:val="StyleBoldUnderline"/>
        </w:rPr>
        <w:t>War is, of course, the health of the networks, and of their promotion department</w:t>
      </w:r>
      <w:r w:rsidRPr="00234941">
        <w:rPr>
          <w:sz w:val="16"/>
        </w:rPr>
        <w:t xml:space="preserve">s. Scenes from the battlefront play especially well. </w:t>
      </w:r>
      <w:r w:rsidRPr="00234941">
        <w:rPr>
          <w:rStyle w:val="StyleBoldUnderline"/>
        </w:rPr>
        <w:t>The drug war provides … the most vivid pictures</w:t>
      </w:r>
      <w:r w:rsidRPr="00234941">
        <w:rPr>
          <w:sz w:val="16"/>
        </w:rPr>
        <w:t xml:space="preserve">’ (Gitlin, 1989: 17). Further, </w:t>
      </w:r>
      <w:r w:rsidRPr="00234941">
        <w:rPr>
          <w:rStyle w:val="StyleBoldUnderline"/>
        </w:rPr>
        <w:t>over-sensationalized ‘battlefront’ coverage</w:t>
      </w:r>
      <w:r w:rsidRPr="00234941">
        <w:rPr>
          <w:sz w:val="16"/>
        </w:rPr>
        <w:t xml:space="preserve"> and a focus </w:t>
      </w:r>
      <w:r w:rsidRPr="00234941">
        <w:rPr>
          <w:rStyle w:val="StyleBoldUnderline"/>
        </w:rPr>
        <w:t>solely on issues of violence are very useful for the overall justification of the militarized response, in the</w:t>
      </w:r>
      <w:r w:rsidRPr="00234941">
        <w:rPr>
          <w:sz w:val="16"/>
        </w:rPr>
        <w:t xml:space="preserve"> very </w:t>
      </w:r>
      <w:r w:rsidRPr="00234941">
        <w:rPr>
          <w:rStyle w:val="StyleBoldUnderline"/>
        </w:rPr>
        <w:t>traditional manner of using fear to mobilize support for pre-determined policy</w:t>
      </w:r>
      <w:r w:rsidRPr="00234941">
        <w:rPr>
          <w:sz w:val="16"/>
        </w:rPr>
        <w:t>. This is nothing new, as the sociological notion of moral panic theory has established for quite some time (Becker, 1963; Cohen, 2002[1972]; Goode and Ben-Yehuda, 1994; Hall et al., 1978; Jenkins, 1992; Thompson, 1998). In his seminal work on the subject, Cohen (2002[1972]) defined moral panic as: A condition, episode, person or group of persons [that] emerges to become defined as a threat to societal values and interests; its nature is presented in a stylized and stereotypical fashion by the mass media; the moral barricades are manned by editors, bishops, politicians and other right-thinking people; socially accredited experts pronounce their diagnoses and solutions; ways of coping are evolved or (more often) resorted to. (p. 1)</w:t>
      </w:r>
    </w:p>
    <w:p w:rsidR="001029EC" w:rsidRPr="00234941" w:rsidRDefault="001029EC" w:rsidP="001029EC"/>
    <w:p w:rsidR="001029EC" w:rsidRPr="00234941" w:rsidRDefault="001029EC" w:rsidP="001029EC">
      <w:pPr>
        <w:pStyle w:val="Heading2"/>
      </w:pPr>
      <w:r w:rsidRPr="00234941">
        <w:rPr>
          <w:b w:val="0"/>
          <w:bCs w:val="0"/>
        </w:rPr>
        <w:lastRenderedPageBreak/>
        <w:t>Militarism Now</w:t>
      </w:r>
    </w:p>
    <w:p w:rsidR="001029EC" w:rsidRPr="00234941" w:rsidRDefault="001029EC" w:rsidP="001029EC"/>
    <w:p w:rsidR="001029EC" w:rsidRPr="00234941" w:rsidRDefault="001029EC" w:rsidP="001029EC">
      <w:pPr>
        <w:rPr>
          <w:b/>
        </w:rPr>
      </w:pPr>
      <w:r w:rsidRPr="00234941">
        <w:rPr>
          <w:b/>
        </w:rPr>
        <w:t xml:space="preserve">Obama is </w:t>
      </w:r>
      <w:r w:rsidRPr="00234941">
        <w:rPr>
          <w:b/>
          <w:u w:val="single"/>
        </w:rPr>
        <w:t>transitioning</w:t>
      </w:r>
      <w:r w:rsidRPr="00234941">
        <w:rPr>
          <w:b/>
        </w:rPr>
        <w:t xml:space="preserve"> to a militarized policy</w:t>
      </w:r>
    </w:p>
    <w:p w:rsidR="001029EC" w:rsidRPr="00234941" w:rsidRDefault="001029EC" w:rsidP="001029EC">
      <w:r w:rsidRPr="00234941">
        <w:rPr>
          <w:b/>
        </w:rPr>
        <w:t>Freeman and Luis Sierra, 05</w:t>
      </w:r>
      <w:r w:rsidRPr="00234941">
        <w:t xml:space="preserve"> </w:t>
      </w:r>
      <w:r w:rsidRPr="00234941">
        <w:rPr>
          <w:sz w:val="16"/>
        </w:rPr>
        <w:t>(*Laurie, Director for Yemen at the National Security Council, former State Department Official, fellow at the Washington Office on Latin America, writer for the Washington Post Mexico Bureau, M.A. in International Politics from Princeton University, degree from Duke in Latin American Studies, **Jorge, Knight International Journalism Fellow, degree in International Journalism from the University of Southern California, defense policy and economics fellow at the Center for Hemispheric Defense Studies, National Defense University, “Mexico: The Militarization Traip”, 2005, part of “Drugs and Democracy in Latin America: The impact of U.S. Policy”, Rienner, Google Books, JKahn)</w:t>
      </w:r>
    </w:p>
    <w:p w:rsidR="001029EC" w:rsidRPr="00234941" w:rsidRDefault="001029EC" w:rsidP="001029EC">
      <w:pPr>
        <w:rPr>
          <w:sz w:val="16"/>
        </w:rPr>
      </w:pPr>
      <w:r w:rsidRPr="00234941">
        <w:rPr>
          <w:sz w:val="16"/>
        </w:rPr>
        <w:t xml:space="preserve">Barack </w:t>
      </w:r>
      <w:r w:rsidRPr="00234941">
        <w:rPr>
          <w:rStyle w:val="StyleBoldUnderline"/>
        </w:rPr>
        <w:t>Obama came to office amid a growing global consensus on the failure of a</w:t>
      </w:r>
      <w:r w:rsidRPr="00234941">
        <w:rPr>
          <w:sz w:val="16"/>
        </w:rPr>
        <w:t xml:space="preserve"> century of costly “</w:t>
      </w:r>
      <w:r w:rsidRPr="00234941">
        <w:rPr>
          <w:rStyle w:val="StyleBoldUnderline"/>
        </w:rPr>
        <w:t>war on drugs</w:t>
      </w:r>
      <w:r w:rsidRPr="00234941">
        <w:rPr>
          <w:sz w:val="16"/>
        </w:rPr>
        <w:t xml:space="preserve">” policies. </w:t>
      </w:r>
      <w:r w:rsidRPr="00234941">
        <w:rPr>
          <w:rStyle w:val="StyleBoldUnderline"/>
        </w:rPr>
        <w:t>The</w:t>
      </w:r>
      <w:r w:rsidRPr="00234941">
        <w:rPr>
          <w:sz w:val="16"/>
        </w:rPr>
        <w:t xml:space="preserve"> new </w:t>
      </w:r>
      <w:r w:rsidRPr="00234941">
        <w:rPr>
          <w:rStyle w:val="StyleBoldUnderline"/>
        </w:rPr>
        <w:t xml:space="preserve">administration inherited a legacy of US leadership focused on increasingly </w:t>
      </w:r>
      <w:r w:rsidRPr="00234941">
        <w:rPr>
          <w:rStyle w:val="StyleBoldUnderline"/>
          <w:bdr w:val="single" w:sz="4" w:space="0" w:color="auto" w:frame="1"/>
        </w:rPr>
        <w:t>militarized</w:t>
      </w:r>
      <w:r w:rsidRPr="00234941">
        <w:rPr>
          <w:rStyle w:val="StyleBoldUnderline"/>
        </w:rPr>
        <w:t xml:space="preserve"> and </w:t>
      </w:r>
      <w:r w:rsidRPr="00234941">
        <w:rPr>
          <w:rStyle w:val="StyleBoldUnderline"/>
          <w:bdr w:val="single" w:sz="4" w:space="0" w:color="auto" w:frame="1"/>
        </w:rPr>
        <w:t>politicized</w:t>
      </w:r>
      <w:r w:rsidRPr="00234941">
        <w:rPr>
          <w:rStyle w:val="StyleBoldUnderline"/>
        </w:rPr>
        <w:t xml:space="preserve"> supply reduction efforts rather than</w:t>
      </w:r>
      <w:r w:rsidRPr="00234941">
        <w:rPr>
          <w:sz w:val="16"/>
        </w:rPr>
        <w:t xml:space="preserve"> evidence based and </w:t>
      </w:r>
      <w:r w:rsidRPr="00234941">
        <w:rPr>
          <w:rStyle w:val="StyleBoldUnderline"/>
          <w:bdr w:val="single" w:sz="4" w:space="0" w:color="auto" w:frame="1"/>
        </w:rPr>
        <w:t>rights</w:t>
      </w:r>
      <w:r w:rsidRPr="00234941">
        <w:rPr>
          <w:sz w:val="16"/>
        </w:rPr>
        <w:t xml:space="preserve"> based drug policy. The George W. Bush administration, in particular, explicitly sought to undermine the credibility and scientific evidence behind harm reduction approaches, especially needle exchange as an essential HIV prevention measure. Obama’s </w:t>
      </w:r>
      <w:r w:rsidRPr="00234941">
        <w:rPr>
          <w:rStyle w:val="StyleBoldUnderline"/>
        </w:rPr>
        <w:t>predecessors escalated measures such as aerial crop reduction</w:t>
      </w:r>
      <w:r w:rsidRPr="00234941">
        <w:rPr>
          <w:sz w:val="16"/>
        </w:rPr>
        <w:t xml:space="preserve"> in the Andes even in the face of overwhelming evidence of their ineffectiveness. This paper, written early in the Obama administration, describes the political and historical constraints inherited by the new government and also seeks to highlight the opportunities the Obama White House has for turning the page on the wasteful and abusive drug policies of the past. It suggests that the first actions of the new administration signal a different tone for drug policy and a shift toward respect for science as the basis for policy. It remains to be seen, however, whether courageous leadership from the Obama White House will result in real resource and programmatic change in the face of inevitable ideologically driven attacks. The stakes are high as US policy, for good or ill, shapes global drug policy decision making. Leadership on evidence based drug policy could be among the Obama administration’s most important contributions to improved global health.</w:t>
      </w:r>
    </w:p>
    <w:p w:rsidR="001029EC" w:rsidRPr="00234941" w:rsidRDefault="001029EC" w:rsidP="001029EC">
      <w:pPr>
        <w:pStyle w:val="Heading2"/>
        <w:rPr>
          <w:sz w:val="28"/>
        </w:rPr>
      </w:pPr>
      <w:r w:rsidRPr="00234941">
        <w:rPr>
          <w:b w:val="0"/>
          <w:bCs w:val="0"/>
        </w:rPr>
        <w:lastRenderedPageBreak/>
        <w:t>Cocaine</w:t>
      </w:r>
      <w:r w:rsidR="00442964">
        <w:rPr>
          <w:b w:val="0"/>
          <w:bCs w:val="0"/>
        </w:rPr>
        <w:t xml:space="preserve"> – LA Key</w:t>
      </w:r>
    </w:p>
    <w:p w:rsidR="001029EC" w:rsidRPr="00234941" w:rsidRDefault="001029EC" w:rsidP="001029EC"/>
    <w:p w:rsidR="001029EC" w:rsidRPr="00234941" w:rsidRDefault="001029EC" w:rsidP="001029EC"/>
    <w:p w:rsidR="001029EC" w:rsidRPr="00234941" w:rsidRDefault="001029EC" w:rsidP="001029EC">
      <w:pPr>
        <w:rPr>
          <w:b/>
        </w:rPr>
      </w:pPr>
      <w:r w:rsidRPr="00234941">
        <w:rPr>
          <w:b/>
        </w:rPr>
        <w:t>U.S. is dependent on Latin American cocaine</w:t>
      </w:r>
    </w:p>
    <w:p w:rsidR="001029EC" w:rsidRPr="00234941" w:rsidRDefault="001029EC" w:rsidP="001029EC">
      <w:r w:rsidRPr="00234941">
        <w:rPr>
          <w:b/>
        </w:rPr>
        <w:t>Lee, 2</w:t>
      </w:r>
      <w:r w:rsidRPr="00234941">
        <w:t xml:space="preserve"> </w:t>
      </w:r>
      <w:r w:rsidRPr="00234941">
        <w:rPr>
          <w:sz w:val="16"/>
        </w:rPr>
        <w:t>(Rensselaer W., contract researcher for the Congressional Research Service and a senior fellow at FPRI, “Perverse Effects of Andean Counternarcotics Policy,” Orbis, Volume 46, Issue 3, Summer 2012, pg. 537-554, sciencedirect, Tashma)</w:t>
      </w:r>
    </w:p>
    <w:p w:rsidR="001029EC" w:rsidRPr="00234941" w:rsidRDefault="001029EC" w:rsidP="001029EC">
      <w:pPr>
        <w:rPr>
          <w:sz w:val="16"/>
        </w:rPr>
      </w:pPr>
      <w:r w:rsidRPr="00234941">
        <w:rPr>
          <w:sz w:val="16"/>
        </w:rPr>
        <w:t xml:space="preserve">United States international drug fighting strategy as it has evolved in recent years comprises two related but distinct imperatives. The primary imperative is simply to limit the availability of illicit drugs in U.S. markets. </w:t>
      </w:r>
      <w:r w:rsidRPr="00234941">
        <w:rPr>
          <w:u w:val="single"/>
        </w:rPr>
        <w:t xml:space="preserve">Latin America has been the venue for </w:t>
      </w:r>
      <w:r w:rsidRPr="00234941">
        <w:rPr>
          <w:u w:val="single"/>
          <w:bdr w:val="single" w:sz="4" w:space="0" w:color="auto" w:frame="1"/>
        </w:rPr>
        <w:t>most</w:t>
      </w:r>
      <w:r w:rsidRPr="00234941">
        <w:rPr>
          <w:sz w:val="16"/>
        </w:rPr>
        <w:t xml:space="preserve"> source-control </w:t>
      </w:r>
      <w:r w:rsidRPr="00234941">
        <w:rPr>
          <w:u w:val="single"/>
          <w:bdr w:val="single" w:sz="4" w:space="0" w:color="auto" w:frame="1"/>
        </w:rPr>
        <w:t>efforts</w:t>
      </w:r>
      <w:r w:rsidRPr="00234941">
        <w:rPr>
          <w:u w:val="single"/>
        </w:rPr>
        <w:t xml:space="preserve">—especially the Andean countries, </w:t>
      </w:r>
      <w:r w:rsidRPr="00234941">
        <w:rPr>
          <w:b/>
          <w:u w:val="single"/>
        </w:rPr>
        <w:t xml:space="preserve">which supply </w:t>
      </w:r>
      <w:r w:rsidRPr="00234941">
        <w:rPr>
          <w:b/>
          <w:u w:val="single"/>
          <w:bdr w:val="single" w:sz="4" w:space="0" w:color="auto" w:frame="1"/>
        </w:rPr>
        <w:t>100 percent</w:t>
      </w:r>
      <w:r w:rsidRPr="00234941">
        <w:rPr>
          <w:b/>
          <w:u w:val="single"/>
        </w:rPr>
        <w:t xml:space="preserve"> of the cocaine</w:t>
      </w:r>
      <w:r w:rsidRPr="00234941">
        <w:rPr>
          <w:sz w:val="16"/>
        </w:rPr>
        <w:t xml:space="preserve"> and (now) as much as 60 percent of the heroin </w:t>
      </w:r>
      <w:r w:rsidRPr="00234941">
        <w:rPr>
          <w:b/>
          <w:u w:val="single"/>
        </w:rPr>
        <w:t>consumed in U.S. markets.</w:t>
      </w:r>
      <w:r w:rsidRPr="00234941">
        <w:rPr>
          <w:sz w:val="16"/>
        </w:rPr>
        <w:t xml:space="preserve"> Standard supply-reduction measures include eradicating coca and opium poppy fields (sometimes spraying these crops with chemical defoliants), destroying processing laboratories and seizing illegal drug shipments en route to the United States. For instance, much of the $1.3 billion U.S. package of assistance to Plan Colombia, authorized in 2000, was earmarked for supply-reduction purposes: mainly helicopters, planes, and training to support a massive coca-spraying effort in southern Colombia, as well as electronic surveillance technology to help detect the “northward flow” of drugs from coca-growing areas of that country.1</w:t>
      </w:r>
    </w:p>
    <w:p w:rsidR="001029EC" w:rsidRPr="00234941" w:rsidRDefault="001029EC" w:rsidP="001029EC">
      <w:pPr>
        <w:rPr>
          <w:sz w:val="16"/>
        </w:rPr>
      </w:pPr>
    </w:p>
    <w:p w:rsidR="001029EC" w:rsidRPr="00234941" w:rsidRDefault="001029EC" w:rsidP="001029EC">
      <w:pPr>
        <w:rPr>
          <w:sz w:val="16"/>
        </w:rPr>
      </w:pPr>
    </w:p>
    <w:p w:rsidR="001029EC" w:rsidRPr="00234941" w:rsidRDefault="001029EC" w:rsidP="001029EC">
      <w:pPr>
        <w:pStyle w:val="Heading2"/>
      </w:pPr>
      <w:r w:rsidRPr="00234941">
        <w:rPr>
          <w:b w:val="0"/>
          <w:bCs w:val="0"/>
        </w:rPr>
        <w:lastRenderedPageBreak/>
        <w:t>Target US</w:t>
      </w:r>
    </w:p>
    <w:p w:rsidR="001029EC" w:rsidRPr="00234941" w:rsidRDefault="001029EC" w:rsidP="001029EC"/>
    <w:p w:rsidR="001029EC" w:rsidRPr="00234941" w:rsidRDefault="001029EC" w:rsidP="001029EC">
      <w:pPr>
        <w:rPr>
          <w:b/>
        </w:rPr>
      </w:pPr>
      <w:r w:rsidRPr="00234941">
        <w:rPr>
          <w:b/>
        </w:rPr>
        <w:t>Drug traffickers target the US – violence spills over</w:t>
      </w:r>
    </w:p>
    <w:p w:rsidR="001029EC" w:rsidRPr="0083546F" w:rsidRDefault="001029EC" w:rsidP="001029EC">
      <w:pPr>
        <w:rPr>
          <w:rStyle w:val="StyleStyleBold12pt"/>
          <w:b w:val="0"/>
        </w:rPr>
      </w:pPr>
      <w:r w:rsidRPr="00234941">
        <w:rPr>
          <w:b/>
        </w:rPr>
        <w:t xml:space="preserve">Durbin, 13 </w:t>
      </w:r>
      <w:r w:rsidRPr="00234941">
        <w:t>professor of the School of Graduate and Continuing Studies in Diplomacy at Norwich University</w:t>
      </w:r>
      <w:r w:rsidRPr="00234941">
        <w:rPr>
          <w:rStyle w:val="StyleStyleBold12pt"/>
        </w:rPr>
        <w:t xml:space="preserve"> </w:t>
      </w:r>
      <w:r w:rsidRPr="0083546F">
        <w:rPr>
          <w:rStyle w:val="StyleStyleBold12pt"/>
          <w:b w:val="0"/>
        </w:rPr>
        <w:t>(Kirk J. Durbin “International Narco-Terrorism and Non-State Actors: The Drug Cartel Global Threat” Global Security Studies, Winter 2013, Volume 4, Issue 1 http://globalsecuritystudies.com/Durbin%20Narcotics.pdf) // czhang</w:t>
      </w:r>
    </w:p>
    <w:p w:rsidR="001029EC" w:rsidRPr="00234941" w:rsidRDefault="001029EC" w:rsidP="001029EC">
      <w:pPr>
        <w:rPr>
          <w:rStyle w:val="StyleBoldUnderline"/>
        </w:rPr>
      </w:pPr>
      <w:r w:rsidRPr="00234941">
        <w:rPr>
          <w:rStyle w:val="StyleBoldUnderline"/>
        </w:rPr>
        <w:t>The war between the Mexican Cartels over</w:t>
      </w:r>
      <w:r w:rsidRPr="00234941">
        <w:rPr>
          <w:sz w:val="10"/>
        </w:rPr>
        <w:t xml:space="preserve"> the control of the movement and </w:t>
      </w:r>
      <w:r w:rsidRPr="00234941">
        <w:rPr>
          <w:rStyle w:val="StyleBoldUnderline"/>
        </w:rPr>
        <w:t xml:space="preserve">the routing </w:t>
      </w:r>
      <w:r w:rsidRPr="00234941">
        <w:rPr>
          <w:rStyle w:val="StyleBoldUnderline"/>
          <w:sz w:val="12"/>
        </w:rPr>
        <w:t xml:space="preserve">¶ </w:t>
      </w:r>
      <w:r w:rsidRPr="00234941">
        <w:rPr>
          <w:rStyle w:val="StyleBoldUnderline"/>
        </w:rPr>
        <w:t>of drugs amounts to</w:t>
      </w:r>
      <w:r w:rsidRPr="00234941">
        <w:rPr>
          <w:sz w:val="10"/>
        </w:rPr>
        <w:t xml:space="preserve"> keys points across Mexico and most important at </w:t>
      </w:r>
      <w:r w:rsidRPr="00234941">
        <w:rPr>
          <w:rStyle w:val="StyleBoldUnderline"/>
        </w:rPr>
        <w:t xml:space="preserve">the U.S./Mexico border. </w:t>
      </w:r>
      <w:r w:rsidRPr="00234941">
        <w:rPr>
          <w:rStyle w:val="StyleBoldUnderline"/>
          <w:sz w:val="12"/>
        </w:rPr>
        <w:t xml:space="preserve">¶ </w:t>
      </w:r>
      <w:r w:rsidRPr="00234941">
        <w:rPr>
          <w:sz w:val="10"/>
        </w:rPr>
        <w:t xml:space="preserve">The narco-cartels use this term, plazas(geographical locations or points where drug contraband </w:t>
      </w:r>
      <w:r w:rsidRPr="00234941">
        <w:rPr>
          <w:sz w:val="12"/>
        </w:rPr>
        <w:t>¶</w:t>
      </w:r>
      <w:r w:rsidRPr="00234941">
        <w:rPr>
          <w:sz w:val="10"/>
        </w:rPr>
        <w:t xml:space="preserve"> passes through before entering into the United States). </w:t>
      </w:r>
      <w:r w:rsidRPr="00234941">
        <w:rPr>
          <w:rStyle w:val="StyleBoldUnderline"/>
        </w:rPr>
        <w:t xml:space="preserve">Control of locations near the United </w:t>
      </w:r>
      <w:r w:rsidRPr="00234941">
        <w:rPr>
          <w:rStyle w:val="StyleBoldUnderline"/>
          <w:sz w:val="12"/>
        </w:rPr>
        <w:t xml:space="preserve">¶ </w:t>
      </w:r>
      <w:r w:rsidRPr="00234941">
        <w:rPr>
          <w:rStyle w:val="StyleBoldUnderline"/>
        </w:rPr>
        <w:t xml:space="preserve">States and Mexico control the movement of drugs, the transporters, and any resources that assist </w:t>
      </w:r>
      <w:r w:rsidRPr="00234941">
        <w:rPr>
          <w:rStyle w:val="StyleBoldUnderline"/>
          <w:sz w:val="12"/>
        </w:rPr>
        <w:t xml:space="preserve">¶ </w:t>
      </w:r>
      <w:r w:rsidRPr="00234941">
        <w:rPr>
          <w:rStyle w:val="StyleBoldUnderline"/>
        </w:rPr>
        <w:t>in conducting their business</w:t>
      </w:r>
      <w:r w:rsidRPr="00234941">
        <w:rPr>
          <w:sz w:val="10"/>
        </w:rPr>
        <w:t xml:space="preserve">. </w:t>
      </w:r>
      <w:r w:rsidRPr="00234941">
        <w:rPr>
          <w:rStyle w:val="StyleBoldUnderline"/>
        </w:rPr>
        <w:t>The cartel that controls these key locations possesses</w:t>
      </w:r>
      <w:r w:rsidRPr="00234941">
        <w:rPr>
          <w:sz w:val="10"/>
        </w:rPr>
        <w:t xml:space="preserve"> the ability to </w:t>
      </w:r>
      <w:r w:rsidRPr="00234941">
        <w:rPr>
          <w:sz w:val="12"/>
        </w:rPr>
        <w:t>¶</w:t>
      </w:r>
      <w:r w:rsidRPr="00234941">
        <w:rPr>
          <w:sz w:val="10"/>
        </w:rPr>
        <w:t xml:space="preserve"> obtain and control the funds, </w:t>
      </w:r>
      <w:r w:rsidRPr="00234941">
        <w:rPr>
          <w:rStyle w:val="StyleBoldUnderline"/>
        </w:rPr>
        <w:t>the ultimate symbol of power</w:t>
      </w:r>
      <w:r w:rsidRPr="00234941">
        <w:rPr>
          <w:sz w:val="10"/>
        </w:rPr>
        <w:t xml:space="preserve">. Serrano (1997) quoted the Drug </w:t>
      </w:r>
      <w:r w:rsidRPr="00234941">
        <w:rPr>
          <w:sz w:val="12"/>
        </w:rPr>
        <w:t>¶</w:t>
      </w:r>
      <w:r w:rsidRPr="00234941">
        <w:rPr>
          <w:sz w:val="10"/>
        </w:rPr>
        <w:t xml:space="preserve"> Policy Director Barry R. McCaffrey, "</w:t>
      </w:r>
      <w:r w:rsidRPr="00234941">
        <w:rPr>
          <w:rStyle w:val="StyleBoldUnderline"/>
        </w:rPr>
        <w:t xml:space="preserve">Colorado, Utah and Wyoming, the Rocky Mountain </w:t>
      </w:r>
      <w:r w:rsidRPr="00234941">
        <w:rPr>
          <w:rStyle w:val="StyleBoldUnderline"/>
          <w:sz w:val="12"/>
        </w:rPr>
        <w:t xml:space="preserve">¶ </w:t>
      </w:r>
      <w:r w:rsidRPr="00234941">
        <w:rPr>
          <w:rStyle w:val="StyleBoldUnderline"/>
        </w:rPr>
        <w:t>heartland of America, are increasingly becoming populated with Mexican cartel trafficking organizations</w:t>
      </w:r>
      <w:r w:rsidRPr="00234941">
        <w:rPr>
          <w:sz w:val="10"/>
        </w:rPr>
        <w:t xml:space="preserve"> and violent gangs using this major transportation crossroads as a trans-shipment </w:t>
      </w:r>
      <w:r w:rsidRPr="00234941">
        <w:rPr>
          <w:sz w:val="12"/>
        </w:rPr>
        <w:t>¶</w:t>
      </w:r>
      <w:r w:rsidRPr="00234941">
        <w:rPr>
          <w:sz w:val="10"/>
        </w:rPr>
        <w:t xml:space="preserve"> center" (para. 12). Articles and reports illustrate that </w:t>
      </w:r>
      <w:r w:rsidRPr="00234941">
        <w:rPr>
          <w:rStyle w:val="StyleBoldUnderline"/>
        </w:rPr>
        <w:t xml:space="preserve">the drug problem has saturated the United </w:t>
      </w:r>
      <w:r w:rsidRPr="00234941">
        <w:rPr>
          <w:rStyle w:val="StyleBoldUnderline"/>
          <w:sz w:val="12"/>
        </w:rPr>
        <w:t xml:space="preserve">¶ </w:t>
      </w:r>
      <w:r w:rsidRPr="00234941">
        <w:rPr>
          <w:rStyle w:val="StyleBoldUnderline"/>
        </w:rPr>
        <w:t>States had gone far beyond the major cities that serve as major distribution centers</w:t>
      </w:r>
      <w:r w:rsidRPr="00234941">
        <w:rPr>
          <w:sz w:val="10"/>
        </w:rPr>
        <w:t>. Serrano</w:t>
      </w:r>
      <w:r w:rsidRPr="00234941">
        <w:rPr>
          <w:sz w:val="12"/>
        </w:rPr>
        <w:t>¶</w:t>
      </w:r>
      <w:r w:rsidRPr="00234941">
        <w:rPr>
          <w:sz w:val="10"/>
        </w:rPr>
        <w:t xml:space="preserve"> (1997) wrote the drug cartels have been concentrating on untapped areas of the Mid-west and the </w:t>
      </w:r>
      <w:r w:rsidRPr="00234941">
        <w:rPr>
          <w:sz w:val="12"/>
        </w:rPr>
        <w:t>¶</w:t>
      </w:r>
      <w:r w:rsidRPr="00234941">
        <w:rPr>
          <w:sz w:val="10"/>
        </w:rPr>
        <w:t xml:space="preserve"> Rocky Mountains. States such as Wyoming, Utah, and Iowa have a large number of legal and </w:t>
      </w:r>
      <w:r w:rsidRPr="00234941">
        <w:rPr>
          <w:sz w:val="12"/>
        </w:rPr>
        <w:t>¶</w:t>
      </w:r>
      <w:r w:rsidRPr="00234941">
        <w:rPr>
          <w:sz w:val="10"/>
        </w:rPr>
        <w:t xml:space="preserve"> illegal immigrants who have converged on these areas. Serrano reports that </w:t>
      </w:r>
      <w:r w:rsidRPr="00234941">
        <w:rPr>
          <w:rStyle w:val="StyleBoldUnderline"/>
        </w:rPr>
        <w:t xml:space="preserve">Interstates 25, 70, </w:t>
      </w:r>
      <w:r w:rsidRPr="00234941">
        <w:rPr>
          <w:rStyle w:val="StyleBoldUnderline"/>
          <w:sz w:val="12"/>
        </w:rPr>
        <w:t xml:space="preserve">¶ </w:t>
      </w:r>
      <w:r w:rsidRPr="00234941">
        <w:rPr>
          <w:rStyle w:val="StyleBoldUnderline"/>
        </w:rPr>
        <w:t xml:space="preserve">and 80 serve as pipelines for the movement of drugs and money. </w:t>
      </w:r>
      <w:r w:rsidRPr="00234941">
        <w:rPr>
          <w:sz w:val="10"/>
        </w:rPr>
        <w:t xml:space="preserve">He adds that </w:t>
      </w:r>
      <w:r w:rsidRPr="00234941">
        <w:rPr>
          <w:rStyle w:val="StyleBoldUnderline"/>
        </w:rPr>
        <w:t xml:space="preserve">federal drug enforcement officials note that out the interstate roadways are the major routes for drugs to move </w:t>
      </w:r>
      <w:r w:rsidRPr="00234941">
        <w:rPr>
          <w:rStyle w:val="StyleBoldUnderline"/>
          <w:sz w:val="12"/>
        </w:rPr>
        <w:t xml:space="preserve">¶ </w:t>
      </w:r>
      <w:r w:rsidRPr="00234941">
        <w:rPr>
          <w:sz w:val="10"/>
        </w:rPr>
        <w:t xml:space="preserve">north and east, and money to move south and west (para. 12-14). </w:t>
      </w:r>
      <w:r w:rsidRPr="00234941">
        <w:rPr>
          <w:rStyle w:val="StyleBoldUnderline"/>
        </w:rPr>
        <w:t xml:space="preserve">Gun violence will continue to </w:t>
      </w:r>
      <w:r w:rsidRPr="00234941">
        <w:rPr>
          <w:rStyle w:val="StyleBoldUnderline"/>
          <w:sz w:val="12"/>
        </w:rPr>
        <w:t xml:space="preserve">¶ </w:t>
      </w:r>
      <w:r w:rsidRPr="00234941">
        <w:rPr>
          <w:rStyle w:val="StyleBoldUnderline"/>
        </w:rPr>
        <w:t xml:space="preserve">spill over the border into the United States as the rival cartels continue to fight over the key entry </w:t>
      </w:r>
      <w:r w:rsidRPr="00234941">
        <w:rPr>
          <w:rStyle w:val="StyleBoldUnderline"/>
          <w:sz w:val="12"/>
        </w:rPr>
        <w:t xml:space="preserve">¶ </w:t>
      </w:r>
      <w:r w:rsidRPr="00234941">
        <w:rPr>
          <w:rStyle w:val="StyleBoldUnderline"/>
        </w:rPr>
        <w:t>points (Plazas) into the United States.</w:t>
      </w:r>
    </w:p>
    <w:p w:rsidR="001029EC" w:rsidRPr="00234941" w:rsidRDefault="001029EC" w:rsidP="001029EC"/>
    <w:p w:rsidR="001029EC" w:rsidRPr="00234941" w:rsidRDefault="00DF1452" w:rsidP="001029EC">
      <w:pPr>
        <w:pStyle w:val="Heading2"/>
      </w:pPr>
      <w:r>
        <w:rPr>
          <w:b w:val="0"/>
          <w:bCs w:val="0"/>
        </w:rPr>
        <w:lastRenderedPageBreak/>
        <w:t xml:space="preserve">Drugs – </w:t>
      </w:r>
      <w:r w:rsidR="001029EC" w:rsidRPr="00234941">
        <w:rPr>
          <w:b w:val="0"/>
          <w:bCs w:val="0"/>
        </w:rPr>
        <w:t>LA Key</w:t>
      </w:r>
    </w:p>
    <w:p w:rsidR="001029EC" w:rsidRPr="00234941" w:rsidRDefault="001029EC" w:rsidP="001029EC"/>
    <w:p w:rsidR="001029EC" w:rsidRPr="00234941" w:rsidRDefault="001029EC" w:rsidP="001029EC">
      <w:pPr>
        <w:rPr>
          <w:b/>
        </w:rPr>
      </w:pPr>
      <w:r w:rsidRPr="00234941">
        <w:rPr>
          <w:b/>
        </w:rPr>
        <w:t>Latin America is the prime pathway for drug trafficking – geographical advantages</w:t>
      </w:r>
    </w:p>
    <w:p w:rsidR="001029EC" w:rsidRPr="00234941" w:rsidRDefault="001029EC" w:rsidP="001029EC">
      <w:pPr>
        <w:rPr>
          <w:rStyle w:val="StyleStyleBold12pt"/>
        </w:rPr>
      </w:pPr>
      <w:r w:rsidRPr="00234941">
        <w:rPr>
          <w:b/>
        </w:rPr>
        <w:t xml:space="preserve">Durbin, 13 </w:t>
      </w:r>
      <w:r w:rsidRPr="00234941">
        <w:t>professor of the School of Graduate and Continuing Studies in Diplomacy at Norwich University</w:t>
      </w:r>
      <w:r w:rsidRPr="00234941">
        <w:rPr>
          <w:rStyle w:val="StyleStyleBold12pt"/>
        </w:rPr>
        <w:t xml:space="preserve"> </w:t>
      </w:r>
      <w:r w:rsidRPr="0083546F">
        <w:rPr>
          <w:rStyle w:val="StyleStyleBold12pt"/>
          <w:b w:val="0"/>
        </w:rPr>
        <w:t>(Kirk J. Durbin “International Narco-Terrorism and Non-State Actors: The Drug Cartel Global Threat” Global Security Studies, Winter 2013, Volume 4, Issue 1 http://globalsecuritystudies.com/Durbin%20Narcotics.pdf) // czhang</w:t>
      </w:r>
    </w:p>
    <w:p w:rsidR="001029EC" w:rsidRPr="00234941" w:rsidRDefault="001029EC" w:rsidP="001029EC">
      <w:pPr>
        <w:rPr>
          <w:szCs w:val="16"/>
        </w:rPr>
      </w:pPr>
      <w:r w:rsidRPr="00234941">
        <w:rPr>
          <w:sz w:val="16"/>
          <w:szCs w:val="16"/>
        </w:rPr>
        <w:t>Introduction to Narco Terrorism in Central America</w:t>
      </w:r>
    </w:p>
    <w:p w:rsidR="001029EC" w:rsidRPr="00234941" w:rsidRDefault="001029EC" w:rsidP="001029EC">
      <w:pPr>
        <w:rPr>
          <w:rStyle w:val="StyleBoldUnderline"/>
        </w:rPr>
      </w:pPr>
      <w:r w:rsidRPr="00234941">
        <w:rPr>
          <w:rStyle w:val="StyleBoldUnderline"/>
        </w:rPr>
        <w:t>Central America’s geography</w:t>
      </w:r>
      <w:r w:rsidRPr="00234941">
        <w:rPr>
          <w:sz w:val="16"/>
        </w:rPr>
        <w:t xml:space="preserve"> is a natural land bridge connecting North and South </w:t>
      </w:r>
      <w:r w:rsidRPr="00234941">
        <w:rPr>
          <w:sz w:val="12"/>
        </w:rPr>
        <w:t>¶</w:t>
      </w:r>
      <w:r w:rsidRPr="00234941">
        <w:rPr>
          <w:sz w:val="16"/>
        </w:rPr>
        <w:t xml:space="preserve"> America and </w:t>
      </w:r>
      <w:r w:rsidRPr="00234941">
        <w:rPr>
          <w:rStyle w:val="StyleBoldUnderline"/>
        </w:rPr>
        <w:t>provides</w:t>
      </w:r>
      <w:r w:rsidRPr="00234941">
        <w:rPr>
          <w:sz w:val="16"/>
        </w:rPr>
        <w:t xml:space="preserve"> </w:t>
      </w:r>
      <w:r w:rsidRPr="00234941">
        <w:rPr>
          <w:rStyle w:val="StyleBoldUnderline"/>
        </w:rPr>
        <w:t>movement of drug contraband from South America to the United States</w:t>
      </w:r>
      <w:r w:rsidRPr="00234941">
        <w:rPr>
          <w:sz w:val="16"/>
        </w:rPr>
        <w:t xml:space="preserve">. </w:t>
      </w:r>
      <w:r w:rsidRPr="00234941">
        <w:rPr>
          <w:sz w:val="12"/>
        </w:rPr>
        <w:t>¶</w:t>
      </w:r>
      <w:r w:rsidRPr="00234941">
        <w:rPr>
          <w:sz w:val="16"/>
        </w:rPr>
        <w:t xml:space="preserve"> Mexico’s outline from the sky resembles the familiar shape, that of a leg; parted by its various </w:t>
      </w:r>
      <w:r w:rsidRPr="00234941">
        <w:rPr>
          <w:sz w:val="12"/>
        </w:rPr>
        <w:t>¶</w:t>
      </w:r>
      <w:r w:rsidRPr="00234941">
        <w:rPr>
          <w:sz w:val="16"/>
        </w:rPr>
        <w:t xml:space="preserve"> geographical regions and states. The lay of the land provides a stretch of coast line on the east </w:t>
      </w:r>
      <w:r w:rsidRPr="00234941">
        <w:rPr>
          <w:sz w:val="12"/>
        </w:rPr>
        <w:t>¶</w:t>
      </w:r>
      <w:r w:rsidRPr="00234941">
        <w:rPr>
          <w:sz w:val="16"/>
        </w:rPr>
        <w:t xml:space="preserve"> and west with water on each side. </w:t>
      </w:r>
      <w:r w:rsidRPr="00234941">
        <w:rPr>
          <w:rStyle w:val="StyleBoldUnderline"/>
        </w:rPr>
        <w:t>The Gulf of Mexico’s waters move along the east coast,</w:t>
      </w:r>
      <w:r w:rsidRPr="00234941">
        <w:rPr>
          <w:rStyle w:val="StyleBoldUnderline"/>
          <w:sz w:val="12"/>
        </w:rPr>
        <w:t>¶</w:t>
      </w:r>
      <w:r w:rsidRPr="00234941">
        <w:rPr>
          <w:rStyle w:val="StyleBoldUnderline"/>
        </w:rPr>
        <w:t xml:space="preserve"> providing easy routes by watercraft or plane to the gulf areas of the United States</w:t>
      </w:r>
      <w:r w:rsidRPr="00234941">
        <w:rPr>
          <w:sz w:val="16"/>
        </w:rPr>
        <w:t xml:space="preserve">. The Pacific </w:t>
      </w:r>
      <w:r w:rsidRPr="00234941">
        <w:rPr>
          <w:sz w:val="12"/>
        </w:rPr>
        <w:t>¶</w:t>
      </w:r>
      <w:r w:rsidRPr="00234941">
        <w:rPr>
          <w:sz w:val="16"/>
        </w:rPr>
        <w:t xml:space="preserve"> Ocean also provides a path of travel to this country with access to the west coast of Canada. </w:t>
      </w:r>
      <w:r w:rsidRPr="00234941">
        <w:rPr>
          <w:sz w:val="12"/>
        </w:rPr>
        <w:t>¶</w:t>
      </w:r>
      <w:r w:rsidRPr="00234941">
        <w:rPr>
          <w:sz w:val="16"/>
        </w:rPr>
        <w:t xml:space="preserve"> These coastline areas and the interior roads that lead north to the United States border, provide </w:t>
      </w:r>
      <w:r w:rsidRPr="00234941">
        <w:rPr>
          <w:sz w:val="12"/>
        </w:rPr>
        <w:t>¶</w:t>
      </w:r>
      <w:r w:rsidRPr="00234941">
        <w:rPr>
          <w:sz w:val="16"/>
        </w:rPr>
        <w:t xml:space="preserve"> convenient routes for narcotics activities. Some routes are at times geographically impassible by </w:t>
      </w:r>
      <w:r w:rsidRPr="00234941">
        <w:rPr>
          <w:sz w:val="12"/>
        </w:rPr>
        <w:t>¶</w:t>
      </w:r>
      <w:r w:rsidRPr="00234941">
        <w:rPr>
          <w:sz w:val="16"/>
        </w:rPr>
        <w:t xml:space="preserve"> air or land but </w:t>
      </w:r>
      <w:r w:rsidRPr="00234941">
        <w:rPr>
          <w:rStyle w:val="StyleBoldUnderline"/>
        </w:rPr>
        <w:t xml:space="preserve">numerous trails are available to move drugs into this country and move cash from </w:t>
      </w:r>
      <w:r w:rsidRPr="00234941">
        <w:rPr>
          <w:rStyle w:val="StyleBoldUnderline"/>
          <w:sz w:val="12"/>
        </w:rPr>
        <w:t>¶</w:t>
      </w:r>
      <w:r w:rsidRPr="00234941">
        <w:rPr>
          <w:rStyle w:val="StyleBoldUnderline"/>
        </w:rPr>
        <w:t xml:space="preserve"> the sale of those drugs back to the south. </w:t>
      </w:r>
      <w:r w:rsidRPr="00234941">
        <w:rPr>
          <w:sz w:val="16"/>
        </w:rPr>
        <w:t xml:space="preserve">Today’s war is against a mix of terrorism, illicit drug </w:t>
      </w:r>
      <w:r w:rsidRPr="00234941">
        <w:rPr>
          <w:sz w:val="12"/>
        </w:rPr>
        <w:t>¶</w:t>
      </w:r>
      <w:r w:rsidRPr="00234941">
        <w:rPr>
          <w:sz w:val="16"/>
        </w:rPr>
        <w:t xml:space="preserve"> trade, bribery of public and military officials, threats and coercion, weapons trafficking, human </w:t>
      </w:r>
      <w:r w:rsidRPr="00234941">
        <w:rPr>
          <w:sz w:val="12"/>
        </w:rPr>
        <w:t>¶</w:t>
      </w:r>
      <w:r w:rsidRPr="00234941">
        <w:rPr>
          <w:sz w:val="16"/>
        </w:rPr>
        <w:t xml:space="preserve"> trafficking, assassinations and kidnappings. </w:t>
      </w:r>
      <w:r w:rsidRPr="00234941">
        <w:rPr>
          <w:rStyle w:val="StyleBoldUnderline"/>
        </w:rPr>
        <w:t xml:space="preserve">The land bridge between North and South America </w:t>
      </w:r>
      <w:r w:rsidRPr="00234941">
        <w:rPr>
          <w:rStyle w:val="StyleBoldUnderline"/>
          <w:sz w:val="12"/>
        </w:rPr>
        <w:t>¶</w:t>
      </w:r>
      <w:r w:rsidRPr="00234941">
        <w:rPr>
          <w:rStyle w:val="StyleBoldUnderline"/>
        </w:rPr>
        <w:t xml:space="preserve"> will continue to be the favorite route narco-terrorists will use to import drugs into the United </w:t>
      </w:r>
      <w:r w:rsidRPr="00234941">
        <w:rPr>
          <w:rStyle w:val="StyleBoldUnderline"/>
          <w:sz w:val="12"/>
        </w:rPr>
        <w:t>¶</w:t>
      </w:r>
      <w:r w:rsidRPr="00234941">
        <w:rPr>
          <w:rStyle w:val="StyleBoldUnderline"/>
        </w:rPr>
        <w:t xml:space="preserve"> States.</w:t>
      </w:r>
    </w:p>
    <w:p w:rsidR="001029EC" w:rsidRPr="00234941" w:rsidRDefault="001029EC" w:rsidP="001029EC"/>
    <w:p w:rsidR="001029EC" w:rsidRPr="00234941" w:rsidRDefault="001029EC" w:rsidP="001029EC">
      <w:pPr>
        <w:rPr>
          <w:b/>
        </w:rPr>
      </w:pPr>
      <w:r w:rsidRPr="00234941">
        <w:rPr>
          <w:b/>
        </w:rPr>
        <w:t>Central America is a key path for drug trade</w:t>
      </w:r>
    </w:p>
    <w:p w:rsidR="001029EC" w:rsidRPr="0083546F" w:rsidRDefault="001029EC" w:rsidP="001029EC">
      <w:r w:rsidRPr="0065095B">
        <w:rPr>
          <w:rStyle w:val="StyleBoldUnderline"/>
          <w:b/>
          <w:u w:val="none"/>
        </w:rPr>
        <w:t xml:space="preserve">Scutti, 6/28/13 </w:t>
      </w:r>
      <w:r w:rsidRPr="00234941">
        <w:t>reporter at Medical Daily, breaking health news, scientific trends, and innovations</w:t>
      </w:r>
      <w:r w:rsidRPr="00234941">
        <w:rPr>
          <w:rStyle w:val="StyleStyleBold12pt"/>
        </w:rPr>
        <w:t xml:space="preserve"> (</w:t>
      </w:r>
      <w:r w:rsidRPr="0083546F">
        <w:rPr>
          <w:rStyle w:val="StyleStyleBold12pt"/>
          <w:b w:val="0"/>
        </w:rPr>
        <w:t>Susan, “Drug Trafficking As Well As Drug Abuse Pose Health Threat To Many, UN Report States” http://www.medicaldaily.com/articles/16979/20130628/drug-trafficking-well-abuse-pose-health-threat.htm) // czhang</w:t>
      </w:r>
    </w:p>
    <w:p w:rsidR="001029EC" w:rsidRPr="00234941" w:rsidRDefault="001029EC" w:rsidP="001029EC">
      <w:pPr>
        <w:rPr>
          <w:rStyle w:val="StyleBoldUnderline"/>
        </w:rPr>
      </w:pPr>
      <w:r w:rsidRPr="0083546F">
        <w:rPr>
          <w:rStyle w:val="StyleBoldUnderline"/>
        </w:rPr>
        <w:t>The region of Central America and the Caribbean continues to be used as a major transit area for South American cocaine heading to the</w:t>
      </w:r>
      <w:r w:rsidRPr="00234941">
        <w:rPr>
          <w:rStyle w:val="StyleBoldUnderline"/>
        </w:rPr>
        <w:t xml:space="preserve"> North American market. The increasing power of drug gangs has helped to raise corruption and homicide rates in the region, </w:t>
      </w:r>
      <w:r w:rsidRPr="00234941">
        <w:rPr>
          <w:sz w:val="16"/>
        </w:rPr>
        <w:t>especially in Belize, El Salvador, Guatemala and Honduras, which are particularly affected by significant levels of drug-related violence. Areas exposed to intense drug trafficking in Central America show higher homicide rates.</w:t>
      </w:r>
      <w:r w:rsidRPr="00234941">
        <w:rPr>
          <w:sz w:val="12"/>
        </w:rPr>
        <w:t>¶</w:t>
      </w:r>
      <w:r w:rsidRPr="00234941">
        <w:rPr>
          <w:sz w:val="16"/>
        </w:rPr>
        <w:t xml:space="preserve"> UNODC estimates that about </w:t>
      </w:r>
      <w:r w:rsidRPr="00234941">
        <w:rPr>
          <w:rStyle w:val="StyleBoldUnderline"/>
        </w:rPr>
        <w:t>280 tons of South American cocaine</w:t>
      </w:r>
      <w:r w:rsidRPr="00234941">
        <w:rPr>
          <w:sz w:val="16"/>
        </w:rPr>
        <w:t xml:space="preserve"> (purity-adjusted) </w:t>
      </w:r>
      <w:r w:rsidRPr="00234941">
        <w:rPr>
          <w:rStyle w:val="StyleBoldUnderline"/>
        </w:rPr>
        <w:t>are destined for North America</w:t>
      </w:r>
      <w:r w:rsidRPr="00234941">
        <w:rPr>
          <w:sz w:val="16"/>
        </w:rPr>
        <w:t xml:space="preserve">. </w:t>
      </w:r>
      <w:r w:rsidRPr="00234941">
        <w:rPr>
          <w:rStyle w:val="StyleBoldUnderline"/>
        </w:rPr>
        <w:t>Much of it travels by way of Central America and the Caribbean, where cocaine use is also increasing. Recently, cocaine shipments destined for countries in Central America, with further deliveries for Mexico and the U.S. have increased.</w:t>
      </w:r>
      <w:r w:rsidRPr="00234941">
        <w:rPr>
          <w:rStyle w:val="StyleBoldUnderline"/>
          <w:sz w:val="12"/>
        </w:rPr>
        <w:t xml:space="preserve">¶ </w:t>
      </w:r>
      <w:r w:rsidRPr="00234941">
        <w:rPr>
          <w:sz w:val="16"/>
        </w:rPr>
        <w:t xml:space="preserve">In 2011 and 2012, trafficking in precursor chemicals increased in countries in Central America, in particular non-scheduled chemicals used in the illicit manufacture of methamphetamine. El Salvador, Guatemala and Nicaragua reported incidents in 2011 and 2012 involving significant seizures of esters of phenylacetic acid and methylamine. Illicit laboratories have also been reported in the region. Seizures of chemical precursors, raw material (coca paste) and laboratories in Guatemala and Honduras indicate the likely existence of both cocaine- and heroin-refining facilities. Furthermore, </w:t>
      </w:r>
      <w:r w:rsidRPr="00234941">
        <w:rPr>
          <w:rStyle w:val="StyleBoldUnderline"/>
        </w:rPr>
        <w:t>the abuse of MDMA ('ecstasy'), generally imported from Europe, has been spreading in Central America and the Caribbean since the period 2010-2011.</w:t>
      </w:r>
    </w:p>
    <w:p w:rsidR="001029EC" w:rsidRPr="00234941" w:rsidRDefault="001029EC" w:rsidP="001029EC">
      <w:pPr>
        <w:rPr>
          <w:rStyle w:val="StyleBoldUnderline"/>
        </w:rPr>
      </w:pPr>
    </w:p>
    <w:p w:rsidR="001029EC" w:rsidRPr="00234941" w:rsidRDefault="001029EC" w:rsidP="001029EC">
      <w:pPr>
        <w:rPr>
          <w:b/>
        </w:rPr>
      </w:pPr>
      <w:r w:rsidRPr="00234941">
        <w:rPr>
          <w:b/>
        </w:rPr>
        <w:t>The Caribbean is the center of drug trade – key to other regions of the global – US, Africa, Europe</w:t>
      </w:r>
    </w:p>
    <w:p w:rsidR="001029EC" w:rsidRPr="00234941" w:rsidRDefault="001029EC" w:rsidP="001029EC">
      <w:pPr>
        <w:rPr>
          <w:rStyle w:val="StyleStyleBold12pt"/>
        </w:rPr>
      </w:pPr>
      <w:r w:rsidRPr="00234941">
        <w:rPr>
          <w:b/>
        </w:rPr>
        <w:t>Brewer, 6/17/13</w:t>
      </w:r>
      <w:r w:rsidRPr="00234941">
        <w:t xml:space="preserve"> </w:t>
      </w:r>
      <w:r w:rsidRPr="00234941">
        <w:rPr>
          <w:sz w:val="16"/>
        </w:rPr>
        <w:t>C.E.O. of Criminal Justice International Associates, a global threat mitigation firm headquartered in northern Virginia</w:t>
      </w:r>
      <w:r w:rsidRPr="00234941">
        <w:rPr>
          <w:rStyle w:val="StyleStyleBold12pt"/>
        </w:rPr>
        <w:t xml:space="preserve"> </w:t>
      </w:r>
      <w:r w:rsidRPr="0083546F">
        <w:rPr>
          <w:rStyle w:val="StyleStyleBold12pt"/>
          <w:b w:val="0"/>
        </w:rPr>
        <w:t>(Jerry, “The Dominican Republic and Drug Smuggling via the Caribbean” http://www.mexidata.info/id3641.html) // czhang</w:t>
      </w:r>
    </w:p>
    <w:p w:rsidR="001029EC" w:rsidRPr="00234941" w:rsidRDefault="001029EC" w:rsidP="001029EC">
      <w:pPr>
        <w:rPr>
          <w:sz w:val="16"/>
        </w:rPr>
      </w:pPr>
      <w:r w:rsidRPr="00234941">
        <w:rPr>
          <w:rStyle w:val="StyleBoldUnderline"/>
        </w:rPr>
        <w:t>To break the cycle of narcotics trafficking and the accompanying violence by organized criminals and gangs</w:t>
      </w:r>
      <w:r w:rsidRPr="00234941">
        <w:rPr>
          <w:sz w:val="16"/>
        </w:rPr>
        <w:t xml:space="preserve">, as they increasingly (and once again) make end runs </w:t>
      </w:r>
      <w:r w:rsidRPr="00234941">
        <w:rPr>
          <w:rStyle w:val="StyleBoldUnderline"/>
        </w:rPr>
        <w:t>via the Caribbean Basin with drug routes to the U.S., Africa and Europe</w:t>
      </w:r>
      <w:r w:rsidRPr="00234941">
        <w:rPr>
          <w:sz w:val="16"/>
        </w:rPr>
        <w:t>, affected nations must commit and task multilateral enforcement efforts.</w:t>
      </w:r>
      <w:r w:rsidRPr="00234941">
        <w:rPr>
          <w:sz w:val="12"/>
        </w:rPr>
        <w:t>¶</w:t>
      </w:r>
      <w:r w:rsidRPr="00234941">
        <w:rPr>
          <w:sz w:val="16"/>
        </w:rPr>
        <w:t xml:space="preserve"> Yet we will hear arm chair pundits once again call for drug legalization, as well as a primary focus of investing in education, prevention, and training “that gives youth hope beyond crime,” albeit an investment in youth is a necessary and viable course of action for the future.</w:t>
      </w:r>
      <w:r w:rsidRPr="00234941">
        <w:rPr>
          <w:sz w:val="12"/>
        </w:rPr>
        <w:t>¶</w:t>
      </w:r>
      <w:r w:rsidRPr="00234941">
        <w:rPr>
          <w:sz w:val="16"/>
        </w:rPr>
        <w:t xml:space="preserve"> The exception is for those who have progressed beyond youth, with many now in positions to compete as some of the wealthiest personalities in the world. Ironically, they diabolically set the bar on how to rise and achieve massive wealth quickly, and eliminate all those in their way that work to prevent them from achieving their offensives of death and terror for profit.</w:t>
      </w:r>
      <w:r w:rsidRPr="00234941">
        <w:rPr>
          <w:sz w:val="12"/>
        </w:rPr>
        <w:t>¶</w:t>
      </w:r>
      <w:r w:rsidRPr="00234941">
        <w:rPr>
          <w:sz w:val="16"/>
        </w:rPr>
        <w:t xml:space="preserve"> These moguls of evil transgression are entrenched in virtually every facet of crime that brings quick and easy wealth that is easily concealed through a </w:t>
      </w:r>
      <w:r w:rsidRPr="00234941">
        <w:rPr>
          <w:sz w:val="16"/>
        </w:rPr>
        <w:lastRenderedPageBreak/>
        <w:t>myriad of international rogue financial conduits, as well as some rogue government facilitation. Global criminal networks corrupt and launder illicit proceeds. Fortunes are easily invested into ostensibly legitimate companies and real estate projects.</w:t>
      </w:r>
      <w:r w:rsidRPr="00234941">
        <w:rPr>
          <w:sz w:val="12"/>
        </w:rPr>
        <w:t>¶</w:t>
      </w:r>
      <w:r w:rsidRPr="00234941">
        <w:rPr>
          <w:sz w:val="16"/>
        </w:rPr>
        <w:t xml:space="preserve"> Many of the organized criminal and drug cartel principals that have been successfully interdicted, convicted, and sentenced to prison continue to benefit as family members and other front persons act to monitor, control, and enforce their agendas by proxy.</w:t>
      </w:r>
      <w:r w:rsidRPr="00234941">
        <w:rPr>
          <w:sz w:val="12"/>
        </w:rPr>
        <w:t>¶</w:t>
      </w:r>
      <w:r w:rsidRPr="00234941">
        <w:rPr>
          <w:sz w:val="16"/>
        </w:rPr>
        <w:t xml:space="preserve"> </w:t>
      </w:r>
      <w:r w:rsidRPr="00234941">
        <w:rPr>
          <w:rStyle w:val="StyleBoldUnderline"/>
        </w:rPr>
        <w:t>The Dominican Republic has been a frequent strategic conduit for drug trafficking that has impacted crime, violence and addiction in Puerto Rico and other neighboring nations of the Caribbean</w:t>
      </w:r>
      <w:r w:rsidRPr="00234941">
        <w:rPr>
          <w:sz w:val="16"/>
        </w:rPr>
        <w:t xml:space="preserve">. </w:t>
      </w:r>
      <w:r w:rsidRPr="00234941">
        <w:rPr>
          <w:rStyle w:val="StyleBoldUnderline"/>
        </w:rPr>
        <w:t>Intense drug interdiction</w:t>
      </w:r>
      <w:r w:rsidRPr="00234941">
        <w:rPr>
          <w:sz w:val="16"/>
        </w:rPr>
        <w:t xml:space="preserve"> in those areas of the Caribbean cyclically, in the last couple of decades, </w:t>
      </w:r>
      <w:r w:rsidRPr="00234941">
        <w:rPr>
          <w:rStyle w:val="StyleBoldUnderline"/>
        </w:rPr>
        <w:t>forced South American drug trafficking to more direct routes to the U.S. via Central America. Intense focus there</w:t>
      </w:r>
      <w:r w:rsidRPr="00234941">
        <w:rPr>
          <w:sz w:val="16"/>
        </w:rPr>
        <w:t xml:space="preserve">, in the last few years, </w:t>
      </w:r>
      <w:r w:rsidRPr="00234941">
        <w:rPr>
          <w:rStyle w:val="StyleBoldUnderline"/>
        </w:rPr>
        <w:t>bounces much of it back to the Caribbean in this vicious circle.</w:t>
      </w:r>
      <w:r w:rsidRPr="00234941">
        <w:rPr>
          <w:rStyle w:val="StyleBoldUnderline"/>
          <w:sz w:val="12"/>
        </w:rPr>
        <w:t>¶</w:t>
      </w:r>
      <w:r w:rsidRPr="00234941">
        <w:rPr>
          <w:sz w:val="16"/>
        </w:rPr>
        <w:t xml:space="preserve"> </w:t>
      </w:r>
      <w:r w:rsidRPr="00234941">
        <w:rPr>
          <w:rStyle w:val="StyleBoldUnderline"/>
        </w:rPr>
        <w:t xml:space="preserve">Venezuela became a major transit country for cocaine shipments under the former Hugo Chavez dictatorial rule. Corrupt Venezuelan military and National Guard personnel have been reported to facilitate both the FARC and other Colombian drug trafficking organizations. </w:t>
      </w:r>
      <w:r w:rsidRPr="00234941">
        <w:rPr>
          <w:rStyle w:val="StyleBoldUnderline"/>
          <w:sz w:val="12"/>
        </w:rPr>
        <w:t>¶</w:t>
      </w:r>
      <w:r w:rsidRPr="00234941">
        <w:rPr>
          <w:sz w:val="16"/>
        </w:rPr>
        <w:t xml:space="preserve"> In 2011, a report by Venezuela’s anti-drug office stated that there was “a network of air routes between the Venezuelan border states of Apure and Zulia to destinations like the Dominican Republic and Haiti.” As well, a Colombian drug trafficking organization run by Daniel Barrera moved tons of cocaine from the “Venezuelan Caribbean island of Margarita to the Dominican Republic and Puerto Rico in recent years. Authorities confiscated US$2.7 million in drug money belonging to the organization in Puerto Rico in April 2010.”</w:t>
      </w:r>
      <w:r w:rsidRPr="00234941">
        <w:rPr>
          <w:sz w:val="12"/>
        </w:rPr>
        <w:t>¶</w:t>
      </w:r>
      <w:r w:rsidRPr="00234941">
        <w:rPr>
          <w:sz w:val="16"/>
        </w:rPr>
        <w:t xml:space="preserve"> </w:t>
      </w:r>
      <w:r w:rsidRPr="00234941">
        <w:rPr>
          <w:rStyle w:val="StyleBoldUnderline"/>
        </w:rPr>
        <w:t xml:space="preserve">With the Dominican Republic serving as a major transshipment point for South American drugs, it has also become: a transshipment point for ecstasy from the Netherlands and Belgium destined for the U.S. and Canada. </w:t>
      </w:r>
      <w:r w:rsidRPr="00234941">
        <w:rPr>
          <w:sz w:val="16"/>
        </w:rPr>
        <w:t>Substantial money laundering activities in the Dominican Republic have been reported, as well as significant amphetamine consumption since 2008.</w:t>
      </w:r>
      <w:r w:rsidRPr="00234941">
        <w:rPr>
          <w:sz w:val="12"/>
        </w:rPr>
        <w:t>¶</w:t>
      </w:r>
      <w:r w:rsidRPr="00234941">
        <w:rPr>
          <w:sz w:val="16"/>
        </w:rPr>
        <w:t xml:space="preserve"> </w:t>
      </w:r>
    </w:p>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Spills Over – ME</w:t>
      </w:r>
    </w:p>
    <w:p w:rsidR="001029EC" w:rsidRPr="00234941" w:rsidRDefault="001029EC" w:rsidP="001029EC"/>
    <w:p w:rsidR="001029EC" w:rsidRPr="00234941" w:rsidRDefault="001029EC" w:rsidP="001029EC">
      <w:pPr>
        <w:rPr>
          <w:b/>
        </w:rPr>
      </w:pPr>
      <w:r w:rsidRPr="00234941">
        <w:rPr>
          <w:b/>
        </w:rPr>
        <w:t xml:space="preserve">Mexican drug cartels spill over globally to instable regions – the Middle East  </w:t>
      </w:r>
    </w:p>
    <w:p w:rsidR="001029EC" w:rsidRPr="00234941" w:rsidRDefault="001029EC" w:rsidP="001029EC">
      <w:pPr>
        <w:rPr>
          <w:rStyle w:val="StyleStyleBold12pt"/>
        </w:rPr>
      </w:pPr>
      <w:r w:rsidRPr="00234941">
        <w:rPr>
          <w:b/>
        </w:rPr>
        <w:t>Ehrenfeld, 9</w:t>
      </w:r>
      <w:r w:rsidRPr="00234941">
        <w:t xml:space="preserve"> director of American Center for Democracy and author of Funding Evil: How Terrorism is Financed - and How to Stop It</w:t>
      </w:r>
      <w:r w:rsidRPr="00234941">
        <w:rPr>
          <w:rStyle w:val="StyleStyleBold12pt"/>
        </w:rPr>
        <w:t xml:space="preserve"> </w:t>
      </w:r>
      <w:r w:rsidRPr="0083546F">
        <w:rPr>
          <w:rStyle w:val="StyleStyleBold12pt"/>
          <w:b w:val="0"/>
        </w:rPr>
        <w:t>(Rachel, “Defeating Narco-Terrorism” 3/17/09 http://www.huffingtonpost.com/dr-rachel-ehrenfeld/defeating-narco-terrorism_b_175537.html) // czhang</w:t>
      </w:r>
    </w:p>
    <w:p w:rsidR="001029EC" w:rsidRPr="00234941" w:rsidRDefault="001029EC" w:rsidP="001029EC">
      <w:pPr>
        <w:rPr>
          <w:rStyle w:val="StyleBoldUnderline"/>
        </w:rPr>
      </w:pPr>
      <w:r w:rsidRPr="00234941">
        <w:rPr>
          <w:color w:val="000000"/>
          <w:sz w:val="16"/>
          <w:szCs w:val="23"/>
          <w:shd w:val="clear" w:color="auto" w:fill="FFFFFF"/>
        </w:rPr>
        <w:t xml:space="preserve">And </w:t>
      </w:r>
      <w:r w:rsidRPr="00234941">
        <w:rPr>
          <w:rStyle w:val="StyleBoldUnderline"/>
        </w:rPr>
        <w:t>the threat is not limited to Mexican drug cartels; many criminal and drug trafficking organizations in the Western Hemisphere collaborate with Muslim terrorist groups like al- Qaeda, Hamas, and Hezbollah</w:t>
      </w:r>
      <w:r w:rsidRPr="00234941">
        <w:rPr>
          <w:color w:val="000000"/>
          <w:sz w:val="16"/>
          <w:szCs w:val="23"/>
          <w:shd w:val="clear" w:color="auto" w:fill="FFFFFF"/>
        </w:rPr>
        <w:t xml:space="preserve">. </w:t>
      </w:r>
      <w:r w:rsidRPr="00234941">
        <w:rPr>
          <w:rStyle w:val="StyleBoldUnderline"/>
        </w:rPr>
        <w:t>The Tri-Border Area (TBA -- Argentina, Brazil, and Paraguay)</w:t>
      </w:r>
      <w:r w:rsidRPr="00234941">
        <w:rPr>
          <w:color w:val="000000"/>
          <w:sz w:val="16"/>
          <w:szCs w:val="23"/>
          <w:shd w:val="clear" w:color="auto" w:fill="FFFFFF"/>
        </w:rPr>
        <w:t xml:space="preserve">, for example, </w:t>
      </w:r>
      <w:r w:rsidRPr="00234941">
        <w:rPr>
          <w:rStyle w:val="StyleBoldUnderline"/>
        </w:rPr>
        <w:t>is a known center of their operations. These anti-American narco-terrorist groups found a good ally in</w:t>
      </w:r>
      <w:r w:rsidRPr="00234941">
        <w:rPr>
          <w:color w:val="000000"/>
          <w:sz w:val="16"/>
          <w:szCs w:val="23"/>
          <w:shd w:val="clear" w:color="auto" w:fill="FFFFFF"/>
        </w:rPr>
        <w:t xml:space="preserve"> Venezuela's President Hugo </w:t>
      </w:r>
      <w:r w:rsidRPr="00234941">
        <w:rPr>
          <w:rStyle w:val="StyleBoldUnderline"/>
        </w:rPr>
        <w:t>Chavez, who stopped cooperating with the U.S</w:t>
      </w:r>
      <w:r w:rsidRPr="00234941">
        <w:rPr>
          <w:color w:val="000000"/>
          <w:sz w:val="16"/>
          <w:szCs w:val="23"/>
          <w:shd w:val="clear" w:color="auto" w:fill="FFFFFF"/>
        </w:rPr>
        <w:t xml:space="preserve">. drug eradication efforts in 2005. </w:t>
      </w:r>
      <w:r w:rsidRPr="00234941">
        <w:rPr>
          <w:rStyle w:val="StyleBoldUnderline"/>
        </w:rPr>
        <w:t xml:space="preserve">Chavez provides these groups with a safe haven from which to </w:t>
      </w:r>
      <w:hyperlink r:id="rId72" w:history="1">
        <w:r w:rsidRPr="00234941">
          <w:rPr>
            <w:rStyle w:val="StyleBoldUnderline"/>
          </w:rPr>
          <w:t>transfer money</w:t>
        </w:r>
      </w:hyperlink>
      <w:r w:rsidRPr="00234941">
        <w:rPr>
          <w:rStyle w:val="StyleBoldUnderline"/>
        </w:rPr>
        <w:t xml:space="preserve">, arms and operatives to and from Syria, Southern Lebanon and Iran. </w:t>
      </w:r>
    </w:p>
    <w:p w:rsidR="001029EC" w:rsidRPr="00234941" w:rsidRDefault="001029EC" w:rsidP="001029EC"/>
    <w:p w:rsidR="001029EC" w:rsidRPr="00234941" w:rsidRDefault="001029EC" w:rsidP="001029EC">
      <w:pPr>
        <w:pStyle w:val="Heading2"/>
      </w:pPr>
      <w:r w:rsidRPr="00234941">
        <w:rPr>
          <w:b w:val="0"/>
          <w:bCs w:val="0"/>
        </w:rPr>
        <w:lastRenderedPageBreak/>
        <w:t>Police Force S</w:t>
      </w:r>
    </w:p>
    <w:p w:rsidR="001029EC" w:rsidRPr="00234941" w:rsidRDefault="001029EC" w:rsidP="001029EC"/>
    <w:p w:rsidR="001029EC" w:rsidRPr="00234941" w:rsidRDefault="001029EC" w:rsidP="001029EC">
      <w:pPr>
        <w:rPr>
          <w:b/>
        </w:rPr>
      </w:pPr>
      <w:r w:rsidRPr="00234941">
        <w:rPr>
          <w:b/>
        </w:rPr>
        <w:t>Revamped police force can help combat war on drugs</w:t>
      </w:r>
    </w:p>
    <w:p w:rsidR="001029EC" w:rsidRPr="00234941" w:rsidRDefault="001029EC" w:rsidP="001029EC">
      <w:pPr>
        <w:rPr>
          <w:sz w:val="16"/>
        </w:rPr>
      </w:pPr>
      <w:r w:rsidRPr="00234941">
        <w:rPr>
          <w:b/>
        </w:rPr>
        <w:t>Astorga and Shirk, 10</w:t>
      </w:r>
      <w:r w:rsidRPr="00234941">
        <w:t xml:space="preserve"> </w:t>
      </w:r>
      <w:r w:rsidRPr="00234941">
        <w:rPr>
          <w:sz w:val="16"/>
        </w:rPr>
        <w:t xml:space="preserve">(Luis Astorga is a researcher at the Institute of Social Research at the National Autonomous University of Mexico (UNAM). He is also coordinator of the UNESCO Chair on Economic and Social Transformations Connected with the International Drug Problem;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 He conducts research on Mexican politics, U.S.-Mexican relations, and law enforcement and security along the U.S.-Mexican border. Shirk also directs the Trans-Border Institute, which works to promote greater analysis and understanding of Mexico, U.S.-Mexico relations, and the U.S.-Mexico border region; 1/1/10; “Drug Trafficking Organizations and Counter-Drug Strategies in the U.S.-Mexican Context”; </w:t>
      </w:r>
      <w:hyperlink r:id="rId73" w:history="1">
        <w:r w:rsidRPr="00234941">
          <w:rPr>
            <w:rStyle w:val="Hyperlink"/>
            <w:sz w:val="16"/>
          </w:rPr>
          <w:t>http://usmex.ucsd.edu/assets/024/11632.pdf</w:t>
        </w:r>
      </w:hyperlink>
      <w:r w:rsidRPr="00234941">
        <w:rPr>
          <w:sz w:val="16"/>
        </w:rPr>
        <w:t>) KD</w:t>
      </w:r>
    </w:p>
    <w:p w:rsidR="001029EC" w:rsidRPr="00234941" w:rsidRDefault="001029EC" w:rsidP="001029EC">
      <w:pPr>
        <w:rPr>
          <w:sz w:val="16"/>
        </w:rPr>
      </w:pPr>
      <w:r w:rsidRPr="00234941">
        <w:rPr>
          <w:sz w:val="16"/>
        </w:rPr>
        <w:t xml:space="preserve">Meanwhile, </w:t>
      </w:r>
      <w:r w:rsidRPr="00234941">
        <w:rPr>
          <w:rStyle w:val="StyleBoldUnderline"/>
        </w:rPr>
        <w:t>Mexico has also introduced significant institutional changes</w:t>
      </w:r>
      <w:r w:rsidRPr="00234941">
        <w:rPr>
          <w:sz w:val="16"/>
        </w:rPr>
        <w:t xml:space="preserve">, passing new legislation in 2009 </w:t>
      </w:r>
      <w:r w:rsidRPr="00234941">
        <w:rPr>
          <w:rStyle w:val="StyleBoldUnderline"/>
        </w:rPr>
        <w:t>giving more investigative powers to the Public Security Ministry</w:t>
      </w:r>
      <w:r w:rsidRPr="00234941">
        <w:rPr>
          <w:sz w:val="16"/>
        </w:rPr>
        <w:t xml:space="preserve"> (SSP), </w:t>
      </w:r>
      <w:r w:rsidRPr="00234941">
        <w:rPr>
          <w:rStyle w:val="StyleBoldUnderline"/>
        </w:rPr>
        <w:t>creating a new Federal Police force, and replacing the Attorney General’s Federal Agency of Investigations (AFI) with the new Federal Ministerial Police.</w:t>
      </w:r>
      <w:r w:rsidRPr="00234941">
        <w:rPr>
          <w:sz w:val="16"/>
        </w:rPr>
        <w:t xml:space="preserve">63 Under these reforms, agents of </w:t>
      </w:r>
      <w:r w:rsidRPr="00234941">
        <w:rPr>
          <w:rStyle w:val="StyleBoldUnderline"/>
        </w:rPr>
        <w:t>the Attorney General’s new police force will have greater powers to investigate crimes but will also be subjected to more rigorous vetting</w:t>
      </w:r>
      <w:r w:rsidRPr="00234941">
        <w:rPr>
          <w:sz w:val="16"/>
        </w:rPr>
        <w:t xml:space="preserve">. These reforms also effectively bestowed investigative powers upon what was previously the Federal Preventive Police (PFP), which carried out a strictly preventive function, and </w:t>
      </w:r>
      <w:r w:rsidRPr="00234941">
        <w:rPr>
          <w:rStyle w:val="StyleBoldUnderline"/>
        </w:rPr>
        <w:t>created the new Federal Police</w:t>
      </w:r>
      <w:r w:rsidRPr="00234941">
        <w:rPr>
          <w:sz w:val="16"/>
        </w:rPr>
        <w:t xml:space="preserve"> (PF) within SSP. Under the new law, </w:t>
      </w:r>
      <w:r w:rsidRPr="00234941">
        <w:rPr>
          <w:rStyle w:val="StyleBoldUnderline"/>
        </w:rPr>
        <w:t>Federal Police officers will be able to collaborate with the PGR on its investigations</w:t>
      </w:r>
      <w:r w:rsidRPr="00234941">
        <w:rPr>
          <w:sz w:val="16"/>
        </w:rPr>
        <w:t xml:space="preserve">, operating under the supervision of the Attorney General. Of significant concern to advocates of civil liberties, </w:t>
      </w:r>
      <w:r w:rsidRPr="00234941">
        <w:rPr>
          <w:rStyle w:val="StyleBoldUnderline"/>
        </w:rPr>
        <w:t>the Federal Police’s new investigative powers include the ability to seek judicial orders to monitor telephone, satellite, and internet communications in the investigations of organized crime activity</w:t>
      </w:r>
      <w:r w:rsidRPr="00234941">
        <w:rPr>
          <w:sz w:val="16"/>
        </w:rPr>
        <w:t xml:space="preserve">. Other dedicated responsibilities of </w:t>
      </w:r>
      <w:r w:rsidRPr="00234941">
        <w:rPr>
          <w:rStyle w:val="StyleBoldUnderline"/>
        </w:rPr>
        <w:t>the Federal Police</w:t>
      </w:r>
      <w:r w:rsidRPr="00234941">
        <w:rPr>
          <w:sz w:val="16"/>
        </w:rPr>
        <w:t xml:space="preserve"> now include functions formerly performed by the AFI: </w:t>
      </w:r>
      <w:r w:rsidRPr="00234941">
        <w:rPr>
          <w:rStyle w:val="StyleBoldUnderline"/>
        </w:rPr>
        <w:t xml:space="preserve">securing crime scenes, carrying out arrest warrants, and processing evidence. </w:t>
      </w:r>
      <w:r w:rsidRPr="00234941">
        <w:rPr>
          <w:sz w:val="16"/>
        </w:rPr>
        <w:t>Federal Police agents will also have authorization to operate undercover to infiltrate criminal organizations.</w:t>
      </w:r>
    </w:p>
    <w:p w:rsidR="001029EC" w:rsidRPr="00234941" w:rsidRDefault="001029EC" w:rsidP="001029EC">
      <w:pPr>
        <w:rPr>
          <w:sz w:val="16"/>
        </w:rPr>
      </w:pPr>
    </w:p>
    <w:p w:rsidR="001029EC" w:rsidRPr="00234941" w:rsidRDefault="001029EC" w:rsidP="001029EC"/>
    <w:p w:rsidR="001029EC" w:rsidRPr="00234941" w:rsidRDefault="001029EC" w:rsidP="001029EC"/>
    <w:p w:rsidR="001029EC" w:rsidRPr="00234941" w:rsidRDefault="001029EC" w:rsidP="001029EC">
      <w:pPr>
        <w:pStyle w:val="Heading2"/>
      </w:pPr>
      <w:r w:rsidRPr="00234941">
        <w:rPr>
          <w:b w:val="0"/>
          <w:bCs w:val="0"/>
        </w:rPr>
        <w:lastRenderedPageBreak/>
        <w:t>Some K card?</w:t>
      </w:r>
    </w:p>
    <w:p w:rsidR="001029EC" w:rsidRPr="00234941" w:rsidRDefault="001029EC" w:rsidP="001029EC"/>
    <w:p w:rsidR="001029EC" w:rsidRPr="00234941" w:rsidRDefault="001029EC" w:rsidP="001029EC">
      <w:pPr>
        <w:rPr>
          <w:b/>
        </w:rPr>
      </w:pPr>
      <w:r w:rsidRPr="00234941">
        <w:rPr>
          <w:b/>
        </w:rPr>
        <w:t>Profiteers of the drug war are driven to continuously create enemies to maintain the industry</w:t>
      </w:r>
    </w:p>
    <w:p w:rsidR="001029EC" w:rsidRPr="0065095B" w:rsidRDefault="001029EC" w:rsidP="001029EC">
      <w:pPr>
        <w:rPr>
          <w:rStyle w:val="StyleStyleBold12pt"/>
          <w:b w:val="0"/>
        </w:rPr>
      </w:pPr>
      <w:r w:rsidRPr="0065095B">
        <w:rPr>
          <w:b/>
        </w:rPr>
        <w:t>Schack, 11</w:t>
      </w:r>
      <w:r w:rsidRPr="0065095B">
        <w:rPr>
          <w:rStyle w:val="StyleStyleBold12pt"/>
          <w:b w:val="0"/>
        </w:rPr>
        <w:t xml:space="preserve"> – Assistant Professor, Department of Journalism at Ithaca College, PhD in Media Studies from the  University of Colorado (Todd, “Twenty-first-century drug warriors: the press, privateers and the for-profit waging of the war on drugs,” Media, War &amp; Conflict, Vol. 4 No. 2, pg. 142-161, August 2011, Sage Journals)//BI</w:t>
      </w:r>
    </w:p>
    <w:p w:rsidR="001029EC" w:rsidRPr="00234941" w:rsidRDefault="001029EC" w:rsidP="001029EC">
      <w:pPr>
        <w:rPr>
          <w:sz w:val="16"/>
        </w:rPr>
      </w:pPr>
      <w:r w:rsidRPr="00234941">
        <w:rPr>
          <w:sz w:val="16"/>
        </w:rPr>
        <w:t xml:space="preserve">Here we come to the heart of the matter: the </w:t>
      </w:r>
      <w:r w:rsidRPr="00234941">
        <w:rPr>
          <w:rStyle w:val="StyleBoldUnderline"/>
        </w:rPr>
        <w:t>media hype, hyperbole and moral panic have actual consequences</w:t>
      </w:r>
      <w:r w:rsidRPr="00234941">
        <w:rPr>
          <w:sz w:val="16"/>
        </w:rPr>
        <w:t xml:space="preserve">, and it is worthwhile asking the cui bono question: </w:t>
      </w:r>
      <w:r w:rsidRPr="00234941">
        <w:rPr>
          <w:rStyle w:val="StyleBoldUnderline"/>
        </w:rPr>
        <w:t>who, exactly, is benefitting</w:t>
      </w:r>
      <w:r w:rsidRPr="00234941">
        <w:rPr>
          <w:sz w:val="16"/>
        </w:rPr>
        <w:t xml:space="preserve">, because there are billions of dollars at stake, and the question of funding or not funding certain contracts explains more about what’s really happening than all the sensational reports based on exaggeration, un-sourced claims, and lack of statistics. Crucial to understanding this question of funding is one final point: that politicians in favor of the militarized response to the ‘drug war’ (which includes privatizing the effort) must hold at all times the simultaneously contradictory position that, while the problem is worse than ever, they are actually succeeding in their goals. Carlsen (2009: 1) points out that: Through late February and early March, a blitzkrieg of </w:t>
      </w:r>
      <w:r w:rsidRPr="00234941">
        <w:rPr>
          <w:rStyle w:val="StyleBoldUnderline"/>
        </w:rPr>
        <w:t>declarations from U.S. government and military officials and pundits</w:t>
      </w:r>
      <w:r w:rsidRPr="00234941">
        <w:rPr>
          <w:sz w:val="16"/>
        </w:rPr>
        <w:t xml:space="preserve"> hit the media, </w:t>
      </w:r>
      <w:r w:rsidRPr="00234941">
        <w:rPr>
          <w:rStyle w:val="StyleBoldUnderline"/>
        </w:rPr>
        <w:t>claim</w:t>
      </w:r>
      <w:r w:rsidRPr="00234941">
        <w:rPr>
          <w:sz w:val="16"/>
        </w:rPr>
        <w:t xml:space="preserve">ing </w:t>
      </w:r>
      <w:r w:rsidRPr="00234941">
        <w:rPr>
          <w:rStyle w:val="StyleBoldUnderline"/>
        </w:rPr>
        <w:t>that Mexico was alternately at risk of being a ‘Failed State,’ a ‘Narco-state’, on the verge of ‘Civil War’, and as posing a direct threat to US National Security through ‘spill-over’ … In the same breath, we’re told</w:t>
      </w:r>
      <w:r w:rsidRPr="00234941">
        <w:rPr>
          <w:sz w:val="16"/>
        </w:rPr>
        <w:t xml:space="preserve"> that President </w:t>
      </w:r>
      <w:r w:rsidRPr="00234941">
        <w:rPr>
          <w:rStyle w:val="StyleBoldUnderline"/>
        </w:rPr>
        <w:t>Calderon with the aid of the US Government is winning the war on drugs</w:t>
      </w:r>
      <w:r w:rsidRPr="00234941">
        <w:rPr>
          <w:sz w:val="16"/>
        </w:rPr>
        <w:t xml:space="preserve">, significantly weakening organized crime, and restoring order and legality. </w:t>
      </w:r>
      <w:r w:rsidRPr="00234941">
        <w:rPr>
          <w:rStyle w:val="StyleBoldUnderline"/>
        </w:rPr>
        <w:t>None of these claims are true</w:t>
      </w:r>
      <w:r w:rsidRPr="00234941">
        <w:rPr>
          <w:sz w:val="16"/>
        </w:rPr>
        <w:t xml:space="preserve">. In fact, this rhetorical double-bind is not only stock-in-trade for the entire drug control establishment, and has been for years, but is familiar to a variety of what Howard S Becker (1963: 157) famously termed ‘moral entrepreneurs’: Enforcement organizations, particularly when they are seeking funds, typically oscillate between two kinds of claims. First, they say that by reason of their efforts the problem they deal with is approaching solution. But, in the same breath, they say the problem is perhaps worse than ever (though through no fault of their own) and requires renewed and increased effort to keep it under control. This rhetorical situation has defined the war on drugs since at least Nixon, and the enforcement organizations – the drug control establishment – have grown into what Reeves and Campbell (1994) call the ‘narco-carceral complex’ which, with the rise of privatization, has become the for-profit industrialization of the drug war. In other words, </w:t>
      </w:r>
      <w:r w:rsidRPr="00234941">
        <w:rPr>
          <w:rStyle w:val="StyleBoldUnderline"/>
        </w:rPr>
        <w:t>there is nothing new regarding the rhetorical situation whereby this industry justifies itself,</w:t>
      </w:r>
      <w:r w:rsidRPr="00234941">
        <w:rPr>
          <w:sz w:val="16"/>
        </w:rPr>
        <w:t xml:space="preserve"> only pages taken out of a well-worn playbook and applied to the newest chapter in the continuing saga that is the drug war. </w:t>
      </w:r>
      <w:r w:rsidRPr="00234941">
        <w:rPr>
          <w:rStyle w:val="StyleBoldUnderline"/>
        </w:rPr>
        <w:t>What is new, however, is the fact that the private security contractors stand to benefit most</w:t>
      </w:r>
      <w:r w:rsidRPr="00234941">
        <w:rPr>
          <w:sz w:val="16"/>
        </w:rPr>
        <w:t xml:space="preserve"> – and that is precisely the point of this article: The motivations behind the recent hype vary. </w:t>
      </w:r>
      <w:r w:rsidRPr="00234941">
        <w:rPr>
          <w:rStyle w:val="StyleBoldUnderline"/>
        </w:rPr>
        <w:t>Alarmist cries of a Mexican collapse help clinch the passage of measures to further militarize the southern border and obtain</w:t>
      </w:r>
      <w:r w:rsidRPr="00234941">
        <w:rPr>
          <w:sz w:val="16"/>
        </w:rPr>
        <w:t xml:space="preserve"> juicy </w:t>
      </w:r>
      <w:r w:rsidRPr="00234941">
        <w:rPr>
          <w:rStyle w:val="StyleBoldUnderline"/>
        </w:rPr>
        <w:t>contracts for private defense and security firms</w:t>
      </w:r>
      <w:r w:rsidRPr="00234941">
        <w:rPr>
          <w:sz w:val="16"/>
        </w:rPr>
        <w:t xml:space="preserve">. Local politicians are finding they can be a cash cow for federal aid. (Carlsen, 2009: 2) So too are the five firms who won the $15 billion dollar Pentagon contract in 2007, and aiding the effort was every breathless, over-hyped report of Mexico as a ‘failed state’, or of ‘spill-over’ violence, reports that are especially useful during yearly funding cycles, as happened in 2009: The </w:t>
      </w:r>
      <w:r w:rsidRPr="00234941">
        <w:rPr>
          <w:rStyle w:val="StyleBoldUnderline"/>
        </w:rPr>
        <w:t>formation of</w:t>
      </w:r>
      <w:r w:rsidRPr="00234941">
        <w:rPr>
          <w:sz w:val="16"/>
        </w:rPr>
        <w:t xml:space="preserve"> local, state and national </w:t>
      </w:r>
      <w:r w:rsidRPr="00234941">
        <w:rPr>
          <w:rStyle w:val="StyleBoldUnderline"/>
        </w:rPr>
        <w:t>budgets</w:t>
      </w:r>
      <w:r w:rsidRPr="00234941">
        <w:rPr>
          <w:sz w:val="16"/>
        </w:rPr>
        <w:t xml:space="preserve"> at the beginning of the year </w:t>
      </w:r>
      <w:r w:rsidRPr="00234941">
        <w:rPr>
          <w:rStyle w:val="StyleBoldUnderline"/>
        </w:rPr>
        <w:t>provides an opportunity for politicians to exaggerate the threat posed by Mexican drug cartels and</w:t>
      </w:r>
      <w:r w:rsidRPr="00234941">
        <w:rPr>
          <w:sz w:val="16"/>
        </w:rPr>
        <w:t xml:space="preserve"> thereby </w:t>
      </w:r>
      <w:r w:rsidRPr="00234941">
        <w:rPr>
          <w:rStyle w:val="StyleBoldUnderline"/>
        </w:rPr>
        <w:t>receive more funding</w:t>
      </w:r>
      <w:r w:rsidRPr="00234941">
        <w:rPr>
          <w:sz w:val="16"/>
        </w:rPr>
        <w:t xml:space="preserve"> for local police forces … Indeed, Texas Homeland Security Director Steve McCraw stressed that the spillover had already occurred in asking state lawmakers to approve a $135 million increase in funding requested by Texas Governor Rick Perry. (Arana, 2009) Therefore this is not simply a matter of press hype and sensationalism – if it were it would be a matter of cultural relevance perhaps, but not political and economic. Using Becker’s term ‘moral entrepreneurs’, Reeves and Campbell (1994: 150) write that </w:t>
      </w:r>
      <w:r w:rsidRPr="00234941">
        <w:rPr>
          <w:rStyle w:val="StyleBoldUnderline"/>
        </w:rPr>
        <w:t>this synergy between the press and those who profit from a crisis is a well-established tactic in war profiteering</w:t>
      </w:r>
      <w:r w:rsidRPr="00234941">
        <w:rPr>
          <w:sz w:val="16"/>
        </w:rPr>
        <w:t xml:space="preserve">: </w:t>
      </w:r>
      <w:r w:rsidRPr="00234941">
        <w:rPr>
          <w:rStyle w:val="StyleBoldUnderline"/>
        </w:rPr>
        <w:t>In the political economy of drug control</w:t>
      </w:r>
      <w:r w:rsidRPr="00234941">
        <w:rPr>
          <w:sz w:val="16"/>
        </w:rPr>
        <w:t xml:space="preserve">, journalism is a market force that often raises the stock of moral entrepreneurs who profit from escalations in the war on drugs … Like the merchants of war devoted to perpetuating the power of the military-industrial complex, </w:t>
      </w:r>
      <w:r w:rsidRPr="00234941">
        <w:rPr>
          <w:rStyle w:val="StyleBoldUnderline"/>
        </w:rPr>
        <w:t xml:space="preserve">the moral entrepreneurs </w:t>
      </w:r>
      <w:r w:rsidRPr="00234941">
        <w:rPr>
          <w:sz w:val="16"/>
        </w:rPr>
        <w:t xml:space="preserve">… – and their journalistic comrades – </w:t>
      </w:r>
      <w:r w:rsidRPr="00234941">
        <w:rPr>
          <w:rStyle w:val="StyleBoldUnderline"/>
        </w:rPr>
        <w:t>are in the hysteria business</w:t>
      </w:r>
      <w:r w:rsidRPr="00234941">
        <w:rPr>
          <w:sz w:val="16"/>
        </w:rPr>
        <w:t xml:space="preserve">. </w:t>
      </w:r>
      <w:r w:rsidRPr="00234941">
        <w:rPr>
          <w:rStyle w:val="StyleBoldUnderline"/>
        </w:rPr>
        <w:t>This is</w:t>
      </w:r>
      <w:r w:rsidRPr="00234941">
        <w:rPr>
          <w:sz w:val="16"/>
        </w:rPr>
        <w:t xml:space="preserve"> precisely </w:t>
      </w:r>
      <w:r w:rsidRPr="00234941">
        <w:rPr>
          <w:rStyle w:val="StyleBoldUnderline"/>
        </w:rPr>
        <w:t>where moral panic theory and</w:t>
      </w:r>
      <w:r w:rsidRPr="00234941">
        <w:rPr>
          <w:sz w:val="16"/>
        </w:rPr>
        <w:t xml:space="preserve"> the concept of </w:t>
      </w:r>
      <w:r w:rsidRPr="00234941">
        <w:rPr>
          <w:rStyle w:val="StyleBoldUnderline"/>
        </w:rPr>
        <w:t>disaster capitalism converge, in the advancing of</w:t>
      </w:r>
      <w:r w:rsidRPr="00234941">
        <w:rPr>
          <w:sz w:val="16"/>
        </w:rPr>
        <w:t xml:space="preserve"> the three aligning interests: </w:t>
      </w:r>
      <w:r w:rsidRPr="00234941">
        <w:rPr>
          <w:rStyle w:val="StyleBoldUnderline"/>
        </w:rPr>
        <w:t>the press, which is</w:t>
      </w:r>
      <w:r w:rsidRPr="00234941">
        <w:rPr>
          <w:sz w:val="16"/>
        </w:rPr>
        <w:t xml:space="preserve"> perpetuating – and </w:t>
      </w:r>
      <w:r w:rsidRPr="00234941">
        <w:rPr>
          <w:rStyle w:val="StyleBoldUnderline"/>
        </w:rPr>
        <w:t>profiting from</w:t>
      </w:r>
      <w:r w:rsidRPr="00234941">
        <w:rPr>
          <w:sz w:val="16"/>
        </w:rPr>
        <w:t xml:space="preserve"> – the notion that the situation is at ‘</w:t>
      </w:r>
      <w:r w:rsidRPr="00234941">
        <w:rPr>
          <w:rStyle w:val="StyleBoldUnderline"/>
        </w:rPr>
        <w:t>crisis</w:t>
      </w:r>
      <w:r w:rsidRPr="00234941">
        <w:rPr>
          <w:sz w:val="16"/>
        </w:rPr>
        <w:t xml:space="preserve">’ levels; the </w:t>
      </w:r>
      <w:r w:rsidRPr="00234941">
        <w:rPr>
          <w:rStyle w:val="StyleBoldUnderline"/>
        </w:rPr>
        <w:t>private security contracting industry</w:t>
      </w:r>
      <w:r w:rsidRPr="00234941">
        <w:rPr>
          <w:sz w:val="16"/>
        </w:rPr>
        <w:t xml:space="preserve">, </w:t>
      </w:r>
      <w:r w:rsidRPr="00234941">
        <w:rPr>
          <w:rStyle w:val="StyleBoldUnderline"/>
        </w:rPr>
        <w:t>which is financially self-interested in perpetuating the ‘crisis’; and government, which is seeking methods of absolving itself from public accountability</w:t>
      </w:r>
      <w:r w:rsidRPr="00234941">
        <w:rPr>
          <w:sz w:val="16"/>
        </w:rPr>
        <w:t xml:space="preserve"> for carrying out unpopular policy, and plausible deniability for when things go wrong. </w:t>
      </w:r>
      <w:r w:rsidRPr="00234941">
        <w:rPr>
          <w:rStyle w:val="StyleBoldUnderline"/>
        </w:rPr>
        <w:t>What is crucia</w:t>
      </w:r>
      <w:r w:rsidRPr="00234941">
        <w:rPr>
          <w:sz w:val="16"/>
        </w:rPr>
        <w:t xml:space="preserve">l, and what moral panics have proved to be so proficient at doing, </w:t>
      </w:r>
      <w:r w:rsidRPr="00234941">
        <w:rPr>
          <w:rStyle w:val="StyleBoldUnderline"/>
        </w:rPr>
        <w:t>is the creation and maintenance of</w:t>
      </w:r>
      <w:r w:rsidRPr="00234941">
        <w:rPr>
          <w:sz w:val="16"/>
        </w:rPr>
        <w:t xml:space="preserve"> the notion of </w:t>
      </w:r>
      <w:r w:rsidRPr="00234941">
        <w:rPr>
          <w:rStyle w:val="StyleBoldUnderline"/>
        </w:rPr>
        <w:t>‘crisis’, and</w:t>
      </w:r>
      <w:r w:rsidRPr="00234941">
        <w:rPr>
          <w:sz w:val="16"/>
        </w:rPr>
        <w:t xml:space="preserve"> the creation of an </w:t>
      </w:r>
      <w:r w:rsidRPr="00234941">
        <w:rPr>
          <w:rStyle w:val="StyleBoldUnderline"/>
        </w:rPr>
        <w:t>inextinguishable source of renewable enemies</w:t>
      </w:r>
      <w:r w:rsidRPr="00234941">
        <w:rPr>
          <w:sz w:val="16"/>
        </w:rPr>
        <w:t xml:space="preserve"> that justify the existence of these moral entrepreneurs-turned-industrialists. Writing about the crack cocaine scare in the 1980s, but relevant here, Reeves and Campbell (1994: 20) conclude that: Consequently, </w:t>
      </w:r>
      <w:r w:rsidRPr="00234941">
        <w:rPr>
          <w:rStyle w:val="StyleBoldUnderline"/>
        </w:rPr>
        <w:t xml:space="preserve">with nothing to gain and everything to lose from declaring a victory in the war on </w:t>
      </w:r>
      <w:r w:rsidRPr="00234941">
        <w:rPr>
          <w:rStyle w:val="StyleBoldUnderline"/>
        </w:rPr>
        <w:lastRenderedPageBreak/>
        <w:t>drugs</w:t>
      </w:r>
      <w:r w:rsidRPr="00234941">
        <w:rPr>
          <w:sz w:val="16"/>
        </w:rPr>
        <w:t xml:space="preserve">, the drug control establishment’s </w:t>
      </w:r>
      <w:r w:rsidRPr="00234941">
        <w:rPr>
          <w:rStyle w:val="StyleBoldUnderline"/>
        </w:rPr>
        <w:t>networks of power, knowledge, and discipline have a vested interest in maintaining a perpetual sense of</w:t>
      </w:r>
      <w:r w:rsidRPr="00234941">
        <w:rPr>
          <w:sz w:val="16"/>
        </w:rPr>
        <w:t xml:space="preserve"> urgency, even a sense of </w:t>
      </w:r>
      <w:r w:rsidRPr="00234941">
        <w:rPr>
          <w:rStyle w:val="StyleBoldUnderline"/>
        </w:rPr>
        <w:t>hysteria</w:t>
      </w:r>
      <w:r w:rsidRPr="00234941">
        <w:rPr>
          <w:sz w:val="16"/>
        </w:rPr>
        <w:t>, about cocaine pollution. It is in this way that the increasing use of private contractors, and the re-conceptualization of the wars on terror and drugs as for-profit endeavors can be likened to an addiction: ‘Our military outsourcing has become an addiction, and we’re headed straight for a crash’ (Singer, 2007). It is an addiction of policy that – if recent history in Colombia, Iraq, Afghanistan, and now Mexico are any guide – will result in impunity, plausible deniability, will make the 21st-century drug warriors very wealthy, and will not in any measurable manner result in gains made against the global flow of drugs.</w:t>
      </w:r>
    </w:p>
    <w:p w:rsidR="001029EC" w:rsidRPr="00234941" w:rsidRDefault="001029EC" w:rsidP="001029EC">
      <w:pPr>
        <w:rPr>
          <w:rStyle w:val="StyleStyleBold12pt"/>
        </w:rPr>
      </w:pPr>
    </w:p>
    <w:p w:rsidR="001029EC" w:rsidRPr="00234941" w:rsidRDefault="001029EC" w:rsidP="001029EC"/>
    <w:p w:rsidR="001029EC" w:rsidRPr="00234941" w:rsidRDefault="001029EC" w:rsidP="001029EC">
      <w:pPr>
        <w:pStyle w:val="Heading2"/>
      </w:pPr>
      <w:r w:rsidRPr="00234941">
        <w:rPr>
          <w:b w:val="0"/>
          <w:bCs w:val="0"/>
        </w:rPr>
        <w:lastRenderedPageBreak/>
        <w:t>At: No Nukes</w:t>
      </w:r>
    </w:p>
    <w:p w:rsidR="001029EC" w:rsidRPr="00234941" w:rsidRDefault="001029EC" w:rsidP="001029EC"/>
    <w:p w:rsidR="001029EC" w:rsidRPr="00234941" w:rsidRDefault="001029EC" w:rsidP="001029EC">
      <w:pPr>
        <w:rPr>
          <w:b/>
        </w:rPr>
      </w:pPr>
      <w:r w:rsidRPr="00234941">
        <w:rPr>
          <w:b/>
        </w:rPr>
        <w:t>Yes – the Taliban can project power in Pakistan</w:t>
      </w:r>
    </w:p>
    <w:p w:rsidR="001029EC" w:rsidRPr="00234941" w:rsidRDefault="001029EC" w:rsidP="001029EC">
      <w:r w:rsidRPr="00234941">
        <w:rPr>
          <w:b/>
        </w:rPr>
        <w:t>Sellin, 09</w:t>
      </w:r>
      <w:r w:rsidRPr="00234941">
        <w:t xml:space="preserve"> (Lawrence, retired colonel with the U.S. Army Reserve, Ph.D., “A nuclear-armed Taliban?”, United Press International, 9/29/2009, </w:t>
      </w:r>
      <w:hyperlink r:id="rId74" w:history="1">
        <w:r w:rsidRPr="00234941">
          <w:rPr>
            <w:rStyle w:val="Hyperlink"/>
          </w:rPr>
          <w:t>http://www.upi.com/Top_News/Special/2009/09/29/Outside-View-A-nuclear-armed-Taliban/UPI-25021254238824/</w:t>
        </w:r>
      </w:hyperlink>
      <w:r w:rsidRPr="00234941">
        <w:t>, JKahn)</w:t>
      </w:r>
    </w:p>
    <w:p w:rsidR="001029EC" w:rsidRPr="00234941" w:rsidRDefault="001029EC" w:rsidP="001029EC">
      <w:pPr>
        <w:rPr>
          <w:sz w:val="16"/>
        </w:rPr>
      </w:pPr>
      <w:r w:rsidRPr="00234941">
        <w:rPr>
          <w:sz w:val="16"/>
        </w:rPr>
        <w:t xml:space="preserve">WASHINGTON, Sept. 29 (UPI) -- </w:t>
      </w:r>
      <w:r w:rsidRPr="00234941">
        <w:rPr>
          <w:rStyle w:val="StyleBoldUnderline"/>
        </w:rPr>
        <w:t xml:space="preserve">A nuclear-armed Taliban? It </w:t>
      </w:r>
      <w:r w:rsidRPr="00234941">
        <w:rPr>
          <w:rStyle w:val="StyleBoldUnderline"/>
          <w:bdr w:val="single" w:sz="4" w:space="0" w:color="auto" w:frame="1"/>
        </w:rPr>
        <w:t>may not be as far-fetched</w:t>
      </w:r>
      <w:r w:rsidRPr="00234941">
        <w:rPr>
          <w:rStyle w:val="StyleBoldUnderline"/>
        </w:rPr>
        <w:t xml:space="preserve"> </w:t>
      </w:r>
      <w:r w:rsidRPr="00234941">
        <w:rPr>
          <w:sz w:val="16"/>
        </w:rPr>
        <w:t xml:space="preserve">as it might first appear. </w:t>
      </w:r>
      <w:r w:rsidRPr="00234941">
        <w:rPr>
          <w:rStyle w:val="StyleBoldUnderline"/>
        </w:rPr>
        <w:t>The Taliban already control or have a significant presence in northwest Pakistan along</w:t>
      </w:r>
      <w:r w:rsidRPr="00234941">
        <w:rPr>
          <w:sz w:val="16"/>
        </w:rPr>
        <w:t xml:space="preserve"> a critical stretch of </w:t>
      </w:r>
      <w:r w:rsidRPr="00234941">
        <w:rPr>
          <w:rStyle w:val="StyleBoldUnderline"/>
        </w:rPr>
        <w:t xml:space="preserve">the Afghan border. Taliban units operate with relative </w:t>
      </w:r>
      <w:r w:rsidRPr="00234941">
        <w:rPr>
          <w:rStyle w:val="StyleBoldUnderline"/>
          <w:bdr w:val="single" w:sz="4" w:space="0" w:color="auto" w:frame="1"/>
        </w:rPr>
        <w:t>impunity</w:t>
      </w:r>
      <w:r w:rsidRPr="00234941">
        <w:rPr>
          <w:sz w:val="16"/>
        </w:rPr>
        <w:t xml:space="preserve"> in the region surrounding Peshawar, Pakistan's major population, commercial and transportation center less than 100 miles from Pakistan's capital, Islamabad. Dominance of Taliban and al-Qaida forces in the pivotal northwest region of Pakistan provides not only a sanctuary and training centers for attacks on Afghanistan, but it has become a base of operations to weaken any pro-Western sentiments among the Pakistani people and the government in Islamabad. Not the least of which are the attacks the Taliban and al-Qaida have mounted against Pakistani nuclear sites in the neighboring province of Punjab. According to an article published in the Long War Journal by Bill Roggio, attacks on the Kamra and Sargodha air bases may have been designed to intimidate officers either on the fence or who do not support the Islamists and erode the military's capacity to defend nuclear installations. </w:t>
      </w:r>
      <w:r w:rsidRPr="00234941">
        <w:rPr>
          <w:rStyle w:val="StyleBoldUnderline"/>
        </w:rPr>
        <w:t>The Taliban's control of northwest Pakistan and its strong presence</w:t>
      </w:r>
      <w:r w:rsidRPr="00234941">
        <w:rPr>
          <w:sz w:val="16"/>
        </w:rPr>
        <w:t xml:space="preserve">, along with al-Qaida, in Quetta and Baluchistan province in general </w:t>
      </w:r>
      <w:r w:rsidRPr="00234941">
        <w:rPr>
          <w:rStyle w:val="StyleBoldUnderline"/>
        </w:rPr>
        <w:t>is a threat to the status quo in both Afghanistan and Pakistan</w:t>
      </w:r>
      <w:r w:rsidRPr="00234941">
        <w:rPr>
          <w:sz w:val="16"/>
        </w:rPr>
        <w:t xml:space="preserve">. If unchecked, </w:t>
      </w:r>
      <w:r w:rsidRPr="00234941">
        <w:rPr>
          <w:rStyle w:val="StyleBoldUnderline"/>
        </w:rPr>
        <w:t>an unambiguous Taliban victory in Afghanistan will</w:t>
      </w:r>
      <w:r w:rsidRPr="00234941">
        <w:rPr>
          <w:sz w:val="16"/>
        </w:rPr>
        <w:t xml:space="preserve"> not only </w:t>
      </w:r>
      <w:r w:rsidRPr="00234941">
        <w:rPr>
          <w:rStyle w:val="StyleBoldUnderline"/>
        </w:rPr>
        <w:t>produce mass executions</w:t>
      </w:r>
      <w:r w:rsidRPr="00234941">
        <w:rPr>
          <w:sz w:val="16"/>
        </w:rPr>
        <w:t xml:space="preserve"> on a scale not seen since the killing fields of Pol Pot's Cambodia and a refugee crisis like Darfur, but it will produce massive political aftershocks </w:t>
      </w:r>
      <w:r w:rsidRPr="00234941">
        <w:rPr>
          <w:rStyle w:val="StyleBoldUnderline"/>
        </w:rPr>
        <w:t>and</w:t>
      </w:r>
      <w:r w:rsidRPr="00234941">
        <w:rPr>
          <w:sz w:val="16"/>
        </w:rPr>
        <w:t xml:space="preserve"> enormously </w:t>
      </w:r>
      <w:r w:rsidRPr="00234941">
        <w:rPr>
          <w:rStyle w:val="StyleBoldUnderline"/>
        </w:rPr>
        <w:t>strengthen</w:t>
      </w:r>
      <w:r w:rsidRPr="00234941">
        <w:rPr>
          <w:sz w:val="16"/>
        </w:rPr>
        <w:t xml:space="preserve"> the hand of </w:t>
      </w:r>
      <w:r w:rsidRPr="00234941">
        <w:rPr>
          <w:rStyle w:val="StyleBoldUnderline"/>
        </w:rPr>
        <w:t>radical elements</w:t>
      </w:r>
      <w:r w:rsidRPr="00234941">
        <w:rPr>
          <w:sz w:val="16"/>
        </w:rPr>
        <w:t xml:space="preserve"> throughout the region. We are only fooling ourselves if we believe that a Taliban-controlled Afghanistan will not become a center for the export of radical Islamic ideology and terrorism. According to Gen. Stanley McChrystal's recent assessment: "Afghanistan's insurgency is clearly supported from Pakistan. Senior leaders of the major Afghan insurgent groups are based in Pakistan, are linked with al-Qaida and other violent extremist groups and are reported aided by some elements of Pakistan's (intelligence service)." With a base of operations already existing in western Pakistan, a Taliban victory in Afghanistan will only increase the likelihood of radical elements challenging for control of the Pakistani government. If turmoil breaks out in Pakistan, the United States and its allies may be placed in the unenviable position of securing Pakistani nuclear sites -- at least those of which we are aware. Even without a change in government, </w:t>
      </w:r>
      <w:r w:rsidRPr="00234941">
        <w:rPr>
          <w:rStyle w:val="StyleBoldUnderline"/>
        </w:rPr>
        <w:t>a more radical Pakistan may increase the possibility of nuclear proliferation</w:t>
      </w:r>
      <w:r w:rsidRPr="00234941">
        <w:rPr>
          <w:sz w:val="16"/>
        </w:rPr>
        <w:t xml:space="preserve">. Case in point is that of radical Pakistani nuclear scientist A.Q. Khan, who allegedly provided critical nuclear secrets to rogue states such as Iran and North Korea or, more ominously, to terrorist groups. </w:t>
      </w:r>
      <w:r w:rsidRPr="00234941">
        <w:rPr>
          <w:rStyle w:val="StyleBoldUnderline"/>
        </w:rPr>
        <w:t>The</w:t>
      </w:r>
      <w:r w:rsidRPr="00234941">
        <w:rPr>
          <w:sz w:val="16"/>
        </w:rPr>
        <w:t xml:space="preserve"> secondary and tertiary </w:t>
      </w:r>
      <w:r w:rsidRPr="00234941">
        <w:rPr>
          <w:rStyle w:val="StyleBoldUnderline"/>
        </w:rPr>
        <w:t>effects of a Taliban victory in Afghanistan should not be underestimated</w:t>
      </w:r>
      <w:r w:rsidRPr="00234941">
        <w:rPr>
          <w:sz w:val="16"/>
        </w:rPr>
        <w:t xml:space="preserve">. Attacks by the Taliban and other radical insurgent groups against Pakistan proper are increasing. According to the National Counterterrorism Center, terrorist operations in Pakistan more than doubled in 2008. Pakistan's present civil unrest and political turmoil is already of concern to India. Any increase of the influence of radical elements within Pakistan could greatly exacerbate tension between them, especially in the aftermath of the November 2008 terrorist attacks in Mumbai. The stability of Pakistan is threatened more by the radical groups within its own territory than by India. Diplomatic steps need to be taken to focus more attention on internal threats than on those Pakistan believes to exist on its eastern border. Any perceived rout of Western forces and Taliban control of Afghanistan will enhance the position of radical factions in Iran and further demoralize the nascent Iranian democracy movement. It will strengthen Iran's position internationally and create a nuclear-armed belt of instability from India in the east to Iraq in the west. One wonders if the progress that has been made in Iraq could possibly be sustained in the face of defeat in Afghanistan and how it would affect the strategic choices for Israel, which seem increasingly narrow when facing a nuclear-armed Iran with a ballistic missile delivery capability. The entire region is a volatile mixture of ethnic, religious, tribal, nationalistic and historical grievances dating back 1,000 years. </w:t>
      </w:r>
      <w:r w:rsidRPr="00234941">
        <w:rPr>
          <w:rStyle w:val="StyleBoldUnderline"/>
        </w:rPr>
        <w:t>Fragmentation, prolonged conflict and devastating consequences for the people of the region may be in their future</w:t>
      </w:r>
      <w:r w:rsidRPr="00234941">
        <w:rPr>
          <w:sz w:val="16"/>
        </w:rPr>
        <w:t xml:space="preserve">, if the present negative trends toward </w:t>
      </w:r>
      <w:r w:rsidRPr="00234941">
        <w:rPr>
          <w:rStyle w:val="StyleBoldUnderline"/>
        </w:rPr>
        <w:t>instability across</w:t>
      </w:r>
      <w:r w:rsidRPr="00234941">
        <w:rPr>
          <w:sz w:val="16"/>
        </w:rPr>
        <w:t xml:space="preserve"> southwest </w:t>
      </w:r>
      <w:r w:rsidRPr="00234941">
        <w:rPr>
          <w:rStyle w:val="StyleBoldUnderline"/>
        </w:rPr>
        <w:t xml:space="preserve">Asia </w:t>
      </w:r>
      <w:r w:rsidRPr="00234941">
        <w:rPr>
          <w:rStyle w:val="StyleBoldUnderline"/>
          <w:bdr w:val="single" w:sz="4" w:space="0" w:color="auto" w:frame="1"/>
        </w:rPr>
        <w:t>are not contained</w:t>
      </w:r>
      <w:r w:rsidRPr="00234941">
        <w:rPr>
          <w:sz w:val="16"/>
        </w:rPr>
        <w:t xml:space="preserve"> and those who support it are not confronted. The United States, its allies and the global community can help, but it is primarily the responsibility of the citizens of that region to move their countries away from the brink. If not, then </w:t>
      </w:r>
      <w:r w:rsidRPr="00234941">
        <w:rPr>
          <w:rStyle w:val="StyleBoldUnderline"/>
        </w:rPr>
        <w:t>the</w:t>
      </w:r>
      <w:r w:rsidRPr="00234941">
        <w:rPr>
          <w:sz w:val="16"/>
        </w:rPr>
        <w:t xml:space="preserve"> so-called restored </w:t>
      </w:r>
      <w:r w:rsidRPr="00234941">
        <w:rPr>
          <w:rStyle w:val="StyleBoldUnderline"/>
        </w:rPr>
        <w:t>caliphate envisioned by</w:t>
      </w:r>
      <w:r w:rsidRPr="00234941">
        <w:rPr>
          <w:sz w:val="16"/>
        </w:rPr>
        <w:t xml:space="preserve"> Osama </w:t>
      </w:r>
      <w:r w:rsidRPr="00234941">
        <w:rPr>
          <w:rStyle w:val="StyleBoldUnderline"/>
        </w:rPr>
        <w:t>bin Laden and the premise of his war on civilization may amount to</w:t>
      </w:r>
      <w:r w:rsidRPr="00234941">
        <w:rPr>
          <w:sz w:val="16"/>
        </w:rPr>
        <w:t xml:space="preserve"> nothing more than a caliphate of </w:t>
      </w:r>
      <w:r w:rsidRPr="00234941">
        <w:rPr>
          <w:rStyle w:val="StyleBoldUnderline"/>
          <w:bdr w:val="single" w:sz="4" w:space="0" w:color="auto" w:frame="1"/>
        </w:rPr>
        <w:t>chaos, destruction and collapse</w:t>
      </w:r>
      <w:r w:rsidRPr="00234941">
        <w:rPr>
          <w:sz w:val="16"/>
        </w:rPr>
        <w:t>.</w:t>
      </w:r>
    </w:p>
    <w:p w:rsidR="001029EC" w:rsidRPr="00234941" w:rsidRDefault="001029EC" w:rsidP="001029EC"/>
    <w:p w:rsidR="001029EC" w:rsidRPr="00234941" w:rsidRDefault="001029EC" w:rsidP="001029EC">
      <w:pPr>
        <w:pStyle w:val="Heading2"/>
      </w:pPr>
      <w:r w:rsidRPr="00234941">
        <w:rPr>
          <w:b w:val="0"/>
          <w:bCs w:val="0"/>
        </w:rPr>
        <w:lastRenderedPageBreak/>
        <w:t>at – pomegranates, etc.</w:t>
      </w:r>
    </w:p>
    <w:p w:rsidR="001029EC" w:rsidRPr="00234941" w:rsidRDefault="001029EC" w:rsidP="001029EC"/>
    <w:p w:rsidR="001029EC" w:rsidRPr="00234941" w:rsidRDefault="001029EC" w:rsidP="001029EC">
      <w:pPr>
        <w:rPr>
          <w:b/>
        </w:rPr>
      </w:pPr>
      <w:r w:rsidRPr="00234941">
        <w:rPr>
          <w:b/>
        </w:rPr>
        <w:t xml:space="preserve">Wrong – poppy cultivation is the country’s </w:t>
      </w:r>
      <w:r w:rsidRPr="00234941">
        <w:rPr>
          <w:b/>
          <w:u w:val="single"/>
        </w:rPr>
        <w:t>only viable</w:t>
      </w:r>
      <w:r w:rsidRPr="00234941">
        <w:rPr>
          <w:b/>
        </w:rPr>
        <w:t xml:space="preserve"> economic activity</w:t>
      </w:r>
    </w:p>
    <w:p w:rsidR="001029EC" w:rsidRPr="00234941" w:rsidRDefault="001029EC" w:rsidP="001029EC">
      <w:r w:rsidRPr="00234941">
        <w:rPr>
          <w:b/>
        </w:rPr>
        <w:t>Xinhua News, 12</w:t>
      </w:r>
      <w:r w:rsidRPr="00234941">
        <w:t xml:space="preserve"> (</w:t>
      </w:r>
      <w:r w:rsidRPr="00234941">
        <w:rPr>
          <w:rFonts w:cs="LucidaGrande"/>
          <w:color w:val="000000"/>
          <w:szCs w:val="24"/>
        </w:rPr>
        <w:t xml:space="preserve">Abdul </w:t>
      </w:r>
      <w:r w:rsidRPr="00234941">
        <w:t>Haleem</w:t>
      </w:r>
      <w:r w:rsidRPr="00234941">
        <w:rPr>
          <w:rFonts w:cs="LucidaGrande"/>
          <w:color w:val="000000"/>
          <w:szCs w:val="24"/>
        </w:rPr>
        <w:t xml:space="preserve">, Chen Xin, </w:t>
      </w:r>
      <w:r w:rsidRPr="00234941">
        <w:t>“Unchecked poppy cultivation to increase Afghan instability”, Xinhua News, 2/17/2012, http://news.xinhuanet.com/english/world/2012-02/17/c_131417059.htm, JKahn)</w:t>
      </w:r>
    </w:p>
    <w:p w:rsidR="001029EC" w:rsidRPr="00234941" w:rsidRDefault="001029EC" w:rsidP="001029EC">
      <w:pPr>
        <w:rPr>
          <w:sz w:val="16"/>
        </w:rPr>
      </w:pPr>
      <w:r w:rsidRPr="00234941">
        <w:rPr>
          <w:sz w:val="16"/>
        </w:rPr>
        <w:t xml:space="preserve">KABUL, Feb. 17 (Xinhua) -- </w:t>
      </w:r>
      <w:r w:rsidRPr="00234941">
        <w:rPr>
          <w:rStyle w:val="StyleBoldUnderline"/>
        </w:rPr>
        <w:t xml:space="preserve">Likewise the </w:t>
      </w:r>
      <w:r w:rsidRPr="00234941">
        <w:rPr>
          <w:rStyle w:val="Emphasis"/>
          <w:b w:val="0"/>
          <w:bdr w:val="single" w:sz="4" w:space="0" w:color="auto" w:frame="1"/>
        </w:rPr>
        <w:t>endemic militancy</w:t>
      </w:r>
      <w:r w:rsidRPr="00234941">
        <w:rPr>
          <w:rStyle w:val="StyleBoldUnderline"/>
        </w:rPr>
        <w:t>, poppy cultivation and production of illicit drugs have been continuing over the past decade in the war-torn Afghanistan</w:t>
      </w:r>
      <w:r w:rsidRPr="00234941">
        <w:rPr>
          <w:sz w:val="16"/>
        </w:rPr>
        <w:t>, triggering criticism at home and abroad. "</w:t>
      </w:r>
      <w:r w:rsidRPr="00234941">
        <w:rPr>
          <w:rStyle w:val="StyleBoldUnderline"/>
          <w:bdr w:val="single" w:sz="4" w:space="0" w:color="auto" w:frame="1"/>
        </w:rPr>
        <w:t>Security will not return to the country</w:t>
      </w:r>
      <w:r w:rsidRPr="00234941">
        <w:rPr>
          <w:rStyle w:val="StyleBoldUnderline"/>
        </w:rPr>
        <w:t xml:space="preserve"> unless and until those big fishes involved in producing and trafficking the illicit drugs are punished</w:t>
      </w:r>
      <w:r w:rsidRPr="00234941">
        <w:rPr>
          <w:sz w:val="16"/>
        </w:rPr>
        <w:t>," a political observer and Editor-in-chief of the Daily Mandegar Nazari Pariani told Xinhua. He made this comment in the wake of the concerns expressed by United Nations Secretary General Ban Ki-moon on Thursday. The world body chief, according to media reports, in his address at the Third Ministerial Conference of the Paris pact held in Vienna on Thursday, expressed concern over increase of Afghan poppy production and urged the Afghan government to prioritize effort to eliminate the menace. "</w:t>
      </w:r>
      <w:r w:rsidRPr="00234941">
        <w:rPr>
          <w:rStyle w:val="StyleBoldUnderline"/>
        </w:rPr>
        <w:t xml:space="preserve">Drug trafficking and transnational organized crimes </w:t>
      </w:r>
      <w:r w:rsidRPr="00234941">
        <w:rPr>
          <w:rStyle w:val="StyleBoldUnderline"/>
          <w:bdr w:val="single" w:sz="4" w:space="0" w:color="auto" w:frame="1"/>
        </w:rPr>
        <w:t>undermine the health of fragile states</w:t>
      </w:r>
      <w:r w:rsidRPr="00234941">
        <w:rPr>
          <w:rStyle w:val="StyleBoldUnderline"/>
        </w:rPr>
        <w:t xml:space="preserve">, </w:t>
      </w:r>
      <w:r w:rsidRPr="00234941">
        <w:rPr>
          <w:rStyle w:val="StyleBoldUnderline"/>
          <w:bdr w:val="single" w:sz="4" w:space="0" w:color="auto" w:frame="1"/>
        </w:rPr>
        <w:t>weaken the rule of law</w:t>
      </w:r>
      <w:r w:rsidRPr="00234941">
        <w:rPr>
          <w:sz w:val="16"/>
        </w:rPr>
        <w:t xml:space="preserve"> and hinder our attempts to meet the Millennium Development Goals," the world body chief noted in his address, according to media reports. Based on Afghan Opium Survey 2011, released by United Nations Office on Drug and Crimes (UNODC), the world body chief told the delegates that poppy cultivation has increased by 7 percent and opium production has increased by 61 percent last year. "</w:t>
      </w:r>
      <w:r w:rsidRPr="00234941">
        <w:rPr>
          <w:rStyle w:val="StyleBoldUnderline"/>
        </w:rPr>
        <w:t>We cannot expect stability</w:t>
      </w:r>
      <w:r w:rsidRPr="00234941">
        <w:rPr>
          <w:sz w:val="16"/>
        </w:rPr>
        <w:t xml:space="preserve"> when </w:t>
      </w:r>
      <w:r w:rsidRPr="00234941">
        <w:rPr>
          <w:rStyle w:val="StyleBoldUnderline"/>
        </w:rPr>
        <w:t>15 percent of Afghanistan's G</w:t>
      </w:r>
      <w:r w:rsidRPr="00234941">
        <w:rPr>
          <w:sz w:val="16"/>
        </w:rPr>
        <w:t xml:space="preserve">ross </w:t>
      </w:r>
      <w:r w:rsidRPr="00234941">
        <w:rPr>
          <w:rStyle w:val="StyleBoldUnderline"/>
        </w:rPr>
        <w:t>D</w:t>
      </w:r>
      <w:r w:rsidRPr="00234941">
        <w:rPr>
          <w:sz w:val="16"/>
        </w:rPr>
        <w:t xml:space="preserve">omestic </w:t>
      </w:r>
      <w:r w:rsidRPr="00234941">
        <w:rPr>
          <w:rStyle w:val="StyleBoldUnderline"/>
        </w:rPr>
        <w:t>P</w:t>
      </w:r>
      <w:r w:rsidRPr="00234941">
        <w:rPr>
          <w:sz w:val="16"/>
        </w:rPr>
        <w:t xml:space="preserve">roduct </w:t>
      </w:r>
      <w:r w:rsidRPr="00234941">
        <w:rPr>
          <w:rStyle w:val="StyleBoldUnderline"/>
        </w:rPr>
        <w:t>comes from the drugs trade</w:t>
      </w:r>
      <w:r w:rsidRPr="00234941">
        <w:rPr>
          <w:sz w:val="16"/>
        </w:rPr>
        <w:t xml:space="preserve">. We cannot speak of sustainable development when </w:t>
      </w:r>
      <w:r w:rsidRPr="00234941">
        <w:rPr>
          <w:rStyle w:val="StyleBoldUnderline"/>
        </w:rPr>
        <w:t xml:space="preserve">opium production is the </w:t>
      </w:r>
      <w:r w:rsidRPr="00234941">
        <w:rPr>
          <w:rStyle w:val="StyleBoldUnderline"/>
          <w:bdr w:val="single" w:sz="4" w:space="0" w:color="auto" w:frame="1"/>
        </w:rPr>
        <w:t>only viable economic activity in the country</w:t>
      </w:r>
      <w:r w:rsidRPr="00234941">
        <w:rPr>
          <w:sz w:val="16"/>
        </w:rPr>
        <w:t xml:space="preserve">" Ban further said, according to media reports. The UN secretary general made these remarks while Afghan government with the support of international community and the presence of some 130,000-srong NATO-led multinational force have been fighting Taliban-led insurgency to ensure durable stability in the war-torn country. The total area under opium poppy cultivation in Afghanistan, according to UNODC, was estimated at 131,000 hectares in 2011, a 7 percent increase compared to 2010; opium production in 2011 was estimated at 5,800 tones, a 61 percent increase compared to 2010. </w:t>
      </w:r>
      <w:r w:rsidRPr="00234941">
        <w:rPr>
          <w:rStyle w:val="StyleBoldUnderline"/>
        </w:rPr>
        <w:t>Poppy cultivation in Afghanistan has constantly increased</w:t>
      </w:r>
      <w:r w:rsidRPr="00234941">
        <w:rPr>
          <w:sz w:val="16"/>
        </w:rPr>
        <w:t xml:space="preserve"> over the past 10 years, in spite of international community's support in fighting militancy and injecting billions of dollars to strengthen the capacity of Afghan administration. The production of opium poppy in Afghanistan has increased from 185 tons in 2001 to 5,800 tons in 2011. Even though 20 out of the country's 34 provinces have been announced poppy free, it is said that Afghanistan still supplies to the world 90 percent of the raw material used in manufacturing heroin. "In fact, constant increase in Afghan poppy product exposes the continued failure of government and its international backers in fulfilling their promises," Pariani opined. The analyst was of the view that producing and trafficking of drug is not the business of ordinary Afghans, saying there are big fishes and influential figures that encourage poppy cultivation and the smuggling of the product. "Ordinary person cannot take even a small pack of opium from a village to the city. These are the powerful circles and figures that traffic tones of opium and heroin from rural areas to safer places onward abroad," he maintained. Meantime, Afghan minister for Counter-Narcotics Zarar Ahmad Osmani, according to media reports, has said that fighting drugs is very complicated, and it requires a very comprehensive approach. According to the minister, 98 percent of Afghan opium is produced in areas where there is no security. Kandahar the birthplace of Taliban, the neighboring Helmand and Zabul provinces and some other parts of the country have been regarded as Taliban hotbed as militants are more active there than other areas in the country. "Afghan government will not overcome the war on drug unless it chalk out a comprehensive strategy and fight corruption tooth and nail; otherwise the menace of drug would haunt Afghans and the world for the years to come," another Afghan political analyst and former diplomat Ahmad Sayedi observed. </w:t>
      </w:r>
    </w:p>
    <w:p w:rsidR="001029EC" w:rsidRPr="00234941" w:rsidRDefault="001029EC" w:rsidP="001029EC">
      <w:pPr>
        <w:rPr>
          <w:sz w:val="16"/>
        </w:rPr>
      </w:pPr>
    </w:p>
    <w:p w:rsidR="001029EC" w:rsidRPr="00234941" w:rsidRDefault="001029EC" w:rsidP="001029EC">
      <w:pPr>
        <w:rPr>
          <w:sz w:val="12"/>
        </w:rPr>
      </w:pPr>
    </w:p>
    <w:p w:rsidR="001029EC" w:rsidRPr="00234941" w:rsidRDefault="001029EC" w:rsidP="001029EC">
      <w:pPr>
        <w:rPr>
          <w:sz w:val="16"/>
        </w:rPr>
      </w:pPr>
    </w:p>
    <w:p w:rsidR="001029EC" w:rsidRPr="00234941" w:rsidRDefault="001029EC" w:rsidP="001029EC">
      <w:pPr>
        <w:rPr>
          <w:sz w:val="16"/>
        </w:rPr>
      </w:pPr>
    </w:p>
    <w:p w:rsidR="001029EC" w:rsidRPr="00234941" w:rsidRDefault="001029EC" w:rsidP="001029EC">
      <w:pPr>
        <w:pStyle w:val="Heading2"/>
        <w:rPr>
          <w:sz w:val="32"/>
        </w:rPr>
      </w:pPr>
      <w:r w:rsidRPr="00234941">
        <w:rPr>
          <w:b w:val="0"/>
          <w:bCs w:val="0"/>
        </w:rPr>
        <w:lastRenderedPageBreak/>
        <w:t>at – counternarcotics good</w:t>
      </w:r>
    </w:p>
    <w:p w:rsidR="001029EC" w:rsidRPr="00234941" w:rsidRDefault="001029EC" w:rsidP="001029EC"/>
    <w:p w:rsidR="001029EC" w:rsidRPr="00234941" w:rsidRDefault="001029EC" w:rsidP="001029EC">
      <w:pPr>
        <w:rPr>
          <w:b/>
        </w:rPr>
      </w:pPr>
      <w:r w:rsidRPr="00234941">
        <w:rPr>
          <w:b/>
        </w:rPr>
        <w:t xml:space="preserve">Wrong – counternarcotics efforts just </w:t>
      </w:r>
      <w:r w:rsidRPr="00234941">
        <w:rPr>
          <w:b/>
          <w:u w:val="single"/>
        </w:rPr>
        <w:t>increase</w:t>
      </w:r>
      <w:r w:rsidRPr="00234941">
        <w:rPr>
          <w:b/>
        </w:rPr>
        <w:t xml:space="preserve"> instability</w:t>
      </w:r>
    </w:p>
    <w:p w:rsidR="001029EC" w:rsidRPr="00234941" w:rsidRDefault="001029EC" w:rsidP="001029EC">
      <w:r w:rsidRPr="00234941">
        <w:rPr>
          <w:b/>
        </w:rPr>
        <w:t>Blanchard, 09</w:t>
      </w:r>
      <w:r w:rsidRPr="00234941">
        <w:t xml:space="preserve"> (Chris, analyst in Middle Eastern Affairs for the Congressional Research Service, “Afghanistan: Narcotics and U.S. Policy”, Congressional Research Service, 4/21/2009, </w:t>
      </w:r>
      <w:r w:rsidRPr="00234941">
        <w:rPr>
          <w:color w:val="000000"/>
        </w:rPr>
        <w:t>http://www.au.af.mil/au/awc/awcgate/crs/rl32686.pdf, JKahn</w:t>
      </w:r>
      <w:r w:rsidRPr="00234941">
        <w:t>)</w:t>
      </w:r>
    </w:p>
    <w:p w:rsidR="001029EC" w:rsidRPr="00234941" w:rsidRDefault="001029EC" w:rsidP="001029EC">
      <w:pPr>
        <w:rPr>
          <w:sz w:val="16"/>
        </w:rPr>
      </w:pPr>
      <w:r w:rsidRPr="00234941">
        <w:rPr>
          <w:rStyle w:val="StyleBoldUnderline"/>
        </w:rPr>
        <w:t>Critics of</w:t>
      </w:r>
      <w:r w:rsidRPr="00234941">
        <w:rPr>
          <w:sz w:val="16"/>
        </w:rPr>
        <w:t xml:space="preserve"> existing </w:t>
      </w:r>
      <w:r w:rsidRPr="00234941">
        <w:rPr>
          <w:rStyle w:val="StyleBoldUnderline"/>
        </w:rPr>
        <w:t>counternarcotics efforts</w:t>
      </w:r>
      <w:r w:rsidRPr="00234941">
        <w:rPr>
          <w:sz w:val="16"/>
        </w:rPr>
        <w:t xml:space="preserve"> have </w:t>
      </w:r>
      <w:r w:rsidRPr="00234941">
        <w:rPr>
          <w:rStyle w:val="StyleBoldUnderline"/>
        </w:rPr>
        <w:t>argued</w:t>
      </w:r>
      <w:r w:rsidRPr="00234941">
        <w:rPr>
          <w:sz w:val="16"/>
        </w:rPr>
        <w:t xml:space="preserve"> that </w:t>
      </w:r>
      <w:r w:rsidRPr="00234941">
        <w:rPr>
          <w:rStyle w:val="StyleBoldUnderline"/>
        </w:rPr>
        <w:t>Afghan authorities and</w:t>
      </w:r>
      <w:r w:rsidRPr="00234941">
        <w:rPr>
          <w:sz w:val="16"/>
        </w:rPr>
        <w:t xml:space="preserve"> their </w:t>
      </w:r>
      <w:r w:rsidRPr="00234941">
        <w:rPr>
          <w:sz w:val="12"/>
        </w:rPr>
        <w:t>¶</w:t>
      </w:r>
      <w:r w:rsidRPr="00234941">
        <w:rPr>
          <w:sz w:val="16"/>
        </w:rPr>
        <w:t xml:space="preserve"> </w:t>
      </w:r>
      <w:r w:rsidRPr="00234941">
        <w:rPr>
          <w:rStyle w:val="StyleBoldUnderline"/>
        </w:rPr>
        <w:t xml:space="preserve">international partners remain </w:t>
      </w:r>
      <w:r w:rsidRPr="00234941">
        <w:rPr>
          <w:rStyle w:val="StyleBoldUnderline"/>
          <w:bdr w:val="single" w:sz="4" w:space="0" w:color="auto" w:frame="1"/>
        </w:rPr>
        <w:t>reluctant</w:t>
      </w:r>
      <w:r w:rsidRPr="00234941">
        <w:rPr>
          <w:rStyle w:val="StyleBoldUnderline"/>
        </w:rPr>
        <w:t xml:space="preserve"> to</w:t>
      </w:r>
      <w:r w:rsidRPr="00234941">
        <w:rPr>
          <w:sz w:val="16"/>
        </w:rPr>
        <w:t xml:space="preserve"> directly </w:t>
      </w:r>
      <w:r w:rsidRPr="00234941">
        <w:rPr>
          <w:rStyle w:val="StyleBoldUnderline"/>
        </w:rPr>
        <w:t>confront</w:t>
      </w:r>
      <w:r w:rsidRPr="00234941">
        <w:rPr>
          <w:sz w:val="16"/>
        </w:rPr>
        <w:t xml:space="preserve"> prominent </w:t>
      </w:r>
      <w:r w:rsidRPr="00234941">
        <w:rPr>
          <w:rStyle w:val="StyleBoldUnderline"/>
        </w:rPr>
        <w:t>individuals</w:t>
      </w:r>
      <w:r w:rsidRPr="00234941">
        <w:rPr>
          <w:sz w:val="16"/>
        </w:rPr>
        <w:t xml:space="preserve"> and groups </w:t>
      </w:r>
      <w:r w:rsidRPr="00234941">
        <w:rPr>
          <w:sz w:val="12"/>
        </w:rPr>
        <w:t>¶</w:t>
      </w:r>
      <w:r w:rsidRPr="00234941">
        <w:rPr>
          <w:sz w:val="16"/>
        </w:rPr>
        <w:t xml:space="preserve"> </w:t>
      </w:r>
      <w:r w:rsidRPr="00234941">
        <w:rPr>
          <w:rStyle w:val="StyleBoldUnderline"/>
        </w:rPr>
        <w:t>involved in the opium trade</w:t>
      </w:r>
      <w:r w:rsidRPr="00234941">
        <w:rPr>
          <w:sz w:val="16"/>
        </w:rPr>
        <w:t xml:space="preserve"> because of </w:t>
      </w:r>
      <w:r w:rsidRPr="00234941">
        <w:rPr>
          <w:rStyle w:val="StyleBoldUnderline"/>
        </w:rPr>
        <w:t>the</w:t>
      </w:r>
      <w:r w:rsidRPr="00234941">
        <w:rPr>
          <w:sz w:val="16"/>
        </w:rPr>
        <w:t xml:space="preserve">ir </w:t>
      </w:r>
      <w:r w:rsidRPr="00234941">
        <w:rPr>
          <w:rStyle w:val="StyleBoldUnderline"/>
        </w:rPr>
        <w:t xml:space="preserve">fear that confrontation will lead to </w:t>
      </w:r>
      <w:r w:rsidRPr="00234941">
        <w:rPr>
          <w:rStyle w:val="StyleBoldUnderline"/>
          <w:bdr w:val="single" w:sz="4" w:space="0" w:color="auto" w:frame="1"/>
        </w:rPr>
        <w:t>internal security</w:t>
      </w:r>
      <w:r w:rsidRPr="00234941">
        <w:rPr>
          <w:sz w:val="16"/>
        </w:rPr>
        <w:t xml:space="preserve"> </w:t>
      </w:r>
      <w:r w:rsidRPr="00234941">
        <w:rPr>
          <w:sz w:val="12"/>
        </w:rPr>
        <w:t>¶</w:t>
      </w:r>
      <w:r w:rsidRPr="00234941">
        <w:rPr>
          <w:sz w:val="16"/>
        </w:rPr>
        <w:t xml:space="preserve"> </w:t>
      </w:r>
      <w:r w:rsidRPr="00234941">
        <w:rPr>
          <w:rStyle w:val="StyleBoldUnderline"/>
          <w:bdr w:val="single" w:sz="4" w:space="0" w:color="auto" w:frame="1"/>
        </w:rPr>
        <w:t>disruptions</w:t>
      </w:r>
      <w:r w:rsidRPr="00234941">
        <w:rPr>
          <w:rStyle w:val="StyleBoldUnderline"/>
        </w:rPr>
        <w:t xml:space="preserve"> or expand armed conflict</w:t>
      </w:r>
      <w:r w:rsidRPr="00234941">
        <w:rPr>
          <w:sz w:val="16"/>
        </w:rPr>
        <w:t xml:space="preserve"> to include drug-related groups. In the past, </w:t>
      </w:r>
      <w:r w:rsidRPr="00234941">
        <w:rPr>
          <w:rStyle w:val="StyleBoldUnderline"/>
        </w:rPr>
        <w:t>Afghan</w:t>
      </w:r>
      <w:r w:rsidRPr="00234941">
        <w:rPr>
          <w:sz w:val="16"/>
        </w:rPr>
        <w:t xml:space="preserve"> </w:t>
      </w:r>
      <w:r w:rsidRPr="00234941">
        <w:rPr>
          <w:sz w:val="12"/>
        </w:rPr>
        <w:t>¶</w:t>
      </w:r>
      <w:r w:rsidRPr="00234941">
        <w:rPr>
          <w:sz w:val="16"/>
        </w:rPr>
        <w:t xml:space="preserve"> </w:t>
      </w:r>
      <w:r w:rsidRPr="00234941">
        <w:rPr>
          <w:rStyle w:val="StyleBoldUnderline"/>
        </w:rPr>
        <w:t>authorities</w:t>
      </w:r>
      <w:r w:rsidRPr="00234941">
        <w:rPr>
          <w:sz w:val="16"/>
        </w:rPr>
        <w:t xml:space="preserve"> have </w:t>
      </w:r>
      <w:r w:rsidRPr="00234941">
        <w:rPr>
          <w:rStyle w:val="StyleBoldUnderline"/>
        </w:rPr>
        <w:t>expressed</w:t>
      </w:r>
      <w:r w:rsidRPr="00234941">
        <w:rPr>
          <w:sz w:val="16"/>
        </w:rPr>
        <w:t xml:space="preserve"> their </w:t>
      </w:r>
      <w:r w:rsidRPr="00234941">
        <w:rPr>
          <w:rStyle w:val="StyleBoldUnderline"/>
        </w:rPr>
        <w:t>belief</w:t>
      </w:r>
      <w:r w:rsidRPr="00234941">
        <w:rPr>
          <w:sz w:val="16"/>
        </w:rPr>
        <w:t xml:space="preserve"> that “the </w:t>
      </w:r>
      <w:r w:rsidRPr="00234941">
        <w:rPr>
          <w:rStyle w:val="StyleBoldUnderline"/>
        </w:rPr>
        <w:t>beneficiaries</w:t>
      </w:r>
      <w:r w:rsidRPr="00234941">
        <w:rPr>
          <w:sz w:val="16"/>
        </w:rPr>
        <w:t xml:space="preserve"> of the drugs trade </w:t>
      </w:r>
      <w:r w:rsidRPr="00234941">
        <w:rPr>
          <w:rStyle w:val="StyleBoldUnderline"/>
        </w:rPr>
        <w:t>will resist attempts</w:t>
      </w:r>
      <w:r w:rsidRPr="00234941">
        <w:rPr>
          <w:sz w:val="16"/>
        </w:rPr>
        <w:t xml:space="preserve"> </w:t>
      </w:r>
      <w:r w:rsidRPr="00234941">
        <w:rPr>
          <w:sz w:val="12"/>
        </w:rPr>
        <w:t>¶</w:t>
      </w:r>
      <w:r w:rsidRPr="00234941">
        <w:rPr>
          <w:sz w:val="16"/>
        </w:rPr>
        <w:t xml:space="preserve"> </w:t>
      </w:r>
      <w:r w:rsidRPr="00234941">
        <w:rPr>
          <w:rStyle w:val="StyleBoldUnderline"/>
        </w:rPr>
        <w:t>to destroy it</w:t>
      </w:r>
      <w:r w:rsidRPr="00234941">
        <w:rPr>
          <w:sz w:val="16"/>
        </w:rPr>
        <w:t>,” and have argued that “</w:t>
      </w:r>
      <w:r w:rsidRPr="00234941">
        <w:rPr>
          <w:rStyle w:val="StyleBoldUnderline"/>
        </w:rPr>
        <w:t xml:space="preserve">the political </w:t>
      </w:r>
      <w:r w:rsidRPr="00234941">
        <w:rPr>
          <w:rStyle w:val="StyleBoldUnderline"/>
          <w:bdr w:val="single" w:sz="4" w:space="0" w:color="auto" w:frame="1"/>
        </w:rPr>
        <w:t>risk of internal instability</w:t>
      </w:r>
      <w:r w:rsidRPr="00234941">
        <w:rPr>
          <w:rStyle w:val="StyleBoldUnderline"/>
        </w:rPr>
        <w:t xml:space="preserve"> caused by </w:t>
      </w:r>
      <w:r w:rsidRPr="00234941">
        <w:rPr>
          <w:rStyle w:val="StyleBoldUnderline"/>
          <w:sz w:val="12"/>
        </w:rPr>
        <w:t>¶</w:t>
      </w:r>
      <w:r w:rsidRPr="00234941">
        <w:rPr>
          <w:rStyle w:val="StyleBoldUnderline"/>
        </w:rPr>
        <w:t xml:space="preserve"> counternarcotics measures” must be balanced</w:t>
      </w:r>
      <w:r w:rsidRPr="00234941">
        <w:rPr>
          <w:sz w:val="16"/>
        </w:rPr>
        <w:t xml:space="preserve"> “with the requirement to project central authority </w:t>
      </w:r>
      <w:r w:rsidRPr="00234941">
        <w:rPr>
          <w:sz w:val="12"/>
        </w:rPr>
        <w:t>¶</w:t>
      </w:r>
      <w:r w:rsidRPr="00234941">
        <w:rPr>
          <w:sz w:val="16"/>
        </w:rPr>
        <w:t xml:space="preserve"> nationally” for counternarcotics purposes.10 To date, </w:t>
      </w:r>
      <w:r w:rsidRPr="00234941">
        <w:rPr>
          <w:rStyle w:val="StyleBoldUnderline"/>
          <w:bdr w:val="single" w:sz="4" w:space="0" w:color="auto" w:frame="1"/>
        </w:rPr>
        <w:t>conflict and regional security disruptions</w:t>
      </w:r>
      <w:r w:rsidRPr="00234941">
        <w:rPr>
          <w:sz w:val="16"/>
        </w:rPr>
        <w:t xml:space="preserve"> </w:t>
      </w:r>
      <w:r w:rsidRPr="00234941">
        <w:rPr>
          <w:sz w:val="12"/>
        </w:rPr>
        <w:t>¶</w:t>
      </w:r>
      <w:r w:rsidRPr="00234941">
        <w:rPr>
          <w:sz w:val="16"/>
        </w:rPr>
        <w:t xml:space="preserve"> </w:t>
      </w:r>
      <w:r w:rsidRPr="00234941">
        <w:rPr>
          <w:rStyle w:val="StyleBoldUnderline"/>
        </w:rPr>
        <w:t>have accompanied efforts</w:t>
      </w:r>
      <w:r w:rsidRPr="00234941">
        <w:rPr>
          <w:sz w:val="16"/>
        </w:rPr>
        <w:t xml:space="preserve"> to expand crop eradication programs and previous efforts to implement </w:t>
      </w:r>
      <w:r w:rsidRPr="00234941">
        <w:rPr>
          <w:sz w:val="12"/>
        </w:rPr>
        <w:t>¶</w:t>
      </w:r>
      <w:r w:rsidRPr="00234941">
        <w:rPr>
          <w:sz w:val="16"/>
        </w:rPr>
        <w:t xml:space="preserve"> central government counternarcotics policies.</w:t>
      </w:r>
    </w:p>
    <w:p w:rsidR="001029EC" w:rsidRPr="00234941" w:rsidRDefault="001029EC" w:rsidP="001029EC"/>
    <w:p w:rsidR="001029EC" w:rsidRPr="00234941" w:rsidRDefault="001029EC" w:rsidP="001029EC">
      <w:pPr>
        <w:pStyle w:val="Heading2"/>
      </w:pPr>
      <w:r w:rsidRPr="00234941">
        <w:rPr>
          <w:b w:val="0"/>
          <w:bCs w:val="0"/>
        </w:rPr>
        <w:lastRenderedPageBreak/>
        <w:t>Drug Violence – Alt Cause</w:t>
      </w:r>
    </w:p>
    <w:p w:rsidR="001029EC" w:rsidRPr="00234941" w:rsidRDefault="001029EC" w:rsidP="001029EC"/>
    <w:p w:rsidR="001029EC" w:rsidRPr="00234941" w:rsidRDefault="001029EC" w:rsidP="001029EC">
      <w:pPr>
        <w:rPr>
          <w:b/>
        </w:rPr>
      </w:pPr>
      <w:r w:rsidRPr="00234941">
        <w:rPr>
          <w:b/>
        </w:rPr>
        <w:t>Mexico drug violence is caused by institutional transformation</w:t>
      </w:r>
    </w:p>
    <w:p w:rsidR="001029EC" w:rsidRPr="00234941" w:rsidRDefault="001029EC" w:rsidP="001029EC">
      <w:pPr>
        <w:rPr>
          <w:sz w:val="16"/>
        </w:rPr>
      </w:pPr>
      <w:r w:rsidRPr="00234941">
        <w:rPr>
          <w:b/>
        </w:rPr>
        <w:t>Astorga and Shirk, 10</w:t>
      </w:r>
      <w:r w:rsidRPr="00234941">
        <w:t xml:space="preserve"> </w:t>
      </w:r>
      <w:r w:rsidRPr="00234941">
        <w:rPr>
          <w:sz w:val="16"/>
        </w:rPr>
        <w:t xml:space="preserve">(Luis Astorga is a researcher at the Institute of Social Research at the National Autonomous University of Mexico (UNAM). He is also coordinator of the UNESCO Chair on Economic and Social Transformations Connected with the International Drug Problem;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 He conducts research on Mexican politics, U.S.-Mexican relations, and law enforcement and security along the U.S.-Mexican border. Shirk also directs the Trans-Border Institute, which works to promote greater analysis and understanding of Mexico, U.S.-Mexico relations, and the U.S.-Mexico border region; 1/1/10; “Drug Trafficking Organizations and Counter-Drug Strategies in the U.S.-Mexican Context”; </w:t>
      </w:r>
      <w:hyperlink r:id="rId75" w:history="1">
        <w:r w:rsidRPr="00234941">
          <w:rPr>
            <w:rStyle w:val="Hyperlink"/>
            <w:sz w:val="16"/>
          </w:rPr>
          <w:t>http://usmex.ucsd.edu/assets/024/11632.pdf</w:t>
        </w:r>
      </w:hyperlink>
      <w:r w:rsidRPr="00234941">
        <w:rPr>
          <w:sz w:val="16"/>
        </w:rPr>
        <w:t>) KD</w:t>
      </w:r>
    </w:p>
    <w:p w:rsidR="001029EC" w:rsidRPr="00234941" w:rsidRDefault="001029EC" w:rsidP="001029EC">
      <w:pPr>
        <w:rPr>
          <w:sz w:val="16"/>
        </w:rPr>
      </w:pPr>
      <w:r w:rsidRPr="00234941">
        <w:rPr>
          <w:sz w:val="16"/>
        </w:rPr>
        <w:t xml:space="preserve">On the other hand, </w:t>
      </w:r>
      <w:r w:rsidRPr="00234941">
        <w:rPr>
          <w:u w:val="single"/>
        </w:rPr>
        <w:t>many scholars have also pointed the importance of the structure and</w:t>
      </w:r>
      <w:r w:rsidRPr="00234941">
        <w:rPr>
          <w:sz w:val="12"/>
        </w:rPr>
        <w:t xml:space="preserve"> </w:t>
      </w:r>
      <w:r w:rsidRPr="00234941">
        <w:rPr>
          <w:u w:val="single"/>
        </w:rPr>
        <w:t>integrity of state institutions as a factor that shapes the behavior of illicit organizations.</w:t>
      </w:r>
      <w:r w:rsidRPr="00234941">
        <w:rPr>
          <w:sz w:val="16"/>
        </w:rPr>
        <w:t xml:space="preserve"> As</w:t>
      </w:r>
      <w:r w:rsidRPr="00234941">
        <w:rPr>
          <w:sz w:val="12"/>
        </w:rPr>
        <w:t xml:space="preserve"> </w:t>
      </w:r>
      <w:r w:rsidRPr="00234941">
        <w:rPr>
          <w:sz w:val="16"/>
        </w:rPr>
        <w:t>Campbell (2009) notes, “</w:t>
      </w:r>
      <w:r w:rsidRPr="00234941">
        <w:rPr>
          <w:u w:val="single"/>
        </w:rPr>
        <w:t>states and illicit or illegal activities are not separate</w:t>
      </w:r>
      <w:r w:rsidRPr="00234941">
        <w:rPr>
          <w:sz w:val="16"/>
        </w:rPr>
        <w:t>, distinct fields of</w:t>
      </w:r>
      <w:r w:rsidRPr="00234941">
        <w:rPr>
          <w:sz w:val="12"/>
        </w:rPr>
        <w:t xml:space="preserve"> </w:t>
      </w:r>
      <w:r w:rsidRPr="00234941">
        <w:rPr>
          <w:sz w:val="16"/>
        </w:rPr>
        <w:t xml:space="preserve">social action, </w:t>
      </w:r>
      <w:r w:rsidRPr="00234941">
        <w:rPr>
          <w:u w:val="single"/>
        </w:rPr>
        <w:t>but are tightly intertwined in a dialectical relationship</w:t>
      </w:r>
      <w:r w:rsidRPr="00234941">
        <w:rPr>
          <w:sz w:val="16"/>
        </w:rPr>
        <w:t xml:space="preserve">.”11 As is well documented, </w:t>
      </w:r>
      <w:r w:rsidRPr="00234941">
        <w:rPr>
          <w:u w:val="single"/>
        </w:rPr>
        <w:t>for</w:t>
      </w:r>
      <w:r w:rsidRPr="00234941">
        <w:rPr>
          <w:sz w:val="12"/>
        </w:rPr>
        <w:t xml:space="preserve"> </w:t>
      </w:r>
      <w:r w:rsidRPr="00234941">
        <w:rPr>
          <w:u w:val="single"/>
        </w:rPr>
        <w:t>many decades Mexico had in place a highly centralized power structure that was</w:t>
      </w:r>
      <w:r w:rsidRPr="00234941">
        <w:rPr>
          <w:sz w:val="16"/>
        </w:rPr>
        <w:t xml:space="preserve"> not only</w:t>
      </w:r>
      <w:r w:rsidRPr="00234941">
        <w:rPr>
          <w:sz w:val="12"/>
        </w:rPr>
        <w:t xml:space="preserve"> </w:t>
      </w:r>
      <w:r w:rsidRPr="00234941">
        <w:rPr>
          <w:sz w:val="16"/>
        </w:rPr>
        <w:t xml:space="preserve">permissive, but </w:t>
      </w:r>
      <w:r w:rsidRPr="00234941">
        <w:rPr>
          <w:u w:val="single"/>
        </w:rPr>
        <w:t>protective of organized criminal activities</w:t>
      </w:r>
      <w:r w:rsidRPr="00234941">
        <w:rPr>
          <w:sz w:val="16"/>
        </w:rPr>
        <w:t xml:space="preserve"> (Astorga Almanza 2007; Flores Pérez 2009; Snyder and Duran-Martinez 2009). Thanks to these conditions, </w:t>
      </w:r>
      <w:r w:rsidRPr="00234941">
        <w:rPr>
          <w:u w:val="single"/>
        </w:rPr>
        <w:t>Mexican drug trafficking</w:t>
      </w:r>
      <w:r w:rsidRPr="00234941">
        <w:rPr>
          <w:sz w:val="12"/>
        </w:rPr>
        <w:t xml:space="preserve"> </w:t>
      </w:r>
      <w:r w:rsidRPr="00234941">
        <w:rPr>
          <w:u w:val="single"/>
        </w:rPr>
        <w:t>organizations went virtually unchallenged by the state</w:t>
      </w:r>
      <w:r w:rsidRPr="00234941">
        <w:rPr>
          <w:sz w:val="16"/>
        </w:rPr>
        <w:t>, operated in relative harmony, and grew</w:t>
      </w:r>
      <w:r w:rsidRPr="00234941">
        <w:rPr>
          <w:sz w:val="12"/>
        </w:rPr>
        <w:t xml:space="preserve"> </w:t>
      </w:r>
      <w:r w:rsidRPr="00234941">
        <w:rPr>
          <w:sz w:val="16"/>
        </w:rPr>
        <w:t xml:space="preserve">extremely powerful. 12Indeed, as we discuss in greater detail below, </w:t>
      </w:r>
      <w:r w:rsidRPr="00234941">
        <w:rPr>
          <w:u w:val="single"/>
        </w:rPr>
        <w:t>the state itself was highly</w:t>
      </w:r>
      <w:r w:rsidRPr="00234941">
        <w:rPr>
          <w:sz w:val="12"/>
        </w:rPr>
        <w:t xml:space="preserve"> </w:t>
      </w:r>
      <w:r w:rsidRPr="00234941">
        <w:rPr>
          <w:u w:val="single"/>
        </w:rPr>
        <w:t xml:space="preserve">complicit with illicit drug trafficking </w:t>
      </w:r>
      <w:r w:rsidRPr="00234941">
        <w:rPr>
          <w:sz w:val="16"/>
        </w:rPr>
        <w:t>organizations. Today, the picture looks substantially different,</w:t>
      </w:r>
      <w:r w:rsidRPr="00234941">
        <w:rPr>
          <w:sz w:val="12"/>
        </w:rPr>
        <w:t xml:space="preserve"> </w:t>
      </w:r>
      <w:r w:rsidRPr="00234941">
        <w:rPr>
          <w:sz w:val="16"/>
        </w:rPr>
        <w:t>in large part because of Mexico’s domestic political transformation over the last two decades. As</w:t>
      </w:r>
      <w:r w:rsidRPr="00234941">
        <w:rPr>
          <w:sz w:val="12"/>
        </w:rPr>
        <w:t xml:space="preserve"> </w:t>
      </w:r>
      <w:r w:rsidRPr="00234941">
        <w:rPr>
          <w:sz w:val="16"/>
        </w:rPr>
        <w:t xml:space="preserve">Snyder and Duran-Martínez (2009) discuss, </w:t>
      </w:r>
      <w:r w:rsidRPr="00234941">
        <w:rPr>
          <w:u w:val="single"/>
        </w:rPr>
        <w:t>major institutional changes</w:t>
      </w:r>
      <w:r w:rsidRPr="00234941">
        <w:rPr>
          <w:sz w:val="16"/>
        </w:rPr>
        <w:t xml:space="preserve"> in the Mexican coercive</w:t>
      </w:r>
      <w:r w:rsidRPr="00234941">
        <w:rPr>
          <w:sz w:val="12"/>
        </w:rPr>
        <w:t xml:space="preserve"> </w:t>
      </w:r>
      <w:r w:rsidRPr="00234941">
        <w:rPr>
          <w:sz w:val="16"/>
        </w:rPr>
        <w:t xml:space="preserve">apparatus in the late 1980s, </w:t>
      </w:r>
      <w:r w:rsidRPr="00234941">
        <w:rPr>
          <w:u w:val="single"/>
        </w:rPr>
        <w:t>the rise of democratic pluralism, and the decentralization of power in</w:t>
      </w:r>
      <w:r w:rsidRPr="00234941">
        <w:rPr>
          <w:sz w:val="12"/>
        </w:rPr>
        <w:t xml:space="preserve"> </w:t>
      </w:r>
      <w:r w:rsidRPr="00234941">
        <w:rPr>
          <w:u w:val="single"/>
        </w:rPr>
        <w:t>the Mexican political system complicated the equation, and destabilized the equilibrium that had</w:t>
      </w:r>
      <w:r w:rsidRPr="00234941">
        <w:rPr>
          <w:sz w:val="12"/>
        </w:rPr>
        <w:t xml:space="preserve"> </w:t>
      </w:r>
      <w:r w:rsidRPr="00234941">
        <w:rPr>
          <w:u w:val="single"/>
        </w:rPr>
        <w:t>developed between state actors and organized crime</w:t>
      </w:r>
      <w:r w:rsidRPr="00234941">
        <w:rPr>
          <w:sz w:val="16"/>
        </w:rPr>
        <w:t>. These shifts have produced a more</w:t>
      </w:r>
      <w:r w:rsidRPr="00234941">
        <w:rPr>
          <w:sz w:val="12"/>
        </w:rPr>
        <w:t xml:space="preserve"> </w:t>
      </w:r>
      <w:r w:rsidRPr="00234941">
        <w:rPr>
          <w:sz w:val="16"/>
        </w:rPr>
        <w:t>complicated and inconsistent relationship between the Mexican state and the transnational</w:t>
      </w:r>
      <w:r w:rsidRPr="00234941">
        <w:rPr>
          <w:sz w:val="12"/>
        </w:rPr>
        <w:t xml:space="preserve"> </w:t>
      </w:r>
      <w:r w:rsidRPr="00234941">
        <w:rPr>
          <w:sz w:val="16"/>
        </w:rPr>
        <w:t xml:space="preserve">organized criminal networks that once enjoyed carte blanche in Mexico. </w:t>
      </w:r>
      <w:r w:rsidRPr="00234941">
        <w:rPr>
          <w:u w:val="single"/>
        </w:rPr>
        <w:t>As a result, DTOs became embroiled in a fierce fight to protect their plazas, or zones of control, and sustain their access to the</w:t>
      </w:r>
      <w:r w:rsidRPr="00234941">
        <w:rPr>
          <w:sz w:val="12"/>
        </w:rPr>
        <w:t xml:space="preserve"> </w:t>
      </w:r>
      <w:r w:rsidRPr="00234941">
        <w:rPr>
          <w:u w:val="single"/>
        </w:rPr>
        <w:t>lucrative U.S. market</w:t>
      </w:r>
      <w:r w:rsidRPr="00234941">
        <w:rPr>
          <w:sz w:val="16"/>
        </w:rPr>
        <w:t>, where cocaine prices dramatically exceed those found in Mexico.</w:t>
      </w:r>
    </w:p>
    <w:p w:rsidR="001029EC" w:rsidRPr="00234941" w:rsidRDefault="001029EC" w:rsidP="001029EC">
      <w:pPr>
        <w:rPr>
          <w:sz w:val="16"/>
        </w:rPr>
      </w:pPr>
    </w:p>
    <w:p w:rsidR="001029EC" w:rsidRPr="00234941" w:rsidRDefault="001029EC" w:rsidP="001029EC">
      <w:pPr>
        <w:rPr>
          <w:b/>
        </w:rPr>
      </w:pPr>
      <w:r w:rsidRPr="00234941">
        <w:rPr>
          <w:b/>
        </w:rPr>
        <w:t>Alt cause to drug violence – gun accessibility in the US</w:t>
      </w:r>
    </w:p>
    <w:p w:rsidR="001029EC" w:rsidRPr="00234941" w:rsidRDefault="001029EC" w:rsidP="001029EC">
      <w:pPr>
        <w:rPr>
          <w:sz w:val="16"/>
        </w:rPr>
      </w:pPr>
      <w:r w:rsidRPr="00234941">
        <w:rPr>
          <w:b/>
        </w:rPr>
        <w:t>Astorga and Shirk, 10</w:t>
      </w:r>
      <w:r w:rsidRPr="00234941">
        <w:t xml:space="preserve"> </w:t>
      </w:r>
      <w:r w:rsidRPr="00234941">
        <w:rPr>
          <w:sz w:val="16"/>
        </w:rPr>
        <w:t xml:space="preserve">(Luis Astorga is a researcher at the Institute of Social Research at the National Autonomous University of Mexico (UNAM). He is also coordinator of the UNESCO Chair on Economic and Social Transformations Connected with the International Drug Problem;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 He conducts research on Mexican politics, U.S.-Mexican relations, and law enforcement and security along the U.S.-Mexican border. Shirk also directs the Trans-Border Institute, which works to promote greater analysis and understanding of Mexico, U.S.-Mexico relations, and the U.S.-Mexico border region; 1/1/10; “Drug Trafficking Organizations and Counter-Drug Strategies in the U.S.-Mexican Context”; </w:t>
      </w:r>
      <w:hyperlink r:id="rId76" w:history="1">
        <w:r w:rsidRPr="00234941">
          <w:rPr>
            <w:rStyle w:val="Hyperlink"/>
            <w:sz w:val="16"/>
          </w:rPr>
          <w:t>http://usmex.ucsd.edu/assets/024/11632.pdf</w:t>
        </w:r>
      </w:hyperlink>
      <w:r w:rsidRPr="00234941">
        <w:rPr>
          <w:sz w:val="16"/>
        </w:rPr>
        <w:t>) KD</w:t>
      </w:r>
    </w:p>
    <w:p w:rsidR="001029EC" w:rsidRPr="00234941" w:rsidRDefault="001029EC" w:rsidP="001029EC">
      <w:pPr>
        <w:rPr>
          <w:rStyle w:val="StyleBoldUnderline"/>
        </w:rPr>
      </w:pPr>
      <w:r w:rsidRPr="00234941">
        <w:rPr>
          <w:rStyle w:val="StyleBoldUnderline"/>
        </w:rPr>
        <w:t>Under President Obama, the United States and Mexico have sought to disrupt the southbound smuggling of firearms and bulk cash. The widespread availability of firearms in the United States</w:t>
      </w:r>
      <w:r w:rsidRPr="00234941">
        <w:t xml:space="preserve"> —particularly high-powered weapons (including high-caliber pistols, semi-automatic assault weapons, and armor-piercing 50 caliber sniper rifles)— </w:t>
      </w:r>
      <w:r w:rsidRPr="00234941">
        <w:rPr>
          <w:rStyle w:val="StyleBoldUnderline"/>
        </w:rPr>
        <w:t>creates a readily accessible market for illegal weapons trafficking into Mexico</w:t>
      </w:r>
      <w:r w:rsidRPr="00234941">
        <w:t>, where there are strict limitations on the possession of</w:t>
      </w:r>
      <w:r w:rsidRPr="00234941">
        <w:rPr>
          <w:sz w:val="12"/>
        </w:rPr>
        <w:t xml:space="preserve"> </w:t>
      </w:r>
      <w:r w:rsidRPr="00234941">
        <w:t xml:space="preserve">firearms. According to the Bureau of Alcohol, Tobacco, Firearms, and Explosives (ATF), </w:t>
      </w:r>
      <w:r w:rsidRPr="00234941">
        <w:rPr>
          <w:rStyle w:val="StyleBoldUnderline"/>
        </w:rPr>
        <w:t>among weapons confiscated in Mexico and subsequently traced by U.S. authorities, more than 90 percent came from the United States</w:t>
      </w:r>
      <w:r w:rsidRPr="00234941">
        <w:t>.56 While there is some controversy about these estimates, a significant</w:t>
      </w:r>
      <w:r w:rsidRPr="00234941">
        <w:rPr>
          <w:sz w:val="12"/>
        </w:rPr>
        <w:t xml:space="preserve"> </w:t>
      </w:r>
      <w:r w:rsidRPr="00234941">
        <w:t>number of weapons clearly make their way from the United States into Mexico. About one in eight</w:t>
      </w:r>
      <w:r w:rsidRPr="00234941">
        <w:rPr>
          <w:sz w:val="12"/>
        </w:rPr>
        <w:t xml:space="preserve"> </w:t>
      </w:r>
      <w:r w:rsidRPr="00234941">
        <w:t>licensed gun dealers —an estimated 6,700 out of some 54,000 nationwide —are located along the</w:t>
      </w:r>
      <w:r w:rsidRPr="00234941">
        <w:rPr>
          <w:sz w:val="12"/>
        </w:rPr>
        <w:t xml:space="preserve"> </w:t>
      </w:r>
      <w:r w:rsidRPr="00234941">
        <w:t xml:space="preserve">U.S.-Mexico border, and </w:t>
      </w:r>
      <w:r w:rsidRPr="00234941">
        <w:rPr>
          <w:rStyle w:val="StyleBoldUnderline"/>
        </w:rPr>
        <w:t>U.S. gun shops are weakly regulated, with only 5 percent of the country’s gun dealers inspected annually</w:t>
      </w:r>
      <w:r w:rsidRPr="00234941">
        <w:t>.57 Meanwhile, there are significant barriers to cooperation, since</w:t>
      </w:r>
      <w:r w:rsidRPr="00234941">
        <w:rPr>
          <w:sz w:val="12"/>
        </w:rPr>
        <w:t xml:space="preserve"> </w:t>
      </w:r>
      <w:r w:rsidRPr="00234941">
        <w:t xml:space="preserve">Mexican law enforcement authorities do not </w:t>
      </w:r>
      <w:r w:rsidRPr="00234941">
        <w:lastRenderedPageBreak/>
        <w:t>have direct access to the information utilized by ATF</w:t>
      </w:r>
      <w:r w:rsidRPr="00234941">
        <w:rPr>
          <w:sz w:val="12"/>
        </w:rPr>
        <w:t xml:space="preserve"> </w:t>
      </w:r>
      <w:r w:rsidRPr="00234941">
        <w:t xml:space="preserve">for gun traces. At the same time, </w:t>
      </w:r>
      <w:r w:rsidRPr="00234941">
        <w:rPr>
          <w:rStyle w:val="StyleBoldUnderline"/>
        </w:rPr>
        <w:t>both countries have looked to bulk cash smuggling as another area of possible collaboration. DTOs generally smuggle their bulk cash profits into Mexico</w:t>
      </w:r>
      <w:r w:rsidRPr="00234941">
        <w:t>, since U.S.</w:t>
      </w:r>
      <w:r w:rsidRPr="00234941">
        <w:rPr>
          <w:sz w:val="12"/>
        </w:rPr>
        <w:t xml:space="preserve"> </w:t>
      </w:r>
      <w:r w:rsidRPr="00234941">
        <w:t>law establishes strict reporting requirements for monetary instruments in the United States [§ 31</w:t>
      </w:r>
      <w:r w:rsidRPr="00234941">
        <w:rPr>
          <w:sz w:val="12"/>
        </w:rPr>
        <w:t xml:space="preserve"> </w:t>
      </w:r>
      <w:r w:rsidRPr="00234941">
        <w:t xml:space="preserve">U.S.C. 5316] and </w:t>
      </w:r>
      <w:r w:rsidRPr="00234941">
        <w:rPr>
          <w:rStyle w:val="StyleBoldUnderline"/>
        </w:rPr>
        <w:t>U.S. law enforcement targets money laundering operations more actively than in Mexico</w:t>
      </w:r>
      <w:r w:rsidRPr="00234941">
        <w:t>.58 Still, overall U.S. seizures of bulk cash capture a relatively small portion of the estimated</w:t>
      </w:r>
      <w:r w:rsidRPr="00234941">
        <w:rPr>
          <w:sz w:val="12"/>
        </w:rPr>
        <w:t xml:space="preserve"> </w:t>
      </w:r>
      <w:r w:rsidRPr="00234941">
        <w:t>$18 to 39 billion in annual revenues that various sources estimate as the total repatriated profits of</w:t>
      </w:r>
      <w:r w:rsidRPr="00234941">
        <w:rPr>
          <w:sz w:val="12"/>
        </w:rPr>
        <w:t xml:space="preserve"> </w:t>
      </w:r>
      <w:r w:rsidRPr="00234941">
        <w:t xml:space="preserve">Mexican drug trafficking organizations. Hence, </w:t>
      </w:r>
      <w:r w:rsidRPr="00234941">
        <w:rPr>
          <w:rStyle w:val="StyleBoldUnderline"/>
        </w:rPr>
        <w:t>there is room for greater cooperation in attacking DTOs financial operations, as well as other areas, such as satellite and communications surveillance.</w:t>
      </w:r>
    </w:p>
    <w:p w:rsidR="001029EC" w:rsidRPr="00234941" w:rsidRDefault="001029EC" w:rsidP="001029EC">
      <w:pPr>
        <w:rPr>
          <w:sz w:val="16"/>
        </w:rPr>
      </w:pPr>
    </w:p>
    <w:p w:rsidR="001029EC" w:rsidRPr="00234941" w:rsidRDefault="001029EC" w:rsidP="001029EC"/>
    <w:p w:rsidR="001029EC" w:rsidRPr="00234941" w:rsidRDefault="001029EC" w:rsidP="001029EC"/>
    <w:p w:rsidR="001029EC" w:rsidRPr="00234941" w:rsidRDefault="001029EC" w:rsidP="001029EC">
      <w:pPr>
        <w:spacing w:after="200" w:line="276" w:lineRule="auto"/>
        <w:rPr>
          <w:rFonts w:cstheme="minorBidi"/>
        </w:rPr>
      </w:pPr>
    </w:p>
    <w:p w:rsidR="000022F2" w:rsidRPr="00234941" w:rsidRDefault="000022F2" w:rsidP="00D17C4E"/>
    <w:sectPr w:rsidR="000022F2" w:rsidRPr="00234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2081" w:rsidRDefault="00F92081" w:rsidP="005F5576">
      <w:r>
        <w:separator/>
      </w:r>
    </w:p>
  </w:endnote>
  <w:endnote w:type="continuationSeparator" w:id="0">
    <w:p w:rsidR="00F92081" w:rsidRDefault="00F9208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Grande">
    <w:panose1 w:val="00000000000000000000"/>
    <w:charset w:val="00"/>
    <w:family w:val="auto"/>
    <w:notTrueType/>
    <w:pitch w:val="default"/>
    <w:sig w:usb0="00000003" w:usb1="00000000" w:usb2="00000000" w:usb3="00000000" w:csb0="00000001" w:csb1="00000000"/>
  </w:font>
  <w:font w:name="LegacySerif-Book">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2081" w:rsidRDefault="00F92081" w:rsidP="005F5576">
      <w:r>
        <w:separator/>
      </w:r>
    </w:p>
  </w:footnote>
  <w:footnote w:type="continuationSeparator" w:id="0">
    <w:p w:rsidR="00F92081" w:rsidRDefault="00F92081"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9EC"/>
    <w:rsid w:val="000022F2"/>
    <w:rsid w:val="0000459F"/>
    <w:rsid w:val="00004EB4"/>
    <w:rsid w:val="0002196C"/>
    <w:rsid w:val="00021F29"/>
    <w:rsid w:val="00024FB4"/>
    <w:rsid w:val="00026AA5"/>
    <w:rsid w:val="00027EED"/>
    <w:rsid w:val="0003041D"/>
    <w:rsid w:val="00033028"/>
    <w:rsid w:val="000360A7"/>
    <w:rsid w:val="00042B1E"/>
    <w:rsid w:val="00052A1D"/>
    <w:rsid w:val="00055E12"/>
    <w:rsid w:val="00064A59"/>
    <w:rsid w:val="0007162E"/>
    <w:rsid w:val="00073B9A"/>
    <w:rsid w:val="00077F84"/>
    <w:rsid w:val="00090287"/>
    <w:rsid w:val="00090BA2"/>
    <w:rsid w:val="000978A3"/>
    <w:rsid w:val="00097D7E"/>
    <w:rsid w:val="000A11CB"/>
    <w:rsid w:val="000A1D39"/>
    <w:rsid w:val="000A4FA5"/>
    <w:rsid w:val="000B61C8"/>
    <w:rsid w:val="000C767D"/>
    <w:rsid w:val="000D0B76"/>
    <w:rsid w:val="000D2AE5"/>
    <w:rsid w:val="000D3A26"/>
    <w:rsid w:val="000D3D8D"/>
    <w:rsid w:val="000E2351"/>
    <w:rsid w:val="000E41A3"/>
    <w:rsid w:val="000E5C65"/>
    <w:rsid w:val="000F37E7"/>
    <w:rsid w:val="001029EC"/>
    <w:rsid w:val="00113C68"/>
    <w:rsid w:val="00114663"/>
    <w:rsid w:val="00115012"/>
    <w:rsid w:val="0012057B"/>
    <w:rsid w:val="00126D92"/>
    <w:rsid w:val="001301AC"/>
    <w:rsid w:val="001304DF"/>
    <w:rsid w:val="00140397"/>
    <w:rsid w:val="0014072D"/>
    <w:rsid w:val="00141F7D"/>
    <w:rsid w:val="00141FBF"/>
    <w:rsid w:val="0016509D"/>
    <w:rsid w:val="0016711C"/>
    <w:rsid w:val="00167A9F"/>
    <w:rsid w:val="001711E1"/>
    <w:rsid w:val="00175018"/>
    <w:rsid w:val="0017728D"/>
    <w:rsid w:val="00177828"/>
    <w:rsid w:val="00177A1E"/>
    <w:rsid w:val="00182D51"/>
    <w:rsid w:val="0018565A"/>
    <w:rsid w:val="0019587B"/>
    <w:rsid w:val="001A4495"/>
    <w:rsid w:val="001A4F0E"/>
    <w:rsid w:val="001B0455"/>
    <w:rsid w:val="001B0A04"/>
    <w:rsid w:val="001B3CEC"/>
    <w:rsid w:val="001C1D82"/>
    <w:rsid w:val="001C2147"/>
    <w:rsid w:val="001C587E"/>
    <w:rsid w:val="001C7C90"/>
    <w:rsid w:val="001D0D51"/>
    <w:rsid w:val="001D4E09"/>
    <w:rsid w:val="001D4E18"/>
    <w:rsid w:val="001F7572"/>
    <w:rsid w:val="001F78EB"/>
    <w:rsid w:val="0020006E"/>
    <w:rsid w:val="002009AE"/>
    <w:rsid w:val="002101DA"/>
    <w:rsid w:val="00217499"/>
    <w:rsid w:val="00233DF4"/>
    <w:rsid w:val="00234941"/>
    <w:rsid w:val="00237B6E"/>
    <w:rsid w:val="0024023F"/>
    <w:rsid w:val="00240C4E"/>
    <w:rsid w:val="00243DC0"/>
    <w:rsid w:val="0025072B"/>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7B5E"/>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6761"/>
    <w:rsid w:val="003B024E"/>
    <w:rsid w:val="003B0A6A"/>
    <w:rsid w:val="003B0C84"/>
    <w:rsid w:val="003B183E"/>
    <w:rsid w:val="003B2F3E"/>
    <w:rsid w:val="003B55B7"/>
    <w:rsid w:val="003C2931"/>
    <w:rsid w:val="003C756E"/>
    <w:rsid w:val="003D24AD"/>
    <w:rsid w:val="003D2C33"/>
    <w:rsid w:val="003E4831"/>
    <w:rsid w:val="003E48DE"/>
    <w:rsid w:val="003E7E8B"/>
    <w:rsid w:val="003F3030"/>
    <w:rsid w:val="003F47AE"/>
    <w:rsid w:val="00403971"/>
    <w:rsid w:val="00407386"/>
    <w:rsid w:val="004138EF"/>
    <w:rsid w:val="00415279"/>
    <w:rsid w:val="004319DE"/>
    <w:rsid w:val="00435232"/>
    <w:rsid w:val="004400EA"/>
    <w:rsid w:val="00442964"/>
    <w:rsid w:val="00450882"/>
    <w:rsid w:val="00451C20"/>
    <w:rsid w:val="00451C6A"/>
    <w:rsid w:val="00452001"/>
    <w:rsid w:val="004539D0"/>
    <w:rsid w:val="0045442E"/>
    <w:rsid w:val="004564E2"/>
    <w:rsid w:val="00462418"/>
    <w:rsid w:val="004715F2"/>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66B3A"/>
    <w:rsid w:val="00573677"/>
    <w:rsid w:val="00575F7D"/>
    <w:rsid w:val="00580383"/>
    <w:rsid w:val="00580E40"/>
    <w:rsid w:val="00590731"/>
    <w:rsid w:val="005A1ED6"/>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5C9"/>
    <w:rsid w:val="0061680A"/>
    <w:rsid w:val="00623B70"/>
    <w:rsid w:val="0063578B"/>
    <w:rsid w:val="006359D7"/>
    <w:rsid w:val="00636B3D"/>
    <w:rsid w:val="00641025"/>
    <w:rsid w:val="0065095B"/>
    <w:rsid w:val="00650E98"/>
    <w:rsid w:val="00656C61"/>
    <w:rsid w:val="00661989"/>
    <w:rsid w:val="006672D8"/>
    <w:rsid w:val="00670D96"/>
    <w:rsid w:val="00672877"/>
    <w:rsid w:val="00674969"/>
    <w:rsid w:val="00683154"/>
    <w:rsid w:val="00683A11"/>
    <w:rsid w:val="00684EE4"/>
    <w:rsid w:val="00690115"/>
    <w:rsid w:val="00690898"/>
    <w:rsid w:val="00693039"/>
    <w:rsid w:val="00693A5A"/>
    <w:rsid w:val="006A66CD"/>
    <w:rsid w:val="006B302F"/>
    <w:rsid w:val="006C59C0"/>
    <w:rsid w:val="006C64D4"/>
    <w:rsid w:val="006E53F0"/>
    <w:rsid w:val="006F46C3"/>
    <w:rsid w:val="006F7276"/>
    <w:rsid w:val="006F7CDF"/>
    <w:rsid w:val="00700BDB"/>
    <w:rsid w:val="0070121B"/>
    <w:rsid w:val="00701E73"/>
    <w:rsid w:val="00711FE2"/>
    <w:rsid w:val="00712649"/>
    <w:rsid w:val="00714BC9"/>
    <w:rsid w:val="00723F91"/>
    <w:rsid w:val="00725623"/>
    <w:rsid w:val="007427C9"/>
    <w:rsid w:val="00743059"/>
    <w:rsid w:val="00744F58"/>
    <w:rsid w:val="00750CED"/>
    <w:rsid w:val="00760A29"/>
    <w:rsid w:val="00762F30"/>
    <w:rsid w:val="00771E18"/>
    <w:rsid w:val="007739F1"/>
    <w:rsid w:val="007745C6"/>
    <w:rsid w:val="007755F6"/>
    <w:rsid w:val="007761AD"/>
    <w:rsid w:val="00777387"/>
    <w:rsid w:val="007815E5"/>
    <w:rsid w:val="00787343"/>
    <w:rsid w:val="00790BFA"/>
    <w:rsid w:val="00791121"/>
    <w:rsid w:val="00791839"/>
    <w:rsid w:val="00791C88"/>
    <w:rsid w:val="00797B76"/>
    <w:rsid w:val="007A3D06"/>
    <w:rsid w:val="007B383B"/>
    <w:rsid w:val="007C350D"/>
    <w:rsid w:val="007C3689"/>
    <w:rsid w:val="007C3C9B"/>
    <w:rsid w:val="007D3012"/>
    <w:rsid w:val="007D65A7"/>
    <w:rsid w:val="007E3F59"/>
    <w:rsid w:val="007E5043"/>
    <w:rsid w:val="007E5183"/>
    <w:rsid w:val="007F2C9C"/>
    <w:rsid w:val="008133F9"/>
    <w:rsid w:val="00823AAC"/>
    <w:rsid w:val="0083546F"/>
    <w:rsid w:val="00844811"/>
    <w:rsid w:val="00854C66"/>
    <w:rsid w:val="008553E1"/>
    <w:rsid w:val="008575D4"/>
    <w:rsid w:val="00860C38"/>
    <w:rsid w:val="00864566"/>
    <w:rsid w:val="0087643B"/>
    <w:rsid w:val="00877669"/>
    <w:rsid w:val="00891332"/>
    <w:rsid w:val="0089663A"/>
    <w:rsid w:val="00897F92"/>
    <w:rsid w:val="008A64C9"/>
    <w:rsid w:val="008B180A"/>
    <w:rsid w:val="008B24B7"/>
    <w:rsid w:val="008B3630"/>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3623E"/>
    <w:rsid w:val="0094025E"/>
    <w:rsid w:val="0094256C"/>
    <w:rsid w:val="00943E97"/>
    <w:rsid w:val="009469A1"/>
    <w:rsid w:val="00953F11"/>
    <w:rsid w:val="009706C1"/>
    <w:rsid w:val="009732F5"/>
    <w:rsid w:val="00976675"/>
    <w:rsid w:val="00976FBF"/>
    <w:rsid w:val="00984B38"/>
    <w:rsid w:val="009929C2"/>
    <w:rsid w:val="009A0636"/>
    <w:rsid w:val="009A6FF5"/>
    <w:rsid w:val="009B2B47"/>
    <w:rsid w:val="009B35DB"/>
    <w:rsid w:val="009C4298"/>
    <w:rsid w:val="009C539B"/>
    <w:rsid w:val="009D318C"/>
    <w:rsid w:val="00A10B8B"/>
    <w:rsid w:val="00A2031B"/>
    <w:rsid w:val="00A20D78"/>
    <w:rsid w:val="00A2174A"/>
    <w:rsid w:val="00A26733"/>
    <w:rsid w:val="00A3595E"/>
    <w:rsid w:val="00A4360F"/>
    <w:rsid w:val="00A46C7F"/>
    <w:rsid w:val="00A73245"/>
    <w:rsid w:val="00A77145"/>
    <w:rsid w:val="00A82989"/>
    <w:rsid w:val="00A87EA2"/>
    <w:rsid w:val="00A904FE"/>
    <w:rsid w:val="00A9262C"/>
    <w:rsid w:val="00AB3B76"/>
    <w:rsid w:val="00AB4433"/>
    <w:rsid w:val="00AB61DD"/>
    <w:rsid w:val="00AC222F"/>
    <w:rsid w:val="00AC2CC7"/>
    <w:rsid w:val="00AC7B3B"/>
    <w:rsid w:val="00AD3CE6"/>
    <w:rsid w:val="00AE1307"/>
    <w:rsid w:val="00AE7586"/>
    <w:rsid w:val="00AF7A65"/>
    <w:rsid w:val="00B03121"/>
    <w:rsid w:val="00B06710"/>
    <w:rsid w:val="00B07EBF"/>
    <w:rsid w:val="00B166CB"/>
    <w:rsid w:val="00B235E1"/>
    <w:rsid w:val="00B272CF"/>
    <w:rsid w:val="00B3145D"/>
    <w:rsid w:val="00B357BA"/>
    <w:rsid w:val="00B564DB"/>
    <w:rsid w:val="00B768B6"/>
    <w:rsid w:val="00B816A3"/>
    <w:rsid w:val="00B908D1"/>
    <w:rsid w:val="00B93AD7"/>
    <w:rsid w:val="00B940D1"/>
    <w:rsid w:val="00BB0745"/>
    <w:rsid w:val="00BB58BD"/>
    <w:rsid w:val="00BB6A26"/>
    <w:rsid w:val="00BC1034"/>
    <w:rsid w:val="00BD227B"/>
    <w:rsid w:val="00BE2408"/>
    <w:rsid w:val="00BE3EC6"/>
    <w:rsid w:val="00BE5BEB"/>
    <w:rsid w:val="00BE6528"/>
    <w:rsid w:val="00C0087A"/>
    <w:rsid w:val="00C05F9D"/>
    <w:rsid w:val="00C1782C"/>
    <w:rsid w:val="00C27212"/>
    <w:rsid w:val="00C34185"/>
    <w:rsid w:val="00C42DD6"/>
    <w:rsid w:val="00C545E7"/>
    <w:rsid w:val="00C637F0"/>
    <w:rsid w:val="00C66858"/>
    <w:rsid w:val="00C72E69"/>
    <w:rsid w:val="00C7411E"/>
    <w:rsid w:val="00C84988"/>
    <w:rsid w:val="00CA4AF6"/>
    <w:rsid w:val="00CA59CA"/>
    <w:rsid w:val="00CB2356"/>
    <w:rsid w:val="00CB4075"/>
    <w:rsid w:val="00CB4E6D"/>
    <w:rsid w:val="00CC23DE"/>
    <w:rsid w:val="00CD3E3A"/>
    <w:rsid w:val="00CD7459"/>
    <w:rsid w:val="00CE55A6"/>
    <w:rsid w:val="00CE7374"/>
    <w:rsid w:val="00CF13FC"/>
    <w:rsid w:val="00CF47C5"/>
    <w:rsid w:val="00CF4AAF"/>
    <w:rsid w:val="00CF561A"/>
    <w:rsid w:val="00CF6C18"/>
    <w:rsid w:val="00CF7EA8"/>
    <w:rsid w:val="00D004DA"/>
    <w:rsid w:val="00D01673"/>
    <w:rsid w:val="00D01E2E"/>
    <w:rsid w:val="00D0309A"/>
    <w:rsid w:val="00D07BA4"/>
    <w:rsid w:val="00D109BA"/>
    <w:rsid w:val="00D176BE"/>
    <w:rsid w:val="00D17C4E"/>
    <w:rsid w:val="00D21359"/>
    <w:rsid w:val="00D215F6"/>
    <w:rsid w:val="00D22BE1"/>
    <w:rsid w:val="00D2765B"/>
    <w:rsid w:val="00D30227"/>
    <w:rsid w:val="00D31DF7"/>
    <w:rsid w:val="00D33B91"/>
    <w:rsid w:val="00D415C6"/>
    <w:rsid w:val="00D420EA"/>
    <w:rsid w:val="00D4639E"/>
    <w:rsid w:val="00D51ABF"/>
    <w:rsid w:val="00D5444B"/>
    <w:rsid w:val="00D55302"/>
    <w:rsid w:val="00D57CBF"/>
    <w:rsid w:val="00D64097"/>
    <w:rsid w:val="00D66ABC"/>
    <w:rsid w:val="00D71CFC"/>
    <w:rsid w:val="00D86024"/>
    <w:rsid w:val="00D94CA3"/>
    <w:rsid w:val="00D96595"/>
    <w:rsid w:val="00DA018C"/>
    <w:rsid w:val="00DA3C9D"/>
    <w:rsid w:val="00DB0F7E"/>
    <w:rsid w:val="00DB5489"/>
    <w:rsid w:val="00DB6C98"/>
    <w:rsid w:val="00DC701C"/>
    <w:rsid w:val="00DD7F91"/>
    <w:rsid w:val="00DF1452"/>
    <w:rsid w:val="00E00376"/>
    <w:rsid w:val="00E01016"/>
    <w:rsid w:val="00E043B1"/>
    <w:rsid w:val="00E14EBD"/>
    <w:rsid w:val="00E16734"/>
    <w:rsid w:val="00E23260"/>
    <w:rsid w:val="00E2367A"/>
    <w:rsid w:val="00E27BC7"/>
    <w:rsid w:val="00E35FC9"/>
    <w:rsid w:val="00E377A4"/>
    <w:rsid w:val="00E41346"/>
    <w:rsid w:val="00E41620"/>
    <w:rsid w:val="00E420E9"/>
    <w:rsid w:val="00E4635D"/>
    <w:rsid w:val="00E61D76"/>
    <w:rsid w:val="00E674DB"/>
    <w:rsid w:val="00E70912"/>
    <w:rsid w:val="00E75F28"/>
    <w:rsid w:val="00E90AA6"/>
    <w:rsid w:val="00E977B8"/>
    <w:rsid w:val="00E97AD1"/>
    <w:rsid w:val="00EA109B"/>
    <w:rsid w:val="00EA15A8"/>
    <w:rsid w:val="00EA2926"/>
    <w:rsid w:val="00EB2CDE"/>
    <w:rsid w:val="00EC01AD"/>
    <w:rsid w:val="00EC1A81"/>
    <w:rsid w:val="00EC7E5C"/>
    <w:rsid w:val="00ED78F1"/>
    <w:rsid w:val="00EE4DCA"/>
    <w:rsid w:val="00EF0F62"/>
    <w:rsid w:val="00EF4FCE"/>
    <w:rsid w:val="00F007E1"/>
    <w:rsid w:val="00F0134E"/>
    <w:rsid w:val="00F057C6"/>
    <w:rsid w:val="00F17D96"/>
    <w:rsid w:val="00F22565"/>
    <w:rsid w:val="00F2732A"/>
    <w:rsid w:val="00F3380E"/>
    <w:rsid w:val="00F40837"/>
    <w:rsid w:val="00F42F79"/>
    <w:rsid w:val="00F47773"/>
    <w:rsid w:val="00F5019D"/>
    <w:rsid w:val="00F56308"/>
    <w:rsid w:val="00F634D6"/>
    <w:rsid w:val="00F63C55"/>
    <w:rsid w:val="00F64385"/>
    <w:rsid w:val="00F6473F"/>
    <w:rsid w:val="00F76366"/>
    <w:rsid w:val="00F805C0"/>
    <w:rsid w:val="00F82FB3"/>
    <w:rsid w:val="00F845D1"/>
    <w:rsid w:val="00F92081"/>
    <w:rsid w:val="00FA794F"/>
    <w:rsid w:val="00FB4261"/>
    <w:rsid w:val="00FB43B1"/>
    <w:rsid w:val="00FC0608"/>
    <w:rsid w:val="00FC2155"/>
    <w:rsid w:val="00FC41A7"/>
    <w:rsid w:val="00FD675B"/>
    <w:rsid w:val="00FD7483"/>
    <w:rsid w:val="00FE352F"/>
    <w:rsid w:val="00FE380E"/>
    <w:rsid w:val="00FE4404"/>
    <w:rsid w:val="00FE7292"/>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Georgia" w:cs="Calibr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43E97"/>
    <w:pPr>
      <w:spacing w:after="0" w:line="240" w:lineRule="auto"/>
    </w:pPr>
  </w:style>
  <w:style w:type="paragraph" w:styleId="Heading1">
    <w:name w:val="heading 1"/>
    <w:aliases w:val="Pocket"/>
    <w:basedOn w:val="Normal"/>
    <w:next w:val="Normal"/>
    <w:link w:val="Heading1Char"/>
    <w:uiPriority w:val="1"/>
    <w:qFormat/>
    <w:rsid w:val="00943E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43E9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43E9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43E9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43E97"/>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943E97"/>
    <w:rPr>
      <w:rFonts w:eastAsiaTheme="majorEastAsia" w:cstheme="majorBidi"/>
      <w:b/>
      <w:bCs/>
      <w:sz w:val="44"/>
      <w:szCs w:val="26"/>
      <w:u w:val="double"/>
    </w:rPr>
  </w:style>
  <w:style w:type="character" w:customStyle="1" w:styleId="Heading3Char">
    <w:name w:val="Heading 3 Char"/>
    <w:aliases w:val="Block Char"/>
    <w:basedOn w:val="DefaultParagraphFont"/>
    <w:link w:val="Heading3"/>
    <w:uiPriority w:val="3"/>
    <w:rsid w:val="00943E97"/>
    <w:rPr>
      <w:rFonts w:eastAsiaTheme="majorEastAsia" w:cstheme="majorBidi"/>
      <w:b/>
      <w:bCs/>
      <w:sz w:val="32"/>
      <w:u w:val="single"/>
    </w:rPr>
  </w:style>
  <w:style w:type="character" w:customStyle="1" w:styleId="Heading4Char">
    <w:name w:val="Heading 4 Char"/>
    <w:aliases w:val="Tag Char"/>
    <w:basedOn w:val="DefaultParagraphFont"/>
    <w:link w:val="Heading4"/>
    <w:uiPriority w:val="4"/>
    <w:rsid w:val="00943E97"/>
    <w:rPr>
      <w:rFonts w:eastAsiaTheme="majorEastAsia" w:cstheme="majorBidi"/>
      <w:b/>
      <w:bCs/>
      <w:iCs/>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943E9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43E97"/>
    <w:rPr>
      <w:b/>
      <w:bCs/>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B"/>
    <w:basedOn w:val="DefaultParagraphFont"/>
    <w:uiPriority w:val="6"/>
    <w:qFormat/>
    <w:rsid w:val="00943E97"/>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43E97"/>
    <w:rPr>
      <w:b/>
      <w:bCs/>
      <w:sz w:val="16"/>
      <w:u w:val="none"/>
    </w:rPr>
  </w:style>
  <w:style w:type="paragraph" w:styleId="Header">
    <w:name w:val="header"/>
    <w:basedOn w:val="Normal"/>
    <w:link w:val="HeaderChar"/>
    <w:uiPriority w:val="99"/>
    <w:semiHidden/>
    <w:rsid w:val="00943E97"/>
    <w:pPr>
      <w:tabs>
        <w:tab w:val="center" w:pos="4680"/>
        <w:tab w:val="right" w:pos="9360"/>
      </w:tabs>
    </w:pPr>
  </w:style>
  <w:style w:type="character" w:customStyle="1" w:styleId="HeaderChar">
    <w:name w:val="Header Char"/>
    <w:basedOn w:val="DefaultParagraphFont"/>
    <w:link w:val="Header"/>
    <w:uiPriority w:val="99"/>
    <w:semiHidden/>
    <w:rsid w:val="00943E97"/>
  </w:style>
  <w:style w:type="paragraph" w:styleId="Footer">
    <w:name w:val="footer"/>
    <w:basedOn w:val="Normal"/>
    <w:link w:val="FooterChar"/>
    <w:uiPriority w:val="99"/>
    <w:semiHidden/>
    <w:rsid w:val="00943E97"/>
    <w:pPr>
      <w:tabs>
        <w:tab w:val="center" w:pos="4680"/>
        <w:tab w:val="right" w:pos="9360"/>
      </w:tabs>
    </w:pPr>
  </w:style>
  <w:style w:type="character" w:customStyle="1" w:styleId="FooterChar">
    <w:name w:val="Footer Char"/>
    <w:basedOn w:val="DefaultParagraphFont"/>
    <w:link w:val="Footer"/>
    <w:uiPriority w:val="99"/>
    <w:semiHidden/>
    <w:rsid w:val="00943E97"/>
  </w:style>
  <w:style w:type="character" w:styleId="Hyperlink">
    <w:name w:val="Hyperlink"/>
    <w:aliases w:val="heading 1 (block title),Card Text,Important,Read,Internet Link"/>
    <w:basedOn w:val="DefaultParagraphFont"/>
    <w:uiPriority w:val="99"/>
    <w:rsid w:val="00943E97"/>
    <w:rPr>
      <w:color w:val="auto"/>
      <w:u w:val="none"/>
    </w:rPr>
  </w:style>
  <w:style w:type="character" w:styleId="FollowedHyperlink">
    <w:name w:val="FollowedHyperlink"/>
    <w:basedOn w:val="DefaultParagraphFont"/>
    <w:uiPriority w:val="99"/>
    <w:semiHidden/>
    <w:rsid w:val="00943E97"/>
    <w:rPr>
      <w:color w:val="auto"/>
      <w:u w:val="none"/>
    </w:rPr>
  </w:style>
  <w:style w:type="character" w:customStyle="1" w:styleId="cardChar">
    <w:name w:val="card Char"/>
    <w:link w:val="card"/>
    <w:locked/>
    <w:rsid w:val="001029EC"/>
    <w:rPr>
      <w:rFonts w:eastAsia="Calibri"/>
    </w:rPr>
  </w:style>
  <w:style w:type="paragraph" w:customStyle="1" w:styleId="card">
    <w:name w:val="card"/>
    <w:basedOn w:val="Normal"/>
    <w:link w:val="cardChar"/>
    <w:qFormat/>
    <w:rsid w:val="001029EC"/>
    <w:pPr>
      <w:ind w:left="288" w:right="288"/>
    </w:pPr>
    <w:rPr>
      <w:rFonts w:eastAsia="Calibri"/>
    </w:rPr>
  </w:style>
  <w:style w:type="character" w:customStyle="1" w:styleId="apple-converted-space">
    <w:name w:val="apple-converted-space"/>
    <w:rsid w:val="001029EC"/>
  </w:style>
  <w:style w:type="character" w:customStyle="1" w:styleId="underline">
    <w:name w:val="underline"/>
    <w:rsid w:val="001029EC"/>
    <w:rPr>
      <w:u w:val="single"/>
    </w:rPr>
  </w:style>
  <w:style w:type="paragraph" w:customStyle="1" w:styleId="Cites">
    <w:name w:val="Cites"/>
    <w:basedOn w:val="Normal"/>
    <w:next w:val="cards"/>
    <w:qFormat/>
    <w:rsid w:val="005A1ED6"/>
    <w:rPr>
      <w:rFonts w:ascii="Times New Roman" w:eastAsia="Calibri" w:hAnsi="Times New Roman" w:cs="Times New Roman"/>
      <w:b/>
      <w:sz w:val="24"/>
      <w:u w:val="single"/>
    </w:rPr>
  </w:style>
  <w:style w:type="paragraph" w:customStyle="1" w:styleId="Tags">
    <w:name w:val="Tags"/>
    <w:basedOn w:val="Cites"/>
    <w:qFormat/>
    <w:rsid w:val="005A1ED6"/>
    <w:rPr>
      <w:sz w:val="28"/>
      <w:u w:val="none"/>
    </w:rPr>
  </w:style>
  <w:style w:type="paragraph" w:customStyle="1" w:styleId="cards">
    <w:name w:val="cards"/>
    <w:basedOn w:val="Cites"/>
    <w:qFormat/>
    <w:rsid w:val="005A1ED6"/>
    <w:rPr>
      <w:b w:val="0"/>
      <w:sz w:val="20"/>
      <w:u w:val="none"/>
    </w:rPr>
  </w:style>
  <w:style w:type="character" w:customStyle="1" w:styleId="Heading3Char1">
    <w:name w:val="Heading 3 Char1"/>
    <w:aliases w:val="Heading 3 Char Char Char1, Char Char"/>
    <w:rsid w:val="00415279"/>
    <w:rPr>
      <w:rFonts w:cs="Arial"/>
      <w:bCs/>
      <w:szCs w:val="26"/>
      <w:u w:val="single"/>
      <w:lang w:val="en-US" w:eastAsia="en-US" w:bidi="ar-SA"/>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T Char"/>
    <w:rsid w:val="00415279"/>
    <w:rPr>
      <w:rFonts w:cs="Arial"/>
      <w:b/>
      <w:bCs/>
      <w:iCs/>
      <w:szCs w:val="28"/>
      <w:lang w:val="en-US" w:eastAsia="en-US" w:bidi="ar-SA"/>
    </w:rPr>
  </w:style>
  <w:style w:type="paragraph" w:customStyle="1" w:styleId="Style4">
    <w:name w:val="Style4"/>
    <w:basedOn w:val="Normal"/>
    <w:link w:val="Style4Char"/>
    <w:rsid w:val="00415279"/>
    <w:rPr>
      <w:rFonts w:eastAsia="SimSun"/>
      <w:szCs w:val="24"/>
      <w:u w:val="single"/>
      <w:lang w:eastAsia="zh-CN"/>
    </w:rPr>
  </w:style>
  <w:style w:type="character" w:customStyle="1" w:styleId="Style4Char">
    <w:name w:val="Style4 Char"/>
    <w:link w:val="Style4"/>
    <w:rsid w:val="00415279"/>
    <w:rPr>
      <w:rFonts w:eastAsia="SimSun"/>
      <w:szCs w:val="24"/>
      <w:u w:val="single"/>
      <w:lang w:eastAsia="zh-CN"/>
    </w:rPr>
  </w:style>
  <w:style w:type="paragraph" w:customStyle="1" w:styleId="StyleStyle49pt9">
    <w:name w:val="Style Style4 + 9 pt9"/>
    <w:basedOn w:val="Style4"/>
    <w:link w:val="StyleStyle49pt9Char"/>
    <w:rsid w:val="00415279"/>
  </w:style>
  <w:style w:type="character" w:customStyle="1" w:styleId="StyleStyle49pt9Char">
    <w:name w:val="Style Style4 + 9 pt9 Char"/>
    <w:link w:val="StyleStyle49pt9"/>
    <w:rsid w:val="00415279"/>
    <w:rPr>
      <w:rFonts w:eastAsia="SimSun"/>
      <w:szCs w:val="24"/>
      <w:u w:val="single"/>
      <w:lang w:eastAsia="zh-CN"/>
    </w:rPr>
  </w:style>
  <w:style w:type="character" w:customStyle="1" w:styleId="StyleUnderline">
    <w:name w:val="Style Underline"/>
    <w:rsid w:val="00415279"/>
    <w:rPr>
      <w:u w:val="single"/>
    </w:rPr>
  </w:style>
  <w:style w:type="paragraph" w:styleId="DocumentMap">
    <w:name w:val="Document Map"/>
    <w:basedOn w:val="Normal"/>
    <w:link w:val="DocumentMapChar"/>
    <w:uiPriority w:val="99"/>
    <w:semiHidden/>
    <w:rsid w:val="00A4360F"/>
    <w:rPr>
      <w:rFonts w:ascii="Verdana" w:hAnsi="Verdana" w:cs="Tahoma"/>
      <w:sz w:val="16"/>
      <w:szCs w:val="16"/>
    </w:rPr>
  </w:style>
  <w:style w:type="character" w:customStyle="1" w:styleId="DocumentMapChar">
    <w:name w:val="Document Map Char"/>
    <w:basedOn w:val="DefaultParagraphFont"/>
    <w:link w:val="DocumentMap"/>
    <w:uiPriority w:val="99"/>
    <w:semiHidden/>
    <w:rsid w:val="00A4360F"/>
    <w:rPr>
      <w:rFonts w:ascii="Verdana" w:hAnsi="Verdan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Georgia" w:cs="Calibr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43E97"/>
    <w:pPr>
      <w:spacing w:after="0" w:line="240" w:lineRule="auto"/>
    </w:pPr>
  </w:style>
  <w:style w:type="paragraph" w:styleId="Heading1">
    <w:name w:val="heading 1"/>
    <w:aliases w:val="Pocket"/>
    <w:basedOn w:val="Normal"/>
    <w:next w:val="Normal"/>
    <w:link w:val="Heading1Char"/>
    <w:uiPriority w:val="1"/>
    <w:qFormat/>
    <w:rsid w:val="00943E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43E9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43E9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43E9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43E97"/>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943E97"/>
    <w:rPr>
      <w:rFonts w:eastAsiaTheme="majorEastAsia" w:cstheme="majorBidi"/>
      <w:b/>
      <w:bCs/>
      <w:sz w:val="44"/>
      <w:szCs w:val="26"/>
      <w:u w:val="double"/>
    </w:rPr>
  </w:style>
  <w:style w:type="character" w:customStyle="1" w:styleId="Heading3Char">
    <w:name w:val="Heading 3 Char"/>
    <w:aliases w:val="Block Char"/>
    <w:basedOn w:val="DefaultParagraphFont"/>
    <w:link w:val="Heading3"/>
    <w:uiPriority w:val="3"/>
    <w:rsid w:val="00943E97"/>
    <w:rPr>
      <w:rFonts w:eastAsiaTheme="majorEastAsia" w:cstheme="majorBidi"/>
      <w:b/>
      <w:bCs/>
      <w:sz w:val="32"/>
      <w:u w:val="single"/>
    </w:rPr>
  </w:style>
  <w:style w:type="character" w:customStyle="1" w:styleId="Heading4Char">
    <w:name w:val="Heading 4 Char"/>
    <w:aliases w:val="Tag Char"/>
    <w:basedOn w:val="DefaultParagraphFont"/>
    <w:link w:val="Heading4"/>
    <w:uiPriority w:val="4"/>
    <w:rsid w:val="00943E97"/>
    <w:rPr>
      <w:rFonts w:eastAsiaTheme="majorEastAsia" w:cstheme="majorBidi"/>
      <w:b/>
      <w:bCs/>
      <w:iCs/>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943E9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43E97"/>
    <w:rPr>
      <w:b/>
      <w:bCs/>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B"/>
    <w:basedOn w:val="DefaultParagraphFont"/>
    <w:uiPriority w:val="6"/>
    <w:qFormat/>
    <w:rsid w:val="00943E97"/>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43E97"/>
    <w:rPr>
      <w:b/>
      <w:bCs/>
      <w:sz w:val="16"/>
      <w:u w:val="none"/>
    </w:rPr>
  </w:style>
  <w:style w:type="paragraph" w:styleId="Header">
    <w:name w:val="header"/>
    <w:basedOn w:val="Normal"/>
    <w:link w:val="HeaderChar"/>
    <w:uiPriority w:val="99"/>
    <w:semiHidden/>
    <w:rsid w:val="00943E97"/>
    <w:pPr>
      <w:tabs>
        <w:tab w:val="center" w:pos="4680"/>
        <w:tab w:val="right" w:pos="9360"/>
      </w:tabs>
    </w:pPr>
  </w:style>
  <w:style w:type="character" w:customStyle="1" w:styleId="HeaderChar">
    <w:name w:val="Header Char"/>
    <w:basedOn w:val="DefaultParagraphFont"/>
    <w:link w:val="Header"/>
    <w:uiPriority w:val="99"/>
    <w:semiHidden/>
    <w:rsid w:val="00943E97"/>
  </w:style>
  <w:style w:type="paragraph" w:styleId="Footer">
    <w:name w:val="footer"/>
    <w:basedOn w:val="Normal"/>
    <w:link w:val="FooterChar"/>
    <w:uiPriority w:val="99"/>
    <w:semiHidden/>
    <w:rsid w:val="00943E97"/>
    <w:pPr>
      <w:tabs>
        <w:tab w:val="center" w:pos="4680"/>
        <w:tab w:val="right" w:pos="9360"/>
      </w:tabs>
    </w:pPr>
  </w:style>
  <w:style w:type="character" w:customStyle="1" w:styleId="FooterChar">
    <w:name w:val="Footer Char"/>
    <w:basedOn w:val="DefaultParagraphFont"/>
    <w:link w:val="Footer"/>
    <w:uiPriority w:val="99"/>
    <w:semiHidden/>
    <w:rsid w:val="00943E97"/>
  </w:style>
  <w:style w:type="character" w:styleId="Hyperlink">
    <w:name w:val="Hyperlink"/>
    <w:aliases w:val="heading 1 (block title),Card Text,Important,Read,Internet Link"/>
    <w:basedOn w:val="DefaultParagraphFont"/>
    <w:uiPriority w:val="99"/>
    <w:rsid w:val="00943E97"/>
    <w:rPr>
      <w:color w:val="auto"/>
      <w:u w:val="none"/>
    </w:rPr>
  </w:style>
  <w:style w:type="character" w:styleId="FollowedHyperlink">
    <w:name w:val="FollowedHyperlink"/>
    <w:basedOn w:val="DefaultParagraphFont"/>
    <w:uiPriority w:val="99"/>
    <w:semiHidden/>
    <w:rsid w:val="00943E97"/>
    <w:rPr>
      <w:color w:val="auto"/>
      <w:u w:val="none"/>
    </w:rPr>
  </w:style>
  <w:style w:type="character" w:customStyle="1" w:styleId="cardChar">
    <w:name w:val="card Char"/>
    <w:link w:val="card"/>
    <w:locked/>
    <w:rsid w:val="001029EC"/>
    <w:rPr>
      <w:rFonts w:eastAsia="Calibri"/>
    </w:rPr>
  </w:style>
  <w:style w:type="paragraph" w:customStyle="1" w:styleId="card">
    <w:name w:val="card"/>
    <w:basedOn w:val="Normal"/>
    <w:link w:val="cardChar"/>
    <w:qFormat/>
    <w:rsid w:val="001029EC"/>
    <w:pPr>
      <w:ind w:left="288" w:right="288"/>
    </w:pPr>
    <w:rPr>
      <w:rFonts w:eastAsia="Calibri"/>
    </w:rPr>
  </w:style>
  <w:style w:type="character" w:customStyle="1" w:styleId="apple-converted-space">
    <w:name w:val="apple-converted-space"/>
    <w:rsid w:val="001029EC"/>
  </w:style>
  <w:style w:type="character" w:customStyle="1" w:styleId="underline">
    <w:name w:val="underline"/>
    <w:rsid w:val="001029EC"/>
    <w:rPr>
      <w:u w:val="single"/>
    </w:rPr>
  </w:style>
  <w:style w:type="paragraph" w:customStyle="1" w:styleId="Cites">
    <w:name w:val="Cites"/>
    <w:basedOn w:val="Normal"/>
    <w:next w:val="cards"/>
    <w:qFormat/>
    <w:rsid w:val="005A1ED6"/>
    <w:rPr>
      <w:rFonts w:ascii="Times New Roman" w:eastAsia="Calibri" w:hAnsi="Times New Roman" w:cs="Times New Roman"/>
      <w:b/>
      <w:sz w:val="24"/>
      <w:u w:val="single"/>
    </w:rPr>
  </w:style>
  <w:style w:type="paragraph" w:customStyle="1" w:styleId="Tags">
    <w:name w:val="Tags"/>
    <w:basedOn w:val="Cites"/>
    <w:qFormat/>
    <w:rsid w:val="005A1ED6"/>
    <w:rPr>
      <w:sz w:val="28"/>
      <w:u w:val="none"/>
    </w:rPr>
  </w:style>
  <w:style w:type="paragraph" w:customStyle="1" w:styleId="cards">
    <w:name w:val="cards"/>
    <w:basedOn w:val="Cites"/>
    <w:qFormat/>
    <w:rsid w:val="005A1ED6"/>
    <w:rPr>
      <w:b w:val="0"/>
      <w:sz w:val="20"/>
      <w:u w:val="none"/>
    </w:rPr>
  </w:style>
  <w:style w:type="character" w:customStyle="1" w:styleId="Heading3Char1">
    <w:name w:val="Heading 3 Char1"/>
    <w:aliases w:val="Heading 3 Char Char Char1, Char Char"/>
    <w:rsid w:val="00415279"/>
    <w:rPr>
      <w:rFonts w:cs="Arial"/>
      <w:bCs/>
      <w:szCs w:val="26"/>
      <w:u w:val="single"/>
      <w:lang w:val="en-US" w:eastAsia="en-US" w:bidi="ar-SA"/>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T Char"/>
    <w:rsid w:val="00415279"/>
    <w:rPr>
      <w:rFonts w:cs="Arial"/>
      <w:b/>
      <w:bCs/>
      <w:iCs/>
      <w:szCs w:val="28"/>
      <w:lang w:val="en-US" w:eastAsia="en-US" w:bidi="ar-SA"/>
    </w:rPr>
  </w:style>
  <w:style w:type="paragraph" w:customStyle="1" w:styleId="Style4">
    <w:name w:val="Style4"/>
    <w:basedOn w:val="Normal"/>
    <w:link w:val="Style4Char"/>
    <w:rsid w:val="00415279"/>
    <w:rPr>
      <w:rFonts w:eastAsia="SimSun"/>
      <w:szCs w:val="24"/>
      <w:u w:val="single"/>
      <w:lang w:eastAsia="zh-CN"/>
    </w:rPr>
  </w:style>
  <w:style w:type="character" w:customStyle="1" w:styleId="Style4Char">
    <w:name w:val="Style4 Char"/>
    <w:link w:val="Style4"/>
    <w:rsid w:val="00415279"/>
    <w:rPr>
      <w:rFonts w:eastAsia="SimSun"/>
      <w:szCs w:val="24"/>
      <w:u w:val="single"/>
      <w:lang w:eastAsia="zh-CN"/>
    </w:rPr>
  </w:style>
  <w:style w:type="paragraph" w:customStyle="1" w:styleId="StyleStyle49pt9">
    <w:name w:val="Style Style4 + 9 pt9"/>
    <w:basedOn w:val="Style4"/>
    <w:link w:val="StyleStyle49pt9Char"/>
    <w:rsid w:val="00415279"/>
  </w:style>
  <w:style w:type="character" w:customStyle="1" w:styleId="StyleStyle49pt9Char">
    <w:name w:val="Style Style4 + 9 pt9 Char"/>
    <w:link w:val="StyleStyle49pt9"/>
    <w:rsid w:val="00415279"/>
    <w:rPr>
      <w:rFonts w:eastAsia="SimSun"/>
      <w:szCs w:val="24"/>
      <w:u w:val="single"/>
      <w:lang w:eastAsia="zh-CN"/>
    </w:rPr>
  </w:style>
  <w:style w:type="character" w:customStyle="1" w:styleId="StyleUnderline">
    <w:name w:val="Style Underline"/>
    <w:rsid w:val="00415279"/>
    <w:rPr>
      <w:u w:val="single"/>
    </w:rPr>
  </w:style>
  <w:style w:type="paragraph" w:styleId="DocumentMap">
    <w:name w:val="Document Map"/>
    <w:basedOn w:val="Normal"/>
    <w:link w:val="DocumentMapChar"/>
    <w:uiPriority w:val="99"/>
    <w:semiHidden/>
    <w:rsid w:val="00A4360F"/>
    <w:rPr>
      <w:rFonts w:ascii="Verdana" w:hAnsi="Verdana" w:cs="Tahoma"/>
      <w:sz w:val="16"/>
      <w:szCs w:val="16"/>
    </w:rPr>
  </w:style>
  <w:style w:type="character" w:customStyle="1" w:styleId="DocumentMapChar">
    <w:name w:val="Document Map Char"/>
    <w:basedOn w:val="DefaultParagraphFont"/>
    <w:link w:val="DocumentMap"/>
    <w:uiPriority w:val="99"/>
    <w:semiHidden/>
    <w:rsid w:val="00A4360F"/>
    <w:rPr>
      <w:rFonts w:ascii="Verdana" w:hAnsi="Verdan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08820">
      <w:bodyDiv w:val="1"/>
      <w:marLeft w:val="0"/>
      <w:marRight w:val="0"/>
      <w:marTop w:val="0"/>
      <w:marBottom w:val="0"/>
      <w:divBdr>
        <w:top w:val="none" w:sz="0" w:space="0" w:color="auto"/>
        <w:left w:val="none" w:sz="0" w:space="0" w:color="auto"/>
        <w:bottom w:val="none" w:sz="0" w:space="0" w:color="auto"/>
        <w:right w:val="none" w:sz="0" w:space="0" w:color="auto"/>
      </w:divBdr>
    </w:div>
    <w:div w:id="119963151">
      <w:bodyDiv w:val="1"/>
      <w:marLeft w:val="0"/>
      <w:marRight w:val="0"/>
      <w:marTop w:val="0"/>
      <w:marBottom w:val="0"/>
      <w:divBdr>
        <w:top w:val="none" w:sz="0" w:space="0" w:color="auto"/>
        <w:left w:val="none" w:sz="0" w:space="0" w:color="auto"/>
        <w:bottom w:val="none" w:sz="0" w:space="0" w:color="auto"/>
        <w:right w:val="none" w:sz="0" w:space="0" w:color="auto"/>
      </w:divBdr>
    </w:div>
    <w:div w:id="137041380">
      <w:bodyDiv w:val="1"/>
      <w:marLeft w:val="0"/>
      <w:marRight w:val="0"/>
      <w:marTop w:val="0"/>
      <w:marBottom w:val="0"/>
      <w:divBdr>
        <w:top w:val="none" w:sz="0" w:space="0" w:color="auto"/>
        <w:left w:val="none" w:sz="0" w:space="0" w:color="auto"/>
        <w:bottom w:val="none" w:sz="0" w:space="0" w:color="auto"/>
        <w:right w:val="none" w:sz="0" w:space="0" w:color="auto"/>
      </w:divBdr>
    </w:div>
    <w:div w:id="167717159">
      <w:bodyDiv w:val="1"/>
      <w:marLeft w:val="0"/>
      <w:marRight w:val="0"/>
      <w:marTop w:val="0"/>
      <w:marBottom w:val="0"/>
      <w:divBdr>
        <w:top w:val="none" w:sz="0" w:space="0" w:color="auto"/>
        <w:left w:val="none" w:sz="0" w:space="0" w:color="auto"/>
        <w:bottom w:val="none" w:sz="0" w:space="0" w:color="auto"/>
        <w:right w:val="none" w:sz="0" w:space="0" w:color="auto"/>
      </w:divBdr>
    </w:div>
    <w:div w:id="518739934">
      <w:bodyDiv w:val="1"/>
      <w:marLeft w:val="0"/>
      <w:marRight w:val="0"/>
      <w:marTop w:val="0"/>
      <w:marBottom w:val="0"/>
      <w:divBdr>
        <w:top w:val="none" w:sz="0" w:space="0" w:color="auto"/>
        <w:left w:val="none" w:sz="0" w:space="0" w:color="auto"/>
        <w:bottom w:val="none" w:sz="0" w:space="0" w:color="auto"/>
        <w:right w:val="none" w:sz="0" w:space="0" w:color="auto"/>
      </w:divBdr>
    </w:div>
    <w:div w:id="573588059">
      <w:bodyDiv w:val="1"/>
      <w:marLeft w:val="0"/>
      <w:marRight w:val="0"/>
      <w:marTop w:val="0"/>
      <w:marBottom w:val="0"/>
      <w:divBdr>
        <w:top w:val="none" w:sz="0" w:space="0" w:color="auto"/>
        <w:left w:val="none" w:sz="0" w:space="0" w:color="auto"/>
        <w:bottom w:val="none" w:sz="0" w:space="0" w:color="auto"/>
        <w:right w:val="none" w:sz="0" w:space="0" w:color="auto"/>
      </w:divBdr>
    </w:div>
    <w:div w:id="626740802">
      <w:bodyDiv w:val="1"/>
      <w:marLeft w:val="0"/>
      <w:marRight w:val="0"/>
      <w:marTop w:val="0"/>
      <w:marBottom w:val="0"/>
      <w:divBdr>
        <w:top w:val="none" w:sz="0" w:space="0" w:color="auto"/>
        <w:left w:val="none" w:sz="0" w:space="0" w:color="auto"/>
        <w:bottom w:val="none" w:sz="0" w:space="0" w:color="auto"/>
        <w:right w:val="none" w:sz="0" w:space="0" w:color="auto"/>
      </w:divBdr>
    </w:div>
    <w:div w:id="775054760">
      <w:bodyDiv w:val="1"/>
      <w:marLeft w:val="0"/>
      <w:marRight w:val="0"/>
      <w:marTop w:val="0"/>
      <w:marBottom w:val="0"/>
      <w:divBdr>
        <w:top w:val="none" w:sz="0" w:space="0" w:color="auto"/>
        <w:left w:val="none" w:sz="0" w:space="0" w:color="auto"/>
        <w:bottom w:val="none" w:sz="0" w:space="0" w:color="auto"/>
        <w:right w:val="none" w:sz="0" w:space="0" w:color="auto"/>
      </w:divBdr>
    </w:div>
    <w:div w:id="800457438">
      <w:bodyDiv w:val="1"/>
      <w:marLeft w:val="0"/>
      <w:marRight w:val="0"/>
      <w:marTop w:val="0"/>
      <w:marBottom w:val="0"/>
      <w:divBdr>
        <w:top w:val="none" w:sz="0" w:space="0" w:color="auto"/>
        <w:left w:val="none" w:sz="0" w:space="0" w:color="auto"/>
        <w:bottom w:val="none" w:sz="0" w:space="0" w:color="auto"/>
        <w:right w:val="none" w:sz="0" w:space="0" w:color="auto"/>
      </w:divBdr>
    </w:div>
    <w:div w:id="860318380">
      <w:bodyDiv w:val="1"/>
      <w:marLeft w:val="0"/>
      <w:marRight w:val="0"/>
      <w:marTop w:val="0"/>
      <w:marBottom w:val="0"/>
      <w:divBdr>
        <w:top w:val="none" w:sz="0" w:space="0" w:color="auto"/>
        <w:left w:val="none" w:sz="0" w:space="0" w:color="auto"/>
        <w:bottom w:val="none" w:sz="0" w:space="0" w:color="auto"/>
        <w:right w:val="none" w:sz="0" w:space="0" w:color="auto"/>
      </w:divBdr>
    </w:div>
    <w:div w:id="992216345">
      <w:bodyDiv w:val="1"/>
      <w:marLeft w:val="0"/>
      <w:marRight w:val="0"/>
      <w:marTop w:val="0"/>
      <w:marBottom w:val="0"/>
      <w:divBdr>
        <w:top w:val="none" w:sz="0" w:space="0" w:color="auto"/>
        <w:left w:val="none" w:sz="0" w:space="0" w:color="auto"/>
        <w:bottom w:val="none" w:sz="0" w:space="0" w:color="auto"/>
        <w:right w:val="none" w:sz="0" w:space="0" w:color="auto"/>
      </w:divBdr>
    </w:div>
    <w:div w:id="1061444172">
      <w:bodyDiv w:val="1"/>
      <w:marLeft w:val="0"/>
      <w:marRight w:val="0"/>
      <w:marTop w:val="0"/>
      <w:marBottom w:val="0"/>
      <w:divBdr>
        <w:top w:val="none" w:sz="0" w:space="0" w:color="auto"/>
        <w:left w:val="none" w:sz="0" w:space="0" w:color="auto"/>
        <w:bottom w:val="none" w:sz="0" w:space="0" w:color="auto"/>
        <w:right w:val="none" w:sz="0" w:space="0" w:color="auto"/>
      </w:divBdr>
    </w:div>
    <w:div w:id="1077241221">
      <w:bodyDiv w:val="1"/>
      <w:marLeft w:val="0"/>
      <w:marRight w:val="0"/>
      <w:marTop w:val="0"/>
      <w:marBottom w:val="0"/>
      <w:divBdr>
        <w:top w:val="none" w:sz="0" w:space="0" w:color="auto"/>
        <w:left w:val="none" w:sz="0" w:space="0" w:color="auto"/>
        <w:bottom w:val="none" w:sz="0" w:space="0" w:color="auto"/>
        <w:right w:val="none" w:sz="0" w:space="0" w:color="auto"/>
      </w:divBdr>
    </w:div>
    <w:div w:id="1262375259">
      <w:bodyDiv w:val="1"/>
      <w:marLeft w:val="0"/>
      <w:marRight w:val="0"/>
      <w:marTop w:val="0"/>
      <w:marBottom w:val="0"/>
      <w:divBdr>
        <w:top w:val="none" w:sz="0" w:space="0" w:color="auto"/>
        <w:left w:val="none" w:sz="0" w:space="0" w:color="auto"/>
        <w:bottom w:val="none" w:sz="0" w:space="0" w:color="auto"/>
        <w:right w:val="none" w:sz="0" w:space="0" w:color="auto"/>
      </w:divBdr>
    </w:div>
    <w:div w:id="1403721056">
      <w:bodyDiv w:val="1"/>
      <w:marLeft w:val="0"/>
      <w:marRight w:val="0"/>
      <w:marTop w:val="0"/>
      <w:marBottom w:val="0"/>
      <w:divBdr>
        <w:top w:val="none" w:sz="0" w:space="0" w:color="auto"/>
        <w:left w:val="none" w:sz="0" w:space="0" w:color="auto"/>
        <w:bottom w:val="none" w:sz="0" w:space="0" w:color="auto"/>
        <w:right w:val="none" w:sz="0" w:space="0" w:color="auto"/>
      </w:divBdr>
    </w:div>
    <w:div w:id="1456949410">
      <w:bodyDiv w:val="1"/>
      <w:marLeft w:val="0"/>
      <w:marRight w:val="0"/>
      <w:marTop w:val="0"/>
      <w:marBottom w:val="0"/>
      <w:divBdr>
        <w:top w:val="none" w:sz="0" w:space="0" w:color="auto"/>
        <w:left w:val="none" w:sz="0" w:space="0" w:color="auto"/>
        <w:bottom w:val="none" w:sz="0" w:space="0" w:color="auto"/>
        <w:right w:val="none" w:sz="0" w:space="0" w:color="auto"/>
      </w:divBdr>
    </w:div>
    <w:div w:id="1490751580">
      <w:bodyDiv w:val="1"/>
      <w:marLeft w:val="0"/>
      <w:marRight w:val="0"/>
      <w:marTop w:val="0"/>
      <w:marBottom w:val="0"/>
      <w:divBdr>
        <w:top w:val="none" w:sz="0" w:space="0" w:color="auto"/>
        <w:left w:val="none" w:sz="0" w:space="0" w:color="auto"/>
        <w:bottom w:val="none" w:sz="0" w:space="0" w:color="auto"/>
        <w:right w:val="none" w:sz="0" w:space="0" w:color="auto"/>
      </w:divBdr>
    </w:div>
    <w:div w:id="1678271457">
      <w:bodyDiv w:val="1"/>
      <w:marLeft w:val="0"/>
      <w:marRight w:val="0"/>
      <w:marTop w:val="0"/>
      <w:marBottom w:val="0"/>
      <w:divBdr>
        <w:top w:val="none" w:sz="0" w:space="0" w:color="auto"/>
        <w:left w:val="none" w:sz="0" w:space="0" w:color="auto"/>
        <w:bottom w:val="none" w:sz="0" w:space="0" w:color="auto"/>
        <w:right w:val="none" w:sz="0" w:space="0" w:color="auto"/>
      </w:divBdr>
    </w:div>
    <w:div w:id="1762339771">
      <w:bodyDiv w:val="1"/>
      <w:marLeft w:val="0"/>
      <w:marRight w:val="0"/>
      <w:marTop w:val="0"/>
      <w:marBottom w:val="0"/>
      <w:divBdr>
        <w:top w:val="none" w:sz="0" w:space="0" w:color="auto"/>
        <w:left w:val="none" w:sz="0" w:space="0" w:color="auto"/>
        <w:bottom w:val="none" w:sz="0" w:space="0" w:color="auto"/>
        <w:right w:val="none" w:sz="0" w:space="0" w:color="auto"/>
      </w:divBdr>
    </w:div>
    <w:div w:id="205542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tolonews.com/en/afghanistan/7967-nato-says-new-framework-assures-afghan-stability-after-2014-" TargetMode="External"/><Relationship Id="rId18" Type="http://schemas.openxmlformats.org/officeDocument/2006/relationships/hyperlink" Target="https://www.fpri.org/docs/alt/testimony.20090429.lee_.cubadrugs.pdf" TargetMode="External"/><Relationship Id="rId26" Type="http://schemas.openxmlformats.org/officeDocument/2006/relationships/hyperlink" Target="http://www.fas.org/irp/crs/RL32334.pdf" TargetMode="External"/><Relationship Id="rId39" Type="http://schemas.openxmlformats.org/officeDocument/2006/relationships/hyperlink" Target="http://usmex.ucsd.edu/assets/024/11632.pdf" TargetMode="External"/><Relationship Id="rId21" Type="http://schemas.openxmlformats.org/officeDocument/2006/relationships/hyperlink" Target="http://www.rabidtigers.com/rtn/newsletterv2n9.html" TargetMode="External"/><Relationship Id="rId34" Type="http://schemas.openxmlformats.org/officeDocument/2006/relationships/hyperlink" Target="http://www.ceres.org/resources/reports/corporate-governance-banking-sector)/MG" TargetMode="External"/><Relationship Id="rId42" Type="http://schemas.openxmlformats.org/officeDocument/2006/relationships/hyperlink" Target="http://www.whitehouse.gov/the-press-office/2011/09/15/presidential-memorandum-major-illicit-drug-transit" TargetMode="External"/><Relationship Id="rId47" Type="http://schemas.openxmlformats.org/officeDocument/2006/relationships/hyperlink" Target="http://digitaljournal.com/article/338812" TargetMode="External"/><Relationship Id="rId50" Type="http://schemas.openxmlformats.org/officeDocument/2006/relationships/hyperlink" Target="http://articles.washingtonpost.com/2013-04-12/opinions/38492205_1_cartels-drug-violence-trafficking)/BI" TargetMode="External"/><Relationship Id="rId55" Type="http://schemas.openxmlformats.org/officeDocument/2006/relationships/hyperlink" Target="http://www.wilsoncenter.org/article/mexico-%E2%80%98critically-important%E2%80%99-to-us-economy" TargetMode="External"/><Relationship Id="rId63" Type="http://schemas.openxmlformats.org/officeDocument/2006/relationships/hyperlink" Target="http://www.businessweek.com/news/2013-05-15/venezuela-may-allow-companies-to-repatriate-some-dividends" TargetMode="External"/><Relationship Id="rId68" Type="http://schemas.openxmlformats.org/officeDocument/2006/relationships/hyperlink" Target="http://www.cato.org/people/carpente.html" TargetMode="External"/><Relationship Id="rId76" Type="http://schemas.openxmlformats.org/officeDocument/2006/relationships/hyperlink" Target="http://usmex.ucsd.edu/assets/024/11632.pdf" TargetMode="External"/><Relationship Id="rId7" Type="http://schemas.openxmlformats.org/officeDocument/2006/relationships/settings" Target="settings.xml"/><Relationship Id="rId71" Type="http://schemas.openxmlformats.org/officeDocument/2006/relationships/hyperlink" Target="https://www.fpri.org/docs/alt/testimony.20090429.lee_.cubadrugs.pdf" TargetMode="External"/><Relationship Id="rId2" Type="http://schemas.openxmlformats.org/officeDocument/2006/relationships/customXml" Target="../customXml/item2.xml"/><Relationship Id="rId16" Type="http://schemas.openxmlformats.org/officeDocument/2006/relationships/hyperlink" Target="http://usmex.ucsd.edu/assets/024/11632.pdf" TargetMode="External"/><Relationship Id="rId29" Type="http://schemas.openxmlformats.org/officeDocument/2006/relationships/hyperlink" Target="http://www.dtic.mil/cgi-bin/GetTRDoc?Location=U2&amp;doc=GetTRDoc.pdf&amp;AD=ADA561048" TargetMode="External"/><Relationship Id="rId11" Type="http://schemas.openxmlformats.org/officeDocument/2006/relationships/hyperlink" Target="http://www.au.af.mil/au/awc/awcgate/crs/rl32686.pdf" TargetMode="External"/><Relationship Id="rId24" Type="http://schemas.openxmlformats.org/officeDocument/2006/relationships/hyperlink" Target="http://www.hrweb.org/intro.html" TargetMode="External"/><Relationship Id="rId32" Type="http://schemas.openxmlformats.org/officeDocument/2006/relationships/hyperlink" Target="http://muse.jhu.edu.proxy.lib.umich.edu/journals/latin_american_research_review/v047/47.2.morris.html" TargetMode="External"/><Relationship Id="rId37" Type="http://schemas.openxmlformats.org/officeDocument/2006/relationships/hyperlink" Target="http://muse.jhu.edu.proxy.lib.umich.edu/journals/latin_american_research_review/v047/47.2.morris.html" TargetMode="External"/><Relationship Id="rId40" Type="http://schemas.openxmlformats.org/officeDocument/2006/relationships/hyperlink" Target="http://usmex.ucsd.edu/assets/024/11632.pdf" TargetMode="External"/><Relationship Id="rId45" Type="http://schemas.openxmlformats.org/officeDocument/2006/relationships/hyperlink" Target="http://www.humanevents.com/2007/01/25/in-defense-of-the-drug-war/" TargetMode="External"/><Relationship Id="rId53" Type="http://schemas.openxmlformats.org/officeDocument/2006/relationships/hyperlink" Target="http://library.fes.de/pdf-files/iez/07386.pdf" TargetMode="External"/><Relationship Id="rId58" Type="http://schemas.openxmlformats.org/officeDocument/2006/relationships/hyperlink" Target="http://www2.petroguia.com.ve/pub/?q=node/1803" TargetMode="External"/><Relationship Id="rId66" Type="http://schemas.openxmlformats.org/officeDocument/2006/relationships/hyperlink" Target="http://news.xinhuanet.com/english/world/2012-04/15/c_131528055.htm" TargetMode="External"/><Relationship Id="rId74" Type="http://schemas.openxmlformats.org/officeDocument/2006/relationships/hyperlink" Target="http://www.upi.com/Top_News/Special/2009/09/29/Outside-View-A-nuclear-armed-Taliban/UPI-25021254238824/" TargetMode="External"/><Relationship Id="rId5" Type="http://schemas.openxmlformats.org/officeDocument/2006/relationships/styles" Target="styles.xml"/><Relationship Id="rId15" Type="http://schemas.openxmlformats.org/officeDocument/2006/relationships/hyperlink" Target="http://outlookafghanistan.net/national_detail.php?post_id=7124" TargetMode="External"/><Relationship Id="rId23" Type="http://schemas.openxmlformats.org/officeDocument/2006/relationships/hyperlink" Target="https://www.fpri.org/docs/alt/testimony.20090429.lee_.cubadrugs.pdf" TargetMode="External"/><Relationship Id="rId28" Type="http://schemas.openxmlformats.org/officeDocument/2006/relationships/hyperlink" Target="http://usatoday30.usatoday.com/news/nation/2008-10-08-805146709_x.htm" TargetMode="External"/><Relationship Id="rId36" Type="http://schemas.openxmlformats.org/officeDocument/2006/relationships/hyperlink" Target="http://www.scielo.gpeari.mctes.pt/pdf/spp/n71/n71a06.pdf" TargetMode="External"/><Relationship Id="rId49" Type="http://schemas.openxmlformats.org/officeDocument/2006/relationships/hyperlink" Target="http://www.coha.org/19743/" TargetMode="External"/><Relationship Id="rId57" Type="http://schemas.openxmlformats.org/officeDocument/2006/relationships/hyperlink" Target="http://transitions.foreignpolicy.com/posts/2013/05/16/is_venezuela_becoming_a_failed_state" TargetMode="External"/><Relationship Id="rId61" Type="http://schemas.openxmlformats.org/officeDocument/2006/relationships/hyperlink" Target="http://lta.reuters.com/article/topNews/idLTASIE94D01X20130514" TargetMode="External"/><Relationship Id="rId10" Type="http://schemas.openxmlformats.org/officeDocument/2006/relationships/endnotes" Target="endnotes.xml"/><Relationship Id="rId19" Type="http://schemas.openxmlformats.org/officeDocument/2006/relationships/hyperlink" Target="http://www.dominicantoday.com/dr/world/2012/2/11/42634/Cuba-could-become-a-hub-for-illegal-drugs-entering-US)/BI" TargetMode="External"/><Relationship Id="rId31" Type="http://schemas.openxmlformats.org/officeDocument/2006/relationships/hyperlink" Target="http://www.dominicantoday.com/dr/world/2012/2/11/42634/Cuba-could-become-a-hub-for-illegal-drugs-entering-US0" TargetMode="External"/><Relationship Id="rId44" Type="http://schemas.openxmlformats.org/officeDocument/2006/relationships/hyperlink" Target="http://www.nationalaffairs.com/publications/detail/the-drug-policy-roulette" TargetMode="External"/><Relationship Id="rId52" Type="http://schemas.openxmlformats.org/officeDocument/2006/relationships/hyperlink" Target="http://www.fas.org/irp/crs/RL32334.pdf" TargetMode="External"/><Relationship Id="rId60" Type="http://schemas.openxmlformats.org/officeDocument/2006/relationships/hyperlink" Target="http://latitude.blogs.nytimes.com/2012/10/09/mourning-chavezs-reelection-as-venezuelas-president/" TargetMode="External"/><Relationship Id="rId65" Type="http://schemas.openxmlformats.org/officeDocument/2006/relationships/hyperlink" Target="https://www.fpri.org/docs/alt/testimony.20090429.lee_.cubadrugs.pdf)/BI" TargetMode="External"/><Relationship Id="rId73" Type="http://schemas.openxmlformats.org/officeDocument/2006/relationships/hyperlink" Target="http://usmex.ucsd.edu/assets/024/11632.pdf"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ationaldefensemagazine.org/blog/Lists/Posts/Post.aspx?ID=1184" TargetMode="External"/><Relationship Id="rId22" Type="http://schemas.openxmlformats.org/officeDocument/2006/relationships/hyperlink" Target="http://wwics.si.edu/subsites/ccpdc/pubs/di/1.htm" TargetMode="External"/><Relationship Id="rId27" Type="http://schemas.openxmlformats.org/officeDocument/2006/relationships/hyperlink" Target="http://www.dtic.mil/cgi-bin/GetTRDoc?Location=U2&amp;doc=GetTRDoc.pdf&amp;AD=ADA561048" TargetMode="External"/><Relationship Id="rId30" Type="http://schemas.openxmlformats.org/officeDocument/2006/relationships/hyperlink" Target="http://transitions.foreignpolicy.com/posts/2012/05/10/venezuela_s_growing_drug_problem)/BI" TargetMode="External"/><Relationship Id="rId35" Type="http://schemas.openxmlformats.org/officeDocument/2006/relationships/hyperlink" Target="http://www.cato.org/publications/commentary/drug-mayhem-moves-south" TargetMode="External"/><Relationship Id="rId43" Type="http://schemas.openxmlformats.org/officeDocument/2006/relationships/hyperlink" Target="http://www.alternet.org/drugs/bolivia-and-venezuela-scoff-obamas-drug-war-criticism-tell-us-look-mirror?paging=off" TargetMode="External"/><Relationship Id="rId48" Type="http://schemas.openxmlformats.org/officeDocument/2006/relationships/hyperlink" Target="http://www.dtic.mil/cgi-bin/GetTRDoc?Location=U2&amp;doc=GetTRDoc.pdf&amp;AD=ADA561048" TargetMode="External"/><Relationship Id="rId56" Type="http://schemas.openxmlformats.org/officeDocument/2006/relationships/hyperlink" Target="http://articles.latimes.com/2009/jul/21/world/fg-venez-drugs21" TargetMode="External"/><Relationship Id="rId64" Type="http://schemas.openxmlformats.org/officeDocument/2006/relationships/hyperlink" Target="http://www.insightcrime.org/groups-venezuela/cartel-de-los-soles" TargetMode="External"/><Relationship Id="rId69" Type="http://schemas.openxmlformats.org/officeDocument/2006/relationships/hyperlink" Target="http://www.cato.org/defense-studies/index.html"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cato.org/publications/commentary/drug-mayhem-moves-south" TargetMode="External"/><Relationship Id="rId72" Type="http://schemas.openxmlformats.org/officeDocument/2006/relationships/hyperlink" Target="http://www.lapatria.com/Noticias/ver_noticia.aspx?CODNOT=60930&amp;CODSEC=9" TargetMode="External"/><Relationship Id="rId3" Type="http://schemas.openxmlformats.org/officeDocument/2006/relationships/customXml" Target="../customXml/item3.xml"/><Relationship Id="rId12" Type="http://schemas.openxmlformats.org/officeDocument/2006/relationships/hyperlink" Target="http://www.registan.net/index.php/2008/01/21/quote-of-the-day-5/" TargetMode="External"/><Relationship Id="rId17" Type="http://schemas.openxmlformats.org/officeDocument/2006/relationships/hyperlink" Target="http://www.bbc.co.uk/news/world-latin-america-19528416" TargetMode="External"/><Relationship Id="rId25" Type="http://schemas.openxmlformats.org/officeDocument/2006/relationships/hyperlink" Target="http://www.climatesciencewatch.org/2009/06/08/a-deadly-conflict-in-peru-over-a-rush-to-drill-for-oil-in-amazon-rainforest-how-culpable-is-the-us/" TargetMode="External"/><Relationship Id="rId33" Type="http://schemas.openxmlformats.org/officeDocument/2006/relationships/hyperlink" Target="http://www.stanford.edu/group/progressive/cgi-bin/?p=521)//BI" TargetMode="External"/><Relationship Id="rId38" Type="http://schemas.openxmlformats.org/officeDocument/2006/relationships/hyperlink" Target="http://usmex.ucsd.edu/assets/024/11632.pdf" TargetMode="External"/><Relationship Id="rId46" Type="http://schemas.openxmlformats.org/officeDocument/2006/relationships/hyperlink" Target="http://wwics.si.edu/subsites/ccpdc/pubs/di/1.htm" TargetMode="External"/><Relationship Id="rId59" Type="http://schemas.openxmlformats.org/officeDocument/2006/relationships/hyperlink" Target="http://lta.reuters.com/article/domesticNews/idLTASIE94E05T20130515?sp=true" TargetMode="External"/><Relationship Id="rId67" Type="http://schemas.openxmlformats.org/officeDocument/2006/relationships/hyperlink" Target="http://www.spectator.co.uk/features/8813601/stop-the-drugs-war)/BI" TargetMode="External"/><Relationship Id="rId20" Type="http://schemas.openxmlformats.org/officeDocument/2006/relationships/hyperlink" Target="http://www.state.gov/j/inl/rls/nrcrpt/2012/vol1/184099.htm" TargetMode="External"/><Relationship Id="rId41" Type="http://schemas.openxmlformats.org/officeDocument/2006/relationships/hyperlink" Target="http://www.dtic.mil/cgi-bin/GetTRDoc?Location=U2&amp;doc=GetTRDoc.pdf&amp;AD=ADA561048" TargetMode="External"/><Relationship Id="rId54" Type="http://schemas.openxmlformats.org/officeDocument/2006/relationships/hyperlink" Target="http://www.cato.org/sites/cato.org/files/serials/files/cato-handbook-policymakers/2009/9/hb111-58.pdf" TargetMode="External"/><Relationship Id="rId62" Type="http://schemas.openxmlformats.org/officeDocument/2006/relationships/hyperlink" Target="http://blog.foreignpolicy.com/posts/2013/05/16/venezuela_is_running_low_on_toilet_paper_and_it_s_blaming_the_media" TargetMode="External"/><Relationship Id="rId70" Type="http://schemas.openxmlformats.org/officeDocument/2006/relationships/hyperlink" Target="http://www.cato.org/publications/commentary/drug-prohibition-is-terrorists-best-friend?print" TargetMode="External"/><Relationship Id="rId75" Type="http://schemas.openxmlformats.org/officeDocument/2006/relationships/hyperlink" Target="http://usmex.ucsd.edu/assets/024/11632.pdf" TargetMode="External"/><Relationship Id="rId1" Type="http://schemas.openxmlformats.org/officeDocument/2006/relationships/customXml" Target="../customXml/item1.xml"/><Relationship Id="rId6"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llypop18462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52A5E5AB-10CF-4320-A0A5-021C512DB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100</TotalTime>
  <Pages>301</Pages>
  <Words>162430</Words>
  <Characters>899090</Characters>
  <Application>Microsoft Office Word</Application>
  <DocSecurity>0</DocSecurity>
  <Lines>10703</Lines>
  <Paragraphs>1572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1059948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lollypop184629, Team 2012</dc:creator>
  <cp:lastModifiedBy>, Harvard 2012</cp:lastModifiedBy>
  <cp:revision>11</cp:revision>
  <dcterms:created xsi:type="dcterms:W3CDTF">2013-07-17T02:03:00Z</dcterms:created>
  <dcterms:modified xsi:type="dcterms:W3CDTF">2013-07-18T19:56:00Z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