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2EBA" w:rsidRDefault="004C2EBA" w:rsidP="004C2EBA">
      <w:pPr>
        <w:pStyle w:val="Heading1"/>
      </w:pPr>
      <w:proofErr w:type="gramStart"/>
      <w:r>
        <w:t>oil</w:t>
      </w:r>
      <w:proofErr w:type="gramEnd"/>
      <w:r>
        <w:t xml:space="preserve"> spills</w:t>
      </w:r>
      <w:r w:rsidR="009328F5">
        <w:t xml:space="preserve"> advantage</w:t>
      </w:r>
    </w:p>
    <w:p w:rsidR="00DE3008" w:rsidRPr="00DE3008" w:rsidRDefault="00DE3008" w:rsidP="00DE3008">
      <w:pPr>
        <w:pStyle w:val="Heading2"/>
      </w:pPr>
      <w:r>
        <w:lastRenderedPageBreak/>
        <w:t>1nc f/l</w:t>
      </w:r>
    </w:p>
    <w:p w:rsidR="009328F5" w:rsidRDefault="009328F5" w:rsidP="009328F5">
      <w:pPr>
        <w:pStyle w:val="Heading4"/>
      </w:pPr>
      <w:r>
        <w:t>No drilling in Cuba absent the US</w:t>
      </w:r>
    </w:p>
    <w:p w:rsidR="009328F5" w:rsidRPr="0006171A" w:rsidRDefault="009328F5" w:rsidP="009328F5">
      <w:pPr>
        <w:rPr>
          <w:sz w:val="16"/>
          <w:szCs w:val="16"/>
        </w:rPr>
      </w:pPr>
      <w:r>
        <w:rPr>
          <w:b/>
        </w:rPr>
        <w:t>O'Grady 13</w:t>
      </w:r>
      <w:r>
        <w:t xml:space="preserve"> </w:t>
      </w:r>
      <w:r w:rsidRPr="0006171A">
        <w:rPr>
          <w:sz w:val="16"/>
          <w:szCs w:val="16"/>
        </w:rPr>
        <w:t>an editor of the Wall Street Journal and member of the Wall Street Journal Editorial Board since 2005. She writes predominantly on Latin America and is a co-editor of the Index of Economic Freedom. (Mary Anastasia, "Cuba's Oil Bust," 4/24/13, http://online.wsj.com/article/SB10001424127887324474004578442511561458392.html)//AM</w:t>
      </w:r>
    </w:p>
    <w:p w:rsidR="009328F5" w:rsidRDefault="009328F5" w:rsidP="009328F5"/>
    <w:p w:rsidR="009328F5" w:rsidRPr="0006171A" w:rsidRDefault="009328F5" w:rsidP="009328F5">
      <w:pPr>
        <w:rPr>
          <w:sz w:val="16"/>
        </w:rPr>
      </w:pPr>
      <w:r>
        <w:rPr>
          <w:u w:val="single"/>
        </w:rPr>
        <w:t>Remember all the hype about Cuba drilling for oil</w:t>
      </w:r>
      <w:r w:rsidRPr="0006171A">
        <w:rPr>
          <w:sz w:val="16"/>
        </w:rPr>
        <w:t xml:space="preserve"> in Caribbean waters and American companies missing out on the bonanza because of the U.S. embargo? Well,</w:t>
      </w:r>
      <w:r>
        <w:rPr>
          <w:u w:val="single"/>
        </w:rPr>
        <w:t xml:space="preserve"> like all the other Cuban get-rich-quick schemes of the past 50 years, this one seems to have flopped too. </w:t>
      </w:r>
      <w:r w:rsidRPr="0006171A">
        <w:rPr>
          <w:sz w:val="16"/>
        </w:rPr>
        <w:t>Last week, Florida's Sun Sentinel reported that "</w:t>
      </w:r>
      <w:r>
        <w:rPr>
          <w:u w:val="single"/>
        </w:rPr>
        <w:t xml:space="preserve">after spending nearly $700 million during a decade, energy companies from around the world have all but abandoned their search for oil in deep waters off the north coast of Cuba near Florida." Separately, CubaStandard.com reported on Friday that "the shallow-water drilling platform used by Russian oil company OAO </w:t>
      </w:r>
      <w:proofErr w:type="spellStart"/>
      <w:r>
        <w:rPr>
          <w:u w:val="single"/>
        </w:rPr>
        <w:t>Zarubezhneft</w:t>
      </w:r>
      <w:proofErr w:type="spellEnd"/>
      <w:r>
        <w:rPr>
          <w:u w:val="single"/>
        </w:rPr>
        <w:t xml:space="preserve"> will leave Cuban waters June 1, to be redeployed to Asia." </w:t>
      </w:r>
      <w:r w:rsidRPr="0006171A">
        <w:rPr>
          <w:sz w:val="16"/>
        </w:rPr>
        <w:t xml:space="preserve">According to the Sun Sentinel story, Jorge </w:t>
      </w:r>
      <w:proofErr w:type="spellStart"/>
      <w:r w:rsidRPr="0006171A">
        <w:rPr>
          <w:sz w:val="16"/>
        </w:rPr>
        <w:t>Pin</w:t>
      </w:r>
      <w:proofErr w:type="spellEnd"/>
      <w:r w:rsidRPr="0006171A">
        <w:rPr>
          <w:sz w:val="16"/>
        </w:rPr>
        <w:t>, an oil-industry guru who had been cheering Cuba's exploration attempts, said "</w:t>
      </w:r>
      <w:r>
        <w:rPr>
          <w:u w:val="single"/>
        </w:rPr>
        <w:t xml:space="preserve">Companies are saying, 'We cannot spend any more capital on this high-risk exploration. We'd rather go to Brazil; we'd rather go to Angola; we'd rather go to other places in the world where the technological and geological challenges are less.'" </w:t>
      </w:r>
      <w:r w:rsidRPr="0006171A">
        <w:rPr>
          <w:sz w:val="16"/>
        </w:rPr>
        <w:t xml:space="preserve">It wouldn't be the first time the dictatorship thought it had found a short cut to wealth. In 1970 it put all its faith in the "ten-million ton harvest," which promised to get the nation off Soviet dependency by forcing every Cuban to work in the cane fields. It failed. Then there was that cow, </w:t>
      </w:r>
      <w:proofErr w:type="spellStart"/>
      <w:r w:rsidRPr="0006171A">
        <w:rPr>
          <w:sz w:val="16"/>
        </w:rPr>
        <w:t>Ubre</w:t>
      </w:r>
      <w:proofErr w:type="spellEnd"/>
      <w:r w:rsidRPr="0006171A">
        <w:rPr>
          <w:sz w:val="16"/>
        </w:rPr>
        <w:t xml:space="preserve"> Blanca, literally "white udder" in Spanish. She was a cross between two breeds and in 1982 Cuba claimed that she produced a world-record of 24 gallons of milk in one day. When she died, in 1985, Fidel Castro instructed Cuba's genetic scientists to get to work on making more of her. Almost 30 years later Cuban researchers were still at it. In June 2002, the Telegraph reported that "</w:t>
      </w:r>
      <w:proofErr w:type="spellStart"/>
      <w:r w:rsidRPr="0006171A">
        <w:rPr>
          <w:sz w:val="16"/>
        </w:rPr>
        <w:t>Dr</w:t>
      </w:r>
      <w:proofErr w:type="spellEnd"/>
      <w:r w:rsidRPr="0006171A">
        <w:rPr>
          <w:sz w:val="16"/>
        </w:rPr>
        <w:t xml:space="preserve"> Jose Morales, the head of the White Udder cloning project, is confident that a breakthrough is imminent</w:t>
      </w:r>
      <w:proofErr w:type="gramStart"/>
      <w:r w:rsidRPr="0006171A">
        <w:rPr>
          <w:sz w:val="16"/>
        </w:rPr>
        <w:t>. '</w:t>
      </w:r>
      <w:proofErr w:type="gramEnd"/>
      <w:r w:rsidRPr="0006171A">
        <w:rPr>
          <w:sz w:val="16"/>
        </w:rPr>
        <w:t xml:space="preserve">We're very close,' he said. 'We have big things coming. This project is very important to </w:t>
      </w:r>
      <w:proofErr w:type="spellStart"/>
      <w:r w:rsidRPr="0006171A">
        <w:rPr>
          <w:sz w:val="16"/>
        </w:rPr>
        <w:t>Comandante</w:t>
      </w:r>
      <w:proofErr w:type="spellEnd"/>
      <w:r w:rsidRPr="0006171A">
        <w:rPr>
          <w:sz w:val="16"/>
        </w:rPr>
        <w:t xml:space="preserve"> Castro.'" T</w:t>
      </w:r>
      <w:r>
        <w:rPr>
          <w:u w:val="single"/>
        </w:rPr>
        <w:t xml:space="preserve">hen </w:t>
      </w:r>
      <w:proofErr w:type="gramStart"/>
      <w:r>
        <w:rPr>
          <w:u w:val="single"/>
        </w:rPr>
        <w:t>came</w:t>
      </w:r>
      <w:proofErr w:type="gramEnd"/>
      <w:r>
        <w:rPr>
          <w:u w:val="single"/>
        </w:rPr>
        <w:t xml:space="preserve"> promises of an oil boom and last week the predictable bust. The Brazilian state-</w:t>
      </w:r>
      <w:proofErr w:type="gramStart"/>
      <w:r>
        <w:rPr>
          <w:u w:val="single"/>
        </w:rPr>
        <w:t>owned</w:t>
      </w:r>
      <w:proofErr w:type="gramEnd"/>
      <w:r>
        <w:rPr>
          <w:u w:val="single"/>
        </w:rPr>
        <w:t xml:space="preserve"> </w:t>
      </w:r>
      <w:proofErr w:type="spellStart"/>
      <w:r>
        <w:rPr>
          <w:u w:val="single"/>
        </w:rPr>
        <w:t>Petrobras</w:t>
      </w:r>
      <w:proofErr w:type="spellEnd"/>
      <w:r>
        <w:rPr>
          <w:u w:val="single"/>
        </w:rPr>
        <w:t xml:space="preserve"> PETR4.BR +1.12% had given up on deep-sea drilling in Cuban waters in 2011. </w:t>
      </w:r>
      <w:proofErr w:type="spellStart"/>
      <w:r>
        <w:rPr>
          <w:u w:val="single"/>
        </w:rPr>
        <w:t>Repsol</w:t>
      </w:r>
      <w:proofErr w:type="spellEnd"/>
      <w:r>
        <w:rPr>
          <w:u w:val="single"/>
        </w:rPr>
        <w:t xml:space="preserve"> REP.MC +2.23% gave up in May 2012. The deep water platform it was using was then passed to Malaysia's state-owned </w:t>
      </w:r>
      <w:proofErr w:type="spellStart"/>
      <w:r>
        <w:rPr>
          <w:u w:val="single"/>
        </w:rPr>
        <w:t>Petronas</w:t>
      </w:r>
      <w:proofErr w:type="spellEnd"/>
      <w:r>
        <w:rPr>
          <w:u w:val="single"/>
        </w:rPr>
        <w:t xml:space="preserve">, which also came up empty. Venezuela's </w:t>
      </w:r>
      <w:proofErr w:type="spellStart"/>
      <w:r>
        <w:rPr>
          <w:u w:val="single"/>
        </w:rPr>
        <w:t>PdVSA</w:t>
      </w:r>
      <w:proofErr w:type="spellEnd"/>
      <w:r>
        <w:rPr>
          <w:u w:val="single"/>
        </w:rPr>
        <w:t xml:space="preserve"> had no luck either. </w:t>
      </w:r>
      <w:r w:rsidRPr="0006171A">
        <w:rPr>
          <w:sz w:val="16"/>
        </w:rPr>
        <w:t xml:space="preserve">In November Cuba announced that the rig that had been in use would be heading to Asia. </w:t>
      </w:r>
      <w:r>
        <w:rPr>
          <w:u w:val="single"/>
        </w:rPr>
        <w:t>Last week came the end of shallow-water drilling.</w:t>
      </w:r>
    </w:p>
    <w:p w:rsidR="009328F5" w:rsidRDefault="009328F5" w:rsidP="009328F5"/>
    <w:p w:rsidR="00DE3008" w:rsidRPr="00914CEE" w:rsidRDefault="00DE3008" w:rsidP="00DE3008">
      <w:pPr>
        <w:pStyle w:val="Heading4"/>
        <w:rPr>
          <w:rFonts w:eastAsia="Times New Roman"/>
        </w:rPr>
      </w:pPr>
      <w:r w:rsidRPr="00914CEE">
        <w:rPr>
          <w:rFonts w:eastAsia="Times New Roman"/>
        </w:rPr>
        <w:t>Boosting Cuba’s oil industry collapses their economy—independently destroys the agriculture, ethanol and biotech sectors</w:t>
      </w:r>
    </w:p>
    <w:p w:rsidR="00DE3008" w:rsidRDefault="00DE3008" w:rsidP="00DE3008">
      <w:pPr>
        <w:rPr>
          <w:sz w:val="20"/>
          <w:szCs w:val="20"/>
        </w:rPr>
      </w:pPr>
      <w:proofErr w:type="spellStart"/>
      <w:r w:rsidRPr="00914CEE">
        <w:rPr>
          <w:b/>
          <w:bCs/>
          <w:szCs w:val="20"/>
        </w:rPr>
        <w:t>Orro</w:t>
      </w:r>
      <w:proofErr w:type="spellEnd"/>
      <w:r w:rsidRPr="00914CEE">
        <w:rPr>
          <w:b/>
          <w:bCs/>
          <w:szCs w:val="20"/>
        </w:rPr>
        <w:t xml:space="preserve"> 9 </w:t>
      </w:r>
      <w:r w:rsidRPr="00914CEE">
        <w:t xml:space="preserve">(Roberto, Board </w:t>
      </w:r>
      <w:proofErr w:type="spellStart"/>
      <w:r w:rsidRPr="00914CEE">
        <w:t>memeber</w:t>
      </w:r>
      <w:proofErr w:type="spellEnd"/>
      <w:r w:rsidRPr="00914CEE">
        <w:t xml:space="preserve"> of the Association for the Study of the Cuban Economy (ASCE), member of the Puerto Rico Chamber of Commerce, “ </w:t>
      </w:r>
      <w:proofErr w:type="spellStart"/>
      <w:r w:rsidRPr="00914CEE">
        <w:t>Petrolism</w:t>
      </w:r>
      <w:proofErr w:type="spellEnd"/>
      <w:r w:rsidRPr="00914CEE">
        <w:t xml:space="preserve"> In Cuba And Implications Of U.S. Investment In The Cuban Oil Sector” 2009</w:t>
      </w:r>
      <w:hyperlink r:id="rId10" w:tgtFrame="_blank" w:history="1">
        <w:r w:rsidRPr="00914CEE">
          <w:t>http://www.ascecuba.org/publications/proceedings/volume19/pdfs/orro.pdf</w:t>
        </w:r>
      </w:hyperlink>
      <w:r w:rsidRPr="00914CEE">
        <w:t>) //KY</w:t>
      </w:r>
    </w:p>
    <w:p w:rsidR="00DE3008" w:rsidRPr="00914CEE" w:rsidRDefault="00DE3008" w:rsidP="00DE3008">
      <w:pPr>
        <w:rPr>
          <w:sz w:val="16"/>
          <w:szCs w:val="20"/>
        </w:rPr>
      </w:pPr>
      <w:r w:rsidRPr="00914CEE">
        <w:rPr>
          <w:rFonts w:eastAsia="Times New Roman" w:cs="Arial"/>
          <w:color w:val="222222"/>
          <w:sz w:val="16"/>
          <w:szCs w:val="20"/>
        </w:rPr>
        <w:t>After a plethora of </w:t>
      </w:r>
      <w:r w:rsidRPr="00914CEE">
        <w:rPr>
          <w:rFonts w:eastAsia="Times New Roman" w:cs="Arial"/>
          <w:color w:val="222222"/>
          <w:szCs w:val="20"/>
          <w:u w:val="single"/>
        </w:rPr>
        <w:t>empirical works addressing the effects of oil on democracy and development, and the record of Cuba over the last fifty years, it is not difficult to image the picture of an oil-rich Cuba.</w:t>
      </w:r>
      <w:r w:rsidRPr="00914CEE">
        <w:rPr>
          <w:rFonts w:eastAsia="Times New Roman" w:cs="Arial"/>
          <w:color w:val="222222"/>
          <w:sz w:val="16"/>
          <w:szCs w:val="20"/>
        </w:rPr>
        <w:t> Let us begin with the economic implications</w:t>
      </w:r>
      <w:proofErr w:type="gramStart"/>
      <w:r w:rsidRPr="00914CEE">
        <w:rPr>
          <w:rFonts w:eastAsia="Times New Roman" w:cs="Arial"/>
          <w:color w:val="222222"/>
          <w:sz w:val="16"/>
          <w:szCs w:val="20"/>
        </w:rPr>
        <w:t>:•</w:t>
      </w:r>
      <w:proofErr w:type="gramEnd"/>
      <w:r w:rsidRPr="00914CEE">
        <w:rPr>
          <w:rFonts w:eastAsia="Times New Roman" w:cs="Arial"/>
          <w:color w:val="222222"/>
          <w:sz w:val="16"/>
          <w:szCs w:val="20"/>
        </w:rPr>
        <w:t> </w:t>
      </w:r>
      <w:r w:rsidRPr="00914CEE">
        <w:rPr>
          <w:rFonts w:eastAsia="Times New Roman" w:cs="Arial"/>
          <w:color w:val="222222"/>
          <w:szCs w:val="20"/>
          <w:u w:val="single"/>
        </w:rPr>
        <w:t>Agriculture will</w:t>
      </w:r>
      <w:r w:rsidRPr="00914CEE">
        <w:rPr>
          <w:rFonts w:eastAsia="Times New Roman" w:cs="Arial"/>
          <w:color w:val="222222"/>
          <w:sz w:val="16"/>
          <w:szCs w:val="20"/>
        </w:rPr>
        <w:t> surely </w:t>
      </w:r>
      <w:r w:rsidRPr="00914CEE">
        <w:rPr>
          <w:rFonts w:eastAsia="Times New Roman" w:cs="Arial"/>
          <w:color w:val="222222"/>
          <w:szCs w:val="20"/>
          <w:u w:val="single"/>
        </w:rPr>
        <w:t>receive the biggest negative</w:t>
      </w:r>
      <w:r w:rsidRPr="00914CEE">
        <w:rPr>
          <w:rFonts w:eastAsia="Times New Roman" w:cs="Arial"/>
          <w:color w:val="222222"/>
          <w:sz w:val="16"/>
          <w:szCs w:val="20"/>
        </w:rPr>
        <w:t> </w:t>
      </w:r>
      <w:r w:rsidRPr="00914CEE">
        <w:rPr>
          <w:rFonts w:eastAsia="Times New Roman" w:cs="Arial"/>
          <w:color w:val="222222"/>
          <w:szCs w:val="20"/>
          <w:u w:val="single"/>
        </w:rPr>
        <w:t>blow.</w:t>
      </w:r>
      <w:r w:rsidRPr="00914CEE">
        <w:rPr>
          <w:rFonts w:eastAsia="Times New Roman" w:cs="Arial"/>
          <w:color w:val="222222"/>
          <w:sz w:val="16"/>
          <w:szCs w:val="20"/>
        </w:rPr>
        <w:t xml:space="preserve"> Imports of foods will rise and </w:t>
      </w:r>
      <w:proofErr w:type="spellStart"/>
      <w:r w:rsidRPr="00914CEE">
        <w:rPr>
          <w:rFonts w:eastAsia="Times New Roman" w:cs="Arial"/>
          <w:color w:val="222222"/>
          <w:sz w:val="16"/>
          <w:szCs w:val="20"/>
        </w:rPr>
        <w:t>the</w:t>
      </w:r>
      <w:r w:rsidRPr="00914CEE">
        <w:rPr>
          <w:rFonts w:eastAsia="Times New Roman" w:cs="Arial"/>
          <w:color w:val="222222"/>
          <w:szCs w:val="20"/>
          <w:u w:val="single"/>
        </w:rPr>
        <w:t>chances</w:t>
      </w:r>
      <w:proofErr w:type="spellEnd"/>
      <w:r w:rsidRPr="00914CEE">
        <w:rPr>
          <w:rFonts w:eastAsia="Times New Roman" w:cs="Arial"/>
          <w:color w:val="222222"/>
          <w:szCs w:val="20"/>
          <w:u w:val="single"/>
        </w:rPr>
        <w:t xml:space="preserve"> to overhaul Cuba’s troubled agriculture will go away. </w:t>
      </w:r>
      <w:r w:rsidRPr="00914CEE">
        <w:rPr>
          <w:rFonts w:eastAsia="Times New Roman" w:cs="Arial"/>
          <w:color w:val="222222"/>
          <w:sz w:val="16"/>
          <w:szCs w:val="20"/>
        </w:rPr>
        <w:t>Further </w:t>
      </w:r>
      <w:r w:rsidRPr="00914CEE">
        <w:rPr>
          <w:rFonts w:eastAsia="Times New Roman" w:cs="Arial"/>
          <w:color w:val="222222"/>
          <w:szCs w:val="20"/>
          <w:u w:val="single"/>
        </w:rPr>
        <w:t>concessions to private farmers would look as an improbable scenario. </w:t>
      </w:r>
      <w:r w:rsidRPr="00914CEE">
        <w:rPr>
          <w:rFonts w:eastAsia="Times New Roman" w:cs="Arial"/>
          <w:color w:val="222222"/>
          <w:sz w:val="16"/>
          <w:szCs w:val="20"/>
        </w:rPr>
        <w:t>• </w:t>
      </w:r>
      <w:r w:rsidRPr="00914CEE">
        <w:rPr>
          <w:rFonts w:eastAsia="Times New Roman" w:cs="Arial"/>
          <w:color w:val="222222"/>
          <w:szCs w:val="20"/>
          <w:u w:val="single"/>
        </w:rPr>
        <w:t>A</w:t>
      </w:r>
      <w:r w:rsidRPr="00914CEE">
        <w:rPr>
          <w:rFonts w:eastAsia="Times New Roman" w:cs="Arial"/>
          <w:color w:val="222222"/>
          <w:sz w:val="16"/>
          <w:szCs w:val="20"/>
        </w:rPr>
        <w:t> huge </w:t>
      </w:r>
      <w:r w:rsidRPr="00914CEE">
        <w:rPr>
          <w:rFonts w:eastAsia="Times New Roman" w:cs="Arial"/>
          <w:color w:val="222222"/>
          <w:szCs w:val="20"/>
          <w:u w:val="single"/>
        </w:rPr>
        <w:t>inflow of petrodollars</w:t>
      </w:r>
      <w:r w:rsidRPr="00914CEE">
        <w:rPr>
          <w:rFonts w:eastAsia="Times New Roman" w:cs="Arial"/>
          <w:color w:val="222222"/>
          <w:sz w:val="16"/>
          <w:szCs w:val="20"/>
        </w:rPr>
        <w:t> to Cuba </w:t>
      </w:r>
      <w:r w:rsidRPr="00914CEE">
        <w:rPr>
          <w:rFonts w:eastAsia="Times New Roman" w:cs="Arial"/>
          <w:color w:val="222222"/>
          <w:szCs w:val="20"/>
          <w:u w:val="single"/>
        </w:rPr>
        <w:t>will also hurt tourism</w:t>
      </w:r>
      <w:r w:rsidRPr="00914CEE">
        <w:rPr>
          <w:rFonts w:eastAsia="Times New Roman" w:cs="Arial"/>
          <w:color w:val="222222"/>
          <w:sz w:val="16"/>
          <w:szCs w:val="20"/>
        </w:rPr>
        <w:t>. As it has happened since 2004</w:t>
      </w:r>
      <w:r w:rsidRPr="00914CEE">
        <w:rPr>
          <w:rFonts w:eastAsia="Times New Roman" w:cs="Arial"/>
          <w:color w:val="222222"/>
          <w:szCs w:val="20"/>
          <w:u w:val="single"/>
        </w:rPr>
        <w:t>, Cuban authorities will lose interest in exploiting the full potential of tourism</w:t>
      </w:r>
      <w:r w:rsidRPr="00914CEE">
        <w:rPr>
          <w:rFonts w:eastAsia="Times New Roman" w:cs="Arial"/>
          <w:color w:val="222222"/>
          <w:sz w:val="16"/>
          <w:szCs w:val="20"/>
        </w:rPr>
        <w:t xml:space="preserve">. They will just focus on resorts and some tourist niches like </w:t>
      </w:r>
      <w:proofErr w:type="spellStart"/>
      <w:r w:rsidRPr="00914CEE">
        <w:rPr>
          <w:rFonts w:eastAsia="Times New Roman" w:cs="Arial"/>
          <w:color w:val="222222"/>
          <w:sz w:val="16"/>
          <w:szCs w:val="20"/>
        </w:rPr>
        <w:t>Varadero</w:t>
      </w:r>
      <w:proofErr w:type="spellEnd"/>
      <w:r w:rsidRPr="00914CEE">
        <w:rPr>
          <w:rFonts w:eastAsia="Times New Roman" w:cs="Arial"/>
          <w:color w:val="222222"/>
          <w:sz w:val="16"/>
          <w:szCs w:val="20"/>
        </w:rPr>
        <w:t>, where foreign visitors are isolated from the population. Tourism to big cities, which promotes interaction between foreigners and Cubans and directs some money into the pockets of ordinary citizens, will continue to lose ground. • Manufacturing will not go unscathed either. </w:t>
      </w:r>
      <w:r w:rsidRPr="00914CEE">
        <w:rPr>
          <w:rFonts w:eastAsia="Times New Roman" w:cs="Arial"/>
          <w:color w:val="222222"/>
          <w:szCs w:val="20"/>
          <w:u w:val="single"/>
        </w:rPr>
        <w:t>An </w:t>
      </w:r>
      <w:r w:rsidRPr="00914CEE">
        <w:rPr>
          <w:rFonts w:eastAsia="Times New Roman" w:cs="Arial"/>
          <w:color w:val="222222"/>
          <w:sz w:val="16"/>
          <w:szCs w:val="20"/>
        </w:rPr>
        <w:t>offshore</w:t>
      </w:r>
      <w:r w:rsidRPr="00914CEE">
        <w:rPr>
          <w:rFonts w:eastAsia="Times New Roman" w:cs="Arial"/>
          <w:color w:val="222222"/>
          <w:szCs w:val="20"/>
          <w:u w:val="single"/>
        </w:rPr>
        <w:t> oil boom could finally kill the sugar industry</w:t>
      </w:r>
      <w:r w:rsidRPr="00914CEE">
        <w:rPr>
          <w:rFonts w:eastAsia="Times New Roman" w:cs="Arial"/>
          <w:color w:val="222222"/>
          <w:sz w:val="16"/>
          <w:szCs w:val="20"/>
        </w:rPr>
        <w:t>. It is noteworthy that Cuban officials court U.S. oil companies, but never mention the island’s </w:t>
      </w:r>
      <w:r w:rsidRPr="00914CEE">
        <w:rPr>
          <w:rFonts w:eastAsia="Times New Roman" w:cs="Arial"/>
          <w:color w:val="222222"/>
          <w:szCs w:val="20"/>
          <w:u w:val="single"/>
        </w:rPr>
        <w:t>potential as an ethanol producer</w:t>
      </w:r>
      <w:r w:rsidRPr="00914CEE">
        <w:rPr>
          <w:rFonts w:eastAsia="Times New Roman" w:cs="Arial"/>
          <w:color w:val="222222"/>
          <w:sz w:val="16"/>
          <w:szCs w:val="20"/>
        </w:rPr>
        <w:t>. The </w:t>
      </w:r>
      <w:r w:rsidRPr="00914CEE">
        <w:rPr>
          <w:rFonts w:eastAsia="Times New Roman" w:cs="Arial"/>
          <w:color w:val="222222"/>
          <w:szCs w:val="20"/>
          <w:u w:val="single"/>
        </w:rPr>
        <w:t>Cuban leadership does not</w:t>
      </w:r>
      <w:r w:rsidRPr="00914CEE">
        <w:rPr>
          <w:rFonts w:eastAsia="Times New Roman" w:cs="Arial"/>
          <w:color w:val="222222"/>
          <w:sz w:val="16"/>
          <w:szCs w:val="20"/>
        </w:rPr>
        <w:t> like cooperation in this sector, as they do not</w:t>
      </w:r>
      <w:r w:rsidRPr="00914CEE">
        <w:rPr>
          <w:rFonts w:eastAsia="Times New Roman" w:cs="Arial"/>
          <w:color w:val="222222"/>
          <w:szCs w:val="20"/>
          <w:u w:val="single"/>
        </w:rPr>
        <w:t xml:space="preserve"> want thousands of </w:t>
      </w:r>
      <w:r w:rsidRPr="00914CEE">
        <w:rPr>
          <w:rFonts w:eastAsia="Times New Roman" w:cs="Arial"/>
          <w:color w:val="222222"/>
          <w:szCs w:val="20"/>
          <w:u w:val="single"/>
        </w:rPr>
        <w:lastRenderedPageBreak/>
        <w:t>Cuban</w:t>
      </w:r>
      <w:r w:rsidRPr="00914CEE">
        <w:rPr>
          <w:rFonts w:eastAsia="Times New Roman" w:cs="Arial"/>
          <w:color w:val="222222"/>
          <w:sz w:val="16"/>
          <w:szCs w:val="20"/>
        </w:rPr>
        <w:t> workers</w:t>
      </w:r>
      <w:r w:rsidRPr="00914CEE">
        <w:rPr>
          <w:rFonts w:eastAsia="Times New Roman" w:cs="Arial"/>
          <w:color w:val="222222"/>
          <w:szCs w:val="20"/>
          <w:u w:val="single"/>
        </w:rPr>
        <w:t> </w:t>
      </w:r>
      <w:proofErr w:type="spellStart"/>
      <w:r w:rsidRPr="00914CEE">
        <w:rPr>
          <w:rFonts w:eastAsia="Times New Roman" w:cs="Arial"/>
          <w:color w:val="222222"/>
          <w:sz w:val="16"/>
          <w:szCs w:val="20"/>
        </w:rPr>
        <w:t>and</w:t>
      </w:r>
      <w:r w:rsidRPr="00914CEE">
        <w:rPr>
          <w:rFonts w:eastAsia="Times New Roman" w:cs="Arial"/>
          <w:color w:val="222222"/>
          <w:szCs w:val="20"/>
          <w:u w:val="single"/>
        </w:rPr>
        <w:t>farmers</w:t>
      </w:r>
      <w:proofErr w:type="spellEnd"/>
      <w:r w:rsidRPr="00914CEE">
        <w:rPr>
          <w:rFonts w:eastAsia="Times New Roman" w:cs="Arial"/>
          <w:color w:val="222222"/>
          <w:szCs w:val="20"/>
          <w:u w:val="single"/>
        </w:rPr>
        <w:t xml:space="preserve"> interacting with U.S. firms</w:t>
      </w:r>
      <w:r w:rsidRPr="00914CEE">
        <w:rPr>
          <w:rFonts w:eastAsia="Times New Roman" w:cs="Arial"/>
          <w:color w:val="222222"/>
          <w:sz w:val="16"/>
          <w:szCs w:val="20"/>
        </w:rPr>
        <w:t>. The revival of the sugar sector, both agricultural and industrial, demands liberalizing steps that the Cuban government refuses to take. Oil and sugar do not really mix. • </w:t>
      </w:r>
      <w:r w:rsidRPr="00914CEE">
        <w:rPr>
          <w:rFonts w:eastAsia="Times New Roman" w:cs="Arial"/>
          <w:color w:val="222222"/>
          <w:szCs w:val="20"/>
          <w:u w:val="single"/>
        </w:rPr>
        <w:t>Biotechnology and pharmaceuticals</w:t>
      </w:r>
      <w:r w:rsidRPr="00914CEE">
        <w:rPr>
          <w:rFonts w:eastAsia="Times New Roman" w:cs="Arial"/>
          <w:color w:val="222222"/>
          <w:sz w:val="16"/>
          <w:szCs w:val="20"/>
        </w:rPr>
        <w:t>, in which Cuba has made some notable strides, </w:t>
      </w:r>
      <w:r w:rsidRPr="00914CEE">
        <w:rPr>
          <w:rFonts w:eastAsia="Times New Roman" w:cs="Arial"/>
          <w:color w:val="222222"/>
          <w:szCs w:val="20"/>
          <w:u w:val="single"/>
        </w:rPr>
        <w:t>could fall in the doldrums as well</w:t>
      </w:r>
      <w:r w:rsidRPr="00914CEE">
        <w:rPr>
          <w:rFonts w:eastAsia="Times New Roman" w:cs="Arial"/>
          <w:color w:val="222222"/>
          <w:sz w:val="16"/>
          <w:szCs w:val="20"/>
        </w:rPr>
        <w:t>. Over the last 50 years, </w:t>
      </w:r>
      <w:r w:rsidRPr="00914CEE">
        <w:rPr>
          <w:rFonts w:eastAsia="Times New Roman" w:cs="Arial"/>
          <w:color w:val="222222"/>
          <w:szCs w:val="20"/>
          <w:u w:val="single"/>
        </w:rPr>
        <w:t>Cuba</w:t>
      </w:r>
      <w:r w:rsidRPr="00914CEE">
        <w:rPr>
          <w:rFonts w:eastAsia="Times New Roman" w:cs="Arial"/>
          <w:color w:val="222222"/>
          <w:sz w:val="16"/>
          <w:szCs w:val="20"/>
        </w:rPr>
        <w:t> </w:t>
      </w:r>
      <w:r w:rsidRPr="00914CEE">
        <w:rPr>
          <w:rFonts w:eastAsia="Times New Roman" w:cs="Arial"/>
          <w:color w:val="222222"/>
          <w:szCs w:val="20"/>
          <w:u w:val="single"/>
        </w:rPr>
        <w:t>has shown a long record of replacing rather than adding economic activity. Once the government gives priority to one secto</w:t>
      </w:r>
      <w:r w:rsidRPr="00914CEE">
        <w:rPr>
          <w:rFonts w:eastAsia="Times New Roman" w:cs="Arial"/>
          <w:color w:val="222222"/>
          <w:sz w:val="16"/>
          <w:szCs w:val="20"/>
        </w:rPr>
        <w:t>r—the one that provides revenues without political risk —</w:t>
      </w:r>
      <w:r w:rsidRPr="00914CEE">
        <w:rPr>
          <w:rFonts w:eastAsia="Times New Roman" w:cs="Arial"/>
          <w:color w:val="222222"/>
          <w:szCs w:val="20"/>
          <w:u w:val="single"/>
        </w:rPr>
        <w:t>they let others stagnate.</w:t>
      </w:r>
    </w:p>
    <w:p w:rsidR="00DE3008" w:rsidRPr="00E552A8" w:rsidRDefault="00DE3008" w:rsidP="00DE3008">
      <w:pPr>
        <w:pStyle w:val="Heading4"/>
      </w:pPr>
      <w:r w:rsidRPr="00E552A8">
        <w:t>Cuban biotech key to solve disease—other countries cannot solve</w:t>
      </w:r>
    </w:p>
    <w:p w:rsidR="00DE3008" w:rsidRPr="00E552A8" w:rsidRDefault="00DE3008" w:rsidP="00DE3008">
      <w:pPr>
        <w:rPr>
          <w:sz w:val="16"/>
          <w:szCs w:val="16"/>
        </w:rPr>
      </w:pPr>
      <w:r w:rsidRPr="00E552A8">
        <w:rPr>
          <w:b/>
        </w:rPr>
        <w:t xml:space="preserve">Gutierrez 13 </w:t>
      </w:r>
      <w:r w:rsidRPr="00E552A8">
        <w:rPr>
          <w:sz w:val="16"/>
          <w:szCs w:val="16"/>
        </w:rPr>
        <w:t>(</w:t>
      </w:r>
      <w:proofErr w:type="spellStart"/>
      <w:r w:rsidRPr="00E552A8">
        <w:rPr>
          <w:sz w:val="16"/>
          <w:szCs w:val="16"/>
        </w:rPr>
        <w:t>Aramis</w:t>
      </w:r>
      <w:proofErr w:type="spellEnd"/>
      <w:r w:rsidRPr="00E552A8">
        <w:rPr>
          <w:sz w:val="16"/>
          <w:szCs w:val="16"/>
        </w:rPr>
        <w:t xml:space="preserve"> Sanchez, “The Convergence of Biotech and Public Health” microbiologist with a master’s degree in infectious diseases MEDICC Review, January 2013, </w:t>
      </w:r>
      <w:proofErr w:type="spellStart"/>
      <w:r w:rsidRPr="00E552A8">
        <w:rPr>
          <w:sz w:val="16"/>
          <w:szCs w:val="16"/>
        </w:rPr>
        <w:t>Vol</w:t>
      </w:r>
      <w:proofErr w:type="spellEnd"/>
      <w:r w:rsidRPr="00E552A8">
        <w:rPr>
          <w:sz w:val="16"/>
          <w:szCs w:val="16"/>
        </w:rPr>
        <w:t xml:space="preserve"> 15, No 1</w:t>
      </w:r>
      <w:hyperlink r:id="rId11" w:history="1">
        <w:r w:rsidRPr="00E552A8">
          <w:rPr>
            <w:sz w:val="16"/>
            <w:szCs w:val="16"/>
          </w:rPr>
          <w:t>http://medicc.org/mediccreview/articles/mr_286.pdf</w:t>
        </w:r>
      </w:hyperlink>
      <w:r>
        <w:rPr>
          <w:sz w:val="16"/>
          <w:szCs w:val="16"/>
        </w:rPr>
        <w:t>) //KY</w:t>
      </w:r>
    </w:p>
    <w:p w:rsidR="00DE3008" w:rsidRPr="00E552A8" w:rsidRDefault="00DE3008" w:rsidP="00DE3008">
      <w:pPr>
        <w:rPr>
          <w:sz w:val="16"/>
        </w:rPr>
      </w:pPr>
      <w:r w:rsidRPr="00E552A8">
        <w:rPr>
          <w:sz w:val="16"/>
        </w:rPr>
        <w:t xml:space="preserve">Conceiving, building, maintaining and </w:t>
      </w:r>
      <w:proofErr w:type="spellStart"/>
      <w:r w:rsidRPr="00E552A8">
        <w:rPr>
          <w:sz w:val="16"/>
        </w:rPr>
        <w:t>reﬁ</w:t>
      </w:r>
      <w:proofErr w:type="spellEnd"/>
      <w:r w:rsidRPr="00E552A8">
        <w:rPr>
          <w:sz w:val="16"/>
        </w:rPr>
        <w:t xml:space="preserve"> </w:t>
      </w:r>
      <w:proofErr w:type="spellStart"/>
      <w:r w:rsidRPr="00E552A8">
        <w:rPr>
          <w:sz w:val="16"/>
        </w:rPr>
        <w:t>ning</w:t>
      </w:r>
      <w:proofErr w:type="spellEnd"/>
      <w:r w:rsidRPr="00E552A8">
        <w:rPr>
          <w:sz w:val="16"/>
        </w:rPr>
        <w:t xml:space="preserve"> a universal health system is an inordinately complex undertaking. Its effective implementation requires everything from political will consistently and strategically applied, to accurate epidemiological data and analysis, plus quality medical education and active citizen participation. It also takes resources—ﬁ </w:t>
      </w:r>
      <w:proofErr w:type="spellStart"/>
      <w:r w:rsidRPr="00E552A8">
        <w:rPr>
          <w:sz w:val="16"/>
        </w:rPr>
        <w:t>nancial</w:t>
      </w:r>
      <w:proofErr w:type="spellEnd"/>
      <w:r w:rsidRPr="00E552A8">
        <w:rPr>
          <w:sz w:val="16"/>
        </w:rPr>
        <w:t xml:space="preserve">, technological, pharmaceutical and professional—a perennial challenge for a small, economically-constrained island nation like Cuba. Indeed, even some highly developed nations like the United States have yet to achieve universal health coverage. In </w:t>
      </w:r>
      <w:r w:rsidRPr="00E552A8">
        <w:rPr>
          <w:bCs/>
          <w:u w:val="single"/>
        </w:rPr>
        <w:t>Cuba</w:t>
      </w:r>
      <w:r w:rsidRPr="00E552A8">
        <w:rPr>
          <w:sz w:val="16"/>
        </w:rPr>
        <w:t xml:space="preserve">’s case, </w:t>
      </w:r>
      <w:r w:rsidRPr="00E552A8">
        <w:rPr>
          <w:bCs/>
          <w:u w:val="single"/>
        </w:rPr>
        <w:t>resource scarcity</w:t>
      </w:r>
      <w:r w:rsidRPr="00E552A8">
        <w:rPr>
          <w:sz w:val="16"/>
        </w:rPr>
        <w:t xml:space="preserve"> itself, </w:t>
      </w:r>
      <w:r w:rsidRPr="00E552A8">
        <w:rPr>
          <w:bCs/>
          <w:u w:val="single"/>
        </w:rPr>
        <w:t>coupled with</w:t>
      </w:r>
      <w:r w:rsidRPr="00E552A8">
        <w:rPr>
          <w:sz w:val="16"/>
        </w:rPr>
        <w:t xml:space="preserve"> the need to develop a </w:t>
      </w:r>
      <w:r w:rsidRPr="00E552A8">
        <w:rPr>
          <w:bCs/>
          <w:u w:val="single"/>
        </w:rPr>
        <w:t>sustainable health care</w:t>
      </w:r>
      <w:r w:rsidRPr="00E552A8">
        <w:rPr>
          <w:sz w:val="16"/>
        </w:rPr>
        <w:t xml:space="preserve"> model </w:t>
      </w:r>
      <w:proofErr w:type="spellStart"/>
      <w:r w:rsidRPr="00E552A8">
        <w:rPr>
          <w:sz w:val="16"/>
        </w:rPr>
        <w:t>sufﬁ</w:t>
      </w:r>
      <w:proofErr w:type="spellEnd"/>
      <w:r w:rsidRPr="00E552A8">
        <w:rPr>
          <w:sz w:val="16"/>
        </w:rPr>
        <w:t xml:space="preserve"> </w:t>
      </w:r>
      <w:proofErr w:type="spellStart"/>
      <w:r w:rsidRPr="00E552A8">
        <w:rPr>
          <w:sz w:val="16"/>
        </w:rPr>
        <w:t>ciently</w:t>
      </w:r>
      <w:proofErr w:type="spellEnd"/>
      <w:r w:rsidRPr="00E552A8">
        <w:rPr>
          <w:sz w:val="16"/>
        </w:rPr>
        <w:t xml:space="preserve"> independent of global geopolitical and economic turbulence</w:t>
      </w:r>
      <w:r w:rsidRPr="00E552A8">
        <w:rPr>
          <w:bCs/>
          <w:u w:val="single"/>
        </w:rPr>
        <w:t>, has,</w:t>
      </w:r>
      <w:r w:rsidRPr="00E552A8">
        <w:rPr>
          <w:sz w:val="16"/>
        </w:rPr>
        <w:t xml:space="preserve"> paradoxically, </w:t>
      </w:r>
      <w:r w:rsidRPr="00E552A8">
        <w:rPr>
          <w:bCs/>
          <w:u w:val="single"/>
        </w:rPr>
        <w:t xml:space="preserve">led to the establishment of a </w:t>
      </w:r>
      <w:r w:rsidRPr="00E552A8">
        <w:rPr>
          <w:sz w:val="16"/>
        </w:rPr>
        <w:t>key health system component</w:t>
      </w:r>
      <w:r w:rsidRPr="00E552A8">
        <w:rPr>
          <w:bCs/>
          <w:u w:val="single"/>
        </w:rPr>
        <w:t>: a robust</w:t>
      </w:r>
      <w:r w:rsidRPr="00E552A8">
        <w:rPr>
          <w:sz w:val="16"/>
        </w:rPr>
        <w:t xml:space="preserve"> domestic </w:t>
      </w:r>
      <w:r w:rsidRPr="00E552A8">
        <w:rPr>
          <w:bCs/>
          <w:u w:val="single"/>
        </w:rPr>
        <w:t>biopharmaceutical industry</w:t>
      </w:r>
      <w:r w:rsidRPr="00E552A8">
        <w:rPr>
          <w:sz w:val="16"/>
        </w:rPr>
        <w:t>.[</w:t>
      </w:r>
      <w:r w:rsidRPr="00E552A8">
        <w:rPr>
          <w:bCs/>
          <w:u w:val="single"/>
        </w:rPr>
        <w:t xml:space="preserve">1] A Global South leader in biotech R&amp;D, Cuba produces innovative vaccines </w:t>
      </w:r>
      <w:r w:rsidRPr="00E552A8">
        <w:rPr>
          <w:sz w:val="16"/>
          <w:szCs w:val="16"/>
        </w:rPr>
        <w:t>and therapies—many</w:t>
      </w:r>
      <w:r w:rsidRPr="00E552A8">
        <w:rPr>
          <w:bCs/>
          <w:u w:val="single"/>
        </w:rPr>
        <w:t xml:space="preserve"> unique in the world</w:t>
      </w:r>
      <w:r w:rsidRPr="00E552A8">
        <w:rPr>
          <w:sz w:val="16"/>
        </w:rPr>
        <w:t xml:space="preserve">—such as </w:t>
      </w:r>
      <w:proofErr w:type="spellStart"/>
      <w:r w:rsidRPr="00E552A8">
        <w:rPr>
          <w:sz w:val="16"/>
        </w:rPr>
        <w:t>Heberprot</w:t>
      </w:r>
      <w:proofErr w:type="spellEnd"/>
      <w:r w:rsidRPr="00E552A8">
        <w:rPr>
          <w:sz w:val="16"/>
        </w:rPr>
        <w:t xml:space="preserve">-P, </w:t>
      </w:r>
      <w:proofErr w:type="spellStart"/>
      <w:r w:rsidRPr="00E552A8">
        <w:rPr>
          <w:sz w:val="16"/>
        </w:rPr>
        <w:t>Nimotuzumab</w:t>
      </w:r>
      <w:proofErr w:type="spellEnd"/>
      <w:r w:rsidRPr="00E552A8">
        <w:rPr>
          <w:sz w:val="16"/>
        </w:rPr>
        <w:t xml:space="preserve">, VA-MENGOC-BC, and a </w:t>
      </w:r>
      <w:r w:rsidRPr="00E552A8">
        <w:rPr>
          <w:bCs/>
          <w:u w:val="single"/>
        </w:rPr>
        <w:t>synthetic antigen vaccine</w:t>
      </w:r>
      <w:r w:rsidRPr="00E552A8">
        <w:rPr>
          <w:sz w:val="16"/>
        </w:rPr>
        <w:t xml:space="preserve"> against </w:t>
      </w:r>
      <w:proofErr w:type="spellStart"/>
      <w:r w:rsidRPr="00E552A8">
        <w:rPr>
          <w:sz w:val="16"/>
        </w:rPr>
        <w:t>Haemophilus</w:t>
      </w:r>
      <w:proofErr w:type="spellEnd"/>
      <w:r w:rsidRPr="00E552A8">
        <w:rPr>
          <w:sz w:val="16"/>
        </w:rPr>
        <w:t xml:space="preserve"> </w:t>
      </w:r>
      <w:proofErr w:type="spellStart"/>
      <w:r w:rsidRPr="00E552A8">
        <w:rPr>
          <w:sz w:val="16"/>
        </w:rPr>
        <w:t>inﬂ</w:t>
      </w:r>
      <w:proofErr w:type="spellEnd"/>
      <w:r w:rsidRPr="00E552A8">
        <w:rPr>
          <w:sz w:val="16"/>
        </w:rPr>
        <w:t xml:space="preserve"> </w:t>
      </w:r>
      <w:proofErr w:type="spellStart"/>
      <w:r w:rsidRPr="00E552A8">
        <w:rPr>
          <w:sz w:val="16"/>
        </w:rPr>
        <w:t>uenzae</w:t>
      </w:r>
      <w:proofErr w:type="spellEnd"/>
      <w:r w:rsidRPr="00E552A8">
        <w:rPr>
          <w:sz w:val="16"/>
        </w:rPr>
        <w:t xml:space="preserve"> b (</w:t>
      </w:r>
      <w:proofErr w:type="spellStart"/>
      <w:r w:rsidRPr="00E552A8">
        <w:rPr>
          <w:sz w:val="16"/>
        </w:rPr>
        <w:t>Hib</w:t>
      </w:r>
      <w:proofErr w:type="spellEnd"/>
      <w:r w:rsidRPr="00E552A8">
        <w:rPr>
          <w:sz w:val="16"/>
        </w:rPr>
        <w:t xml:space="preserve">). [2] While these products are the headline-makers, diagnostic systems and equipment designed, built and distributed by Havana’s Immunoassay Center (CIE, the Spanish acronym) </w:t>
      </w:r>
      <w:r w:rsidRPr="00E552A8">
        <w:rPr>
          <w:bCs/>
          <w:u w:val="single"/>
        </w:rPr>
        <w:t>have q</w:t>
      </w:r>
      <w:r w:rsidRPr="00E552A8">
        <w:rPr>
          <w:sz w:val="16"/>
        </w:rPr>
        <w:t xml:space="preserve">uietly but consistently </w:t>
      </w:r>
      <w:r w:rsidRPr="00E552A8">
        <w:rPr>
          <w:bCs/>
          <w:u w:val="single"/>
        </w:rPr>
        <w:t>contributed to improving</w:t>
      </w:r>
      <w:r w:rsidRPr="00E552A8">
        <w:rPr>
          <w:sz w:val="16"/>
        </w:rPr>
        <w:t xml:space="preserve"> Cuban and </w:t>
      </w:r>
      <w:r w:rsidRPr="00E552A8">
        <w:rPr>
          <w:bCs/>
          <w:u w:val="single"/>
        </w:rPr>
        <w:t>global health for over two decades.</w:t>
      </w:r>
      <w:r w:rsidRPr="00E552A8">
        <w:rPr>
          <w:sz w:val="16"/>
        </w:rPr>
        <w:t xml:space="preserve"> Background Cuba’s aggressive push to develop a domestic biotech sector dates to the early 1980s when a cluster of </w:t>
      </w:r>
      <w:proofErr w:type="spellStart"/>
      <w:r w:rsidRPr="00E552A8">
        <w:rPr>
          <w:sz w:val="16"/>
        </w:rPr>
        <w:t>scientiﬁ</w:t>
      </w:r>
      <w:proofErr w:type="spellEnd"/>
      <w:r w:rsidRPr="00E552A8">
        <w:rPr>
          <w:sz w:val="16"/>
        </w:rPr>
        <w:t xml:space="preserve"> c research and manufacturing institutions were established to produce interferon, recombinant proteins and other biotech products. These institutions became the building blocks of </w:t>
      </w:r>
      <w:r w:rsidRPr="00E552A8">
        <w:rPr>
          <w:bCs/>
          <w:u w:val="single"/>
        </w:rPr>
        <w:t xml:space="preserve">Cuba’s </w:t>
      </w:r>
      <w:proofErr w:type="spellStart"/>
      <w:r w:rsidRPr="00E552A8">
        <w:rPr>
          <w:bCs/>
          <w:u w:val="single"/>
        </w:rPr>
        <w:t>Scientiﬁ</w:t>
      </w:r>
      <w:proofErr w:type="spellEnd"/>
      <w:r w:rsidRPr="00E552A8">
        <w:rPr>
          <w:bCs/>
          <w:u w:val="single"/>
        </w:rPr>
        <w:t xml:space="preserve"> c Pole,</w:t>
      </w:r>
      <w:r w:rsidRPr="00E552A8">
        <w:rPr>
          <w:sz w:val="16"/>
        </w:rPr>
        <w:t xml:space="preserve"> a </w:t>
      </w:r>
      <w:proofErr w:type="spellStart"/>
      <w:r w:rsidRPr="00E552A8">
        <w:rPr>
          <w:sz w:val="16"/>
        </w:rPr>
        <w:t>scientiﬁ</w:t>
      </w:r>
      <w:proofErr w:type="spellEnd"/>
      <w:r w:rsidRPr="00E552A8">
        <w:rPr>
          <w:sz w:val="16"/>
        </w:rPr>
        <w:t xml:space="preserve"> c campus located in western Havana, which today </w:t>
      </w:r>
      <w:r w:rsidRPr="00E552A8">
        <w:rPr>
          <w:bCs/>
          <w:u w:val="single"/>
        </w:rPr>
        <w:t xml:space="preserve">comprises 24 research institutions and 58 manufacturing facilities, employs more than 7000 scientists and </w:t>
      </w:r>
      <w:proofErr w:type="gramStart"/>
      <w:r w:rsidRPr="00E552A8">
        <w:rPr>
          <w:bCs/>
          <w:u w:val="single"/>
        </w:rPr>
        <w:t>engineers</w:t>
      </w:r>
      <w:r w:rsidRPr="00E552A8">
        <w:rPr>
          <w:sz w:val="16"/>
        </w:rPr>
        <w:t>[</w:t>
      </w:r>
      <w:proofErr w:type="gramEnd"/>
      <w:r w:rsidRPr="00E552A8">
        <w:rPr>
          <w:sz w:val="16"/>
        </w:rPr>
        <w:t>3] and collectively accounted for US$711 million in export earnings in 2011; this makes it the country’s largest revenue-earning manufacturing industry after nickel.[4</w:t>
      </w:r>
    </w:p>
    <w:p w:rsidR="00DE3008" w:rsidRPr="00E552A8" w:rsidRDefault="00DE3008" w:rsidP="00DE3008">
      <w:pPr>
        <w:pStyle w:val="Heading4"/>
      </w:pPr>
      <w:r w:rsidRPr="00E552A8">
        <w:t>Disease spread causes extinction</w:t>
      </w:r>
    </w:p>
    <w:p w:rsidR="00DE3008" w:rsidRPr="00E552A8" w:rsidRDefault="00DE3008" w:rsidP="00DE3008">
      <w:pPr>
        <w:rPr>
          <w:sz w:val="16"/>
        </w:rPr>
      </w:pPr>
      <w:proofErr w:type="gramStart"/>
      <w:r w:rsidRPr="00E552A8">
        <w:rPr>
          <w:b/>
        </w:rPr>
        <w:t>Yu 9.</w:t>
      </w:r>
      <w:proofErr w:type="gramEnd"/>
      <w:r w:rsidRPr="00E552A8">
        <w:rPr>
          <w:b/>
        </w:rPr>
        <w:t xml:space="preserve"> </w:t>
      </w:r>
      <w:r w:rsidRPr="00E552A8">
        <w:rPr>
          <w:sz w:val="16"/>
        </w:rPr>
        <w:t xml:space="preserve">(Victoria, 5/22/09, “Human Extinction: The Uncertainty of Our Fate.” </w:t>
      </w:r>
      <w:proofErr w:type="gramStart"/>
      <w:r w:rsidRPr="00E552A8">
        <w:rPr>
          <w:sz w:val="16"/>
        </w:rPr>
        <w:t>Dartmouth Undergraduate Journal of Science.</w:t>
      </w:r>
      <w:proofErr w:type="gramEnd"/>
      <w:r w:rsidRPr="00E552A8">
        <w:rPr>
          <w:sz w:val="16"/>
        </w:rPr>
        <w:t xml:space="preserve"> </w:t>
      </w:r>
      <w:hyperlink r:id="rId12" w:history="1">
        <w:r w:rsidRPr="00E552A8">
          <w:rPr>
            <w:sz w:val="16"/>
          </w:rPr>
          <w:t>http://dujs.dartmouth.edu/spring-2009/human-extinction-the-uncertainty-of-our-fate</w:t>
        </w:r>
      </w:hyperlink>
      <w:r w:rsidRPr="00E552A8">
        <w:rPr>
          <w:sz w:val="16"/>
        </w:rPr>
        <w:t>)</w:t>
      </w:r>
    </w:p>
    <w:p w:rsidR="00DE3008" w:rsidRPr="00E87784" w:rsidRDefault="00DE3008" w:rsidP="00DE3008">
      <w:pPr>
        <w:rPr>
          <w:bCs/>
          <w:sz w:val="16"/>
        </w:rPr>
      </w:pPr>
      <w:r w:rsidRPr="00E87784">
        <w:rPr>
          <w:bCs/>
          <w:sz w:val="16"/>
        </w:rPr>
        <w:t xml:space="preserve">Citing the CDC and R. </w:t>
      </w:r>
      <w:proofErr w:type="spellStart"/>
      <w:r w:rsidRPr="00E87784">
        <w:rPr>
          <w:bCs/>
          <w:sz w:val="16"/>
        </w:rPr>
        <w:t>Calsbeek</w:t>
      </w:r>
      <w:proofErr w:type="spellEnd"/>
      <w:r w:rsidRPr="00E87784">
        <w:rPr>
          <w:bCs/>
          <w:sz w:val="16"/>
        </w:rPr>
        <w:t>, a lecturer at Dartmouth</w:t>
      </w:r>
    </w:p>
    <w:p w:rsidR="00DE3008" w:rsidRPr="00C94B8B" w:rsidRDefault="00DE3008" w:rsidP="00DE3008">
      <w:pPr>
        <w:rPr>
          <w:bCs/>
          <w:sz w:val="16"/>
        </w:rPr>
      </w:pPr>
      <w:r w:rsidRPr="00E552A8">
        <w:rPr>
          <w:bCs/>
          <w:u w:val="single"/>
        </w:rPr>
        <w:t>A pandemic will kill off all humans. In the past</w:t>
      </w:r>
      <w:r w:rsidRPr="00E552A8">
        <w:rPr>
          <w:bCs/>
        </w:rPr>
        <w:t>,</w:t>
      </w:r>
      <w:r w:rsidRPr="00E552A8">
        <w:rPr>
          <w:bCs/>
          <w:sz w:val="16"/>
        </w:rPr>
        <w:t xml:space="preserve"> humans have indeed fallen victim to viruses. Perhaps the best-known case was</w:t>
      </w:r>
      <w:r w:rsidRPr="00E552A8">
        <w:rPr>
          <w:bCs/>
          <w:u w:val="single"/>
        </w:rPr>
        <w:t xml:space="preserve"> the bubonic plague that killed up to one third of the European population </w:t>
      </w:r>
      <w:r w:rsidRPr="00E552A8">
        <w:rPr>
          <w:bCs/>
          <w:sz w:val="16"/>
          <w:szCs w:val="16"/>
        </w:rPr>
        <w:t>in the mid-14th century (7).</w:t>
      </w:r>
      <w:r w:rsidRPr="00E552A8">
        <w:rPr>
          <w:bCs/>
          <w:u w:val="single"/>
        </w:rPr>
        <w:t xml:space="preserve"> While vaccines have been developed </w:t>
      </w:r>
      <w:r w:rsidRPr="00E552A8">
        <w:rPr>
          <w:bCs/>
          <w:sz w:val="16"/>
          <w:szCs w:val="16"/>
        </w:rPr>
        <w:t>for the plague and some other infectious diseases,</w:t>
      </w:r>
      <w:r w:rsidRPr="00E552A8">
        <w:rPr>
          <w:bCs/>
          <w:u w:val="single"/>
        </w:rPr>
        <w:t xml:space="preserve"> new viral strains are constantly emerging — a process that maintains the possibility of a pandemic-facilitated human extinction. </w:t>
      </w:r>
      <w:r w:rsidRPr="00E552A8">
        <w:rPr>
          <w:bCs/>
          <w:sz w:val="16"/>
          <w:szCs w:val="16"/>
        </w:rPr>
        <w:t>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The simultaneous occurrence of antigenic drift (point mutations that lead to new strains) and antigenic shift (the inter-species transfer of disease) in the influenza</w:t>
      </w:r>
      <w:r w:rsidRPr="00E87784">
        <w:rPr>
          <w:bCs/>
          <w:sz w:val="16"/>
        </w:rPr>
        <w:t xml:space="preserve"> </w:t>
      </w:r>
      <w:r w:rsidRPr="00E552A8">
        <w:rPr>
          <w:bCs/>
          <w:u w:val="single"/>
        </w:rPr>
        <w:t xml:space="preserve">virus could produce a new version of influenza for which scientists may not immediately find a cure. </w:t>
      </w:r>
      <w:r w:rsidRPr="00E552A8">
        <w:rPr>
          <w:bCs/>
          <w:sz w:val="16"/>
        </w:rPr>
        <w:t>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w:t>
      </w:r>
      <w:r>
        <w:rPr>
          <w:bCs/>
          <w:sz w:val="16"/>
        </w:rPr>
        <w:t xml:space="preserve">to a human-viable strain (10). </w:t>
      </w:r>
    </w:p>
    <w:p w:rsidR="00DE3008" w:rsidRDefault="00DE3008" w:rsidP="00DE3008"/>
    <w:p w:rsidR="00DE3008" w:rsidRDefault="00DE3008" w:rsidP="00DE3008"/>
    <w:p w:rsidR="00DE3008" w:rsidRPr="00E552A8" w:rsidRDefault="00DE3008" w:rsidP="00DE3008">
      <w:pPr>
        <w:pStyle w:val="Heading4"/>
      </w:pPr>
      <w:r w:rsidRPr="00E552A8">
        <w:lastRenderedPageBreak/>
        <w:t>Venezuelan oil</w:t>
      </w:r>
      <w:r>
        <w:t xml:space="preserve"> cutoff</w:t>
      </w:r>
      <w:r w:rsidRPr="00E552A8">
        <w:t xml:space="preserve"> </w:t>
      </w:r>
      <w:r>
        <w:t>spurs democratization</w:t>
      </w:r>
      <w:r w:rsidRPr="00E552A8">
        <w:t xml:space="preserve"> – China and Brazil will fill in regardless</w:t>
      </w:r>
    </w:p>
    <w:p w:rsidR="00DE3008" w:rsidRPr="00E552A8" w:rsidRDefault="00DE3008" w:rsidP="00DE3008">
      <w:pPr>
        <w:rPr>
          <w:sz w:val="16"/>
        </w:rPr>
      </w:pPr>
      <w:r w:rsidRPr="00E552A8">
        <w:rPr>
          <w:b/>
          <w:bCs/>
        </w:rPr>
        <w:t>Tamayo 13</w:t>
      </w:r>
      <w:r w:rsidRPr="00E552A8">
        <w:t xml:space="preserve"> - </w:t>
      </w:r>
      <w:r w:rsidRPr="00E552A8">
        <w:rPr>
          <w:sz w:val="16"/>
        </w:rPr>
        <w:t>Foreign Editor and Chief of Correspondents at The Miami Herald (Juan O Tamayo, “How will the Venezuela-Cuba link fare after Chávez’s death?</w:t>
      </w:r>
      <w:proofErr w:type="gramStart"/>
      <w:r w:rsidRPr="00E552A8">
        <w:rPr>
          <w:sz w:val="16"/>
        </w:rPr>
        <w:t>”,</w:t>
      </w:r>
      <w:proofErr w:type="gramEnd"/>
      <w:r w:rsidRPr="00E552A8">
        <w:rPr>
          <w:sz w:val="16"/>
        </w:rPr>
        <w:t xml:space="preserve"> March 5, 2013, Miami Herald, </w:t>
      </w:r>
      <w:hyperlink r:id="rId13" w:history="1">
        <w:r w:rsidRPr="00E552A8">
          <w:rPr>
            <w:sz w:val="16"/>
          </w:rPr>
          <w:t>http://www.miamiherald.com/2013/03/05/3268483/how-will-the-venezuela-cuba-link.html</w:t>
        </w:r>
      </w:hyperlink>
      <w:r w:rsidRPr="00E552A8">
        <w:rPr>
          <w:sz w:val="16"/>
        </w:rPr>
        <w:t xml:space="preserve">) </w:t>
      </w:r>
    </w:p>
    <w:p w:rsidR="00DE3008" w:rsidRPr="00F5006B" w:rsidRDefault="00DE3008" w:rsidP="00DE3008">
      <w:pPr>
        <w:rPr>
          <w:sz w:val="16"/>
        </w:rPr>
      </w:pPr>
      <w:r w:rsidRPr="00E552A8">
        <w:rPr>
          <w:sz w:val="16"/>
        </w:rPr>
        <w:t xml:space="preserve">Some analysts argue that a </w:t>
      </w:r>
      <w:r w:rsidRPr="00E552A8">
        <w:rPr>
          <w:bCs/>
          <w:u w:val="single"/>
        </w:rPr>
        <w:t xml:space="preserve">cut in Venezuelan aid might prove beneficial to Cuba in the long run by forcing ruler </w:t>
      </w:r>
      <w:proofErr w:type="spellStart"/>
      <w:r w:rsidRPr="00E552A8">
        <w:rPr>
          <w:bCs/>
          <w:u w:val="single"/>
        </w:rPr>
        <w:t>Raúl</w:t>
      </w:r>
      <w:proofErr w:type="spellEnd"/>
      <w:r w:rsidRPr="00E552A8">
        <w:rPr>
          <w:bCs/>
          <w:u w:val="single"/>
        </w:rPr>
        <w:t xml:space="preserve"> Castro to drastically broaden and speed up the reforms</w:t>
      </w:r>
      <w:r w:rsidRPr="00E552A8">
        <w:rPr>
          <w:sz w:val="16"/>
        </w:rPr>
        <w:t xml:space="preserve"> </w:t>
      </w:r>
      <w:r w:rsidRPr="00E552A8">
        <w:rPr>
          <w:bCs/>
          <w:u w:val="single"/>
        </w:rPr>
        <w:t>toward a market economy</w:t>
      </w:r>
      <w:r w:rsidRPr="00E552A8">
        <w:rPr>
          <w:sz w:val="16"/>
        </w:rPr>
        <w:t xml:space="preserve"> that he has been pushing since 2007. Castro’s reforms so far have done little to resolve the massive problems in the economy, from bottom-of-the barrel industrial productivity and salaries to a stalled rural sector that forced Havana to import $1.6 billion worth of agricultural products in 2011. “It’s imperative to have a truly deep opening that would allow Cubans to import and export, professionals to be productive and enterprising citizens to become the motor for the economy,” wrote Emilio Morales, head of the Havana consulting Group in Miami. </w:t>
      </w:r>
      <w:r w:rsidRPr="00E552A8">
        <w:rPr>
          <w:bCs/>
          <w:u w:val="single"/>
        </w:rPr>
        <w:t>Havana also might not feel an aid cutoff as sharply as it felt the end of the Soviet subsidies because its good relations with China and Brazil</w:t>
      </w:r>
      <w:r w:rsidRPr="00E552A8">
        <w:rPr>
          <w:sz w:val="16"/>
        </w:rPr>
        <w:t xml:space="preserve"> could attr</w:t>
      </w:r>
      <w:r w:rsidRPr="00E552A8">
        <w:rPr>
          <w:bCs/>
          <w:u w:val="single"/>
        </w:rPr>
        <w:t>act some additional support from them</w:t>
      </w:r>
      <w:r w:rsidRPr="00E552A8">
        <w:rPr>
          <w:sz w:val="16"/>
        </w:rPr>
        <w:t xml:space="preserve">, according to the Economist Intelligence Unit report. And </w:t>
      </w:r>
      <w:r w:rsidRPr="00E552A8">
        <w:rPr>
          <w:bCs/>
          <w:u w:val="single"/>
        </w:rPr>
        <w:t>Venezuela may only trim and not totally cut off its assistance</w:t>
      </w:r>
      <w:r w:rsidRPr="00E552A8">
        <w:rPr>
          <w:sz w:val="16"/>
        </w:rPr>
        <w:t xml:space="preserve"> because it </w:t>
      </w:r>
      <w:r w:rsidRPr="00E552A8">
        <w:rPr>
          <w:bCs/>
          <w:u w:val="single"/>
        </w:rPr>
        <w:t>benefits from the relationship</w:t>
      </w:r>
      <w:r w:rsidRPr="00E552A8">
        <w:rPr>
          <w:sz w:val="16"/>
        </w:rPr>
        <w:t xml:space="preserve"> through the Cuban doctors, who treat poor families that tend to vote for Chávez’s party, as well as security, military and other advisers.</w:t>
      </w:r>
    </w:p>
    <w:p w:rsidR="00DE3008" w:rsidRDefault="00DE3008" w:rsidP="00DE3008"/>
    <w:p w:rsidR="00DE3008" w:rsidRPr="006B6A8A" w:rsidRDefault="00DE3008" w:rsidP="00DE3008">
      <w:pPr>
        <w:keepNext/>
        <w:keepLines/>
        <w:spacing w:before="200"/>
        <w:outlineLvl w:val="3"/>
        <w:rPr>
          <w:rFonts w:eastAsiaTheme="majorEastAsia" w:cstheme="majorBidi"/>
          <w:b/>
          <w:iCs/>
        </w:rPr>
      </w:pPr>
      <w:r w:rsidRPr="006B6A8A">
        <w:rPr>
          <w:rFonts w:eastAsiaTheme="majorEastAsia" w:cstheme="majorBidi"/>
          <w:b/>
          <w:iCs/>
        </w:rPr>
        <w:t xml:space="preserve">Cuba is </w:t>
      </w:r>
      <w:proofErr w:type="gramStart"/>
      <w:r w:rsidRPr="006B6A8A">
        <w:rPr>
          <w:rFonts w:eastAsiaTheme="majorEastAsia" w:cstheme="majorBidi"/>
          <w:b/>
          <w:iCs/>
        </w:rPr>
        <w:t>key</w:t>
      </w:r>
      <w:proofErr w:type="gramEnd"/>
      <w:r w:rsidRPr="006B6A8A">
        <w:rPr>
          <w:rFonts w:eastAsiaTheme="majorEastAsia" w:cstheme="majorBidi"/>
          <w:b/>
          <w:iCs/>
        </w:rPr>
        <w:t xml:space="preserve"> to broader Latin American democracy promotion</w:t>
      </w:r>
    </w:p>
    <w:p w:rsidR="00DE3008" w:rsidRPr="00CD0733" w:rsidRDefault="00DE3008" w:rsidP="00DE3008">
      <w:pPr>
        <w:rPr>
          <w:sz w:val="16"/>
        </w:rPr>
      </w:pPr>
      <w:proofErr w:type="spellStart"/>
      <w:r w:rsidRPr="00CD0733">
        <w:rPr>
          <w:b/>
        </w:rPr>
        <w:t>Santons</w:t>
      </w:r>
      <w:proofErr w:type="spellEnd"/>
      <w:r w:rsidRPr="00CD0733">
        <w:rPr>
          <w:b/>
        </w:rPr>
        <w:t>, 8</w:t>
      </w:r>
      <w:r w:rsidRPr="006B6A8A">
        <w:rPr>
          <w:sz w:val="16"/>
        </w:rPr>
        <w:t xml:space="preserve"> – chairman of the Cuban American National Foundation (Jorge Mas, “How to Win the Cuban American Vote,” Washington Post, 25 October 2008, </w:t>
      </w:r>
      <w:hyperlink r:id="rId14" w:history="1">
        <w:r w:rsidRPr="00CD0733">
          <w:rPr>
            <w:sz w:val="16"/>
          </w:rPr>
          <w:t>http://articles.washingtonpost.com/2008-10-25/opinions/36910345_1_cuban-dissidents-travel-and-remittances-cuban-americans)//BI</w:t>
        </w:r>
      </w:hyperlink>
    </w:p>
    <w:p w:rsidR="00DE3008" w:rsidRPr="00CD0733" w:rsidRDefault="00DE3008" w:rsidP="00DE3008">
      <w:pPr>
        <w:rPr>
          <w:sz w:val="16"/>
        </w:rPr>
      </w:pPr>
      <w:r w:rsidRPr="00CD0733">
        <w:rPr>
          <w:bCs/>
          <w:u w:val="single"/>
        </w:rPr>
        <w:t>U.S. policy toward Cuba is</w:t>
      </w:r>
      <w:r w:rsidRPr="00CD0733">
        <w:rPr>
          <w:sz w:val="16"/>
        </w:rPr>
        <w:t xml:space="preserve"> at best static and at worst </w:t>
      </w:r>
      <w:r w:rsidRPr="00CD0733">
        <w:rPr>
          <w:bCs/>
          <w:u w:val="single"/>
        </w:rPr>
        <w:t>counterproductive</w:t>
      </w:r>
      <w:r w:rsidRPr="00CD0733">
        <w:rPr>
          <w:sz w:val="16"/>
        </w:rPr>
        <w:t xml:space="preserve">, a source of increasing frustration to many Cuban Americans. This sad status quo contributes to the challenge that Cuban Americans will face on Election Day as, once again, particularly in Florida, our vote will probably help determine the next occupant of the White House. </w:t>
      </w:r>
      <w:r w:rsidRPr="00CD0733">
        <w:rPr>
          <w:bCs/>
          <w:u w:val="single"/>
        </w:rPr>
        <w:t>The overwhelming majority of Cuban Americans expect the</w:t>
      </w:r>
      <w:r w:rsidRPr="00CD0733">
        <w:rPr>
          <w:sz w:val="16"/>
        </w:rPr>
        <w:t xml:space="preserve"> next </w:t>
      </w:r>
      <w:r w:rsidRPr="00CD0733">
        <w:rPr>
          <w:bCs/>
          <w:u w:val="single"/>
        </w:rPr>
        <w:t>president to abandon today's failed "wait and hope" policy and adopt</w:t>
      </w:r>
      <w:r w:rsidRPr="00CD0733">
        <w:rPr>
          <w:sz w:val="16"/>
        </w:rPr>
        <w:t xml:space="preserve"> a policy of support and </w:t>
      </w:r>
      <w:r w:rsidRPr="00CD0733">
        <w:rPr>
          <w:bCs/>
          <w:u w:val="single"/>
        </w:rPr>
        <w:t>engagement directed toward opening new avenues of freedom for the Cuban people</w:t>
      </w:r>
      <w:r w:rsidRPr="00CD0733">
        <w:rPr>
          <w:sz w:val="16"/>
        </w:rPr>
        <w:t xml:space="preserve"> as well as enhancing stability in the United States. The Cuban American National Foundation, the nation's largest Cuban exile organization, has a predominantly Republican membership. Yet our fundamental interest is not partisan politics but helping to restore freedom to our brothers and sisters on the island. We entered the new millennium expecting U.S. policy toward Cuba to follow the effective model of the West's support for Poland's Solidarity movement and civil society across Eastern Europe. It was our hope that </w:t>
      </w:r>
      <w:r w:rsidRPr="00CD0733">
        <w:rPr>
          <w:bCs/>
          <w:u w:val="single"/>
        </w:rPr>
        <w:t>by seeking to empower Cuba's</w:t>
      </w:r>
      <w:r w:rsidRPr="00CD0733">
        <w:rPr>
          <w:sz w:val="16"/>
        </w:rPr>
        <w:t xml:space="preserve"> independent </w:t>
      </w:r>
      <w:r w:rsidRPr="00CD0733">
        <w:rPr>
          <w:bCs/>
          <w:u w:val="single"/>
        </w:rPr>
        <w:t>civil society through</w:t>
      </w:r>
      <w:r w:rsidRPr="00CD0733">
        <w:rPr>
          <w:sz w:val="16"/>
        </w:rPr>
        <w:t xml:space="preserve"> unlimited </w:t>
      </w:r>
      <w:r w:rsidRPr="00CD0733">
        <w:t>sup</w:t>
      </w:r>
      <w:r w:rsidRPr="00CD0733">
        <w:rPr>
          <w:bCs/>
          <w:u w:val="single"/>
        </w:rPr>
        <w:t>port</w:t>
      </w:r>
      <w:r w:rsidRPr="00CD0733">
        <w:rPr>
          <w:sz w:val="16"/>
        </w:rPr>
        <w:t xml:space="preserve"> for the brave men and women on the island opposing the Castro regime,</w:t>
      </w:r>
      <w:r w:rsidRPr="00CD0733">
        <w:rPr>
          <w:bCs/>
          <w:u w:val="single"/>
        </w:rPr>
        <w:t xml:space="preserve"> the energy and resources of the Cuban American community would be unleashed</w:t>
      </w:r>
      <w:r w:rsidRPr="00CD0733">
        <w:rPr>
          <w:sz w:val="16"/>
        </w:rPr>
        <w:t xml:space="preserve">. To this end, we have been sorely disappointed. As a direct result of President Bush's strategic blunder in 2004 restricting contact with the island, Cuban dissidents have experienced a significant reduction in material and humanitarian assistance. They are also subject to a ban on receiving cash remittances that help them and their families survive. The isolation of these and other Cubans has increased while Fidel Castro's departure from office caught the Bush administration off guard. Together, these developments have helped </w:t>
      </w:r>
      <w:proofErr w:type="spellStart"/>
      <w:r w:rsidRPr="00CD0733">
        <w:rPr>
          <w:sz w:val="16"/>
        </w:rPr>
        <w:t>Raúl</w:t>
      </w:r>
      <w:proofErr w:type="spellEnd"/>
      <w:r w:rsidRPr="00CD0733">
        <w:rPr>
          <w:sz w:val="16"/>
        </w:rPr>
        <w:t xml:space="preserve"> Castro consolidate control over the Cuban people. These </w:t>
      </w:r>
      <w:r w:rsidRPr="00CD0733">
        <w:rPr>
          <w:bCs/>
          <w:u w:val="single"/>
        </w:rPr>
        <w:t xml:space="preserve">failures in U.S. policy undermine important American interests. Just as a democratic Israel is a key U.S. friend in a critical region, a democratic Cuba would be a </w:t>
      </w:r>
      <w:r w:rsidRPr="00CD0733">
        <w:rPr>
          <w:b/>
          <w:iCs/>
          <w:u w:val="single"/>
          <w:bdr w:val="single" w:sz="18" w:space="0" w:color="auto"/>
        </w:rPr>
        <w:t>crucial ally</w:t>
      </w:r>
      <w:r w:rsidRPr="00CD0733">
        <w:rPr>
          <w:bCs/>
          <w:u w:val="single"/>
        </w:rPr>
        <w:t xml:space="preserve"> in </w:t>
      </w:r>
      <w:r w:rsidRPr="00CD0733">
        <w:rPr>
          <w:b/>
          <w:iCs/>
          <w:u w:val="single"/>
          <w:bdr w:val="single" w:sz="18" w:space="0" w:color="auto"/>
        </w:rPr>
        <w:t>furthering democracy in Latin America</w:t>
      </w:r>
      <w:r w:rsidRPr="00CD0733">
        <w:rPr>
          <w:sz w:val="16"/>
        </w:rPr>
        <w:t>. Cuba is important, also, because the dissatisfaction of its people under the Castro regime is bound to have a significant effect on Floridians and Cuban Americans nationwide. It has in the past.</w:t>
      </w:r>
    </w:p>
    <w:p w:rsidR="00DE3008" w:rsidRPr="00E208B4" w:rsidRDefault="00DE3008" w:rsidP="00DE3008">
      <w:pPr>
        <w:pStyle w:val="Heading4"/>
      </w:pPr>
      <w:r w:rsidRPr="00E208B4">
        <w:t>Extinction</w:t>
      </w:r>
    </w:p>
    <w:p w:rsidR="00DE3008" w:rsidRPr="00E208B4" w:rsidRDefault="00DE3008" w:rsidP="00DE3008">
      <w:pPr>
        <w:rPr>
          <w:rStyle w:val="StyleStyleBold12pt"/>
        </w:rPr>
      </w:pPr>
      <w:r w:rsidRPr="00E208B4">
        <w:rPr>
          <w:rStyle w:val="StyleStyleBold12pt"/>
        </w:rPr>
        <w:t xml:space="preserve">Diamond 95 </w:t>
      </w:r>
    </w:p>
    <w:p w:rsidR="00DE3008" w:rsidRPr="00E208B4" w:rsidRDefault="00DE3008" w:rsidP="00DE3008">
      <w:pPr>
        <w:rPr>
          <w:rFonts w:eastAsia="Times New Roman"/>
          <w:b/>
        </w:rPr>
      </w:pPr>
      <w:r w:rsidRPr="00E208B4">
        <w:t>Larry, Senior Fellow – Hoover Institution, Promoting Democracy in the 1990s, December, http://wwics.si.edu/subsites/ccpdc/pubs/di/1.htm</w:t>
      </w:r>
    </w:p>
    <w:p w:rsidR="00DE3008" w:rsidRPr="00E208B4" w:rsidRDefault="00DE3008" w:rsidP="00DE3008">
      <w:pPr>
        <w:pStyle w:val="card"/>
        <w:ind w:left="0"/>
        <w:rPr>
          <w:rStyle w:val="StyleBoldUnderline"/>
        </w:rPr>
      </w:pPr>
      <w:r w:rsidRPr="008258C6">
        <w:rPr>
          <w:rFonts w:ascii="Georgia" w:hAnsi="Georgia"/>
        </w:rPr>
        <w:t xml:space="preserve">OTHER THREATS </w:t>
      </w:r>
      <w:proofErr w:type="gramStart"/>
      <w:r w:rsidRPr="008258C6">
        <w:rPr>
          <w:rFonts w:ascii="Georgia" w:hAnsi="Georgia"/>
        </w:rPr>
        <w:t>This</w:t>
      </w:r>
      <w:proofErr w:type="gramEnd"/>
      <w:r w:rsidRPr="008258C6">
        <w:rPr>
          <w:rFonts w:ascii="Georgia" w:hAnsi="Georgia"/>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8258C6">
        <w:rPr>
          <w:rStyle w:val="StyleBoldUnderline"/>
        </w:rPr>
        <w:t>. Nuclear, chemical, and biological weapons continue to proliferate. The very source of life on Earth, the global ecosystem, appears increasingly endangered.</w:t>
      </w:r>
      <w:r w:rsidRPr="008258C6">
        <w:rPr>
          <w:rFonts w:ascii="Georgia" w:hAnsi="Georgia"/>
          <w:u w:val="single"/>
        </w:rPr>
        <w:t xml:space="preserve"> </w:t>
      </w:r>
      <w:r w:rsidRPr="008258C6">
        <w:rPr>
          <w:rFonts w:ascii="Georgia" w:hAnsi="Georgia"/>
        </w:rPr>
        <w:t>Most of</w:t>
      </w:r>
      <w:r w:rsidRPr="008258C6">
        <w:rPr>
          <w:rFonts w:ascii="Georgia" w:hAnsi="Georgia"/>
          <w:u w:val="single"/>
        </w:rPr>
        <w:t xml:space="preserve"> </w:t>
      </w:r>
      <w:r w:rsidRPr="008258C6">
        <w:rPr>
          <w:rStyle w:val="StyleBoldUnderline"/>
        </w:rPr>
        <w:t>these</w:t>
      </w:r>
      <w:r w:rsidRPr="008258C6">
        <w:rPr>
          <w:rFonts w:ascii="Georgia" w:hAnsi="Georgia"/>
          <w:u w:val="single"/>
        </w:rPr>
        <w:t xml:space="preserve"> </w:t>
      </w:r>
      <w:r w:rsidRPr="008258C6">
        <w:rPr>
          <w:rFonts w:ascii="Georgia" w:hAnsi="Georgia"/>
        </w:rPr>
        <w:t>new and unconventional</w:t>
      </w:r>
      <w:r w:rsidRPr="008258C6">
        <w:rPr>
          <w:rFonts w:ascii="Georgia" w:hAnsi="Georgia"/>
          <w:u w:val="single"/>
        </w:rPr>
        <w:t xml:space="preserve"> </w:t>
      </w:r>
      <w:r w:rsidRPr="008258C6">
        <w:rPr>
          <w:rStyle w:val="StyleBoldUnderline"/>
        </w:rPr>
        <w:t>threats</w:t>
      </w:r>
      <w:r w:rsidRPr="008258C6">
        <w:rPr>
          <w:rFonts w:ascii="Georgia" w:hAnsi="Georgia"/>
          <w:u w:val="single"/>
        </w:rPr>
        <w:t xml:space="preserve"> </w:t>
      </w:r>
      <w:r w:rsidRPr="008258C6">
        <w:rPr>
          <w:rFonts w:ascii="Georgia" w:hAnsi="Georgia"/>
        </w:rPr>
        <w:t xml:space="preserve">to security </w:t>
      </w:r>
      <w:r w:rsidRPr="008258C6">
        <w:rPr>
          <w:rStyle w:val="StyleBoldUnderline"/>
        </w:rPr>
        <w:t>are associated with</w:t>
      </w:r>
      <w:r w:rsidRPr="008258C6">
        <w:rPr>
          <w:rFonts w:ascii="Georgia" w:hAnsi="Georgia"/>
          <w:u w:val="single"/>
        </w:rPr>
        <w:t xml:space="preserve"> </w:t>
      </w:r>
      <w:r w:rsidRPr="008258C6">
        <w:rPr>
          <w:rFonts w:ascii="Georgia" w:hAnsi="Georgia"/>
        </w:rPr>
        <w:t>or aggravated by the weakness or</w:t>
      </w:r>
      <w:r w:rsidRPr="008258C6">
        <w:rPr>
          <w:rFonts w:ascii="Georgia" w:hAnsi="Georgia"/>
          <w:u w:val="single"/>
        </w:rPr>
        <w:t xml:space="preserve"> </w:t>
      </w:r>
      <w:r w:rsidRPr="008258C6">
        <w:rPr>
          <w:rStyle w:val="StyleBoldUnderline"/>
        </w:rPr>
        <w:t>absence of democracy, with its provisions for</w:t>
      </w:r>
      <w:r w:rsidRPr="008258C6">
        <w:rPr>
          <w:rFonts w:ascii="Georgia" w:hAnsi="Georgia"/>
        </w:rPr>
        <w:t xml:space="preserve"> legality, </w:t>
      </w:r>
      <w:r w:rsidRPr="008258C6">
        <w:rPr>
          <w:rStyle w:val="StyleBoldUnderline"/>
        </w:rPr>
        <w:t>accountability</w:t>
      </w:r>
      <w:r w:rsidRPr="008258C6">
        <w:rPr>
          <w:rFonts w:ascii="Georgia" w:hAnsi="Georgia"/>
        </w:rPr>
        <w:t xml:space="preserve">, popular sovereignty, </w:t>
      </w:r>
      <w:r w:rsidRPr="008258C6">
        <w:rPr>
          <w:rStyle w:val="StyleBoldUnderline"/>
        </w:rPr>
        <w:t>and openness.</w:t>
      </w:r>
      <w:r w:rsidRPr="008258C6">
        <w:rPr>
          <w:rFonts w:ascii="Georgia" w:hAnsi="Georgia"/>
        </w:rPr>
        <w:t xml:space="preserve"> LESSONS OF THE TWENTIETH CENTURY </w:t>
      </w:r>
      <w:proofErr w:type="gramStart"/>
      <w:r w:rsidRPr="008258C6">
        <w:rPr>
          <w:rFonts w:ascii="Georgia" w:hAnsi="Georgia"/>
        </w:rPr>
        <w:t>The</w:t>
      </w:r>
      <w:proofErr w:type="gramEnd"/>
      <w:r w:rsidRPr="008258C6">
        <w:rPr>
          <w:rFonts w:ascii="Georgia" w:hAnsi="Georgia"/>
        </w:rPr>
        <w:t xml:space="preserve"> experience of this century offers important lessons. </w:t>
      </w:r>
      <w:r w:rsidRPr="008258C6">
        <w:rPr>
          <w:rStyle w:val="StyleBoldUnderline"/>
        </w:rPr>
        <w:t xml:space="preserve">Countries that govern themselves in a truly democratic fashion do not go to war with one </w:t>
      </w:r>
      <w:r w:rsidRPr="008258C6">
        <w:rPr>
          <w:rStyle w:val="StyleBoldUnderline"/>
        </w:rPr>
        <w:lastRenderedPageBreak/>
        <w:t xml:space="preserve">another. </w:t>
      </w:r>
      <w:r w:rsidRPr="008258C6">
        <w:rPr>
          <w:rFonts w:ascii="Georgia" w:hAnsi="Georgia"/>
        </w:rPr>
        <w:t xml:space="preserve">They do not aggress against their neighbors   to aggrandize themselves or glorify their leaders. </w:t>
      </w:r>
      <w:r w:rsidRPr="008258C6">
        <w:rPr>
          <w:rStyle w:val="StyleBoldUnderline"/>
        </w:rPr>
        <w:t>Democratic governments do not ethnically "cleanse" their own populations,</w:t>
      </w:r>
      <w:r w:rsidRPr="008258C6">
        <w:rPr>
          <w:rFonts w:ascii="Georgia" w:hAnsi="Georgia"/>
        </w:rPr>
        <w:t xml:space="preserve"> and they are much less likely to face ethnic insurgency. Democracies do not sponsor terrorism against one another. </w:t>
      </w:r>
      <w:r w:rsidRPr="008258C6">
        <w:rPr>
          <w:rStyle w:val="StyleBoldUnderline"/>
        </w:rPr>
        <w:t xml:space="preserve">They do not build </w:t>
      </w:r>
      <w:r w:rsidRPr="008258C6">
        <w:rPr>
          <w:rStyle w:val="Emphasis"/>
          <w:rFonts w:eastAsiaTheme="majorEastAsia"/>
        </w:rPr>
        <w:t>w</w:t>
      </w:r>
      <w:r w:rsidRPr="008258C6">
        <w:rPr>
          <w:rStyle w:val="StyleBoldUnderline"/>
        </w:rPr>
        <w:t xml:space="preserve">eapons of </w:t>
      </w:r>
      <w:r w:rsidRPr="008258C6">
        <w:rPr>
          <w:rStyle w:val="Emphasis"/>
          <w:rFonts w:eastAsiaTheme="majorEastAsia"/>
        </w:rPr>
        <w:t>m</w:t>
      </w:r>
      <w:r w:rsidRPr="008258C6">
        <w:rPr>
          <w:rStyle w:val="StyleBoldUnderline"/>
        </w:rPr>
        <w:t xml:space="preserve">ass </w:t>
      </w:r>
      <w:r w:rsidRPr="008258C6">
        <w:rPr>
          <w:rStyle w:val="Emphasis"/>
          <w:rFonts w:eastAsiaTheme="majorEastAsia"/>
        </w:rPr>
        <w:t>d</w:t>
      </w:r>
      <w:r w:rsidRPr="008258C6">
        <w:rPr>
          <w:rStyle w:val="StyleBoldUnderline"/>
        </w:rPr>
        <w:t>estruction to use on</w:t>
      </w:r>
      <w:r w:rsidRPr="008258C6">
        <w:rPr>
          <w:rFonts w:ascii="Georgia" w:hAnsi="Georgia"/>
        </w:rPr>
        <w:t xml:space="preserve"> or to threaten one </w:t>
      </w:r>
      <w:r w:rsidRPr="008258C6">
        <w:rPr>
          <w:rStyle w:val="StyleBoldUnderline"/>
        </w:rPr>
        <w:t xml:space="preserve">another. Democratic countries form more reliable, open, and enduring trading partnerships. In the long run they offer better and more stable climates for investment. They are more environmentally responsible because they must answer to their own citizens, </w:t>
      </w:r>
      <w:r w:rsidRPr="008258C6">
        <w:rPr>
          <w:rFonts w:ascii="Georgia" w:hAnsi="Georgia"/>
          <w:szCs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w:t>
      </w:r>
      <w:r w:rsidRPr="008258C6">
        <w:rPr>
          <w:rStyle w:val="StyleBoldUnderline"/>
        </w:rPr>
        <w:t>, democracies are the only reliable foundation on which a new world order of international security and prosperity can be built.</w:t>
      </w:r>
    </w:p>
    <w:p w:rsidR="009328F5" w:rsidRDefault="009328F5" w:rsidP="009328F5">
      <w:pPr>
        <w:spacing w:after="200" w:line="276" w:lineRule="auto"/>
      </w:pPr>
    </w:p>
    <w:p w:rsidR="003876A0" w:rsidRPr="00BE1917" w:rsidRDefault="003876A0" w:rsidP="003876A0">
      <w:pPr>
        <w:pStyle w:val="Heading4"/>
      </w:pPr>
      <w:r>
        <w:t>Status quo solves oil spills – Coast Guard response plans and inspections</w:t>
      </w:r>
    </w:p>
    <w:p w:rsidR="003876A0" w:rsidRPr="00BE1917" w:rsidRDefault="003876A0" w:rsidP="003876A0">
      <w:pPr>
        <w:rPr>
          <w:sz w:val="16"/>
          <w:szCs w:val="16"/>
        </w:rPr>
      </w:pPr>
      <w:proofErr w:type="spellStart"/>
      <w:r w:rsidRPr="00BE1917">
        <w:rPr>
          <w:b/>
        </w:rPr>
        <w:t>Nerurkar</w:t>
      </w:r>
      <w:proofErr w:type="spellEnd"/>
      <w:r w:rsidRPr="00BE1917">
        <w:rPr>
          <w:b/>
        </w:rPr>
        <w:t xml:space="preserve"> and Sullivan 11 </w:t>
      </w:r>
      <w:r w:rsidRPr="00BE1917">
        <w:rPr>
          <w:sz w:val="16"/>
        </w:rPr>
        <w:t>(</w:t>
      </w:r>
      <w:proofErr w:type="spellStart"/>
      <w:r w:rsidRPr="00BE1917">
        <w:rPr>
          <w:sz w:val="16"/>
        </w:rPr>
        <w:t>Neelesh</w:t>
      </w:r>
      <w:proofErr w:type="spellEnd"/>
      <w:r w:rsidRPr="00BE1917">
        <w:rPr>
          <w:sz w:val="16"/>
        </w:rPr>
        <w:t xml:space="preserve"> </w:t>
      </w:r>
      <w:r w:rsidRPr="00BE1917">
        <w:rPr>
          <w:sz w:val="16"/>
          <w:szCs w:val="16"/>
        </w:rPr>
        <w:t>AND Mark P., "Cuba's Offshore Oil Development: Background and U.S. Policy Considerations," Congressional Research Service, 11/28/11, http://www.fas.org/sgp/crs/row/R41522.pdf)//AM</w:t>
      </w:r>
    </w:p>
    <w:p w:rsidR="003876A0" w:rsidRPr="00BE1917" w:rsidRDefault="003876A0" w:rsidP="003876A0"/>
    <w:p w:rsidR="003876A0" w:rsidRDefault="003876A0" w:rsidP="003876A0">
      <w:pPr>
        <w:rPr>
          <w:rStyle w:val="StyleBoldUnderline"/>
        </w:rPr>
      </w:pPr>
      <w:r w:rsidRPr="00BE1917">
        <w:rPr>
          <w:sz w:val="16"/>
        </w:rPr>
        <w:t xml:space="preserve">The </w:t>
      </w:r>
      <w:r w:rsidRPr="00BE1917">
        <w:rPr>
          <w:rStyle w:val="StyleBoldUnderline"/>
        </w:rPr>
        <w:t xml:space="preserve">Obama </w:t>
      </w:r>
      <w:r w:rsidRPr="00BE1917">
        <w:rPr>
          <w:sz w:val="16"/>
        </w:rPr>
        <w:t xml:space="preserve">Administration </w:t>
      </w:r>
      <w:r w:rsidRPr="00BE1917">
        <w:rPr>
          <w:rStyle w:val="StyleBoldUnderline"/>
        </w:rPr>
        <w:t xml:space="preserve">has been making efforts to prepare for a potential oil spill in Cuban </w:t>
      </w:r>
      <w:r w:rsidRPr="00BE1917">
        <w:rPr>
          <w:rStyle w:val="StyleBoldUnderline"/>
          <w:sz w:val="12"/>
          <w:u w:val="none"/>
        </w:rPr>
        <w:t>¶</w:t>
      </w:r>
      <w:r w:rsidRPr="00BE1917">
        <w:rPr>
          <w:rStyle w:val="StyleBoldUnderline"/>
          <w:sz w:val="12"/>
        </w:rPr>
        <w:t xml:space="preserve"> </w:t>
      </w:r>
      <w:r w:rsidRPr="00BE1917">
        <w:rPr>
          <w:rStyle w:val="StyleBoldUnderline"/>
        </w:rPr>
        <w:t xml:space="preserve">waters that could affect the United States. The U.S. Coast Guard has been working with state, </w:t>
      </w:r>
      <w:r w:rsidRPr="00BE1917">
        <w:rPr>
          <w:rStyle w:val="StyleBoldUnderline"/>
          <w:sz w:val="12"/>
          <w:u w:val="none"/>
        </w:rPr>
        <w:t>¶</w:t>
      </w:r>
      <w:r w:rsidRPr="00BE1917">
        <w:rPr>
          <w:rStyle w:val="StyleBoldUnderline"/>
          <w:sz w:val="12"/>
        </w:rPr>
        <w:t xml:space="preserve"> </w:t>
      </w:r>
      <w:r w:rsidRPr="00BE1917">
        <w:rPr>
          <w:rStyle w:val="StyleBoldUnderline"/>
        </w:rPr>
        <w:t xml:space="preserve">local, and other federal agencies to ensure that area contingency plans covering Florida are </w:t>
      </w:r>
      <w:r w:rsidRPr="00BE1917">
        <w:rPr>
          <w:rStyle w:val="StyleBoldUnderline"/>
          <w:sz w:val="12"/>
          <w:u w:val="none"/>
        </w:rPr>
        <w:t>¶</w:t>
      </w:r>
      <w:r w:rsidRPr="00BE1917">
        <w:rPr>
          <w:rStyle w:val="StyleBoldUnderline"/>
          <w:sz w:val="12"/>
        </w:rPr>
        <w:t xml:space="preserve"> </w:t>
      </w:r>
      <w:r w:rsidRPr="00BE1917">
        <w:rPr>
          <w:rStyle w:val="StyleBoldUnderline"/>
        </w:rPr>
        <w:t>adequate.</w:t>
      </w:r>
      <w:r w:rsidRPr="00BE1917">
        <w:rPr>
          <w:sz w:val="16"/>
        </w:rPr>
        <w:t xml:space="preserve"> The National Oceanic and Atmospheric Administration (</w:t>
      </w:r>
      <w:r w:rsidRPr="00BE1917">
        <w:rPr>
          <w:rStyle w:val="StyleBoldUnderline"/>
        </w:rPr>
        <w:t xml:space="preserve">NOAA) in cooperation with </w:t>
      </w:r>
      <w:r w:rsidRPr="00BE1917">
        <w:rPr>
          <w:rStyle w:val="StyleBoldUnderline"/>
          <w:sz w:val="12"/>
          <w:u w:val="none"/>
        </w:rPr>
        <w:t>¶</w:t>
      </w:r>
      <w:r w:rsidRPr="00BE1917">
        <w:rPr>
          <w:rStyle w:val="StyleBoldUnderline"/>
          <w:sz w:val="12"/>
        </w:rPr>
        <w:t xml:space="preserve"> </w:t>
      </w:r>
      <w:r w:rsidRPr="00BE1917">
        <w:rPr>
          <w:sz w:val="16"/>
        </w:rPr>
        <w:t>the Department of the Interior’s Bureau of Ocean Energy Management (</w:t>
      </w:r>
      <w:r w:rsidRPr="00BE1917">
        <w:rPr>
          <w:rStyle w:val="StyleBoldUnderline"/>
        </w:rPr>
        <w:t xml:space="preserve">BOEM) has run </w:t>
      </w:r>
      <w:r w:rsidRPr="00BE1917">
        <w:rPr>
          <w:rStyle w:val="StyleBoldUnderline"/>
          <w:sz w:val="12"/>
          <w:u w:val="none"/>
        </w:rPr>
        <w:t>¶</w:t>
      </w:r>
      <w:r w:rsidRPr="00BE1917">
        <w:rPr>
          <w:rStyle w:val="StyleBoldUnderline"/>
          <w:sz w:val="12"/>
        </w:rPr>
        <w:t xml:space="preserve"> </w:t>
      </w:r>
      <w:r w:rsidRPr="00BE1917">
        <w:rPr>
          <w:rStyle w:val="StyleBoldUnderline"/>
        </w:rPr>
        <w:t>trajectory models in order to identify potential landfall areas along the U.S. coasts</w:t>
      </w:r>
      <w:r w:rsidRPr="00BE1917">
        <w:rPr>
          <w:sz w:val="16"/>
        </w:rPr>
        <w:t xml:space="preserve">, information </w:t>
      </w:r>
      <w:r w:rsidRPr="00BE1917">
        <w:rPr>
          <w:sz w:val="12"/>
        </w:rPr>
        <w:t>¶</w:t>
      </w:r>
      <w:r w:rsidRPr="00BE1917">
        <w:rPr>
          <w:sz w:val="16"/>
        </w:rPr>
        <w:t xml:space="preserve"> that is being used to enhance the area contingency plans.48 Since March 2011, </w:t>
      </w:r>
      <w:r w:rsidRPr="00BE1917">
        <w:rPr>
          <w:rStyle w:val="StyleBoldUnderline"/>
        </w:rPr>
        <w:t xml:space="preserve">the Coast Guard’s </w:t>
      </w:r>
      <w:r w:rsidRPr="00BE1917">
        <w:rPr>
          <w:rStyle w:val="StyleBoldUnderline"/>
          <w:sz w:val="12"/>
          <w:u w:val="none"/>
        </w:rPr>
        <w:t>¶</w:t>
      </w:r>
      <w:r w:rsidRPr="00BE1917">
        <w:rPr>
          <w:rStyle w:val="StyleBoldUnderline"/>
          <w:sz w:val="12"/>
        </w:rPr>
        <w:t xml:space="preserve"> </w:t>
      </w:r>
      <w:r w:rsidRPr="00BE1917">
        <w:rPr>
          <w:rStyle w:val="StyleBoldUnderline"/>
        </w:rPr>
        <w:t xml:space="preserve">Seventh District in Miami has been working to develop an International Offshore Drilling </w:t>
      </w:r>
      <w:r w:rsidRPr="00BE1917">
        <w:rPr>
          <w:rStyle w:val="StyleBoldUnderline"/>
          <w:sz w:val="12"/>
          <w:u w:val="none"/>
        </w:rPr>
        <w:t>¶</w:t>
      </w:r>
      <w:r w:rsidRPr="00BE1917">
        <w:rPr>
          <w:rStyle w:val="StyleBoldUnderline"/>
          <w:sz w:val="12"/>
        </w:rPr>
        <w:t xml:space="preserve"> </w:t>
      </w:r>
      <w:r w:rsidRPr="00BE1917">
        <w:rPr>
          <w:rStyle w:val="StyleBoldUnderline"/>
        </w:rPr>
        <w:t>Response Plan</w:t>
      </w:r>
      <w:r w:rsidRPr="00BE1917">
        <w:rPr>
          <w:sz w:val="16"/>
        </w:rPr>
        <w:t xml:space="preserve">. As part of this effort, the Coast Guard hosted an inter-agency table top exercise in </w:t>
      </w:r>
      <w:r w:rsidRPr="00BE1917">
        <w:rPr>
          <w:sz w:val="12"/>
        </w:rPr>
        <w:t>¶</w:t>
      </w:r>
      <w:r w:rsidRPr="00BE1917">
        <w:rPr>
          <w:sz w:val="16"/>
        </w:rPr>
        <w:t xml:space="preserve"> Miami on November 17, 2011, </w:t>
      </w:r>
      <w:r w:rsidRPr="00BE1917">
        <w:rPr>
          <w:rStyle w:val="StyleBoldUnderline"/>
        </w:rPr>
        <w:t xml:space="preserve">responding to a fictitious international spill off the coast of </w:t>
      </w:r>
      <w:r w:rsidRPr="00BE1917">
        <w:rPr>
          <w:rStyle w:val="StyleBoldUnderline"/>
          <w:sz w:val="12"/>
          <w:u w:val="none"/>
        </w:rPr>
        <w:t>¶</w:t>
      </w:r>
      <w:r w:rsidRPr="00BE1917">
        <w:rPr>
          <w:rStyle w:val="StyleBoldUnderline"/>
          <w:sz w:val="12"/>
        </w:rPr>
        <w:t xml:space="preserve"> </w:t>
      </w:r>
      <w:r w:rsidRPr="00BE1917">
        <w:rPr>
          <w:rStyle w:val="StyleBoldUnderline"/>
        </w:rPr>
        <w:t xml:space="preserve">Florida.49 U.S. agencies have also engaged with officials from </w:t>
      </w:r>
      <w:proofErr w:type="spellStart"/>
      <w:r w:rsidRPr="00BE1917">
        <w:rPr>
          <w:rStyle w:val="StyleBoldUnderline"/>
        </w:rPr>
        <w:t>Repsol</w:t>
      </w:r>
      <w:proofErr w:type="spellEnd"/>
      <w:r w:rsidRPr="00BE1917">
        <w:rPr>
          <w:rStyle w:val="StyleBoldUnderline"/>
        </w:rPr>
        <w:t xml:space="preserve">, which has provided information </w:t>
      </w:r>
      <w:r w:rsidRPr="00BE1917">
        <w:rPr>
          <w:rStyle w:val="StyleBoldUnderline"/>
          <w:sz w:val="12"/>
          <w:u w:val="none"/>
        </w:rPr>
        <w:t>¶</w:t>
      </w:r>
      <w:r w:rsidRPr="00BE1917">
        <w:rPr>
          <w:rStyle w:val="StyleBoldUnderline"/>
          <w:sz w:val="12"/>
        </w:rPr>
        <w:t xml:space="preserve"> </w:t>
      </w:r>
      <w:r w:rsidRPr="00BE1917">
        <w:rPr>
          <w:rStyle w:val="StyleBoldUnderline"/>
        </w:rPr>
        <w:t>regarding its plans related to drilling and oil spill response</w:t>
      </w:r>
      <w:r w:rsidRPr="00BE1917">
        <w:rPr>
          <w:sz w:val="16"/>
        </w:rPr>
        <w:t xml:space="preserve">. The company has offered U.S. </w:t>
      </w:r>
      <w:r w:rsidRPr="00BE1917">
        <w:rPr>
          <w:sz w:val="12"/>
        </w:rPr>
        <w:t>¶</w:t>
      </w:r>
      <w:r w:rsidRPr="00BE1917">
        <w:rPr>
          <w:sz w:val="16"/>
        </w:rPr>
        <w:t xml:space="preserve"> agencies </w:t>
      </w:r>
      <w:proofErr w:type="gramStart"/>
      <w:r w:rsidRPr="00BE1917">
        <w:rPr>
          <w:sz w:val="16"/>
        </w:rPr>
        <w:t>an</w:t>
      </w:r>
      <w:proofErr w:type="gramEnd"/>
      <w:r w:rsidRPr="00BE1917">
        <w:rPr>
          <w:sz w:val="16"/>
        </w:rPr>
        <w:t xml:space="preserve"> opportunity to inspect the Scarabeo-9 oil rig. </w:t>
      </w:r>
      <w:r w:rsidRPr="00BE1917">
        <w:rPr>
          <w:rStyle w:val="StyleBoldUnderline"/>
        </w:rPr>
        <w:t xml:space="preserve">Both the Coast Guard and the </w:t>
      </w:r>
      <w:r w:rsidRPr="00BE1917">
        <w:rPr>
          <w:rStyle w:val="StyleBoldUnderline"/>
          <w:sz w:val="12"/>
          <w:u w:val="none"/>
        </w:rPr>
        <w:t>¶</w:t>
      </w:r>
      <w:r w:rsidRPr="00BE1917">
        <w:rPr>
          <w:rStyle w:val="StyleBoldUnderline"/>
          <w:sz w:val="12"/>
        </w:rPr>
        <w:t xml:space="preserve"> </w:t>
      </w:r>
      <w:r w:rsidRPr="00BE1917">
        <w:rPr>
          <w:sz w:val="16"/>
        </w:rPr>
        <w:t>Department of the Interior’s Bureau of Safety and Environmental Enforcement (</w:t>
      </w:r>
      <w:r w:rsidRPr="00BE1917">
        <w:rPr>
          <w:rStyle w:val="StyleBoldUnderline"/>
        </w:rPr>
        <w:t xml:space="preserve">BSEE) are </w:t>
      </w:r>
      <w:r w:rsidRPr="00BE1917">
        <w:rPr>
          <w:rStyle w:val="StyleBoldUnderline"/>
          <w:sz w:val="12"/>
          <w:u w:val="none"/>
        </w:rPr>
        <w:t>¶</w:t>
      </w:r>
      <w:r w:rsidRPr="00BE1917">
        <w:rPr>
          <w:rStyle w:val="StyleBoldUnderline"/>
          <w:sz w:val="12"/>
        </w:rPr>
        <w:t xml:space="preserve"> </w:t>
      </w:r>
      <w:r w:rsidRPr="00BE1917">
        <w:rPr>
          <w:rStyle w:val="StyleBoldUnderline"/>
        </w:rPr>
        <w:t xml:space="preserve">planning to inspect the rig before it enters Cuban waters. According to U.S. officials, </w:t>
      </w:r>
      <w:proofErr w:type="spellStart"/>
      <w:r w:rsidRPr="00BE1917">
        <w:rPr>
          <w:rStyle w:val="StyleBoldUnderline"/>
        </w:rPr>
        <w:t>Repsol</w:t>
      </w:r>
      <w:proofErr w:type="spellEnd"/>
      <w:r w:rsidRPr="00BE1917">
        <w:rPr>
          <w:rStyle w:val="StyleBoldUnderline"/>
        </w:rPr>
        <w:t xml:space="preserve"> </w:t>
      </w:r>
      <w:r w:rsidRPr="00BE1917">
        <w:rPr>
          <w:rStyle w:val="StyleBoldUnderline"/>
          <w:sz w:val="12"/>
          <w:u w:val="none"/>
        </w:rPr>
        <w:t>¶</w:t>
      </w:r>
      <w:r w:rsidRPr="00BE1917">
        <w:rPr>
          <w:rStyle w:val="StyleBoldUnderline"/>
          <w:sz w:val="12"/>
        </w:rPr>
        <w:t xml:space="preserve"> </w:t>
      </w:r>
      <w:r w:rsidRPr="00BE1917">
        <w:rPr>
          <w:rStyle w:val="StyleBoldUnderline"/>
        </w:rPr>
        <w:t xml:space="preserve">maintains that it will adhere to U.S. regulations and the highest industry standards when </w:t>
      </w:r>
      <w:r w:rsidRPr="00BE1917">
        <w:rPr>
          <w:rStyle w:val="StyleBoldUnderline"/>
          <w:sz w:val="12"/>
          <w:u w:val="none"/>
        </w:rPr>
        <w:t>¶</w:t>
      </w:r>
      <w:r w:rsidRPr="00BE1917">
        <w:rPr>
          <w:rStyle w:val="StyleBoldUnderline"/>
          <w:sz w:val="12"/>
        </w:rPr>
        <w:t xml:space="preserve"> </w:t>
      </w:r>
      <w:r w:rsidRPr="00BE1917">
        <w:rPr>
          <w:rStyle w:val="StyleBoldUnderline"/>
        </w:rPr>
        <w:t>conducting its exploratory drilling in Cuban waters.50</w:t>
      </w:r>
    </w:p>
    <w:p w:rsidR="003876A0" w:rsidRDefault="003876A0" w:rsidP="009328F5">
      <w:pPr>
        <w:spacing w:after="200" w:line="276" w:lineRule="auto"/>
      </w:pPr>
    </w:p>
    <w:p w:rsidR="00DE3008" w:rsidRPr="009328F5" w:rsidRDefault="00DE3008" w:rsidP="009328F5">
      <w:pPr>
        <w:pStyle w:val="Heading4"/>
      </w:pPr>
      <w:r w:rsidRPr="009328F5">
        <w:t>No aid shutdown—Maduro will continue to supply Cuba</w:t>
      </w:r>
    </w:p>
    <w:p w:rsidR="00DE3008" w:rsidRPr="00E552A8" w:rsidRDefault="00DE3008" w:rsidP="00DE3008">
      <w:pPr>
        <w:rPr>
          <w:sz w:val="16"/>
          <w:szCs w:val="16"/>
        </w:rPr>
      </w:pPr>
      <w:r w:rsidRPr="009328F5">
        <w:rPr>
          <w:b/>
        </w:rPr>
        <w:t>Xinhua</w:t>
      </w:r>
      <w:r w:rsidRPr="00E552A8">
        <w:rPr>
          <w:b/>
        </w:rPr>
        <w:t xml:space="preserve"> 13 </w:t>
      </w:r>
      <w:r w:rsidRPr="00E552A8">
        <w:rPr>
          <w:sz w:val="16"/>
          <w:szCs w:val="16"/>
        </w:rPr>
        <w:t xml:space="preserve">News industry, citing </w:t>
      </w:r>
      <w:proofErr w:type="spellStart"/>
      <w:r w:rsidRPr="00E552A8">
        <w:rPr>
          <w:sz w:val="16"/>
          <w:szCs w:val="16"/>
        </w:rPr>
        <w:t>Diosadado</w:t>
      </w:r>
      <w:proofErr w:type="spellEnd"/>
      <w:r w:rsidRPr="00E552A8">
        <w:rPr>
          <w:sz w:val="16"/>
          <w:szCs w:val="16"/>
        </w:rPr>
        <w:t xml:space="preserve"> Cabello, the president of Venezuela’s National Assembly (Xinhua News Agency 6/7/13 “Venezuela-Cuba ties to stay strong: official” </w:t>
      </w:r>
      <w:hyperlink r:id="rId15" w:anchor=".UczWuGR0wao" w:history="1">
        <w:r w:rsidRPr="00E552A8">
          <w:rPr>
            <w:sz w:val="16"/>
            <w:szCs w:val="16"/>
          </w:rPr>
          <w:t>http://www.globaltimes.cn/content/787836.shtml#.UczWuGR0wao</w:t>
        </w:r>
      </w:hyperlink>
      <w:r w:rsidRPr="00E552A8">
        <w:rPr>
          <w:sz w:val="16"/>
          <w:szCs w:val="16"/>
        </w:rPr>
        <w:t xml:space="preserve"> ) //KY</w:t>
      </w:r>
    </w:p>
    <w:p w:rsidR="00DE3008" w:rsidRPr="00E552A8" w:rsidRDefault="00DE3008" w:rsidP="00DE3008">
      <w:pPr>
        <w:rPr>
          <w:sz w:val="16"/>
        </w:rPr>
      </w:pPr>
      <w:r w:rsidRPr="00E552A8">
        <w:rPr>
          <w:sz w:val="16"/>
        </w:rPr>
        <w:t xml:space="preserve">HAVANA, June 7 (Xinhua) -- </w:t>
      </w:r>
      <w:r w:rsidRPr="00E552A8">
        <w:rPr>
          <w:bCs/>
          <w:u w:val="single"/>
        </w:rPr>
        <w:t>Friendship between Venezuela and Cuba will continue to stay strong, Venezuelan National Assembly President</w:t>
      </w:r>
      <w:r w:rsidRPr="00E552A8">
        <w:rPr>
          <w:sz w:val="16"/>
        </w:rPr>
        <w:t xml:space="preserve"> </w:t>
      </w:r>
      <w:proofErr w:type="spellStart"/>
      <w:r w:rsidRPr="00E552A8">
        <w:rPr>
          <w:sz w:val="16"/>
        </w:rPr>
        <w:t>Diosdado</w:t>
      </w:r>
      <w:proofErr w:type="spellEnd"/>
      <w:r w:rsidRPr="00E552A8">
        <w:rPr>
          <w:sz w:val="16"/>
        </w:rPr>
        <w:t xml:space="preserve"> </w:t>
      </w:r>
      <w:r w:rsidRPr="00E552A8">
        <w:rPr>
          <w:bCs/>
          <w:u w:val="single"/>
        </w:rPr>
        <w:t>Cabello said</w:t>
      </w:r>
      <w:r w:rsidRPr="00E552A8">
        <w:rPr>
          <w:sz w:val="16"/>
        </w:rPr>
        <w:t xml:space="preserve"> here Friday. </w:t>
      </w:r>
      <w:r w:rsidRPr="00E552A8">
        <w:rPr>
          <w:bCs/>
          <w:u w:val="single"/>
        </w:rPr>
        <w:t xml:space="preserve">The </w:t>
      </w:r>
      <w:r w:rsidRPr="00E552A8">
        <w:rPr>
          <w:sz w:val="16"/>
        </w:rPr>
        <w:t xml:space="preserve">solidarity, </w:t>
      </w:r>
      <w:r w:rsidRPr="00E552A8">
        <w:rPr>
          <w:bCs/>
          <w:u w:val="single"/>
        </w:rPr>
        <w:t xml:space="preserve">friendship </w:t>
      </w:r>
      <w:r w:rsidRPr="00E552A8">
        <w:rPr>
          <w:sz w:val="16"/>
        </w:rPr>
        <w:t xml:space="preserve">and camaraderie between the two nations, promoted by their respective former leaders, Hugo Chavez and Fidel Castro, </w:t>
      </w:r>
      <w:r w:rsidRPr="00E552A8">
        <w:rPr>
          <w:bCs/>
          <w:u w:val="single"/>
        </w:rPr>
        <w:t>will continue to thrive</w:t>
      </w:r>
      <w:r w:rsidRPr="00E552A8">
        <w:rPr>
          <w:sz w:val="16"/>
        </w:rPr>
        <w:t xml:space="preserve"> for many years, said Cabello, who began an official three-day visit to Cuba on Friday. Cabello, after meeting his Cuban counterpart, Esteban </w:t>
      </w:r>
      <w:proofErr w:type="spellStart"/>
      <w:r w:rsidRPr="00E552A8">
        <w:rPr>
          <w:sz w:val="16"/>
        </w:rPr>
        <w:t>Lazo</w:t>
      </w:r>
      <w:proofErr w:type="spellEnd"/>
      <w:r w:rsidRPr="00E552A8">
        <w:rPr>
          <w:sz w:val="16"/>
        </w:rPr>
        <w:t xml:space="preserve">, thanked the Cuban people and their leaders for giving medical treatment to Chavez. Venezuelan President Nicolas </w:t>
      </w:r>
      <w:r w:rsidRPr="00E552A8">
        <w:rPr>
          <w:bCs/>
          <w:u w:val="single"/>
        </w:rPr>
        <w:t>Maduro</w:t>
      </w:r>
      <w:r w:rsidRPr="00E552A8">
        <w:rPr>
          <w:sz w:val="16"/>
        </w:rPr>
        <w:t xml:space="preserve">, Chavez's successor, </w:t>
      </w:r>
      <w:r w:rsidRPr="00E552A8">
        <w:rPr>
          <w:bCs/>
          <w:u w:val="single"/>
        </w:rPr>
        <w:t>is committed to continuing the policies spearheaded by Chavez</w:t>
      </w:r>
      <w:r w:rsidRPr="00E552A8">
        <w:rPr>
          <w:sz w:val="16"/>
        </w:rPr>
        <w:t xml:space="preserve">, said Cabello. </w:t>
      </w:r>
      <w:proofErr w:type="spellStart"/>
      <w:r w:rsidRPr="00E552A8">
        <w:rPr>
          <w:sz w:val="16"/>
        </w:rPr>
        <w:t>Lazo</w:t>
      </w:r>
      <w:proofErr w:type="spellEnd"/>
      <w:r w:rsidRPr="00E552A8">
        <w:rPr>
          <w:sz w:val="16"/>
        </w:rPr>
        <w:t xml:space="preserve"> reiterated Cuba's respect for Venezuela's Bolivarian Revolution, the term Chavez gave to the socialist reforms he launched to address the country's inequity. The Cuban legislator also highlighted the extraordinary effort Chavez made to promote unity in Latin America and the Caribbean, saying Chavez served as an inspiration for other revolutionaries in the region. With Chavez in power, the two countries had maintained good relations. </w:t>
      </w:r>
      <w:r w:rsidRPr="00E552A8">
        <w:rPr>
          <w:bCs/>
          <w:u w:val="single"/>
        </w:rPr>
        <w:t>Venezuela supplies Cuba with 100,000 barrels of oil per day</w:t>
      </w:r>
      <w:r w:rsidRPr="00E552A8">
        <w:rPr>
          <w:sz w:val="16"/>
        </w:rPr>
        <w:t>, and in exchange, Cuba provides Venezuela with more than 45,000 professionals, mainly in medical and healthcare fields.</w:t>
      </w:r>
    </w:p>
    <w:p w:rsidR="009328F5" w:rsidRDefault="009328F5" w:rsidP="00DE3008">
      <w:pPr>
        <w:rPr>
          <w:sz w:val="16"/>
        </w:rPr>
      </w:pPr>
    </w:p>
    <w:p w:rsidR="00DE3008" w:rsidRPr="00E552A8" w:rsidRDefault="00DE3008" w:rsidP="00DE3008">
      <w:pPr>
        <w:pStyle w:val="Heading4"/>
      </w:pPr>
      <w:r>
        <w:lastRenderedPageBreak/>
        <w:t>Can’t solve econ—government policies</w:t>
      </w:r>
    </w:p>
    <w:p w:rsidR="00DE3008" w:rsidRPr="00E552A8" w:rsidRDefault="00DE3008" w:rsidP="00DE3008">
      <w:pPr>
        <w:rPr>
          <w:rFonts w:eastAsia="Cambria"/>
          <w:sz w:val="16"/>
          <w:szCs w:val="16"/>
        </w:rPr>
      </w:pPr>
      <w:r w:rsidRPr="00E552A8">
        <w:rPr>
          <w:rFonts w:eastAsia="Cambria"/>
          <w:b/>
        </w:rPr>
        <w:t>Feinberg, 11</w:t>
      </w:r>
      <w:r w:rsidRPr="00E552A8">
        <w:rPr>
          <w:rFonts w:eastAsia="Cambria"/>
        </w:rPr>
        <w:t xml:space="preserve"> </w:t>
      </w:r>
      <w:r w:rsidRPr="00E552A8">
        <w:rPr>
          <w:rFonts w:eastAsia="Cambria"/>
          <w:sz w:val="16"/>
          <w:szCs w:val="16"/>
        </w:rPr>
        <w:t>http://www.brookings.edu/research/papers/2011/11/18-cuba-feinberg November 2011 Reaching Out: Cuba’s New Economy and the International Response By: Richard Feinberg 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Affairs.//JH</w:t>
      </w:r>
    </w:p>
    <w:p w:rsidR="00DE3008" w:rsidRPr="00167256" w:rsidRDefault="00DE3008" w:rsidP="00DE3008">
      <w:pPr>
        <w:rPr>
          <w:rFonts w:eastAsia="Cambria"/>
          <w:sz w:val="16"/>
          <w:szCs w:val="16"/>
        </w:rPr>
      </w:pPr>
      <w:r w:rsidRPr="00E552A8">
        <w:rPr>
          <w:rFonts w:eastAsia="Cambria"/>
          <w:sz w:val="16"/>
          <w:szCs w:val="16"/>
        </w:rPr>
        <w:t>This study (Section 1) opens with a discussion of the accomplishments and shortcomings of the ailing Cuban economy</w:t>
      </w:r>
      <w:r w:rsidRPr="00E552A8">
        <w:rPr>
          <w:rFonts w:eastAsia="Cambria"/>
          <w:u w:val="single"/>
        </w:rPr>
        <w:t>: the paradox of the Cuban revolution is that while it endowed its citizens with abundant human capital it has sadly left them without the tools or incentives to fully employ their acquired talents. The Cuban economy is characterized by sagging industrial and agricultural production, insufficient savings and investment rates, poor export performance and chronic deficits in merchandise trade, and repeated suspensions of service on external debts. The scarcity of consumer necessities, over-crowded housing, and the indifferent quality of services make daily life in Cuba especially challenging</w:t>
      </w:r>
      <w:r w:rsidRPr="00E552A8">
        <w:rPr>
          <w:rFonts w:eastAsia="Cambria"/>
        </w:rPr>
        <w:t xml:space="preserve">, </w:t>
      </w:r>
      <w:r w:rsidRPr="00E552A8">
        <w:rPr>
          <w:rFonts w:eastAsia="Cambria"/>
          <w:sz w:val="16"/>
          <w:szCs w:val="16"/>
        </w:rPr>
        <w:t>and ambitious Cuban youth are frustrated at the lack of attractive opportunities for productive and well-paid employment.</w:t>
      </w:r>
    </w:p>
    <w:p w:rsidR="004C2EBA" w:rsidRDefault="004C2EBA" w:rsidP="004C2EBA"/>
    <w:p w:rsidR="003876A0" w:rsidRDefault="003876A0" w:rsidP="003876A0">
      <w:pPr>
        <w:pStyle w:val="Heading2"/>
      </w:pPr>
      <w:r>
        <w:lastRenderedPageBreak/>
        <w:t>2nc drilling not inevitable</w:t>
      </w:r>
    </w:p>
    <w:p w:rsidR="003876A0" w:rsidRDefault="003876A0" w:rsidP="003876A0">
      <w:pPr>
        <w:pStyle w:val="Heading4"/>
      </w:pPr>
      <w:r>
        <w:t xml:space="preserve">Multiple problems with drilling in Cuba – companies are </w:t>
      </w:r>
      <w:proofErr w:type="spellStart"/>
      <w:r>
        <w:t>disincentivized</w:t>
      </w:r>
      <w:proofErr w:type="spellEnd"/>
    </w:p>
    <w:p w:rsidR="003876A0" w:rsidRPr="0006171A" w:rsidRDefault="003876A0" w:rsidP="003876A0">
      <w:pPr>
        <w:rPr>
          <w:sz w:val="16"/>
          <w:szCs w:val="16"/>
        </w:rPr>
      </w:pPr>
      <w:r>
        <w:rPr>
          <w:b/>
        </w:rPr>
        <w:t>Franks 13</w:t>
      </w:r>
      <w:r>
        <w:t xml:space="preserve"> </w:t>
      </w:r>
      <w:r w:rsidRPr="0006171A">
        <w:rPr>
          <w:sz w:val="16"/>
          <w:szCs w:val="16"/>
        </w:rPr>
        <w:t>reporter for Reuters (Jeff, "Cuban oil hopes sputter as Russians give up for now on well," 5/29/13, http://www.reuters.com/article/2013/05/29/cuba-oil-idUSL2N0EA00W20130529)//AM</w:t>
      </w:r>
    </w:p>
    <w:p w:rsidR="003876A0" w:rsidRDefault="003876A0" w:rsidP="003876A0"/>
    <w:p w:rsidR="003876A0" w:rsidRPr="0006171A" w:rsidRDefault="003876A0" w:rsidP="003876A0">
      <w:pPr>
        <w:rPr>
          <w:sz w:val="16"/>
        </w:rPr>
      </w:pPr>
      <w:r>
        <w:rPr>
          <w:u w:val="single"/>
        </w:rPr>
        <w:t>A number of factors are working against Cuba's oil hopes, among them the political and logistical difficulties imposed by the long-standing U.S. trade embargo against the island.</w:t>
      </w:r>
      <w:bookmarkStart w:id="0" w:name="midArticle_14"/>
      <w:bookmarkEnd w:id="0"/>
      <w:r>
        <w:rPr>
          <w:u w:val="single"/>
        </w:rPr>
        <w:t xml:space="preserve"> The embargo makes it difficult to find rigs that do not violate its limitations </w:t>
      </w:r>
      <w:r w:rsidRPr="0006171A">
        <w:rPr>
          <w:sz w:val="16"/>
        </w:rPr>
        <w:t xml:space="preserve">on the use of U.S. technology in Cuba </w:t>
      </w:r>
      <w:r>
        <w:rPr>
          <w:u w:val="single"/>
        </w:rPr>
        <w:t>and, according to experts, adds an estimated 20 percent to costs</w:t>
      </w:r>
      <w:r w:rsidRPr="0006171A">
        <w:rPr>
          <w:sz w:val="16"/>
        </w:rPr>
        <w:t xml:space="preserve"> because everything in the project has to be shipped in from distant, non-U.S. Sources.</w:t>
      </w:r>
      <w:bookmarkStart w:id="1" w:name="midArticle_15"/>
      <w:bookmarkEnd w:id="1"/>
      <w:r w:rsidRPr="0006171A">
        <w:rPr>
          <w:sz w:val="16"/>
        </w:rPr>
        <w:t xml:space="preserve"> </w:t>
      </w:r>
      <w:r>
        <w:rPr>
          <w:u w:val="single"/>
        </w:rPr>
        <w:t xml:space="preserve">There is also Cuba's history of failed wells, which makes it hard to compete for the oil industry's interest </w:t>
      </w:r>
      <w:r w:rsidRPr="0006171A">
        <w:rPr>
          <w:sz w:val="16"/>
        </w:rPr>
        <w:t xml:space="preserve">in a world where there are many other areas with proven oil </w:t>
      </w:r>
      <w:proofErr w:type="spellStart"/>
      <w:r w:rsidRPr="0006171A">
        <w:rPr>
          <w:sz w:val="16"/>
        </w:rPr>
        <w:t>reserves.</w:t>
      </w:r>
      <w:bookmarkStart w:id="2" w:name="midArticle_0"/>
      <w:bookmarkEnd w:id="2"/>
      <w:r>
        <w:rPr>
          <w:u w:val="single"/>
        </w:rPr>
        <w:t>"It</w:t>
      </w:r>
      <w:proofErr w:type="spellEnd"/>
      <w:r>
        <w:rPr>
          <w:u w:val="single"/>
        </w:rPr>
        <w:t xml:space="preserve"> is very difficult today </w:t>
      </w:r>
      <w:r w:rsidRPr="0006171A">
        <w:rPr>
          <w:sz w:val="16"/>
        </w:rPr>
        <w:t>with other opportunities out there for a major oil company t</w:t>
      </w:r>
      <w:r>
        <w:rPr>
          <w:u w:val="single"/>
        </w:rPr>
        <w:t>o justify going to Cuba and spending what will certainly be over $100 million in areas where it is yet to be proven they have recoverable reserves,</w:t>
      </w:r>
      <w:r w:rsidRPr="0006171A">
        <w:rPr>
          <w:sz w:val="16"/>
        </w:rPr>
        <w:t xml:space="preserve">" said Jorge </w:t>
      </w:r>
      <w:proofErr w:type="spellStart"/>
      <w:r w:rsidRPr="0006171A">
        <w:rPr>
          <w:sz w:val="16"/>
        </w:rPr>
        <w:t>Pinon</w:t>
      </w:r>
      <w:proofErr w:type="spellEnd"/>
      <w:r w:rsidRPr="0006171A">
        <w:rPr>
          <w:sz w:val="16"/>
        </w:rPr>
        <w:t>, an expert on Cuban oil at the Center for Energy and Environmental Policy at the University of Texas in Austin.</w:t>
      </w:r>
      <w:bookmarkStart w:id="3" w:name="midArticle_1"/>
      <w:bookmarkEnd w:id="3"/>
      <w:r w:rsidRPr="0006171A">
        <w:rPr>
          <w:sz w:val="16"/>
        </w:rPr>
        <w:t xml:space="preserve"> "</w:t>
      </w:r>
      <w:r>
        <w:rPr>
          <w:u w:val="single"/>
        </w:rPr>
        <w:t>It is going to be extremely challenging (for Cuba)</w:t>
      </w:r>
      <w:r w:rsidRPr="0006171A">
        <w:rPr>
          <w:sz w:val="16"/>
        </w:rPr>
        <w:t>," he said.</w:t>
      </w:r>
    </w:p>
    <w:p w:rsidR="003876A0" w:rsidRDefault="003876A0" w:rsidP="003876A0"/>
    <w:p w:rsidR="003876A0" w:rsidRDefault="003876A0" w:rsidP="003876A0">
      <w:pPr>
        <w:pStyle w:val="Heading4"/>
      </w:pPr>
      <w:r>
        <w:t>Geological difficulties make it impossible to drill efficiently—even then, finding and producing offshore oil will take years</w:t>
      </w:r>
    </w:p>
    <w:p w:rsidR="003876A0" w:rsidRPr="00905C05" w:rsidRDefault="003876A0" w:rsidP="003876A0">
      <w:pPr>
        <w:rPr>
          <w:sz w:val="16"/>
          <w:szCs w:val="16"/>
        </w:rPr>
      </w:pPr>
      <w:proofErr w:type="spellStart"/>
      <w:r w:rsidRPr="00CE5F52">
        <w:rPr>
          <w:b/>
        </w:rPr>
        <w:t>Gerken</w:t>
      </w:r>
      <w:proofErr w:type="spellEnd"/>
      <w:r w:rsidRPr="00CE5F52">
        <w:rPr>
          <w:b/>
        </w:rPr>
        <w:t xml:space="preserve"> 12</w:t>
      </w:r>
      <w:r w:rsidRPr="00CE5F52">
        <w:t xml:space="preserve"> </w:t>
      </w:r>
      <w:r w:rsidRPr="00905C05">
        <w:rPr>
          <w:sz w:val="16"/>
          <w:szCs w:val="16"/>
        </w:rPr>
        <w:t xml:space="preserve">– Deputy Green Editor at The Huffington Post (James, “Cuba Offshore Drilling: Another Well Declared </w:t>
      </w:r>
      <w:proofErr w:type="gramStart"/>
      <w:r w:rsidRPr="00905C05">
        <w:rPr>
          <w:sz w:val="16"/>
          <w:szCs w:val="16"/>
        </w:rPr>
        <w:t>A</w:t>
      </w:r>
      <w:proofErr w:type="gramEnd"/>
      <w:r w:rsidRPr="00905C05">
        <w:rPr>
          <w:sz w:val="16"/>
          <w:szCs w:val="16"/>
        </w:rPr>
        <w:t xml:space="preserve"> Failure,” Huffington Post, 8/6/12, http://www.huffingtonpost.com/2012/08/06/cuba-offshore-drilling-failure_n_1746576.html)//Bwang</w:t>
      </w:r>
    </w:p>
    <w:p w:rsidR="003876A0" w:rsidRDefault="003876A0" w:rsidP="003876A0">
      <w:pPr>
        <w:rPr>
          <w:sz w:val="16"/>
        </w:rPr>
      </w:pPr>
    </w:p>
    <w:p w:rsidR="003876A0" w:rsidRDefault="003876A0" w:rsidP="003876A0">
      <w:pPr>
        <w:rPr>
          <w:sz w:val="16"/>
        </w:rPr>
      </w:pPr>
      <w:r w:rsidRPr="00DB103B">
        <w:rPr>
          <w:sz w:val="16"/>
        </w:rPr>
        <w:t xml:space="preserve">HAVANA, Aug 6 (Reuters) - </w:t>
      </w:r>
      <w:r w:rsidRPr="00814AC4">
        <w:rPr>
          <w:u w:val="single"/>
        </w:rPr>
        <w:t>Cuba's hopes for energy independence suffered another blow</w:t>
      </w:r>
      <w:r w:rsidRPr="00DB103B">
        <w:rPr>
          <w:sz w:val="16"/>
        </w:rPr>
        <w:t xml:space="preserve"> on Monday </w:t>
      </w:r>
      <w:r w:rsidRPr="00814AC4">
        <w:rPr>
          <w:u w:val="single"/>
        </w:rPr>
        <w:t>when its</w:t>
      </w:r>
      <w:r w:rsidRPr="00DB103B">
        <w:rPr>
          <w:sz w:val="16"/>
        </w:rPr>
        <w:t xml:space="preserve"> state oil company said the island's </w:t>
      </w:r>
      <w:r w:rsidRPr="00814AC4">
        <w:rPr>
          <w:u w:val="single"/>
        </w:rPr>
        <w:t>latest offshore oil well was not successful.</w:t>
      </w:r>
      <w:r w:rsidRPr="00905C05">
        <w:rPr>
          <w:sz w:val="12"/>
        </w:rPr>
        <w:t xml:space="preserve">¶ </w:t>
      </w:r>
      <w:proofErr w:type="spellStart"/>
      <w:r w:rsidRPr="00DB103B">
        <w:rPr>
          <w:sz w:val="16"/>
        </w:rPr>
        <w:t>Cubapetroleo</w:t>
      </w:r>
      <w:proofErr w:type="spellEnd"/>
      <w:r w:rsidRPr="00DB103B">
        <w:rPr>
          <w:sz w:val="16"/>
        </w:rPr>
        <w:t xml:space="preserve"> said the well drilled by Malaysia's state-owned </w:t>
      </w:r>
      <w:proofErr w:type="spellStart"/>
      <w:r w:rsidRPr="005B319E">
        <w:rPr>
          <w:u w:val="single"/>
        </w:rPr>
        <w:t>Petronas</w:t>
      </w:r>
      <w:proofErr w:type="spellEnd"/>
      <w:r w:rsidRPr="005B319E">
        <w:rPr>
          <w:u w:val="single"/>
        </w:rPr>
        <w:t xml:space="preserve"> in partnership with</w:t>
      </w:r>
      <w:r w:rsidRPr="00DB103B">
        <w:rPr>
          <w:sz w:val="16"/>
        </w:rPr>
        <w:t xml:space="preserve"> Russia's </w:t>
      </w:r>
      <w:r w:rsidRPr="005B319E">
        <w:rPr>
          <w:u w:val="single"/>
        </w:rPr>
        <w:t>Gazprom</w:t>
      </w:r>
      <w:r w:rsidRPr="00DB103B">
        <w:rPr>
          <w:sz w:val="16"/>
        </w:rPr>
        <w:t xml:space="preserve"> </w:t>
      </w:r>
      <w:proofErr w:type="spellStart"/>
      <w:r w:rsidRPr="00DB103B">
        <w:rPr>
          <w:sz w:val="16"/>
        </w:rPr>
        <w:t>Neft</w:t>
      </w:r>
      <w:proofErr w:type="spellEnd"/>
      <w:r w:rsidRPr="00DB103B">
        <w:rPr>
          <w:sz w:val="16"/>
        </w:rPr>
        <w:t xml:space="preserve"> </w:t>
      </w:r>
      <w:r w:rsidRPr="005B319E">
        <w:rPr>
          <w:u w:val="single"/>
        </w:rPr>
        <w:t>found oil but in a geological formation so</w:t>
      </w:r>
      <w:r w:rsidRPr="00DB103B">
        <w:rPr>
          <w:sz w:val="16"/>
        </w:rPr>
        <w:t xml:space="preserve"> tightly </w:t>
      </w:r>
      <w:r w:rsidRPr="005B319E">
        <w:rPr>
          <w:u w:val="single"/>
        </w:rPr>
        <w:t>compacted that oil and gas could not flow through it in "significant quantities."</w:t>
      </w:r>
      <w:r w:rsidRPr="00905C05">
        <w:rPr>
          <w:sz w:val="12"/>
          <w:u w:val="single"/>
        </w:rPr>
        <w:t xml:space="preserve">¶ </w:t>
      </w:r>
      <w:r w:rsidRPr="005B319E">
        <w:rPr>
          <w:u w:val="single"/>
        </w:rPr>
        <w:t>"It cannot be qualified as a commercial discovery,"</w:t>
      </w:r>
      <w:r w:rsidRPr="00DB103B">
        <w:rPr>
          <w:sz w:val="16"/>
        </w:rPr>
        <w:t xml:space="preserve"> the company said in an announcement in the Communist Party newspaper Granma.</w:t>
      </w:r>
      <w:r w:rsidRPr="00905C05">
        <w:rPr>
          <w:sz w:val="12"/>
        </w:rPr>
        <w:t xml:space="preserve">¶ </w:t>
      </w:r>
      <w:r w:rsidRPr="005B319E">
        <w:rPr>
          <w:u w:val="single"/>
        </w:rPr>
        <w:t>It was the third failed well in three attempts</w:t>
      </w:r>
      <w:r w:rsidRPr="00DB103B">
        <w:rPr>
          <w:sz w:val="16"/>
        </w:rPr>
        <w:t xml:space="preserve"> in Cuba's part of the Gulf of Mexico, </w:t>
      </w:r>
      <w:r w:rsidRPr="005B319E">
        <w:rPr>
          <w:u w:val="single"/>
        </w:rPr>
        <w:t>where the communist country has said it may have 20 billion barrels of oil.</w:t>
      </w:r>
      <w:r w:rsidRPr="00DB103B">
        <w:rPr>
          <w:sz w:val="16"/>
        </w:rPr>
        <w:t xml:space="preserve"> </w:t>
      </w:r>
      <w:r w:rsidRPr="00905C05">
        <w:rPr>
          <w:sz w:val="12"/>
        </w:rPr>
        <w:t xml:space="preserve">¶ </w:t>
      </w:r>
      <w:r w:rsidRPr="00DB103B">
        <w:rPr>
          <w:sz w:val="16"/>
        </w:rPr>
        <w:t>The government led by President Raul Castro needs the oil to free it from dependence on socialist ally Venezuela, which under an oil-for-services deal sends Cuba about 115,000 barrels of oil daily.</w:t>
      </w:r>
      <w:r w:rsidRPr="00905C05">
        <w:rPr>
          <w:sz w:val="12"/>
        </w:rPr>
        <w:t xml:space="preserve">¶ </w:t>
      </w:r>
      <w:r w:rsidRPr="00DB103B">
        <w:rPr>
          <w:sz w:val="16"/>
        </w:rPr>
        <w:t>With Venezuelan President Hugo Chavez battling cancer and facing re-election in October, the future of his oil largess for Cuba is uncertain.</w:t>
      </w:r>
      <w:r w:rsidRPr="00905C05">
        <w:rPr>
          <w:sz w:val="12"/>
        </w:rPr>
        <w:t xml:space="preserve">¶ </w:t>
      </w:r>
      <w:r w:rsidRPr="00DB103B">
        <w:rPr>
          <w:sz w:val="16"/>
        </w:rPr>
        <w:t>Cuba produces about 50,000 barrels a day from onshore wells, but it consumes an estimated 147,000 barrels daily and refines most of the rest for sale to other Caribbean countries.</w:t>
      </w:r>
      <w:r w:rsidRPr="00905C05">
        <w:rPr>
          <w:sz w:val="12"/>
        </w:rPr>
        <w:t xml:space="preserve">¶ </w:t>
      </w:r>
      <w:r w:rsidRPr="00DB103B">
        <w:rPr>
          <w:sz w:val="16"/>
        </w:rPr>
        <w:t xml:space="preserve">Spanish oil company </w:t>
      </w:r>
      <w:proofErr w:type="spellStart"/>
      <w:r w:rsidRPr="00DB103B">
        <w:rPr>
          <w:sz w:val="16"/>
        </w:rPr>
        <w:t>Repsol</w:t>
      </w:r>
      <w:proofErr w:type="spellEnd"/>
      <w:r w:rsidRPr="00DB103B">
        <w:rPr>
          <w:sz w:val="16"/>
        </w:rPr>
        <w:t xml:space="preserve"> hit a dry hole in Cuban waters in May and said it would likely pull out of the country after 12 years of operations, two unsuccessful wells and expenditures of $125 million.</w:t>
      </w:r>
      <w:r w:rsidRPr="00905C05">
        <w:rPr>
          <w:sz w:val="12"/>
        </w:rPr>
        <w:t xml:space="preserve">¶ </w:t>
      </w:r>
      <w:r w:rsidRPr="005B319E">
        <w:rPr>
          <w:u w:val="single"/>
        </w:rPr>
        <w:t xml:space="preserve">Its first well, drilled in 2004, found oil but, like the </w:t>
      </w:r>
      <w:proofErr w:type="spellStart"/>
      <w:r w:rsidRPr="005B319E">
        <w:rPr>
          <w:u w:val="single"/>
        </w:rPr>
        <w:t>Petronas</w:t>
      </w:r>
      <w:proofErr w:type="spellEnd"/>
      <w:r w:rsidRPr="005B319E">
        <w:rPr>
          <w:u w:val="single"/>
        </w:rPr>
        <w:t xml:space="preserve"> well, was deemed not commercially viable.</w:t>
      </w:r>
      <w:r w:rsidRPr="00905C05">
        <w:rPr>
          <w:sz w:val="12"/>
          <w:u w:val="single"/>
        </w:rPr>
        <w:t xml:space="preserve">¶ </w:t>
      </w:r>
      <w:proofErr w:type="spellStart"/>
      <w:r w:rsidRPr="005B319E">
        <w:rPr>
          <w:u w:val="single"/>
        </w:rPr>
        <w:t>Repsol's</w:t>
      </w:r>
      <w:proofErr w:type="spellEnd"/>
      <w:r w:rsidRPr="005B319E">
        <w:rPr>
          <w:u w:val="single"/>
        </w:rPr>
        <w:t xml:space="preserve"> recent well</w:t>
      </w:r>
      <w:r w:rsidRPr="00DB103B">
        <w:rPr>
          <w:sz w:val="16"/>
        </w:rPr>
        <w:t xml:space="preserve">, drilled north of Havana in partnership with Norway's Statoil and ONGC </w:t>
      </w:r>
      <w:proofErr w:type="spellStart"/>
      <w:r w:rsidRPr="00DB103B">
        <w:rPr>
          <w:sz w:val="16"/>
        </w:rPr>
        <w:t>Videsh</w:t>
      </w:r>
      <w:proofErr w:type="spellEnd"/>
      <w:r w:rsidRPr="00DB103B">
        <w:rPr>
          <w:sz w:val="16"/>
        </w:rPr>
        <w:t xml:space="preserve">, a unit of India's ONGC, </w:t>
      </w:r>
      <w:r w:rsidRPr="005B319E">
        <w:rPr>
          <w:u w:val="single"/>
        </w:rPr>
        <w:t>found no hydrocarbons at all.</w:t>
      </w:r>
      <w:r w:rsidRPr="00905C05">
        <w:rPr>
          <w:sz w:val="12"/>
          <w:u w:val="single"/>
        </w:rPr>
        <w:t xml:space="preserve">¶ </w:t>
      </w:r>
      <w:proofErr w:type="spellStart"/>
      <w:r w:rsidRPr="00DB103B">
        <w:rPr>
          <w:sz w:val="16"/>
        </w:rPr>
        <w:t>Cubapetroleo</w:t>
      </w:r>
      <w:proofErr w:type="spellEnd"/>
      <w:r w:rsidRPr="00DB103B">
        <w:rPr>
          <w:sz w:val="16"/>
        </w:rPr>
        <w:t xml:space="preserve"> said the </w:t>
      </w:r>
      <w:proofErr w:type="spellStart"/>
      <w:r w:rsidRPr="00DB103B">
        <w:rPr>
          <w:sz w:val="16"/>
        </w:rPr>
        <w:t>Petronas</w:t>
      </w:r>
      <w:proofErr w:type="spellEnd"/>
      <w:r w:rsidRPr="00DB103B">
        <w:rPr>
          <w:sz w:val="16"/>
        </w:rPr>
        <w:t xml:space="preserve"> well, completed on July 31, was drilled west of the Cuban capital in 7,408 feet (2,258 meters) of water, much deeper than Cuban and </w:t>
      </w:r>
      <w:proofErr w:type="spellStart"/>
      <w:r w:rsidRPr="00DB103B">
        <w:rPr>
          <w:sz w:val="16"/>
        </w:rPr>
        <w:t>Petronas</w:t>
      </w:r>
      <w:proofErr w:type="spellEnd"/>
      <w:r w:rsidRPr="00DB103B">
        <w:rPr>
          <w:sz w:val="16"/>
        </w:rPr>
        <w:t xml:space="preserve"> officials previously had suggested.</w:t>
      </w:r>
      <w:r w:rsidRPr="00905C05">
        <w:rPr>
          <w:sz w:val="12"/>
        </w:rPr>
        <w:t xml:space="preserve">¶ </w:t>
      </w:r>
      <w:r w:rsidRPr="00DB103B">
        <w:rPr>
          <w:sz w:val="16"/>
        </w:rPr>
        <w:t>EXTENDED OIL ZONE</w:t>
      </w:r>
      <w:r w:rsidRPr="00905C05">
        <w:rPr>
          <w:sz w:val="12"/>
        </w:rPr>
        <w:t xml:space="preserve">¶ </w:t>
      </w:r>
      <w:r w:rsidRPr="00DB103B">
        <w:rPr>
          <w:sz w:val="16"/>
        </w:rPr>
        <w:t>It said the oil that was found "could extend to other zones" in the four offshore blocks leased by the two companies and perhaps beyond.</w:t>
      </w:r>
      <w:r w:rsidRPr="00905C05">
        <w:rPr>
          <w:sz w:val="12"/>
        </w:rPr>
        <w:t xml:space="preserve">¶ </w:t>
      </w:r>
      <w:proofErr w:type="spellStart"/>
      <w:r w:rsidRPr="00DB103B">
        <w:rPr>
          <w:sz w:val="16"/>
        </w:rPr>
        <w:t>Petronas</w:t>
      </w:r>
      <w:proofErr w:type="spellEnd"/>
      <w:r w:rsidRPr="00DB103B">
        <w:rPr>
          <w:sz w:val="16"/>
        </w:rPr>
        <w:t xml:space="preserve"> and Gazprom would continue to study data collected during the drilling and conduct more seismic studies, </w:t>
      </w:r>
      <w:proofErr w:type="spellStart"/>
      <w:r w:rsidRPr="00DB103B">
        <w:rPr>
          <w:sz w:val="16"/>
        </w:rPr>
        <w:t>Cubapetroleo</w:t>
      </w:r>
      <w:proofErr w:type="spellEnd"/>
      <w:r w:rsidRPr="00DB103B">
        <w:rPr>
          <w:sz w:val="16"/>
        </w:rPr>
        <w:t xml:space="preserve"> said.</w:t>
      </w:r>
      <w:r w:rsidRPr="00905C05">
        <w:rPr>
          <w:sz w:val="12"/>
        </w:rPr>
        <w:t xml:space="preserve">¶ </w:t>
      </w:r>
      <w:r w:rsidRPr="00DB103B">
        <w:rPr>
          <w:sz w:val="16"/>
        </w:rPr>
        <w:t xml:space="preserve">Despite the three failed wells, Cuba oil expert Jorge </w:t>
      </w:r>
      <w:proofErr w:type="spellStart"/>
      <w:r w:rsidRPr="00DB103B">
        <w:rPr>
          <w:sz w:val="16"/>
        </w:rPr>
        <w:t>Pinon</w:t>
      </w:r>
      <w:proofErr w:type="spellEnd"/>
      <w:r w:rsidRPr="00DB103B">
        <w:rPr>
          <w:sz w:val="16"/>
        </w:rPr>
        <w:t xml:space="preserve"> at the University of Texas in Austin said </w:t>
      </w:r>
      <w:r w:rsidRPr="00EA2120">
        <w:rPr>
          <w:u w:val="single"/>
        </w:rPr>
        <w:t xml:space="preserve">it is likely Cuba does have offshore oil, but that </w:t>
      </w:r>
      <w:r w:rsidRPr="00EA2120">
        <w:rPr>
          <w:b/>
          <w:u w:val="single"/>
        </w:rPr>
        <w:t>finding and producing it will take years.</w:t>
      </w:r>
      <w:r w:rsidRPr="00905C05">
        <w:rPr>
          <w:b/>
          <w:sz w:val="12"/>
          <w:u w:val="single"/>
        </w:rPr>
        <w:t xml:space="preserve">¶ </w:t>
      </w:r>
      <w:r w:rsidRPr="00DB103B">
        <w:rPr>
          <w:sz w:val="16"/>
        </w:rPr>
        <w:t xml:space="preserve">"The bottom line is that </w:t>
      </w:r>
      <w:r w:rsidRPr="00EA2120">
        <w:rPr>
          <w:u w:val="single"/>
        </w:rPr>
        <w:t>Cuba is not going to get any economic benefit from an oil find any time soon. This is a long-term exercise - it's going to take a long time to get results</w:t>
      </w:r>
      <w:r w:rsidRPr="00DB103B">
        <w:rPr>
          <w:sz w:val="16"/>
        </w:rPr>
        <w:t>," he said.</w:t>
      </w:r>
    </w:p>
    <w:p w:rsidR="003876A0" w:rsidRDefault="003876A0" w:rsidP="003876A0">
      <w:pPr>
        <w:rPr>
          <w:b/>
        </w:rPr>
      </w:pPr>
    </w:p>
    <w:p w:rsidR="003876A0" w:rsidRPr="0004393A" w:rsidRDefault="003876A0" w:rsidP="003876A0">
      <w:pPr>
        <w:pStyle w:val="Heading4"/>
      </w:pPr>
      <w:r w:rsidRPr="0004393A">
        <w:lastRenderedPageBreak/>
        <w:t xml:space="preserve">Embargo makes </w:t>
      </w:r>
      <w:r>
        <w:t xml:space="preserve">foreign </w:t>
      </w:r>
      <w:r w:rsidRPr="0004393A">
        <w:t xml:space="preserve">drilling </w:t>
      </w:r>
      <w:r>
        <w:t xml:space="preserve">in Cuba nearly </w:t>
      </w:r>
      <w:r w:rsidRPr="0004393A">
        <w:t>impossible</w:t>
      </w:r>
    </w:p>
    <w:p w:rsidR="003876A0" w:rsidRPr="00905C05" w:rsidRDefault="003876A0" w:rsidP="003876A0">
      <w:pPr>
        <w:rPr>
          <w:sz w:val="16"/>
          <w:szCs w:val="16"/>
        </w:rPr>
      </w:pPr>
      <w:r w:rsidRPr="0004393A">
        <w:rPr>
          <w:b/>
        </w:rPr>
        <w:t>Kramer 12</w:t>
      </w:r>
      <w:r>
        <w:t xml:space="preserve"> </w:t>
      </w:r>
      <w:r w:rsidRPr="00905C05">
        <w:rPr>
          <w:sz w:val="16"/>
          <w:szCs w:val="16"/>
        </w:rPr>
        <w:t xml:space="preserve">– Russian correspondent for the New York Times, “Russian Oil Drilling </w:t>
      </w:r>
      <w:proofErr w:type="gramStart"/>
      <w:r w:rsidRPr="00905C05">
        <w:rPr>
          <w:sz w:val="16"/>
          <w:szCs w:val="16"/>
        </w:rPr>
        <w:t>Off</w:t>
      </w:r>
      <w:proofErr w:type="gramEnd"/>
      <w:r w:rsidRPr="00905C05">
        <w:rPr>
          <w:sz w:val="16"/>
          <w:szCs w:val="16"/>
        </w:rPr>
        <w:t xml:space="preserve"> Cuba Is Delayed by Old Embargo,” NYT, 7/12/12, http://www.nytimes.com/2012/07/12/business/global/russian-company-delays-cuban-oil-exploration-plans.html?_r=0#h[MARMAR])//Bwang</w:t>
      </w:r>
    </w:p>
    <w:p w:rsidR="003876A0" w:rsidRDefault="003876A0" w:rsidP="003876A0"/>
    <w:p w:rsidR="003876A0" w:rsidRDefault="003876A0" w:rsidP="003876A0">
      <w:pPr>
        <w:rPr>
          <w:sz w:val="16"/>
        </w:rPr>
      </w:pPr>
      <w:r w:rsidRPr="005B319E">
        <w:rPr>
          <w:sz w:val="16"/>
        </w:rPr>
        <w:t xml:space="preserve">MOSCOW — </w:t>
      </w:r>
      <w:r w:rsidRPr="0004393A">
        <w:rPr>
          <w:u w:val="single"/>
        </w:rPr>
        <w:t>A Russian oil company will delay drilling</w:t>
      </w:r>
      <w:r w:rsidRPr="005B319E">
        <w:rPr>
          <w:sz w:val="16"/>
        </w:rPr>
        <w:t xml:space="preserve"> its first exploratory well off the northern coast of Cuba, about 180 miles from Florida, after apparently </w:t>
      </w:r>
      <w:r w:rsidRPr="0004393A">
        <w:rPr>
          <w:u w:val="single"/>
        </w:rPr>
        <w:t>struggling to find a drilling rig that would not violate a United States embargo.</w:t>
      </w:r>
      <w:r w:rsidRPr="00905C05">
        <w:rPr>
          <w:sz w:val="12"/>
          <w:u w:val="single"/>
        </w:rPr>
        <w:t xml:space="preserve">¶ </w:t>
      </w:r>
      <w:r w:rsidRPr="0004393A">
        <w:rPr>
          <w:sz w:val="16"/>
        </w:rPr>
        <w:t xml:space="preserve">The Russian company, </w:t>
      </w:r>
      <w:proofErr w:type="spellStart"/>
      <w:r w:rsidRPr="0004393A">
        <w:rPr>
          <w:sz w:val="16"/>
        </w:rPr>
        <w:t>Zarubezhneft</w:t>
      </w:r>
      <w:proofErr w:type="spellEnd"/>
      <w:r w:rsidRPr="0004393A">
        <w:rPr>
          <w:sz w:val="16"/>
        </w:rPr>
        <w:t>, said in a statement on Wednesday that</w:t>
      </w:r>
      <w:r w:rsidRPr="005B319E">
        <w:rPr>
          <w:sz w:val="16"/>
        </w:rPr>
        <w:t xml:space="preserve"> it had planned to drill in August but now planned to start in November.</w:t>
      </w:r>
      <w:r w:rsidRPr="00905C05">
        <w:rPr>
          <w:sz w:val="12"/>
        </w:rPr>
        <w:t xml:space="preserve">¶ </w:t>
      </w:r>
      <w:r w:rsidRPr="00876E32">
        <w:rPr>
          <w:u w:val="single"/>
        </w:rPr>
        <w:t>Finding rigs can be a challenge</w:t>
      </w:r>
      <w:r w:rsidRPr="005B319E">
        <w:rPr>
          <w:sz w:val="16"/>
        </w:rPr>
        <w:t xml:space="preserve"> for oil companies operating in Cuba. </w:t>
      </w:r>
      <w:r w:rsidRPr="00876E32">
        <w:rPr>
          <w:u w:val="single"/>
        </w:rPr>
        <w:t>To avoid violating the trade embargo the United States imposed on Cuba 50 years ago, rigs can have only a small portion of their parts manufactured in the United States.</w:t>
      </w:r>
    </w:p>
    <w:p w:rsidR="003876A0" w:rsidRPr="005B319E" w:rsidRDefault="003876A0" w:rsidP="003876A0">
      <w:pPr>
        <w:rPr>
          <w:sz w:val="16"/>
        </w:rPr>
      </w:pPr>
    </w:p>
    <w:p w:rsidR="003876A0" w:rsidRPr="00DD6FF5" w:rsidRDefault="003876A0" w:rsidP="003876A0">
      <w:pPr>
        <w:pStyle w:val="Heading4"/>
      </w:pPr>
      <w:r w:rsidRPr="00DD6FF5">
        <w:t>Drilling is not inevitable—past failures ensure a long intermission</w:t>
      </w:r>
    </w:p>
    <w:p w:rsidR="003876A0" w:rsidRPr="00905C05" w:rsidRDefault="003876A0" w:rsidP="003876A0">
      <w:pPr>
        <w:rPr>
          <w:sz w:val="16"/>
          <w:szCs w:val="16"/>
        </w:rPr>
      </w:pPr>
      <w:r w:rsidRPr="0040640F">
        <w:rPr>
          <w:b/>
        </w:rPr>
        <w:t>Coronel 13</w:t>
      </w:r>
      <w:r w:rsidRPr="0040640F">
        <w:t xml:space="preserve"> </w:t>
      </w:r>
      <w:r w:rsidRPr="00905C05">
        <w:rPr>
          <w:sz w:val="16"/>
          <w:szCs w:val="16"/>
        </w:rPr>
        <w:t xml:space="preserve">– Part of the Board of directors of </w:t>
      </w:r>
      <w:proofErr w:type="spellStart"/>
      <w:r w:rsidRPr="00905C05">
        <w:rPr>
          <w:sz w:val="16"/>
          <w:szCs w:val="16"/>
        </w:rPr>
        <w:t>Petróleos</w:t>
      </w:r>
      <w:proofErr w:type="spellEnd"/>
      <w:r w:rsidRPr="00905C05">
        <w:rPr>
          <w:sz w:val="16"/>
          <w:szCs w:val="16"/>
        </w:rPr>
        <w:t xml:space="preserve"> de Venezuela (</w:t>
      </w:r>
      <w:proofErr w:type="spellStart"/>
      <w:r w:rsidRPr="00905C05">
        <w:rPr>
          <w:sz w:val="16"/>
          <w:szCs w:val="16"/>
        </w:rPr>
        <w:t>PdVSA</w:t>
      </w:r>
      <w:proofErr w:type="spellEnd"/>
      <w:proofErr w:type="gramStart"/>
      <w:r w:rsidRPr="00905C05">
        <w:rPr>
          <w:sz w:val="16"/>
          <w:szCs w:val="16"/>
        </w:rPr>
        <w:t>),</w:t>
      </w:r>
      <w:proofErr w:type="gramEnd"/>
      <w:r w:rsidRPr="00905C05">
        <w:rPr>
          <w:sz w:val="16"/>
          <w:szCs w:val="16"/>
        </w:rPr>
        <w:t xml:space="preserve"> has had a long and distinguished career in the international petroleum industry, including in the USA, Europe, Venezuela and Indonesia. He is an author, public policy expert and contributor to SFPPR News &amp; Analysis; author of the study "Corruption, Mismanagement and Abuse of Power in Hugo </w:t>
      </w:r>
      <w:proofErr w:type="spellStart"/>
      <w:r w:rsidRPr="00905C05">
        <w:rPr>
          <w:sz w:val="16"/>
          <w:szCs w:val="16"/>
        </w:rPr>
        <w:t>Chavez''s</w:t>
      </w:r>
      <w:proofErr w:type="spellEnd"/>
      <w:r w:rsidRPr="00905C05">
        <w:rPr>
          <w:sz w:val="16"/>
          <w:szCs w:val="16"/>
        </w:rPr>
        <w:t xml:space="preserve"> Venezuela," was a member of the Board of Directors of </w:t>
      </w:r>
      <w:proofErr w:type="spellStart"/>
      <w:r w:rsidRPr="00905C05">
        <w:rPr>
          <w:sz w:val="16"/>
          <w:szCs w:val="16"/>
        </w:rPr>
        <w:t>Petroleos</w:t>
      </w:r>
      <w:proofErr w:type="spellEnd"/>
      <w:r w:rsidRPr="00905C05">
        <w:rPr>
          <w:sz w:val="16"/>
          <w:szCs w:val="16"/>
        </w:rPr>
        <w:t xml:space="preserve"> de Venezuela from 1976-79 and, as president of </w:t>
      </w:r>
      <w:proofErr w:type="spellStart"/>
      <w:r w:rsidRPr="00905C05">
        <w:rPr>
          <w:sz w:val="16"/>
          <w:szCs w:val="16"/>
        </w:rPr>
        <w:t>Agrupacion</w:t>
      </w:r>
      <w:proofErr w:type="spellEnd"/>
      <w:r w:rsidRPr="00905C05">
        <w:rPr>
          <w:sz w:val="16"/>
          <w:szCs w:val="16"/>
        </w:rPr>
        <w:t xml:space="preserve"> Pro </w:t>
      </w:r>
      <w:proofErr w:type="spellStart"/>
      <w:r w:rsidRPr="00905C05">
        <w:rPr>
          <w:sz w:val="16"/>
          <w:szCs w:val="16"/>
        </w:rPr>
        <w:t>Calidad</w:t>
      </w:r>
      <w:proofErr w:type="spellEnd"/>
      <w:r w:rsidRPr="00905C05">
        <w:rPr>
          <w:sz w:val="16"/>
          <w:szCs w:val="16"/>
        </w:rPr>
        <w:t xml:space="preserve"> de Vida, was the Venezuelan representative to Transparency International (Gustavo, “Cuban Oil Prospects Revisited,” </w:t>
      </w:r>
      <w:proofErr w:type="spellStart"/>
      <w:r w:rsidRPr="00905C05">
        <w:rPr>
          <w:sz w:val="16"/>
          <w:szCs w:val="16"/>
        </w:rPr>
        <w:t>Futuro</w:t>
      </w:r>
      <w:proofErr w:type="spellEnd"/>
      <w:r w:rsidRPr="00905C05">
        <w:rPr>
          <w:sz w:val="16"/>
          <w:szCs w:val="16"/>
        </w:rPr>
        <w:t xml:space="preserve"> de Cuba, 6/18/13, http://www.futurodecuba.org/cuban_oil_prospects_revisited_th.htm)//Bwang</w:t>
      </w:r>
    </w:p>
    <w:p w:rsidR="003876A0" w:rsidRDefault="003876A0" w:rsidP="003876A0">
      <w:pPr>
        <w:rPr>
          <w:sz w:val="16"/>
        </w:rPr>
      </w:pPr>
    </w:p>
    <w:p w:rsidR="003876A0" w:rsidRPr="00917D58" w:rsidRDefault="003876A0" w:rsidP="003876A0">
      <w:pPr>
        <w:rPr>
          <w:sz w:val="16"/>
        </w:rPr>
      </w:pPr>
      <w:r w:rsidRPr="002E1DEB">
        <w:rPr>
          <w:u w:val="single"/>
        </w:rPr>
        <w:t xml:space="preserve">During the last </w:t>
      </w:r>
      <w:r w:rsidRPr="00917D58">
        <w:rPr>
          <w:sz w:val="16"/>
        </w:rPr>
        <w:t xml:space="preserve">3 </w:t>
      </w:r>
      <w:r w:rsidRPr="002E1DEB">
        <w:rPr>
          <w:u w:val="single"/>
        </w:rPr>
        <w:t>years, four exploratory wells were drilled by different oil companies</w:t>
      </w:r>
      <w:r w:rsidRPr="00917D58">
        <w:rPr>
          <w:sz w:val="16"/>
        </w:rPr>
        <w:t xml:space="preserve">, including Spain’s </w:t>
      </w:r>
      <w:proofErr w:type="spellStart"/>
      <w:r w:rsidRPr="00917D58">
        <w:rPr>
          <w:sz w:val="16"/>
        </w:rPr>
        <w:t>Repsol</w:t>
      </w:r>
      <w:proofErr w:type="spellEnd"/>
      <w:r w:rsidRPr="00917D58">
        <w:rPr>
          <w:sz w:val="16"/>
        </w:rPr>
        <w:t xml:space="preserve">, the Malaysian oil company PETRONAS, </w:t>
      </w:r>
      <w:proofErr w:type="spellStart"/>
      <w:r w:rsidRPr="00917D58">
        <w:rPr>
          <w:sz w:val="16"/>
        </w:rPr>
        <w:t>Petroleos</w:t>
      </w:r>
      <w:proofErr w:type="spellEnd"/>
      <w:r w:rsidRPr="00917D58">
        <w:rPr>
          <w:sz w:val="16"/>
        </w:rPr>
        <w:t xml:space="preserve"> de Venezuela and the Russian company </w:t>
      </w:r>
      <w:proofErr w:type="spellStart"/>
      <w:r w:rsidRPr="00917D58">
        <w:rPr>
          <w:sz w:val="16"/>
        </w:rPr>
        <w:t>Zarubezhneft</w:t>
      </w:r>
      <w:proofErr w:type="spellEnd"/>
      <w:r w:rsidRPr="00917D58">
        <w:rPr>
          <w:sz w:val="16"/>
        </w:rPr>
        <w:t xml:space="preserve">. </w:t>
      </w:r>
      <w:r w:rsidRPr="002E1DEB">
        <w:rPr>
          <w:u w:val="single"/>
        </w:rPr>
        <w:t>The four wells have been unsuccessful</w:t>
      </w:r>
      <w:r w:rsidRPr="00917D58">
        <w:rPr>
          <w:sz w:val="16"/>
        </w:rPr>
        <w:t xml:space="preserve">, although we have little or no details of the results. </w:t>
      </w:r>
      <w:r w:rsidRPr="002E1DEB">
        <w:rPr>
          <w:u w:val="single"/>
        </w:rPr>
        <w:t>Whatever oil was found proved to be of low quality and the rocks found by the drill had poor reservoir characteristics.</w:t>
      </w:r>
      <w:r w:rsidRPr="00917D58">
        <w:rPr>
          <w:sz w:val="16"/>
        </w:rPr>
        <w:t xml:space="preserve"> This scarcity of information is not uncommon when dealing with exploratory wells, since the initial data obtained from an area has to be analyzed carefully in order to see what the real prospects of that area might be and to decide if further efforts are justified.</w:t>
      </w:r>
      <w:r w:rsidRPr="00905C05">
        <w:rPr>
          <w:sz w:val="12"/>
        </w:rPr>
        <w:t xml:space="preserve">¶ </w:t>
      </w:r>
      <w:r w:rsidRPr="00917D58">
        <w:rPr>
          <w:sz w:val="16"/>
        </w:rPr>
        <w:t xml:space="preserve">Oil experts in the region such as a former head of Amoco Latin America, Jorge </w:t>
      </w:r>
      <w:proofErr w:type="spellStart"/>
      <w:r w:rsidRPr="00917D58">
        <w:rPr>
          <w:sz w:val="16"/>
        </w:rPr>
        <w:t>Piñon</w:t>
      </w:r>
      <w:proofErr w:type="spellEnd"/>
      <w:r w:rsidRPr="00917D58">
        <w:rPr>
          <w:sz w:val="16"/>
        </w:rPr>
        <w:t>, currently at the University of Texas, correctly pointed out that this first effort is just the initial chapter of a story that will likely continue. However, the initial results do not bode well for the Cuban oil industry. International oil companies will not be eager to spend great sums of money to develop oil resources that could only be significant enough to satisfy the Cuban domestic market. The results obtained by the four wells drilled definitely tend to lower the expectations of major findings.</w:t>
      </w:r>
      <w:r w:rsidRPr="00905C05">
        <w:rPr>
          <w:sz w:val="12"/>
        </w:rPr>
        <w:t xml:space="preserve">¶ </w:t>
      </w:r>
      <w:r w:rsidRPr="00917D58">
        <w:rPr>
          <w:sz w:val="16"/>
        </w:rPr>
        <w:t>SPAIN’S REPSOL</w:t>
      </w:r>
      <w:r w:rsidRPr="00905C05">
        <w:rPr>
          <w:sz w:val="12"/>
        </w:rPr>
        <w:t xml:space="preserve">¶ </w:t>
      </w:r>
      <w:proofErr w:type="spellStart"/>
      <w:r w:rsidRPr="00917D58">
        <w:rPr>
          <w:sz w:val="16"/>
        </w:rPr>
        <w:t>Repsol’s</w:t>
      </w:r>
      <w:proofErr w:type="spellEnd"/>
      <w:r w:rsidRPr="00917D58">
        <w:rPr>
          <w:sz w:val="16"/>
        </w:rPr>
        <w:t xml:space="preserve"> president, Antonio </w:t>
      </w:r>
      <w:proofErr w:type="spellStart"/>
      <w:r w:rsidRPr="00917D58">
        <w:rPr>
          <w:sz w:val="16"/>
        </w:rPr>
        <w:t>Brufau</w:t>
      </w:r>
      <w:proofErr w:type="spellEnd"/>
      <w:r w:rsidRPr="00917D58">
        <w:rPr>
          <w:sz w:val="16"/>
        </w:rPr>
        <w:t>, has recently announced that they will probably stop prospecting for oil in Cuban territory after its unsuccessful, costly, dry well. They had drilled another dry hole in the area in 2010.</w:t>
      </w:r>
      <w:r w:rsidRPr="00905C05">
        <w:rPr>
          <w:sz w:val="12"/>
        </w:rPr>
        <w:t xml:space="preserve">¶ </w:t>
      </w:r>
      <w:r w:rsidRPr="00917D58">
        <w:rPr>
          <w:sz w:val="16"/>
        </w:rPr>
        <w:t>MALAYSIA’S PETRONAS</w:t>
      </w:r>
      <w:r w:rsidRPr="00905C05">
        <w:rPr>
          <w:sz w:val="12"/>
        </w:rPr>
        <w:t xml:space="preserve">¶ </w:t>
      </w:r>
      <w:proofErr w:type="spellStart"/>
      <w:r w:rsidRPr="00917D58">
        <w:rPr>
          <w:sz w:val="16"/>
        </w:rPr>
        <w:t>Petronas</w:t>
      </w:r>
      <w:proofErr w:type="spellEnd"/>
      <w:r w:rsidRPr="00917D58">
        <w:rPr>
          <w:sz w:val="16"/>
        </w:rPr>
        <w:t xml:space="preserve"> drilled its exploratory well in association with Russia’s Gazprom. The terse information given out about the results of this well came from the official Cuban newspaper Granma, which read, “Analysis of the findings revealed an “active petroleum system that could extend to other parts of the four blocks contracted by PC Gulf [</w:t>
      </w:r>
      <w:proofErr w:type="spellStart"/>
      <w:r w:rsidRPr="00917D58">
        <w:rPr>
          <w:sz w:val="16"/>
        </w:rPr>
        <w:t>Petronas</w:t>
      </w:r>
      <w:proofErr w:type="spellEnd"/>
      <w:r w:rsidRPr="00917D58">
        <w:rPr>
          <w:sz w:val="16"/>
        </w:rPr>
        <w:t xml:space="preserve">] and </w:t>
      </w:r>
      <w:proofErr w:type="spellStart"/>
      <w:r w:rsidRPr="00917D58">
        <w:rPr>
          <w:sz w:val="16"/>
        </w:rPr>
        <w:t>Gazpromneft</w:t>
      </w:r>
      <w:proofErr w:type="spellEnd"/>
      <w:r w:rsidRPr="00917D58">
        <w:rPr>
          <w:sz w:val="16"/>
        </w:rPr>
        <w:t>, and even beyond their limits … Nevertheless, at that point the rocks are very compact and do not have the capacity to deliver significant quantities of petroleum and gas… so it cannot be qualified as a commercial discovery.”" This confirms the rocks lacked sufficient porosity and permeability to allow oil production.</w:t>
      </w:r>
      <w:r w:rsidRPr="00905C05">
        <w:rPr>
          <w:sz w:val="12"/>
        </w:rPr>
        <w:t xml:space="preserve">¶ </w:t>
      </w:r>
      <w:r w:rsidRPr="00917D58">
        <w:rPr>
          <w:sz w:val="16"/>
        </w:rPr>
        <w:t>PETROLEOS DE VENEZUELA</w:t>
      </w:r>
      <w:r w:rsidRPr="00905C05">
        <w:rPr>
          <w:sz w:val="12"/>
        </w:rPr>
        <w:t xml:space="preserve">¶ </w:t>
      </w:r>
      <w:r w:rsidRPr="00917D58">
        <w:rPr>
          <w:sz w:val="16"/>
        </w:rPr>
        <w:t xml:space="preserve">The third unsuccessful well was drilled by the Venezuelan state-owned company, </w:t>
      </w:r>
      <w:proofErr w:type="spellStart"/>
      <w:r w:rsidRPr="00917D58">
        <w:rPr>
          <w:sz w:val="16"/>
        </w:rPr>
        <w:t>Petroleos</w:t>
      </w:r>
      <w:proofErr w:type="spellEnd"/>
      <w:r w:rsidRPr="00917D58">
        <w:rPr>
          <w:sz w:val="16"/>
        </w:rPr>
        <w:t xml:space="preserve"> de Venezuela. Again, scant information was provided by Granma, as follows: “The technical information obtained is very valuable and will allow PDVSA to continue its efforts later on.” It is believed that </w:t>
      </w:r>
      <w:r w:rsidRPr="002E1DEB">
        <w:rPr>
          <w:u w:val="single"/>
        </w:rPr>
        <w:t>the oil found was of poor quality and reservoir rocks had poor permeability.</w:t>
      </w:r>
      <w:r w:rsidRPr="00917D58">
        <w:rPr>
          <w:sz w:val="16"/>
        </w:rPr>
        <w:t xml:space="preserve"> The original budget for this well was $40 million but its final cost was probably much higher. This was the last well in which the Chinese-built drilling rig </w:t>
      </w:r>
      <w:proofErr w:type="spellStart"/>
      <w:r w:rsidRPr="00917D58">
        <w:rPr>
          <w:sz w:val="16"/>
        </w:rPr>
        <w:t>Scarabeo</w:t>
      </w:r>
      <w:proofErr w:type="spellEnd"/>
      <w:r w:rsidRPr="00917D58">
        <w:rPr>
          <w:sz w:val="16"/>
        </w:rPr>
        <w:t xml:space="preserve"> 9 participated. The rig, owned by the Italian company </w:t>
      </w:r>
      <w:proofErr w:type="spellStart"/>
      <w:r w:rsidRPr="00917D58">
        <w:rPr>
          <w:sz w:val="16"/>
        </w:rPr>
        <w:t>Saipem</w:t>
      </w:r>
      <w:proofErr w:type="spellEnd"/>
      <w:r w:rsidRPr="00917D58">
        <w:rPr>
          <w:sz w:val="16"/>
        </w:rPr>
        <w:t xml:space="preserve"> </w:t>
      </w:r>
      <w:proofErr w:type="spellStart"/>
      <w:r w:rsidRPr="00917D58">
        <w:rPr>
          <w:sz w:val="16"/>
        </w:rPr>
        <w:t>SpA</w:t>
      </w:r>
      <w:proofErr w:type="spellEnd"/>
      <w:r w:rsidRPr="00917D58">
        <w:rPr>
          <w:sz w:val="16"/>
        </w:rPr>
        <w:t>, has now moved to Western Africa.</w:t>
      </w:r>
      <w:r w:rsidRPr="00905C05">
        <w:rPr>
          <w:sz w:val="12"/>
        </w:rPr>
        <w:t xml:space="preserve">¶ </w:t>
      </w:r>
      <w:r w:rsidRPr="00917D58">
        <w:rPr>
          <w:sz w:val="16"/>
        </w:rPr>
        <w:t>ZARUBEZHNEFT</w:t>
      </w:r>
      <w:r w:rsidRPr="00905C05">
        <w:rPr>
          <w:sz w:val="12"/>
        </w:rPr>
        <w:t xml:space="preserve">¶ </w:t>
      </w:r>
      <w:proofErr w:type="gramStart"/>
      <w:r w:rsidRPr="002E1DEB">
        <w:rPr>
          <w:u w:val="single"/>
        </w:rPr>
        <w:t>The</w:t>
      </w:r>
      <w:proofErr w:type="gramEnd"/>
      <w:r w:rsidRPr="002E1DEB">
        <w:rPr>
          <w:u w:val="single"/>
        </w:rPr>
        <w:t xml:space="preserve"> fourth dry well</w:t>
      </w:r>
      <w:r w:rsidRPr="00917D58">
        <w:rPr>
          <w:sz w:val="16"/>
        </w:rPr>
        <w:t xml:space="preserve"> offshore Cuba was drilled by this Russian company using a smaller rig, the </w:t>
      </w:r>
      <w:proofErr w:type="spellStart"/>
      <w:r w:rsidRPr="00917D58">
        <w:rPr>
          <w:sz w:val="16"/>
        </w:rPr>
        <w:t>Songa</w:t>
      </w:r>
      <w:proofErr w:type="spellEnd"/>
      <w:r w:rsidRPr="00917D58">
        <w:rPr>
          <w:sz w:val="16"/>
        </w:rPr>
        <w:t xml:space="preserve"> </w:t>
      </w:r>
      <w:proofErr w:type="spellStart"/>
      <w:r w:rsidRPr="00917D58">
        <w:rPr>
          <w:sz w:val="16"/>
        </w:rPr>
        <w:t>Mercur</w:t>
      </w:r>
      <w:proofErr w:type="spellEnd"/>
      <w:r w:rsidRPr="00917D58">
        <w:rPr>
          <w:sz w:val="16"/>
        </w:rPr>
        <w:t xml:space="preserve">, owned by </w:t>
      </w:r>
      <w:proofErr w:type="spellStart"/>
      <w:r w:rsidRPr="00917D58">
        <w:rPr>
          <w:sz w:val="16"/>
        </w:rPr>
        <w:t>Songa</w:t>
      </w:r>
      <w:proofErr w:type="spellEnd"/>
      <w:r w:rsidRPr="00917D58">
        <w:rPr>
          <w:sz w:val="16"/>
        </w:rPr>
        <w:t xml:space="preserve"> Offshore. The well </w:t>
      </w:r>
      <w:r w:rsidRPr="002E1DEB">
        <w:rPr>
          <w:u w:val="single"/>
        </w:rPr>
        <w:t>was drilled</w:t>
      </w:r>
      <w:r w:rsidRPr="00917D58">
        <w:rPr>
          <w:sz w:val="16"/>
        </w:rPr>
        <w:t xml:space="preserve"> to a depth of some 21,000 feet </w:t>
      </w:r>
      <w:r w:rsidRPr="002E1DEB">
        <w:rPr>
          <w:u w:val="single"/>
        </w:rPr>
        <w:t>and was interrupted</w:t>
      </w:r>
      <w:r w:rsidRPr="00917D58">
        <w:rPr>
          <w:sz w:val="16"/>
        </w:rPr>
        <w:t xml:space="preserve"> after five months or so, </w:t>
      </w:r>
      <w:r w:rsidRPr="002E1DEB">
        <w:rPr>
          <w:u w:val="single"/>
        </w:rPr>
        <w:t>due to “geological problems”</w:t>
      </w:r>
      <w:r w:rsidRPr="00917D58">
        <w:rPr>
          <w:sz w:val="16"/>
        </w:rPr>
        <w:t xml:space="preserve"> of an unspecified nature. The rig has since been moved outside of Cuban territorial waters.</w:t>
      </w:r>
      <w:r w:rsidRPr="00905C05">
        <w:rPr>
          <w:sz w:val="12"/>
        </w:rPr>
        <w:t xml:space="preserve">¶ </w:t>
      </w:r>
      <w:r w:rsidRPr="00917D58">
        <w:rPr>
          <w:sz w:val="16"/>
        </w:rPr>
        <w:t>Will oil exploration continue in Cuban waters?</w:t>
      </w:r>
      <w:r w:rsidRPr="00905C05">
        <w:rPr>
          <w:sz w:val="12"/>
        </w:rPr>
        <w:t xml:space="preserve">¶ </w:t>
      </w:r>
      <w:r w:rsidRPr="00DD6FF5">
        <w:rPr>
          <w:u w:val="single"/>
        </w:rPr>
        <w:t>The poor results of these four wells</w:t>
      </w:r>
      <w:r w:rsidRPr="00917D58">
        <w:rPr>
          <w:sz w:val="16"/>
        </w:rPr>
        <w:t xml:space="preserve">, in which the companies invested an estimated $250 million, if not more, strongly </w:t>
      </w:r>
      <w:r w:rsidRPr="00DD6FF5">
        <w:rPr>
          <w:u w:val="single"/>
        </w:rPr>
        <w:t>suggest that there will be a long intermission in the search for offshore oil in Cuba</w:t>
      </w:r>
      <w:r w:rsidRPr="00917D58">
        <w:rPr>
          <w:sz w:val="16"/>
        </w:rPr>
        <w:t xml:space="preserve">. </w:t>
      </w:r>
      <w:proofErr w:type="spellStart"/>
      <w:r w:rsidRPr="00917D58">
        <w:rPr>
          <w:sz w:val="16"/>
        </w:rPr>
        <w:t>Repsol</w:t>
      </w:r>
      <w:proofErr w:type="spellEnd"/>
      <w:r w:rsidRPr="00917D58">
        <w:rPr>
          <w:sz w:val="16"/>
        </w:rPr>
        <w:t xml:space="preserve"> has practically stated that it will not return. Politics could have played a role in this decision, since Cuba endorsed the action of the Argentinian government to expropriate </w:t>
      </w:r>
      <w:proofErr w:type="spellStart"/>
      <w:r w:rsidRPr="00917D58">
        <w:rPr>
          <w:sz w:val="16"/>
        </w:rPr>
        <w:t>Repsol’s</w:t>
      </w:r>
      <w:proofErr w:type="spellEnd"/>
      <w:r w:rsidRPr="00917D58">
        <w:rPr>
          <w:sz w:val="16"/>
        </w:rPr>
        <w:t xml:space="preserve"> shares in YPF, the oil company </w:t>
      </w:r>
      <w:proofErr w:type="spellStart"/>
      <w:r w:rsidRPr="00917D58">
        <w:rPr>
          <w:sz w:val="16"/>
        </w:rPr>
        <w:t>Repsol</w:t>
      </w:r>
      <w:proofErr w:type="spellEnd"/>
      <w:r w:rsidRPr="00917D58">
        <w:rPr>
          <w:sz w:val="16"/>
        </w:rPr>
        <w:t xml:space="preserve"> own</w:t>
      </w:r>
      <w:r>
        <w:rPr>
          <w:sz w:val="16"/>
        </w:rPr>
        <w:t>ed jointly with the government.</w:t>
      </w:r>
    </w:p>
    <w:p w:rsidR="003876A0" w:rsidRPr="006B2BD8" w:rsidRDefault="003876A0" w:rsidP="003876A0"/>
    <w:p w:rsidR="003876A0" w:rsidRPr="006B2BD8" w:rsidRDefault="003876A0" w:rsidP="003876A0">
      <w:pPr>
        <w:pStyle w:val="Heading4"/>
      </w:pPr>
      <w:r>
        <w:t>There’s no oil to be spilled anyway – their estimates are idealistic at best</w:t>
      </w:r>
    </w:p>
    <w:p w:rsidR="003876A0" w:rsidRPr="00905C05" w:rsidRDefault="003876A0" w:rsidP="003876A0">
      <w:pPr>
        <w:rPr>
          <w:sz w:val="16"/>
          <w:szCs w:val="16"/>
        </w:rPr>
      </w:pPr>
      <w:r w:rsidRPr="006B2BD8">
        <w:rPr>
          <w:b/>
        </w:rPr>
        <w:t>BMI 13</w:t>
      </w:r>
      <w:r w:rsidRPr="006B2BD8">
        <w:t xml:space="preserve"> </w:t>
      </w:r>
      <w:r w:rsidRPr="00905C05">
        <w:rPr>
          <w:sz w:val="16"/>
          <w:szCs w:val="16"/>
        </w:rPr>
        <w:t xml:space="preserve">– (Business Model International, “Cuba,” Americas Oil and Gas, August 2013, Issue 87, </w:t>
      </w:r>
      <w:proofErr w:type="spellStart"/>
      <w:r w:rsidRPr="00905C05">
        <w:rPr>
          <w:sz w:val="16"/>
          <w:szCs w:val="16"/>
        </w:rPr>
        <w:t>Proquest</w:t>
      </w:r>
      <w:proofErr w:type="spellEnd"/>
      <w:r w:rsidRPr="00905C05">
        <w:rPr>
          <w:sz w:val="16"/>
          <w:szCs w:val="16"/>
        </w:rPr>
        <w:t>)//</w:t>
      </w:r>
      <w:proofErr w:type="spellStart"/>
      <w:r w:rsidRPr="00905C05">
        <w:rPr>
          <w:sz w:val="16"/>
          <w:szCs w:val="16"/>
        </w:rPr>
        <w:t>Bwang</w:t>
      </w:r>
      <w:proofErr w:type="spellEnd"/>
    </w:p>
    <w:p w:rsidR="003876A0" w:rsidRDefault="003876A0" w:rsidP="003876A0">
      <w:pPr>
        <w:rPr>
          <w:sz w:val="16"/>
        </w:rPr>
      </w:pPr>
    </w:p>
    <w:p w:rsidR="003876A0" w:rsidRPr="006B2BD8" w:rsidRDefault="003876A0" w:rsidP="003876A0">
      <w:pPr>
        <w:rPr>
          <w:u w:val="single"/>
        </w:rPr>
      </w:pPr>
      <w:proofErr w:type="spellStart"/>
      <w:r w:rsidRPr="006B2BD8">
        <w:rPr>
          <w:u w:val="single"/>
        </w:rPr>
        <w:lastRenderedPageBreak/>
        <w:t>Zarubezhneft</w:t>
      </w:r>
      <w:proofErr w:type="spellEnd"/>
      <w:r w:rsidRPr="00116057">
        <w:rPr>
          <w:sz w:val="16"/>
        </w:rPr>
        <w:t>, a Russian state-owned oil company, has announced</w:t>
      </w:r>
      <w:r>
        <w:rPr>
          <w:sz w:val="16"/>
        </w:rPr>
        <w:t xml:space="preserve"> </w:t>
      </w:r>
      <w:r w:rsidRPr="00116057">
        <w:rPr>
          <w:sz w:val="16"/>
        </w:rPr>
        <w:t xml:space="preserve">it </w:t>
      </w:r>
      <w:r w:rsidRPr="006B2BD8">
        <w:rPr>
          <w:u w:val="single"/>
        </w:rPr>
        <w:t xml:space="preserve">will temporarily halt efforts to spud a 6,500 </w:t>
      </w:r>
      <w:proofErr w:type="spellStart"/>
      <w:r w:rsidRPr="006B2BD8">
        <w:rPr>
          <w:u w:val="single"/>
        </w:rPr>
        <w:t>metre</w:t>
      </w:r>
      <w:proofErr w:type="spellEnd"/>
      <w:r w:rsidRPr="00116057">
        <w:rPr>
          <w:sz w:val="16"/>
        </w:rPr>
        <w:t xml:space="preserve"> (m) </w:t>
      </w:r>
      <w:r w:rsidRPr="006B2BD8">
        <w:rPr>
          <w:u w:val="single"/>
        </w:rPr>
        <w:t xml:space="preserve">well in Cuba's prospective offshore. The latest news is a setback to efforts </w:t>
      </w:r>
      <w:r>
        <w:rPr>
          <w:u w:val="single"/>
        </w:rPr>
        <w:t>to asses</w:t>
      </w:r>
      <w:r w:rsidRPr="006B2BD8">
        <w:rPr>
          <w:u w:val="single"/>
        </w:rPr>
        <w:t>s the country's offshore potential</w:t>
      </w:r>
      <w:r w:rsidRPr="00116057">
        <w:rPr>
          <w:sz w:val="16"/>
        </w:rPr>
        <w:t>. It comes after technical</w:t>
      </w:r>
      <w:r>
        <w:rPr>
          <w:sz w:val="16"/>
        </w:rPr>
        <w:t xml:space="preserve"> </w:t>
      </w:r>
      <w:r w:rsidRPr="00116057">
        <w:rPr>
          <w:sz w:val="16"/>
        </w:rPr>
        <w:t xml:space="preserve">setbacks caused </w:t>
      </w:r>
      <w:proofErr w:type="spellStart"/>
      <w:r w:rsidRPr="00116057">
        <w:rPr>
          <w:sz w:val="16"/>
        </w:rPr>
        <w:t>Zarubezhneft</w:t>
      </w:r>
      <w:proofErr w:type="spellEnd"/>
      <w:r w:rsidRPr="00116057">
        <w:rPr>
          <w:sz w:val="16"/>
        </w:rPr>
        <w:t xml:space="preserve"> and its partner national oil company</w:t>
      </w:r>
      <w:r>
        <w:rPr>
          <w:sz w:val="16"/>
        </w:rPr>
        <w:t xml:space="preserve"> </w:t>
      </w:r>
      <w:r w:rsidRPr="00116057">
        <w:rPr>
          <w:sz w:val="16"/>
        </w:rPr>
        <w:t xml:space="preserve">(NOC) </w:t>
      </w:r>
      <w:proofErr w:type="spellStart"/>
      <w:r w:rsidRPr="00116057">
        <w:rPr>
          <w:sz w:val="16"/>
        </w:rPr>
        <w:t>Cubapetroleo</w:t>
      </w:r>
      <w:proofErr w:type="spellEnd"/>
      <w:r w:rsidRPr="00116057">
        <w:rPr>
          <w:sz w:val="16"/>
        </w:rPr>
        <w:t xml:space="preserve"> to rethink previous plans. Drilling will now</w:t>
      </w:r>
      <w:r>
        <w:rPr>
          <w:sz w:val="16"/>
        </w:rPr>
        <w:t xml:space="preserve"> </w:t>
      </w:r>
      <w:r w:rsidRPr="00116057">
        <w:rPr>
          <w:sz w:val="16"/>
        </w:rPr>
        <w:t>move in two stages, with exploration on Block L to restart in 2014.</w:t>
      </w:r>
      <w:r w:rsidRPr="00905C05">
        <w:rPr>
          <w:sz w:val="12"/>
        </w:rPr>
        <w:t xml:space="preserve">¶ </w:t>
      </w:r>
      <w:proofErr w:type="gramStart"/>
      <w:r w:rsidRPr="00116057">
        <w:rPr>
          <w:sz w:val="16"/>
        </w:rPr>
        <w:t>Although</w:t>
      </w:r>
      <w:proofErr w:type="gramEnd"/>
      <w:r w:rsidRPr="00116057">
        <w:rPr>
          <w:sz w:val="16"/>
        </w:rPr>
        <w:t xml:space="preserve"> operations will restart next year, the hiatus will end</w:t>
      </w:r>
      <w:r>
        <w:rPr>
          <w:sz w:val="16"/>
        </w:rPr>
        <w:t xml:space="preserve"> </w:t>
      </w:r>
      <w:r w:rsidRPr="00116057">
        <w:rPr>
          <w:sz w:val="16"/>
        </w:rPr>
        <w:t>the only active hunt for oil in Cuban waters. Seismic surveys</w:t>
      </w:r>
      <w:r>
        <w:rPr>
          <w:sz w:val="16"/>
        </w:rPr>
        <w:t xml:space="preserve"> </w:t>
      </w:r>
      <w:r w:rsidRPr="00116057">
        <w:rPr>
          <w:sz w:val="16"/>
        </w:rPr>
        <w:t xml:space="preserve">are under way by Malaysian NOC </w:t>
      </w:r>
      <w:proofErr w:type="spellStart"/>
      <w:r w:rsidRPr="00116057">
        <w:rPr>
          <w:sz w:val="16"/>
        </w:rPr>
        <w:t>Petronas</w:t>
      </w:r>
      <w:proofErr w:type="spellEnd"/>
      <w:r w:rsidRPr="00116057">
        <w:rPr>
          <w:sz w:val="16"/>
        </w:rPr>
        <w:t>, and Venezuela's</w:t>
      </w:r>
      <w:r>
        <w:rPr>
          <w:sz w:val="16"/>
        </w:rPr>
        <w:t xml:space="preserve"> </w:t>
      </w:r>
      <w:proofErr w:type="spellStart"/>
      <w:r w:rsidRPr="00116057">
        <w:rPr>
          <w:sz w:val="16"/>
        </w:rPr>
        <w:t>PdVSA</w:t>
      </w:r>
      <w:proofErr w:type="spellEnd"/>
      <w:r w:rsidRPr="00116057">
        <w:rPr>
          <w:sz w:val="16"/>
        </w:rPr>
        <w:t xml:space="preserve"> is considering further drilling, but to date success in</w:t>
      </w:r>
      <w:r>
        <w:rPr>
          <w:sz w:val="16"/>
        </w:rPr>
        <w:t xml:space="preserve"> </w:t>
      </w:r>
      <w:r w:rsidRPr="00116057">
        <w:rPr>
          <w:sz w:val="16"/>
        </w:rPr>
        <w:t>Cuban waters has been hard to come by, with an exploration</w:t>
      </w:r>
      <w:r>
        <w:rPr>
          <w:sz w:val="16"/>
        </w:rPr>
        <w:t xml:space="preserve"> </w:t>
      </w:r>
      <w:r w:rsidRPr="00116057">
        <w:rPr>
          <w:sz w:val="16"/>
        </w:rPr>
        <w:t>track record mired by a series of dusters over recent years:</w:t>
      </w:r>
      <w:r w:rsidRPr="00905C05">
        <w:rPr>
          <w:sz w:val="12"/>
        </w:rPr>
        <w:t xml:space="preserve">¶ </w:t>
      </w:r>
      <w:r w:rsidRPr="00116057">
        <w:rPr>
          <w:sz w:val="16"/>
        </w:rPr>
        <w:t xml:space="preserve">• 2004: </w:t>
      </w:r>
      <w:proofErr w:type="spellStart"/>
      <w:r w:rsidRPr="00116057">
        <w:rPr>
          <w:sz w:val="16"/>
        </w:rPr>
        <w:t>Repsol</w:t>
      </w:r>
      <w:proofErr w:type="spellEnd"/>
      <w:r w:rsidRPr="00116057">
        <w:rPr>
          <w:sz w:val="16"/>
        </w:rPr>
        <w:t xml:space="preserve"> deems </w:t>
      </w:r>
      <w:proofErr w:type="spellStart"/>
      <w:r w:rsidRPr="00116057">
        <w:rPr>
          <w:sz w:val="16"/>
        </w:rPr>
        <w:t>Yamagua</w:t>
      </w:r>
      <w:proofErr w:type="spellEnd"/>
      <w:r w:rsidRPr="00116057">
        <w:rPr>
          <w:sz w:val="16"/>
        </w:rPr>
        <w:t xml:space="preserve"> well on Block N29 noncommercial;</w:t>
      </w:r>
      <w:r w:rsidRPr="00905C05">
        <w:rPr>
          <w:sz w:val="12"/>
        </w:rPr>
        <w:t xml:space="preserve">¶ </w:t>
      </w:r>
      <w:r w:rsidRPr="00116057">
        <w:rPr>
          <w:sz w:val="16"/>
        </w:rPr>
        <w:t xml:space="preserve">• May 2012: </w:t>
      </w:r>
      <w:proofErr w:type="spellStart"/>
      <w:r w:rsidRPr="00116057">
        <w:rPr>
          <w:sz w:val="16"/>
        </w:rPr>
        <w:t>Repsol</w:t>
      </w:r>
      <w:proofErr w:type="spellEnd"/>
      <w:r w:rsidRPr="00116057">
        <w:rPr>
          <w:sz w:val="16"/>
        </w:rPr>
        <w:t xml:space="preserve"> exits Cuba after the </w:t>
      </w:r>
      <w:proofErr w:type="spellStart"/>
      <w:r w:rsidRPr="00116057">
        <w:rPr>
          <w:sz w:val="16"/>
        </w:rPr>
        <w:t>Jaguey</w:t>
      </w:r>
      <w:proofErr w:type="spellEnd"/>
      <w:r w:rsidRPr="00116057">
        <w:rPr>
          <w:sz w:val="16"/>
        </w:rPr>
        <w:t xml:space="preserve"> wildcat well </w:t>
      </w:r>
      <w:r w:rsidRPr="00905C05">
        <w:rPr>
          <w:sz w:val="12"/>
        </w:rPr>
        <w:t xml:space="preserve">¶ </w:t>
      </w:r>
      <w:r w:rsidRPr="00116057">
        <w:rPr>
          <w:sz w:val="16"/>
        </w:rPr>
        <w:t>on Block N26 deemed non-commercial;</w:t>
      </w:r>
      <w:r w:rsidRPr="00905C05">
        <w:rPr>
          <w:sz w:val="12"/>
        </w:rPr>
        <w:t xml:space="preserve">¶ </w:t>
      </w:r>
      <w:r>
        <w:rPr>
          <w:sz w:val="16"/>
        </w:rPr>
        <w:t>•</w:t>
      </w:r>
      <w:r w:rsidRPr="00116057">
        <w:rPr>
          <w:sz w:val="16"/>
        </w:rPr>
        <w:t xml:space="preserve"> Nov 2012: </w:t>
      </w:r>
      <w:proofErr w:type="spellStart"/>
      <w:r w:rsidRPr="00116057">
        <w:rPr>
          <w:sz w:val="16"/>
        </w:rPr>
        <w:t>PdVSA's</w:t>
      </w:r>
      <w:proofErr w:type="spellEnd"/>
      <w:r w:rsidRPr="00116057">
        <w:rPr>
          <w:sz w:val="16"/>
        </w:rPr>
        <w:t xml:space="preserve"> 1X exploration well in Cuban waters yields non-commercial results.</w:t>
      </w:r>
      <w:r w:rsidRPr="00905C05">
        <w:rPr>
          <w:sz w:val="12"/>
        </w:rPr>
        <w:t xml:space="preserve">¶ </w:t>
      </w:r>
      <w:r w:rsidRPr="006B2BD8">
        <w:rPr>
          <w:u w:val="single"/>
        </w:rPr>
        <w:t>This failure to uncover commercial reserves comes despite sizable estimates of the island's offshore oil potential. Initial government estimates of Cuba's Gulf of</w:t>
      </w:r>
      <w:r>
        <w:rPr>
          <w:u w:val="single"/>
        </w:rPr>
        <w:t xml:space="preserve"> Mexico (</w:t>
      </w:r>
      <w:proofErr w:type="spellStart"/>
      <w:r>
        <w:rPr>
          <w:u w:val="single"/>
        </w:rPr>
        <w:t>GoM</w:t>
      </w:r>
      <w:proofErr w:type="spellEnd"/>
      <w:r>
        <w:rPr>
          <w:u w:val="single"/>
        </w:rPr>
        <w:t>) potential suggest</w:t>
      </w:r>
      <w:r w:rsidRPr="006B2BD8">
        <w:rPr>
          <w:u w:val="single"/>
        </w:rPr>
        <w:t>ed in- place resources of 20bn barrels (</w:t>
      </w:r>
      <w:proofErr w:type="spellStart"/>
      <w:r w:rsidRPr="006B2BD8">
        <w:rPr>
          <w:u w:val="single"/>
        </w:rPr>
        <w:t>bbl</w:t>
      </w:r>
      <w:proofErr w:type="spellEnd"/>
      <w:r w:rsidRPr="006B2BD8">
        <w:rPr>
          <w:u w:val="single"/>
        </w:rPr>
        <w:t xml:space="preserve">) of oil; however, these figures were revised down in 2011 to 5-9bn bbl. The US Geological Survey (USGS) is on the lower end, pointing to potential in-place reserves of 5bn </w:t>
      </w:r>
      <w:proofErr w:type="spellStart"/>
      <w:r w:rsidRPr="006B2BD8">
        <w:rPr>
          <w:u w:val="single"/>
        </w:rPr>
        <w:t>bbl</w:t>
      </w:r>
      <w:proofErr w:type="spellEnd"/>
      <w:r w:rsidRPr="006B2BD8">
        <w:rPr>
          <w:u w:val="single"/>
        </w:rPr>
        <w:t xml:space="preserve">, although the estimate does not cover the entirety of Cuba's </w:t>
      </w:r>
      <w:proofErr w:type="spellStart"/>
      <w:r w:rsidRPr="006B2BD8">
        <w:rPr>
          <w:u w:val="single"/>
        </w:rPr>
        <w:t>GoM</w:t>
      </w:r>
      <w:proofErr w:type="spellEnd"/>
      <w:r w:rsidRPr="006B2BD8">
        <w:rPr>
          <w:u w:val="single"/>
        </w:rPr>
        <w:t xml:space="preserve"> acreage.</w:t>
      </w:r>
    </w:p>
    <w:p w:rsidR="003876A0" w:rsidRPr="00642B9D" w:rsidRDefault="003876A0" w:rsidP="003876A0">
      <w:pPr>
        <w:rPr>
          <w:sz w:val="16"/>
        </w:rPr>
      </w:pPr>
    </w:p>
    <w:p w:rsidR="003876A0" w:rsidRPr="006E39E9" w:rsidRDefault="003876A0" w:rsidP="003876A0">
      <w:pPr>
        <w:pStyle w:val="Heading4"/>
      </w:pPr>
      <w:r>
        <w:t>No risk of a spill – companies are going elsewhere</w:t>
      </w:r>
    </w:p>
    <w:p w:rsidR="003876A0" w:rsidRPr="00784D19" w:rsidRDefault="003876A0" w:rsidP="003876A0">
      <w:pPr>
        <w:rPr>
          <w:sz w:val="16"/>
          <w:szCs w:val="16"/>
        </w:rPr>
      </w:pPr>
      <w:r w:rsidRPr="00784D19">
        <w:rPr>
          <w:b/>
        </w:rPr>
        <w:t>Gibson 13</w:t>
      </w:r>
      <w:r w:rsidRPr="00784D19">
        <w:rPr>
          <w:sz w:val="16"/>
          <w:szCs w:val="16"/>
        </w:rPr>
        <w:t xml:space="preserve"> </w:t>
      </w:r>
      <w:r w:rsidRPr="006E39E9">
        <w:rPr>
          <w:sz w:val="16"/>
          <w:szCs w:val="16"/>
        </w:rPr>
        <w:t>has been the Sun-Sentinel's Washington bureau chief</w:t>
      </w:r>
      <w:proofErr w:type="gramStart"/>
      <w:r w:rsidRPr="006E39E9">
        <w:rPr>
          <w:sz w:val="16"/>
          <w:szCs w:val="16"/>
        </w:rPr>
        <w:t>  for</w:t>
      </w:r>
      <w:proofErr w:type="gramEnd"/>
      <w:r w:rsidRPr="006E39E9">
        <w:rPr>
          <w:sz w:val="16"/>
          <w:szCs w:val="16"/>
        </w:rPr>
        <w:t xml:space="preserve"> 25 years</w:t>
      </w:r>
      <w:r>
        <w:rPr>
          <w:sz w:val="16"/>
          <w:szCs w:val="16"/>
        </w:rPr>
        <w:t xml:space="preserve">, </w:t>
      </w:r>
      <w:r w:rsidRPr="00784D19">
        <w:rPr>
          <w:sz w:val="16"/>
          <w:szCs w:val="16"/>
        </w:rPr>
        <w:t>(William E., "Companies abandon search for oil in Cuba's deep water," 4/14/13, http://articles.sun-sentinel.com/2013-04-14/news/fl-cuban-oil-drilling-retreat-20130414_1_jorge-pi-north-coast-cuban-officials)//AM</w:t>
      </w:r>
    </w:p>
    <w:p w:rsidR="003876A0" w:rsidRPr="006E39E9" w:rsidRDefault="003876A0" w:rsidP="003876A0"/>
    <w:p w:rsidR="003876A0" w:rsidRDefault="003876A0" w:rsidP="003876A0">
      <w:pPr>
        <w:rPr>
          <w:sz w:val="16"/>
          <w:szCs w:val="16"/>
        </w:rPr>
      </w:pPr>
      <w:r w:rsidRPr="00784D19">
        <w:rPr>
          <w:sz w:val="16"/>
          <w:szCs w:val="16"/>
        </w:rPr>
        <w:t xml:space="preserve">WASHINGTON — After spending nearly $700 million during a decade, </w:t>
      </w:r>
      <w:r w:rsidRPr="00784D19">
        <w:rPr>
          <w:rStyle w:val="StyleBoldUnderline"/>
        </w:rPr>
        <w:t>energy</w:t>
      </w:r>
      <w:r>
        <w:rPr>
          <w:rStyle w:val="StyleBoldUnderline"/>
        </w:rPr>
        <w:t xml:space="preserve"> </w:t>
      </w:r>
      <w:hyperlink r:id="rId16" w:history="1">
        <w:r w:rsidRPr="00784D19">
          <w:rPr>
            <w:rStyle w:val="StyleBoldUnderline"/>
          </w:rPr>
          <w:t>companies</w:t>
        </w:r>
        <w:r w:rsidRPr="00784D19">
          <w:rPr>
            <w:rStyle w:val="StyleBoldUnderline"/>
            <w:noProof/>
          </w:rPr>
          <w:drawing>
            <wp:inline distT="0" distB="0" distL="0" distR="0" wp14:anchorId="73420538" wp14:editId="46CF322D">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Pr>
          <w:rStyle w:val="StyleBoldUnderline"/>
        </w:rPr>
        <w:t xml:space="preserve"> </w:t>
      </w:r>
      <w:r w:rsidRPr="00784D19">
        <w:rPr>
          <w:rStyle w:val="StyleBoldUnderline"/>
        </w:rPr>
        <w:t>from around the world have all but abandoned their search for oil in deep waters off the north coast of Cuba</w:t>
      </w:r>
      <w:r w:rsidRPr="00784D19">
        <w:rPr>
          <w:sz w:val="16"/>
          <w:szCs w:val="16"/>
        </w:rPr>
        <w:t xml:space="preserve"> near Florida, a blow to the Castro regime </w:t>
      </w:r>
      <w:r w:rsidRPr="00784D19">
        <w:rPr>
          <w:rStyle w:val="StyleBoldUnderline"/>
        </w:rPr>
        <w:t>but a relief to environmentalists worried about a major oil spill.</w:t>
      </w:r>
      <w:r w:rsidRPr="00784D19">
        <w:rPr>
          <w:rStyle w:val="StyleBoldUnderline"/>
          <w:sz w:val="12"/>
          <w:u w:val="none"/>
        </w:rPr>
        <w:t>¶</w:t>
      </w:r>
      <w:r w:rsidRPr="00784D19">
        <w:rPr>
          <w:rStyle w:val="StyleBoldUnderline"/>
          <w:sz w:val="12"/>
        </w:rPr>
        <w:t xml:space="preserve"> </w:t>
      </w:r>
      <w:r w:rsidRPr="00784D19">
        <w:rPr>
          <w:rStyle w:val="StyleBoldUnderline"/>
        </w:rPr>
        <w:t xml:space="preserve">Decisions by Spain-based </w:t>
      </w:r>
      <w:proofErr w:type="spellStart"/>
      <w:r w:rsidRPr="00784D19">
        <w:rPr>
          <w:rStyle w:val="StyleBoldUnderline"/>
        </w:rPr>
        <w:t>Repsol</w:t>
      </w:r>
      <w:proofErr w:type="spellEnd"/>
      <w:r w:rsidRPr="00784D19">
        <w:rPr>
          <w:rStyle w:val="StyleBoldUnderline"/>
        </w:rPr>
        <w:t xml:space="preserve"> and other companies to drill elsewhere greatly reduce the chances that a giant slick along the Cuban coast would ride ocean currents to South Florida,</w:t>
      </w:r>
      <w:r w:rsidRPr="00784D19">
        <w:rPr>
          <w:sz w:val="16"/>
          <w:szCs w:val="16"/>
        </w:rPr>
        <w:t xml:space="preserve"> threatening its beaches, inlets, mangroves, reefs and multibillion-dollar tourism </w:t>
      </w:r>
      <w:hyperlink r:id="rId18" w:history="1">
        <w:r w:rsidRPr="00784D19">
          <w:rPr>
            <w:rStyle w:val="Hyperlink"/>
            <w:sz w:val="14"/>
          </w:rPr>
          <w:t>industry</w:t>
        </w:r>
        <w:r w:rsidRPr="00784D19">
          <w:rPr>
            <w:rStyle w:val="Hyperlink"/>
            <w:noProof/>
            <w:sz w:val="14"/>
          </w:rPr>
          <w:drawing>
            <wp:inline distT="0" distB="0" distL="0" distR="0" wp14:anchorId="15C4CA6F" wp14:editId="3996AEE2">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784D19">
        <w:rPr>
          <w:sz w:val="16"/>
          <w:szCs w:val="16"/>
        </w:rPr>
        <w:t>.</w:t>
      </w:r>
      <w:r w:rsidRPr="00784D19">
        <w:rPr>
          <w:sz w:val="12"/>
        </w:rPr>
        <w:t>¶</w:t>
      </w:r>
      <w:r w:rsidRPr="00784D19">
        <w:rPr>
          <w:sz w:val="16"/>
          <w:szCs w:val="16"/>
        </w:rPr>
        <w:t xml:space="preserve"> </w:t>
      </w:r>
      <w:r w:rsidRPr="00784D19">
        <w:rPr>
          <w:rStyle w:val="StyleBoldUnderline"/>
        </w:rPr>
        <w:t>The Coast Guard remains prepared to contain, skim, burn or disperse a potential slick</w:t>
      </w:r>
      <w:r w:rsidRPr="00784D19">
        <w:rPr>
          <w:sz w:val="16"/>
          <w:szCs w:val="16"/>
        </w:rPr>
        <w:t xml:space="preserve">. And Cuban officials still yearn for a lucrative strike that would prop up its economy. A Russian </w:t>
      </w:r>
      <w:hyperlink r:id="rId19" w:history="1">
        <w:r w:rsidRPr="00784D19">
          <w:rPr>
            <w:rStyle w:val="Hyperlink"/>
            <w:sz w:val="14"/>
          </w:rPr>
          <w:t>company</w:t>
        </w:r>
        <w:r w:rsidRPr="00784D19">
          <w:rPr>
            <w:rStyle w:val="Hyperlink"/>
            <w:noProof/>
            <w:sz w:val="14"/>
          </w:rPr>
          <w:drawing>
            <wp:inline distT="0" distB="0" distL="0" distR="0" wp14:anchorId="64BFF488" wp14:editId="3314FCD8">
              <wp:extent cx="95250" cy="95250"/>
              <wp:effectExtent l="0" t="0" r="0" b="0"/>
              <wp:docPr id="5" name="Picture 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784D19">
        <w:rPr>
          <w:sz w:val="16"/>
          <w:szCs w:val="16"/>
        </w:rPr>
        <w:t xml:space="preserve">, </w:t>
      </w:r>
      <w:proofErr w:type="spellStart"/>
      <w:r w:rsidRPr="00784D19">
        <w:rPr>
          <w:sz w:val="16"/>
          <w:szCs w:val="16"/>
        </w:rPr>
        <w:t>Zarubezhneft</w:t>
      </w:r>
      <w:proofErr w:type="spellEnd"/>
      <w:r w:rsidRPr="00784D19">
        <w:rPr>
          <w:sz w:val="16"/>
          <w:szCs w:val="16"/>
        </w:rPr>
        <w:t>, is drilling an exploratory well in shallower waters hugging the Cuban shoreline south of the Bahamas.</w:t>
      </w:r>
      <w:r w:rsidRPr="00784D19">
        <w:rPr>
          <w:sz w:val="12"/>
        </w:rPr>
        <w:t>¶</w:t>
      </w:r>
      <w:r w:rsidRPr="00784D19">
        <w:rPr>
          <w:sz w:val="16"/>
          <w:szCs w:val="16"/>
        </w:rPr>
        <w:t xml:space="preserve"> But though some oil has been found offshore, </w:t>
      </w:r>
      <w:r w:rsidRPr="00784D19">
        <w:rPr>
          <w:rStyle w:val="StyleBoldUnderline"/>
        </w:rPr>
        <w:t>exploratory drilling in deep waters near currents that rush toward Florida has failed to reveal big deposits that would be commercially viable to extract, discouraging companies</w:t>
      </w:r>
      <w:r w:rsidRPr="00784D19">
        <w:rPr>
          <w:sz w:val="16"/>
          <w:szCs w:val="16"/>
        </w:rPr>
        <w:t xml:space="preserve"> from pouring more money into the search.</w:t>
      </w:r>
      <w:r w:rsidRPr="00784D19">
        <w:rPr>
          <w:sz w:val="12"/>
        </w:rPr>
        <w:t>¶</w:t>
      </w:r>
      <w:r w:rsidRPr="00784D19">
        <w:rPr>
          <w:sz w:val="16"/>
          <w:szCs w:val="16"/>
        </w:rPr>
        <w:t xml:space="preserve"> </w:t>
      </w:r>
      <w:r w:rsidRPr="00784D19">
        <w:rPr>
          <w:rStyle w:val="StyleBoldUnderline"/>
        </w:rPr>
        <w:t>"Those companies are saying, 'We cannot spend any more capital on this high-risk exploration. We'd rather go to Brazil; we'd rather go to Angola; we'd rather go to other places in the world where the technological and geological challenges are less</w:t>
      </w:r>
      <w:r w:rsidRPr="00784D19">
        <w:rPr>
          <w:sz w:val="16"/>
          <w:szCs w:val="16"/>
        </w:rPr>
        <w:t xml:space="preserve">,'" said Jorge </w:t>
      </w:r>
      <w:proofErr w:type="spellStart"/>
      <w:r w:rsidRPr="00784D19">
        <w:rPr>
          <w:sz w:val="16"/>
          <w:szCs w:val="16"/>
        </w:rPr>
        <w:t>Piñon</w:t>
      </w:r>
      <w:proofErr w:type="spellEnd"/>
      <w:r w:rsidRPr="00784D19">
        <w:rPr>
          <w:sz w:val="16"/>
          <w:szCs w:val="16"/>
        </w:rPr>
        <w:t xml:space="preserve">, an oil-industry analyst at </w:t>
      </w:r>
      <w:proofErr w:type="spellStart"/>
      <w:r w:rsidRPr="00784D19">
        <w:rPr>
          <w:sz w:val="16"/>
          <w:szCs w:val="16"/>
        </w:rPr>
        <w:t>the</w:t>
      </w:r>
      <w:hyperlink r:id="rId20" w:history="1">
        <w:r w:rsidRPr="00784D19">
          <w:rPr>
            <w:rStyle w:val="Hyperlink"/>
            <w:sz w:val="14"/>
          </w:rPr>
          <w:t>University</w:t>
        </w:r>
        <w:proofErr w:type="spellEnd"/>
        <w:r w:rsidRPr="00784D19">
          <w:rPr>
            <w:rStyle w:val="Hyperlink"/>
            <w:noProof/>
            <w:sz w:val="14"/>
          </w:rPr>
          <w:drawing>
            <wp:inline distT="0" distB="0" distL="0" distR="0" wp14:anchorId="4734B27A" wp14:editId="4BAFBB26">
              <wp:extent cx="95250" cy="95250"/>
              <wp:effectExtent l="0" t="0" r="0" b="0"/>
              <wp:docPr id="4" name="Picture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784D19">
        <w:rPr>
          <w:sz w:val="16"/>
          <w:szCs w:val="16"/>
        </w:rPr>
        <w:t xml:space="preserve"> of Texas who consults with U.S. and Cuban officials as well as energy companies.</w:t>
      </w:r>
    </w:p>
    <w:p w:rsidR="003876A0" w:rsidRDefault="003876A0" w:rsidP="003876A0"/>
    <w:p w:rsidR="003876A0" w:rsidRPr="00BE272B" w:rsidRDefault="003876A0" w:rsidP="003876A0">
      <w:pPr>
        <w:pStyle w:val="Heading4"/>
      </w:pPr>
      <w:r>
        <w:t>Cuba’s oil won’t be drilled for decades – high risk, low profit area</w:t>
      </w:r>
    </w:p>
    <w:p w:rsidR="003876A0" w:rsidRPr="00BE272B" w:rsidRDefault="003876A0" w:rsidP="003876A0">
      <w:pPr>
        <w:rPr>
          <w:sz w:val="16"/>
          <w:szCs w:val="16"/>
        </w:rPr>
      </w:pPr>
      <w:r w:rsidRPr="00BE272B">
        <w:rPr>
          <w:b/>
        </w:rPr>
        <w:t xml:space="preserve">Reuters 12 </w:t>
      </w:r>
      <w:r w:rsidRPr="00BE272B">
        <w:rPr>
          <w:sz w:val="16"/>
          <w:szCs w:val="16"/>
        </w:rPr>
        <w:t>("Drilling rig leaves Cuba, taking oil hopes with it," 11/14/12, http://www.reuters.com/article/2012/11/14/cuba-oil-rig-idUSL1E8MEHET20121114)//AM</w:t>
      </w:r>
    </w:p>
    <w:p w:rsidR="003876A0" w:rsidRPr="00BE272B" w:rsidRDefault="003876A0" w:rsidP="003876A0">
      <w:pPr>
        <w:rPr>
          <w:sz w:val="16"/>
          <w:szCs w:val="16"/>
        </w:rPr>
      </w:pPr>
    </w:p>
    <w:p w:rsidR="003876A0" w:rsidRPr="005971A4" w:rsidRDefault="003876A0" w:rsidP="003876A0">
      <w:pPr>
        <w:rPr>
          <w:sz w:val="16"/>
        </w:rPr>
      </w:pPr>
      <w:r w:rsidRPr="00BE272B">
        <w:rPr>
          <w:sz w:val="16"/>
        </w:rPr>
        <w:t xml:space="preserve">Other </w:t>
      </w:r>
      <w:r w:rsidRPr="00ED6249">
        <w:rPr>
          <w:rStyle w:val="StyleBoldUnderline"/>
        </w:rPr>
        <w:t xml:space="preserve">companies including Angola's </w:t>
      </w:r>
      <w:proofErr w:type="spellStart"/>
      <w:r w:rsidRPr="00ED6249">
        <w:rPr>
          <w:rStyle w:val="StyleBoldUnderline"/>
        </w:rPr>
        <w:t>Sonangol</w:t>
      </w:r>
      <w:proofErr w:type="spellEnd"/>
      <w:r w:rsidRPr="00ED6249">
        <w:rPr>
          <w:rStyle w:val="StyleBoldUnderline"/>
        </w:rPr>
        <w:t xml:space="preserve">, India's ONGC and </w:t>
      </w:r>
      <w:proofErr w:type="spellStart"/>
      <w:r w:rsidRPr="00ED6249">
        <w:rPr>
          <w:rStyle w:val="StyleBoldUnderline"/>
        </w:rPr>
        <w:t>Petrovietnam</w:t>
      </w:r>
      <w:proofErr w:type="spellEnd"/>
      <w:r w:rsidRPr="00ED6249">
        <w:rPr>
          <w:rStyle w:val="StyleBoldUnderline"/>
        </w:rPr>
        <w:t xml:space="preserve"> hold offshore exploration leases in Cuba, but none are known to have any imminent drilling plans.</w:t>
      </w:r>
      <w:r w:rsidRPr="00BE272B">
        <w:rPr>
          <w:rStyle w:val="StyleBoldUnderline"/>
          <w:sz w:val="12"/>
          <w:u w:val="none"/>
        </w:rPr>
        <w:t>¶</w:t>
      </w:r>
      <w:r w:rsidRPr="00BE272B">
        <w:rPr>
          <w:rStyle w:val="StyleBoldUnderline"/>
          <w:sz w:val="12"/>
        </w:rPr>
        <w:t xml:space="preserve"> </w:t>
      </w:r>
      <w:r w:rsidRPr="00ED6249">
        <w:rPr>
          <w:rStyle w:val="StyleBoldUnderline"/>
        </w:rPr>
        <w:t xml:space="preserve">Jorge </w:t>
      </w:r>
      <w:proofErr w:type="spellStart"/>
      <w:r w:rsidRPr="00ED6249">
        <w:rPr>
          <w:rStyle w:val="StyleBoldUnderline"/>
        </w:rPr>
        <w:t>Pinon</w:t>
      </w:r>
      <w:proofErr w:type="spellEnd"/>
      <w:r w:rsidRPr="00ED6249">
        <w:rPr>
          <w:rStyle w:val="StyleBoldUnderline"/>
        </w:rPr>
        <w:t xml:space="preserve">, a Cuba oil expert at the University of Texas in Austin, </w:t>
      </w:r>
      <w:r w:rsidRPr="00BE272B">
        <w:rPr>
          <w:sz w:val="16"/>
        </w:rPr>
        <w:t xml:space="preserve">said it could be a decade or more before anyone takes another chance on Cuba's </w:t>
      </w:r>
      <w:proofErr w:type="spellStart"/>
      <w:r w:rsidRPr="00BE272B">
        <w:rPr>
          <w:sz w:val="16"/>
        </w:rPr>
        <w:t>deepwater</w:t>
      </w:r>
      <w:proofErr w:type="spellEnd"/>
      <w:r w:rsidRPr="00BE272B">
        <w:rPr>
          <w:sz w:val="16"/>
        </w:rPr>
        <w:t xml:space="preserve"> fields.</w:t>
      </w:r>
      <w:r w:rsidRPr="00BE272B">
        <w:rPr>
          <w:sz w:val="12"/>
        </w:rPr>
        <w:t>¶</w:t>
      </w:r>
      <w:r w:rsidRPr="00BE272B">
        <w:rPr>
          <w:sz w:val="16"/>
        </w:rPr>
        <w:t xml:space="preserve"> "</w:t>
      </w:r>
      <w:r w:rsidRPr="00ED6249">
        <w:rPr>
          <w:rStyle w:val="StyleBoldUnderline"/>
        </w:rPr>
        <w:t>This deal is done. It's going to take a long time before the next one," he said. "You could even be looking at 15 to 20 years if you put it all together."</w:t>
      </w:r>
      <w:r w:rsidRPr="00BE272B">
        <w:rPr>
          <w:rStyle w:val="StyleBoldUnderline"/>
          <w:sz w:val="12"/>
          <w:u w:val="none"/>
        </w:rPr>
        <w:t>¶</w:t>
      </w:r>
      <w:r w:rsidRPr="00BE272B">
        <w:rPr>
          <w:rStyle w:val="StyleBoldUnderline"/>
          <w:sz w:val="12"/>
        </w:rPr>
        <w:t xml:space="preserve"> </w:t>
      </w:r>
      <w:r w:rsidRPr="00BE272B">
        <w:rPr>
          <w:sz w:val="16"/>
        </w:rPr>
        <w:t xml:space="preserve">He said </w:t>
      </w:r>
      <w:r w:rsidRPr="00ED6249">
        <w:rPr>
          <w:rStyle w:val="StyleBoldUnderline"/>
        </w:rPr>
        <w:t xml:space="preserve">the difficult geology encountered by </w:t>
      </w:r>
      <w:proofErr w:type="spellStart"/>
      <w:r w:rsidRPr="00ED6249">
        <w:rPr>
          <w:rStyle w:val="StyleBoldUnderline"/>
        </w:rPr>
        <w:t>Repsol</w:t>
      </w:r>
      <w:proofErr w:type="spellEnd"/>
      <w:r w:rsidRPr="00ED6249">
        <w:rPr>
          <w:rStyle w:val="StyleBoldUnderline"/>
        </w:rPr>
        <w:t xml:space="preserve"> and </w:t>
      </w:r>
      <w:proofErr w:type="spellStart"/>
      <w:r w:rsidRPr="00ED6249">
        <w:rPr>
          <w:rStyle w:val="StyleBoldUnderline"/>
        </w:rPr>
        <w:t>Petronas</w:t>
      </w:r>
      <w:proofErr w:type="spellEnd"/>
      <w:r w:rsidRPr="00ED6249">
        <w:rPr>
          <w:rStyle w:val="StyleBoldUnderline"/>
        </w:rPr>
        <w:t xml:space="preserve"> is discouraging, as is the fact that companies must pass through the crucible of long-hostile U.S.-Cuba relations.</w:t>
      </w:r>
      <w:r w:rsidRPr="00BE272B">
        <w:rPr>
          <w:rStyle w:val="StyleBoldUnderline"/>
          <w:sz w:val="12"/>
          <w:u w:val="none"/>
        </w:rPr>
        <w:t>¶</w:t>
      </w:r>
      <w:r w:rsidRPr="00BE272B">
        <w:rPr>
          <w:rStyle w:val="StyleBoldUnderline"/>
          <w:sz w:val="12"/>
        </w:rPr>
        <w:t xml:space="preserve"> </w:t>
      </w:r>
      <w:r w:rsidRPr="00BE272B">
        <w:rPr>
          <w:sz w:val="16"/>
        </w:rPr>
        <w:t xml:space="preserve">The five-decade-long </w:t>
      </w:r>
      <w:r w:rsidRPr="00BE272B">
        <w:rPr>
          <w:rStyle w:val="StyleBoldUnderline"/>
        </w:rPr>
        <w:t>U.S. trade embargo against the island</w:t>
      </w:r>
      <w:r w:rsidRPr="00BE272B">
        <w:rPr>
          <w:sz w:val="16"/>
        </w:rPr>
        <w:t xml:space="preserve"> 90 miles (145 km) away </w:t>
      </w:r>
      <w:r w:rsidRPr="00BE272B">
        <w:rPr>
          <w:rStyle w:val="StyleBoldUnderline"/>
        </w:rPr>
        <w:t>makes it difficult to find a suitable drilling rig for Cuba. Would-be drillers face political pressure from U.S. opponents of the Cuban government.</w:t>
      </w:r>
      <w:r w:rsidRPr="00BE272B">
        <w:rPr>
          <w:rStyle w:val="StyleBoldUnderline"/>
          <w:sz w:val="12"/>
          <w:u w:val="none"/>
        </w:rPr>
        <w:t>¶</w:t>
      </w:r>
      <w:r w:rsidRPr="00BE272B">
        <w:rPr>
          <w:rStyle w:val="StyleBoldUnderline"/>
          <w:sz w:val="12"/>
        </w:rPr>
        <w:t xml:space="preserve"> </w:t>
      </w:r>
      <w:r w:rsidRPr="00BE272B">
        <w:rPr>
          <w:sz w:val="16"/>
        </w:rPr>
        <w:t xml:space="preserve">"It's a difficult, tendentious process. </w:t>
      </w:r>
      <w:r w:rsidRPr="00BE272B">
        <w:rPr>
          <w:rStyle w:val="StyleBoldUnderline"/>
        </w:rPr>
        <w:t>There are a lot of other places in the world today where oil companies can go to explore -</w:t>
      </w:r>
      <w:r>
        <w:rPr>
          <w:rStyle w:val="StyleBoldUnderline"/>
        </w:rPr>
        <w:t xml:space="preserve"> </w:t>
      </w:r>
      <w:hyperlink r:id="rId21" w:tooltip="Full coverage of Brazil" w:history="1">
        <w:r w:rsidRPr="00BE272B">
          <w:rPr>
            <w:rStyle w:val="StyleBoldUnderline"/>
          </w:rPr>
          <w:t>Brazil</w:t>
        </w:r>
      </w:hyperlink>
      <w:r w:rsidRPr="00BE272B">
        <w:rPr>
          <w:rStyle w:val="StyleBoldUnderline"/>
        </w:rPr>
        <w:t>, Angola, the U.S. Gulf of</w:t>
      </w:r>
      <w:r>
        <w:rPr>
          <w:rStyle w:val="StyleBoldUnderline"/>
        </w:rPr>
        <w:t xml:space="preserve"> </w:t>
      </w:r>
      <w:hyperlink r:id="rId22" w:history="1">
        <w:r w:rsidRPr="00BE272B">
          <w:rPr>
            <w:rStyle w:val="StyleBoldUnderline"/>
          </w:rPr>
          <w:t>Mexico</w:t>
        </w:r>
      </w:hyperlink>
      <w:r w:rsidRPr="00BE272B">
        <w:rPr>
          <w:rStyle w:val="StyleBoldUnderline"/>
        </w:rPr>
        <w:t xml:space="preserve">, for example </w:t>
      </w:r>
      <w:r w:rsidRPr="00BE272B">
        <w:rPr>
          <w:rStyle w:val="StyleBoldUnderline"/>
        </w:rPr>
        <w:lastRenderedPageBreak/>
        <w:t>- so Cuba has lost its place in the pecking order</w:t>
      </w:r>
      <w:r w:rsidRPr="00BE272B">
        <w:rPr>
          <w:sz w:val="16"/>
        </w:rPr>
        <w:t xml:space="preserve">," </w:t>
      </w:r>
      <w:proofErr w:type="spellStart"/>
      <w:r w:rsidRPr="00BE272B">
        <w:rPr>
          <w:sz w:val="16"/>
        </w:rPr>
        <w:t>Pinon</w:t>
      </w:r>
      <w:proofErr w:type="spellEnd"/>
      <w:r w:rsidRPr="00BE272B">
        <w:rPr>
          <w:sz w:val="16"/>
        </w:rPr>
        <w:t xml:space="preserve"> said.</w:t>
      </w:r>
      <w:r w:rsidRPr="00BE272B">
        <w:rPr>
          <w:sz w:val="12"/>
        </w:rPr>
        <w:t>¶</w:t>
      </w:r>
      <w:r w:rsidRPr="00BE272B">
        <w:rPr>
          <w:sz w:val="16"/>
        </w:rPr>
        <w:t xml:space="preserve"> Cuba's next best hope now lies with Russia's </w:t>
      </w:r>
      <w:proofErr w:type="spellStart"/>
      <w:r w:rsidRPr="00BE272B">
        <w:rPr>
          <w:sz w:val="16"/>
        </w:rPr>
        <w:t>Zarubezhneft</w:t>
      </w:r>
      <w:proofErr w:type="spellEnd"/>
      <w:r w:rsidRPr="00BE272B">
        <w:rPr>
          <w:sz w:val="16"/>
        </w:rPr>
        <w:t>, which soon will begin drilling in shallower water about 200 miles (320 km) east of Havana.</w:t>
      </w:r>
      <w:r w:rsidRPr="00BE272B">
        <w:rPr>
          <w:sz w:val="12"/>
        </w:rPr>
        <w:t>¶</w:t>
      </w:r>
      <w:r w:rsidRPr="00BE272B">
        <w:rPr>
          <w:sz w:val="16"/>
        </w:rPr>
        <w:t xml:space="preserve"> </w:t>
      </w:r>
    </w:p>
    <w:p w:rsidR="003876A0" w:rsidRDefault="003876A0" w:rsidP="003876A0"/>
    <w:p w:rsidR="00413530" w:rsidRPr="00124B69" w:rsidRDefault="00413530" w:rsidP="00413530">
      <w:pPr>
        <w:pStyle w:val="Heading4"/>
      </w:pPr>
      <w:r w:rsidRPr="00124B69">
        <w:t>The embargo delays and makes it near impossible to drill in Cuba</w:t>
      </w:r>
    </w:p>
    <w:p w:rsidR="00413530" w:rsidRPr="00124B69" w:rsidRDefault="00413530" w:rsidP="00413530">
      <w:proofErr w:type="spellStart"/>
      <w:r w:rsidRPr="00124B69">
        <w:rPr>
          <w:b/>
        </w:rPr>
        <w:t>Bolstad</w:t>
      </w:r>
      <w:proofErr w:type="spellEnd"/>
      <w:r w:rsidRPr="00124B69">
        <w:rPr>
          <w:b/>
        </w:rPr>
        <w:t xml:space="preserve"> 11</w:t>
      </w:r>
      <w:r w:rsidRPr="00124B69">
        <w:t xml:space="preserve"> – Environment, food safety and agriculture reporter for McClatchy Newspapers (Erika, “Cuba shows U.S. its response plans in case of oil spill,” McClatchy, 12/12/11, http://www.mcclatchydc.com/2011/12/12/132877/cuba-shows-us-its-response-plans.html#.Ud7-5vm1Fsk)//Bwang</w:t>
      </w:r>
    </w:p>
    <w:p w:rsidR="00413530" w:rsidRPr="00124B69" w:rsidRDefault="00413530" w:rsidP="00413530">
      <w:r w:rsidRPr="00124B69">
        <w:t xml:space="preserve">*Note: </w:t>
      </w:r>
      <w:proofErr w:type="spellStart"/>
      <w:r w:rsidRPr="00124B69">
        <w:t>Repsol</w:t>
      </w:r>
      <w:proofErr w:type="spellEnd"/>
      <w:r w:rsidRPr="00124B69">
        <w:t xml:space="preserve"> left due to geological problems there</w:t>
      </w:r>
    </w:p>
    <w:p w:rsidR="00413530" w:rsidRPr="005A40E7" w:rsidRDefault="00413530" w:rsidP="00413530">
      <w:pPr>
        <w:rPr>
          <w:sz w:val="16"/>
        </w:rPr>
      </w:pPr>
    </w:p>
    <w:p w:rsidR="00413530" w:rsidRPr="00124B69" w:rsidRDefault="00413530" w:rsidP="00413530">
      <w:pPr>
        <w:rPr>
          <w:u w:val="single"/>
        </w:rPr>
      </w:pPr>
      <w:r w:rsidRPr="00124B69">
        <w:rPr>
          <w:u w:val="single"/>
        </w:rPr>
        <w:t>Although U.S. officials say they're not actively working to keep Cubans from drilling in their own waters, the Cuba embargo</w:t>
      </w:r>
      <w:r w:rsidRPr="005A40E7">
        <w:rPr>
          <w:sz w:val="16"/>
        </w:rPr>
        <w:t xml:space="preserve"> that's been in place since the 1960s may </w:t>
      </w:r>
      <w:r w:rsidRPr="00124B69">
        <w:rPr>
          <w:u w:val="single"/>
        </w:rPr>
        <w:t>have slowed things down.</w:t>
      </w:r>
    </w:p>
    <w:p w:rsidR="00413530" w:rsidRPr="00124B69" w:rsidRDefault="00413530" w:rsidP="00413530">
      <w:pPr>
        <w:rPr>
          <w:u w:val="single"/>
        </w:rPr>
      </w:pPr>
      <w:proofErr w:type="spellStart"/>
      <w:r w:rsidRPr="00124B69">
        <w:rPr>
          <w:u w:val="single"/>
        </w:rPr>
        <w:t>Repsol</w:t>
      </w:r>
      <w:proofErr w:type="spellEnd"/>
      <w:r w:rsidRPr="00124B69">
        <w:rPr>
          <w:u w:val="single"/>
        </w:rPr>
        <w:t xml:space="preserve"> had to find an oil rig made from fewer than 10 percent U.S. components — not an easy task. Although few rigs are made in the United States, many components of them are, including software and blowout preventers.</w:t>
      </w:r>
    </w:p>
    <w:p w:rsidR="00413530" w:rsidRPr="005A40E7" w:rsidRDefault="00413530" w:rsidP="00413530">
      <w:pPr>
        <w:rPr>
          <w:sz w:val="16"/>
        </w:rPr>
      </w:pPr>
      <w:r w:rsidRPr="005A40E7">
        <w:rPr>
          <w:sz w:val="16"/>
        </w:rPr>
        <w:t xml:space="preserve">The rig, which is owned by a subsidiary of the Italian oil company </w:t>
      </w:r>
      <w:proofErr w:type="spellStart"/>
      <w:r w:rsidRPr="005A40E7">
        <w:rPr>
          <w:sz w:val="16"/>
        </w:rPr>
        <w:t>Eni</w:t>
      </w:r>
      <w:proofErr w:type="spellEnd"/>
      <w:r w:rsidRPr="005A40E7">
        <w:rPr>
          <w:sz w:val="16"/>
        </w:rPr>
        <w:t xml:space="preserve">, will be used next by a rotation of state-owned oil companies: </w:t>
      </w:r>
      <w:proofErr w:type="spellStart"/>
      <w:r w:rsidRPr="005A40E7">
        <w:rPr>
          <w:sz w:val="16"/>
        </w:rPr>
        <w:t>Petronas</w:t>
      </w:r>
      <w:proofErr w:type="spellEnd"/>
      <w:r w:rsidRPr="005A40E7">
        <w:rPr>
          <w:sz w:val="16"/>
        </w:rPr>
        <w:t>, a Malaysian company, and the Oil and Natural Gas Corp., an Indian company that will be partnering with Russia's Gazprom.</w:t>
      </w:r>
    </w:p>
    <w:p w:rsidR="00413530" w:rsidRPr="00124B69" w:rsidRDefault="00413530" w:rsidP="00413530">
      <w:pPr>
        <w:rPr>
          <w:u w:val="single"/>
        </w:rPr>
      </w:pPr>
      <w:r w:rsidRPr="00124B69">
        <w:rPr>
          <w:u w:val="single"/>
        </w:rPr>
        <w:t>"That rig was custom-built to be sure that it met the embargo limitations,"</w:t>
      </w:r>
      <w:r w:rsidRPr="005A40E7">
        <w:rPr>
          <w:sz w:val="16"/>
        </w:rPr>
        <w:t xml:space="preserve"> said Jorge </w:t>
      </w:r>
      <w:proofErr w:type="spellStart"/>
      <w:r w:rsidRPr="005A40E7">
        <w:rPr>
          <w:sz w:val="16"/>
        </w:rPr>
        <w:t>Pinon</w:t>
      </w:r>
      <w:proofErr w:type="spellEnd"/>
      <w:r w:rsidRPr="005A40E7">
        <w:rPr>
          <w:sz w:val="16"/>
        </w:rPr>
        <w:t xml:space="preserve">, a former Amoco executive and a visiting research fellow with Florida International University's Latin American and Caribbean Center's Cuban Research Institute. </w:t>
      </w:r>
      <w:r w:rsidRPr="00124B69">
        <w:rPr>
          <w:u w:val="single"/>
        </w:rPr>
        <w:t>"That's why it's taken so long, over the last three years, for international oil companies to be able to drill in Cuba."</w:t>
      </w:r>
    </w:p>
    <w:p w:rsidR="00413530" w:rsidRPr="005A40E7" w:rsidRDefault="00413530" w:rsidP="00413530">
      <w:pPr>
        <w:rPr>
          <w:sz w:val="16"/>
        </w:rPr>
      </w:pPr>
      <w:proofErr w:type="spellStart"/>
      <w:r w:rsidRPr="005A40E7">
        <w:rPr>
          <w:sz w:val="16"/>
        </w:rPr>
        <w:t>Pinon</w:t>
      </w:r>
      <w:proofErr w:type="spellEnd"/>
      <w:r w:rsidRPr="005A40E7">
        <w:rPr>
          <w:sz w:val="16"/>
        </w:rPr>
        <w:t xml:space="preserve"> and other experts in Cuba's drilling and regulatory abilities remain concerned that </w:t>
      </w:r>
      <w:r w:rsidRPr="00124B69">
        <w:rPr>
          <w:u w:val="single"/>
        </w:rPr>
        <w:t xml:space="preserve">the U.S. government hasn't spoken with the state-owned oil giants that will be leasing the rig after </w:t>
      </w:r>
      <w:proofErr w:type="spellStart"/>
      <w:r w:rsidRPr="00124B69">
        <w:rPr>
          <w:u w:val="single"/>
        </w:rPr>
        <w:t>Repsol</w:t>
      </w:r>
      <w:proofErr w:type="spellEnd"/>
      <w:r w:rsidRPr="00124B69">
        <w:rPr>
          <w:u w:val="single"/>
        </w:rPr>
        <w:t xml:space="preserve"> to drill in Cuban waters</w:t>
      </w:r>
      <w:r w:rsidRPr="005A40E7">
        <w:rPr>
          <w:sz w:val="16"/>
        </w:rPr>
        <w:t>.</w:t>
      </w:r>
    </w:p>
    <w:p w:rsidR="003876A0" w:rsidRPr="009328F5" w:rsidRDefault="003876A0" w:rsidP="003876A0"/>
    <w:p w:rsidR="003876A0" w:rsidRDefault="003876A0" w:rsidP="003876A0">
      <w:pPr>
        <w:pStyle w:val="Heading2"/>
      </w:pPr>
      <w:r>
        <w:lastRenderedPageBreak/>
        <w:t>2nc status quo solves</w:t>
      </w:r>
    </w:p>
    <w:p w:rsidR="003876A0" w:rsidRDefault="003876A0" w:rsidP="003876A0">
      <w:pPr>
        <w:rPr>
          <w:rStyle w:val="StyleBoldUnderline"/>
        </w:rPr>
      </w:pPr>
    </w:p>
    <w:p w:rsidR="003876A0" w:rsidRPr="005971A4" w:rsidRDefault="003876A0" w:rsidP="003876A0">
      <w:pPr>
        <w:pStyle w:val="Heading4"/>
      </w:pPr>
      <w:r>
        <w:t>Status quo solves – the US has already quietly authorized companies to respond to spills</w:t>
      </w:r>
    </w:p>
    <w:p w:rsidR="003876A0" w:rsidRPr="005971A4" w:rsidRDefault="003876A0" w:rsidP="003876A0">
      <w:pPr>
        <w:rPr>
          <w:sz w:val="16"/>
          <w:szCs w:val="16"/>
        </w:rPr>
      </w:pPr>
      <w:r w:rsidRPr="005971A4">
        <w:rPr>
          <w:b/>
        </w:rPr>
        <w:t>Bloomberg 11</w:t>
      </w:r>
      <w:r w:rsidRPr="005971A4">
        <w:rPr>
          <w:sz w:val="16"/>
          <w:szCs w:val="16"/>
        </w:rPr>
        <w:t xml:space="preserve"> ("Cuba oil drilling tests U.S. on protecting Florida or embargo," 12/9/11, http://fuelfix.com/blog/2011/12/09/cuba-oil-drilling-tests-u-s-on-protecting-florida-or-embargo/)//AM</w:t>
      </w:r>
    </w:p>
    <w:p w:rsidR="003876A0" w:rsidRPr="005971A4" w:rsidRDefault="003876A0" w:rsidP="003876A0"/>
    <w:p w:rsidR="003876A0" w:rsidRPr="005971A4" w:rsidRDefault="003876A0" w:rsidP="003876A0">
      <w:pPr>
        <w:rPr>
          <w:sz w:val="16"/>
          <w:szCs w:val="16"/>
        </w:rPr>
      </w:pPr>
      <w:r w:rsidRPr="005971A4">
        <w:rPr>
          <w:sz w:val="12"/>
        </w:rPr>
        <w:t>¶</w:t>
      </w:r>
      <w:r w:rsidRPr="005971A4">
        <w:rPr>
          <w:sz w:val="16"/>
          <w:szCs w:val="16"/>
        </w:rPr>
        <w:t xml:space="preserve"> </w:t>
      </w:r>
      <w:r w:rsidRPr="005971A4">
        <w:rPr>
          <w:rStyle w:val="StyleBoldUnderline"/>
        </w:rPr>
        <w:t>U.S. officials say they are doing all they can to ensure safe drilling off Cuba.</w:t>
      </w:r>
      <w:r w:rsidRPr="005971A4">
        <w:rPr>
          <w:rStyle w:val="StyleBoldUnderline"/>
          <w:sz w:val="12"/>
          <w:u w:val="none"/>
        </w:rPr>
        <w:t>¶</w:t>
      </w:r>
      <w:r w:rsidRPr="005971A4">
        <w:rPr>
          <w:rStyle w:val="StyleBoldUnderline"/>
          <w:sz w:val="12"/>
        </w:rPr>
        <w:t xml:space="preserve"> </w:t>
      </w:r>
      <w:r w:rsidRPr="005971A4">
        <w:rPr>
          <w:rStyle w:val="StyleBoldUnderline"/>
        </w:rPr>
        <w:t xml:space="preserve">“We are quite focused, and have been for many, many months” on “doing anything within our power to protect U.S. shores </w:t>
      </w:r>
      <w:r w:rsidRPr="005971A4">
        <w:rPr>
          <w:sz w:val="16"/>
          <w:szCs w:val="16"/>
        </w:rPr>
        <w:t xml:space="preserve">and U.S. coastline,” Tommy </w:t>
      </w:r>
      <w:proofErr w:type="spellStart"/>
      <w:r w:rsidRPr="005971A4">
        <w:rPr>
          <w:sz w:val="16"/>
          <w:szCs w:val="16"/>
        </w:rPr>
        <w:t>Beaudreau</w:t>
      </w:r>
      <w:proofErr w:type="spellEnd"/>
      <w:r w:rsidRPr="005971A4">
        <w:rPr>
          <w:sz w:val="16"/>
          <w:szCs w:val="16"/>
        </w:rPr>
        <w:t>, director of the Bureau of Ocean Energy Management, an industry regulator, said in a Nov. 29 interview at Bloomberg’s Washington office.  Wild Well Control</w:t>
      </w:r>
      <w:r w:rsidRPr="005971A4">
        <w:rPr>
          <w:sz w:val="12"/>
        </w:rPr>
        <w:t>¶</w:t>
      </w:r>
      <w:r w:rsidRPr="005971A4">
        <w:rPr>
          <w:sz w:val="16"/>
          <w:szCs w:val="16"/>
        </w:rPr>
        <w:t xml:space="preserve"> </w:t>
      </w:r>
      <w:proofErr w:type="gramStart"/>
      <w:r w:rsidRPr="005971A4">
        <w:rPr>
          <w:rStyle w:val="StyleBoldUnderline"/>
        </w:rPr>
        <w:t>The</w:t>
      </w:r>
      <w:proofErr w:type="gramEnd"/>
      <w:r w:rsidRPr="005971A4">
        <w:rPr>
          <w:rStyle w:val="StyleBoldUnderline"/>
        </w:rPr>
        <w:t xml:space="preserve"> administration has issued</w:t>
      </w:r>
      <w:r w:rsidRPr="005971A4">
        <w:rPr>
          <w:sz w:val="16"/>
          <w:szCs w:val="16"/>
        </w:rPr>
        <w:t xml:space="preserve"> some </w:t>
      </w:r>
      <w:r w:rsidRPr="005971A4">
        <w:rPr>
          <w:rStyle w:val="StyleBoldUnderline"/>
        </w:rPr>
        <w:t>licenses to U.S. companies to respond to a spill in Cuban waters, Mark Toner, a spokesman for the State Department, said</w:t>
      </w:r>
      <w:r w:rsidRPr="005971A4">
        <w:rPr>
          <w:sz w:val="16"/>
          <w:szCs w:val="16"/>
        </w:rPr>
        <w:t xml:space="preserve"> in an e-mail. He didn’t say how many have been approved, and the Commerce and Treasury departments didn’t respond to e-mailed requests for comment.</w:t>
      </w:r>
      <w:r w:rsidRPr="005971A4">
        <w:rPr>
          <w:sz w:val="12"/>
        </w:rPr>
        <w:t>¶</w:t>
      </w:r>
      <w:r w:rsidRPr="005971A4">
        <w:rPr>
          <w:sz w:val="16"/>
          <w:szCs w:val="16"/>
        </w:rPr>
        <w:t xml:space="preserve"> </w:t>
      </w:r>
      <w:r w:rsidRPr="005971A4">
        <w:rPr>
          <w:rStyle w:val="StyleBoldUnderline"/>
        </w:rPr>
        <w:t>Wild Well Control Inc. of Houston is one permit recipient, according to Hunt of the drilling contractors’ trade group</w:t>
      </w:r>
      <w:r w:rsidRPr="005971A4">
        <w:rPr>
          <w:sz w:val="16"/>
          <w:szCs w:val="16"/>
        </w:rPr>
        <w:t>. The company didn’t respond to e-mails and phone calls seeking comment.</w:t>
      </w:r>
      <w:r w:rsidRPr="005971A4">
        <w:rPr>
          <w:sz w:val="12"/>
        </w:rPr>
        <w:t>¶</w:t>
      </w:r>
      <w:r w:rsidRPr="005971A4">
        <w:rPr>
          <w:sz w:val="16"/>
          <w:szCs w:val="16"/>
        </w:rPr>
        <w:t xml:space="preserve"> “Helix plans to build a new subsea containment cap to safeguard drilling operations in Cuba,” Cameron Wallace, a spokesman for that company said in an e-mail about its request for U.S. licenses. “The cap and associated equipment will be staged at a U.S. port near to the drilling site to minimize response time.”</w:t>
      </w:r>
    </w:p>
    <w:p w:rsidR="003876A0" w:rsidRPr="00BE272B" w:rsidRDefault="003876A0" w:rsidP="003876A0"/>
    <w:p w:rsidR="009328F5" w:rsidRDefault="009328F5" w:rsidP="00DE3008">
      <w:pPr>
        <w:pStyle w:val="Heading2"/>
      </w:pPr>
      <w:r>
        <w:lastRenderedPageBreak/>
        <w:t xml:space="preserve">2nc </w:t>
      </w:r>
      <w:r w:rsidR="003876A0">
        <w:t>plan can’t solve spills</w:t>
      </w:r>
    </w:p>
    <w:p w:rsidR="009328F5" w:rsidRPr="00A54B41" w:rsidRDefault="009328F5" w:rsidP="009328F5">
      <w:pPr>
        <w:pStyle w:val="Heading4"/>
      </w:pPr>
      <w:r>
        <w:t>US oil drilling doesn’t solve – still risks spills</w:t>
      </w:r>
    </w:p>
    <w:p w:rsidR="009328F5" w:rsidRPr="00A54B41" w:rsidRDefault="009328F5" w:rsidP="009328F5">
      <w:pPr>
        <w:rPr>
          <w:sz w:val="16"/>
          <w:szCs w:val="16"/>
        </w:rPr>
      </w:pPr>
      <w:r w:rsidRPr="00A54B41">
        <w:rPr>
          <w:b/>
        </w:rPr>
        <w:t>Quintero 12</w:t>
      </w:r>
      <w:r w:rsidRPr="00BB0358">
        <w:t xml:space="preserve"> </w:t>
      </w:r>
      <w:r w:rsidRPr="00A54B41">
        <w:rPr>
          <w:sz w:val="16"/>
          <w:szCs w:val="16"/>
        </w:rPr>
        <w:t>Director of Latino Advocacy, Natural Resources Defense Council [NRDC] (Adrianna, "A New Cuban Crisis Threatens Florida's Coasts," 2/3/12, http://vocesverdes.org/a-new-cuban-crisis-threatens-floridas-coasts/)//AM</w:t>
      </w:r>
    </w:p>
    <w:p w:rsidR="009328F5" w:rsidRDefault="009328F5" w:rsidP="009328F5">
      <w:pPr>
        <w:rPr>
          <w:rStyle w:val="StyleBoldUnderline"/>
        </w:rPr>
      </w:pPr>
    </w:p>
    <w:p w:rsidR="009328F5" w:rsidRPr="00A54B41" w:rsidRDefault="009328F5" w:rsidP="009328F5">
      <w:pPr>
        <w:rPr>
          <w:sz w:val="16"/>
        </w:rPr>
      </w:pPr>
      <w:r w:rsidRPr="00BB0358">
        <w:rPr>
          <w:rStyle w:val="StyleBoldUnderline"/>
        </w:rPr>
        <w:t xml:space="preserve">The risks of drilling are real and not limited to drilling done by countries </w:t>
      </w:r>
      <w:proofErr w:type="gramStart"/>
      <w:r w:rsidRPr="00BB0358">
        <w:rPr>
          <w:rStyle w:val="StyleBoldUnderline"/>
        </w:rPr>
        <w:t>who</w:t>
      </w:r>
      <w:proofErr w:type="gramEnd"/>
      <w:r w:rsidRPr="00BB0358">
        <w:rPr>
          <w:rStyle w:val="StyleBoldUnderline"/>
        </w:rPr>
        <w:t xml:space="preserve"> we don’t play well with. Yes, the dangers of a spi</w:t>
      </w:r>
      <w:r>
        <w:rPr>
          <w:rStyle w:val="StyleBoldUnderline"/>
        </w:rPr>
        <w:t xml:space="preserve">ll in Cuba are real and out of </w:t>
      </w:r>
      <w:r w:rsidRPr="00BB0358">
        <w:rPr>
          <w:rStyle w:val="StyleBoldUnderline"/>
        </w:rPr>
        <w:t xml:space="preserve">our hands, but </w:t>
      </w:r>
      <w:r w:rsidRPr="00A54B41">
        <w:rPr>
          <w:rStyle w:val="Emphasis"/>
        </w:rPr>
        <w:t>even where U.S. drilling is concerned</w:t>
      </w:r>
      <w:r w:rsidRPr="00BB0358">
        <w:rPr>
          <w:rStyle w:val="StyleBoldUnderline"/>
        </w:rPr>
        <w:t>, the president’s</w:t>
      </w:r>
      <w:r>
        <w:rPr>
          <w:rStyle w:val="StyleBoldUnderline"/>
        </w:rPr>
        <w:t xml:space="preserve"> </w:t>
      </w:r>
      <w:hyperlink r:id="rId23" w:tgtFrame="_new" w:history="1">
        <w:r w:rsidRPr="00BB0358">
          <w:rPr>
            <w:rStyle w:val="StyleBoldUnderline"/>
          </w:rPr>
          <w:t xml:space="preserve">National Commission on the BP </w:t>
        </w:r>
        <w:proofErr w:type="spellStart"/>
        <w:r w:rsidRPr="00BB0358">
          <w:rPr>
            <w:rStyle w:val="StyleBoldUnderline"/>
          </w:rPr>
          <w:t>Deepwater</w:t>
        </w:r>
        <w:proofErr w:type="spellEnd"/>
        <w:r w:rsidRPr="00BB0358">
          <w:rPr>
            <w:rStyle w:val="StyleBoldUnderline"/>
          </w:rPr>
          <w:t xml:space="preserve"> Horizon Oil Spill and Offshore Drilling</w:t>
        </w:r>
      </w:hyperlink>
      <w:r w:rsidRPr="00BB0358">
        <w:rPr>
          <w:rStyle w:val="StyleBoldUnderline"/>
        </w:rPr>
        <w:t> concluded the oil industry lacked the kind of safety culture that could prevent another disaster.</w:t>
      </w:r>
      <w:r w:rsidRPr="00A54B41">
        <w:rPr>
          <w:sz w:val="16"/>
        </w:rPr>
        <w:t xml:space="preserve"> And even here, </w:t>
      </w:r>
      <w:hyperlink r:id="rId24" w:tgtFrame="_new" w:history="1">
        <w:r w:rsidRPr="00BB0358">
          <w:rPr>
            <w:rStyle w:val="StyleBoldUnderline"/>
          </w:rPr>
          <w:t>the government lacks the authority and resources</w:t>
        </w:r>
      </w:hyperlink>
      <w:r w:rsidRPr="00BB0358">
        <w:rPr>
          <w:rStyle w:val="StyleBoldUnderline"/>
        </w:rPr>
        <w:t> necessary to police the industry.</w:t>
      </w:r>
      <w:r w:rsidRPr="00A54B41">
        <w:rPr>
          <w:sz w:val="16"/>
        </w:rPr>
        <w:t xml:space="preserve"> We cannot waste another opportunity to take measures to ensure the safety and </w:t>
      </w:r>
      <w:proofErr w:type="spellStart"/>
      <w:r w:rsidRPr="00A54B41">
        <w:rPr>
          <w:sz w:val="16"/>
        </w:rPr>
        <w:t>well being</w:t>
      </w:r>
      <w:proofErr w:type="spellEnd"/>
      <w:r w:rsidRPr="00A54B41">
        <w:rPr>
          <w:sz w:val="16"/>
        </w:rPr>
        <w:t xml:space="preserve"> of our communities by holding polluters and policy makers accountable.</w:t>
      </w:r>
    </w:p>
    <w:p w:rsidR="009328F5" w:rsidRDefault="009328F5" w:rsidP="009328F5">
      <w:pPr>
        <w:rPr>
          <w:sz w:val="16"/>
        </w:rPr>
      </w:pPr>
    </w:p>
    <w:p w:rsidR="009328F5" w:rsidRDefault="009328F5" w:rsidP="009328F5">
      <w:pPr>
        <w:rPr>
          <w:sz w:val="16"/>
        </w:rPr>
      </w:pPr>
    </w:p>
    <w:p w:rsidR="009328F5" w:rsidRDefault="009328F5" w:rsidP="009328F5">
      <w:pPr>
        <w:pStyle w:val="Heading4"/>
      </w:pPr>
      <w:r>
        <w:t>Oil coop can’t solve spills – Cuba won’t tell us in time, and won’t affect overall relations</w:t>
      </w:r>
    </w:p>
    <w:p w:rsidR="009328F5" w:rsidRPr="00BE1917" w:rsidRDefault="009328F5" w:rsidP="009328F5">
      <w:pPr>
        <w:rPr>
          <w:sz w:val="16"/>
          <w:szCs w:val="16"/>
        </w:rPr>
      </w:pPr>
      <w:r w:rsidRPr="00BE1917">
        <w:rPr>
          <w:b/>
        </w:rPr>
        <w:t>Padgett 12</w:t>
      </w:r>
      <w:r w:rsidRPr="00BE1917">
        <w:rPr>
          <w:sz w:val="16"/>
        </w:rPr>
        <w:t xml:space="preserve"> </w:t>
      </w:r>
      <w:r w:rsidRPr="00BE1917">
        <w:rPr>
          <w:sz w:val="16"/>
          <w:szCs w:val="16"/>
        </w:rPr>
        <w:t xml:space="preserve">WLRN-Miami Herald News' </w:t>
      </w:r>
      <w:proofErr w:type="gramStart"/>
      <w:r w:rsidRPr="00BE1917">
        <w:rPr>
          <w:sz w:val="16"/>
          <w:szCs w:val="16"/>
        </w:rPr>
        <w:t>Americas</w:t>
      </w:r>
      <w:proofErr w:type="gramEnd"/>
      <w:r w:rsidRPr="00BE1917">
        <w:rPr>
          <w:sz w:val="16"/>
          <w:szCs w:val="16"/>
        </w:rPr>
        <w:t xml:space="preserve"> correspondent covering Latin America and the Caribbean from Miami. He has covered Latin America for almost 25 years, for Newsweek as its Mexico City bureau chief from 1990 to 1996, and for Time as its Latin America bureau chief, first in Mexico from 1996 to 1999 and then in Miami, where he also covered Florida and the U.S. Southeast, from 1999 to 2013.</w:t>
      </w:r>
      <w:r w:rsidRPr="00BE1917">
        <w:rPr>
          <w:sz w:val="16"/>
        </w:rPr>
        <w:t xml:space="preserve"> (Tim</w:t>
      </w:r>
      <w:r w:rsidRPr="00BE1917">
        <w:rPr>
          <w:sz w:val="16"/>
          <w:szCs w:val="16"/>
        </w:rPr>
        <w:t xml:space="preserve">, "The Oil Off Cuba: Washington and Havana Dance at </w:t>
      </w:r>
      <w:proofErr w:type="spellStart"/>
      <w:r w:rsidRPr="00BE1917">
        <w:rPr>
          <w:sz w:val="16"/>
          <w:szCs w:val="16"/>
        </w:rPr>
        <w:t>Arms Length</w:t>
      </w:r>
      <w:proofErr w:type="spellEnd"/>
      <w:r w:rsidRPr="00BE1917">
        <w:rPr>
          <w:sz w:val="16"/>
          <w:szCs w:val="16"/>
        </w:rPr>
        <w:t xml:space="preserve"> </w:t>
      </w:r>
      <w:proofErr w:type="spellStart"/>
      <w:r w:rsidRPr="00BE1917">
        <w:rPr>
          <w:sz w:val="16"/>
          <w:szCs w:val="16"/>
        </w:rPr>
        <w:t>Oer</w:t>
      </w:r>
      <w:proofErr w:type="spellEnd"/>
      <w:r w:rsidRPr="00BE1917">
        <w:rPr>
          <w:sz w:val="16"/>
          <w:szCs w:val="16"/>
        </w:rPr>
        <w:t xml:space="preserve"> Spill Prevention," Time, 1/27/12, http://www.time.com/time/world/article/0</w:t>
      </w:r>
      <w:proofErr w:type="gramStart"/>
      <w:r w:rsidRPr="00BE1917">
        <w:rPr>
          <w:sz w:val="16"/>
          <w:szCs w:val="16"/>
        </w:rPr>
        <w:t>,8599,2105598,00.html</w:t>
      </w:r>
      <w:proofErr w:type="gramEnd"/>
      <w:r w:rsidRPr="00BE1917">
        <w:rPr>
          <w:sz w:val="16"/>
          <w:szCs w:val="16"/>
        </w:rPr>
        <w:t>)//AM</w:t>
      </w:r>
    </w:p>
    <w:p w:rsidR="009328F5" w:rsidRDefault="009328F5" w:rsidP="009328F5">
      <w:pPr>
        <w:rPr>
          <w:rStyle w:val="StyleBoldUnderline"/>
        </w:rPr>
      </w:pPr>
    </w:p>
    <w:p w:rsidR="009328F5" w:rsidRDefault="009328F5" w:rsidP="009328F5">
      <w:pPr>
        <w:rPr>
          <w:sz w:val="16"/>
        </w:rPr>
      </w:pPr>
      <w:r w:rsidRPr="00BE1917">
        <w:rPr>
          <w:rStyle w:val="StyleBoldUnderline"/>
        </w:rPr>
        <w:t>A rigid U.S. reluctance to engage communist Cuba is of course only half the problem. Another is Havana's notorious, Soviet-style secrecy — which some fear "could override the need to immediately pick up the phone</w:t>
      </w:r>
      <w:r w:rsidRPr="00BE1917">
        <w:rPr>
          <w:sz w:val="16"/>
        </w:rPr>
        <w:t xml:space="preserve">," as one environmentalist confides, </w:t>
      </w:r>
      <w:r w:rsidRPr="00BE1917">
        <w:rPr>
          <w:rStyle w:val="StyleBoldUnderline"/>
        </w:rPr>
        <w:t>if and when a spill occurs</w:t>
      </w:r>
      <w:r w:rsidRPr="00BE1917">
        <w:rPr>
          <w:sz w:val="16"/>
        </w:rPr>
        <w:t>. As a result, some are also petitioning Washington to fund AUVs (autonomous underwater vehicles) that marine biologists use to detect red tides, and which could also be used to sniff out oil spills in the Straits.</w:t>
      </w:r>
      <w:r w:rsidRPr="00BE1917">
        <w:rPr>
          <w:sz w:val="12"/>
        </w:rPr>
        <w:t>¶</w:t>
      </w:r>
      <w:r w:rsidRPr="00BE1917">
        <w:rPr>
          <w:sz w:val="16"/>
        </w:rPr>
        <w:t xml:space="preserve"> What experts on both sides of the Straits hope is that sea currents will carry any oil slick directly out into the Atlantic Ocean. But that's </w:t>
      </w:r>
      <w:r w:rsidRPr="00BE1917">
        <w:rPr>
          <w:rStyle w:val="StyleBoldUnderline"/>
        </w:rPr>
        <w:t>wishful thinking</w:t>
      </w:r>
      <w:r w:rsidRPr="00BE1917">
        <w:rPr>
          <w:sz w:val="16"/>
        </w:rPr>
        <w:t xml:space="preserve">. So probably </w:t>
      </w:r>
      <w:r w:rsidRPr="00BE1917">
        <w:rPr>
          <w:rStyle w:val="StyleBoldUnderline"/>
        </w:rPr>
        <w:t>is the notion that U.S.-Cuba cooperation on offshore drilling can be duplicated on other fronts. Among them are the embargo</w:t>
      </w:r>
      <w:r w:rsidRPr="00BE1917">
        <w:rPr>
          <w:sz w:val="16"/>
        </w:rPr>
        <w:t xml:space="preserve">, including the arguably unconstitutional ban on U.S. travel to Cuba, which has utterly failed to dislodge the Castro regime but which Washington keeps in place for fear of offending Cuban-American voters in swing-state Florida; </w:t>
      </w:r>
      <w:r w:rsidRPr="00BE1917">
        <w:rPr>
          <w:rStyle w:val="StyleBoldUnderline"/>
        </w:rPr>
        <w:t>and cases like that of Alan Gross</w:t>
      </w:r>
      <w:r w:rsidRPr="00BE1917">
        <w:rPr>
          <w:sz w:val="16"/>
        </w:rPr>
        <w:t>, a U.S. aid worker imprisoned in Cuba since 2009 on what many call questionable spying charges.</w:t>
      </w:r>
    </w:p>
    <w:p w:rsidR="009328F5" w:rsidRDefault="009328F5" w:rsidP="009328F5">
      <w:pPr>
        <w:rPr>
          <w:sz w:val="16"/>
        </w:rPr>
      </w:pPr>
    </w:p>
    <w:p w:rsidR="009328F5" w:rsidRPr="009328F5" w:rsidRDefault="009328F5" w:rsidP="009328F5"/>
    <w:p w:rsidR="00DE3008" w:rsidRDefault="00DE3008" w:rsidP="00DE3008">
      <w:pPr>
        <w:pStyle w:val="Heading2"/>
      </w:pPr>
      <w:r>
        <w:lastRenderedPageBreak/>
        <w:t>2nc biotech da</w:t>
      </w:r>
    </w:p>
    <w:p w:rsidR="00DE3008" w:rsidRDefault="00DE3008" w:rsidP="00DE3008">
      <w:pPr>
        <w:pStyle w:val="Heading3"/>
      </w:pPr>
      <w:proofErr w:type="gramStart"/>
      <w:r>
        <w:lastRenderedPageBreak/>
        <w:t>bioterror</w:t>
      </w:r>
      <w:proofErr w:type="gramEnd"/>
      <w:r>
        <w:t xml:space="preserve"> impact</w:t>
      </w:r>
    </w:p>
    <w:p w:rsidR="00DE3008" w:rsidRPr="003D2130" w:rsidRDefault="00DE3008" w:rsidP="00DE3008">
      <w:pPr>
        <w:pStyle w:val="Heading4"/>
      </w:pPr>
      <w:r w:rsidRPr="003D2130">
        <w:t>Bioterror is possible, probable and worse than nuclear war</w:t>
      </w:r>
      <w:r>
        <w:t>—advances in biotech key to solve</w:t>
      </w:r>
    </w:p>
    <w:p w:rsidR="00DE3008" w:rsidRPr="00A90EDD" w:rsidRDefault="00DE3008" w:rsidP="00DE3008">
      <w:pPr>
        <w:rPr>
          <w:b/>
        </w:rPr>
      </w:pPr>
      <w:r w:rsidRPr="003D2130">
        <w:rPr>
          <w:b/>
        </w:rPr>
        <w:t xml:space="preserve">Maurer 07 </w:t>
      </w:r>
      <w:hyperlink r:id="rId25" w:history="1">
        <w:r w:rsidRPr="003D2130">
          <w:rPr>
            <w:rStyle w:val="Hyperlink"/>
            <w:sz w:val="16"/>
            <w:szCs w:val="16"/>
          </w:rPr>
          <w:t xml:space="preserve">Stephen M. Maurer, J.D. </w:t>
        </w:r>
      </w:hyperlink>
      <w:r w:rsidRPr="003D2130">
        <w:rPr>
          <w:sz w:val="16"/>
          <w:szCs w:val="16"/>
        </w:rPr>
        <w:t xml:space="preserve">Director of the </w:t>
      </w:r>
      <w:hyperlink r:id="rId26" w:history="1">
        <w:r w:rsidRPr="003D2130">
          <w:rPr>
            <w:rStyle w:val="Hyperlink"/>
            <w:sz w:val="16"/>
            <w:szCs w:val="16"/>
          </w:rPr>
          <w:t>Goldman School Project</w:t>
        </w:r>
      </w:hyperlink>
      <w:r w:rsidRPr="003D2130">
        <w:rPr>
          <w:sz w:val="16"/>
          <w:szCs w:val="16"/>
        </w:rPr>
        <w:t xml:space="preserve"> at the </w:t>
      </w:r>
      <w:hyperlink r:id="rId27" w:history="1">
        <w:r w:rsidRPr="003D2130">
          <w:rPr>
            <w:rStyle w:val="Hyperlink"/>
            <w:sz w:val="16"/>
            <w:szCs w:val="16"/>
          </w:rPr>
          <w:t>University of California, Berkeley</w:t>
        </w:r>
      </w:hyperlink>
      <w:r w:rsidRPr="003D2130">
        <w:rPr>
          <w:sz w:val="16"/>
          <w:szCs w:val="16"/>
        </w:rPr>
        <w:t xml:space="preserve"> on </w:t>
      </w:r>
      <w:hyperlink r:id="rId28" w:history="1">
        <w:r w:rsidRPr="003D2130">
          <w:rPr>
            <w:rStyle w:val="Hyperlink"/>
            <w:sz w:val="16"/>
            <w:szCs w:val="16"/>
          </w:rPr>
          <w:t>Information Technology and Homeland Security</w:t>
        </w:r>
      </w:hyperlink>
      <w:r w:rsidRPr="003D2130">
        <w:rPr>
          <w:sz w:val="16"/>
          <w:szCs w:val="16"/>
        </w:rPr>
        <w:t xml:space="preserve"> </w:t>
      </w:r>
      <w:r w:rsidRPr="003D2130">
        <w:rPr>
          <w:smallCaps/>
          <w:sz w:val="16"/>
          <w:szCs w:val="16"/>
        </w:rPr>
        <w:t xml:space="preserve">Lifeboat Foundation </w:t>
      </w:r>
      <w:proofErr w:type="spellStart"/>
      <w:r w:rsidRPr="003D2130">
        <w:rPr>
          <w:smallCaps/>
          <w:sz w:val="16"/>
          <w:szCs w:val="16"/>
        </w:rPr>
        <w:t>BioShield</w:t>
      </w:r>
      <w:proofErr w:type="spellEnd"/>
      <w:r w:rsidRPr="003D2130">
        <w:rPr>
          <w:smallCaps/>
          <w:sz w:val="16"/>
          <w:szCs w:val="16"/>
        </w:rPr>
        <w:t xml:space="preserve"> http://lifeboat.com/ex/bio.shield 2007</w:t>
      </w:r>
    </w:p>
    <w:p w:rsidR="00DE3008" w:rsidRPr="00C43AAF" w:rsidRDefault="00DE3008" w:rsidP="00DE3008">
      <w:pPr>
        <w:tabs>
          <w:tab w:val="left" w:pos="1530"/>
        </w:tabs>
        <w:rPr>
          <w:b/>
          <w:u w:val="single"/>
        </w:rPr>
      </w:pPr>
      <w:r w:rsidRPr="003D2130">
        <w:rPr>
          <w:u w:val="single"/>
        </w:rPr>
        <w:t>The new realities of terrorism</w:t>
      </w:r>
      <w:r w:rsidRPr="003D2130">
        <w:rPr>
          <w:sz w:val="16"/>
          <w:szCs w:val="16"/>
        </w:rPr>
        <w:t xml:space="preserve"> and suicide bombers </w:t>
      </w:r>
      <w:r w:rsidRPr="003D2130">
        <w:rPr>
          <w:u w:val="single"/>
        </w:rPr>
        <w:t>pull us one step further</w:t>
      </w:r>
      <w:r w:rsidRPr="003D2130">
        <w:rPr>
          <w:sz w:val="16"/>
          <w:szCs w:val="16"/>
        </w:rPr>
        <w:t xml:space="preserve">. </w:t>
      </w:r>
      <w:r w:rsidRPr="003D2130">
        <w:rPr>
          <w:u w:val="single"/>
        </w:rPr>
        <w:t>How would we react to the devastation caused by a virus or bacterium or other pathogen unleashed</w:t>
      </w:r>
      <w:r w:rsidRPr="003D2130">
        <w:rPr>
          <w:sz w:val="16"/>
          <w:szCs w:val="16"/>
        </w:rPr>
        <w:t xml:space="preserve"> not by the forces of nature, but intentionally </w:t>
      </w:r>
      <w:r w:rsidRPr="003D2130">
        <w:rPr>
          <w:u w:val="single"/>
        </w:rPr>
        <w:t>by man?</w:t>
      </w:r>
      <w:r w:rsidRPr="003D2130">
        <w:rPr>
          <w:sz w:val="16"/>
          <w:szCs w:val="16"/>
        </w:rPr>
        <w:t xml:space="preserve"> </w:t>
      </w:r>
      <w:r w:rsidRPr="003D2130">
        <w:rPr>
          <w:u w:val="single"/>
        </w:rPr>
        <w:t>No</w:t>
      </w:r>
      <w:r w:rsidRPr="003D2130">
        <w:rPr>
          <w:sz w:val="16"/>
          <w:szCs w:val="16"/>
        </w:rPr>
        <w:t xml:space="preserve"> intelligence </w:t>
      </w:r>
      <w:r w:rsidRPr="003D2130">
        <w:rPr>
          <w:u w:val="single"/>
        </w:rPr>
        <w:t>agency, no matter how astute</w:t>
      </w:r>
      <w:r w:rsidRPr="003D2130">
        <w:rPr>
          <w:sz w:val="16"/>
          <w:szCs w:val="16"/>
        </w:rPr>
        <w:t>, and no military, no matter how powerful and dedicated</w:t>
      </w:r>
      <w:r w:rsidRPr="003D2130">
        <w:rPr>
          <w:u w:val="single"/>
        </w:rPr>
        <w:t>, can assure that</w:t>
      </w:r>
      <w:r w:rsidRPr="003D2130">
        <w:rPr>
          <w:sz w:val="16"/>
          <w:szCs w:val="16"/>
        </w:rPr>
        <w:t xml:space="preserve"> </w:t>
      </w:r>
      <w:r w:rsidRPr="003D2130">
        <w:rPr>
          <w:u w:val="single"/>
        </w:rPr>
        <w:t xml:space="preserve">a small terrorist group using readily available equipment </w:t>
      </w:r>
      <w:r w:rsidRPr="003D2130">
        <w:rPr>
          <w:sz w:val="16"/>
          <w:szCs w:val="16"/>
        </w:rPr>
        <w:t>in a small and apparently innocuous setting</w:t>
      </w:r>
      <w:r w:rsidRPr="003D2130">
        <w:rPr>
          <w:u w:val="single"/>
        </w:rPr>
        <w:t xml:space="preserve"> cannot mount a first-order biological attack. </w:t>
      </w:r>
      <w:r w:rsidRPr="003D2130">
        <w:rPr>
          <w:sz w:val="16"/>
          <w:szCs w:val="16"/>
        </w:rPr>
        <w:t xml:space="preserve">With the rapid advancements in technology, </w:t>
      </w:r>
      <w:r w:rsidRPr="003D2130">
        <w:rPr>
          <w:u w:val="single"/>
        </w:rPr>
        <w:t>we are rapidly moving from having to worry about state-based biological programs to smaller terrorist-based biological programs</w:t>
      </w:r>
      <w:r w:rsidRPr="003D2130">
        <w:rPr>
          <w:sz w:val="16"/>
          <w:szCs w:val="16"/>
        </w:rPr>
        <w:t xml:space="preserve">. </w:t>
      </w:r>
      <w:r w:rsidRPr="003D2130">
        <w:rPr>
          <w:u w:val="single"/>
        </w:rPr>
        <w:t xml:space="preserve">It's possible today to synthesize virulent pathogens from scratch, or to engineer and manufacture </w:t>
      </w:r>
      <w:hyperlink r:id="rId29" w:history="1">
        <w:r w:rsidRPr="003D2130">
          <w:rPr>
            <w:rStyle w:val="Hyperlink"/>
            <w:sz w:val="16"/>
            <w:szCs w:val="16"/>
          </w:rPr>
          <w:t>prions</w:t>
        </w:r>
      </w:hyperlink>
      <w:r w:rsidRPr="003D2130">
        <w:rPr>
          <w:u w:val="single"/>
        </w:rPr>
        <w:t xml:space="preserve"> that, introduced undetectably over time into a nation's food supply, would after a long delay afflict millions with a terrible and often fatal disease. It's a new world.</w:t>
      </w:r>
      <w:r w:rsidRPr="003D2130">
        <w:rPr>
          <w:sz w:val="16"/>
          <w:szCs w:val="16"/>
        </w:rPr>
        <w:t xml:space="preserve"> Though not as initially dramatic as a nuclear blast,</w:t>
      </w:r>
      <w:r w:rsidRPr="003D2130">
        <w:rPr>
          <w:u w:val="single"/>
        </w:rPr>
        <w:t xml:space="preserve"> biological warfare is potentially </w:t>
      </w:r>
      <w:r w:rsidRPr="003D2130">
        <w:rPr>
          <w:b/>
          <w:sz w:val="16"/>
          <w:szCs w:val="16"/>
          <w:u w:val="single"/>
        </w:rPr>
        <w:t>far more destructive</w:t>
      </w:r>
      <w:r w:rsidRPr="003D2130">
        <w:rPr>
          <w:u w:val="single"/>
        </w:rPr>
        <w:t xml:space="preserve"> than the kind of nuclear attack feasible at the operational level of the terrorist</w:t>
      </w:r>
      <w:r w:rsidRPr="003D2130">
        <w:rPr>
          <w:sz w:val="16"/>
          <w:szCs w:val="16"/>
        </w:rPr>
        <w:t xml:space="preserve">. And biological war is itself distressingly easy to wage. It would be more cost effective if those funding the </w:t>
      </w:r>
      <w:proofErr w:type="spellStart"/>
      <w:r w:rsidRPr="003D2130">
        <w:rPr>
          <w:sz w:val="16"/>
          <w:szCs w:val="16"/>
        </w:rPr>
        <w:t>BioShield</w:t>
      </w:r>
      <w:proofErr w:type="spellEnd"/>
      <w:r w:rsidRPr="003D2130">
        <w:rPr>
          <w:sz w:val="16"/>
          <w:szCs w:val="16"/>
        </w:rPr>
        <w:t xml:space="preserve"> set specific goals and gave prize money to the people/organizations that accomplished them than simply funding research without such goals. We propose that we take the measure of this threat and make preparations today to engage it with the force and knowledge adequate to throw it back wherever and however it may strike. It is time to accelerate the development of antiviral and antibacterial technology for the human population. The way to combat this serious and ever-growing threat is to develop broad tools to destroy viruses and bacteria. We have tools such as those based on RNA interference that can block gene expression. We can now sequence the genes of a new virus in a matter of days, so our goal is within reach! We call for the creation of new technologies and the enhancement of existing technologies to increase our abilities to detect, identify, and model any emerging or newly identified infective agent, present or future, natural or otherwise —</w:t>
      </w:r>
      <w:r w:rsidRPr="003D2130">
        <w:rPr>
          <w:u w:val="single"/>
        </w:rPr>
        <w:t xml:space="preserve"> </w:t>
      </w:r>
      <w:r w:rsidRPr="00BD7D6C">
        <w:rPr>
          <w:rStyle w:val="StyleBoldUnderline"/>
        </w:rPr>
        <w:t>we need to accelerate the expansion of our capacity to engineer vaccines for immunization,</w:t>
      </w:r>
      <w:r w:rsidRPr="003D2130">
        <w:rPr>
          <w:sz w:val="16"/>
          <w:szCs w:val="16"/>
        </w:rPr>
        <w:t xml:space="preserve"> and explore the feasibility of other </w:t>
      </w:r>
      <w:proofErr w:type="spellStart"/>
      <w:r w:rsidRPr="003D2130">
        <w:rPr>
          <w:sz w:val="16"/>
          <w:szCs w:val="16"/>
        </w:rPr>
        <w:t>medicinals</w:t>
      </w:r>
      <w:proofErr w:type="spellEnd"/>
      <w:r w:rsidRPr="003D2130">
        <w:rPr>
          <w:sz w:val="16"/>
          <w:szCs w:val="16"/>
        </w:rPr>
        <w:t xml:space="preserve"> to cure or circumvent infections, </w:t>
      </w:r>
      <w:r w:rsidRPr="00BD7D6C">
        <w:rPr>
          <w:rStyle w:val="StyleBoldUnderline"/>
        </w:rPr>
        <w:t>and to manufacture, distribute, and administer what we need in a timely and effective manner that protects us all from the threat of bioengineered malevolent viruses</w:t>
      </w:r>
      <w:r w:rsidRPr="003D2130">
        <w:rPr>
          <w:sz w:val="16"/>
          <w:szCs w:val="16"/>
        </w:rPr>
        <w:t xml:space="preserve"> and microbial organisms.</w:t>
      </w:r>
      <w:r w:rsidRPr="003D2130">
        <w:rPr>
          <w:u w:val="single"/>
        </w:rPr>
        <w:t xml:space="preserve"> </w:t>
      </w:r>
      <w:r w:rsidRPr="003D2130">
        <w:rPr>
          <w:b/>
          <w:u w:val="single"/>
        </w:rPr>
        <w:t>Time is running out.</w:t>
      </w:r>
    </w:p>
    <w:p w:rsidR="00DE3008" w:rsidRPr="00D70679" w:rsidRDefault="00DE3008" w:rsidP="00DE3008"/>
    <w:p w:rsidR="00DE3008" w:rsidRDefault="00DE3008" w:rsidP="00DE3008"/>
    <w:p w:rsidR="00DE3008" w:rsidRDefault="00DE3008" w:rsidP="00DE3008">
      <w:pPr>
        <w:pStyle w:val="Heading3"/>
      </w:pPr>
      <w:proofErr w:type="gramStart"/>
      <w:r>
        <w:lastRenderedPageBreak/>
        <w:t>ethanol</w:t>
      </w:r>
      <w:proofErr w:type="gramEnd"/>
      <w:r>
        <w:t xml:space="preserve"> impact</w:t>
      </w:r>
    </w:p>
    <w:p w:rsidR="00DE3008" w:rsidRPr="00E552A8" w:rsidRDefault="00DE3008" w:rsidP="00DE3008">
      <w:pPr>
        <w:pStyle w:val="Heading4"/>
      </w:pPr>
      <w:r w:rsidRPr="00E552A8">
        <w:t>Cuba’s investing in ethanol now—that’s key to their energy independence</w:t>
      </w:r>
    </w:p>
    <w:p w:rsidR="00DE3008" w:rsidRPr="00E552A8" w:rsidRDefault="00DE3008" w:rsidP="00DE3008">
      <w:pPr>
        <w:rPr>
          <w:sz w:val="16"/>
          <w:szCs w:val="16"/>
        </w:rPr>
      </w:pPr>
      <w:r w:rsidRPr="00E552A8">
        <w:rPr>
          <w:b/>
        </w:rPr>
        <w:t xml:space="preserve">Ryan </w:t>
      </w:r>
      <w:proofErr w:type="gramStart"/>
      <w:r w:rsidRPr="00E552A8">
        <w:rPr>
          <w:b/>
        </w:rPr>
        <w:t xml:space="preserve">06  </w:t>
      </w:r>
      <w:r w:rsidRPr="00E552A8">
        <w:rPr>
          <w:sz w:val="16"/>
          <w:szCs w:val="16"/>
        </w:rPr>
        <w:t>Research</w:t>
      </w:r>
      <w:proofErr w:type="gramEnd"/>
      <w:r w:rsidRPr="00E552A8">
        <w:rPr>
          <w:sz w:val="16"/>
          <w:szCs w:val="16"/>
        </w:rPr>
        <w:t xml:space="preserve"> Associate at Council on Hemispheric Affairs (Danielle Ryan, NOVEMBER 17, 2006 “Cuban Oil and Ethanol Could Prosper in Havana’s Hunt for Energy Supplies”  : </w:t>
      </w:r>
      <w:hyperlink r:id="rId30" w:anchor="sthash.mjXo0rh1.dpuf" w:history="1">
        <w:r w:rsidRPr="00E552A8">
          <w:rPr>
            <w:sz w:val="16"/>
            <w:szCs w:val="16"/>
          </w:rPr>
          <w:t>http://www.coha.org/cuban-oil-and-ethanol-could-prosper-in-havana%E2%80%99s-hunt-for-energy-supplies/#sthash.mjXo0rh1.dpuf</w:t>
        </w:r>
      </w:hyperlink>
      <w:r w:rsidRPr="00E552A8">
        <w:rPr>
          <w:sz w:val="16"/>
          <w:szCs w:val="16"/>
        </w:rPr>
        <w:t>) //KY</w:t>
      </w:r>
    </w:p>
    <w:p w:rsidR="00DE3008" w:rsidRPr="00E552A8" w:rsidRDefault="00DE3008" w:rsidP="00DE3008">
      <w:pPr>
        <w:rPr>
          <w:sz w:val="16"/>
        </w:rPr>
      </w:pPr>
      <w:r w:rsidRPr="00E552A8">
        <w:rPr>
          <w:sz w:val="16"/>
        </w:rPr>
        <w:t xml:space="preserve">The Castro regime has long been aware of the decreasing role to be played by fossil fuels and the importance of cutting greenhouse gas emissions. As a result, </w:t>
      </w:r>
      <w:r w:rsidRPr="00E552A8">
        <w:rPr>
          <w:bCs/>
          <w:u w:val="single"/>
        </w:rPr>
        <w:t xml:space="preserve">the government is </w:t>
      </w:r>
      <w:r w:rsidRPr="00E552A8">
        <w:rPr>
          <w:sz w:val="16"/>
        </w:rPr>
        <w:t xml:space="preserve">now </w:t>
      </w:r>
      <w:r w:rsidRPr="00E552A8">
        <w:rPr>
          <w:bCs/>
          <w:u w:val="single"/>
        </w:rPr>
        <w:t xml:space="preserve">promoting </w:t>
      </w:r>
      <w:r w:rsidRPr="00E552A8">
        <w:rPr>
          <w:sz w:val="16"/>
        </w:rPr>
        <w:t xml:space="preserve">alternative energy resources, such as </w:t>
      </w:r>
      <w:r w:rsidRPr="00E552A8">
        <w:rPr>
          <w:bCs/>
          <w:u w:val="single"/>
        </w:rPr>
        <w:t>the island's</w:t>
      </w:r>
      <w:r w:rsidRPr="00E552A8">
        <w:rPr>
          <w:sz w:val="16"/>
        </w:rPr>
        <w:t xml:space="preserve"> nascent </w:t>
      </w:r>
      <w:r w:rsidRPr="00E552A8">
        <w:rPr>
          <w:bCs/>
          <w:u w:val="single"/>
        </w:rPr>
        <w:t>sugar ethanol industry</w:t>
      </w:r>
      <w:r w:rsidRPr="00E552A8">
        <w:rPr>
          <w:sz w:val="16"/>
        </w:rPr>
        <w:t xml:space="preserve">, which focuses on producing an alcohol-based substance made from fermenting and distilling sugarcane. Cuba can offer investment opportunities in its once highly developed sugar sector, which has fallen upon hard times as a result of mismanagement and insufficient inputs, as well as proper maintenance. Cuba's 500 hundred year-old sugar industry was once the world's largest, but since 2003 it has dismantled 71 out of its 156 sugar factories on the grounds of obsolescence and inefficiencies. A nation that once exported 10 million tons of sugar per year is projecting that only 1.5 million tons will be produced in 2006, of which a meager 1 million tons will be exported. </w:t>
      </w:r>
      <w:r w:rsidRPr="00E552A8">
        <w:rPr>
          <w:bCs/>
          <w:u w:val="single"/>
        </w:rPr>
        <w:t>Despite the recent down-scaling of the sugar industry,</w:t>
      </w:r>
      <w:r w:rsidRPr="00E552A8">
        <w:rPr>
          <w:sz w:val="16"/>
        </w:rPr>
        <w:t xml:space="preserve"> the daily Jamaican Gleaner reported that high sugar prices in the world market could lead </w:t>
      </w:r>
      <w:r w:rsidRPr="00E552A8">
        <w:rPr>
          <w:bCs/>
          <w:u w:val="single"/>
        </w:rPr>
        <w:t>to a revenue bonanza for Cuba</w:t>
      </w:r>
      <w:r w:rsidRPr="00E552A8">
        <w:rPr>
          <w:sz w:val="16"/>
        </w:rPr>
        <w:t xml:space="preserve">. Not surprisingly, </w:t>
      </w:r>
      <w:r w:rsidRPr="00E552A8">
        <w:rPr>
          <w:bCs/>
          <w:u w:val="single"/>
        </w:rPr>
        <w:t>this has led to the government's decision to bolster the industry</w:t>
      </w:r>
      <w:r w:rsidRPr="00E552A8">
        <w:rPr>
          <w:sz w:val="16"/>
        </w:rPr>
        <w:t xml:space="preserve">. Luis Galvez of the Cuban Research Institute for Sugar Cane Derivatives says </w:t>
      </w:r>
      <w:r w:rsidRPr="00E552A8">
        <w:rPr>
          <w:bCs/>
          <w:u w:val="single"/>
        </w:rPr>
        <w:t>Cuba has 17 distilleries</w:t>
      </w:r>
      <w:r w:rsidRPr="00E552A8">
        <w:rPr>
          <w:sz w:val="16"/>
        </w:rPr>
        <w:t xml:space="preserve"> with the potential of </w:t>
      </w:r>
      <w:r w:rsidRPr="00E552A8">
        <w:rPr>
          <w:bCs/>
          <w:u w:val="single"/>
        </w:rPr>
        <w:t>producing</w:t>
      </w:r>
      <w:r w:rsidRPr="00E552A8">
        <w:rPr>
          <w:sz w:val="16"/>
        </w:rPr>
        <w:t xml:space="preserve"> up to </w:t>
      </w:r>
      <w:r w:rsidRPr="00E552A8">
        <w:rPr>
          <w:bCs/>
          <w:u w:val="single"/>
        </w:rPr>
        <w:t>180 million liters of ethanol annually</w:t>
      </w:r>
      <w:r w:rsidRPr="00E552A8">
        <w:rPr>
          <w:sz w:val="16"/>
        </w:rPr>
        <w:t xml:space="preserve">. </w:t>
      </w:r>
      <w:r w:rsidRPr="00E552A8">
        <w:rPr>
          <w:bCs/>
          <w:u w:val="single"/>
        </w:rPr>
        <w:t>Given the</w:t>
      </w:r>
      <w:r w:rsidRPr="00E552A8">
        <w:rPr>
          <w:sz w:val="16"/>
        </w:rPr>
        <w:t xml:space="preserve"> relative </w:t>
      </w:r>
      <w:r w:rsidRPr="00E552A8">
        <w:rPr>
          <w:bCs/>
          <w:u w:val="single"/>
        </w:rPr>
        <w:t>strengths that Cuba's sugar industry possesses</w:t>
      </w:r>
      <w:r w:rsidRPr="00E552A8">
        <w:rPr>
          <w:sz w:val="16"/>
        </w:rPr>
        <w:t xml:space="preserve">, </w:t>
      </w:r>
      <w:r w:rsidRPr="00E552A8">
        <w:rPr>
          <w:bCs/>
          <w:u w:val="single"/>
        </w:rPr>
        <w:t xml:space="preserve">ethanol is </w:t>
      </w:r>
      <w:r w:rsidRPr="00E552A8">
        <w:rPr>
          <w:sz w:val="16"/>
        </w:rPr>
        <w:t xml:space="preserve">perhaps </w:t>
      </w:r>
      <w:r w:rsidRPr="00E552A8">
        <w:rPr>
          <w:b/>
          <w:iCs/>
          <w:u w:val="single"/>
          <w:bdr w:val="single" w:sz="18" w:space="0" w:color="auto"/>
        </w:rPr>
        <w:t>the most logical solution</w:t>
      </w:r>
      <w:r w:rsidRPr="00E552A8">
        <w:rPr>
          <w:bCs/>
          <w:u w:val="single"/>
        </w:rPr>
        <w:t xml:space="preserve"> </w:t>
      </w:r>
      <w:r w:rsidRPr="00E552A8">
        <w:rPr>
          <w:sz w:val="16"/>
        </w:rPr>
        <w:t>to Havana's search</w:t>
      </w:r>
      <w:r w:rsidRPr="00E552A8">
        <w:rPr>
          <w:bCs/>
          <w:u w:val="single"/>
        </w:rPr>
        <w:t xml:space="preserve"> </w:t>
      </w:r>
      <w:r w:rsidRPr="00E552A8">
        <w:rPr>
          <w:b/>
          <w:iCs/>
          <w:u w:val="single"/>
          <w:bdr w:val="single" w:sz="18" w:space="0" w:color="auto"/>
        </w:rPr>
        <w:t>for energy alternatives</w:t>
      </w:r>
      <w:r w:rsidRPr="00E552A8">
        <w:rPr>
          <w:sz w:val="16"/>
        </w:rPr>
        <w:t xml:space="preserve">. Use of the product is increasing around the world, since it reduces </w:t>
      </w:r>
      <w:proofErr w:type="gramStart"/>
      <w:r w:rsidRPr="00E552A8">
        <w:rPr>
          <w:sz w:val="16"/>
        </w:rPr>
        <w:t>the per</w:t>
      </w:r>
      <w:proofErr w:type="gramEnd"/>
      <w:r w:rsidRPr="00E552A8">
        <w:rPr>
          <w:sz w:val="16"/>
        </w:rPr>
        <w:t xml:space="preserve"> gallon cost of gasoline and the consumption level of fossil fuels. Beginning with the Brazilian ethanol initiative to develop commercial amounts of the fuel by the 1970s, nations around the world, such as Canada, the U.S., China and Australia are now starting to mix gas with ethanol as well. </w:t>
      </w:r>
      <w:r w:rsidRPr="00E552A8">
        <w:rPr>
          <w:bCs/>
          <w:u w:val="single"/>
        </w:rPr>
        <w:t>Considering highly</w:t>
      </w:r>
      <w:r w:rsidRPr="00E552A8">
        <w:rPr>
          <w:sz w:val="16"/>
        </w:rPr>
        <w:t xml:space="preserve"> </w:t>
      </w:r>
      <w:r w:rsidRPr="00E552A8">
        <w:rPr>
          <w:bCs/>
          <w:u w:val="single"/>
        </w:rPr>
        <w:t>motivated sugar</w:t>
      </w:r>
      <w:r w:rsidRPr="00E552A8">
        <w:rPr>
          <w:sz w:val="16"/>
        </w:rPr>
        <w:t xml:space="preserve"> and corn </w:t>
      </w:r>
      <w:r w:rsidRPr="00E552A8">
        <w:rPr>
          <w:bCs/>
          <w:u w:val="single"/>
        </w:rPr>
        <w:t>producers</w:t>
      </w:r>
      <w:r w:rsidRPr="00E552A8">
        <w:rPr>
          <w:sz w:val="16"/>
        </w:rPr>
        <w:t xml:space="preserve">, excessively </w:t>
      </w:r>
      <w:r w:rsidRPr="00E552A8">
        <w:rPr>
          <w:bCs/>
          <w:u w:val="single"/>
        </w:rPr>
        <w:t>volatile oil prices and pressure from environmental group</w:t>
      </w:r>
      <w:r w:rsidRPr="00E552A8">
        <w:rPr>
          <w:sz w:val="16"/>
        </w:rPr>
        <w:t xml:space="preserve">s to curb greenhouse emissions, </w:t>
      </w:r>
      <w:r w:rsidRPr="00E552A8">
        <w:rPr>
          <w:bCs/>
          <w:u w:val="single"/>
        </w:rPr>
        <w:t>ethanol production will</w:t>
      </w:r>
      <w:r w:rsidRPr="00E552A8">
        <w:rPr>
          <w:sz w:val="16"/>
        </w:rPr>
        <w:t xml:space="preserve"> certainly </w:t>
      </w:r>
      <w:r w:rsidRPr="00E552A8">
        <w:rPr>
          <w:bCs/>
          <w:u w:val="single"/>
        </w:rPr>
        <w:t>emerge as a prosperous industry</w:t>
      </w:r>
      <w:r w:rsidRPr="00E552A8">
        <w:rPr>
          <w:sz w:val="16"/>
        </w:rPr>
        <w:t>, putting Cuba in a front-seat position to reap huge profit.</w:t>
      </w:r>
    </w:p>
    <w:p w:rsidR="00DE3008" w:rsidRPr="00F5006B" w:rsidRDefault="00DE3008" w:rsidP="00DE3008">
      <w:pPr>
        <w:rPr>
          <w:sz w:val="16"/>
        </w:rPr>
      </w:pPr>
    </w:p>
    <w:p w:rsidR="00DE3008" w:rsidRDefault="00DE3008" w:rsidP="00DE3008">
      <w:pPr>
        <w:pStyle w:val="Heading2"/>
      </w:pPr>
      <w:r>
        <w:lastRenderedPageBreak/>
        <w:t>2nc democracy da</w:t>
      </w:r>
    </w:p>
    <w:p w:rsidR="00DE3008" w:rsidRDefault="00DE3008" w:rsidP="00DE3008"/>
    <w:p w:rsidR="00DE3008" w:rsidRPr="00E552A8" w:rsidRDefault="00DE3008" w:rsidP="00DE3008">
      <w:pPr>
        <w:pStyle w:val="Heading4"/>
      </w:pPr>
      <w:r w:rsidRPr="00E552A8">
        <w:t>Increasing Cuba oil trade prevents democratization, destroys relations and causes Dutch disease</w:t>
      </w:r>
    </w:p>
    <w:p w:rsidR="00DE3008" w:rsidRPr="00E552A8" w:rsidRDefault="00DE3008" w:rsidP="00DE3008">
      <w:pPr>
        <w:rPr>
          <w:sz w:val="16"/>
          <w:szCs w:val="16"/>
        </w:rPr>
      </w:pPr>
      <w:proofErr w:type="spellStart"/>
      <w:r w:rsidRPr="00E552A8">
        <w:rPr>
          <w:b/>
        </w:rPr>
        <w:t>Orro</w:t>
      </w:r>
      <w:proofErr w:type="spellEnd"/>
      <w:r w:rsidRPr="00E552A8">
        <w:rPr>
          <w:b/>
        </w:rPr>
        <w:t xml:space="preserve"> 9 </w:t>
      </w:r>
      <w:r w:rsidRPr="00E552A8">
        <w:rPr>
          <w:sz w:val="16"/>
          <w:szCs w:val="16"/>
        </w:rPr>
        <w:t xml:space="preserve">(Roberto, Board </w:t>
      </w:r>
      <w:proofErr w:type="spellStart"/>
      <w:r w:rsidRPr="00E552A8">
        <w:rPr>
          <w:sz w:val="16"/>
          <w:szCs w:val="16"/>
        </w:rPr>
        <w:t>memeber</w:t>
      </w:r>
      <w:proofErr w:type="spellEnd"/>
      <w:r w:rsidRPr="00E552A8">
        <w:rPr>
          <w:sz w:val="16"/>
          <w:szCs w:val="16"/>
        </w:rPr>
        <w:t xml:space="preserve"> of the Association for the Study of the Cuban Economy (ASCE), member of the Puerto Rico Chamber of Commerce, “ </w:t>
      </w:r>
      <w:proofErr w:type="spellStart"/>
      <w:r w:rsidRPr="00E552A8">
        <w:rPr>
          <w:sz w:val="16"/>
          <w:szCs w:val="16"/>
        </w:rPr>
        <w:t>Petrolism</w:t>
      </w:r>
      <w:proofErr w:type="spellEnd"/>
      <w:r w:rsidRPr="00E552A8">
        <w:rPr>
          <w:sz w:val="16"/>
          <w:szCs w:val="16"/>
        </w:rPr>
        <w:t xml:space="preserve"> In Cuba And Implications Of U.S. Investment In The Cuban Oil Sector” 2009 </w:t>
      </w:r>
      <w:hyperlink r:id="rId31" w:history="1">
        <w:r w:rsidRPr="00E552A8">
          <w:rPr>
            <w:sz w:val="16"/>
            <w:szCs w:val="16"/>
          </w:rPr>
          <w:t>http://www.ascecuba.org/publications/proceedings/volume19/pdfs/orro.pdf</w:t>
        </w:r>
      </w:hyperlink>
      <w:r w:rsidRPr="00E552A8">
        <w:rPr>
          <w:sz w:val="16"/>
          <w:szCs w:val="16"/>
        </w:rPr>
        <w:t>) //KY</w:t>
      </w:r>
    </w:p>
    <w:p w:rsidR="00DE3008" w:rsidRPr="00F5006B" w:rsidRDefault="00DE3008" w:rsidP="00DE3008">
      <w:pPr>
        <w:rPr>
          <w:bCs/>
          <w:u w:val="single"/>
        </w:rPr>
      </w:pPr>
      <w:r w:rsidRPr="00E552A8">
        <w:rPr>
          <w:sz w:val="16"/>
        </w:rPr>
        <w:t xml:space="preserve">As researchers have shown, oil starts its harmful work from the moment significant oil wealth is discovered. </w:t>
      </w:r>
      <w:r w:rsidRPr="00E552A8">
        <w:rPr>
          <w:bCs/>
          <w:u w:val="single"/>
        </w:rPr>
        <w:t>The mere expectations that U.S. firms will enter the Cuban market will abort</w:t>
      </w:r>
      <w:r w:rsidRPr="00E552A8">
        <w:rPr>
          <w:sz w:val="16"/>
        </w:rPr>
        <w:t xml:space="preserve"> timid </w:t>
      </w:r>
      <w:r w:rsidRPr="00E552A8">
        <w:rPr>
          <w:bCs/>
          <w:u w:val="single"/>
        </w:rPr>
        <w:t xml:space="preserve">attempts to liberalize the economy. </w:t>
      </w:r>
      <w:r w:rsidRPr="00E552A8">
        <w:rPr>
          <w:b/>
          <w:bCs/>
          <w:u w:val="single"/>
        </w:rPr>
        <w:t>The arrival of U.S. firms to explore and drill offshore in Cuban waters will embolden political hardliners</w:t>
      </w:r>
      <w:r w:rsidRPr="00E552A8">
        <w:rPr>
          <w:sz w:val="16"/>
        </w:rPr>
        <w:t xml:space="preserve">, those who adamantly refuse any kind of small moves towards democracy and market economy. </w:t>
      </w:r>
      <w:proofErr w:type="gramStart"/>
      <w:r w:rsidRPr="00E552A8">
        <w:rPr>
          <w:bCs/>
          <w:u w:val="single"/>
        </w:rPr>
        <w:t>The advocates of market reforms</w:t>
      </w:r>
      <w:r w:rsidRPr="00E552A8">
        <w:rPr>
          <w:sz w:val="16"/>
        </w:rPr>
        <w:t xml:space="preserve">—who now can barely make a comment in favor of liberalization— </w:t>
      </w:r>
      <w:r w:rsidRPr="00E552A8">
        <w:rPr>
          <w:bCs/>
          <w:u w:val="single"/>
        </w:rPr>
        <w:t>will be left in a</w:t>
      </w:r>
      <w:r w:rsidRPr="00E552A8">
        <w:rPr>
          <w:sz w:val="16"/>
        </w:rPr>
        <w:t xml:space="preserve"> much </w:t>
      </w:r>
      <w:r w:rsidRPr="00E552A8">
        <w:rPr>
          <w:bCs/>
          <w:u w:val="single"/>
        </w:rPr>
        <w:t>weaker position</w:t>
      </w:r>
      <w:r w:rsidRPr="00E552A8">
        <w:rPr>
          <w:sz w:val="16"/>
        </w:rPr>
        <w:t>.</w:t>
      </w:r>
      <w:proofErr w:type="gramEnd"/>
      <w:r w:rsidRPr="00E552A8">
        <w:rPr>
          <w:sz w:val="16"/>
        </w:rPr>
        <w:t xml:space="preserve"> There is an interesting argument in favor of large oil production in Cuba. The idea is that it will free the Cuban leadership from the influence of Hugo Chávez. The implicit assumption is that energy </w:t>
      </w:r>
      <w:proofErr w:type="spellStart"/>
      <w:r w:rsidRPr="00E552A8">
        <w:rPr>
          <w:sz w:val="16"/>
        </w:rPr>
        <w:t>self sufficiency</w:t>
      </w:r>
      <w:proofErr w:type="spellEnd"/>
      <w:r w:rsidRPr="00E552A8">
        <w:rPr>
          <w:sz w:val="16"/>
        </w:rPr>
        <w:t xml:space="preserve"> will ease conditions for the Cuban government to undertake reforms. Another implicit and wrong assumption in this argument is that Venezuela is responsible for the stagnation of the Cuban economy. It is worth being reminded that Venezuela did not impose such dependence upon Cuba. Cuba rather sought it, the same way it did with the former Soviet Union. The question is not whether oil comes from Venezuela or from the Cuban offshore. What is indeed relevant is that too much oil under the control of a non-democratic government is a boomerang. </w:t>
      </w:r>
      <w:r w:rsidRPr="00E552A8">
        <w:rPr>
          <w:bCs/>
          <w:u w:val="single"/>
        </w:rPr>
        <w:t xml:space="preserve">As long as oil supply to Cuba keeps fueling </w:t>
      </w:r>
      <w:proofErr w:type="spellStart"/>
      <w:r w:rsidRPr="00E552A8">
        <w:rPr>
          <w:bCs/>
          <w:u w:val="single"/>
        </w:rPr>
        <w:t>petrolism</w:t>
      </w:r>
      <w:proofErr w:type="spellEnd"/>
      <w:r w:rsidRPr="00E552A8">
        <w:rPr>
          <w:bCs/>
          <w:u w:val="single"/>
        </w:rPr>
        <w:t>, hopes for economic liberalization will become more distant</w:t>
      </w:r>
      <w:r w:rsidRPr="00E552A8">
        <w:rPr>
          <w:sz w:val="16"/>
        </w:rPr>
        <w:t xml:space="preserve">. As </w:t>
      </w:r>
      <w:r w:rsidRPr="00E552A8">
        <w:rPr>
          <w:bCs/>
          <w:u w:val="single"/>
        </w:rPr>
        <w:t xml:space="preserve">many studies have documented, oil booms in poor economies </w:t>
      </w:r>
      <w:r w:rsidRPr="00E552A8">
        <w:rPr>
          <w:b/>
          <w:bCs/>
          <w:u w:val="single"/>
        </w:rPr>
        <w:t>thwart economic diversification</w:t>
      </w:r>
      <w:r w:rsidRPr="00E552A8">
        <w:rPr>
          <w:sz w:val="16"/>
        </w:rPr>
        <w:t xml:space="preserve"> and the development of secondary and tertiary activities. </w:t>
      </w:r>
      <w:r w:rsidRPr="00E552A8">
        <w:rPr>
          <w:bCs/>
          <w:u w:val="single"/>
        </w:rPr>
        <w:t>Cuba will not be the exception.</w:t>
      </w:r>
    </w:p>
    <w:p w:rsidR="00DE3008" w:rsidRPr="00B5730F" w:rsidRDefault="00DE3008" w:rsidP="00DE3008"/>
    <w:p w:rsidR="00DE3008" w:rsidRPr="00E552A8" w:rsidRDefault="00DE3008" w:rsidP="00DE3008">
      <w:pPr>
        <w:pStyle w:val="Heading4"/>
      </w:pPr>
      <w:r w:rsidRPr="00E552A8">
        <w:t>Oil exports strengthen communist regime—turns case</w:t>
      </w:r>
    </w:p>
    <w:p w:rsidR="00DE3008" w:rsidRPr="00E552A8" w:rsidRDefault="00DE3008" w:rsidP="00DE3008">
      <w:proofErr w:type="spellStart"/>
      <w:r w:rsidRPr="00E552A8">
        <w:rPr>
          <w:b/>
        </w:rPr>
        <w:t>Omstad</w:t>
      </w:r>
      <w:proofErr w:type="spellEnd"/>
      <w:r w:rsidRPr="00E552A8">
        <w:rPr>
          <w:b/>
        </w:rPr>
        <w:t xml:space="preserve"> 09 </w:t>
      </w:r>
      <w:r w:rsidRPr="00E552A8">
        <w:rPr>
          <w:sz w:val="16"/>
          <w:szCs w:val="16"/>
        </w:rPr>
        <w:t xml:space="preserve">senior international affairs and diplomacy author for US News. (Thomas </w:t>
      </w:r>
      <w:proofErr w:type="spellStart"/>
      <w:r w:rsidRPr="00E552A8">
        <w:rPr>
          <w:sz w:val="16"/>
          <w:szCs w:val="16"/>
        </w:rPr>
        <w:t>Omestad</w:t>
      </w:r>
      <w:proofErr w:type="spellEnd"/>
      <w:r w:rsidRPr="00E552A8">
        <w:rPr>
          <w:sz w:val="16"/>
          <w:szCs w:val="16"/>
        </w:rPr>
        <w:t>, 4/1/2009, “Cuba's Hopes for Major Oil Discoveries”, U.S. News &amp; World Report Pg. 50 Vol. 146 No. 3) //KY</w:t>
      </w:r>
    </w:p>
    <w:p w:rsidR="00DE3008" w:rsidRDefault="00DE3008" w:rsidP="00DE3008">
      <w:pPr>
        <w:rPr>
          <w:sz w:val="16"/>
        </w:rPr>
      </w:pPr>
      <w:r w:rsidRPr="00E552A8">
        <w:rPr>
          <w:sz w:val="16"/>
        </w:rPr>
        <w:t xml:space="preserve">In Cuba, meanwhile, expectations run high that oil finds will help lift the struggling state-run economy. "It will give Cuba the capabilities of developing its economy very quickly," predicts Josefina Vidal </w:t>
      </w:r>
      <w:proofErr w:type="spellStart"/>
      <w:r w:rsidRPr="00E552A8">
        <w:rPr>
          <w:sz w:val="16"/>
        </w:rPr>
        <w:t>Ferreiro</w:t>
      </w:r>
      <w:proofErr w:type="spellEnd"/>
      <w:r w:rsidRPr="00E552A8">
        <w:rPr>
          <w:sz w:val="16"/>
        </w:rPr>
        <w:t xml:space="preserve">, a senior Foreign Ministry official. "It will give us a lot of independence." The other implication is that </w:t>
      </w:r>
      <w:r w:rsidRPr="00E552A8">
        <w:rPr>
          <w:bCs/>
          <w:u w:val="single"/>
        </w:rPr>
        <w:t>hard-currency flows from oil exports will strengthen th</w:t>
      </w:r>
      <w:r w:rsidRPr="00E552A8">
        <w:rPr>
          <w:sz w:val="16"/>
        </w:rPr>
        <w:t xml:space="preserve">e ruling </w:t>
      </w:r>
      <w:r w:rsidRPr="00E552A8">
        <w:rPr>
          <w:bCs/>
          <w:u w:val="single"/>
        </w:rPr>
        <w:t xml:space="preserve">Communist Party to withstand whatever pressures remain from Washington. </w:t>
      </w:r>
      <w:proofErr w:type="gramStart"/>
      <w:r w:rsidRPr="00E552A8">
        <w:rPr>
          <w:sz w:val="16"/>
        </w:rPr>
        <w:t>Cuba's needs.</w:t>
      </w:r>
      <w:proofErr w:type="gramEnd"/>
      <w:r w:rsidRPr="00E552A8">
        <w:rPr>
          <w:sz w:val="16"/>
        </w:rPr>
        <w:t xml:space="preserve"> Cuba's leaders have been acutely concerned about energy dependence on others. The collapse of the Soviet Union, once the island's patron and energy </w:t>
      </w:r>
      <w:proofErr w:type="gramStart"/>
      <w:r w:rsidRPr="00E552A8">
        <w:rPr>
          <w:sz w:val="16"/>
        </w:rPr>
        <w:t>donor,</w:t>
      </w:r>
      <w:proofErr w:type="gramEnd"/>
      <w:r w:rsidRPr="00E552A8">
        <w:rPr>
          <w:sz w:val="16"/>
        </w:rPr>
        <w:t xml:space="preserve"> crippled Cuba's economy and spawned an energy crisis in the early 1990s. Daniel Erikson, an analyst at the Inter-American Dialogue in Washington and author of The Cuba Wars, says Cuba's pursuit of offshore oil reflects wariness about its past energy dependence on the Soviets and today's on Hugo Chávez's Venezuela. "They realize that nothing lasts forever," he says. It remains unclear, though, whether future oil wealth will hasten--or retard--the cautious moves toward economic reform under </w:t>
      </w:r>
      <w:proofErr w:type="spellStart"/>
      <w:r w:rsidRPr="00E552A8">
        <w:rPr>
          <w:sz w:val="16"/>
        </w:rPr>
        <w:t>Raúl</w:t>
      </w:r>
      <w:proofErr w:type="spellEnd"/>
      <w:r w:rsidRPr="00E552A8">
        <w:rPr>
          <w:sz w:val="16"/>
        </w:rPr>
        <w:t xml:space="preserve"> Castro. Oil revenues could cushion a broader but painful shift away from state direction of all major economic activity. </w:t>
      </w:r>
      <w:r w:rsidRPr="00E552A8">
        <w:rPr>
          <w:bCs/>
          <w:u w:val="single"/>
        </w:rPr>
        <w:t>By easing the hardships of life</w:t>
      </w:r>
      <w:r w:rsidRPr="00E552A8">
        <w:rPr>
          <w:sz w:val="16"/>
        </w:rPr>
        <w:t xml:space="preserve"> in Cuba, </w:t>
      </w:r>
      <w:r w:rsidRPr="00E552A8">
        <w:rPr>
          <w:bCs/>
          <w:u w:val="single"/>
        </w:rPr>
        <w:t>oil wealth could reduce pressures for political change</w:t>
      </w:r>
      <w:r w:rsidRPr="00E552A8">
        <w:rPr>
          <w:sz w:val="16"/>
        </w:rPr>
        <w:t xml:space="preserve">. It could </w:t>
      </w:r>
      <w:r w:rsidRPr="00E552A8">
        <w:rPr>
          <w:bCs/>
          <w:u w:val="single"/>
        </w:rPr>
        <w:t>even reinforce the status quo. "Resource revenues would feed the political patronage machine</w:t>
      </w:r>
      <w:r w:rsidRPr="00E552A8">
        <w:rPr>
          <w:sz w:val="16"/>
        </w:rPr>
        <w:t xml:space="preserve">," reasons Archibald </w:t>
      </w:r>
      <w:r w:rsidRPr="00E552A8">
        <w:rPr>
          <w:bCs/>
          <w:u w:val="single"/>
        </w:rPr>
        <w:t>Ritter, a Cuba expert at Carleton University</w:t>
      </w:r>
      <w:r>
        <w:rPr>
          <w:sz w:val="16"/>
        </w:rPr>
        <w:t xml:space="preserve"> in Ottawa.</w:t>
      </w:r>
    </w:p>
    <w:p w:rsidR="00DE3008" w:rsidRDefault="00DE3008" w:rsidP="00DE3008">
      <w:pPr>
        <w:rPr>
          <w:sz w:val="16"/>
        </w:rPr>
      </w:pPr>
    </w:p>
    <w:p w:rsidR="00DE3008" w:rsidRPr="00E552A8" w:rsidRDefault="00DE3008" w:rsidP="00DE3008">
      <w:pPr>
        <w:rPr>
          <w:sz w:val="16"/>
        </w:rPr>
      </w:pPr>
    </w:p>
    <w:p w:rsidR="003876A0" w:rsidRDefault="003876A0" w:rsidP="003876A0">
      <w:pPr>
        <w:pStyle w:val="Heading2"/>
      </w:pPr>
      <w:r>
        <w:lastRenderedPageBreak/>
        <w:t>2nc no aid shutdown</w:t>
      </w:r>
    </w:p>
    <w:p w:rsidR="003876A0" w:rsidRPr="00E552A8" w:rsidRDefault="003876A0" w:rsidP="003876A0">
      <w:pPr>
        <w:pStyle w:val="Heading4"/>
      </w:pPr>
      <w:r w:rsidRPr="00E552A8">
        <w:t>No changes in oil policy—regional influence</w:t>
      </w:r>
    </w:p>
    <w:p w:rsidR="003876A0" w:rsidRPr="00F5006B" w:rsidRDefault="003876A0" w:rsidP="003876A0">
      <w:pPr>
        <w:rPr>
          <w:sz w:val="16"/>
        </w:rPr>
      </w:pPr>
      <w:r w:rsidRPr="00E552A8">
        <w:rPr>
          <w:b/>
        </w:rPr>
        <w:t xml:space="preserve">Oxford, </w:t>
      </w:r>
      <w:proofErr w:type="gramStart"/>
      <w:r w:rsidRPr="00E552A8">
        <w:rPr>
          <w:b/>
        </w:rPr>
        <w:t xml:space="preserve">13 </w:t>
      </w:r>
      <w:r w:rsidRPr="00E552A8">
        <w:rPr>
          <w:sz w:val="16"/>
          <w:szCs w:val="16"/>
        </w:rPr>
        <w:t xml:space="preserve"> Analysis</w:t>
      </w:r>
      <w:proofErr w:type="gramEnd"/>
      <w:r w:rsidRPr="00E552A8">
        <w:rPr>
          <w:sz w:val="16"/>
          <w:szCs w:val="16"/>
        </w:rPr>
        <w:t xml:space="preserve"> and Advisory Board, Oxford </w:t>
      </w:r>
      <w:proofErr w:type="spellStart"/>
      <w:r w:rsidRPr="00E552A8">
        <w:rPr>
          <w:sz w:val="16"/>
          <w:szCs w:val="16"/>
        </w:rPr>
        <w:t>Analytica’s</w:t>
      </w:r>
      <w:proofErr w:type="spellEnd"/>
      <w:r w:rsidRPr="00E552A8">
        <w:rPr>
          <w:sz w:val="16"/>
          <w:szCs w:val="16"/>
        </w:rPr>
        <w:t xml:space="preserve"> global contributor network of scholar experts to write in-depth analysis. (</w:t>
      </w:r>
      <w:proofErr w:type="spellStart"/>
      <w:r w:rsidRPr="00E552A8">
        <w:rPr>
          <w:sz w:val="16"/>
          <w:szCs w:val="16"/>
        </w:rPr>
        <w:t>OxResearch</w:t>
      </w:r>
      <w:proofErr w:type="spellEnd"/>
      <w:r w:rsidRPr="00E552A8">
        <w:rPr>
          <w:sz w:val="16"/>
          <w:szCs w:val="16"/>
        </w:rPr>
        <w:t xml:space="preserve"> Daily Brief Service</w:t>
      </w:r>
      <w:proofErr w:type="gramStart"/>
      <w:r w:rsidRPr="00E552A8">
        <w:rPr>
          <w:sz w:val="16"/>
          <w:szCs w:val="16"/>
        </w:rPr>
        <w:t>,</w:t>
      </w:r>
      <w:r w:rsidRPr="00E552A8">
        <w:rPr>
          <w:sz w:val="16"/>
        </w:rPr>
        <w:t xml:space="preserve">  Jun</w:t>
      </w:r>
      <w:proofErr w:type="gramEnd"/>
      <w:r w:rsidRPr="00E552A8">
        <w:rPr>
          <w:sz w:val="16"/>
        </w:rPr>
        <w:t xml:space="preserve"> 11, 2013 “VENEZUELA: No rapid shift in oil policy on the cards” </w:t>
      </w:r>
      <w:hyperlink r:id="rId32" w:history="1">
        <w:r w:rsidRPr="00E552A8">
          <w:rPr>
            <w:sz w:val="16"/>
          </w:rPr>
          <w:t>https://www.oxan.com/display.aspx?ItemID=DB183701</w:t>
        </w:r>
      </w:hyperlink>
      <w:r w:rsidRPr="00E552A8">
        <w:rPr>
          <w:sz w:val="16"/>
        </w:rPr>
        <w:t>) //KY</w:t>
      </w:r>
    </w:p>
    <w:p w:rsidR="003876A0" w:rsidRPr="00DE3008" w:rsidRDefault="003876A0" w:rsidP="003876A0">
      <w:pPr>
        <w:rPr>
          <w:sz w:val="16"/>
        </w:rPr>
      </w:pPr>
      <w:r w:rsidRPr="00E552A8">
        <w:rPr>
          <w:sz w:val="16"/>
        </w:rPr>
        <w:t xml:space="preserve">Chavez's </w:t>
      </w:r>
      <w:r w:rsidRPr="00E552A8">
        <w:rPr>
          <w:bCs/>
          <w:u w:val="single"/>
        </w:rPr>
        <w:t>use of oil wealth to buy regional influenc</w:t>
      </w:r>
      <w:r w:rsidRPr="00E552A8">
        <w:rPr>
          <w:sz w:val="16"/>
        </w:rPr>
        <w:t xml:space="preserve">e through </w:t>
      </w:r>
      <w:proofErr w:type="spellStart"/>
      <w:r w:rsidRPr="00E552A8">
        <w:rPr>
          <w:sz w:val="16"/>
        </w:rPr>
        <w:t>PetroCaribe</w:t>
      </w:r>
      <w:proofErr w:type="spellEnd"/>
      <w:r w:rsidRPr="00E552A8">
        <w:rPr>
          <w:sz w:val="16"/>
        </w:rPr>
        <w:t xml:space="preserve"> </w:t>
      </w:r>
      <w:r w:rsidRPr="00E552A8">
        <w:rPr>
          <w:bCs/>
          <w:u w:val="single"/>
        </w:rPr>
        <w:t>is continuing</w:t>
      </w:r>
      <w:r w:rsidRPr="00E552A8">
        <w:rPr>
          <w:sz w:val="16"/>
        </w:rPr>
        <w:t xml:space="preserve"> (see VENEZUELA: Maduro focuses on foreign policy - May 22, 2013); Honduras and Guatemala have recently joined the </w:t>
      </w:r>
      <w:proofErr w:type="spellStart"/>
      <w:r w:rsidRPr="00E552A8">
        <w:rPr>
          <w:sz w:val="16"/>
        </w:rPr>
        <w:t>programme</w:t>
      </w:r>
      <w:proofErr w:type="spellEnd"/>
      <w:r w:rsidRPr="00E552A8">
        <w:rPr>
          <w:sz w:val="16"/>
        </w:rPr>
        <w:t xml:space="preserve">. However, mounting domestic economic and financial pressures may erode the </w:t>
      </w:r>
      <w:proofErr w:type="spellStart"/>
      <w:r w:rsidRPr="00E552A8">
        <w:rPr>
          <w:sz w:val="16"/>
        </w:rPr>
        <w:t>favourable</w:t>
      </w:r>
      <w:proofErr w:type="spellEnd"/>
      <w:r w:rsidRPr="00E552A8">
        <w:rPr>
          <w:sz w:val="16"/>
        </w:rPr>
        <w:t xml:space="preserve"> aspects of these arrangements</w:t>
      </w:r>
      <w:r w:rsidRPr="00E552A8">
        <w:rPr>
          <w:bCs/>
          <w:u w:val="single"/>
        </w:rPr>
        <w:t>. Cuba,</w:t>
      </w:r>
      <w:r w:rsidRPr="00E552A8">
        <w:rPr>
          <w:sz w:val="16"/>
        </w:rPr>
        <w:t xml:space="preserve"> which depends on Venezuela for about two-thirds of its daily oil consumption, </w:t>
      </w:r>
      <w:r w:rsidRPr="00E552A8">
        <w:rPr>
          <w:bCs/>
          <w:u w:val="single"/>
        </w:rPr>
        <w:t>will</w:t>
      </w:r>
      <w:r w:rsidRPr="00E552A8">
        <w:rPr>
          <w:sz w:val="16"/>
        </w:rPr>
        <w:t xml:space="preserve"> also be </w:t>
      </w:r>
      <w:r w:rsidRPr="00E552A8">
        <w:rPr>
          <w:bCs/>
          <w:u w:val="single"/>
        </w:rPr>
        <w:t>relieved by Maduro's election</w:t>
      </w:r>
      <w:r w:rsidRPr="00E552A8">
        <w:rPr>
          <w:sz w:val="16"/>
        </w:rPr>
        <w:t xml:space="preserve"> </w:t>
      </w:r>
      <w:proofErr w:type="gramStart"/>
      <w:r w:rsidRPr="00E552A8">
        <w:rPr>
          <w:sz w:val="16"/>
        </w:rPr>
        <w:t>( see</w:t>
      </w:r>
      <w:proofErr w:type="gramEnd"/>
      <w:r w:rsidRPr="00E552A8">
        <w:rPr>
          <w:sz w:val="16"/>
        </w:rPr>
        <w:t xml:space="preserve"> CUBA: Government seeks to cut dependency on Venezuela - June 5, 2013). Maduro's recent visit to Brazil produced the required public endorsement from President </w:t>
      </w:r>
      <w:proofErr w:type="spellStart"/>
      <w:r w:rsidRPr="00E552A8">
        <w:rPr>
          <w:sz w:val="16"/>
        </w:rPr>
        <w:t>Dilma</w:t>
      </w:r>
      <w:proofErr w:type="spellEnd"/>
      <w:r w:rsidRPr="00E552A8">
        <w:rPr>
          <w:sz w:val="16"/>
        </w:rPr>
        <w:t xml:space="preserve"> </w:t>
      </w:r>
      <w:proofErr w:type="spellStart"/>
      <w:r w:rsidRPr="00E552A8">
        <w:rPr>
          <w:sz w:val="16"/>
        </w:rPr>
        <w:t>Rousseff</w:t>
      </w:r>
      <w:proofErr w:type="spellEnd"/>
      <w:r w:rsidRPr="00E552A8">
        <w:rPr>
          <w:sz w:val="16"/>
        </w:rPr>
        <w:t xml:space="preserve">. However, Brazil remains the region's economic heavyweight and </w:t>
      </w:r>
      <w:proofErr w:type="spellStart"/>
      <w:r w:rsidRPr="00E552A8">
        <w:rPr>
          <w:sz w:val="16"/>
        </w:rPr>
        <w:t>Rousseff</w:t>
      </w:r>
      <w:proofErr w:type="spellEnd"/>
      <w:r w:rsidRPr="00E552A8">
        <w:rPr>
          <w:sz w:val="16"/>
        </w:rPr>
        <w:t xml:space="preserve"> appears to be continuing her predecessor's policy of 'managing' Venezuela </w:t>
      </w:r>
      <w:proofErr w:type="gramStart"/>
      <w:r w:rsidRPr="00E552A8">
        <w:rPr>
          <w:sz w:val="16"/>
        </w:rPr>
        <w:t>( see</w:t>
      </w:r>
      <w:proofErr w:type="gramEnd"/>
      <w:r w:rsidRPr="00E552A8">
        <w:rPr>
          <w:sz w:val="16"/>
        </w:rPr>
        <w:t xml:space="preserve"> LATIN AMERICA: Brazil recovering regional </w:t>
      </w:r>
      <w:proofErr w:type="spellStart"/>
      <w:r w:rsidRPr="00E552A8">
        <w:rPr>
          <w:sz w:val="16"/>
        </w:rPr>
        <w:t>protagonism</w:t>
      </w:r>
      <w:proofErr w:type="spellEnd"/>
      <w:r w:rsidRPr="00E552A8">
        <w:rPr>
          <w:sz w:val="16"/>
        </w:rPr>
        <w:t xml:space="preserve"> - May 30, 2013). CONCLUSION: </w:t>
      </w:r>
      <w:r w:rsidRPr="00E552A8">
        <w:rPr>
          <w:bCs/>
          <w:u w:val="single"/>
        </w:rPr>
        <w:t xml:space="preserve">The succession introduces a period of uncertainty </w:t>
      </w:r>
      <w:r w:rsidRPr="00E552A8">
        <w:rPr>
          <w:sz w:val="16"/>
        </w:rPr>
        <w:t xml:space="preserve">and thus high </w:t>
      </w:r>
      <w:proofErr w:type="gramStart"/>
      <w:r w:rsidRPr="00E552A8">
        <w:rPr>
          <w:sz w:val="16"/>
        </w:rPr>
        <w:t>risk,</w:t>
      </w:r>
      <w:proofErr w:type="gramEnd"/>
      <w:r w:rsidRPr="00E552A8">
        <w:rPr>
          <w:sz w:val="16"/>
        </w:rPr>
        <w:t xml:space="preserve"> </w:t>
      </w:r>
      <w:r w:rsidRPr="00E552A8">
        <w:rPr>
          <w:bCs/>
          <w:u w:val="single"/>
        </w:rPr>
        <w:t>although early signs are that major changes in oil policy are not imminent</w:t>
      </w:r>
      <w:r w:rsidRPr="00E552A8">
        <w:rPr>
          <w:sz w:val="16"/>
        </w:rPr>
        <w:t>. This will be watched closely by governments including Cuba, Russia and China with an interest in policy continuity. Oil majors will also be monitoring developments, but for signs of a more attractive investment regime emerging. With global oil demand relatively weak, other major oil-producing countries may quietly welcome a continuation of 'Chavista' oil policies and Venezuela's under-performing output.</w:t>
      </w:r>
    </w:p>
    <w:p w:rsidR="003876A0" w:rsidRDefault="003876A0" w:rsidP="003876A0">
      <w:pPr>
        <w:pStyle w:val="Heading2"/>
      </w:pPr>
      <w:r>
        <w:lastRenderedPageBreak/>
        <w:t>2nc econ</w:t>
      </w:r>
    </w:p>
    <w:p w:rsidR="003876A0" w:rsidRPr="00E552A8" w:rsidRDefault="003876A0" w:rsidP="003876A0">
      <w:pPr>
        <w:pStyle w:val="Heading4"/>
      </w:pPr>
      <w:r w:rsidRPr="00E552A8">
        <w:t>Removing the embargo won’t solve – reforms in C</w:t>
      </w:r>
      <w:r>
        <w:t>uba are a prerequisite to economic growth--empirics</w:t>
      </w:r>
    </w:p>
    <w:p w:rsidR="003876A0" w:rsidRPr="00E552A8" w:rsidRDefault="003876A0" w:rsidP="003876A0">
      <w:pPr>
        <w:rPr>
          <w:sz w:val="16"/>
        </w:rPr>
      </w:pPr>
      <w:r w:rsidRPr="00E552A8">
        <w:rPr>
          <w:b/>
        </w:rPr>
        <w:t>Powell, 10</w:t>
      </w:r>
      <w:r w:rsidRPr="00E552A8">
        <w:t xml:space="preserve"> </w:t>
      </w:r>
      <w:r w:rsidRPr="00E552A8">
        <w:rPr>
          <w:sz w:val="16"/>
        </w:rPr>
        <w:t xml:space="preserve">freelance writer for news sites (Michael Orion Powell, 4/3/10, </w:t>
      </w:r>
      <w:hyperlink r:id="rId33" w:history="1">
        <w:r w:rsidRPr="00E552A8">
          <w:rPr>
            <w:sz w:val="16"/>
          </w:rPr>
          <w:t>http://blog.heritage.org/2010/04/03/cuba-change-is-not-one-sided/</w:t>
        </w:r>
      </w:hyperlink>
      <w:r w:rsidRPr="00E552A8">
        <w:rPr>
          <w:sz w:val="16"/>
        </w:rPr>
        <w:t>) KD</w:t>
      </w:r>
    </w:p>
    <w:p w:rsidR="003876A0" w:rsidRPr="00167256" w:rsidRDefault="003876A0" w:rsidP="003876A0">
      <w:pPr>
        <w:rPr>
          <w:sz w:val="16"/>
        </w:rPr>
      </w:pPr>
      <w:proofErr w:type="spellStart"/>
      <w:r w:rsidRPr="00E552A8">
        <w:rPr>
          <w:sz w:val="16"/>
        </w:rPr>
        <w:t>Lacey’s</w:t>
      </w:r>
      <w:proofErr w:type="spellEnd"/>
      <w:r w:rsidRPr="00E552A8">
        <w:rPr>
          <w:sz w:val="16"/>
        </w:rPr>
        <w:t xml:space="preserve"> post-embargo Cuba sure sounds wonderful, but it forgets about the </w:t>
      </w:r>
      <w:r w:rsidRPr="00E552A8">
        <w:rPr>
          <w:u w:val="single"/>
        </w:rPr>
        <w:t>actions that must first be taken by Cuba</w:t>
      </w:r>
      <w:r w:rsidRPr="00E552A8">
        <w:rPr>
          <w:sz w:val="16"/>
        </w:rPr>
        <w:t xml:space="preserve">. While engagement by the United States was useful, </w:t>
      </w:r>
      <w:r w:rsidRPr="00E552A8">
        <w:rPr>
          <w:u w:val="single"/>
        </w:rPr>
        <w:t xml:space="preserve">the Soviet Union and China did not open thanks to American diplomacy alone. Actions taken by those countries’ respective leadership were </w:t>
      </w:r>
      <w:proofErr w:type="gramStart"/>
      <w:r w:rsidRPr="00E552A8">
        <w:rPr>
          <w:u w:val="single"/>
        </w:rPr>
        <w:t>key</w:t>
      </w:r>
      <w:proofErr w:type="gramEnd"/>
      <w:r w:rsidRPr="00E552A8">
        <w:rPr>
          <w:u w:val="single"/>
        </w:rPr>
        <w:t>. Gorbachev engaged in a policy of</w:t>
      </w:r>
      <w:r w:rsidRPr="00E552A8">
        <w:rPr>
          <w:sz w:val="16"/>
        </w:rPr>
        <w:t xml:space="preserve"> glasnost (“</w:t>
      </w:r>
      <w:r w:rsidRPr="00E552A8">
        <w:rPr>
          <w:u w:val="single"/>
        </w:rPr>
        <w:t>openness</w:t>
      </w:r>
      <w:r w:rsidRPr="00E552A8">
        <w:rPr>
          <w:sz w:val="16"/>
        </w:rPr>
        <w:t xml:space="preserve">”) that played an invaluable role in the dissolution of the Soviet empire. </w:t>
      </w:r>
      <w:r w:rsidRPr="00E552A8">
        <w:rPr>
          <w:u w:val="single"/>
        </w:rPr>
        <w:t>Chinese leader</w:t>
      </w:r>
      <w:r w:rsidRPr="00E552A8">
        <w:rPr>
          <w:sz w:val="16"/>
        </w:rPr>
        <w:t xml:space="preserve"> Deng Xiaoping </w:t>
      </w:r>
      <w:r w:rsidRPr="00E552A8">
        <w:rPr>
          <w:u w:val="single"/>
        </w:rPr>
        <w:t>opened his country to investment and the start of private competition</w:t>
      </w:r>
      <w:r w:rsidRPr="00E552A8">
        <w:rPr>
          <w:sz w:val="16"/>
        </w:rPr>
        <w:t xml:space="preserve"> </w:t>
      </w:r>
      <w:hyperlink r:id="rId34" w:anchor="v=onepage&amp;q=singapore&amp;f=false" w:history="1">
        <w:r w:rsidRPr="00E552A8">
          <w:rPr>
            <w:sz w:val="16"/>
          </w:rPr>
          <w:t>(with countries like Singapore as a model).</w:t>
        </w:r>
      </w:hyperlink>
      <w:r w:rsidRPr="00E552A8">
        <w:rPr>
          <w:sz w:val="16"/>
        </w:rPr>
        <w:t xml:space="preserve"> </w:t>
      </w:r>
      <w:r w:rsidRPr="00E552A8">
        <w:rPr>
          <w:u w:val="single"/>
        </w:rPr>
        <w:t>There’s little sign of such a shift in Cuba</w:t>
      </w:r>
      <w:r w:rsidRPr="00E552A8">
        <w:rPr>
          <w:sz w:val="16"/>
        </w:rPr>
        <w:t xml:space="preserve">. While Cuban President Raul Castro has made signs of being willing to talk to the United States, those moves have </w:t>
      </w:r>
      <w:hyperlink r:id="rId35" w:history="1">
        <w:r w:rsidRPr="00E552A8">
          <w:rPr>
            <w:sz w:val="16"/>
          </w:rPr>
          <w:t xml:space="preserve">been interfered with </w:t>
        </w:r>
      </w:hyperlink>
      <w:r w:rsidRPr="00E552A8">
        <w:rPr>
          <w:sz w:val="16"/>
        </w:rPr>
        <w:t>by Raul’s brother Fidel.</w:t>
      </w:r>
      <w:r w:rsidRPr="00E552A8">
        <w:rPr>
          <w:sz w:val="12"/>
        </w:rPr>
        <w:t>¶</w:t>
      </w:r>
      <w:r w:rsidRPr="00E552A8">
        <w:rPr>
          <w:sz w:val="16"/>
        </w:rPr>
        <w:t xml:space="preserve"> </w:t>
      </w:r>
      <w:r w:rsidRPr="00E552A8">
        <w:rPr>
          <w:u w:val="single"/>
        </w:rPr>
        <w:t>A freer Cuba would be beneficial to everyone. It is important, however, to remember that this is a transformation that can only happen through a change in Cuba’s policies</w:t>
      </w:r>
      <w:r w:rsidRPr="00E552A8">
        <w:rPr>
          <w:sz w:val="16"/>
        </w:rPr>
        <w:t>, toward a more pluralist, democratic political system and more open economy. It is not a transformation that can happen simply through a change in our policies toward Cuba.</w:t>
      </w:r>
      <w:r w:rsidRPr="00E552A8">
        <w:rPr>
          <w:sz w:val="12"/>
        </w:rPr>
        <w:t>¶</w:t>
      </w:r>
      <w:r w:rsidRPr="00E552A8">
        <w:rPr>
          <w:sz w:val="16"/>
        </w:rPr>
        <w:t xml:space="preserve"> </w:t>
      </w:r>
    </w:p>
    <w:p w:rsidR="003876A0" w:rsidRDefault="003876A0" w:rsidP="003876A0"/>
    <w:p w:rsidR="003876A0" w:rsidRDefault="003876A0" w:rsidP="003876A0">
      <w:pPr>
        <w:pStyle w:val="Heading4"/>
      </w:pPr>
      <w:r>
        <w:t>Drilling is currently impossible and that’s good – forces liberalization and economic reforms in Cuba</w:t>
      </w:r>
    </w:p>
    <w:p w:rsidR="003876A0" w:rsidRPr="002F404D" w:rsidRDefault="003876A0" w:rsidP="003876A0">
      <w:pPr>
        <w:rPr>
          <w:sz w:val="16"/>
          <w:szCs w:val="16"/>
        </w:rPr>
      </w:pPr>
      <w:proofErr w:type="spellStart"/>
      <w:r w:rsidRPr="002F404D">
        <w:rPr>
          <w:b/>
        </w:rPr>
        <w:t>Miroff</w:t>
      </w:r>
      <w:proofErr w:type="spellEnd"/>
      <w:r w:rsidRPr="002F404D">
        <w:rPr>
          <w:b/>
        </w:rPr>
        <w:t xml:space="preserve"> 12</w:t>
      </w:r>
      <w:r w:rsidRPr="002F404D">
        <w:rPr>
          <w:sz w:val="16"/>
        </w:rPr>
        <w:t xml:space="preserve"> (Nick, "Cuba: The </w:t>
      </w:r>
      <w:r w:rsidRPr="002F404D">
        <w:rPr>
          <w:sz w:val="16"/>
          <w:szCs w:val="16"/>
        </w:rPr>
        <w:t>revolution will not be energized," 11/4/12, http://www.globalpost.com/dispatch/news/regions/americas/cuba/121103/castro-offshore-oil-exploration-gulf-venezuela-chavez)//AM</w:t>
      </w:r>
    </w:p>
    <w:p w:rsidR="003876A0" w:rsidRDefault="003876A0" w:rsidP="003876A0"/>
    <w:p w:rsidR="003876A0" w:rsidRDefault="003876A0" w:rsidP="003876A0">
      <w:pPr>
        <w:rPr>
          <w:rStyle w:val="StyleBoldUnderline"/>
          <w:sz w:val="12"/>
        </w:rPr>
      </w:pPr>
      <w:r w:rsidRPr="002F404D">
        <w:rPr>
          <w:sz w:val="16"/>
        </w:rPr>
        <w:t xml:space="preserve">But </w:t>
      </w:r>
      <w:r w:rsidRPr="002F404D">
        <w:rPr>
          <w:rStyle w:val="StyleBoldUnderline"/>
        </w:rPr>
        <w:t>although Cuba and its partners have the will to keep digging, they won’t have a rig, oil industry experts say.</w:t>
      </w:r>
      <w:r w:rsidRPr="002F404D">
        <w:rPr>
          <w:rStyle w:val="StyleBoldUnderline"/>
          <w:sz w:val="12"/>
        </w:rPr>
        <w:t xml:space="preserve">¶ </w:t>
      </w:r>
      <w:r w:rsidRPr="002F404D">
        <w:rPr>
          <w:rStyle w:val="StyleBoldUnderline"/>
        </w:rPr>
        <w:t>The rig they’ve been using</w:t>
      </w:r>
      <w:r w:rsidRPr="002F404D">
        <w:rPr>
          <w:sz w:val="16"/>
        </w:rPr>
        <w:t xml:space="preserve"> — the Chinese-built, Italian-owned </w:t>
      </w:r>
      <w:hyperlink r:id="rId36" w:tgtFrame="_new" w:history="1">
        <w:proofErr w:type="spellStart"/>
        <w:r w:rsidRPr="002F404D">
          <w:rPr>
            <w:rStyle w:val="Hyperlink"/>
            <w:sz w:val="16"/>
          </w:rPr>
          <w:t>Scarabeo</w:t>
        </w:r>
        <w:proofErr w:type="spellEnd"/>
        <w:r w:rsidRPr="002F404D">
          <w:rPr>
            <w:rStyle w:val="Hyperlink"/>
            <w:sz w:val="16"/>
          </w:rPr>
          <w:t xml:space="preserve"> 9</w:t>
        </w:r>
      </w:hyperlink>
      <w:r w:rsidRPr="002F404D">
        <w:rPr>
          <w:sz w:val="16"/>
        </w:rPr>
        <w:t xml:space="preserve"> — </w:t>
      </w:r>
      <w:r w:rsidRPr="002F404D">
        <w:rPr>
          <w:rStyle w:val="StyleBoldUnderline"/>
        </w:rPr>
        <w:t>is departing</w:t>
      </w:r>
      <w:r w:rsidRPr="002F404D">
        <w:rPr>
          <w:sz w:val="16"/>
        </w:rPr>
        <w:t xml:space="preserve"> for most promising waters in Africa, according to </w:t>
      </w:r>
      <w:hyperlink r:id="rId37" w:tgtFrame="_new" w:history="1">
        <w:r w:rsidRPr="002F404D">
          <w:rPr>
            <w:rStyle w:val="Hyperlink"/>
            <w:sz w:val="16"/>
          </w:rPr>
          <w:t>experts consulted by Reuters</w:t>
        </w:r>
      </w:hyperlink>
      <w:r w:rsidRPr="002F404D">
        <w:rPr>
          <w:sz w:val="16"/>
        </w:rPr>
        <w:t>.</w:t>
      </w:r>
      <w:r w:rsidRPr="002F404D">
        <w:rPr>
          <w:sz w:val="12"/>
        </w:rPr>
        <w:t>¶</w:t>
      </w:r>
      <w:r w:rsidRPr="002F404D">
        <w:rPr>
          <w:sz w:val="16"/>
        </w:rPr>
        <w:t xml:space="preserve"> At a rental cost of more than $500,000 a day, </w:t>
      </w:r>
      <w:proofErr w:type="spellStart"/>
      <w:r w:rsidRPr="002F404D">
        <w:rPr>
          <w:rStyle w:val="StyleBoldUnderline"/>
        </w:rPr>
        <w:t>Scarabeo</w:t>
      </w:r>
      <w:proofErr w:type="spellEnd"/>
      <w:r w:rsidRPr="002F404D">
        <w:rPr>
          <w:rStyle w:val="StyleBoldUnderline"/>
        </w:rPr>
        <w:t xml:space="preserve"> 9 is the only rig in the world built to comply with US trade sanctions against Cuba</w:t>
      </w:r>
      <w:r w:rsidRPr="002F404D">
        <w:rPr>
          <w:sz w:val="16"/>
        </w:rPr>
        <w:t xml:space="preserve"> that mandate no more than 10 percent American technology may be used.</w:t>
      </w:r>
      <w:r w:rsidRPr="002F404D">
        <w:rPr>
          <w:sz w:val="12"/>
        </w:rPr>
        <w:t>¶</w:t>
      </w:r>
      <w:r w:rsidRPr="002F404D">
        <w:rPr>
          <w:sz w:val="16"/>
        </w:rPr>
        <w:t xml:space="preserve"> </w:t>
      </w:r>
      <w:r w:rsidRPr="002F404D">
        <w:rPr>
          <w:rStyle w:val="StyleBoldUnderline"/>
        </w:rPr>
        <w:t xml:space="preserve">Without the </w:t>
      </w:r>
      <w:proofErr w:type="spellStart"/>
      <w:r w:rsidRPr="002F404D">
        <w:rPr>
          <w:rStyle w:val="StyleBoldUnderline"/>
        </w:rPr>
        <w:t>Scarabeo</w:t>
      </w:r>
      <w:proofErr w:type="spellEnd"/>
      <w:r w:rsidRPr="002F404D">
        <w:rPr>
          <w:rStyle w:val="StyleBoldUnderline"/>
        </w:rPr>
        <w:t xml:space="preserve"> 9</w:t>
      </w:r>
      <w:r w:rsidRPr="002F404D">
        <w:rPr>
          <w:sz w:val="16"/>
        </w:rPr>
        <w:t xml:space="preserve">, says former oil executive Jorge </w:t>
      </w:r>
      <w:proofErr w:type="spellStart"/>
      <w:r w:rsidRPr="002F404D">
        <w:rPr>
          <w:sz w:val="16"/>
        </w:rPr>
        <w:t>Pinon</w:t>
      </w:r>
      <w:proofErr w:type="spellEnd"/>
      <w:r w:rsidRPr="002F404D">
        <w:rPr>
          <w:sz w:val="16"/>
        </w:rPr>
        <w:t xml:space="preserve">, </w:t>
      </w:r>
      <w:r w:rsidRPr="002F404D">
        <w:rPr>
          <w:rStyle w:val="StyleBoldUnderline"/>
        </w:rPr>
        <w:t>Cuba will be “out of the ‘game’ for a long time with no ‘shovel.’”</w:t>
      </w:r>
      <w:r w:rsidRPr="002F404D">
        <w:rPr>
          <w:rStyle w:val="StyleBoldUnderline"/>
          <w:sz w:val="12"/>
        </w:rPr>
        <w:t xml:space="preserve">¶ </w:t>
      </w:r>
      <w:r w:rsidRPr="002F404D">
        <w:rPr>
          <w:sz w:val="16"/>
        </w:rPr>
        <w:t xml:space="preserve">Cuba’s best prospects for developing new oil resources now rest with </w:t>
      </w:r>
      <w:hyperlink r:id="rId38" w:tgtFrame="_new" w:history="1">
        <w:r w:rsidRPr="002F404D">
          <w:rPr>
            <w:rStyle w:val="Hyperlink"/>
            <w:sz w:val="16"/>
          </w:rPr>
          <w:t xml:space="preserve">Russian state firm </w:t>
        </w:r>
        <w:proofErr w:type="spellStart"/>
        <w:r w:rsidRPr="002F404D">
          <w:rPr>
            <w:rStyle w:val="Hyperlink"/>
            <w:sz w:val="16"/>
          </w:rPr>
          <w:t>Zarubezhneft</w:t>
        </w:r>
        <w:proofErr w:type="spellEnd"/>
      </w:hyperlink>
      <w:r w:rsidRPr="002F404D">
        <w:rPr>
          <w:sz w:val="16"/>
        </w:rPr>
        <w:t>, which has plans to explore in shallower waters using a Norwegian-built platform. But that rig will operate in an area of the Gulf that offers far poorer prospects for a quality find, and there has been no confirmation that it will arrive this month as previously announced.</w:t>
      </w:r>
      <w:r w:rsidRPr="002F404D">
        <w:rPr>
          <w:sz w:val="12"/>
        </w:rPr>
        <w:t>¶</w:t>
      </w:r>
      <w:r w:rsidRPr="002F404D">
        <w:rPr>
          <w:sz w:val="16"/>
        </w:rPr>
        <w:t xml:space="preserve"> </w:t>
      </w:r>
      <w:r w:rsidRPr="002F404D">
        <w:rPr>
          <w:rStyle w:val="StyleBoldUnderline"/>
        </w:rPr>
        <w:t>Without an oil find to give Cuba a quick financial boost, communist authorities may need to look onshore for new economic prospects, further liberalizing the island’s small private sector and offering bigger incentives to foreign companies that might invest in agriculture, tourism and other proven moneymakers.</w:t>
      </w:r>
      <w:r>
        <w:rPr>
          <w:rStyle w:val="StyleBoldUnderline"/>
        </w:rPr>
        <w:t xml:space="preserve"> </w:t>
      </w:r>
      <w:r w:rsidRPr="002F404D">
        <w:rPr>
          <w:rStyle w:val="StyleBoldUnderline"/>
          <w:sz w:val="12"/>
        </w:rPr>
        <w:t xml:space="preserve">¶ </w:t>
      </w:r>
    </w:p>
    <w:p w:rsidR="003876A0" w:rsidRDefault="003876A0" w:rsidP="003876A0">
      <w:pPr>
        <w:rPr>
          <w:rStyle w:val="StyleBoldUnderline"/>
        </w:rPr>
      </w:pPr>
    </w:p>
    <w:p w:rsidR="003876A0" w:rsidRDefault="003876A0" w:rsidP="003876A0">
      <w:pPr>
        <w:pStyle w:val="Heading4"/>
      </w:pPr>
      <w:r>
        <w:t>Drilling isn’t inevitable – Cuba’s economy won’t collapse, the decline will just force reforms – that’s good</w:t>
      </w:r>
    </w:p>
    <w:p w:rsidR="003876A0" w:rsidRPr="0078052D" w:rsidRDefault="003876A0" w:rsidP="003876A0">
      <w:pPr>
        <w:rPr>
          <w:sz w:val="16"/>
          <w:szCs w:val="16"/>
        </w:rPr>
      </w:pPr>
      <w:r w:rsidRPr="0078052D">
        <w:rPr>
          <w:b/>
        </w:rPr>
        <w:t xml:space="preserve">Krauss and Cave 12 </w:t>
      </w:r>
      <w:r>
        <w:rPr>
          <w:color w:val="000000"/>
          <w:sz w:val="18"/>
          <w:szCs w:val="18"/>
          <w:shd w:val="clear" w:color="auto" w:fill="FFFFFF"/>
        </w:rPr>
        <w:t xml:space="preserve">has been a correspondent for The New York Times since 1990. He currently is a national business correspondent based in Houston, covering energy. Before working at The Times, he worked as a foreign correspondent for The Wall Street Journal and was the Edward R. Murrow fellow at the Council on Foreign Relations. He is author of “Inside Central America: Its People, Politics and History, AND </w:t>
      </w:r>
      <w:r>
        <w:rPr>
          <w:rStyle w:val="Title1"/>
          <w:color w:val="000000"/>
          <w:sz w:val="18"/>
          <w:szCs w:val="18"/>
          <w:shd w:val="clear" w:color="auto" w:fill="FFFFFF"/>
        </w:rPr>
        <w:t>foreign correspondent</w:t>
      </w:r>
      <w:r>
        <w:rPr>
          <w:rStyle w:val="apple-converted-space"/>
          <w:color w:val="000000"/>
          <w:sz w:val="18"/>
          <w:szCs w:val="18"/>
          <w:shd w:val="clear" w:color="auto" w:fill="FFFFFF"/>
        </w:rPr>
        <w:t> </w:t>
      </w:r>
      <w:r>
        <w:rPr>
          <w:color w:val="000000"/>
          <w:sz w:val="18"/>
          <w:szCs w:val="18"/>
          <w:shd w:val="clear" w:color="auto" w:fill="FFFFFF"/>
        </w:rPr>
        <w:t>for</w:t>
      </w:r>
      <w:r>
        <w:rPr>
          <w:rStyle w:val="apple-converted-space"/>
          <w:color w:val="000000"/>
          <w:sz w:val="18"/>
          <w:szCs w:val="18"/>
          <w:shd w:val="clear" w:color="auto" w:fill="FFFFFF"/>
        </w:rPr>
        <w:t> </w:t>
      </w:r>
      <w:r>
        <w:rPr>
          <w:rStyle w:val="org"/>
          <w:color w:val="000000"/>
          <w:sz w:val="18"/>
          <w:szCs w:val="18"/>
          <w:shd w:val="clear" w:color="auto" w:fill="FFFFFF"/>
        </w:rPr>
        <w:t>The New York Times</w:t>
      </w:r>
      <w:r>
        <w:rPr>
          <w:color w:val="000000"/>
          <w:sz w:val="18"/>
          <w:szCs w:val="18"/>
          <w:shd w:val="clear" w:color="auto" w:fill="FFFFFF"/>
        </w:rPr>
        <w:t>, based in Mexico City</w:t>
      </w:r>
      <w:r w:rsidRPr="0078052D">
        <w:rPr>
          <w:sz w:val="16"/>
          <w:szCs w:val="16"/>
        </w:rPr>
        <w:t xml:space="preserve"> (Clifford AND Damien, "Cuba's Prospects for an Oil-Fueled Economic Jolt Falter </w:t>
      </w:r>
      <w:proofErr w:type="gramStart"/>
      <w:r w:rsidRPr="0078052D">
        <w:rPr>
          <w:sz w:val="16"/>
          <w:szCs w:val="16"/>
        </w:rPr>
        <w:t>With</w:t>
      </w:r>
      <w:proofErr w:type="gramEnd"/>
      <w:r w:rsidRPr="0078052D">
        <w:rPr>
          <w:sz w:val="16"/>
          <w:szCs w:val="16"/>
        </w:rPr>
        <w:t xml:space="preserve"> Departure of Rig," 11/9/12, http://www.nytimes.com/2012/11/10/world/americas/rigs-departure-to-hamper-cubas-oil-prospects.html?_r=0)//AM</w:t>
      </w:r>
    </w:p>
    <w:p w:rsidR="003876A0" w:rsidRPr="0078052D" w:rsidRDefault="003876A0" w:rsidP="003876A0"/>
    <w:p w:rsidR="003876A0" w:rsidRPr="009328F5" w:rsidRDefault="003876A0" w:rsidP="003876A0">
      <w:pPr>
        <w:rPr>
          <w:sz w:val="16"/>
        </w:rPr>
      </w:pPr>
      <w:r w:rsidRPr="0078052D">
        <w:rPr>
          <w:sz w:val="16"/>
        </w:rPr>
        <w:lastRenderedPageBreak/>
        <w:t xml:space="preserve">HOUSTON — </w:t>
      </w:r>
      <w:hyperlink r:id="rId39" w:tgtFrame="_new" w:tooltip="More news and information about Cuba." w:history="1">
        <w:r w:rsidRPr="0078052D">
          <w:rPr>
            <w:rStyle w:val="StyleBoldUnderline"/>
          </w:rPr>
          <w:t>Cuba</w:t>
        </w:r>
      </w:hyperlink>
      <w:r w:rsidRPr="0078052D">
        <w:rPr>
          <w:rStyle w:val="StyleBoldUnderline"/>
        </w:rPr>
        <w:t>’s hopes of reviving its economy with an</w:t>
      </w:r>
      <w:r>
        <w:rPr>
          <w:rStyle w:val="StyleBoldUnderline"/>
        </w:rPr>
        <w:t xml:space="preserve"> </w:t>
      </w:r>
      <w:hyperlink r:id="rId40" w:tgtFrame="_new" w:tooltip="More articles about oil." w:history="1">
        <w:r w:rsidRPr="0078052D">
          <w:rPr>
            <w:rStyle w:val="StyleBoldUnderline"/>
          </w:rPr>
          <w:t>oil</w:t>
        </w:r>
      </w:hyperlink>
      <w:r>
        <w:rPr>
          <w:rStyle w:val="StyleBoldUnderline"/>
        </w:rPr>
        <w:t xml:space="preserve"> </w:t>
      </w:r>
      <w:r w:rsidRPr="0078052D">
        <w:rPr>
          <w:rStyle w:val="StyleBoldUnderline"/>
        </w:rPr>
        <w:t xml:space="preserve">boom have produced little more than three dry holes, persuading foreign oil companies to remove the one </w:t>
      </w:r>
      <w:proofErr w:type="spellStart"/>
      <w:r w:rsidRPr="0078052D">
        <w:rPr>
          <w:rStyle w:val="StyleBoldUnderline"/>
        </w:rPr>
        <w:t>deepwater</w:t>
      </w:r>
      <w:proofErr w:type="spellEnd"/>
      <w:r w:rsidRPr="0078052D">
        <w:rPr>
          <w:rStyle w:val="StyleBoldUnderline"/>
        </w:rPr>
        <w:t xml:space="preserve"> rig able to work in Cuban waters so it could be used for more lucrative prospects elsewhere.</w:t>
      </w:r>
      <w:r w:rsidRPr="0078052D">
        <w:rPr>
          <w:rStyle w:val="StyleBoldUnderline"/>
          <w:sz w:val="12"/>
          <w:u w:val="none"/>
        </w:rPr>
        <w:t>¶</w:t>
      </w:r>
      <w:r w:rsidRPr="0078052D">
        <w:rPr>
          <w:rStyle w:val="StyleBoldUnderline"/>
          <w:sz w:val="12"/>
        </w:rPr>
        <w:t xml:space="preserve"> </w:t>
      </w:r>
      <w:r w:rsidRPr="0078052D">
        <w:rPr>
          <w:sz w:val="16"/>
        </w:rPr>
        <w:t xml:space="preserve">The rig, which was built in China to get around the United States trade embargo, is expected to depart in the next few weeks. </w:t>
      </w:r>
      <w:r w:rsidRPr="0078052D">
        <w:rPr>
          <w:rStyle w:val="StyleBoldUnderline"/>
        </w:rPr>
        <w:t xml:space="preserve">With no other rigs available for </w:t>
      </w:r>
      <w:proofErr w:type="spellStart"/>
      <w:r w:rsidRPr="0078052D">
        <w:rPr>
          <w:rStyle w:val="StyleBoldUnderline"/>
        </w:rPr>
        <w:t>deepwater</w:t>
      </w:r>
      <w:proofErr w:type="spellEnd"/>
      <w:r w:rsidRPr="0078052D">
        <w:rPr>
          <w:rStyle w:val="StyleBoldUnderline"/>
        </w:rPr>
        <w:t xml:space="preserve"> exploration, that means Cuba must now postpone what had become an abiding dream: a windfall</w:t>
      </w:r>
      <w:r w:rsidRPr="0078052D">
        <w:rPr>
          <w:sz w:val="16"/>
        </w:rPr>
        <w:t xml:space="preserve"> that would save Cuba’s economy and lead to a uniquely Cuban utopia </w:t>
      </w:r>
      <w:r w:rsidRPr="0078052D">
        <w:rPr>
          <w:rStyle w:val="StyleBoldUnderline"/>
        </w:rPr>
        <w:t>where the island’s socialist system was paid for by oil sales to its capitalist neighbors.</w:t>
      </w:r>
      <w:r w:rsidRPr="0078052D">
        <w:rPr>
          <w:rStyle w:val="StyleBoldUnderline"/>
          <w:sz w:val="12"/>
          <w:u w:val="none"/>
        </w:rPr>
        <w:t>¶</w:t>
      </w:r>
      <w:r w:rsidRPr="0078052D">
        <w:rPr>
          <w:rStyle w:val="StyleBoldUnderline"/>
          <w:sz w:val="12"/>
        </w:rPr>
        <w:t xml:space="preserve"> </w:t>
      </w:r>
      <w:r w:rsidRPr="0078052D">
        <w:rPr>
          <w:sz w:val="16"/>
        </w:rPr>
        <w:t>“</w:t>
      </w:r>
      <w:r w:rsidRPr="0078052D">
        <w:rPr>
          <w:rStyle w:val="StyleBoldUnderline"/>
        </w:rPr>
        <w:t>The Cuban oil dream is over and done with</w:t>
      </w:r>
      <w:r w:rsidRPr="0078052D">
        <w:rPr>
          <w:sz w:val="16"/>
        </w:rPr>
        <w:t xml:space="preserve">, at least for the next five years,” said Jorge </w:t>
      </w:r>
      <w:proofErr w:type="spellStart"/>
      <w:r w:rsidRPr="0078052D">
        <w:rPr>
          <w:sz w:val="16"/>
        </w:rPr>
        <w:t>Piñon</w:t>
      </w:r>
      <w:proofErr w:type="spellEnd"/>
      <w:r w:rsidRPr="0078052D">
        <w:rPr>
          <w:sz w:val="16"/>
        </w:rPr>
        <w:t>, a former BP and Amoco executive who fled Cuba as a child but continues to brief foreign oil companies on Cuban oil prospects. “The companies have better prospects by going to Brazil, Angola and the U.S. Gulf.”</w:t>
      </w:r>
      <w:r w:rsidRPr="0078052D">
        <w:rPr>
          <w:sz w:val="12"/>
        </w:rPr>
        <w:t>¶</w:t>
      </w:r>
      <w:r w:rsidRPr="0078052D">
        <w:rPr>
          <w:sz w:val="16"/>
        </w:rPr>
        <w:t xml:space="preserve"> </w:t>
      </w:r>
      <w:proofErr w:type="gramStart"/>
      <w:r w:rsidRPr="0078052D">
        <w:rPr>
          <w:sz w:val="16"/>
        </w:rPr>
        <w:t>The</w:t>
      </w:r>
      <w:proofErr w:type="gramEnd"/>
      <w:r w:rsidRPr="0078052D">
        <w:rPr>
          <w:sz w:val="16"/>
        </w:rPr>
        <w:t xml:space="preserve"> lack of a quick find comes at a difficult time for Cuba. </w:t>
      </w:r>
      <w:r w:rsidRPr="0078052D">
        <w:rPr>
          <w:rStyle w:val="StyleBoldUnderline"/>
        </w:rPr>
        <w:t xml:space="preserve">The effects of </w:t>
      </w:r>
      <w:hyperlink r:id="rId41" w:tgtFrame="_new" w:tooltip="More articles about Hurricane Sandy." w:history="1">
        <w:r w:rsidRPr="0078052D">
          <w:rPr>
            <w:rStyle w:val="StyleBoldUnderline"/>
          </w:rPr>
          <w:t>Hurricane Sandy</w:t>
        </w:r>
      </w:hyperlink>
      <w:r w:rsidRPr="0078052D">
        <w:rPr>
          <w:rStyle w:val="StyleBoldUnderline"/>
        </w:rPr>
        <w:t>, which destroyed more than 100,000 homes in eastern Cuba, are weighing down an economy that remains moribund</w:t>
      </w:r>
      <w:r w:rsidRPr="0078052D">
        <w:rPr>
          <w:sz w:val="16"/>
        </w:rPr>
        <w:t xml:space="preserve"> despite two years of efforts by the Cuban government to cut state payrolls and cautiously encourage free enterprise on a small scale.</w:t>
      </w:r>
      <w:r w:rsidRPr="0078052D">
        <w:rPr>
          <w:sz w:val="12"/>
        </w:rPr>
        <w:t>¶</w:t>
      </w:r>
      <w:r w:rsidRPr="0078052D">
        <w:rPr>
          <w:sz w:val="16"/>
        </w:rPr>
        <w:t xml:space="preserve"> Cuba had hoped to become energy independent, after relying first on Russia and now on </w:t>
      </w:r>
      <w:hyperlink r:id="rId42" w:tgtFrame="_new" w:tooltip="More news and information about Venezuela." w:history="1">
        <w:r w:rsidRPr="0078052D">
          <w:rPr>
            <w:rStyle w:val="Hyperlink"/>
            <w:sz w:val="16"/>
          </w:rPr>
          <w:t>Venezuela</w:t>
        </w:r>
      </w:hyperlink>
      <w:r w:rsidRPr="0078052D">
        <w:rPr>
          <w:sz w:val="16"/>
        </w:rPr>
        <w:t xml:space="preserve"> for most of its oil. But </w:t>
      </w:r>
      <w:r w:rsidRPr="0078052D">
        <w:rPr>
          <w:rStyle w:val="StyleBoldUnderline"/>
        </w:rPr>
        <w:t>with its drilling prospects dimming, experts say, Cuban officials may be pushed to accelerate the process of economic opening. At the very least, it may embolden members of the bureaucracy looking for broader or faster changes in the economy.</w:t>
      </w:r>
      <w:r w:rsidRPr="0078052D">
        <w:rPr>
          <w:rStyle w:val="StyleBoldUnderline"/>
          <w:sz w:val="12"/>
          <w:u w:val="none"/>
        </w:rPr>
        <w:t>¶</w:t>
      </w:r>
      <w:r w:rsidRPr="0078052D">
        <w:rPr>
          <w:rStyle w:val="StyleBoldUnderline"/>
          <w:sz w:val="12"/>
        </w:rPr>
        <w:t xml:space="preserve"> </w:t>
      </w:r>
      <w:r w:rsidRPr="0078052D">
        <w:rPr>
          <w:rStyle w:val="StyleBoldUnderline"/>
        </w:rPr>
        <w:t>“This could represent a crucial setback for the Cuban regime</w:t>
      </w:r>
      <w:r w:rsidRPr="0078052D">
        <w:rPr>
          <w:sz w:val="16"/>
        </w:rPr>
        <w:t xml:space="preserve">,” said Blake Clayton, an energy fellow at the </w:t>
      </w:r>
      <w:hyperlink r:id="rId43" w:tgtFrame="_new" w:tooltip="The council’s Web site." w:history="1">
        <w:r w:rsidRPr="0078052D">
          <w:rPr>
            <w:rStyle w:val="Hyperlink"/>
            <w:sz w:val="16"/>
          </w:rPr>
          <w:t>Council on Foreign Relations</w:t>
        </w:r>
      </w:hyperlink>
      <w:r w:rsidRPr="0078052D">
        <w:rPr>
          <w:sz w:val="16"/>
        </w:rPr>
        <w:t xml:space="preserve">. In the meantime, the government has mostly tried to put a positive spin on the disappointing drilling results and the decision of the rig operator to lease in other waters. </w:t>
      </w:r>
      <w:hyperlink r:id="rId44" w:tgtFrame="_new" w:tooltip="The newspaper’s English-language Web site." w:history="1">
        <w:r w:rsidRPr="0078052D">
          <w:rPr>
            <w:rStyle w:val="Hyperlink"/>
            <w:sz w:val="16"/>
          </w:rPr>
          <w:t>Granma, the Communist Party newspaper</w:t>
        </w:r>
      </w:hyperlink>
      <w:r w:rsidRPr="0078052D">
        <w:rPr>
          <w:sz w:val="16"/>
        </w:rPr>
        <w:t xml:space="preserve">, reported last week that while Venezuela’s state oil firm had plugged its hole because “it did not offer possibilities of commercial exploitation,” the drilling had obtained valuable geological information. The Venezuelan firm was the last of three foreign oil companies to use the rig, after the Spanish company </w:t>
      </w:r>
      <w:proofErr w:type="spellStart"/>
      <w:r w:rsidRPr="0078052D">
        <w:rPr>
          <w:sz w:val="16"/>
        </w:rPr>
        <w:t>Repsol</w:t>
      </w:r>
      <w:proofErr w:type="spellEnd"/>
      <w:r w:rsidRPr="0078052D">
        <w:rPr>
          <w:sz w:val="16"/>
        </w:rPr>
        <w:t xml:space="preserve"> and the Malaysian company </w:t>
      </w:r>
      <w:proofErr w:type="spellStart"/>
      <w:r w:rsidRPr="0078052D">
        <w:rPr>
          <w:sz w:val="16"/>
        </w:rPr>
        <w:t>Petronas</w:t>
      </w:r>
      <w:proofErr w:type="spellEnd"/>
      <w:r w:rsidRPr="0078052D">
        <w:rPr>
          <w:sz w:val="16"/>
        </w:rPr>
        <w:t>.</w:t>
      </w:r>
      <w:r w:rsidRPr="0078052D">
        <w:rPr>
          <w:sz w:val="12"/>
        </w:rPr>
        <w:t>¶</w:t>
      </w:r>
      <w:r w:rsidRPr="0078052D">
        <w:rPr>
          <w:sz w:val="16"/>
        </w:rPr>
        <w:t xml:space="preserve"> </w:t>
      </w:r>
      <w:proofErr w:type="gramStart"/>
      <w:r w:rsidRPr="0078052D">
        <w:rPr>
          <w:sz w:val="16"/>
        </w:rPr>
        <w:t>The</w:t>
      </w:r>
      <w:proofErr w:type="gramEnd"/>
      <w:r w:rsidRPr="0078052D">
        <w:rPr>
          <w:sz w:val="16"/>
        </w:rPr>
        <w:t xml:space="preserve"> government said more exploration could be expected.</w:t>
      </w:r>
      <w:r w:rsidRPr="0078052D">
        <w:rPr>
          <w:sz w:val="12"/>
        </w:rPr>
        <w:t>¶</w:t>
      </w:r>
      <w:r w:rsidRPr="0078052D">
        <w:rPr>
          <w:sz w:val="16"/>
        </w:rPr>
        <w:t xml:space="preserve"> The potential for Cuba’s oil reserves, like nearly everything involving Cuba, has been a matter of dispute. Cuban officials had predicted that oil companies would find 20 billion barrels of oil reserves off its northern coast. The </w:t>
      </w:r>
      <w:hyperlink r:id="rId45" w:tgtFrame="_new" w:tooltip="The organization’s Web site." w:history="1">
        <w:r w:rsidRPr="0078052D">
          <w:rPr>
            <w:rStyle w:val="Hyperlink"/>
            <w:sz w:val="16"/>
          </w:rPr>
          <w:t>United States Geological Survey</w:t>
        </w:r>
      </w:hyperlink>
      <w:r w:rsidRPr="0078052D">
        <w:rPr>
          <w:sz w:val="16"/>
        </w:rPr>
        <w:t xml:space="preserve"> has estimated Cuban oil reserves at 5 billion barrels, one quarter of the Cuban estimate.</w:t>
      </w:r>
      <w:r w:rsidRPr="0078052D">
        <w:rPr>
          <w:sz w:val="12"/>
        </w:rPr>
        <w:t>¶</w:t>
      </w:r>
      <w:r w:rsidRPr="0078052D">
        <w:rPr>
          <w:sz w:val="16"/>
        </w:rPr>
        <w:t xml:space="preserve"> </w:t>
      </w:r>
      <w:proofErr w:type="gramStart"/>
      <w:r w:rsidRPr="0078052D">
        <w:rPr>
          <w:sz w:val="16"/>
        </w:rPr>
        <w:t>The</w:t>
      </w:r>
      <w:proofErr w:type="gramEnd"/>
      <w:r w:rsidRPr="0078052D">
        <w:rPr>
          <w:sz w:val="16"/>
        </w:rPr>
        <w:t xml:space="preserve"> best-case scenario for production, according to some oil experts, would be for Cuba to eventually become a medium-size producer like Ecuador. But as the three dry holes showed, far more exploration effort would be needed, and that presents a challenge for a country with limited resources and the hurdle of American sanctions. </w:t>
      </w:r>
      <w:r w:rsidRPr="0078052D">
        <w:rPr>
          <w:rStyle w:val="StyleBoldUnderline"/>
        </w:rPr>
        <w:t>There are many offshore areas that are competing with Cuba for the attention of oil companies, particularly off the coasts of South America and East and West Africa.</w:t>
      </w:r>
      <w:r w:rsidRPr="0078052D">
        <w:rPr>
          <w:rStyle w:val="StyleBoldUnderline"/>
          <w:sz w:val="12"/>
          <w:u w:val="none"/>
        </w:rPr>
        <w:t>¶</w:t>
      </w:r>
      <w:r w:rsidRPr="0078052D">
        <w:rPr>
          <w:rStyle w:val="StyleBoldUnderline"/>
          <w:sz w:val="12"/>
        </w:rPr>
        <w:t xml:space="preserve"> </w:t>
      </w:r>
      <w:proofErr w:type="gramStart"/>
      <w:r w:rsidRPr="0078052D">
        <w:rPr>
          <w:sz w:val="16"/>
        </w:rPr>
        <w:t>In</w:t>
      </w:r>
      <w:proofErr w:type="gramEnd"/>
      <w:r w:rsidRPr="0078052D">
        <w:rPr>
          <w:sz w:val="16"/>
        </w:rPr>
        <w:t xml:space="preserve"> Cuba’s case, </w:t>
      </w:r>
      <w:r w:rsidRPr="0078052D">
        <w:rPr>
          <w:rStyle w:val="StyleBoldUnderline"/>
        </w:rPr>
        <w:t>the American embargo makes it far more difficult for companies seeking to explore Cuban waters</w:t>
      </w:r>
      <w:r w:rsidRPr="0078052D">
        <w:rPr>
          <w:sz w:val="16"/>
        </w:rPr>
        <w:t xml:space="preserve">. The </w:t>
      </w:r>
      <w:proofErr w:type="spellStart"/>
      <w:r w:rsidRPr="0078052D">
        <w:rPr>
          <w:sz w:val="16"/>
        </w:rPr>
        <w:t>Scarabeo</w:t>
      </w:r>
      <w:proofErr w:type="spellEnd"/>
      <w:r w:rsidRPr="0078052D">
        <w:rPr>
          <w:sz w:val="16"/>
        </w:rPr>
        <w:t xml:space="preserve"> 9, the rig set to depart, is the only one available that is capable of drilling in deep waters and complies with the embargo. To get it built, </w:t>
      </w:r>
      <w:proofErr w:type="spellStart"/>
      <w:r w:rsidRPr="0078052D">
        <w:rPr>
          <w:sz w:val="16"/>
        </w:rPr>
        <w:t>Repsol</w:t>
      </w:r>
      <w:proofErr w:type="spellEnd"/>
      <w:r w:rsidRPr="0078052D">
        <w:rPr>
          <w:sz w:val="16"/>
        </w:rPr>
        <w:t>, the Spanish oil giant, was forced to contract an Italian operator to build a rig in China to drill exploration wells.</w:t>
      </w:r>
    </w:p>
    <w:p w:rsidR="003876A0" w:rsidRPr="00E552A8" w:rsidRDefault="003876A0" w:rsidP="003876A0">
      <w:pPr>
        <w:pStyle w:val="Heading4"/>
      </w:pPr>
      <w:r w:rsidRPr="00E552A8">
        <w:t>Dual-Currency makes it impossible to solve the economy</w:t>
      </w:r>
    </w:p>
    <w:p w:rsidR="003876A0" w:rsidRPr="00E552A8" w:rsidRDefault="003876A0" w:rsidP="003876A0">
      <w:proofErr w:type="spellStart"/>
      <w:r w:rsidRPr="00E552A8">
        <w:rPr>
          <w:b/>
        </w:rPr>
        <w:t>Sweig</w:t>
      </w:r>
      <w:proofErr w:type="spellEnd"/>
      <w:r w:rsidRPr="00E552A8">
        <w:rPr>
          <w:b/>
        </w:rPr>
        <w:t xml:space="preserve"> and Bustamante, 13 </w:t>
      </w:r>
      <w:r w:rsidRPr="00E552A8">
        <w:rPr>
          <w:sz w:val="16"/>
        </w:rPr>
        <w:t xml:space="preserve">Nelson and David Rockefeller Senior Fellow for Latin America Studies at the Council on Foreign Relations and the author of Cuba: What Everyone Needs to Know; a Ph.D. candidate in Latin American history at Yale University (Julia E. </w:t>
      </w:r>
      <w:proofErr w:type="spellStart"/>
      <w:r w:rsidRPr="00E552A8">
        <w:rPr>
          <w:sz w:val="16"/>
        </w:rPr>
        <w:t>Sweig</w:t>
      </w:r>
      <w:proofErr w:type="spellEnd"/>
      <w:r w:rsidRPr="00E552A8">
        <w:rPr>
          <w:sz w:val="16"/>
        </w:rPr>
        <w:t xml:space="preserve"> and Michael J. Bustamante, July/August 2013, Foreign Affairs, “Cuba After Communism”, </w:t>
      </w:r>
      <w:hyperlink r:id="rId46" w:anchor="db=ofs&amp;AN=88213870" w:history="1">
        <w:r w:rsidRPr="00E552A8">
          <w:rPr>
            <w:sz w:val="16"/>
          </w:rPr>
          <w:t>http://web.ebscohost.com.proxy.lib.umich.edu/ehost/detail?vid=3&amp;sid=2d854e83-f586-49a7-ac8d-fdfa99a5a7a2%40sessionmgr110&amp;hid=117&amp;bdata=JnNpdGU9ZWhvc3QtbGl2ZQ%3d%3d#db=ofs&amp;AN=88213870</w:t>
        </w:r>
      </w:hyperlink>
      <w:r w:rsidRPr="00E552A8">
        <w:rPr>
          <w:sz w:val="16"/>
        </w:rPr>
        <w:t>) KD</w:t>
      </w:r>
    </w:p>
    <w:p w:rsidR="003876A0" w:rsidRPr="00B0389E" w:rsidRDefault="003876A0" w:rsidP="003876A0">
      <w:r w:rsidRPr="00E552A8">
        <w:rPr>
          <w:u w:val="single"/>
        </w:rPr>
        <w:t>The island's dual-currency system makes the challenge all the more difficult</w:t>
      </w:r>
      <w:r w:rsidRPr="00E552A8">
        <w:rPr>
          <w:sz w:val="16"/>
        </w:rPr>
        <w:t xml:space="preserve">. A byproduct of the circulation of U.S. dollars in the 1990s -- first in the black market, then legally -- </w:t>
      </w:r>
      <w:r w:rsidRPr="00E552A8">
        <w:rPr>
          <w:u w:val="single"/>
        </w:rPr>
        <w:t>the Cuban convertible peso</w:t>
      </w:r>
      <w:r w:rsidRPr="00E552A8">
        <w:rPr>
          <w:sz w:val="16"/>
        </w:rPr>
        <w:t xml:space="preserve"> (CUC) today </w:t>
      </w:r>
      <w:r w:rsidRPr="00E552A8">
        <w:rPr>
          <w:u w:val="single"/>
        </w:rPr>
        <w:t>functions as the currency of the tourist sector</w:t>
      </w:r>
      <w:r w:rsidRPr="00E552A8">
        <w:rPr>
          <w:sz w:val="16"/>
        </w:rPr>
        <w:t xml:space="preserve"> and is required for the purchase of many consumer items. For common Cuban citizens, the value of the CUC is pegged to the dollar, </w:t>
      </w:r>
      <w:r w:rsidRPr="00E552A8">
        <w:rPr>
          <w:u w:val="single"/>
        </w:rPr>
        <w:t>with one CUC equal to 25 Cuban pesos</w:t>
      </w:r>
      <w:r w:rsidRPr="00E552A8">
        <w:rPr>
          <w:sz w:val="16"/>
        </w:rPr>
        <w:t xml:space="preserve"> (CUP), the currency in which most state workers are paid. Consequently, </w:t>
      </w:r>
      <w:r w:rsidRPr="00E552A8">
        <w:rPr>
          <w:u w:val="single"/>
        </w:rPr>
        <w:t>citizens who receive hard currency from abroad or who earn money in CUC</w:t>
      </w:r>
      <w:r w:rsidRPr="00E552A8">
        <w:rPr>
          <w:sz w:val="16"/>
        </w:rPr>
        <w:t xml:space="preserve">, such as workers who collect tips from foreign tourists, </w:t>
      </w:r>
      <w:r w:rsidRPr="00E552A8">
        <w:rPr>
          <w:u w:val="single"/>
        </w:rPr>
        <w:t>enjoy much higher incomes than workers who rely solely on salaries paid in CUP.</w:t>
      </w:r>
      <w:r w:rsidRPr="00E552A8">
        <w:rPr>
          <w:sz w:val="12"/>
        </w:rPr>
        <w:t>¶</w:t>
      </w:r>
      <w:r w:rsidRPr="00E552A8">
        <w:rPr>
          <w:sz w:val="12"/>
          <w:u w:val="single"/>
        </w:rPr>
        <w:t xml:space="preserve"> </w:t>
      </w:r>
      <w:r w:rsidRPr="00E552A8">
        <w:rPr>
          <w:sz w:val="16"/>
        </w:rPr>
        <w:t xml:space="preserve">Even worse, </w:t>
      </w:r>
      <w:r w:rsidRPr="00E552A8">
        <w:rPr>
          <w:u w:val="single"/>
        </w:rPr>
        <w:t>the values of the CUC and the CUP are considered equal within and between state enterprises</w:t>
      </w:r>
      <w:r w:rsidRPr="00E552A8">
        <w:rPr>
          <w:sz w:val="16"/>
        </w:rPr>
        <w:t xml:space="preserve">. This bizarre accounting practice helped insulate CUP prices from inflation during the depths of the economic crisis that followed the collapse of the Soviet Union, but </w:t>
      </w:r>
      <w:r w:rsidRPr="00E552A8">
        <w:rPr>
          <w:u w:val="single"/>
        </w:rPr>
        <w:t>today it makes it difficult for analysts and investors to estimate the real costs of doing business on the island or the value of state companies</w:t>
      </w:r>
      <w:r w:rsidRPr="00E552A8">
        <w:rPr>
          <w:sz w:val="16"/>
        </w:rPr>
        <w:t xml:space="preserve">. Economists agree that the least disruptive way to move toward a single currency would be to gradually merge the two exchange rates in tandem with a steady rise in GDP and salaries overall. But in the meantime, </w:t>
      </w:r>
      <w:r w:rsidRPr="00E552A8">
        <w:rPr>
          <w:u w:val="single"/>
        </w:rPr>
        <w:t>the artificial one-to-one ratio within the state sector has the effect of overvaluing the CUP'S international exchange rate and thus decreasing the competiveness of domestic goods</w:t>
      </w:r>
      <w:r w:rsidRPr="00E552A8">
        <w:rPr>
          <w:sz w:val="16"/>
        </w:rPr>
        <w:t>. Paradoxically, the dual-currency regime protects imports at the expense of domestic production.</w:t>
      </w:r>
    </w:p>
    <w:p w:rsidR="00413530" w:rsidRDefault="00413530" w:rsidP="00413530">
      <w:pPr>
        <w:rPr>
          <w:b/>
        </w:rPr>
      </w:pPr>
    </w:p>
    <w:p w:rsidR="00413530" w:rsidRPr="00FD4BBC" w:rsidRDefault="00413530" w:rsidP="00413530">
      <w:pPr>
        <w:pStyle w:val="Heading4"/>
      </w:pPr>
      <w:r w:rsidRPr="00FD4BBC">
        <w:lastRenderedPageBreak/>
        <w:t>Economic impact is empirically denied—health conditions actually improved</w:t>
      </w:r>
    </w:p>
    <w:p w:rsidR="00413530" w:rsidRPr="00FD4BBC" w:rsidRDefault="00413530" w:rsidP="00413530">
      <w:proofErr w:type="spellStart"/>
      <w:r w:rsidRPr="00FD4BBC">
        <w:rPr>
          <w:b/>
        </w:rPr>
        <w:t>Schiffman</w:t>
      </w:r>
      <w:proofErr w:type="spellEnd"/>
      <w:r w:rsidRPr="00FD4BBC">
        <w:rPr>
          <w:b/>
        </w:rPr>
        <w:t xml:space="preserve"> 13</w:t>
      </w:r>
      <w:r w:rsidRPr="00FD4BBC">
        <w:t xml:space="preserve"> – Environmental journalist whose work has appeared in The Washington Post, NPR, and The New York Times (Richard, “How Cubans' Health Improved When Their Economy Collapsed,” The Atlantic, 4/18/13, </w:t>
      </w:r>
      <w:hyperlink r:id="rId47" w:history="1">
        <w:r w:rsidRPr="00FD4BBC">
          <w:rPr>
            <w:rStyle w:val="Hyperlink"/>
          </w:rPr>
          <w:t>http://www.theatlantic.com/health/archive/2013/04/how-cubans-health-improved-when-their-economy-collapsed/275080/)//Bwang</w:t>
        </w:r>
      </w:hyperlink>
    </w:p>
    <w:p w:rsidR="00413530" w:rsidRPr="00C13AB0" w:rsidRDefault="00413530" w:rsidP="00413530">
      <w:pPr>
        <w:rPr>
          <w:sz w:val="16"/>
        </w:rPr>
      </w:pPr>
    </w:p>
    <w:p w:rsidR="00413530" w:rsidRPr="00C13AB0" w:rsidRDefault="00413530" w:rsidP="00413530">
      <w:pPr>
        <w:rPr>
          <w:sz w:val="16"/>
        </w:rPr>
      </w:pPr>
      <w:r w:rsidRPr="00EA01A6">
        <w:rPr>
          <w:u w:val="single"/>
        </w:rPr>
        <w:t>When</w:t>
      </w:r>
      <w:r w:rsidRPr="00C13AB0">
        <w:rPr>
          <w:sz w:val="16"/>
        </w:rPr>
        <w:t xml:space="preserve"> Cuba's benefactor, </w:t>
      </w:r>
      <w:r w:rsidRPr="00EA01A6">
        <w:rPr>
          <w:u w:val="single"/>
        </w:rPr>
        <w:t>the Soviet Union, closed up shop in the early 1990s, it sent the Caribbean nation into an economic tailspin from which it would not recover for over half a decade.</w:t>
      </w:r>
      <w:r w:rsidRPr="00B52E6F">
        <w:rPr>
          <w:sz w:val="12"/>
          <w:u w:val="single"/>
        </w:rPr>
        <w:t xml:space="preserve">¶ </w:t>
      </w:r>
      <w:r w:rsidRPr="00C13AB0">
        <w:rPr>
          <w:sz w:val="16"/>
        </w:rPr>
        <w:t xml:space="preserve">The biggest impact came from the loss of cheap petroleum from Russia. </w:t>
      </w:r>
      <w:r w:rsidRPr="00FD4BBC">
        <w:rPr>
          <w:u w:val="single"/>
        </w:rPr>
        <w:t>Gasoline quickly became unobtainable</w:t>
      </w:r>
      <w:r w:rsidRPr="00C13AB0">
        <w:rPr>
          <w:sz w:val="16"/>
        </w:rPr>
        <w:t xml:space="preserve"> by ordinary citizens in Cuba, </w:t>
      </w:r>
      <w:r w:rsidRPr="00FD4BBC">
        <w:rPr>
          <w:u w:val="single"/>
        </w:rPr>
        <w:t>and mechanized agriculture and food distribution systems</w:t>
      </w:r>
      <w:r w:rsidRPr="00C13AB0">
        <w:rPr>
          <w:sz w:val="16"/>
        </w:rPr>
        <w:t xml:space="preserve"> all but </w:t>
      </w:r>
      <w:r w:rsidRPr="00FD4BBC">
        <w:rPr>
          <w:u w:val="single"/>
        </w:rPr>
        <w:t>collapsed</w:t>
      </w:r>
      <w:r w:rsidRPr="00C13AB0">
        <w:rPr>
          <w:sz w:val="16"/>
        </w:rPr>
        <w:t>. The island's woes were compounded by the Helms-Burton Act of 1996, which intensified the U.S. trade embargo against Cuba, preventing pharmaceuticals, manufactured goods, and food imports from entering the country. During this so-called "special period" (from 1991 to 1995), Cuba teetered on the brink of famine. Cubans survived drinking sugared water, and eating anything they could get their hands on, including domestic pets and the animals in the Havana Zoo.</w:t>
      </w:r>
      <w:r w:rsidRPr="00B52E6F">
        <w:rPr>
          <w:sz w:val="12"/>
        </w:rPr>
        <w:t xml:space="preserve">¶ </w:t>
      </w:r>
      <w:r w:rsidRPr="00FD4BBC">
        <w:rPr>
          <w:u w:val="single"/>
        </w:rPr>
        <w:t>The economic meltdown should logically have been a public health disaster. But a</w:t>
      </w:r>
      <w:r w:rsidRPr="00C13AB0">
        <w:rPr>
          <w:sz w:val="16"/>
        </w:rPr>
        <w:t xml:space="preserve"> new </w:t>
      </w:r>
      <w:r w:rsidRPr="00FD4BBC">
        <w:rPr>
          <w:u w:val="single"/>
        </w:rPr>
        <w:t>study</w:t>
      </w:r>
      <w:r w:rsidRPr="00C13AB0">
        <w:rPr>
          <w:sz w:val="16"/>
        </w:rPr>
        <w:t xml:space="preserve"> conducted jointly by university researchers in Spain, Cuba, and the U.S. and published in the latest issue of BMJ </w:t>
      </w:r>
      <w:r w:rsidRPr="00FD4BBC">
        <w:rPr>
          <w:u w:val="single"/>
        </w:rPr>
        <w:t>says that the health of Cubans actually improved dramatically during the years of austerity</w:t>
      </w:r>
      <w:r w:rsidRPr="00C13AB0">
        <w:rPr>
          <w:sz w:val="16"/>
        </w:rPr>
        <w:t xml:space="preserve">. These surprising findings are based on nationwide statistics from the Cuban Ministry of Public Health, together with surveys conducted with about 6,000 participants in the city of Cienfuegos, on the southern coast of Cuba, between 1991 and 2011. </w:t>
      </w:r>
      <w:r w:rsidRPr="00FD4BBC">
        <w:rPr>
          <w:u w:val="single"/>
        </w:rPr>
        <w:t xml:space="preserve">The data showed that, during the period of the economic crisis, deaths from cardiovascular disease and adult-onset type </w:t>
      </w:r>
      <w:proofErr w:type="gramStart"/>
      <w:r w:rsidRPr="00FD4BBC">
        <w:rPr>
          <w:u w:val="single"/>
        </w:rPr>
        <w:t>2 diabetes</w:t>
      </w:r>
      <w:proofErr w:type="gramEnd"/>
      <w:r w:rsidRPr="00FD4BBC">
        <w:rPr>
          <w:u w:val="single"/>
        </w:rPr>
        <w:t xml:space="preserve"> fell by a third and a half, respectively. Strokes declined more modestly, and overall mortality rates went down.</w:t>
      </w:r>
    </w:p>
    <w:p w:rsidR="00413530" w:rsidRDefault="00413530" w:rsidP="00413530">
      <w:pPr>
        <w:rPr>
          <w:sz w:val="16"/>
        </w:rPr>
      </w:pPr>
    </w:p>
    <w:p w:rsidR="003876A0" w:rsidRDefault="003876A0" w:rsidP="003876A0"/>
    <w:p w:rsidR="009328F5" w:rsidRDefault="009328F5" w:rsidP="009328F5">
      <w:pPr>
        <w:pStyle w:val="Heading2"/>
      </w:pPr>
      <w:r>
        <w:lastRenderedPageBreak/>
        <w:t xml:space="preserve">2nc </w:t>
      </w:r>
      <w:proofErr w:type="spellStart"/>
      <w:proofErr w:type="gramStart"/>
      <w:r>
        <w:t>venezuela</w:t>
      </w:r>
      <w:proofErr w:type="spellEnd"/>
      <w:proofErr w:type="gramEnd"/>
      <w:r>
        <w:t xml:space="preserve"> turn</w:t>
      </w:r>
    </w:p>
    <w:p w:rsidR="009328F5" w:rsidRDefault="009328F5" w:rsidP="009328F5">
      <w:pPr>
        <w:pStyle w:val="Heading4"/>
      </w:pPr>
      <w:r>
        <w:t>NOTE: be careful not to double turn yourself with this and other offense in the file</w:t>
      </w:r>
    </w:p>
    <w:p w:rsidR="009328F5" w:rsidRPr="0006171A" w:rsidRDefault="009328F5" w:rsidP="009328F5">
      <w:pPr>
        <w:pStyle w:val="Heading4"/>
      </w:pPr>
      <w:r w:rsidRPr="0006171A">
        <w:t>Drilling shuts down Venezuelan aid and causes political instability</w:t>
      </w:r>
    </w:p>
    <w:p w:rsidR="009328F5" w:rsidRPr="007E7B59" w:rsidRDefault="009328F5" w:rsidP="009328F5">
      <w:pPr>
        <w:rPr>
          <w:sz w:val="16"/>
          <w:szCs w:val="16"/>
        </w:rPr>
      </w:pPr>
      <w:r w:rsidRPr="0006171A">
        <w:rPr>
          <w:b/>
        </w:rPr>
        <w:t xml:space="preserve">Hammond 12 </w:t>
      </w:r>
      <w:r w:rsidRPr="007E7B59">
        <w:rPr>
          <w:sz w:val="16"/>
          <w:szCs w:val="16"/>
        </w:rPr>
        <w:t>former correspondent for Radio Free Europe and an energy market analyst. (Joseph, "There Will Be Blood," 11/3/12, http://www.theeuropean-magazine.com/381-hammond-joseph/577-cubas-oil-industry-in-the-gulf-of-mexico)//AM</w:t>
      </w:r>
    </w:p>
    <w:p w:rsidR="009328F5" w:rsidRDefault="009328F5" w:rsidP="009328F5"/>
    <w:p w:rsidR="009328F5" w:rsidRPr="0006171A" w:rsidRDefault="009328F5" w:rsidP="009328F5">
      <w:pPr>
        <w:rPr>
          <w:rStyle w:val="StyleBoldUnderline"/>
        </w:rPr>
      </w:pPr>
      <w:r w:rsidRPr="0006171A">
        <w:rPr>
          <w:sz w:val="16"/>
        </w:rPr>
        <w:t xml:space="preserve">The </w:t>
      </w:r>
      <w:proofErr w:type="spellStart"/>
      <w:r w:rsidRPr="0006171A">
        <w:rPr>
          <w:sz w:val="16"/>
        </w:rPr>
        <w:t>Castroite</w:t>
      </w:r>
      <w:proofErr w:type="spellEnd"/>
      <w:r w:rsidRPr="0006171A">
        <w:rPr>
          <w:sz w:val="16"/>
        </w:rPr>
        <w:t xml:space="preserve"> regime’s closest ally, Hugo Chavez, faces trouble in his country’s 2012 Presidential Election. Indeed, </w:t>
      </w:r>
      <w:r w:rsidRPr="0006171A">
        <w:rPr>
          <w:rStyle w:val="StyleBoldUnderline"/>
        </w:rPr>
        <w:t>the Venezuelan opposition frequently claims that Venezuela should end its oil shipments to Cuba. Even a modest discovery of oil will put pressure on Hugo Chavez to end his subsidized provision of oil to the island. While the Cuban economy is perhaps better positioned than it was in 1989 to deal with the economic shock, the elderly political system is not.</w:t>
      </w:r>
      <w:r w:rsidRPr="007E7B59">
        <w:t xml:space="preserve"> </w:t>
      </w:r>
      <w:r w:rsidRPr="0006171A">
        <w:rPr>
          <w:sz w:val="16"/>
        </w:rPr>
        <w:t xml:space="preserve">Venezuela has also worked to improve Cuba’s refinery capacity and again it should also be pointed out that the Castro regime is already an oil producer. Cuba pumps roughly 50,000 barrels per day from onshore fields (a sum roughly equivalent to the oil exports of Bahrain or Turkey). </w:t>
      </w:r>
      <w:proofErr w:type="spellStart"/>
      <w:r w:rsidRPr="0006171A">
        <w:rPr>
          <w:sz w:val="16"/>
        </w:rPr>
        <w:t>Cu</w:t>
      </w:r>
      <w:r>
        <w:rPr>
          <w:sz w:val="16"/>
        </w:rPr>
        <w:t>le</w:t>
      </w:r>
      <w:r w:rsidRPr="0006171A">
        <w:rPr>
          <w:sz w:val="16"/>
        </w:rPr>
        <w:t>ba’s</w:t>
      </w:r>
      <w:proofErr w:type="spellEnd"/>
      <w:r w:rsidRPr="0006171A">
        <w:rPr>
          <w:sz w:val="16"/>
        </w:rPr>
        <w:t xml:space="preserve"> rulers hope to find as much as 20 billion barrels offshore. But </w:t>
      </w:r>
      <w:r w:rsidRPr="0006171A">
        <w:rPr>
          <w:rStyle w:val="StyleBoldUnderline"/>
        </w:rPr>
        <w:t>the US Geological Survey has estimated that Cuba is likely to find less than 4.6 billion barrels. This would put Cuba in roughly the same tier as Egypt and Indonesia in terms of total proven reserves. Adding Cuba’s name to a list that includes Egypt and Indonesia might be an ominous sign for Cuba’s government. Both</w:t>
      </w:r>
      <w:r w:rsidRPr="007E7B59">
        <w:t xml:space="preserve"> </w:t>
      </w:r>
      <w:r w:rsidRPr="0006171A">
        <w:rPr>
          <w:sz w:val="16"/>
        </w:rPr>
        <w:t>Indonesia and Egypt of course</w:t>
      </w:r>
      <w:r w:rsidRPr="007E7B59">
        <w:t xml:space="preserve"> </w:t>
      </w:r>
      <w:r w:rsidRPr="0006171A">
        <w:rPr>
          <w:rStyle w:val="StyleBoldUnderline"/>
        </w:rPr>
        <w:t>have recent popular uprisings that toppled decades of one party rule. Either way, the discovery of oil for Cuba could easily prove a double edged sword.</w:t>
      </w:r>
    </w:p>
    <w:p w:rsidR="009328F5" w:rsidRDefault="009328F5" w:rsidP="009328F5">
      <w:pPr>
        <w:rPr>
          <w:b/>
        </w:rPr>
      </w:pPr>
    </w:p>
    <w:p w:rsidR="009328F5" w:rsidRDefault="009328F5" w:rsidP="009328F5">
      <w:pPr>
        <w:rPr>
          <w:sz w:val="16"/>
        </w:rPr>
      </w:pPr>
    </w:p>
    <w:p w:rsidR="00DE3008" w:rsidRDefault="00DE3008" w:rsidP="00DE3008"/>
    <w:p w:rsidR="009328F5" w:rsidRDefault="009328F5" w:rsidP="009328F5">
      <w:pPr>
        <w:pStyle w:val="Heading2"/>
      </w:pPr>
      <w:r>
        <w:lastRenderedPageBreak/>
        <w:t xml:space="preserve">2nc at </w:t>
      </w:r>
      <w:proofErr w:type="spellStart"/>
      <w:r>
        <w:t>bioD</w:t>
      </w:r>
      <w:proofErr w:type="spellEnd"/>
      <w:r w:rsidR="003876A0">
        <w:t xml:space="preserve"> impact</w:t>
      </w:r>
    </w:p>
    <w:p w:rsidR="009328F5" w:rsidRPr="0032509D" w:rsidRDefault="009328F5" w:rsidP="009328F5">
      <w:pPr>
        <w:pStyle w:val="Heading4"/>
      </w:pPr>
      <w:r w:rsidRPr="0032509D">
        <w:t xml:space="preserve">Hurricanes </w:t>
      </w:r>
      <w:r>
        <w:t>mean in the biodiversity impact is empirically denied – species are resilient</w:t>
      </w:r>
    </w:p>
    <w:p w:rsidR="009328F5" w:rsidRPr="0032509D" w:rsidRDefault="009328F5" w:rsidP="009328F5">
      <w:r w:rsidRPr="0032509D">
        <w:rPr>
          <w:b/>
        </w:rPr>
        <w:t xml:space="preserve">Boom 12 </w:t>
      </w:r>
      <w:r w:rsidRPr="0032509D">
        <w:t>– Director, Caribbean Biodiversity Program, and Bassett Maguire Curator of Botany, The New York Botanical Garden (PhD Brian M., “Biodiversity without Borders,” Science Diplomacy, 8/14/12, http://www.sciencediplomacy.org/article/2012/biodiversity-without-borders)//Bwang</w:t>
      </w:r>
    </w:p>
    <w:p w:rsidR="009328F5" w:rsidRPr="00D00FC0" w:rsidRDefault="009328F5" w:rsidP="009328F5">
      <w:pPr>
        <w:rPr>
          <w:sz w:val="16"/>
        </w:rPr>
      </w:pPr>
    </w:p>
    <w:p w:rsidR="009328F5" w:rsidRPr="00531D02" w:rsidRDefault="009328F5" w:rsidP="009328F5">
      <w:pPr>
        <w:rPr>
          <w:sz w:val="16"/>
        </w:rPr>
      </w:pPr>
      <w:r w:rsidRPr="00531D02">
        <w:rPr>
          <w:u w:val="single"/>
        </w:rPr>
        <w:t>The most urgent environmental problems</w:t>
      </w:r>
      <w:r w:rsidRPr="00531D02">
        <w:rPr>
          <w:sz w:val="16"/>
        </w:rPr>
        <w:t xml:space="preserve"> requiring bilateral action </w:t>
      </w:r>
      <w:r w:rsidRPr="00531D02">
        <w:rPr>
          <w:u w:val="single"/>
        </w:rPr>
        <w:t>are</w:t>
      </w:r>
      <w:r w:rsidRPr="00531D02">
        <w:rPr>
          <w:sz w:val="16"/>
        </w:rPr>
        <w:t xml:space="preserve"> broadly classified as </w:t>
      </w:r>
      <w:r w:rsidRPr="00531D02">
        <w:rPr>
          <w:u w:val="single"/>
        </w:rPr>
        <w:t>disasters</w:t>
      </w:r>
      <w:r w:rsidRPr="00531D02">
        <w:rPr>
          <w:sz w:val="16"/>
        </w:rPr>
        <w:t xml:space="preserve">—both those that occur naturally and those that are man-made. Hurricanes are the clearest examples of shared natural disasters. </w:t>
      </w:r>
      <w:r w:rsidRPr="00531D02">
        <w:rPr>
          <w:u w:val="single"/>
        </w:rPr>
        <w:t>During the twentieth century, 167 hurricanes struck the U.S. mainland</w:t>
      </w:r>
      <w:r w:rsidRPr="00531D02">
        <w:rPr>
          <w:sz w:val="16"/>
        </w:rPr>
        <w:t xml:space="preserve">. Of these, </w:t>
      </w:r>
      <w:r w:rsidRPr="00531D02">
        <w:rPr>
          <w:u w:val="single"/>
        </w:rPr>
        <w:t>62 were major (categories 3, 4, or 5</w:t>
      </w:r>
      <w:r w:rsidRPr="00531D02">
        <w:rPr>
          <w:sz w:val="16"/>
        </w:rPr>
        <w:t xml:space="preserve"> on the </w:t>
      </w:r>
      <w:proofErr w:type="spellStart"/>
      <w:r w:rsidRPr="00531D02">
        <w:rPr>
          <w:sz w:val="16"/>
        </w:rPr>
        <w:t>Saffir</w:t>
      </w:r>
      <w:proofErr w:type="spellEnd"/>
      <w:r w:rsidRPr="00531D02">
        <w:rPr>
          <w:sz w:val="16"/>
        </w:rPr>
        <w:t xml:space="preserve">-Simpson scale). </w:t>
      </w:r>
      <w:r w:rsidRPr="00531D02">
        <w:rPr>
          <w:u w:val="single"/>
        </w:rPr>
        <w:t>During the same period, 36 hurricanes</w:t>
      </w:r>
      <w:r w:rsidRPr="00531D02">
        <w:rPr>
          <w:sz w:val="16"/>
        </w:rPr>
        <w:t xml:space="preserve">, half of which were major, </w:t>
      </w:r>
      <w:r w:rsidRPr="00531D02">
        <w:rPr>
          <w:u w:val="single"/>
        </w:rPr>
        <w:t>made landfall over Cuba</w:t>
      </w:r>
      <w:r w:rsidRPr="00531D02">
        <w:rPr>
          <w:sz w:val="16"/>
        </w:rPr>
        <w:t>. Because many hurricanes—Katrina and Ike being twenty-first century examples—strike both countries, there exists a shared need after such disasters to respond to the negative effects, including environmental problems created by rain, wind, and storm surges.</w:t>
      </w:r>
    </w:p>
    <w:p w:rsidR="009328F5" w:rsidRPr="00D00FC0" w:rsidRDefault="009328F5" w:rsidP="009328F5">
      <w:pPr>
        <w:rPr>
          <w:sz w:val="16"/>
        </w:rPr>
      </w:pPr>
      <w:r w:rsidRPr="00D00FC0">
        <w:rPr>
          <w:sz w:val="16"/>
        </w:rPr>
        <w:t xml:space="preserve">Most </w:t>
      </w:r>
      <w:r w:rsidRPr="00D00FC0">
        <w:rPr>
          <w:u w:val="single"/>
        </w:rPr>
        <w:t>major hurricanes occurring in the Caribbean during the past century have resulted in</w:t>
      </w:r>
      <w:r w:rsidRPr="00D00FC0">
        <w:rPr>
          <w:sz w:val="16"/>
        </w:rPr>
        <w:t xml:space="preserve"> documented </w:t>
      </w:r>
      <w:r w:rsidRPr="00D00FC0">
        <w:rPr>
          <w:u w:val="single"/>
        </w:rPr>
        <w:t xml:space="preserve">extensive perturbations of shallow-water marine ecosystems, particularly to coral reefs, </w:t>
      </w:r>
      <w:proofErr w:type="spellStart"/>
      <w:r w:rsidRPr="00D00FC0">
        <w:rPr>
          <w:u w:val="single"/>
        </w:rPr>
        <w:t>seagrass</w:t>
      </w:r>
      <w:proofErr w:type="spellEnd"/>
      <w:r w:rsidRPr="00D00FC0">
        <w:rPr>
          <w:u w:val="single"/>
        </w:rPr>
        <w:t xml:space="preserve"> beds, and coastal mangroves.2 Aside from physical damage to such ecosystems</w:t>
      </w:r>
      <w:r w:rsidRPr="00D00FC0">
        <w:rPr>
          <w:sz w:val="16"/>
        </w:rPr>
        <w:t xml:space="preserve"> from more turbulent water, </w:t>
      </w:r>
      <w:r w:rsidRPr="00D00FC0">
        <w:rPr>
          <w:u w:val="single"/>
        </w:rPr>
        <w:t>hurricanes</w:t>
      </w:r>
      <w:r w:rsidRPr="00D00FC0">
        <w:rPr>
          <w:sz w:val="16"/>
        </w:rPr>
        <w:t xml:space="preserve"> can </w:t>
      </w:r>
      <w:r w:rsidRPr="00D00FC0">
        <w:rPr>
          <w:u w:val="single"/>
        </w:rPr>
        <w:t>also negatively impact water quality</w:t>
      </w:r>
      <w:r w:rsidRPr="00D00FC0">
        <w:rPr>
          <w:sz w:val="16"/>
        </w:rPr>
        <w:t xml:space="preserve">. On land, hurricane damage to ecosystems can be even more severe than in the ocean. For example, </w:t>
      </w:r>
      <w:r w:rsidRPr="00D00FC0">
        <w:rPr>
          <w:u w:val="single"/>
        </w:rPr>
        <w:t>damaged native vegetation will possibly be more prone to colonization by exotic, noxious species</w:t>
      </w:r>
      <w:r w:rsidRPr="00D00FC0">
        <w:rPr>
          <w:sz w:val="16"/>
        </w:rPr>
        <w:t xml:space="preserve"> such as Australian pine and Brazilian pepper.3 While Cuban and U.S. scientists have shared motivation to assess, monitor, and remediate the marine and terrestrial ecosystems that are damaged by hurricanes, they currently cannot do so.</w:t>
      </w:r>
    </w:p>
    <w:p w:rsidR="009328F5" w:rsidRDefault="009328F5" w:rsidP="009328F5">
      <w:pPr>
        <w:rPr>
          <w:sz w:val="16"/>
        </w:rPr>
      </w:pPr>
    </w:p>
    <w:p w:rsidR="009328F5" w:rsidRPr="0032509D" w:rsidRDefault="009328F5" w:rsidP="009328F5">
      <w:pPr>
        <w:pStyle w:val="Heading4"/>
      </w:pPr>
      <w:r w:rsidRPr="0032509D">
        <w:t>Multiple alt causes to biodiversity in the region</w:t>
      </w:r>
    </w:p>
    <w:p w:rsidR="009328F5" w:rsidRPr="0032509D" w:rsidRDefault="009328F5" w:rsidP="009328F5">
      <w:r w:rsidRPr="0032509D">
        <w:rPr>
          <w:b/>
        </w:rPr>
        <w:t xml:space="preserve">Boom 12 </w:t>
      </w:r>
      <w:r w:rsidRPr="0032509D">
        <w:t>– Director, Caribbean Biodiversity Program, and Bassett Maguire Curator of Botany, The New York Botanical Garden (PhD Brian M., “Biodiversity without Borders,” Science Diplomacy, 8/14/12, http://www.sciencediplomacy.org/article/2012/biodiversity-without-borders)//Bwang</w:t>
      </w:r>
    </w:p>
    <w:p w:rsidR="009328F5" w:rsidRDefault="009328F5" w:rsidP="009328F5">
      <w:pPr>
        <w:rPr>
          <w:sz w:val="16"/>
        </w:rPr>
      </w:pPr>
    </w:p>
    <w:p w:rsidR="009328F5" w:rsidRPr="00531D02" w:rsidRDefault="009328F5" w:rsidP="009328F5">
      <w:pPr>
        <w:rPr>
          <w:sz w:val="16"/>
        </w:rPr>
      </w:pPr>
      <w:r w:rsidRPr="00576102">
        <w:rPr>
          <w:u w:val="single"/>
        </w:rPr>
        <w:t xml:space="preserve">These ecosystems are threatened increasingly by habitat modification, the impact of tourism, overexploitation of marine fishes and other commercial seafood resources, the ramifications of climate change and rising sea levels, and pollution from land-based sources </w:t>
      </w:r>
      <w:r w:rsidRPr="00531D02">
        <w:rPr>
          <w:sz w:val="16"/>
        </w:rPr>
        <w:t xml:space="preserve">(e.g., unsustainable agricultural and forestry practices) </w:t>
      </w:r>
      <w:r w:rsidRPr="00576102">
        <w:rPr>
          <w:u w:val="single"/>
        </w:rPr>
        <w:t>and ocean-based sources</w:t>
      </w:r>
      <w:r w:rsidRPr="00531D02">
        <w:rPr>
          <w:sz w:val="16"/>
        </w:rPr>
        <w:t xml:space="preserve"> (e.g., cruise ship waste). </w:t>
      </w:r>
      <w:r w:rsidRPr="00576102">
        <w:rPr>
          <w:u w:val="single"/>
        </w:rPr>
        <w:t>Increasing tourism especially threatens coral reefs</w:t>
      </w:r>
      <w:r w:rsidRPr="00531D02">
        <w:rPr>
          <w:sz w:val="16"/>
        </w:rPr>
        <w:t xml:space="preserve">. Despite some positive measures taken by the cruise industry in recent years, </w:t>
      </w:r>
      <w:r w:rsidRPr="00576102">
        <w:rPr>
          <w:u w:val="single"/>
        </w:rPr>
        <w:t xml:space="preserve">more cruise ships in the region still mean greater potential stresses to the marine and coastal environments. </w:t>
      </w:r>
      <w:r w:rsidRPr="00531D02">
        <w:rPr>
          <w:sz w:val="16"/>
        </w:rPr>
        <w:t>In addition to these and other shared ecosystems, many marine and terrestrial species are shared by Cuba and the United States. Examples include migratory, invasive, endangered, and disease vector species.</w:t>
      </w:r>
    </w:p>
    <w:p w:rsidR="009328F5" w:rsidRDefault="009328F5" w:rsidP="009328F5">
      <w:pPr>
        <w:rPr>
          <w:sz w:val="16"/>
        </w:rPr>
      </w:pPr>
    </w:p>
    <w:p w:rsidR="009328F5" w:rsidRPr="0032509D" w:rsidRDefault="009328F5" w:rsidP="009328F5">
      <w:pPr>
        <w:pStyle w:val="Heading4"/>
      </w:pPr>
      <w:r w:rsidRPr="0032509D">
        <w:t>Invasive species kill native organisms that are critical to Cuba’s ecosystem</w:t>
      </w:r>
    </w:p>
    <w:p w:rsidR="009328F5" w:rsidRPr="0032509D" w:rsidRDefault="009328F5" w:rsidP="009328F5">
      <w:r w:rsidRPr="0032509D">
        <w:rPr>
          <w:b/>
        </w:rPr>
        <w:t xml:space="preserve">Boom 12 </w:t>
      </w:r>
      <w:r w:rsidRPr="0032509D">
        <w:t>– Director, Caribbean Biodiversity Program, and Bassett Maguire Curator of Botany, The New York Botanical Garden (PhD Brian M., “Biodiversity without Borders,” Science Diplomacy, 8/14/12, http://www.sciencediplomacy.org/article/2012/biodiversity-without-borders)//Bwang</w:t>
      </w:r>
    </w:p>
    <w:p w:rsidR="009328F5" w:rsidRDefault="009328F5" w:rsidP="009328F5">
      <w:pPr>
        <w:rPr>
          <w:sz w:val="16"/>
        </w:rPr>
      </w:pPr>
    </w:p>
    <w:p w:rsidR="009328F5" w:rsidRPr="00BB413D" w:rsidRDefault="009328F5" w:rsidP="009328F5">
      <w:pPr>
        <w:rPr>
          <w:u w:val="single"/>
        </w:rPr>
      </w:pPr>
      <w:r w:rsidRPr="00576102">
        <w:rPr>
          <w:u w:val="single"/>
        </w:rPr>
        <w:t>Invasive Species: Cuba and the United States share many of these</w:t>
      </w:r>
      <w:r w:rsidRPr="00FA50E2">
        <w:rPr>
          <w:sz w:val="16"/>
        </w:rPr>
        <w:t xml:space="preserve"> problem organisms, </w:t>
      </w:r>
      <w:r w:rsidRPr="00576102">
        <w:rPr>
          <w:u w:val="single"/>
        </w:rPr>
        <w:t>which are</w:t>
      </w:r>
      <w:r w:rsidRPr="00FA50E2">
        <w:rPr>
          <w:sz w:val="16"/>
        </w:rPr>
        <w:t xml:space="preserve"> among </w:t>
      </w:r>
      <w:r w:rsidRPr="00576102">
        <w:rPr>
          <w:u w:val="single"/>
        </w:rPr>
        <w:t>the most significant threats to native species and to ecological</w:t>
      </w:r>
      <w:r w:rsidRPr="00FA50E2">
        <w:rPr>
          <w:sz w:val="16"/>
        </w:rPr>
        <w:t xml:space="preserve"> and economic </w:t>
      </w:r>
      <w:r w:rsidRPr="00576102">
        <w:rPr>
          <w:u w:val="single"/>
        </w:rPr>
        <w:t>wellbeing</w:t>
      </w:r>
      <w:r w:rsidRPr="00FA50E2">
        <w:rPr>
          <w:sz w:val="16"/>
        </w:rPr>
        <w:t xml:space="preserve">. For example, </w:t>
      </w:r>
      <w:proofErr w:type="spellStart"/>
      <w:r w:rsidRPr="00BB413D">
        <w:rPr>
          <w:u w:val="single"/>
        </w:rPr>
        <w:t>Hydrilla</w:t>
      </w:r>
      <w:proofErr w:type="spellEnd"/>
      <w:r w:rsidRPr="00FA50E2">
        <w:rPr>
          <w:sz w:val="16"/>
        </w:rPr>
        <w:t xml:space="preserve"> </w:t>
      </w:r>
      <w:proofErr w:type="spellStart"/>
      <w:r w:rsidRPr="00FA50E2">
        <w:rPr>
          <w:sz w:val="16"/>
        </w:rPr>
        <w:t>verticillata</w:t>
      </w:r>
      <w:proofErr w:type="spellEnd"/>
      <w:r w:rsidRPr="00FA50E2">
        <w:rPr>
          <w:sz w:val="16"/>
        </w:rPr>
        <w:t xml:space="preserve">, </w:t>
      </w:r>
      <w:r w:rsidRPr="00BB413D">
        <w:rPr>
          <w:u w:val="single"/>
        </w:rPr>
        <w:t>an aggressive waterweed native to the Old World, displaces native aquatic plants and seriously disrupts recreational uses of lakes and rivers in Cuba and the United States</w:t>
      </w:r>
      <w:r w:rsidRPr="00FA50E2">
        <w:rPr>
          <w:sz w:val="16"/>
        </w:rPr>
        <w:t xml:space="preserve">.8 </w:t>
      </w:r>
      <w:r w:rsidRPr="00BB413D">
        <w:rPr>
          <w:u w:val="single"/>
        </w:rPr>
        <w:t>Another</w:t>
      </w:r>
      <w:r w:rsidRPr="00FA50E2">
        <w:rPr>
          <w:sz w:val="16"/>
        </w:rPr>
        <w:t xml:space="preserve"> example </w:t>
      </w:r>
      <w:r w:rsidRPr="00BB413D">
        <w:rPr>
          <w:u w:val="single"/>
        </w:rPr>
        <w:t>is the red lionfish, which</w:t>
      </w:r>
      <w:r w:rsidRPr="00FA50E2">
        <w:rPr>
          <w:sz w:val="16"/>
        </w:rPr>
        <w:t xml:space="preserve"> is native to the Indian and Western Pacific Oceans but </w:t>
      </w:r>
      <w:r w:rsidRPr="00BB413D">
        <w:rPr>
          <w:u w:val="single"/>
        </w:rPr>
        <w:t>was released into the Atlantic Ocean from a home aquarium in Florida when Hurricane Andrew struck</w:t>
      </w:r>
      <w:r w:rsidRPr="00FA50E2">
        <w:rPr>
          <w:sz w:val="16"/>
        </w:rPr>
        <w:t xml:space="preserve"> in 1992. Today, </w:t>
      </w:r>
      <w:r w:rsidRPr="00BB413D">
        <w:rPr>
          <w:u w:val="single"/>
        </w:rPr>
        <w:t>this venomous fish has spread along</w:t>
      </w:r>
      <w:r w:rsidRPr="00FA50E2">
        <w:rPr>
          <w:sz w:val="16"/>
        </w:rPr>
        <w:t xml:space="preserve"> the </w:t>
      </w:r>
      <w:r w:rsidRPr="00FA50E2">
        <w:rPr>
          <w:sz w:val="16"/>
        </w:rPr>
        <w:lastRenderedPageBreak/>
        <w:t xml:space="preserve">U.S. Atlantic Coast as far north as New York and into the Caribbean, including </w:t>
      </w:r>
      <w:r w:rsidRPr="00BB413D">
        <w:rPr>
          <w:u w:val="single"/>
        </w:rPr>
        <w:t>Cuban waters, voraciously eating native fish and creating major disruptions to coral reef ecosystems.9</w:t>
      </w:r>
    </w:p>
    <w:p w:rsidR="009328F5" w:rsidRPr="00754B6D" w:rsidRDefault="009328F5" w:rsidP="009328F5">
      <w:pPr>
        <w:rPr>
          <w:sz w:val="16"/>
        </w:rPr>
      </w:pPr>
    </w:p>
    <w:p w:rsidR="009328F5" w:rsidRPr="000022F2" w:rsidRDefault="009328F5" w:rsidP="009328F5"/>
    <w:p w:rsidR="004C2EBA" w:rsidRDefault="004C2EBA" w:rsidP="00DE3008">
      <w:pPr>
        <w:pStyle w:val="Heading1"/>
      </w:pPr>
      <w:proofErr w:type="gramStart"/>
      <w:r>
        <w:lastRenderedPageBreak/>
        <w:t>cooperation</w:t>
      </w:r>
      <w:proofErr w:type="gramEnd"/>
      <w:r>
        <w:t xml:space="preserve"> </w:t>
      </w:r>
      <w:r w:rsidR="009328F5">
        <w:t>advantage</w:t>
      </w:r>
    </w:p>
    <w:p w:rsidR="00DE3008" w:rsidRDefault="00DE3008" w:rsidP="00DE3008">
      <w:pPr>
        <w:pStyle w:val="Heading2"/>
      </w:pPr>
      <w:r>
        <w:lastRenderedPageBreak/>
        <w:t>1nc f/l</w:t>
      </w:r>
    </w:p>
    <w:p w:rsidR="00DE3008" w:rsidRPr="00E552A8" w:rsidRDefault="00DE3008" w:rsidP="00DE3008">
      <w:pPr>
        <w:keepNext/>
        <w:keepLines/>
        <w:spacing w:before="200"/>
        <w:outlineLvl w:val="3"/>
        <w:rPr>
          <w:rFonts w:eastAsiaTheme="majorEastAsia" w:cstheme="majorBidi"/>
          <w:b/>
          <w:bCs/>
          <w:iCs/>
        </w:rPr>
      </w:pPr>
      <w:r>
        <w:rPr>
          <w:rFonts w:eastAsiaTheme="majorEastAsia" w:cstheme="majorBidi"/>
          <w:b/>
          <w:bCs/>
          <w:iCs/>
        </w:rPr>
        <w:t xml:space="preserve">Alt cause to relations – Alan Gross </w:t>
      </w:r>
    </w:p>
    <w:p w:rsidR="00DE3008" w:rsidRPr="00E552A8" w:rsidRDefault="00DE3008" w:rsidP="00DE3008">
      <w:proofErr w:type="spellStart"/>
      <w:r w:rsidRPr="00E552A8">
        <w:rPr>
          <w:b/>
        </w:rPr>
        <w:t>Thale</w:t>
      </w:r>
      <w:proofErr w:type="spellEnd"/>
      <w:r w:rsidRPr="00E552A8">
        <w:rPr>
          <w:b/>
        </w:rPr>
        <w:t xml:space="preserve"> 11</w:t>
      </w:r>
      <w:r w:rsidRPr="00E552A8">
        <w:t xml:space="preserve"> (Geoff, Program Director for the Washington Office on Latin America, “Tug of War on U.S-Cuba Policy,” 4/6/11, http://www.wola.org/es/node/2429, MDM)</w:t>
      </w:r>
    </w:p>
    <w:p w:rsidR="00DE3008" w:rsidRDefault="00DE3008" w:rsidP="00DE3008">
      <w:r w:rsidRPr="00E552A8">
        <w:rPr>
          <w:sz w:val="16"/>
        </w:rPr>
        <w:t xml:space="preserve">Carter insisted he wasn’t speaking on behalf of Washington, but his visit was read in Cuba as an attempt to open up channels for communication and contact. </w:t>
      </w:r>
      <w:r w:rsidRPr="00E552A8">
        <w:rPr>
          <w:bCs/>
          <w:u w:val="single"/>
        </w:rPr>
        <w:t>Carter’s productive trip signified a push toward improving relations between the two countries</w:t>
      </w:r>
      <w:r w:rsidRPr="00E552A8">
        <w:rPr>
          <w:sz w:val="16"/>
        </w:rPr>
        <w:t>.</w:t>
      </w:r>
      <w:r w:rsidRPr="00E552A8">
        <w:rPr>
          <w:sz w:val="12"/>
        </w:rPr>
        <w:t>¶</w:t>
      </w:r>
      <w:r w:rsidRPr="00E552A8">
        <w:rPr>
          <w:sz w:val="16"/>
        </w:rPr>
        <w:t xml:space="preserve"> </w:t>
      </w:r>
      <w:r w:rsidRPr="00E552A8">
        <w:rPr>
          <w:bCs/>
          <w:u w:val="single"/>
        </w:rPr>
        <w:t>However</w:t>
      </w:r>
      <w:r w:rsidRPr="00E552A8">
        <w:rPr>
          <w:sz w:val="16"/>
        </w:rPr>
        <w:t xml:space="preserve">, just two days after Carter’s </w:t>
      </w:r>
      <w:proofErr w:type="gramStart"/>
      <w:r w:rsidRPr="00E552A8">
        <w:rPr>
          <w:sz w:val="16"/>
        </w:rPr>
        <w:t>return,</w:t>
      </w:r>
      <w:proofErr w:type="gramEnd"/>
      <w:r w:rsidRPr="00E552A8">
        <w:rPr>
          <w:sz w:val="16"/>
        </w:rPr>
        <w:t xml:space="preserve"> </w:t>
      </w:r>
      <w:r w:rsidRPr="00E552A8">
        <w:rPr>
          <w:bCs/>
          <w:u w:val="single"/>
        </w:rPr>
        <w:t>the Administration took a step backwards. The State Department announced its intention to obligate $20 million to support very controversial “human rights and civil society” programs in Cuba.</w:t>
      </w:r>
      <w:r w:rsidRPr="00E552A8">
        <w:rPr>
          <w:sz w:val="16"/>
        </w:rPr>
        <w:t xml:space="preserve"> The State Department obligated funds under Section 109 of the Helms-Burton legislation, the stated purpose of which is to support groups on the island intent on regime change. </w:t>
      </w:r>
      <w:r w:rsidRPr="00E552A8">
        <w:rPr>
          <w:bCs/>
          <w:u w:val="single"/>
        </w:rPr>
        <w:t>So if Carter was signaling the possibilities of better relations, the State Department did just the opposite</w:t>
      </w:r>
      <w:r w:rsidRPr="00E552A8">
        <w:rPr>
          <w:sz w:val="16"/>
        </w:rPr>
        <w:t>. Rather than opting for productive dialogue, the U.S. government’s announcement showed that hardliners still have a seat at the table in Washington policy making. The State Department’s timing also suspiciously looks like a gambit to undercut efforts to improve relations.</w:t>
      </w:r>
      <w:r w:rsidRPr="00E552A8">
        <w:rPr>
          <w:sz w:val="12"/>
        </w:rPr>
        <w:t>¶</w:t>
      </w:r>
      <w:r w:rsidRPr="00E552A8">
        <w:rPr>
          <w:sz w:val="16"/>
        </w:rPr>
        <w:t xml:space="preserve"> In a further twist of fate, it is </w:t>
      </w:r>
      <w:r w:rsidRPr="00E552A8">
        <w:rPr>
          <w:bCs/>
          <w:u w:val="single"/>
        </w:rPr>
        <w:t>these very “regime change” programs</w:t>
      </w:r>
      <w:r w:rsidRPr="00E552A8">
        <w:rPr>
          <w:sz w:val="16"/>
        </w:rPr>
        <w:t xml:space="preserve"> that </w:t>
      </w:r>
      <w:r w:rsidRPr="00E552A8">
        <w:rPr>
          <w:bCs/>
          <w:u w:val="single"/>
        </w:rPr>
        <w:t>landed U.S. citizen Alan Gross in jail</w:t>
      </w:r>
      <w:r w:rsidRPr="00E552A8">
        <w:rPr>
          <w:sz w:val="16"/>
        </w:rPr>
        <w:t xml:space="preserve"> well over a year ago, </w:t>
      </w:r>
      <w:r w:rsidRPr="00E552A8">
        <w:rPr>
          <w:bCs/>
          <w:u w:val="single"/>
        </w:rPr>
        <w:t>a point which has thrown a wrench in U.S.-Cuba relations</w:t>
      </w:r>
      <w:r w:rsidRPr="00E552A8">
        <w:rPr>
          <w:sz w:val="16"/>
        </w:rPr>
        <w:t>. Part of the problem with the controversial “regime change” programs is that they actually put the people who work on them at risk. When he was apprehended in Cuba, Alan Gross was working for a private contractor that received millions of dollars from that Section 109 account. Under his subcontract, Gross was delivering satellite-linked communications equipment brought into the country without a customs declaration. According to the State Department, Gross was officially delivering equipment to Jewish groups on the island so that they could communicate with other Jewish communities abroad. Even though the U.S. government justifies these programs as necessary to help build civil society capacity in Cuba, the Havana Jewish community leaders, with whom Carter met, already have internet connections in the community center, and an active B’nai B’rith International Chapter. Those groups all denied any substantive contact with Gross.</w:t>
      </w:r>
      <w:r w:rsidRPr="00E552A8">
        <w:rPr>
          <w:sz w:val="12"/>
        </w:rPr>
        <w:t>¶</w:t>
      </w:r>
      <w:r w:rsidRPr="00E552A8">
        <w:rPr>
          <w:sz w:val="16"/>
        </w:rPr>
        <w:t xml:space="preserve"> These programs funded under Section 109 should be canceled – they’ve been plagued by scandals and allegations of patronage since they began in the 1990s, and most of the programs do more to provoke the Cuban government than they do to promote democracy. In times of budget constraint it is worth recognizing these programs are quite expensive as well and the U.S. government has spent more than $150 million on these programs over the last decade. The few effective programs – humanitarian support for the families of prisoners, some non-political training programs for journalists, and others – could be carried out under other U.S. government auspices and without the taint of the regime-change philosophy that lurks behind Section 109 funding. These concerns were underscored by Senate Foreign Relations Committee Chairman John Kerry (D-MA) who immediately announced that he would put a hold on spending the funds until a “full review” of the program has been conducted.</w:t>
      </w:r>
      <w:r w:rsidRPr="00E552A8">
        <w:rPr>
          <w:sz w:val="12"/>
        </w:rPr>
        <w:t>¶</w:t>
      </w:r>
      <w:r w:rsidRPr="00E552A8">
        <w:rPr>
          <w:sz w:val="16"/>
        </w:rPr>
        <w:t xml:space="preserve"> </w:t>
      </w:r>
      <w:r w:rsidRPr="00E552A8">
        <w:rPr>
          <w:bCs/>
          <w:u w:val="single"/>
        </w:rPr>
        <w:t>Ending or substantially modifying the program might signal to Cuba that the Obama Administration is serious about a new approach to Cuba, one that doesn’t take “regime change” as its starting point. And in the context of such a shift the likelihood that Alan Gross would be pardoned or paroled by Cuban authorities would increase.</w:t>
      </w:r>
      <w:r w:rsidRPr="00E552A8">
        <w:rPr>
          <w:bCs/>
          <w:sz w:val="12"/>
          <w:u w:val="single"/>
        </w:rPr>
        <w:t>¶</w:t>
      </w:r>
      <w:r w:rsidRPr="00E552A8">
        <w:rPr>
          <w:sz w:val="16"/>
        </w:rPr>
        <w:t xml:space="preserve"> Rather than canceling the program, though, the State Department announced new funding for the program only days after Carter’s trip to Cuba and his public call for Gross to be released. </w:t>
      </w:r>
      <w:r w:rsidRPr="00E552A8">
        <w:rPr>
          <w:sz w:val="12"/>
        </w:rPr>
        <w:t>¶</w:t>
      </w:r>
      <w:r w:rsidRPr="00E552A8">
        <w:rPr>
          <w:sz w:val="16"/>
        </w:rPr>
        <w:t xml:space="preserve"> </w:t>
      </w:r>
      <w:r w:rsidRPr="00E552A8">
        <w:rPr>
          <w:bCs/>
          <w:u w:val="single"/>
        </w:rPr>
        <w:t>The Gross issue has stalled progress in other areas of U.S.-Cuban relations</w:t>
      </w:r>
      <w:r w:rsidRPr="00E552A8">
        <w:rPr>
          <w:sz w:val="16"/>
        </w:rPr>
        <w:t xml:space="preserve">. In January </w:t>
      </w:r>
      <w:r w:rsidRPr="00E552A8">
        <w:rPr>
          <w:bCs/>
          <w:u w:val="single"/>
        </w:rPr>
        <w:t>the Obama Administration issued new rules to ease restrictions on travel to Cuba but those rules have still not been implemented, and it’s widely rumored that Gross’ continued detention is at least part of what’s holding them up.</w:t>
      </w:r>
      <w:r w:rsidRPr="00E552A8">
        <w:rPr>
          <w:bCs/>
          <w:sz w:val="12"/>
          <w:u w:val="single"/>
        </w:rPr>
        <w:t>¶</w:t>
      </w:r>
      <w:r w:rsidRPr="00E552A8">
        <w:rPr>
          <w:sz w:val="16"/>
        </w:rPr>
        <w:t xml:space="preserve"> </w:t>
      </w:r>
      <w:r w:rsidRPr="00E552A8">
        <w:rPr>
          <w:bCs/>
          <w:u w:val="single"/>
        </w:rPr>
        <w:t>It’s unfortunate that, at a moment when Carter’s visit worked to open some space for movement in U.S.-Cuban relations, the State Department announcement of new funding for “Cuba democracy” programs appears to be pul</w:t>
      </w:r>
      <w:r>
        <w:rPr>
          <w:bCs/>
          <w:u w:val="single"/>
        </w:rPr>
        <w:t>ling in the opposite direction</w:t>
      </w:r>
    </w:p>
    <w:p w:rsidR="00DE3008" w:rsidRPr="003D2130" w:rsidRDefault="00DE3008" w:rsidP="00DE3008">
      <w:pPr>
        <w:pStyle w:val="Heading4"/>
      </w:pPr>
      <w:r w:rsidRPr="003D2130">
        <w:t xml:space="preserve">Latin America </w:t>
      </w:r>
      <w:r>
        <w:t xml:space="preserve">instability impacts </w:t>
      </w:r>
      <w:r w:rsidRPr="003D2130">
        <w:t xml:space="preserve">empirically denied </w:t>
      </w:r>
    </w:p>
    <w:p w:rsidR="00DE3008" w:rsidRPr="003D2130" w:rsidRDefault="00DE3008" w:rsidP="00DE3008">
      <w:proofErr w:type="spellStart"/>
      <w:r w:rsidRPr="003D2130">
        <w:rPr>
          <w:b/>
        </w:rPr>
        <w:t>Hartzell</w:t>
      </w:r>
      <w:proofErr w:type="spellEnd"/>
      <w:r w:rsidRPr="003D2130">
        <w:rPr>
          <w:b/>
        </w:rPr>
        <w:t xml:space="preserve"> 2000</w:t>
      </w:r>
      <w:r w:rsidRPr="003D2130">
        <w:rPr>
          <w:b/>
          <w:sz w:val="28"/>
        </w:rPr>
        <w:t xml:space="preserve"> </w:t>
      </w:r>
      <w:r w:rsidRPr="003D2130">
        <w:rPr>
          <w:sz w:val="16"/>
          <w:szCs w:val="16"/>
        </w:rPr>
        <w:t>(Caroline A., 4/1/2000, Middle Atlantic Council of Latin American Studies Latin American Essays, “Latin America's civil wars: conflict resolution and institutional change.” http://www.accessmylibrary.com/coms2/summary_0286-28765765_ITM)</w:t>
      </w:r>
    </w:p>
    <w:p w:rsidR="00DE3008" w:rsidRDefault="00DE3008" w:rsidP="00DE3008">
      <w:pPr>
        <w:rPr>
          <w:sz w:val="16"/>
        </w:rPr>
      </w:pPr>
      <w:r w:rsidRPr="003D2130">
        <w:rPr>
          <w:u w:val="single"/>
        </w:rPr>
        <w:t>Latin America has been the site of fourteen civil wars</w:t>
      </w:r>
      <w:r w:rsidRPr="003D2130">
        <w:rPr>
          <w:sz w:val="16"/>
        </w:rPr>
        <w:t xml:space="preserve"> during the </w:t>
      </w:r>
      <w:r w:rsidRPr="003D2130">
        <w:rPr>
          <w:u w:val="single"/>
        </w:rPr>
        <w:t>post-World War II</w:t>
      </w:r>
      <w:r w:rsidRPr="003D2130">
        <w:rPr>
          <w:sz w:val="16"/>
        </w:rPr>
        <w:t xml:space="preserve"> era, thirteen of which now have ended. Although not as civil war-prone as some other areas of the world, </w:t>
      </w:r>
      <w:r w:rsidRPr="003D2130">
        <w:rPr>
          <w:u w:val="single"/>
        </w:rPr>
        <w:t>Latin America has endured some extremely</w:t>
      </w:r>
      <w:r w:rsidRPr="003D2130">
        <w:rPr>
          <w:sz w:val="16"/>
        </w:rPr>
        <w:t xml:space="preserve"> violent and </w:t>
      </w:r>
      <w:r w:rsidRPr="003D2130">
        <w:rPr>
          <w:u w:val="single"/>
        </w:rPr>
        <w:t xml:space="preserve">destabilizing </w:t>
      </w:r>
      <w:r w:rsidRPr="003D2130">
        <w:rPr>
          <w:sz w:val="16"/>
        </w:rPr>
        <w:t xml:space="preserve">intrastate </w:t>
      </w:r>
      <w:r w:rsidRPr="003D2130">
        <w:rPr>
          <w:u w:val="single"/>
        </w:rPr>
        <w:t>conflicts</w:t>
      </w:r>
      <w:r w:rsidRPr="003D2130">
        <w:rPr>
          <w:sz w:val="16"/>
        </w:rPr>
        <w:t xml:space="preserve">. (2) </w:t>
      </w:r>
      <w:r w:rsidRPr="003D2130">
        <w:rPr>
          <w:u w:val="single"/>
        </w:rPr>
        <w:t>The region's experiences</w:t>
      </w:r>
      <w:r w:rsidRPr="003D2130">
        <w:rPr>
          <w:sz w:val="16"/>
        </w:rPr>
        <w:t xml:space="preserve"> with civil wars and their resolution thus </w:t>
      </w:r>
      <w:r w:rsidRPr="003D2130">
        <w:rPr>
          <w:u w:val="single"/>
        </w:rPr>
        <w:t xml:space="preserve">may </w:t>
      </w:r>
      <w:r w:rsidRPr="003D2130">
        <w:rPr>
          <w:sz w:val="16"/>
        </w:rPr>
        <w:t xml:space="preserve">prove </w:t>
      </w:r>
      <w:r w:rsidRPr="003D2130">
        <w:rPr>
          <w:u w:val="single"/>
        </w:rPr>
        <w:t>instructive for other parts of the world in which such conflicts continue to rage</w:t>
      </w:r>
      <w:r w:rsidRPr="003D2130">
        <w:rPr>
          <w:sz w:val="16"/>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w:t>
      </w:r>
      <w:r w:rsidRPr="003D2130">
        <w:rPr>
          <w:sz w:val="16"/>
        </w:rPr>
        <w:lastRenderedPageBreak/>
        <w:t>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DE3008" w:rsidRDefault="00DE3008" w:rsidP="00DE3008"/>
    <w:p w:rsidR="009328F5" w:rsidRDefault="009328F5" w:rsidP="009328F5">
      <w:pPr>
        <w:pStyle w:val="Heading4"/>
      </w:pPr>
      <w:r>
        <w:t>Oil cooperation doesn’t solve relations</w:t>
      </w:r>
    </w:p>
    <w:p w:rsidR="009328F5" w:rsidRPr="008C20A8" w:rsidRDefault="009328F5" w:rsidP="009328F5">
      <w:pPr>
        <w:rPr>
          <w:sz w:val="16"/>
          <w:szCs w:val="16"/>
        </w:rPr>
      </w:pPr>
      <w:r w:rsidRPr="008C20A8">
        <w:rPr>
          <w:b/>
        </w:rPr>
        <w:t>Bert and Clayton 12</w:t>
      </w:r>
      <w:r w:rsidRPr="008C20A8">
        <w:t xml:space="preserve"> </w:t>
      </w:r>
      <w:r w:rsidRPr="008C20A8">
        <w:rPr>
          <w:sz w:val="16"/>
          <w:szCs w:val="16"/>
        </w:rPr>
        <w:t xml:space="preserve">US Coast Guard military fellow at the Council on Foreign Relations AND fellow for energy and national security at the Council on Foreign Relations (Melissa AND Blake, "Addressing the Risk of a Cuban Oil Spill," 3/7/12, </w:t>
      </w:r>
      <w:proofErr w:type="spellStart"/>
      <w:r w:rsidRPr="008C20A8">
        <w:rPr>
          <w:sz w:val="16"/>
          <w:szCs w:val="16"/>
        </w:rPr>
        <w:t>Polivy</w:t>
      </w:r>
      <w:proofErr w:type="spellEnd"/>
      <w:r w:rsidRPr="008C20A8">
        <w:rPr>
          <w:sz w:val="16"/>
          <w:szCs w:val="16"/>
        </w:rPr>
        <w:t xml:space="preserve"> Innovation Memorandum No. 15, http://www.cfr.org/cuba/addressing-risk-cuban-oil-spill/p27515?excerpt=0)//AM</w:t>
      </w:r>
    </w:p>
    <w:p w:rsidR="009328F5" w:rsidRPr="00A836F9" w:rsidRDefault="009328F5" w:rsidP="009328F5"/>
    <w:p w:rsidR="009328F5" w:rsidRPr="009328F5" w:rsidRDefault="009328F5" w:rsidP="00DE3008">
      <w:pPr>
        <w:rPr>
          <w:sz w:val="16"/>
        </w:rPr>
      </w:pPr>
      <w:r w:rsidRPr="008C20A8">
        <w:rPr>
          <w:sz w:val="16"/>
        </w:rPr>
        <w:t xml:space="preserve">However, </w:t>
      </w:r>
      <w:r w:rsidRPr="002F62D0">
        <w:rPr>
          <w:rStyle w:val="StyleBoldUnderline"/>
        </w:rPr>
        <w:t>taking sensible steps to prepare for a potential accident at an oil well in Cuban waters would not break new ground or materially alter broader U.S. policy toward Cuba</w:t>
      </w:r>
      <w:r w:rsidRPr="008C20A8">
        <w:rPr>
          <w:sz w:val="16"/>
        </w:rPr>
        <w:t xml:space="preserve">. For years, Washington has worked with Havana on issues of mutual concern. </w:t>
      </w:r>
      <w:r w:rsidRPr="002F62D0">
        <w:rPr>
          <w:rStyle w:val="StyleBoldUnderline"/>
        </w:rPr>
        <w:t>The United States routinely coordinates with Cuba on search and rescue operations in the Straits of Florida as well as to combat illicit drug trafficking and migrant smuggling</w:t>
      </w:r>
      <w:r w:rsidRPr="008C20A8">
        <w:rPr>
          <w:sz w:val="16"/>
        </w:rPr>
        <w:t>. During the hurricane season, the National Oceanic and Atmospheric Administration (</w:t>
      </w:r>
      <w:r w:rsidRPr="002F62D0">
        <w:rPr>
          <w:rStyle w:val="StyleBoldUnderline"/>
        </w:rPr>
        <w:t>NOAA) provides Cuba with information on Caribbean storms.</w:t>
      </w:r>
      <w:r w:rsidRPr="008C20A8">
        <w:rPr>
          <w:rStyle w:val="StyleBoldUnderline"/>
          <w:sz w:val="12"/>
        </w:rPr>
        <w:t xml:space="preserve">¶ </w:t>
      </w:r>
      <w:r w:rsidRPr="008C20A8">
        <w:rPr>
          <w:sz w:val="16"/>
        </w:rPr>
        <w:t>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w:t>
      </w:r>
      <w:r w:rsidRPr="008C20A8">
        <w:rPr>
          <w:sz w:val="12"/>
        </w:rPr>
        <w:t>¶</w:t>
      </w:r>
      <w:r w:rsidRPr="008C20A8">
        <w:rPr>
          <w:sz w:val="16"/>
        </w:rPr>
        <w:t xml:space="preserve"> </w:t>
      </w:r>
    </w:p>
    <w:p w:rsidR="00DE3008" w:rsidRPr="00C75D8A" w:rsidRDefault="00DE3008" w:rsidP="00DE3008">
      <w:pPr>
        <w:pStyle w:val="Heading4"/>
      </w:pPr>
      <w:r w:rsidRPr="00C75D8A">
        <w:t>No narcotics in Cuba</w:t>
      </w:r>
    </w:p>
    <w:p w:rsidR="00DE3008" w:rsidRPr="00291C44" w:rsidRDefault="00DE3008" w:rsidP="00DE3008">
      <w:r w:rsidRPr="00291C44">
        <w:rPr>
          <w:b/>
        </w:rPr>
        <w:t xml:space="preserve">Bureau </w:t>
      </w:r>
      <w:proofErr w:type="gramStart"/>
      <w:r w:rsidRPr="00291C44">
        <w:rPr>
          <w:b/>
        </w:rPr>
        <w:t>Of International Narcotics And</w:t>
      </w:r>
      <w:proofErr w:type="gramEnd"/>
      <w:r w:rsidRPr="00291C44">
        <w:rPr>
          <w:b/>
        </w:rPr>
        <w:t xml:space="preserve"> Law Enforcement Affairs, 13</w:t>
      </w:r>
      <w:r w:rsidRPr="00291C44">
        <w:rPr>
          <w:sz w:val="16"/>
        </w:rPr>
        <w:t xml:space="preserve"> (2013 International Narcotics Control Strategy Report, 3/5/13, </w:t>
      </w:r>
      <w:hyperlink r:id="rId48" w:history="1">
        <w:r w:rsidRPr="00291C44">
          <w:rPr>
            <w:rStyle w:val="Hyperlink"/>
            <w:sz w:val="16"/>
          </w:rPr>
          <w:t>http://www.state.gov/j/inl/rls/nrcrpt/2013/vol1/204049.htm</w:t>
        </w:r>
      </w:hyperlink>
      <w:r w:rsidRPr="00291C44">
        <w:rPr>
          <w:sz w:val="16"/>
        </w:rPr>
        <w:t>) KD</w:t>
      </w:r>
    </w:p>
    <w:p w:rsidR="00DE3008" w:rsidRPr="005C1EFD" w:rsidRDefault="00DE3008" w:rsidP="00DE3008">
      <w:pPr>
        <w:rPr>
          <w:sz w:val="16"/>
        </w:rPr>
      </w:pPr>
      <w:r w:rsidRPr="005C1EFD">
        <w:rPr>
          <w:sz w:val="16"/>
        </w:rPr>
        <w:t xml:space="preserve">Despite its proximity to major transit routes for illegal drugs to the U.S. market, </w:t>
      </w:r>
      <w:r w:rsidRPr="00F934F2">
        <w:rPr>
          <w:u w:val="single"/>
        </w:rPr>
        <w:t xml:space="preserve">Cuba is not a major consumer, producer, or transit point of illicit narcotics. Cuba’s intensive security presence </w:t>
      </w:r>
      <w:r w:rsidRPr="005C1EFD">
        <w:rPr>
          <w:sz w:val="16"/>
        </w:rPr>
        <w:t>and bilateral interdiction efforts</w:t>
      </w:r>
      <w:r w:rsidRPr="00F934F2">
        <w:rPr>
          <w:u w:val="single"/>
        </w:rPr>
        <w:t xml:space="preserve"> have effectively reduced the available supply of narcotics</w:t>
      </w:r>
      <w:r w:rsidRPr="005C1EFD">
        <w:rPr>
          <w:sz w:val="16"/>
        </w:rPr>
        <w:t xml:space="preserve"> on the island </w:t>
      </w:r>
      <w:r w:rsidRPr="00F934F2">
        <w:rPr>
          <w:u w:val="single"/>
        </w:rPr>
        <w:t>and prevented traffickers from establishing a foothold. The Cuban Border Guard</w:t>
      </w:r>
      <w:r w:rsidRPr="005C1EFD">
        <w:rPr>
          <w:sz w:val="16"/>
        </w:rPr>
        <w:t xml:space="preserve"> (TGF) maintains an active presence along Cuba’s coastal perimeter and </w:t>
      </w:r>
      <w:r w:rsidRPr="00F934F2">
        <w:rPr>
          <w:u w:val="single"/>
        </w:rPr>
        <w:t xml:space="preserve">conducts maritime </w:t>
      </w:r>
      <w:proofErr w:type="spellStart"/>
      <w:r w:rsidRPr="00F934F2">
        <w:rPr>
          <w:u w:val="single"/>
        </w:rPr>
        <w:t>counternarcotics</w:t>
      </w:r>
      <w:proofErr w:type="spellEnd"/>
      <w:r w:rsidRPr="00F934F2">
        <w:rPr>
          <w:u w:val="single"/>
        </w:rPr>
        <w:t xml:space="preserve"> operations and</w:t>
      </w:r>
      <w:r w:rsidRPr="005C1EFD">
        <w:rPr>
          <w:sz w:val="16"/>
        </w:rPr>
        <w:t xml:space="preserve"> coastal </w:t>
      </w:r>
      <w:r w:rsidRPr="00F934F2">
        <w:rPr>
          <w:u w:val="single"/>
        </w:rPr>
        <w:t>patrols</w:t>
      </w:r>
      <w:r w:rsidRPr="005C1EFD">
        <w:rPr>
          <w:sz w:val="16"/>
        </w:rPr>
        <w:t xml:space="preserve">. Drug trafficking organizations (DTOs) frequently attempt to avoid Cuban and U.S. government </w:t>
      </w:r>
      <w:proofErr w:type="spellStart"/>
      <w:r w:rsidRPr="005C1EFD">
        <w:rPr>
          <w:sz w:val="16"/>
        </w:rPr>
        <w:t>counternarcotics</w:t>
      </w:r>
      <w:proofErr w:type="spellEnd"/>
      <w:r w:rsidRPr="005C1EFD">
        <w:rPr>
          <w:sz w:val="16"/>
        </w:rPr>
        <w:t xml:space="preserve"> patrol vessels and aircraft by skirting Cuba’s territorial waters.</w:t>
      </w:r>
      <w:r w:rsidRPr="005C1EFD">
        <w:rPr>
          <w:sz w:val="12"/>
        </w:rPr>
        <w:t>¶</w:t>
      </w:r>
      <w:r w:rsidRPr="005C1EFD">
        <w:rPr>
          <w:sz w:val="16"/>
        </w:rPr>
        <w:t xml:space="preserve"> Cuba’s domestic drug production and consumption remain negligible as a result of active policing, harsh sentencing for drug offenses, and very low consumer disposable income. Cuba’s </w:t>
      </w:r>
      <w:proofErr w:type="spellStart"/>
      <w:r w:rsidRPr="005C1EFD">
        <w:rPr>
          <w:sz w:val="16"/>
        </w:rPr>
        <w:t>counternarcotics</w:t>
      </w:r>
      <w:proofErr w:type="spellEnd"/>
      <w:r w:rsidRPr="005C1EFD">
        <w:rPr>
          <w:sz w:val="16"/>
        </w:rPr>
        <w:t xml:space="preserve"> efforts have prevented illegal narcotics trafficking from having a significant impact on the island.</w:t>
      </w:r>
    </w:p>
    <w:p w:rsidR="00DE3008" w:rsidRDefault="00DE3008" w:rsidP="00DE3008"/>
    <w:p w:rsidR="00DE3008" w:rsidRPr="00E552A8" w:rsidRDefault="00DE3008" w:rsidP="00DE3008">
      <w:pPr>
        <w:keepNext/>
        <w:keepLines/>
        <w:spacing w:before="200"/>
        <w:outlineLvl w:val="3"/>
        <w:rPr>
          <w:rFonts w:eastAsiaTheme="majorEastAsia" w:cstheme="majorBidi"/>
          <w:b/>
          <w:bCs/>
          <w:iCs/>
        </w:rPr>
      </w:pPr>
      <w:r w:rsidRPr="00E552A8">
        <w:rPr>
          <w:rFonts w:eastAsiaTheme="majorEastAsia" w:cstheme="majorBidi"/>
          <w:b/>
          <w:bCs/>
          <w:iCs/>
        </w:rPr>
        <w:t>An LNG explosion would do minimal damage-5 reasons</w:t>
      </w:r>
    </w:p>
    <w:p w:rsidR="00DE3008" w:rsidRPr="00E552A8" w:rsidRDefault="00DE3008" w:rsidP="00DE3008">
      <w:pPr>
        <w:rPr>
          <w:sz w:val="16"/>
        </w:rPr>
      </w:pPr>
      <w:r w:rsidRPr="00E552A8">
        <w:rPr>
          <w:b/>
        </w:rPr>
        <w:t>Lloyd's Register 04</w:t>
      </w:r>
      <w:r w:rsidRPr="00E552A8">
        <w:rPr>
          <w:sz w:val="16"/>
        </w:rPr>
        <w:t xml:space="preserve"> – Leading participants in the safety and verification of LNG facilities around the world</w:t>
      </w:r>
    </w:p>
    <w:p w:rsidR="00DE3008" w:rsidRPr="00E552A8" w:rsidRDefault="00DE3008" w:rsidP="00DE3008">
      <w:pPr>
        <w:rPr>
          <w:sz w:val="16"/>
        </w:rPr>
      </w:pPr>
      <w:r w:rsidRPr="00E552A8">
        <w:rPr>
          <w:sz w:val="16"/>
        </w:rPr>
        <w:t>(“Statement on LNG risks from Lloyd's Register North America, Inc.” 9-23-2004, http://www.lr.org/News+and+Events/News+Archive/2004/Statement+on+LNG+risks+from+Lloyds+Register+North+America+Inc.htm</w:t>
      </w:r>
      <w:proofErr w:type="gramStart"/>
      <w:r w:rsidRPr="00E552A8">
        <w:rPr>
          <w:sz w:val="16"/>
        </w:rPr>
        <w:t>)  /</w:t>
      </w:r>
      <w:proofErr w:type="gramEnd"/>
      <w:r w:rsidRPr="00E552A8">
        <w:rPr>
          <w:sz w:val="16"/>
        </w:rPr>
        <w:t>/KY</w:t>
      </w:r>
    </w:p>
    <w:p w:rsidR="00DE3008" w:rsidRPr="00E552A8" w:rsidRDefault="00DE3008" w:rsidP="00DE3008">
      <w:pPr>
        <w:rPr>
          <w:u w:val="single"/>
        </w:rPr>
      </w:pPr>
      <w:proofErr w:type="gramStart"/>
      <w:r w:rsidRPr="00E552A8">
        <w:rPr>
          <w:sz w:val="16"/>
        </w:rPr>
        <w:t>LNG.</w:t>
      </w:r>
      <w:proofErr w:type="gramEnd"/>
      <w:r w:rsidRPr="00E552A8">
        <w:rPr>
          <w:sz w:val="16"/>
        </w:rPr>
        <w:t xml:space="preserve"> The real risks In the US, regulators and other interested parties have identified as key concerns the possibility of a terrorist attack involving an LNG terminal or an LNG carrier, and the consequences for the surrounding population and infrastructure. Global terrorism is certainly a major threat and all reasonable measures should and must be taken to mitigate the risks and consequences of any actions, however, commentators and</w:t>
      </w:r>
      <w:r w:rsidRPr="00E552A8">
        <w:rPr>
          <w:u w:val="single"/>
        </w:rPr>
        <w:t xml:space="preserve"> observers </w:t>
      </w:r>
      <w:r w:rsidRPr="00E552A8">
        <w:rPr>
          <w:bCs/>
          <w:u w:val="single"/>
        </w:rPr>
        <w:t>are incorrect</w:t>
      </w:r>
      <w:r w:rsidRPr="00E552A8">
        <w:rPr>
          <w:u w:val="single"/>
        </w:rPr>
        <w:t xml:space="preserve"> if they believe that a terrorist attack on an LNG carrier would have the impact of a nuclear explosion. </w:t>
      </w:r>
      <w:r w:rsidRPr="00E552A8">
        <w:rPr>
          <w:sz w:val="16"/>
        </w:rPr>
        <w:t xml:space="preserve">There are </w:t>
      </w:r>
      <w:r w:rsidRPr="00E552A8">
        <w:rPr>
          <w:u w:val="single"/>
        </w:rPr>
        <w:t>several technical reasons</w:t>
      </w:r>
      <w:r w:rsidRPr="00E552A8">
        <w:rPr>
          <w:sz w:val="16"/>
        </w:rPr>
        <w:t xml:space="preserve"> which </w:t>
      </w:r>
      <w:r w:rsidRPr="00E552A8">
        <w:rPr>
          <w:u w:val="single"/>
        </w:rPr>
        <w:t>bear this out:</w:t>
      </w:r>
      <w:r w:rsidRPr="00E552A8">
        <w:rPr>
          <w:sz w:val="16"/>
        </w:rPr>
        <w:t xml:space="preserve"> 1. </w:t>
      </w:r>
      <w:r w:rsidRPr="00E552A8">
        <w:rPr>
          <w:u w:val="single"/>
        </w:rPr>
        <w:t xml:space="preserve">LNG is transported globally in insulated tanks on </w:t>
      </w:r>
      <w:proofErr w:type="spellStart"/>
      <w:r w:rsidRPr="00E552A8">
        <w:rPr>
          <w:u w:val="single"/>
        </w:rPr>
        <w:t>specialised</w:t>
      </w:r>
      <w:proofErr w:type="spellEnd"/>
      <w:r w:rsidRPr="00E552A8">
        <w:rPr>
          <w:u w:val="single"/>
        </w:rPr>
        <w:t xml:space="preserve"> ships. These tanks provide four physical barriers and two layers of insulation </w:t>
      </w:r>
      <w:r w:rsidRPr="00E552A8">
        <w:rPr>
          <w:sz w:val="16"/>
        </w:rPr>
        <w:t>between the LNG and the outside environment. Further</w:t>
      </w:r>
      <w:r w:rsidRPr="00E552A8">
        <w:rPr>
          <w:u w:val="single"/>
        </w:rPr>
        <w:t xml:space="preserve">, the separation between </w:t>
      </w:r>
      <w:r w:rsidRPr="00E552A8">
        <w:rPr>
          <w:sz w:val="16"/>
        </w:rPr>
        <w:t>the inner and outer</w:t>
      </w:r>
      <w:r w:rsidRPr="00E552A8">
        <w:rPr>
          <w:u w:val="single"/>
        </w:rPr>
        <w:t xml:space="preserve"> hulls </w:t>
      </w:r>
      <w:r w:rsidRPr="00E552A8">
        <w:rPr>
          <w:sz w:val="16"/>
        </w:rPr>
        <w:t>of an LNG carrier</w:t>
      </w:r>
      <w:r w:rsidRPr="00E552A8">
        <w:rPr>
          <w:u w:val="single"/>
        </w:rPr>
        <w:t xml:space="preserve"> is </w:t>
      </w:r>
      <w:r w:rsidRPr="00E552A8">
        <w:rPr>
          <w:sz w:val="16"/>
        </w:rPr>
        <w:t>typically</w:t>
      </w:r>
      <w:r w:rsidRPr="00E552A8">
        <w:rPr>
          <w:u w:val="single"/>
        </w:rPr>
        <w:t xml:space="preserve"> over two meters. These two factors combined mean that LNG cargo carried at sea has a very high in-built level of protection from external blast sources.</w:t>
      </w:r>
      <w:r w:rsidRPr="00E552A8">
        <w:rPr>
          <w:sz w:val="16"/>
        </w:rPr>
        <w:t xml:space="preserve"> 2. In the event of an attack, even if a one-meter hole were to be formed in the inner hull, the resultant holes in the primary containment barrier would be significantly smaller due to the increased separation distance from the blast source combined with the pressure absorption properties of the secondary containment barrier and insulation materials. 3. </w:t>
      </w:r>
      <w:r w:rsidRPr="00E552A8">
        <w:rPr>
          <w:u w:val="single"/>
        </w:rPr>
        <w:t>It is unrealistic to imagine that the entire cargo of any ship can be instantaneously released. To mount an attack on an LNG carrier that would result in the instantaneous release of all of its cargo would require the equivalent of a full scale military operation, not a clandestine terrorist operation</w:t>
      </w:r>
      <w:r w:rsidRPr="00E552A8">
        <w:rPr>
          <w:sz w:val="16"/>
        </w:rPr>
        <w:t xml:space="preserve"> like those carried out against the USS Cole and the Limburg. 4. </w:t>
      </w:r>
      <w:r w:rsidRPr="00E552A8">
        <w:rPr>
          <w:u w:val="single"/>
        </w:rPr>
        <w:t xml:space="preserve">The idea that LNG carriers are potential nuclear devices is erroneous. </w:t>
      </w:r>
      <w:r w:rsidRPr="00E552A8">
        <w:rPr>
          <w:sz w:val="16"/>
        </w:rPr>
        <w:t xml:space="preserve">There is a lot of energy in LNG and natural gas, as in any hydrocarbon. However, the 'nuclear explosion' statement describes the total energy an LNG carrier contains, not the rate at which the energy would be released in an incident. For example, a lump of coal contains lots of energy, but when set on fire, its energy doesn't all come out instantly like a bomb. Instead, the coal burns over a </w:t>
      </w:r>
      <w:r w:rsidRPr="00E552A8">
        <w:rPr>
          <w:sz w:val="16"/>
        </w:rPr>
        <w:lastRenderedPageBreak/>
        <w:t xml:space="preserve">period of time releasing its energy as it goes. Similarly, </w:t>
      </w:r>
      <w:r w:rsidRPr="00E552A8">
        <w:rPr>
          <w:u w:val="single"/>
        </w:rPr>
        <w:t xml:space="preserve">LNG carriers contain large quantities of energy, but the energy can only be released slowly </w:t>
      </w:r>
      <w:r w:rsidRPr="00E552A8">
        <w:rPr>
          <w:sz w:val="16"/>
        </w:rPr>
        <w:t>in the event of a spill or a fire</w:t>
      </w:r>
      <w:r w:rsidRPr="00E552A8">
        <w:rPr>
          <w:u w:val="single"/>
        </w:rPr>
        <w:t xml:space="preserve">. </w:t>
      </w:r>
      <w:r w:rsidRPr="00E552A8">
        <w:rPr>
          <w:sz w:val="16"/>
        </w:rPr>
        <w:t>5. An LNG spill in open air</w:t>
      </w:r>
      <w:r w:rsidRPr="00E552A8">
        <w:rPr>
          <w:u w:val="single"/>
        </w:rPr>
        <w:t xml:space="preserve"> will not result in a bomb-like explosion</w:t>
      </w:r>
      <w:r w:rsidRPr="00E552A8">
        <w:rPr>
          <w:sz w:val="16"/>
        </w:rPr>
        <w:t xml:space="preserve">. This has been consistently demonstrated in experiments. </w:t>
      </w:r>
      <w:r w:rsidRPr="00E552A8">
        <w:rPr>
          <w:u w:val="single"/>
        </w:rPr>
        <w:t>Not everything that is ignited explodes like a bomb</w:t>
      </w:r>
      <w:r w:rsidRPr="00E552A8">
        <w:rPr>
          <w:sz w:val="16"/>
        </w:rPr>
        <w:t xml:space="preserve">. For example, when a match is lit, it burns but does not explode. Similarly, the natural gas </w:t>
      </w:r>
      <w:proofErr w:type="spellStart"/>
      <w:r w:rsidRPr="00E552A8">
        <w:rPr>
          <w:sz w:val="16"/>
        </w:rPr>
        <w:t>vapour</w:t>
      </w:r>
      <w:proofErr w:type="spellEnd"/>
      <w:r w:rsidRPr="00E552A8">
        <w:rPr>
          <w:sz w:val="16"/>
        </w:rPr>
        <w:t xml:space="preserve"> that could result from an LNG carrier spill also falls under the category of substances that will burn but not explode like a bomb. Reason and caution Paul Huber, Director of LRNA, says: "There are risks associated with the transport and storage of LNG, as there are with any hydrocarbon energy source, and these are precisely the reasons that the LNG industry operates with extensive international and national regulations which govern the safety of LNG transport and storage. The effectiveness of these regulations is apparent in the</w:t>
      </w:r>
      <w:r w:rsidRPr="00E552A8">
        <w:rPr>
          <w:u w:val="single"/>
        </w:rPr>
        <w:t xml:space="preserve"> LNG shipping sector, </w:t>
      </w:r>
      <w:r w:rsidRPr="00E552A8">
        <w:rPr>
          <w:sz w:val="16"/>
        </w:rPr>
        <w:t>which</w:t>
      </w:r>
      <w:r w:rsidRPr="00E552A8">
        <w:rPr>
          <w:u w:val="single"/>
        </w:rPr>
        <w:t xml:space="preserve"> has an unblemished safety record spanning 40 </w:t>
      </w:r>
      <w:r w:rsidRPr="00E552A8">
        <w:rPr>
          <w:sz w:val="16"/>
        </w:rPr>
        <w:t>years - a track record which is unrivalled by any other maritime sector and most land-based industries</w:t>
      </w:r>
      <w:r w:rsidRPr="00E552A8">
        <w:rPr>
          <w:u w:val="single"/>
        </w:rPr>
        <w:t>.</w:t>
      </w:r>
      <w:r w:rsidRPr="00E552A8">
        <w:rPr>
          <w:sz w:val="16"/>
        </w:rPr>
        <w:t xml:space="preserve"> It should also be remembered that </w:t>
      </w:r>
      <w:r w:rsidRPr="00E552A8">
        <w:rPr>
          <w:u w:val="single"/>
        </w:rPr>
        <w:t xml:space="preserve">LNG itself is one of the </w:t>
      </w:r>
      <w:r w:rsidRPr="00E552A8">
        <w:rPr>
          <w:sz w:val="16"/>
        </w:rPr>
        <w:t>cleanest-burning and</w:t>
      </w:r>
      <w:r w:rsidRPr="00E552A8">
        <w:rPr>
          <w:u w:val="single"/>
        </w:rPr>
        <w:t xml:space="preserve"> most environmentally friendly energy sources </w:t>
      </w:r>
      <w:r w:rsidRPr="00E552A8">
        <w:rPr>
          <w:sz w:val="16"/>
        </w:rPr>
        <w:t xml:space="preserve">currently available on a global scale. "While the shadow of terrorism hangs over us, we have to do as much as we can to protect ourselves and our borders, but </w:t>
      </w:r>
      <w:r w:rsidRPr="00E552A8">
        <w:rPr>
          <w:u w:val="single"/>
        </w:rPr>
        <w:t>it is misleading to state, as some have, that an attack on an LNG carrier would be similar to a nuclear event. It is difficult for us to know the rationale behind the assertion contained in the speech to the Houston Forum, but it is clear that it is not supported by fact.</w:t>
      </w:r>
    </w:p>
    <w:p w:rsidR="00DE3008" w:rsidRDefault="00DE3008" w:rsidP="00DE3008"/>
    <w:p w:rsidR="00DE3008" w:rsidRPr="003D2130" w:rsidRDefault="00DE3008" w:rsidP="00DE3008">
      <w:pPr>
        <w:pStyle w:val="Heading4"/>
        <w:rPr>
          <w:rFonts w:eastAsia="SimSun"/>
          <w:lang w:eastAsia="zh-CN"/>
        </w:rPr>
      </w:pPr>
      <w:r w:rsidRPr="003D2130">
        <w:rPr>
          <w:rFonts w:eastAsia="SimSun"/>
          <w:lang w:eastAsia="zh-CN"/>
        </w:rPr>
        <w:t>No bioterrorism and no impact---multiple obstacles</w:t>
      </w:r>
    </w:p>
    <w:p w:rsidR="00DE3008" w:rsidRPr="003D2130" w:rsidRDefault="00DE3008" w:rsidP="00DE3008">
      <w:pPr>
        <w:rPr>
          <w:rFonts w:eastAsia="SimSun"/>
          <w:sz w:val="16"/>
          <w:lang w:eastAsia="zh-CN"/>
        </w:rPr>
      </w:pPr>
      <w:proofErr w:type="spellStart"/>
      <w:r w:rsidRPr="003D2130">
        <w:rPr>
          <w:rFonts w:eastAsia="SimSun"/>
          <w:b/>
          <w:lang w:eastAsia="zh-CN"/>
        </w:rPr>
        <w:t>Stolar</w:t>
      </w:r>
      <w:proofErr w:type="spellEnd"/>
      <w:r w:rsidRPr="003D2130">
        <w:rPr>
          <w:rFonts w:eastAsia="SimSun"/>
          <w:b/>
          <w:lang w:eastAsia="zh-CN"/>
        </w:rPr>
        <w:t xml:space="preserve"> 6 </w:t>
      </w:r>
      <w:r w:rsidRPr="003D2130">
        <w:rPr>
          <w:rFonts w:eastAsia="SimSun"/>
          <w:sz w:val="16"/>
          <w:lang w:eastAsia="zh-CN"/>
        </w:rPr>
        <w:t xml:space="preserve">Research Officer, Institute of Peace and Conflict Studies (*Alex </w:t>
      </w:r>
      <w:proofErr w:type="spellStart"/>
      <w:r w:rsidRPr="003D2130">
        <w:rPr>
          <w:rFonts w:eastAsia="SimSun"/>
          <w:sz w:val="16"/>
          <w:lang w:eastAsia="zh-CN"/>
        </w:rPr>
        <w:t>Stolar</w:t>
      </w:r>
      <w:proofErr w:type="spellEnd"/>
      <w:r w:rsidRPr="003D2130">
        <w:rPr>
          <w:rFonts w:eastAsia="SimSun"/>
          <w:sz w:val="16"/>
          <w:lang w:eastAsia="zh-CN"/>
        </w:rPr>
        <w:t>: October 2006, “BIOTERRORISM AND US POLICY RESPONSES ASSESSING THE THREAT OF MASS CASUALTY,” http://www.ipcs.org/pdf_file/issue/1659566521IPCS-Special-Report-31.pdf,)//KY</w:t>
      </w:r>
    </w:p>
    <w:p w:rsidR="00DE3008" w:rsidRPr="00A90EDD" w:rsidRDefault="00DE3008" w:rsidP="00DE3008">
      <w:pPr>
        <w:rPr>
          <w:sz w:val="16"/>
          <w:szCs w:val="16"/>
        </w:rPr>
      </w:pPr>
      <w:r w:rsidRPr="003D2130">
        <w:rPr>
          <w:rFonts w:eastAsia="SimSun"/>
          <w:u w:val="single"/>
          <w:lang w:eastAsia="zh-CN"/>
        </w:rPr>
        <w:t xml:space="preserve">Each of these steps presents </w:t>
      </w:r>
      <w:r w:rsidRPr="003D2130">
        <w:rPr>
          <w:rFonts w:eastAsia="SimSun"/>
          <w:u w:val="single"/>
          <w:bdr w:val="single" w:sz="4" w:space="0" w:color="auto" w:frame="1"/>
          <w:lang w:eastAsia="zh-CN"/>
        </w:rPr>
        <w:t>significant hurdles</w:t>
      </w:r>
      <w:r w:rsidRPr="003D2130">
        <w:rPr>
          <w:rFonts w:eastAsia="SimSun"/>
          <w:u w:val="single"/>
          <w:lang w:eastAsia="zh-CN"/>
        </w:rPr>
        <w:t xml:space="preserve"> for terrorists. Acquiring</w:t>
      </w:r>
      <w:r w:rsidRPr="003D2130">
        <w:rPr>
          <w:rFonts w:eastAsia="SimSun"/>
          <w:sz w:val="16"/>
          <w:szCs w:val="16"/>
          <w:lang w:eastAsia="zh-CN"/>
        </w:rPr>
        <w:t xml:space="preserve"> a strain of </w:t>
      </w:r>
      <w:r w:rsidRPr="003D2130">
        <w:rPr>
          <w:rFonts w:eastAsia="SimSun"/>
          <w:u w:val="single"/>
          <w:lang w:eastAsia="zh-CN"/>
        </w:rPr>
        <w:t xml:space="preserve">a Category </w:t>
      </w:r>
      <w:proofErr w:type="gramStart"/>
      <w:r w:rsidRPr="003D2130">
        <w:rPr>
          <w:rFonts w:eastAsia="SimSun"/>
          <w:u w:val="single"/>
          <w:lang w:eastAsia="zh-CN"/>
        </w:rPr>
        <w:t>A</w:t>
      </w:r>
      <w:proofErr w:type="gramEnd"/>
      <w:r w:rsidRPr="003D2130">
        <w:rPr>
          <w:rFonts w:eastAsia="SimSun"/>
          <w:u w:val="single"/>
          <w:lang w:eastAsia="zh-CN"/>
        </w:rPr>
        <w:t xml:space="preserve"> agent </w:t>
      </w:r>
      <w:r w:rsidRPr="003D2130">
        <w:rPr>
          <w:sz w:val="16"/>
          <w:szCs w:val="16"/>
        </w:rPr>
        <w:t xml:space="preserve">which is significantly robust for storage, reproduction, transport, and dispersal, and </w:t>
      </w:r>
      <w:r w:rsidRPr="003D2130">
        <w:rPr>
          <w:rFonts w:eastAsia="SimSun"/>
          <w:u w:val="single"/>
          <w:lang w:eastAsia="zh-CN"/>
        </w:rPr>
        <w:t xml:space="preserve">which has the virulence to infect large numbers </w:t>
      </w:r>
      <w:r w:rsidRPr="003D2130">
        <w:rPr>
          <w:sz w:val="16"/>
          <w:szCs w:val="16"/>
        </w:rPr>
        <w:t>to inflict mass casualties</w:t>
      </w:r>
      <w:r w:rsidRPr="003D2130">
        <w:rPr>
          <w:rFonts w:eastAsia="SimSun"/>
          <w:u w:val="single"/>
          <w:lang w:eastAsia="zh-CN"/>
        </w:rPr>
        <w:t xml:space="preserve"> is very difficult</w:t>
      </w:r>
      <w:r w:rsidRPr="003D2130">
        <w:rPr>
          <w:rFonts w:eastAsia="SimSun"/>
          <w:sz w:val="16"/>
          <w:szCs w:val="16"/>
          <w:lang w:eastAsia="zh-CN"/>
        </w:rPr>
        <w:t xml:space="preserve">. Likewise, </w:t>
      </w:r>
      <w:r w:rsidRPr="003D2130">
        <w:rPr>
          <w:rFonts w:eastAsia="SimSun"/>
          <w:u w:val="single"/>
          <w:lang w:eastAsia="zh-CN"/>
        </w:rPr>
        <w:t xml:space="preserve">growing, storing, and transporting biological agents </w:t>
      </w:r>
      <w:proofErr w:type="gramStart"/>
      <w:r w:rsidRPr="003D2130">
        <w:rPr>
          <w:rFonts w:eastAsia="SimSun"/>
          <w:u w:val="single"/>
          <w:lang w:eastAsia="zh-CN"/>
        </w:rPr>
        <w:t>requires</w:t>
      </w:r>
      <w:proofErr w:type="gramEnd"/>
      <w:r w:rsidRPr="003D2130">
        <w:rPr>
          <w:rFonts w:eastAsia="SimSun"/>
          <w:u w:val="single"/>
          <w:lang w:eastAsia="zh-CN"/>
        </w:rPr>
        <w:t xml:space="preserve"> substantial financial, logistical, and technological resources, as well as highly trained </w:t>
      </w:r>
      <w:r w:rsidRPr="003D2130">
        <w:rPr>
          <w:sz w:val="16"/>
          <w:szCs w:val="16"/>
        </w:rPr>
        <w:t>scientists and technicians. Most of all, according to William Patrick of the US</w:t>
      </w:r>
      <w:r w:rsidRPr="003D2130">
        <w:rPr>
          <w:rFonts w:eastAsia="SimSun"/>
          <w:sz w:val="16"/>
          <w:szCs w:val="16"/>
          <w:lang w:eastAsia="zh-CN"/>
        </w:rPr>
        <w:t xml:space="preserve"> Army Biological Warfare Laboratories, </w:t>
      </w:r>
      <w:r w:rsidRPr="003D2130">
        <w:rPr>
          <w:rFonts w:eastAsia="SimSun"/>
          <w:u w:val="single"/>
          <w:lang w:eastAsia="zh-CN"/>
        </w:rPr>
        <w:t>dissemination is the largest hurdle for bioterrorism</w:t>
      </w:r>
      <w:r w:rsidRPr="003D2130">
        <w:rPr>
          <w:rFonts w:eastAsia="SimSun"/>
          <w:sz w:val="16"/>
          <w:szCs w:val="16"/>
          <w:lang w:eastAsia="zh-CN"/>
        </w:rPr>
        <w:t xml:space="preserve">.4 Indeed, </w:t>
      </w:r>
      <w:r w:rsidRPr="003D2130">
        <w:rPr>
          <w:sz w:val="16"/>
          <w:szCs w:val="16"/>
        </w:rPr>
        <w:t>after devoting billions of dollars and years of research, dispersal is still a challenge before US and Russian biological weapons scientists</w:t>
      </w:r>
      <w:r w:rsidRPr="003D2130">
        <w:rPr>
          <w:rFonts w:eastAsia="SimSun"/>
          <w:u w:val="single"/>
          <w:lang w:eastAsia="zh-CN"/>
        </w:rPr>
        <w:t>. It is unlikely</w:t>
      </w:r>
      <w:r w:rsidRPr="003D2130">
        <w:rPr>
          <w:sz w:val="16"/>
          <w:szCs w:val="16"/>
        </w:rPr>
        <w:t>, at this stage,</w:t>
      </w:r>
      <w:r w:rsidRPr="003D2130">
        <w:rPr>
          <w:rFonts w:eastAsia="SimSun"/>
          <w:u w:val="single"/>
          <w:lang w:eastAsia="zh-CN"/>
        </w:rPr>
        <w:t xml:space="preserve"> that terrorists will have the means, sophistication, logistics, or motivation to carry out a bioterrorist attack. Preparing biological agents </w:t>
      </w:r>
      <w:r w:rsidRPr="003D2130">
        <w:rPr>
          <w:sz w:val="16"/>
          <w:szCs w:val="16"/>
        </w:rPr>
        <w:t>for an attack is</w:t>
      </w:r>
      <w:r w:rsidRPr="003D2130">
        <w:rPr>
          <w:rFonts w:eastAsia="SimSun"/>
          <w:u w:val="single"/>
          <w:lang w:eastAsia="zh-CN"/>
        </w:rPr>
        <w:t xml:space="preserve"> very hard and costly. Despite spending millions of dollars</w:t>
      </w:r>
      <w:r w:rsidRPr="003D2130">
        <w:rPr>
          <w:rFonts w:eastAsia="SimSun"/>
          <w:sz w:val="16"/>
          <w:szCs w:val="16"/>
          <w:lang w:eastAsia="zh-CN"/>
        </w:rPr>
        <w:t xml:space="preserve">, and several years of work, the </w:t>
      </w:r>
      <w:proofErr w:type="spellStart"/>
      <w:r w:rsidRPr="003D2130">
        <w:rPr>
          <w:rFonts w:eastAsia="SimSun"/>
          <w:sz w:val="16"/>
          <w:szCs w:val="16"/>
          <w:lang w:eastAsia="zh-CN"/>
        </w:rPr>
        <w:t>Aum</w:t>
      </w:r>
      <w:proofErr w:type="spellEnd"/>
      <w:r w:rsidRPr="003D2130">
        <w:rPr>
          <w:rFonts w:eastAsia="SimSun"/>
          <w:sz w:val="16"/>
          <w:szCs w:val="16"/>
          <w:lang w:eastAsia="zh-CN"/>
        </w:rPr>
        <w:t xml:space="preserve"> </w:t>
      </w:r>
      <w:proofErr w:type="spellStart"/>
      <w:r w:rsidRPr="003D2130">
        <w:rPr>
          <w:rFonts w:eastAsia="SimSun"/>
          <w:sz w:val="16"/>
          <w:szCs w:val="16"/>
          <w:lang w:eastAsia="zh-CN"/>
        </w:rPr>
        <w:t>Shinrikyo</w:t>
      </w:r>
      <w:proofErr w:type="spellEnd"/>
      <w:r w:rsidRPr="003D2130">
        <w:rPr>
          <w:rFonts w:eastAsia="SimSun"/>
          <w:sz w:val="16"/>
          <w:szCs w:val="16"/>
          <w:lang w:eastAsia="zh-CN"/>
        </w:rPr>
        <w:t xml:space="preserve"> </w:t>
      </w:r>
      <w:r w:rsidRPr="003D2130">
        <w:rPr>
          <w:rFonts w:eastAsia="SimSun"/>
          <w:u w:val="single"/>
          <w:lang w:eastAsia="zh-CN"/>
        </w:rPr>
        <w:t>cult was unable to develop an effective biological weapon</w:t>
      </w:r>
      <w:r w:rsidRPr="003D2130">
        <w:rPr>
          <w:rFonts w:eastAsia="SimSun"/>
          <w:sz w:val="16"/>
          <w:szCs w:val="16"/>
          <w:lang w:eastAsia="zh-CN"/>
        </w:rPr>
        <w:t xml:space="preserve">. Likewise, the 2001 </w:t>
      </w:r>
      <w:r w:rsidRPr="003D2130">
        <w:rPr>
          <w:rFonts w:eastAsia="SimSun"/>
          <w:u w:val="single"/>
          <w:lang w:eastAsia="zh-CN"/>
        </w:rPr>
        <w:t>Anthrax attacks in the U</w:t>
      </w:r>
      <w:r w:rsidRPr="003D2130">
        <w:rPr>
          <w:rFonts w:eastAsia="SimSun"/>
          <w:sz w:val="16"/>
          <w:szCs w:val="16"/>
          <w:lang w:eastAsia="zh-CN"/>
        </w:rPr>
        <w:t xml:space="preserve">nited </w:t>
      </w:r>
      <w:r w:rsidRPr="003D2130">
        <w:rPr>
          <w:rFonts w:eastAsia="SimSun"/>
          <w:u w:val="single"/>
          <w:lang w:eastAsia="zh-CN"/>
        </w:rPr>
        <w:t>S</w:t>
      </w:r>
      <w:r w:rsidRPr="003D2130">
        <w:rPr>
          <w:rFonts w:eastAsia="SimSun"/>
          <w:sz w:val="16"/>
          <w:szCs w:val="16"/>
          <w:lang w:eastAsia="zh-CN"/>
        </w:rPr>
        <w:t xml:space="preserve">tates </w:t>
      </w:r>
      <w:r w:rsidRPr="003D2130">
        <w:rPr>
          <w:rFonts w:eastAsia="SimSun"/>
          <w:u w:val="single"/>
          <w:lang w:eastAsia="zh-CN"/>
        </w:rPr>
        <w:t xml:space="preserve">involved very virulent </w:t>
      </w:r>
      <w:r w:rsidRPr="003D2130">
        <w:rPr>
          <w:sz w:val="16"/>
          <w:szCs w:val="16"/>
        </w:rPr>
        <w:t xml:space="preserve">Anthrax spores, but only five persons were killed. More sophisticated spores and dispersal methods would be required for a mass </w:t>
      </w:r>
      <w:proofErr w:type="spellStart"/>
      <w:r w:rsidRPr="003D2130">
        <w:rPr>
          <w:sz w:val="16"/>
          <w:szCs w:val="16"/>
        </w:rPr>
        <w:t>causalty</w:t>
      </w:r>
      <w:proofErr w:type="spellEnd"/>
      <w:r w:rsidRPr="003D2130">
        <w:rPr>
          <w:sz w:val="16"/>
          <w:szCs w:val="16"/>
        </w:rPr>
        <w:t xml:space="preserve"> attack. As Professor Milton </w:t>
      </w:r>
      <w:proofErr w:type="spellStart"/>
      <w:r w:rsidRPr="003D2130">
        <w:rPr>
          <w:sz w:val="16"/>
          <w:szCs w:val="16"/>
        </w:rPr>
        <w:t>Leitenberg</w:t>
      </w:r>
      <w:proofErr w:type="spellEnd"/>
      <w:r w:rsidRPr="003D2130">
        <w:rPr>
          <w:sz w:val="16"/>
          <w:szCs w:val="16"/>
        </w:rPr>
        <w:t xml:space="preserve"> notes, apart from the </w:t>
      </w:r>
      <w:proofErr w:type="spellStart"/>
      <w:r w:rsidRPr="003D2130">
        <w:rPr>
          <w:sz w:val="16"/>
          <w:szCs w:val="16"/>
        </w:rPr>
        <w:t>Rajneeshee</w:t>
      </w:r>
      <w:proofErr w:type="spellEnd"/>
      <w:r w:rsidRPr="003D2130">
        <w:rPr>
          <w:sz w:val="16"/>
          <w:szCs w:val="16"/>
        </w:rPr>
        <w:t xml:space="preserve"> cult attack in 1984, which</w:t>
      </w:r>
      <w:r w:rsidRPr="003D2130">
        <w:rPr>
          <w:rFonts w:eastAsia="SimSun"/>
          <w:sz w:val="16"/>
          <w:szCs w:val="16"/>
          <w:lang w:eastAsia="zh-CN"/>
        </w:rPr>
        <w:t xml:space="preserve"> sickened many, but killed none, “</w:t>
      </w:r>
      <w:r w:rsidRPr="003D2130">
        <w:rPr>
          <w:rFonts w:eastAsia="SimSun"/>
          <w:u w:val="single"/>
          <w:lang w:eastAsia="zh-CN"/>
        </w:rPr>
        <w:t>there is apparently no other ‘terrorist’ group that is known to have successfully cultured any pathogen</w:t>
      </w:r>
      <w:r w:rsidRPr="003D2130">
        <w:rPr>
          <w:rFonts w:eastAsia="SimSun"/>
          <w:sz w:val="16"/>
          <w:szCs w:val="16"/>
          <w:lang w:eastAsia="zh-CN"/>
        </w:rPr>
        <w:t xml:space="preserve">.”5 Moreover, a lingering question </w:t>
      </w:r>
      <w:proofErr w:type="gramStart"/>
      <w:r w:rsidRPr="003D2130">
        <w:rPr>
          <w:rFonts w:eastAsia="SimSun"/>
          <w:sz w:val="16"/>
          <w:szCs w:val="16"/>
          <w:lang w:eastAsia="zh-CN"/>
        </w:rPr>
        <w:t>is,</w:t>
      </w:r>
      <w:proofErr w:type="gramEnd"/>
      <w:r w:rsidRPr="003D2130">
        <w:rPr>
          <w:rFonts w:eastAsia="SimSun"/>
          <w:sz w:val="16"/>
          <w:szCs w:val="16"/>
          <w:lang w:eastAsia="zh-CN"/>
        </w:rPr>
        <w:t xml:space="preserve"> </w:t>
      </w:r>
      <w:r w:rsidRPr="003D2130">
        <w:rPr>
          <w:sz w:val="16"/>
          <w:szCs w:val="16"/>
        </w:rPr>
        <w:t xml:space="preserve">why would terrorists use bioweapons in an attack? </w:t>
      </w:r>
      <w:r w:rsidRPr="003D2130">
        <w:rPr>
          <w:sz w:val="16"/>
          <w:szCs w:val="16"/>
          <w:lang w:eastAsia="zh-CN"/>
        </w:rPr>
        <w:t>Executing</w:t>
      </w:r>
      <w:r w:rsidRPr="003D2130">
        <w:rPr>
          <w:rFonts w:eastAsia="SimSun"/>
          <w:u w:val="single"/>
          <w:lang w:eastAsia="zh-CN"/>
        </w:rPr>
        <w:t xml:space="preserve"> a biological weapon attack is difficult and expensive, </w:t>
      </w:r>
      <w:r w:rsidRPr="003D2130">
        <w:rPr>
          <w:rStyle w:val="StyleBoldUnderline"/>
          <w:lang w:eastAsia="zh-CN"/>
        </w:rPr>
        <w:t>and does not suit the modus operandi of the sole group with the means to pursue bioterrorism, Al</w:t>
      </w:r>
      <w:r w:rsidRPr="003D2130">
        <w:rPr>
          <w:rFonts w:eastAsia="SimSun"/>
          <w:sz w:val="16"/>
          <w:szCs w:val="16"/>
          <w:lang w:eastAsia="zh-CN"/>
        </w:rPr>
        <w:t xml:space="preserve"> Qaeda. At present, </w:t>
      </w:r>
      <w:r w:rsidRPr="003D2130">
        <w:rPr>
          <w:rFonts w:eastAsia="SimSun"/>
          <w:u w:val="single"/>
          <w:lang w:eastAsia="zh-CN"/>
        </w:rPr>
        <w:t xml:space="preserve">Al Qaeda favors simple attacks </w:t>
      </w:r>
      <w:r w:rsidRPr="003D2130">
        <w:rPr>
          <w:sz w:val="16"/>
          <w:szCs w:val="16"/>
        </w:rPr>
        <w:t>that generate great fear. 9/11 was executed with box cutters; the Madrid train attacks with dynamite purchased from petty criminals6; the London 7/7 bombings utilized simple explosives that could be fashioned with easily available materials and little expertise7; and the terrorists in the recent plot to bomb flights from London to the US intended to use nail polish remover and hair bleach.8 Al Qaeda favors creating great fear at little cost. Why would it stray from this effective formula to bioterrorism which is expensive and of questionable reliability</w:t>
      </w:r>
      <w:proofErr w:type="gramStart"/>
      <w:r w:rsidRPr="003D2130">
        <w:rPr>
          <w:sz w:val="16"/>
          <w:szCs w:val="16"/>
        </w:rPr>
        <w:t>?9</w:t>
      </w:r>
      <w:proofErr w:type="gramEnd"/>
      <w:r w:rsidRPr="003D2130">
        <w:rPr>
          <w:sz w:val="16"/>
          <w:szCs w:val="16"/>
        </w:rPr>
        <w:t xml:space="preserve"> The unavoidable conclusion is that only a nation-state could conduct a bioweapon attack</w:t>
      </w:r>
      <w:r w:rsidRPr="003D2130">
        <w:rPr>
          <w:rFonts w:eastAsia="SimSun"/>
          <w:sz w:val="16"/>
          <w:szCs w:val="16"/>
          <w:lang w:eastAsia="zh-CN"/>
        </w:rPr>
        <w:t xml:space="preserve">. However, </w:t>
      </w:r>
      <w:r w:rsidRPr="003D2130">
        <w:rPr>
          <w:rFonts w:eastAsia="SimSun"/>
          <w:u w:val="single"/>
          <w:lang w:eastAsia="zh-CN"/>
        </w:rPr>
        <w:t xml:space="preserve">a taboo against using biological weapons exists—not since World War II has one state attacked another with biological weapons. </w:t>
      </w:r>
      <w:r w:rsidRPr="003D2130">
        <w:rPr>
          <w:sz w:val="16"/>
          <w:szCs w:val="16"/>
        </w:rPr>
        <w:t xml:space="preserve">Like non-state actors, states seem to prefer the lower costs and high reliability of conventional weapons or even chemical weapons. Accordingly, it seems </w:t>
      </w:r>
      <w:r w:rsidRPr="003D2130">
        <w:rPr>
          <w:rFonts w:eastAsia="SimSun"/>
          <w:u w:val="single"/>
          <w:bdr w:val="single" w:sz="4" w:space="0" w:color="auto" w:frame="1"/>
          <w:lang w:eastAsia="zh-CN"/>
        </w:rPr>
        <w:t>the threat of bioterrorism in the near future is low</w:t>
      </w:r>
      <w:r w:rsidRPr="003D2130">
        <w:rPr>
          <w:rFonts w:eastAsia="SimSun"/>
          <w:u w:val="single"/>
          <w:lang w:eastAsia="zh-CN"/>
        </w:rPr>
        <w:t>. Neither terrorists nor states seem likely to use bioweapons for attack</w:t>
      </w:r>
      <w:r w:rsidRPr="003D2130">
        <w:rPr>
          <w:rFonts w:eastAsia="SimSun"/>
          <w:sz w:val="16"/>
          <w:szCs w:val="16"/>
          <w:lang w:eastAsia="zh-CN"/>
        </w:rPr>
        <w:t xml:space="preserve">. Therefore, though possible, </w:t>
      </w:r>
      <w:r w:rsidRPr="003D2130">
        <w:rPr>
          <w:rFonts w:eastAsia="SimSun"/>
          <w:u w:val="single"/>
          <w:lang w:eastAsia="zh-CN"/>
        </w:rPr>
        <w:t xml:space="preserve">it does not seem probable that a mass casualty bioterrorist attack will occur over the next </w:t>
      </w:r>
      <w:r w:rsidRPr="003D2130">
        <w:rPr>
          <w:sz w:val="16"/>
          <w:szCs w:val="16"/>
        </w:rPr>
        <w:t xml:space="preserve">five to </w:t>
      </w:r>
      <w:r w:rsidRPr="003D2130">
        <w:rPr>
          <w:rFonts w:eastAsia="SimSun"/>
          <w:u w:val="single"/>
          <w:lang w:eastAsia="zh-CN"/>
        </w:rPr>
        <w:t xml:space="preserve">ten years. </w:t>
      </w:r>
      <w:r w:rsidRPr="003D2130">
        <w:rPr>
          <w:sz w:val="16"/>
          <w:szCs w:val="16"/>
        </w:rPr>
        <w:t xml:space="preserve">It is unlikely that states will use bioweapons against other states. </w:t>
      </w:r>
      <w:r w:rsidRPr="003D2130">
        <w:rPr>
          <w:rFonts w:eastAsia="SimSun"/>
          <w:u w:val="single"/>
          <w:lang w:eastAsia="zh-CN"/>
        </w:rPr>
        <w:t xml:space="preserve">It is </w:t>
      </w:r>
      <w:r w:rsidRPr="003D2130">
        <w:rPr>
          <w:sz w:val="16"/>
          <w:szCs w:val="16"/>
        </w:rPr>
        <w:t>equally</w:t>
      </w:r>
      <w:r w:rsidRPr="003D2130">
        <w:rPr>
          <w:rFonts w:eastAsia="SimSun"/>
          <w:u w:val="single"/>
          <w:lang w:eastAsia="zh-CN"/>
        </w:rPr>
        <w:t xml:space="preserve"> unlikely that states will use a terrorist organization as a conduit to attack another state. </w:t>
      </w:r>
      <w:r w:rsidRPr="003D2130">
        <w:rPr>
          <w:sz w:val="16"/>
          <w:szCs w:val="16"/>
        </w:rPr>
        <w:t>Only terrorist organizations, operating alone within a weak or failed state, would develop bioweapons for an attack against a state. However, terrorist organizations like Al Qaeda presently lack the expertise, logistics, and equipment for a bioterror attack. In the next five years, it is unlikely that terrorists will acquire such capabilities. Beyond that time frame, what stands between terrorists and potent bioweapons are the policies of individual states and multilateral bioweapon non</w:t>
      </w:r>
      <w:r w:rsidRPr="003D2130">
        <w:rPr>
          <w:rFonts w:eastAsia="SimSun"/>
          <w:sz w:val="16"/>
          <w:szCs w:val="16"/>
          <w:lang w:eastAsia="zh-CN"/>
        </w:rPr>
        <w:t xml:space="preserve">-proliferation regimes. </w:t>
      </w:r>
      <w:r w:rsidRPr="003D2130">
        <w:rPr>
          <w:rFonts w:eastAsia="SimSun"/>
          <w:u w:val="single"/>
          <w:lang w:eastAsia="zh-CN"/>
        </w:rPr>
        <w:t>If the policies of states and the relevant international regimes are robust, terrorists will be unable to mount bioterror attacks</w:t>
      </w:r>
      <w:r w:rsidRPr="003D2130">
        <w:rPr>
          <w:rFonts w:eastAsia="SimSun"/>
          <w:sz w:val="16"/>
          <w:szCs w:val="16"/>
          <w:lang w:eastAsia="zh-CN"/>
        </w:rPr>
        <w:t xml:space="preserve">. If, on the other hand, these policies and regimes are feeble, or even counterproductive, the threat of </w:t>
      </w:r>
      <w:r w:rsidRPr="003D2130">
        <w:rPr>
          <w:rFonts w:eastAsia="SimSun"/>
          <w:sz w:val="16"/>
          <w:szCs w:val="16"/>
          <w:lang w:eastAsia="zh-CN"/>
        </w:rPr>
        <w:lastRenderedPageBreak/>
        <w:t xml:space="preserve">bioterrorism will be real and grave. </w:t>
      </w:r>
      <w:r w:rsidRPr="003D2130">
        <w:rPr>
          <w:rFonts w:eastAsia="SimSun"/>
          <w:u w:val="single"/>
          <w:lang w:eastAsia="zh-CN"/>
        </w:rPr>
        <w:t>The present circumstances provide great reason for optimism</w:t>
      </w:r>
      <w:r w:rsidRPr="003D2130">
        <w:rPr>
          <w:rFonts w:eastAsia="SimSun"/>
          <w:sz w:val="16"/>
          <w:szCs w:val="16"/>
          <w:lang w:eastAsia="zh-CN"/>
        </w:rPr>
        <w:t xml:space="preserve">. Unlike nuclear terrorism, </w:t>
      </w:r>
      <w:r w:rsidRPr="003D2130">
        <w:rPr>
          <w:rFonts w:eastAsia="SimSun"/>
          <w:u w:val="single"/>
          <w:bdr w:val="single" w:sz="4" w:space="0" w:color="auto" w:frame="1"/>
          <w:lang w:eastAsia="zh-CN"/>
        </w:rPr>
        <w:t>there is no imminent threat</w:t>
      </w:r>
      <w:r w:rsidRPr="003D2130">
        <w:rPr>
          <w:rFonts w:eastAsia="SimSun"/>
          <w:u w:val="single"/>
          <w:lang w:eastAsia="zh-CN"/>
        </w:rPr>
        <w:t xml:space="preserve"> of biological terrorism. </w:t>
      </w:r>
      <w:proofErr w:type="spellStart"/>
      <w:proofErr w:type="gramStart"/>
      <w:r w:rsidRPr="003D2130">
        <w:rPr>
          <w:sz w:val="16"/>
          <w:szCs w:val="16"/>
        </w:rPr>
        <w:t>houghtful</w:t>
      </w:r>
      <w:proofErr w:type="spellEnd"/>
      <w:proofErr w:type="gramEnd"/>
      <w:r w:rsidRPr="003D2130">
        <w:rPr>
          <w:sz w:val="16"/>
          <w:szCs w:val="16"/>
        </w:rPr>
        <w:t xml:space="preserve"> and effective strategies implemented today can eliminate this threat. How often is this case true in international security? How often can strategists say, this threat could be dangerous in a decade, but is not dangerous now, and can be prevented forever if the right steps are taken? One would think that the </w:t>
      </w:r>
      <w:proofErr w:type="gramStart"/>
      <w:r w:rsidRPr="003D2130">
        <w:rPr>
          <w:sz w:val="16"/>
          <w:szCs w:val="16"/>
        </w:rPr>
        <w:t>world,</w:t>
      </w:r>
      <w:proofErr w:type="gramEnd"/>
      <w:r w:rsidRPr="003D2130">
        <w:rPr>
          <w:sz w:val="16"/>
          <w:szCs w:val="16"/>
        </w:rPr>
        <w:t xml:space="preserve"> and the US in particular, would seize this opportunity to prevent this future threat; unfortunately, however, America’s biodefense policies since 9/11 are hurting rather than helping efforts to minimize bioterrorism risks. Bioterrorism presents a grave, but not imminent threat to America and the world. American leadership is needed to make sure terrorists never acquire the ability to execute a mass casualty </w:t>
      </w:r>
      <w:proofErr w:type="spellStart"/>
      <w:r w:rsidRPr="003D2130">
        <w:rPr>
          <w:sz w:val="16"/>
          <w:szCs w:val="16"/>
        </w:rPr>
        <w:t>bioattack</w:t>
      </w:r>
      <w:proofErr w:type="spellEnd"/>
      <w:r w:rsidRPr="003D2130">
        <w:rPr>
          <w:sz w:val="16"/>
          <w:szCs w:val="16"/>
        </w:rPr>
        <w:t xml:space="preserve">. Unfortunately, America’s biodefense strategies are currently increasing the risks of bioterrorism. In the years ahead, those American leaders responsible for protecting the US against bioterrorism should heed the maxim which has served so many doctors so well for so long: </w:t>
      </w:r>
      <w:proofErr w:type="spellStart"/>
      <w:r w:rsidRPr="003D2130">
        <w:rPr>
          <w:sz w:val="16"/>
          <w:szCs w:val="16"/>
        </w:rPr>
        <w:t>Primum</w:t>
      </w:r>
      <w:proofErr w:type="spellEnd"/>
      <w:r w:rsidRPr="003D2130">
        <w:rPr>
          <w:sz w:val="16"/>
          <w:szCs w:val="16"/>
        </w:rPr>
        <w:t xml:space="preserve"> non </w:t>
      </w:r>
      <w:proofErr w:type="spellStart"/>
      <w:r w:rsidRPr="003D2130">
        <w:rPr>
          <w:sz w:val="16"/>
          <w:szCs w:val="16"/>
        </w:rPr>
        <w:t>nocere</w:t>
      </w:r>
      <w:proofErr w:type="spellEnd"/>
      <w:r w:rsidRPr="003D2130">
        <w:rPr>
          <w:sz w:val="16"/>
          <w:szCs w:val="16"/>
        </w:rPr>
        <w:t xml:space="preserve">. </w:t>
      </w:r>
    </w:p>
    <w:p w:rsidR="00DE3008" w:rsidRDefault="00DE3008" w:rsidP="00DE3008">
      <w:pPr>
        <w:pStyle w:val="Heading2"/>
      </w:pPr>
      <w:r>
        <w:lastRenderedPageBreak/>
        <w:t>2nc alt cause</w:t>
      </w:r>
    </w:p>
    <w:p w:rsidR="00DE3008" w:rsidRPr="00E552A8" w:rsidRDefault="00DE3008" w:rsidP="00DE3008">
      <w:pPr>
        <w:keepNext/>
        <w:keepLines/>
        <w:spacing w:before="200"/>
        <w:outlineLvl w:val="3"/>
        <w:rPr>
          <w:rFonts w:eastAsiaTheme="majorEastAsia" w:cstheme="majorBidi"/>
          <w:b/>
          <w:iCs/>
        </w:rPr>
      </w:pPr>
      <w:r w:rsidRPr="00E552A8">
        <w:rPr>
          <w:rFonts w:eastAsiaTheme="majorEastAsia" w:cstheme="majorBidi"/>
          <w:b/>
          <w:iCs/>
        </w:rPr>
        <w:t>Alan Gross is the largest alt cause to relations</w:t>
      </w:r>
    </w:p>
    <w:p w:rsidR="00DE3008" w:rsidRPr="00E552A8" w:rsidRDefault="00DE3008" w:rsidP="00DE3008">
      <w:pPr>
        <w:rPr>
          <w:bCs/>
        </w:rPr>
      </w:pPr>
      <w:r w:rsidRPr="00E552A8">
        <w:rPr>
          <w:b/>
          <w:bCs/>
        </w:rPr>
        <w:t>Smith 13</w:t>
      </w:r>
      <w:r w:rsidRPr="00E552A8">
        <w:rPr>
          <w:bCs/>
        </w:rPr>
        <w:t xml:space="preserve"> (Wayne, senior fellow and director of the Cuba Project and visiting professor of Latin American Studies and director of the University of Havana exchange program at Johns Hopkins University and former senior associate at the Carnegie Endowment for International Peace and executive secretary of President Kennedy's Latin American Task Force and chief of mission at the U.S. Interests Section in Havana, “U.S.-Cuban Relations and the Gross case, 1/07/13, http://cipcubareport.wordpress.com/2013/01/07/us-cuban-relations-and-gross-case/, MDM)</w:t>
      </w:r>
    </w:p>
    <w:p w:rsidR="00DE3008" w:rsidRPr="00E552A8" w:rsidRDefault="00DE3008" w:rsidP="00DE3008">
      <w:pPr>
        <w:rPr>
          <w:bCs/>
          <w:u w:val="single"/>
        </w:rPr>
      </w:pPr>
      <w:r w:rsidRPr="00E552A8">
        <w:rPr>
          <w:bCs/>
          <w:u w:val="single"/>
        </w:rPr>
        <w:t>One often notes a certain surreal quality in U.S.-Cuban relations. Recently, for example, statements out of the State Department have suggested that everything hinges on the Gross case, that the U.S. will take no steps to improve relations with Cuba until it releases Alan Gross</w:t>
      </w:r>
      <w:r w:rsidRPr="00E87784">
        <w:rPr>
          <w:bCs/>
          <w:sz w:val="16"/>
        </w:rPr>
        <w:t>, the USAID contractor arrested in Cuba almost four years ago. Accompanying State Department statements have suggested that Gross was innocent of any wrongdoing and had simply been distributing cell phones to an isolated Jewish community.</w:t>
      </w:r>
      <w:r w:rsidRPr="00E552A8">
        <w:rPr>
          <w:bCs/>
          <w:sz w:val="12"/>
          <w:u w:val="single"/>
        </w:rPr>
        <w:t>¶</w:t>
      </w:r>
      <w:r w:rsidRPr="00E87784">
        <w:rPr>
          <w:bCs/>
          <w:sz w:val="16"/>
        </w:rPr>
        <w:t xml:space="preserve"> If only that had been the case. In fact, he had been distributing sophisticated communications equipment in clear violation of Cuban law. According to an Associated Press article dated Feb 12, 2012, Gross described his activities as “very risky business.” They must have been for he was being paid almost $600,000 for his efforts! The same article also reports that he was using a special SIM card during his last trip to Cuba – a device intended to keep satellite phone transmissions from being pinpointed, and normally available only to CIA and Defense Department personnel and sometimes to those connected with the State Department. And no wonder he had one. Gross was employed by Developmental Alternatives </w:t>
      </w:r>
      <w:proofErr w:type="spellStart"/>
      <w:r w:rsidRPr="00E87784">
        <w:rPr>
          <w:bCs/>
          <w:sz w:val="16"/>
        </w:rPr>
        <w:t>Inc</w:t>
      </w:r>
      <w:proofErr w:type="spellEnd"/>
      <w:r w:rsidRPr="00E87784">
        <w:rPr>
          <w:bCs/>
          <w:sz w:val="16"/>
        </w:rPr>
        <w:t xml:space="preserve"> (DAI), which had a multi-million dollar contract with USAID to operate in Cuba under a program called for by the Helms-Burton Act to promote democracy, i.e., to bring about regime change. The Cubans considered the program subversive.</w:t>
      </w:r>
      <w:r w:rsidRPr="00E552A8">
        <w:rPr>
          <w:bCs/>
          <w:sz w:val="12"/>
          <w:u w:val="single"/>
        </w:rPr>
        <w:t>¶</w:t>
      </w:r>
      <w:r w:rsidRPr="00E87784">
        <w:rPr>
          <w:bCs/>
          <w:sz w:val="16"/>
        </w:rPr>
        <w:t xml:space="preserve"> As for the suggestion that Gross was just distributing cell phones to an isolated Jewish community, Adela </w:t>
      </w:r>
      <w:proofErr w:type="spellStart"/>
      <w:r w:rsidRPr="00E87784">
        <w:rPr>
          <w:bCs/>
          <w:sz w:val="16"/>
        </w:rPr>
        <w:t>Dworin</w:t>
      </w:r>
      <w:proofErr w:type="spellEnd"/>
      <w:r w:rsidRPr="00E87784">
        <w:rPr>
          <w:bCs/>
          <w:sz w:val="16"/>
        </w:rPr>
        <w:t>, the president of Cuba’s largest Jewish community organization, has denied any link to Gross and stated that the Jewish community “does not need any of the sophisticated equipment that Gross allegedly introduced in Cuba; we have a completely legal internet.”</w:t>
      </w:r>
      <w:r w:rsidRPr="00E552A8">
        <w:rPr>
          <w:bCs/>
          <w:sz w:val="12"/>
          <w:u w:val="single"/>
        </w:rPr>
        <w:t>¶</w:t>
      </w:r>
      <w:r w:rsidRPr="00E87784">
        <w:rPr>
          <w:bCs/>
          <w:sz w:val="16"/>
        </w:rPr>
        <w:t xml:space="preserve"> </w:t>
      </w:r>
      <w:proofErr w:type="gramStart"/>
      <w:r w:rsidRPr="00E87784">
        <w:rPr>
          <w:bCs/>
          <w:sz w:val="16"/>
        </w:rPr>
        <w:t>That</w:t>
      </w:r>
      <w:proofErr w:type="gramEnd"/>
      <w:r w:rsidRPr="00E87784">
        <w:rPr>
          <w:bCs/>
          <w:sz w:val="16"/>
        </w:rPr>
        <w:t xml:space="preserve"> certainly has been my experience. The Jewish community in Cuba is extremely well organized and has long had excellent internet connections, with one another and with groups outside Cuba.</w:t>
      </w:r>
      <w:r w:rsidRPr="00E552A8">
        <w:rPr>
          <w:bCs/>
          <w:sz w:val="12"/>
          <w:u w:val="single"/>
        </w:rPr>
        <w:t>¶</w:t>
      </w:r>
      <w:r w:rsidRPr="00E87784">
        <w:rPr>
          <w:bCs/>
          <w:sz w:val="16"/>
        </w:rPr>
        <w:t xml:space="preserve"> </w:t>
      </w:r>
      <w:r w:rsidRPr="00E552A8">
        <w:rPr>
          <w:bCs/>
          <w:u w:val="single"/>
        </w:rPr>
        <w:t xml:space="preserve">If it is the U.S. Government’s position that any improvement in U.S.-Cuban relations depends upon Gross’ release, what steps has the U.S. taken to bring that about? What quid pro quos has it offered? </w:t>
      </w:r>
      <w:proofErr w:type="gramStart"/>
      <w:r w:rsidRPr="00E552A8">
        <w:rPr>
          <w:bCs/>
          <w:u w:val="single"/>
        </w:rPr>
        <w:t>None that I can see.</w:t>
      </w:r>
      <w:proofErr w:type="gramEnd"/>
      <w:r w:rsidRPr="00E552A8">
        <w:rPr>
          <w:bCs/>
          <w:u w:val="single"/>
        </w:rPr>
        <w:t xml:space="preserve"> And yet, improving relations with Cuba is</w:t>
      </w:r>
      <w:r w:rsidRPr="00E87784">
        <w:rPr>
          <w:bCs/>
          <w:sz w:val="16"/>
        </w:rPr>
        <w:t xml:space="preserve"> (or should be) </w:t>
      </w:r>
      <w:r w:rsidRPr="00E552A8">
        <w:rPr>
          <w:bCs/>
          <w:u w:val="single"/>
        </w:rPr>
        <w:t>of marked importance to the U.S. for our Cuban policy is condemned by the rest of the hemisphere. The U.S. is the only country in the Americas not to have full diplomatic and trade relations with Cuba</w:t>
      </w:r>
      <w:r w:rsidRPr="00E87784">
        <w:rPr>
          <w:bCs/>
          <w:sz w:val="16"/>
        </w:rPr>
        <w:t>. And the majority of other governments have said that unless Cuba is invited to the next Summit of the Americas they will not attend, and thus there will be no Summit. How embarrassing for us.</w:t>
      </w:r>
      <w:r w:rsidRPr="00E552A8">
        <w:rPr>
          <w:bCs/>
          <w:sz w:val="12"/>
          <w:u w:val="single"/>
        </w:rPr>
        <w:t>¶</w:t>
      </w:r>
      <w:r w:rsidRPr="00E87784">
        <w:rPr>
          <w:bCs/>
          <w:sz w:val="16"/>
        </w:rPr>
        <w:t xml:space="preserve"> </w:t>
      </w:r>
      <w:proofErr w:type="gramStart"/>
      <w:r w:rsidRPr="00E87784">
        <w:rPr>
          <w:bCs/>
          <w:sz w:val="16"/>
        </w:rPr>
        <w:t>Clearly</w:t>
      </w:r>
      <w:proofErr w:type="gramEnd"/>
      <w:r w:rsidRPr="00E87784">
        <w:rPr>
          <w:bCs/>
          <w:sz w:val="16"/>
        </w:rPr>
        <w:t>,</w:t>
      </w:r>
      <w:r w:rsidRPr="00E552A8">
        <w:rPr>
          <w:bCs/>
          <w:u w:val="single"/>
        </w:rPr>
        <w:t xml:space="preserve"> it is in the interest of the U.S. to improve relations with Cuba</w:t>
      </w:r>
      <w:r w:rsidRPr="00E87784">
        <w:rPr>
          <w:bCs/>
          <w:sz w:val="16"/>
        </w:rPr>
        <w:t>, and yet, as we have orchestrated it,</w:t>
      </w:r>
      <w:r w:rsidRPr="00E552A8">
        <w:rPr>
          <w:bCs/>
          <w:u w:val="single"/>
        </w:rPr>
        <w:t xml:space="preserve"> the first step must be a solution to the Gross case, i.e., that he be freed. But, as indicated above, there seems to be no effort on our part to bring that about.</w:t>
      </w:r>
    </w:p>
    <w:p w:rsidR="00DE3008" w:rsidRDefault="00DE3008" w:rsidP="00DE3008">
      <w:r>
        <w:t>LA Relations</w:t>
      </w:r>
    </w:p>
    <w:p w:rsidR="00DE3008" w:rsidRDefault="00DE3008" w:rsidP="00DE3008"/>
    <w:p w:rsidR="00DE3008" w:rsidRDefault="00DE3008" w:rsidP="00DE3008"/>
    <w:p w:rsidR="00DE3008" w:rsidRDefault="00DE3008" w:rsidP="00DE3008">
      <w:pPr>
        <w:pStyle w:val="Heading2"/>
      </w:pPr>
      <w:r>
        <w:lastRenderedPageBreak/>
        <w:t xml:space="preserve">2nc </w:t>
      </w:r>
      <w:proofErr w:type="gramStart"/>
      <w:r>
        <w:t xml:space="preserve">latin </w:t>
      </w:r>
      <w:proofErr w:type="spellStart"/>
      <w:r>
        <w:t>america</w:t>
      </w:r>
      <w:proofErr w:type="spellEnd"/>
      <w:proofErr w:type="gramEnd"/>
      <w:r>
        <w:t xml:space="preserve"> defense</w:t>
      </w:r>
    </w:p>
    <w:p w:rsidR="00DE3008" w:rsidRPr="00CD0163" w:rsidRDefault="00DE3008" w:rsidP="00DE3008">
      <w:pPr>
        <w:pStyle w:val="Heading4"/>
      </w:pPr>
      <w:r w:rsidRPr="00CD0163">
        <w:t xml:space="preserve">Zero risk of Latin America arms race escalating </w:t>
      </w:r>
    </w:p>
    <w:p w:rsidR="00DE3008" w:rsidRPr="00CD0163" w:rsidRDefault="00DE3008" w:rsidP="00DE3008">
      <w:pPr>
        <w:rPr>
          <w:bCs/>
        </w:rPr>
      </w:pPr>
      <w:proofErr w:type="spellStart"/>
      <w:r w:rsidRPr="00CD0163">
        <w:rPr>
          <w:b/>
        </w:rPr>
        <w:t>Munks</w:t>
      </w:r>
      <w:proofErr w:type="spellEnd"/>
      <w:r w:rsidRPr="00CD0163">
        <w:rPr>
          <w:b/>
        </w:rPr>
        <w:t xml:space="preserve"> 9</w:t>
      </w:r>
      <w:r w:rsidRPr="00CD0163">
        <w:rPr>
          <w:bCs/>
        </w:rPr>
        <w:t xml:space="preserve"> </w:t>
      </w:r>
      <w:r w:rsidRPr="00CD0163">
        <w:rPr>
          <w:bCs/>
          <w:sz w:val="16"/>
        </w:rPr>
        <w:t xml:space="preserve">– Americas Analyst, IHS Jane's (Robert </w:t>
      </w:r>
      <w:proofErr w:type="spellStart"/>
      <w:r w:rsidRPr="00CD0163">
        <w:rPr>
          <w:bCs/>
          <w:sz w:val="16"/>
        </w:rPr>
        <w:t>Munks</w:t>
      </w:r>
      <w:proofErr w:type="spellEnd"/>
      <w:r w:rsidRPr="00CD0163">
        <w:rPr>
          <w:bCs/>
          <w:sz w:val="16"/>
        </w:rPr>
        <w:t xml:space="preserve">, “Could war erupt in arms-spree </w:t>
      </w:r>
      <w:proofErr w:type="spellStart"/>
      <w:r w:rsidRPr="00CD0163">
        <w:rPr>
          <w:bCs/>
          <w:sz w:val="16"/>
        </w:rPr>
        <w:t>LatAm</w:t>
      </w:r>
      <w:proofErr w:type="spellEnd"/>
      <w:r w:rsidRPr="00CD0163">
        <w:rPr>
          <w:bCs/>
          <w:sz w:val="16"/>
        </w:rPr>
        <w:t xml:space="preserve">?” BBC, September 15 2009, </w:t>
      </w:r>
      <w:r w:rsidRPr="00CD0163">
        <w:rPr>
          <w:sz w:val="16"/>
        </w:rPr>
        <w:t>http://news.bbc.co.uk/2/hi/americas/8256686.stm</w:t>
      </w:r>
      <w:r w:rsidRPr="00CD0163">
        <w:rPr>
          <w:bCs/>
          <w:sz w:val="16"/>
        </w:rPr>
        <w:t>) MR</w:t>
      </w:r>
    </w:p>
    <w:p w:rsidR="00DE3008" w:rsidRPr="00CD0163" w:rsidRDefault="00DE3008" w:rsidP="00DE3008">
      <w:pPr>
        <w:tabs>
          <w:tab w:val="left" w:pos="0"/>
        </w:tabs>
        <w:rPr>
          <w:bCs/>
          <w:u w:val="single"/>
        </w:rPr>
      </w:pPr>
      <w:r w:rsidRPr="00CD0163">
        <w:rPr>
          <w:bCs/>
          <w:sz w:val="16"/>
          <w:szCs w:val="16"/>
        </w:rPr>
        <w:t xml:space="preserve">But in practice, </w:t>
      </w:r>
      <w:r w:rsidRPr="00CD0163">
        <w:rPr>
          <w:bCs/>
          <w:u w:val="single"/>
        </w:rPr>
        <w:t>the risk of war breaking out is</w:t>
      </w:r>
      <w:r w:rsidRPr="00CD0163">
        <w:rPr>
          <w:bCs/>
          <w:sz w:val="16"/>
          <w:szCs w:val="16"/>
        </w:rPr>
        <w:t xml:space="preserve"> still </w:t>
      </w:r>
      <w:r w:rsidRPr="00CD0163">
        <w:rPr>
          <w:iCs/>
          <w:u w:val="single"/>
          <w:bdr w:val="single" w:sz="18" w:space="0" w:color="auto"/>
        </w:rPr>
        <w:t>negligible</w:t>
      </w:r>
      <w:r w:rsidRPr="00CD0163">
        <w:rPr>
          <w:bCs/>
          <w:u w:val="single"/>
        </w:rPr>
        <w:t xml:space="preserve">, given the likelihood of massive dissuasive pressure from both the US and Brazil. </w:t>
      </w:r>
      <w:r w:rsidRPr="00CD0163">
        <w:rPr>
          <w:bCs/>
          <w:sz w:val="16"/>
          <w:szCs w:val="16"/>
        </w:rPr>
        <w:t xml:space="preserve">For the moment, at least, </w:t>
      </w:r>
      <w:r w:rsidRPr="00CD0163">
        <w:rPr>
          <w:bCs/>
          <w:u w:val="single"/>
        </w:rPr>
        <w:t>arms acquisitions by</w:t>
      </w:r>
      <w:r w:rsidRPr="00CD0163">
        <w:rPr>
          <w:bCs/>
          <w:sz w:val="16"/>
          <w:szCs w:val="16"/>
        </w:rPr>
        <w:t xml:space="preserve"> </w:t>
      </w:r>
      <w:proofErr w:type="spellStart"/>
      <w:r w:rsidRPr="00CD0163">
        <w:rPr>
          <w:bCs/>
          <w:sz w:val="16"/>
          <w:szCs w:val="16"/>
        </w:rPr>
        <w:t>Mr</w:t>
      </w:r>
      <w:proofErr w:type="spellEnd"/>
      <w:r w:rsidRPr="00CD0163">
        <w:rPr>
          <w:bCs/>
          <w:sz w:val="16"/>
          <w:szCs w:val="16"/>
        </w:rPr>
        <w:t xml:space="preserve"> </w:t>
      </w:r>
      <w:r w:rsidRPr="00CD0163">
        <w:rPr>
          <w:bCs/>
          <w:u w:val="single"/>
        </w:rPr>
        <w:t>Chavez continue to be a mix of</w:t>
      </w:r>
      <w:r w:rsidRPr="00CD0163">
        <w:rPr>
          <w:bCs/>
          <w:sz w:val="16"/>
          <w:szCs w:val="16"/>
        </w:rPr>
        <w:t xml:space="preserve"> both </w:t>
      </w:r>
      <w:r w:rsidRPr="00CD0163">
        <w:rPr>
          <w:bCs/>
          <w:u w:val="single"/>
        </w:rPr>
        <w:t xml:space="preserve">nationalistic pride and </w:t>
      </w:r>
      <w:proofErr w:type="spellStart"/>
      <w:r w:rsidRPr="00CD0163">
        <w:rPr>
          <w:bCs/>
          <w:u w:val="single"/>
        </w:rPr>
        <w:t>sabre-rattling</w:t>
      </w:r>
      <w:proofErr w:type="spellEnd"/>
      <w:r w:rsidRPr="00CD0163">
        <w:rPr>
          <w:bCs/>
          <w:u w:val="single"/>
        </w:rPr>
        <w:t xml:space="preserve">. </w:t>
      </w:r>
      <w:r w:rsidRPr="00CD0163">
        <w:rPr>
          <w:bCs/>
          <w:sz w:val="16"/>
          <w:szCs w:val="16"/>
        </w:rPr>
        <w:t xml:space="preserve">Economic suicide </w:t>
      </w:r>
      <w:proofErr w:type="gramStart"/>
      <w:r w:rsidRPr="00CD0163">
        <w:rPr>
          <w:bCs/>
          <w:sz w:val="16"/>
          <w:szCs w:val="16"/>
        </w:rPr>
        <w:t>Elsewhere</w:t>
      </w:r>
      <w:proofErr w:type="gramEnd"/>
      <w:r w:rsidRPr="00CD0163">
        <w:rPr>
          <w:bCs/>
          <w:sz w:val="16"/>
          <w:szCs w:val="16"/>
        </w:rPr>
        <w:t xml:space="preserve"> on the continent, fears of an arms race between </w:t>
      </w:r>
      <w:proofErr w:type="spellStart"/>
      <w:r w:rsidRPr="00CD0163">
        <w:rPr>
          <w:bCs/>
          <w:sz w:val="16"/>
          <w:szCs w:val="16"/>
        </w:rPr>
        <w:t>neighbouring</w:t>
      </w:r>
      <w:proofErr w:type="spellEnd"/>
      <w:r w:rsidRPr="00CD0163">
        <w:rPr>
          <w:bCs/>
          <w:sz w:val="16"/>
          <w:szCs w:val="16"/>
        </w:rPr>
        <w:t xml:space="preserve"> Chile and Peru - which have contested a maritime boundary since a war in 1879 - resurface periodically. Yet here again, </w:t>
      </w:r>
      <w:r w:rsidRPr="00CD0163">
        <w:rPr>
          <w:bCs/>
          <w:u w:val="single"/>
        </w:rPr>
        <w:t>the actual threat is minimal. Peru knows that it would be economic suicide to try to match Chile's</w:t>
      </w:r>
      <w:r w:rsidRPr="00CD0163">
        <w:rPr>
          <w:bCs/>
          <w:sz w:val="16"/>
          <w:szCs w:val="16"/>
        </w:rPr>
        <w:t xml:space="preserve"> vastly superior armed </w:t>
      </w:r>
      <w:r w:rsidRPr="00CD0163">
        <w:rPr>
          <w:bCs/>
          <w:u w:val="single"/>
        </w:rPr>
        <w:t>forces</w:t>
      </w:r>
      <w:r w:rsidRPr="00CD0163">
        <w:rPr>
          <w:bCs/>
          <w:sz w:val="16"/>
          <w:szCs w:val="16"/>
        </w:rPr>
        <w:t xml:space="preserve">. </w:t>
      </w:r>
      <w:r w:rsidRPr="00CD0163">
        <w:rPr>
          <w:bCs/>
          <w:u w:val="single"/>
        </w:rPr>
        <w:t xml:space="preserve">Sporadic outbursts of nationalist rhetoric are </w:t>
      </w:r>
      <w:r w:rsidRPr="00CD0163">
        <w:rPr>
          <w:iCs/>
          <w:u w:val="single"/>
          <w:bdr w:val="single" w:sz="18" w:space="0" w:color="auto"/>
        </w:rPr>
        <w:t>good for letting off steam</w:t>
      </w:r>
      <w:r w:rsidRPr="00CD0163">
        <w:rPr>
          <w:bCs/>
          <w:u w:val="single"/>
        </w:rPr>
        <w:t>, but do not indicate</w:t>
      </w:r>
      <w:r w:rsidRPr="00CD0163">
        <w:rPr>
          <w:bCs/>
          <w:sz w:val="16"/>
          <w:szCs w:val="16"/>
        </w:rPr>
        <w:t xml:space="preserve"> genuine </w:t>
      </w:r>
      <w:r w:rsidRPr="00CD0163">
        <w:rPr>
          <w:bCs/>
          <w:u w:val="single"/>
        </w:rPr>
        <w:t xml:space="preserve">military competition. </w:t>
      </w:r>
      <w:r w:rsidRPr="00CD0163">
        <w:rPr>
          <w:bCs/>
          <w:sz w:val="16"/>
          <w:szCs w:val="16"/>
        </w:rPr>
        <w:t xml:space="preserve">Even military minnows Paraguay and Bolivia have recently been mentioned in an "arms race" context. Recent Bolivian military purchases - including helicopters from Russia - briefly raised over-exaggerated fears in Paraguay of a retaliatory re-run of the bloody 1932-1935 Chaco War, in which Bolivia lost large swathes of territory. </w:t>
      </w:r>
      <w:r w:rsidRPr="00CD0163">
        <w:rPr>
          <w:bCs/>
          <w:u w:val="single"/>
        </w:rPr>
        <w:t>In reality</w:t>
      </w:r>
      <w:r w:rsidRPr="00CD0163">
        <w:rPr>
          <w:bCs/>
          <w:sz w:val="16"/>
          <w:szCs w:val="16"/>
        </w:rPr>
        <w:t xml:space="preserve">, however, </w:t>
      </w:r>
      <w:r w:rsidRPr="00CD0163">
        <w:rPr>
          <w:iCs/>
          <w:u w:val="single"/>
          <w:bdr w:val="single" w:sz="18" w:space="0" w:color="auto"/>
        </w:rPr>
        <w:t>the appetite for confrontation is non-existent</w:t>
      </w:r>
      <w:r w:rsidRPr="00CD0163">
        <w:rPr>
          <w:bCs/>
          <w:u w:val="single"/>
        </w:rPr>
        <w:t>.</w:t>
      </w:r>
    </w:p>
    <w:p w:rsidR="00DE3008" w:rsidRDefault="00DE3008" w:rsidP="00DE3008">
      <w:pPr>
        <w:pStyle w:val="Heading2"/>
      </w:pPr>
      <w:r>
        <w:lastRenderedPageBreak/>
        <w:t>2nc narcotics defense</w:t>
      </w:r>
    </w:p>
    <w:p w:rsidR="00DE3008" w:rsidRPr="000B44F0" w:rsidRDefault="00DE3008" w:rsidP="00DE3008">
      <w:pPr>
        <w:pStyle w:val="Heading4"/>
      </w:pPr>
      <w:r w:rsidRPr="000B44F0">
        <w:t>Cuba cracking down on drug traffickers now</w:t>
      </w:r>
    </w:p>
    <w:p w:rsidR="00DE3008" w:rsidRPr="00443621" w:rsidRDefault="00DE3008" w:rsidP="00DE3008">
      <w:pPr>
        <w:rPr>
          <w:sz w:val="16"/>
        </w:rPr>
      </w:pPr>
      <w:r w:rsidRPr="00443621">
        <w:rPr>
          <w:b/>
        </w:rPr>
        <w:t>Wells, 13</w:t>
      </w:r>
      <w:r>
        <w:t xml:space="preserve"> </w:t>
      </w:r>
      <w:r w:rsidRPr="00443621">
        <w:rPr>
          <w:sz w:val="16"/>
        </w:rPr>
        <w:t xml:space="preserve">journalist for In Sight Crime, a journal about organized crime in the Americas (Miriam Wells, 1/23/13, </w:t>
      </w:r>
      <w:hyperlink r:id="rId49" w:history="1">
        <w:r w:rsidRPr="00443621">
          <w:rPr>
            <w:rStyle w:val="Hyperlink"/>
            <w:sz w:val="16"/>
          </w:rPr>
          <w:t>http://www.insightcrime.org/news-briefs/drug-trafficking-cuba-raul-castro</w:t>
        </w:r>
      </w:hyperlink>
      <w:r w:rsidRPr="00443621">
        <w:rPr>
          <w:sz w:val="16"/>
        </w:rPr>
        <w:t>) KD</w:t>
      </w:r>
    </w:p>
    <w:p w:rsidR="00DE3008" w:rsidRPr="009C467B" w:rsidRDefault="00DE3008" w:rsidP="00DE3008">
      <w:r w:rsidRPr="00443621">
        <w:rPr>
          <w:u w:val="single"/>
        </w:rPr>
        <w:t>Castro said he had taken forceful action when illegal drugs started to enter the island</w:t>
      </w:r>
      <w:r w:rsidRPr="00FB1771">
        <w:rPr>
          <w:sz w:val="16"/>
        </w:rPr>
        <w:t xml:space="preserve">: "I personally had a meeting with the bodies which deal with this problem and we took a decision: </w:t>
      </w:r>
      <w:r w:rsidRPr="00FB1771">
        <w:rPr>
          <w:u w:val="single"/>
        </w:rPr>
        <w:t>'We are going to combat drugs</w:t>
      </w:r>
      <w:r w:rsidRPr="00FB1771">
        <w:rPr>
          <w:sz w:val="16"/>
        </w:rPr>
        <w:t xml:space="preserve">, which are starting to threaten us, </w:t>
      </w:r>
      <w:r w:rsidRPr="00FB1771">
        <w:rPr>
          <w:u w:val="single"/>
        </w:rPr>
        <w:t>with blood and fire</w:t>
      </w:r>
      <w:r w:rsidRPr="00FB1771">
        <w:rPr>
          <w:sz w:val="16"/>
        </w:rPr>
        <w:t xml:space="preserve">,'" as </w:t>
      </w:r>
      <w:hyperlink r:id="rId50" w:tgtFrame="_blank" w:history="1">
        <w:proofErr w:type="spellStart"/>
        <w:r w:rsidRPr="00FB1771">
          <w:rPr>
            <w:rStyle w:val="Hyperlink"/>
            <w:sz w:val="16"/>
          </w:rPr>
          <w:t>Agencia</w:t>
        </w:r>
        <w:proofErr w:type="spellEnd"/>
        <w:r w:rsidRPr="00FB1771">
          <w:rPr>
            <w:rStyle w:val="Hyperlink"/>
            <w:sz w:val="16"/>
          </w:rPr>
          <w:t xml:space="preserve"> </w:t>
        </w:r>
        <w:proofErr w:type="spellStart"/>
        <w:r w:rsidRPr="00FB1771">
          <w:rPr>
            <w:rStyle w:val="Hyperlink"/>
            <w:sz w:val="16"/>
          </w:rPr>
          <w:t>Reforma</w:t>
        </w:r>
        <w:proofErr w:type="spellEnd"/>
        <w:r w:rsidRPr="00FB1771">
          <w:rPr>
            <w:rStyle w:val="Hyperlink"/>
            <w:sz w:val="16"/>
          </w:rPr>
          <w:t xml:space="preserve"> reported</w:t>
        </w:r>
      </w:hyperlink>
      <w:hyperlink r:id="rId51" w:tgtFrame="_blank" w:history="1">
        <w:r w:rsidRPr="00FB1771">
          <w:rPr>
            <w:rStyle w:val="Hyperlink"/>
            <w:sz w:val="16"/>
          </w:rPr>
          <w:t>.</w:t>
        </w:r>
      </w:hyperlink>
      <w:r w:rsidRPr="00FB1771">
        <w:rPr>
          <w:sz w:val="12"/>
        </w:rPr>
        <w:t>¶</w:t>
      </w:r>
      <w:r w:rsidRPr="00FB1771">
        <w:rPr>
          <w:sz w:val="16"/>
        </w:rPr>
        <w:t xml:space="preserve"> </w:t>
      </w:r>
      <w:r w:rsidRPr="00FB1771">
        <w:rPr>
          <w:u w:val="single"/>
        </w:rPr>
        <w:t>The Cuban president called on other countries to take tough measures against organized crime</w:t>
      </w:r>
      <w:r w:rsidRPr="00FB1771">
        <w:rPr>
          <w:sz w:val="16"/>
        </w:rPr>
        <w:t xml:space="preserve">, referencing the Caribbean island's harsh drug penalties, under which people caught with even small amounts of drugs can face long jail sentences. </w:t>
      </w:r>
      <w:r w:rsidRPr="00FB1771">
        <w:rPr>
          <w:u w:val="single"/>
        </w:rPr>
        <w:t>Castro reminded his audience that "our laws allow the death penalty [for traffickers</w:t>
      </w:r>
      <w:r w:rsidRPr="00FB1771">
        <w:rPr>
          <w:sz w:val="16"/>
        </w:rPr>
        <w:t xml:space="preserve">], it is suspended but it is there in reserve." Any </w:t>
      </w:r>
      <w:r w:rsidRPr="00FB1771">
        <w:rPr>
          <w:u w:val="single"/>
        </w:rPr>
        <w:t>foreigners trying to bring drugs into Cuba would be arrested</w:t>
      </w:r>
      <w:r w:rsidRPr="00FB1771">
        <w:rPr>
          <w:sz w:val="16"/>
        </w:rPr>
        <w:t>, he said, even if it were just a small amount of marijuana.</w:t>
      </w:r>
      <w:r w:rsidRPr="00FB1771">
        <w:rPr>
          <w:sz w:val="12"/>
        </w:rPr>
        <w:t>¶</w:t>
      </w:r>
      <w:r w:rsidRPr="00FB1771">
        <w:rPr>
          <w:sz w:val="16"/>
        </w:rPr>
        <w:t xml:space="preserve"> </w:t>
      </w:r>
      <w:proofErr w:type="spellStart"/>
      <w:r w:rsidRPr="00FB1771">
        <w:rPr>
          <w:sz w:val="16"/>
        </w:rPr>
        <w:t>InSight</w:t>
      </w:r>
      <w:proofErr w:type="spellEnd"/>
      <w:r w:rsidRPr="00FB1771">
        <w:rPr>
          <w:sz w:val="16"/>
        </w:rPr>
        <w:t xml:space="preserve"> Crime Analysis</w:t>
      </w:r>
      <w:r w:rsidRPr="00FB1771">
        <w:rPr>
          <w:sz w:val="12"/>
        </w:rPr>
        <w:t>¶</w:t>
      </w:r>
      <w:r w:rsidRPr="00FB1771">
        <w:rPr>
          <w:sz w:val="16"/>
        </w:rPr>
        <w:t xml:space="preserve"> </w:t>
      </w:r>
      <w:r w:rsidRPr="00FB1771">
        <w:rPr>
          <w:u w:val="single"/>
        </w:rPr>
        <w:t>Drug policy is one area where Cuba has found some common ground with the United States</w:t>
      </w:r>
      <w:r w:rsidRPr="00FB1771">
        <w:rPr>
          <w:sz w:val="16"/>
        </w:rPr>
        <w:t xml:space="preserve">, and the US State Department has praised the country's "significant" cooperation on </w:t>
      </w:r>
      <w:proofErr w:type="spellStart"/>
      <w:r w:rsidRPr="00FB1771">
        <w:rPr>
          <w:sz w:val="16"/>
        </w:rPr>
        <w:t>counternarcotics</w:t>
      </w:r>
      <w:proofErr w:type="spellEnd"/>
      <w:r w:rsidRPr="00FB1771">
        <w:rPr>
          <w:sz w:val="16"/>
        </w:rPr>
        <w:t>.</w:t>
      </w:r>
      <w:r w:rsidRPr="00FB1771">
        <w:rPr>
          <w:sz w:val="12"/>
        </w:rPr>
        <w:t>¶</w:t>
      </w:r>
      <w:r w:rsidRPr="00FB1771">
        <w:rPr>
          <w:sz w:val="16"/>
        </w:rPr>
        <w:t xml:space="preserve"> </w:t>
      </w:r>
      <w:r w:rsidRPr="00FB1771">
        <w:rPr>
          <w:u w:val="single"/>
        </w:rPr>
        <w:t xml:space="preserve">The island's geographic position between major drug producing nations and US shores make it a prime location for the transshipment of narcotics, but its strong </w:t>
      </w:r>
      <w:proofErr w:type="spellStart"/>
      <w:r w:rsidRPr="00FB1771">
        <w:rPr>
          <w:u w:val="single"/>
        </w:rPr>
        <w:t>counternarcotics</w:t>
      </w:r>
      <w:proofErr w:type="spellEnd"/>
      <w:r w:rsidRPr="00FB1771">
        <w:rPr>
          <w:u w:val="single"/>
        </w:rPr>
        <w:t xml:space="preserve"> efforts have done a lot to impede traffickers</w:t>
      </w:r>
      <w:r w:rsidRPr="00FB1771">
        <w:rPr>
          <w:sz w:val="16"/>
        </w:rPr>
        <w:t>.</w:t>
      </w:r>
      <w:r w:rsidRPr="00FB1771">
        <w:rPr>
          <w:sz w:val="12"/>
        </w:rPr>
        <w:t>¶</w:t>
      </w:r>
      <w:r w:rsidRPr="00FB1771">
        <w:rPr>
          <w:sz w:val="16"/>
        </w:rPr>
        <w:t xml:space="preserve"> Sometimes working in coordination with the US Coast Guard, Cuban forces monitor the coast with radars and carry out regular patrols. However, the authorities intercepted 9.01 tons of illegal narcotics in </w:t>
      </w:r>
      <w:proofErr w:type="gramStart"/>
      <w:r w:rsidRPr="00FB1771">
        <w:rPr>
          <w:sz w:val="16"/>
        </w:rPr>
        <w:t>2011,</w:t>
      </w:r>
      <w:proofErr w:type="gramEnd"/>
      <w:r w:rsidRPr="00FB1771">
        <w:rPr>
          <w:sz w:val="16"/>
        </w:rPr>
        <w:t xml:space="preserve"> a 360 percent increase on the year before.</w:t>
      </w:r>
      <w:r w:rsidRPr="00FB1771">
        <w:rPr>
          <w:sz w:val="12"/>
        </w:rPr>
        <w:t>¶</w:t>
      </w:r>
      <w:r w:rsidRPr="00FB1771">
        <w:rPr>
          <w:sz w:val="16"/>
        </w:rPr>
        <w:t xml:space="preserve"> The Cuban government has maintained a strict zero-tolerance policy for production, possession and consumption on the island. One US citizen was </w:t>
      </w:r>
      <w:hyperlink r:id="rId52" w:tgtFrame="_blank" w:history="1">
        <w:r w:rsidRPr="00FB1771">
          <w:rPr>
            <w:rStyle w:val="Hyperlink"/>
            <w:sz w:val="16"/>
          </w:rPr>
          <w:t>sentenced</w:t>
        </w:r>
      </w:hyperlink>
      <w:r w:rsidRPr="00FB1771">
        <w:rPr>
          <w:sz w:val="16"/>
        </w:rPr>
        <w:t xml:space="preserve"> to an 18-year jail term in 2009 for a drug offense.</w:t>
      </w:r>
      <w:r w:rsidRPr="00FB1771">
        <w:rPr>
          <w:sz w:val="12"/>
        </w:rPr>
        <w:t>¶</w:t>
      </w:r>
    </w:p>
    <w:p w:rsidR="00DE3008" w:rsidRDefault="00DE3008" w:rsidP="00DE3008">
      <w:pPr>
        <w:pStyle w:val="Heading2"/>
      </w:pPr>
      <w:r>
        <w:lastRenderedPageBreak/>
        <w:t xml:space="preserve">2nc </w:t>
      </w:r>
      <w:proofErr w:type="spellStart"/>
      <w:proofErr w:type="gramStart"/>
      <w:r>
        <w:t>lng</w:t>
      </w:r>
      <w:proofErr w:type="spellEnd"/>
      <w:proofErr w:type="gramEnd"/>
      <w:r>
        <w:t xml:space="preserve"> defense</w:t>
      </w:r>
    </w:p>
    <w:p w:rsidR="00DE3008" w:rsidRPr="00E552A8" w:rsidRDefault="00DE3008" w:rsidP="00DE3008">
      <w:pPr>
        <w:keepNext/>
        <w:keepLines/>
        <w:spacing w:before="200"/>
        <w:outlineLvl w:val="3"/>
        <w:rPr>
          <w:rFonts w:eastAsiaTheme="majorEastAsia" w:cstheme="majorBidi"/>
          <w:b/>
          <w:bCs/>
          <w:iCs/>
          <w:lang w:eastAsia="ko-KR"/>
        </w:rPr>
      </w:pPr>
      <w:r w:rsidRPr="00E552A8">
        <w:rPr>
          <w:rFonts w:eastAsiaTheme="majorEastAsia" w:cstheme="majorBidi"/>
          <w:b/>
          <w:bCs/>
          <w:iCs/>
          <w:lang w:eastAsia="ko-KR"/>
        </w:rPr>
        <w:t>LNG can’t explode</w:t>
      </w:r>
    </w:p>
    <w:p w:rsidR="00DE3008" w:rsidRPr="00FF374A" w:rsidRDefault="00DE3008" w:rsidP="00DE3008">
      <w:pPr>
        <w:rPr>
          <w:sz w:val="16"/>
          <w:szCs w:val="16"/>
        </w:rPr>
      </w:pPr>
      <w:r w:rsidRPr="00E552A8">
        <w:rPr>
          <w:b/>
          <w:lang w:eastAsia="ko-KR"/>
        </w:rPr>
        <w:t>UPI 04</w:t>
      </w:r>
      <w:r w:rsidRPr="00E552A8">
        <w:rPr>
          <w:b/>
          <w:sz w:val="18"/>
          <w:szCs w:val="16"/>
          <w:lang w:eastAsia="ko-KR"/>
        </w:rPr>
        <w:t xml:space="preserve"> (</w:t>
      </w:r>
      <w:r w:rsidRPr="00E552A8">
        <w:rPr>
          <w:sz w:val="16"/>
          <w:szCs w:val="16"/>
        </w:rPr>
        <w:t xml:space="preserve">7/14/04, “LNG a security risk to the U.S.?” </w:t>
      </w:r>
      <w:hyperlink r:id="rId53" w:history="1">
        <w:r w:rsidRPr="00E552A8">
          <w:rPr>
            <w:sz w:val="16"/>
            <w:szCs w:val="16"/>
          </w:rPr>
          <w:t>http://www.upi.com/Business_News/Security-Industry/2004/07/14/Analysis-LNG-a-security-risk-to-the-US/UPI-12921089820549/</w:t>
        </w:r>
      </w:hyperlink>
      <w:r w:rsidRPr="00E552A8">
        <w:rPr>
          <w:sz w:val="16"/>
          <w:szCs w:val="16"/>
        </w:rPr>
        <w:t>) //KY</w:t>
      </w:r>
    </w:p>
    <w:p w:rsidR="00DE3008" w:rsidRPr="00FF374A" w:rsidRDefault="00DE3008" w:rsidP="00DE3008">
      <w:pPr>
        <w:rPr>
          <w:sz w:val="16"/>
          <w:lang w:eastAsia="ko-KR"/>
        </w:rPr>
      </w:pPr>
      <w:r w:rsidRPr="00E552A8">
        <w:rPr>
          <w:bCs/>
          <w:u w:val="single"/>
        </w:rPr>
        <w:t>The possible consequences of a terrorist attack on LNG facilities</w:t>
      </w:r>
      <w:r w:rsidRPr="00E552A8">
        <w:rPr>
          <w:sz w:val="16"/>
        </w:rPr>
        <w:t xml:space="preserve"> or a tanker remain unknown. In the absence of precedents, scientists cannot agree on the aftermath of such an incident. Experts including chemistry</w:t>
      </w:r>
      <w:r w:rsidRPr="00E552A8">
        <w:rPr>
          <w:u w:val="single"/>
          <w:lang w:eastAsia="ko-KR"/>
        </w:rPr>
        <w:t xml:space="preserve"> Nobel Prize winner Alan </w:t>
      </w:r>
      <w:proofErr w:type="spellStart"/>
      <w:r w:rsidRPr="00E552A8">
        <w:rPr>
          <w:u w:val="single"/>
          <w:lang w:eastAsia="ko-KR"/>
        </w:rPr>
        <w:t>Heeger</w:t>
      </w:r>
      <w:proofErr w:type="spellEnd"/>
      <w:r w:rsidRPr="00E552A8">
        <w:rPr>
          <w:u w:val="single"/>
          <w:lang w:eastAsia="ko-KR"/>
        </w:rPr>
        <w:t xml:space="preserve"> argue that LNG cannot explode in its liquid state, </w:t>
      </w:r>
      <w:r w:rsidRPr="00E552A8">
        <w:rPr>
          <w:sz w:val="16"/>
        </w:rPr>
        <w:t>noting that</w:t>
      </w:r>
      <w:r w:rsidRPr="00E552A8">
        <w:rPr>
          <w:u w:val="single"/>
          <w:lang w:eastAsia="ko-KR"/>
        </w:rPr>
        <w:t xml:space="preserve"> only when LNG reaches its "boiling" point of minus 259 Fahrenheit and vaporizes will it become flammable</w:t>
      </w:r>
      <w:r w:rsidRPr="00E552A8">
        <w:rPr>
          <w:b/>
          <w:sz w:val="12"/>
          <w:u w:val="single"/>
        </w:rPr>
        <w:t>.</w:t>
      </w:r>
      <w:r w:rsidRPr="00E552A8">
        <w:rPr>
          <w:sz w:val="12"/>
          <w:u w:val="single"/>
        </w:rPr>
        <w:t xml:space="preserve"> </w:t>
      </w:r>
      <w:r w:rsidRPr="00E552A8">
        <w:rPr>
          <w:sz w:val="16"/>
        </w:rPr>
        <w:t xml:space="preserve">If a vessel loses the pressure necessary to transport LNG and the cryogenic liquid begins to vaporize, the fire hazards of an uncontrolled release of LNG remains unknown. </w:t>
      </w:r>
      <w:proofErr w:type="gramStart"/>
      <w:r w:rsidRPr="00E552A8">
        <w:rPr>
          <w:sz w:val="16"/>
        </w:rPr>
        <w:t>While companies can ensure only that LNG is handled properly, federal and state authorities will continue to insist on stringent security measures as U.S. demand for LNG continues to rise.</w:t>
      </w:r>
      <w:proofErr w:type="gramEnd"/>
      <w:r w:rsidRPr="00E552A8">
        <w:rPr>
          <w:sz w:val="16"/>
        </w:rPr>
        <w:t xml:space="preserve"> The LNG lobby asserts that</w:t>
      </w:r>
      <w:r w:rsidRPr="00FF374A">
        <w:rPr>
          <w:sz w:val="16"/>
          <w:lang w:eastAsia="ko-KR"/>
        </w:rPr>
        <w:t xml:space="preserve"> </w:t>
      </w:r>
      <w:r w:rsidRPr="00E552A8">
        <w:rPr>
          <w:u w:val="single"/>
          <w:lang w:eastAsia="ko-KR"/>
        </w:rPr>
        <w:t>LNG has a faultless safety record</w:t>
      </w:r>
      <w:r w:rsidRPr="00E552A8">
        <w:rPr>
          <w:sz w:val="16"/>
          <w:lang w:eastAsia="ko-KR"/>
        </w:rPr>
        <w:t xml:space="preserve">. </w:t>
      </w:r>
      <w:r w:rsidRPr="00E552A8">
        <w:rPr>
          <w:u w:val="single"/>
          <w:lang w:eastAsia="ko-KR"/>
        </w:rPr>
        <w:t>Since the United States began LNG shipments more than 30 years ago, not a single vessel had any accidental spills, caught fire, or been attacked or sabotaged</w:t>
      </w:r>
      <w:r w:rsidRPr="00E552A8">
        <w:rPr>
          <w:sz w:val="12"/>
          <w:u w:val="single"/>
        </w:rPr>
        <w:t xml:space="preserve">. </w:t>
      </w:r>
      <w:r w:rsidRPr="00E552A8">
        <w:rPr>
          <w:sz w:val="16"/>
        </w:rPr>
        <w:t xml:space="preserve">American Gas Association's Managing Director of Policy Analysis Chris McGill told the Baltimore Sun on Feb. 12: "They all see the possibility of capturing the growth in the natural gas market ... with the vast natural gas supplies overseas that can be converted to </w:t>
      </w:r>
      <w:proofErr w:type="gramStart"/>
      <w:r w:rsidRPr="00E552A8">
        <w:rPr>
          <w:sz w:val="16"/>
        </w:rPr>
        <w:t>liquefied</w:t>
      </w:r>
      <w:proofErr w:type="gramEnd"/>
      <w:r w:rsidRPr="00E552A8">
        <w:rPr>
          <w:sz w:val="16"/>
        </w:rPr>
        <w:t xml:space="preserve"> natural gas.</w:t>
      </w:r>
      <w:r w:rsidRPr="00FF374A">
        <w:rPr>
          <w:sz w:val="16"/>
          <w:lang w:eastAsia="ko-KR"/>
        </w:rPr>
        <w:t xml:space="preserve"> </w:t>
      </w:r>
    </w:p>
    <w:p w:rsidR="00DE3008" w:rsidRPr="00E552A8" w:rsidRDefault="00DE3008" w:rsidP="00DE3008">
      <w:pPr>
        <w:keepNext/>
        <w:keepLines/>
        <w:spacing w:before="200"/>
        <w:outlineLvl w:val="3"/>
        <w:rPr>
          <w:rFonts w:eastAsiaTheme="majorEastAsia" w:cstheme="majorBidi"/>
          <w:b/>
          <w:bCs/>
          <w:iCs/>
          <w:lang w:eastAsia="ko-KR"/>
        </w:rPr>
      </w:pPr>
      <w:r w:rsidRPr="00E552A8">
        <w:rPr>
          <w:rFonts w:eastAsiaTheme="majorEastAsia" w:cstheme="majorBidi"/>
          <w:b/>
          <w:bCs/>
          <w:iCs/>
          <w:lang w:eastAsia="ko-KR"/>
        </w:rPr>
        <w:t xml:space="preserve">The tankers are secure and strong, and the gas </w:t>
      </w:r>
      <w:proofErr w:type="gramStart"/>
      <w:r w:rsidRPr="00E552A8">
        <w:rPr>
          <w:rFonts w:eastAsiaTheme="majorEastAsia" w:cstheme="majorBidi"/>
          <w:b/>
          <w:bCs/>
          <w:iCs/>
          <w:lang w:eastAsia="ko-KR"/>
        </w:rPr>
        <w:t>cant</w:t>
      </w:r>
      <w:proofErr w:type="gramEnd"/>
      <w:r w:rsidRPr="00E552A8">
        <w:rPr>
          <w:rFonts w:eastAsiaTheme="majorEastAsia" w:cstheme="majorBidi"/>
          <w:b/>
          <w:bCs/>
          <w:iCs/>
          <w:lang w:eastAsia="ko-KR"/>
        </w:rPr>
        <w:t xml:space="preserve"> explode</w:t>
      </w:r>
    </w:p>
    <w:p w:rsidR="00DE3008" w:rsidRPr="00E552A8" w:rsidRDefault="00DE3008" w:rsidP="00DE3008">
      <w:pPr>
        <w:rPr>
          <w:sz w:val="16"/>
          <w:szCs w:val="16"/>
        </w:rPr>
      </w:pPr>
      <w:proofErr w:type="spellStart"/>
      <w:r w:rsidRPr="00E552A8">
        <w:rPr>
          <w:b/>
          <w:lang w:eastAsia="ko-KR"/>
        </w:rPr>
        <w:t>Fialka</w:t>
      </w:r>
      <w:proofErr w:type="spellEnd"/>
      <w:r w:rsidRPr="00E552A8">
        <w:rPr>
          <w:b/>
          <w:lang w:eastAsia="ko-KR"/>
        </w:rPr>
        <w:t xml:space="preserve"> and Gold </w:t>
      </w:r>
      <w:r w:rsidRPr="00E552A8">
        <w:rPr>
          <w:b/>
        </w:rPr>
        <w:t>04</w:t>
      </w:r>
      <w:r w:rsidRPr="00E552A8">
        <w:rPr>
          <w:sz w:val="14"/>
        </w:rPr>
        <w:t xml:space="preserve"> </w:t>
      </w:r>
      <w:r w:rsidRPr="00E552A8">
        <w:rPr>
          <w:sz w:val="16"/>
          <w:szCs w:val="16"/>
        </w:rPr>
        <w:t>(staff writers at The Wall Street Journal 5/14/2004, Lexis) //KY</w:t>
      </w:r>
    </w:p>
    <w:p w:rsidR="00DE3008" w:rsidRPr="00F340BA" w:rsidRDefault="00DE3008" w:rsidP="00DE3008">
      <w:r w:rsidRPr="00E552A8">
        <w:rPr>
          <w:sz w:val="14"/>
        </w:rPr>
        <w:t>The night after the meeting, Green Futures sponsored a meeting at a local church hall where one of its members, Alfred</w:t>
      </w:r>
      <w:r w:rsidRPr="00E552A8">
        <w:rPr>
          <w:sz w:val="14"/>
          <w:lang w:eastAsia="ko-KR"/>
        </w:rPr>
        <w:t xml:space="preserve"> </w:t>
      </w:r>
      <w:r w:rsidRPr="00E552A8">
        <w:rPr>
          <w:u w:val="single"/>
          <w:lang w:eastAsia="ko-KR"/>
        </w:rPr>
        <w:t xml:space="preserve">Lima, told the audience that an LNG tanker carried the explosive equivalent of "55 </w:t>
      </w:r>
      <w:proofErr w:type="spellStart"/>
      <w:r w:rsidRPr="00E552A8">
        <w:rPr>
          <w:u w:val="single"/>
          <w:lang w:eastAsia="ko-KR"/>
        </w:rPr>
        <w:t>Hiroshimas</w:t>
      </w:r>
      <w:proofErr w:type="spellEnd"/>
      <w:r w:rsidRPr="00E552A8">
        <w:rPr>
          <w:u w:val="single"/>
        </w:rPr>
        <w:t xml:space="preserve">." </w:t>
      </w:r>
      <w:r w:rsidRPr="00E552A8">
        <w:rPr>
          <w:b/>
          <w:sz w:val="14"/>
        </w:rPr>
        <w:t>"</w:t>
      </w:r>
      <w:r w:rsidRPr="00E552A8">
        <w:rPr>
          <w:sz w:val="14"/>
        </w:rPr>
        <w:t>My family overlooks that facility," said a woman rushing out the door during his presentation. "They could all be wiped out!" Mr. Shearer and other LNG industry officials have accused Dr. Fay of fear-mongering and gross exaggeration.</w:t>
      </w:r>
      <w:r w:rsidRPr="00E552A8">
        <w:rPr>
          <w:sz w:val="14"/>
          <w:lang w:eastAsia="ko-KR"/>
        </w:rPr>
        <w:t xml:space="preserve"> </w:t>
      </w:r>
      <w:r w:rsidRPr="00E552A8">
        <w:rPr>
          <w:u w:val="single"/>
          <w:lang w:eastAsia="ko-KR"/>
        </w:rPr>
        <w:t xml:space="preserve">"Some of the things Fay talks about are physically impossible," asserts Francis J. </w:t>
      </w:r>
      <w:proofErr w:type="spellStart"/>
      <w:r w:rsidRPr="00E552A8">
        <w:rPr>
          <w:u w:val="single"/>
          <w:lang w:eastAsia="ko-KR"/>
        </w:rPr>
        <w:t>Katulak</w:t>
      </w:r>
      <w:proofErr w:type="spellEnd"/>
      <w:r w:rsidRPr="00E552A8">
        <w:rPr>
          <w:u w:val="single"/>
          <w:lang w:eastAsia="ko-KR"/>
        </w:rPr>
        <w:t xml:space="preserve">, </w:t>
      </w:r>
      <w:r w:rsidRPr="00E552A8">
        <w:rPr>
          <w:sz w:val="14"/>
        </w:rPr>
        <w:t xml:space="preserve">who operates the LNG terminal in Everett for </w:t>
      </w:r>
      <w:proofErr w:type="spellStart"/>
      <w:r w:rsidRPr="00E552A8">
        <w:rPr>
          <w:sz w:val="14"/>
        </w:rPr>
        <w:t>Distrigas</w:t>
      </w:r>
      <w:proofErr w:type="spellEnd"/>
      <w:r w:rsidRPr="00E552A8">
        <w:rPr>
          <w:sz w:val="14"/>
        </w:rPr>
        <w:t xml:space="preserve"> of Massachusetts LLC, a subsidiary of Suez SA, a French company. Mr. </w:t>
      </w:r>
      <w:proofErr w:type="spellStart"/>
      <w:r w:rsidRPr="00E552A8">
        <w:rPr>
          <w:sz w:val="14"/>
        </w:rPr>
        <w:t>Katulak</w:t>
      </w:r>
      <w:proofErr w:type="spellEnd"/>
      <w:r w:rsidRPr="00E552A8">
        <w:rPr>
          <w:sz w:val="14"/>
        </w:rPr>
        <w:t>, a chemical engineer, says that</w:t>
      </w:r>
      <w:r w:rsidRPr="00E552A8">
        <w:rPr>
          <w:sz w:val="14"/>
          <w:lang w:eastAsia="ko-KR"/>
        </w:rPr>
        <w:t xml:space="preserve"> </w:t>
      </w:r>
      <w:r w:rsidRPr="00E552A8">
        <w:rPr>
          <w:u w:val="single"/>
          <w:lang w:eastAsia="ko-KR"/>
        </w:rPr>
        <w:t xml:space="preserve">Dr. Fay's calculations assume that the entire cargo </w:t>
      </w:r>
      <w:r w:rsidRPr="00E552A8">
        <w:rPr>
          <w:sz w:val="14"/>
        </w:rPr>
        <w:t>of a 900-foot LNG tanker spills</w:t>
      </w:r>
      <w:r w:rsidRPr="00E552A8">
        <w:rPr>
          <w:u w:val="single"/>
          <w:lang w:eastAsia="ko-KR"/>
        </w:rPr>
        <w:t xml:space="preserve"> into the water. But "it would take a </w:t>
      </w:r>
      <w:r w:rsidRPr="00E552A8">
        <w:rPr>
          <w:bCs/>
          <w:u w:val="single"/>
          <w:lang w:eastAsia="ko-KR"/>
        </w:rPr>
        <w:t xml:space="preserve">huge amount of explosives" </w:t>
      </w:r>
      <w:r w:rsidRPr="00E552A8">
        <w:rPr>
          <w:u w:val="single"/>
          <w:lang w:eastAsia="ko-KR"/>
        </w:rPr>
        <w:t xml:space="preserve">to achieve </w:t>
      </w:r>
      <w:r w:rsidRPr="00E552A8">
        <w:rPr>
          <w:sz w:val="14"/>
        </w:rPr>
        <w:t>that, he says, since</w:t>
      </w:r>
      <w:r w:rsidRPr="00E552A8">
        <w:rPr>
          <w:u w:val="single"/>
          <w:lang w:eastAsia="ko-KR"/>
        </w:rPr>
        <w:t xml:space="preserve"> the tankers contain </w:t>
      </w:r>
      <w:r w:rsidRPr="00E552A8">
        <w:rPr>
          <w:bCs/>
          <w:u w:val="single"/>
          <w:lang w:eastAsia="ko-KR"/>
        </w:rPr>
        <w:t>five separate compartments and have two hulls separated by 8 feet of protective materials.</w:t>
      </w:r>
      <w:r w:rsidRPr="00E552A8">
        <w:rPr>
          <w:sz w:val="14"/>
          <w:lang w:eastAsia="ko-KR"/>
        </w:rPr>
        <w:t xml:space="preserve"> </w:t>
      </w:r>
      <w:r w:rsidRPr="00E552A8">
        <w:rPr>
          <w:u w:val="single"/>
          <w:lang w:eastAsia="ko-KR"/>
        </w:rPr>
        <w:t xml:space="preserve">Mr. Robinson, the FERC official, says LNG won't explode </w:t>
      </w:r>
      <w:r w:rsidRPr="00E552A8">
        <w:rPr>
          <w:sz w:val="14"/>
        </w:rPr>
        <w:t>and won't burn</w:t>
      </w:r>
      <w:r w:rsidRPr="00E552A8">
        <w:rPr>
          <w:u w:val="single"/>
          <w:lang w:eastAsia="ko-KR"/>
        </w:rPr>
        <w:t xml:space="preserve"> in its liquid state</w:t>
      </w:r>
      <w:r w:rsidRPr="00E552A8">
        <w:rPr>
          <w:sz w:val="14"/>
        </w:rPr>
        <w:t>. In a spill,</w:t>
      </w:r>
      <w:r w:rsidRPr="00E552A8">
        <w:rPr>
          <w:u w:val="single"/>
          <w:lang w:eastAsia="ko-KR"/>
        </w:rPr>
        <w:t xml:space="preserve"> the product can be ignited, but only after it vaporizes </w:t>
      </w:r>
      <w:r w:rsidRPr="00E552A8">
        <w:rPr>
          <w:sz w:val="14"/>
        </w:rPr>
        <w:t>and combines with a mixture of air ranging from 5% to 15%.</w:t>
      </w:r>
      <w:r w:rsidRPr="00E552A8">
        <w:rPr>
          <w:u w:val="single"/>
          <w:lang w:eastAsia="ko-KR"/>
        </w:rPr>
        <w:t xml:space="preserve"> </w:t>
      </w:r>
      <w:r w:rsidRPr="00E552A8">
        <w:rPr>
          <w:sz w:val="14"/>
        </w:rPr>
        <w:t xml:space="preserve">Mixtures outside that range are either too lean or too rich to burn and </w:t>
      </w:r>
      <w:r w:rsidRPr="00E552A8">
        <w:rPr>
          <w:u w:val="single"/>
          <w:lang w:eastAsia="ko-KR"/>
        </w:rPr>
        <w:t xml:space="preserve">most of the gas, being lighter than air, </w:t>
      </w:r>
      <w:r w:rsidRPr="00E552A8">
        <w:rPr>
          <w:bCs/>
          <w:u w:val="single"/>
          <w:lang w:eastAsia="ko-KR"/>
        </w:rPr>
        <w:t>quickly dissipates.</w:t>
      </w:r>
      <w:r w:rsidRPr="00E552A8">
        <w:rPr>
          <w:sz w:val="14"/>
          <w:lang w:eastAsia="ko-KR"/>
        </w:rPr>
        <w:t xml:space="preserve"> </w:t>
      </w:r>
      <w:r w:rsidRPr="00E552A8">
        <w:rPr>
          <w:u w:val="single"/>
          <w:lang w:eastAsia="ko-KR"/>
        </w:rPr>
        <w:t xml:space="preserve">The resulting fire will be </w:t>
      </w:r>
      <w:r w:rsidRPr="00E552A8">
        <w:rPr>
          <w:sz w:val="14"/>
        </w:rPr>
        <w:t>of "very short duration," according to Mr. Robinson, who describes it as a "lazy flame" that burns</w:t>
      </w:r>
      <w:r w:rsidRPr="00E552A8">
        <w:rPr>
          <w:sz w:val="14"/>
          <w:lang w:eastAsia="ko-KR"/>
        </w:rPr>
        <w:t xml:space="preserve"> </w:t>
      </w:r>
      <w:r w:rsidRPr="00E552A8">
        <w:rPr>
          <w:u w:val="single"/>
          <w:lang w:eastAsia="ko-KR"/>
        </w:rPr>
        <w:t>less than five minutes</w:t>
      </w:r>
      <w:r w:rsidRPr="00E552A8">
        <w:rPr>
          <w:u w:val="single"/>
        </w:rPr>
        <w:t xml:space="preserve">. </w:t>
      </w:r>
      <w:r w:rsidRPr="00E552A8">
        <w:rPr>
          <w:sz w:val="14"/>
        </w:rPr>
        <w:t>So far, he says, government tests have been conducted on relatively small spills, but further studies are under way</w:t>
      </w:r>
      <w:r w:rsidRPr="00E552A8">
        <w:rPr>
          <w:b/>
          <w:sz w:val="14"/>
        </w:rPr>
        <w:t xml:space="preserve">. </w:t>
      </w:r>
      <w:r w:rsidRPr="00E552A8">
        <w:rPr>
          <w:sz w:val="14"/>
          <w:lang w:eastAsia="ko-KR"/>
        </w:rPr>
        <w:t xml:space="preserve">Dr. </w:t>
      </w:r>
      <w:r w:rsidRPr="00E552A8">
        <w:rPr>
          <w:u w:val="single"/>
          <w:lang w:eastAsia="ko-KR"/>
        </w:rPr>
        <w:t>Fay</w:t>
      </w:r>
      <w:r w:rsidRPr="00E552A8">
        <w:rPr>
          <w:sz w:val="14"/>
        </w:rPr>
        <w:t xml:space="preserve">, who still teaches an occasional course at MIT, </w:t>
      </w:r>
      <w:r w:rsidRPr="00E552A8">
        <w:rPr>
          <w:u w:val="single"/>
          <w:lang w:eastAsia="ko-KR"/>
        </w:rPr>
        <w:t xml:space="preserve">admits that some of the conclusions being reached by his disciples are exaggerated. "I think the </w:t>
      </w:r>
      <w:r w:rsidRPr="00E552A8">
        <w:rPr>
          <w:bCs/>
          <w:u w:val="single"/>
          <w:lang w:eastAsia="ko-KR"/>
        </w:rPr>
        <w:t>Hiroshima comparison is unfair</w:t>
      </w:r>
      <w:r w:rsidRPr="00E552A8">
        <w:rPr>
          <w:u w:val="single"/>
        </w:rPr>
        <w:t xml:space="preserve">," </w:t>
      </w:r>
      <w:r w:rsidRPr="00E552A8">
        <w:rPr>
          <w:sz w:val="14"/>
        </w:rPr>
        <w:t>he says, but he continues to assert that the heavily guarded LNG tankers are vulnerable to terrorist bomb boats as they move through the harbor. "It's easy to do. All you need is a 35-foot motorboat. You fill it up with two tons of ammonium nitrate, and you're in business</w:t>
      </w:r>
    </w:p>
    <w:p w:rsidR="00DE3008" w:rsidRDefault="00DE3008" w:rsidP="00DE3008"/>
    <w:p w:rsidR="00DE3008" w:rsidRDefault="00DE3008" w:rsidP="00DE3008">
      <w:pPr>
        <w:pStyle w:val="Heading2"/>
      </w:pPr>
      <w:r>
        <w:lastRenderedPageBreak/>
        <w:t>2nc bioterror defense</w:t>
      </w:r>
    </w:p>
    <w:p w:rsidR="00DE3008" w:rsidRPr="003D2130" w:rsidRDefault="00DE3008" w:rsidP="00DE3008">
      <w:pPr>
        <w:pStyle w:val="Heading4"/>
      </w:pPr>
      <w:r w:rsidRPr="003D2130">
        <w:t xml:space="preserve">Even if terrorists have bioweapons they can’t possibly disperse them </w:t>
      </w:r>
    </w:p>
    <w:p w:rsidR="00DE3008" w:rsidRPr="00A90EDD" w:rsidRDefault="00DE3008" w:rsidP="00DE3008">
      <w:pPr>
        <w:rPr>
          <w:sz w:val="18"/>
        </w:rPr>
      </w:pPr>
      <w:r w:rsidRPr="003D2130">
        <w:rPr>
          <w:b/>
        </w:rPr>
        <w:t xml:space="preserve">Smithson 05 </w:t>
      </w:r>
      <w:r w:rsidRPr="003D2130">
        <w:rPr>
          <w:rStyle w:val="NoSpacingChar"/>
        </w:rPr>
        <w:t>Amy E., PhD, project director for biological weapons at the Henry L. Stimson Center</w:t>
      </w:r>
      <w:proofErr w:type="gramStart"/>
      <w:r w:rsidRPr="003D2130">
        <w:rPr>
          <w:rStyle w:val="NoSpacingChar"/>
        </w:rPr>
        <w:t>.(</w:t>
      </w:r>
      <w:proofErr w:type="gramEnd"/>
      <w:r w:rsidRPr="003D2130">
        <w:rPr>
          <w:rStyle w:val="NoSpacingChar"/>
        </w:rPr>
        <w:t xml:space="preserve"> “Likelihood of Terrorists Acquiring and Using Chemical or Biological Weapons” </w:t>
      </w:r>
      <w:hyperlink r:id="rId54" w:history="1">
        <w:r w:rsidRPr="003D2130">
          <w:rPr>
            <w:rStyle w:val="Hyperlink"/>
            <w:sz w:val="18"/>
          </w:rPr>
          <w:t>http://www.stimson.org/cbw/?SN=CB2001121259) //KY</w:t>
        </w:r>
      </w:hyperlink>
    </w:p>
    <w:p w:rsidR="00DE3008" w:rsidRPr="00755B2A" w:rsidRDefault="00DE3008" w:rsidP="00DE3008">
      <w:r w:rsidRPr="003D2130">
        <w:rPr>
          <w:sz w:val="16"/>
        </w:rPr>
        <w:t>Terrorists cannot count on just filling the delivery system with agent, pointing the device, and flipping the switch to activate it. Facets</w:t>
      </w:r>
      <w:r w:rsidRPr="003D2130">
        <w:rPr>
          <w:u w:val="single"/>
        </w:rPr>
        <w:t xml:space="preserve"> that must be deciphered include</w:t>
      </w:r>
      <w:r w:rsidRPr="003D2130">
        <w:rPr>
          <w:rFonts w:ascii="Cambria" w:hAnsi="Cambria"/>
          <w:sz w:val="16"/>
        </w:rPr>
        <w:t xml:space="preserve"> </w:t>
      </w:r>
      <w:r w:rsidRPr="003D2130">
        <w:rPr>
          <w:rStyle w:val="NoSpacingChar"/>
          <w:rFonts w:ascii="Cambria" w:hAnsi="Cambria"/>
          <w:sz w:val="16"/>
        </w:rPr>
        <w:t>the</w:t>
      </w:r>
      <w:r w:rsidRPr="003D2130">
        <w:rPr>
          <w:rFonts w:ascii="Cambria" w:hAnsi="Cambria"/>
          <w:sz w:val="16"/>
        </w:rPr>
        <w:t xml:space="preserve"> </w:t>
      </w:r>
      <w:r w:rsidRPr="003D2130">
        <w:rPr>
          <w:u w:val="single"/>
        </w:rPr>
        <w:t>concentration of agent</w:t>
      </w:r>
      <w:r w:rsidRPr="003D2130">
        <w:rPr>
          <w:rFonts w:ascii="Cambria" w:hAnsi="Cambria"/>
          <w:sz w:val="16"/>
        </w:rPr>
        <w:t xml:space="preserve"> </w:t>
      </w:r>
      <w:r w:rsidRPr="003D2130">
        <w:rPr>
          <w:rStyle w:val="NoSpacingChar"/>
          <w:rFonts w:ascii="Cambria" w:hAnsi="Cambria"/>
          <w:sz w:val="16"/>
        </w:rPr>
        <w:t>in the delivery system,</w:t>
      </w:r>
      <w:r w:rsidRPr="003D2130">
        <w:rPr>
          <w:rFonts w:ascii="Cambria" w:hAnsi="Cambria"/>
          <w:sz w:val="16"/>
        </w:rPr>
        <w:t xml:space="preserve"> </w:t>
      </w:r>
      <w:r w:rsidRPr="003D2130">
        <w:rPr>
          <w:u w:val="single"/>
        </w:rPr>
        <w:t>the ways in which the delivery system degrades the potency of the agent</w:t>
      </w:r>
      <w:r w:rsidRPr="003D2130">
        <w:rPr>
          <w:rFonts w:ascii="Cambria" w:hAnsi="Cambria"/>
          <w:sz w:val="16"/>
        </w:rPr>
        <w:t xml:space="preserve">, </w:t>
      </w:r>
      <w:r w:rsidRPr="003D2130">
        <w:rPr>
          <w:rStyle w:val="NoSpacingChar"/>
          <w:rFonts w:ascii="Cambria" w:hAnsi="Cambria"/>
          <w:u w:val="single"/>
        </w:rPr>
        <w:t>and</w:t>
      </w:r>
      <w:r w:rsidRPr="003D2130">
        <w:rPr>
          <w:u w:val="single"/>
        </w:rPr>
        <w:t xml:space="preserve"> the right dosage to incapacitate or </w:t>
      </w:r>
      <w:r w:rsidRPr="003D2130">
        <w:rPr>
          <w:rStyle w:val="NoSpacingChar"/>
          <w:rFonts w:ascii="Cambria" w:hAnsi="Cambria"/>
          <w:sz w:val="24"/>
          <w:szCs w:val="24"/>
          <w:u w:val="single"/>
        </w:rPr>
        <w:t>kill</w:t>
      </w:r>
      <w:r w:rsidRPr="003D2130">
        <w:rPr>
          <w:rStyle w:val="NoSpacingChar"/>
          <w:rFonts w:ascii="Cambria" w:hAnsi="Cambria"/>
          <w:sz w:val="16"/>
        </w:rPr>
        <w:t xml:space="preserve"> human or animal targets. For open-air delivery, th</w:t>
      </w:r>
      <w:r w:rsidRPr="003D2130">
        <w:rPr>
          <w:rFonts w:ascii="Cambria" w:hAnsi="Cambria"/>
          <w:sz w:val="16"/>
        </w:rPr>
        <w:t xml:space="preserve">e </w:t>
      </w:r>
      <w:r w:rsidRPr="003D2130">
        <w:rPr>
          <w:u w:val="single"/>
        </w:rPr>
        <w:t xml:space="preserve">meteorological conditions must be taken into account. Biological agents have extreme sensitivity to sunlight, humidity, </w:t>
      </w:r>
      <w:proofErr w:type="gramStart"/>
      <w:r w:rsidRPr="003D2130">
        <w:rPr>
          <w:u w:val="single"/>
        </w:rPr>
        <w:t>pollutants</w:t>
      </w:r>
      <w:proofErr w:type="gramEnd"/>
      <w:r w:rsidRPr="003D2130">
        <w:rPr>
          <w:u w:val="single"/>
        </w:rPr>
        <w:t xml:space="preserve"> in the atmosphere, temperature, and </w:t>
      </w:r>
      <w:r w:rsidRPr="003D2130">
        <w:rPr>
          <w:sz w:val="16"/>
        </w:rPr>
        <w:t>even exposure to</w:t>
      </w:r>
      <w:r w:rsidRPr="003D2130">
        <w:rPr>
          <w:u w:val="single"/>
        </w:rPr>
        <w:t xml:space="preserve"> oxygen, all of which can kill the microbes</w:t>
      </w:r>
      <w:r w:rsidRPr="003D2130">
        <w:rPr>
          <w:rFonts w:ascii="Cambria" w:hAnsi="Cambria"/>
          <w:sz w:val="16"/>
        </w:rPr>
        <w:t xml:space="preserve">.  </w:t>
      </w:r>
      <w:r w:rsidRPr="003D2130">
        <w:rPr>
          <w:rStyle w:val="NoSpacingChar"/>
          <w:rFonts w:ascii="Cambria" w:hAnsi="Cambria"/>
          <w:sz w:val="16"/>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3D2130">
        <w:rPr>
          <w:rFonts w:ascii="Cambria" w:hAnsi="Cambria"/>
          <w:sz w:val="16"/>
        </w:rPr>
        <w:t xml:space="preserve"> </w:t>
      </w:r>
      <w:r w:rsidRPr="003D2130">
        <w:rPr>
          <w:u w:val="single"/>
        </w:rPr>
        <w:t>Drying an agent,</w:t>
      </w:r>
      <w:r w:rsidRPr="003D2130">
        <w:rPr>
          <w:rFonts w:ascii="Cambria" w:hAnsi="Cambria"/>
          <w:sz w:val="16"/>
        </w:rPr>
        <w:t xml:space="preserve"> however, </w:t>
      </w:r>
      <w:r w:rsidRPr="003D2130">
        <w:rPr>
          <w:u w:val="single"/>
        </w:rPr>
        <w:t xml:space="preserve">is done through a complex and challenging process that requires a sophistication of equipment and know-how that terrorist organizations are unlikely to possess. The alternative is to develop </w:t>
      </w:r>
      <w:proofErr w:type="gramStart"/>
      <w:r w:rsidRPr="003D2130">
        <w:rPr>
          <w:u w:val="single"/>
        </w:rPr>
        <w:t>a wet</w:t>
      </w:r>
      <w:proofErr w:type="gramEnd"/>
      <w:r w:rsidRPr="003D2130">
        <w:rPr>
          <w:u w:val="single"/>
        </w:rPr>
        <w:t xml:space="preserve"> slurry, </w:t>
      </w:r>
      <w:r w:rsidRPr="003D2130">
        <w:rPr>
          <w:rStyle w:val="NoSpacingChar"/>
          <w:rFonts w:ascii="Cambria" w:hAnsi="Cambria"/>
          <w:u w:val="single"/>
        </w:rPr>
        <w:t>which is</w:t>
      </w:r>
      <w:r w:rsidRPr="003D2130">
        <w:rPr>
          <w:rStyle w:val="NoSpacingChar"/>
          <w:rFonts w:ascii="Cambria" w:hAnsi="Cambria"/>
          <w:sz w:val="16"/>
        </w:rPr>
        <w:t xml:space="preserve"> much easier to produce but a</w:t>
      </w:r>
      <w:r w:rsidRPr="003D2130">
        <w:rPr>
          <w:rFonts w:ascii="Cambria" w:hAnsi="Cambria"/>
          <w:sz w:val="16"/>
        </w:rPr>
        <w:t xml:space="preserve"> </w:t>
      </w:r>
      <w:r w:rsidRPr="003D2130">
        <w:rPr>
          <w:u w:val="single"/>
        </w:rPr>
        <w:t>great deal harder to disperse effectively</w:t>
      </w:r>
      <w:r w:rsidRPr="003D2130">
        <w:rPr>
          <w:rStyle w:val="NoSpacingChar"/>
          <w:rFonts w:ascii="Cambria" w:hAnsi="Cambria"/>
          <w:sz w:val="16"/>
        </w:rPr>
        <w:t>. Wet slurries can clog sprayers and undergo mechanical stresses that can kill 95 percent or more of the microorganisms</w:t>
      </w:r>
    </w:p>
    <w:p w:rsidR="00DE3008" w:rsidRDefault="00DE3008" w:rsidP="00DE3008"/>
    <w:p w:rsidR="00DE3008" w:rsidRPr="00DE3008" w:rsidRDefault="00DE3008" w:rsidP="00DE3008"/>
    <w:p w:rsidR="00DE3008" w:rsidRPr="00DE3008" w:rsidRDefault="00DE3008" w:rsidP="00DE3008"/>
    <w:p w:rsidR="004C2EBA" w:rsidRPr="004C2EBA" w:rsidRDefault="004C2EBA" w:rsidP="004C2EBA"/>
    <w:p w:rsidR="009328F5" w:rsidRDefault="009328F5" w:rsidP="00DE3008">
      <w:pPr>
        <w:pStyle w:val="Heading1"/>
      </w:pPr>
      <w:proofErr w:type="gramStart"/>
      <w:r>
        <w:lastRenderedPageBreak/>
        <w:t>solvency</w:t>
      </w:r>
      <w:proofErr w:type="gramEnd"/>
      <w:r>
        <w:t xml:space="preserve"> </w:t>
      </w:r>
    </w:p>
    <w:p w:rsidR="009328F5" w:rsidRDefault="009328F5" w:rsidP="009328F5"/>
    <w:p w:rsidR="009328F5" w:rsidRPr="00E552A8" w:rsidRDefault="009328F5" w:rsidP="009328F5">
      <w:pPr>
        <w:pStyle w:val="Heading4"/>
      </w:pPr>
      <w:r w:rsidRPr="00E552A8">
        <w:t>5 years before any oil can be drilled</w:t>
      </w:r>
    </w:p>
    <w:p w:rsidR="009328F5" w:rsidRPr="00E552A8" w:rsidRDefault="009328F5" w:rsidP="009328F5">
      <w:pPr>
        <w:rPr>
          <w:sz w:val="16"/>
          <w:szCs w:val="16"/>
        </w:rPr>
      </w:pPr>
      <w:r w:rsidRPr="00E552A8">
        <w:rPr>
          <w:b/>
        </w:rPr>
        <w:t xml:space="preserve">CDA 11 </w:t>
      </w:r>
      <w:r w:rsidRPr="00E552A8">
        <w:rPr>
          <w:sz w:val="16"/>
          <w:szCs w:val="16"/>
        </w:rPr>
        <w:t xml:space="preserve">independent, non-profit think tank *citing Jorge </w:t>
      </w:r>
      <w:proofErr w:type="spellStart"/>
      <w:r w:rsidRPr="00E552A8">
        <w:rPr>
          <w:sz w:val="16"/>
          <w:szCs w:val="16"/>
        </w:rPr>
        <w:t>Pinon</w:t>
      </w:r>
      <w:proofErr w:type="spellEnd"/>
      <w:r w:rsidRPr="00E552A8">
        <w:rPr>
          <w:sz w:val="16"/>
          <w:szCs w:val="16"/>
        </w:rPr>
        <w:t xml:space="preserve"> a visiting research fellow at the Latin American and Caribbean Center’s Cuban Research Institute at FIU (Center for Democracy in the Americas, 2011, “As Cuba plans to drill in the Gulf of Mexico, U.S. policy poses needless risks to our national interest” </w:t>
      </w:r>
      <w:hyperlink r:id="rId55" w:history="1">
        <w:r w:rsidRPr="00E552A8">
          <w:rPr>
            <w:sz w:val="16"/>
            <w:szCs w:val="16"/>
          </w:rPr>
          <w:t>http://democracyinamericas.org/pdfs/Cuba_Drilling_and_US_Policy.pdf</w:t>
        </w:r>
      </w:hyperlink>
      <w:r w:rsidRPr="00E552A8">
        <w:rPr>
          <w:sz w:val="16"/>
          <w:szCs w:val="16"/>
        </w:rPr>
        <w:t>) //KY</w:t>
      </w:r>
    </w:p>
    <w:p w:rsidR="009328F5" w:rsidRDefault="009328F5" w:rsidP="009328F5">
      <w:pPr>
        <w:rPr>
          <w:sz w:val="16"/>
        </w:rPr>
      </w:pPr>
      <w:r w:rsidRPr="00E552A8">
        <w:rPr>
          <w:sz w:val="16"/>
        </w:rPr>
        <w:t xml:space="preserve">As Jorge </w:t>
      </w:r>
      <w:proofErr w:type="spellStart"/>
      <w:r w:rsidRPr="00E552A8">
        <w:rPr>
          <w:bCs/>
          <w:u w:val="single"/>
        </w:rPr>
        <w:t>Piñon</w:t>
      </w:r>
      <w:proofErr w:type="spellEnd"/>
      <w:r w:rsidRPr="00E552A8">
        <w:rPr>
          <w:bCs/>
          <w:u w:val="single"/>
        </w:rPr>
        <w:t xml:space="preserve"> testified before Congress, “If Cuba’s undiscovered reserves are proven, it would take</w:t>
      </w:r>
      <w:r w:rsidRPr="00E552A8">
        <w:rPr>
          <w:sz w:val="16"/>
        </w:rPr>
        <w:t xml:space="preserve"> between three and </w:t>
      </w:r>
      <w:r w:rsidRPr="00E552A8">
        <w:rPr>
          <w:bCs/>
          <w:u w:val="single"/>
        </w:rPr>
        <w:t>five years for their development, and production vo</w:t>
      </w:r>
      <w:r w:rsidRPr="00E552A8">
        <w:rPr>
          <w:sz w:val="16"/>
        </w:rPr>
        <w:t xml:space="preserve">lumes </w:t>
      </w:r>
      <w:r w:rsidRPr="00E552A8">
        <w:rPr>
          <w:bCs/>
          <w:u w:val="single"/>
        </w:rPr>
        <w:t>would have to reach a level of over 200,000 barrel</w:t>
      </w:r>
      <w:r w:rsidRPr="00E552A8">
        <w:rPr>
          <w:sz w:val="16"/>
        </w:rPr>
        <w:t xml:space="preserve">s per day </w:t>
      </w:r>
      <w:r w:rsidRPr="00E552A8">
        <w:rPr>
          <w:bCs/>
          <w:u w:val="single"/>
        </w:rPr>
        <w:t>to have the same economic benefit a</w:t>
      </w:r>
      <w:r w:rsidRPr="00E552A8">
        <w:rPr>
          <w:sz w:val="16"/>
        </w:rPr>
        <w:t xml:space="preserve">s that </w:t>
      </w:r>
      <w:r w:rsidRPr="00E552A8">
        <w:rPr>
          <w:bCs/>
          <w:u w:val="single"/>
        </w:rPr>
        <w:t xml:space="preserve">derived </w:t>
      </w:r>
      <w:r w:rsidRPr="00E552A8">
        <w:rPr>
          <w:sz w:val="16"/>
        </w:rPr>
        <w:t xml:space="preserve">today </w:t>
      </w:r>
      <w:r w:rsidRPr="00E552A8">
        <w:rPr>
          <w:bCs/>
          <w:u w:val="single"/>
        </w:rPr>
        <w:t>from Venezuela’s</w:t>
      </w:r>
      <w:r w:rsidRPr="00E552A8">
        <w:rPr>
          <w:sz w:val="16"/>
        </w:rPr>
        <w:t xml:space="preserve"> oil </w:t>
      </w:r>
      <w:r w:rsidRPr="00E552A8">
        <w:rPr>
          <w:bCs/>
          <w:u w:val="single"/>
        </w:rPr>
        <w:t>subsidies.”3</w:t>
      </w:r>
      <w:r w:rsidRPr="00E552A8">
        <w:rPr>
          <w:sz w:val="16"/>
        </w:rPr>
        <w:t xml:space="preserve">3 Were this threshold met, Cuba would no longer be dependent on Venezuela to provide it with subsidized shipments of oil. It would be energy independent. Lisa </w:t>
      </w:r>
      <w:proofErr w:type="spellStart"/>
      <w:r w:rsidRPr="00E552A8">
        <w:rPr>
          <w:sz w:val="16"/>
        </w:rPr>
        <w:t>Margonelli</w:t>
      </w:r>
      <w:proofErr w:type="spellEnd"/>
      <w:r w:rsidRPr="00E552A8">
        <w:rPr>
          <w:sz w:val="16"/>
        </w:rPr>
        <w:t xml:space="preserve"> takes note of the fears about Venezuela and China operating in the region and establishing spheres of influence near the U.S. In light of these fears, she says “We won’t be acting on our own interests if we tighten the screws and pursue a policy that drives out everyone except Venezuela and China.”34 </w:t>
      </w:r>
    </w:p>
    <w:p w:rsidR="009328F5" w:rsidRPr="009328F5" w:rsidRDefault="009328F5" w:rsidP="009328F5"/>
    <w:p w:rsidR="009328F5" w:rsidRDefault="009328F5" w:rsidP="00DE3008">
      <w:pPr>
        <w:pStyle w:val="Heading1"/>
      </w:pPr>
      <w:proofErr w:type="gramStart"/>
      <w:r>
        <w:lastRenderedPageBreak/>
        <w:t>at</w:t>
      </w:r>
      <w:proofErr w:type="gramEnd"/>
      <w:r>
        <w:t xml:space="preserve"> add-ons</w:t>
      </w:r>
    </w:p>
    <w:p w:rsidR="009328F5" w:rsidRPr="009328F5" w:rsidRDefault="009328F5" w:rsidP="009328F5"/>
    <w:p w:rsidR="009328F5" w:rsidRDefault="009328F5" w:rsidP="009328F5">
      <w:pPr>
        <w:pStyle w:val="Heading3"/>
      </w:pPr>
      <w:proofErr w:type="gramStart"/>
      <w:r>
        <w:lastRenderedPageBreak/>
        <w:t>at</w:t>
      </w:r>
      <w:proofErr w:type="gramEnd"/>
      <w:r>
        <w:t xml:space="preserve"> drug cartels add-on</w:t>
      </w:r>
    </w:p>
    <w:p w:rsidR="009328F5" w:rsidRDefault="009328F5" w:rsidP="009328F5">
      <w:pPr>
        <w:pStyle w:val="Heading4"/>
      </w:pPr>
      <w:r>
        <w:t>The US and Cuba successfully cooperate on drugs already, and Cuba’s not key to cartels</w:t>
      </w:r>
    </w:p>
    <w:p w:rsidR="009328F5" w:rsidRPr="00F7342B" w:rsidRDefault="009328F5" w:rsidP="009328F5">
      <w:pPr>
        <w:rPr>
          <w:sz w:val="16"/>
          <w:szCs w:val="16"/>
        </w:rPr>
      </w:pPr>
      <w:r w:rsidRPr="00F7342B">
        <w:rPr>
          <w:b/>
        </w:rPr>
        <w:t>Ramsey 12</w:t>
      </w:r>
      <w:r w:rsidRPr="00F7342B">
        <w:rPr>
          <w:sz w:val="16"/>
          <w:szCs w:val="16"/>
        </w:rPr>
        <w:t xml:space="preserve"> writer for Insight – Organized Crime in the Americas, which provides research, analysis, and investigation of the criminal world throughout the region (Geoffrey, "Drug Fight Builds US-Cuba Bridges," 2/2/12, </w:t>
      </w:r>
      <w:r w:rsidRPr="00784D19">
        <w:rPr>
          <w:sz w:val="16"/>
          <w:szCs w:val="16"/>
        </w:rPr>
        <w:t>http://www.insightcrime.org/news-analysis/drug-fight-builds-us-cuba-bridges</w:t>
      </w:r>
      <w:r w:rsidRPr="00F7342B">
        <w:rPr>
          <w:sz w:val="16"/>
          <w:szCs w:val="16"/>
        </w:rPr>
        <w:t>)//AM</w:t>
      </w:r>
    </w:p>
    <w:p w:rsidR="009328F5" w:rsidRPr="00F7342B" w:rsidRDefault="009328F5" w:rsidP="009328F5"/>
    <w:p w:rsidR="009328F5" w:rsidRDefault="009328F5" w:rsidP="009328F5">
      <w:pPr>
        <w:rPr>
          <w:sz w:val="16"/>
          <w:szCs w:val="16"/>
        </w:rPr>
      </w:pPr>
      <w:r w:rsidRPr="00F7342B">
        <w:rPr>
          <w:sz w:val="16"/>
          <w:szCs w:val="16"/>
        </w:rPr>
        <w:t xml:space="preserve">Ultimately, it should be noted that </w:t>
      </w:r>
      <w:r w:rsidRPr="00F7342B">
        <w:rPr>
          <w:rStyle w:val="StyleBoldUnderline"/>
        </w:rPr>
        <w:t>the amount of drugs that pass through Cuba on their way to the United States pales in comparison to the country’s Caribbean neighbors</w:t>
      </w:r>
      <w:r w:rsidRPr="00F7342B">
        <w:rPr>
          <w:sz w:val="16"/>
          <w:szCs w:val="16"/>
        </w:rPr>
        <w:t xml:space="preserve">, such as Jamaica and the Dominican Republic. For one thing, </w:t>
      </w:r>
      <w:r w:rsidRPr="00F7342B">
        <w:rPr>
          <w:rStyle w:val="StyleBoldUnderline"/>
        </w:rPr>
        <w:t>the 50-year-old embargo makes it very difficult for drug smugglers to bring their product into the US. Additionally, drug trafficking is one of the rare issues in which Cuban and American officials cooperate</w:t>
      </w:r>
      <w:r w:rsidRPr="00F7342B">
        <w:rPr>
          <w:sz w:val="16"/>
          <w:szCs w:val="16"/>
        </w:rPr>
        <w:t xml:space="preserve">. As </w:t>
      </w:r>
      <w:hyperlink r:id="rId56" w:history="1">
        <w:proofErr w:type="spellStart"/>
        <w:r w:rsidRPr="00F7342B">
          <w:rPr>
            <w:rStyle w:val="Hyperlink"/>
          </w:rPr>
          <w:t>InSight</w:t>
        </w:r>
        <w:proofErr w:type="spellEnd"/>
        <w:r w:rsidRPr="00F7342B">
          <w:rPr>
            <w:rStyle w:val="Hyperlink"/>
          </w:rPr>
          <w:t xml:space="preserve"> Crime has reported</w:t>
        </w:r>
      </w:hyperlink>
      <w:r w:rsidRPr="00F7342B">
        <w:rPr>
          <w:sz w:val="16"/>
          <w:szCs w:val="16"/>
        </w:rPr>
        <w:t xml:space="preserve">, the US Interests Section in </w:t>
      </w:r>
      <w:r w:rsidRPr="00F7342B">
        <w:rPr>
          <w:rStyle w:val="StyleBoldUnderline"/>
        </w:rPr>
        <w:t>Havana has a Coast Guard representative</w:t>
      </w:r>
      <w:r w:rsidRPr="00F7342B">
        <w:rPr>
          <w:sz w:val="16"/>
          <w:szCs w:val="16"/>
        </w:rPr>
        <w:t xml:space="preserve"> in Havana, </w:t>
      </w:r>
      <w:r w:rsidRPr="00F7342B">
        <w:rPr>
          <w:rStyle w:val="StyleBoldUnderline"/>
        </w:rPr>
        <w:t xml:space="preserve">and leaked diplomatic cables reveal </w:t>
      </w:r>
      <w:r w:rsidRPr="00F7342B">
        <w:rPr>
          <w:sz w:val="16"/>
          <w:szCs w:val="16"/>
        </w:rPr>
        <w:t xml:space="preserve">a level of </w:t>
      </w:r>
      <w:r w:rsidRPr="00F7342B">
        <w:rPr>
          <w:rStyle w:val="StyleBoldUnderline"/>
        </w:rPr>
        <w:t>engagement between the official and</w:t>
      </w:r>
      <w:r w:rsidRPr="00F7342B">
        <w:rPr>
          <w:sz w:val="16"/>
          <w:szCs w:val="16"/>
        </w:rPr>
        <w:t xml:space="preserve"> his counterparts in </w:t>
      </w:r>
      <w:r w:rsidRPr="00F7342B">
        <w:rPr>
          <w:rStyle w:val="StyleBoldUnderline"/>
        </w:rPr>
        <w:t>the Cuban Ministry of Interior</w:t>
      </w:r>
      <w:r w:rsidRPr="00F7342B">
        <w:rPr>
          <w:sz w:val="16"/>
          <w:szCs w:val="16"/>
        </w:rPr>
        <w:t xml:space="preserve"> (MININT) </w:t>
      </w:r>
      <w:r w:rsidRPr="00F7342B">
        <w:rPr>
          <w:rStyle w:val="StyleBoldUnderline"/>
        </w:rPr>
        <w:t>on the issue of drug flights</w:t>
      </w:r>
      <w:r w:rsidRPr="00F7342B">
        <w:rPr>
          <w:sz w:val="16"/>
          <w:szCs w:val="16"/>
        </w:rPr>
        <w:t xml:space="preserve"> from Jamaica.</w:t>
      </w:r>
      <w:r w:rsidRPr="00F7342B">
        <w:rPr>
          <w:sz w:val="12"/>
        </w:rPr>
        <w:t xml:space="preserve">¶ </w:t>
      </w:r>
      <w:r w:rsidRPr="00F7342B">
        <w:rPr>
          <w:rStyle w:val="StyleBoldUnderline"/>
        </w:rPr>
        <w:t>This cooperation seems to be having an effect on US-Cuba relations</w:t>
      </w:r>
      <w:r w:rsidRPr="00F7342B">
        <w:rPr>
          <w:sz w:val="16"/>
          <w:szCs w:val="16"/>
        </w:rPr>
        <w:t xml:space="preserve">, at least as they relate to crime. While State Department officials under President Ronald Reagan publicly accused Fidel Castro of </w:t>
      </w:r>
      <w:hyperlink r:id="rId57" w:history="1">
        <w:r w:rsidRPr="00F7342B">
          <w:rPr>
            <w:rStyle w:val="Hyperlink"/>
          </w:rPr>
          <w:t>attempting to traffic drugs in order to boost the Cuban economy</w:t>
        </w:r>
      </w:hyperlink>
      <w:r w:rsidRPr="00F7342B">
        <w:rPr>
          <w:sz w:val="16"/>
          <w:szCs w:val="16"/>
        </w:rPr>
        <w:t xml:space="preserve">, the State Department’s 2011 </w:t>
      </w:r>
      <w:hyperlink r:id="rId58" w:anchor="cuba" w:history="1">
        <w:r w:rsidRPr="00F7342B">
          <w:rPr>
            <w:rStyle w:val="Hyperlink"/>
          </w:rPr>
          <w:t>International Narcotics Control Strategy Report</w:t>
        </w:r>
      </w:hyperlink>
      <w:r w:rsidRPr="00F7342B">
        <w:rPr>
          <w:sz w:val="16"/>
          <w:szCs w:val="16"/>
        </w:rPr>
        <w:t xml:space="preserve"> (</w:t>
      </w:r>
      <w:r w:rsidRPr="00F7342B">
        <w:rPr>
          <w:rStyle w:val="StyleBoldUnderline"/>
        </w:rPr>
        <w:t>INCSR)</w:t>
      </w:r>
      <w:r w:rsidRPr="00F7342B">
        <w:rPr>
          <w:sz w:val="16"/>
          <w:szCs w:val="16"/>
        </w:rPr>
        <w:t xml:space="preserve"> </w:t>
      </w:r>
      <w:r w:rsidRPr="00F7342B">
        <w:rPr>
          <w:rStyle w:val="StyleBoldUnderline"/>
        </w:rPr>
        <w:t>acknowledges</w:t>
      </w:r>
      <w:r w:rsidRPr="00F7342B">
        <w:rPr>
          <w:sz w:val="16"/>
          <w:szCs w:val="16"/>
        </w:rPr>
        <w:t xml:space="preserve"> that </w:t>
      </w:r>
      <w:r w:rsidRPr="00F7342B">
        <w:rPr>
          <w:rStyle w:val="StyleBoldUnderline"/>
        </w:rPr>
        <w:t>the Cuban authorities have made major inroads against the drug trade</w:t>
      </w:r>
      <w:r w:rsidRPr="00F7342B">
        <w:rPr>
          <w:sz w:val="16"/>
          <w:szCs w:val="16"/>
        </w:rPr>
        <w:t xml:space="preserve">. In a rare note of praise for the Castro government, it notes that “Cuba’s </w:t>
      </w:r>
      <w:proofErr w:type="spellStart"/>
      <w:r w:rsidRPr="00F7342B">
        <w:rPr>
          <w:sz w:val="16"/>
          <w:szCs w:val="16"/>
        </w:rPr>
        <w:t>counternarcotics</w:t>
      </w:r>
      <w:proofErr w:type="spellEnd"/>
      <w:r w:rsidRPr="00F7342B">
        <w:rPr>
          <w:sz w:val="16"/>
          <w:szCs w:val="16"/>
        </w:rPr>
        <w:t xml:space="preserve"> efforts have prevented illegal narcotics trafficking from having a significant impact on the island.”</w:t>
      </w:r>
    </w:p>
    <w:p w:rsidR="009328F5" w:rsidRPr="00775736" w:rsidRDefault="009328F5" w:rsidP="009328F5">
      <w:pPr>
        <w:rPr>
          <w:sz w:val="16"/>
          <w:szCs w:val="16"/>
        </w:rPr>
      </w:pPr>
    </w:p>
    <w:p w:rsidR="0095045F" w:rsidRDefault="0095045F" w:rsidP="00DE3008">
      <w:pPr>
        <w:pStyle w:val="Heading1"/>
      </w:pPr>
      <w:proofErr w:type="gramStart"/>
      <w:r>
        <w:lastRenderedPageBreak/>
        <w:t>off</w:t>
      </w:r>
      <w:proofErr w:type="gramEnd"/>
      <w:r>
        <w:t xml:space="preserve"> case</w:t>
      </w:r>
    </w:p>
    <w:p w:rsidR="00480A9B" w:rsidRDefault="00480A9B" w:rsidP="00DE3008">
      <w:pPr>
        <w:pStyle w:val="Heading2"/>
      </w:pPr>
      <w:proofErr w:type="gramStart"/>
      <w:r>
        <w:lastRenderedPageBreak/>
        <w:t>politics</w:t>
      </w:r>
      <w:proofErr w:type="gramEnd"/>
      <w:r>
        <w:t xml:space="preserve"> link</w:t>
      </w:r>
      <w:r w:rsidR="00B04DEA">
        <w:t>s</w:t>
      </w:r>
    </w:p>
    <w:p w:rsidR="00413530" w:rsidRPr="00413530" w:rsidRDefault="00413530" w:rsidP="00413530">
      <w:pPr>
        <w:pStyle w:val="Heading4"/>
        <w:rPr>
          <w:b w:val="0"/>
          <w:sz w:val="16"/>
          <w:szCs w:val="16"/>
        </w:rPr>
      </w:pPr>
      <w:bookmarkStart w:id="4" w:name="_GoBack"/>
      <w:r w:rsidRPr="009758C1">
        <w:br/>
      </w:r>
      <w:r>
        <w:t>Offshore drilling kills political capital</w:t>
      </w:r>
      <w:r w:rsidRPr="00DD2AF6">
        <w:t xml:space="preserve"> – alienates </w:t>
      </w:r>
      <w:r>
        <w:t>democrats</w:t>
      </w:r>
      <w:r w:rsidRPr="00DD2AF6">
        <w:t xml:space="preserve"> and environmental lobby and GOP and industry complain no matter what</w:t>
      </w:r>
      <w:r w:rsidRPr="00DD2AF6">
        <w:br/>
        <w:t>Hobson 12</w:t>
      </w:r>
      <w:r>
        <w:t xml:space="preserve"> </w:t>
      </w:r>
      <w:r w:rsidRPr="00413530">
        <w:rPr>
          <w:b w:val="0"/>
          <w:sz w:val="16"/>
          <w:szCs w:val="16"/>
        </w:rPr>
        <w:t xml:space="preserve">– </w:t>
      </w:r>
      <w:proofErr w:type="spellStart"/>
      <w:r w:rsidRPr="00413530">
        <w:rPr>
          <w:b w:val="0"/>
          <w:sz w:val="16"/>
          <w:szCs w:val="16"/>
        </w:rPr>
        <w:t>EandE</w:t>
      </w:r>
      <w:proofErr w:type="spellEnd"/>
      <w:r w:rsidRPr="00413530">
        <w:rPr>
          <w:b w:val="0"/>
          <w:sz w:val="16"/>
          <w:szCs w:val="16"/>
        </w:rPr>
        <w:t xml:space="preserve"> reporter, </w:t>
      </w:r>
      <w:proofErr w:type="spellStart"/>
      <w:r w:rsidRPr="00413530">
        <w:rPr>
          <w:b w:val="0"/>
          <w:sz w:val="16"/>
          <w:szCs w:val="16"/>
        </w:rPr>
        <w:t>EnergyWire</w:t>
      </w:r>
      <w:proofErr w:type="spellEnd"/>
      <w:r w:rsidRPr="00413530">
        <w:rPr>
          <w:b w:val="0"/>
          <w:sz w:val="16"/>
          <w:szCs w:val="16"/>
        </w:rPr>
        <w:t xml:space="preserve"> (Margaret </w:t>
      </w:r>
      <w:proofErr w:type="spellStart"/>
      <w:r w:rsidRPr="00413530">
        <w:rPr>
          <w:b w:val="0"/>
          <w:sz w:val="16"/>
          <w:szCs w:val="16"/>
        </w:rPr>
        <w:t>Kriz</w:t>
      </w:r>
      <w:proofErr w:type="spellEnd"/>
      <w:r w:rsidRPr="00413530">
        <w:rPr>
          <w:b w:val="0"/>
          <w:sz w:val="16"/>
          <w:szCs w:val="16"/>
        </w:rPr>
        <w:t>, “Obama's development plans gain little political traction in years since Gulf spill,” EE News, Wednesday, April 18, 2012</w:t>
      </w:r>
      <w:r w:rsidRPr="00413530">
        <w:rPr>
          <w:b w:val="0"/>
          <w:sz w:val="16"/>
          <w:szCs w:val="16"/>
        </w:rPr>
        <w:br/>
        <w:t>http://www.eenews.net/public/energywire/2012/04/18/1)//Bwang</w:t>
      </w:r>
      <w:r w:rsidRPr="00413530">
        <w:rPr>
          <w:b w:val="0"/>
          <w:sz w:val="16"/>
          <w:szCs w:val="16"/>
        </w:rPr>
        <w:br/>
      </w:r>
    </w:p>
    <w:p w:rsidR="00413530" w:rsidRPr="00413530" w:rsidRDefault="00413530" w:rsidP="00413530">
      <w:pPr>
        <w:rPr>
          <w:sz w:val="16"/>
        </w:rPr>
      </w:pPr>
      <w:r w:rsidRPr="00DD2AF6">
        <w:rPr>
          <w:u w:val="single"/>
        </w:rPr>
        <w:t xml:space="preserve">President </w:t>
      </w:r>
      <w:r w:rsidRPr="00E978DB">
        <w:rPr>
          <w:highlight w:val="green"/>
          <w:u w:val="single"/>
        </w:rPr>
        <w:t>Obama is embracing</w:t>
      </w:r>
      <w:r w:rsidRPr="00DD2AF6">
        <w:rPr>
          <w:u w:val="single"/>
        </w:rPr>
        <w:t xml:space="preserve"> the </w:t>
      </w:r>
      <w:r w:rsidRPr="00E978DB">
        <w:rPr>
          <w:highlight w:val="green"/>
          <w:u w:val="single"/>
        </w:rPr>
        <w:t>offshore oil</w:t>
      </w:r>
      <w:r w:rsidRPr="00DD2AF6">
        <w:rPr>
          <w:u w:val="single"/>
        </w:rPr>
        <w:t xml:space="preserve"> and gas development policies</w:t>
      </w:r>
      <w:r w:rsidRPr="00DD2AF6">
        <w:rPr>
          <w:sz w:val="16"/>
        </w:rPr>
        <w:t xml:space="preserve"> he proposed in early 2010 but were sidelined in the shadow of the </w:t>
      </w:r>
      <w:proofErr w:type="spellStart"/>
      <w:r w:rsidRPr="00DD2AF6">
        <w:rPr>
          <w:sz w:val="16"/>
        </w:rPr>
        <w:t>Deepwater</w:t>
      </w:r>
      <w:proofErr w:type="spellEnd"/>
      <w:r w:rsidRPr="00DD2AF6">
        <w:rPr>
          <w:sz w:val="16"/>
        </w:rPr>
        <w:t xml:space="preserve"> Horizon oil spill.</w:t>
      </w:r>
      <w:r w:rsidRPr="00B52E6F">
        <w:rPr>
          <w:sz w:val="12"/>
        </w:rPr>
        <w:t xml:space="preserve">¶ </w:t>
      </w:r>
      <w:r w:rsidRPr="00DD2AF6">
        <w:rPr>
          <w:sz w:val="16"/>
        </w:rPr>
        <w:t xml:space="preserve">Two years </w:t>
      </w:r>
      <w:r w:rsidRPr="009C0147">
        <w:rPr>
          <w:u w:val="single"/>
        </w:rPr>
        <w:t>after the BP</w:t>
      </w:r>
      <w:r w:rsidRPr="00DD2AF6">
        <w:rPr>
          <w:sz w:val="16"/>
        </w:rPr>
        <w:t xml:space="preserve"> PLC oil rig </w:t>
      </w:r>
      <w:r w:rsidRPr="009C0147">
        <w:rPr>
          <w:u w:val="single"/>
        </w:rPr>
        <w:t>exploded, killing 11 people and causing the worst oil spill in U.S. history, Obama's</w:t>
      </w:r>
      <w:r w:rsidRPr="00DD2AF6">
        <w:rPr>
          <w:sz w:val="16"/>
        </w:rPr>
        <w:t xml:space="preserve"> "all of the above" </w:t>
      </w:r>
      <w:r w:rsidRPr="009C0147">
        <w:rPr>
          <w:u w:val="single"/>
        </w:rPr>
        <w:t>energy policy includes offshore drilling provisions</w:t>
      </w:r>
      <w:r w:rsidRPr="00DD2AF6">
        <w:rPr>
          <w:sz w:val="16"/>
        </w:rPr>
        <w:t xml:space="preserve"> that are nearly identical to his aggressive March 2010 drilling plan.</w:t>
      </w:r>
      <w:r w:rsidRPr="00B52E6F">
        <w:rPr>
          <w:sz w:val="12"/>
        </w:rPr>
        <w:t xml:space="preserve">¶ </w:t>
      </w:r>
      <w:r w:rsidRPr="00DD2AF6">
        <w:rPr>
          <w:sz w:val="16"/>
        </w:rPr>
        <w:t>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w:t>
      </w:r>
      <w:r w:rsidRPr="00B52E6F">
        <w:rPr>
          <w:sz w:val="12"/>
        </w:rPr>
        <w:t xml:space="preserve">¶ </w:t>
      </w:r>
      <w:r w:rsidRPr="00DD2AF6">
        <w:rPr>
          <w:sz w:val="16"/>
        </w:rPr>
        <w:t>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w:t>
      </w:r>
      <w:r w:rsidRPr="00B52E6F">
        <w:rPr>
          <w:sz w:val="12"/>
        </w:rPr>
        <w:t xml:space="preserve">¶ </w:t>
      </w:r>
      <w:r w:rsidRPr="00DD2AF6">
        <w:rPr>
          <w:sz w:val="16"/>
        </w:rPr>
        <w:t>That report criticized Congress for failing to adopt new oil spill safety laws but praised the Interior Department and industry for making progress in improving offshore oil development safety, environmental protection and oil spill preparation.</w:t>
      </w:r>
      <w:r w:rsidRPr="00B52E6F">
        <w:rPr>
          <w:sz w:val="12"/>
        </w:rPr>
        <w:t xml:space="preserve">¶ </w:t>
      </w:r>
      <w:r w:rsidRPr="00DD2AF6">
        <w:rPr>
          <w:sz w:val="16"/>
        </w:rPr>
        <w:t>An environmental group was less complimentary. A report yesterday by Oceana charged that the measures adopted by government and industry are "woefully inadequate."</w:t>
      </w:r>
      <w:r w:rsidRPr="00B52E6F">
        <w:rPr>
          <w:sz w:val="12"/>
        </w:rPr>
        <w:t xml:space="preserve">¶ </w:t>
      </w:r>
      <w:proofErr w:type="gramStart"/>
      <w:r w:rsidRPr="00DD2AF6">
        <w:rPr>
          <w:sz w:val="16"/>
        </w:rPr>
        <w:t>As</w:t>
      </w:r>
      <w:proofErr w:type="gramEnd"/>
      <w:r w:rsidRPr="00DD2AF6">
        <w:rPr>
          <w:sz w:val="16"/>
        </w:rPr>
        <w:t xml:space="preserve"> the 2012 presidential campaign heats up and gasoline prices remain stuck near $4 per gallon, </w:t>
      </w:r>
      <w:r w:rsidRPr="00E978DB">
        <w:rPr>
          <w:b/>
          <w:highlight w:val="green"/>
          <w:u w:val="single"/>
        </w:rPr>
        <w:t>Obama's offshore oil development policies aren't winning him</w:t>
      </w:r>
      <w:r w:rsidRPr="009C0147">
        <w:rPr>
          <w:b/>
          <w:u w:val="single"/>
        </w:rPr>
        <w:t xml:space="preserve"> any </w:t>
      </w:r>
      <w:r w:rsidRPr="00E978DB">
        <w:rPr>
          <w:b/>
          <w:highlight w:val="green"/>
          <w:u w:val="single"/>
        </w:rPr>
        <w:t>political capital</w:t>
      </w:r>
      <w:r w:rsidRPr="009C0147">
        <w:rPr>
          <w:b/>
          <w:u w:val="single"/>
        </w:rPr>
        <w:t xml:space="preserve">. </w:t>
      </w:r>
      <w:r w:rsidRPr="00E978DB">
        <w:rPr>
          <w:highlight w:val="green"/>
          <w:u w:val="single"/>
        </w:rPr>
        <w:t>The environmental community hates the drilling</w:t>
      </w:r>
      <w:r w:rsidRPr="009C0147">
        <w:rPr>
          <w:u w:val="single"/>
        </w:rPr>
        <w:t xml:space="preserve"> proposals. The </w:t>
      </w:r>
      <w:r w:rsidRPr="00E978DB">
        <w:rPr>
          <w:highlight w:val="green"/>
          <w:u w:val="single"/>
        </w:rPr>
        <w:t>Republicans</w:t>
      </w:r>
      <w:r w:rsidRPr="00DD2AF6">
        <w:rPr>
          <w:sz w:val="16"/>
        </w:rPr>
        <w:t xml:space="preserve"> and oil industry officials </w:t>
      </w:r>
      <w:r w:rsidRPr="00E978DB">
        <w:rPr>
          <w:highlight w:val="green"/>
          <w:u w:val="single"/>
        </w:rPr>
        <w:t>complain</w:t>
      </w:r>
      <w:r w:rsidRPr="009C0147">
        <w:rPr>
          <w:u w:val="single"/>
        </w:rPr>
        <w:t xml:space="preserve"> that the White House hasn't gone far enough. And independent</w:t>
      </w:r>
      <w:r w:rsidRPr="00DD2AF6">
        <w:rPr>
          <w:sz w:val="16"/>
        </w:rPr>
        <w:t xml:space="preserve"> voters </w:t>
      </w:r>
      <w:r w:rsidRPr="009C0147">
        <w:rPr>
          <w:u w:val="single"/>
        </w:rPr>
        <w:t>are confused by the president's rhetoric.</w:t>
      </w:r>
      <w:r w:rsidRPr="00B52E6F">
        <w:rPr>
          <w:sz w:val="12"/>
          <w:u w:val="single"/>
        </w:rPr>
        <w:t xml:space="preserve">¶ </w:t>
      </w:r>
      <w:r w:rsidRPr="00DD2AF6">
        <w:rPr>
          <w:sz w:val="16"/>
        </w:rPr>
        <w:t>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w:t>
      </w:r>
      <w:r w:rsidRPr="00B52E6F">
        <w:rPr>
          <w:sz w:val="12"/>
        </w:rPr>
        <w:t xml:space="preserve">¶ </w:t>
      </w:r>
      <w:proofErr w:type="gramStart"/>
      <w:r w:rsidRPr="00DD2AF6">
        <w:rPr>
          <w:sz w:val="16"/>
        </w:rPr>
        <w:t>A</w:t>
      </w:r>
      <w:proofErr w:type="gramEnd"/>
      <w:r w:rsidRPr="00DD2AF6">
        <w:rPr>
          <w:sz w:val="16"/>
        </w:rPr>
        <w:t xml:space="preserve"> recent Gallup poll indicated that American voters are polarized on energy issues. The survey found that 47 percent of the public believes energy development is more important than environmental protection, while 41 percent of the public ranks protecting the environment as a bigger priority.</w:t>
      </w:r>
      <w:r w:rsidRPr="00B52E6F">
        <w:rPr>
          <w:sz w:val="12"/>
        </w:rPr>
        <w:t xml:space="preserve">¶ </w:t>
      </w:r>
      <w:r w:rsidRPr="00DD2AF6">
        <w:rPr>
          <w:sz w:val="16"/>
        </w:rPr>
        <w:t xml:space="preserve">In that political climate, Obama's offshore oil development policies are not likely to affect the nation's most conservative or liberal voters, noted Larry </w:t>
      </w:r>
      <w:proofErr w:type="spellStart"/>
      <w:r w:rsidRPr="00DD2AF6">
        <w:rPr>
          <w:sz w:val="16"/>
        </w:rPr>
        <w:t>Sabato</w:t>
      </w:r>
      <w:proofErr w:type="spellEnd"/>
      <w:r w:rsidRPr="00DD2AF6">
        <w:rPr>
          <w:sz w:val="16"/>
        </w:rPr>
        <w:t xml:space="preserve">, director of the University of Virginia's Center for Politics. </w:t>
      </w:r>
      <w:r w:rsidRPr="009C0147">
        <w:rPr>
          <w:u w:val="single"/>
        </w:rPr>
        <w:t xml:space="preserve">"The environmentalists have no place to go except Obama, and </w:t>
      </w:r>
      <w:r w:rsidRPr="00E978DB">
        <w:rPr>
          <w:highlight w:val="green"/>
          <w:u w:val="single"/>
        </w:rPr>
        <w:t>Obama isn't going to convince</w:t>
      </w:r>
      <w:r w:rsidRPr="009C0147">
        <w:rPr>
          <w:u w:val="single"/>
        </w:rPr>
        <w:t xml:space="preserve"> any conservatives or </w:t>
      </w:r>
      <w:r w:rsidRPr="00E978DB">
        <w:rPr>
          <w:highlight w:val="green"/>
          <w:u w:val="single"/>
        </w:rPr>
        <w:t>Republicans</w:t>
      </w:r>
      <w:r w:rsidRPr="009C0147">
        <w:rPr>
          <w:u w:val="single"/>
        </w:rPr>
        <w:t xml:space="preserve"> to back him" based on his oil and gas proposals</w:t>
      </w:r>
      <w:r w:rsidRPr="00DD2AF6">
        <w:rPr>
          <w:sz w:val="16"/>
        </w:rPr>
        <w:t xml:space="preserve">, </w:t>
      </w:r>
      <w:proofErr w:type="spellStart"/>
      <w:r w:rsidRPr="00DD2AF6">
        <w:rPr>
          <w:sz w:val="16"/>
        </w:rPr>
        <w:t>Sabato</w:t>
      </w:r>
      <w:proofErr w:type="spellEnd"/>
      <w:r w:rsidRPr="00DD2AF6">
        <w:rPr>
          <w:sz w:val="16"/>
        </w:rPr>
        <w:t xml:space="preserve"> said.</w:t>
      </w:r>
      <w:r w:rsidRPr="00B52E6F">
        <w:rPr>
          <w:sz w:val="12"/>
        </w:rPr>
        <w:t xml:space="preserve">¶ </w:t>
      </w:r>
      <w:r w:rsidRPr="00DD2AF6">
        <w:rPr>
          <w:sz w:val="16"/>
        </w:rPr>
        <w:t xml:space="preserve">"He's obviously aiming at swing independents," </w:t>
      </w:r>
      <w:proofErr w:type="spellStart"/>
      <w:r w:rsidRPr="00DD2AF6">
        <w:rPr>
          <w:sz w:val="16"/>
        </w:rPr>
        <w:t>Sabato</w:t>
      </w:r>
      <w:proofErr w:type="spellEnd"/>
      <w:r w:rsidRPr="00DD2AF6">
        <w:rPr>
          <w:sz w:val="16"/>
        </w:rPr>
        <w:t xml:space="preserve"> added. "He's trying to show that he's pursuing a middle path, the one many independents like. Maybe it will work."</w:t>
      </w:r>
      <w:r w:rsidRPr="00B52E6F">
        <w:rPr>
          <w:sz w:val="12"/>
        </w:rPr>
        <w:t xml:space="preserve">¶ </w:t>
      </w:r>
      <w:proofErr w:type="gramStart"/>
      <w:r w:rsidRPr="00DD2AF6">
        <w:rPr>
          <w:sz w:val="16"/>
        </w:rPr>
        <w:t>Back</w:t>
      </w:r>
      <w:proofErr w:type="gramEnd"/>
      <w:r w:rsidRPr="00DD2AF6">
        <w:rPr>
          <w:sz w:val="16"/>
        </w:rPr>
        <w:t xml:space="preserve"> to the original plan, minus 2 pieces</w:t>
      </w:r>
      <w:r w:rsidRPr="00B52E6F">
        <w:rPr>
          <w:sz w:val="12"/>
        </w:rPr>
        <w:t xml:space="preserve">¶ </w:t>
      </w:r>
      <w:r w:rsidRPr="00DD2AF6">
        <w:rPr>
          <w:sz w:val="16"/>
        </w:rPr>
        <w:t xml:space="preserve">Obama's all-of-the-above energy policy is in keeping with his pre-oil-spill offshore oil and gas development proposal. After the </w:t>
      </w:r>
      <w:proofErr w:type="spellStart"/>
      <w:r w:rsidRPr="00DD2AF6">
        <w:rPr>
          <w:sz w:val="16"/>
        </w:rPr>
        <w:t>Deepwater</w:t>
      </w:r>
      <w:proofErr w:type="spellEnd"/>
      <w:r w:rsidRPr="00DD2AF6">
        <w:rPr>
          <w:sz w:val="16"/>
        </w:rPr>
        <w:t xml:space="preserve"> Horizon disaster, the White House slapped a six-month moratorium on all new oil and gas development. Since the moratorium ended, Obama has systematically reintroduced most of the early oil development proposals.</w:t>
      </w:r>
      <w:r w:rsidRPr="00B52E6F">
        <w:rPr>
          <w:sz w:val="12"/>
        </w:rPr>
        <w:t xml:space="preserve">¶ </w:t>
      </w:r>
      <w:proofErr w:type="gramStart"/>
      <w:r w:rsidRPr="00DD2AF6">
        <w:rPr>
          <w:sz w:val="16"/>
        </w:rPr>
        <w:t>Two</w:t>
      </w:r>
      <w:proofErr w:type="gramEnd"/>
      <w:r w:rsidRPr="00DD2AF6">
        <w:rPr>
          <w:sz w:val="16"/>
        </w:rPr>
        <w:t xml:space="preserve"> pieces of the old plan are missing. Obama backtracked on his proposal to allow oil exploration off Virginia's coast. The new East Coast offshore plan lays the groundwork for seismic studies, but not drilling, along the mid- and south Atlantic.</w:t>
      </w:r>
      <w:r w:rsidRPr="00B52E6F">
        <w:rPr>
          <w:sz w:val="12"/>
        </w:rPr>
        <w:t xml:space="preserve">¶ </w:t>
      </w:r>
      <w:proofErr w:type="gramStart"/>
      <w:r w:rsidRPr="00DD2AF6">
        <w:rPr>
          <w:sz w:val="16"/>
        </w:rPr>
        <w:t>The</w:t>
      </w:r>
      <w:proofErr w:type="gramEnd"/>
      <w:r w:rsidRPr="00DD2AF6">
        <w:rPr>
          <w:sz w:val="16"/>
        </w:rPr>
        <w:t xml:space="preserv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w:t>
      </w:r>
      <w:r w:rsidRPr="00B52E6F">
        <w:rPr>
          <w:sz w:val="12"/>
        </w:rPr>
        <w:t xml:space="preserve">¶ </w:t>
      </w:r>
      <w:r w:rsidRPr="00DD2AF6">
        <w:rPr>
          <w:sz w:val="16"/>
        </w:rPr>
        <w:t xml:space="preserve">Since the Republicans took control of the House in 2011, </w:t>
      </w:r>
      <w:r w:rsidRPr="009C0147">
        <w:rPr>
          <w:u w:val="single"/>
        </w:rPr>
        <w:t>GOP leaders have advanced a series of bills that would go far beyond Obama's offshore oil drilling policies</w:t>
      </w:r>
      <w:r w:rsidRPr="00DD2AF6">
        <w:rPr>
          <w:sz w:val="16"/>
        </w:rPr>
        <w:t xml:space="preserve">, essentially allowing development along all U.S. shores. </w:t>
      </w:r>
      <w:r w:rsidRPr="009C0147">
        <w:rPr>
          <w:u w:val="single"/>
        </w:rPr>
        <w:t>But those measures have been thwarted by the Democrat-controlled Senate.</w:t>
      </w:r>
    </w:p>
    <w:bookmarkEnd w:id="4"/>
    <w:p w:rsidR="00480A9B" w:rsidRDefault="00480A9B" w:rsidP="00480A9B">
      <w:pPr>
        <w:pStyle w:val="Heading4"/>
      </w:pPr>
      <w:r>
        <w:t>Drilling in Cuba is unpopular – perceived as propping up the regime</w:t>
      </w:r>
    </w:p>
    <w:p w:rsidR="00480A9B" w:rsidRPr="00F56C5D" w:rsidRDefault="00480A9B" w:rsidP="00480A9B">
      <w:pPr>
        <w:rPr>
          <w:sz w:val="16"/>
          <w:szCs w:val="16"/>
        </w:rPr>
      </w:pPr>
      <w:proofErr w:type="spellStart"/>
      <w:proofErr w:type="gramStart"/>
      <w:r w:rsidRPr="00F56C5D">
        <w:rPr>
          <w:b/>
        </w:rPr>
        <w:t>Bolstad</w:t>
      </w:r>
      <w:proofErr w:type="spellEnd"/>
      <w:r w:rsidRPr="00F56C5D">
        <w:rPr>
          <w:b/>
        </w:rPr>
        <w:t xml:space="preserve"> 11</w:t>
      </w:r>
      <w:r w:rsidRPr="00F56C5D">
        <w:t xml:space="preserve"> </w:t>
      </w:r>
      <w:r w:rsidRPr="00F56C5D">
        <w:rPr>
          <w:sz w:val="16"/>
          <w:szCs w:val="16"/>
        </w:rPr>
        <w:t>reporter who covers Washington for the Anchorage Daily News, the Idaho Statesman and McClatchy Newspapers.</w:t>
      </w:r>
      <w:proofErr w:type="gramEnd"/>
      <w:r w:rsidRPr="00F56C5D">
        <w:rPr>
          <w:sz w:val="16"/>
          <w:szCs w:val="16"/>
        </w:rPr>
        <w:t xml:space="preserve"> (Erika, "U.S. lawmakers urge Spanish oil company to leave Cuba," 9/28/11, http://www.newfuelist.com/link/~2v7o#.Ud8LYUG1GHM)//AM</w:t>
      </w:r>
    </w:p>
    <w:p w:rsidR="00480A9B" w:rsidRPr="008A5EB8" w:rsidRDefault="00480A9B" w:rsidP="00480A9B">
      <w:pPr>
        <w:rPr>
          <w:rStyle w:val="StyleBoldUnderline"/>
          <w:rFonts w:ascii="Arial" w:eastAsia="Times New Roman" w:hAnsi="Arial" w:cs="Arial"/>
          <w:bCs w:val="0"/>
          <w:color w:val="000000"/>
          <w:sz w:val="16"/>
          <w:szCs w:val="20"/>
        </w:rPr>
      </w:pPr>
      <w:r w:rsidRPr="00F56C5D">
        <w:rPr>
          <w:sz w:val="16"/>
        </w:rPr>
        <w:t xml:space="preserve">WASHINGTON — </w:t>
      </w:r>
      <w:r w:rsidRPr="00F56C5D">
        <w:rPr>
          <w:rStyle w:val="StyleBoldUnderline"/>
        </w:rPr>
        <w:t>Thirty-four U.S. lawmakers</w:t>
      </w:r>
      <w:r w:rsidRPr="00F56C5D">
        <w:rPr>
          <w:sz w:val="16"/>
        </w:rPr>
        <w:t xml:space="preserve"> on Wednesday </w:t>
      </w:r>
      <w:r w:rsidRPr="00F56C5D">
        <w:rPr>
          <w:rStyle w:val="StyleBoldUnderline"/>
        </w:rPr>
        <w:t xml:space="preserve">asked the Spanish oil company </w:t>
      </w:r>
      <w:proofErr w:type="spellStart"/>
      <w:r w:rsidRPr="00F56C5D">
        <w:rPr>
          <w:rStyle w:val="StyleBoldUnderline"/>
        </w:rPr>
        <w:t>Repsol</w:t>
      </w:r>
      <w:proofErr w:type="spellEnd"/>
      <w:r w:rsidRPr="00F56C5D">
        <w:rPr>
          <w:rStyle w:val="StyleBoldUnderline"/>
        </w:rPr>
        <w:t xml:space="preserve"> to keep out of Cuban waters, saying the firm's pending offshore drilling plans would support the Castro regime and </w:t>
      </w:r>
      <w:r w:rsidRPr="00F56C5D">
        <w:rPr>
          <w:rStyle w:val="StyleBoldUnderline"/>
        </w:rPr>
        <w:lastRenderedPageBreak/>
        <w:t>"bankroll the apparatus that violently crushes dissent."</w:t>
      </w:r>
      <w:r w:rsidRPr="00F56C5D">
        <w:rPr>
          <w:rStyle w:val="StyleBoldUnderline"/>
          <w:sz w:val="12"/>
        </w:rPr>
        <w:t xml:space="preserve">¶ </w:t>
      </w:r>
      <w:r w:rsidRPr="00F56C5D">
        <w:rPr>
          <w:rStyle w:val="StyleBoldUnderline"/>
        </w:rPr>
        <w:t xml:space="preserve">"The decaying Cuban regime is desperately reaching out for an economic lifeline, and it appears to have found a willing partner in </w:t>
      </w:r>
      <w:proofErr w:type="spellStart"/>
      <w:r w:rsidRPr="00F56C5D">
        <w:rPr>
          <w:rStyle w:val="StyleBoldUnderline"/>
        </w:rPr>
        <w:t>Repsol</w:t>
      </w:r>
      <w:proofErr w:type="spellEnd"/>
      <w:r w:rsidRPr="00F56C5D">
        <w:rPr>
          <w:rStyle w:val="StyleBoldUnderline"/>
        </w:rPr>
        <w:t xml:space="preserve"> to come to its rescue</w:t>
      </w:r>
      <w:r w:rsidRPr="00F56C5D">
        <w:rPr>
          <w:sz w:val="16"/>
        </w:rPr>
        <w:t>," said the author of a letter to the company, Rep. Ileana Ros-Lehtinen, R-Fla.</w:t>
      </w:r>
      <w:r w:rsidRPr="00F56C5D">
        <w:rPr>
          <w:sz w:val="12"/>
        </w:rPr>
        <w:t>¶</w:t>
      </w:r>
      <w:r w:rsidRPr="00F56C5D">
        <w:rPr>
          <w:sz w:val="16"/>
        </w:rPr>
        <w:t xml:space="preserve"> </w:t>
      </w:r>
      <w:r w:rsidRPr="00F56C5D">
        <w:rPr>
          <w:rStyle w:val="StyleBoldUnderline"/>
        </w:rPr>
        <w:t>The company says it could begin exploratory drilling as soon as December,</w:t>
      </w:r>
      <w:r w:rsidRPr="00F56C5D">
        <w:rPr>
          <w:sz w:val="16"/>
        </w:rPr>
        <w:t xml:space="preserve"> a prospect that has the Florida and federal governments scrambling to develop contingency plans for a spill even as many Floridians have fresh memories of last year's BP spill in the Gulf of Mexico.</w:t>
      </w:r>
      <w:r w:rsidRPr="00F56C5D">
        <w:rPr>
          <w:sz w:val="12"/>
        </w:rPr>
        <w:t>¶</w:t>
      </w:r>
      <w:r w:rsidRPr="00F56C5D">
        <w:rPr>
          <w:sz w:val="16"/>
        </w:rPr>
        <w:t xml:space="preserve"> "We are working on spill response and we're working with the federal, state and local agencies — very closely," said U.S. Coast Guard spokeswoman Marilyn </w:t>
      </w:r>
      <w:proofErr w:type="spellStart"/>
      <w:r w:rsidRPr="00F56C5D">
        <w:rPr>
          <w:sz w:val="16"/>
        </w:rPr>
        <w:t>Fajardo</w:t>
      </w:r>
      <w:proofErr w:type="spellEnd"/>
      <w:r w:rsidRPr="00F56C5D">
        <w:rPr>
          <w:sz w:val="16"/>
        </w:rPr>
        <w:t>.</w:t>
      </w:r>
      <w:r w:rsidRPr="00F56C5D">
        <w:rPr>
          <w:sz w:val="12"/>
        </w:rPr>
        <w:t>¶</w:t>
      </w:r>
      <w:r w:rsidRPr="00F56C5D">
        <w:rPr>
          <w:sz w:val="16"/>
        </w:rPr>
        <w:t xml:space="preserve"> The possibility of exploratory drilling also has federal agencies grappling with the international and political implications on the U.S. embargo with Cuba.</w:t>
      </w:r>
      <w:r w:rsidRPr="00F56C5D">
        <w:rPr>
          <w:sz w:val="12"/>
        </w:rPr>
        <w:t>¶</w:t>
      </w:r>
      <w:r w:rsidRPr="00F56C5D">
        <w:rPr>
          <w:sz w:val="16"/>
        </w:rPr>
        <w:t xml:space="preserve"> Ros-Lehtinen, the chairwoman of the House Foreign Affairs Committee, warned </w:t>
      </w:r>
      <w:proofErr w:type="spellStart"/>
      <w:r w:rsidRPr="00F56C5D">
        <w:rPr>
          <w:sz w:val="16"/>
        </w:rPr>
        <w:t>Repsol</w:t>
      </w:r>
      <w:proofErr w:type="spellEnd"/>
      <w:r w:rsidRPr="00F56C5D">
        <w:rPr>
          <w:sz w:val="16"/>
        </w:rPr>
        <w:t xml:space="preserve"> in the letter that any drilling operations it conducts in Cuban waters could provide direct financial benefit to the Castro dictatorship. The company's partnership with the Cuban regime also could violate U.S. law and may run afoul of pending legislation in Congress, she said.</w:t>
      </w:r>
      <w:r w:rsidRPr="00F56C5D">
        <w:rPr>
          <w:sz w:val="12"/>
        </w:rPr>
        <w:t>¶</w:t>
      </w:r>
      <w:r w:rsidRPr="00F56C5D">
        <w:rPr>
          <w:sz w:val="16"/>
        </w:rPr>
        <w:t xml:space="preserve"> </w:t>
      </w:r>
      <w:proofErr w:type="gramStart"/>
      <w:r w:rsidRPr="00F56C5D">
        <w:rPr>
          <w:sz w:val="16"/>
        </w:rPr>
        <w:t>Recently</w:t>
      </w:r>
      <w:proofErr w:type="gramEnd"/>
      <w:r w:rsidRPr="00F56C5D">
        <w:rPr>
          <w:sz w:val="16"/>
        </w:rPr>
        <w:t>, representatives from several industry and environmental groups traveled to Cuba to check in on the country's offshore plans. They included Lee Hunt, the chief executive of the International Association of Drilling Contractors, and William Reilly, a former EPA administrator and co-chairman of the White House task force that investigated last year's BP oil spill.</w:t>
      </w:r>
      <w:r w:rsidRPr="00F56C5D">
        <w:rPr>
          <w:sz w:val="12"/>
        </w:rPr>
        <w:t>¶</w:t>
      </w:r>
      <w:r w:rsidRPr="00F56C5D">
        <w:rPr>
          <w:sz w:val="16"/>
        </w:rPr>
        <w:t xml:space="preserve"> The group also included Richard Sears, the former vice president of </w:t>
      </w:r>
      <w:proofErr w:type="spellStart"/>
      <w:r w:rsidRPr="00F56C5D">
        <w:rPr>
          <w:sz w:val="16"/>
        </w:rPr>
        <w:t>deepwater</w:t>
      </w:r>
      <w:proofErr w:type="spellEnd"/>
      <w:r w:rsidRPr="00F56C5D">
        <w:rPr>
          <w:sz w:val="16"/>
        </w:rPr>
        <w:t xml:space="preserve"> drilling for Shell, and Dan Whittle, an attorney for the Environmental Defense Fund.</w:t>
      </w:r>
      <w:r w:rsidRPr="00F56C5D">
        <w:rPr>
          <w:sz w:val="12"/>
        </w:rPr>
        <w:t>¶</w:t>
      </w:r>
      <w:r w:rsidRPr="00F56C5D">
        <w:rPr>
          <w:sz w:val="16"/>
        </w:rPr>
        <w:t xml:space="preserve"> </w:t>
      </w:r>
      <w:proofErr w:type="spellStart"/>
      <w:r w:rsidRPr="00F56C5D">
        <w:rPr>
          <w:sz w:val="16"/>
        </w:rPr>
        <w:t>Repsol</w:t>
      </w:r>
      <w:proofErr w:type="spellEnd"/>
      <w:r w:rsidRPr="00F56C5D">
        <w:rPr>
          <w:sz w:val="16"/>
        </w:rPr>
        <w:t xml:space="preserve"> spokesman </w:t>
      </w:r>
      <w:proofErr w:type="spellStart"/>
      <w:r w:rsidRPr="00F56C5D">
        <w:rPr>
          <w:sz w:val="16"/>
        </w:rPr>
        <w:t>Kristian</w:t>
      </w:r>
      <w:proofErr w:type="spellEnd"/>
      <w:r w:rsidRPr="00F56C5D">
        <w:rPr>
          <w:sz w:val="16"/>
        </w:rPr>
        <w:t xml:space="preserve"> </w:t>
      </w:r>
      <w:proofErr w:type="spellStart"/>
      <w:r w:rsidRPr="00F56C5D">
        <w:rPr>
          <w:sz w:val="16"/>
        </w:rPr>
        <w:t>Rix</w:t>
      </w:r>
      <w:proofErr w:type="spellEnd"/>
      <w:r w:rsidRPr="00F56C5D">
        <w:rPr>
          <w:sz w:val="16"/>
        </w:rPr>
        <w:t xml:space="preserve"> said the company had no comment on the letter from Congress.</w:t>
      </w:r>
      <w:r w:rsidRPr="00F56C5D">
        <w:rPr>
          <w:sz w:val="12"/>
        </w:rPr>
        <w:t>¶</w:t>
      </w:r>
      <w:r w:rsidRPr="00F56C5D">
        <w:rPr>
          <w:sz w:val="16"/>
        </w:rPr>
        <w:t xml:space="preserve"> The company, which has U.S. operations that include leases in the Arctic waters off the northern Alaska coastline, is in the process of bringing a drilling rig to Cuba.</w:t>
      </w:r>
      <w:r w:rsidRPr="00F56C5D">
        <w:rPr>
          <w:sz w:val="12"/>
        </w:rPr>
        <w:t>¶</w:t>
      </w:r>
      <w:r w:rsidRPr="00F56C5D">
        <w:rPr>
          <w:sz w:val="16"/>
        </w:rPr>
        <w:t xml:space="preserve"> </w:t>
      </w:r>
      <w:proofErr w:type="spellStart"/>
      <w:r w:rsidRPr="00F56C5D">
        <w:rPr>
          <w:sz w:val="16"/>
        </w:rPr>
        <w:t>Repsol</w:t>
      </w:r>
      <w:proofErr w:type="spellEnd"/>
      <w:r w:rsidRPr="00F56C5D">
        <w:rPr>
          <w:sz w:val="16"/>
        </w:rPr>
        <w:t xml:space="preserve"> in January 2010 signed a lease contract with the Italian energy company </w:t>
      </w:r>
      <w:proofErr w:type="spellStart"/>
      <w:r w:rsidRPr="00F56C5D">
        <w:rPr>
          <w:sz w:val="16"/>
        </w:rPr>
        <w:t>Saipem</w:t>
      </w:r>
      <w:proofErr w:type="spellEnd"/>
      <w:r w:rsidRPr="00F56C5D">
        <w:rPr>
          <w:sz w:val="16"/>
        </w:rPr>
        <w:t xml:space="preserve"> for drilling equipment. </w:t>
      </w:r>
      <w:proofErr w:type="spellStart"/>
      <w:r w:rsidRPr="00F56C5D">
        <w:rPr>
          <w:sz w:val="16"/>
        </w:rPr>
        <w:t>Repsol</w:t>
      </w:r>
      <w:proofErr w:type="spellEnd"/>
      <w:r w:rsidRPr="00F56C5D">
        <w:rPr>
          <w:sz w:val="16"/>
        </w:rPr>
        <w:t xml:space="preserve"> on its website describes the equipment as complying "with all the technical requirements and all the limitations established by the U.S. administration for drilling operations in Cuba."</w:t>
      </w:r>
      <w:r w:rsidRPr="00F56C5D">
        <w:rPr>
          <w:sz w:val="12"/>
        </w:rPr>
        <w:t>¶</w:t>
      </w:r>
      <w:r w:rsidRPr="00F56C5D">
        <w:rPr>
          <w:sz w:val="16"/>
        </w:rPr>
        <w:t xml:space="preserve"> The Republican-led House Natural Resources Committee had scheduled a hearing on drilling in Cuban waters for last week, but it was postponed after Obama administration officials said they weren't yet prepared to outline their overall response to offshore drilling in Cuba.</w:t>
      </w:r>
      <w:r w:rsidRPr="00F56C5D">
        <w:rPr>
          <w:sz w:val="12"/>
        </w:rPr>
        <w:t>¶</w:t>
      </w:r>
      <w:r w:rsidRPr="00F56C5D">
        <w:rPr>
          <w:sz w:val="16"/>
        </w:rPr>
        <w:t xml:space="preserve"> Some Republican members of the committee have complained in the past about Cuba's ability to drill so close to the U.S. coastline even as a 125-mile buffer zone remains in place in U.S. waters off of most of Florida's coast.</w:t>
      </w:r>
      <w:r w:rsidRPr="00F56C5D">
        <w:rPr>
          <w:sz w:val="12"/>
        </w:rPr>
        <w:t>¶</w:t>
      </w:r>
      <w:r w:rsidRPr="00F56C5D">
        <w:rPr>
          <w:sz w:val="16"/>
        </w:rPr>
        <w:t xml:space="preserve"> </w:t>
      </w:r>
      <w:r w:rsidRPr="00F56C5D">
        <w:rPr>
          <w:rStyle w:val="StyleBoldUnderline"/>
        </w:rPr>
        <w:t xml:space="preserve">The congressional letter drew bipartisan support, with Florida Republican Reps. Mario Diaz-Balart, David Rivera, Tom Rooney, Vern Buchanan, Dennis Ross and Sandy Adams signing onto it; they were joined by Democrats Ted </w:t>
      </w:r>
      <w:proofErr w:type="spellStart"/>
      <w:r w:rsidRPr="00F56C5D">
        <w:rPr>
          <w:rStyle w:val="StyleBoldUnderline"/>
        </w:rPr>
        <w:t>Deutch</w:t>
      </w:r>
      <w:proofErr w:type="spellEnd"/>
      <w:r w:rsidRPr="00F56C5D">
        <w:rPr>
          <w:rStyle w:val="StyleBoldUnderline"/>
        </w:rPr>
        <w:t>, Frederica Wilson and Debbie Wasserman Schultz.</w:t>
      </w:r>
      <w:r w:rsidRPr="00F56C5D">
        <w:rPr>
          <w:rStyle w:val="StyleBoldUnderline"/>
          <w:sz w:val="12"/>
        </w:rPr>
        <w:t xml:space="preserve">¶ </w:t>
      </w:r>
      <w:r w:rsidRPr="00F56C5D">
        <w:rPr>
          <w:sz w:val="16"/>
        </w:rPr>
        <w:t xml:space="preserve">Also signing the letter were: Rep. Dan Burton, R-Ind., Rep. Steve Austria, R-Ohio, Rep. Joe Baca, D-Calif., Rep. Paul Broun, R-Ga., Rep. John Carter, R-Texas, Rep. John Barrow, D-Ga., Rep. Robert Andrews, D-N.J., Rep. Kurt Schrader, D-Ore., Rep. Tim Murphy, R-Pa., Rep. Jaime Herrera </w:t>
      </w:r>
      <w:proofErr w:type="spellStart"/>
      <w:r w:rsidRPr="00F56C5D">
        <w:rPr>
          <w:sz w:val="16"/>
        </w:rPr>
        <w:t>Beutler</w:t>
      </w:r>
      <w:proofErr w:type="spellEnd"/>
      <w:r w:rsidRPr="00F56C5D">
        <w:rPr>
          <w:sz w:val="16"/>
        </w:rPr>
        <w:t xml:space="preserve">, R-Wash., Rep. Cathy </w:t>
      </w:r>
      <w:proofErr w:type="spellStart"/>
      <w:r w:rsidRPr="00F56C5D">
        <w:rPr>
          <w:sz w:val="16"/>
        </w:rPr>
        <w:t>McMorris</w:t>
      </w:r>
      <w:proofErr w:type="spellEnd"/>
      <w:r w:rsidRPr="00F56C5D">
        <w:rPr>
          <w:sz w:val="16"/>
        </w:rPr>
        <w:t xml:space="preserve"> Rodgers, R-Wash., Rep. Daniel Lipinski, D-Ill., Rep. Heath Shuler, D-N.C., Rep. Candice Miller, R-Mich., Del. Pedro </w:t>
      </w:r>
      <w:proofErr w:type="spellStart"/>
      <w:r w:rsidRPr="00F56C5D">
        <w:rPr>
          <w:sz w:val="16"/>
        </w:rPr>
        <w:t>Pierluisi</w:t>
      </w:r>
      <w:proofErr w:type="spellEnd"/>
      <w:r w:rsidRPr="00F56C5D">
        <w:rPr>
          <w:sz w:val="16"/>
        </w:rPr>
        <w:t xml:space="preserve">, D-Puerto Rico, Rep. Frank Pallone, D-N.J., Rep. Jean Schmidt, R-Ohio, Rep. Brian Higgins, D-N.Y., Rep. Thaddeus </w:t>
      </w:r>
      <w:proofErr w:type="spellStart"/>
      <w:r w:rsidRPr="00F56C5D">
        <w:rPr>
          <w:sz w:val="16"/>
        </w:rPr>
        <w:t>McCotter</w:t>
      </w:r>
      <w:proofErr w:type="spellEnd"/>
      <w:r w:rsidRPr="00F56C5D">
        <w:rPr>
          <w:sz w:val="16"/>
        </w:rPr>
        <w:t xml:space="preserve">, R-Mich., Rep. Steven Rothman, D-N.J., Rep. Michael Grimm, R-N.Y., Jason </w:t>
      </w:r>
      <w:proofErr w:type="spellStart"/>
      <w:r w:rsidRPr="00F56C5D">
        <w:rPr>
          <w:sz w:val="16"/>
        </w:rPr>
        <w:t>Altmire</w:t>
      </w:r>
      <w:proofErr w:type="spellEnd"/>
      <w:r w:rsidRPr="00F56C5D">
        <w:rPr>
          <w:sz w:val="16"/>
        </w:rPr>
        <w:t>, D-Pa., and Rep. Edward Royce, R-Calif.</w:t>
      </w:r>
      <w:r w:rsidRPr="00F56C5D">
        <w:rPr>
          <w:sz w:val="12"/>
        </w:rPr>
        <w:t>¶</w:t>
      </w:r>
      <w:r w:rsidRPr="00F56C5D">
        <w:rPr>
          <w:sz w:val="16"/>
        </w:rPr>
        <w:t xml:space="preserve"> </w:t>
      </w:r>
    </w:p>
    <w:p w:rsidR="00480A9B" w:rsidRDefault="00480A9B" w:rsidP="00480A9B">
      <w:pPr>
        <w:rPr>
          <w:rStyle w:val="StyleBoldUnderline"/>
        </w:rPr>
      </w:pPr>
    </w:p>
    <w:p w:rsidR="00B04DEA" w:rsidRPr="00E978DB" w:rsidRDefault="00B04DEA" w:rsidP="00B04DEA">
      <w:pPr>
        <w:rPr>
          <w:rFonts w:ascii="Georgia" w:hAnsi="Georgia"/>
          <w:b/>
        </w:rPr>
      </w:pPr>
      <w:r w:rsidRPr="00E978DB">
        <w:rPr>
          <w:rFonts w:ascii="Georgia" w:hAnsi="Georgia"/>
          <w:b/>
        </w:rPr>
        <w:t>Oil drilling is massively unpopular—gives credibility to the regime and includes a lot of danger</w:t>
      </w:r>
    </w:p>
    <w:p w:rsidR="00B04DEA" w:rsidRPr="008B5D38" w:rsidRDefault="00B04DEA" w:rsidP="00B04DEA">
      <w:r w:rsidRPr="00E978DB">
        <w:rPr>
          <w:rFonts w:ascii="Georgia" w:hAnsi="Georgia"/>
          <w:b/>
        </w:rPr>
        <w:t>Stephens and Colvin 11</w:t>
      </w:r>
      <w:r w:rsidRPr="008B5D38">
        <w:t xml:space="preserve"> – *Executive Director of the Center for Democracy in the Americas; **Vice President for Global Trade Issues at the National Foreign Trade Council (Sarah and Jake, “US-Cuba policy, and the race for oil drilling,” The Hill, 9/29/11, http://thehill.com/blogs/congress-blog/foreign-policy/184661-us-cuba-policy-and-the-race-for-oil-drilling)//Bwang</w:t>
      </w:r>
      <w:r w:rsidRPr="008B5D38">
        <w:br/>
      </w:r>
    </w:p>
    <w:p w:rsidR="00B04DEA" w:rsidRPr="008B5D38" w:rsidRDefault="00B04DEA" w:rsidP="00B04DEA">
      <w:pPr>
        <w:rPr>
          <w:u w:val="single"/>
        </w:rPr>
      </w:pPr>
      <w:r w:rsidRPr="008B5D38">
        <w:rPr>
          <w:u w:val="single"/>
        </w:rPr>
        <w:t>Rather than moving forward</w:t>
      </w:r>
      <w:r w:rsidRPr="008B5D38">
        <w:rPr>
          <w:sz w:val="16"/>
        </w:rPr>
        <w:t xml:space="preserve">, some in the </w:t>
      </w:r>
      <w:r w:rsidRPr="008B5D38">
        <w:rPr>
          <w:u w:val="single"/>
        </w:rPr>
        <w:t>U.S. Congress would make the problem worse.  Rep. Ileana</w:t>
      </w:r>
      <w:r w:rsidRPr="008B5D38">
        <w:rPr>
          <w:sz w:val="16"/>
        </w:rPr>
        <w:t xml:space="preserve"> Ros-Lehtinen (FL-R), who </w:t>
      </w:r>
      <w:r w:rsidRPr="008B5D38">
        <w:rPr>
          <w:u w:val="single"/>
        </w:rPr>
        <w:t>criticized Mr. Reilly’s visit to Cuba as “giving credibility to the regime’s dangerous oil-drilling scheme,”</w:t>
      </w:r>
      <w:r w:rsidRPr="008B5D38">
        <w:rPr>
          <w:sz w:val="16"/>
        </w:rPr>
        <w:t xml:space="preserve"> has offered legislation to try and stop </w:t>
      </w:r>
      <w:proofErr w:type="spellStart"/>
      <w:r w:rsidRPr="008B5D38">
        <w:rPr>
          <w:sz w:val="16"/>
        </w:rPr>
        <w:t>Repsol</w:t>
      </w:r>
      <w:proofErr w:type="spellEnd"/>
      <w:r w:rsidRPr="008B5D38">
        <w:rPr>
          <w:sz w:val="16"/>
        </w:rPr>
        <w:t xml:space="preserve"> from drilling.  </w:t>
      </w:r>
      <w:r w:rsidRPr="008B5D38">
        <w:rPr>
          <w:u w:val="single"/>
        </w:rPr>
        <w:t>Rep. Vern</w:t>
      </w:r>
      <w:r w:rsidRPr="008B5D38">
        <w:rPr>
          <w:sz w:val="16"/>
        </w:rPr>
        <w:t xml:space="preserve"> Buchanan (FL-R) </w:t>
      </w:r>
      <w:r w:rsidRPr="008B5D38">
        <w:rPr>
          <w:u w:val="single"/>
        </w:rPr>
        <w:t xml:space="preserve">would deny </w:t>
      </w:r>
      <w:proofErr w:type="spellStart"/>
      <w:r w:rsidRPr="008B5D38">
        <w:rPr>
          <w:u w:val="single"/>
        </w:rPr>
        <w:t>Repsol</w:t>
      </w:r>
      <w:proofErr w:type="spellEnd"/>
      <w:r w:rsidRPr="008B5D38">
        <w:rPr>
          <w:u w:val="single"/>
        </w:rPr>
        <w:t xml:space="preserve"> the right to drill in U.S. waters if it he</w:t>
      </w:r>
      <w:r>
        <w:rPr>
          <w:u w:val="single"/>
        </w:rPr>
        <w:t>lped Cuba drill in its waters.</w:t>
      </w:r>
      <w:r w:rsidRPr="008B5D38">
        <w:rPr>
          <w:u w:val="single"/>
        </w:rPr>
        <w:t xml:space="preserve"> Thirty-four members of both parties have written </w:t>
      </w:r>
      <w:proofErr w:type="spellStart"/>
      <w:r w:rsidRPr="008B5D38">
        <w:rPr>
          <w:u w:val="single"/>
        </w:rPr>
        <w:t>Repsol</w:t>
      </w:r>
      <w:proofErr w:type="spellEnd"/>
      <w:r w:rsidRPr="008B5D38">
        <w:rPr>
          <w:u w:val="single"/>
        </w:rPr>
        <w:t xml:space="preserve"> directly, threatening the company if it drills with Cuba. </w:t>
      </w:r>
    </w:p>
    <w:p w:rsidR="00B04DEA" w:rsidRPr="008A5EB8" w:rsidRDefault="00B04DEA" w:rsidP="00480A9B">
      <w:pPr>
        <w:rPr>
          <w:rStyle w:val="StyleBoldUnderline"/>
        </w:rPr>
      </w:pPr>
    </w:p>
    <w:p w:rsidR="00B71067" w:rsidRDefault="00B71067" w:rsidP="00B71067">
      <w:pPr>
        <w:pStyle w:val="Heading4"/>
      </w:pPr>
      <w:r>
        <w:t xml:space="preserve">Current oil exemptions aren’t perceived – the plan would be a radical change and would tank Obama’s political capital. </w:t>
      </w:r>
    </w:p>
    <w:p w:rsidR="00B71067" w:rsidRPr="00BC0222" w:rsidRDefault="00B71067" w:rsidP="00B71067">
      <w:proofErr w:type="spellStart"/>
      <w:r w:rsidRPr="00C34236">
        <w:rPr>
          <w:b/>
        </w:rPr>
        <w:t>Dlouhy</w:t>
      </w:r>
      <w:proofErr w:type="spellEnd"/>
      <w:r w:rsidRPr="00C34236">
        <w:rPr>
          <w:b/>
        </w:rPr>
        <w:t xml:space="preserve"> 11</w:t>
      </w:r>
      <w:r w:rsidRPr="00BC0222">
        <w:t xml:space="preserve"> </w:t>
      </w:r>
      <w:r w:rsidRPr="00C34236">
        <w:rPr>
          <w:sz w:val="16"/>
          <w:szCs w:val="16"/>
        </w:rPr>
        <w:t>energy policy reporter for The Houston Chronicle and other Hearst Newspapers from Washington, D.C (Jennifer A., "Embargo may block U.S. response to Cuban oil spill," 6/6/11, http://fuelfix.com/blog/2011/06/06/embargo-may-block-u-s-response-to-cuban-oil-spill/)//AM</w:t>
      </w:r>
    </w:p>
    <w:p w:rsidR="00B71067" w:rsidRPr="00BC0222" w:rsidRDefault="00B71067" w:rsidP="00B71067">
      <w:pPr>
        <w:rPr>
          <w:rStyle w:val="StyleBoldUnderline"/>
        </w:rPr>
      </w:pPr>
    </w:p>
    <w:p w:rsidR="00B71067" w:rsidRPr="00EB3FEE" w:rsidRDefault="00B71067" w:rsidP="00B71067">
      <w:pPr>
        <w:rPr>
          <w:rStyle w:val="StyleBoldUnderline"/>
        </w:rPr>
      </w:pPr>
      <w:r w:rsidRPr="00EB3FEE">
        <w:rPr>
          <w:rStyle w:val="StyleBoldUnderline"/>
        </w:rPr>
        <w:t>If there were an accident under the current system</w:t>
      </w:r>
      <w:r w:rsidRPr="00C34236">
        <w:rPr>
          <w:sz w:val="16"/>
          <w:szCs w:val="16"/>
        </w:rPr>
        <w:t>, Cuban officials and the oil companies “simply won’t be able to pick up the phone and call the nearest responders in the U.S.,” said Dan Whittle, a senior attorney and director of the Cuba program for the Environmental Defense Fund.¶</w:t>
      </w:r>
      <w:r w:rsidRPr="00BC0222">
        <w:rPr>
          <w:rStyle w:val="StyleBoldUnderline"/>
          <w:sz w:val="12"/>
        </w:rPr>
        <w:t xml:space="preserve"> </w:t>
      </w:r>
      <w:r w:rsidRPr="00EB3FEE">
        <w:rPr>
          <w:rStyle w:val="StyleBoldUnderline"/>
        </w:rPr>
        <w:t xml:space="preserve">Instead of flying technicians and parts from New Orleans and Houston, oil companies drilling in Cuban waters would have to seek resources from North Sea or South American </w:t>
      </w:r>
      <w:r w:rsidRPr="00EB3FEE">
        <w:rPr>
          <w:rStyle w:val="StyleBoldUnderline"/>
        </w:rPr>
        <w:lastRenderedPageBreak/>
        <w:t>operations,</w:t>
      </w:r>
      <w:r w:rsidRPr="00BC0222">
        <w:rPr>
          <w:sz w:val="16"/>
        </w:rPr>
        <w:t xml:space="preserve"> said Jorge </w:t>
      </w:r>
      <w:proofErr w:type="spellStart"/>
      <w:r w:rsidRPr="00BC0222">
        <w:rPr>
          <w:sz w:val="16"/>
        </w:rPr>
        <w:t>Piñon</w:t>
      </w:r>
      <w:proofErr w:type="spellEnd"/>
      <w:r w:rsidRPr="00BC0222">
        <w:rPr>
          <w:sz w:val="16"/>
        </w:rPr>
        <w:t xml:space="preserve">, an expert on Cuba’s energy sector who spent three decades working for Shell, Amoco </w:t>
      </w:r>
      <w:proofErr w:type="gramStart"/>
      <w:r w:rsidRPr="00BC0222">
        <w:rPr>
          <w:sz w:val="16"/>
        </w:rPr>
        <w:t>and</w:t>
      </w:r>
      <w:proofErr w:type="gramEnd"/>
      <w:r w:rsidRPr="00BC0222">
        <w:rPr>
          <w:sz w:val="16"/>
        </w:rPr>
        <w:t xml:space="preserve"> BP.</w:t>
      </w:r>
      <w:r w:rsidRPr="00BC0222">
        <w:rPr>
          <w:sz w:val="12"/>
        </w:rPr>
        <w:t>¶</w:t>
      </w:r>
      <w:r w:rsidRPr="00BC0222">
        <w:rPr>
          <w:sz w:val="16"/>
        </w:rPr>
        <w:t xml:space="preserve"> </w:t>
      </w:r>
      <w:proofErr w:type="spellStart"/>
      <w:r w:rsidRPr="00BC0222">
        <w:rPr>
          <w:sz w:val="16"/>
        </w:rPr>
        <w:t>Repsol</w:t>
      </w:r>
      <w:proofErr w:type="spellEnd"/>
      <w:r w:rsidRPr="00BC0222">
        <w:rPr>
          <w:sz w:val="16"/>
        </w:rPr>
        <w:t xml:space="preserve">, a publicly traded oil company based in Spain, is preparing to drill an exploratory well near the Florida Straits this fall, after </w:t>
      </w:r>
      <w:proofErr w:type="spellStart"/>
      <w:r w:rsidRPr="00BC0222">
        <w:rPr>
          <w:sz w:val="16"/>
        </w:rPr>
        <w:t>Saipem’s</w:t>
      </w:r>
      <w:proofErr w:type="spellEnd"/>
      <w:r w:rsidRPr="00BC0222">
        <w:rPr>
          <w:sz w:val="16"/>
        </w:rPr>
        <w:t xml:space="preserve"> </w:t>
      </w:r>
      <w:proofErr w:type="spellStart"/>
      <w:r w:rsidRPr="00BC0222">
        <w:rPr>
          <w:sz w:val="16"/>
        </w:rPr>
        <w:t>Scarabeo</w:t>
      </w:r>
      <w:proofErr w:type="spellEnd"/>
      <w:r w:rsidRPr="00BC0222">
        <w:rPr>
          <w:sz w:val="16"/>
        </w:rPr>
        <w:t xml:space="preserve"> 9 rig arrives there. Partners on the project include Norway’s Statoil and India’s Oil and Natural Gas Corp.</w:t>
      </w:r>
      <w:r w:rsidRPr="00BC0222">
        <w:rPr>
          <w:sz w:val="12"/>
        </w:rPr>
        <w:t>¶</w:t>
      </w:r>
      <w:r w:rsidRPr="00BC0222">
        <w:rPr>
          <w:sz w:val="16"/>
        </w:rPr>
        <w:t xml:space="preserve"> Other firms – all foreign-owned national oil companies – are lined up to use the </w:t>
      </w:r>
      <w:proofErr w:type="spellStart"/>
      <w:r w:rsidRPr="00BC0222">
        <w:rPr>
          <w:sz w:val="16"/>
        </w:rPr>
        <w:t>Scarabeo</w:t>
      </w:r>
      <w:proofErr w:type="spellEnd"/>
      <w:r w:rsidRPr="00BC0222">
        <w:rPr>
          <w:sz w:val="16"/>
        </w:rPr>
        <w:t xml:space="preserve"> 9 to explore their offshore Cuba leases afterward, with drilling on as many as seven wells reportedly planned during the next four years.</w:t>
      </w:r>
      <w:r w:rsidRPr="00BC0222">
        <w:rPr>
          <w:sz w:val="12"/>
        </w:rPr>
        <w:t>¶</w:t>
      </w:r>
      <w:r w:rsidRPr="00BC0222">
        <w:rPr>
          <w:sz w:val="16"/>
        </w:rPr>
        <w:t xml:space="preserve"> Political challenge</w:t>
      </w:r>
      <w:r w:rsidRPr="00BC0222">
        <w:rPr>
          <w:sz w:val="12"/>
        </w:rPr>
        <w:t>¶</w:t>
      </w:r>
      <w:r w:rsidRPr="00BC0222">
        <w:rPr>
          <w:sz w:val="16"/>
        </w:rPr>
        <w:t xml:space="preserve"> </w:t>
      </w:r>
      <w:r w:rsidRPr="00EB3FEE">
        <w:rPr>
          <w:rStyle w:val="StyleBoldUnderline"/>
        </w:rPr>
        <w:t xml:space="preserve">Under the embargo </w:t>
      </w:r>
      <w:r w:rsidRPr="00C34236">
        <w:rPr>
          <w:sz w:val="16"/>
          <w:szCs w:val="16"/>
        </w:rPr>
        <w:t>– imposed administratively since the early 1960s and by law since 1992 –</w:t>
      </w:r>
      <w:r w:rsidRPr="00EB3FEE">
        <w:rPr>
          <w:rStyle w:val="StyleBoldUnderline"/>
        </w:rPr>
        <w:t xml:space="preserve"> companies can ask the Treasury Department’s Office of Foreign Assets Control for licenses to travel to or do business with Cuba</w:t>
      </w:r>
      <w:r w:rsidRPr="00C34236">
        <w:rPr>
          <w:sz w:val="16"/>
          <w:szCs w:val="16"/>
        </w:rPr>
        <w:t>. At least two U.S. companies specializing in spill response already hold such permits.¶ Advocates of a looser policy want the administration to</w:t>
      </w:r>
      <w:r w:rsidRPr="00BC0222">
        <w:rPr>
          <w:sz w:val="16"/>
        </w:rPr>
        <w:t xml:space="preserve"> issue a general license for a broad class of oil service companies to share safety information now and do business with Cuba in case of an emergency.</w:t>
      </w:r>
      <w:r w:rsidRPr="00BC0222">
        <w:rPr>
          <w:sz w:val="12"/>
        </w:rPr>
        <w:t>¶</w:t>
      </w:r>
      <w:r w:rsidRPr="00BC0222">
        <w:rPr>
          <w:sz w:val="16"/>
        </w:rPr>
        <w:t xml:space="preserve"> Another option is a presidential executive order issued after a disaster, though that would not remove barriers on sharing information in advance.</w:t>
      </w:r>
      <w:r w:rsidRPr="00BC0222">
        <w:rPr>
          <w:sz w:val="12"/>
        </w:rPr>
        <w:t>¶</w:t>
      </w:r>
      <w:r w:rsidRPr="00BC0222">
        <w:rPr>
          <w:sz w:val="16"/>
        </w:rPr>
        <w:t xml:space="preserve"> </w:t>
      </w:r>
      <w:proofErr w:type="spellStart"/>
      <w:r w:rsidRPr="00EB3FEE">
        <w:rPr>
          <w:rStyle w:val="StyleBoldUnderline"/>
        </w:rPr>
        <w:t>Piñon</w:t>
      </w:r>
      <w:proofErr w:type="spellEnd"/>
      <w:r w:rsidRPr="00EB3FEE">
        <w:rPr>
          <w:rStyle w:val="StyleBoldUnderline"/>
        </w:rPr>
        <w:t xml:space="preserve"> notes </w:t>
      </w:r>
      <w:r w:rsidRPr="00C1466F">
        <w:rPr>
          <w:rStyle w:val="StyleBoldUnderline"/>
        </w:rPr>
        <w:t>that company-specific licenses have a political virtue: They can be issued quietly.</w:t>
      </w:r>
      <w:r w:rsidRPr="00C34236">
        <w:rPr>
          <w:rStyle w:val="StyleBoldUnderline"/>
          <w:b/>
        </w:rPr>
        <w:t xml:space="preserve"> By contrast, a general license for all oil response and service firms – even limited to emergencies – would be seen by some </w:t>
      </w:r>
      <w:proofErr w:type="spellStart"/>
      <w:r w:rsidRPr="00C34236">
        <w:rPr>
          <w:rStyle w:val="StyleBoldUnderline"/>
          <w:b/>
        </w:rPr>
        <w:t>hard-line</w:t>
      </w:r>
      <w:proofErr w:type="spellEnd"/>
      <w:r w:rsidRPr="00C34236">
        <w:rPr>
          <w:rStyle w:val="StyleBoldUnderline"/>
          <w:b/>
        </w:rPr>
        <w:t xml:space="preserve"> embargo supporters as “the first crack in the embargo wall,</w:t>
      </w:r>
      <w:r w:rsidRPr="00EB3FEE">
        <w:rPr>
          <w:rStyle w:val="StyleBoldUnderline"/>
        </w:rPr>
        <w:t xml:space="preserve">” </w:t>
      </w:r>
      <w:proofErr w:type="spellStart"/>
      <w:r w:rsidRPr="00EB3FEE">
        <w:rPr>
          <w:rStyle w:val="StyleBoldUnderline"/>
        </w:rPr>
        <w:t>Piñon</w:t>
      </w:r>
      <w:proofErr w:type="spellEnd"/>
      <w:r w:rsidRPr="00EB3FEE">
        <w:rPr>
          <w:rStyle w:val="StyleBoldUnderline"/>
        </w:rPr>
        <w:t xml:space="preserve"> said.</w:t>
      </w:r>
      <w:r w:rsidRPr="00BC0222">
        <w:rPr>
          <w:rStyle w:val="StyleBoldUnderline"/>
          <w:sz w:val="12"/>
        </w:rPr>
        <w:t xml:space="preserve">¶ </w:t>
      </w:r>
      <w:r w:rsidRPr="00EB3FEE">
        <w:rPr>
          <w:rStyle w:val="StyleBoldUnderline"/>
        </w:rPr>
        <w:t>That presents a political challenge for the administration and for lawmakers on Capitol Hill, where the conventional wisdom is that any move to relax the trade policy could alienate a powerful voting bloc of pro-embargo Cuban-Americans in South Florida.</w:t>
      </w:r>
      <w:r w:rsidRPr="00BC0222">
        <w:rPr>
          <w:rStyle w:val="StyleBoldUnderline"/>
          <w:sz w:val="12"/>
        </w:rPr>
        <w:t xml:space="preserve">¶ </w:t>
      </w:r>
      <w:r w:rsidRPr="00BC0222">
        <w:rPr>
          <w:sz w:val="16"/>
        </w:rPr>
        <w:t>Rep. Ileana Ros-Lehtinen, R-Fla., who represents many such embargo supporters in Miami’s Little Havana and the Florida Keys, wants the U.S. to do more to thwart Cuban offshore drilling.</w:t>
      </w:r>
      <w:r w:rsidRPr="00BC0222">
        <w:rPr>
          <w:sz w:val="12"/>
        </w:rPr>
        <w:t>¶</w:t>
      </w:r>
      <w:r w:rsidRPr="00BC0222">
        <w:rPr>
          <w:sz w:val="16"/>
        </w:rPr>
        <w:t xml:space="preserve"> “The Cuban tyranny will say and do anything to persuade others to invest in its oil sector in order to stay afloat,” she said. “It is in our national security interests to deter others from participating in these reckless schemes. </w:t>
      </w:r>
      <w:r w:rsidRPr="00EB3FEE">
        <w:rPr>
          <w:rStyle w:val="StyleBoldUnderline"/>
        </w:rPr>
        <w:t>We cannot allow the Castro regime to become the oil tycoons of the Caribbean.”</w:t>
      </w:r>
    </w:p>
    <w:p w:rsidR="00B71067" w:rsidRDefault="00B71067" w:rsidP="00B71067"/>
    <w:p w:rsidR="00B71067" w:rsidRPr="000640A7" w:rsidRDefault="00B71067" w:rsidP="00B71067"/>
    <w:p w:rsidR="00B71067" w:rsidRPr="00B71067" w:rsidRDefault="00B71067" w:rsidP="00B71067"/>
    <w:p w:rsidR="00413530" w:rsidRPr="00413530" w:rsidRDefault="00E978DB" w:rsidP="00413530">
      <w:pPr>
        <w:pStyle w:val="Heading4"/>
        <w:rPr>
          <w:b w:val="0"/>
          <w:sz w:val="16"/>
          <w:szCs w:val="16"/>
        </w:rPr>
      </w:pPr>
      <w:r>
        <w:t xml:space="preserve">Oil Drilling has Poison Pills attached to it- kills </w:t>
      </w:r>
      <w:proofErr w:type="spellStart"/>
      <w:r>
        <w:t>bipart</w:t>
      </w:r>
      <w:proofErr w:type="spellEnd"/>
      <w:r w:rsidR="00413530" w:rsidRPr="00EA01A6">
        <w:br/>
      </w:r>
      <w:proofErr w:type="spellStart"/>
      <w:r w:rsidR="00413530" w:rsidRPr="00EA01A6">
        <w:t>Chemnick</w:t>
      </w:r>
      <w:proofErr w:type="spellEnd"/>
      <w:r w:rsidR="00413530" w:rsidRPr="00EA01A6">
        <w:t xml:space="preserve"> 12</w:t>
      </w:r>
      <w:r w:rsidR="00413530">
        <w:t xml:space="preserve"> </w:t>
      </w:r>
      <w:r w:rsidR="00413530" w:rsidRPr="00413530">
        <w:rPr>
          <w:b w:val="0"/>
          <w:sz w:val="16"/>
          <w:szCs w:val="16"/>
        </w:rPr>
        <w:t xml:space="preserve">– </w:t>
      </w:r>
      <w:proofErr w:type="spellStart"/>
      <w:r w:rsidR="00413530" w:rsidRPr="00413530">
        <w:rPr>
          <w:b w:val="0"/>
          <w:sz w:val="16"/>
          <w:szCs w:val="16"/>
        </w:rPr>
        <w:t>EandE</w:t>
      </w:r>
      <w:proofErr w:type="spellEnd"/>
      <w:r w:rsidR="00413530" w:rsidRPr="00413530">
        <w:rPr>
          <w:b w:val="0"/>
          <w:sz w:val="16"/>
          <w:szCs w:val="16"/>
        </w:rPr>
        <w:t xml:space="preserve"> reporter, </w:t>
      </w:r>
      <w:proofErr w:type="spellStart"/>
      <w:r w:rsidR="00413530" w:rsidRPr="00413530">
        <w:rPr>
          <w:b w:val="0"/>
          <w:sz w:val="16"/>
          <w:szCs w:val="16"/>
        </w:rPr>
        <w:t>EandE</w:t>
      </w:r>
      <w:proofErr w:type="spellEnd"/>
      <w:r w:rsidR="00413530" w:rsidRPr="00413530">
        <w:rPr>
          <w:b w:val="0"/>
          <w:sz w:val="16"/>
          <w:szCs w:val="16"/>
        </w:rPr>
        <w:t xml:space="preserve"> Daily (Jean, “Senate Tuesday group has bipartisan energy legislation in its sights,” EE News, Wednesday, February 1, 2012, http://www.eenews.net/public/EEDaily/2012/02/01/1)//Bwang</w:t>
      </w:r>
    </w:p>
    <w:p w:rsidR="00413530" w:rsidRPr="005B319E" w:rsidRDefault="00413530" w:rsidP="00413530">
      <w:pPr>
        <w:rPr>
          <w:sz w:val="16"/>
        </w:rPr>
      </w:pPr>
    </w:p>
    <w:p w:rsidR="00413530" w:rsidRPr="005B319E" w:rsidRDefault="00413530" w:rsidP="00413530">
      <w:pPr>
        <w:rPr>
          <w:sz w:val="16"/>
        </w:rPr>
      </w:pPr>
      <w:r w:rsidRPr="005B319E">
        <w:rPr>
          <w:sz w:val="16"/>
        </w:rPr>
        <w:t xml:space="preserve">"I think </w:t>
      </w:r>
      <w:r w:rsidRPr="00EA01A6">
        <w:rPr>
          <w:u w:val="single"/>
        </w:rPr>
        <w:t>there's a market now for energy efficiency and a market for domestic energy production</w:t>
      </w:r>
      <w:r w:rsidRPr="005B319E">
        <w:rPr>
          <w:sz w:val="16"/>
        </w:rPr>
        <w:t>," he said.</w:t>
      </w:r>
      <w:r w:rsidRPr="00B52E6F">
        <w:rPr>
          <w:sz w:val="12"/>
        </w:rPr>
        <w:t xml:space="preserve">¶ </w:t>
      </w:r>
      <w:r w:rsidRPr="005B319E">
        <w:rPr>
          <w:sz w:val="16"/>
        </w:rPr>
        <w:t>In particular, Graham singled out his Home Star bill, which would have provided incentives for residential efficiency retrofits that he sponsored last Congress with Sen. Mark Warner (D-Va.).</w:t>
      </w:r>
      <w:r w:rsidRPr="00B52E6F">
        <w:rPr>
          <w:sz w:val="12"/>
        </w:rPr>
        <w:t xml:space="preserve">¶ </w:t>
      </w:r>
      <w:r w:rsidRPr="005B319E">
        <w:rPr>
          <w:sz w:val="16"/>
        </w:rPr>
        <w:t>"I think there would be bipartisan support for that," Graham added.</w:t>
      </w:r>
      <w:r w:rsidRPr="00B52E6F">
        <w:rPr>
          <w:sz w:val="12"/>
        </w:rPr>
        <w:t xml:space="preserve">¶ </w:t>
      </w:r>
      <w:r w:rsidRPr="005B319E">
        <w:rPr>
          <w:sz w:val="16"/>
        </w:rPr>
        <w:t>But it is unclear whether Home Star would be a candidate for any proposed package this year. The Warner-Graham bill has not been reintroduced, and while a version passed the House in 2010, when the Democrats were in the majority, the Senate version was never approved by the Finance Committee.</w:t>
      </w:r>
      <w:r w:rsidRPr="00B52E6F">
        <w:rPr>
          <w:sz w:val="12"/>
        </w:rPr>
        <w:t xml:space="preserve">¶ </w:t>
      </w:r>
      <w:r w:rsidRPr="00EA01A6">
        <w:rPr>
          <w:u w:val="single"/>
        </w:rPr>
        <w:t xml:space="preserve">The bills the Energy and Natural Resources Committee has approved this Congress with </w:t>
      </w:r>
      <w:r w:rsidRPr="00E978DB">
        <w:rPr>
          <w:highlight w:val="green"/>
          <w:u w:val="single"/>
        </w:rPr>
        <w:t>bipartisan support</w:t>
      </w:r>
      <w:r w:rsidRPr="00EA01A6">
        <w:rPr>
          <w:u w:val="single"/>
        </w:rPr>
        <w:t xml:space="preserve"> </w:t>
      </w:r>
      <w:r w:rsidRPr="00E978DB">
        <w:rPr>
          <w:highlight w:val="green"/>
          <w:u w:val="single"/>
        </w:rPr>
        <w:t>include</w:t>
      </w:r>
      <w:r w:rsidRPr="00EA01A6">
        <w:rPr>
          <w:u w:val="single"/>
        </w:rPr>
        <w:t xml:space="preserve"> an industrial </w:t>
      </w:r>
      <w:r w:rsidRPr="00E978DB">
        <w:rPr>
          <w:highlight w:val="green"/>
          <w:u w:val="single"/>
        </w:rPr>
        <w:t>energy</w:t>
      </w:r>
      <w:r w:rsidRPr="00EA01A6">
        <w:rPr>
          <w:u w:val="single"/>
        </w:rPr>
        <w:t xml:space="preserve"> efficiency bill</w:t>
      </w:r>
      <w:r w:rsidRPr="005B319E">
        <w:rPr>
          <w:sz w:val="16"/>
        </w:rPr>
        <w:t xml:space="preserve"> co-sponsored by Sens. Jeanne </w:t>
      </w:r>
      <w:proofErr w:type="spellStart"/>
      <w:r w:rsidRPr="005B319E">
        <w:rPr>
          <w:sz w:val="16"/>
        </w:rPr>
        <w:t>Shaheen</w:t>
      </w:r>
      <w:proofErr w:type="spellEnd"/>
      <w:r w:rsidRPr="005B319E">
        <w:rPr>
          <w:sz w:val="16"/>
        </w:rPr>
        <w:t xml:space="preserve"> (D-N.H.) and Rob Portman (R-Ohio), a measure to establish a new carbon capture and sequestration program at the Energy Department and bills to promote solar energy and geothermal.</w:t>
      </w:r>
      <w:r w:rsidRPr="00B52E6F">
        <w:rPr>
          <w:sz w:val="12"/>
        </w:rPr>
        <w:t xml:space="preserve">¶ </w:t>
      </w:r>
      <w:r w:rsidRPr="005B319E">
        <w:rPr>
          <w:sz w:val="16"/>
        </w:rPr>
        <w:t>Aside from the goal of producing legislation, the Tuesday group also provides an opportunity for its members to talk about climate and energy issues. Energy Secretary Steven Chu addressed the senators in November.</w:t>
      </w:r>
      <w:r w:rsidRPr="00B52E6F">
        <w:rPr>
          <w:sz w:val="12"/>
        </w:rPr>
        <w:t xml:space="preserve">¶ </w:t>
      </w:r>
      <w:r w:rsidRPr="005B319E">
        <w:rPr>
          <w:sz w:val="16"/>
        </w:rPr>
        <w:t>Daniel Weiss of the Center for American Progress Action Fund said that any of the bills approved by the energy committee would have a good chance of making it to the floor of the Senate.</w:t>
      </w:r>
      <w:r w:rsidRPr="00B52E6F">
        <w:rPr>
          <w:sz w:val="12"/>
        </w:rPr>
        <w:t xml:space="preserve">¶ </w:t>
      </w:r>
      <w:r w:rsidRPr="005B319E">
        <w:rPr>
          <w:sz w:val="16"/>
        </w:rPr>
        <w:t xml:space="preserve">But </w:t>
      </w:r>
      <w:r w:rsidRPr="00EA01A6">
        <w:rPr>
          <w:u w:val="single"/>
        </w:rPr>
        <w:t>while Kerry</w:t>
      </w:r>
      <w:r w:rsidRPr="005B319E">
        <w:rPr>
          <w:sz w:val="16"/>
        </w:rPr>
        <w:t xml:space="preserve"> and his colleagues </w:t>
      </w:r>
      <w:r w:rsidRPr="00EA01A6">
        <w:rPr>
          <w:u w:val="single"/>
        </w:rPr>
        <w:t xml:space="preserve">may succeed in crafting a bill that would garner broad bipartisan support, Senate </w:t>
      </w:r>
      <w:r w:rsidRPr="00E978DB">
        <w:rPr>
          <w:highlight w:val="green"/>
          <w:u w:val="single"/>
        </w:rPr>
        <w:t>Republicans</w:t>
      </w:r>
      <w:r w:rsidRPr="00EA01A6">
        <w:rPr>
          <w:u w:val="single"/>
        </w:rPr>
        <w:t xml:space="preserve"> might move to </w:t>
      </w:r>
      <w:r w:rsidRPr="00E978DB">
        <w:rPr>
          <w:highlight w:val="green"/>
          <w:u w:val="single"/>
        </w:rPr>
        <w:t xml:space="preserve">attach amendments </w:t>
      </w:r>
      <w:r w:rsidRPr="00E978DB">
        <w:rPr>
          <w:u w:val="single"/>
        </w:rPr>
        <w:t>to it that</w:t>
      </w:r>
      <w:r w:rsidRPr="00EA01A6">
        <w:rPr>
          <w:u w:val="single"/>
        </w:rPr>
        <w:t xml:space="preserve"> would roll back U.S. EPA pollution restrictions, approve the Keystone XL pipeline or open new areas</w:t>
      </w:r>
      <w:r w:rsidRPr="005B319E">
        <w:rPr>
          <w:sz w:val="16"/>
        </w:rPr>
        <w:t xml:space="preserve"> along the West Coast or in Alaska </w:t>
      </w:r>
      <w:r w:rsidRPr="00E978DB">
        <w:rPr>
          <w:highlight w:val="green"/>
          <w:u w:val="single"/>
        </w:rPr>
        <w:t>to petroleum production</w:t>
      </w:r>
      <w:r w:rsidRPr="005B319E">
        <w:rPr>
          <w:sz w:val="16"/>
        </w:rPr>
        <w:t xml:space="preserve">, Weiss said. </w:t>
      </w:r>
      <w:r w:rsidRPr="00EA01A6">
        <w:rPr>
          <w:u w:val="single"/>
        </w:rPr>
        <w:t xml:space="preserve">Similar </w:t>
      </w:r>
      <w:r w:rsidRPr="00E978DB">
        <w:rPr>
          <w:highlight w:val="green"/>
          <w:u w:val="single"/>
        </w:rPr>
        <w:t>attempts are likely in the</w:t>
      </w:r>
      <w:r w:rsidRPr="00EA01A6">
        <w:rPr>
          <w:u w:val="single"/>
        </w:rPr>
        <w:t xml:space="preserve"> Republican-controlled </w:t>
      </w:r>
      <w:r w:rsidRPr="00E978DB">
        <w:rPr>
          <w:highlight w:val="green"/>
          <w:u w:val="single"/>
        </w:rPr>
        <w:t>House</w:t>
      </w:r>
      <w:r w:rsidRPr="00EA01A6">
        <w:rPr>
          <w:u w:val="single"/>
        </w:rPr>
        <w:t>.</w:t>
      </w:r>
      <w:r w:rsidRPr="00B52E6F">
        <w:rPr>
          <w:sz w:val="12"/>
          <w:u w:val="single"/>
        </w:rPr>
        <w:t xml:space="preserve">¶ </w:t>
      </w:r>
      <w:r w:rsidRPr="00EA01A6">
        <w:rPr>
          <w:u w:val="single"/>
        </w:rPr>
        <w:t xml:space="preserve">"The challenge would be to keep </w:t>
      </w:r>
      <w:r w:rsidRPr="00E978DB">
        <w:rPr>
          <w:highlight w:val="green"/>
          <w:u w:val="single"/>
        </w:rPr>
        <w:t>poison-pill amendments</w:t>
      </w:r>
      <w:r w:rsidRPr="00EA01A6">
        <w:rPr>
          <w:u w:val="single"/>
        </w:rPr>
        <w:t xml:space="preserve"> off of the bill without getting it pulled</w:t>
      </w:r>
      <w:r w:rsidRPr="005B319E">
        <w:rPr>
          <w:sz w:val="16"/>
        </w:rPr>
        <w:t>," he said.</w:t>
      </w:r>
    </w:p>
    <w:p w:rsidR="00480A9B" w:rsidRDefault="00480A9B" w:rsidP="00480A9B"/>
    <w:sectPr w:rsidR="00480A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2B50" w:rsidRDefault="00222B50" w:rsidP="005F5576">
      <w:r>
        <w:separator/>
      </w:r>
    </w:p>
  </w:endnote>
  <w:endnote w:type="continuationSeparator" w:id="0">
    <w:p w:rsidR="00222B50" w:rsidRDefault="00222B5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2B50" w:rsidRDefault="00222B50" w:rsidP="005F5576">
      <w:r>
        <w:separator/>
      </w:r>
    </w:p>
  </w:footnote>
  <w:footnote w:type="continuationSeparator" w:id="0">
    <w:p w:rsidR="00222B50" w:rsidRDefault="00222B5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5F6"/>
    <w:rsid w:val="000022F2"/>
    <w:rsid w:val="0000459F"/>
    <w:rsid w:val="00004EB4"/>
    <w:rsid w:val="0002196C"/>
    <w:rsid w:val="00021F29"/>
    <w:rsid w:val="0002472A"/>
    <w:rsid w:val="00027EED"/>
    <w:rsid w:val="0003041D"/>
    <w:rsid w:val="00030A74"/>
    <w:rsid w:val="00033028"/>
    <w:rsid w:val="000360A7"/>
    <w:rsid w:val="00052A1D"/>
    <w:rsid w:val="00055E12"/>
    <w:rsid w:val="00061D27"/>
    <w:rsid w:val="00064A59"/>
    <w:rsid w:val="0007162E"/>
    <w:rsid w:val="00073B9A"/>
    <w:rsid w:val="00090287"/>
    <w:rsid w:val="00090BA2"/>
    <w:rsid w:val="000978A3"/>
    <w:rsid w:val="00097D77"/>
    <w:rsid w:val="00097D7E"/>
    <w:rsid w:val="000A1D39"/>
    <w:rsid w:val="000A2217"/>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3CD2"/>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2B50"/>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76A0"/>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4ED8"/>
    <w:rsid w:val="00407386"/>
    <w:rsid w:val="00413530"/>
    <w:rsid w:val="004138EF"/>
    <w:rsid w:val="004319DE"/>
    <w:rsid w:val="00435232"/>
    <w:rsid w:val="00435805"/>
    <w:rsid w:val="004400EA"/>
    <w:rsid w:val="00441C25"/>
    <w:rsid w:val="00450882"/>
    <w:rsid w:val="00451C20"/>
    <w:rsid w:val="00452001"/>
    <w:rsid w:val="0045442E"/>
    <w:rsid w:val="004549F9"/>
    <w:rsid w:val="004564E2"/>
    <w:rsid w:val="00462418"/>
    <w:rsid w:val="004655F6"/>
    <w:rsid w:val="00471A70"/>
    <w:rsid w:val="00473A79"/>
    <w:rsid w:val="00475E03"/>
    <w:rsid w:val="00476723"/>
    <w:rsid w:val="0047798D"/>
    <w:rsid w:val="00480A9B"/>
    <w:rsid w:val="00491F0D"/>
    <w:rsid w:val="004931DE"/>
    <w:rsid w:val="004A6083"/>
    <w:rsid w:val="004A6E81"/>
    <w:rsid w:val="004A7806"/>
    <w:rsid w:val="004B0545"/>
    <w:rsid w:val="004B7E46"/>
    <w:rsid w:val="004C2EBA"/>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3C6B"/>
    <w:rsid w:val="005579BF"/>
    <w:rsid w:val="00560C3E"/>
    <w:rsid w:val="00563468"/>
    <w:rsid w:val="00564EC2"/>
    <w:rsid w:val="00565EAE"/>
    <w:rsid w:val="00573677"/>
    <w:rsid w:val="00575F7D"/>
    <w:rsid w:val="00580383"/>
    <w:rsid w:val="00580E40"/>
    <w:rsid w:val="00590731"/>
    <w:rsid w:val="00591132"/>
    <w:rsid w:val="005A0C83"/>
    <w:rsid w:val="005A506B"/>
    <w:rsid w:val="005A701C"/>
    <w:rsid w:val="005B2444"/>
    <w:rsid w:val="005B2D14"/>
    <w:rsid w:val="005B3140"/>
    <w:rsid w:val="005C0B05"/>
    <w:rsid w:val="005D1156"/>
    <w:rsid w:val="005E0681"/>
    <w:rsid w:val="005E3B08"/>
    <w:rsid w:val="005E3FE4"/>
    <w:rsid w:val="005E572E"/>
    <w:rsid w:val="005F0C8D"/>
    <w:rsid w:val="005F5576"/>
    <w:rsid w:val="006014AB"/>
    <w:rsid w:val="00605F20"/>
    <w:rsid w:val="0061680A"/>
    <w:rsid w:val="00623B70"/>
    <w:rsid w:val="0063578B"/>
    <w:rsid w:val="00636B3D"/>
    <w:rsid w:val="00641025"/>
    <w:rsid w:val="00650E98"/>
    <w:rsid w:val="00656C61"/>
    <w:rsid w:val="006672D8"/>
    <w:rsid w:val="00670D96"/>
    <w:rsid w:val="00672877"/>
    <w:rsid w:val="00676BB8"/>
    <w:rsid w:val="00683154"/>
    <w:rsid w:val="00690115"/>
    <w:rsid w:val="00690898"/>
    <w:rsid w:val="006911C6"/>
    <w:rsid w:val="00693039"/>
    <w:rsid w:val="00693A5A"/>
    <w:rsid w:val="006B0AC6"/>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7878"/>
    <w:rsid w:val="00760A29"/>
    <w:rsid w:val="00771E18"/>
    <w:rsid w:val="007739F1"/>
    <w:rsid w:val="007745C6"/>
    <w:rsid w:val="007755F6"/>
    <w:rsid w:val="00775736"/>
    <w:rsid w:val="007761AD"/>
    <w:rsid w:val="00777387"/>
    <w:rsid w:val="007815E5"/>
    <w:rsid w:val="00787343"/>
    <w:rsid w:val="00790BFA"/>
    <w:rsid w:val="00791121"/>
    <w:rsid w:val="00791C88"/>
    <w:rsid w:val="00797B76"/>
    <w:rsid w:val="007A3D06"/>
    <w:rsid w:val="007B04E0"/>
    <w:rsid w:val="007B383B"/>
    <w:rsid w:val="007C350D"/>
    <w:rsid w:val="007C3689"/>
    <w:rsid w:val="007C3C9B"/>
    <w:rsid w:val="007C6A4A"/>
    <w:rsid w:val="007D3012"/>
    <w:rsid w:val="007D65A7"/>
    <w:rsid w:val="007E3F59"/>
    <w:rsid w:val="007E5043"/>
    <w:rsid w:val="007E5183"/>
    <w:rsid w:val="008133F9"/>
    <w:rsid w:val="00823AAC"/>
    <w:rsid w:val="008434FF"/>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695"/>
    <w:rsid w:val="00930D1F"/>
    <w:rsid w:val="009328F5"/>
    <w:rsid w:val="00935127"/>
    <w:rsid w:val="00937D44"/>
    <w:rsid w:val="0094025E"/>
    <w:rsid w:val="0094256C"/>
    <w:rsid w:val="0094493B"/>
    <w:rsid w:val="0095045F"/>
    <w:rsid w:val="00953F11"/>
    <w:rsid w:val="009706C1"/>
    <w:rsid w:val="00976675"/>
    <w:rsid w:val="00976FBF"/>
    <w:rsid w:val="00984B38"/>
    <w:rsid w:val="009A0636"/>
    <w:rsid w:val="009A6FF5"/>
    <w:rsid w:val="009B2B47"/>
    <w:rsid w:val="009B35DB"/>
    <w:rsid w:val="009C4298"/>
    <w:rsid w:val="009D318C"/>
    <w:rsid w:val="009D623A"/>
    <w:rsid w:val="009F4541"/>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4DEA"/>
    <w:rsid w:val="00B06710"/>
    <w:rsid w:val="00B07EBF"/>
    <w:rsid w:val="00B166CB"/>
    <w:rsid w:val="00B235E1"/>
    <w:rsid w:val="00B272CF"/>
    <w:rsid w:val="00B3145D"/>
    <w:rsid w:val="00B357BA"/>
    <w:rsid w:val="00B564DB"/>
    <w:rsid w:val="00B65D86"/>
    <w:rsid w:val="00B71067"/>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5B2B"/>
    <w:rsid w:val="00C85CD0"/>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0A57"/>
    <w:rsid w:val="00D51ABF"/>
    <w:rsid w:val="00D5444B"/>
    <w:rsid w:val="00D55302"/>
    <w:rsid w:val="00D57CBF"/>
    <w:rsid w:val="00D66ABC"/>
    <w:rsid w:val="00D71CFC"/>
    <w:rsid w:val="00D86024"/>
    <w:rsid w:val="00D86797"/>
    <w:rsid w:val="00D94CA3"/>
    <w:rsid w:val="00D96595"/>
    <w:rsid w:val="00DA018C"/>
    <w:rsid w:val="00DA3C9D"/>
    <w:rsid w:val="00DB0F7E"/>
    <w:rsid w:val="00DB5489"/>
    <w:rsid w:val="00DB6C98"/>
    <w:rsid w:val="00DC701C"/>
    <w:rsid w:val="00DD7F91"/>
    <w:rsid w:val="00DE3008"/>
    <w:rsid w:val="00E00376"/>
    <w:rsid w:val="00E01016"/>
    <w:rsid w:val="00E043B1"/>
    <w:rsid w:val="00E141EA"/>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8DB"/>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46B2"/>
    <w:rsid w:val="00F40837"/>
    <w:rsid w:val="00F42F79"/>
    <w:rsid w:val="00F47773"/>
    <w:rsid w:val="00F5019D"/>
    <w:rsid w:val="00F54960"/>
    <w:rsid w:val="00F56308"/>
    <w:rsid w:val="00F634D6"/>
    <w:rsid w:val="00F64385"/>
    <w:rsid w:val="00F6473F"/>
    <w:rsid w:val="00F74EE8"/>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2472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247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2472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2472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1111,No Spacing5,No Spacing21,small space,Medium Grid 21,Dont use"/>
    <w:basedOn w:val="Normal"/>
    <w:next w:val="Normal"/>
    <w:link w:val="Heading4Char"/>
    <w:uiPriority w:val="4"/>
    <w:qFormat/>
    <w:rsid w:val="0002472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2472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2472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Bold Underline,small,emphasis,Qualifications"/>
    <w:basedOn w:val="DefaultParagraphFont"/>
    <w:uiPriority w:val="7"/>
    <w:qFormat/>
    <w:rsid w:val="0002472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2472A"/>
    <w:rPr>
      <w:b/>
      <w:bCs/>
    </w:rPr>
  </w:style>
  <w:style w:type="character" w:customStyle="1" w:styleId="Heading3Char">
    <w:name w:val="Heading 3 Char"/>
    <w:aliases w:val="Block Char"/>
    <w:basedOn w:val="DefaultParagraphFont"/>
    <w:link w:val="Heading3"/>
    <w:uiPriority w:val="3"/>
    <w:rsid w:val="0002472A"/>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02472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2472A"/>
    <w:rPr>
      <w:b/>
      <w:bCs/>
      <w:sz w:val="26"/>
      <w:u w:val="none"/>
    </w:rPr>
  </w:style>
  <w:style w:type="paragraph" w:styleId="Header">
    <w:name w:val="header"/>
    <w:basedOn w:val="Normal"/>
    <w:link w:val="HeaderChar"/>
    <w:uiPriority w:val="99"/>
    <w:semiHidden/>
    <w:rsid w:val="0002472A"/>
    <w:pPr>
      <w:tabs>
        <w:tab w:val="center" w:pos="4680"/>
        <w:tab w:val="right" w:pos="9360"/>
      </w:tabs>
    </w:pPr>
  </w:style>
  <w:style w:type="character" w:customStyle="1" w:styleId="HeaderChar">
    <w:name w:val="Header Char"/>
    <w:basedOn w:val="DefaultParagraphFont"/>
    <w:link w:val="Header"/>
    <w:uiPriority w:val="99"/>
    <w:semiHidden/>
    <w:rsid w:val="0002472A"/>
    <w:rPr>
      <w:rFonts w:ascii="Calibri" w:hAnsi="Calibri" w:cs="Calibri"/>
    </w:rPr>
  </w:style>
  <w:style w:type="paragraph" w:styleId="Footer">
    <w:name w:val="footer"/>
    <w:basedOn w:val="Normal"/>
    <w:link w:val="FooterChar"/>
    <w:uiPriority w:val="99"/>
    <w:semiHidden/>
    <w:rsid w:val="0002472A"/>
    <w:pPr>
      <w:tabs>
        <w:tab w:val="center" w:pos="4680"/>
        <w:tab w:val="right" w:pos="9360"/>
      </w:tabs>
    </w:pPr>
  </w:style>
  <w:style w:type="character" w:customStyle="1" w:styleId="FooterChar">
    <w:name w:val="Footer Char"/>
    <w:basedOn w:val="DefaultParagraphFont"/>
    <w:link w:val="Footer"/>
    <w:uiPriority w:val="99"/>
    <w:semiHidden/>
    <w:rsid w:val="0002472A"/>
    <w:rPr>
      <w:rFonts w:ascii="Calibri" w:hAnsi="Calibri" w:cs="Calibri"/>
    </w:rPr>
  </w:style>
  <w:style w:type="character" w:styleId="Hyperlink">
    <w:name w:val="Hyperlink"/>
    <w:aliases w:val="heading 1 (block title),Important,Read,Card Text,Internet Link"/>
    <w:basedOn w:val="DefaultParagraphFont"/>
    <w:uiPriority w:val="99"/>
    <w:rsid w:val="0002472A"/>
    <w:rPr>
      <w:color w:val="auto"/>
      <w:u w:val="none"/>
    </w:rPr>
  </w:style>
  <w:style w:type="character" w:styleId="FollowedHyperlink">
    <w:name w:val="FollowedHyperlink"/>
    <w:basedOn w:val="DefaultParagraphFont"/>
    <w:uiPriority w:val="99"/>
    <w:semiHidden/>
    <w:rsid w:val="0002472A"/>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02472A"/>
    <w:rPr>
      <w:rFonts w:ascii="Calibri" w:eastAsiaTheme="majorEastAsia" w:hAnsi="Calibri" w:cstheme="majorBidi"/>
      <w:b/>
      <w:bCs/>
      <w:iCs/>
      <w:sz w:val="26"/>
    </w:rPr>
  </w:style>
  <w:style w:type="paragraph" w:customStyle="1" w:styleId="Style1">
    <w:name w:val="Style1"/>
    <w:basedOn w:val="Normal"/>
    <w:qFormat/>
    <w:rsid w:val="0094493B"/>
  </w:style>
  <w:style w:type="paragraph" w:customStyle="1" w:styleId="Style2">
    <w:name w:val="Style2"/>
    <w:basedOn w:val="Normal"/>
    <w:qFormat/>
    <w:rsid w:val="0094493B"/>
  </w:style>
  <w:style w:type="character" w:customStyle="1" w:styleId="apple-converted-space">
    <w:name w:val="apple-converted-space"/>
    <w:basedOn w:val="DefaultParagraphFont"/>
    <w:rsid w:val="00930695"/>
  </w:style>
  <w:style w:type="character" w:customStyle="1" w:styleId="Title1">
    <w:name w:val="Title1"/>
    <w:basedOn w:val="DefaultParagraphFont"/>
    <w:rsid w:val="00930695"/>
  </w:style>
  <w:style w:type="character" w:customStyle="1" w:styleId="org">
    <w:name w:val="org"/>
    <w:basedOn w:val="DefaultParagraphFont"/>
    <w:rsid w:val="00930695"/>
  </w:style>
  <w:style w:type="paragraph" w:customStyle="1" w:styleId="Analytic">
    <w:name w:val="Analytic"/>
    <w:basedOn w:val="Normal"/>
    <w:autoRedefine/>
    <w:qFormat/>
    <w:rsid w:val="00193CD2"/>
    <w:rPr>
      <w:b/>
      <w:sz w:val="26"/>
    </w:rPr>
  </w:style>
  <w:style w:type="paragraph" w:customStyle="1" w:styleId="card">
    <w:name w:val="card"/>
    <w:basedOn w:val="Normal"/>
    <w:next w:val="Normal"/>
    <w:link w:val="cardChar"/>
    <w:qFormat/>
    <w:rsid w:val="004C2EBA"/>
    <w:pPr>
      <w:ind w:left="288" w:right="288"/>
    </w:pPr>
    <w:rPr>
      <w:rFonts w:ascii="Times New Roman" w:eastAsia="Times New Roman" w:hAnsi="Times New Roman"/>
      <w:sz w:val="16"/>
    </w:rPr>
  </w:style>
  <w:style w:type="character" w:customStyle="1" w:styleId="cardChar">
    <w:name w:val="card Char"/>
    <w:link w:val="card"/>
    <w:rsid w:val="004C2EBA"/>
    <w:rPr>
      <w:rFonts w:ascii="Times New Roman" w:eastAsia="Times New Roman" w:hAnsi="Times New Roman" w:cs="Times New Roman"/>
      <w:sz w:val="16"/>
    </w:rPr>
  </w:style>
  <w:style w:type="character" w:customStyle="1" w:styleId="NoSpacingChar">
    <w:name w:val="No Spacing Char"/>
    <w:aliases w:val="Small Text Char"/>
    <w:rsid w:val="00DE3008"/>
    <w:rPr>
      <w:rFonts w:ascii="Garamond" w:hAnsi="Garamond"/>
      <w:sz w:val="18"/>
      <w:szCs w:val="22"/>
    </w:rPr>
  </w:style>
  <w:style w:type="paragraph" w:styleId="DocumentMap">
    <w:name w:val="Document Map"/>
    <w:basedOn w:val="Normal"/>
    <w:link w:val="DocumentMapChar"/>
    <w:uiPriority w:val="99"/>
    <w:semiHidden/>
    <w:unhideWhenUsed/>
    <w:rsid w:val="00061D2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61D27"/>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2472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247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2472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2472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1111,No Spacing5,No Spacing21,small space,Medium Grid 21,Dont use"/>
    <w:basedOn w:val="Normal"/>
    <w:next w:val="Normal"/>
    <w:link w:val="Heading4Char"/>
    <w:uiPriority w:val="4"/>
    <w:qFormat/>
    <w:rsid w:val="0002472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2472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2472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Underlined,ED - Tag,Emphasis!!,Bold Underline,small,emphasis,Qualifications"/>
    <w:basedOn w:val="DefaultParagraphFont"/>
    <w:uiPriority w:val="7"/>
    <w:qFormat/>
    <w:rsid w:val="0002472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2472A"/>
    <w:rPr>
      <w:b/>
      <w:bCs/>
    </w:rPr>
  </w:style>
  <w:style w:type="character" w:customStyle="1" w:styleId="Heading3Char">
    <w:name w:val="Heading 3 Char"/>
    <w:aliases w:val="Block Char"/>
    <w:basedOn w:val="DefaultParagraphFont"/>
    <w:link w:val="Heading3"/>
    <w:uiPriority w:val="3"/>
    <w:rsid w:val="0002472A"/>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Bo,cite"/>
    <w:basedOn w:val="DefaultParagraphFont"/>
    <w:uiPriority w:val="6"/>
    <w:qFormat/>
    <w:rsid w:val="0002472A"/>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2472A"/>
    <w:rPr>
      <w:b/>
      <w:bCs/>
      <w:sz w:val="26"/>
      <w:u w:val="none"/>
    </w:rPr>
  </w:style>
  <w:style w:type="paragraph" w:styleId="Header">
    <w:name w:val="header"/>
    <w:basedOn w:val="Normal"/>
    <w:link w:val="HeaderChar"/>
    <w:uiPriority w:val="99"/>
    <w:semiHidden/>
    <w:rsid w:val="0002472A"/>
    <w:pPr>
      <w:tabs>
        <w:tab w:val="center" w:pos="4680"/>
        <w:tab w:val="right" w:pos="9360"/>
      </w:tabs>
    </w:pPr>
  </w:style>
  <w:style w:type="character" w:customStyle="1" w:styleId="HeaderChar">
    <w:name w:val="Header Char"/>
    <w:basedOn w:val="DefaultParagraphFont"/>
    <w:link w:val="Header"/>
    <w:uiPriority w:val="99"/>
    <w:semiHidden/>
    <w:rsid w:val="0002472A"/>
    <w:rPr>
      <w:rFonts w:ascii="Calibri" w:hAnsi="Calibri" w:cs="Calibri"/>
    </w:rPr>
  </w:style>
  <w:style w:type="paragraph" w:styleId="Footer">
    <w:name w:val="footer"/>
    <w:basedOn w:val="Normal"/>
    <w:link w:val="FooterChar"/>
    <w:uiPriority w:val="99"/>
    <w:semiHidden/>
    <w:rsid w:val="0002472A"/>
    <w:pPr>
      <w:tabs>
        <w:tab w:val="center" w:pos="4680"/>
        <w:tab w:val="right" w:pos="9360"/>
      </w:tabs>
    </w:pPr>
  </w:style>
  <w:style w:type="character" w:customStyle="1" w:styleId="FooterChar">
    <w:name w:val="Footer Char"/>
    <w:basedOn w:val="DefaultParagraphFont"/>
    <w:link w:val="Footer"/>
    <w:uiPriority w:val="99"/>
    <w:semiHidden/>
    <w:rsid w:val="0002472A"/>
    <w:rPr>
      <w:rFonts w:ascii="Calibri" w:hAnsi="Calibri" w:cs="Calibri"/>
    </w:rPr>
  </w:style>
  <w:style w:type="character" w:styleId="Hyperlink">
    <w:name w:val="Hyperlink"/>
    <w:aliases w:val="heading 1 (block title),Important,Read,Card Text,Internet Link"/>
    <w:basedOn w:val="DefaultParagraphFont"/>
    <w:uiPriority w:val="99"/>
    <w:rsid w:val="0002472A"/>
    <w:rPr>
      <w:color w:val="auto"/>
      <w:u w:val="none"/>
    </w:rPr>
  </w:style>
  <w:style w:type="character" w:styleId="FollowedHyperlink">
    <w:name w:val="FollowedHyperlink"/>
    <w:basedOn w:val="DefaultParagraphFont"/>
    <w:uiPriority w:val="99"/>
    <w:semiHidden/>
    <w:rsid w:val="0002472A"/>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02472A"/>
    <w:rPr>
      <w:rFonts w:ascii="Calibri" w:eastAsiaTheme="majorEastAsia" w:hAnsi="Calibri" w:cstheme="majorBidi"/>
      <w:b/>
      <w:bCs/>
      <w:iCs/>
      <w:sz w:val="26"/>
    </w:rPr>
  </w:style>
  <w:style w:type="paragraph" w:customStyle="1" w:styleId="Style1">
    <w:name w:val="Style1"/>
    <w:basedOn w:val="Normal"/>
    <w:qFormat/>
    <w:rsid w:val="0094493B"/>
  </w:style>
  <w:style w:type="paragraph" w:customStyle="1" w:styleId="Style2">
    <w:name w:val="Style2"/>
    <w:basedOn w:val="Normal"/>
    <w:qFormat/>
    <w:rsid w:val="0094493B"/>
  </w:style>
  <w:style w:type="character" w:customStyle="1" w:styleId="apple-converted-space">
    <w:name w:val="apple-converted-space"/>
    <w:basedOn w:val="DefaultParagraphFont"/>
    <w:rsid w:val="00930695"/>
  </w:style>
  <w:style w:type="character" w:customStyle="1" w:styleId="Title1">
    <w:name w:val="Title1"/>
    <w:basedOn w:val="DefaultParagraphFont"/>
    <w:rsid w:val="00930695"/>
  </w:style>
  <w:style w:type="character" w:customStyle="1" w:styleId="org">
    <w:name w:val="org"/>
    <w:basedOn w:val="DefaultParagraphFont"/>
    <w:rsid w:val="00930695"/>
  </w:style>
  <w:style w:type="paragraph" w:customStyle="1" w:styleId="Analytic">
    <w:name w:val="Analytic"/>
    <w:basedOn w:val="Normal"/>
    <w:autoRedefine/>
    <w:qFormat/>
    <w:rsid w:val="00193CD2"/>
    <w:rPr>
      <w:b/>
      <w:sz w:val="26"/>
    </w:rPr>
  </w:style>
  <w:style w:type="paragraph" w:customStyle="1" w:styleId="card">
    <w:name w:val="card"/>
    <w:basedOn w:val="Normal"/>
    <w:next w:val="Normal"/>
    <w:link w:val="cardChar"/>
    <w:qFormat/>
    <w:rsid w:val="004C2EBA"/>
    <w:pPr>
      <w:ind w:left="288" w:right="288"/>
    </w:pPr>
    <w:rPr>
      <w:rFonts w:ascii="Times New Roman" w:eastAsia="Times New Roman" w:hAnsi="Times New Roman"/>
      <w:sz w:val="16"/>
    </w:rPr>
  </w:style>
  <w:style w:type="character" w:customStyle="1" w:styleId="cardChar">
    <w:name w:val="card Char"/>
    <w:link w:val="card"/>
    <w:rsid w:val="004C2EBA"/>
    <w:rPr>
      <w:rFonts w:ascii="Times New Roman" w:eastAsia="Times New Roman" w:hAnsi="Times New Roman" w:cs="Times New Roman"/>
      <w:sz w:val="16"/>
    </w:rPr>
  </w:style>
  <w:style w:type="character" w:customStyle="1" w:styleId="NoSpacingChar">
    <w:name w:val="No Spacing Char"/>
    <w:aliases w:val="Small Text Char"/>
    <w:rsid w:val="00DE3008"/>
    <w:rPr>
      <w:rFonts w:ascii="Garamond" w:hAnsi="Garamond"/>
      <w:sz w:val="18"/>
      <w:szCs w:val="22"/>
    </w:rPr>
  </w:style>
  <w:style w:type="paragraph" w:styleId="DocumentMap">
    <w:name w:val="Document Map"/>
    <w:basedOn w:val="Normal"/>
    <w:link w:val="DocumentMapChar"/>
    <w:uiPriority w:val="99"/>
    <w:semiHidden/>
    <w:unhideWhenUsed/>
    <w:rsid w:val="00061D2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61D2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amiherald.com/2013/03/05/3268483/how-will-the-venezuela-cuba-link.html" TargetMode="External"/><Relationship Id="rId18" Type="http://schemas.openxmlformats.org/officeDocument/2006/relationships/hyperlink" Target="http://articles.sun-sentinel.com/2013-04-14/news/fl-cuban-oil-drilling-retreat-20130414_1_jorge-pi-north-coast-cuban-officials" TargetMode="External"/><Relationship Id="rId26" Type="http://schemas.openxmlformats.org/officeDocument/2006/relationships/hyperlink" Target="http://gspp.berkeley.edu/index.html" TargetMode="External"/><Relationship Id="rId39" Type="http://schemas.openxmlformats.org/officeDocument/2006/relationships/hyperlink" Target="http://www.nytimes.com/info/cuba?inline=nyt-geo" TargetMode="External"/><Relationship Id="rId21" Type="http://schemas.openxmlformats.org/officeDocument/2006/relationships/hyperlink" Target="http://www.reuters.com/places/brazil" TargetMode="External"/><Relationship Id="rId34" Type="http://schemas.openxmlformats.org/officeDocument/2006/relationships/hyperlink" Target="http://books.google.ca/books?id=mDS0GW7FH_0C&amp;pg=PA179&amp;dq=" TargetMode="External"/><Relationship Id="rId42" Type="http://schemas.openxmlformats.org/officeDocument/2006/relationships/hyperlink" Target="http://topics.nytimes.com/top/news/international/countriesandterritories/venezuela/index.html?inline=nyt-geo" TargetMode="External"/><Relationship Id="rId47" Type="http://schemas.openxmlformats.org/officeDocument/2006/relationships/hyperlink" Target="http://www.theatlantic.com/health/archive/2013/04/how-cubans-health-improved-when-their-economy-collapsed/275080/)//Bwang" TargetMode="External"/><Relationship Id="rId50" Type="http://schemas.openxmlformats.org/officeDocument/2006/relationships/hyperlink" Target="http://www.diariolaestrella.com/2013/01/28/126711/a-sangre-y-fuego-contra-narco.html" TargetMode="External"/><Relationship Id="rId55" Type="http://schemas.openxmlformats.org/officeDocument/2006/relationships/hyperlink" Target="http://democracyinamericas.org/pdfs/Cuba_Drilling_and_US_Policy.pdf" TargetMode="External"/><Relationship Id="rId7" Type="http://schemas.openxmlformats.org/officeDocument/2006/relationships/webSettings" Target="webSettings.xml"/><Relationship Id="rId12" Type="http://schemas.openxmlformats.org/officeDocument/2006/relationships/hyperlink" Target="http://dujs.dartmouth.edu/spring-2009/human-extinction-the-uncertainty-of-our-fate" TargetMode="External"/><Relationship Id="rId17" Type="http://schemas.openxmlformats.org/officeDocument/2006/relationships/image" Target="media/image1.png"/><Relationship Id="rId25" Type="http://schemas.openxmlformats.org/officeDocument/2006/relationships/hyperlink" Target="http://violet.berkeley.edu/~gspp/iths/maurercv.htm" TargetMode="External"/><Relationship Id="rId33" Type="http://schemas.openxmlformats.org/officeDocument/2006/relationships/hyperlink" Target="http://blog.heritage.org/2010/04/03/cuba-change-is-not-one-sided/" TargetMode="External"/><Relationship Id="rId38" Type="http://schemas.openxmlformats.org/officeDocument/2006/relationships/hyperlink" Target="http://www.globalpost.com/dispatch/news/regions/americas/cuba/120627/russia-oil-rig-drill-cuban-oil-zarubezhneft-songa-mercur" TargetMode="External"/><Relationship Id="rId46" Type="http://schemas.openxmlformats.org/officeDocument/2006/relationships/hyperlink" Target="http://web.ebscohost.com.proxy.lib.umich.edu/ehost/detail?vid=3&amp;sid=2d854e83-f586-49a7-ac8d-fdfa99a5a7a2%40sessionmgr110&amp;hid=117&amp;bdata=JnNpdGU9ZWhvc3QtbGl2ZQ%3d%3d"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articles.sun-sentinel.com/2013-04-14/news/fl-cuban-oil-drilling-retreat-20130414_1_jorge-pi-north-coast-cuban-officials" TargetMode="External"/><Relationship Id="rId20" Type="http://schemas.openxmlformats.org/officeDocument/2006/relationships/hyperlink" Target="http://articles.sun-sentinel.com/2013-04-14/news/fl-cuban-oil-drilling-retreat-20130414_1_jorge-pi-north-coast-cuban-officials" TargetMode="External"/><Relationship Id="rId29" Type="http://schemas.openxmlformats.org/officeDocument/2006/relationships/hyperlink" Target="http://en.wikipedia.org/wiki/Prions" TargetMode="External"/><Relationship Id="rId41" Type="http://schemas.openxmlformats.org/officeDocument/2006/relationships/hyperlink" Target="http://topics.nytimes.com/top/reference/timestopics/subjects/h/hurricanes_and_tropical_storms/index.html?inline=nyt-classifier" TargetMode="External"/><Relationship Id="rId54" Type="http://schemas.openxmlformats.org/officeDocument/2006/relationships/hyperlink" Target="http://www.stimson.org/cbw/?SN=CB2001121259)%20//K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medicc.org/mediccreview/articles/mr_286.pdf" TargetMode="External"/><Relationship Id="rId24" Type="http://schemas.openxmlformats.org/officeDocument/2006/relationships/hyperlink" Target="http://switchboard.nrdc.org/blogs/fbeinecke/obama_offers_aggressive_drilli.html" TargetMode="External"/><Relationship Id="rId32" Type="http://schemas.openxmlformats.org/officeDocument/2006/relationships/hyperlink" Target="https://www.oxan.com/display.aspx?ItemID=DB183701" TargetMode="External"/><Relationship Id="rId37" Type="http://schemas.openxmlformats.org/officeDocument/2006/relationships/hyperlink" Target="http://uk.reuters.com/article/2012/11/02/cuba-oil-idUKL1E8M20F020121102" TargetMode="External"/><Relationship Id="rId40" Type="http://schemas.openxmlformats.org/officeDocument/2006/relationships/hyperlink" Target="http://topics.nytimes.com/top/news/business/energy-environment/oil-petroleum-and-gasoline/index.html?inline=nyt-classifier" TargetMode="External"/><Relationship Id="rId45" Type="http://schemas.openxmlformats.org/officeDocument/2006/relationships/hyperlink" Target="http://www.usgs.gov/" TargetMode="External"/><Relationship Id="rId53" Type="http://schemas.openxmlformats.org/officeDocument/2006/relationships/hyperlink" Target="http://www.upi.com/Business_News/Security-Industry/2004/07/14/Analysis-LNG-a-security-risk-to-the-US/UPI-12921089820549/" TargetMode="External"/><Relationship Id="rId58" Type="http://schemas.openxmlformats.org/officeDocument/2006/relationships/hyperlink" Target="http://www.insightcrime.org/news-analysis/drug-fight-builds-us-cuba-bridges" TargetMode="External"/><Relationship Id="rId5" Type="http://schemas.microsoft.com/office/2007/relationships/stylesWithEffects" Target="stylesWithEffects.xml"/><Relationship Id="rId15" Type="http://schemas.openxmlformats.org/officeDocument/2006/relationships/hyperlink" Target="http://www.globaltimes.cn/content/787836.shtml" TargetMode="External"/><Relationship Id="rId23" Type="http://schemas.openxmlformats.org/officeDocument/2006/relationships/hyperlink" Target="http://www.oilspillcommission.gov/" TargetMode="External"/><Relationship Id="rId28" Type="http://schemas.openxmlformats.org/officeDocument/2006/relationships/hyperlink" Target="http://gspp.berkeley.edu/academics/affiliates/maurer.html" TargetMode="External"/><Relationship Id="rId36" Type="http://schemas.openxmlformats.org/officeDocument/2006/relationships/hyperlink" Target="http://www.rigzone.com/data/offshore_drilling_rigs/1420/Semisub/Saipem/Scarabeo_9" TargetMode="External"/><Relationship Id="rId49" Type="http://schemas.openxmlformats.org/officeDocument/2006/relationships/hyperlink" Target="http://www.insightcrime.org/news-briefs/drug-trafficking-cuba-raul-castro" TargetMode="External"/><Relationship Id="rId57" Type="http://schemas.openxmlformats.org/officeDocument/2006/relationships/hyperlink" Target="http://news.google.com/newspapers?id=6w5IAAAAIBAJ&amp;sjid=w-4DAAAAIBAJ&amp;pg=4685,1476418&amp;dq=james+h+michel+castro+drug+trafficking&amp;hl=en" TargetMode="External"/><Relationship Id="rId10" Type="http://schemas.openxmlformats.org/officeDocument/2006/relationships/hyperlink" Target="http://www.ascecuba.org/publications/proceedings/volume19/pdfs/orro.pdf" TargetMode="External"/><Relationship Id="rId19" Type="http://schemas.openxmlformats.org/officeDocument/2006/relationships/hyperlink" Target="http://articles.sun-sentinel.com/2013-04-14/news/fl-cuban-oil-drilling-retreat-20130414_1_jorge-pi-north-coast-cuban-officials" TargetMode="External"/><Relationship Id="rId31" Type="http://schemas.openxmlformats.org/officeDocument/2006/relationships/hyperlink" Target="http://www.ascecuba.org/publications/proceedings/volume19/pdfs/orro.pdf" TargetMode="External"/><Relationship Id="rId44" Type="http://schemas.openxmlformats.org/officeDocument/2006/relationships/hyperlink" Target="http://www.granma.cu/ingles/" TargetMode="External"/><Relationship Id="rId52" Type="http://schemas.openxmlformats.org/officeDocument/2006/relationships/hyperlink" Target="http://travel.state.gov/travel/cis_pa_tw/cis/cis_1097.html" TargetMode="External"/><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articles.washingtonpost.com/2008-10-25/opinions/36910345_1_cuban-dissidents-travel-and-remittances-cuban-americans)//BI" TargetMode="External"/><Relationship Id="rId22" Type="http://schemas.openxmlformats.org/officeDocument/2006/relationships/hyperlink" Target="http://www.reuters.com/places/mexico?lc=int_mb_1001" TargetMode="External"/><Relationship Id="rId27" Type="http://schemas.openxmlformats.org/officeDocument/2006/relationships/hyperlink" Target="http://www.berkeley.edu/" TargetMode="External"/><Relationship Id="rId30" Type="http://schemas.openxmlformats.org/officeDocument/2006/relationships/hyperlink" Target="http://www.coha.org/cuban-oil-and-ethanol-could-prosper-in-havana%E2%80%99s-hunt-for-energy-supplies/" TargetMode="External"/><Relationship Id="rId35" Type="http://schemas.openxmlformats.org/officeDocument/2006/relationships/hyperlink" Target="http://havanajournal.com/politics/entry/fidel-castro-interferes-with-president-raul-castros-engagement-with-us/" TargetMode="External"/><Relationship Id="rId43" Type="http://schemas.openxmlformats.org/officeDocument/2006/relationships/hyperlink" Target="http://www.cfr.org/" TargetMode="External"/><Relationship Id="rId48" Type="http://schemas.openxmlformats.org/officeDocument/2006/relationships/hyperlink" Target="http://www.state.gov/j/inl/rls/nrcrpt/2013/vol1/204049.htm" TargetMode="External"/><Relationship Id="rId56" Type="http://schemas.openxmlformats.org/officeDocument/2006/relationships/hyperlink" Target="http://www.insightcrime.org/news-analysis/wikileaks-jamaica-ignoring-cubans-concerns-of-drug-smuggling" TargetMode="External"/><Relationship Id="rId8" Type="http://schemas.openxmlformats.org/officeDocument/2006/relationships/footnotes" Target="footnotes.xml"/><Relationship Id="rId51" Type="http://schemas.openxmlformats.org/officeDocument/2006/relationships/hyperlink" Target="http://www.diariolaestrella.com/2013/01/28/126711/a-sangre-y-fuego-contra-narco.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lrice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40</Pages>
  <Words>19291</Words>
  <Characters>106873</Characters>
  <Application>Microsoft Office Word</Application>
  <DocSecurity>0</DocSecurity>
  <Lines>1644</Lines>
  <Paragraphs>296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125868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Amelia</dc:creator>
  <cp:lastModifiedBy>nlrice1</cp:lastModifiedBy>
  <cp:revision>3</cp:revision>
  <dcterms:created xsi:type="dcterms:W3CDTF">2013-07-19T17:28:00Z</dcterms:created>
  <dcterms:modified xsi:type="dcterms:W3CDTF">2013-08-03T23:33:00Z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