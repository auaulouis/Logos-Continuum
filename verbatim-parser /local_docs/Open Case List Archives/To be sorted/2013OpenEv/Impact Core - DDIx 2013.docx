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83D" w:rsidRDefault="0069183D" w:rsidP="0069183D">
      <w:pPr>
        <w:pStyle w:val="Nothing"/>
      </w:pPr>
    </w:p>
    <w:p w:rsidR="00295543" w:rsidRDefault="00295543" w:rsidP="00B475CD">
      <w:pPr>
        <w:pStyle w:val="BlockHeadings"/>
      </w:pPr>
      <w:r>
        <w:t>Accidental Launch</w:t>
      </w:r>
    </w:p>
    <w:p w:rsidR="00295543" w:rsidRPr="00F577F7" w:rsidRDefault="00295543" w:rsidP="00295543">
      <w:pPr>
        <w:pStyle w:val="Tags"/>
        <w:outlineLvl w:val="0"/>
        <w:rPr>
          <w:lang w:eastAsia="ko-KR"/>
        </w:rPr>
      </w:pPr>
      <w:r w:rsidRPr="00F577F7">
        <w:rPr>
          <w:rFonts w:hint="eastAsia"/>
          <w:lang w:eastAsia="ko-KR"/>
        </w:rPr>
        <w:t xml:space="preserve">Accidental </w:t>
      </w:r>
      <w:r w:rsidRPr="00F577F7">
        <w:rPr>
          <w:lang w:eastAsia="ko-KR"/>
        </w:rPr>
        <w:t>launch</w:t>
      </w:r>
      <w:r w:rsidRPr="00F577F7">
        <w:rPr>
          <w:rFonts w:hint="eastAsia"/>
          <w:lang w:eastAsia="ko-KR"/>
        </w:rPr>
        <w:t xml:space="preserve"> will cause a full-scale U.S.-Russia war which leads to extinction.</w:t>
      </w:r>
    </w:p>
    <w:p w:rsidR="00295543" w:rsidRPr="00F577F7" w:rsidRDefault="00295543" w:rsidP="00295543">
      <w:pPr>
        <w:pStyle w:val="Cites"/>
        <w:outlineLvl w:val="0"/>
        <w:rPr>
          <w:lang w:eastAsia="ko-KR"/>
        </w:rPr>
      </w:pPr>
      <w:r w:rsidRPr="00F577F7">
        <w:rPr>
          <w:rStyle w:val="Author-Date"/>
          <w:rFonts w:hint="eastAsia"/>
        </w:rPr>
        <w:t>PR Newswire 98</w:t>
      </w:r>
      <w:r w:rsidRPr="00F577F7">
        <w:rPr>
          <w:rFonts w:hint="eastAsia"/>
          <w:lang w:eastAsia="ko-KR"/>
        </w:rPr>
        <w:t xml:space="preserve"> [</w:t>
      </w:r>
      <w:r w:rsidRPr="00F577F7">
        <w:rPr>
          <w:lang w:eastAsia="ko-KR"/>
        </w:rPr>
        <w:t>“NEJM Study Warns of Increasing Risk of Accidental Nuclear Attack”</w:t>
      </w:r>
      <w:r w:rsidRPr="00F577F7">
        <w:rPr>
          <w:rFonts w:hint="eastAsia"/>
          <w:lang w:eastAsia="ko-KR"/>
        </w:rPr>
        <w:t xml:space="preserve"> April 29, Lexis]</w:t>
      </w:r>
    </w:p>
    <w:p w:rsidR="00295543" w:rsidRPr="00F577F7" w:rsidRDefault="00295543" w:rsidP="00295543">
      <w:pPr>
        <w:pStyle w:val="Nothing"/>
        <w:rPr>
          <w:lang w:eastAsia="ko-KR"/>
        </w:rPr>
      </w:pPr>
    </w:p>
    <w:p w:rsidR="00295543" w:rsidRPr="00295543" w:rsidRDefault="00295543" w:rsidP="00295543">
      <w:pPr>
        <w:pStyle w:val="Cards"/>
        <w:rPr>
          <w:lang w:eastAsia="ko-KR"/>
        </w:rPr>
      </w:pPr>
      <w:r w:rsidRPr="00F577F7">
        <w:rPr>
          <w:rStyle w:val="DebateUnderline"/>
          <w:lang w:eastAsia="ko-KR"/>
        </w:rPr>
        <w:t>Launching nuclear missiles on false warning is the most plausible contemporary 'accident' scenario</w:t>
      </w:r>
      <w:r w:rsidRPr="00F577F7">
        <w:rPr>
          <w:lang w:eastAsia="ko-KR"/>
        </w:rPr>
        <w:t xml:space="preserve">, according to the authors. More than mere conjecture, </w:t>
      </w:r>
      <w:r w:rsidRPr="00F577F7">
        <w:rPr>
          <w:rStyle w:val="DebateUnderline"/>
          <w:lang w:eastAsia="ko-KR"/>
        </w:rPr>
        <w:t>this scenario almost play</w:t>
      </w:r>
      <w:bookmarkStart w:id="0" w:name="_GoBack"/>
      <w:bookmarkEnd w:id="0"/>
      <w:r w:rsidRPr="00F577F7">
        <w:rPr>
          <w:rStyle w:val="DebateUnderline"/>
          <w:lang w:eastAsia="ko-KR"/>
        </w:rPr>
        <w:t>ed out to horrifying results in 1995 when a U.S. scientific rocket launched from Norway led to activation of the nuclear suitcases carried by the top Russian command -- the first time ever in Soviet- Russian history. It took eight minutes for the Russian leadership to determine the rocket launch was not part of a surprise nuclear strike by Western nuclear submarines -- just four minutes before they might have ordered a nuclear response based on standard launch-on-warning protocols.</w:t>
      </w:r>
      <w:r w:rsidRPr="00F577F7">
        <w:rPr>
          <w:rStyle w:val="DebateUnderline"/>
          <w:rFonts w:hint="eastAsia"/>
          <w:lang w:eastAsia="ko-KR"/>
        </w:rPr>
        <w:t xml:space="preserve"> </w:t>
      </w:r>
      <w:r w:rsidRPr="00F577F7">
        <w:rPr>
          <w:rStyle w:val="DebateUnderline"/>
          <w:lang w:eastAsia="ko-KR"/>
        </w:rPr>
        <w:t>An 'accidental' nuclear attack would create a public health disaster of an unprecedented scale</w:t>
      </w:r>
      <w:r w:rsidRPr="00F577F7">
        <w:rPr>
          <w:lang w:eastAsia="ko-KR"/>
        </w:rPr>
        <w:t xml:space="preserve">, according to more than 70 articles and speeches on the subject, cited by the authors and written by leading nuclear war experts, public health officials, international peace organizations, and legislators. Furthermore, retired General Lee Butler, Commander from 1991-1994 of all U.S. Strategic Forces under former Chairman of the Joint Chiefs of Staff, General Colin Powell, has warned that from his experience </w:t>
      </w:r>
      <w:r w:rsidRPr="00F577F7">
        <w:rPr>
          <w:rStyle w:val="DebateUnderline"/>
          <w:lang w:eastAsia="ko-KR"/>
        </w:rPr>
        <w:t>in many "war games" it is plausible that such an attack could provoke a nuclear counterattack that could trigger full-scale nuclear war with billions of casualties worldwide</w:t>
      </w:r>
      <w:r w:rsidRPr="00F577F7">
        <w:rPr>
          <w:lang w:eastAsia="ko-KR"/>
        </w:rPr>
        <w:t>.</w:t>
      </w:r>
    </w:p>
    <w:p w:rsidR="00295543" w:rsidRDefault="00295543" w:rsidP="00295543">
      <w:pPr>
        <w:pStyle w:val="BlockHeadings"/>
      </w:pPr>
      <w:r>
        <w:t>A2: Accidental Launch</w:t>
      </w:r>
    </w:p>
    <w:p w:rsidR="00A67D94" w:rsidRDefault="00A67D94" w:rsidP="00A67D94">
      <w:pPr>
        <w:pStyle w:val="Tags"/>
        <w:outlineLvl w:val="0"/>
      </w:pPr>
      <w:r>
        <w:t>Rationality checks miscalculation.</w:t>
      </w:r>
    </w:p>
    <w:p w:rsidR="00A67D94" w:rsidRDefault="00A67D94" w:rsidP="00A67D94">
      <w:pPr>
        <w:pStyle w:val="Cites"/>
      </w:pPr>
      <w:r w:rsidRPr="00ED46C1">
        <w:rPr>
          <w:rStyle w:val="Author-Date"/>
        </w:rPr>
        <w:t>Quinlan 9</w:t>
      </w:r>
      <w:r w:rsidRPr="00ED46C1">
        <w:t xml:space="preserve"> [Sir Michael, co-founder and President Emeritus of the International Institute for Strategic Studies, 2009, Thinking About Nuclear Weapons: Principle, Problems, Prospects, p. 68-71]</w:t>
      </w:r>
    </w:p>
    <w:p w:rsidR="00A67D94" w:rsidRPr="00ED46C1" w:rsidRDefault="00A67D94" w:rsidP="00A67D94">
      <w:pPr>
        <w:pStyle w:val="Nothing"/>
      </w:pPr>
    </w:p>
    <w:p w:rsidR="00A67D94" w:rsidRPr="00A67D94" w:rsidRDefault="00A67D94" w:rsidP="00A67D94">
      <w:pPr>
        <w:pStyle w:val="Cards"/>
      </w:pPr>
      <w:r>
        <w:t xml:space="preserve">Similar considerations apply to the hypothesis of nuclear war being mistakenly triggered by false alarm. Critics again point to </w:t>
      </w:r>
      <w:r w:rsidRPr="000368CF">
        <w:t>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w:t>
      </w:r>
      <w:r>
        <w:t xml:space="preserve">. But the rival and more logical inference from hundreds of events stretching </w:t>
      </w:r>
      <w:r w:rsidRPr="00A67D94">
        <w:t xml:space="preserve">over sixty years of experience presents itself once more: that </w:t>
      </w:r>
      <w:r w:rsidRPr="00A67D94">
        <w:rPr>
          <w:rStyle w:val="DebateUnderline"/>
          <w:shd w:val="clear" w:color="auto" w:fill="00FFFF"/>
        </w:rPr>
        <w:t xml:space="preserve">the </w:t>
      </w:r>
      <w:r w:rsidRPr="00A67D94">
        <w:rPr>
          <w:rStyle w:val="DebateHighlighted"/>
        </w:rPr>
        <w:t>probability of</w:t>
      </w:r>
      <w:r w:rsidRPr="00A67D94">
        <w:t xml:space="preserve"> initial </w:t>
      </w:r>
      <w:r w:rsidRPr="00A67D94">
        <w:rPr>
          <w:rStyle w:val="DebateHighlighted"/>
        </w:rPr>
        <w:t>misinterpretation leading</w:t>
      </w:r>
      <w:r w:rsidRPr="00A67D94">
        <w:t xml:space="preserve"> far </w:t>
      </w:r>
      <w:r w:rsidRPr="00A67D94">
        <w:rPr>
          <w:rStyle w:val="DebateHighlighted"/>
        </w:rPr>
        <w:t xml:space="preserve">towards mistaken launch is </w:t>
      </w:r>
      <w:r w:rsidRPr="00A67D94">
        <w:rPr>
          <w:rStyle w:val="DebateHighlighted"/>
          <w:b/>
          <w:bdr w:val="single" w:sz="4" w:space="0" w:color="auto"/>
        </w:rPr>
        <w:t>remote.</w:t>
      </w:r>
      <w:r w:rsidRPr="00A67D94">
        <w:t xml:space="preserve"> Precisely because </w:t>
      </w:r>
      <w:r w:rsidRPr="00A67D94">
        <w:rPr>
          <w:rStyle w:val="DebateHighlighted"/>
        </w:rPr>
        <w:t>any</w:t>
      </w:r>
      <w:r w:rsidRPr="00A67D94">
        <w:t xml:space="preserve"> nuclear-weapon </w:t>
      </w:r>
      <w:r w:rsidRPr="00A67D94">
        <w:rPr>
          <w:rStyle w:val="DebateHighlighted"/>
        </w:rPr>
        <w:t>possessor recognizes the vast gravity of any launch</w:t>
      </w:r>
      <w:r w:rsidRPr="00A67D94">
        <w:t xml:space="preserve">, release sequences have many steps, and human decision is repeatedly interposed as well as capping the sequences. To convey that because a first step was prompted the world somehow came close to accidental nuclear war is wild hyperbole, rather like asserting, when a tennis champion has lost his opening service game, that he was nearly beaten in straight sets. History anyway scarcely offers any ready example of major war started by accident even before the nuclear revolution imposed an order-of-magnitude increase in caution. It was occasionally conjectured that nuclear war might be triggered by the real but accidental or unauthorized launch of a strategic nuclear-weapon delivery system in the direction of a potential adversary. No such launch is known to have occurred in over sixty years. </w:t>
      </w:r>
      <w:r w:rsidRPr="00A67D94">
        <w:rPr>
          <w:rStyle w:val="DebateHighlighted"/>
        </w:rPr>
        <w:t>The probability</w:t>
      </w:r>
      <w:r w:rsidRPr="00A67D94">
        <w:t xml:space="preserve"> of it </w:t>
      </w:r>
      <w:r w:rsidRPr="00A67D94">
        <w:rPr>
          <w:rStyle w:val="DebateHighlighted"/>
        </w:rPr>
        <w:t>is</w:t>
      </w:r>
      <w:r w:rsidRPr="00A67D94">
        <w:t xml:space="preserve"> therefore </w:t>
      </w:r>
      <w:r w:rsidRPr="00A67D94">
        <w:rPr>
          <w:rStyle w:val="DebateHighlighted"/>
          <w:b/>
        </w:rPr>
        <w:t>very low.</w:t>
      </w:r>
      <w:r w:rsidRPr="00A67D94">
        <w:t xml:space="preserve"> But even if it did happen, </w:t>
      </w:r>
      <w:r w:rsidRPr="00A67D94">
        <w:rPr>
          <w:rStyle w:val="DebateHighlighted"/>
        </w:rPr>
        <w:t>the further hypothesis o</w:t>
      </w:r>
      <w:r w:rsidRPr="00A67D94">
        <w:rPr>
          <w:rStyle w:val="DebateUnderline"/>
          <w:shd w:val="clear" w:color="auto" w:fill="00FFFF"/>
        </w:rPr>
        <w:t>f</w:t>
      </w:r>
      <w:r w:rsidRPr="00A67D94">
        <w:t xml:space="preserve"> its </w:t>
      </w:r>
      <w:r w:rsidRPr="00A67D94">
        <w:rPr>
          <w:rStyle w:val="DebateHighlighted"/>
        </w:rPr>
        <w:t>initiating</w:t>
      </w:r>
      <w:r w:rsidRPr="00A67D94">
        <w:t xml:space="preserve"> a general </w:t>
      </w:r>
      <w:r w:rsidRPr="00A67D94">
        <w:rPr>
          <w:rStyle w:val="DebateHighlighted"/>
        </w:rPr>
        <w:t xml:space="preserve">nuclear exchange is </w:t>
      </w:r>
      <w:r w:rsidRPr="00A67D94">
        <w:rPr>
          <w:rStyle w:val="DebateHighlighted"/>
          <w:b/>
        </w:rPr>
        <w:t>far-fetched</w:t>
      </w:r>
      <w:r w:rsidRPr="00A67D94">
        <w:rPr>
          <w:b/>
        </w:rPr>
        <w:t>.</w:t>
      </w:r>
      <w:r w:rsidRPr="00A67D94">
        <w:t xml:space="preserve"> It fails to consider the real situation of decision-makers, as pages 63-4 have brought out. The notion that cosmic holocaust might be mistakenly precipitated in this way belongs to science fiction. One special form of miscalculation appeared sporadically in the speculations of academic commentators, though it was scarcely ever to be encountered-at least so far as my own observation went-in the utterances of practical planners within government. This is the idea that nuclear war might be erroneously triggered, or erroneously widened, through a state under attack misreading either what sort of attack it was being subjected to, or where the attack came from. The postulated misreading of the nature of the attack referred in particular to the hypothesis that if a delivery system-normally a missile-that was known to be capable of carrying either a nuclear or a conventional warhead was launched in a conventional role, the target country might, on detecting the launch through its earlywarning systems, misconstrue the mission as an imminent nuclear strike and immediately unleash a nuclear counter-strike of its own. This conjecture was voiced, for example, as a criticism of the proposals for giving the US Trident SLBM, long associated with nuclear missions, a capability to deliver conventional warheads. Whatever the merit of those proposals (it is not explored here), it is hard to regard this particular apprehension as having any real-life credibility. The flight time of a ballistic missile would not exceed about thirty minutes, and that of a cruise missile a few hours, before arrival on target made its character-conventional or nuclear-unmistakable. </w:t>
      </w:r>
      <w:r w:rsidRPr="00A67D94">
        <w:rPr>
          <w:rStyle w:val="DebateHighlighted"/>
        </w:rPr>
        <w:t xml:space="preserve">No </w:t>
      </w:r>
      <w:r w:rsidRPr="00A67D94">
        <w:rPr>
          <w:rStyle w:val="DebateUnderline"/>
          <w:shd w:val="clear" w:color="auto" w:fill="00FFFF"/>
        </w:rPr>
        <w:t>government will</w:t>
      </w:r>
      <w:r w:rsidRPr="00A67D94">
        <w:t xml:space="preserve"> need, and no nonlunatic government could wish, to </w:t>
      </w:r>
      <w:r w:rsidRPr="00A67D94">
        <w:rPr>
          <w:rStyle w:val="DebateHighlighted"/>
        </w:rPr>
        <w:t>take within so short a span of time a step as enormous and irrevocable as the execution of a nuclear strike</w:t>
      </w:r>
      <w:r w:rsidRPr="00A67D94">
        <w:rPr>
          <w:rStyle w:val="DebateUnderline"/>
          <w:shd w:val="clear" w:color="auto" w:fill="00FFFF"/>
        </w:rPr>
        <w:t xml:space="preserve"> on the basis of early-warning info</w:t>
      </w:r>
      <w:r w:rsidRPr="00A67D94">
        <w:t xml:space="preserve">rmation </w:t>
      </w:r>
      <w:r w:rsidRPr="00A67D94">
        <w:rPr>
          <w:rStyle w:val="DebateUnderline"/>
          <w:shd w:val="clear" w:color="auto" w:fill="00FFFF"/>
        </w:rPr>
        <w:t xml:space="preserve">alone </w:t>
      </w:r>
      <w:r w:rsidRPr="00A67D94">
        <w:rPr>
          <w:rStyle w:val="DebateHighlighted"/>
        </w:rPr>
        <w:t>without knowing</w:t>
      </w:r>
      <w:r w:rsidRPr="00A67D94">
        <w:rPr>
          <w:rStyle w:val="DebateUnderline"/>
          <w:shd w:val="clear" w:color="auto" w:fill="00FFFF"/>
        </w:rPr>
        <w:t xml:space="preserve"> the true nature of </w:t>
      </w:r>
      <w:r w:rsidRPr="00A67D94">
        <w:rPr>
          <w:rStyle w:val="DebateHighlighted"/>
        </w:rPr>
        <w:t>the incoming attack.</w:t>
      </w:r>
      <w:r w:rsidRPr="00A67D94">
        <w:t xml:space="preserve"> The speculation tends moreover to be expressed without reference either to any realistic political or conflict-related context thought to render the episode plausible, or to the manifest interest of the launching country, should there be any risk of doubt, in ensuring-by explicit communication if necessary-that there was no misinterpretation of its conventionally armed launch.</w:t>
      </w:r>
    </w:p>
    <w:p w:rsidR="00A67D94" w:rsidRPr="00A67D94" w:rsidRDefault="00A67D94" w:rsidP="00A67D94">
      <w:pPr>
        <w:pStyle w:val="Nothing"/>
      </w:pPr>
    </w:p>
    <w:p w:rsidR="00A67D94" w:rsidRPr="00A67D94" w:rsidRDefault="00A67D94" w:rsidP="00A67D94">
      <w:pPr>
        <w:pStyle w:val="Tags"/>
        <w:outlineLvl w:val="0"/>
      </w:pPr>
      <w:r w:rsidRPr="00A67D94">
        <w:t>Weapons are aimed at the ocean.</w:t>
      </w:r>
    </w:p>
    <w:p w:rsidR="00A67D94" w:rsidRPr="00A67D94" w:rsidRDefault="00A67D94" w:rsidP="00A67D94">
      <w:pPr>
        <w:pStyle w:val="Cites"/>
        <w:rPr>
          <w:rStyle w:val="Author-Date"/>
          <w:b w:val="0"/>
          <w:sz w:val="20"/>
        </w:rPr>
      </w:pPr>
      <w:r w:rsidRPr="00A67D94">
        <w:rPr>
          <w:rStyle w:val="Author-Date"/>
        </w:rPr>
        <w:t>Conley and Tsypkin 8</w:t>
      </w:r>
      <w:r w:rsidRPr="00A67D94">
        <w:rPr>
          <w:rStyle w:val="Author-Date"/>
          <w:b w:val="0"/>
          <w:sz w:val="20"/>
        </w:rPr>
        <w:t xml:space="preserve"> [Jerome, MA is Director of Research at GWU, and Mikhail, associate professor in the Department of National Security Affairs at the us Naval Postgraduate School, Perceptions and Misperceptions: Exploring the U.S.-Russian Strategic Impasse, Strategic Insights, Volume VII, Issue 2 (April 2008) </w:t>
      </w:r>
    </w:p>
    <w:p w:rsidR="00A67D94" w:rsidRPr="00A67D94" w:rsidRDefault="00A67D94" w:rsidP="00A67D94">
      <w:pPr>
        <w:pStyle w:val="Cites"/>
        <w:rPr>
          <w:rStyle w:val="Author-Date"/>
          <w:b w:val="0"/>
          <w:sz w:val="20"/>
        </w:rPr>
      </w:pPr>
      <w:r w:rsidRPr="00A67D94">
        <w:rPr>
          <w:rStyle w:val="Author-Date"/>
          <w:b w:val="0"/>
          <w:sz w:val="20"/>
        </w:rPr>
        <w:t>http://www.nps.edu/Academics/centers/ccc/publications/OnlineJournal/2008/Apr/tsypkinApr08.html]</w:t>
      </w:r>
    </w:p>
    <w:p w:rsidR="00A67D94" w:rsidRPr="00A67D94" w:rsidRDefault="00A67D94" w:rsidP="00A67D94">
      <w:pPr>
        <w:pStyle w:val="Nothing"/>
        <w:rPr>
          <w:rStyle w:val="Author-Date"/>
          <w:b w:val="0"/>
          <w:sz w:val="20"/>
        </w:rPr>
      </w:pPr>
    </w:p>
    <w:p w:rsidR="000D7323" w:rsidRPr="000D7323" w:rsidRDefault="00A67D94" w:rsidP="000D7323">
      <w:pPr>
        <w:pStyle w:val="Cards"/>
        <w:rPr>
          <w:sz w:val="24"/>
          <w:u w:val="thick"/>
          <w:shd w:val="clear" w:color="auto" w:fill="00FFFF"/>
        </w:rPr>
      </w:pPr>
      <w:r w:rsidRPr="00A67D94">
        <w:rPr>
          <w:rStyle w:val="Author-Date"/>
          <w:b w:val="0"/>
          <w:sz w:val="20"/>
        </w:rPr>
        <w:t xml:space="preserve">Concerning the potential vulnerability and risk of unauthorized use created by U.S. alert postures, an American expert explained that in addition to a robust set of negative technical and procedural controls to prevent unauthorized use, </w:t>
      </w:r>
      <w:r w:rsidRPr="00A67D94">
        <w:rPr>
          <w:rStyle w:val="DebateHighlighted"/>
        </w:rPr>
        <w:t>American weapon systems are</w:t>
      </w:r>
      <w:r w:rsidRPr="00A67D94">
        <w:rPr>
          <w:rStyle w:val="Author-Date"/>
          <w:b w:val="0"/>
          <w:sz w:val="20"/>
        </w:rPr>
        <w:t xml:space="preserve"> </w:t>
      </w:r>
      <w:r w:rsidRPr="00A67D94">
        <w:t xml:space="preserve">also loaded with training packages and </w:t>
      </w:r>
      <w:r w:rsidRPr="00A67D94">
        <w:rPr>
          <w:rStyle w:val="DebateHighlighted"/>
        </w:rPr>
        <w:t>targeted on ocean areas</w:t>
      </w:r>
      <w:r w:rsidRPr="00A67D94">
        <w:rPr>
          <w:rStyle w:val="DebateUnderline"/>
          <w:shd w:val="clear" w:color="auto" w:fill="00FFFF"/>
        </w:rPr>
        <w:t>.</w:t>
      </w:r>
      <w:r w:rsidRPr="00A67D94">
        <w:rPr>
          <w:rStyle w:val="Author-Date"/>
          <w:b w:val="0"/>
          <w:sz w:val="20"/>
        </w:rPr>
        <w:t xml:space="preserve"> So </w:t>
      </w:r>
      <w:r w:rsidRPr="00A67D94">
        <w:rPr>
          <w:rStyle w:val="DebateHighlighted"/>
        </w:rPr>
        <w:t xml:space="preserve">even if they could theoretically be launched, these weapons would target </w:t>
      </w:r>
      <w:r w:rsidRPr="00A67D94">
        <w:rPr>
          <w:rStyle w:val="DebateHighlighted"/>
          <w:b/>
        </w:rPr>
        <w:t>only ocean areas</w:t>
      </w:r>
      <w:r w:rsidRPr="00A67D94">
        <w:rPr>
          <w:rStyle w:val="DebateUnderline"/>
        </w:rPr>
        <w:t>.</w:t>
      </w:r>
      <w:r w:rsidRPr="00A67D94">
        <w:rPr>
          <w:rStyle w:val="Author-Date"/>
          <w:b w:val="0"/>
          <w:sz w:val="20"/>
        </w:rPr>
        <w:t xml:space="preserve"> In response to a question about the unauthorized movement of nuclear cruise missiles from Minot, an American expert    emphasized that these missiles were not part of the U.S. alert forces but this does not negate the need for proper planning and accountability of all nuclear assets. In addition, </w:t>
      </w:r>
      <w:r w:rsidRPr="00A67D94">
        <w:t>a Russian military expert agreed that Russian and American forces have a robust capability to block the launch of their nuclear forces through the use of negative control systems, but a significant difference in the Russian approach is that they have a “zero flight plan” loaded into the computers on their missiles and the system is not able to receive launch orders</w:t>
      </w:r>
      <w:r w:rsidRPr="00A67D94">
        <w:rPr>
          <w:rStyle w:val="Author-Date"/>
          <w:b w:val="0"/>
          <w:sz w:val="20"/>
        </w:rPr>
        <w:t xml:space="preserve"> with this zero flight plan loaded. Therefore, </w:t>
      </w:r>
      <w:r w:rsidRPr="00A67D94">
        <w:rPr>
          <w:rStyle w:val="DebateHighlighted"/>
        </w:rPr>
        <w:t>one would have to enter a flight plan before the computer can receive orders</w:t>
      </w:r>
      <w:r w:rsidRPr="00A67D94">
        <w:rPr>
          <w:rStyle w:val="DebateUnderline"/>
          <w:shd w:val="clear" w:color="auto" w:fill="00FFFF"/>
        </w:rPr>
        <w:t xml:space="preserve"> and </w:t>
      </w:r>
      <w:r w:rsidRPr="00A67D94">
        <w:rPr>
          <w:rStyle w:val="DebateHighlighted"/>
        </w:rPr>
        <w:t>this is almost impossible for people trying to execute an unauthorized launch.</w:t>
      </w:r>
    </w:p>
    <w:p w:rsidR="00051FA6" w:rsidRDefault="00051FA6" w:rsidP="00B475CD">
      <w:pPr>
        <w:pStyle w:val="BlockHeadings"/>
      </w:pPr>
      <w:r>
        <w:t>AIDS</w:t>
      </w:r>
    </w:p>
    <w:p w:rsidR="00295543" w:rsidRPr="00F577F7" w:rsidRDefault="00295543" w:rsidP="00295543">
      <w:pPr>
        <w:pStyle w:val="Tags"/>
        <w:outlineLvl w:val="0"/>
        <w:rPr>
          <w:lang w:eastAsia="ko-KR"/>
        </w:rPr>
      </w:pPr>
      <w:r w:rsidRPr="00F577F7">
        <w:rPr>
          <w:lang w:eastAsia="ko-KR"/>
        </w:rPr>
        <w:t>AIDS spread causes extinction</w:t>
      </w:r>
      <w:r w:rsidRPr="00F577F7">
        <w:rPr>
          <w:rFonts w:hint="eastAsia"/>
          <w:lang w:eastAsia="ko-KR"/>
        </w:rPr>
        <w:t>.</w:t>
      </w:r>
    </w:p>
    <w:p w:rsidR="00295543" w:rsidRPr="00F577F7" w:rsidRDefault="00295543" w:rsidP="00295543">
      <w:pPr>
        <w:pStyle w:val="Cites"/>
        <w:outlineLvl w:val="0"/>
        <w:rPr>
          <w:lang w:eastAsia="ko-KR"/>
        </w:rPr>
      </w:pPr>
      <w:r w:rsidRPr="0046771F">
        <w:rPr>
          <w:rStyle w:val="Author-Date"/>
        </w:rPr>
        <w:t xml:space="preserve">Jakarta Post </w:t>
      </w:r>
      <w:r w:rsidRPr="0046771F">
        <w:rPr>
          <w:rStyle w:val="Author-Date"/>
          <w:rFonts w:hint="eastAsia"/>
        </w:rPr>
        <w:t>2k</w:t>
      </w:r>
      <w:r w:rsidRPr="00F577F7">
        <w:rPr>
          <w:lang w:eastAsia="ko-KR"/>
        </w:rPr>
        <w:t xml:space="preserve"> “Will Annan Finally Put Out Africa’s Fires?” March 6 L</w:t>
      </w:r>
      <w:r w:rsidRPr="00F577F7">
        <w:rPr>
          <w:rFonts w:hint="eastAsia"/>
          <w:lang w:eastAsia="ko-KR"/>
        </w:rPr>
        <w:t>exis</w:t>
      </w:r>
    </w:p>
    <w:p w:rsidR="00295543" w:rsidRPr="00F577F7" w:rsidRDefault="00295543" w:rsidP="00295543">
      <w:pPr>
        <w:pStyle w:val="Nothing"/>
        <w:rPr>
          <w:lang w:eastAsia="ko-KR"/>
        </w:rPr>
      </w:pPr>
    </w:p>
    <w:p w:rsidR="00295543" w:rsidRPr="00F577F7" w:rsidRDefault="00295543" w:rsidP="00295543">
      <w:pPr>
        <w:pStyle w:val="Cards"/>
        <w:rPr>
          <w:b/>
          <w:bCs/>
          <w:u w:val="single"/>
          <w:lang w:eastAsia="ko-KR"/>
        </w:rPr>
      </w:pPr>
      <w:r w:rsidRPr="00F577F7">
        <w:rPr>
          <w:lang w:eastAsia="ko-KR"/>
        </w:rPr>
        <w:t xml:space="preserve">The trouble is that AIDS has no cure -- and thus </w:t>
      </w:r>
      <w:r w:rsidRPr="00F577F7">
        <w:rPr>
          <w:rStyle w:val="DebateUnderline"/>
          <w:lang w:eastAsia="ko-KR"/>
        </w:rPr>
        <w:t>even the West has stakes in the AIDS challenge. Once sub-Saharan Africa is wiped out, it shall not be long before another continent is on the brink of extinction</w:t>
      </w:r>
      <w:r w:rsidRPr="00F577F7">
        <w:rPr>
          <w:lang w:eastAsia="ko-KR"/>
        </w:rPr>
        <w:t xml:space="preserve">. Sure as death, Africa's time has run out, </w:t>
      </w:r>
      <w:r w:rsidRPr="00F577F7">
        <w:rPr>
          <w:rStyle w:val="DebateUnderline"/>
          <w:lang w:eastAsia="ko-KR"/>
        </w:rPr>
        <w:t>signaling the beginning of the end of the black race and maybe the human race.</w:t>
      </w:r>
    </w:p>
    <w:p w:rsidR="00295543" w:rsidRPr="00F577F7" w:rsidRDefault="00295543" w:rsidP="00295543">
      <w:pPr>
        <w:pStyle w:val="Nothing"/>
        <w:rPr>
          <w:lang w:eastAsia="ko-KR"/>
        </w:rPr>
      </w:pPr>
    </w:p>
    <w:p w:rsidR="00295543" w:rsidRPr="00F577F7" w:rsidRDefault="00295543" w:rsidP="00295543">
      <w:pPr>
        <w:pStyle w:val="Tags"/>
        <w:outlineLvl w:val="0"/>
        <w:rPr>
          <w:lang w:eastAsia="ko-KR"/>
        </w:rPr>
      </w:pPr>
      <w:r w:rsidRPr="00F577F7">
        <w:rPr>
          <w:lang w:eastAsia="ko-KR"/>
        </w:rPr>
        <w:t>AIDS will cause human extinction.</w:t>
      </w:r>
    </w:p>
    <w:p w:rsidR="00295543" w:rsidRPr="00F577F7" w:rsidRDefault="00295543" w:rsidP="00295543">
      <w:pPr>
        <w:pStyle w:val="Cites"/>
        <w:rPr>
          <w:lang w:eastAsia="ko-KR"/>
        </w:rPr>
      </w:pPr>
      <w:r w:rsidRPr="0046771F">
        <w:rPr>
          <w:rStyle w:val="Author-Date"/>
        </w:rPr>
        <w:t>Souden</w:t>
      </w:r>
      <w:r w:rsidRPr="0046771F">
        <w:rPr>
          <w:rStyle w:val="Author-Date"/>
          <w:rFonts w:hint="eastAsia"/>
        </w:rPr>
        <w:t xml:space="preserve"> 2k</w:t>
      </w:r>
      <w:r w:rsidRPr="00F577F7">
        <w:rPr>
          <w:lang w:eastAsia="ko-KR"/>
        </w:rPr>
        <w:t xml:space="preserve">, Research Fellow of Emmanuel </w:t>
      </w:r>
      <w:r w:rsidRPr="0046771F">
        <w:t>College, 2000.  ( David, Autumn, Channel 5 Broadcasting Ltd. Project, http://darrendixon.supanet.com/killerdiseases.htm)</w:t>
      </w:r>
    </w:p>
    <w:p w:rsidR="00295543" w:rsidRPr="00F577F7" w:rsidRDefault="00295543" w:rsidP="00295543">
      <w:pPr>
        <w:pStyle w:val="Nothing"/>
        <w:rPr>
          <w:lang w:eastAsia="ko-KR"/>
        </w:rPr>
      </w:pPr>
    </w:p>
    <w:p w:rsidR="00295543" w:rsidRPr="00F577F7" w:rsidRDefault="00295543" w:rsidP="00295543">
      <w:pPr>
        <w:pStyle w:val="Cards"/>
        <w:rPr>
          <w:lang w:eastAsia="ko-KR"/>
        </w:rPr>
      </w:pPr>
      <w:r w:rsidRPr="00F577F7">
        <w:rPr>
          <w:rStyle w:val="DebateUnderline"/>
          <w:lang w:eastAsia="ko-KR"/>
        </w:rPr>
        <w:t>AIDS</w:t>
      </w:r>
      <w:r w:rsidRPr="00F577F7">
        <w:rPr>
          <w:lang w:eastAsia="ko-KR"/>
        </w:rPr>
        <w:t xml:space="preserve"> is the number one killer virus and </w:t>
      </w:r>
      <w:r w:rsidRPr="00F577F7">
        <w:rPr>
          <w:rStyle w:val="DebateUnderline"/>
          <w:lang w:eastAsia="ko-KR"/>
        </w:rPr>
        <w:t>has the potential to cripple the human race. Its effects are at their starkest in many of the poorest parts of Africa, where poverty means that drugs to control infection are not available and a lack of effective sex education hastens its spread</w:t>
      </w:r>
      <w:r w:rsidRPr="00F577F7">
        <w:rPr>
          <w:lang w:eastAsia="ko-KR"/>
        </w:rPr>
        <w:t xml:space="preserve">. The UN conference on AIDS in Africa, held in July 2000, highlighted the bleak future for many African countries, with extremely low life expectancies, the varying degrees of success in dealing with the problem, and the potential loss of a whole generation. Few were hopeful, and </w:t>
      </w:r>
      <w:r w:rsidRPr="00F577F7">
        <w:rPr>
          <w:rStyle w:val="DebateUnderline"/>
          <w:lang w:eastAsia="ko-KR"/>
        </w:rPr>
        <w:t>some predicted chaos and war in the wake of AIDS</w:t>
      </w:r>
      <w:r w:rsidRPr="00F577F7">
        <w:rPr>
          <w:lang w:eastAsia="ko-KR"/>
        </w:rPr>
        <w:t xml:space="preserve">.  Nature's ability to adapt is amazing - but the consequences of that adaptation are that mutations of old diseases, we thought were long gone, may come back to haunt us. </w:t>
      </w:r>
      <w:r w:rsidRPr="00F577F7">
        <w:rPr>
          <w:rStyle w:val="DebateUnderline"/>
          <w:lang w:eastAsia="ko-KR"/>
        </w:rPr>
        <w:t>But of all these new and old diseases, AIDS poses the greatest threat. It has the capacity to mutate and evolve into new forms, and the treatments that are being developed have to take account of that</w:t>
      </w:r>
      <w:r w:rsidRPr="00F577F7">
        <w:rPr>
          <w:lang w:eastAsia="ko-KR"/>
        </w:rPr>
        <w:t xml:space="preserve">. Yet the recent history of life-threatening and lethal diseases suggests that even if we conquer this disease, and all the others described here, there may be yet another dangerous micro-organism waiting in the wings. </w:t>
      </w:r>
      <w:r w:rsidRPr="00F577F7">
        <w:rPr>
          <w:rStyle w:val="DebateUnderline"/>
          <w:lang w:eastAsia="ko-KR"/>
        </w:rPr>
        <w:t>The golden age of conquering disease may be drawing to an end. Modern life, particularly increased mobility, is facilitating the spread of viruses. In fact, some experts believe it will be a virus that leads to the eventual extinction of the human race</w:t>
      </w:r>
      <w:r w:rsidRPr="00F577F7">
        <w:rPr>
          <w:lang w:eastAsia="ko-KR"/>
        </w:rPr>
        <w:t xml:space="preserve">. </w:t>
      </w:r>
    </w:p>
    <w:p w:rsidR="00295543" w:rsidRPr="00F577F7" w:rsidRDefault="00295543" w:rsidP="00295543">
      <w:pPr>
        <w:pStyle w:val="Nothing"/>
        <w:rPr>
          <w:lang w:eastAsia="ko-KR"/>
        </w:rPr>
      </w:pPr>
    </w:p>
    <w:p w:rsidR="00295543" w:rsidRPr="00F577F7" w:rsidRDefault="00295543" w:rsidP="00295543">
      <w:pPr>
        <w:pStyle w:val="Tags"/>
        <w:outlineLvl w:val="0"/>
        <w:rPr>
          <w:lang w:eastAsia="ko-KR"/>
        </w:rPr>
      </w:pPr>
      <w:r>
        <w:rPr>
          <w:lang w:eastAsia="ko-KR"/>
        </w:rPr>
        <w:t xml:space="preserve">AIDS toll is astronomical – </w:t>
      </w:r>
      <w:r>
        <w:rPr>
          <w:rFonts w:hint="eastAsia"/>
          <w:lang w:eastAsia="ko-KR"/>
        </w:rPr>
        <w:t>I</w:t>
      </w:r>
      <w:r w:rsidRPr="00F577F7">
        <w:rPr>
          <w:lang w:eastAsia="ko-KR"/>
        </w:rPr>
        <w:t>t risks extinction</w:t>
      </w:r>
      <w:r w:rsidRPr="00F577F7">
        <w:rPr>
          <w:rFonts w:hint="eastAsia"/>
          <w:lang w:eastAsia="ko-KR"/>
        </w:rPr>
        <w:t>.</w:t>
      </w:r>
    </w:p>
    <w:p w:rsidR="00295543" w:rsidRPr="00F577F7" w:rsidRDefault="00295543" w:rsidP="00295543">
      <w:pPr>
        <w:pStyle w:val="Cites"/>
        <w:outlineLvl w:val="0"/>
        <w:rPr>
          <w:lang w:eastAsia="ko-KR"/>
        </w:rPr>
      </w:pPr>
      <w:r w:rsidRPr="0046771F">
        <w:rPr>
          <w:rStyle w:val="Author-Date"/>
        </w:rPr>
        <w:t>M</w:t>
      </w:r>
      <w:r w:rsidRPr="0046771F">
        <w:rPr>
          <w:rStyle w:val="Author-Date"/>
          <w:rFonts w:hint="eastAsia"/>
        </w:rPr>
        <w:t>athiu</w:t>
      </w:r>
      <w:r w:rsidRPr="0046771F">
        <w:rPr>
          <w:rStyle w:val="Author-Date"/>
        </w:rPr>
        <w:t xml:space="preserve"> </w:t>
      </w:r>
      <w:r w:rsidRPr="0046771F">
        <w:rPr>
          <w:rStyle w:val="Author-Date"/>
          <w:rFonts w:hint="eastAsia"/>
        </w:rPr>
        <w:t>2k</w:t>
      </w:r>
      <w:r w:rsidRPr="00F577F7">
        <w:rPr>
          <w:lang w:eastAsia="ko-KR"/>
        </w:rPr>
        <w:t xml:space="preserve"> [Mutuma, Africa News, Kenyan Paper, 7/15/00]</w:t>
      </w:r>
    </w:p>
    <w:p w:rsidR="00295543" w:rsidRPr="00F577F7" w:rsidRDefault="00295543" w:rsidP="00295543">
      <w:pPr>
        <w:pStyle w:val="Nothing"/>
        <w:rPr>
          <w:lang w:eastAsia="ko-KR"/>
        </w:rPr>
      </w:pPr>
    </w:p>
    <w:p w:rsidR="00295543" w:rsidRPr="00295543" w:rsidRDefault="00295543" w:rsidP="00295543">
      <w:pPr>
        <w:pStyle w:val="Cards"/>
        <w:rPr>
          <w:sz w:val="24"/>
          <w:u w:val="thick"/>
          <w:lang w:eastAsia="ko-KR"/>
        </w:rPr>
      </w:pPr>
      <w:r w:rsidRPr="00F577F7">
        <w:rPr>
          <w:lang w:eastAsia="ko-KR"/>
        </w:rPr>
        <w:t xml:space="preserve">Every age has its killer. But </w:t>
      </w:r>
      <w:r w:rsidRPr="00F577F7">
        <w:rPr>
          <w:rStyle w:val="DebateUnderline"/>
          <w:lang w:eastAsia="ko-KR"/>
        </w:rPr>
        <w:t>Aids is without precedent. It is comparable only to the Black Death of the Middle Ages in the terror it evokes and the graves it fills. But unlike the plague, Aids does not come at a time of scientific innocence</w:t>
      </w:r>
      <w:r w:rsidRPr="00F577F7">
        <w:rPr>
          <w:lang w:eastAsia="ko-KR"/>
        </w:rPr>
        <w:t xml:space="preserve">: It flies in the face of space exploration, the manipulation of genes and the mapping of the human genome. </w:t>
      </w:r>
      <w:r w:rsidRPr="00F577F7">
        <w:rPr>
          <w:rStyle w:val="DebateUnderline"/>
          <w:lang w:eastAsia="ko-KR"/>
        </w:rPr>
        <w:t>The Black Death - the plague, today easily cured by antibiotics and prevented by vaccines - killed a full 40 million</w:t>
      </w:r>
      <w:r w:rsidRPr="00F577F7">
        <w:rPr>
          <w:lang w:eastAsia="ko-KR"/>
        </w:rPr>
        <w:t xml:space="preserve"> Europeans, a quarter of the population of Europe, between 1347 and 1352. But it was a death that could be avoided by the simple expedient of changing addresses and whose vector could be seen and exterminated. </w:t>
      </w:r>
      <w:r w:rsidRPr="00F577F7">
        <w:rPr>
          <w:rStyle w:val="DebateUnderline"/>
          <w:lang w:eastAsia="ko-KR"/>
        </w:rPr>
        <w:t>With Aids, the vector is humanity itself, the nice person in the next seat in the bus. There is nowhere to run and nowhere to hide. Every human being who expresses the innate desire to preserve the human genetic pool through the natural mechanism of reproduction is potentially at risk</w:t>
      </w:r>
      <w:r w:rsidRPr="00F577F7">
        <w:rPr>
          <w:lang w:eastAsia="ko-KR"/>
        </w:rPr>
        <w:t xml:space="preserve">. And whereas death by plague was a merciful five days of agony, </w:t>
      </w:r>
      <w:r w:rsidRPr="00F577F7">
        <w:rPr>
          <w:rStyle w:val="DebateUnderline"/>
          <w:lang w:eastAsia="ko-KR"/>
        </w:rPr>
        <w:t>HIV is not satisfied until years of stigma and excruciating torture have been wrought on its victim. The plague toll of tens of millions in two decades was a veritable holocaust, but it will be nothing compared to the viral holocaust</w:t>
      </w:r>
      <w:r w:rsidRPr="00F577F7">
        <w:rPr>
          <w:lang w:eastAsia="ko-KR"/>
        </w:rPr>
        <w:t xml:space="preserve">: So far, 18.8 million people are already dead; 43.3 million infected worldwide (24.5 million of them Africans) carry the seeds of their inevitable demise - unwilling participants in a March of the Damned. </w:t>
      </w:r>
      <w:r w:rsidRPr="00F577F7">
        <w:rPr>
          <w:rStyle w:val="DebateUnderline"/>
          <w:lang w:eastAsia="ko-KR"/>
        </w:rPr>
        <w:t>Last year alone, 2.8 million lives went down the drain</w:t>
      </w:r>
      <w:r w:rsidRPr="00F577F7">
        <w:rPr>
          <w:lang w:eastAsia="ko-KR"/>
        </w:rPr>
        <w:t xml:space="preserve">, 85 per cent of them African; as a matter of fact, 6,000 Africans will die today. </w:t>
      </w:r>
      <w:r w:rsidRPr="00F577F7">
        <w:rPr>
          <w:rStyle w:val="DebateUnderline"/>
          <w:lang w:eastAsia="ko-KR"/>
        </w:rPr>
        <w:t>The daily toll in Kenya is 500</w:t>
      </w:r>
      <w:r w:rsidRPr="00F577F7">
        <w:rPr>
          <w:lang w:eastAsia="ko-KR"/>
        </w:rPr>
        <w:t xml:space="preserve">. There has never been fought a war on these shores that was so wanton in its thirst for human blood. During the First World War, more than a million lives were lost at the Battle of the Somme alone, setting a trend that was to become fairly common, in which generals would use soldiers as cannon fodder; the lives of 10 million young men were sacrificed for a cause that was judged to be more worthwhile than the dreams - even the mere living out of a lifetime - of a generation. But there was proffered an explanation: It was the honour of bathing a battlefield with young blood, patriotism or simply racial pride. </w:t>
      </w:r>
      <w:r w:rsidRPr="00F577F7">
        <w:rPr>
          <w:rStyle w:val="DebateUnderline"/>
          <w:lang w:eastAsia="ko-KR"/>
        </w:rPr>
        <w:t>Aids</w:t>
      </w:r>
      <w:r w:rsidRPr="00F577F7">
        <w:rPr>
          <w:lang w:eastAsia="ko-KR"/>
        </w:rPr>
        <w:t xml:space="preserve">, on the other hand, </w:t>
      </w:r>
      <w:r w:rsidRPr="00F577F7">
        <w:rPr>
          <w:rStyle w:val="DebateUnderline"/>
          <w:lang w:eastAsia="ko-KR"/>
        </w:rPr>
        <w:t>is a holocaust without even a lame or bigoted justification. It is simply a waste. It is death contracted not in the battlefield but in bedrooms and other venues of furtive intimacy. It is difficult to remember any time in history when the survival of the human race was so hopelessly in jeopardy</w:t>
      </w:r>
      <w:r w:rsidRPr="00F577F7">
        <w:rPr>
          <w:lang w:eastAsia="ko-KR"/>
        </w:rPr>
        <w:t>.</w:t>
      </w:r>
    </w:p>
    <w:p w:rsidR="00051FA6" w:rsidRDefault="00051FA6" w:rsidP="00051FA6">
      <w:pPr>
        <w:pStyle w:val="BlockHeadings"/>
      </w:pPr>
      <w:r>
        <w:t>A2: AIDS</w:t>
      </w:r>
    </w:p>
    <w:p w:rsidR="000D7323" w:rsidRPr="007C460D" w:rsidRDefault="000D7323" w:rsidP="000D7323">
      <w:pPr>
        <w:pStyle w:val="Tags"/>
      </w:pPr>
      <w:r>
        <w:t>No extinction – genetics.</w:t>
      </w:r>
    </w:p>
    <w:p w:rsidR="000D7323" w:rsidRPr="007C460D" w:rsidRDefault="000D7323" w:rsidP="000D7323">
      <w:pPr>
        <w:pStyle w:val="Cites"/>
      </w:pPr>
      <w:r w:rsidRPr="007C460D">
        <w:rPr>
          <w:rStyle w:val="Author-Date"/>
        </w:rPr>
        <w:t>Posner 5</w:t>
      </w:r>
      <w:r w:rsidRPr="007C460D">
        <w:t xml:space="preserve"> [Richard A., Judge U.S. Court of Appeals 7th Circuit, Professor Chicago School of Law, January 1, 2005, Skeptic, Altadena, CA, Catastrophe: Risk and Response, http://goliath.ecnext.com/coms2/gi_0199-4150331/Catastrophe-the-dozen-most-significant.html#abstract]</w:t>
      </w:r>
    </w:p>
    <w:p w:rsidR="000D7323" w:rsidRPr="007C460D" w:rsidRDefault="000D7323" w:rsidP="000D7323">
      <w:pPr>
        <w:pStyle w:val="Nothing"/>
      </w:pPr>
    </w:p>
    <w:p w:rsidR="000D7323" w:rsidRPr="000D7323" w:rsidRDefault="000D7323" w:rsidP="000D7323">
      <w:pPr>
        <w:pStyle w:val="Cards"/>
      </w:pPr>
      <w:r w:rsidRPr="007C460D">
        <w:t xml:space="preserve">Yet the fact that </w:t>
      </w:r>
      <w:r w:rsidRPr="00BA47CE">
        <w:rPr>
          <w:rStyle w:val="DebateUnderline"/>
        </w:rPr>
        <w:t>Homo sapiens has managed to survive every disease</w:t>
      </w:r>
      <w:r w:rsidRPr="007C460D">
        <w:t xml:space="preserve"> to assail it in the 200,000 years or so of its existence is a source of genuine comfort, at least if the focus is on extinction events. </w:t>
      </w:r>
      <w:r w:rsidRPr="007C460D">
        <w:rPr>
          <w:rStyle w:val="DebateUnderline"/>
        </w:rPr>
        <w:t xml:space="preserve">There have been enormously destructive plagues, such as the Black Death, smallpox, and now AIDS, </w:t>
      </w:r>
      <w:r w:rsidRPr="00BA47CE">
        <w:rPr>
          <w:rStyle w:val="DebateUnderline"/>
        </w:rPr>
        <w:t xml:space="preserve">but none has come close to destroying the entire human race. There is a biological reason. </w:t>
      </w:r>
      <w:r w:rsidRPr="00963AE1">
        <w:rPr>
          <w:rStyle w:val="DebateUnderline"/>
          <w:shd w:val="clear" w:color="auto" w:fill="00FFFF"/>
        </w:rPr>
        <w:t>Natural selection favors germs of limited lethality</w:t>
      </w:r>
      <w:r w:rsidRPr="00B81AE0">
        <w:rPr>
          <w:rStyle w:val="DebateUnderline"/>
        </w:rPr>
        <w:t xml:space="preserve">; they are fitter in an evolutionary sense </w:t>
      </w:r>
      <w:r w:rsidRPr="00963AE1">
        <w:rPr>
          <w:rStyle w:val="DebateUnderline"/>
          <w:shd w:val="clear" w:color="auto" w:fill="00FFFF"/>
        </w:rPr>
        <w:t>because their genes are more likely to be spread if the germs do not kill their hosts too quickly.</w:t>
      </w:r>
      <w:r w:rsidRPr="007C460D">
        <w:rPr>
          <w:rStyle w:val="DebateUnderline"/>
        </w:rPr>
        <w:t xml:space="preserve"> The </w:t>
      </w:r>
      <w:r w:rsidRPr="00963AE1">
        <w:rPr>
          <w:rStyle w:val="DebateUnderline"/>
        </w:rPr>
        <w:t>AIDS virus</w:t>
      </w:r>
      <w:r w:rsidRPr="007C460D">
        <w:rPr>
          <w:rStyle w:val="DebateUnderline"/>
        </w:rPr>
        <w:t xml:space="preserve"> is an example of a lethal virus</w:t>
      </w:r>
      <w:r w:rsidRPr="007C460D">
        <w:t xml:space="preserve">, wholly natural, </w:t>
      </w:r>
      <w:r w:rsidRPr="007C460D">
        <w:rPr>
          <w:rStyle w:val="DebateUnderline"/>
        </w:rPr>
        <w:t xml:space="preserve">that by lying dormant yet infectious in its host for years maximizes its spread. </w:t>
      </w:r>
      <w:r w:rsidRPr="00BA47CE">
        <w:rPr>
          <w:rStyle w:val="DebateUnderline"/>
          <w:b/>
        </w:rPr>
        <w:t xml:space="preserve">Yet </w:t>
      </w:r>
      <w:r w:rsidRPr="00A8391D">
        <w:rPr>
          <w:rStyle w:val="DebateUnderline"/>
          <w:b/>
          <w:bdr w:val="single" w:sz="4" w:space="0" w:color="auto"/>
          <w:shd w:val="clear" w:color="auto" w:fill="00FFFF"/>
        </w:rPr>
        <w:t>there is no danger that AIDS will destroy the entire human race</w:t>
      </w:r>
      <w:r w:rsidRPr="007C460D">
        <w:rPr>
          <w:rStyle w:val="DebateUnderline"/>
        </w:rPr>
        <w:t xml:space="preserve">. The </w:t>
      </w:r>
      <w:r w:rsidRPr="00963AE1">
        <w:rPr>
          <w:rStyle w:val="DebateUnderline"/>
          <w:shd w:val="clear" w:color="auto" w:fill="00FFFF"/>
        </w:rPr>
        <w:t>likelihood of a</w:t>
      </w:r>
      <w:r w:rsidRPr="00963AE1">
        <w:rPr>
          <w:rStyle w:val="DebateUnderline"/>
        </w:rPr>
        <w:t xml:space="preserve"> natural </w:t>
      </w:r>
      <w:r w:rsidRPr="00963AE1">
        <w:rPr>
          <w:rStyle w:val="DebateUnderline"/>
          <w:shd w:val="clear" w:color="auto" w:fill="00FFFF"/>
        </w:rPr>
        <w:t xml:space="preserve">pandemic that would cause </w:t>
      </w:r>
      <w:r w:rsidRPr="007C460D">
        <w:rPr>
          <w:rStyle w:val="DebateUnderline"/>
        </w:rPr>
        <w:t xml:space="preserve">the </w:t>
      </w:r>
      <w:r w:rsidRPr="00963AE1">
        <w:rPr>
          <w:rStyle w:val="DebateUnderline"/>
          <w:shd w:val="clear" w:color="auto" w:fill="00FFFF"/>
        </w:rPr>
        <w:t>extinction</w:t>
      </w:r>
      <w:r w:rsidRPr="007C460D">
        <w:rPr>
          <w:rStyle w:val="DebateUnderline"/>
        </w:rPr>
        <w:t xml:space="preserve"> of the human rac</w:t>
      </w:r>
      <w:r w:rsidRPr="00963AE1">
        <w:rPr>
          <w:rStyle w:val="DebateUnderline"/>
        </w:rPr>
        <w:t xml:space="preserve">e </w:t>
      </w:r>
      <w:r w:rsidRPr="00963AE1">
        <w:rPr>
          <w:rStyle w:val="DebateUnderline"/>
          <w:shd w:val="clear" w:color="auto" w:fill="00FFFF"/>
        </w:rPr>
        <w:t>is</w:t>
      </w:r>
      <w:r w:rsidRPr="007C460D">
        <w:rPr>
          <w:rStyle w:val="DebateUnderline"/>
        </w:rPr>
        <w:t xml:space="preserve"> probably </w:t>
      </w:r>
      <w:r w:rsidRPr="00963AE1">
        <w:rPr>
          <w:rStyle w:val="DebateUnderline"/>
          <w:shd w:val="clear" w:color="auto" w:fill="00FFFF"/>
        </w:rPr>
        <w:t>even less today</w:t>
      </w:r>
      <w:r w:rsidRPr="00BA47CE">
        <w:rPr>
          <w:rStyle w:val="DebateUnderline"/>
        </w:rPr>
        <w:t xml:space="preserve"> than in the past</w:t>
      </w:r>
      <w:r w:rsidRPr="000D1673">
        <w:t xml:space="preserve"> </w:t>
      </w:r>
      <w:r w:rsidRPr="007C460D">
        <w:t xml:space="preserve">(except in prehistoric times, when people lived in small, scattered bands, which would have limited the spread of disease), despite wider human contacts that make it more difficult to localize an infectious disease. </w:t>
      </w:r>
      <w:r w:rsidRPr="00963AE1">
        <w:rPr>
          <w:rStyle w:val="DebateUnderline"/>
          <w:shd w:val="clear" w:color="auto" w:fill="00FFFF"/>
        </w:rPr>
        <w:t>The reason is improvements in medical science</w:t>
      </w:r>
      <w:r w:rsidRPr="007C460D">
        <w:t>.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E27EFC" w:rsidRDefault="00E27EFC" w:rsidP="0069183D">
      <w:pPr>
        <w:pStyle w:val="BlockHeadings"/>
      </w:pPr>
      <w:r>
        <w:t>Asian War</w:t>
      </w:r>
    </w:p>
    <w:p w:rsidR="00E27EFC" w:rsidRPr="00F577F7" w:rsidRDefault="00E27EFC" w:rsidP="00E27EFC">
      <w:pPr>
        <w:pStyle w:val="Tags"/>
        <w:outlineLvl w:val="0"/>
        <w:rPr>
          <w:lang w:eastAsia="ko-KR"/>
        </w:rPr>
      </w:pPr>
      <w:r w:rsidRPr="00F577F7">
        <w:rPr>
          <w:lang w:eastAsia="ko-KR"/>
        </w:rPr>
        <w:t>Collapse of stability in Asia risks nuclear war</w:t>
      </w:r>
    </w:p>
    <w:p w:rsidR="00E27EFC" w:rsidRPr="00F577F7" w:rsidRDefault="00E27EFC" w:rsidP="00E27EFC">
      <w:pPr>
        <w:pStyle w:val="Cites"/>
        <w:outlineLvl w:val="0"/>
        <w:rPr>
          <w:lang w:eastAsia="ko-KR"/>
        </w:rPr>
      </w:pPr>
      <w:r w:rsidRPr="00F577F7">
        <w:rPr>
          <w:lang w:eastAsia="ko-KR"/>
        </w:rPr>
        <w:t xml:space="preserve">Jonathon </w:t>
      </w:r>
      <w:r w:rsidRPr="0046771F">
        <w:rPr>
          <w:rStyle w:val="Author-Date"/>
        </w:rPr>
        <w:t>Landy 2k</w:t>
      </w:r>
      <w:r w:rsidRPr="00F577F7">
        <w:rPr>
          <w:lang w:eastAsia="ko-KR"/>
        </w:rPr>
        <w:t>, National Security and International Correspondent</w:t>
      </w:r>
      <w:r w:rsidRPr="00F577F7">
        <w:rPr>
          <w:rFonts w:hint="eastAsia"/>
          <w:lang w:eastAsia="ko-KR"/>
        </w:rPr>
        <w:t xml:space="preserve"> </w:t>
      </w:r>
      <w:r w:rsidRPr="00F577F7">
        <w:rPr>
          <w:lang w:eastAsia="ko-KR"/>
        </w:rPr>
        <w:t>[Knight Ridder, March 10]</w:t>
      </w:r>
    </w:p>
    <w:p w:rsidR="00E27EFC" w:rsidRPr="00F577F7" w:rsidRDefault="00E27EFC" w:rsidP="00E27EFC">
      <w:pPr>
        <w:pStyle w:val="Nothing"/>
        <w:rPr>
          <w:lang w:eastAsia="ko-KR"/>
        </w:rPr>
      </w:pPr>
    </w:p>
    <w:p w:rsidR="00E27EFC" w:rsidRPr="00F577F7" w:rsidRDefault="00E27EFC" w:rsidP="00E27EFC">
      <w:pPr>
        <w:pStyle w:val="Cards"/>
        <w:rPr>
          <w:lang w:eastAsia="ko-KR"/>
        </w:rPr>
      </w:pPr>
      <w:r w:rsidRPr="00F577F7">
        <w:rPr>
          <w:lang w:eastAsia="ko-KR"/>
        </w:rPr>
        <w:t xml:space="preserve">Few if any experts think China and Taiwan, North Korea and South Korea, or India and Pakistan are spoiling to fight. But </w:t>
      </w:r>
      <w:r w:rsidRPr="00F577F7">
        <w:rPr>
          <w:rStyle w:val="DebateUnderline"/>
          <w:lang w:eastAsia="ko-KR"/>
        </w:rPr>
        <w:t>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 for five decades in Cold War Europe. “Nowhere else on Earth are the stakes as high and relationships so fragile,” said Bates Gill, director of northeast Asian policy studies at the Brookings Institution</w:t>
      </w:r>
      <w:r w:rsidRPr="00F577F7">
        <w:rPr>
          <w:lang w:eastAsia="ko-KR"/>
        </w:rPr>
        <w:t>, a Washington think tank. “</w:t>
      </w:r>
      <w:r w:rsidRPr="00F577F7">
        <w:rPr>
          <w:rStyle w:val="DebateUnderline"/>
          <w:lang w:eastAsia="ko-KR"/>
        </w:rPr>
        <w:t>We see the convergence of great power interest overlaid with lingering confrontations with no institutionalized security mechanism in place. There are elements for potential disaster</w:t>
      </w:r>
      <w:r w:rsidRPr="00F577F7">
        <w:rPr>
          <w:lang w:eastAsia="ko-KR"/>
        </w:rPr>
        <w:t xml:space="preserve">. In an effort to cool the region’s tempers, President Clinton, Defense Secretary William S. Cohen and National Security Adviser Samuel R. Berger all will hopscotch Asia’s capitals this month. For America, </w:t>
      </w:r>
      <w:r w:rsidRPr="00F577F7">
        <w:rPr>
          <w:rStyle w:val="DebateUnderline"/>
          <w:lang w:eastAsia="ko-KR"/>
        </w:rPr>
        <w:t>the stakes could hardly be higher. There are 100,000 U.S. troops in Asia</w:t>
      </w:r>
      <w:r w:rsidRPr="00F577F7">
        <w:rPr>
          <w:lang w:eastAsia="ko-KR"/>
        </w:rPr>
        <w:t xml:space="preserve"> committed to defending Taiwan, Japan and South Korea, </w:t>
      </w:r>
      <w:r w:rsidRPr="00F577F7">
        <w:rPr>
          <w:rStyle w:val="DebateUnderline"/>
          <w:lang w:eastAsia="ko-KR"/>
        </w:rPr>
        <w:t>and the United States would instantly become embroiled if Beijing moved against Taiwan or North Korea attacked South Korea</w:t>
      </w:r>
      <w:r w:rsidRPr="00F577F7">
        <w:rPr>
          <w:lang w:eastAsia="ko-KR"/>
        </w:rPr>
        <w:t xml:space="preserve">.  While Washington has no defense commitments to either </w:t>
      </w:r>
      <w:r w:rsidRPr="00F577F7">
        <w:rPr>
          <w:rStyle w:val="DebateUnderline"/>
          <w:lang w:eastAsia="ko-KR"/>
        </w:rPr>
        <w:t>India or Pakistan, a conflict between the two could end the global taboo against using nuclear weapons and demolish the already shaky international nonproliferation regime</w:t>
      </w:r>
      <w:r w:rsidRPr="00F577F7">
        <w:rPr>
          <w:lang w:eastAsia="ko-KR"/>
        </w:rPr>
        <w:t>.</w:t>
      </w:r>
    </w:p>
    <w:p w:rsidR="00E27EFC" w:rsidRPr="00F577F7" w:rsidRDefault="00E27EFC" w:rsidP="00E27EFC">
      <w:pPr>
        <w:pStyle w:val="Nothing"/>
        <w:rPr>
          <w:lang w:eastAsia="ko-KR"/>
        </w:rPr>
      </w:pPr>
    </w:p>
    <w:p w:rsidR="00E27EFC" w:rsidRPr="00F577F7" w:rsidRDefault="00E27EFC" w:rsidP="00E27EFC">
      <w:pPr>
        <w:pStyle w:val="Tags"/>
        <w:outlineLvl w:val="0"/>
        <w:rPr>
          <w:lang w:eastAsia="ko-KR"/>
        </w:rPr>
      </w:pPr>
      <w:r w:rsidRPr="00F577F7">
        <w:rPr>
          <w:lang w:eastAsia="ko-KR"/>
        </w:rPr>
        <w:t>Asian instability causes global nuclear war.</w:t>
      </w:r>
    </w:p>
    <w:p w:rsidR="00E27EFC" w:rsidRPr="00F577F7" w:rsidRDefault="00E27EFC" w:rsidP="00E27EFC">
      <w:pPr>
        <w:pStyle w:val="Cites"/>
        <w:outlineLvl w:val="0"/>
        <w:rPr>
          <w:lang w:eastAsia="ko-KR"/>
        </w:rPr>
      </w:pPr>
      <w:r w:rsidRPr="0046771F">
        <w:rPr>
          <w:rStyle w:val="Author-Date"/>
        </w:rPr>
        <w:t>Ogura and Oh ‘97</w:t>
      </w:r>
      <w:r w:rsidRPr="0046771F">
        <w:t>, Toshimaru and Ingyu, Professors of Economics, Monthly Review, April 1997.</w:t>
      </w:r>
    </w:p>
    <w:p w:rsidR="00E27EFC" w:rsidRPr="00F577F7" w:rsidRDefault="00E27EFC" w:rsidP="00E27EFC">
      <w:pPr>
        <w:pStyle w:val="Nothing"/>
        <w:rPr>
          <w:lang w:eastAsia="ko-KR"/>
        </w:rPr>
      </w:pPr>
    </w:p>
    <w:p w:rsidR="00E27EFC" w:rsidRDefault="00E27EFC" w:rsidP="00E27EFC">
      <w:pPr>
        <w:pStyle w:val="Cards"/>
        <w:rPr>
          <w:lang w:eastAsia="ko-KR"/>
        </w:rPr>
      </w:pPr>
      <w:r w:rsidRPr="00F577F7">
        <w:rPr>
          <w:rStyle w:val="DebateUnderline"/>
          <w:lang w:eastAsia="ko-KR"/>
        </w:rPr>
        <w:t>North Korea, South Korea, and Japan have achieved quasi- or virtual nuclear armament. Although these countries do not produce or possess actual bombs, they possess sufficient technological know-how to possess one or several nuclear arsenals</w:t>
      </w:r>
      <w:r w:rsidRPr="00F577F7">
        <w:rPr>
          <w:lang w:eastAsia="ko-KR"/>
        </w:rPr>
        <w:t xml:space="preserve">. Thus, </w:t>
      </w:r>
      <w:r w:rsidRPr="00F577F7">
        <w:rPr>
          <w:rStyle w:val="DebateUnderline"/>
          <w:lang w:eastAsia="ko-KR"/>
        </w:rPr>
        <w:t>virtual armament creates</w:t>
      </w:r>
      <w:r w:rsidRPr="00F577F7">
        <w:rPr>
          <w:lang w:eastAsia="ko-KR"/>
        </w:rPr>
        <w:t xml:space="preserve"> a new nightmare in this region - </w:t>
      </w:r>
      <w:r w:rsidRPr="00F577F7">
        <w:rPr>
          <w:rStyle w:val="DebateUnderline"/>
          <w:lang w:eastAsia="ko-KR"/>
        </w:rPr>
        <w:t>nuclear annihilation. Given the concentration of economic affluence and military power in this region and its growing importance to the world system, any hot conflict among these countries would</w:t>
      </w:r>
      <w:r w:rsidRPr="00F577F7">
        <w:rPr>
          <w:lang w:eastAsia="ko-KR"/>
        </w:rPr>
        <w:t xml:space="preserve"> threaten to </w:t>
      </w:r>
      <w:r w:rsidRPr="00F577F7">
        <w:rPr>
          <w:rStyle w:val="DebateUnderline"/>
          <w:lang w:eastAsia="ko-KR"/>
        </w:rPr>
        <w:t>escalate into a global conflagration</w:t>
      </w:r>
      <w:r w:rsidRPr="00F577F7">
        <w:rPr>
          <w:lang w:eastAsia="ko-KR"/>
        </w:rPr>
        <w:t>.</w:t>
      </w:r>
    </w:p>
    <w:p w:rsidR="00E27EFC" w:rsidRDefault="00E27EFC" w:rsidP="00E27EFC">
      <w:pPr>
        <w:pStyle w:val="BlockHeadings"/>
        <w:rPr>
          <w:lang w:eastAsia="ko-KR"/>
        </w:rPr>
      </w:pPr>
      <w:r>
        <w:rPr>
          <w:lang w:eastAsia="ko-KR"/>
        </w:rPr>
        <w:t>A2: Asian War</w:t>
      </w:r>
    </w:p>
    <w:p w:rsidR="00E27EFC" w:rsidRDefault="00E27EFC" w:rsidP="00E27EFC">
      <w:pPr>
        <w:pStyle w:val="Tags"/>
        <w:outlineLvl w:val="0"/>
      </w:pPr>
      <w:r>
        <w:t>U.S. involvement checks escalation.</w:t>
      </w:r>
    </w:p>
    <w:p w:rsidR="00E27EFC" w:rsidRDefault="00E27EFC" w:rsidP="00E27EFC">
      <w:pPr>
        <w:pStyle w:val="Cites"/>
        <w:outlineLvl w:val="0"/>
      </w:pPr>
      <w:r>
        <w:rPr>
          <w:rStyle w:val="Author-Date"/>
        </w:rPr>
        <w:t>Ottens 10</w:t>
      </w:r>
      <w:r>
        <w:t xml:space="preserve"> [Nick, Atlantic Sentinel, Tension? What Tension?,, 1/18/2010, http://atlanticsentinel.com/2010/01/tension-what-tension/]</w:t>
      </w:r>
    </w:p>
    <w:p w:rsidR="00E27EFC" w:rsidRDefault="00E27EFC" w:rsidP="00E27EFC">
      <w:pPr>
        <w:pStyle w:val="Nothing"/>
      </w:pPr>
    </w:p>
    <w:p w:rsidR="00E27EFC" w:rsidRDefault="00E27EFC" w:rsidP="00E27EFC">
      <w:pPr>
        <w:pStyle w:val="Cards"/>
        <w:rPr>
          <w:rStyle w:val="DebateUnderline"/>
          <w:shd w:val="clear" w:color="auto" w:fill="00FFFF"/>
        </w:rPr>
      </w:pPr>
      <w:r>
        <w:t xml:space="preserve">The United States is bound by law to arm Taiwan however and a recent sale of missiles met with strong Chinese disapproval. </w:t>
      </w:r>
      <w:r w:rsidRPr="00EB2FCF">
        <w:rPr>
          <w:rStyle w:val="DebateUnderline"/>
          <w:shd w:val="clear" w:color="auto" w:fill="00FFFF"/>
        </w:rPr>
        <w:t>Sino-American relations are</w:t>
      </w:r>
      <w:r>
        <w:rPr>
          <w:rStyle w:val="DebateUnderline"/>
        </w:rPr>
        <w:t xml:space="preserve"> still </w:t>
      </w:r>
      <w:r w:rsidRPr="00EB2FCF">
        <w:rPr>
          <w:rStyle w:val="DebateUnderline"/>
          <w:shd w:val="clear" w:color="auto" w:fill="00FFFF"/>
        </w:rPr>
        <w:t>shaky but</w:t>
      </w:r>
      <w:r>
        <w:t xml:space="preserve"> as Clinton said last Tuesday, </w:t>
      </w:r>
      <w:r>
        <w:rPr>
          <w:rStyle w:val="DebateUnderline"/>
        </w:rPr>
        <w:t>“</w:t>
      </w:r>
      <w:r w:rsidRPr="00D070E3">
        <w:rPr>
          <w:rStyle w:val="DebateUnderline"/>
          <w:shd w:val="clear" w:color="auto" w:fill="00FFFF"/>
        </w:rPr>
        <w:t>America’s future is linked to the future of this region, and</w:t>
      </w:r>
      <w:r>
        <w:rPr>
          <w:rStyle w:val="DebateUnderline"/>
        </w:rPr>
        <w:t xml:space="preserve"> the future of </w:t>
      </w:r>
      <w:r w:rsidRPr="00D070E3">
        <w:rPr>
          <w:rStyle w:val="DebateUnderline"/>
          <w:shd w:val="clear" w:color="auto" w:fill="00FFFF"/>
        </w:rPr>
        <w:t>this region depends on America</w:t>
      </w:r>
      <w:r>
        <w:rPr>
          <w:rStyle w:val="DebateUnderline"/>
        </w:rPr>
        <w:t>.</w:t>
      </w:r>
      <w:r>
        <w:t xml:space="preserve">” Obama was even happy to call himself a “Pacific President” and for good reasons: </w:t>
      </w:r>
      <w:r>
        <w:rPr>
          <w:rStyle w:val="DebateUnderline"/>
        </w:rPr>
        <w:t xml:space="preserve">East Asia is fast becoming the new core of the world economy while politically, its integration can be fragile at times. </w:t>
      </w:r>
      <w:r w:rsidRPr="00C66406">
        <w:rPr>
          <w:rStyle w:val="DebateUnderline"/>
          <w:shd w:val="clear" w:color="auto" w:fill="00FFFF"/>
        </w:rPr>
        <w:t>US involvement</w:t>
      </w:r>
      <w:r>
        <w:rPr>
          <w:rStyle w:val="DebateUnderline"/>
        </w:rPr>
        <w:t xml:space="preserve"> is able spark discontent but it also </w:t>
      </w:r>
      <w:r w:rsidRPr="00C66406">
        <w:rPr>
          <w:rStyle w:val="DebateUnderline"/>
          <w:b/>
          <w:shd w:val="clear" w:color="auto" w:fill="00FFFF"/>
        </w:rPr>
        <w:t>helps smooth over differences</w:t>
      </w:r>
      <w:r w:rsidRPr="00C66406">
        <w:rPr>
          <w:rStyle w:val="DebateUnderline"/>
          <w:shd w:val="clear" w:color="auto" w:fill="00FFFF"/>
        </w:rPr>
        <w:t xml:space="preserve"> by providing </w:t>
      </w:r>
      <w:r w:rsidRPr="00AF1561">
        <w:rPr>
          <w:rStyle w:val="DebateUnderline"/>
          <w:b/>
          <w:shd w:val="clear" w:color="auto" w:fill="00FFFF"/>
        </w:rPr>
        <w:t>greater power leadership</w:t>
      </w:r>
      <w:r w:rsidRPr="00C66406">
        <w:rPr>
          <w:rStyle w:val="DebateUnderline"/>
          <w:shd w:val="clear" w:color="auto" w:fill="00FFFF"/>
        </w:rPr>
        <w:t xml:space="preserve"> to</w:t>
      </w:r>
      <w:r>
        <w:rPr>
          <w:rStyle w:val="DebateUnderline"/>
        </w:rPr>
        <w:t xml:space="preserve"> those </w:t>
      </w:r>
      <w:r w:rsidRPr="00C66406">
        <w:rPr>
          <w:rStyle w:val="DebateUnderline"/>
          <w:shd w:val="clear" w:color="auto" w:fill="00FFFF"/>
        </w:rPr>
        <w:t>nations fearing Chinese domination.</w:t>
      </w:r>
      <w:r>
        <w:rPr>
          <w:rStyle w:val="DebateUnderline"/>
        </w:rPr>
        <w:t xml:space="preserve"> </w:t>
      </w:r>
      <w:r w:rsidRPr="008020D1">
        <w:rPr>
          <w:rStyle w:val="DebateUnderline"/>
          <w:b/>
        </w:rPr>
        <w:t xml:space="preserve">The </w:t>
      </w:r>
      <w:r w:rsidRPr="008020D1">
        <w:rPr>
          <w:rStyle w:val="DebateUnderline"/>
          <w:b/>
          <w:shd w:val="clear" w:color="auto" w:fill="00FFFF"/>
        </w:rPr>
        <w:t>political discord should</w:t>
      </w:r>
      <w:r w:rsidRPr="00A3286A">
        <w:rPr>
          <w:rStyle w:val="DebateUnderline"/>
          <w:b/>
          <w:shd w:val="clear" w:color="auto" w:fill="00FFFF"/>
        </w:rPr>
        <w:t xml:space="preserve"> not be exaggerated</w:t>
      </w:r>
      <w:r w:rsidRPr="00D22AA1">
        <w:rPr>
          <w:rStyle w:val="DebateUnderline"/>
          <w:shd w:val="clear" w:color="auto" w:fill="00FFFF"/>
        </w:rPr>
        <w:t>. Today’s tension springs from</w:t>
      </w:r>
      <w:r>
        <w:rPr>
          <w:rStyle w:val="DebateUnderline"/>
        </w:rPr>
        <w:t xml:space="preserve"> relatively </w:t>
      </w:r>
      <w:r w:rsidRPr="00D22AA1">
        <w:rPr>
          <w:rStyle w:val="DebateUnderline"/>
          <w:shd w:val="clear" w:color="auto" w:fill="00FFFF"/>
        </w:rPr>
        <w:t>minor disagreements and will</w:t>
      </w:r>
      <w:r>
        <w:rPr>
          <w:rStyle w:val="DebateUnderline"/>
        </w:rPr>
        <w:t xml:space="preserve">, in the end, </w:t>
      </w:r>
      <w:r w:rsidRPr="00D22AA1">
        <w:rPr>
          <w:rStyle w:val="DebateUnderline"/>
          <w:shd w:val="clear" w:color="auto" w:fill="00FFFF"/>
        </w:rPr>
        <w:t>be resolved.</w:t>
      </w:r>
    </w:p>
    <w:p w:rsidR="00E27EFC" w:rsidRDefault="00E27EFC" w:rsidP="00E27EFC">
      <w:pPr>
        <w:pStyle w:val="Nothing"/>
      </w:pPr>
    </w:p>
    <w:p w:rsidR="00E27EFC" w:rsidRPr="0031316C" w:rsidRDefault="00E27EFC" w:rsidP="00E27EFC">
      <w:pPr>
        <w:pStyle w:val="Tags"/>
        <w:outlineLvl w:val="0"/>
      </w:pPr>
      <w:r>
        <w:t>No war.</w:t>
      </w:r>
    </w:p>
    <w:p w:rsidR="00E27EFC" w:rsidRPr="00DF1468" w:rsidRDefault="00E27EFC" w:rsidP="00E27EFC">
      <w:pPr>
        <w:pStyle w:val="Cites"/>
      </w:pPr>
      <w:r w:rsidRPr="00065FD7">
        <w:rPr>
          <w:rStyle w:val="Author-Date"/>
        </w:rPr>
        <w:t>Bitzinger and Desker 9</w:t>
      </w:r>
      <w:r w:rsidRPr="00DF1468">
        <w:t xml:space="preserve"> [Why East Asian War is Unlikely Richard A. Bitzinger and Barry Desker Richard A. Bitzinger is a Senior Fellow at the S. Rajaratnam School of International Studies. Barry Desker is  Dean of the S. Rajaratnam School of International Studies and Director of the Institute of Defense and Strategic  Studies, Nanyang Technological University, Singapore. Survival  |  vol. 50 no. 6  |  December 2008–January 2009  |  pp. 105–128  DOI 10.1080/00396330802601883]</w:t>
      </w:r>
    </w:p>
    <w:p w:rsidR="00E27EFC" w:rsidRPr="00DF1468" w:rsidRDefault="00E27EFC" w:rsidP="00E27EFC">
      <w:pPr>
        <w:pStyle w:val="Nothing"/>
        <w:rPr>
          <w:sz w:val="16"/>
        </w:rPr>
      </w:pPr>
    </w:p>
    <w:p w:rsidR="00E27EFC" w:rsidRPr="00E27EFC" w:rsidRDefault="00E27EFC" w:rsidP="00E27EFC">
      <w:pPr>
        <w:pStyle w:val="Cards"/>
        <w:rPr>
          <w:sz w:val="24"/>
          <w:u w:val="thick"/>
          <w:shd w:val="clear" w:color="auto" w:fill="00FFFF"/>
        </w:rPr>
      </w:pPr>
      <w:r w:rsidRPr="00A909C8">
        <w:t xml:space="preserve">Yet </w:t>
      </w:r>
      <w:r w:rsidRPr="00FE0051">
        <w:rPr>
          <w:rStyle w:val="DebateUnderline"/>
        </w:rPr>
        <w:t>despite all these potential crucibles of conflict</w:t>
      </w:r>
      <w:r w:rsidRPr="0014605C">
        <w:rPr>
          <w:rStyle w:val="DebateUnderline"/>
        </w:rPr>
        <w:t xml:space="preserve">, the </w:t>
      </w:r>
      <w:r w:rsidRPr="00FE0051">
        <w:rPr>
          <w:rStyle w:val="DebateUnderline"/>
          <w:shd w:val="clear" w:color="auto" w:fill="00FFFF"/>
        </w:rPr>
        <w:t>Asia</w:t>
      </w:r>
      <w:r w:rsidRPr="0014605C">
        <w:rPr>
          <w:rStyle w:val="DebateUnderline"/>
        </w:rPr>
        <w:t xml:space="preserve">-Pacific, if  </w:t>
      </w:r>
      <w:r w:rsidRPr="00FE0051">
        <w:rPr>
          <w:rStyle w:val="DebateUnderline"/>
        </w:rPr>
        <w:t xml:space="preserve">not an area of serenity and calm, </w:t>
      </w:r>
      <w:r w:rsidRPr="00FE0051">
        <w:rPr>
          <w:rStyle w:val="DebateUnderline"/>
          <w:shd w:val="clear" w:color="auto" w:fill="00FFFF"/>
        </w:rPr>
        <w:t>is certainly more stable than one might  expect</w:t>
      </w:r>
      <w:r w:rsidRPr="00FE0051">
        <w:rPr>
          <w:rStyle w:val="DebateUnderline"/>
        </w:rPr>
        <w:t>.</w:t>
      </w:r>
      <w:r w:rsidRPr="00A909C8">
        <w:t xml:space="preserve"> To be sure, there are separatist movements and internal struggles,  particularly with insurgencies, as in Thailand, the Philippines and Tibet.  Since the resolution of the East Timor crisis, however, </w:t>
      </w:r>
      <w:r w:rsidRPr="00A206B1">
        <w:rPr>
          <w:rStyle w:val="DebateUnderline"/>
        </w:rPr>
        <w:t>the region has been  relatively free of open armed warfare.</w:t>
      </w:r>
      <w:r w:rsidRPr="00A909C8">
        <w:t xml:space="preserve"> Separatism remains a challenge, but  </w:t>
      </w:r>
      <w:r w:rsidRPr="0014605C">
        <w:rPr>
          <w:rStyle w:val="DebateUnderline"/>
          <w:shd w:val="clear" w:color="auto" w:fill="00FFFF"/>
        </w:rPr>
        <w:t>the break-up of states is unlikely. Terrorism is</w:t>
      </w:r>
      <w:r w:rsidRPr="00A206B1">
        <w:rPr>
          <w:rStyle w:val="DebateUnderline"/>
        </w:rPr>
        <w:t xml:space="preserve"> a nuisance, but its impact is  </w:t>
      </w:r>
      <w:r w:rsidRPr="0014605C">
        <w:rPr>
          <w:rStyle w:val="DebateUnderline"/>
          <w:shd w:val="clear" w:color="auto" w:fill="00FFFF"/>
        </w:rPr>
        <w:t>contained. The North Korean nuclear issue</w:t>
      </w:r>
      <w:r w:rsidRPr="00A909C8">
        <w:t xml:space="preserve">, while not fully resolved, </w:t>
      </w:r>
      <w:r w:rsidRPr="0014605C">
        <w:rPr>
          <w:rStyle w:val="DebateUnderline"/>
          <w:shd w:val="clear" w:color="auto" w:fill="00FFFF"/>
        </w:rPr>
        <w:t>is</w:t>
      </w:r>
      <w:r w:rsidRPr="00A909C8">
        <w:t xml:space="preserve"> at  least </w:t>
      </w:r>
      <w:r w:rsidRPr="0014605C">
        <w:rPr>
          <w:rStyle w:val="DebateUnderline"/>
          <w:shd w:val="clear" w:color="auto" w:fill="00FFFF"/>
        </w:rPr>
        <w:t>moving toward a conclusion with the likely denuclearisation of the  peninsula. Tensions between China and Taiwan</w:t>
      </w:r>
      <w:r w:rsidRPr="00A909C8">
        <w:t xml:space="preserve">, while always just beneath the surface, </w:t>
      </w:r>
      <w:r w:rsidRPr="0014605C">
        <w:rPr>
          <w:rStyle w:val="DebateUnderline"/>
          <w:shd w:val="clear" w:color="auto" w:fill="00FFFF"/>
        </w:rPr>
        <w:t>seem unlikely to erupt</w:t>
      </w:r>
      <w:r w:rsidRPr="00A206B1">
        <w:rPr>
          <w:rStyle w:val="DebateUnderline"/>
        </w:rPr>
        <w:t xml:space="preserve"> in open conflict any time soon, espe- cially given recent Kuomintang Party victories in Taiwan and efforts by  Taiwan and China to re-open informal channels of consultation as well as  institutional relationships between organisations responsible for cross-strait  relations.</w:t>
      </w:r>
      <w:r w:rsidRPr="00A909C8">
        <w:t xml:space="preserve"> And while in Asia there is no strong supranational political entity  like the European Union, </w:t>
      </w:r>
      <w:r w:rsidRPr="0014605C">
        <w:rPr>
          <w:rStyle w:val="DebateUnderline"/>
          <w:shd w:val="clear" w:color="auto" w:fill="00FFFF"/>
        </w:rPr>
        <w:t>there are many multilateral organisations and  international initiatives dedicated to enhancing peace and stability</w:t>
      </w:r>
      <w:r w:rsidRPr="00A909C8">
        <w:t>, includ- ing the Asia-Pacific Economic Cooperation (</w:t>
      </w:r>
      <w:r w:rsidRPr="00846FD5">
        <w:rPr>
          <w:rStyle w:val="DebateUnderline"/>
        </w:rPr>
        <w:t>APEC</w:t>
      </w:r>
      <w:r w:rsidRPr="00A909C8">
        <w:t xml:space="preserve">) forum, </w:t>
      </w:r>
      <w:r w:rsidRPr="00846FD5">
        <w:rPr>
          <w:rStyle w:val="DebateUnderline"/>
        </w:rPr>
        <w:t>the Proliferation  Security Initiative and the Shanghai Co-operation Organisation</w:t>
      </w:r>
      <w:r w:rsidRPr="00A909C8">
        <w:t>. In Southeast  Asia, countries are united in a common geopolitical and economic organi- sation – the Association of Southeast Asian Nations (</w:t>
      </w:r>
      <w:r w:rsidRPr="00846FD5">
        <w:rPr>
          <w:rStyle w:val="DebateUnderline"/>
        </w:rPr>
        <w:t>ASEAN)</w:t>
      </w:r>
      <w:r w:rsidRPr="00A909C8">
        <w:t xml:space="preserve"> – which </w:t>
      </w:r>
      <w:r w:rsidRPr="00846FD5">
        <w:rPr>
          <w:rStyle w:val="DebateUnderline"/>
        </w:rPr>
        <w:t xml:space="preserve">is  dedicated to peaceful economic, social and cultural development, and to the  promotion of regional peace and stability. </w:t>
      </w:r>
      <w:r w:rsidRPr="0014605C">
        <w:rPr>
          <w:rStyle w:val="DebateUnderline"/>
          <w:shd w:val="clear" w:color="auto" w:fill="00FFFF"/>
        </w:rPr>
        <w:t>ASEAN has played a key role in  conceiving and establishing broader regional institutions</w:t>
      </w:r>
      <w:r w:rsidRPr="00A909C8">
        <w:t xml:space="preserve"> such as the East  Asian Summit, ASEAN+3 (China, Japan and South Korea) and the ASEAN  Regional Forum. </w:t>
      </w:r>
      <w:r w:rsidRPr="00846FD5">
        <w:rPr>
          <w:rStyle w:val="DebateUnderline"/>
          <w:shd w:val="clear" w:color="auto" w:fill="00FFFF"/>
        </w:rPr>
        <w:t>All this suggests that war in Asia</w:t>
      </w:r>
      <w:r w:rsidRPr="00A909C8">
        <w:t xml:space="preserve"> – while not inconceivable  – </w:t>
      </w:r>
      <w:r w:rsidRPr="00846FD5">
        <w:rPr>
          <w:rStyle w:val="DebateUnderline"/>
          <w:shd w:val="clear" w:color="auto" w:fill="00FFFF"/>
        </w:rPr>
        <w:t>is unlikely.</w:t>
      </w:r>
    </w:p>
    <w:p w:rsidR="0069183D" w:rsidRDefault="0069183D" w:rsidP="0069183D">
      <w:pPr>
        <w:pStyle w:val="BlockHeadings"/>
      </w:pPr>
      <w:r>
        <w:t>Biodiversity</w:t>
      </w:r>
    </w:p>
    <w:p w:rsidR="00D818FD" w:rsidRPr="00AD7B24" w:rsidRDefault="00D818FD" w:rsidP="00D818FD">
      <w:pPr>
        <w:pStyle w:val="Tags"/>
        <w:outlineLvl w:val="0"/>
        <w:rPr>
          <w:rStyle w:val="DebateUnderline"/>
          <w:u w:val="none"/>
          <w:lang w:eastAsia="ko-KR"/>
        </w:rPr>
      </w:pPr>
      <w:r w:rsidRPr="00AD7B24">
        <w:rPr>
          <w:rStyle w:val="DebateUnderline"/>
          <w:rFonts w:hint="eastAsia"/>
          <w:u w:val="none"/>
          <w:lang w:eastAsia="ko-KR"/>
        </w:rPr>
        <w:t>Biodiversity loss risks extinction</w:t>
      </w:r>
    </w:p>
    <w:p w:rsidR="00D818FD" w:rsidRDefault="00D818FD" w:rsidP="00D818FD">
      <w:pPr>
        <w:pStyle w:val="Cites"/>
      </w:pPr>
      <w:r w:rsidRPr="004A1F8D">
        <w:rPr>
          <w:rStyle w:val="Author-Date"/>
        </w:rPr>
        <w:t>Walsh 10</w:t>
      </w:r>
      <w:r>
        <w:t xml:space="preserve"> [Bryan, </w:t>
      </w:r>
      <w:r w:rsidRPr="004A1F8D">
        <w:t>covers environment, energy and — when the need arises — particularly alarming diseases for TIME magazine</w:t>
      </w:r>
      <w:r>
        <w:t>, Wildlife: A Global Convention on Biodiversity Opens in Japan, But Can It Make a Difference? October 18, 2010</w:t>
      </w:r>
      <w:r w:rsidRPr="004A1F8D">
        <w:t xml:space="preserve"> </w:t>
      </w:r>
      <w:r w:rsidRPr="00623285">
        <w:t>http://ecocentric.blogs.time.com/2010/10/18/wildlife-a-global-convention-on-biodiversity-opens-in-japan-but-can-it-make-a-difference/#ixzz131wU6CSp</w:t>
      </w:r>
      <w:r>
        <w:t xml:space="preserve">] </w:t>
      </w:r>
    </w:p>
    <w:p w:rsidR="00D818FD" w:rsidRDefault="00D818FD" w:rsidP="00D818FD">
      <w:pPr>
        <w:pStyle w:val="Nothing"/>
        <w:rPr>
          <w:lang w:eastAsia="ko-KR"/>
        </w:rPr>
      </w:pPr>
    </w:p>
    <w:p w:rsidR="00D818FD" w:rsidRDefault="00D818FD" w:rsidP="00D818FD">
      <w:pPr>
        <w:pStyle w:val="Cards"/>
        <w:rPr>
          <w:rStyle w:val="DebateUnderline"/>
          <w:lang w:eastAsia="ko-KR"/>
        </w:rPr>
      </w:pPr>
      <w:r w:rsidRPr="00DB74E7">
        <w:rPr>
          <w:rStyle w:val="DebateUnderline"/>
        </w:rPr>
        <w:t xml:space="preserve">The story of non-human life on the planet Earth over the past few decades is a simple one: </w:t>
      </w:r>
      <w:r w:rsidRPr="00E26D3F">
        <w:rPr>
          <w:rStyle w:val="DebateUnderline"/>
          <w:b/>
        </w:rPr>
        <w:t>loss</w:t>
      </w:r>
      <w:r w:rsidRPr="00DB74E7">
        <w:rPr>
          <w:rStyle w:val="DebateUnderline"/>
        </w:rPr>
        <w:t xml:space="preserve">. </w:t>
      </w:r>
      <w:r>
        <w:t>While there are always a few bright spots—including the recovery of threatened animals like the brown pelican, thanks to the quietly revolutionary Endangered Species Act—</w:t>
      </w:r>
      <w:r w:rsidRPr="00697A8F">
        <w:rPr>
          <w:rStyle w:val="DebateUnderline"/>
          <w:shd w:val="clear" w:color="auto" w:fill="00FFFF"/>
        </w:rPr>
        <w:t xml:space="preserve">on a planetary scale biodiversity is </w:t>
      </w:r>
      <w:r w:rsidRPr="00697A8F">
        <w:rPr>
          <w:rStyle w:val="DebateUnderline"/>
          <w:b/>
          <w:shd w:val="clear" w:color="auto" w:fill="00FFFF"/>
        </w:rPr>
        <w:t>steadily marching backwards</w:t>
      </w:r>
      <w:r w:rsidRPr="00697A8F">
        <w:rPr>
          <w:rStyle w:val="DebateUnderline"/>
          <w:shd w:val="clear" w:color="auto" w:fill="00FFFF"/>
        </w:rPr>
        <w:t>, with extinctions rising and habitat destroyed</w:t>
      </w:r>
      <w:r w:rsidRPr="00E26D3F">
        <w:rPr>
          <w:rStyle w:val="DebateUnderline"/>
        </w:rPr>
        <w:t>. Species</w:t>
      </w:r>
      <w:r>
        <w:t xml:space="preserve"> as diverse as the tiger—less than 3,500 live in the wild today—to tiny frogs </w:t>
      </w:r>
      <w:r w:rsidRPr="00E26D3F">
        <w:rPr>
          <w:rStyle w:val="DebateUnderline"/>
        </w:rPr>
        <w:t xml:space="preserve">could be gone forever if the trends </w:t>
      </w:r>
      <w:r w:rsidRPr="00E26D3F">
        <w:rPr>
          <w:rStyle w:val="DebateUnderline"/>
          <w:b/>
        </w:rPr>
        <w:t>keep heading downwards</w:t>
      </w:r>
      <w:r w:rsidRPr="00E26D3F">
        <w:rPr>
          <w:rStyle w:val="DebateUnderline"/>
        </w:rPr>
        <w:t>.</w:t>
      </w:r>
      <w:r>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697A8F">
        <w:rPr>
          <w:rStyle w:val="DebateUnderline"/>
          <w:shd w:val="clear" w:color="auto" w:fill="00FFFF"/>
        </w:rPr>
        <w:t xml:space="preserve">by just about every measurement, </w:t>
      </w:r>
      <w:r w:rsidRPr="00697A8F">
        <w:rPr>
          <w:rStyle w:val="DebateUnderline"/>
          <w:b/>
          <w:shd w:val="clear" w:color="auto" w:fill="00FFFF"/>
        </w:rPr>
        <w:t>things are getting worse all the time</w:t>
      </w:r>
      <w:r w:rsidRPr="00E26D3F">
        <w:rPr>
          <w:rStyle w:val="DebateUnderline"/>
        </w:rPr>
        <w:t>.</w:t>
      </w:r>
      <w: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D75081">
        <w:rPr>
          <w:rStyle w:val="DebateUnderline"/>
          <w:b/>
          <w:shd w:val="clear" w:color="auto" w:fill="00FFFF"/>
        </w:rPr>
        <w:t>All life on Earth</w:t>
      </w:r>
      <w:r w:rsidRPr="00697A8F">
        <w:rPr>
          <w:rStyle w:val="DebateUnderline"/>
          <w:shd w:val="clear" w:color="auto" w:fill="00FFFF"/>
        </w:rPr>
        <w:t xml:space="preserve"> exists thanks to</w:t>
      </w:r>
      <w:r w:rsidRPr="00E26D3F">
        <w:rPr>
          <w:rStyle w:val="DebateUnderline"/>
        </w:rPr>
        <w:t xml:space="preserve"> the benefits from </w:t>
      </w:r>
      <w:r w:rsidRPr="00697A8F">
        <w:rPr>
          <w:rStyle w:val="DebateUnderline"/>
          <w:shd w:val="clear" w:color="auto" w:fill="00FFFF"/>
        </w:rPr>
        <w:t>biodiversity</w:t>
      </w:r>
      <w:r w:rsidRPr="00E26D3F">
        <w:rPr>
          <w:rStyle w:val="DebateUnderline"/>
        </w:rPr>
        <w:t xml:space="preserve"> in the forms of fertile soil, clear water and clean air. </w:t>
      </w:r>
      <w:r w:rsidRPr="00D75081">
        <w:rPr>
          <w:rStyle w:val="DebateUnderline"/>
          <w:b/>
          <w:shd w:val="clear" w:color="auto" w:fill="00FFFF"/>
        </w:rPr>
        <w:t>We are now close to a 'tipping point'</w:t>
      </w:r>
      <w:r w:rsidRPr="00E26D3F">
        <w:rPr>
          <w:rStyle w:val="DebateUnderline"/>
        </w:rPr>
        <w:t xml:space="preserve"> - that is, we are about to reach </w:t>
      </w:r>
      <w:r w:rsidRPr="00D75081">
        <w:rPr>
          <w:rStyle w:val="DebateUnderline"/>
          <w:shd w:val="clear" w:color="auto" w:fill="00FFFF"/>
        </w:rPr>
        <w:t xml:space="preserve">a threshold beyond which biodiversity loss will become </w:t>
      </w:r>
      <w:r w:rsidRPr="00D75081">
        <w:rPr>
          <w:rStyle w:val="DebateUnderline"/>
          <w:b/>
          <w:shd w:val="clear" w:color="auto" w:fill="00FFFF"/>
        </w:rPr>
        <w:t>irreversible</w:t>
      </w:r>
      <w:r w:rsidRPr="00E26D3F">
        <w:rPr>
          <w:rStyle w:val="DebateUnderline"/>
        </w:rPr>
        <w:t xml:space="preserve">, and may cross that threshold </w:t>
      </w:r>
      <w:r w:rsidRPr="00D75081">
        <w:rPr>
          <w:rStyle w:val="DebateUnderline"/>
          <w:shd w:val="clear" w:color="auto" w:fill="00FFFF"/>
        </w:rPr>
        <w:t xml:space="preserve">in the </w:t>
      </w:r>
      <w:r w:rsidRPr="004F22D3">
        <w:rPr>
          <w:rStyle w:val="DebateUnderline"/>
          <w:b/>
          <w:shd w:val="clear" w:color="auto" w:fill="00FFFF"/>
        </w:rPr>
        <w:t>next 10 years</w:t>
      </w:r>
      <w:r w:rsidRPr="00D75081">
        <w:rPr>
          <w:rStyle w:val="DebateUnderline"/>
          <w:shd w:val="clear" w:color="auto" w:fill="00FFFF"/>
        </w:rPr>
        <w:t xml:space="preserve"> if we do not make proactive efforts for conserving biodiversity</w:t>
      </w:r>
      <w:r w:rsidRPr="00E26D3F">
        <w:rPr>
          <w:rStyle w:val="DebateUnderline"/>
        </w:rPr>
        <w:t>.  Ahmed Djoghlaf, the executive secretary of the CBD, struck an even darker note, reminding diplomats that they were on a clock—and time was running out</w:t>
      </w:r>
      <w:r>
        <w:t xml:space="preserve">: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DB74E7">
        <w:rPr>
          <w:rStyle w:val="DebateUnderline"/>
          <w:shd w:val="clear" w:color="auto" w:fill="00FFFF"/>
        </w:rPr>
        <w:t>A biodiverse landscape</w:t>
      </w:r>
      <w:r w:rsidRPr="003D0F8D">
        <w:rPr>
          <w:rStyle w:val="DebateUnderline"/>
        </w:rPr>
        <w:t xml:space="preserve">, intact forests, clean water and air—all of these ebbing qualities of a healthy world </w:t>
      </w:r>
      <w:r w:rsidRPr="00DB74E7">
        <w:rPr>
          <w:rStyle w:val="DebateUnderline"/>
          <w:shd w:val="clear" w:color="auto" w:fill="00FFFF"/>
        </w:rPr>
        <w:t>are vital for our economies</w:t>
      </w:r>
      <w:r w:rsidRPr="003D0F8D">
        <w:rPr>
          <w:rStyle w:val="DebateUnderline"/>
        </w:rPr>
        <w:t xml:space="preserve"> as well.</w:t>
      </w:r>
      <w:r>
        <w:t xml:space="preserve"> (The Economics of Ecosystems and Biodiversity, </w:t>
      </w:r>
      <w:r w:rsidRPr="003D0F8D">
        <w:rPr>
          <w:rStyle w:val="DebateUnderline"/>
        </w:rPr>
        <w:t xml:space="preserve">a </w:t>
      </w:r>
      <w:r w:rsidRPr="00DB74E7">
        <w:rPr>
          <w:rStyle w:val="DebateUnderline"/>
          <w:shd w:val="clear" w:color="auto" w:fill="00FFFF"/>
        </w:rPr>
        <w:t>UN</w:t>
      </w:r>
      <w:r w:rsidRPr="003D0F8D">
        <w:rPr>
          <w:rStyle w:val="DebateUnderline"/>
        </w:rPr>
        <w:t xml:space="preserve">-funded </w:t>
      </w:r>
      <w:r w:rsidRPr="00DB74E7">
        <w:rPr>
          <w:rStyle w:val="DebateUnderline"/>
          <w:shd w:val="clear" w:color="auto" w:fill="00FFFF"/>
        </w:rPr>
        <w:t>study, estimates</w:t>
      </w:r>
      <w:r>
        <w:t xml:space="preserve"> that </w:t>
      </w:r>
      <w:r w:rsidRPr="00DB74E7">
        <w:rPr>
          <w:rStyle w:val="DebateUnderline"/>
          <w:shd w:val="clear" w:color="auto" w:fill="00FFFF"/>
        </w:rPr>
        <w:t>nature degradation costs the world $2</w:t>
      </w:r>
      <w:r w:rsidRPr="003D0F8D">
        <w:rPr>
          <w:rStyle w:val="DebateUnderline"/>
        </w:rPr>
        <w:t xml:space="preserve"> trillion </w:t>
      </w:r>
      <w:r w:rsidRPr="00DB74E7">
        <w:rPr>
          <w:rStyle w:val="DebateUnderline"/>
          <w:shd w:val="clear" w:color="auto" w:fill="00FFFF"/>
        </w:rPr>
        <w:t>to $5 trillion a year</w:t>
      </w:r>
      <w:r>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3D0F8D">
        <w:rPr>
          <w:rStyle w:val="DebateUnderline"/>
        </w:rPr>
        <w:t xml:space="preserve">The one process now going on that will take </w:t>
      </w:r>
      <w:r w:rsidRPr="00DB74E7">
        <w:rPr>
          <w:rStyle w:val="DebateUnderline"/>
          <w:b/>
        </w:rPr>
        <w:t>millions of years to correct</w:t>
      </w:r>
      <w:r w:rsidRPr="003D0F8D">
        <w:rPr>
          <w:rStyle w:val="DebateUnderline"/>
        </w:rPr>
        <w:t xml:space="preserve"> is the loss of genetic and species diversity by the destruction of natural habitats-this is the folly our descendants are least likely to forgive us.  </w:t>
      </w:r>
      <w:r w:rsidRPr="00DB74E7">
        <w:rPr>
          <w:rStyle w:val="DebateUnderline"/>
          <w:b/>
        </w:rPr>
        <w:t xml:space="preserve">We're </w:t>
      </w:r>
      <w:r w:rsidRPr="00DB74E7">
        <w:rPr>
          <w:rStyle w:val="DebateUnderline"/>
          <w:b/>
          <w:shd w:val="clear" w:color="auto" w:fill="00FFFF"/>
        </w:rPr>
        <w:t>losing nature</w:t>
      </w:r>
      <w:r w:rsidRPr="003D0F8D">
        <w:rPr>
          <w:rStyle w:val="DebateUnderline"/>
        </w:rPr>
        <w:t>.</w:t>
      </w:r>
      <w:r>
        <w:t xml:space="preserve"> And </w:t>
      </w:r>
      <w:r w:rsidRPr="003D0F8D">
        <w:rPr>
          <w:rStyle w:val="DebateUnderline"/>
          <w:b/>
        </w:rPr>
        <w:t xml:space="preserve">that loss really </w:t>
      </w:r>
      <w:r w:rsidRPr="00DB74E7">
        <w:rPr>
          <w:rStyle w:val="DebateUnderline"/>
          <w:b/>
          <w:shd w:val="clear" w:color="auto" w:fill="00FFFF"/>
        </w:rPr>
        <w:t>is forever</w:t>
      </w:r>
      <w:r w:rsidRPr="003D0F8D">
        <w:rPr>
          <w:rStyle w:val="DebateUnderline"/>
          <w:b/>
        </w:rPr>
        <w:t>.</w:t>
      </w:r>
    </w:p>
    <w:p w:rsidR="00E27EFC" w:rsidRDefault="00E27EFC" w:rsidP="00D818FD">
      <w:pPr>
        <w:pStyle w:val="Nothing"/>
        <w:rPr>
          <w:lang w:eastAsia="ko-KR"/>
        </w:rPr>
      </w:pPr>
    </w:p>
    <w:p w:rsidR="00E27EFC" w:rsidRPr="00F577F7" w:rsidRDefault="00E27EFC" w:rsidP="00E27EFC">
      <w:pPr>
        <w:pStyle w:val="Tags"/>
        <w:outlineLvl w:val="0"/>
        <w:rPr>
          <w:lang w:eastAsia="ko-KR"/>
        </w:rPr>
      </w:pPr>
      <w:r w:rsidRPr="00F577F7">
        <w:rPr>
          <w:lang w:eastAsia="ko-KR"/>
        </w:rPr>
        <w:t>Biodiversity loss will cause planetary extinction</w:t>
      </w:r>
    </w:p>
    <w:p w:rsidR="00E27EFC" w:rsidRPr="00F577F7" w:rsidRDefault="00E27EFC" w:rsidP="00E27EFC">
      <w:pPr>
        <w:pStyle w:val="Cites"/>
        <w:outlineLvl w:val="0"/>
        <w:rPr>
          <w:u w:val="thick"/>
          <w:lang w:eastAsia="ko-KR"/>
        </w:rPr>
      </w:pPr>
      <w:r w:rsidRPr="0019785D">
        <w:rPr>
          <w:rStyle w:val="Author-Date"/>
        </w:rPr>
        <w:t>Diner 94</w:t>
      </w:r>
      <w:r w:rsidRPr="00F577F7">
        <w:rPr>
          <w:lang w:eastAsia="ko-KR"/>
        </w:rPr>
        <w:t xml:space="preserve"> – Judge Advocate General’s Corps of US Army [David N., Military Law Review, Winter, 143 Mil. L. Rev. 161, LN] </w:t>
      </w:r>
    </w:p>
    <w:p w:rsidR="00E27EFC" w:rsidRPr="00F577F7" w:rsidRDefault="00E27EFC" w:rsidP="00E27EFC">
      <w:pPr>
        <w:pStyle w:val="Nothing"/>
        <w:rPr>
          <w:rStyle w:val="DebateUnderline"/>
          <w:lang w:eastAsia="ko-KR"/>
        </w:rPr>
      </w:pPr>
    </w:p>
    <w:p w:rsidR="00E27EFC" w:rsidRPr="00E27EFC" w:rsidRDefault="00E27EFC" w:rsidP="00E27EFC">
      <w:pPr>
        <w:pStyle w:val="Cards"/>
        <w:rPr>
          <w:lang w:eastAsia="ko-KR"/>
        </w:rPr>
      </w:pPr>
      <w:r w:rsidRPr="00F577F7">
        <w:rPr>
          <w:lang w:eastAsia="ko-KR"/>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n67 </w:t>
      </w:r>
      <w:r w:rsidRPr="00F577F7">
        <w:rPr>
          <w:rStyle w:val="DebateUnderline"/>
          <w:lang w:eastAsia="ko-KR"/>
        </w:rPr>
        <w:t>In past mass extinction episodes, as many as ninety percent of the existing species perished, and yet the world moved forward</w:t>
      </w:r>
      <w:r w:rsidRPr="00F577F7">
        <w:rPr>
          <w:lang w:eastAsia="ko-KR"/>
        </w:rPr>
        <w:t xml:space="preserve">, and new species replaced the old. </w:t>
      </w:r>
      <w:r w:rsidRPr="00F577F7">
        <w:rPr>
          <w:rStyle w:val="DebateUnderline"/>
          <w:lang w:eastAsia="ko-KR"/>
        </w:rPr>
        <w:t>So why should the world be concerned now? The prime reason is the world's survival. Like all animal life, humans live off of other species. At some point, the number of species could decline to the point at which the ecosystem fails, and then humans also would become extinct</w:t>
      </w:r>
      <w:r w:rsidRPr="00F577F7">
        <w:rPr>
          <w:lang w:eastAsia="ko-KR"/>
        </w:rPr>
        <w:t xml:space="preserve">. No one knows how many [*171] species the world needs to support human life, and to find out -- by </w:t>
      </w:r>
      <w:r w:rsidRPr="00F577F7">
        <w:rPr>
          <w:rStyle w:val="DebateUnderline"/>
          <w:lang w:eastAsia="ko-KR"/>
        </w:rPr>
        <w:t>allowing certain species to become extinct -- would not be sound policy</w:t>
      </w:r>
      <w:r w:rsidRPr="00F577F7">
        <w:rPr>
          <w:lang w:eastAsia="ko-KR"/>
        </w:rPr>
        <w:t>. In addition to food, species offer many direct and indirect benefits to mankind. n68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Without plants and animals, a large portion of basic scientific research would be impossible. Utilitarian value is the direct utility humans draw from plants and animals. n73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w:t>
      </w:r>
      <w:r w:rsidRPr="00F577F7">
        <w:rPr>
          <w:rFonts w:hint="eastAsia"/>
          <w:lang w:eastAsia="ko-KR"/>
        </w:rPr>
        <w:t xml:space="preserve"> </w:t>
      </w:r>
      <w:r w:rsidRPr="00F577F7">
        <w:rPr>
          <w:lang w:eastAsia="ko-KR"/>
        </w:rPr>
        <w:t xml:space="preserve">useless to man in a direct utilitarian sense. Nonetheless, they may be critical in an indirect role, because their extirpations could affect a directly useful species negatively. In a closely interconnected ecosystem, the loss of a species affects other species dependent on it. n75 Moreover, as the number of species decline, the effect of each new extinction on the remaining species increases dramatically. n76 4. Biological Diversity. -- The main premise of species preservation is that diversity is better than simplicity. n77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r w:rsidRPr="00F577F7">
        <w:rPr>
          <w:rStyle w:val="DebateUnderline"/>
          <w:lang w:eastAsia="ko-KR"/>
        </w:rPr>
        <w:t>Biologically diverse ecosystems are characterized by a large number of specialist species, filling narrow ecological niches. These ecosystems inherently are more stable than less diverse systems. "The more complex the ecosystem, the more successfully it can resist a stress</w:t>
      </w:r>
      <w:r w:rsidRPr="00F577F7">
        <w:rPr>
          <w:lang w:eastAsia="ko-KR"/>
        </w:rPr>
        <w:t xml:space="preserve">. . . . [l]ike a net, in which each knot is connected to others by several strands, such a fabric can resist collapse better than a simple, unbranched circle of threads -- which if cut anywhere breaks down as a whole." n79 By causing </w:t>
      </w:r>
      <w:r w:rsidRPr="00F577F7">
        <w:rPr>
          <w:rStyle w:val="DebateUnderline"/>
          <w:lang w:eastAsia="ko-KR"/>
        </w:rPr>
        <w:t>widespread extinctions</w:t>
      </w:r>
      <w:r w:rsidRPr="00F577F7">
        <w:rPr>
          <w:lang w:eastAsia="ko-KR"/>
        </w:rPr>
        <w:t xml:space="preserve">, humans </w:t>
      </w:r>
      <w:r w:rsidRPr="00F577F7">
        <w:rPr>
          <w:rStyle w:val="DebateUnderline"/>
          <w:lang w:eastAsia="ko-KR"/>
        </w:rPr>
        <w:t>have artificially simplified many ecosystems. As biologic simplicity increases, so does the risk of ecosystem failure</w:t>
      </w:r>
      <w:r w:rsidRPr="00F577F7">
        <w:rPr>
          <w:lang w:eastAsia="ko-KR"/>
        </w:rPr>
        <w:t xml:space="preserve">. The spreading Sahara Desert in Africa, and </w:t>
      </w:r>
      <w:r w:rsidRPr="00F577F7">
        <w:rPr>
          <w:rStyle w:val="DebateUnderline"/>
          <w:lang w:eastAsia="ko-KR"/>
        </w:rPr>
        <w:t>the dustbowl conditions of the 1930s in the United States are relatively mild examples of what might be expected if this trend continues</w:t>
      </w:r>
      <w:r w:rsidRPr="00F577F7">
        <w:rPr>
          <w:lang w:eastAsia="ko-KR"/>
        </w:rPr>
        <w:t xml:space="preserve">. Theoretically, </w:t>
      </w:r>
      <w:r w:rsidRPr="00F577F7">
        <w:rPr>
          <w:rStyle w:val="DebateUnderline"/>
          <w:lang w:eastAsia="ko-KR"/>
        </w:rPr>
        <w:t>each new animal or plant extinction, with all its dimly perceived and intertwined affects, could cause total ecosystem collapse and human extinction. Each new extinction increases the risk of disaster. Like a mechanic removing, one by one, the rivets from an aircraft's wings, [hu]mankind may be edging closer to the abyss</w:t>
      </w:r>
      <w:r w:rsidRPr="00F577F7">
        <w:rPr>
          <w:lang w:eastAsia="ko-KR"/>
        </w:rPr>
        <w:t>.</w:t>
      </w:r>
    </w:p>
    <w:p w:rsidR="0069183D" w:rsidRDefault="0069183D" w:rsidP="0069183D">
      <w:pPr>
        <w:pStyle w:val="BlockHeadings"/>
      </w:pPr>
      <w:r>
        <w:t>A2: Biodiversity</w:t>
      </w:r>
    </w:p>
    <w:p w:rsidR="00D818FD" w:rsidRDefault="00D818FD" w:rsidP="00D818FD">
      <w:pPr>
        <w:pStyle w:val="Tags"/>
        <w:outlineLvl w:val="0"/>
      </w:pPr>
      <w:r>
        <w:t>No collapse – adaptation and functional redundancy.</w:t>
      </w:r>
    </w:p>
    <w:p w:rsidR="00D818FD" w:rsidRDefault="00D818FD" w:rsidP="00D818FD">
      <w:pPr>
        <w:pStyle w:val="Cites"/>
        <w:outlineLvl w:val="0"/>
      </w:pPr>
      <w:r w:rsidRPr="007501BF">
        <w:rPr>
          <w:rStyle w:val="Author-Date"/>
        </w:rPr>
        <w:t xml:space="preserve">Doremus, </w:t>
      </w:r>
      <w:r>
        <w:rPr>
          <w:rStyle w:val="Author-Date"/>
        </w:rPr>
        <w:t>Berkeley Law</w:t>
      </w:r>
      <w:r w:rsidRPr="007501BF">
        <w:rPr>
          <w:rStyle w:val="Author-Date"/>
        </w:rPr>
        <w:t>, 2K</w:t>
      </w:r>
      <w:r>
        <w:t xml:space="preserve"> [Holly, Law Professor – Cal Berkeley, </w:t>
      </w:r>
      <w:r w:rsidRPr="007501BF">
        <w:t>57 Wash &amp; Lee L. Rev. 11</w:t>
      </w:r>
      <w:r>
        <w:t>, L/N]</w:t>
      </w:r>
    </w:p>
    <w:p w:rsidR="00D818FD" w:rsidRDefault="00D818FD" w:rsidP="00D818FD">
      <w:pPr>
        <w:pStyle w:val="Nothing"/>
      </w:pPr>
    </w:p>
    <w:p w:rsidR="00D818FD" w:rsidRDefault="00D818FD" w:rsidP="00D818FD">
      <w:pPr>
        <w:pStyle w:val="Cards"/>
      </w:pPr>
      <w:r>
        <w:t xml:space="preserve">Reluctant to concede such losses, </w:t>
      </w:r>
      <w:r w:rsidRPr="000E1D9F">
        <w:rPr>
          <w:rStyle w:val="DebateUnderline"/>
        </w:rPr>
        <w:t>tellers of the ecological horror story highlight how close a catastrophe might be, and how little we know about what actions might trigger one. But the apocalyptic vision is less credible today</w:t>
      </w:r>
      <w:r>
        <w:t xml:space="preserve"> than it seemed in the 1970s. </w:t>
      </w:r>
      <w:r w:rsidRPr="00331E82">
        <w:rPr>
          <w:rStyle w:val="DebateUnderline"/>
          <w:b/>
          <w:shd w:val="clear" w:color="auto" w:fill="00FFFF"/>
        </w:rPr>
        <w:t xml:space="preserve">Nor is human extinction probable any time </w:t>
      </w:r>
      <w:r w:rsidRPr="00CE5EAB">
        <w:rPr>
          <w:rStyle w:val="DebateUnderline"/>
          <w:b/>
          <w:shd w:val="clear" w:color="auto" w:fill="00FFFF"/>
        </w:rPr>
        <w:t>soon.</w:t>
      </w:r>
      <w:r w:rsidRPr="00CE5EAB">
        <w:rPr>
          <w:rStyle w:val="DebateUnderline"/>
          <w:shd w:val="clear" w:color="auto" w:fill="00FFFF"/>
        </w:rPr>
        <w:t xml:space="preserve"> Homo sapiens is adaptable to nearly any environment. Even if the world</w:t>
      </w:r>
      <w:r w:rsidRPr="000E1D9F">
        <w:rPr>
          <w:rStyle w:val="DebateUnderline"/>
        </w:rPr>
        <w:t xml:space="preserve"> of the future </w:t>
      </w:r>
      <w:r w:rsidRPr="00CE5EAB">
        <w:rPr>
          <w:rStyle w:val="DebateUnderline"/>
          <w:shd w:val="clear" w:color="auto" w:fill="00FFFF"/>
        </w:rPr>
        <w:t>includes far fewer species, it</w:t>
      </w:r>
      <w:r w:rsidRPr="00CE5EAB">
        <w:rPr>
          <w:rStyle w:val="DebateUnderline"/>
        </w:rPr>
        <w:t xml:space="preserve"> likely </w:t>
      </w:r>
      <w:r w:rsidRPr="00CE5EAB">
        <w:rPr>
          <w:rStyle w:val="DebateUnderline"/>
          <w:shd w:val="clear" w:color="auto" w:fill="00FFFF"/>
        </w:rPr>
        <w:t>will hold people.</w:t>
      </w:r>
      <w:r w:rsidRPr="00CE5EAB">
        <w:t xml:space="preserve"> </w:t>
      </w:r>
      <w:r>
        <w:t xml:space="preserve">n215 [*47] One response to this credibility problem tones the story down a bit, arguing not that humans will go extinct but that ecological disruption will bring economies, and consequently civilizations, to their knees. n216 But this too may be overstating the case. </w:t>
      </w:r>
      <w:r w:rsidRPr="00CE5EAB">
        <w:rPr>
          <w:rStyle w:val="DebateUnderline"/>
          <w:shd w:val="clear" w:color="auto" w:fill="00FFFF"/>
        </w:rPr>
        <w:t xml:space="preserve">Most ecosystem functions are performed by </w:t>
      </w:r>
      <w:r w:rsidRPr="00CE5EAB">
        <w:rPr>
          <w:rStyle w:val="DebateUnderline"/>
          <w:b/>
          <w:shd w:val="clear" w:color="auto" w:fill="00FFFF"/>
        </w:rPr>
        <w:t xml:space="preserve">multiple </w:t>
      </w:r>
      <w:r w:rsidRPr="00D45095">
        <w:rPr>
          <w:rStyle w:val="DebateUnderline"/>
          <w:b/>
          <w:shd w:val="clear" w:color="auto" w:fill="00FFFF"/>
        </w:rPr>
        <w:t>species.</w:t>
      </w:r>
      <w:r w:rsidRPr="00D45095">
        <w:rPr>
          <w:rStyle w:val="DebateUnderline"/>
          <w:shd w:val="clear" w:color="auto" w:fill="00FFFF"/>
        </w:rPr>
        <w:t xml:space="preserve"> This functional redundancy means that a high proportion of species can be lost without precipitating a collapse.</w:t>
      </w:r>
      <w:r>
        <w:t xml:space="preserve"> n217</w:t>
      </w:r>
    </w:p>
    <w:p w:rsidR="00D818FD" w:rsidRPr="00331E82" w:rsidRDefault="00D818FD" w:rsidP="00D818FD">
      <w:pPr>
        <w:pStyle w:val="Nothing"/>
      </w:pPr>
    </w:p>
    <w:p w:rsidR="00D818FD" w:rsidRDefault="00D818FD" w:rsidP="00D818FD">
      <w:pPr>
        <w:pStyle w:val="Tags"/>
        <w:outlineLvl w:val="0"/>
      </w:pPr>
      <w:r>
        <w:t>Alt cause outweigh.</w:t>
      </w:r>
    </w:p>
    <w:p w:rsidR="00D818FD" w:rsidRDefault="00D818FD" w:rsidP="00D818FD">
      <w:pPr>
        <w:pStyle w:val="Cites"/>
      </w:pPr>
      <w:r w:rsidRPr="0021123F">
        <w:rPr>
          <w:rStyle w:val="Author-Date"/>
        </w:rPr>
        <w:t>Pynn 7</w:t>
      </w:r>
      <w:r>
        <w:t xml:space="preserve"> [Larry, staff writer at The Vancouver Sun, “Global warming not biggest threat: expert,” The Vancouver Sun, http://www2.canada.com/vancouversun/news/story.html?id=6e2988da-31ab-4697-810d-7a008306d571&amp;p=1]</w:t>
      </w:r>
    </w:p>
    <w:p w:rsidR="00D818FD" w:rsidRDefault="00D818FD" w:rsidP="00D818FD">
      <w:pPr>
        <w:pStyle w:val="Nothing"/>
      </w:pPr>
    </w:p>
    <w:p w:rsidR="00D818FD" w:rsidRPr="00D818FD" w:rsidRDefault="00D818FD" w:rsidP="00D818FD">
      <w:pPr>
        <w:pStyle w:val="Cards"/>
      </w:pPr>
      <w:r>
        <w:t xml:space="preserve">"We all worry about climate change, as we should, but it doesn't mean we shouldn't worry about protecting habitat," says James </w:t>
      </w:r>
      <w:r w:rsidRPr="00A53A16">
        <w:rPr>
          <w:rStyle w:val="DebateUnderline"/>
          <w:shd w:val="clear" w:color="auto" w:fill="00FFFF"/>
        </w:rPr>
        <w:t>Grant, a bio</w:t>
      </w:r>
      <w:r w:rsidRPr="00FD176D">
        <w:rPr>
          <w:rStyle w:val="DebateUnderline"/>
        </w:rPr>
        <w:t xml:space="preserve">logy </w:t>
      </w:r>
      <w:r w:rsidRPr="00A53A16">
        <w:rPr>
          <w:rStyle w:val="DebateUnderline"/>
          <w:shd w:val="clear" w:color="auto" w:fill="00FFFF"/>
        </w:rPr>
        <w:t>prof</w:t>
      </w:r>
      <w:r w:rsidRPr="00FD176D">
        <w:rPr>
          <w:rStyle w:val="DebateUnderline"/>
        </w:rPr>
        <w:t>essor at Concordia University</w:t>
      </w:r>
      <w:r>
        <w:t xml:space="preserve"> in Montreal and co-author of a new report on threats to endangered species in Canada. </w:t>
      </w:r>
      <w:r w:rsidRPr="00A53A16">
        <w:rPr>
          <w:rStyle w:val="DebateUnderline"/>
          <w:shd w:val="clear" w:color="auto" w:fill="00FFFF"/>
        </w:rPr>
        <w:t>"The really immediate causes right now for many species are things like farming, urbanization and habitat loss caused by the direct things we do."</w:t>
      </w:r>
      <w:r w:rsidRPr="0021123F">
        <w:t xml:space="preserve"> </w:t>
      </w:r>
      <w:r>
        <w:t xml:space="preserve">Research by Grant and his pupils shows </w:t>
      </w:r>
      <w:r w:rsidRPr="00A53A16">
        <w:rPr>
          <w:rStyle w:val="DebateUnderline"/>
          <w:shd w:val="clear" w:color="auto" w:fill="00FFFF"/>
        </w:rPr>
        <w:t>the biggest threat is habitat loss at 84 per cent, overexploitation 32 per cent, native species interactions 31 per cent, natural causes 27 per cent, pollution 26 per cent, and introduced species 22 per cent. On average, species are threatened by at least two of the six categories</w:t>
      </w:r>
      <w:r w:rsidRPr="00FD176D">
        <w:rPr>
          <w:rStyle w:val="DebateUnderline"/>
        </w:rPr>
        <w:t>. Human activities representing the biggest source of habitat loss and pollution are not industrial resource extraction, but agriculture at 46 per cent and urbanization at 44 per cent.</w:t>
      </w:r>
      <w:r>
        <w:t xml:space="preserve"> "Farming is huge," Grant said in an interview. "The Prairies are one of the most affected habitats in the world. We've turned them into wheat fields." The southern Okanagan-Similkameen is another example, home to about one-third of species at risk in B.C. as well as a thriving agricultural industry, including vineyards, and increased urban development.</w:t>
      </w:r>
    </w:p>
    <w:p w:rsidR="00303895" w:rsidRDefault="00303895" w:rsidP="00303895">
      <w:pPr>
        <w:pStyle w:val="BlockHeadings"/>
      </w:pPr>
      <w:r>
        <w:t>China Relations</w:t>
      </w:r>
    </w:p>
    <w:p w:rsidR="00920D4F" w:rsidRPr="00C05464" w:rsidRDefault="00920D4F" w:rsidP="00920D4F">
      <w:pPr>
        <w:pStyle w:val="Tags"/>
        <w:outlineLvl w:val="0"/>
      </w:pPr>
      <w:r>
        <w:t>Relations with China are key to every global problem – we can’t risk going it alone</w:t>
      </w:r>
    </w:p>
    <w:p w:rsidR="00920D4F" w:rsidRPr="00C91AB8" w:rsidRDefault="00920D4F" w:rsidP="00920D4F">
      <w:pPr>
        <w:pStyle w:val="Cites"/>
        <w:outlineLvl w:val="0"/>
        <w:rPr>
          <w:rStyle w:val="Author-Date"/>
        </w:rPr>
      </w:pPr>
      <w:r w:rsidRPr="00C91AB8">
        <w:rPr>
          <w:rStyle w:val="Author-Date"/>
        </w:rPr>
        <w:t>Shirk 7</w:t>
      </w:r>
    </w:p>
    <w:p w:rsidR="00920D4F" w:rsidRPr="00F35DE5" w:rsidRDefault="00920D4F" w:rsidP="00920D4F">
      <w:pPr>
        <w:pStyle w:val="Nothing"/>
        <w:outlineLvl w:val="0"/>
      </w:pPr>
      <w:r w:rsidRPr="00F35DE5">
        <w:t>Susan Shirk, former Deputy Assistance Secretary for China at the US State Department, 2007 “China: Fragile Superpower”, p. 269</w:t>
      </w:r>
    </w:p>
    <w:p w:rsidR="00920D4F" w:rsidRPr="00A004A9" w:rsidRDefault="00920D4F" w:rsidP="00920D4F">
      <w:pPr>
        <w:pStyle w:val="Cards"/>
      </w:pPr>
      <w:r w:rsidRPr="00A004A9">
        <w:t xml:space="preserve">Our best hope is that as China's leaders address their domestic problems, they will be able to deal with the world in an increasingly responsible way. It won't happen automatically. Prosperity and progress inside China could make its Communist leaders feel all the more politically vulnerable. That is why our own words and actions are so crucial. </w:t>
      </w:r>
      <w:r w:rsidRPr="00C05464">
        <w:rPr>
          <w:rStyle w:val="CardsFont12ptChar"/>
          <w:rFonts w:eastAsia="SimSun"/>
        </w:rPr>
        <w:t>The way America approaches China's rise can either reinforce its responsible</w:t>
      </w:r>
      <w:r w:rsidRPr="00C05464">
        <w:rPr>
          <w:rStyle w:val="CardsFont12ptChar"/>
          <w:rFonts w:eastAsia="Batang"/>
        </w:rPr>
        <w:t xml:space="preserve"> </w:t>
      </w:r>
      <w:r w:rsidRPr="00C05464">
        <w:rPr>
          <w:rStyle w:val="CardsFont12ptChar"/>
          <w:rFonts w:eastAsia="SimSun"/>
        </w:rPr>
        <w:t>personality or inflame its emotional one. If the responsible China succeeds, then we can expect that</w:t>
      </w:r>
      <w:r w:rsidRPr="00C05464">
        <w:rPr>
          <w:rStyle w:val="CardsFont12ptChar"/>
          <w:rFonts w:eastAsia="Batang"/>
        </w:rPr>
        <w:t xml:space="preserve"> </w:t>
      </w:r>
      <w:r w:rsidRPr="00C05464">
        <w:rPr>
          <w:rStyle w:val="CardsFont12ptChar"/>
          <w:rFonts w:eastAsia="SimSun"/>
        </w:rPr>
        <w:t>China will put its growing power and influence behind our common efforts to preserve peace, fight</w:t>
      </w:r>
      <w:r w:rsidRPr="00C05464">
        <w:rPr>
          <w:rStyle w:val="CardsFont12ptChar"/>
          <w:rFonts w:eastAsia="Batang"/>
        </w:rPr>
        <w:t xml:space="preserve"> </w:t>
      </w:r>
      <w:r w:rsidRPr="00C05464">
        <w:rPr>
          <w:rStyle w:val="CardsFont12ptChar"/>
          <w:rFonts w:eastAsia="SimSun"/>
        </w:rPr>
        <w:t>terrorism, maintain global economic stability and openness, reduce poverty, and slow global warming.</w:t>
      </w:r>
      <w:r w:rsidRPr="00C05464">
        <w:rPr>
          <w:rStyle w:val="CardsFont12ptChar"/>
          <w:rFonts w:eastAsia="Batang"/>
        </w:rPr>
        <w:t xml:space="preserve"> </w:t>
      </w:r>
      <w:r w:rsidRPr="00C05464">
        <w:rPr>
          <w:rStyle w:val="CardsFont12ptChar"/>
          <w:rFonts w:eastAsia="SimSun"/>
        </w:rPr>
        <w:t xml:space="preserve">Some </w:t>
      </w:r>
      <w:r w:rsidRPr="00A004A9">
        <w:t xml:space="preserve">optimistic </w:t>
      </w:r>
      <w:r w:rsidRPr="00C05464">
        <w:rPr>
          <w:rStyle w:val="CardsFont12ptChar"/>
          <w:rFonts w:eastAsia="SimSun"/>
        </w:rPr>
        <w:t>Chinese even believe that someday the relationship between the United States and</w:t>
      </w:r>
      <w:r w:rsidRPr="00C05464">
        <w:rPr>
          <w:rStyle w:val="CardsFont12ptChar"/>
          <w:rFonts w:eastAsia="Batang"/>
        </w:rPr>
        <w:t xml:space="preserve"> </w:t>
      </w:r>
      <w:r w:rsidRPr="00C05464">
        <w:rPr>
          <w:rStyle w:val="CardsFont12ptChar"/>
          <w:rFonts w:eastAsia="SimSun"/>
        </w:rPr>
        <w:t>China could become as close as the alliance of the United States and Great Britain: China would lead</w:t>
      </w:r>
      <w:r w:rsidRPr="00C05464">
        <w:rPr>
          <w:rStyle w:val="CardsFont12ptChar"/>
          <w:rFonts w:eastAsia="Batang"/>
        </w:rPr>
        <w:t xml:space="preserve"> </w:t>
      </w:r>
      <w:r w:rsidRPr="00C05464">
        <w:rPr>
          <w:rStyle w:val="CardsFont12ptChar"/>
          <w:rFonts w:eastAsia="SimSun"/>
        </w:rPr>
        <w:t xml:space="preserve">Asia and the United States would lead the world. </w:t>
      </w:r>
      <w:r w:rsidRPr="00A004A9">
        <w:t xml:space="preserve">So long as China remains a communist state it's hard to imagine such perfect harmony between our two countries. America also would expect Japan, Russia, and India, as the other major powers in Asia, to share regional leadership with China. </w:t>
      </w:r>
      <w:r w:rsidRPr="00C05464">
        <w:rPr>
          <w:rStyle w:val="CardsFont12ptChar"/>
          <w:rFonts w:eastAsia="SimSun"/>
        </w:rPr>
        <w:t>But the vision of a</w:t>
      </w:r>
      <w:r w:rsidRPr="00C05464">
        <w:rPr>
          <w:rStyle w:val="CardsFont12ptChar"/>
          <w:rFonts w:eastAsia="Batang"/>
        </w:rPr>
        <w:t xml:space="preserve"> </w:t>
      </w:r>
      <w:r w:rsidRPr="00C05464">
        <w:rPr>
          <w:rStyle w:val="CardsFont12ptChar"/>
          <w:rFonts w:eastAsia="SimSun"/>
        </w:rPr>
        <w:t>partnership in which the United States and China share responsibility for regional and global</w:t>
      </w:r>
      <w:r w:rsidRPr="00C05464">
        <w:rPr>
          <w:rStyle w:val="CardsFont12ptChar"/>
          <w:rFonts w:eastAsia="Batang"/>
        </w:rPr>
        <w:t xml:space="preserve"> </w:t>
      </w:r>
      <w:r w:rsidRPr="00C05464">
        <w:rPr>
          <w:rStyle w:val="CardsFont12ptChar"/>
          <w:rFonts w:eastAsia="SimSun"/>
        </w:rPr>
        <w:t>leadership can be realized if America has the wisdom to appreciate China's fragility and the maturity</w:t>
      </w:r>
      <w:r>
        <w:rPr>
          <w:rStyle w:val="CardsFont12ptChar"/>
          <w:rFonts w:eastAsia="SimSun"/>
        </w:rPr>
        <w:t xml:space="preserve"> </w:t>
      </w:r>
      <w:r w:rsidRPr="00C05464">
        <w:rPr>
          <w:rStyle w:val="CardsFont12ptChar"/>
          <w:rFonts w:eastAsia="SimSun"/>
        </w:rPr>
        <w:t>not</w:t>
      </w:r>
      <w:r w:rsidRPr="00C05464">
        <w:rPr>
          <w:rStyle w:val="CardsFont12ptChar"/>
          <w:rFonts w:eastAsia="Batang"/>
        </w:rPr>
        <w:t xml:space="preserve"> </w:t>
      </w:r>
      <w:r w:rsidRPr="00C05464">
        <w:rPr>
          <w:rStyle w:val="CardsFont12ptChar"/>
          <w:rFonts w:eastAsia="SimSun"/>
        </w:rPr>
        <w:t>to try to go it alone.</w:t>
      </w:r>
      <w:r w:rsidRPr="00A004A9">
        <w:t xml:space="preserve"> </w:t>
      </w:r>
    </w:p>
    <w:p w:rsidR="00920D4F" w:rsidRDefault="00920D4F" w:rsidP="00920D4F">
      <w:pPr>
        <w:pStyle w:val="Nothing"/>
        <w:rPr>
          <w:lang w:eastAsia="ko-KR"/>
        </w:rPr>
      </w:pPr>
    </w:p>
    <w:p w:rsidR="00920D4F" w:rsidRPr="00E35F0C" w:rsidRDefault="00920D4F" w:rsidP="00920D4F">
      <w:pPr>
        <w:pStyle w:val="Tags"/>
        <w:outlineLvl w:val="0"/>
      </w:pPr>
      <w:r w:rsidRPr="00E35F0C">
        <w:t>US-China cooperation is critical to prevent extinction</w:t>
      </w:r>
    </w:p>
    <w:p w:rsidR="00920D4F" w:rsidRPr="00F35DE5" w:rsidRDefault="00920D4F" w:rsidP="00920D4F">
      <w:pPr>
        <w:pStyle w:val="Cites"/>
        <w:outlineLvl w:val="0"/>
        <w:rPr>
          <w:rStyle w:val="Author-Date"/>
        </w:rPr>
      </w:pPr>
      <w:r w:rsidRPr="00F35DE5">
        <w:rPr>
          <w:rStyle w:val="Author-Date"/>
        </w:rPr>
        <w:t>Ratliff 95</w:t>
      </w:r>
    </w:p>
    <w:p w:rsidR="00920D4F" w:rsidRPr="00F35DE5" w:rsidRDefault="00920D4F" w:rsidP="00920D4F">
      <w:pPr>
        <w:outlineLvl w:val="0"/>
      </w:pPr>
      <w:r>
        <w:t xml:space="preserve">William </w:t>
      </w:r>
      <w:r w:rsidRPr="00F35DE5">
        <w:t xml:space="preserve">Ratliff, Senior Research Fellow at the Hoover Institution, </w:t>
      </w:r>
      <w:r>
        <w:t>July 31 1995</w:t>
      </w:r>
      <w:r w:rsidRPr="00F35DE5">
        <w:t>, Washington Times, p. A21</w:t>
      </w:r>
    </w:p>
    <w:p w:rsidR="00920D4F" w:rsidRPr="00920D4F" w:rsidRDefault="00920D4F" w:rsidP="00920D4F">
      <w:pPr>
        <w:pStyle w:val="Cards"/>
      </w:pPr>
      <w:r w:rsidRPr="00E35F0C">
        <w:rPr>
          <w:rStyle w:val="CardsFont12ptChar"/>
          <w:rFonts w:eastAsia="SimSun"/>
        </w:rPr>
        <w:t xml:space="preserve">Much of the growth and prosperity of the Pacific Rim countries </w:t>
      </w:r>
      <w:r w:rsidRPr="00A004A9">
        <w:t xml:space="preserve">in general – ranging from Japan and China through Southeast Asia to the United States and the Pacific Coast of South America – </w:t>
      </w:r>
      <w:r w:rsidRPr="00E35F0C">
        <w:rPr>
          <w:rStyle w:val="CardsFont12ptChar"/>
          <w:rFonts w:eastAsia="SimSun"/>
        </w:rPr>
        <w:t>depends on</w:t>
      </w:r>
      <w:r w:rsidRPr="00E35F0C">
        <w:rPr>
          <w:rStyle w:val="CardsFont12ptChar"/>
          <w:rFonts w:eastAsia="Batang"/>
        </w:rPr>
        <w:t xml:space="preserve"> </w:t>
      </w:r>
      <w:r w:rsidRPr="00E35F0C">
        <w:rPr>
          <w:rStyle w:val="CardsFont12ptChar"/>
          <w:rFonts w:eastAsia="SimSun"/>
        </w:rPr>
        <w:t>peace and stability in East Asia. The United States and China must lead other nations in fostering this</w:t>
      </w:r>
      <w:r w:rsidRPr="00E35F0C">
        <w:rPr>
          <w:rStyle w:val="CardsFont12ptChar"/>
          <w:rFonts w:eastAsia="Batang"/>
        </w:rPr>
        <w:t xml:space="preserve"> </w:t>
      </w:r>
      <w:r w:rsidRPr="00E35F0C">
        <w:rPr>
          <w:rStyle w:val="CardsFont12ptChar"/>
          <w:rFonts w:eastAsia="SimSun"/>
        </w:rPr>
        <w:t xml:space="preserve">peace and stability. </w:t>
      </w:r>
      <w:r w:rsidRPr="00A004A9">
        <w:t xml:space="preserve">Today, </w:t>
      </w:r>
      <w:r w:rsidRPr="00E35F0C">
        <w:rPr>
          <w:rStyle w:val="CardsFont12ptChar"/>
          <w:rFonts w:eastAsia="SimSun"/>
        </w:rPr>
        <w:t xml:space="preserve">this means cooperating on </w:t>
      </w:r>
      <w:r w:rsidRPr="00A004A9">
        <w:t xml:space="preserve">such </w:t>
      </w:r>
      <w:r w:rsidRPr="00E35F0C">
        <w:rPr>
          <w:rStyle w:val="CardsFont12ptChar"/>
          <w:rFonts w:eastAsia="SimSun"/>
        </w:rPr>
        <w:t xml:space="preserve">varied issues </w:t>
      </w:r>
      <w:r w:rsidRPr="00A004A9">
        <w:t xml:space="preserve">as the potential nuclear threat of North Korea, the resolution of the China-Taiwan controversy and the exploration of – and safety of sea lanes through – the South China Sea, the superhighway of the Southeast Asian economic miracle. These matters will recur, and other problems unforeseen today will turn up, in the years ahead. So the world spins. To be sure, </w:t>
      </w:r>
      <w:r w:rsidRPr="00E35F0C">
        <w:rPr>
          <w:rStyle w:val="CardsFont12ptChar"/>
          <w:rFonts w:eastAsia="SimSun"/>
        </w:rPr>
        <w:t>cooperation often will not be easy, for fear as to Chinese intentions pervades Washington and</w:t>
      </w:r>
      <w:r w:rsidRPr="00E35F0C">
        <w:rPr>
          <w:rStyle w:val="CardsFont12ptChar"/>
          <w:rFonts w:eastAsia="Batang"/>
        </w:rPr>
        <w:t xml:space="preserve"> </w:t>
      </w:r>
      <w:r w:rsidRPr="00E35F0C">
        <w:rPr>
          <w:rStyle w:val="CardsFont12ptChar"/>
          <w:rFonts w:eastAsia="SimSun"/>
        </w:rPr>
        <w:t>suspicions of U.S. motives remain widespread here in China</w:t>
      </w:r>
      <w:r w:rsidRPr="00A004A9">
        <w:t xml:space="preserve">. Americans, for example, are particularly concerned at the size of the Chinese military budget and what Beijing intends to do with its modernized and expanded military capacity. Thus as Mr. Perry noted, </w:t>
      </w:r>
      <w:r w:rsidRPr="00E35F0C">
        <w:rPr>
          <w:rStyle w:val="CardsFont12ptChar"/>
          <w:rFonts w:eastAsia="SimSun"/>
        </w:rPr>
        <w:t>increasing contacts between the militaries of the two</w:t>
      </w:r>
      <w:r w:rsidRPr="00E35F0C">
        <w:rPr>
          <w:rStyle w:val="CardsFont12ptChar"/>
          <w:rFonts w:eastAsia="Batang"/>
        </w:rPr>
        <w:t xml:space="preserve"> </w:t>
      </w:r>
      <w:r w:rsidRPr="00E35F0C">
        <w:rPr>
          <w:rStyle w:val="CardsFont12ptChar"/>
          <w:rFonts w:eastAsia="SimSun"/>
        </w:rPr>
        <w:t>countries, and each nation's clearer understanding of the defense policies and strategic intentions of</w:t>
      </w:r>
      <w:r w:rsidRPr="00E35F0C">
        <w:rPr>
          <w:rStyle w:val="CardsFont12ptChar"/>
          <w:rFonts w:eastAsia="Batang"/>
        </w:rPr>
        <w:t xml:space="preserve"> </w:t>
      </w:r>
      <w:r w:rsidRPr="00E35F0C">
        <w:rPr>
          <w:rStyle w:val="CardsFont12ptChar"/>
          <w:rFonts w:eastAsia="SimSun"/>
        </w:rPr>
        <w:t>the other, are essential</w:t>
      </w:r>
      <w:r w:rsidRPr="00A004A9">
        <w:t xml:space="preserve">. This was the particular importance of Mr. Perry's visit to the PLA gathering, a type of exchange both sides must foster in the future for everyone's good. Short-term issues are not necessarily unimportant because they are short-term, but they must be worked out by each side having consistent policies the other can understand that look beyond short-term problems to longer-term interests. The high probability is that the </w:t>
      </w:r>
      <w:r w:rsidRPr="00E35F0C">
        <w:rPr>
          <w:rStyle w:val="CardsFont12ptChar"/>
          <w:rFonts w:eastAsia="SimSun"/>
        </w:rPr>
        <w:t>United States and China will be the two superpowers of the early 21st century and our living</w:t>
      </w:r>
      <w:r w:rsidRPr="00E35F0C">
        <w:rPr>
          <w:rStyle w:val="CardsFont12ptChar"/>
          <w:rFonts w:eastAsia="Batang"/>
        </w:rPr>
        <w:t xml:space="preserve"> </w:t>
      </w:r>
      <w:r w:rsidRPr="00E35F0C">
        <w:rPr>
          <w:rStyle w:val="CardsFont12ptChar"/>
          <w:rFonts w:eastAsia="SimSun"/>
        </w:rPr>
        <w:t xml:space="preserve">together in peace will be essential </w:t>
      </w:r>
      <w:r w:rsidRPr="00A004A9">
        <w:t xml:space="preserve">to the prosperity if not </w:t>
      </w:r>
      <w:r w:rsidRPr="00E35F0C">
        <w:rPr>
          <w:rStyle w:val="CardsFont12ptChar"/>
          <w:rFonts w:eastAsia="SimSun"/>
        </w:rPr>
        <w:t>the survival of the world.</w:t>
      </w:r>
      <w:r w:rsidRPr="00A004A9">
        <w:t xml:space="preserve"> </w:t>
      </w:r>
    </w:p>
    <w:p w:rsidR="00303895" w:rsidRDefault="00303895" w:rsidP="00303895">
      <w:pPr>
        <w:pStyle w:val="BlockHeadings"/>
      </w:pPr>
      <w:r>
        <w:t>A2: China Relations</w:t>
      </w:r>
    </w:p>
    <w:p w:rsidR="00920D4F" w:rsidRDefault="00920D4F" w:rsidP="00920D4F">
      <w:pPr>
        <w:pStyle w:val="Tags"/>
        <w:outlineLvl w:val="0"/>
      </w:pPr>
      <w:r>
        <w:t>No cooperation – remiliteraization and territorial claims.</w:t>
      </w:r>
    </w:p>
    <w:p w:rsidR="00920D4F" w:rsidRDefault="00920D4F" w:rsidP="00920D4F">
      <w:pPr>
        <w:pStyle w:val="Cites"/>
      </w:pPr>
      <w:r w:rsidRPr="002C48B1">
        <w:rPr>
          <w:rStyle w:val="Author-Date"/>
        </w:rPr>
        <w:t xml:space="preserve">Chang </w:t>
      </w:r>
      <w:r>
        <w:rPr>
          <w:rStyle w:val="Author-Date"/>
        </w:rPr>
        <w:t>10</w:t>
      </w:r>
      <w:r>
        <w:t xml:space="preserve"> [Gordon G., author of Nuclear Showdown: North Korea Takes On the World, released by Random House in January 2006.  Showdown focuses on nuclear proliferation in general and the North Korean crisis in particular.  His first book is The Coming Collapse of China (Random House, August 2001). He is a columnist at Forbes.com.  He lived and worked in China and Hong Kong for almost two decades, most recently in Shanghai, as Counsel to the American law firm Paul Weiss and earlier in Hong Kong as Partner in the international law firm Baker &amp; McKenzie.   His writings on China and North Korea have appeared in The New York Times, The Wall Street Journal, the Far Eastern Economic Review, the International Herald Tribune, Commentary, The Weekly Standard, National Review, and Barron's.   He has spoken at Columbia, Cornell, Princeton, Yale, and other universities and at The Brookings Institution, The Heritage Foundation, the Cato Institute, RAND, the American Enterprise Institute, the Council on Foreign Relations, and other institutions.  He has given briefings at the National Intelligence Council, the Central Intelligence Agency, the State Department, and the Pentagon.  He has also spoken before industry and investor groups including Bloomberg, Sanford Bernstein, and Credit Lyonnais Securities Asia.  Chang has testified before the U.S.-China Economic and Security Review Commission and has delivered to the Commission a report on the future of China’s economy.   , Trouble in Fishing Waters China’s military provocations.  October 11, 2010, Vol. 16, No. 04</w:t>
      </w:r>
      <w:r w:rsidRPr="00863621">
        <w:t xml:space="preserve"> </w:t>
      </w:r>
      <w:r>
        <w:t xml:space="preserve"> http://www.weeklystandard.com/articles/trouble-fishing-waters?page=2]</w:t>
      </w:r>
    </w:p>
    <w:p w:rsidR="00920D4F" w:rsidRDefault="00920D4F" w:rsidP="00920D4F">
      <w:pPr>
        <w:pStyle w:val="Nothing"/>
      </w:pPr>
    </w:p>
    <w:p w:rsidR="00920D4F" w:rsidRDefault="00920D4F" w:rsidP="00920D4F">
      <w:pPr>
        <w:pStyle w:val="Cards"/>
      </w:pPr>
      <w:r>
        <w:t>So why did Beijing make the strategic shift from subtle diplomacy to outright confrontation? “</w:t>
      </w:r>
      <w:r w:rsidRPr="007751EC">
        <w:rPr>
          <w:rStyle w:val="DebateUnderline"/>
          <w:shd w:val="clear" w:color="auto" w:fill="00FFFF"/>
        </w:rPr>
        <w:t xml:space="preserve">China wants to </w:t>
      </w:r>
      <w:r w:rsidRPr="007751EC">
        <w:rPr>
          <w:rStyle w:val="DebateUnderline"/>
          <w:b/>
          <w:shd w:val="clear" w:color="auto" w:fill="00FFFF"/>
        </w:rPr>
        <w:t>change</w:t>
      </w:r>
      <w:r w:rsidRPr="00226870">
        <w:rPr>
          <w:rStyle w:val="DebateUnderline"/>
          <w:b/>
        </w:rPr>
        <w:t xml:space="preserve"> the rules of </w:t>
      </w:r>
      <w:r w:rsidRPr="007751EC">
        <w:rPr>
          <w:rStyle w:val="DebateUnderline"/>
          <w:b/>
          <w:shd w:val="clear" w:color="auto" w:fill="00FFFF"/>
        </w:rPr>
        <w:t>the game</w:t>
      </w:r>
      <w:r w:rsidRPr="007751EC">
        <w:rPr>
          <w:rStyle w:val="DebateUnderline"/>
          <w:b/>
        </w:rPr>
        <w:t>,”</w:t>
      </w:r>
      <w:r>
        <w:t xml:space="preserve"> Yuan </w:t>
      </w:r>
      <w:r w:rsidRPr="00A70EC5">
        <w:rPr>
          <w:rStyle w:val="DebateUnderline"/>
        </w:rPr>
        <w:t>Peng, a high-level Chinese foreign policy specialist, noted</w:t>
      </w:r>
      <w:r>
        <w:t xml:space="preserve"> recently. The Communist party had always hoped to do so, but beginning </w:t>
      </w:r>
      <w:r w:rsidRPr="00A70EC5">
        <w:rPr>
          <w:rStyle w:val="DebateUnderline"/>
        </w:rPr>
        <w:t>late last year it began to unveil</w:t>
      </w:r>
      <w:r>
        <w:t xml:space="preserve"> what veteran China watcher Willy Lam calls </w:t>
      </w:r>
      <w:r w:rsidRPr="00A70EC5">
        <w:rPr>
          <w:rStyle w:val="DebateUnderline"/>
        </w:rPr>
        <w:t xml:space="preserve">its “new-look foreign policy.” </w:t>
      </w:r>
      <w:r>
        <w:rPr>
          <w:rStyle w:val="DebateUnderline"/>
        </w:rPr>
        <w:t xml:space="preserve"> </w:t>
      </w:r>
      <w:r>
        <w:t xml:space="preserve"> And why last year? Perhaps </w:t>
      </w:r>
      <w:r w:rsidRPr="00530FC9">
        <w:rPr>
          <w:rStyle w:val="DebateUnderline"/>
        </w:rPr>
        <w:t>because Beijing for the first time thought it had the ability to implement its game-changing ambitions.</w:t>
      </w:r>
      <w:r w:rsidRPr="005F477E">
        <w:t xml:space="preserve"> China’s new policy approach came about the same time Jeffrey Bader of the National </w:t>
      </w:r>
      <w:r>
        <w:t xml:space="preserve">Security Council publicly suggested, in remarks delivered in November, that no important issue could be solved without the cooperation of the Chinese. Bader, in effect, gave Beijing a veto over American policy.   Soon after Bader made his ill-advised comments, President </w:t>
      </w:r>
      <w:r w:rsidRPr="009B6D02">
        <w:rPr>
          <w:rStyle w:val="DebateUnderline"/>
          <w:shd w:val="clear" w:color="auto" w:fill="00FFFF"/>
        </w:rPr>
        <w:t>Obama went to</w:t>
      </w:r>
      <w:r w:rsidRPr="00CC592D">
        <w:rPr>
          <w:rStyle w:val="DebateUnderline"/>
        </w:rPr>
        <w:t xml:space="preserve"> the Chinese capital for </w:t>
      </w:r>
      <w:r w:rsidRPr="009B6D02">
        <w:rPr>
          <w:rStyle w:val="DebateUnderline"/>
          <w:shd w:val="clear" w:color="auto" w:fill="00FFFF"/>
        </w:rPr>
        <w:t>his disastrous summit, returning</w:t>
      </w:r>
      <w:r w:rsidRPr="00CC592D">
        <w:rPr>
          <w:rStyle w:val="DebateUnderline"/>
        </w:rPr>
        <w:t xml:space="preserve"> both </w:t>
      </w:r>
      <w:r w:rsidRPr="009B6D02">
        <w:rPr>
          <w:rStyle w:val="DebateUnderline"/>
          <w:shd w:val="clear" w:color="auto" w:fill="00FFFF"/>
        </w:rPr>
        <w:t>humiliated</w:t>
      </w:r>
      <w:r w:rsidRPr="00B216A8">
        <w:rPr>
          <w:rStyle w:val="DebateUnderline"/>
        </w:rPr>
        <w:t xml:space="preserve"> and empty-handed. </w:t>
      </w:r>
      <w:r w:rsidRPr="00C53DB4">
        <w:rPr>
          <w:rStyle w:val="DebateUnderline"/>
          <w:shd w:val="clear" w:color="auto" w:fill="00FFFF"/>
        </w:rPr>
        <w:t xml:space="preserve">Since then, China has been </w:t>
      </w:r>
      <w:r w:rsidRPr="00C53DB4">
        <w:rPr>
          <w:rStyle w:val="DebateUnderline"/>
          <w:b/>
          <w:shd w:val="clear" w:color="auto" w:fill="00FFFF"/>
        </w:rPr>
        <w:t>especially uncooperative</w:t>
      </w:r>
      <w:r w:rsidRPr="00C53DB4">
        <w:rPr>
          <w:rStyle w:val="DebateUnderline"/>
          <w:shd w:val="clear" w:color="auto" w:fill="00FFFF"/>
        </w:rPr>
        <w:t>.</w:t>
      </w:r>
      <w:r>
        <w:t xml:space="preserve"> In short, the ruthlessly pragmatic </w:t>
      </w:r>
      <w:r w:rsidRPr="00917315">
        <w:rPr>
          <w:rStyle w:val="DebateUnderline"/>
        </w:rPr>
        <w:t xml:space="preserve">Chinese believed the </w:t>
      </w:r>
      <w:r w:rsidRPr="00917315">
        <w:rPr>
          <w:rStyle w:val="DebateUnderline"/>
          <w:shd w:val="clear" w:color="auto" w:fill="00FFFF"/>
        </w:rPr>
        <w:t>Obama</w:t>
      </w:r>
      <w:r w:rsidRPr="00917315">
        <w:rPr>
          <w:rStyle w:val="DebateUnderline"/>
        </w:rPr>
        <w:t xml:space="preserve"> administration was weak and pressed</w:t>
      </w:r>
      <w:r w:rsidRPr="00CC592D">
        <w:rPr>
          <w:rStyle w:val="DebateUnderline"/>
        </w:rPr>
        <w:t xml:space="preserve"> what they perceived to be an advantage</w:t>
      </w:r>
      <w:r w:rsidRPr="00A56FA5">
        <w:rPr>
          <w:rStyle w:val="DebateUnderline"/>
        </w:rPr>
        <w:t>.   The</w:t>
      </w:r>
      <w:r w:rsidRPr="00CC592D">
        <w:rPr>
          <w:rStyle w:val="DebateUnderline"/>
        </w:rPr>
        <w:t xml:space="preserve"> president</w:t>
      </w:r>
      <w:r>
        <w:t xml:space="preserve"> has evidently—and </w:t>
      </w:r>
      <w:r w:rsidRPr="00917315">
        <w:rPr>
          <w:rStyle w:val="DebateUnderline"/>
          <w:shd w:val="clear" w:color="auto" w:fill="00FFFF"/>
        </w:rPr>
        <w:t>wrongly—believed</w:t>
      </w:r>
      <w:r>
        <w:t xml:space="preserve"> that </w:t>
      </w:r>
      <w:r w:rsidRPr="00917315">
        <w:rPr>
          <w:rStyle w:val="DebateUnderline"/>
          <w:shd w:val="clear" w:color="auto" w:fill="00FFFF"/>
        </w:rPr>
        <w:t>relations</w:t>
      </w:r>
      <w:r w:rsidRPr="00CC592D">
        <w:rPr>
          <w:rStyle w:val="DebateUnderline"/>
        </w:rPr>
        <w:t xml:space="preserve"> with China </w:t>
      </w:r>
      <w:r w:rsidRPr="00917315">
        <w:rPr>
          <w:rStyle w:val="DebateUnderline"/>
          <w:shd w:val="clear" w:color="auto" w:fill="00FFFF"/>
        </w:rPr>
        <w:t>soured because Washington had not tried hard enough to build bridges</w:t>
      </w:r>
      <w:r w:rsidRPr="00CC592D">
        <w:rPr>
          <w:rStyle w:val="DebateUnderline"/>
        </w:rPr>
        <w:t xml:space="preserve"> to Beijing.</w:t>
      </w:r>
      <w:r>
        <w:t xml:space="preserve"> So as the Chinese acted more belligerently, we became even more friendly. For instance, when the People’s Liberation Army broke off military ties with the Pentagon in the first months of this year, the administration redoubled efforts to reestablish them.  Yet </w:t>
      </w:r>
      <w:r w:rsidRPr="005415F3">
        <w:rPr>
          <w:rStyle w:val="DebateUnderline"/>
        </w:rPr>
        <w:t xml:space="preserve">that </w:t>
      </w:r>
      <w:r w:rsidRPr="00917315">
        <w:rPr>
          <w:rStyle w:val="DebateUnderline"/>
          <w:shd w:val="clear" w:color="auto" w:fill="00FFFF"/>
        </w:rPr>
        <w:t xml:space="preserve">effort looks </w:t>
      </w:r>
      <w:r w:rsidRPr="005415F3">
        <w:rPr>
          <w:rStyle w:val="DebateUnderline"/>
          <w:b/>
          <w:shd w:val="clear" w:color="auto" w:fill="00FFFF"/>
        </w:rPr>
        <w:t>futile</w:t>
      </w:r>
      <w:r w:rsidRPr="00917315">
        <w:rPr>
          <w:rStyle w:val="DebateUnderline"/>
          <w:shd w:val="clear" w:color="auto" w:fill="00FFFF"/>
        </w:rPr>
        <w:t xml:space="preserve"> because China’s flag officers, who are</w:t>
      </w:r>
      <w:r w:rsidRPr="00CC592D">
        <w:rPr>
          <w:rStyle w:val="DebateUnderline"/>
        </w:rPr>
        <w:t xml:space="preserve"> evidently </w:t>
      </w:r>
      <w:r w:rsidRPr="00917315">
        <w:rPr>
          <w:rStyle w:val="DebateUnderline"/>
          <w:shd w:val="clear" w:color="auto" w:fill="00FFFF"/>
        </w:rPr>
        <w:t>calling the tune in Beijing these days</w:t>
      </w:r>
      <w:r w:rsidRPr="00CC592D">
        <w:rPr>
          <w:rStyle w:val="DebateUnderline"/>
        </w:rPr>
        <w:t xml:space="preserve">, obviously </w:t>
      </w:r>
      <w:r w:rsidRPr="005415F3">
        <w:rPr>
          <w:rStyle w:val="DebateUnderline"/>
          <w:b/>
          <w:shd w:val="clear" w:color="auto" w:fill="00FFFF"/>
        </w:rPr>
        <w:t>do not want better relations</w:t>
      </w:r>
      <w:r w:rsidRPr="00CC592D">
        <w:rPr>
          <w:rStyle w:val="DebateUnderline"/>
        </w:rPr>
        <w:t xml:space="preserve"> with the U</w:t>
      </w:r>
      <w:r>
        <w:t xml:space="preserve">nited </w:t>
      </w:r>
      <w:r w:rsidRPr="00CC592D">
        <w:rPr>
          <w:rStyle w:val="DebateUnderline"/>
        </w:rPr>
        <w:t>S</w:t>
      </w:r>
      <w:r>
        <w:t xml:space="preserve">tates. During the 1990s, China’s top brass lost influence in top Communist party organs. Yet they recouped much of their losses in the middle of this decade when they essentially acted as arbiters in a low-level political struggle between supremo Hu Jintao and his predecessor, Jiang Zemin, who was trying to linger in the limelight.   Top officers at this moment appear to be making further political gains as the party prepares for the next transition, when the so-called Fourth Generation leaders give way to the Fifth, scheduled to occur at the end of 2012. So as the civilians squabble, generals and admirals have been exploiting deep splits in the party’s leadership to gain even more prominence in decision-making circles. Tellingly, senior officers now feel free to speak out on matters once considered the province of civilian officials. </w:t>
      </w:r>
      <w:r w:rsidRPr="00C10476">
        <w:rPr>
          <w:rStyle w:val="DebateUnderline"/>
        </w:rPr>
        <w:t xml:space="preserve">The </w:t>
      </w:r>
      <w:r w:rsidRPr="00A24ECC">
        <w:rPr>
          <w:rStyle w:val="DebateUnderline"/>
          <w:shd w:val="clear" w:color="auto" w:fill="00FFFF"/>
        </w:rPr>
        <w:t>remilitarization of Chinese policy is</w:t>
      </w:r>
      <w:r w:rsidRPr="00C10476">
        <w:rPr>
          <w:rStyle w:val="DebateUnderline"/>
        </w:rPr>
        <w:t xml:space="preserve"> perhaps </w:t>
      </w:r>
      <w:r w:rsidRPr="00164AF6">
        <w:rPr>
          <w:rStyle w:val="DebateUnderline"/>
          <w:shd w:val="clear" w:color="auto" w:fill="00FFFF"/>
        </w:rPr>
        <w:t xml:space="preserve">the </w:t>
      </w:r>
      <w:r w:rsidRPr="00164AF6">
        <w:rPr>
          <w:rStyle w:val="DebateUnderline"/>
          <w:b/>
          <w:shd w:val="clear" w:color="auto" w:fill="00FFFF"/>
        </w:rPr>
        <w:t>most</w:t>
      </w:r>
      <w:r w:rsidRPr="00A24ECC">
        <w:rPr>
          <w:rStyle w:val="DebateUnderline"/>
          <w:b/>
          <w:shd w:val="clear" w:color="auto" w:fill="00FFFF"/>
        </w:rPr>
        <w:t xml:space="preserve"> important factor</w:t>
      </w:r>
      <w:r w:rsidRPr="00A24ECC">
        <w:rPr>
          <w:rStyle w:val="DebateUnderline"/>
          <w:shd w:val="clear" w:color="auto" w:fill="00FFFF"/>
        </w:rPr>
        <w:t xml:space="preserve"> fueling</w:t>
      </w:r>
      <w:r w:rsidRPr="005415F3">
        <w:rPr>
          <w:rStyle w:val="DebateUnderline"/>
        </w:rPr>
        <w:t xml:space="preserve"> Beijing’s </w:t>
      </w:r>
      <w:r w:rsidRPr="00A24ECC">
        <w:rPr>
          <w:rStyle w:val="DebateUnderline"/>
          <w:shd w:val="clear" w:color="auto" w:fill="00FFFF"/>
        </w:rPr>
        <w:t>recent aggressiveness in asserting territorial claims</w:t>
      </w:r>
      <w:r w:rsidRPr="00B216A8">
        <w:rPr>
          <w:rStyle w:val="DebateUnderline"/>
        </w:rPr>
        <w:t xml:space="preserve">—as well as other matters.  </w:t>
      </w:r>
      <w:r>
        <w:t xml:space="preserve">Tokyo released Captain Zhan Qixiong on September 24, but that conciliatory gesture only spurred Beijing to issue more demands to the Japanese. As a result, </w:t>
      </w:r>
      <w:r w:rsidRPr="00C10476">
        <w:rPr>
          <w:rStyle w:val="DebateUnderline"/>
        </w:rPr>
        <w:t xml:space="preserve">China’s government looks like </w:t>
      </w:r>
      <w:r w:rsidRPr="00C53DB4">
        <w:rPr>
          <w:rStyle w:val="DebateUnderline"/>
        </w:rPr>
        <w:t>it is entering a phase where it cannot be placated, appeased, or, to use the term of the moment, “engaged.”</w:t>
      </w:r>
      <w:r w:rsidRPr="009F202F">
        <w:t xml:space="preserve">   </w:t>
      </w:r>
      <w:r>
        <w:t xml:space="preserve">In July, Secretary of State Hillary Clinton executed a partial pivot by telling Beijing that the peaceful settlement of competing claims in the South China Sea was a U.S. “national interest.” That was an important start, but </w:t>
      </w:r>
      <w:r w:rsidRPr="005F477E">
        <w:rPr>
          <w:rStyle w:val="DebateUnderline"/>
        </w:rPr>
        <w:t xml:space="preserve">Washington still thinks China’s autocrats can be integrated into a liberal international order they had no hand in </w:t>
      </w:r>
      <w:r w:rsidRPr="009F202F">
        <w:rPr>
          <w:rStyle w:val="DebateUnderline"/>
        </w:rPr>
        <w:t xml:space="preserve">creating.   </w:t>
      </w:r>
      <w:r w:rsidRPr="009F202F">
        <w:rPr>
          <w:rStyle w:val="DebateUnderline"/>
          <w:shd w:val="clear" w:color="auto" w:fill="00FFFF"/>
        </w:rPr>
        <w:t>Recent events demonstrate</w:t>
      </w:r>
      <w:r w:rsidRPr="005F477E">
        <w:rPr>
          <w:rStyle w:val="DebateUnderline"/>
        </w:rPr>
        <w:t xml:space="preserve"> that </w:t>
      </w:r>
      <w:r w:rsidRPr="009F202F">
        <w:rPr>
          <w:rStyle w:val="DebateUnderline"/>
          <w:shd w:val="clear" w:color="auto" w:fill="00FFFF"/>
        </w:rPr>
        <w:t>the Chinese will not become cooperative members of the global community anytime soon.</w:t>
      </w:r>
      <w:r w:rsidRPr="005F477E">
        <w:rPr>
          <w:rStyle w:val="DebateUnderline"/>
        </w:rPr>
        <w:t xml:space="preserve"> Beijing’s </w:t>
      </w:r>
      <w:r w:rsidRPr="009F202F">
        <w:rPr>
          <w:rStyle w:val="DebateUnderline"/>
          <w:shd w:val="clear" w:color="auto" w:fill="00FFFF"/>
        </w:rPr>
        <w:t>new militancy means</w:t>
      </w:r>
      <w:r w:rsidRPr="005F477E">
        <w:rPr>
          <w:rStyle w:val="DebateUnderline"/>
        </w:rPr>
        <w:t xml:space="preserve"> that </w:t>
      </w:r>
      <w:r w:rsidRPr="009F202F">
        <w:rPr>
          <w:rStyle w:val="DebateUnderline"/>
          <w:shd w:val="clear" w:color="auto" w:fill="00FFFF"/>
        </w:rPr>
        <w:t xml:space="preserve">Washington has </w:t>
      </w:r>
      <w:r w:rsidRPr="00B216A8">
        <w:rPr>
          <w:rStyle w:val="DebateUnderline"/>
          <w:b/>
          <w:bdr w:val="single" w:sz="4" w:space="0" w:color="auto"/>
          <w:shd w:val="clear" w:color="auto" w:fill="00FFFF"/>
        </w:rPr>
        <w:t>fundamentally misunderstood</w:t>
      </w:r>
      <w:r w:rsidRPr="009F202F">
        <w:rPr>
          <w:rStyle w:val="DebateUnderline"/>
          <w:shd w:val="clear" w:color="auto" w:fill="00FFFF"/>
        </w:rPr>
        <w:t xml:space="preserve"> China</w:t>
      </w:r>
      <w:r w:rsidRPr="009F202F">
        <w:t>—</w:t>
      </w:r>
      <w:r>
        <w:t>and that we now need to adjust our assumptions and our policies fast.</w:t>
      </w:r>
    </w:p>
    <w:p w:rsidR="00920D4F" w:rsidRPr="00CE10D5" w:rsidRDefault="00920D4F" w:rsidP="00920D4F">
      <w:pPr>
        <w:pStyle w:val="Nothing"/>
      </w:pPr>
    </w:p>
    <w:p w:rsidR="00920D4F" w:rsidRPr="0036014B" w:rsidRDefault="00920D4F" w:rsidP="00920D4F">
      <w:pPr>
        <w:pStyle w:val="Tags"/>
        <w:outlineLvl w:val="0"/>
      </w:pPr>
      <w:r>
        <w:t>Not sustainable but no war – interdependence.</w:t>
      </w:r>
    </w:p>
    <w:p w:rsidR="00920D4F" w:rsidRDefault="00920D4F" w:rsidP="00920D4F">
      <w:pPr>
        <w:pStyle w:val="Cites"/>
      </w:pPr>
      <w:r w:rsidRPr="00811270">
        <w:rPr>
          <w:rStyle w:val="Author-Date"/>
        </w:rPr>
        <w:t xml:space="preserve">Economy </w:t>
      </w:r>
      <w:r>
        <w:rPr>
          <w:rStyle w:val="Author-Date"/>
        </w:rPr>
        <w:t>10</w:t>
      </w:r>
      <w:r>
        <w:t xml:space="preserve"> [Elizabeth C. Economy,</w:t>
      </w:r>
      <w:r w:rsidRPr="00811270">
        <w:t xml:space="preserve"> Director of Asia Studies at the Council on Foreign Relations</w:t>
      </w:r>
      <w:r>
        <w:t xml:space="preserve">, A Pleasant Surprise While in China…Then Back to Reality  Posted on </w:t>
      </w:r>
      <w:r w:rsidRPr="00811270">
        <w:t>http://blogs.cfr.org/asia/2010/09/16/a-pleasant-surprise-while-in-china-then-back-to-reality/</w:t>
      </w:r>
      <w:r>
        <w:t xml:space="preserve"> Thursday, September 16, 2010]</w:t>
      </w:r>
    </w:p>
    <w:p w:rsidR="00920D4F" w:rsidRDefault="00920D4F" w:rsidP="00920D4F">
      <w:pPr>
        <w:pStyle w:val="Nothing"/>
      </w:pPr>
    </w:p>
    <w:p w:rsidR="00920D4F" w:rsidRPr="00920D4F" w:rsidRDefault="00920D4F" w:rsidP="00920D4F">
      <w:pPr>
        <w:pStyle w:val="Cards"/>
        <w:rPr>
          <w:sz w:val="24"/>
          <w:u w:val="thick"/>
        </w:rPr>
      </w:pPr>
      <w:r w:rsidRPr="007A32CB">
        <w:rPr>
          <w:rStyle w:val="DebateUnderline"/>
          <w:shd w:val="clear" w:color="auto" w:fill="00FFFF"/>
        </w:rPr>
        <w:t xml:space="preserve">This looks to be the new norm—a perpetual, rapid cycling of upswings and downswings in the </w:t>
      </w:r>
      <w:r w:rsidRPr="004E5F62">
        <w:rPr>
          <w:rStyle w:val="DebateUnderline"/>
          <w:shd w:val="clear" w:color="auto" w:fill="00FFFF"/>
        </w:rPr>
        <w:t>relationship. We’re unlikely to have a sustained expansion of</w:t>
      </w:r>
      <w:r w:rsidRPr="0007141A">
        <w:rPr>
          <w:rStyle w:val="DebateUnderline"/>
        </w:rPr>
        <w:t xml:space="preserve"> trust and </w:t>
      </w:r>
      <w:r w:rsidRPr="004E5F62">
        <w:rPr>
          <w:rStyle w:val="DebateUnderline"/>
          <w:shd w:val="clear" w:color="auto" w:fill="00FFFF"/>
        </w:rPr>
        <w:t>ties</w:t>
      </w:r>
      <w:r w:rsidRPr="0007141A">
        <w:rPr>
          <w:rStyle w:val="DebateUnderline"/>
        </w:rPr>
        <w:t>;</w:t>
      </w:r>
      <w:r w:rsidRPr="0007141A">
        <w:t xml:space="preserve"> rather we are going to claw our way to small victories of cooperation</w:t>
      </w:r>
      <w:r w:rsidRPr="00811270">
        <w:t xml:space="preserve"> and understanding. </w:t>
      </w:r>
      <w:r w:rsidRPr="004E5F62">
        <w:rPr>
          <w:rStyle w:val="DebateUnderline"/>
          <w:shd w:val="clear" w:color="auto" w:fill="00FFFF"/>
        </w:rPr>
        <w:t>The good news</w:t>
      </w:r>
      <w:r w:rsidRPr="00811270">
        <w:t xml:space="preserve"> is that </w:t>
      </w:r>
      <w:r w:rsidRPr="004E5F62">
        <w:rPr>
          <w:rStyle w:val="DebateUnderline"/>
          <w:shd w:val="clear" w:color="auto" w:fill="00FFFF"/>
        </w:rPr>
        <w:t>there really is a ballast</w:t>
      </w:r>
      <w:r w:rsidRPr="00811270">
        <w:t xml:space="preserve">—the fact that </w:t>
      </w:r>
      <w:r w:rsidRPr="004E5F62">
        <w:rPr>
          <w:rStyle w:val="DebateUnderline"/>
          <w:shd w:val="clear" w:color="auto" w:fill="00FFFF"/>
        </w:rPr>
        <w:t>neither the U</w:t>
      </w:r>
      <w:r w:rsidRPr="00811270">
        <w:t xml:space="preserve">nited </w:t>
      </w:r>
      <w:r w:rsidRPr="004E5F62">
        <w:rPr>
          <w:rStyle w:val="DebateUnderline"/>
          <w:shd w:val="clear" w:color="auto" w:fill="00FFFF"/>
        </w:rPr>
        <w:t>S</w:t>
      </w:r>
      <w:r w:rsidRPr="00811270">
        <w:t xml:space="preserve">tates </w:t>
      </w:r>
      <w:r w:rsidRPr="004E5F62">
        <w:rPr>
          <w:rStyle w:val="DebateUnderline"/>
          <w:shd w:val="clear" w:color="auto" w:fill="00FFFF"/>
        </w:rPr>
        <w:t>nor China wants the relationship to spiral</w:t>
      </w:r>
      <w:r w:rsidRPr="005041AD">
        <w:rPr>
          <w:rStyle w:val="DebateUnderline"/>
        </w:rPr>
        <w:t xml:space="preserve"> down </w:t>
      </w:r>
      <w:r w:rsidRPr="004E5F62">
        <w:rPr>
          <w:rStyle w:val="DebateUnderline"/>
          <w:shd w:val="clear" w:color="auto" w:fill="00FFFF"/>
        </w:rPr>
        <w:t>out of control. It may be the only thing we really agree on, but it will</w:t>
      </w:r>
      <w:r w:rsidRPr="005041AD">
        <w:rPr>
          <w:rStyle w:val="DebateUnderline"/>
        </w:rPr>
        <w:t xml:space="preserve"> have to </w:t>
      </w:r>
      <w:r w:rsidRPr="004E5F62">
        <w:rPr>
          <w:rStyle w:val="DebateUnderline"/>
          <w:shd w:val="clear" w:color="auto" w:fill="00FFFF"/>
        </w:rPr>
        <w:t>be enough for the time being.</w:t>
      </w:r>
    </w:p>
    <w:p w:rsidR="00303895" w:rsidRDefault="00303895" w:rsidP="00303895">
      <w:pPr>
        <w:pStyle w:val="BlockHeadings"/>
      </w:pPr>
      <w:r>
        <w:t>China War</w:t>
      </w:r>
    </w:p>
    <w:p w:rsidR="00920D4F" w:rsidRPr="00F577F7" w:rsidRDefault="00920D4F" w:rsidP="00920D4F">
      <w:pPr>
        <w:pStyle w:val="Tags"/>
        <w:outlineLvl w:val="0"/>
        <w:rPr>
          <w:lang w:eastAsia="ko-KR"/>
        </w:rPr>
      </w:pPr>
      <w:r>
        <w:rPr>
          <w:lang w:eastAsia="ko-KR"/>
        </w:rPr>
        <w:t>US</w:t>
      </w:r>
      <w:r>
        <w:rPr>
          <w:rFonts w:hint="eastAsia"/>
          <w:lang w:eastAsia="ko-KR"/>
        </w:rPr>
        <w:t>-</w:t>
      </w:r>
      <w:r w:rsidRPr="00F577F7">
        <w:rPr>
          <w:lang w:eastAsia="ko-KR"/>
        </w:rPr>
        <w:t xml:space="preserve">Sino war would cause </w:t>
      </w:r>
      <w:r>
        <w:rPr>
          <w:rFonts w:hint="eastAsia"/>
          <w:lang w:eastAsia="ko-KR"/>
        </w:rPr>
        <w:t>nuclear extinction.</w:t>
      </w:r>
    </w:p>
    <w:p w:rsidR="00920D4F" w:rsidRPr="00F577F7" w:rsidRDefault="00920D4F" w:rsidP="00920D4F">
      <w:pPr>
        <w:pStyle w:val="Cites"/>
        <w:outlineLvl w:val="0"/>
        <w:rPr>
          <w:lang w:eastAsia="ko-KR"/>
        </w:rPr>
      </w:pPr>
      <w:r w:rsidRPr="005637BB">
        <w:rPr>
          <w:rStyle w:val="Author-Date"/>
        </w:rPr>
        <w:t>Johnson</w:t>
      </w:r>
      <w:r w:rsidRPr="00F577F7">
        <w:rPr>
          <w:lang w:eastAsia="ko-KR"/>
        </w:rPr>
        <w:t>, 20</w:t>
      </w:r>
      <w:r w:rsidRPr="005637BB">
        <w:rPr>
          <w:rStyle w:val="Author-Date"/>
        </w:rPr>
        <w:t>01</w:t>
      </w:r>
      <w:r w:rsidRPr="00F577F7">
        <w:rPr>
          <w:lang w:eastAsia="ko-KR"/>
        </w:rPr>
        <w:t xml:space="preserve"> (Chalmers, President of Japan Policy Research Institute, The Nation, 5/14, l/n)</w:t>
      </w:r>
    </w:p>
    <w:p w:rsidR="00920D4F" w:rsidRPr="00F577F7" w:rsidRDefault="00920D4F" w:rsidP="00920D4F">
      <w:pPr>
        <w:pStyle w:val="Nothing"/>
        <w:rPr>
          <w:lang w:eastAsia="ko-KR"/>
        </w:rPr>
      </w:pPr>
    </w:p>
    <w:p w:rsidR="00920D4F" w:rsidRPr="00F577F7" w:rsidRDefault="00920D4F" w:rsidP="00920D4F">
      <w:pPr>
        <w:pStyle w:val="Cards"/>
        <w:rPr>
          <w:rStyle w:val="DebateUnderline"/>
          <w:lang w:eastAsia="ko-KR"/>
        </w:rPr>
      </w:pPr>
      <w:r w:rsidRPr="00F577F7">
        <w:rPr>
          <w:lang w:eastAsia="ko-KR"/>
        </w:rPr>
        <w:t xml:space="preserve">China is another matter. No sane figure in the Pentagon wants a war with China, and </w:t>
      </w:r>
      <w:r w:rsidRPr="00F577F7">
        <w:rPr>
          <w:rStyle w:val="DebateUnderline"/>
          <w:lang w:eastAsia="ko-KR"/>
        </w:rPr>
        <w:t>all serious US militarists know that China's minuscule nuclear capacity is not offensive but a deterrent against the overwhelming US power arrayed against it</w:t>
      </w:r>
      <w:r w:rsidRPr="00F577F7">
        <w:rPr>
          <w:lang w:eastAsia="ko-KR"/>
        </w:rPr>
        <w:t xml:space="preserve"> (twenty archaic Chinese warheads versus more than 7,000 US warheads). Taiwan, whose status constitutes the still incomplete last act of the Chinese civil war, remains the most dangerous place on earth. Much as the 1914 assassination of the Austrian crown prince in Sarajevo led to a war that no one wanted, </w:t>
      </w:r>
      <w:r w:rsidRPr="00F577F7">
        <w:rPr>
          <w:rStyle w:val="DebateUnderline"/>
          <w:lang w:eastAsia="ko-KR"/>
        </w:rPr>
        <w:t>a misstep</w:t>
      </w:r>
      <w:r w:rsidRPr="00F577F7">
        <w:rPr>
          <w:lang w:eastAsia="ko-KR"/>
        </w:rPr>
        <w:t xml:space="preserve"> in Taiwan by any side </w:t>
      </w:r>
      <w:r w:rsidRPr="00F577F7">
        <w:rPr>
          <w:rStyle w:val="DebateUnderline"/>
          <w:lang w:eastAsia="ko-KR"/>
        </w:rPr>
        <w:t>could bring the United States and China into a conflict that neither wants. Such a war would bankrupt the United States, deeply divide Japan and probably end in a Chinese victory, given that China is the world's most populous country and would be defending itself against a foreign aggressor. More seriously, it could easily escalate into a nuclear holocaust</w:t>
      </w:r>
      <w:r w:rsidRPr="00F577F7">
        <w:rPr>
          <w:lang w:eastAsia="ko-KR"/>
        </w:rPr>
        <w:t xml:space="preserve">. However, given the nationalistic challenge to China's sovereignty of any Taiwanese attempt to declare its independence </w:t>
      </w:r>
      <w:r w:rsidRPr="00F577F7">
        <w:rPr>
          <w:rStyle w:val="DebateUnderline"/>
          <w:lang w:eastAsia="ko-KR"/>
        </w:rPr>
        <w:t>formally, forward-deployed US forces on China's borders have virtually no deterrent effect</w:t>
      </w:r>
      <w:r w:rsidRPr="00F577F7">
        <w:rPr>
          <w:lang w:eastAsia="ko-KR"/>
        </w:rPr>
        <w:t>.</w:t>
      </w:r>
    </w:p>
    <w:p w:rsidR="00920D4F" w:rsidRDefault="00920D4F" w:rsidP="00920D4F">
      <w:pPr>
        <w:pStyle w:val="Nothing"/>
      </w:pPr>
    </w:p>
    <w:p w:rsidR="00920D4F" w:rsidRPr="00F577F7" w:rsidRDefault="00920D4F" w:rsidP="00920D4F">
      <w:pPr>
        <w:pStyle w:val="Tags"/>
        <w:outlineLvl w:val="0"/>
        <w:rPr>
          <w:lang w:eastAsia="ko-KR"/>
        </w:rPr>
      </w:pPr>
      <w:r w:rsidRPr="00F577F7">
        <w:rPr>
          <w:lang w:eastAsia="ko-KR"/>
        </w:rPr>
        <w:t>US-China war will go nuclear and destroy the planet</w:t>
      </w:r>
    </w:p>
    <w:p w:rsidR="00920D4F" w:rsidRPr="00F577F7" w:rsidRDefault="00920D4F" w:rsidP="00920D4F">
      <w:pPr>
        <w:pStyle w:val="Cites"/>
        <w:outlineLvl w:val="0"/>
        <w:rPr>
          <w:lang w:eastAsia="ko-KR"/>
        </w:rPr>
      </w:pPr>
      <w:r w:rsidRPr="005637BB">
        <w:rPr>
          <w:rStyle w:val="Author-Date"/>
        </w:rPr>
        <w:t xml:space="preserve">Straits Times </w:t>
      </w:r>
      <w:r w:rsidRPr="005637BB">
        <w:rPr>
          <w:rStyle w:val="Author-Date"/>
          <w:rFonts w:hint="eastAsia"/>
        </w:rPr>
        <w:t>2k</w:t>
      </w:r>
      <w:r w:rsidRPr="00F577F7">
        <w:rPr>
          <w:rFonts w:hint="eastAsia"/>
          <w:lang w:eastAsia="ko-KR"/>
        </w:rPr>
        <w:t xml:space="preserve"> </w:t>
      </w:r>
      <w:r w:rsidRPr="00F577F7">
        <w:rPr>
          <w:lang w:eastAsia="ko-KR"/>
        </w:rPr>
        <w:t>[“Regional Fallout: No one gains in war over Taiwan,” June 25, 2000, L</w:t>
      </w:r>
      <w:r w:rsidRPr="00F577F7">
        <w:rPr>
          <w:rFonts w:hint="eastAsia"/>
          <w:lang w:eastAsia="ko-KR"/>
        </w:rPr>
        <w:t>exis</w:t>
      </w:r>
      <w:r w:rsidRPr="00F577F7">
        <w:rPr>
          <w:lang w:eastAsia="ko-KR"/>
        </w:rPr>
        <w:t>]</w:t>
      </w:r>
    </w:p>
    <w:p w:rsidR="00920D4F" w:rsidRPr="00F577F7" w:rsidRDefault="00920D4F" w:rsidP="00920D4F">
      <w:pPr>
        <w:pStyle w:val="Nothing"/>
        <w:rPr>
          <w:lang w:eastAsia="ko-KR"/>
        </w:rPr>
      </w:pPr>
    </w:p>
    <w:p w:rsidR="00920D4F" w:rsidRPr="003765D5" w:rsidRDefault="00920D4F" w:rsidP="003765D5">
      <w:pPr>
        <w:pStyle w:val="Cards"/>
        <w:rPr>
          <w:sz w:val="24"/>
          <w:u w:val="thick"/>
          <w:lang w:eastAsia="ko-KR"/>
        </w:rPr>
      </w:pPr>
      <w:r w:rsidRPr="00F577F7">
        <w:rPr>
          <w:lang w:eastAsia="ko-KR"/>
        </w:rPr>
        <w:t xml:space="preserve">THE high-intensity scenario postulates a cross-strait war escalating into </w:t>
      </w:r>
      <w:r w:rsidRPr="00F577F7">
        <w:rPr>
          <w:rStyle w:val="DebateUnderline"/>
          <w:lang w:eastAsia="ko-KR"/>
        </w:rPr>
        <w:t>a full-scale war between the US and China</w:t>
      </w:r>
      <w:r w:rsidRPr="00F577F7">
        <w:rPr>
          <w:lang w:eastAsia="ko-KR"/>
        </w:rPr>
        <w:t xml:space="preserve">. If Washington were to conclude that splitting China would better serve its national interests, then a full-scale war becomes unavoidable. Conflict on such a scale </w:t>
      </w:r>
      <w:r w:rsidRPr="00F577F7">
        <w:rPr>
          <w:rStyle w:val="DebateUnderline"/>
          <w:lang w:eastAsia="ko-KR"/>
        </w:rPr>
        <w:t xml:space="preserve">would embroil other countries far and near and </w:t>
      </w:r>
      <w:r w:rsidRPr="00F577F7">
        <w:rPr>
          <w:lang w:eastAsia="ko-KR"/>
        </w:rPr>
        <w:t xml:space="preserve">-- horror of horrors -- </w:t>
      </w:r>
      <w:r w:rsidRPr="00F577F7">
        <w:rPr>
          <w:rStyle w:val="DebateUnderline"/>
          <w:lang w:eastAsia="ko-KR"/>
        </w:rPr>
        <w:t xml:space="preserve">raise the possibility of </w:t>
      </w:r>
      <w:r w:rsidRPr="00F577F7">
        <w:rPr>
          <w:lang w:eastAsia="ko-KR"/>
        </w:rPr>
        <w:t xml:space="preserve">a </w:t>
      </w:r>
      <w:r w:rsidRPr="00F577F7">
        <w:rPr>
          <w:rStyle w:val="DebateUnderline"/>
          <w:lang w:eastAsia="ko-KR"/>
        </w:rPr>
        <w:t xml:space="preserve">nuclear war. Beijing </w:t>
      </w:r>
      <w:r w:rsidRPr="00F577F7">
        <w:rPr>
          <w:lang w:eastAsia="ko-KR"/>
        </w:rPr>
        <w:t xml:space="preserve">has already told the US and Japan privately that it </w:t>
      </w:r>
      <w:r w:rsidRPr="00F577F7">
        <w:rPr>
          <w:rStyle w:val="DebateUnderline"/>
          <w:lang w:eastAsia="ko-KR"/>
        </w:rPr>
        <w:t xml:space="preserve">considers any country providing bases and logistics </w:t>
      </w:r>
      <w:r w:rsidRPr="00F577F7">
        <w:rPr>
          <w:lang w:eastAsia="ko-KR"/>
        </w:rPr>
        <w:t xml:space="preserve">support </w:t>
      </w:r>
      <w:r w:rsidRPr="00F577F7">
        <w:rPr>
          <w:rStyle w:val="DebateUnderline"/>
          <w:lang w:eastAsia="ko-KR"/>
        </w:rPr>
        <w:t xml:space="preserve">to </w:t>
      </w:r>
      <w:r w:rsidRPr="00F577F7">
        <w:rPr>
          <w:lang w:eastAsia="ko-KR"/>
        </w:rPr>
        <w:t xml:space="preserve">any </w:t>
      </w:r>
      <w:r w:rsidRPr="00F577F7">
        <w:rPr>
          <w:rStyle w:val="DebateUnderline"/>
          <w:lang w:eastAsia="ko-KR"/>
        </w:rPr>
        <w:t xml:space="preserve">US forces </w:t>
      </w:r>
      <w:r w:rsidRPr="00F577F7">
        <w:rPr>
          <w:lang w:eastAsia="ko-KR"/>
        </w:rPr>
        <w:t xml:space="preserve">attacking China </w:t>
      </w:r>
      <w:r w:rsidRPr="00F577F7">
        <w:rPr>
          <w:rStyle w:val="DebateUnderline"/>
          <w:lang w:eastAsia="ko-KR"/>
        </w:rPr>
        <w:t xml:space="preserve">as belligerent parties open to its retaliation. </w:t>
      </w:r>
      <w:r w:rsidRPr="00F577F7">
        <w:rPr>
          <w:lang w:eastAsia="ko-KR"/>
        </w:rPr>
        <w:t xml:space="preserve">In the region, this means South Korea, Japan, the Philippines and, to a lesser extent, Singapore. </w:t>
      </w:r>
      <w:r w:rsidRPr="00F577F7">
        <w:rPr>
          <w:rStyle w:val="DebateUnderline"/>
          <w:lang w:eastAsia="ko-KR"/>
        </w:rPr>
        <w:t xml:space="preserve">If China were to retaliate, east Asia will be set on fire. And </w:t>
      </w:r>
      <w:r w:rsidRPr="00F577F7">
        <w:rPr>
          <w:lang w:eastAsia="ko-KR"/>
        </w:rPr>
        <w:t xml:space="preserve">the conflagration may not end there as </w:t>
      </w:r>
      <w:r w:rsidRPr="00F577F7">
        <w:rPr>
          <w:rStyle w:val="DebateUnderline"/>
          <w:lang w:eastAsia="ko-KR"/>
        </w:rPr>
        <w:t>opportunistic powers elsewhere may try to overturn the existing world order. With the US distracted, Russia may seek to redefine Europe's political landscape. The balance of power in the Mid</w:t>
      </w:r>
      <w:r w:rsidRPr="00F577F7">
        <w:rPr>
          <w:lang w:eastAsia="ko-KR"/>
        </w:rPr>
        <w:t xml:space="preserve">dle </w:t>
      </w:r>
      <w:r w:rsidRPr="00F577F7">
        <w:rPr>
          <w:rStyle w:val="DebateUnderline"/>
          <w:lang w:eastAsia="ko-KR"/>
        </w:rPr>
        <w:t xml:space="preserve">East may be similarly upset </w:t>
      </w:r>
      <w:r w:rsidRPr="00F577F7">
        <w:rPr>
          <w:lang w:eastAsia="ko-KR"/>
        </w:rPr>
        <w:t xml:space="preserve">by the likes of Iraq. </w:t>
      </w:r>
      <w:r w:rsidRPr="00F577F7">
        <w:rPr>
          <w:rStyle w:val="DebateUnderline"/>
          <w:lang w:eastAsia="ko-KR"/>
        </w:rPr>
        <w:t xml:space="preserve">In south Asia, hostilities between India and Pakistan, each armed with its own nuclear arsenal, could enter a new and dangerous phase. </w:t>
      </w:r>
      <w:r w:rsidRPr="00F577F7">
        <w:rPr>
          <w:lang w:eastAsia="ko-KR"/>
        </w:rPr>
        <w:t xml:space="preserve">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F577F7">
        <w:rPr>
          <w:rStyle w:val="DebateUnderline"/>
          <w:lang w:eastAsia="ko-KR"/>
        </w:rPr>
        <w:t xml:space="preserve">there is little hope of winning a war against China </w:t>
      </w:r>
      <w:r w:rsidRPr="00F577F7">
        <w:rPr>
          <w:lang w:eastAsia="ko-KR"/>
        </w:rPr>
        <w:t xml:space="preserve">50 years later, </w:t>
      </w:r>
      <w:r w:rsidRPr="00F577F7">
        <w:rPr>
          <w:rStyle w:val="DebateUnderline"/>
          <w:lang w:eastAsia="ko-KR"/>
        </w:rPr>
        <w:t xml:space="preserve">short of using nuclear weapons. </w:t>
      </w:r>
      <w:r w:rsidRPr="00F577F7">
        <w:rPr>
          <w:lang w:eastAsia="ko-KR"/>
        </w:rPr>
        <w:t xml:space="preserve">The US estimates that </w:t>
      </w:r>
      <w:r w:rsidRPr="00F577F7">
        <w:rPr>
          <w:rStyle w:val="DebateUnderline"/>
          <w:lang w:eastAsia="ko-KR"/>
        </w:rPr>
        <w:t xml:space="preserve">China possesses about 20 nuclear warheads that can destroy major American cities. Beijing also seems prepared to go for the nuclear option. </w:t>
      </w:r>
      <w:r w:rsidRPr="00F577F7">
        <w:rPr>
          <w:lang w:eastAsia="ko-KR"/>
        </w:rPr>
        <w:t xml:space="preserve">A </w:t>
      </w:r>
      <w:r w:rsidRPr="00F577F7">
        <w:rPr>
          <w:rStyle w:val="DebateUnderline"/>
          <w:lang w:eastAsia="ko-KR"/>
        </w:rPr>
        <w:t xml:space="preserve">Chinese </w:t>
      </w:r>
      <w:r w:rsidRPr="00F577F7">
        <w:rPr>
          <w:lang w:eastAsia="ko-KR"/>
        </w:rPr>
        <w:t xml:space="preserve">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F577F7">
        <w:rPr>
          <w:rStyle w:val="DebateUnderline"/>
          <w:lang w:eastAsia="ko-KR"/>
        </w:rPr>
        <w:t>military leaders consider</w:t>
      </w:r>
      <w:r w:rsidRPr="00F577F7">
        <w:rPr>
          <w:lang w:eastAsia="ko-KR"/>
        </w:rPr>
        <w:t xml:space="preserve">ed </w:t>
      </w:r>
      <w:r w:rsidRPr="00F577F7">
        <w:rPr>
          <w:rStyle w:val="DebateUnderline"/>
          <w:lang w:eastAsia="ko-KR"/>
        </w:rPr>
        <w:t xml:space="preserve">the use of nuclear weapons mandatory if the country risked dismemberment as a result of foreign intervention. </w:t>
      </w:r>
      <w:r w:rsidRPr="00F577F7">
        <w:rPr>
          <w:lang w:eastAsia="ko-KR"/>
        </w:rPr>
        <w:t xml:space="preserve">Gen Ridgeway said that </w:t>
      </w:r>
      <w:r w:rsidRPr="00F577F7">
        <w:rPr>
          <w:rStyle w:val="DebateUnderline"/>
          <w:lang w:eastAsia="ko-KR"/>
        </w:rPr>
        <w:t xml:space="preserve">should that come to pass, we would see the destruction of civilisation. </w:t>
      </w:r>
      <w:r w:rsidRPr="00F577F7">
        <w:rPr>
          <w:lang w:eastAsia="ko-KR"/>
        </w:rPr>
        <w:t xml:space="preserve">There would be no victors in such a war. </w:t>
      </w:r>
      <w:r w:rsidRPr="00F577F7">
        <w:rPr>
          <w:rStyle w:val="DebateUnderline"/>
          <w:lang w:eastAsia="ko-KR"/>
        </w:rPr>
        <w:t xml:space="preserve">While the prospect of a nuclear Armaggedon </w:t>
      </w:r>
      <w:r w:rsidRPr="00F577F7">
        <w:rPr>
          <w:lang w:eastAsia="ko-KR"/>
        </w:rPr>
        <w:t xml:space="preserve">over Taiwan </w:t>
      </w:r>
      <w:r w:rsidRPr="00F577F7">
        <w:rPr>
          <w:rStyle w:val="DebateUnderline"/>
          <w:lang w:eastAsia="ko-KR"/>
        </w:rPr>
        <w:t xml:space="preserve">might seem inconceivable, it cannot be ruled out </w:t>
      </w:r>
      <w:r w:rsidRPr="00F577F7">
        <w:rPr>
          <w:lang w:eastAsia="ko-KR"/>
        </w:rPr>
        <w:t xml:space="preserve">entirely, </w:t>
      </w:r>
      <w:r w:rsidRPr="00F577F7">
        <w:rPr>
          <w:rStyle w:val="DebateUnderline"/>
          <w:lang w:eastAsia="ko-KR"/>
        </w:rPr>
        <w:t>for China puts sovereignty above everything else.</w:t>
      </w:r>
    </w:p>
    <w:p w:rsidR="00303895" w:rsidRDefault="00303895" w:rsidP="00303895">
      <w:pPr>
        <w:pStyle w:val="BlockHeadings"/>
      </w:pPr>
      <w:r>
        <w:t>A2: China War</w:t>
      </w:r>
    </w:p>
    <w:p w:rsidR="003765D5" w:rsidRDefault="003765D5" w:rsidP="003765D5">
      <w:pPr>
        <w:pStyle w:val="Tags"/>
        <w:outlineLvl w:val="0"/>
      </w:pPr>
      <w:r>
        <w:t>No China war.</w:t>
      </w:r>
    </w:p>
    <w:p w:rsidR="003765D5" w:rsidRDefault="003765D5" w:rsidP="003765D5">
      <w:pPr>
        <w:pStyle w:val="Cites"/>
      </w:pPr>
      <w:r w:rsidRPr="00934197">
        <w:rPr>
          <w:rStyle w:val="Author-Date"/>
        </w:rPr>
        <w:t>MacGregor 11</w:t>
      </w:r>
      <w:r>
        <w:t xml:space="preserve"> [Lean, Mean Fighting Machine How to slash the Pentagon budget? Declare victory and go home. BY DOUGLAS MACGREGOR | APRIL 26, 2011 http://www.foreignpolicy.com/articles/2011/04/26/lean_mean_fighting_machine]</w:t>
      </w:r>
    </w:p>
    <w:p w:rsidR="003765D5" w:rsidRDefault="003765D5" w:rsidP="003765D5">
      <w:pPr>
        <w:pStyle w:val="Nothing"/>
      </w:pPr>
    </w:p>
    <w:p w:rsidR="003765D5" w:rsidRDefault="003765D5" w:rsidP="003765D5">
      <w:pPr>
        <w:pStyle w:val="Cards"/>
      </w:pPr>
      <w:r w:rsidRPr="00934197">
        <w:t xml:space="preserve">For one thing, </w:t>
      </w:r>
      <w:r w:rsidRPr="00674628">
        <w:rPr>
          <w:rStyle w:val="DebateUnderline"/>
        </w:rPr>
        <w:t>there is no existential military threat to the U</w:t>
      </w:r>
      <w:r w:rsidRPr="00934197">
        <w:t xml:space="preserve">nited </w:t>
      </w:r>
      <w:r w:rsidRPr="00674628">
        <w:rPr>
          <w:rStyle w:val="DebateUnderline"/>
        </w:rPr>
        <w:t>S</w:t>
      </w:r>
      <w:r w:rsidRPr="00934197">
        <w:t xml:space="preserve">tates or to its vital strategic interests. </w:t>
      </w:r>
      <w:r w:rsidRPr="00674628">
        <w:rPr>
          <w:rStyle w:val="DebateUnderline"/>
        </w:rPr>
        <w:t>The nuclear arsenals in</w:t>
      </w:r>
      <w:r w:rsidRPr="00934197">
        <w:t xml:space="preserve"> Russia and </w:t>
      </w:r>
      <w:r w:rsidRPr="00674628">
        <w:rPr>
          <w:rStyle w:val="DebateUnderline"/>
        </w:rPr>
        <w:t>China could be used against the U</w:t>
      </w:r>
      <w:r w:rsidRPr="00934197">
        <w:t xml:space="preserve">nited </w:t>
      </w:r>
      <w:r w:rsidRPr="00674628">
        <w:rPr>
          <w:rStyle w:val="DebateUnderline"/>
        </w:rPr>
        <w:t>S</w:t>
      </w:r>
      <w:r w:rsidRPr="00934197">
        <w:t xml:space="preserve">tates and its forces, </w:t>
      </w:r>
      <w:r w:rsidRPr="00674628">
        <w:rPr>
          <w:rStyle w:val="DebateUnderline"/>
        </w:rPr>
        <w:t>but</w:t>
      </w:r>
      <w:r w:rsidRPr="00934197">
        <w:t xml:space="preserve"> Russian and </w:t>
      </w:r>
      <w:r w:rsidRPr="00674628">
        <w:rPr>
          <w:rStyle w:val="DebateUnderline"/>
        </w:rPr>
        <w:t>Chinese leaders have no incentive to contemplate suicide in a nuclear confrontation with the U</w:t>
      </w:r>
      <w:r w:rsidRPr="00934197">
        <w:t xml:space="preserve">nited </w:t>
      </w:r>
      <w:r w:rsidRPr="00674628">
        <w:rPr>
          <w:rStyle w:val="DebateUnderline"/>
        </w:rPr>
        <w:t>St</w:t>
      </w:r>
      <w:r w:rsidRPr="00934197">
        <w:t>ates. Russia's diminished million-man armed forces are hard-pressed to modernize, let alone secure their own country, which borders 14 other states. For all its rhetoric, Russia's military focus is on restive Muslim populations in the Caucasus and Central Asia, not on NATO.</w:t>
      </w:r>
      <w:r>
        <w:t xml:space="preserve"> As for China, </w:t>
      </w:r>
      <w:r w:rsidRPr="00674628">
        <w:rPr>
          <w:rStyle w:val="DebateUnderline"/>
        </w:rPr>
        <w:t>its top concern is not military confrontation with the U</w:t>
      </w:r>
      <w:r>
        <w:t xml:space="preserve">nited </w:t>
      </w:r>
      <w:r w:rsidRPr="00674628">
        <w:rPr>
          <w:rStyle w:val="DebateUnderline"/>
        </w:rPr>
        <w:t>S</w:t>
      </w:r>
      <w:r>
        <w:t xml:space="preserve">tates, </w:t>
      </w:r>
      <w:r w:rsidRPr="00674628">
        <w:rPr>
          <w:rStyle w:val="DebateUnderline"/>
        </w:rPr>
        <w:t xml:space="preserve">but domestic growing pains, especially the potential for its 1.3 billion people to overwhelm the Communist Party's internal </w:t>
      </w:r>
      <w:r w:rsidRPr="00AE4F96">
        <w:rPr>
          <w:rStyle w:val="DebateUnderline"/>
        </w:rPr>
        <w:t xml:space="preserve">political structures. China's internal focus on modernization and stability militates against external aggression, and this condition is unlikely to change for a very long time. </w:t>
      </w:r>
      <w:r>
        <w:t>Despite China's ability to steal or buy sophisticated technology, the military establishment cannot quickly or easily translate these technologies into new capabilities, and Beijing knows it.</w:t>
      </w:r>
    </w:p>
    <w:p w:rsidR="003765D5" w:rsidRDefault="003765D5" w:rsidP="003765D5">
      <w:pPr>
        <w:pStyle w:val="Nothing"/>
      </w:pPr>
    </w:p>
    <w:p w:rsidR="00685EE5" w:rsidRPr="00134360" w:rsidRDefault="00685EE5" w:rsidP="00685EE5">
      <w:pPr>
        <w:pStyle w:val="Tags"/>
        <w:outlineLvl w:val="0"/>
      </w:pPr>
      <w:r>
        <w:t>No war - China won’t risk it all.</w:t>
      </w:r>
    </w:p>
    <w:p w:rsidR="00685EE5" w:rsidRDefault="00685EE5" w:rsidP="00685EE5">
      <w:pPr>
        <w:pStyle w:val="Cites"/>
      </w:pPr>
      <w:r w:rsidRPr="00C3554C">
        <w:rPr>
          <w:rStyle w:val="Author-Date"/>
        </w:rPr>
        <w:t>Bremmer 10</w:t>
      </w:r>
      <w:r>
        <w:t xml:space="preserve"> [Ian, p</w:t>
      </w:r>
      <w:r w:rsidRPr="00D866EB">
        <w:t>resident of Eurasia Group and author of “The End of the Free Market” (Portfolio), published in May</w:t>
      </w:r>
      <w:r>
        <w:t>, China vs America: fight of the century 22 March 2010 Issue 169, http://www.prospectmagazine.co.uk/2010/03/china-vs-america-fight-of-the-century/]</w:t>
      </w:r>
    </w:p>
    <w:p w:rsidR="00685EE5" w:rsidRDefault="00685EE5" w:rsidP="00685EE5">
      <w:pPr>
        <w:pStyle w:val="Nothing"/>
      </w:pPr>
    </w:p>
    <w:p w:rsidR="003765D5" w:rsidRPr="00685EE5" w:rsidRDefault="00685EE5" w:rsidP="00685EE5">
      <w:pPr>
        <w:pStyle w:val="Cards"/>
        <w:rPr>
          <w:sz w:val="24"/>
          <w:u w:val="thick"/>
          <w:shd w:val="clear" w:color="auto" w:fill="00FFFF"/>
        </w:rPr>
      </w:pPr>
      <w:r w:rsidRPr="00DB39C6">
        <w:rPr>
          <w:rStyle w:val="DebateUnderline"/>
          <w:b/>
          <w:shd w:val="clear" w:color="auto" w:fill="00FFFF"/>
        </w:rPr>
        <w:t>China will not mount a military challenge to the US</w:t>
      </w:r>
      <w:r w:rsidRPr="00DB39C6">
        <w:rPr>
          <w:rStyle w:val="DebateUnderline"/>
          <w:b/>
        </w:rPr>
        <w:t xml:space="preserve"> any time soon</w:t>
      </w:r>
      <w:r w:rsidRPr="00DB39C6">
        <w:rPr>
          <w:rStyle w:val="DebateUnderline"/>
        </w:rPr>
        <w:t xml:space="preserve">. </w:t>
      </w:r>
      <w:r w:rsidRPr="007B42A6">
        <w:rPr>
          <w:rStyle w:val="DebateUnderline"/>
          <w:shd w:val="clear" w:color="auto" w:fill="00FFFF"/>
        </w:rPr>
        <w:t xml:space="preserve">Its economy and living standards have </w:t>
      </w:r>
      <w:r w:rsidRPr="007B42A6">
        <w:rPr>
          <w:rStyle w:val="DebateUnderline"/>
          <w:b/>
          <w:shd w:val="clear" w:color="auto" w:fill="00FFFF"/>
        </w:rPr>
        <w:t>grown</w:t>
      </w:r>
      <w:r w:rsidRPr="00DB39C6">
        <w:rPr>
          <w:rStyle w:val="DebateUnderline"/>
          <w:b/>
        </w:rPr>
        <w:t xml:space="preserve"> so quickly</w:t>
      </w:r>
      <w:r w:rsidRPr="00DB39C6">
        <w:t xml:space="preserve"> over the past two decades </w:t>
      </w:r>
      <w:r w:rsidRPr="00DB39C6">
        <w:rPr>
          <w:rStyle w:val="DebateUnderline"/>
        </w:rPr>
        <w:t xml:space="preserve">that </w:t>
      </w:r>
      <w:r w:rsidRPr="007B42A6">
        <w:rPr>
          <w:rStyle w:val="DebateUnderline"/>
          <w:shd w:val="clear" w:color="auto" w:fill="00FFFF"/>
        </w:rPr>
        <w:t>it’s hard to imagine the</w:t>
      </w:r>
      <w:r w:rsidRPr="00DB39C6">
        <w:rPr>
          <w:rStyle w:val="DebateUnderline"/>
        </w:rPr>
        <w:t xml:space="preserve"> kind of catastrophic </w:t>
      </w:r>
      <w:r w:rsidRPr="007B42A6">
        <w:rPr>
          <w:rStyle w:val="DebateUnderline"/>
          <w:shd w:val="clear" w:color="auto" w:fill="00FFFF"/>
        </w:rPr>
        <w:t>event that could push its leadership to risk it all. Beijing knows</w:t>
      </w:r>
      <w:r w:rsidRPr="00DB39C6">
        <w:rPr>
          <w:rStyle w:val="DebateUnderline"/>
        </w:rPr>
        <w:t xml:space="preserve"> that </w:t>
      </w:r>
      <w:r w:rsidRPr="007B42A6">
        <w:rPr>
          <w:rStyle w:val="DebateUnderline"/>
          <w:shd w:val="clear" w:color="auto" w:fill="00FFFF"/>
        </w:rPr>
        <w:t>no US government will support Taiwanese independence, and China need not invade an island</w:t>
      </w:r>
      <w:r w:rsidRPr="00DB39C6">
        <w:rPr>
          <w:rStyle w:val="DebateUnderline"/>
        </w:rPr>
        <w:t xml:space="preserve"> that </w:t>
      </w:r>
      <w:r w:rsidRPr="007B42A6">
        <w:rPr>
          <w:rStyle w:val="DebateUnderline"/>
          <w:shd w:val="clear" w:color="auto" w:fill="00FFFF"/>
        </w:rPr>
        <w:t>it has</w:t>
      </w:r>
      <w:r w:rsidRPr="00DB39C6">
        <w:rPr>
          <w:rStyle w:val="DebateUnderline"/>
        </w:rPr>
        <w:t xml:space="preserve"> largely </w:t>
      </w:r>
      <w:r w:rsidRPr="007B42A6">
        <w:rPr>
          <w:rStyle w:val="DebateUnderline"/>
          <w:shd w:val="clear" w:color="auto" w:fill="00FFFF"/>
        </w:rPr>
        <w:t>co-opted</w:t>
      </w:r>
      <w:r w:rsidRPr="00DB39C6">
        <w:rPr>
          <w:rStyle w:val="DebateUnderline"/>
        </w:rPr>
        <w:t xml:space="preserve"> already </w:t>
      </w:r>
      <w:r w:rsidRPr="007B42A6">
        <w:rPr>
          <w:rStyle w:val="DebateUnderline"/>
          <w:shd w:val="clear" w:color="auto" w:fill="00FFFF"/>
        </w:rPr>
        <w:t>by offering</w:t>
      </w:r>
      <w:r w:rsidRPr="00DB39C6">
        <w:rPr>
          <w:rStyle w:val="DebateUnderline"/>
        </w:rPr>
        <w:t xml:space="preserve"> Taiwan’s </w:t>
      </w:r>
      <w:r w:rsidRPr="007B42A6">
        <w:rPr>
          <w:rStyle w:val="DebateUnderline"/>
          <w:shd w:val="clear" w:color="auto" w:fill="00FFFF"/>
        </w:rPr>
        <w:t>business elite privileged investment opportunities.</w:t>
      </w:r>
    </w:p>
    <w:p w:rsidR="00A144BB" w:rsidRDefault="00A144BB" w:rsidP="00B475CD">
      <w:pPr>
        <w:pStyle w:val="BlockHeadings"/>
      </w:pPr>
      <w:r>
        <w:t>Democracy</w:t>
      </w:r>
    </w:p>
    <w:p w:rsidR="00685EE5" w:rsidRDefault="00685EE5" w:rsidP="00685EE5">
      <w:pPr>
        <w:pStyle w:val="Tags"/>
        <w:rPr>
          <w:lang w:eastAsia="ko-KR"/>
        </w:rPr>
      </w:pPr>
      <w:r>
        <w:rPr>
          <w:rFonts w:hint="eastAsia"/>
          <w:lang w:eastAsia="ko-KR"/>
        </w:rPr>
        <w:t>F</w:t>
      </w:r>
      <w:r w:rsidRPr="00C94B2D">
        <w:rPr>
          <w:lang w:eastAsia="ko-KR"/>
        </w:rPr>
        <w:t>ailure to move towards democracy sacrifices billions of lives. authoritarian regimes are hi</w:t>
      </w:r>
      <w:r>
        <w:rPr>
          <w:lang w:eastAsia="ko-KR"/>
        </w:rPr>
        <w:t xml:space="preserve">story's number one killer – This </w:t>
      </w:r>
      <w:r w:rsidRPr="00C94B2D">
        <w:rPr>
          <w:lang w:eastAsia="ko-KR"/>
        </w:rPr>
        <w:t>outweighs every impact in the round.</w:t>
      </w:r>
    </w:p>
    <w:p w:rsidR="00685EE5" w:rsidRDefault="00685EE5" w:rsidP="00685EE5">
      <w:pPr>
        <w:pStyle w:val="Cites"/>
        <w:rPr>
          <w:lang w:eastAsia="ko-KR"/>
        </w:rPr>
      </w:pPr>
      <w:r>
        <w:rPr>
          <w:rFonts w:hint="eastAsia"/>
          <w:lang w:eastAsia="ko-KR"/>
        </w:rPr>
        <w:t xml:space="preserve">Rudy </w:t>
      </w:r>
      <w:r w:rsidRPr="00A35DBA">
        <w:rPr>
          <w:rStyle w:val="Author-Date"/>
          <w:rFonts w:hint="eastAsia"/>
        </w:rPr>
        <w:t>Rummel</w:t>
      </w:r>
      <w:r>
        <w:rPr>
          <w:rFonts w:hint="eastAsia"/>
          <w:lang w:eastAsia="ko-KR"/>
        </w:rPr>
        <w:t xml:space="preserve">, </w:t>
      </w:r>
      <w:r>
        <w:t>Professor Emeritus of Political Science</w:t>
      </w:r>
      <w:r>
        <w:rPr>
          <w:rFonts w:hint="eastAsia"/>
          <w:lang w:eastAsia="ko-KR"/>
        </w:rPr>
        <w:t>,</w:t>
      </w:r>
      <w:r>
        <w:rPr>
          <w:lang w:eastAsia="ko-KR"/>
        </w:rPr>
        <w:t xml:space="preserve"> “</w:t>
      </w:r>
      <w:r>
        <w:rPr>
          <w:rFonts w:hint="eastAsia"/>
          <w:lang w:eastAsia="ko-KR"/>
        </w:rPr>
        <w:t>Why Foster Global Freedom,</w:t>
      </w:r>
      <w:r>
        <w:rPr>
          <w:lang w:eastAsia="ko-KR"/>
        </w:rPr>
        <w:t>”</w:t>
      </w:r>
      <w:r>
        <w:rPr>
          <w:rFonts w:hint="eastAsia"/>
          <w:lang w:eastAsia="ko-KR"/>
        </w:rPr>
        <w:t xml:space="preserve"> 20</w:t>
      </w:r>
      <w:r w:rsidRPr="00A35DBA">
        <w:rPr>
          <w:rStyle w:val="Author-Date"/>
          <w:rFonts w:hint="eastAsia"/>
        </w:rPr>
        <w:t>09</w:t>
      </w:r>
      <w:r>
        <w:rPr>
          <w:rFonts w:hint="eastAsia"/>
          <w:lang w:eastAsia="ko-KR"/>
        </w:rPr>
        <w:t xml:space="preserve">, January 10. </w:t>
      </w:r>
      <w:r w:rsidRPr="00A35DBA">
        <w:rPr>
          <w:lang w:eastAsia="ko-KR"/>
        </w:rPr>
        <w:t>http://democraticpeace.wordpress.com/2009/01/10/page/2/</w:t>
      </w:r>
    </w:p>
    <w:p w:rsidR="00685EE5" w:rsidRDefault="00685EE5" w:rsidP="00685EE5">
      <w:pPr>
        <w:pStyle w:val="Nothing"/>
        <w:rPr>
          <w:lang w:eastAsia="ko-KR"/>
        </w:rPr>
      </w:pPr>
    </w:p>
    <w:p w:rsidR="00685EE5" w:rsidRDefault="00685EE5" w:rsidP="00685EE5">
      <w:pPr>
        <w:pStyle w:val="Cards"/>
        <w:rPr>
          <w:lang w:eastAsia="ko-KR"/>
        </w:rPr>
      </w:pPr>
      <w:r>
        <w:rPr>
          <w:lang w:eastAsia="ko-KR"/>
        </w:rPr>
        <w:t xml:space="preserve">Today, </w:t>
      </w:r>
      <w:r w:rsidRPr="00FE5C05">
        <w:rPr>
          <w:rStyle w:val="DebateUnderline"/>
        </w:rPr>
        <w:t>billions</w:t>
      </w:r>
      <w:r>
        <w:rPr>
          <w:lang w:eastAsia="ko-KR"/>
        </w:rPr>
        <w:t xml:space="preserve"> of human beings </w:t>
      </w:r>
      <w:r w:rsidRPr="00FE5C05">
        <w:rPr>
          <w:rStyle w:val="DebateUnderline"/>
        </w:rPr>
        <w:t>are still subject to impoverishment, exposure, starvation, disease, torture, rape, beatings, forced labor, genocide, mass murder, executions, deportations, political violence, and war. These billions live in fear for their lives, and for those of their loved ones. They have no human rights, no liberties. These people are only pieces on a playing board for the armed thugs and gangs that oppress their nations, raping them, looting them, exploiting them, and murdering them</w:t>
      </w:r>
      <w:r>
        <w:rPr>
          <w:lang w:eastAsia="ko-KR"/>
        </w:rPr>
        <w:t>. We hide the identity of the gangs—we sanctify them—with the benign concept of “government,” as in the “government” of Kim’s North Korea, Stalin’s Soviet Union, or Hitler’s Germany.</w:t>
      </w:r>
      <w:r>
        <w:rPr>
          <w:rFonts w:hint="eastAsia"/>
          <w:lang w:eastAsia="ko-KR"/>
        </w:rPr>
        <w:t xml:space="preserve"> </w:t>
      </w:r>
      <w:r w:rsidRPr="00015A3B">
        <w:rPr>
          <w:rStyle w:val="DebateUnderline"/>
          <w:lang w:eastAsia="ko-KR"/>
        </w:rPr>
        <w:t>The gangs that control these so-called governments oppress whole nations under cover of international law</w:t>
      </w:r>
      <w:r>
        <w:rPr>
          <w:lang w:eastAsia="ko-KR"/>
        </w:rPr>
        <w:t>. They are like a gang that captures a group of hikers and then does with them what it wills, robbing all, torturing and murdering some because gang members don’t like them or they are “disobedient,” and raping others. Nonetheless, the thugs that rule nations “govern” by the right of sovereignty: the community of nations explicitly grants them the right by international law to govern a nation when they show that they effectively control the national government, and this right carries with it the promise that other nations will not intervene in their internal affairs.</w:t>
      </w:r>
      <w:r>
        <w:rPr>
          <w:rFonts w:hint="eastAsia"/>
          <w:lang w:eastAsia="ko-KR"/>
        </w:rPr>
        <w:t xml:space="preserve"> </w:t>
      </w:r>
      <w:r w:rsidRPr="000B0B6C">
        <w:rPr>
          <w:rStyle w:val="DebateUnderline"/>
          <w:lang w:eastAsia="ko-KR"/>
        </w:rPr>
        <w:t>International law now recognizes that if these gangs go to extremes, such as massive ethnic cleansing or genocide, then the international community has a countervailing right to stop them. However, this area of international law is still developing, and in the current examples of Cuba, Burma, Iran, North Korea, Rwanda, Saudi Arabia, Sudan, and Syria, among others, the thugs still largely have their way with their victims. This is unconscionable. The people of these countries</w:t>
      </w:r>
      <w:r>
        <w:rPr>
          <w:lang w:eastAsia="ko-KR"/>
        </w:rPr>
        <w:t xml:space="preserve">, and all people everywhere </w:t>
      </w:r>
      <w:r w:rsidRPr="000B0B6C">
        <w:rPr>
          <w:rStyle w:val="DebateUnderline"/>
          <w:lang w:eastAsia="ko-KR"/>
        </w:rPr>
        <w:t>have the right to freedom of speech, religion, organization, and a fair trial, among other rights, and one overarching right to be free subsumes all these civil and political rights. This right overrules sovereignty</w:t>
      </w:r>
      <w:r>
        <w:rPr>
          <w:lang w:eastAsia="ko-KR"/>
        </w:rPr>
        <w:t xml:space="preserve">, which is granted according to tradition based on a system of international treaties, not natural law. </w:t>
      </w:r>
      <w:r w:rsidRPr="000B0B6C">
        <w:rPr>
          <w:rStyle w:val="DebateUnderline"/>
          <w:lang w:eastAsia="ko-KR"/>
        </w:rPr>
        <w:t>Freedom</w:t>
      </w:r>
      <w:r>
        <w:rPr>
          <w:lang w:eastAsia="ko-KR"/>
        </w:rPr>
        <w:t xml:space="preserve">, by contrast, is not something others grant. It </w:t>
      </w:r>
      <w:r w:rsidRPr="000B0B6C">
        <w:rPr>
          <w:rStyle w:val="DebateUnderline"/>
          <w:lang w:eastAsia="ko-KR"/>
        </w:rPr>
        <w:t xml:space="preserve">is a right due every </w:t>
      </w:r>
      <w:r w:rsidRPr="0078796C">
        <w:rPr>
          <w:rStyle w:val="DebateUnderline"/>
          <w:lang w:eastAsia="ko-KR"/>
        </w:rPr>
        <w:t>human being.</w:t>
      </w:r>
      <w:r w:rsidRPr="0078796C">
        <w:rPr>
          <w:rStyle w:val="DebateUnderline"/>
          <w:rFonts w:hint="eastAsia"/>
        </w:rPr>
        <w:t xml:space="preserve"> </w:t>
      </w:r>
      <w:r w:rsidRPr="0078796C">
        <w:rPr>
          <w:rStyle w:val="DebateUnderline"/>
          <w:lang w:eastAsia="ko-KR"/>
        </w:rPr>
        <w:t>For too many intellectuals</w:t>
      </w:r>
      <w:r>
        <w:rPr>
          <w:lang w:eastAsia="ko-KR"/>
        </w:rPr>
        <w:t xml:space="preserve">, however, it is not enough to point out that a people have a right to be free. They </w:t>
      </w:r>
      <w:r w:rsidRPr="0078796C">
        <w:rPr>
          <w:rStyle w:val="DebateUnderline"/>
          <w:lang w:eastAsia="ko-KR"/>
        </w:rPr>
        <w:t>will counter by arguing that freedom is desirable, but first people must be made equal, given food to eat, work, and health care</w:t>
      </w:r>
      <w:r>
        <w:rPr>
          <w:lang w:eastAsia="ko-KR"/>
        </w:rPr>
        <w:t xml:space="preserve">. Freedom must be limited as a means to good ends, such as the public welfare, prosperity, peace, ethnic unity, or national honor. </w:t>
      </w:r>
      <w:r w:rsidRPr="0078796C">
        <w:rPr>
          <w:rStyle w:val="DebateUnderline"/>
          <w:lang w:eastAsia="ko-KR"/>
        </w:rPr>
        <w:t>These intellectuals also have been allowed to assume the moral high ground. Freedom, they tell us, empowers greed, barbaric competition, inefficiency, inequality, the debasement of morals, the weakening of ethnic or racial identity, and so on.</w:t>
      </w:r>
      <w:r w:rsidRPr="0078796C">
        <w:rPr>
          <w:rStyle w:val="DebateUnderline"/>
          <w:rFonts w:hint="eastAsia"/>
        </w:rPr>
        <w:t xml:space="preserve"> </w:t>
      </w:r>
      <w:r w:rsidRPr="0078796C">
        <w:rPr>
          <w:rStyle w:val="DebateUnderline"/>
          <w:lang w:eastAsia="ko-KR"/>
        </w:rPr>
        <w:t>Sometimes they are so persuasive that even reasonable people will accept their convoluted arguments. Need I mention the works of Marx and Lenin, for example, who provided “scientific” excuses for the tyranny of such thugs as Stalin, Mao, and Pol Pot?</w:t>
      </w:r>
      <w:r>
        <w:rPr>
          <w:rStyle w:val="DebateUnderline"/>
          <w:rFonts w:hint="eastAsia"/>
          <w:lang w:eastAsia="ko-KR"/>
        </w:rPr>
        <w:t xml:space="preserve"> </w:t>
      </w:r>
      <w:r>
        <w:rPr>
          <w:lang w:eastAsia="ko-KR"/>
        </w:rPr>
        <w:t xml:space="preserve">To be defensive about freedom in the face of such justifications is morally wrong-headed. </w:t>
      </w:r>
      <w:r w:rsidRPr="0078796C">
        <w:rPr>
          <w:rStyle w:val="DebateUnderline"/>
          <w:lang w:eastAsia="ko-KR"/>
        </w:rPr>
        <w:t>No moral code or civil law allows that a gang leader and his followers can murder, torture, and repress some at will as long as the thugs provide others with a good life</w:t>
      </w:r>
      <w:r>
        <w:rPr>
          <w:lang w:eastAsia="ko-KR"/>
        </w:rPr>
        <w:t>. But even were it accepted that under the cover of government authority, a ruler can murder and repress his people so long as it promotes human betterment, the burden of proof is on those who argue that therefore those people will be better off</w:t>
      </w:r>
      <w:r>
        <w:rPr>
          <w:rFonts w:hint="eastAsia"/>
          <w:lang w:eastAsia="ko-KR"/>
        </w:rPr>
        <w:t xml:space="preserve"> </w:t>
      </w:r>
      <w:r>
        <w:rPr>
          <w:lang w:eastAsia="ko-KR"/>
        </w:rPr>
        <w:t>There is no such proof. Quite the opposite: in the twentieth century, we have had the most costly and extensive tests of such arguments, involving billions of people. The Nazis, Italian fascists under Mussolini, Japanese militarists, and Chinese Nationalists under Chiang Kai-shek have tested fascist promises of a better life. Likewise, Lenin, Stalin, Mao, and Pol Pot have tested the utopian promises of communism, to mention the most prominent communist experiments; and Burma, Iraq, and Syria, among others, also have tested state socialism. All these vast social experiments have failed,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w:t>
      </w:r>
      <w:r>
        <w:rPr>
          <w:rFonts w:hint="eastAsia"/>
          <w:lang w:eastAsia="ko-KR"/>
        </w:rPr>
        <w:t xml:space="preserve"> </w:t>
      </w:r>
      <w:r>
        <w:rPr>
          <w:lang w:eastAsia="ko-KR"/>
        </w:rPr>
        <w:t>These social experiments have involved the mass murder of 262,000,000 Russians, Chinese, Cambodians, Poles, North Koreans, Cubans, Vietnamese, and others, such that were their souls to comprise a land of the dead it would be among the world’s top three in population</w:t>
      </w:r>
      <w:r>
        <w:rPr>
          <w:rFonts w:hint="eastAsia"/>
          <w:lang w:eastAsia="ko-KR"/>
        </w:rPr>
        <w:t xml:space="preserve"> </w:t>
      </w:r>
      <w:r>
        <w:rPr>
          <w:lang w:eastAsia="ko-KR"/>
        </w:rPr>
        <w:t>In sharp contrast, there are the arguments for freedom. Not only is a right certified in international law (e.g., the various human rights multinational conventions), but a supreme moral good in itself. The very fact of a people’s freedom creates a better life for all.</w:t>
      </w:r>
      <w:r>
        <w:rPr>
          <w:rFonts w:hint="eastAsia"/>
          <w:lang w:eastAsia="ko-KR"/>
        </w:rPr>
        <w:t xml:space="preserve"> </w:t>
      </w:r>
      <w:r>
        <w:rPr>
          <w:lang w:eastAsia="ko-KR"/>
        </w:rPr>
        <w:t>Free people create a wealthy and prosperous society</w:t>
      </w:r>
      <w:r>
        <w:rPr>
          <w:rFonts w:hint="eastAsia"/>
          <w:lang w:eastAsia="ko-KR"/>
        </w:rPr>
        <w:t xml:space="preserve"> </w:t>
      </w:r>
      <w:r>
        <w:rPr>
          <w:lang w:eastAsia="ko-KR"/>
        </w:rPr>
        <w:t>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it is not by chance that:</w:t>
      </w:r>
      <w:r>
        <w:rPr>
          <w:rFonts w:hint="eastAsia"/>
          <w:lang w:eastAsia="ko-KR"/>
        </w:rPr>
        <w:t xml:space="preserve"> </w:t>
      </w:r>
      <w:r w:rsidRPr="0066540A">
        <w:rPr>
          <w:rStyle w:val="DebateUnderline"/>
          <w:lang w:eastAsia="ko-KR"/>
        </w:rPr>
        <w:t>No democratically free people have suffered from mass famine</w:t>
      </w:r>
      <w:r>
        <w:rPr>
          <w:rFonts w:hint="eastAsia"/>
          <w:lang w:eastAsia="ko-KR"/>
        </w:rPr>
        <w:t xml:space="preserve"> </w:t>
      </w:r>
      <w:r>
        <w:rPr>
          <w:lang w:eastAsia="ko-KR"/>
        </w:rPr>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w:t>
      </w:r>
      <w:r w:rsidRPr="0066540A">
        <w:rPr>
          <w:rStyle w:val="DebateUnderline"/>
          <w:lang w:eastAsia="ko-KR"/>
        </w:rPr>
        <w:t>feeding the starving today is not enough. They also have to be fed tomorrow and every day thereafter. However, free these people from their rulers’ commands over their farming, and soon they will be able to feed themselves and others as well</w:t>
      </w:r>
      <w:r>
        <w:rPr>
          <w:lang w:eastAsia="ko-KR"/>
        </w:rPr>
        <w:t>. There is an adage that applies to this: “Give a starving person a fish to eat and you feed him only for one day; teach him how to fish, and he feeds himself forever.” Yet teaching is no good alone, if people are not free to apply their new knowledge—yes, teach them how to fish, but also promote the freedom they need to do so</w:t>
      </w:r>
      <w:r>
        <w:rPr>
          <w:rFonts w:hint="eastAsia"/>
          <w:lang w:eastAsia="ko-KR"/>
        </w:rPr>
        <w:t xml:space="preserve"> </w:t>
      </w:r>
      <w:r>
        <w:rPr>
          <w:lang w:eastAsia="ko-KR"/>
        </w:rPr>
        <w:t xml:space="preserve">Surprisingly, </w:t>
      </w:r>
      <w:r w:rsidRPr="00F26ECA">
        <w:rPr>
          <w:rStyle w:val="DebateUnderline"/>
          <w:lang w:eastAsia="ko-KR"/>
        </w:rPr>
        <w:t>the incredible economic productivity and wealth produced by a free people and their freedom from famines are not the only moral goods of freedom</w:t>
      </w:r>
      <w:r>
        <w:rPr>
          <w:lang w:eastAsia="ko-KR"/>
        </w:rPr>
        <w:t xml:space="preserve">, nor, perhaps, </w:t>
      </w:r>
      <w:r w:rsidRPr="00F26ECA">
        <w:rPr>
          <w:rStyle w:val="DebateUnderline"/>
          <w:lang w:eastAsia="ko-KR"/>
        </w:rPr>
        <w:t>even the most important moral goods. When people are free, they comprise a spontaneous society the characteristics of which strongly inhibit society-wide political violence. Freedom greatly reduces the possibility of revolutions, civil war, rebellions, guerrilla warfare, coups, violent riots, and the like. Most of the violence within nations occurs where thugs rule with absolute power</w:t>
      </w:r>
      <w:r>
        <w:rPr>
          <w:lang w:eastAsia="ko-KR"/>
        </w:rPr>
        <w:t>. There is a continuum here:</w:t>
      </w:r>
      <w:r>
        <w:rPr>
          <w:rFonts w:hint="eastAsia"/>
          <w:lang w:eastAsia="ko-KR"/>
        </w:rPr>
        <w:t xml:space="preserve"> </w:t>
      </w:r>
      <w:r w:rsidRPr="00F26ECA">
        <w:rPr>
          <w:rStyle w:val="DebateUnderline"/>
          <w:lang w:eastAsia="ko-KR"/>
        </w:rPr>
        <w:t>The more power the rulers have, and the less free</w:t>
      </w:r>
      <w:r w:rsidRPr="00F26ECA">
        <w:rPr>
          <w:rStyle w:val="DebateUnderline"/>
          <w:rFonts w:hint="eastAsia"/>
        </w:rPr>
        <w:t xml:space="preserve"> </w:t>
      </w:r>
      <w:r w:rsidRPr="00F26ECA">
        <w:rPr>
          <w:rStyle w:val="DebateUnderline"/>
          <w:lang w:eastAsia="ko-KR"/>
        </w:rPr>
        <w:t>their people, the more internal violence these people will suffer</w:t>
      </w:r>
      <w:r w:rsidRPr="00F26ECA">
        <w:rPr>
          <w:rFonts w:hint="eastAsia"/>
        </w:rPr>
        <w:t xml:space="preserve"> </w:t>
      </w:r>
      <w:r>
        <w:rPr>
          <w:lang w:eastAsia="ko-KR"/>
        </w:rPr>
        <w:t>Surely that which protects people against internal violence, that which so saves human lives, is a moral good. And this is freedom</w:t>
      </w:r>
      <w:r>
        <w:rPr>
          <w:rFonts w:hint="eastAsia"/>
          <w:lang w:eastAsia="ko-KR"/>
        </w:rPr>
        <w:t xml:space="preserve"> </w:t>
      </w:r>
      <w:r w:rsidRPr="00F26ECA">
        <w:rPr>
          <w:rStyle w:val="DebateUnderline"/>
          <w:lang w:eastAsia="ko-KR"/>
        </w:rPr>
        <w:t>Then there is mass democide, the most destructive means of ending human lives of any form of violence. Except in the case of the Nazi Holocaust of European Jews, few people know how murderous the dictators of this world have been</w:t>
      </w:r>
      <w:r>
        <w:rPr>
          <w:lang w:eastAsia="ko-KR"/>
        </w:rPr>
        <w:t xml:space="preserve">, and could be. </w:t>
      </w:r>
      <w:r w:rsidRPr="00F26ECA">
        <w:rPr>
          <w:rStyle w:val="DebateUnderline"/>
          <w:lang w:eastAsia="ko-KR"/>
        </w:rPr>
        <w:t>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w:t>
      </w:r>
      <w:r w:rsidRPr="00F26ECA">
        <w:rPr>
          <w:rStyle w:val="DebateUnderline"/>
          <w:rFonts w:hint="eastAsia"/>
        </w:rPr>
        <w:t xml:space="preserve"> </w:t>
      </w:r>
      <w:r w:rsidRPr="00F26ECA">
        <w:rPr>
          <w:rStyle w:val="DebateUnderline"/>
          <w:lang w:eastAsia="ko-KR"/>
        </w:rPr>
        <w:t>Even now, in the twenty-first century, these mass murders still go on in Burma, Sudan, North Korea, and the Congo (DR)</w:t>
      </w:r>
      <w:r>
        <w:rPr>
          <w:lang w:eastAsia="ko-KR"/>
        </w:rPr>
        <w:t>, just to mention the most glaring examples.</w:t>
      </w:r>
      <w:r>
        <w:rPr>
          <w:rFonts w:hint="eastAsia"/>
          <w:lang w:eastAsia="ko-KR"/>
        </w:rPr>
        <w:t xml:space="preserve"> </w:t>
      </w:r>
      <w:r>
        <w:rPr>
          <w:lang w:eastAsia="ko-KR"/>
        </w:rPr>
        <w:t>What is true about freedom and internal violence is also so for this mass democide:</w:t>
      </w:r>
      <w:r>
        <w:rPr>
          <w:rFonts w:hint="eastAsia"/>
          <w:lang w:eastAsia="ko-KR"/>
        </w:rPr>
        <w:t xml:space="preserve"> </w:t>
      </w:r>
      <w:r w:rsidRPr="00F26ECA">
        <w:rPr>
          <w:rStyle w:val="DebateUnderline"/>
          <w:lang w:eastAsia="ko-KR"/>
        </w:rPr>
        <w:t>The more freedom a people have, the less likely</w:t>
      </w:r>
      <w:r w:rsidRPr="00F26ECA">
        <w:rPr>
          <w:rStyle w:val="DebateUnderline"/>
          <w:rFonts w:hint="eastAsia"/>
        </w:rPr>
        <w:t xml:space="preserve"> </w:t>
      </w:r>
      <w:r w:rsidRPr="00F26ECA">
        <w:rPr>
          <w:rStyle w:val="DebateUnderline"/>
          <w:lang w:eastAsia="ko-KR"/>
        </w:rPr>
        <w:t>their rulers will murder them. The more power the thugs have,</w:t>
      </w:r>
      <w:r w:rsidRPr="00F26ECA">
        <w:rPr>
          <w:rStyle w:val="DebateUnderline"/>
          <w:rFonts w:hint="eastAsia"/>
        </w:rPr>
        <w:t xml:space="preserve"> </w:t>
      </w:r>
      <w:r w:rsidRPr="00F26ECA">
        <w:rPr>
          <w:rStyle w:val="DebateUnderline"/>
          <w:lang w:eastAsia="ko-KR"/>
        </w:rPr>
        <w:t>the more likely they are to murder their people</w:t>
      </w:r>
      <w:r w:rsidRPr="00F26ECA">
        <w:rPr>
          <w:rStyle w:val="DebateUnderline"/>
          <w:rFonts w:hint="eastAsia"/>
        </w:rPr>
        <w:t xml:space="preserve"> </w:t>
      </w:r>
      <w:r w:rsidRPr="00F26ECA">
        <w:rPr>
          <w:rStyle w:val="DebateUnderline"/>
          <w:lang w:eastAsia="ko-KR"/>
        </w:rPr>
        <w:t>Could there be a greater moral good than to end or minimize such mass murder? This is what freedom does and for this it is, emphatically, a moral good</w:t>
      </w:r>
      <w:r>
        <w:rPr>
          <w:lang w:eastAsia="ko-KR"/>
        </w:rPr>
        <w:t>.</w:t>
      </w:r>
      <w:r>
        <w:rPr>
          <w:rFonts w:hint="eastAsia"/>
          <w:lang w:eastAsia="ko-KR"/>
        </w:rPr>
        <w:t xml:space="preserve"> </w:t>
      </w:r>
      <w:r>
        <w:rPr>
          <w:lang w:eastAsia="ko-KR"/>
        </w:rPr>
        <w:t>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it should be clear by now that war is a symptom of freedom’s denial, and that freedom is the cure. First:</w:t>
      </w:r>
      <w:r>
        <w:rPr>
          <w:rFonts w:hint="eastAsia"/>
          <w:lang w:eastAsia="ko-KR"/>
        </w:rPr>
        <w:t xml:space="preserve"> </w:t>
      </w:r>
      <w:r w:rsidRPr="00F26ECA">
        <w:rPr>
          <w:rStyle w:val="DebateUnderline"/>
          <w:lang w:eastAsia="ko-KR"/>
        </w:rPr>
        <w:t>Democratically free people do not make war on each other</w:t>
      </w:r>
      <w:r>
        <w:rPr>
          <w:rFonts w:hint="eastAsia"/>
          <w:lang w:eastAsia="ko-KR"/>
        </w:rPr>
        <w:t xml:space="preserve"> </w:t>
      </w:r>
      <w:r>
        <w:rPr>
          <w:lang w:eastAsia="ko-KR"/>
        </w:rPr>
        <w:t xml:space="preserve">Why? </w:t>
      </w:r>
      <w:r w:rsidRPr="00F26ECA">
        <w:rPr>
          <w:rStyle w:val="DebateUnderline"/>
          <w:lang w:eastAsia="ko-KR"/>
        </w:rPr>
        <w:t>The diverse groups, cross-national bonds, social links, and shared values of democratic peoples sew them together; and shared liberal values dispose them toward peaceful negotiation and compromise with each other. It is as though the people of democratic nations were one society</w:t>
      </w:r>
      <w:r w:rsidRPr="00F26ECA">
        <w:rPr>
          <w:rStyle w:val="DebateUnderline"/>
          <w:rFonts w:hint="eastAsia"/>
        </w:rPr>
        <w:t xml:space="preserve"> </w:t>
      </w:r>
      <w:r w:rsidRPr="00F26ECA">
        <w:rPr>
          <w:rStyle w:val="DebateUnderline"/>
          <w:lang w:eastAsia="ko-KR"/>
        </w:rPr>
        <w:t>This truth that democracies do not make war on each other provides a solution for eliminating war from the world: globalize democratic freedom</w:t>
      </w:r>
      <w:r w:rsidRPr="00F26ECA">
        <w:rPr>
          <w:rFonts w:hint="eastAsia"/>
        </w:rPr>
        <w:t xml:space="preserve"> </w:t>
      </w:r>
      <w:r>
        <w:rPr>
          <w:lang w:eastAsia="ko-KR"/>
        </w:rPr>
        <w:t>Second:</w:t>
      </w:r>
      <w:r>
        <w:rPr>
          <w:rFonts w:hint="eastAsia"/>
          <w:lang w:eastAsia="ko-KR"/>
        </w:rPr>
        <w:t xml:space="preserve"> </w:t>
      </w:r>
      <w:r w:rsidRPr="00F26ECA">
        <w:rPr>
          <w:rStyle w:val="DebateUnderline"/>
          <w:lang w:eastAsia="ko-KR"/>
        </w:rPr>
        <w:t>The less free the people within any two nations are,</w:t>
      </w:r>
      <w:r w:rsidRPr="00F26ECA">
        <w:rPr>
          <w:rStyle w:val="DebateUnderline"/>
          <w:rFonts w:hint="eastAsia"/>
        </w:rPr>
        <w:t xml:space="preserve"> </w:t>
      </w:r>
      <w:r w:rsidRPr="00F26ECA">
        <w:rPr>
          <w:rStyle w:val="DebateUnderline"/>
          <w:lang w:eastAsia="ko-KR"/>
        </w:rPr>
        <w:t>the bloodier and more destructive the wars between them; the</w:t>
      </w:r>
      <w:r w:rsidRPr="00F26ECA">
        <w:rPr>
          <w:rStyle w:val="DebateUnderline"/>
          <w:rFonts w:hint="eastAsia"/>
        </w:rPr>
        <w:t xml:space="preserve"> </w:t>
      </w:r>
      <w:r w:rsidRPr="00F26ECA">
        <w:rPr>
          <w:rStyle w:val="DebateUnderline"/>
          <w:lang w:eastAsia="ko-KR"/>
        </w:rPr>
        <w:t>greater their freedom, the less likely such wars become</w:t>
      </w:r>
      <w:r>
        <w:rPr>
          <w:rFonts w:hint="eastAsia"/>
          <w:lang w:eastAsia="ko-KR"/>
        </w:rPr>
        <w:t xml:space="preserve"> </w:t>
      </w:r>
      <w:r>
        <w:rPr>
          <w:lang w:eastAsia="ko-KR"/>
        </w:rPr>
        <w:t>And third:</w:t>
      </w:r>
      <w:r>
        <w:rPr>
          <w:rFonts w:hint="eastAsia"/>
          <w:lang w:eastAsia="ko-KR"/>
        </w:rPr>
        <w:t xml:space="preserve"> </w:t>
      </w:r>
      <w:r w:rsidRPr="00F26ECA">
        <w:rPr>
          <w:rStyle w:val="DebateUnderline"/>
          <w:lang w:eastAsia="ko-KR"/>
        </w:rPr>
        <w:t>The more freedom the people of a nation</w:t>
      </w:r>
      <w:r w:rsidRPr="00F26ECA">
        <w:rPr>
          <w:rStyle w:val="DebateUnderline"/>
          <w:rFonts w:hint="eastAsia"/>
        </w:rPr>
        <w:t xml:space="preserve"> </w:t>
      </w:r>
      <w:r w:rsidRPr="00F26ECA">
        <w:rPr>
          <w:rStyle w:val="DebateUnderline"/>
          <w:lang w:eastAsia="ko-KR"/>
        </w:rPr>
        <w:t>have, the less bloody and destructive their wars</w:t>
      </w:r>
      <w:r>
        <w:rPr>
          <w:lang w:eastAsia="ko-KR"/>
        </w:rPr>
        <w:t>.</w:t>
      </w:r>
      <w:r>
        <w:rPr>
          <w:rFonts w:hint="eastAsia"/>
          <w:lang w:eastAsia="ko-KR"/>
        </w:rPr>
        <w:t xml:space="preserve"> </w:t>
      </w:r>
      <w:r>
        <w:rPr>
          <w:lang w:eastAsia="ko-KR"/>
        </w:rPr>
        <w:t xml:space="preserve">What </w:t>
      </w:r>
      <w:r w:rsidRPr="00C94B2D">
        <w:rPr>
          <w:rStyle w:val="DebateUnderline"/>
          <w:lang w:eastAsia="ko-KR"/>
        </w:rPr>
        <w:t>this means is that we do not have to wait for all, or almost all nations to become liberal democracies to reduce the severity of war. As we promote freedom</w:t>
      </w:r>
      <w:r>
        <w:rPr>
          <w:lang w:eastAsia="ko-KR"/>
        </w:rPr>
        <w:t xml:space="preserve">, as the people of more and more nations gain greater human rights and political liberties, as those people without any freedom become partly free, </w:t>
      </w:r>
      <w:r w:rsidRPr="00C94B2D">
        <w:rPr>
          <w:rStyle w:val="DebateUnderline"/>
          <w:lang w:eastAsia="ko-KR"/>
        </w:rPr>
        <w:t>we will decrease the bloodiness of the world’s wars</w:t>
      </w:r>
      <w:r>
        <w:rPr>
          <w:lang w:eastAsia="ko-KR"/>
        </w:rPr>
        <w:t xml:space="preserve">. In short: </w:t>
      </w:r>
      <w:r w:rsidRPr="00C94B2D">
        <w:rPr>
          <w:rStyle w:val="DebateUnderline"/>
          <w:lang w:eastAsia="ko-KR"/>
        </w:rPr>
        <w:t>Increasing freedom in the world decreases the death toll of its wars</w:t>
      </w:r>
      <w:r>
        <w:rPr>
          <w:lang w:eastAsia="ko-KR"/>
        </w:rPr>
        <w:t>. Surely, whatever reduces and then finally ends the scourge of war in our history, without causing a greater evil, must be a moral good. And this is freedom</w:t>
      </w:r>
      <w:r>
        <w:rPr>
          <w:rFonts w:hint="eastAsia"/>
          <w:lang w:eastAsia="ko-KR"/>
        </w:rPr>
        <w:t xml:space="preserve"> </w:t>
      </w:r>
      <w:r>
        <w:rPr>
          <w:lang w:eastAsia="ko-KR"/>
        </w:rPr>
        <w:t>In conclusion, then, we have wondrous human freedom as a moral force for the good, as President Bush well recognizes. Freedom produces social justice, creates wealth and prosperity, minimizes violence, saves human lives, and is a solution to war. In two words, it creates human security. Moreover, and most important:</w:t>
      </w:r>
      <w:r>
        <w:rPr>
          <w:rFonts w:hint="eastAsia"/>
          <w:lang w:eastAsia="ko-KR"/>
        </w:rPr>
        <w:t xml:space="preserve"> </w:t>
      </w:r>
      <w:r>
        <w:rPr>
          <w:lang w:eastAsia="ko-KR"/>
        </w:rPr>
        <w:t>People should not be free only because</w:t>
      </w:r>
      <w:r>
        <w:rPr>
          <w:rFonts w:hint="eastAsia"/>
          <w:lang w:eastAsia="ko-KR"/>
        </w:rPr>
        <w:t xml:space="preserve"> </w:t>
      </w:r>
      <w:r>
        <w:rPr>
          <w:lang w:eastAsia="ko-KR"/>
        </w:rPr>
        <w:t>it is good for them. They should be free because it is</w:t>
      </w:r>
      <w:r>
        <w:rPr>
          <w:rFonts w:hint="eastAsia"/>
          <w:lang w:eastAsia="ko-KR"/>
        </w:rPr>
        <w:t xml:space="preserve"> </w:t>
      </w:r>
      <w:r>
        <w:rPr>
          <w:lang w:eastAsia="ko-KR"/>
        </w:rPr>
        <w:t>their right as human beings.</w:t>
      </w:r>
      <w:r>
        <w:rPr>
          <w:rFonts w:hint="eastAsia"/>
          <w:lang w:eastAsia="ko-KR"/>
        </w:rPr>
        <w:t xml:space="preserve"> </w:t>
      </w:r>
      <w:r>
        <w:rPr>
          <w:lang w:eastAsia="ko-KR"/>
        </w:rPr>
        <w:t xml:space="preserve">In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t>
      </w:r>
      <w:r w:rsidRPr="00C94B2D">
        <w:rPr>
          <w:rStyle w:val="DebateUnderline"/>
          <w:lang w:eastAsia="ko-KR"/>
        </w:rPr>
        <w:t>Where freedom minimizes internal violence, eliminates genocide and mass murder, and solves the problem of war, such absolute power unleashes internal violence, murders millions, and produces the bloodiest wars. In short, power kills; absolute power kills absolutely</w:t>
      </w:r>
      <w:r>
        <w:rPr>
          <w:lang w:eastAsia="ko-KR"/>
        </w:rPr>
        <w:t>.</w:t>
      </w:r>
    </w:p>
    <w:p w:rsidR="00685EE5" w:rsidRDefault="00685EE5" w:rsidP="00685EE5">
      <w:pPr>
        <w:pStyle w:val="Nothing"/>
        <w:rPr>
          <w:lang w:eastAsia="ko-KR"/>
        </w:rPr>
      </w:pPr>
    </w:p>
    <w:p w:rsidR="00685EE5" w:rsidRPr="007360E8" w:rsidRDefault="00685EE5" w:rsidP="00685EE5">
      <w:pPr>
        <w:pStyle w:val="Tags"/>
        <w:outlineLvl w:val="0"/>
        <w:rPr>
          <w:lang w:eastAsia="ko-KR"/>
        </w:rPr>
      </w:pPr>
      <w:r w:rsidRPr="007360E8">
        <w:rPr>
          <w:lang w:eastAsia="ko-KR"/>
        </w:rPr>
        <w:t>Democr</w:t>
      </w:r>
      <w:r>
        <w:rPr>
          <w:lang w:eastAsia="ko-KR"/>
        </w:rPr>
        <w:t>acy prevents global nuclear war</w:t>
      </w:r>
      <w:r>
        <w:rPr>
          <w:rFonts w:hint="eastAsia"/>
          <w:lang w:eastAsia="ko-KR"/>
        </w:rPr>
        <w:t>.</w:t>
      </w:r>
    </w:p>
    <w:p w:rsidR="00685EE5" w:rsidRDefault="00685EE5" w:rsidP="00685EE5">
      <w:pPr>
        <w:pStyle w:val="Nothing"/>
        <w:outlineLvl w:val="0"/>
        <w:rPr>
          <w:lang w:eastAsia="ko-KR"/>
        </w:rPr>
      </w:pPr>
      <w:r w:rsidRPr="007360E8">
        <w:rPr>
          <w:rStyle w:val="CitesChar"/>
          <w:lang w:eastAsia="ko-KR"/>
        </w:rPr>
        <w:t xml:space="preserve">Joshua </w:t>
      </w:r>
      <w:r w:rsidRPr="007360E8">
        <w:rPr>
          <w:rStyle w:val="Author-Date"/>
          <w:lang w:eastAsia="ko-KR"/>
        </w:rPr>
        <w:t>Muravchik</w:t>
      </w:r>
      <w:r w:rsidRPr="007360E8">
        <w:rPr>
          <w:rStyle w:val="CitesChar"/>
          <w:lang w:eastAsia="ko-KR"/>
        </w:rPr>
        <w:t xml:space="preserve"> 7/11/</w:t>
      </w:r>
      <w:r w:rsidRPr="007360E8">
        <w:rPr>
          <w:rStyle w:val="Author-Date"/>
          <w:lang w:eastAsia="ko-KR"/>
        </w:rPr>
        <w:t>01</w:t>
      </w:r>
      <w:r w:rsidRPr="007360E8">
        <w:rPr>
          <w:rStyle w:val="CitesChar"/>
          <w:lang w:eastAsia="ko-KR"/>
        </w:rPr>
        <w:t xml:space="preserve"> (Resident Scholar American Enterprise Institute, www.npec-web.org/syllabi/muravchik.htm)</w:t>
      </w:r>
    </w:p>
    <w:p w:rsidR="00685EE5" w:rsidRPr="007360E8" w:rsidRDefault="00685EE5" w:rsidP="00685EE5">
      <w:pPr>
        <w:pStyle w:val="Nothing"/>
        <w:rPr>
          <w:lang w:eastAsia="ko-KR"/>
        </w:rPr>
      </w:pPr>
    </w:p>
    <w:p w:rsidR="00685EE5" w:rsidRPr="00685EE5" w:rsidRDefault="00685EE5" w:rsidP="00685EE5">
      <w:pPr>
        <w:pStyle w:val="Cards"/>
        <w:rPr>
          <w:lang w:eastAsia="ko-KR"/>
        </w:rPr>
      </w:pPr>
      <w:r w:rsidRPr="007360E8">
        <w:rPr>
          <w:rStyle w:val="DebateUnderline"/>
          <w:lang w:eastAsia="ko-KR"/>
        </w:rPr>
        <w:t>The greatest impetus for world peace -- and perforce of nuclear peace -- is the spread of democracy.</w:t>
      </w:r>
      <w:r w:rsidRPr="007360E8">
        <w:rPr>
          <w:lang w:eastAsia="ko-KR"/>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that </w:t>
      </w:r>
      <w:r w:rsidRPr="00083896">
        <w:rPr>
          <w:rStyle w:val="DebateUnderline"/>
        </w:rPr>
        <w:t>democracies are</w:t>
      </w:r>
      <w:r w:rsidRPr="007360E8">
        <w:rPr>
          <w:rStyle w:val="DebateUnderline"/>
          <w:lang w:eastAsia="ko-KR"/>
        </w:rPr>
        <w:t xml:space="preserve"> more peaceful than other kinds of government and that the world is growing more democratic</w:t>
      </w:r>
      <w:r w:rsidRPr="007360E8">
        <w:rPr>
          <w:lang w:eastAsia="ko-KR"/>
        </w:rPr>
        <w:t>. Neither point has gone unchallenged. Only a few decades ago, as distinguished an observer of international relations as George Kennan made a claim quite contrary to the first of these assertions. Democracies, he 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w:t>
      </w:r>
      <w:r w:rsidRPr="00083896">
        <w:t xml:space="preserve">. </w:t>
      </w:r>
      <w:r w:rsidRPr="007360E8">
        <w:rPr>
          <w:rStyle w:val="DebateUnderline"/>
          <w:lang w:eastAsia="ko-KR"/>
        </w:rPr>
        <w:t>Democracies are not only slow to anger but also quick to compromise. And to forgive</w:t>
      </w:r>
      <w:r w:rsidRPr="007360E8">
        <w:rPr>
          <w:lang w:eastAsia="ko-KR"/>
        </w:rPr>
        <w:t xml:space="preserve">. Notwithstanding the insistence on unconditional surrender, America treated Japan and that part of Germany that it occupied with extraordinary generosity. In recent years </w:t>
      </w:r>
      <w:r w:rsidRPr="007360E8">
        <w:rPr>
          <w:rStyle w:val="DebateUnderline"/>
          <w:lang w:eastAsia="ko-KR"/>
        </w:rPr>
        <w:t>a burgeoning literature has discussed the peacefulness of democracies. Indeed the proposition that democracies do not go to war with one another has been described by one political scientist as being "as close as anything we have to an empirical law in international relations."</w:t>
      </w:r>
      <w:r w:rsidRPr="007360E8">
        <w:rPr>
          <w:lang w:eastAsia="ko-KR"/>
        </w:rPr>
        <w:t xml:space="preserve"> (3)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Continues…</w:t>
      </w:r>
      <w:r w:rsidRPr="007360E8">
        <w:rPr>
          <w:rStyle w:val="DebateUnderline"/>
          <w:lang w:eastAsia="ko-KR"/>
        </w:rPr>
        <w:t>This progress offers a source of hope for enduring nuclear peace. The danger of nuclear war was radically reduced almost overnight when Russia abandoned Communism and turned to democracy</w:t>
      </w:r>
      <w:r w:rsidRPr="007360E8">
        <w:rPr>
          <w:lang w:eastAsia="ko-KR"/>
        </w:rPr>
        <w:t xml:space="preserve">. For other ominous corners of the world, </w:t>
      </w:r>
      <w:r w:rsidRPr="007360E8">
        <w:rPr>
          <w:rStyle w:val="DebateUnderline"/>
          <w:lang w:eastAsia="ko-KR"/>
        </w:rPr>
        <w:t>we may be in a kind of race between the emergence or growth of nuclear arsenals and the advent of democratization</w:t>
      </w:r>
      <w:r w:rsidRPr="007360E8">
        <w:rPr>
          <w:lang w:eastAsia="ko-KR"/>
        </w:rPr>
        <w:t>. If this is so</w:t>
      </w:r>
      <w:r w:rsidRPr="007360E8">
        <w:rPr>
          <w:rStyle w:val="DebateUnderline"/>
          <w:lang w:eastAsia="ko-KR"/>
        </w:rPr>
        <w:t>, the greatest cause for worry may rest with the Moslem Middle East where nuclear arsenals do not yet exist but where the prospects for democracy may be still more remote.</w:t>
      </w:r>
    </w:p>
    <w:p w:rsidR="00A144BB" w:rsidRDefault="00A144BB" w:rsidP="00A144BB">
      <w:pPr>
        <w:pStyle w:val="BlockHeadings"/>
      </w:pPr>
      <w:r>
        <w:t>A2: Democracy</w:t>
      </w:r>
    </w:p>
    <w:p w:rsidR="006451CB" w:rsidRDefault="006451CB" w:rsidP="006451CB">
      <w:pPr>
        <w:pStyle w:val="Tags"/>
        <w:outlineLvl w:val="0"/>
      </w:pPr>
      <w:r>
        <w:t>Democracies aren’t peaceful.</w:t>
      </w:r>
    </w:p>
    <w:p w:rsidR="006451CB" w:rsidRDefault="006451CB" w:rsidP="006451CB">
      <w:pPr>
        <w:pStyle w:val="Cites"/>
      </w:pPr>
      <w:r w:rsidRPr="00EE6302">
        <w:rPr>
          <w:rStyle w:val="Author-Date"/>
        </w:rPr>
        <w:t>Tanne 2</w:t>
      </w:r>
      <w:r>
        <w:t xml:space="preserve"> [Binnur Ozkececi, Ph.D. in Political Science @ Syracuse, Alternatives: Turkish Journal of International Relations, Vol. 1, No. 3, http://www.alternativesjournal.com/binnur.pdf] </w:t>
      </w:r>
    </w:p>
    <w:p w:rsidR="006451CB" w:rsidRDefault="006451CB" w:rsidP="006451CB"/>
    <w:p w:rsidR="006451CB" w:rsidRDefault="006451CB" w:rsidP="006451CB">
      <w:pPr>
        <w:pStyle w:val="Cards"/>
        <w:rPr>
          <w:szCs w:val="14"/>
        </w:rPr>
      </w:pPr>
      <w:r>
        <w:rPr>
          <w:szCs w:val="14"/>
        </w:rPr>
        <w:t xml:space="preserve">Although “democratic peace” theory seems persuasive and relevant in the first place, </w:t>
      </w:r>
      <w:r w:rsidRPr="000D58B6">
        <w:rPr>
          <w:rStyle w:val="DebateUnderline"/>
        </w:rPr>
        <w:t>one can criticize the “democratic peace” theory and the findings of its proponents from different angles ranging from mere definitional issues</w:t>
      </w:r>
      <w:r>
        <w:t xml:space="preserve">19 </w:t>
      </w:r>
      <w:r w:rsidRPr="000D58B6">
        <w:rPr>
          <w:rStyle w:val="DebateUnderline"/>
        </w:rPr>
        <w:t>to the existence of “democratic peace” at all.</w:t>
      </w:r>
      <w:r>
        <w:rPr>
          <w:szCs w:val="14"/>
        </w:rPr>
        <w:t xml:space="preserve">20 One can argue in the first place that a clear definition of both democracy and war or the mere exemption of their definitions has allowed the “democratic peace” proponents to exclude numerous cases of democratic war.21 </w:t>
      </w:r>
      <w:r w:rsidRPr="000D58B6">
        <w:rPr>
          <w:rStyle w:val="DebateUnderline"/>
        </w:rPr>
        <w:t>Many “</w:t>
      </w:r>
      <w:r w:rsidRPr="000560F2">
        <w:rPr>
          <w:rStyle w:val="DebateUnderline"/>
          <w:shd w:val="clear" w:color="auto" w:fill="00FFFF"/>
        </w:rPr>
        <w:t>democratic peace” proponents use</w:t>
      </w:r>
      <w:r w:rsidRPr="000D58B6">
        <w:rPr>
          <w:rStyle w:val="DebateUnderline"/>
        </w:rPr>
        <w:t xml:space="preserve"> the concepts of </w:t>
      </w:r>
      <w:r w:rsidRPr="000560F2">
        <w:rPr>
          <w:rStyle w:val="DebateUnderline"/>
          <w:shd w:val="clear" w:color="auto" w:fill="00FFFF"/>
        </w:rPr>
        <w:t>democracy</w:t>
      </w:r>
      <w:r w:rsidRPr="00EE6302">
        <w:rPr>
          <w:rStyle w:val="DebateUnderline"/>
        </w:rPr>
        <w:t xml:space="preserve">22 </w:t>
      </w:r>
      <w:r w:rsidRPr="00506078">
        <w:rPr>
          <w:rStyle w:val="DebateUnderline"/>
          <w:shd w:val="clear" w:color="auto" w:fill="00FFFF"/>
        </w:rPr>
        <w:t>and war differently and the</w:t>
      </w:r>
      <w:r w:rsidRPr="000D58B6">
        <w:rPr>
          <w:rStyle w:val="DebateUnderline"/>
        </w:rPr>
        <w:t xml:space="preserve"> value-laden and usually </w:t>
      </w:r>
      <w:r w:rsidRPr="00506078">
        <w:rPr>
          <w:rStyle w:val="DebateUnderline"/>
          <w:shd w:val="clear" w:color="auto" w:fill="00FFFF"/>
        </w:rPr>
        <w:t xml:space="preserve">ambiguous character of these concepts makes it </w:t>
      </w:r>
      <w:r w:rsidRPr="004C5D02">
        <w:rPr>
          <w:rStyle w:val="DebateUnderline"/>
          <w:b/>
          <w:shd w:val="clear" w:color="auto" w:fill="00FFFF"/>
        </w:rPr>
        <w:t>impossible to measure</w:t>
      </w:r>
      <w:r w:rsidRPr="000D58B6">
        <w:rPr>
          <w:rStyle w:val="DebateUnderline"/>
        </w:rPr>
        <w:t xml:space="preserve"> the nature of “democratic </w:t>
      </w:r>
      <w:r w:rsidRPr="00506078">
        <w:rPr>
          <w:rStyle w:val="DebateUnderline"/>
          <w:shd w:val="clear" w:color="auto" w:fill="00FFFF"/>
        </w:rPr>
        <w:t>peace.”</w:t>
      </w:r>
      <w:r>
        <w:rPr>
          <w:szCs w:val="14"/>
        </w:rPr>
        <w:t>23 Spiro, for example, insists that</w:t>
      </w:r>
      <w:r>
        <w:t xml:space="preserve"> </w:t>
      </w:r>
      <w:r w:rsidRPr="000D58B6">
        <w:rPr>
          <w:rStyle w:val="DebateUnderline"/>
        </w:rPr>
        <w:t xml:space="preserve">the changing definition of democracy has made the </w:t>
      </w:r>
      <w:r w:rsidRPr="001E5111">
        <w:rPr>
          <w:rStyle w:val="DebateUnderline"/>
          <w:shd w:val="clear" w:color="auto" w:fill="00FFFF"/>
        </w:rPr>
        <w:t>proponents</w:t>
      </w:r>
      <w:r w:rsidRPr="002C465F">
        <w:rPr>
          <w:rStyle w:val="DebateUnderline"/>
        </w:rPr>
        <w:t xml:space="preserve"> </w:t>
      </w:r>
      <w:r w:rsidRPr="000D58B6">
        <w:rPr>
          <w:rStyle w:val="DebateUnderline"/>
        </w:rPr>
        <w:t xml:space="preserve">of the theory to </w:t>
      </w:r>
      <w:r w:rsidRPr="004C5D02">
        <w:rPr>
          <w:rStyle w:val="DebateUnderline"/>
          <w:b/>
          <w:shd w:val="clear" w:color="auto" w:fill="00FFFF"/>
        </w:rPr>
        <w:t>exclude important incidences</w:t>
      </w:r>
      <w:r w:rsidRPr="004C5D02">
        <w:rPr>
          <w:rStyle w:val="DebateUnderline"/>
          <w:shd w:val="clear" w:color="auto" w:fill="00FFFF"/>
        </w:rPr>
        <w:t xml:space="preserve"> of “dyadic</w:t>
      </w:r>
      <w:r w:rsidRPr="004C5D02">
        <w:rPr>
          <w:rStyle w:val="DebateUnderline"/>
        </w:rPr>
        <w:t xml:space="preserve"> </w:t>
      </w:r>
      <w:r w:rsidRPr="000D58B6">
        <w:rPr>
          <w:rStyle w:val="DebateUnderline"/>
        </w:rPr>
        <w:t xml:space="preserve">democratic </w:t>
      </w:r>
      <w:r w:rsidRPr="001E5111">
        <w:rPr>
          <w:rStyle w:val="DebateUnderline"/>
          <w:shd w:val="clear" w:color="auto" w:fill="00FFFF"/>
        </w:rPr>
        <w:t>war</w:t>
      </w:r>
      <w:r w:rsidRPr="00664139">
        <w:rPr>
          <w:rStyle w:val="DebateUnderline"/>
          <w:shd w:val="clear" w:color="auto" w:fill="00FFFF"/>
        </w:rPr>
        <w:t>” such as the</w:t>
      </w:r>
      <w:r w:rsidRPr="000D58B6">
        <w:rPr>
          <w:rStyle w:val="DebateUnderline"/>
        </w:rPr>
        <w:t xml:space="preserve"> US </w:t>
      </w:r>
      <w:r w:rsidRPr="00664139">
        <w:rPr>
          <w:rStyle w:val="DebateUnderline"/>
          <w:shd w:val="clear" w:color="auto" w:fill="00FFFF"/>
        </w:rPr>
        <w:t>Civil War, the</w:t>
      </w:r>
      <w:r w:rsidRPr="000D58B6">
        <w:rPr>
          <w:rStyle w:val="DebateUnderline"/>
        </w:rPr>
        <w:t xml:space="preserve"> 1982 </w:t>
      </w:r>
      <w:r w:rsidRPr="00664139">
        <w:rPr>
          <w:rStyle w:val="DebateUnderline"/>
          <w:shd w:val="clear" w:color="auto" w:fill="00FFFF"/>
        </w:rPr>
        <w:t>Israeli invasion of Lebanon</w:t>
      </w:r>
      <w:r w:rsidRPr="000D58B6">
        <w:rPr>
          <w:rStyle w:val="DebateUnderline"/>
        </w:rPr>
        <w:t>. This definitional obscurity seems to have made the “democratic peace” appear more significant than it really is.</w:t>
      </w:r>
      <w:r>
        <w:t xml:space="preserve"> </w:t>
      </w:r>
      <w:r>
        <w:rPr>
          <w:szCs w:val="14"/>
        </w:rPr>
        <w:t>Moreover</w:t>
      </w:r>
      <w:r>
        <w:t xml:space="preserve">, </w:t>
      </w:r>
      <w:r w:rsidRPr="000D58B6">
        <w:rPr>
          <w:rStyle w:val="DebateUnderline"/>
        </w:rPr>
        <w:t xml:space="preserve">the </w:t>
      </w:r>
      <w:r w:rsidRPr="00664139">
        <w:rPr>
          <w:rStyle w:val="DebateUnderline"/>
          <w:shd w:val="clear" w:color="auto" w:fill="00FFFF"/>
        </w:rPr>
        <w:t>aggregate data</w:t>
      </w:r>
      <w:r w:rsidRPr="000D58B6">
        <w:rPr>
          <w:rStyle w:val="DebateUnderline"/>
        </w:rPr>
        <w:t xml:space="preserve"> seems to </w:t>
      </w:r>
      <w:r w:rsidRPr="00664139">
        <w:rPr>
          <w:rStyle w:val="DebateUnderline"/>
          <w:shd w:val="clear" w:color="auto" w:fill="00FFFF"/>
        </w:rPr>
        <w:t xml:space="preserve">provide </w:t>
      </w:r>
      <w:r w:rsidRPr="004C5D02">
        <w:rPr>
          <w:rStyle w:val="DebateUnderline"/>
          <w:b/>
          <w:shd w:val="clear" w:color="auto" w:fill="00FFFF"/>
        </w:rPr>
        <w:t>insufficient support</w:t>
      </w:r>
      <w:r w:rsidRPr="00664139">
        <w:rPr>
          <w:rStyle w:val="DebateUnderline"/>
          <w:shd w:val="clear" w:color="auto" w:fill="00FFFF"/>
        </w:rPr>
        <w:t xml:space="preserve"> for the theory, since democracy is a</w:t>
      </w:r>
      <w:r w:rsidRPr="000D58B6">
        <w:rPr>
          <w:rStyle w:val="DebateUnderline"/>
        </w:rPr>
        <w:t xml:space="preserve"> relatively </w:t>
      </w:r>
      <w:r w:rsidRPr="00664139">
        <w:rPr>
          <w:rStyle w:val="DebateUnderline"/>
          <w:shd w:val="clear" w:color="auto" w:fill="00FFFF"/>
        </w:rPr>
        <w:t>new phenomenon</w:t>
      </w:r>
      <w:r w:rsidRPr="000D58B6">
        <w:rPr>
          <w:rStyle w:val="DebateUnderline"/>
        </w:rPr>
        <w:t xml:space="preserve"> and interstate wars are generally rare occurrences.</w:t>
      </w:r>
      <w:r>
        <w:t xml:space="preserve">24 </w:t>
      </w:r>
      <w:r w:rsidRPr="000D58B6">
        <w:rPr>
          <w:rStyle w:val="DebateUnderline"/>
        </w:rPr>
        <w:t>Farber &amp; Gowa have found no statistically significant correlation between democracy and war before 1914.</w:t>
      </w:r>
      <w:r>
        <w:rPr>
          <w:szCs w:val="14"/>
        </w:rPr>
        <w:t>25 Instead, they have rightly argued that</w:t>
      </w:r>
      <w:r>
        <w:t xml:space="preserve"> </w:t>
      </w:r>
      <w:r w:rsidRPr="000D58B6">
        <w:rPr>
          <w:rStyle w:val="DebateUnderline"/>
        </w:rPr>
        <w:t xml:space="preserve">it is only </w:t>
      </w:r>
      <w:r w:rsidRPr="00524F40">
        <w:rPr>
          <w:rStyle w:val="DebateUnderline"/>
          <w:shd w:val="clear" w:color="auto" w:fill="00FFFF"/>
        </w:rPr>
        <w:t>after</w:t>
      </w:r>
      <w:r w:rsidRPr="000D58B6">
        <w:rPr>
          <w:rStyle w:val="DebateUnderline"/>
        </w:rPr>
        <w:t xml:space="preserve"> 19</w:t>
      </w:r>
      <w:r w:rsidRPr="00524F40">
        <w:rPr>
          <w:rStyle w:val="DebateUnderline"/>
          <w:shd w:val="clear" w:color="auto" w:fill="00FFFF"/>
        </w:rPr>
        <w:t>45</w:t>
      </w:r>
      <w:r w:rsidRPr="000D58B6">
        <w:rPr>
          <w:rStyle w:val="DebateUnderline"/>
        </w:rPr>
        <w:t xml:space="preserve"> that the probability of war and serious disputes is significantly lower between democratic states, which</w:t>
      </w:r>
      <w:r>
        <w:rPr>
          <w:szCs w:val="14"/>
        </w:rPr>
        <w:t xml:space="preserve">, they have proposed, </w:t>
      </w:r>
      <w:r w:rsidRPr="00524F40">
        <w:rPr>
          <w:rStyle w:val="DebateUnderline"/>
          <w:shd w:val="clear" w:color="auto" w:fill="00FFFF"/>
        </w:rPr>
        <w:t>can be explained</w:t>
      </w:r>
      <w:r>
        <w:t xml:space="preserve"> </w:t>
      </w:r>
      <w:r>
        <w:rPr>
          <w:szCs w:val="14"/>
        </w:rPr>
        <w:t xml:space="preserve">by neither institutional nor cultural explanations but rather </w:t>
      </w:r>
      <w:r w:rsidRPr="00524F40">
        <w:rPr>
          <w:rStyle w:val="DebateUnderline"/>
          <w:shd w:val="clear" w:color="auto" w:fill="00FFFF"/>
        </w:rPr>
        <w:t>by the Cold War</w:t>
      </w:r>
      <w:r>
        <w:rPr>
          <w:szCs w:val="14"/>
        </w:rPr>
        <w:t>.26 One can, therefore, suggest that</w:t>
      </w:r>
      <w:r>
        <w:t xml:space="preserve"> </w:t>
      </w:r>
      <w:r w:rsidRPr="00524F40">
        <w:rPr>
          <w:rStyle w:val="DebateUnderline"/>
          <w:shd w:val="clear" w:color="auto" w:fill="00FFFF"/>
        </w:rPr>
        <w:t>peace could be the result of</w:t>
      </w:r>
      <w:r w:rsidRPr="000D58B6">
        <w:rPr>
          <w:rStyle w:val="DebateUnderline"/>
        </w:rPr>
        <w:t xml:space="preserve"> foreign hegemony, mutual </w:t>
      </w:r>
      <w:r w:rsidRPr="00524F40">
        <w:rPr>
          <w:rStyle w:val="DebateUnderline"/>
          <w:shd w:val="clear" w:color="auto" w:fill="00FFFF"/>
        </w:rPr>
        <w:t>deterrence, or acquiescence to status quo</w:t>
      </w:r>
      <w:r w:rsidRPr="000D58B6">
        <w:rPr>
          <w:rStyle w:val="DebateUnderline"/>
        </w:rPr>
        <w:t xml:space="preserve"> and </w:t>
      </w:r>
      <w:r w:rsidRPr="00524F40">
        <w:rPr>
          <w:rStyle w:val="DebateUnderline"/>
          <w:shd w:val="clear" w:color="auto" w:fill="00FFFF"/>
        </w:rPr>
        <w:t>not</w:t>
      </w:r>
      <w:r w:rsidRPr="000D58B6">
        <w:rPr>
          <w:rStyle w:val="DebateUnderline"/>
        </w:rPr>
        <w:t xml:space="preserve"> necessarily the result of </w:t>
      </w:r>
      <w:r w:rsidRPr="00524F40">
        <w:rPr>
          <w:rStyle w:val="DebateUnderline"/>
          <w:shd w:val="clear" w:color="auto" w:fill="00FFFF"/>
        </w:rPr>
        <w:t>democracy</w:t>
      </w:r>
      <w:r w:rsidRPr="000D58B6">
        <w:rPr>
          <w:rStyle w:val="DebateUnderline"/>
        </w:rPr>
        <w:t>.</w:t>
      </w:r>
      <w:r>
        <w:t xml:space="preserve"> </w:t>
      </w:r>
      <w:r>
        <w:rPr>
          <w:szCs w:val="14"/>
        </w:rPr>
        <w:t>27 This point has also been elaborated by</w:t>
      </w:r>
      <w:r>
        <w:t xml:space="preserve"> </w:t>
      </w:r>
      <w:r w:rsidRPr="000D58B6">
        <w:rPr>
          <w:rStyle w:val="DebateUnderline"/>
        </w:rPr>
        <w:t>Layne</w:t>
      </w:r>
      <w:r>
        <w:t>,</w:t>
      </w:r>
      <w:r>
        <w:rPr>
          <w:szCs w:val="14"/>
        </w:rPr>
        <w:t xml:space="preserve"> a major opponent of the “democratic peace” theory, who </w:t>
      </w:r>
      <w:r w:rsidRPr="000D58B6">
        <w:rPr>
          <w:rStyle w:val="DebateUnderline"/>
        </w:rPr>
        <w:t>criticized the “democratic peace” theory by incorporating in his study what he calls the “near misses,” such as the 1861 Trent Affair the US and Great Britain, 1898 Fashoda crisis between France and Great Britain among others.</w:t>
      </w:r>
      <w:r>
        <w:t xml:space="preserve">28 Layne claimed that </w:t>
      </w:r>
      <w:r w:rsidRPr="000D58B6">
        <w:rPr>
          <w:rStyle w:val="DebateUnderline"/>
        </w:rPr>
        <w:t xml:space="preserve">the </w:t>
      </w:r>
      <w:r w:rsidRPr="00D10FEB">
        <w:rPr>
          <w:rStyle w:val="DebateUnderline"/>
          <w:shd w:val="clear" w:color="auto" w:fill="00FFFF"/>
        </w:rPr>
        <w:t>countries</w:t>
      </w:r>
      <w:r w:rsidRPr="000D58B6">
        <w:rPr>
          <w:rStyle w:val="DebateUnderline"/>
        </w:rPr>
        <w:t xml:space="preserve"> involved in these disputes </w:t>
      </w:r>
      <w:r w:rsidRPr="00D10FEB">
        <w:rPr>
          <w:rStyle w:val="DebateUnderline"/>
          <w:shd w:val="clear" w:color="auto" w:fill="00FFFF"/>
        </w:rPr>
        <w:t>act</w:t>
      </w:r>
      <w:r w:rsidRPr="000D58B6">
        <w:rPr>
          <w:rStyle w:val="DebateUnderline"/>
        </w:rPr>
        <w:t xml:space="preserve">ed </w:t>
      </w:r>
      <w:r w:rsidRPr="00D10FEB">
        <w:rPr>
          <w:rStyle w:val="DebateUnderline"/>
          <w:shd w:val="clear" w:color="auto" w:fill="00FFFF"/>
        </w:rPr>
        <w:t>in ways</w:t>
      </w:r>
      <w:r w:rsidRPr="000D58B6">
        <w:rPr>
          <w:rStyle w:val="DebateUnderline"/>
        </w:rPr>
        <w:t xml:space="preserve"> much </w:t>
      </w:r>
      <w:r w:rsidRPr="00D10FEB">
        <w:rPr>
          <w:rStyle w:val="DebateUnderline"/>
          <w:shd w:val="clear" w:color="auto" w:fill="00FFFF"/>
        </w:rPr>
        <w:t>closer to the realist view</w:t>
      </w:r>
      <w:r w:rsidRPr="000D58B6">
        <w:rPr>
          <w:rStyle w:val="DebateUnderline"/>
        </w:rPr>
        <w:t xml:space="preserve"> rather than behaving in accordance with the norms and structures that the “democratic peace” theory predicts</w:t>
      </w:r>
      <w:r>
        <w:t>.</w:t>
      </w:r>
      <w:r>
        <w:rPr>
          <w:szCs w:val="14"/>
        </w:rPr>
        <w:t xml:space="preserve"> One can also dispute the fact that democracy produces peace by claiming that it is the peace that produces democracy. 29 This argument presents a new problem to the “democratic peace” theory, suggesting an unclear causal link. Furthermore, as Hermann and Kegley suggested,</w:t>
      </w:r>
      <w:r w:rsidRPr="000D58B6">
        <w:rPr>
          <w:rStyle w:val="DebateUnderline"/>
        </w:rPr>
        <w:t xml:space="preserve">“democratic peace” </w:t>
      </w:r>
      <w:r w:rsidRPr="00D10FEB">
        <w:rPr>
          <w:rStyle w:val="DebateUnderline"/>
          <w:shd w:val="clear" w:color="auto" w:fill="00FFFF"/>
        </w:rPr>
        <w:t>theorists</w:t>
      </w:r>
      <w:r w:rsidRPr="000D58B6">
        <w:rPr>
          <w:rStyle w:val="DebateUnderline"/>
        </w:rPr>
        <w:t xml:space="preserve"> have </w:t>
      </w:r>
      <w:r w:rsidRPr="00D10FEB">
        <w:rPr>
          <w:rStyle w:val="DebateUnderline"/>
          <w:shd w:val="clear" w:color="auto" w:fill="00FFFF"/>
        </w:rPr>
        <w:t>overlooked instances of coercive actions short of formal war</w:t>
      </w:r>
      <w:r w:rsidRPr="000D58B6">
        <w:rPr>
          <w:rStyle w:val="DebateUnderline"/>
        </w:rPr>
        <w:t xml:space="preserve"> by suggesting that there were at least fifteen incidents of unequivocally democratic states intervening with military force against other democracies</w:t>
      </w:r>
      <w:r>
        <w:rPr>
          <w:szCs w:val="14"/>
        </w:rPr>
        <w:t>.30 This is a result of “democratic peace” theorists not making any explicit claims about the sources of non-democratic war or peace, land their total negligence, if not ignorance, of constraints on the authoritarian leaders.31</w:t>
      </w:r>
    </w:p>
    <w:p w:rsidR="006451CB" w:rsidRDefault="006451CB" w:rsidP="006451CB">
      <w:pPr>
        <w:pStyle w:val="Nothing"/>
      </w:pPr>
    </w:p>
    <w:p w:rsidR="006451CB" w:rsidRDefault="006451CB" w:rsidP="006451CB">
      <w:pPr>
        <w:pStyle w:val="Tags"/>
        <w:outlineLvl w:val="0"/>
      </w:pPr>
      <w:r>
        <w:t>Not better for the environment.</w:t>
      </w:r>
    </w:p>
    <w:p w:rsidR="006451CB" w:rsidRDefault="006451CB" w:rsidP="006451CB">
      <w:pPr>
        <w:pStyle w:val="Cites"/>
      </w:pPr>
      <w:r w:rsidRPr="00E54763">
        <w:rPr>
          <w:rStyle w:val="Author-Date"/>
        </w:rPr>
        <w:t>Humphrey 2</w:t>
      </w:r>
      <w:r>
        <w:t xml:space="preserve"> [Mathew, School of Politics @ University of Nottingham,  “Ecology, Democracy, and Autonomy: a Problem of Wishful Thinking,” </w:t>
      </w:r>
      <w:r w:rsidRPr="008666B5">
        <w:t>http://www.essex.ac.uk/ECPR/events/jointsessions/paperarchive/turin/ws10/Humphrey.pdf</w:t>
      </w:r>
      <w:r>
        <w:t>]</w:t>
      </w:r>
    </w:p>
    <w:p w:rsidR="006451CB" w:rsidRDefault="006451CB" w:rsidP="006451CB">
      <w:pPr>
        <w:pStyle w:val="Nothing"/>
      </w:pPr>
    </w:p>
    <w:p w:rsidR="00685EE5" w:rsidRPr="00685EE5" w:rsidRDefault="006451CB" w:rsidP="006451CB">
      <w:pPr>
        <w:pStyle w:val="Cards"/>
      </w:pPr>
      <w:r>
        <w:t xml:space="preserve">I will argue in this paper that </w:t>
      </w:r>
      <w:r w:rsidRPr="000D58B6">
        <w:rPr>
          <w:rStyle w:val="DebateUnderline"/>
          <w:rFonts w:eastAsia="Calibri"/>
        </w:rPr>
        <w:t xml:space="preserve">the positing of a necessary </w:t>
      </w:r>
      <w:r w:rsidRPr="00E54763">
        <w:rPr>
          <w:rStyle w:val="DebateUnderline"/>
          <w:rFonts w:eastAsia="Calibri"/>
          <w:shd w:val="clear" w:color="auto" w:fill="00FFFF"/>
        </w:rPr>
        <w:t xml:space="preserve">relationship between green politics and democracy is </w:t>
      </w:r>
      <w:r w:rsidRPr="00C5699D">
        <w:rPr>
          <w:rStyle w:val="DebateUnderline"/>
          <w:rFonts w:eastAsia="Calibri"/>
          <w:shd w:val="clear" w:color="auto" w:fill="00FFFF"/>
        </w:rPr>
        <w:t>mistaken</w:t>
      </w:r>
      <w:r w:rsidRPr="00885D7E">
        <w:rPr>
          <w:rStyle w:val="DebateUnderline"/>
          <w:rFonts w:eastAsia="Calibri"/>
        </w:rPr>
        <w:t>, and constitutes</w:t>
      </w:r>
      <w:r>
        <w:t xml:space="preserve"> an example of </w:t>
      </w:r>
      <w:r w:rsidRPr="00885D7E">
        <w:rPr>
          <w:rStyle w:val="DebateUnderline"/>
        </w:rPr>
        <w:t xml:space="preserve">wishful thinking </w:t>
      </w:r>
      <w:r w:rsidRPr="00885D7E">
        <w:rPr>
          <w:rStyle w:val="DebateUnderline"/>
          <w:rFonts w:eastAsia="Calibri"/>
        </w:rPr>
        <w:t>on the</w:t>
      </w:r>
      <w:r w:rsidRPr="000D58B6">
        <w:rPr>
          <w:rStyle w:val="DebateUnderline"/>
          <w:rFonts w:eastAsia="Calibri"/>
        </w:rPr>
        <w:t xml:space="preserve"> part of ecological</w:t>
      </w:r>
      <w:r>
        <w:t xml:space="preserve"> political </w:t>
      </w:r>
      <w:r w:rsidRPr="000D58B6">
        <w:rPr>
          <w:rStyle w:val="DebateUnderline"/>
          <w:rFonts w:eastAsia="Calibri"/>
        </w:rPr>
        <w:t>theorists.</w:t>
      </w:r>
      <w:r>
        <w:t xml:space="preserve"> By his I mean that an understandable desire to pursue two political goods simultaneously has resulted in an attempt to forge a noncontingent link between these two goods when </w:t>
      </w:r>
      <w:r w:rsidRPr="000D58B6">
        <w:rPr>
          <w:rStyle w:val="DebateUnderline"/>
          <w:rFonts w:eastAsia="Calibri"/>
        </w:rPr>
        <w:t xml:space="preserve">such a link is neither necessary nor plausible. The </w:t>
      </w:r>
      <w:r w:rsidRPr="00C5699D">
        <w:rPr>
          <w:rStyle w:val="DebateUnderline"/>
          <w:rFonts w:eastAsia="Calibri"/>
          <w:shd w:val="clear" w:color="auto" w:fill="00FFFF"/>
        </w:rPr>
        <w:t>research</w:t>
      </w:r>
      <w:r w:rsidRPr="000D58B6">
        <w:rPr>
          <w:rStyle w:val="DebateUnderline"/>
          <w:rFonts w:eastAsia="Calibri"/>
        </w:rPr>
        <w:t xml:space="preserve"> question</w:t>
      </w:r>
      <w:r>
        <w:t xml:space="preserve"> is ‘how can I forge a non-contingent link between ecology and democracy’ rather than ‘how is the relationship between ecology and democracy best understood’ and in that sense </w:t>
      </w:r>
      <w:r w:rsidRPr="00885D7E">
        <w:rPr>
          <w:rStyle w:val="DebateUnderline"/>
          <w:rFonts w:eastAsia="Calibri"/>
          <w:shd w:val="clear" w:color="auto" w:fill="00FFFF"/>
        </w:rPr>
        <w:t>constitutes</w:t>
      </w:r>
      <w:r w:rsidRPr="000D58B6">
        <w:rPr>
          <w:rStyle w:val="DebateUnderline"/>
          <w:rFonts w:eastAsia="Calibri"/>
        </w:rPr>
        <w:t xml:space="preserve"> an example of</w:t>
      </w:r>
      <w:r>
        <w:t xml:space="preserve"> (attempted) </w:t>
      </w:r>
      <w:r w:rsidRPr="00885D7E">
        <w:rPr>
          <w:rStyle w:val="DebateUnderline"/>
          <w:rFonts w:eastAsia="Calibri"/>
          <w:shd w:val="clear" w:color="auto" w:fill="00FFFF"/>
        </w:rPr>
        <w:t>wish fulfillment, placing the cart</w:t>
      </w:r>
      <w:r w:rsidRPr="000D58B6">
        <w:rPr>
          <w:rStyle w:val="DebateUnderline"/>
          <w:rFonts w:eastAsia="Calibri"/>
        </w:rPr>
        <w:t xml:space="preserve"> of substantive outcome </w:t>
      </w:r>
      <w:r w:rsidRPr="00885D7E">
        <w:rPr>
          <w:rStyle w:val="DebateUnderline"/>
          <w:rFonts w:eastAsia="Calibri"/>
          <w:shd w:val="clear" w:color="auto" w:fill="00FFFF"/>
        </w:rPr>
        <w:t>before the horse of analytical enquiry</w:t>
      </w:r>
      <w:r w:rsidRPr="000D58B6">
        <w:rPr>
          <w:rStyle w:val="DebateUnderline"/>
          <w:rFonts w:eastAsia="Calibri"/>
        </w:rPr>
        <w:t>.</w:t>
      </w:r>
      <w:r>
        <w:t xml:space="preserve"> In the process certain political concepts are made to lie on a procrustean bed where they are stretched or truncated in order that they will support an ‘appropriate’ answer. In relation to eco-democracy, </w:t>
      </w:r>
      <w:r w:rsidRPr="000D58B6">
        <w:rPr>
          <w:rStyle w:val="DebateUnderline"/>
          <w:rFonts w:eastAsia="Calibri"/>
        </w:rPr>
        <w:t xml:space="preserve">this fate has particularly befallen the concepts of autonomy, communication, and rights. </w:t>
      </w:r>
      <w:r w:rsidRPr="00885D7E">
        <w:rPr>
          <w:rStyle w:val="DebateUnderline"/>
          <w:rFonts w:eastAsia="Calibri"/>
          <w:shd w:val="clear" w:color="auto" w:fill="00FFFF"/>
        </w:rPr>
        <w:t>In order</w:t>
      </w:r>
      <w:r w:rsidRPr="000D58B6">
        <w:rPr>
          <w:rStyle w:val="DebateUnderline"/>
          <w:rFonts w:eastAsia="Calibri"/>
        </w:rPr>
        <w:t xml:space="preserve"> that they can be used </w:t>
      </w:r>
      <w:r w:rsidRPr="00885D7E">
        <w:rPr>
          <w:rStyle w:val="DebateUnderline"/>
          <w:rFonts w:eastAsia="Calibri"/>
          <w:shd w:val="clear" w:color="auto" w:fill="00FFFF"/>
        </w:rPr>
        <w:t>to bolster an argument for</w:t>
      </w:r>
      <w:r>
        <w:t xml:space="preserve"> anon-contingent relationship </w:t>
      </w:r>
      <w:r w:rsidRPr="00885D7E">
        <w:t xml:space="preserve">between </w:t>
      </w:r>
      <w:r w:rsidRPr="00885D7E">
        <w:rPr>
          <w:rStyle w:val="DebateUnderline"/>
          <w:rFonts w:eastAsia="Calibri"/>
          <w:shd w:val="clear" w:color="auto" w:fill="00FFFF"/>
        </w:rPr>
        <w:t>ecology and democracy</w:t>
      </w:r>
      <w:r w:rsidRPr="000D58B6">
        <w:rPr>
          <w:rStyle w:val="DebateUnderline"/>
          <w:rFonts w:eastAsia="Calibri"/>
        </w:rPr>
        <w:t xml:space="preserve">, these </w:t>
      </w:r>
      <w:r w:rsidRPr="00885D7E">
        <w:rPr>
          <w:rStyle w:val="DebateUnderline"/>
          <w:rFonts w:eastAsia="Calibri"/>
          <w:shd w:val="clear" w:color="auto" w:fill="00FFFF"/>
        </w:rPr>
        <w:t>concepts have to be stretched and decontested in new ways</w:t>
      </w:r>
      <w:r w:rsidRPr="000D58B6">
        <w:rPr>
          <w:rStyle w:val="DebateUnderline"/>
          <w:rFonts w:eastAsia="Calibri"/>
        </w:rPr>
        <w:t>.</w:t>
      </w:r>
      <w:r>
        <w:t xml:space="preserve"> This is not in itself necessarily problematic, but it can be when, as a result, concepts are denuded of the very elements that make them morally interesting. The problem  then is that </w:t>
      </w:r>
      <w:r w:rsidRPr="000D58B6">
        <w:rPr>
          <w:rStyle w:val="DebateUnderline"/>
          <w:rFonts w:eastAsia="Calibri"/>
        </w:rPr>
        <w:t>the resulting argument stands as enervated as the nature of the concepts used to support it</w:t>
      </w:r>
      <w:r>
        <w:t xml:space="preserve"> – i.e. the resulting argument lacks moral force. This paper will focus on the concept of autonomy, with later work looking at communication and rights to basic liberties.</w:t>
      </w:r>
    </w:p>
    <w:p w:rsidR="002531F0" w:rsidRDefault="002531F0" w:rsidP="002531F0">
      <w:pPr>
        <w:pStyle w:val="BlockHeadings"/>
      </w:pPr>
      <w:r>
        <w:t>Disease</w:t>
      </w:r>
    </w:p>
    <w:p w:rsidR="006451CB" w:rsidRDefault="006451CB" w:rsidP="006451CB">
      <w:pPr>
        <w:pStyle w:val="Tags"/>
        <w:outlineLvl w:val="0"/>
      </w:pPr>
      <w:r>
        <w:t>Pandemics outweigh – probability and loss of life.</w:t>
      </w:r>
    </w:p>
    <w:p w:rsidR="006451CB" w:rsidRDefault="006451CB" w:rsidP="006451CB">
      <w:pPr>
        <w:pStyle w:val="Cites"/>
      </w:pPr>
      <w:r w:rsidRPr="008044C5">
        <w:rPr>
          <w:rStyle w:val="Author-Date"/>
        </w:rPr>
        <w:t>Zakaria 5</w:t>
      </w:r>
      <w:r>
        <w:t xml:space="preserve"> [Fareed, </w:t>
      </w:r>
      <w:r w:rsidRPr="008044C5">
        <w:t>Editor of Newsweek International whose column appears in Newsweek, Newsweek Intern</w:t>
      </w:r>
      <w:r>
        <w:t xml:space="preserve">ational and The Washington Post, </w:t>
      </w:r>
      <w:r w:rsidRPr="008044C5">
        <w:t>“A Threat Worse than Terror,” 10-31, Newsweek, http://www.fareedzakaria.com/ARTICLES/newsweek/103105.html</w:t>
      </w:r>
      <w:r>
        <w:t>]</w:t>
      </w:r>
    </w:p>
    <w:p w:rsidR="006451CB" w:rsidRDefault="006451CB" w:rsidP="006451CB">
      <w:pPr>
        <w:pStyle w:val="Nothing"/>
      </w:pPr>
    </w:p>
    <w:p w:rsidR="006451CB" w:rsidRDefault="006451CB" w:rsidP="006451CB">
      <w:pPr>
        <w:pStyle w:val="Cards"/>
        <w:rPr>
          <w:rStyle w:val="DebateUnderline"/>
          <w:b/>
          <w:shd w:val="clear" w:color="auto" w:fill="00FFFF"/>
          <w:lang w:eastAsia="ko-KR"/>
        </w:rPr>
      </w:pPr>
      <w:r w:rsidRPr="00565854">
        <w:rPr>
          <w:rStyle w:val="DebateUnderline"/>
        </w:rPr>
        <w:t xml:space="preserve">A </w:t>
      </w:r>
      <w:r w:rsidRPr="00D5217D">
        <w:rPr>
          <w:rStyle w:val="DebateUnderline"/>
          <w:shd w:val="clear" w:color="auto" w:fill="00FFFF"/>
        </w:rPr>
        <w:t>flu pandemic is the most dangerous threat the U</w:t>
      </w:r>
      <w:r w:rsidRPr="00A93CA7">
        <w:t xml:space="preserve">nited </w:t>
      </w:r>
      <w:r w:rsidRPr="00D5217D">
        <w:rPr>
          <w:rStyle w:val="DebateUnderline"/>
          <w:shd w:val="clear" w:color="auto" w:fill="00FFFF"/>
        </w:rPr>
        <w:t>S</w:t>
      </w:r>
      <w:r w:rsidRPr="00A93CA7">
        <w:t xml:space="preserve">tates </w:t>
      </w:r>
      <w:r w:rsidRPr="00D5217D">
        <w:rPr>
          <w:rStyle w:val="DebateUnderline"/>
          <w:shd w:val="clear" w:color="auto" w:fill="00FFFF"/>
        </w:rPr>
        <w:t>faces today</w:t>
      </w:r>
      <w:r w:rsidRPr="00565854">
        <w:rPr>
          <w:rStyle w:val="DebateUnderline"/>
        </w:rPr>
        <w:t>," says</w:t>
      </w:r>
      <w:r w:rsidRPr="00A93CA7">
        <w:t xml:space="preserve"> Richard </w:t>
      </w:r>
      <w:r w:rsidRPr="00565854">
        <w:rPr>
          <w:rStyle w:val="DebateUnderline"/>
        </w:rPr>
        <w:t xml:space="preserve">Falkenrath, who until recently served in the Bush administration as deputy Homeland Security adviser. "It's a bigger threat than terrorism. In fact it's bigger than anything I dealt with when I was in </w:t>
      </w:r>
      <w:r w:rsidRPr="00547D10">
        <w:rPr>
          <w:rStyle w:val="DebateUnderline"/>
        </w:rPr>
        <w:t xml:space="preserve">government." </w:t>
      </w:r>
      <w:r w:rsidRPr="00D5217D">
        <w:rPr>
          <w:rStyle w:val="DebateUnderline"/>
          <w:shd w:val="clear" w:color="auto" w:fill="00FFFF"/>
        </w:rPr>
        <w:t>One makes a threat assessment on the basis of</w:t>
      </w:r>
      <w:r w:rsidRPr="00547D10">
        <w:rPr>
          <w:rStyle w:val="DebateUnderline"/>
        </w:rPr>
        <w:t xml:space="preserve"> two factors: the </w:t>
      </w:r>
      <w:r w:rsidRPr="00D5217D">
        <w:rPr>
          <w:rStyle w:val="DebateUnderline"/>
          <w:shd w:val="clear" w:color="auto" w:fill="00FFFF"/>
        </w:rPr>
        <w:t xml:space="preserve">probability </w:t>
      </w:r>
      <w:r w:rsidRPr="00547D10">
        <w:rPr>
          <w:rStyle w:val="DebateUnderline"/>
        </w:rPr>
        <w:t xml:space="preserve">of the event, </w:t>
      </w:r>
      <w:r w:rsidRPr="00D5217D">
        <w:rPr>
          <w:rStyle w:val="DebateUnderline"/>
          <w:shd w:val="clear" w:color="auto" w:fill="00FFFF"/>
        </w:rPr>
        <w:t>and</w:t>
      </w:r>
      <w:r w:rsidRPr="00547D10">
        <w:rPr>
          <w:rStyle w:val="DebateUnderline"/>
        </w:rPr>
        <w:t xml:space="preserve"> the </w:t>
      </w:r>
      <w:r w:rsidRPr="00D5217D">
        <w:rPr>
          <w:rStyle w:val="DebateUnderline"/>
          <w:shd w:val="clear" w:color="auto" w:fill="00FFFF"/>
        </w:rPr>
        <w:t>loss of life</w:t>
      </w:r>
      <w:r w:rsidRPr="00547D10">
        <w:rPr>
          <w:rStyle w:val="DebateUnderline"/>
        </w:rPr>
        <w:t xml:space="preserve"> if it happened. </w:t>
      </w:r>
      <w:r w:rsidRPr="00D5217D">
        <w:rPr>
          <w:rStyle w:val="DebateUnderline"/>
          <w:shd w:val="clear" w:color="auto" w:fill="00FFFF"/>
        </w:rPr>
        <w:t>On both counts, a pandemic ranks higher than</w:t>
      </w:r>
      <w:r w:rsidRPr="00A93CA7">
        <w:t xml:space="preserve"> a major terror </w:t>
      </w:r>
      <w:r w:rsidRPr="00D5217D">
        <w:rPr>
          <w:rStyle w:val="DebateUnderline"/>
          <w:shd w:val="clear" w:color="auto" w:fill="00FFFF"/>
        </w:rPr>
        <w:t>attack</w:t>
      </w:r>
      <w:r w:rsidRPr="00A93CA7">
        <w:t xml:space="preserve">, even one </w:t>
      </w:r>
      <w:r w:rsidRPr="00D5217D">
        <w:rPr>
          <w:rStyle w:val="DebateUnderline"/>
          <w:shd w:val="clear" w:color="auto" w:fill="00FFFF"/>
        </w:rPr>
        <w:t>involving w</w:t>
      </w:r>
      <w:r w:rsidRPr="00A93CA7">
        <w:t xml:space="preserve">eapons of </w:t>
      </w:r>
      <w:r w:rsidRPr="00D5217D">
        <w:rPr>
          <w:rStyle w:val="DebateUnderline"/>
          <w:shd w:val="clear" w:color="auto" w:fill="00FFFF"/>
        </w:rPr>
        <w:t>m</w:t>
      </w:r>
      <w:r w:rsidRPr="00A93CA7">
        <w:t xml:space="preserve">ass </w:t>
      </w:r>
      <w:r w:rsidRPr="00D5217D">
        <w:rPr>
          <w:rStyle w:val="DebateUnderline"/>
          <w:shd w:val="clear" w:color="auto" w:fill="00FFFF"/>
        </w:rPr>
        <w:t>d</w:t>
      </w:r>
      <w:r w:rsidRPr="00A93CA7">
        <w:t xml:space="preserve">estruction. </w:t>
      </w:r>
      <w:r w:rsidRPr="00547D10">
        <w:rPr>
          <w:rStyle w:val="DebateUnderline"/>
        </w:rPr>
        <w:t xml:space="preserve">A crude nuclear device would probably kill hundreds of thousands. A flu </w:t>
      </w:r>
      <w:r w:rsidRPr="00F627D4">
        <w:rPr>
          <w:rStyle w:val="DebateUnderline"/>
        </w:rPr>
        <w:t>pandemic could easily kill millions.  Whether this</w:t>
      </w:r>
      <w:r w:rsidRPr="00547D10">
        <w:rPr>
          <w:rStyle w:val="DebateUnderline"/>
        </w:rPr>
        <w:t xml:space="preserve"> particular virus makes the final, </w:t>
      </w:r>
      <w:r w:rsidRPr="00F627D4">
        <w:rPr>
          <w:rStyle w:val="DebateUnderline"/>
        </w:rPr>
        <w:t xml:space="preserve">fatal </w:t>
      </w:r>
      <w:r w:rsidRPr="00F627D4">
        <w:rPr>
          <w:rStyle w:val="DebateUnderline"/>
          <w:shd w:val="clear" w:color="auto" w:fill="00FFFF"/>
        </w:rPr>
        <w:t>mutation</w:t>
      </w:r>
      <w:r w:rsidRPr="00547D10">
        <w:rPr>
          <w:rStyle w:val="DebateUnderline"/>
        </w:rPr>
        <w:t xml:space="preserve"> that </w:t>
      </w:r>
      <w:r w:rsidRPr="00F627D4">
        <w:rPr>
          <w:rStyle w:val="DebateUnderline"/>
          <w:shd w:val="clear" w:color="auto" w:fill="00FFFF"/>
        </w:rPr>
        <w:t>allows it to move from human to human</w:t>
      </w:r>
      <w:r w:rsidRPr="00521617">
        <w:rPr>
          <w:rStyle w:val="DebateUnderline"/>
        </w:rPr>
        <w:t>, one day some virus will.</w:t>
      </w:r>
      <w:r w:rsidRPr="00A93CA7">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547D10">
        <w:rPr>
          <w:rStyle w:val="DebateUnderline"/>
        </w:rPr>
        <w:t xml:space="preserve">During the cold war, hundreds of people in government participated in dozens of </w:t>
      </w:r>
      <w:r w:rsidRPr="00547D10">
        <w:rPr>
          <w:rStyle w:val="DebateUnderline"/>
          <w:shd w:val="clear" w:color="auto" w:fill="00FFFF"/>
        </w:rPr>
        <w:t>crisis simulations of nuclear wars</w:t>
      </w:r>
      <w:r w:rsidRPr="00547D10">
        <w:rPr>
          <w:rStyle w:val="DebateUnderline"/>
        </w:rPr>
        <w:t>,</w:t>
      </w:r>
      <w:r w:rsidRPr="00A93CA7">
        <w:t xml:space="preserve"> accidents and incidents. </w:t>
      </w:r>
      <w:r w:rsidRPr="00547D10">
        <w:rPr>
          <w:rStyle w:val="DebateUnderline"/>
        </w:rPr>
        <w:t xml:space="preserve">These "tabletop exercises" </w:t>
      </w:r>
      <w:r w:rsidRPr="00547D10">
        <w:rPr>
          <w:rStyle w:val="DebateUnderline"/>
          <w:shd w:val="clear" w:color="auto" w:fill="00FFFF"/>
        </w:rPr>
        <w:t>were conducted so that if</w:t>
      </w:r>
      <w:r w:rsidRPr="00547D10">
        <w:rPr>
          <w:rStyle w:val="DebateUnderline"/>
        </w:rPr>
        <w:t xml:space="preserve"> and when </w:t>
      </w:r>
      <w:r w:rsidRPr="000C3565">
        <w:rPr>
          <w:rStyle w:val="DebateUnderline"/>
          <w:shd w:val="clear" w:color="auto" w:fill="00FFFF"/>
        </w:rPr>
        <w:t xml:space="preserve">a real crisis hit, policymakers would not be confronting critical decisions for the first time. </w:t>
      </w:r>
      <w:r w:rsidRPr="000C3565">
        <w:rPr>
          <w:rStyle w:val="DebateUnderline"/>
          <w:b/>
          <w:shd w:val="clear" w:color="auto" w:fill="00FFFF"/>
        </w:rPr>
        <w:t>No such expertise exists for today's deadliest threat.</w:t>
      </w:r>
    </w:p>
    <w:p w:rsidR="006451CB" w:rsidRDefault="006451CB" w:rsidP="006451CB">
      <w:pPr>
        <w:pStyle w:val="Nothing"/>
      </w:pPr>
    </w:p>
    <w:p w:rsidR="006451CB" w:rsidRPr="00F577F7" w:rsidRDefault="006451CB" w:rsidP="006451CB">
      <w:pPr>
        <w:pStyle w:val="Tags"/>
        <w:outlineLvl w:val="0"/>
        <w:rPr>
          <w:lang w:eastAsia="ko-KR"/>
        </w:rPr>
      </w:pPr>
      <w:r w:rsidRPr="00F577F7">
        <w:rPr>
          <w:lang w:eastAsia="ko-KR"/>
        </w:rPr>
        <w:t>Disease spread will cause extinction</w:t>
      </w:r>
      <w:r w:rsidRPr="00F577F7">
        <w:rPr>
          <w:rFonts w:hint="eastAsia"/>
          <w:lang w:eastAsia="ko-KR"/>
        </w:rPr>
        <w:t>.</w:t>
      </w:r>
    </w:p>
    <w:p w:rsidR="006451CB" w:rsidRPr="00F577F7" w:rsidRDefault="006451CB" w:rsidP="006451CB">
      <w:pPr>
        <w:pStyle w:val="Cites"/>
        <w:rPr>
          <w:lang w:eastAsia="ko-KR"/>
        </w:rPr>
      </w:pPr>
      <w:r w:rsidRPr="007C468A">
        <w:rPr>
          <w:rStyle w:val="Author-Date"/>
        </w:rPr>
        <w:t>Steinbruner 98</w:t>
      </w:r>
      <w:r w:rsidRPr="00F577F7">
        <w:rPr>
          <w:lang w:eastAsia="ko-KR"/>
        </w:rPr>
        <w:t xml:space="preserve"> Senior Fellow at Brookings Institution [John D., “Biological weapons: A plague upon all houses,” Foreign Policy, Dec 22</w:t>
      </w:r>
    </w:p>
    <w:p w:rsidR="006451CB" w:rsidRPr="00F577F7" w:rsidRDefault="006451CB" w:rsidP="006451CB">
      <w:pPr>
        <w:pStyle w:val="Nothing"/>
        <w:rPr>
          <w:bCs/>
          <w:lang w:eastAsia="ko-KR"/>
        </w:rPr>
      </w:pPr>
    </w:p>
    <w:p w:rsidR="006451CB" w:rsidRPr="006451CB" w:rsidRDefault="006451CB" w:rsidP="006451CB">
      <w:pPr>
        <w:pStyle w:val="Cards"/>
        <w:rPr>
          <w:sz w:val="24"/>
          <w:u w:val="thick"/>
          <w:lang w:eastAsia="ko-KR"/>
        </w:rPr>
      </w:pPr>
      <w:r w:rsidRPr="00F577F7">
        <w:rPr>
          <w:lang w:eastAsia="ko-KR"/>
        </w:rPr>
        <w:t>It  s a considerable comfort and undoubtedly a key to our survival that, so far, the main lines of defense against this threat have not depended on explicit policies or organized efforts. In the long course of evolution</w:t>
      </w:r>
      <w:r w:rsidRPr="00F577F7">
        <w:rPr>
          <w:rStyle w:val="DebateUnderline"/>
          <w:lang w:eastAsia="ko-KR"/>
        </w:rPr>
        <w:t xml:space="preserve">, the human body has developed physical barriers and a biochemical immune system whose </w:t>
      </w:r>
      <w:r w:rsidRPr="00F577F7">
        <w:rPr>
          <w:lang w:eastAsia="ko-KR"/>
        </w:rPr>
        <w:t xml:space="preserve">sophistication and </w:t>
      </w:r>
      <w:r w:rsidRPr="00F577F7">
        <w:rPr>
          <w:rStyle w:val="DebateUnderline"/>
          <w:lang w:eastAsia="ko-KR"/>
        </w:rPr>
        <w:t>effectiveness exceed anything we could design</w:t>
      </w:r>
      <w:r w:rsidRPr="00F577F7">
        <w:rPr>
          <w:lang w:eastAsia="ko-KR"/>
        </w:rPr>
        <w:t xml:space="preserve"> or as yet even fully understand.</w:t>
      </w:r>
      <w:r w:rsidRPr="00F577F7">
        <w:rPr>
          <w:rStyle w:val="DebateUnderline"/>
          <w:lang w:eastAsia="ko-KR"/>
        </w:rPr>
        <w:t xml:space="preserve"> But evolution is a sword that cuts both ways: New diseases emerge, while old diseases mutate and adapt. Throughout history, there have been epidemics during which human immunity has broken down on an epic scale.</w:t>
      </w:r>
      <w:r w:rsidRPr="00F577F7">
        <w:rPr>
          <w:lang w:eastAsia="ko-KR"/>
        </w:rPr>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w:t>
      </w:r>
      <w:r w:rsidRPr="00F577F7">
        <w:rPr>
          <w:rStyle w:val="DebateUnderline"/>
          <w:lang w:eastAsia="ko-KR"/>
        </w:rPr>
        <w:t>some 20 variations of the mv virus have infected an estimated 29.4 million worldwide, with 1.5 million people currently dying of AIDS each year. Malaria, tuberculosis, and cholera</w:t>
      </w:r>
      <w:r w:rsidRPr="00F577F7">
        <w:rPr>
          <w:lang w:eastAsia="ko-KR"/>
        </w:rPr>
        <w:t>--once thought to be under control--</w:t>
      </w:r>
      <w:r w:rsidRPr="00F577F7">
        <w:rPr>
          <w:rStyle w:val="DebateUnderline"/>
          <w:lang w:eastAsia="ko-KR"/>
        </w:rPr>
        <w:t>are now making a comeback</w:t>
      </w:r>
      <w:r w:rsidRPr="00F577F7">
        <w:rPr>
          <w:lang w:eastAsia="ko-KR"/>
        </w:rPr>
        <w:t>. As we enter the twenty-first century</w:t>
      </w:r>
      <w:r w:rsidRPr="00F577F7">
        <w:rPr>
          <w:rStyle w:val="DebateUnderline"/>
          <w:lang w:eastAsia="ko-KR"/>
        </w:rPr>
        <w:t xml:space="preserve">, changing conditions have enhanced the potential for widespread contagion. The rapid growth rate </w:t>
      </w:r>
      <w:r w:rsidRPr="00F577F7">
        <w:rPr>
          <w:lang w:eastAsia="ko-KR"/>
        </w:rPr>
        <w:t xml:space="preserve">of the total world population, </w:t>
      </w:r>
      <w:r w:rsidRPr="00F577F7">
        <w:rPr>
          <w:rStyle w:val="DebateUnderline"/>
          <w:lang w:eastAsia="ko-KR"/>
        </w:rPr>
        <w:t>the unprecedented freedom of movement</w:t>
      </w:r>
      <w:r w:rsidRPr="00F577F7">
        <w:rPr>
          <w:lang w:eastAsia="ko-KR"/>
        </w:rPr>
        <w:t xml:space="preserve"> across international borders, and scientific advances that expand the capability for the deliberate manipulation of pathogens are </w:t>
      </w:r>
      <w:r w:rsidRPr="00F577F7">
        <w:rPr>
          <w:rStyle w:val="DebateUnderline"/>
          <w:lang w:eastAsia="ko-KR"/>
        </w:rPr>
        <w:t>all cause for worry that the problem might be greater in the future</w:t>
      </w:r>
      <w:r w:rsidRPr="00F577F7">
        <w:rPr>
          <w:lang w:eastAsia="ko-KR"/>
        </w:rPr>
        <w:t xml:space="preserve"> than it has ever been in the past. </w:t>
      </w:r>
      <w:r w:rsidRPr="00F577F7">
        <w:rPr>
          <w:rStyle w:val="DebateUnderline"/>
          <w:lang w:eastAsia="ko-KR"/>
        </w:rPr>
        <w:t>The threat of infectious pathogens is not just an issue of public health, but a fundamental security problem for the species as a whole.</w:t>
      </w:r>
    </w:p>
    <w:p w:rsidR="002531F0" w:rsidRDefault="002531F0" w:rsidP="006451CB">
      <w:pPr>
        <w:pStyle w:val="BlockHeadings"/>
      </w:pPr>
      <w:r>
        <w:t>A2: Disease</w:t>
      </w:r>
    </w:p>
    <w:p w:rsidR="006451CB" w:rsidRDefault="006451CB" w:rsidP="006451CB">
      <w:pPr>
        <w:pStyle w:val="Tags"/>
        <w:outlineLvl w:val="0"/>
      </w:pPr>
      <w:r>
        <w:t>1. Human diversity, medicine and evolutionary limits check.</w:t>
      </w:r>
    </w:p>
    <w:p w:rsidR="006451CB" w:rsidRDefault="006451CB" w:rsidP="006451CB">
      <w:pPr>
        <w:pStyle w:val="Cites"/>
      </w:pPr>
      <w:r w:rsidRPr="006F4224">
        <w:rPr>
          <w:rStyle w:val="Author-Date"/>
        </w:rPr>
        <w:t>Gladwell 95</w:t>
      </w:r>
      <w:r>
        <w:t xml:space="preserve"> [Malcolm, New York bureau chief of The Washington Post, New Republic, July 17]</w:t>
      </w:r>
    </w:p>
    <w:p w:rsidR="006451CB" w:rsidRPr="00530EE9" w:rsidRDefault="006451CB" w:rsidP="006451CB">
      <w:pPr>
        <w:pStyle w:val="Nothing"/>
      </w:pPr>
    </w:p>
    <w:p w:rsidR="006451CB" w:rsidRDefault="006451CB" w:rsidP="006451CB">
      <w:pPr>
        <w:pStyle w:val="Cards"/>
        <w:rPr>
          <w:szCs w:val="20"/>
        </w:rPr>
      </w:pPr>
      <w:r w:rsidRPr="00530EE9">
        <w:rPr>
          <w:szCs w:val="20"/>
        </w:rPr>
        <w:t>This is what is wrong with the Andromeda Strain argument</w:t>
      </w:r>
      <w:r w:rsidRPr="00214DB1">
        <w:t xml:space="preserve">. </w:t>
      </w:r>
      <w:r w:rsidRPr="008D4230">
        <w:rPr>
          <w:rStyle w:val="DebateUnderline"/>
          <w:highlight w:val="cyan"/>
        </w:rPr>
        <w:t>Every infectious agent that has ever plagued humanity has had to adopt a specific strategy, but</w:t>
      </w:r>
      <w:r w:rsidRPr="008D4230">
        <w:rPr>
          <w:rStyle w:val="DebateUnderline"/>
        </w:rPr>
        <w:t xml:space="preserve"> every strategy carries a corresponding cost, and </w:t>
      </w:r>
      <w:r w:rsidRPr="008D4230">
        <w:rPr>
          <w:rStyle w:val="DebateUnderline"/>
          <w:highlight w:val="cyan"/>
        </w:rPr>
        <w:t>this makes human counterattack possible.</w:t>
      </w:r>
      <w:r w:rsidRPr="00530EE9">
        <w:rPr>
          <w:szCs w:val="20"/>
        </w:rPr>
        <w:t xml:space="preserve">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 I could go on, but the point is obvious. </w:t>
      </w:r>
      <w:r w:rsidRPr="008D4230">
        <w:rPr>
          <w:rStyle w:val="DebateUnderline"/>
        </w:rPr>
        <w:t xml:space="preserve">Any microbe capable of wiping us all out would have to be everything at once: as contagious as flu, as durable as the cold, as lethal as Ebola, as stealthy as HIV and so doggedly resistant to mutation that it would stay deadly over the course of a long epidemic. </w:t>
      </w:r>
      <w:r w:rsidRPr="00530EE9">
        <w:rPr>
          <w:szCs w:val="20"/>
        </w:rPr>
        <w:t xml:space="preserve">But </w:t>
      </w:r>
      <w:r w:rsidRPr="008D4230">
        <w:rPr>
          <w:rStyle w:val="DebateUnderline"/>
          <w:highlight w:val="cyan"/>
        </w:rPr>
        <w:t>viruses are not</w:t>
      </w:r>
      <w:r w:rsidRPr="00530EE9">
        <w:rPr>
          <w:szCs w:val="20"/>
        </w:rPr>
        <w:t xml:space="preserve">, well, </w:t>
      </w:r>
      <w:r w:rsidRPr="008D4230">
        <w:rPr>
          <w:rStyle w:val="DebateUnderline"/>
          <w:highlight w:val="cyan"/>
        </w:rPr>
        <w:t>superhuman</w:t>
      </w:r>
      <w:r w:rsidRPr="00455556">
        <w:rPr>
          <w:szCs w:val="20"/>
          <w:highlight w:val="cyan"/>
        </w:rPr>
        <w:t xml:space="preserve">. </w:t>
      </w:r>
      <w:r w:rsidRPr="008D4230">
        <w:rPr>
          <w:rStyle w:val="DebateUnderline"/>
          <w:highlight w:val="cyan"/>
        </w:rPr>
        <w:t>They cannot do everything at once</w:t>
      </w:r>
      <w:r w:rsidRPr="00530EE9">
        <w:rPr>
          <w:szCs w:val="20"/>
        </w:rPr>
        <w:t xml:space="preserve">. It is one of the ironies of the analysis of alarmists such as Preston that they are all too willing to point out the limitations of human beings, but they neglect to point out the limitations of microscopic life forms. If there are any conclusions to be drawn about disease, they are actually the opposite of what is imagined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w:t>
      </w:r>
      <w:r w:rsidRPr="008D4230">
        <w:rPr>
          <w:rStyle w:val="DebateUnderline"/>
          <w:highlight w:val="cyan"/>
        </w:rPr>
        <w:t>People are traveling more and living in different combinations.</w:t>
      </w:r>
      <w:r w:rsidRPr="00455556">
        <w:rPr>
          <w:szCs w:val="20"/>
          <w:highlight w:val="cyan"/>
        </w:rPr>
        <w:t xml:space="preserve"> </w:t>
      </w:r>
      <w:r w:rsidRPr="008D4230">
        <w:rPr>
          <w:rStyle w:val="DebateUnderline"/>
          <w:highlight w:val="cyan"/>
        </w:rPr>
        <w:t>Gene pools</w:t>
      </w:r>
      <w:r w:rsidRPr="00530EE9">
        <w:rPr>
          <w:szCs w:val="20"/>
        </w:rPr>
        <w:t xml:space="preserve"> that were once distinct </w:t>
      </w:r>
      <w:r w:rsidRPr="008D4230">
        <w:rPr>
          <w:rStyle w:val="DebateUnderline"/>
          <w:highlight w:val="cyan"/>
        </w:rPr>
        <w:t>are mixing through intermarriage</w:t>
      </w:r>
      <w:r w:rsidRPr="00530EE9">
        <w:rPr>
          <w:szCs w:val="20"/>
        </w:rPr>
        <w:t xml:space="preserve">. </w:t>
      </w:r>
      <w:r w:rsidRPr="008D4230">
        <w:rPr>
          <w:rStyle w:val="DebateUnderline"/>
        </w:rPr>
        <w:t xml:space="preserve">Adults </w:t>
      </w:r>
      <w:r w:rsidRPr="00530EE9">
        <w:rPr>
          <w:szCs w:val="20"/>
        </w:rPr>
        <w:t xml:space="preserve">who once would have died in middle age </w:t>
      </w:r>
      <w:r w:rsidRPr="008D4230">
        <w:rPr>
          <w:rStyle w:val="DebateUnderline"/>
        </w:rPr>
        <w:t>are now living into their 80s</w:t>
      </w:r>
      <w:r w:rsidRPr="00530EE9">
        <w:rPr>
          <w:szCs w:val="20"/>
        </w:rPr>
        <w:t xml:space="preserve">.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Rare diseases will be showing up in greater numbers. Entirely </w:t>
      </w:r>
      <w:r w:rsidRPr="008D4230">
        <w:rPr>
          <w:rStyle w:val="DebateUnderline"/>
        </w:rPr>
        <w:t>unknown diseases will emerge</w:t>
      </w:r>
      <w:r w:rsidRPr="00530EE9">
        <w:rPr>
          <w:szCs w:val="20"/>
        </w:rPr>
        <w:t xml:space="preserve"> for the first time. But the same </w:t>
      </w:r>
      <w:r w:rsidRPr="008D4230">
        <w:rPr>
          <w:rStyle w:val="DebateUnderline"/>
        </w:rPr>
        <w:t>diversity</w:t>
      </w:r>
      <w:r w:rsidRPr="00530EE9">
        <w:rPr>
          <w:szCs w:val="20"/>
        </w:rPr>
        <w:t xml:space="preserve"> that created them </w:t>
      </w:r>
      <w:r w:rsidRPr="008D4230">
        <w:rPr>
          <w:rStyle w:val="DebateUnderline"/>
        </w:rPr>
        <w:t>within</w:t>
      </w:r>
      <w:r w:rsidRPr="00530EE9">
        <w:rPr>
          <w:szCs w:val="20"/>
        </w:rPr>
        <w:t xml:space="preserve"> those </w:t>
      </w:r>
      <w:r w:rsidRPr="008D4230">
        <w:rPr>
          <w:rStyle w:val="DebateUnderline"/>
        </w:rPr>
        <w:t>population subgroups will keep them there.</w:t>
      </w:r>
      <w:r w:rsidRPr="00530EE9">
        <w:rPr>
          <w:szCs w:val="20"/>
        </w:rPr>
        <w:t xml:space="preserve"> Laurie Garrett's book is mistitled. We are not facing "the coming plague." We are facing "the coming outbreaks."</w:t>
      </w:r>
    </w:p>
    <w:p w:rsidR="006451CB" w:rsidRDefault="006451CB" w:rsidP="006451CB">
      <w:pPr>
        <w:pStyle w:val="Nothing"/>
      </w:pPr>
    </w:p>
    <w:p w:rsidR="006451CB" w:rsidRDefault="006451CB" w:rsidP="006451CB">
      <w:pPr>
        <w:pStyle w:val="Tags"/>
        <w:outlineLvl w:val="0"/>
      </w:pPr>
      <w:r w:rsidRPr="006F4224">
        <w:t>2. Self-interest means no extinction.</w:t>
      </w:r>
    </w:p>
    <w:p w:rsidR="006451CB" w:rsidRDefault="006451CB" w:rsidP="006451CB">
      <w:pPr>
        <w:pStyle w:val="Cites"/>
      </w:pPr>
      <w:r w:rsidRPr="0080209D">
        <w:rPr>
          <w:rStyle w:val="Author-Date"/>
        </w:rPr>
        <w:t>MacPhee and Marx 98</w:t>
      </w:r>
      <w:r w:rsidRPr="0080209D">
        <w:t xml:space="preserve"> [Ross, American Museum of Natural History and Preston, Aaron, Diamond AIDS Research Facility, http://www.amnh.org/science/biodiversity/extinction/Day1/disease/Bit1.html]</w:t>
      </w:r>
    </w:p>
    <w:p w:rsidR="006451CB" w:rsidRDefault="006451CB" w:rsidP="006451CB">
      <w:pPr>
        <w:pStyle w:val="Nothing"/>
      </w:pPr>
    </w:p>
    <w:p w:rsidR="006451CB" w:rsidRPr="006451CB" w:rsidRDefault="006451CB" w:rsidP="006451CB">
      <w:pPr>
        <w:pStyle w:val="Cards"/>
        <w:rPr>
          <w:sz w:val="24"/>
          <w:szCs w:val="20"/>
        </w:rPr>
      </w:pPr>
      <w:r w:rsidRPr="00045488">
        <w:t xml:space="preserve">It is well known that lethal diseases can have a profound effect on species' population size and structure. However, it is generally accepted that </w:t>
      </w:r>
      <w:r w:rsidRPr="0078129C">
        <w:rPr>
          <w:rStyle w:val="DebateUnderline"/>
        </w:rPr>
        <w:t>the principal populational effects of disease are acute--that is, short-term</w:t>
      </w:r>
      <w:r w:rsidRPr="00045488">
        <w:t xml:space="preserve">. In other words, </w:t>
      </w:r>
      <w:r w:rsidRPr="0078129C">
        <w:rPr>
          <w:rStyle w:val="DebateUnderline"/>
        </w:rPr>
        <w:t xml:space="preserve">although a species many suffer substantial loss from the effects of a given highly infectious disease at a given time, the </w:t>
      </w:r>
      <w:r w:rsidRPr="0078129C">
        <w:rPr>
          <w:rStyle w:val="DebateUnderline"/>
          <w:highlight w:val="cyan"/>
        </w:rPr>
        <w:t>facts indicate that</w:t>
      </w:r>
      <w:r w:rsidRPr="0078129C">
        <w:rPr>
          <w:rStyle w:val="DebateUnderline"/>
        </w:rPr>
        <w:t xml:space="preserve"> natural </w:t>
      </w:r>
      <w:r w:rsidRPr="0078129C">
        <w:rPr>
          <w:rStyle w:val="DebateUnderline"/>
          <w:highlight w:val="cyan"/>
        </w:rPr>
        <w:t>populations</w:t>
      </w:r>
      <w:r w:rsidRPr="0078129C">
        <w:rPr>
          <w:rStyle w:val="DebateUnderline"/>
        </w:rPr>
        <w:t xml:space="preserve"> tend to </w:t>
      </w:r>
      <w:r w:rsidRPr="0078129C">
        <w:rPr>
          <w:rStyle w:val="DebateUnderline"/>
          <w:highlight w:val="cyan"/>
        </w:rPr>
        <w:t>bounce back after</w:t>
      </w:r>
      <w:r w:rsidRPr="0078129C">
        <w:rPr>
          <w:rStyle w:val="DebateUnderline"/>
        </w:rPr>
        <w:t xml:space="preserve"> the period of </w:t>
      </w:r>
      <w:r w:rsidRPr="0078129C">
        <w:rPr>
          <w:rStyle w:val="DebateUnderline"/>
          <w:highlight w:val="cyan"/>
        </w:rPr>
        <w:t>high losses</w:t>
      </w:r>
      <w:r w:rsidRPr="0078129C">
        <w:rPr>
          <w:rStyle w:val="DebateUnderline"/>
        </w:rPr>
        <w:t>.</w:t>
      </w:r>
      <w:r w:rsidRPr="00045488">
        <w:t xml:space="preserve"> Thus, </w:t>
      </w:r>
      <w:r w:rsidRPr="005B0C3F">
        <w:rPr>
          <w:rStyle w:val="DebateUnderline"/>
          <w:b/>
          <w:highlight w:val="cyan"/>
        </w:rPr>
        <w:t>disease as a primary cause of extinction seems implausible</w:t>
      </w:r>
      <w:r w:rsidRPr="00045488">
        <w:t xml:space="preserve">. However, this is the normal case, where the disease-provoking pathogen and its host have had a long relationship. Ordinarily, </w:t>
      </w:r>
      <w:r w:rsidRPr="0078129C">
        <w:rPr>
          <w:rStyle w:val="DebateUnderline"/>
          <w:highlight w:val="cyan"/>
        </w:rPr>
        <w:t>it is not in the pathogens interest to rapidly kill off large numbers</w:t>
      </w:r>
      <w:r w:rsidRPr="0078129C">
        <w:rPr>
          <w:rStyle w:val="DebateUnderline"/>
        </w:rPr>
        <w:t xml:space="preserve"> of individuals </w:t>
      </w:r>
      <w:r w:rsidRPr="0078129C">
        <w:rPr>
          <w:rStyle w:val="DebateUnderline"/>
          <w:highlight w:val="cyan"/>
        </w:rPr>
        <w:t>in its host species, because that might imperil its own survival</w:t>
      </w:r>
      <w:r w:rsidRPr="00045488">
        <w:t xml:space="preserve">. Disease theorists long ago expressed the idea that </w:t>
      </w:r>
      <w:r w:rsidRPr="0078129C">
        <w:rPr>
          <w:rStyle w:val="DebateUnderline"/>
          <w:highlight w:val="cyan"/>
        </w:rPr>
        <w:t>pathogens</w:t>
      </w:r>
      <w:r w:rsidRPr="0078129C">
        <w:rPr>
          <w:rStyle w:val="DebateUnderline"/>
        </w:rPr>
        <w:t xml:space="preserve"> tend to </w:t>
      </w:r>
      <w:r w:rsidRPr="0078129C">
        <w:rPr>
          <w:rStyle w:val="DebateUnderline"/>
          <w:highlight w:val="cyan"/>
        </w:rPr>
        <w:t>evolve toward a "benign" state</w:t>
      </w:r>
      <w:r w:rsidRPr="0078129C">
        <w:rPr>
          <w:rStyle w:val="DebateUnderline"/>
        </w:rPr>
        <w:t xml:space="preserve"> of affairs with their hosts, which means in practice that </w:t>
      </w:r>
      <w:r w:rsidRPr="0078129C">
        <w:rPr>
          <w:rStyle w:val="DebateUnderline"/>
          <w:highlight w:val="cyan"/>
        </w:rPr>
        <w:t>they continue to infect, but</w:t>
      </w:r>
      <w:r w:rsidRPr="0078129C">
        <w:rPr>
          <w:rStyle w:val="DebateUnderline"/>
        </w:rPr>
        <w:t xml:space="preserve"> tend </w:t>
      </w:r>
      <w:r w:rsidRPr="0078129C">
        <w:rPr>
          <w:rStyle w:val="DebateUnderline"/>
          <w:highlight w:val="cyan"/>
        </w:rPr>
        <w:t>not</w:t>
      </w:r>
      <w:r w:rsidRPr="0078129C">
        <w:rPr>
          <w:rStyle w:val="DebateUnderline"/>
        </w:rPr>
        <w:t xml:space="preserve"> to </w:t>
      </w:r>
      <w:r w:rsidRPr="0078129C">
        <w:rPr>
          <w:rStyle w:val="DebateUnderline"/>
          <w:highlight w:val="cyan"/>
        </w:rPr>
        <w:t>kill</w:t>
      </w:r>
      <w:r w:rsidRPr="00362895">
        <w:t xml:space="preserve"> </w:t>
      </w:r>
      <w:r w:rsidRPr="00045488">
        <w:t xml:space="preserve">(or at least not rapidly). A very good reason for suspecting this to be an accurate view of pathogen-host relationships is that individuals with few or no genetic defenses against a particular pathogen will be maintained within the host population, </w:t>
      </w:r>
      <w:r w:rsidRPr="0078129C">
        <w:rPr>
          <w:rStyle w:val="DebateUnderline"/>
        </w:rPr>
        <w:t>thus ensuring the pathogen's ultimate survival.</w:t>
      </w:r>
    </w:p>
    <w:p w:rsidR="00654CF2" w:rsidRDefault="00654CF2" w:rsidP="00654CF2">
      <w:pPr>
        <w:pStyle w:val="BlockHeadings"/>
      </w:pPr>
      <w:r>
        <w:t>Economic Decline</w:t>
      </w:r>
    </w:p>
    <w:p w:rsidR="006451CB" w:rsidRDefault="006451CB" w:rsidP="006451CB">
      <w:pPr>
        <w:pStyle w:val="Tags"/>
        <w:outlineLvl w:val="0"/>
      </w:pPr>
      <w:r>
        <w:t>Economic collapse causes global nuclear war.</w:t>
      </w:r>
    </w:p>
    <w:p w:rsidR="006451CB" w:rsidRDefault="006451CB" w:rsidP="006451CB">
      <w:pPr>
        <w:pStyle w:val="Cites"/>
      </w:pPr>
      <w:r w:rsidRPr="00CD0192">
        <w:rPr>
          <w:rStyle w:val="Author-Date"/>
        </w:rPr>
        <w:t>Merlini</w:t>
      </w:r>
      <w:r>
        <w:rPr>
          <w:rStyle w:val="Author-Date"/>
        </w:rPr>
        <w:t xml:space="preserve">, </w:t>
      </w:r>
      <w:r w:rsidRPr="00BC2D88">
        <w:rPr>
          <w:rStyle w:val="Author-Date"/>
        </w:rPr>
        <w:t>Senior Fellow</w:t>
      </w:r>
      <w:r>
        <w:rPr>
          <w:rStyle w:val="Author-Date"/>
        </w:rPr>
        <w:t xml:space="preserve"> – Brookings,</w:t>
      </w:r>
      <w:r w:rsidRPr="00CD0192">
        <w:rPr>
          <w:rStyle w:val="Author-Date"/>
        </w:rPr>
        <w:t xml:space="preserve"> 11</w:t>
      </w:r>
      <w:r>
        <w:t xml:space="preserve"> [</w:t>
      </w:r>
      <w:r w:rsidRPr="00CD0192">
        <w:t>Cesare Merlini</w:t>
      </w:r>
      <w:r>
        <w:t xml:space="preserve">, </w:t>
      </w:r>
      <w:r w:rsidRPr="00CD0192">
        <w:t>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w:t>
      </w:r>
      <w:r>
        <w:t xml:space="preserve">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6451CB" w:rsidRDefault="006451CB" w:rsidP="006451CB">
      <w:pPr>
        <w:pStyle w:val="Cards"/>
      </w:pPr>
      <w:r>
        <w:t xml:space="preserve">Two neatly opposed scenarios for the future of the world order illustrate the range of possibilities, albeit at the risk of oversimplification. </w:t>
      </w:r>
      <w:r w:rsidRPr="00A604C5">
        <w:rPr>
          <w:rStyle w:val="DebateUnderline"/>
        </w:rPr>
        <w:t>The first scenario entails the premature</w:t>
      </w:r>
      <w:r w:rsidRPr="00C6024E">
        <w:rPr>
          <w:rStyle w:val="DebateUnderline"/>
        </w:rPr>
        <w:t xml:space="preserve"> crumbling of the post-Westphalian system</w:t>
      </w:r>
      <w:r w:rsidRPr="00A40738">
        <w:rPr>
          <w:rStyle w:val="DebateUnderline"/>
        </w:rPr>
        <w:t>. One or more of the acute tensions apparent today evolves into an open and</w:t>
      </w:r>
      <w:r w:rsidRPr="00A604C5">
        <w:rPr>
          <w:rStyle w:val="DebateUnderline"/>
        </w:rPr>
        <w:t xml:space="preserve"> traditional </w:t>
      </w:r>
      <w:r w:rsidRPr="00EA0267">
        <w:rPr>
          <w:rStyle w:val="DebateUnderline"/>
          <w:shd w:val="clear" w:color="auto" w:fill="00FFFF"/>
        </w:rPr>
        <w:t>conflict</w:t>
      </w:r>
      <w:r w:rsidRPr="00A40738">
        <w:rPr>
          <w:rStyle w:val="DebateUnderline"/>
        </w:rPr>
        <w:t xml:space="preserve"> between states</w:t>
      </w:r>
      <w:r>
        <w:t xml:space="preserve">, perhaps even </w:t>
      </w:r>
      <w:r w:rsidRPr="00EA0267">
        <w:rPr>
          <w:rStyle w:val="DebateUnderline"/>
          <w:shd w:val="clear" w:color="auto" w:fill="00FFFF"/>
        </w:rPr>
        <w:t>involving the use of nuclear weapons</w:t>
      </w:r>
      <w:r w:rsidRPr="00A40738">
        <w:rPr>
          <w:rStyle w:val="DebateUnderline"/>
        </w:rPr>
        <w:t xml:space="preserve">. The crisis </w:t>
      </w:r>
      <w:r w:rsidRPr="00EA0267">
        <w:rPr>
          <w:rStyle w:val="DebateUnderline"/>
          <w:shd w:val="clear" w:color="auto" w:fill="00FFFF"/>
        </w:rPr>
        <w:t>might be triggered by a collapse of the global</w:t>
      </w:r>
      <w:r w:rsidRPr="00A40738">
        <w:rPr>
          <w:rStyle w:val="DebateUnderline"/>
        </w:rPr>
        <w:t xml:space="preserve"> economic and </w:t>
      </w:r>
      <w:r w:rsidRPr="00EA0267">
        <w:rPr>
          <w:rStyle w:val="DebateUnderline"/>
          <w:shd w:val="clear" w:color="auto" w:fill="00FFFF"/>
        </w:rPr>
        <w:t>financial system, the vulnerability of which we have just experienced, and the prospect of a second Great Depression, with consequences for peace and democracy similar to those of the first.</w:t>
      </w:r>
      <w:r>
        <w:t xml:space="preserve"> Whatever the trigger, </w:t>
      </w:r>
      <w:r w:rsidRPr="007140F4">
        <w:rPr>
          <w:rStyle w:val="DebateUnderline"/>
          <w:shd w:val="clear" w:color="auto" w:fill="00FFFF"/>
        </w:rPr>
        <w:t>the unlimited exercise of national sovereignty</w:t>
      </w:r>
      <w:r w:rsidRPr="00D942D7">
        <w:rPr>
          <w:rStyle w:val="DebateUnderline"/>
        </w:rPr>
        <w:t xml:space="preserve">, exclusive self-interest and rejection of outside interference </w:t>
      </w:r>
      <w:r w:rsidRPr="007140F4">
        <w:rPr>
          <w:rStyle w:val="DebateUnderline"/>
          <w:shd w:val="clear" w:color="auto" w:fill="00FFFF"/>
        </w:rPr>
        <w:t>would</w:t>
      </w:r>
      <w:r w:rsidRPr="00F12025">
        <w:rPr>
          <w:rStyle w:val="DebateUnderline"/>
        </w:rPr>
        <w:t xml:space="preserve"> likely </w:t>
      </w:r>
      <w:r w:rsidRPr="007140F4">
        <w:rPr>
          <w:rStyle w:val="DebateUnderline"/>
          <w:shd w:val="clear" w:color="auto" w:fill="00FFFF"/>
        </w:rPr>
        <w:t>be amplified, emptying</w:t>
      </w:r>
      <w:r w:rsidRPr="00D942D7">
        <w:rPr>
          <w:rStyle w:val="DebateUnderline"/>
        </w:rPr>
        <w:t xml:space="preserve">, perhaps </w:t>
      </w:r>
      <w:r w:rsidRPr="007140F4">
        <w:rPr>
          <w:rStyle w:val="DebateUnderline"/>
          <w:shd w:val="clear" w:color="auto" w:fill="00FFFF"/>
        </w:rPr>
        <w:t>entirely, the half-full glass of multilateralism</w:t>
      </w:r>
      <w:r w:rsidRPr="007140F4">
        <w:rPr>
          <w:shd w:val="clear" w:color="auto" w:fill="00FFFF"/>
        </w:rPr>
        <w:t>,</w:t>
      </w:r>
      <w:r>
        <w:t xml:space="preserve"> including the UN and the European Union. Many of the more likely conflicts, such as between Israel and Iran or India and Pakistan, have potential religious dimensions. Short of war, tensions such as those related to immigration might become unbearable</w:t>
      </w:r>
      <w:r w:rsidRPr="00C6024E">
        <w:t>. Familiar issues of creed and identity could be exacerbated. One way or another, the secular rational approach would be sidestepped by a return to theocratic absolutes, competing or converging with secular absolutes such as unbridled nationalism</w:t>
      </w:r>
      <w:r>
        <w:t>.</w:t>
      </w:r>
    </w:p>
    <w:p w:rsidR="006451CB" w:rsidRDefault="006451CB" w:rsidP="006451CB">
      <w:pPr>
        <w:pStyle w:val="Nothing"/>
        <w:rPr>
          <w:lang w:eastAsia="ko-KR"/>
        </w:rPr>
      </w:pPr>
    </w:p>
    <w:p w:rsidR="006451CB" w:rsidRPr="005D6CF9" w:rsidRDefault="006451CB" w:rsidP="006451CB">
      <w:pPr>
        <w:pStyle w:val="Tags"/>
        <w:outlineLvl w:val="0"/>
        <w:rPr>
          <w:sz w:val="16"/>
        </w:rPr>
      </w:pPr>
      <w:r w:rsidRPr="005D6CF9">
        <w:t>Global economic crisis causes war</w:t>
      </w:r>
      <w:r w:rsidRPr="005D6CF9">
        <w:rPr>
          <w:sz w:val="16"/>
        </w:rPr>
        <w:t xml:space="preserve"> </w:t>
      </w:r>
    </w:p>
    <w:p w:rsidR="006451CB" w:rsidRPr="00BA1596" w:rsidRDefault="006451CB" w:rsidP="006451CB">
      <w:pPr>
        <w:pStyle w:val="Cites"/>
        <w:outlineLvl w:val="0"/>
        <w:rPr>
          <w:rStyle w:val="Author-Date"/>
        </w:rPr>
      </w:pPr>
      <w:r w:rsidRPr="00BA1596">
        <w:rPr>
          <w:rStyle w:val="Author-Date"/>
        </w:rPr>
        <w:t xml:space="preserve">Royal 10 </w:t>
      </w:r>
    </w:p>
    <w:p w:rsidR="006451CB" w:rsidRPr="00B01276" w:rsidRDefault="006451CB" w:rsidP="006451CB">
      <w:pPr>
        <w:rPr>
          <w:szCs w:val="20"/>
        </w:rPr>
      </w:pPr>
      <w:r w:rsidRPr="00B01276">
        <w:rPr>
          <w:szCs w:val="20"/>
        </w:rPr>
        <w:t xml:space="preserve">Jedediah Royal, Director of Cooperative Threat Reduction at the U.S. Department of Defense, 2010, Economic Integration, Economic Signaling and the Problem of Economic Crises,? in Economics of War and Peace: Economic, Legal and Political Perspectives, ed. Goldsmith and Brauer, p. 213-215 </w:t>
      </w:r>
    </w:p>
    <w:p w:rsidR="006451CB" w:rsidRDefault="006451CB" w:rsidP="006451CB">
      <w:pPr>
        <w:pStyle w:val="Cards"/>
      </w:pPr>
      <w:r w:rsidRPr="005D6CF9">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8B107A">
        <w:rPr>
          <w:rStyle w:val="DebateUnderline"/>
        </w:rPr>
        <w:t xml:space="preserve">rhythms in the global economy are associated with </w:t>
      </w:r>
      <w:r w:rsidRPr="005D6CF9">
        <w:t xml:space="preserve">the rise and fall of a pre-eminent power and the often </w:t>
      </w:r>
      <w:r w:rsidRPr="008B107A">
        <w:rPr>
          <w:rStyle w:val="DebateUnderline"/>
        </w:rPr>
        <w:t xml:space="preserve">bloody transition </w:t>
      </w:r>
      <w:r w:rsidRPr="005D6CF9">
        <w:t>from one pre-eminent leader to the next. As such, exogenous shocks such as</w:t>
      </w:r>
      <w:r w:rsidRPr="008B107A">
        <w:rPr>
          <w:rStyle w:val="DebateUnderline"/>
        </w:rPr>
        <w:t xml:space="preserve"> economic crises could usher in a redistribution of </w:t>
      </w:r>
      <w:r w:rsidRPr="005D6CF9">
        <w:t xml:space="preserve">relative </w:t>
      </w:r>
      <w:r w:rsidRPr="008B107A">
        <w:rPr>
          <w:rStyle w:val="DebateUnderline"/>
        </w:rPr>
        <w:t>power</w:t>
      </w:r>
      <w:r w:rsidRPr="005D6CF9">
        <w:t xml:space="preserve"> (see also Gilpin, 1981) that leads to uncertainty about power balances, </w:t>
      </w:r>
      <w:r w:rsidRPr="008B107A">
        <w:rPr>
          <w:rStyle w:val="DebateUnderline"/>
        </w:rPr>
        <w:t>increasing the risk of misc</w:t>
      </w:r>
      <w:r w:rsidRPr="005D6CF9">
        <w:t xml:space="preserve">alculation (Fearon, 1995). Alternatively, even a relatively certain </w:t>
      </w:r>
      <w:r w:rsidRPr="008B107A">
        <w:rPr>
          <w:rStyle w:val="DebateUnderline"/>
        </w:rPr>
        <w:t xml:space="preserve">redistribution </w:t>
      </w:r>
      <w:r w:rsidRPr="005D6CF9">
        <w:t xml:space="preserve">of power </w:t>
      </w:r>
      <w:r w:rsidRPr="008B107A">
        <w:rPr>
          <w:rStyle w:val="DebateUnderline"/>
        </w:rPr>
        <w:t xml:space="preserve">could lead to </w:t>
      </w:r>
      <w:r w:rsidRPr="005D6CF9">
        <w:t>a permissive environment for</w:t>
      </w:r>
      <w:r w:rsidRPr="008B107A">
        <w:rPr>
          <w:rStyle w:val="DebateUnderline"/>
        </w:rPr>
        <w:t xml:space="preserve"> conflict as a rising power may</w:t>
      </w:r>
      <w:r w:rsidRPr="005D6CF9">
        <w:t xml:space="preserve"> seek to </w:t>
      </w:r>
      <w:r w:rsidRPr="008B107A">
        <w:rPr>
          <w:rStyle w:val="DebateUnderline"/>
        </w:rPr>
        <w:t>challenge a declining power</w:t>
      </w:r>
      <w:r w:rsidRPr="005D6CF9">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8B107A">
        <w:rPr>
          <w:rStyle w:val="DebateUnderline"/>
        </w:rPr>
        <w:t xml:space="preserve">interdependent states are likely to gain pacific benefits </w:t>
      </w:r>
      <w:r w:rsidRPr="005D6CF9">
        <w:t xml:space="preserve">from trade </w:t>
      </w:r>
      <w:r w:rsidRPr="008B107A">
        <w:rPr>
          <w:rStyle w:val="DebateUnderline"/>
        </w:rPr>
        <w:t xml:space="preserve">so long as they have an optimistic view </w:t>
      </w:r>
      <w:r w:rsidRPr="005D6CF9">
        <w:t xml:space="preserve">of future trade relations. However, </w:t>
      </w:r>
      <w:r w:rsidRPr="008B107A">
        <w:rPr>
          <w:rStyle w:val="DebateUnderline"/>
        </w:rPr>
        <w:t xml:space="preserve">if </w:t>
      </w:r>
      <w:r w:rsidRPr="005D6CF9">
        <w:t xml:space="preserve">the </w:t>
      </w:r>
      <w:r w:rsidRPr="008B107A">
        <w:rPr>
          <w:rStyle w:val="DebateUnderline"/>
        </w:rPr>
        <w:t xml:space="preserve">expectations </w:t>
      </w:r>
      <w:r w:rsidRPr="005D6CF9">
        <w:t xml:space="preserve">of future trade </w:t>
      </w:r>
      <w:r w:rsidRPr="008B107A">
        <w:rPr>
          <w:rStyle w:val="DebateUnderline"/>
        </w:rPr>
        <w:t>decline,</w:t>
      </w:r>
      <w:r w:rsidRPr="005D6CF9">
        <w:t xml:space="preserve"> particularly for difficult to replace items such as energy resources, </w:t>
      </w:r>
      <w:r w:rsidRPr="008B107A">
        <w:rPr>
          <w:rStyle w:val="DebateUnderline"/>
        </w:rPr>
        <w:t>the likelihood for conflict increases</w:t>
      </w:r>
      <w:r w:rsidRPr="005D6CF9">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8B107A">
        <w:rPr>
          <w:rStyle w:val="DebateUnderline"/>
        </w:rPr>
        <w:t>Economic conflict tends to spawn internal conflict, which</w:t>
      </w:r>
      <w:r w:rsidRPr="005D6CF9">
        <w:t xml:space="preserve"> in turn </w:t>
      </w:r>
      <w:r w:rsidRPr="008B107A">
        <w:rPr>
          <w:rStyle w:val="DebateUnderline"/>
        </w:rPr>
        <w:t>returns the favour</w:t>
      </w:r>
      <w:r w:rsidRPr="005D6CF9">
        <w:t>.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w:t>
      </w:r>
      <w:r w:rsidRPr="008B107A">
        <w:rPr>
          <w:rStyle w:val="DebateUnderline"/>
        </w:rPr>
        <w:t xml:space="preserve"> when facing unpopularity </w:t>
      </w:r>
      <w:r w:rsidRPr="005D6CF9">
        <w:t>arising from economic decline,</w:t>
      </w:r>
      <w:r w:rsidRPr="008B107A">
        <w:rPr>
          <w:rStyle w:val="DebateUnderline"/>
        </w:rPr>
        <w:t xml:space="preserve"> </w:t>
      </w:r>
      <w:r w:rsidRPr="005D6CF9">
        <w:t>sitting</w:t>
      </w:r>
      <w:r w:rsidRPr="005D6CF9">
        <w:rPr>
          <w:b/>
          <w:u w:val="single"/>
        </w:rPr>
        <w:t xml:space="preserve"> </w:t>
      </w:r>
      <w:r w:rsidRPr="00B01276">
        <w:rPr>
          <w:rStyle w:val="DebateUnderline"/>
        </w:rPr>
        <w:t>governments</w:t>
      </w:r>
      <w:r w:rsidRPr="008B107A">
        <w:rPr>
          <w:rStyle w:val="DebateUnderline"/>
        </w:rPr>
        <w:t xml:space="preserve"> </w:t>
      </w:r>
      <w:r w:rsidRPr="005D6CF9">
        <w:t xml:space="preserve">have increased incentives to </w:t>
      </w:r>
      <w:r w:rsidRPr="008B107A">
        <w:rPr>
          <w:rStyle w:val="DebateUnderline"/>
        </w:rPr>
        <w:t xml:space="preserve">fabricate external military conflicts </w:t>
      </w:r>
      <w:r w:rsidRPr="005D6CF9">
        <w:t xml:space="preserve">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B107A">
        <w:rPr>
          <w:rStyle w:val="DebateUnderline"/>
        </w:rPr>
        <w:t>periods of weak economic performance in the U</w:t>
      </w:r>
      <w:r w:rsidRPr="005D6CF9">
        <w:t xml:space="preserve">nited </w:t>
      </w:r>
      <w:r w:rsidRPr="008B107A">
        <w:rPr>
          <w:rStyle w:val="DebateUnderline"/>
        </w:rPr>
        <w:t>S</w:t>
      </w:r>
      <w:r w:rsidRPr="005D6CF9">
        <w:t xml:space="preserve">tates, and thus weak Presidential popularity, </w:t>
      </w:r>
      <w:r w:rsidRPr="008B107A">
        <w:rPr>
          <w:rStyle w:val="DebateUnderline"/>
        </w:rPr>
        <w:t xml:space="preserve">are statistically linked to an increase in </w:t>
      </w:r>
      <w:r w:rsidRPr="005D6CF9">
        <w:t>the use</w:t>
      </w:r>
      <w:r w:rsidRPr="008B107A">
        <w:rPr>
          <w:rStyle w:val="DebateUnderline"/>
        </w:rPr>
        <w:t xml:space="preserve"> </w:t>
      </w:r>
      <w:r w:rsidRPr="005D6CF9">
        <w:t>of</w:t>
      </w:r>
      <w:r w:rsidRPr="008B107A">
        <w:rPr>
          <w:rStyle w:val="DebateUnderline"/>
        </w:rPr>
        <w:t xml:space="preserve"> force</w:t>
      </w:r>
      <w:r w:rsidRPr="005D6CF9">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6451CB" w:rsidRPr="00F577F7" w:rsidRDefault="006451CB" w:rsidP="006451CB">
      <w:pPr>
        <w:pStyle w:val="Nothing"/>
        <w:rPr>
          <w:lang w:eastAsia="ko-KR"/>
        </w:rPr>
      </w:pPr>
    </w:p>
    <w:p w:rsidR="006451CB" w:rsidRPr="00F577F7" w:rsidRDefault="006451CB" w:rsidP="006451CB">
      <w:pPr>
        <w:pStyle w:val="Tags"/>
        <w:outlineLvl w:val="0"/>
        <w:rPr>
          <w:lang w:eastAsia="ko-KR"/>
        </w:rPr>
      </w:pPr>
      <w:r w:rsidRPr="00F577F7">
        <w:rPr>
          <w:rFonts w:hint="eastAsia"/>
          <w:lang w:eastAsia="ko-KR"/>
        </w:rPr>
        <w:t>Economic collapse causes g</w:t>
      </w:r>
      <w:r w:rsidRPr="00F577F7">
        <w:rPr>
          <w:lang w:eastAsia="ko-KR"/>
        </w:rPr>
        <w:t>lobal war</w:t>
      </w:r>
      <w:r w:rsidRPr="00F577F7">
        <w:rPr>
          <w:rFonts w:hint="eastAsia"/>
          <w:lang w:eastAsia="ko-KR"/>
        </w:rPr>
        <w:t>.</w:t>
      </w:r>
    </w:p>
    <w:p w:rsidR="006451CB" w:rsidRPr="00F577F7" w:rsidRDefault="006451CB" w:rsidP="006451CB">
      <w:pPr>
        <w:pStyle w:val="Cites"/>
        <w:rPr>
          <w:lang w:eastAsia="ko-KR"/>
        </w:rPr>
      </w:pPr>
      <w:r w:rsidRPr="007C468A">
        <w:t xml:space="preserve">Walter Russell </w:t>
      </w:r>
      <w:r w:rsidRPr="007B0FFC">
        <w:rPr>
          <w:rStyle w:val="Author-Date"/>
          <w:shd w:val="clear" w:color="auto" w:fill="00FFFF"/>
        </w:rPr>
        <w:t>Mead</w:t>
      </w:r>
      <w:r w:rsidRPr="007C468A">
        <w:t>, the Henry A. Kissinger Senior Fellow in U.S. Foreign Policy at the Council on Foreign Relations, February 4, 20</w:t>
      </w:r>
      <w:r w:rsidRPr="007B0FFC">
        <w:rPr>
          <w:rStyle w:val="Author-Date"/>
          <w:shd w:val="clear" w:color="auto" w:fill="00FFFF"/>
        </w:rPr>
        <w:t>09</w:t>
      </w:r>
      <w:r w:rsidRPr="007C468A">
        <w:t>, “Only Makes You Stronger,” The New Republic</w:t>
      </w:r>
    </w:p>
    <w:p w:rsidR="006451CB" w:rsidRPr="006451CB" w:rsidRDefault="006451CB" w:rsidP="006451CB">
      <w:pPr>
        <w:pStyle w:val="Cards"/>
        <w:rPr>
          <w:lang w:eastAsia="ko-KR"/>
        </w:rPr>
      </w:pPr>
      <w:r w:rsidRPr="00F577F7">
        <w:rPr>
          <w:lang w:eastAsia="ko-KR"/>
        </w:rPr>
        <w:t xml:space="preserve">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7B0FFC">
        <w:rPr>
          <w:rStyle w:val="DebateUnderline"/>
          <w:shd w:val="clear" w:color="auto" w:fill="00FFFF"/>
          <w:lang w:eastAsia="ko-KR"/>
        </w:rPr>
        <w:t>Bad economic times</w:t>
      </w:r>
      <w:r w:rsidRPr="00F577F7">
        <w:rPr>
          <w:rStyle w:val="DebateUnderline"/>
          <w:lang w:eastAsia="ko-KR"/>
        </w:rPr>
        <w:t xml:space="preserve"> can </w:t>
      </w:r>
      <w:r w:rsidRPr="007B0FFC">
        <w:rPr>
          <w:rStyle w:val="DebateUnderline"/>
          <w:shd w:val="clear" w:color="auto" w:fill="00FFFF"/>
          <w:lang w:eastAsia="ko-KR"/>
        </w:rPr>
        <w:t>breed wars. Europe was</w:t>
      </w:r>
      <w:r w:rsidRPr="00F577F7">
        <w:rPr>
          <w:lang w:eastAsia="ko-KR"/>
        </w:rPr>
        <w:t xml:space="preserve"> a pretty</w:t>
      </w:r>
      <w:r w:rsidRPr="00F577F7">
        <w:rPr>
          <w:b/>
          <w:u w:val="single"/>
          <w:lang w:eastAsia="ko-KR"/>
        </w:rPr>
        <w:t xml:space="preserve"> </w:t>
      </w:r>
      <w:r w:rsidRPr="007B0FFC">
        <w:rPr>
          <w:rStyle w:val="DebateUnderline"/>
          <w:shd w:val="clear" w:color="auto" w:fill="00FFFF"/>
          <w:lang w:eastAsia="ko-KR"/>
        </w:rPr>
        <w:t>peaceful</w:t>
      </w:r>
      <w:r w:rsidRPr="00F577F7">
        <w:rPr>
          <w:lang w:eastAsia="ko-KR"/>
        </w:rPr>
        <w:t xml:space="preserve"> place </w:t>
      </w:r>
      <w:r w:rsidRPr="007B0FFC">
        <w:rPr>
          <w:rStyle w:val="DebateUnderline"/>
          <w:shd w:val="clear" w:color="auto" w:fill="00FFFF"/>
          <w:lang w:eastAsia="ko-KR"/>
        </w:rPr>
        <w:t>in 1928, but the Depression poisoned German public opinion and helped</w:t>
      </w:r>
      <w:r w:rsidRPr="00F577F7">
        <w:rPr>
          <w:rStyle w:val="DebateUnderline"/>
          <w:lang w:eastAsia="ko-KR"/>
        </w:rPr>
        <w:t xml:space="preserve"> bring</w:t>
      </w:r>
      <w:r w:rsidRPr="00F577F7">
        <w:rPr>
          <w:lang w:eastAsia="ko-KR"/>
        </w:rPr>
        <w:t xml:space="preserve"> Adolf</w:t>
      </w:r>
      <w:r w:rsidRPr="00F577F7">
        <w:rPr>
          <w:b/>
          <w:u w:val="single"/>
          <w:lang w:eastAsia="ko-KR"/>
        </w:rPr>
        <w:t xml:space="preserve"> </w:t>
      </w:r>
      <w:r w:rsidRPr="007B0FFC">
        <w:rPr>
          <w:rStyle w:val="DebateUnderline"/>
          <w:shd w:val="clear" w:color="auto" w:fill="00FFFF"/>
          <w:lang w:eastAsia="ko-KR"/>
        </w:rPr>
        <w:t>Hitler to power. If the current crisis turns into</w:t>
      </w:r>
      <w:r w:rsidRPr="00F577F7">
        <w:rPr>
          <w:rStyle w:val="DebateUnderline"/>
          <w:lang w:eastAsia="ko-KR"/>
        </w:rPr>
        <w:t xml:space="preserve"> a </w:t>
      </w:r>
      <w:r w:rsidRPr="007B0FFC">
        <w:rPr>
          <w:rStyle w:val="DebateUnderline"/>
          <w:shd w:val="clear" w:color="auto" w:fill="00FFFF"/>
          <w:lang w:eastAsia="ko-KR"/>
        </w:rPr>
        <w:t>depression, what rough beasts might start slouching toward Moscow, Karachi, Beijing, or New Delhi</w:t>
      </w:r>
      <w:r w:rsidRPr="00F577F7">
        <w:rPr>
          <w:rStyle w:val="DebateUnderline"/>
          <w:lang w:eastAsia="ko-KR"/>
        </w:rPr>
        <w:t xml:space="preserve"> to be born? </w:t>
      </w:r>
      <w:r w:rsidRPr="007B0FFC">
        <w:rPr>
          <w:rStyle w:val="DebateUnderline"/>
          <w:shd w:val="clear" w:color="auto" w:fill="00FFFF"/>
          <w:lang w:eastAsia="ko-KR"/>
        </w:rPr>
        <w:t>The U</w:t>
      </w:r>
      <w:r w:rsidRPr="00F577F7">
        <w:rPr>
          <w:rStyle w:val="DebateUnderline"/>
          <w:lang w:eastAsia="ko-KR"/>
        </w:rPr>
        <w:t xml:space="preserve">nited </w:t>
      </w:r>
      <w:r w:rsidRPr="007B0FFC">
        <w:rPr>
          <w:rStyle w:val="DebateUnderline"/>
          <w:shd w:val="clear" w:color="auto" w:fill="00FFFF"/>
          <w:lang w:eastAsia="ko-KR"/>
        </w:rPr>
        <w:t>S</w:t>
      </w:r>
      <w:r w:rsidRPr="00F577F7">
        <w:rPr>
          <w:rStyle w:val="DebateUnderline"/>
          <w:lang w:eastAsia="ko-KR"/>
        </w:rPr>
        <w:t>tates</w:t>
      </w:r>
      <w:r w:rsidRPr="00F577F7">
        <w:rPr>
          <w:lang w:eastAsia="ko-KR"/>
        </w:rPr>
        <w:t xml:space="preserve"> may not, yet, decline, but, if we can't get the world economy back on track, we </w:t>
      </w:r>
      <w:r w:rsidRPr="007B0FFC">
        <w:rPr>
          <w:rStyle w:val="DebateUnderline"/>
          <w:shd w:val="clear" w:color="auto" w:fill="00FFFF"/>
          <w:lang w:eastAsia="ko-KR"/>
        </w:rPr>
        <w:t>may</w:t>
      </w:r>
      <w:r w:rsidRPr="00F577F7">
        <w:rPr>
          <w:lang w:eastAsia="ko-KR"/>
        </w:rPr>
        <w:t xml:space="preserve"> still </w:t>
      </w:r>
      <w:r w:rsidRPr="007B0FFC">
        <w:rPr>
          <w:rStyle w:val="DebateUnderline"/>
          <w:shd w:val="clear" w:color="auto" w:fill="00FFFF"/>
          <w:lang w:eastAsia="ko-KR"/>
        </w:rPr>
        <w:t>have to fight</w:t>
      </w:r>
      <w:r w:rsidRPr="00F577F7">
        <w:rPr>
          <w:rStyle w:val="DebateUnderline"/>
          <w:lang w:eastAsia="ko-KR"/>
        </w:rPr>
        <w:t xml:space="preserve">. </w:t>
      </w:r>
    </w:p>
    <w:p w:rsidR="00654CF2" w:rsidRDefault="00654CF2" w:rsidP="00654CF2">
      <w:pPr>
        <w:pStyle w:val="BlockHeadings"/>
      </w:pPr>
      <w:r>
        <w:t>A2: Economic Decline</w:t>
      </w:r>
    </w:p>
    <w:p w:rsidR="006451CB" w:rsidRDefault="006451CB" w:rsidP="006451CB">
      <w:pPr>
        <w:pStyle w:val="Tags"/>
        <w:outlineLvl w:val="0"/>
      </w:pPr>
      <w:r>
        <w:t>No causal relationship between economic decline and war.</w:t>
      </w:r>
    </w:p>
    <w:p w:rsidR="006451CB" w:rsidRDefault="006451CB" w:rsidP="006451CB">
      <w:pPr>
        <w:pStyle w:val="Cites"/>
      </w:pPr>
      <w:r w:rsidRPr="00BE5192">
        <w:rPr>
          <w:rStyle w:val="Author-Date"/>
        </w:rPr>
        <w:t>Ferguson 6</w:t>
      </w:r>
      <w:r>
        <w:t xml:space="preserve"> [Niall, </w:t>
      </w:r>
      <w:r w:rsidRPr="00C858F2">
        <w:t>MA, D.Phil., is Laurence A. Tisch Professor of History at Harvard University and William Ziegler Professor of Business Administration at Harvard Business School. He is also a Senior Research Fellow at Jesus College, Oxford University, and a Senior Fellow at the Hoover I</w:t>
      </w:r>
      <w:r>
        <w:t>nstitution, Stanford University, Foreign Affairs, Sept/Oct, “The Next War of the World”]</w:t>
      </w:r>
    </w:p>
    <w:p w:rsidR="006451CB" w:rsidRPr="00BE5192" w:rsidRDefault="006451CB" w:rsidP="006451CB">
      <w:pPr>
        <w:pStyle w:val="Nothing"/>
      </w:pPr>
    </w:p>
    <w:p w:rsidR="006451CB" w:rsidRDefault="006451CB" w:rsidP="006451CB">
      <w:pPr>
        <w:pStyle w:val="Cards"/>
        <w:rPr>
          <w:rStyle w:val="DebateUnderline"/>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II.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b/>
          <w:shd w:val="clear" w:color="auto" w:fill="00FFFF"/>
        </w:rPr>
        <w:t xml:space="preserve">no general </w:t>
      </w:r>
      <w:r w:rsidRPr="008D4050">
        <w:rPr>
          <w:rStyle w:val="DebateUnderline"/>
          <w:b/>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245EFD">
        <w:rPr>
          <w:rStyle w:val="DebateUnderline"/>
        </w:rPr>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rsidR="006E5BE0" w:rsidRPr="006451CB" w:rsidRDefault="006E5BE0" w:rsidP="006451CB">
      <w:pPr>
        <w:pStyle w:val="Nothing"/>
      </w:pPr>
    </w:p>
    <w:p w:rsidR="00654CF2" w:rsidRPr="00654CF2" w:rsidRDefault="003B6FAF" w:rsidP="00654CF2">
      <w:pPr>
        <w:pStyle w:val="Tags"/>
      </w:pPr>
      <w:r>
        <w:t>Economic decline doesn’t cause war.</w:t>
      </w:r>
    </w:p>
    <w:p w:rsidR="00654CF2" w:rsidRDefault="00654CF2" w:rsidP="00654CF2">
      <w:pPr>
        <w:pStyle w:val="Cites"/>
      </w:pPr>
      <w:r w:rsidRPr="003573DB">
        <w:rPr>
          <w:rStyle w:val="Author-Date"/>
        </w:rPr>
        <w:t>Jervis 11</w:t>
      </w:r>
      <w:r>
        <w:t xml:space="preserve"> [Robert, Adlai E. Stevenson Professor of International Politics in the Department of Political  Science, and a Member of the Arnold A. Saltzman Institute of War and Peace Studies at Columbia  University. Force in Our Times  Saltzman Working Paper No. 15  July 2011 </w:t>
      </w:r>
      <w:r w:rsidRPr="00CE0306">
        <w:t>http://www.siwps.com/news.attachment/saltzmanworkingpaper15-842/SaltzmanWorkingPaper15.PDF</w:t>
      </w:r>
      <w:r>
        <w:t>]</w:t>
      </w:r>
    </w:p>
    <w:p w:rsidR="00654CF2" w:rsidRDefault="00654CF2" w:rsidP="00654CF2">
      <w:pPr>
        <w:pStyle w:val="Nothing"/>
      </w:pPr>
    </w:p>
    <w:p w:rsidR="00295543" w:rsidRDefault="00654CF2" w:rsidP="00295543">
      <w:pPr>
        <w:pStyle w:val="Cards"/>
        <w:rPr>
          <w:rStyle w:val="DebateUnderline"/>
        </w:rPr>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are real, </w:t>
      </w:r>
      <w:r w:rsidRPr="003A60C9">
        <w:rPr>
          <w:rStyle w:val="DebateUnderline"/>
        </w:rPr>
        <w:t xml:space="preserve">it is hard to believe that the conflicts </w:t>
      </w:r>
      <w:r>
        <w:rPr>
          <w:rStyle w:val="DebateUnderline"/>
        </w:rPr>
        <w:t xml:space="preserve"> </w:t>
      </w:r>
      <w:r w:rsidRPr="003A60C9">
        <w:rPr>
          <w:rStyle w:val="DebateUnderline"/>
        </w:rPr>
        <w:t>could be great enough to lead the members of the community to contemplate fighting each other.</w:t>
      </w:r>
      <w:r>
        <w:t xml:space="preserve">  It is not  so much that economic interdependence has proceeded to the point where it could not be reversed –  states that were more internally interdependent than anything seen internationally have fought bloody civil  wars.  Rather it is that </w:t>
      </w:r>
      <w:r w:rsidRPr="003A60C9">
        <w:rPr>
          <w:rStyle w:val="DebateUnderline"/>
        </w:rPr>
        <w:t xml:space="preserve">even if the more extreme versions of free trade and economic liberalism become </w:t>
      </w:r>
      <w:r>
        <w:rPr>
          <w:rStyle w:val="DebateUnderline"/>
        </w:rPr>
        <w:t xml:space="preserve"> </w:t>
      </w:r>
      <w:r w:rsidRPr="003A60C9">
        <w:rPr>
          <w:rStyle w:val="DebateUnderline"/>
        </w:rPr>
        <w:t xml:space="preserve">discredited, it is hard to see how without building on a pre-existing high level of political conflict leaders and </w:t>
      </w:r>
      <w:r>
        <w:rPr>
          <w:rStyle w:val="DebateUnderline"/>
        </w:rPr>
        <w:t xml:space="preserve"> </w:t>
      </w:r>
      <w:r w:rsidRPr="003A60C9">
        <w:rPr>
          <w:rStyle w:val="DebateUnderline"/>
        </w:rPr>
        <w:t xml:space="preserve">mass opinion would come to believe that their countries could prosper by impoverishing or even attacking </w:t>
      </w:r>
      <w:r>
        <w:rPr>
          <w:rStyle w:val="DebateUnderline"/>
        </w:rPr>
        <w:t xml:space="preserve"> </w:t>
      </w:r>
      <w:r w:rsidRPr="003A60C9">
        <w:rPr>
          <w:rStyle w:val="DebateUnderline"/>
        </w:rPr>
        <w:t>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CC21EA">
        <w:rPr>
          <w:rStyle w:val="DebateUnderline"/>
        </w:rPr>
        <w:t xml:space="preserve">the very </w:t>
      </w:r>
      <w:r>
        <w:rPr>
          <w:rStyle w:val="DebateUnderline"/>
        </w:rPr>
        <w:t xml:space="preserve"> </w:t>
      </w:r>
      <w:r w:rsidRPr="00CC21EA">
        <w:rPr>
          <w:rStyle w:val="DebateUnderline"/>
        </w:rPr>
        <w:t xml:space="preserve">fact that we have seen such a sharp economic down-turn without anyone suggesting that force of arms is </w:t>
      </w:r>
      <w:r>
        <w:rPr>
          <w:rStyle w:val="DebateUnderline"/>
        </w:rPr>
        <w:t xml:space="preserve"> </w:t>
      </w:r>
      <w:r w:rsidRPr="00CC21EA">
        <w:rPr>
          <w:rStyle w:val="DebateUnderline"/>
        </w:rPr>
        <w:t xml:space="preserve">the solution shows that even if bad  times bring about greater economic  conflict, it will not make war </w:t>
      </w:r>
      <w:r>
        <w:rPr>
          <w:rStyle w:val="DebateUnderline"/>
        </w:rPr>
        <w:t xml:space="preserve"> </w:t>
      </w:r>
      <w:r w:rsidRPr="00CC21EA">
        <w:rPr>
          <w:rStyle w:val="DebateUnderline"/>
        </w:rPr>
        <w:t>thinkable.</w:t>
      </w:r>
      <w:r>
        <w:rPr>
          <w:rStyle w:val="DebateUnderline"/>
        </w:rPr>
        <w:t xml:space="preserve"> </w:t>
      </w:r>
    </w:p>
    <w:p w:rsidR="006E5BE0" w:rsidRDefault="006E5BE0" w:rsidP="006E5BE0">
      <w:pPr>
        <w:pStyle w:val="Nothing"/>
      </w:pPr>
    </w:p>
    <w:p w:rsidR="006E5BE0" w:rsidRDefault="006E5BE0" w:rsidP="006E5BE0">
      <w:pPr>
        <w:pStyle w:val="Tags"/>
        <w:outlineLvl w:val="0"/>
      </w:pPr>
      <w:r>
        <w:t>U.S. not key to the global economy.</w:t>
      </w:r>
    </w:p>
    <w:p w:rsidR="006E5BE0" w:rsidRDefault="006E5BE0" w:rsidP="006E5BE0">
      <w:pPr>
        <w:pStyle w:val="Nothing"/>
      </w:pPr>
      <w:r>
        <w:rPr>
          <w:rStyle w:val="Author-Date"/>
        </w:rPr>
        <w:t>Caryl 10</w:t>
      </w:r>
      <w:r>
        <w:t xml:space="preserve"> [Christian, Senior Fellow at the Center for International Studies at the Massachusetts Institute of Technology and a contributing editor to Foreign Policy. His column, "Reality Check," appears weekly on ForeignPolicy.com, Crisis? What Crisis? APRIL 5, 2010, http://www.foreignpolicy.com/articles/2010/04/05/crisis_what_crisis?page=full]</w:t>
      </w:r>
    </w:p>
    <w:p w:rsidR="006E5BE0" w:rsidRDefault="006E5BE0" w:rsidP="006E5BE0">
      <w:pPr>
        <w:pStyle w:val="Nothing"/>
      </w:pPr>
    </w:p>
    <w:p w:rsidR="006E5BE0" w:rsidRPr="006E5BE0" w:rsidRDefault="006E5BE0" w:rsidP="006E5BE0">
      <w:pPr>
        <w:pStyle w:val="Cards"/>
      </w:pPr>
      <w:r>
        <w:rPr>
          <w:rStyle w:val="DebateUnderline"/>
        </w:rPr>
        <w:t>Many emerging economies entered the</w:t>
      </w:r>
      <w:r>
        <w:t xml:space="preserve"> 2008-2009 </w:t>
      </w:r>
      <w:r>
        <w:rPr>
          <w:rStyle w:val="DebateUnderline"/>
        </w:rPr>
        <w:t>crisis with healthy balance sheets.</w:t>
      </w:r>
      <w:r>
        <w:t xml:space="preserve"> In most cases </w:t>
      </w:r>
      <w:r>
        <w:rPr>
          <w:rStyle w:val="DebateUnderline"/>
        </w:rPr>
        <w:t xml:space="preserve">governments reacted quickly and flexibly, rolling out stimulus programs or even expanding poverty-reduction programs. </w:t>
      </w:r>
      <w:r w:rsidRPr="00D506B0">
        <w:rPr>
          <w:rStyle w:val="DebateUnderline"/>
        </w:rPr>
        <w:t xml:space="preserve">Increasingly, </w:t>
      </w:r>
      <w:r>
        <w:rPr>
          <w:rStyle w:val="DebateUnderline"/>
          <w:shd w:val="clear" w:color="auto" w:fill="00FFFF"/>
        </w:rPr>
        <w:t xml:space="preserve">the </w:t>
      </w:r>
      <w:r w:rsidRPr="00D506B0">
        <w:rPr>
          <w:rStyle w:val="DebateUnderline"/>
        </w:rPr>
        <w:t xml:space="preserve">same </w:t>
      </w:r>
      <w:r>
        <w:rPr>
          <w:rStyle w:val="DebateUnderline"/>
          <w:shd w:val="clear" w:color="auto" w:fill="00FFFF"/>
        </w:rPr>
        <w:t>countries that</w:t>
      </w:r>
      <w:r w:rsidRPr="00D506B0">
        <w:rPr>
          <w:rStyle w:val="DebateUnderline"/>
        </w:rPr>
        <w:t xml:space="preserve"> have </w:t>
      </w:r>
      <w:r>
        <w:rPr>
          <w:rStyle w:val="DebateUnderline"/>
          <w:shd w:val="clear" w:color="auto" w:fill="00FFFF"/>
        </w:rPr>
        <w:t>embraced globalization</w:t>
      </w:r>
      <w:r>
        <w:rPr>
          <w:rStyle w:val="DebateUnderline"/>
        </w:rPr>
        <w:t xml:space="preserve"> and markets </w:t>
      </w:r>
      <w:r>
        <w:rPr>
          <w:rStyle w:val="DebateUnderline"/>
          <w:shd w:val="clear" w:color="auto" w:fill="00FFFF"/>
        </w:rPr>
        <w:t xml:space="preserve">are starting to build </w:t>
      </w:r>
      <w:r w:rsidRPr="00D506B0">
        <w:rPr>
          <w:rStyle w:val="DebateUnderline"/>
          <w:b/>
          <w:shd w:val="clear" w:color="auto" w:fill="00FFFF"/>
        </w:rPr>
        <w:t>social safety nets.</w:t>
      </w:r>
      <w:r>
        <w:t xml:space="preserve"> And there's another factor: </w:t>
      </w:r>
      <w:r>
        <w:rPr>
          <w:rStyle w:val="DebateUnderline"/>
          <w:shd w:val="clear" w:color="auto" w:fill="00FFFF"/>
        </w:rPr>
        <w:t xml:space="preserve">Trade is becoming </w:t>
      </w:r>
      <w:r>
        <w:rPr>
          <w:rStyle w:val="DebateUnderline"/>
          <w:b/>
          <w:shd w:val="clear" w:color="auto" w:fill="00FFFF"/>
        </w:rPr>
        <w:t>more evenly distributed</w:t>
      </w:r>
      <w:r>
        <w:rPr>
          <w:rStyle w:val="DebateUnderline"/>
        </w:rPr>
        <w:t xml:space="preserve"> throughout the world. </w:t>
      </w:r>
      <w:r>
        <w:rPr>
          <w:rStyle w:val="DebateUnderline"/>
          <w:shd w:val="clear" w:color="auto" w:fill="00FFFF"/>
        </w:rPr>
        <w:t>China is</w:t>
      </w:r>
      <w:r w:rsidRPr="00D506B0">
        <w:rPr>
          <w:rStyle w:val="DebateUnderline"/>
        </w:rPr>
        <w:t xml:space="preserve"> now </w:t>
      </w:r>
      <w:r>
        <w:rPr>
          <w:rStyle w:val="DebateUnderline"/>
          <w:shd w:val="clear" w:color="auto" w:fill="00FFFF"/>
        </w:rPr>
        <w:t>a bigger market for Asian exporters than the U</w:t>
      </w:r>
      <w:r>
        <w:t xml:space="preserve">nited </w:t>
      </w:r>
      <w:r>
        <w:rPr>
          <w:rStyle w:val="DebateUnderline"/>
          <w:shd w:val="clear" w:color="auto" w:fill="00FFFF"/>
        </w:rPr>
        <w:t>S</w:t>
      </w:r>
      <w:r>
        <w:t xml:space="preserve">tates. Some </w:t>
      </w:r>
      <w:r>
        <w:rPr>
          <w:rStyle w:val="DebateUnderline"/>
          <w:shd w:val="clear" w:color="auto" w:fill="00FFFF"/>
        </w:rPr>
        <w:t xml:space="preserve">economists are talking about </w:t>
      </w:r>
      <w:r>
        <w:rPr>
          <w:rStyle w:val="DebateUnderline"/>
          <w:b/>
          <w:shd w:val="clear" w:color="auto" w:fill="00FFFF"/>
        </w:rPr>
        <w:t>"emerging market decoupling."</w:t>
      </w:r>
      <w:r>
        <w:t xml:space="preserve"> Jonathan </w:t>
      </w:r>
      <w:r>
        <w:rPr>
          <w:rStyle w:val="DebateUnderline"/>
          <w:shd w:val="clear" w:color="auto" w:fill="00FFFF"/>
        </w:rPr>
        <w:t>Anderson</w:t>
      </w:r>
      <w:r>
        <w:rPr>
          <w:rStyle w:val="DebateUnderline"/>
        </w:rPr>
        <w:t xml:space="preserve">, an emerging-markets economist at the Swiss bank UBS, </w:t>
      </w:r>
      <w:r>
        <w:rPr>
          <w:rStyle w:val="DebateUnderline"/>
          <w:shd w:val="clear" w:color="auto" w:fill="00FFFF"/>
        </w:rPr>
        <w:t>showed</w:t>
      </w:r>
      <w:r>
        <w:rPr>
          <w:rStyle w:val="DebateUnderline"/>
        </w:rPr>
        <w:t xml:space="preserve"> in one recent report </w:t>
      </w:r>
      <w:r>
        <w:rPr>
          <w:rStyle w:val="DebateUnderline"/>
          <w:shd w:val="clear" w:color="auto" w:fill="00FFFF"/>
        </w:rPr>
        <w:t xml:space="preserve">how car sales in emerging markets have actually been rising during this latest bout of turmoil -- powerful evidence that </w:t>
      </w:r>
      <w:r>
        <w:rPr>
          <w:rStyle w:val="DebateUnderline"/>
          <w:b/>
          <w:shd w:val="clear" w:color="auto" w:fill="00FFFF"/>
        </w:rPr>
        <w:t>emerging economies no longer have to sneeze when America catches a cold</w:t>
      </w:r>
      <w:r>
        <w:rPr>
          <w:rStyle w:val="DebateUnderline"/>
        </w:rPr>
        <w:t>.</w:t>
      </w:r>
      <w:r>
        <w:t xml:space="preserve"> Aphitchaya Nguanbanchong, a consultant for the British-based aid organization Oxfam, has studied the crisis's effects on Southeast Asian economies. "The research so far shows that the result of the crisis isn't as bad as we were expecting," she says. </w:t>
      </w:r>
      <w:r>
        <w:rPr>
          <w:rStyle w:val="DebateUnderline"/>
        </w:rPr>
        <w:t>Indonesia is a case in point: "People in this region and at the policy level learned a lot from the past crisis." Healthy domestic demand cushioned the shock when the crisis hit export-oriented industries; the government weighed in immediately with hefty stimulus measures. Nguanbanchong</w:t>
      </w:r>
      <w:r>
        <w:t xml:space="preserve"> says that she </w:t>
      </w:r>
      <w:r>
        <w:rPr>
          <w:rStyle w:val="DebateUnderline"/>
        </w:rPr>
        <w:t>has been surprised by the extent to which families throughout the region have kept spending money on education even as incomes have declined</w:t>
      </w:r>
      <w:r>
        <w:t xml:space="preserve"> for some. And that, she says, reinforces a major lesson that emerging-market governments can take away from the crisis: "Governments should focus more on social policy, on health, education, and services. They shouldn't be intervening so much directly in the economy itself."</w:t>
      </w:r>
    </w:p>
    <w:p w:rsidR="009E67A2" w:rsidRDefault="009E67A2" w:rsidP="00295543">
      <w:pPr>
        <w:pStyle w:val="BlockHeadings"/>
      </w:pPr>
      <w:r>
        <w:t>Ethnic Conflict</w:t>
      </w:r>
    </w:p>
    <w:p w:rsidR="00212280" w:rsidRDefault="00212280" w:rsidP="00212280">
      <w:pPr>
        <w:pStyle w:val="Tags"/>
        <w:outlineLvl w:val="0"/>
        <w:rPr>
          <w:lang w:eastAsia="ko-KR"/>
        </w:rPr>
      </w:pPr>
      <w:r>
        <w:rPr>
          <w:rFonts w:hint="eastAsia"/>
          <w:lang w:eastAsia="ko-KR"/>
        </w:rPr>
        <w:t>Ethnic conflict causes nuclear war.</w:t>
      </w:r>
    </w:p>
    <w:p w:rsidR="00212280" w:rsidRPr="008D6B64" w:rsidRDefault="00212280" w:rsidP="00212280">
      <w:pPr>
        <w:pStyle w:val="Nothing"/>
        <w:rPr>
          <w:lang w:eastAsia="ko-KR"/>
        </w:rPr>
      </w:pPr>
      <w:r w:rsidRPr="008D6B64">
        <w:rPr>
          <w:rStyle w:val="CitesChar"/>
          <w:lang w:eastAsia="ko-KR"/>
        </w:rPr>
        <w:t xml:space="preserve">Chester </w:t>
      </w:r>
      <w:r w:rsidRPr="008D6B64">
        <w:rPr>
          <w:rStyle w:val="Author-Date"/>
          <w:lang w:eastAsia="ko-KR"/>
        </w:rPr>
        <w:t xml:space="preserve">Crocker, </w:t>
      </w:r>
      <w:r w:rsidRPr="008D6B64">
        <w:rPr>
          <w:rStyle w:val="Author-Date"/>
          <w:rFonts w:hint="eastAsia"/>
        </w:rPr>
        <w:t>no date</w:t>
      </w:r>
      <w:r>
        <w:rPr>
          <w:rStyle w:val="CitesChar"/>
          <w:rFonts w:hint="eastAsia"/>
          <w:lang w:eastAsia="ko-KR"/>
        </w:rPr>
        <w:t>. C</w:t>
      </w:r>
      <w:r w:rsidRPr="008D6B64">
        <w:rPr>
          <w:rStyle w:val="CitesChar"/>
          <w:lang w:eastAsia="ko-KR"/>
        </w:rPr>
        <w:t>hairman of the Board of the U.S. Institute of Peace, FPRI Wire, “How To Think About Ethnic Conflict”, September, http://fpri.org/fpriwire/0710.199909.crocker.howtothinkaboutethnicconflict.html]</w:t>
      </w:r>
    </w:p>
    <w:p w:rsidR="00212280" w:rsidRPr="008D6B64" w:rsidRDefault="00212280" w:rsidP="00212280">
      <w:pPr>
        <w:pStyle w:val="Nothing"/>
        <w:rPr>
          <w:lang w:eastAsia="ko-KR"/>
        </w:rPr>
      </w:pPr>
    </w:p>
    <w:p w:rsidR="00212280" w:rsidRPr="00212280" w:rsidRDefault="00212280" w:rsidP="00212280">
      <w:pPr>
        <w:pStyle w:val="Cards"/>
        <w:rPr>
          <w:lang w:eastAsia="ko-KR"/>
        </w:rPr>
      </w:pPr>
      <w:r w:rsidRPr="008D6B64">
        <w:rPr>
          <w:lang w:eastAsia="ko-KR"/>
        </w:rPr>
        <w:t xml:space="preserve">The examination of ethnic conflict has several implications for American foreign policy. First, it might be useful if we would think about the phenomenon we are dealing with-which is nothing less than the breakdown of empires, federations, and nation-states-before we act. We must think about how, in the present era, the breakdown of the old colonial and Cold War structures empowered challengers to governments. Whether their challenges come through information technology, the erection of new standards of governance, or new demands from donor clubs, the World Bank, and the International Monetary Fund, </w:t>
      </w:r>
      <w:r w:rsidRPr="008D6B64">
        <w:rPr>
          <w:rStyle w:val="DebateUnderline"/>
          <w:lang w:eastAsia="ko-KR"/>
        </w:rPr>
        <w:t>a fundamental shift in the balance of power on the ground has occurred. The disappearance of the old structures has</w:t>
      </w:r>
      <w:r w:rsidRPr="008D6B64">
        <w:rPr>
          <w:lang w:eastAsia="ko-KR"/>
        </w:rPr>
        <w:t xml:space="preserve">, in short, </w:t>
      </w:r>
      <w:r w:rsidRPr="008D6B64">
        <w:rPr>
          <w:rStyle w:val="DebateUnderline"/>
          <w:lang w:eastAsia="ko-KR"/>
        </w:rPr>
        <w:t>created strategic vacuums that will be filled</w:t>
      </w:r>
      <w:r w:rsidRPr="008D6B64">
        <w:rPr>
          <w:lang w:eastAsia="ko-KR"/>
        </w:rPr>
        <w:t xml:space="preserve">, in one fashion or another, by a new set of actors or by older actors marching under new flags. </w:t>
      </w:r>
      <w:r w:rsidRPr="008D6B64">
        <w:rPr>
          <w:rStyle w:val="DebateUnderline"/>
          <w:lang w:eastAsia="ko-KR"/>
        </w:rPr>
        <w:t>That is really what much ethnic conflict is all about</w:t>
      </w:r>
      <w:r w:rsidRPr="008D6B64">
        <w:rPr>
          <w:lang w:eastAsia="ko-KR"/>
        </w:rPr>
        <w:t xml:space="preserve">.  Secondly, we need to reflect on the stakes. As a superpower which supposedly “doesn’t do windows,” we may be tempted to think that the stakes are low for the United States. But what is at stake in Kosovo is not just the Albanians or Serbs, but (now that we have backed into this forest without a compass) </w:t>
      </w:r>
      <w:r w:rsidRPr="008D6B64">
        <w:rPr>
          <w:rStyle w:val="DebateUnderline"/>
          <w:lang w:eastAsia="ko-KR"/>
        </w:rPr>
        <w:t>what is at stake is American leadership, the survival of NATO, and the danger that members of the U.N. Security Council, including Russia and China, will acquire something of a veto over American policy-</w:t>
      </w:r>
      <w:r w:rsidRPr="008D6B64">
        <w:rPr>
          <w:lang w:eastAsia="ko-KR"/>
        </w:rPr>
        <w:t xml:space="preserve">including how we get out of the woods we have wandered into.   Think, too, about the stakes involved for the people who become victims of these conflicts. </w:t>
      </w:r>
      <w:r w:rsidRPr="008D6B64">
        <w:rPr>
          <w:rStyle w:val="DebateUnderline"/>
          <w:lang w:eastAsia="ko-KR"/>
        </w:rPr>
        <w:t xml:space="preserve">Waiting for a conflict to “ripen” will achieve nothing if the contesting leadership elites are living off the conflict. </w:t>
      </w:r>
      <w:r w:rsidRPr="008D6B64">
        <w:rPr>
          <w:lang w:eastAsia="ko-KR"/>
        </w:rPr>
        <w:t>When both sides in a conflict find the status quo preferable to any settlement, the situation will never “ripen” and the humanitarian toll will mount</w:t>
      </w:r>
      <w:r w:rsidRPr="008D6B64">
        <w:rPr>
          <w:rStyle w:val="DebateUnderline"/>
          <w:lang w:eastAsia="ko-KR"/>
        </w:rPr>
        <w:t>. And the numbers of victims of these conflicts is huge: up to four million in Sudan alone over the past forty years, and countless thousands in Sierra Leone, Liberia, Indonesia, and the Balkans</w:t>
      </w:r>
      <w:r w:rsidRPr="008D6B64">
        <w:rPr>
          <w:lang w:eastAsia="ko-KR"/>
        </w:rPr>
        <w:t xml:space="preserve">. Similar conflicts have raged in the South Asian subcontinent since the massive postcolonial population transfers of the late 1940s, and </w:t>
      </w:r>
      <w:r w:rsidRPr="008D6B64">
        <w:rPr>
          <w:rStyle w:val="DebateUnderline"/>
          <w:lang w:eastAsia="ko-KR"/>
        </w:rPr>
        <w:t>now that nuclear weapons have been openly thrown into the mix, the Indo-Pakistani worst-case scenario has gotten a lot worse</w:t>
      </w:r>
      <w:r w:rsidRPr="008D6B64">
        <w:rPr>
          <w:lang w:eastAsia="ko-KR"/>
        </w:rPr>
        <w:t>. So the stakes are huge in moral as well as strategic terms.</w:t>
      </w:r>
    </w:p>
    <w:p w:rsidR="009E67A2" w:rsidRDefault="009E67A2" w:rsidP="009E67A2">
      <w:pPr>
        <w:pStyle w:val="BlockHeadings"/>
      </w:pPr>
      <w:r>
        <w:t>A2: Ethnic Conflict</w:t>
      </w:r>
    </w:p>
    <w:p w:rsidR="006113AF" w:rsidRDefault="006113AF" w:rsidP="006113AF">
      <w:pPr>
        <w:pStyle w:val="Tags"/>
        <w:outlineLvl w:val="0"/>
      </w:pPr>
      <w:r>
        <w:t xml:space="preserve">1. No risk of secessionism – territories will hold back. </w:t>
      </w:r>
    </w:p>
    <w:p w:rsidR="006113AF" w:rsidRDefault="006113AF" w:rsidP="006113AF">
      <w:pPr>
        <w:pStyle w:val="Cites"/>
      </w:pPr>
      <w:r w:rsidRPr="007A0677">
        <w:rPr>
          <w:rStyle w:val="Author-Date"/>
        </w:rPr>
        <w:t>Weinstein 8</w:t>
      </w:r>
      <w:r>
        <w:t xml:space="preserve"> [Jeremy, Foreign Affairs, Jul/Aug, “Is Ethnic Conflict Inevitable? Parting Ways Over Nationalism and Separatism,” http://cddrl.stanford.edu/publications/is_ethnic_conflict_inevitable_parting_ways_over_ nationalism_and_separatism]</w:t>
      </w:r>
    </w:p>
    <w:p w:rsidR="006113AF" w:rsidRPr="00723858" w:rsidRDefault="006113AF" w:rsidP="006113AF">
      <w:pPr>
        <w:pStyle w:val="Nothing"/>
      </w:pPr>
    </w:p>
    <w:p w:rsidR="006113AF" w:rsidRPr="00723858" w:rsidRDefault="006113AF" w:rsidP="006113AF">
      <w:pPr>
        <w:pStyle w:val="Cards"/>
      </w:pPr>
      <w:r w:rsidRPr="00723858">
        <w:t xml:space="preserve">The recent formation of an "independent" Kosovo, which has not yet been recognized by various key countries, does not foretell the similar arrival of other new states. It is unlikely that Abkhazia or South Ossetia, although largely autonomous in fact, will gain full and formal independence from Georgia or that the Albanian areas of Macedonia will secede. Rather, </w:t>
      </w:r>
      <w:r w:rsidRPr="007A0677">
        <w:rPr>
          <w:rStyle w:val="DebateUnderline"/>
          <w:shd w:val="clear" w:color="auto" w:fill="00FFFF"/>
        </w:rPr>
        <w:t>prospective secessionists, dissuaded by both central governments and the international community, are likely to hold back</w:t>
      </w:r>
      <w:r w:rsidRPr="007A0677">
        <w:rPr>
          <w:rStyle w:val="DebateUnderline"/>
        </w:rPr>
        <w:t xml:space="preserve">. Indeed, the most plausible future outcome is that </w:t>
      </w:r>
      <w:r w:rsidRPr="007A0677">
        <w:rPr>
          <w:rStyle w:val="DebateUnderline"/>
          <w:shd w:val="clear" w:color="auto" w:fill="00FFFF"/>
        </w:rPr>
        <w:t>both established states and their international supporters will</w:t>
      </w:r>
      <w:r w:rsidRPr="007A0677">
        <w:rPr>
          <w:rStyle w:val="DebateUnderline"/>
        </w:rPr>
        <w:t xml:space="preserve"> generally </w:t>
      </w:r>
      <w:r w:rsidRPr="007A0677">
        <w:rPr>
          <w:rStyle w:val="DebateUnderline"/>
          <w:shd w:val="clear" w:color="auto" w:fill="00FFFF"/>
        </w:rPr>
        <w:t>act to prevent a proliferation of new states from entering the international system</w:t>
      </w:r>
      <w:r w:rsidRPr="00723858">
        <w:t xml:space="preserve">. </w:t>
      </w:r>
    </w:p>
    <w:p w:rsidR="006113AF" w:rsidRDefault="006113AF" w:rsidP="006113AF">
      <w:pPr>
        <w:pStyle w:val="Nothing"/>
      </w:pPr>
    </w:p>
    <w:p w:rsidR="006113AF" w:rsidRDefault="006113AF" w:rsidP="006113AF">
      <w:pPr>
        <w:pStyle w:val="Tags"/>
        <w:outlineLvl w:val="0"/>
      </w:pPr>
      <w:r>
        <w:t xml:space="preserve">2. </w:t>
      </w:r>
      <w:r w:rsidRPr="00723858">
        <w:t>Developed nations solve the impact</w:t>
      </w:r>
      <w:r>
        <w:t>.</w:t>
      </w:r>
    </w:p>
    <w:p w:rsidR="006113AF" w:rsidRDefault="006113AF" w:rsidP="006113AF">
      <w:pPr>
        <w:pStyle w:val="Cites"/>
      </w:pPr>
      <w:r w:rsidRPr="007A0677">
        <w:rPr>
          <w:rStyle w:val="Author-Date"/>
        </w:rPr>
        <w:t>Walter 3</w:t>
      </w:r>
      <w:r w:rsidRPr="007A0677">
        <w:t xml:space="preserve"> [Barbara. Assc Prof of IR @ U of C. “Reputation and War: Explaining the Intractability of Territorial Conflict” International Studies Review, Vol 5 No 4, L/N]</w:t>
      </w:r>
    </w:p>
    <w:p w:rsidR="006113AF" w:rsidRPr="007A0677" w:rsidRDefault="006113AF" w:rsidP="006113AF">
      <w:pPr>
        <w:pStyle w:val="Nothing"/>
      </w:pPr>
    </w:p>
    <w:p w:rsidR="00212280" w:rsidRPr="006113AF" w:rsidRDefault="006113AF" w:rsidP="006113AF">
      <w:pPr>
        <w:pStyle w:val="Cards"/>
        <w:rPr>
          <w:sz w:val="24"/>
          <w:u w:val="thick"/>
        </w:rPr>
      </w:pPr>
      <w:r w:rsidRPr="007A0677">
        <w:rPr>
          <w:rStyle w:val="DebateUnderline"/>
        </w:rPr>
        <w:t>In the case of territorial disputes, governments consistently refuse to negotiate not because land is especially valuable as many people have argued, but because they fear that a concession to one group will encourage every other minority group to seek its own share of a limited pie</w:t>
      </w:r>
      <w:r w:rsidRPr="00723858">
        <w:rPr>
          <w:color w:val="000000"/>
        </w:rPr>
        <w:t xml:space="preserve">. As a Jakarta-based political analyst pointed out, “if Aceh is allowed to break away, other places will ask for the same treatment.” </w:t>
      </w:r>
      <w:r w:rsidRPr="007A0677">
        <w:rPr>
          <w:rStyle w:val="DebateUnderline"/>
        </w:rPr>
        <w:t xml:space="preserve">Refusing to negotiate with the very first challenger and incurring the costs of an immediate war, while seemingly irrational in the short-term, becomes part of a very rational strategy to eliminate the higher long-term costs of multiple future wars. </w:t>
      </w:r>
      <w:r w:rsidRPr="00723858">
        <w:rPr>
          <w:color w:val="000000"/>
        </w:rPr>
        <w:t xml:space="preserve">The </w:t>
      </w:r>
      <w:r w:rsidRPr="007A0677">
        <w:rPr>
          <w:rStyle w:val="DebateUnderline"/>
        </w:rPr>
        <w:t>low rate of negotiation, therefore, is the result of reputation building, where governments actively choose to fight an early challenger in order to deter others from making similar demands.</w:t>
      </w:r>
    </w:p>
    <w:p w:rsidR="00D52016" w:rsidRDefault="00D52016" w:rsidP="00D52016">
      <w:pPr>
        <w:pStyle w:val="BlockHeadings"/>
      </w:pPr>
      <w:r>
        <w:t>Famine</w:t>
      </w:r>
    </w:p>
    <w:p w:rsidR="006113AF" w:rsidRDefault="006113AF" w:rsidP="006113AF">
      <w:pPr>
        <w:pStyle w:val="Tags"/>
        <w:outlineLvl w:val="0"/>
        <w:rPr>
          <w:lang w:eastAsia="ko-KR"/>
        </w:rPr>
      </w:pPr>
      <w:r>
        <w:rPr>
          <w:rFonts w:hint="eastAsia"/>
          <w:lang w:eastAsia="ko-KR"/>
        </w:rPr>
        <w:t>Food insecurity causes global instability, war, and billions of deaths, threatening extinction.</w:t>
      </w:r>
    </w:p>
    <w:p w:rsidR="006113AF" w:rsidRPr="00CB47B6" w:rsidRDefault="006113AF" w:rsidP="006113AF">
      <w:pPr>
        <w:pStyle w:val="Nothing"/>
        <w:outlineLvl w:val="0"/>
        <w:rPr>
          <w:lang w:eastAsia="ko-KR"/>
        </w:rPr>
      </w:pPr>
      <w:r w:rsidRPr="00CB47B6">
        <w:rPr>
          <w:rStyle w:val="Author-Date"/>
          <w:lang w:eastAsia="ko-KR"/>
        </w:rPr>
        <w:t>Winnail</w:t>
      </w:r>
      <w:r w:rsidRPr="00CB47B6">
        <w:rPr>
          <w:rStyle w:val="CitesChar"/>
          <w:lang w:eastAsia="ko-KR"/>
        </w:rPr>
        <w:t>, Ph.D., M.P.H, FROM THE WORLD AHEAD, September-October 19</w:t>
      </w:r>
      <w:r w:rsidRPr="00CB47B6">
        <w:rPr>
          <w:rStyle w:val="Author-Date"/>
          <w:lang w:eastAsia="ko-KR"/>
        </w:rPr>
        <w:t>96</w:t>
      </w:r>
      <w:r w:rsidRPr="00CB47B6">
        <w:rPr>
          <w:rStyle w:val="CitesChar"/>
          <w:lang w:eastAsia="ko-KR"/>
        </w:rPr>
        <w:t>, http://www.kurtsaxon.com/foods004.htm</w:t>
      </w:r>
    </w:p>
    <w:p w:rsidR="006113AF" w:rsidRPr="00CB47B6" w:rsidRDefault="006113AF" w:rsidP="006113AF">
      <w:pPr>
        <w:pStyle w:val="Nothing"/>
        <w:rPr>
          <w:lang w:eastAsia="ko-KR"/>
        </w:rPr>
      </w:pPr>
    </w:p>
    <w:p w:rsidR="006113AF" w:rsidRDefault="006113AF" w:rsidP="006113AF">
      <w:pPr>
        <w:pStyle w:val="Cards"/>
        <w:rPr>
          <w:lang w:eastAsia="ko-KR"/>
        </w:rPr>
      </w:pPr>
      <w:r w:rsidRPr="00CB47B6">
        <w:rPr>
          <w:lang w:eastAsia="ko-KR"/>
        </w:rPr>
        <w:t xml:space="preserve">As a result grain prices are the highest on record. Worldwatch Institute's president, Lester Brown, writes, </w:t>
      </w:r>
      <w:r w:rsidRPr="00CB47B6">
        <w:rPr>
          <w:rStyle w:val="DebateUnderline"/>
          <w:lang w:eastAsia="ko-KR"/>
        </w:rPr>
        <w:t>"No other economic indicator is more politically sensitive that rising food prices...</w:t>
      </w:r>
      <w:r w:rsidRPr="00CB47B6">
        <w:rPr>
          <w:rStyle w:val="DebateUnderline"/>
          <w:b/>
          <w:lang w:eastAsia="ko-KR"/>
        </w:rPr>
        <w:t xml:space="preserve">. Food prices spiraling out of control could trigger not only economic instability but widespread political upheavals"-- even wars. </w:t>
      </w:r>
      <w:r w:rsidRPr="00CB47B6">
        <w:rPr>
          <w:lang w:eastAsia="ko-KR"/>
        </w:rPr>
        <w:t xml:space="preserve">The chaotic weather conditions we have been experiencing appear to be related to global warming caused by the release of pollutants into the earth's atmosphere. A recent article entitled "Heading for Apocalypse?" suggests the effects of global warming--and its side effects of increasingly severe droughts, floods and storms--could be catastrophic, especially for agriculture. The unpredictable shifts in temperature and rainfall will pose an increased risk of hunger and famine for many of the world's poor. </w:t>
      </w:r>
      <w:r w:rsidRPr="00CB47B6">
        <w:rPr>
          <w:rStyle w:val="DebateUnderline"/>
          <w:lang w:eastAsia="ko-KR"/>
        </w:rPr>
        <w:t xml:space="preserve">With world food stores dwindling, grain production leveling off and a string of bad harvests around the world, the next couple of years will be critical. </w:t>
      </w:r>
      <w:r w:rsidRPr="00CB47B6">
        <w:rPr>
          <w:lang w:eastAsia="ko-KR"/>
        </w:rPr>
        <w:t xml:space="preserve">Agricultural experts suggest it will take two bumper crops in a row to bring supplies back up to normal. However, </w:t>
      </w:r>
      <w:r w:rsidRPr="00CB47B6">
        <w:rPr>
          <w:rStyle w:val="DebateUnderline"/>
          <w:lang w:eastAsia="ko-KR"/>
        </w:rPr>
        <w:t>poor harvests</w:t>
      </w:r>
      <w:r w:rsidRPr="00CB47B6">
        <w:rPr>
          <w:lang w:eastAsia="ko-KR"/>
        </w:rPr>
        <w:t xml:space="preserve"> in 1996 and 1997 </w:t>
      </w:r>
      <w:r w:rsidRPr="00CB47B6">
        <w:rPr>
          <w:rStyle w:val="DebateUnderline"/>
          <w:b/>
          <w:lang w:eastAsia="ko-KR"/>
        </w:rPr>
        <w:t>could create severe food shortages and push millions over the edge.</w:t>
      </w:r>
      <w:r w:rsidRPr="00CB47B6">
        <w:rPr>
          <w:lang w:eastAsia="ko-KR"/>
        </w:rPr>
        <w:t xml:space="preserve"> Is it possible we are only one or two harvests away from a global disaster? Is there any significance to what is happening today? Where is it all leading? What does the future hold? The clear implication is that things will get worse before they get better. </w:t>
      </w:r>
      <w:r w:rsidRPr="00CB47B6">
        <w:rPr>
          <w:rStyle w:val="DebateUnderline"/>
          <w:b/>
          <w:lang w:eastAsia="ko-KR"/>
        </w:rPr>
        <w:t xml:space="preserve">Wars, famine and disease will affect the lives of billions of people! </w:t>
      </w:r>
      <w:r w:rsidRPr="00CB47B6">
        <w:rPr>
          <w:rStyle w:val="DebateUnderline"/>
          <w:lang w:eastAsia="ko-KR"/>
        </w:rPr>
        <w:t>Although famines have occurred at various times in the past,</w:t>
      </w:r>
      <w:r w:rsidRPr="00CB47B6">
        <w:rPr>
          <w:rStyle w:val="DebateUnderline"/>
          <w:b/>
          <w:lang w:eastAsia="ko-KR"/>
        </w:rPr>
        <w:t xml:space="preserve"> the new famines will happen during a time of unprecedented global stress</w:t>
      </w:r>
      <w:r w:rsidRPr="00CB47B6">
        <w:rPr>
          <w:rStyle w:val="DebateUnderline"/>
          <w:lang w:eastAsia="ko-KR"/>
        </w:rPr>
        <w:t>--times that have no parallel in recorded history--</w:t>
      </w:r>
      <w:r w:rsidRPr="00CB47B6">
        <w:rPr>
          <w:rStyle w:val="DebateUnderline"/>
          <w:b/>
          <w:lang w:eastAsia="ko-KR"/>
        </w:rPr>
        <w:t>at a time when the total destruction of humanity would be possible!</w:t>
      </w:r>
      <w:r w:rsidRPr="00CB47B6">
        <w:rPr>
          <w:lang w:eastAsia="ko-KR"/>
        </w:rPr>
        <w:t xml:space="preserve"> Is it merely a coincidence that we are seeing a growing menace of famine on a global scale at a time when the world is facing the threat of a resurgence of new and old epidemic diseases, and the demands of an exploding population? </w:t>
      </w:r>
      <w:r w:rsidRPr="00CB47B6">
        <w:rPr>
          <w:rStyle w:val="DebateUnderline"/>
          <w:lang w:eastAsia="ko-KR"/>
        </w:rPr>
        <w:t>These are pushing the world's resources to its limits!</w:t>
      </w:r>
      <w:r w:rsidRPr="00CB47B6">
        <w:rPr>
          <w:rStyle w:val="DebateUnderline"/>
          <w:b/>
          <w:lang w:eastAsia="ko-KR"/>
        </w:rPr>
        <w:t xml:space="preserve"> The world has never before faced such an ominous series of potential global crises at the same time! </w:t>
      </w:r>
      <w:r w:rsidRPr="00CB47B6">
        <w:rPr>
          <w:lang w:eastAsia="ko-KR"/>
        </w:rPr>
        <w:t xml:space="preserve">However, droughts and shrinking grain stores are not the only threats to world food supplies. According to the U.N.'s studies, all 17 major fishing areas in the world have either reached or exceeded their natural limits. In fact, nine of these areas are in serious decline. The realization that we may be facing a shortage of food from both oceanic and land-based sources is a troubling one . It's troubling because seafood--the world's leading source of animal protein--could be depleted quite rapidly. In the early 1970s, the Peruvian anchovy catch--the largest in the world--collapsed from 12 million tons to 2 million in just three years from overfishing. </w:t>
      </w:r>
      <w:r w:rsidRPr="00CB47B6">
        <w:rPr>
          <w:rStyle w:val="DebateUnderline"/>
          <w:lang w:eastAsia="ko-KR"/>
        </w:rPr>
        <w:t>If this happens on a global scale, we will be in deep trouble. This precarious situation is also without historical precedent!</w:t>
      </w:r>
    </w:p>
    <w:p w:rsidR="006113AF" w:rsidRDefault="006113AF" w:rsidP="006113AF">
      <w:pPr>
        <w:pStyle w:val="Nothing"/>
      </w:pPr>
    </w:p>
    <w:p w:rsidR="006113AF" w:rsidRPr="00F577F7" w:rsidRDefault="006113AF" w:rsidP="006113AF">
      <w:pPr>
        <w:pStyle w:val="Tags"/>
        <w:outlineLvl w:val="0"/>
        <w:rPr>
          <w:lang w:eastAsia="ko-KR"/>
        </w:rPr>
      </w:pPr>
      <w:r w:rsidRPr="00F577F7">
        <w:rPr>
          <w:rFonts w:hint="eastAsia"/>
          <w:lang w:eastAsia="ko-KR"/>
        </w:rPr>
        <w:t>Famine causes e</w:t>
      </w:r>
      <w:r w:rsidRPr="00F577F7">
        <w:rPr>
          <w:lang w:eastAsia="ko-KR"/>
        </w:rPr>
        <w:t>xtinction</w:t>
      </w:r>
    </w:p>
    <w:p w:rsidR="006113AF" w:rsidRPr="00F577F7" w:rsidRDefault="006113AF" w:rsidP="006113AF">
      <w:pPr>
        <w:pStyle w:val="Cites"/>
        <w:jc w:val="left"/>
        <w:rPr>
          <w:lang w:eastAsia="ko-KR"/>
        </w:rPr>
      </w:pPr>
      <w:r w:rsidRPr="00E358BE">
        <w:t xml:space="preserve">George </w:t>
      </w:r>
      <w:r w:rsidRPr="00E358BE">
        <w:rPr>
          <w:rStyle w:val="Author-Date"/>
        </w:rPr>
        <w:t>Plumb</w:t>
      </w:r>
      <w:r w:rsidRPr="00E358BE">
        <w:t>, Environmental Activist, “Was Malthus just off a few decades?” 5/18/20</w:t>
      </w:r>
      <w:r w:rsidRPr="00E358BE">
        <w:rPr>
          <w:rStyle w:val="Author-Date"/>
        </w:rPr>
        <w:t>08</w:t>
      </w:r>
      <w:r w:rsidRPr="00E358BE">
        <w:t>, http://www.timesargus.com/apps/pbcs.dll/article?AI D=/20080518/FEATURES05/805180310/1014/FEATURES05</w:t>
      </w:r>
    </w:p>
    <w:p w:rsidR="006113AF" w:rsidRPr="00F577F7" w:rsidRDefault="006113AF" w:rsidP="006113AF">
      <w:pPr>
        <w:pStyle w:val="Nothing"/>
        <w:rPr>
          <w:lang w:eastAsia="ko-KR"/>
        </w:rPr>
      </w:pPr>
    </w:p>
    <w:p w:rsidR="006113AF" w:rsidRPr="006113AF" w:rsidRDefault="006113AF" w:rsidP="006113AF">
      <w:pPr>
        <w:pStyle w:val="Cards"/>
        <w:rPr>
          <w:lang w:eastAsia="ko-KR"/>
        </w:rPr>
      </w:pPr>
      <w:r w:rsidRPr="00F577F7">
        <w:rPr>
          <w:rStyle w:val="DebateUnderline"/>
          <w:lang w:eastAsia="ko-KR"/>
        </w:rPr>
        <w:t>Once again the world's food situation is bleak</w:t>
      </w:r>
      <w:r w:rsidRPr="00F577F7">
        <w:rPr>
          <w:lang w:eastAsia="ko-KR"/>
        </w:rPr>
        <w:t xml:space="preserve">. According to the Food and Agriculture Organization of the United Nations, the price of wheat is more than 80 percent higher than a year ago, and corn prices are up by 25 percent. Global cereal stocks have fallen to their lowest level since 1982. Prices have gone so high that the United Nations World Food Program, which aims to feed 73 million people this year, reported it might have to reduce rations or the number of people it will help. </w:t>
      </w:r>
      <w:r w:rsidRPr="00F577F7">
        <w:rPr>
          <w:rStyle w:val="DebateUnderline"/>
          <w:lang w:eastAsia="ko-KR"/>
        </w:rPr>
        <w:t>Food riots are happening in many countries and threaten to bring down some countries as starving people demand better from their government</w:t>
      </w:r>
      <w:r w:rsidRPr="00F577F7">
        <w:rPr>
          <w:lang w:eastAsia="ko-KR"/>
        </w:rPr>
        <w:t xml:space="preserve">. However, </w:t>
      </w:r>
      <w:r w:rsidRPr="00F577F7">
        <w:rPr>
          <w:rStyle w:val="DebateUnderline"/>
          <w:lang w:eastAsia="ko-KR"/>
        </w:rPr>
        <w:t>this time the problem will not be so easy to solve</w:t>
      </w:r>
      <w:r w:rsidRPr="00F577F7">
        <w:rPr>
          <w:lang w:eastAsia="ko-KR"/>
        </w:rPr>
        <w:t xml:space="preserve">. There are some 75 million more people to feed each year! Consumption of meat and other high-quality foods — mainly in China and India — has boosted demand for grain for animal feed. </w:t>
      </w:r>
      <w:r w:rsidRPr="00F577F7">
        <w:rPr>
          <w:rStyle w:val="DebateUnderline"/>
          <w:lang w:eastAsia="ko-KR"/>
        </w:rPr>
        <w:t>Poor harvests due to bad weather in this country and elsewhere have contributed. High energy prices are adding to the pressures as some arable land is converted from growing food crops to biofuel crops and making it more expensive to ship the food that is produced</w:t>
      </w:r>
      <w:r w:rsidRPr="00F577F7">
        <w:rPr>
          <w:lang w:eastAsia="ko-KR"/>
        </w:rPr>
        <w:t>. According to Lester Brown, president of the World Policy Institute, "</w:t>
      </w:r>
      <w:r w:rsidRPr="00F577F7">
        <w:rPr>
          <w:rStyle w:val="DebateUnderline"/>
          <w:lang w:eastAsia="ko-KR"/>
        </w:rPr>
        <w:t>This troubling situation is unlike any the world has faced before. The challenge is not simply to deal with a temporary rise in grain prices, as in the past, but rather to quickly 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r w:rsidRPr="00F577F7">
        <w:rPr>
          <w:lang w:eastAsia="ko-KR"/>
        </w:rPr>
        <w:t>."</w:t>
      </w:r>
    </w:p>
    <w:p w:rsidR="00D52016" w:rsidRDefault="00D52016" w:rsidP="00D52016">
      <w:pPr>
        <w:pStyle w:val="BlockHeadings"/>
      </w:pPr>
      <w:r>
        <w:t>A2: Famine</w:t>
      </w:r>
    </w:p>
    <w:p w:rsidR="006113AF" w:rsidRDefault="006113AF" w:rsidP="006113AF">
      <w:pPr>
        <w:pStyle w:val="Tags"/>
        <w:outlineLvl w:val="0"/>
      </w:pPr>
      <w:r>
        <w:t>Food scarcity inevitable.</w:t>
      </w:r>
    </w:p>
    <w:p w:rsidR="006113AF" w:rsidRDefault="006113AF" w:rsidP="006113AF">
      <w:pPr>
        <w:pStyle w:val="Cites"/>
      </w:pPr>
      <w:r w:rsidRPr="004D2947">
        <w:rPr>
          <w:rStyle w:val="Author-Date"/>
        </w:rPr>
        <w:t xml:space="preserve">Economist </w:t>
      </w:r>
      <w:r>
        <w:rPr>
          <w:rStyle w:val="Author-Date"/>
        </w:rPr>
        <w:t>10</w:t>
      </w:r>
      <w:r>
        <w:t xml:space="preserve"> [Climate change How to live with climate change</w:t>
      </w:r>
      <w:r w:rsidRPr="004D2947">
        <w:t xml:space="preserve"> </w:t>
      </w:r>
      <w:r>
        <w:t xml:space="preserve">Nov 25th 2010 | from PRINT EDITION  </w:t>
      </w:r>
      <w:r w:rsidRPr="00876609">
        <w:t>http://www.economist.com/node/17575027/print</w:t>
      </w:r>
      <w:r>
        <w:t>]</w:t>
      </w:r>
    </w:p>
    <w:p w:rsidR="006113AF" w:rsidRDefault="006113AF" w:rsidP="006113AF">
      <w:pPr>
        <w:pStyle w:val="Nothing"/>
      </w:pPr>
    </w:p>
    <w:p w:rsidR="006113AF" w:rsidRDefault="006113AF" w:rsidP="006113AF">
      <w:pPr>
        <w:pStyle w:val="Cards"/>
        <w:rPr>
          <w:rStyle w:val="DebateUnderline"/>
        </w:rPr>
      </w:pPr>
      <w:r w:rsidRPr="003459BC">
        <w:rPr>
          <w:rStyle w:val="DebateUnderline"/>
        </w:rPr>
        <w:t>Food security will become a crucial issue</w:t>
      </w:r>
      <w:r>
        <w:t xml:space="preserve">. Drought-resistant seeds are needed; and, given that the farmers least able to pay will require the hardiest varieties, seed companies’ efforts should be supplemented by state-funded research. Since genetic modification would help with this, it would be handy if people abandoned their prejudice against it.  </w:t>
      </w:r>
      <w:r w:rsidRPr="000777B1">
        <w:rPr>
          <w:rStyle w:val="DebateUnderline"/>
          <w:shd w:val="clear" w:color="auto" w:fill="00FFFF"/>
        </w:rPr>
        <w:t>Even with better crops, better soil conservation, better planting patterns and better weather forecasts</w:t>
      </w:r>
      <w:r w:rsidRPr="00BF1048">
        <w:rPr>
          <w:rStyle w:val="DebateUnderline"/>
          <w:shd w:val="clear" w:color="auto" w:fill="00FFFF"/>
        </w:rPr>
        <w:t xml:space="preserve">, </w:t>
      </w:r>
      <w:r w:rsidRPr="00BF1048">
        <w:rPr>
          <w:rStyle w:val="DebateUnderline"/>
          <w:b/>
          <w:bdr w:val="single" w:sz="4" w:space="0" w:color="auto"/>
          <w:shd w:val="clear" w:color="auto" w:fill="00FFFF"/>
        </w:rPr>
        <w:t>all of which are needed</w:t>
      </w:r>
      <w:r w:rsidRPr="000777B1">
        <w:rPr>
          <w:rStyle w:val="DebateUnderline"/>
          <w:shd w:val="clear" w:color="auto" w:fill="00FFFF"/>
        </w:rPr>
        <w:t xml:space="preserve">, </w:t>
      </w:r>
      <w:r w:rsidRPr="000777B1">
        <w:rPr>
          <w:rStyle w:val="DebateUnderline"/>
          <w:b/>
          <w:shd w:val="clear" w:color="auto" w:fill="00FFFF"/>
        </w:rPr>
        <w:t>there will still be regional calamities</w:t>
      </w:r>
      <w:r w:rsidRPr="000777B1">
        <w:rPr>
          <w:rStyle w:val="DebateUnderline"/>
          <w:shd w:val="clear" w:color="auto" w:fill="00FFFF"/>
        </w:rPr>
        <w:t>. To ensure</w:t>
      </w:r>
      <w:r w:rsidRPr="003459BC">
        <w:rPr>
          <w:rStyle w:val="DebateUnderline"/>
        </w:rPr>
        <w:t xml:space="preserve"> that </w:t>
      </w:r>
      <w:r w:rsidRPr="000777B1">
        <w:rPr>
          <w:rStyle w:val="DebateUnderline"/>
          <w:shd w:val="clear" w:color="auto" w:fill="00FFFF"/>
        </w:rPr>
        <w:t>food is always available, the global food market will have to be deeper and more resilient</w:t>
      </w:r>
      <w:r w:rsidRPr="00BF1048">
        <w:rPr>
          <w:rStyle w:val="DebateUnderline"/>
        </w:rPr>
        <w:t xml:space="preserve"> than it is now. </w:t>
      </w:r>
      <w:r w:rsidRPr="000777B1">
        <w:rPr>
          <w:rStyle w:val="DebateUnderline"/>
          <w:shd w:val="clear" w:color="auto" w:fill="00FFFF"/>
        </w:rPr>
        <w:t>That means abandoning the protectionism that bedevils ag</w:t>
      </w:r>
      <w:r w:rsidRPr="003459BC">
        <w:rPr>
          <w:rStyle w:val="DebateUnderline"/>
        </w:rPr>
        <w:t xml:space="preserve">riculture </w:t>
      </w:r>
      <w:r w:rsidRPr="000777B1">
        <w:rPr>
          <w:rStyle w:val="DebateUnderline"/>
          <w:shd w:val="clear" w:color="auto" w:fill="00FFFF"/>
        </w:rPr>
        <w:t>today.</w:t>
      </w:r>
    </w:p>
    <w:p w:rsidR="006113AF" w:rsidRPr="00716148" w:rsidRDefault="006113AF" w:rsidP="006113AF">
      <w:pPr>
        <w:pStyle w:val="Nothing"/>
        <w:rPr>
          <w:lang w:eastAsia="ko-KR"/>
        </w:rPr>
      </w:pPr>
    </w:p>
    <w:p w:rsidR="006113AF" w:rsidRPr="00C1750A" w:rsidRDefault="006113AF" w:rsidP="006113AF">
      <w:pPr>
        <w:pStyle w:val="Tags"/>
        <w:rPr>
          <w:lang w:eastAsia="ko-KR"/>
        </w:rPr>
      </w:pPr>
      <w:r w:rsidRPr="00C1750A">
        <w:rPr>
          <w:lang w:eastAsia="ko-KR"/>
        </w:rPr>
        <w:t>World food supply is sufficient and wars trigger famine</w:t>
      </w:r>
      <w:r>
        <w:rPr>
          <w:rFonts w:hint="eastAsia"/>
          <w:lang w:eastAsia="ko-KR"/>
        </w:rPr>
        <w:t>.</w:t>
      </w:r>
    </w:p>
    <w:p w:rsidR="006113AF" w:rsidRPr="00C1750A" w:rsidRDefault="006113AF" w:rsidP="006113AF">
      <w:pPr>
        <w:pStyle w:val="Cites"/>
        <w:rPr>
          <w:lang w:eastAsia="ko-KR"/>
        </w:rPr>
      </w:pPr>
      <w:r w:rsidRPr="00407A8A">
        <w:rPr>
          <w:rStyle w:val="CardsChar"/>
        </w:rPr>
        <w:t xml:space="preserve">Ronald </w:t>
      </w:r>
      <w:r w:rsidRPr="006904A4">
        <w:rPr>
          <w:rStyle w:val="Author-Date"/>
        </w:rPr>
        <w:t>Bailey</w:t>
      </w:r>
      <w:r w:rsidRPr="006904A4">
        <w:rPr>
          <w:rStyle w:val="Author-Date"/>
          <w:rFonts w:hint="eastAsia"/>
        </w:rPr>
        <w:t xml:space="preserve"> 2k</w:t>
      </w:r>
      <w:r w:rsidRPr="00407A8A">
        <w:rPr>
          <w:rStyle w:val="CardsChar"/>
        </w:rP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6113AF" w:rsidRPr="00C1750A" w:rsidRDefault="006113AF" w:rsidP="006113AF">
      <w:pPr>
        <w:pStyle w:val="Nothing"/>
        <w:rPr>
          <w:lang w:eastAsia="ko-KR"/>
        </w:rPr>
      </w:pPr>
    </w:p>
    <w:p w:rsidR="006113AF" w:rsidRPr="006113AF" w:rsidRDefault="006113AF" w:rsidP="00AB3DC7">
      <w:pPr>
        <w:pStyle w:val="Cards"/>
        <w:rPr>
          <w:lang w:eastAsia="ko-KR"/>
        </w:rPr>
      </w:pPr>
      <w:r w:rsidRPr="00C1750A">
        <w:rPr>
          <w:lang w:eastAsia="ko-KR"/>
        </w:rPr>
        <w:t>The Soylent Green crowd didn’t simply predict mass starvation. They argued that even trying to feed so many people was itself a recipe for disaster. As Lester Brown, a former U.S. Department of Agriculture agronomist who would later become far more prominent as the founder of the Worldwatch Institute, put it in Scientific American, “</w:t>
      </w:r>
      <w:r w:rsidRPr="00385742">
        <w:rPr>
          <w:rStyle w:val="DebateUnderline"/>
        </w:rPr>
        <w:t>There is growing doubt that the agricultural ecosystem will be able to accommodate both the anticipated increase of the human population</w:t>
      </w:r>
      <w:r w:rsidRPr="00C1750A">
        <w:rPr>
          <w:lang w:eastAsia="ko-KR"/>
        </w:rPr>
        <w:t xml:space="preserve"> to seven billion by the end of the century and the universal desire of the world’s hungry for a better diet. </w:t>
      </w:r>
      <w:r w:rsidRPr="00385742">
        <w:rPr>
          <w:rStyle w:val="DebateUnderline"/>
        </w:rPr>
        <w:t>The central question is no longer `Can we produce enough food?’ but `What are the environmental consequences of attempting to do so?</w:t>
      </w:r>
      <w:r w:rsidRPr="00C1750A">
        <w:rPr>
          <w:lang w:eastAsia="ko-KR"/>
        </w:rPr>
        <w:t xml:space="preserve">’” Even if somehow famine were avoided, what would the world’s population be in 2000? Peter Gunter predicted 7.2 billion. </w:t>
      </w:r>
      <w:r w:rsidRPr="00385742">
        <w:rPr>
          <w:rStyle w:val="DebateUnderline"/>
        </w:rPr>
        <w:t>Ehrlich foresaw that “by the end of the century we’ll have well over 7 billion people if something isn’t done.”</w:t>
      </w:r>
      <w:r w:rsidRPr="00C1750A">
        <w:rPr>
          <w:lang w:eastAsia="ko-KR"/>
        </w:rPr>
        <w:t xml:space="preserve"> Brown agreed that “world population at the end of the century is expected to be twice the 3.5 billion of today.” In the April 21, 1970, Look, Rockefeller University biologist and Pulitzer Prize-winning writer Rene Dubos made the shocking suggestion that, “</w:t>
      </w:r>
      <w:r w:rsidRPr="00385742">
        <w:rPr>
          <w:rStyle w:val="DebateUnderline"/>
        </w:rPr>
        <w:t>To some overcrowded populations, the bomb may one day no longer seem a threat, but a release.” Time has not been gentle with these prophecies. It’s absolutely true that far too many people remain poor and hungry in the world</w:t>
      </w:r>
      <w:r w:rsidRPr="00C1750A">
        <w:rPr>
          <w:lang w:eastAsia="ko-KR"/>
        </w:rPr>
        <w:t>--800 million people are still malnourished and nearly 1.2 billion live on less than a dollar a day--</w:t>
      </w:r>
      <w:r w:rsidRPr="00385742">
        <w:rPr>
          <w:rStyle w:val="DebateUnderline"/>
        </w:rPr>
        <w:t>but we have not seen mass starvation around the world in the past three decades.</w:t>
      </w:r>
      <w:r w:rsidRPr="00C1750A">
        <w:rPr>
          <w:lang w:eastAsia="ko-KR"/>
        </w:rPr>
        <w:t xml:space="preserve"> Where we have seen famines, such as in Somalia and Ethiopia, they are invariably the result of war and political instability. Indeed, far from turning brown, </w:t>
      </w:r>
      <w:r w:rsidRPr="00385742">
        <w:rPr>
          <w:rStyle w:val="DebateUnderline"/>
        </w:rPr>
        <w:t>the Green Revolution has never been so verdant. Food production has handily outpaced population growth and food today is cheaper and more abundant than ever before. Since 1970, the amount of food per person globally has increased by 26 percent, and as the International Food Policy Research Institute reported in October 1999,</w:t>
      </w:r>
      <w:r w:rsidRPr="00C1750A">
        <w:rPr>
          <w:lang w:eastAsia="ko-KR"/>
        </w:rPr>
        <w:t xml:space="preserve"> “World market prices for wheat, maize, and rice, adjusted for inflation, are the lowest they have been in the last century.” According to the World Bank’s World Development Report 2000, food production increased by 60 percent between 1980 and 1997. At the same time, </w:t>
      </w:r>
      <w:r w:rsidRPr="00385742">
        <w:rPr>
          <w:rStyle w:val="DebateUnderline"/>
        </w:rPr>
        <w:t>the amount of land devoted to growing crops has barely increased over the past 30 years, meaning that millions of acres have been spared for nature--acres that would have been plowed down had agricultural productivity lagged the way Ehrlich and others believed it would</w:t>
      </w:r>
      <w:r w:rsidRPr="00C1750A">
        <w:rPr>
          <w:lang w:eastAsia="ko-KR"/>
        </w:rPr>
        <w:t>.</w:t>
      </w:r>
    </w:p>
    <w:p w:rsidR="00DA592A" w:rsidRDefault="00DA592A" w:rsidP="00DA592A">
      <w:pPr>
        <w:pStyle w:val="BlockHeadings"/>
      </w:pPr>
      <w:r>
        <w:t>Food Prices</w:t>
      </w:r>
    </w:p>
    <w:p w:rsidR="00CA2827" w:rsidRPr="00F577F7" w:rsidRDefault="00CA2827" w:rsidP="00CA2827">
      <w:pPr>
        <w:pStyle w:val="Tags"/>
        <w:outlineLvl w:val="0"/>
        <w:rPr>
          <w:lang w:eastAsia="ko-KR"/>
        </w:rPr>
      </w:pPr>
      <w:r w:rsidRPr="00F577F7">
        <w:rPr>
          <w:lang w:eastAsia="ko-KR"/>
        </w:rPr>
        <w:t>Rise in food prices will kill billions</w:t>
      </w:r>
      <w:r w:rsidRPr="00F577F7">
        <w:rPr>
          <w:rFonts w:hint="eastAsia"/>
          <w:lang w:eastAsia="ko-KR"/>
        </w:rPr>
        <w:t>.</w:t>
      </w:r>
    </w:p>
    <w:p w:rsidR="00CA2827" w:rsidRPr="00F577F7" w:rsidRDefault="00CA2827" w:rsidP="00CA2827">
      <w:pPr>
        <w:pStyle w:val="Cites"/>
        <w:outlineLvl w:val="0"/>
        <w:rPr>
          <w:lang w:eastAsia="ko-KR"/>
        </w:rPr>
      </w:pPr>
      <w:r w:rsidRPr="00EA1876">
        <w:rPr>
          <w:rStyle w:val="Author-Date"/>
        </w:rPr>
        <w:t>P</w:t>
      </w:r>
      <w:r w:rsidRPr="00EA1876">
        <w:rPr>
          <w:rStyle w:val="Author-Date"/>
          <w:rFonts w:hint="eastAsia"/>
        </w:rPr>
        <w:t>ower</w:t>
      </w:r>
      <w:r w:rsidRPr="00EA1876">
        <w:rPr>
          <w:rStyle w:val="Author-Date"/>
        </w:rPr>
        <w:t xml:space="preserve"> 96</w:t>
      </w:r>
      <w:r w:rsidRPr="00F577F7">
        <w:rPr>
          <w:rFonts w:hint="eastAsia"/>
          <w:lang w:eastAsia="ko-KR"/>
        </w:rPr>
        <w:t xml:space="preserve"> </w:t>
      </w:r>
      <w:r w:rsidRPr="00F577F7">
        <w:rPr>
          <w:lang w:eastAsia="ko-KR"/>
        </w:rPr>
        <w:t>Staff Writer – Tampa Tribune</w:t>
      </w:r>
      <w:r w:rsidRPr="00F577F7">
        <w:rPr>
          <w:rFonts w:hint="eastAsia"/>
          <w:lang w:eastAsia="ko-KR"/>
        </w:rPr>
        <w:t xml:space="preserve"> </w:t>
      </w:r>
      <w:r w:rsidRPr="00F577F7">
        <w:rPr>
          <w:lang w:eastAsia="ko-KR"/>
        </w:rPr>
        <w:t xml:space="preserve">[Paul Jr., “Grain shortage growing problem,” The Tampa Tribune, 1/20/96] </w:t>
      </w:r>
    </w:p>
    <w:p w:rsidR="00CA2827" w:rsidRPr="00F577F7" w:rsidRDefault="00CA2827" w:rsidP="00CA2827">
      <w:pPr>
        <w:pStyle w:val="Nothing"/>
        <w:rPr>
          <w:lang w:eastAsia="ko-KR"/>
        </w:rPr>
      </w:pPr>
    </w:p>
    <w:p w:rsidR="00CA2827" w:rsidRPr="00F577F7" w:rsidRDefault="00CA2827" w:rsidP="00CA2827">
      <w:pPr>
        <w:pStyle w:val="Cards"/>
        <w:rPr>
          <w:rStyle w:val="DebateUnderline"/>
          <w:lang w:eastAsia="ko-KR"/>
        </w:rPr>
      </w:pPr>
      <w:r w:rsidRPr="00F577F7">
        <w:rPr>
          <w:rStyle w:val="DebateUnderline"/>
          <w:lang w:eastAsia="ko-KR"/>
        </w:rPr>
        <w:t>There are more people in this world than ever, but less grain to feed them.  That's kindled fears of a world food crisis,</w:t>
      </w:r>
      <w:r w:rsidRPr="00F577F7">
        <w:rPr>
          <w:lang w:eastAsia="ko-KR"/>
        </w:rPr>
        <w:t xml:space="preserve"> a problem Florida may help prevent.  Poor weather, drought, political unrest and economic shifts have decreased planting, pushing world grain reserves to record lows. Meanwhile, the world's population grew by 100 million, to 5.75 billion in 1995 - a record increase.   Now, miners in West Central Florida are digging out phosphate more quickly, so it can be used to make fertilizer.  </w:t>
      </w:r>
      <w:r w:rsidRPr="00F577F7">
        <w:rPr>
          <w:rStyle w:val="DebateUnderline"/>
          <w:lang w:eastAsia="ko-KR"/>
        </w:rPr>
        <w:t>Analysts are warning about the increasing possibility of flood or drought in the world's food-producing regions.</w:t>
      </w:r>
      <w:r w:rsidRPr="00F577F7">
        <w:rPr>
          <w:lang w:eastAsia="ko-KR"/>
        </w:rPr>
        <w:t xml:space="preserve"> That can push food prices much higher, both here and abroad, and even cause famine in the poorest countries.  U.S. food prices may rise more than 4 percent this year, ahead of the rate of inflation.  </w:t>
      </w:r>
      <w:r w:rsidRPr="00F577F7">
        <w:rPr>
          <w:rStyle w:val="DebateUnderline"/>
          <w:lang w:eastAsia="ko-KR"/>
        </w:rPr>
        <w:t>"Conditions today indicate that there is at least some vulnerability in the food supply," said</w:t>
      </w:r>
      <w:r w:rsidRPr="00F577F7">
        <w:rPr>
          <w:lang w:eastAsia="ko-KR"/>
        </w:rPr>
        <w:t xml:space="preserve"> Sara </w:t>
      </w:r>
      <w:r w:rsidRPr="00F577F7">
        <w:rPr>
          <w:rStyle w:val="DebateUnderline"/>
          <w:lang w:eastAsia="ko-KR"/>
        </w:rPr>
        <w:t>Schwartz, an agricultural economist with the U.S. Department of Agriculture</w:t>
      </w:r>
      <w:r w:rsidRPr="00F577F7">
        <w:rPr>
          <w:bCs/>
          <w:lang w:eastAsia="ko-KR"/>
        </w:rPr>
        <w:t xml:space="preserve">.  </w:t>
      </w:r>
      <w:r w:rsidRPr="00F577F7">
        <w:rPr>
          <w:lang w:eastAsia="ko-KR"/>
        </w:rPr>
        <w:t xml:space="preserve">Corn and soybean production plunged last year in the United States, she said. Wet weather slowed grain planting in the United States and Canada. Elsewhere, drought and civil conflict in sub-Saharan Africa cut production to 20 percent below normal. The European Union has less than one quarter of the grain reserves it held in 1993.  The amount of corn expected to be available in the United States by summer - when corn is harvested - was trimmed by crop forecasters this week to 507 million bushels, the lowest in 20 years.  </w:t>
      </w:r>
      <w:r w:rsidRPr="00F577F7">
        <w:rPr>
          <w:rStyle w:val="DebateUnderline"/>
          <w:lang w:eastAsia="ko-KR"/>
        </w:rPr>
        <w:t>On a global scale, food supplies - measured by stockpiles of grain - are not abundant.  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"Even if they are merely blips, higher international prices can hurt poor countries that import a significant portion of their food," he said. "Rising prices can also quickly put food out of reach of the 1.1 billion people in the developing world who live on a dollar a day or less."</w:t>
      </w:r>
    </w:p>
    <w:p w:rsidR="00CA2827" w:rsidRPr="00F577F7" w:rsidRDefault="00CA2827" w:rsidP="00CA2827">
      <w:pPr>
        <w:pStyle w:val="Nothing"/>
        <w:rPr>
          <w:lang w:eastAsia="ko-KR"/>
        </w:rPr>
      </w:pPr>
    </w:p>
    <w:p w:rsidR="00CA2827" w:rsidRPr="00F577F7" w:rsidRDefault="00CA2827" w:rsidP="00CA2827">
      <w:pPr>
        <w:pStyle w:val="Tags"/>
        <w:outlineLvl w:val="0"/>
        <w:rPr>
          <w:lang w:eastAsia="ko-KR"/>
        </w:rPr>
      </w:pPr>
      <w:r w:rsidRPr="00F577F7">
        <w:rPr>
          <w:lang w:eastAsia="ko-KR"/>
        </w:rPr>
        <w:t>World War III results as countries use weapons to fight for food</w:t>
      </w:r>
    </w:p>
    <w:p w:rsidR="00CA2827" w:rsidRPr="00F577F7" w:rsidRDefault="00CA2827" w:rsidP="00CA2827">
      <w:pPr>
        <w:pStyle w:val="Cites"/>
        <w:rPr>
          <w:lang w:eastAsia="ko-KR"/>
        </w:rPr>
      </w:pPr>
      <w:r w:rsidRPr="00EA1876">
        <w:rPr>
          <w:rStyle w:val="Author-Date"/>
        </w:rPr>
        <w:t>Calvin</w:t>
      </w:r>
      <w:r w:rsidRPr="00F577F7">
        <w:rPr>
          <w:lang w:eastAsia="ko-KR"/>
        </w:rPr>
        <w:t xml:space="preserve"> 19</w:t>
      </w:r>
      <w:r w:rsidRPr="00EA1876">
        <w:rPr>
          <w:rStyle w:val="Author-Date"/>
        </w:rPr>
        <w:t>98</w:t>
      </w:r>
      <w:r w:rsidRPr="00F577F7">
        <w:rPr>
          <w:lang w:eastAsia="ko-KR"/>
        </w:rPr>
        <w:t xml:space="preserve"> (William H.; Professor of Psychiatry and Behavioral Sciences – University of Washington) January "The Great Climate Flip-Flop" Atlantic Monthly 281:1 EBSCO</w:t>
      </w:r>
    </w:p>
    <w:p w:rsidR="00CA2827" w:rsidRPr="00F577F7" w:rsidRDefault="00CA2827" w:rsidP="00CA2827">
      <w:pPr>
        <w:pStyle w:val="Cards"/>
        <w:rPr>
          <w:lang w:eastAsia="ko-KR"/>
        </w:rPr>
      </w:pPr>
      <w:r w:rsidRPr="00F577F7">
        <w:rPr>
          <w:lang w:eastAsia="ko-KR"/>
        </w:rPr>
        <w:t xml:space="preserve">The population-crash scenario is surely the most appalling. </w:t>
      </w:r>
      <w:r w:rsidRPr="00F577F7">
        <w:rPr>
          <w:rStyle w:val="DebateUnderline"/>
          <w:lang w:eastAsia="ko-KR"/>
        </w:rPr>
        <w:t xml:space="preserve">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w:t>
      </w:r>
      <w:r w:rsidRPr="00F577F7">
        <w:rPr>
          <w:lang w:eastAsia="ko-KR"/>
        </w:rPr>
        <w:t xml:space="preserve">– </w:t>
      </w:r>
      <w:r w:rsidRPr="00F577F7">
        <w:rPr>
          <w:rStyle w:val="DebateUnderline"/>
          <w:lang w:eastAsia="ko-KR"/>
        </w:rPr>
        <w:t>and could lead to a Third World War</w:t>
      </w:r>
      <w:r w:rsidRPr="00F577F7">
        <w:rPr>
          <w:lang w:eastAsia="ko-KR"/>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CA2827" w:rsidRDefault="00CA2827" w:rsidP="00CA2827">
      <w:pPr>
        <w:pStyle w:val="Nothing"/>
        <w:rPr>
          <w:lang w:eastAsia="ko-KR"/>
        </w:rPr>
      </w:pPr>
    </w:p>
    <w:p w:rsidR="00CA2827" w:rsidRDefault="00CA2827" w:rsidP="00CA2827">
      <w:pPr>
        <w:pStyle w:val="Tags"/>
        <w:outlineLvl w:val="0"/>
      </w:pPr>
      <w:r>
        <w:t>Billions will die</w:t>
      </w:r>
    </w:p>
    <w:p w:rsidR="00CA2827" w:rsidRPr="009779B0" w:rsidRDefault="00CA2827" w:rsidP="00CA2827">
      <w:pPr>
        <w:pStyle w:val="Nothing"/>
        <w:outlineLvl w:val="0"/>
        <w:rPr>
          <w:rStyle w:val="Author-Date"/>
        </w:rPr>
      </w:pPr>
      <w:r w:rsidRPr="009779B0">
        <w:rPr>
          <w:rStyle w:val="Author-Date"/>
        </w:rPr>
        <w:t>Tampa Tribune 96</w:t>
      </w:r>
    </w:p>
    <w:p w:rsidR="00CA2827" w:rsidRDefault="00CA2827" w:rsidP="00CA2827">
      <w:pPr>
        <w:pStyle w:val="Cites"/>
        <w:outlineLvl w:val="0"/>
      </w:pPr>
      <w:r>
        <w:t>Tampa Tribune, 1-20-96</w:t>
      </w:r>
    </w:p>
    <w:p w:rsidR="00CA2827" w:rsidRPr="00CA2827" w:rsidRDefault="00CA2827" w:rsidP="00CA2827">
      <w:pPr>
        <w:pStyle w:val="Cards"/>
      </w:pPr>
      <w:r>
        <w:t xml:space="preserve">On a global scale, food supplies - measured by stockpiles of grain - are not abundant. In 1995, world production failed to meet demand for the third consecutive year, </w:t>
      </w:r>
      <w:r w:rsidRPr="005E5C5C">
        <w:rPr>
          <w:rStyle w:val="DebateUnderline"/>
        </w:rPr>
        <w:t>said</w:t>
      </w:r>
      <w:r>
        <w:t xml:space="preserve"> Per </w:t>
      </w:r>
      <w:r w:rsidRPr="005E5C5C">
        <w:rPr>
          <w:rStyle w:val="DebateUnderline"/>
        </w:rPr>
        <w:t>Pinstrup-Andersen, director of the International Food Policy Research Institute</w:t>
      </w:r>
      <w:r>
        <w:t xml:space="preserv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w:t>
      </w:r>
      <w:r w:rsidRPr="005E5C5C">
        <w:rPr>
          <w:rStyle w:val="DebateUnderline"/>
        </w:rPr>
        <w:t>Even if they are merely blips, higher</w:t>
      </w:r>
      <w:r>
        <w:t xml:space="preserve"> international </w:t>
      </w:r>
      <w:r w:rsidRPr="005E5C5C">
        <w:rPr>
          <w:rStyle w:val="DebateUnderline"/>
        </w:rPr>
        <w:t>prices can hurt poor countries that import a significant portion of their food</w:t>
      </w:r>
      <w:r>
        <w:t xml:space="preserve">," he said. "Rising </w:t>
      </w:r>
      <w:r w:rsidRPr="005E5C5C">
        <w:rPr>
          <w:rStyle w:val="DebateUnderline"/>
        </w:rPr>
        <w:t>prices can</w:t>
      </w:r>
      <w:r>
        <w:t xml:space="preserve"> also </w:t>
      </w:r>
      <w:r w:rsidRPr="005E5C5C">
        <w:rPr>
          <w:rStyle w:val="DebateUnderline"/>
        </w:rPr>
        <w:t>quickly put food out of reach of the 1.1 billion people</w:t>
      </w:r>
      <w:r>
        <w:t xml:space="preserve"> in the developing world </w:t>
      </w:r>
      <w:r w:rsidRPr="005E5C5C">
        <w:rPr>
          <w:rStyle w:val="DebateUnderline"/>
        </w:rPr>
        <w:t>who live on a dollar a day or less</w:t>
      </w:r>
      <w:r>
        <w:t>." He also said many people in low-income countries already spend more than half of their income on food.</w:t>
      </w:r>
    </w:p>
    <w:p w:rsidR="00DA592A" w:rsidRDefault="00DA592A" w:rsidP="00DA592A">
      <w:pPr>
        <w:pStyle w:val="BlockHeadings"/>
      </w:pPr>
      <w:r>
        <w:t>A2: Food Prices</w:t>
      </w:r>
    </w:p>
    <w:p w:rsidR="00CA2827" w:rsidRDefault="00CA2827" w:rsidP="00CA2827">
      <w:pPr>
        <w:pStyle w:val="Tags"/>
        <w:outlineLvl w:val="0"/>
      </w:pPr>
      <w:r>
        <w:t>High food prices inevitable.</w:t>
      </w:r>
    </w:p>
    <w:p w:rsidR="00CA2827" w:rsidRPr="00963685" w:rsidRDefault="00CA2827" w:rsidP="00CA2827">
      <w:pPr>
        <w:pStyle w:val="Cites"/>
      </w:pPr>
      <w:r w:rsidRPr="00AF4D02">
        <w:rPr>
          <w:rStyle w:val="Author-Date"/>
        </w:rPr>
        <w:t>Romm 11</w:t>
      </w:r>
      <w:r>
        <w:t xml:space="preserve"> [Joe, Dr. Joseph Romm is the editor of Climate Progress and a Senior Fellow at the American Progress.  In 2009, Time magazine named him one of the “Heroes of the Environment″ and “The Web’s most influential climate-change blogger.”  Romm was Acting Assistant Secretary of Energy for Energy Efficiency and Renewable Energy during the Clinton Administration where he directed $1 billion in research, development, demonstration, and deployment of clean energy and carbon-mitigating technology. He holds a Ph.D. in physics from MIT. In 2008, Romm was elected a Fellow of the American Association for the Advancement of Science for “distinguished service toward a sustainable energy future and for persuasive discourse on why citizens, corporations, and governments should adopt sustainable technologies.”Climate Progress, Global food prices hit new record high March 3, 2011] </w:t>
      </w:r>
    </w:p>
    <w:p w:rsidR="00CA2827" w:rsidRDefault="00CA2827" w:rsidP="00CA2827">
      <w:pPr>
        <w:pStyle w:val="Nothing"/>
      </w:pPr>
    </w:p>
    <w:p w:rsidR="00CA2827" w:rsidRDefault="00CA2827" w:rsidP="00CA2827">
      <w:pPr>
        <w:pStyle w:val="Cards"/>
        <w:rPr>
          <w:rStyle w:val="DebateUnderline"/>
        </w:rPr>
      </w:pPr>
      <w:r w:rsidRPr="002F3ED2">
        <w:rPr>
          <w:rStyle w:val="DebateUnderline"/>
          <w:shd w:val="clear" w:color="auto" w:fill="00FFFF"/>
        </w:rPr>
        <w:t>Global food prices increased for the eighth consecutive month</w:t>
      </w:r>
      <w:r>
        <w:t xml:space="preserve"> in February, with prices of all commodity groups monitored rising again, except for sugar, [UN Food and Agriculture Organisation] said </w:t>
      </w:r>
      <w:r w:rsidRPr="002F3ED2">
        <w:t xml:space="preserve">today.  </w:t>
      </w:r>
      <w:r w:rsidRPr="002F3ED2">
        <w:rPr>
          <w:rStyle w:val="DebateUnderline"/>
          <w:shd w:val="clear" w:color="auto" w:fill="00FFFF"/>
        </w:rPr>
        <w:t>What is driving up food prices to record levels?</w:t>
      </w:r>
      <w:r>
        <w:t xml:space="preserve">  As I’ve discussed in CP’s food insecurity series, </w:t>
      </w:r>
      <w:r w:rsidRPr="002F3ED2">
        <w:rPr>
          <w:rStyle w:val="DebateUnderline"/>
          <w:b/>
          <w:shd w:val="clear" w:color="auto" w:fill="00FFFF"/>
        </w:rPr>
        <w:t>it’s harvests ruined by extreme weather, coupled with rising oil prices, increasing demand from population growth and changing diets in a global market made all the tighter by unsustainable biofuels policies</w:t>
      </w:r>
      <w:r w:rsidRPr="00963685">
        <w:rPr>
          <w:rStyle w:val="DebateUnderline"/>
        </w:rPr>
        <w:t>.</w:t>
      </w:r>
      <w:r>
        <w:t xml:space="preserve">  The only good news going forward is that the Chinese drought has abated somewhat.  Here’s more from the FAO release:      FAO expects a tightening of the global cereal supply and demand balance in 2010/11. </w:t>
      </w:r>
      <w:r w:rsidRPr="00175B9B">
        <w:t>In the face of a growing demand and a decline in world cereal production in 2010, global cereal stocks this year are expected to fall sharply because of a decline in inventories of wheat and coarse grains. International cereal prices have increased sharply with export prices of major grains up at least 70 percent from February last year.      “Unexpected oil price spikes could further exacerbate an already precarious situation in food markets,” said David Hallam, Director of FAO’s Trade and Market Division.      “This adds even more uncertainty concerning the price outlook just as plantings for crops in some of the major growing regions are about to start,” he a</w:t>
      </w:r>
      <w:r>
        <w:t xml:space="preserve">dded.  </w:t>
      </w:r>
      <w:r w:rsidRPr="002F3ED2">
        <w:rPr>
          <w:rStyle w:val="DebateUnderline"/>
          <w:shd w:val="clear" w:color="auto" w:fill="00FFFF"/>
        </w:rPr>
        <w:t xml:space="preserve">Unless oil prices come down sharply and soon, </w:t>
      </w:r>
      <w:r w:rsidRPr="00491D63">
        <w:rPr>
          <w:rStyle w:val="DebateUnderline"/>
          <w:b/>
          <w:shd w:val="clear" w:color="auto" w:fill="00FFFF"/>
        </w:rPr>
        <w:t>it’s likely to get worse</w:t>
      </w:r>
      <w:r w:rsidRPr="00175B9B">
        <w:t xml:space="preserve"> before it gets better.</w:t>
      </w:r>
    </w:p>
    <w:p w:rsidR="00CA2827" w:rsidRDefault="00CA2827" w:rsidP="00CA2827">
      <w:pPr>
        <w:pStyle w:val="Nothing"/>
      </w:pPr>
    </w:p>
    <w:p w:rsidR="00CA2827" w:rsidRPr="00F708F5" w:rsidRDefault="00CA2827" w:rsidP="00CA2827">
      <w:pPr>
        <w:pStyle w:val="Tags"/>
        <w:outlineLvl w:val="0"/>
        <w:rPr>
          <w:b w:val="0"/>
          <w:bCs/>
          <w:color w:val="000000"/>
        </w:rPr>
      </w:pPr>
      <w:r w:rsidRPr="00A06E6F">
        <w:rPr>
          <w:b w:val="0"/>
          <w:bCs/>
          <w:color w:val="000000"/>
        </w:rPr>
        <w:t xml:space="preserve">Price fluctuations inevitable – higher prices don’t cause your impact. </w:t>
      </w:r>
    </w:p>
    <w:p w:rsidR="00CA2827" w:rsidRDefault="00CA2827" w:rsidP="00CA2827">
      <w:pPr>
        <w:pStyle w:val="Cites"/>
      </w:pPr>
      <w:r w:rsidRPr="009E0D01">
        <w:rPr>
          <w:rStyle w:val="Author-Date"/>
        </w:rPr>
        <w:t>Biopact 8</w:t>
      </w:r>
      <w:r w:rsidRPr="00A06E6F">
        <w:rPr>
          <w:b/>
          <w:bCs/>
        </w:rPr>
        <w:t xml:space="preserve"> </w:t>
      </w:r>
      <w:r w:rsidRPr="00A06E6F">
        <w:t xml:space="preserve">[unites specialists in several disciplines related to bioenergy—an economic anthropologist, a bio-engineer, a professor in chemistry, a tropical agronomist, a sociologist with expertise on Central-Africa, and a development economist, Jun 17, “Wageningen UR: biofuels not to blame for high food prices; decline in </w:t>
      </w:r>
      <w:r>
        <w:t>world food prices to continue”</w:t>
      </w:r>
      <w:r w:rsidRPr="00A06E6F">
        <w:t xml:space="preserve">] </w:t>
      </w:r>
    </w:p>
    <w:p w:rsidR="00CA2827" w:rsidRPr="00A06E6F" w:rsidRDefault="00CA2827" w:rsidP="00CA2827">
      <w:pPr>
        <w:autoSpaceDE w:val="0"/>
        <w:autoSpaceDN w:val="0"/>
        <w:adjustRightInd w:val="0"/>
        <w:rPr>
          <w:color w:val="000000"/>
        </w:rPr>
      </w:pPr>
    </w:p>
    <w:p w:rsidR="00CA2827" w:rsidRPr="00CA2827" w:rsidRDefault="00CA2827" w:rsidP="00CA2827">
      <w:pPr>
        <w:pStyle w:val="Cards"/>
        <w:rPr>
          <w:sz w:val="24"/>
          <w:u w:val="thick"/>
        </w:rPr>
      </w:pPr>
      <w:r w:rsidRPr="007A0677">
        <w:rPr>
          <w:rStyle w:val="DebateUnderline"/>
          <w:highlight w:val="cyan"/>
        </w:rPr>
        <w:t>Unpredictable movements in food prices can still provide problems in the future.</w:t>
      </w:r>
      <w:r w:rsidRPr="007A0677">
        <w:rPr>
          <w:rStyle w:val="DebateUnderline"/>
        </w:rPr>
        <w:t xml:space="preserve"> With high prices,</w:t>
      </w:r>
      <w:r w:rsidRPr="00FE76B6">
        <w:rPr>
          <w:rStyle w:val="DebateUnderline"/>
        </w:rPr>
        <w:t xml:space="preserve"> the</w:t>
      </w:r>
      <w:r w:rsidRPr="007A0677">
        <w:rPr>
          <w:rStyle w:val="DebateUnderline"/>
        </w:rPr>
        <w:t xml:space="preserve"> consequences in terms of hunger or malnutrition especially in poor urban areas will surface. But with low prices, the consequence for poor farmers will be large. Until recently</w:t>
      </w:r>
      <w:r w:rsidRPr="007A0677">
        <w:rPr>
          <w:rStyle w:val="DebateUnderline"/>
          <w:highlight w:val="cyan"/>
        </w:rPr>
        <w:t>, hundreds of millions of farmers could not lift themselves out of poverty because of low food prices. Seventy-five percent of the world's hungry people are still living in rural areas and are dependent on agriculture for their livelihoods. Over time, high prices should benefit them.</w:t>
      </w:r>
      <w:r w:rsidRPr="007A0677">
        <w:rPr>
          <w:rStyle w:val="DebateUnderline"/>
        </w:rPr>
        <w:t xml:space="preserve"> </w:t>
      </w:r>
    </w:p>
    <w:p w:rsidR="00BE2E18" w:rsidRDefault="00BE2E18" w:rsidP="00BE2E18">
      <w:pPr>
        <w:pStyle w:val="BlockHeadings"/>
      </w:pPr>
      <w:r>
        <w:t>Free Trade</w:t>
      </w:r>
    </w:p>
    <w:p w:rsidR="00A9515E" w:rsidRPr="00F577F7" w:rsidRDefault="00A9515E" w:rsidP="00A9515E">
      <w:pPr>
        <w:pStyle w:val="Tags"/>
        <w:outlineLvl w:val="0"/>
        <w:rPr>
          <w:lang w:eastAsia="ko-KR"/>
        </w:rPr>
      </w:pPr>
      <w:r w:rsidRPr="00F577F7">
        <w:rPr>
          <w:lang w:eastAsia="ko-KR"/>
        </w:rPr>
        <w:t>Free trade prevents nuclear extinction</w:t>
      </w:r>
      <w:r>
        <w:rPr>
          <w:rFonts w:hint="eastAsia"/>
          <w:lang w:eastAsia="ko-KR"/>
        </w:rPr>
        <w:t>.</w:t>
      </w:r>
    </w:p>
    <w:p w:rsidR="00A9515E" w:rsidRPr="00F577F7" w:rsidRDefault="00A9515E" w:rsidP="00A9515E">
      <w:pPr>
        <w:pStyle w:val="Cites"/>
        <w:outlineLvl w:val="0"/>
        <w:rPr>
          <w:lang w:eastAsia="ko-KR"/>
        </w:rPr>
      </w:pPr>
      <w:r w:rsidRPr="00EA1876">
        <w:rPr>
          <w:rStyle w:val="Author-Date"/>
        </w:rPr>
        <w:t>Copley News Service</w:t>
      </w:r>
      <w:r w:rsidRPr="00F577F7">
        <w:rPr>
          <w:lang w:eastAsia="ko-KR"/>
        </w:rPr>
        <w:t xml:space="preserve"> December 1, 19</w:t>
      </w:r>
      <w:r w:rsidRPr="00EA1876">
        <w:rPr>
          <w:rStyle w:val="Author-Date"/>
        </w:rPr>
        <w:t>99</w:t>
      </w:r>
    </w:p>
    <w:p w:rsidR="00A9515E" w:rsidRPr="00F577F7" w:rsidRDefault="00A9515E" w:rsidP="00A9515E">
      <w:pPr>
        <w:pStyle w:val="Nothing"/>
        <w:rPr>
          <w:rStyle w:val="DebateUnderline"/>
          <w:lang w:eastAsia="ko-KR"/>
        </w:rPr>
      </w:pPr>
    </w:p>
    <w:p w:rsidR="00A9515E" w:rsidRPr="00A9515E" w:rsidRDefault="00A9515E" w:rsidP="00A9515E">
      <w:pPr>
        <w:pStyle w:val="Cards"/>
        <w:rPr>
          <w:lang w:eastAsia="ko-KR"/>
        </w:rPr>
      </w:pPr>
      <w:r w:rsidRPr="00F577F7">
        <w:rPr>
          <w:rStyle w:val="DebateUnderline"/>
          <w:lang w:eastAsia="ko-KR"/>
        </w:rPr>
        <w:t>For decades,</w:t>
      </w:r>
      <w:r w:rsidRPr="00F577F7">
        <w:rPr>
          <w:lang w:eastAsia="ko-KR"/>
        </w:rPr>
        <w:t xml:space="preserve"> </w:t>
      </w:r>
      <w:r w:rsidRPr="00F577F7">
        <w:rPr>
          <w:rStyle w:val="DebateUnderline"/>
          <w:lang w:eastAsia="ko-KR"/>
        </w:rPr>
        <w:t>many</w:t>
      </w:r>
      <w:r w:rsidRPr="00F577F7">
        <w:rPr>
          <w:lang w:eastAsia="ko-KR"/>
        </w:rPr>
        <w:t xml:space="preserve"> children in America and other countries </w:t>
      </w:r>
      <w:r w:rsidRPr="00F577F7">
        <w:rPr>
          <w:rStyle w:val="DebateUnderline"/>
          <w:lang w:eastAsia="ko-KR"/>
        </w:rPr>
        <w:t>went to bed fearing annihilation by nuclear war. The specter of nuclear winter freezing the life out of planet Earth seemed very real</w:t>
      </w:r>
      <w:r w:rsidRPr="00F577F7">
        <w:rPr>
          <w:lang w:eastAsia="ko-KR"/>
        </w:rPr>
        <w:t>.</w:t>
      </w:r>
      <w:r w:rsidRPr="00F577F7">
        <w:rPr>
          <w:rFonts w:hint="eastAsia"/>
          <w:lang w:eastAsia="ko-KR"/>
        </w:rPr>
        <w:t xml:space="preserve"> </w:t>
      </w:r>
      <w:r w:rsidRPr="00F577F7">
        <w:rPr>
          <w:lang w:eastAsia="ko-KR"/>
        </w:rPr>
        <w:t xml:space="preserve">Activists protesting the World Trade Organization's meeting in Seattle apparently have forgotten that threat. The truth is that </w:t>
      </w:r>
      <w:r w:rsidRPr="00F577F7">
        <w:rPr>
          <w:rStyle w:val="DebateUnderline"/>
          <w:lang w:eastAsia="ko-KR"/>
        </w:rPr>
        <w:t>nations join together in groups like the WTO not just to further their own prosperity, but also to forestall conflict with other nations</w:t>
      </w:r>
      <w:r w:rsidRPr="00F577F7">
        <w:rPr>
          <w:lang w:eastAsia="ko-KR"/>
        </w:rPr>
        <w:t xml:space="preserve">. In a way, </w:t>
      </w:r>
      <w:r w:rsidRPr="00F577F7">
        <w:rPr>
          <w:rStyle w:val="DebateUnderline"/>
          <w:lang w:eastAsia="ko-KR"/>
        </w:rPr>
        <w:t>our planet has traded in the threat of a worldwide nuclear war for the benefit of cooperative global economics</w:t>
      </w:r>
      <w:r w:rsidRPr="00F577F7">
        <w:rPr>
          <w:lang w:eastAsia="ko-KR"/>
        </w:rPr>
        <w:t>. Some Seattle protesters clearly fancy themselves to be in the mold of nuclear disarmament or anti-Vietnam War protesters of decades past. But they're not. They're special-interest activists, whether the cause is environmental, labor or paranoia about global government.</w:t>
      </w:r>
      <w:r w:rsidRPr="00F577F7">
        <w:rPr>
          <w:rStyle w:val="DebateUnderline"/>
          <w:rFonts w:hint="eastAsia"/>
          <w:lang w:eastAsia="ko-KR"/>
        </w:rPr>
        <w:t xml:space="preserve"> </w:t>
      </w:r>
      <w:r w:rsidRPr="00F577F7">
        <w:rPr>
          <w:lang w:eastAsia="ko-KR"/>
        </w:rPr>
        <w:t>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F577F7">
        <w:rPr>
          <w:rStyle w:val="DebateUnderline"/>
          <w:rFonts w:hint="eastAsia"/>
          <w:lang w:eastAsia="ko-KR"/>
        </w:rPr>
        <w:t xml:space="preserve"> </w:t>
      </w:r>
      <w:r w:rsidRPr="00F577F7">
        <w:rPr>
          <w:rStyle w:val="DebateUnderline"/>
          <w:lang w:eastAsia="ko-KR"/>
        </w:rPr>
        <w:t>As long as nations are trading peacefully, and their economies are built on exports to other countries, they have a major disincentive to wage war</w:t>
      </w:r>
      <w:r w:rsidRPr="00F577F7">
        <w:rPr>
          <w:lang w:eastAsia="ko-KR"/>
        </w:rPr>
        <w:t>. That's why bringing China, a budding superpower, into the WTO is so important. As exports to the United States and the rest of the world feed Chinese prosperity, and that prosperity increases demand for the goods we produce, the threat of hostility diminishes.</w:t>
      </w:r>
      <w:r>
        <w:rPr>
          <w:rFonts w:hint="eastAsia"/>
          <w:lang w:eastAsia="ko-KR"/>
        </w:rPr>
        <w:t xml:space="preserve"> </w:t>
      </w:r>
      <w:r w:rsidRPr="008D6B64">
        <w:rPr>
          <w:lang w:eastAsia="ko-KR"/>
        </w:rPr>
        <w:t xml:space="preserve">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8D6B64">
        <w:rPr>
          <w:rStyle w:val="DebateUnderline"/>
          <w:lang w:eastAsia="ko-KR"/>
        </w:rPr>
        <w:t>Growing global prosperity has helped counter the specter of nuclear winter. Nations of the world are learning to live and work together, like the singers of anti-war songs once imagined. Those who care about world peace shouldn't be protesting world trade. They should be celebrating it</w:t>
      </w:r>
      <w:r w:rsidRPr="008D6B64">
        <w:rPr>
          <w:lang w:eastAsia="ko-KR"/>
        </w:rPr>
        <w:t>.</w:t>
      </w:r>
    </w:p>
    <w:p w:rsidR="00BE2E18" w:rsidRDefault="00BE2E18" w:rsidP="00BE2E18">
      <w:pPr>
        <w:pStyle w:val="BlockHeadings"/>
      </w:pPr>
      <w:r>
        <w:t>A2: Free Trade</w:t>
      </w:r>
    </w:p>
    <w:p w:rsidR="00A9515E" w:rsidRPr="00A15796" w:rsidRDefault="00A9515E" w:rsidP="00A9515E">
      <w:pPr>
        <w:pStyle w:val="Tags"/>
        <w:outlineLvl w:val="0"/>
      </w:pPr>
      <w:r>
        <w:t>Doesn’t solve war.</w:t>
      </w:r>
    </w:p>
    <w:p w:rsidR="00A9515E" w:rsidRDefault="00A9515E" w:rsidP="00A9515E">
      <w:pPr>
        <w:pStyle w:val="Cites"/>
      </w:pPr>
      <w:r w:rsidRPr="00DA36B5">
        <w:rPr>
          <w:rStyle w:val="Author-Date"/>
        </w:rPr>
        <w:t>McDonald and Sweeney 7</w:t>
      </w:r>
      <w:r>
        <w:t xml:space="preserve"> [Patrick (Assistant Professor of Government at UT) &amp; Kevin (US DoD), “The Achilles’ Heel of Liberal IR Theory?” World Politics 59.3] </w:t>
      </w:r>
    </w:p>
    <w:p w:rsidR="00A9515E" w:rsidRPr="00DA36B5" w:rsidRDefault="00A9515E" w:rsidP="00A9515E">
      <w:pPr>
        <w:pStyle w:val="Nothing"/>
      </w:pPr>
    </w:p>
    <w:p w:rsidR="00A9515E" w:rsidRDefault="00A9515E" w:rsidP="00A9515E">
      <w:pPr>
        <w:pStyle w:val="Cards"/>
        <w:rPr>
          <w:rStyle w:val="DebateUnderline"/>
        </w:rPr>
      </w:pPr>
      <w:r w:rsidRPr="00155D67">
        <w:t xml:space="preserve">While it has become fashionable to characterize the current world order as one of extensive globalization and suggest that peace should follow, </w:t>
      </w:r>
      <w:r w:rsidRPr="00DA36B5">
        <w:rPr>
          <w:rStyle w:val="DebateUnderline"/>
        </w:rPr>
        <w:t xml:space="preserve">an earlier period dating </w:t>
      </w:r>
      <w:r w:rsidRPr="00DA36B5">
        <w:rPr>
          <w:rStyle w:val="DebateUnderline"/>
          <w:highlight w:val="cyan"/>
        </w:rPr>
        <w:t>from the middle of the nineteenth century until 1914</w:t>
      </w:r>
      <w:r w:rsidRPr="00DA36B5">
        <w:rPr>
          <w:rStyle w:val="DebateUnderline"/>
        </w:rPr>
        <w:t xml:space="preserve"> stands out as the Achilles' heel of liberal international relations theory. Then, as now, </w:t>
      </w:r>
      <w:r w:rsidRPr="00DA36B5">
        <w:rPr>
          <w:rStyle w:val="DebateUnderline"/>
          <w:highlight w:val="cyan"/>
        </w:rPr>
        <w:t>the world economy was marked by dramatic integration in goods, capital, and labor markets</w:t>
      </w:r>
      <w:r w:rsidRPr="00DA36B5">
        <w:rPr>
          <w:rStyle w:val="DebateUnderline"/>
        </w:rPr>
        <w:t xml:space="preserve">. </w:t>
      </w:r>
      <w:r w:rsidRPr="00155D67">
        <w:t xml:space="preserve">For example, British and French exports grew by respective factors of thirty-five and twenty-five between 1820 and 1913. </w:t>
      </w:r>
      <w:r w:rsidRPr="00DA36B5">
        <w:rPr>
          <w:rStyle w:val="DebateUnderline"/>
        </w:rPr>
        <w:t>French</w:t>
      </w:r>
      <w:r w:rsidRPr="00DA36B5">
        <w:rPr>
          <w:rStyle w:val="DebateUnderline"/>
          <w:highlight w:val="cyan"/>
        </w:rPr>
        <w:t>, German, and American exports all expanded over 30 percent in the three years before 1914</w:t>
      </w:r>
      <w:r w:rsidRPr="00155D67">
        <w:t xml:space="preserve">. British capital exports were nearly nine percent of the gross domestic product (gdp) in 1911—a ratio unmatched even in the current wave of globalization. </w:t>
      </w:r>
      <w:r w:rsidRPr="00DA36B5">
        <w:rPr>
          <w:rStyle w:val="DebateUnderline"/>
          <w:highlight w:val="cyan"/>
        </w:rPr>
        <w:t>If expanding economic ties bind states together in a commercial web that either makes war unthinkable or simply raises its costs to unacceptable levels, then why did this</w:t>
      </w:r>
      <w:r w:rsidRPr="00DA36B5">
        <w:rPr>
          <w:rStyle w:val="DebateUnderline"/>
        </w:rPr>
        <w:t xml:space="preserve"> earlier era of </w:t>
      </w:r>
      <w:r w:rsidRPr="00DA36B5">
        <w:rPr>
          <w:rStyle w:val="DebateUnderline"/>
          <w:highlight w:val="cyan"/>
        </w:rPr>
        <w:t>globalization fail to prevent</w:t>
      </w:r>
      <w:r w:rsidRPr="00DA36B5">
        <w:rPr>
          <w:rStyle w:val="DebateUnderline"/>
        </w:rPr>
        <w:t xml:space="preserve"> one of the defining conflicts of modern history—the outbreak of </w:t>
      </w:r>
      <w:r w:rsidRPr="00DA36B5">
        <w:rPr>
          <w:rStyle w:val="DebateUnderline"/>
          <w:highlight w:val="cyan"/>
        </w:rPr>
        <w:t>World War I</w:t>
      </w:r>
      <w:r w:rsidRPr="00DA36B5">
        <w:rPr>
          <w:rStyle w:val="DebateUnderline"/>
        </w:rPr>
        <w:t>?</w:t>
      </w:r>
    </w:p>
    <w:p w:rsidR="00A9515E" w:rsidRDefault="00A9515E" w:rsidP="00A9515E">
      <w:pPr>
        <w:pStyle w:val="Nothing"/>
      </w:pPr>
    </w:p>
    <w:p w:rsidR="00A9515E" w:rsidRDefault="00A9515E" w:rsidP="00A9515E">
      <w:pPr>
        <w:pStyle w:val="Tags"/>
        <w:outlineLvl w:val="0"/>
      </w:pPr>
      <w:r>
        <w:t>Increased trade has no effect on decreasing risk of conflict between nations</w:t>
      </w:r>
    </w:p>
    <w:p w:rsidR="00A9515E" w:rsidRPr="008510D5" w:rsidRDefault="00A9515E" w:rsidP="00A9515E">
      <w:pPr>
        <w:pStyle w:val="Cites"/>
      </w:pPr>
      <w:r w:rsidRPr="005A5A4A">
        <w:rPr>
          <w:rStyle w:val="Author-Date"/>
        </w:rPr>
        <w:t>Gelpi and Greico 5</w:t>
      </w:r>
      <w:r>
        <w:t>[Chris, Joseph,  Associate Professor and Professor of Political Science, Duke University, “Democracy, Interdependence, and the Sources of the Liberal Peace”, Journal of Peace Research]</w:t>
      </w:r>
    </w:p>
    <w:p w:rsidR="00A9515E" w:rsidRPr="00E025C7" w:rsidRDefault="00A9515E" w:rsidP="00A9515E">
      <w:pPr>
        <w:pStyle w:val="Tags"/>
        <w:rPr>
          <w:u w:val="single"/>
        </w:rPr>
      </w:pPr>
    </w:p>
    <w:p w:rsidR="00A9515E" w:rsidRPr="00A9515E" w:rsidRDefault="00A9515E" w:rsidP="00A9515E">
      <w:pPr>
        <w:pStyle w:val="Cards"/>
        <w:rPr>
          <w:sz w:val="24"/>
          <w:u w:val="thick"/>
        </w:rPr>
      </w:pPr>
      <w:r w:rsidRPr="008D4230">
        <w:rPr>
          <w:rStyle w:val="DebateUnderline"/>
        </w:rPr>
        <w:t xml:space="preserve">As we have already emphasized, </w:t>
      </w:r>
      <w:r w:rsidRPr="008D4230">
        <w:rPr>
          <w:rStyle w:val="DebateUnderline"/>
          <w:highlight w:val="cyan"/>
        </w:rPr>
        <w:t>increasing levels of trade between an autocratic and democratic country are unlikely to constrain the former from initiating militarized disputes against the latter</w:t>
      </w:r>
      <w:r w:rsidRPr="009D0731">
        <w:t>.</w:t>
      </w:r>
      <w:r w:rsidRPr="003D1E68">
        <w:t xml:space="preserve"> As depicted in Figure 1, our analysis indicates that an increase in trade dependence by an autocratic challenger on a democratic target from zero to 5% of the former's GDP would increase the probability of the challenger’s dispute initiation from about 0.31% to 0.29%. Thus, the overall probability of dispute initiation by an autocratic country against a democracy is fairly high (given the rarity of disputes) at 23 nearly .3% per country per year. Moreover, </w:t>
      </w:r>
      <w:r w:rsidRPr="008D4230">
        <w:rPr>
          <w:rStyle w:val="DebateUnderline"/>
        </w:rPr>
        <w:t xml:space="preserve">increased </w:t>
      </w:r>
      <w:r w:rsidRPr="008D4230">
        <w:rPr>
          <w:rStyle w:val="DebateUnderline"/>
          <w:highlight w:val="cyan"/>
        </w:rPr>
        <w:t>trade does little or nothing to alter that risk. Increases in trade dependence also have little effect on the likelihood that one autocracy will initiate a conflict with another</w:t>
      </w:r>
      <w:r w:rsidRPr="008D4230">
        <w:rPr>
          <w:rStyle w:val="DebateUnderline"/>
        </w:rPr>
        <w:t xml:space="preserve">. In this instance, </w:t>
      </w:r>
      <w:r w:rsidRPr="00EA0631">
        <w:rPr>
          <w:rStyle w:val="DebateUnderline"/>
          <w:shd w:val="clear" w:color="auto" w:fill="00FFFF"/>
        </w:rPr>
        <w:t>the probability of dispute initiation remains constant</w:t>
      </w:r>
      <w:r w:rsidRPr="008D4230">
        <w:rPr>
          <w:rStyle w:val="DebateUnderline"/>
        </w:rPr>
        <w:t xml:space="preserve"> at 0.33% </w:t>
      </w:r>
      <w:r w:rsidRPr="00A67318">
        <w:rPr>
          <w:rStyle w:val="DebateUnderline"/>
          <w:shd w:val="clear" w:color="auto" w:fill="00FFFF"/>
        </w:rPr>
        <w:t>regardless of the challenger’s level of trade dependence</w:t>
      </w:r>
      <w:r w:rsidRPr="008D4230">
        <w:rPr>
          <w:rStyle w:val="DebateUnderline"/>
        </w:rPr>
        <w:t xml:space="preserve">. </w:t>
      </w:r>
    </w:p>
    <w:p w:rsidR="00B655E0" w:rsidRDefault="00B655E0" w:rsidP="00B475CD">
      <w:pPr>
        <w:pStyle w:val="BlockHeadings"/>
      </w:pPr>
      <w:r>
        <w:t>Great Power War – Yes</w:t>
      </w:r>
    </w:p>
    <w:p w:rsidR="00A9515E" w:rsidRDefault="00A9515E" w:rsidP="00A9515E">
      <w:pPr>
        <w:pStyle w:val="Tags"/>
      </w:pPr>
      <w:r>
        <w:t>Great power war more likely than ever – interdependence and advanced weaponry increase propensity for escalation.</w:t>
      </w:r>
    </w:p>
    <w:p w:rsidR="00A9515E" w:rsidRDefault="00A9515E" w:rsidP="00A9515E">
      <w:pPr>
        <w:pStyle w:val="Cites"/>
      </w:pPr>
      <w:r w:rsidRPr="002460E2">
        <w:rPr>
          <w:rStyle w:val="Author-Date"/>
        </w:rPr>
        <w:t>Muller 8</w:t>
      </w:r>
      <w:r>
        <w:t xml:space="preserve"> [Harald, director of the Peace Research Institute Frankfurt in Germany and a professor of international relations at Frankfurt University, The Future of Nuclear Weapons in an Interdependent World, The Washington Quarterly 31.2 (2008) 63-75]</w:t>
      </w:r>
    </w:p>
    <w:p w:rsidR="00A9515E" w:rsidRDefault="00A9515E" w:rsidP="00A9515E">
      <w:pPr>
        <w:pStyle w:val="Nothing"/>
      </w:pPr>
    </w:p>
    <w:p w:rsidR="00A9515E" w:rsidRDefault="00A9515E" w:rsidP="00A9515E">
      <w:pPr>
        <w:pStyle w:val="Cards"/>
      </w:pPr>
      <w:r w:rsidRPr="003D16A1">
        <w:rPr>
          <w:rStyle w:val="DebateUnderline"/>
          <w:b/>
        </w:rPr>
        <w:t>A power transition creates dangerous times</w:t>
      </w:r>
      <w:r w:rsidRPr="00D676A0">
        <w:rPr>
          <w:rStyle w:val="DebateUnderline"/>
        </w:rPr>
        <w:t>.</w:t>
      </w:r>
      <w:r>
        <w:t xml:space="preserve">9 </w:t>
      </w:r>
      <w:r w:rsidRPr="003D16A1">
        <w:rPr>
          <w:rStyle w:val="DebateUnderline"/>
          <w:shd w:val="clear" w:color="auto" w:fill="00FFFF"/>
        </w:rPr>
        <w:t>Most challenges to a hegemon in</w:t>
      </w:r>
      <w:r w:rsidRPr="007F2ED5">
        <w:rPr>
          <w:rStyle w:val="DebateUnderline"/>
        </w:rPr>
        <w:t xml:space="preserve"> world </w:t>
      </w:r>
      <w:r w:rsidRPr="003D16A1">
        <w:rPr>
          <w:rStyle w:val="DebateUnderline"/>
          <w:shd w:val="clear" w:color="auto" w:fill="00FFFF"/>
        </w:rPr>
        <w:t>history</w:t>
      </w:r>
      <w:r w:rsidRPr="007F2ED5">
        <w:rPr>
          <w:rStyle w:val="DebateUnderline"/>
        </w:rPr>
        <w:t xml:space="preserve">, whether successful or not, </w:t>
      </w:r>
      <w:r w:rsidRPr="003D16A1">
        <w:rPr>
          <w:rStyle w:val="DebateUnderline"/>
          <w:shd w:val="clear" w:color="auto" w:fill="00FFFF"/>
        </w:rPr>
        <w:t>have precipitated war</w:t>
      </w:r>
      <w:r w:rsidRPr="007F2ED5">
        <w:rPr>
          <w:rStyle w:val="DebateUnderline"/>
        </w:rPr>
        <w:t xml:space="preserve"> or a series of wars. </w:t>
      </w:r>
      <w:r w:rsidRPr="007446A0">
        <w:rPr>
          <w:rStyle w:val="DebateUnderline"/>
          <w:shd w:val="clear" w:color="auto" w:fill="00FFFF"/>
        </w:rPr>
        <w:t>Today's interdependence</w:t>
      </w:r>
      <w:r w:rsidRPr="007F2ED5">
        <w:rPr>
          <w:rStyle w:val="DebateUnderline"/>
        </w:rPr>
        <w:t xml:space="preserve"> will surely serve to make great powers cautious about armed conflict, but it </w:t>
      </w:r>
      <w:r w:rsidRPr="007446A0">
        <w:rPr>
          <w:rStyle w:val="DebateUnderline"/>
          <w:shd w:val="clear" w:color="auto" w:fill="00FFFF"/>
        </w:rPr>
        <w:t>cannot</w:t>
      </w:r>
      <w:r w:rsidRPr="007F2ED5">
        <w:rPr>
          <w:rStyle w:val="DebateUnderline"/>
        </w:rPr>
        <w:t xml:space="preserve"> completely </w:t>
      </w:r>
      <w:r w:rsidRPr="007446A0">
        <w:rPr>
          <w:rStyle w:val="DebateUnderline"/>
          <w:shd w:val="clear" w:color="auto" w:fill="00FFFF"/>
        </w:rPr>
        <w:t xml:space="preserve">guarantee </w:t>
      </w:r>
      <w:r w:rsidRPr="007F2ED5">
        <w:rPr>
          <w:rStyle w:val="DebateUnderline"/>
        </w:rPr>
        <w:t xml:space="preserve">such a </w:t>
      </w:r>
      <w:r w:rsidRPr="007446A0">
        <w:rPr>
          <w:rStyle w:val="DebateUnderline"/>
          <w:shd w:val="clear" w:color="auto" w:fill="00FFFF"/>
        </w:rPr>
        <w:t xml:space="preserve">conflict will not </w:t>
      </w:r>
      <w:r w:rsidRPr="0052160F">
        <w:rPr>
          <w:rStyle w:val="DebateUnderline"/>
          <w:shd w:val="clear" w:color="auto" w:fill="00FFFF"/>
        </w:rPr>
        <w:t>occur. Bones of contention exist</w:t>
      </w:r>
      <w:r w:rsidRPr="007F2ED5">
        <w:rPr>
          <w:rStyle w:val="DebateUnderline"/>
        </w:rPr>
        <w:t xml:space="preserve">, notably </w:t>
      </w:r>
      <w:r w:rsidRPr="0052160F">
        <w:rPr>
          <w:rStyle w:val="DebateUnderline"/>
          <w:shd w:val="clear" w:color="auto" w:fill="00FFFF"/>
        </w:rPr>
        <w:t>between the U</w:t>
      </w:r>
      <w:r>
        <w:t xml:space="preserve">nited </w:t>
      </w:r>
      <w:r w:rsidRPr="0052160F">
        <w:rPr>
          <w:rStyle w:val="DebateUnderline"/>
          <w:shd w:val="clear" w:color="auto" w:fill="00FFFF"/>
        </w:rPr>
        <w:t>S</w:t>
      </w:r>
      <w:r>
        <w:t xml:space="preserve">tates </w:t>
      </w:r>
      <w:r w:rsidRPr="0052160F">
        <w:rPr>
          <w:rStyle w:val="DebateUnderline"/>
          <w:shd w:val="clear" w:color="auto" w:fill="00FFFF"/>
        </w:rPr>
        <w:t>and China: Taiwan, the South China Sea, and</w:t>
      </w:r>
      <w:r w:rsidRPr="00893715">
        <w:rPr>
          <w:rStyle w:val="DebateUnderline"/>
        </w:rPr>
        <w:t xml:space="preserve"> the competition for</w:t>
      </w:r>
      <w:r>
        <w:t xml:space="preserve"> Persian Gulf and Central Asian </w:t>
      </w:r>
      <w:r w:rsidRPr="0052160F">
        <w:rPr>
          <w:rStyle w:val="DebateUnderline"/>
          <w:shd w:val="clear" w:color="auto" w:fill="00FFFF"/>
        </w:rPr>
        <w:t>energy</w:t>
      </w:r>
      <w:r w:rsidRPr="0052160F">
        <w:rPr>
          <w:rStyle w:val="DebateUnderline"/>
        </w:rPr>
        <w:t xml:space="preserve"> resources.</w:t>
      </w:r>
      <w:r>
        <w:t xml:space="preserve"> </w:t>
      </w:r>
      <w:r w:rsidRPr="00667D03">
        <w:rPr>
          <w:rStyle w:val="DebateUnderline"/>
          <w:shd w:val="clear" w:color="auto" w:fill="00FFFF"/>
        </w:rPr>
        <w:t>Although there exists a naive belief that great-power war has been eliminated as a possibility</w:t>
      </w:r>
      <w:r w:rsidRPr="00893715">
        <w:rPr>
          <w:rStyle w:val="DebateUnderline"/>
        </w:rPr>
        <w:t xml:space="preserve"> in world politics, </w:t>
      </w:r>
      <w:r w:rsidRPr="00667D03">
        <w:rPr>
          <w:rStyle w:val="DebateUnderline"/>
          <w:b/>
          <w:shd w:val="clear" w:color="auto" w:fill="00FFFF"/>
        </w:rPr>
        <w:t>exaggerated complacency could become extremely dangerous</w:t>
      </w:r>
      <w:r w:rsidRPr="00B9664F">
        <w:rPr>
          <w:rStyle w:val="DebateUnderline"/>
          <w:shd w:val="clear" w:color="auto" w:fill="00FFFF"/>
        </w:rPr>
        <w:t>. Interdependence</w:t>
      </w:r>
      <w:r w:rsidRPr="00DC305F">
        <w:rPr>
          <w:rStyle w:val="DebateUnderline"/>
        </w:rPr>
        <w:t xml:space="preserve"> itself </w:t>
      </w:r>
      <w:r w:rsidRPr="00B9664F">
        <w:rPr>
          <w:rStyle w:val="DebateUnderline"/>
          <w:shd w:val="clear" w:color="auto" w:fill="00FFFF"/>
        </w:rPr>
        <w:t>and advanced weaponry</w:t>
      </w:r>
      <w:r w:rsidRPr="00DC305F">
        <w:rPr>
          <w:rStyle w:val="DebateUnderline"/>
        </w:rPr>
        <w:t xml:space="preserve">, nuclear weapons included, would </w:t>
      </w:r>
      <w:r w:rsidRPr="00B9664F">
        <w:rPr>
          <w:rStyle w:val="DebateUnderline"/>
          <w:shd w:val="clear" w:color="auto" w:fill="00FFFF"/>
        </w:rPr>
        <w:t xml:space="preserve">mean that a violent contest among the big powers would be an </w:t>
      </w:r>
      <w:r w:rsidRPr="00B9664F">
        <w:rPr>
          <w:rStyle w:val="DebateUnderline"/>
          <w:b/>
          <w:shd w:val="clear" w:color="auto" w:fill="00FFFF"/>
        </w:rPr>
        <w:t>unmitigated catastrophe</w:t>
      </w:r>
      <w:r w:rsidRPr="00DC305F">
        <w:rPr>
          <w:rStyle w:val="DebateUnderline"/>
          <w:b/>
        </w:rPr>
        <w:t>.</w:t>
      </w:r>
      <w:r>
        <w:t xml:space="preserve"> The relationships among those powers must be carefully managed if a clash is to be avoided, and nuclear weapons reductions are an essential contribution to this management.</w:t>
      </w:r>
    </w:p>
    <w:p w:rsidR="00A9515E" w:rsidRDefault="00A9515E" w:rsidP="00A9515E">
      <w:pPr>
        <w:pStyle w:val="Nothing"/>
      </w:pPr>
    </w:p>
    <w:p w:rsidR="00A9515E" w:rsidRDefault="00A9515E" w:rsidP="00A9515E">
      <w:pPr>
        <w:pStyle w:val="Tags"/>
        <w:outlineLvl w:val="0"/>
      </w:pPr>
      <w:r>
        <w:t>Be skeptical of their optimism – people said the same thing before every major conflict erupted.</w:t>
      </w:r>
    </w:p>
    <w:p w:rsidR="00A9515E" w:rsidRDefault="00A9515E" w:rsidP="00A9515E">
      <w:pPr>
        <w:pStyle w:val="Cites"/>
      </w:pPr>
      <w:r w:rsidRPr="003A0A28">
        <w:rPr>
          <w:rStyle w:val="Author-Date"/>
        </w:rPr>
        <w:t>Walt, International Affairs at Harvard, 11</w:t>
      </w:r>
      <w:r>
        <w:t xml:space="preserve"> [Stephen M. Walt, the Robert and Renée Belfer professor of international affairs at Harvard University's Kennedy School of Government and a contributing editor at Foreign Policy, is the author of Taming American Power: The Global Response to U.S. Primacy and, with co-author John J. Mearsheimer, The Israel Lobby. He blogs at walt.foreignpolicy.com. Wishful Thinking APRIL 29, 2011 </w:t>
      </w:r>
      <w:r w:rsidRPr="00274807">
        <w:t>http://www.foreignpolicy.com/articles/2011/04/29/wishful_thinking?page=full</w:t>
      </w:r>
      <w:r>
        <w:t>]</w:t>
      </w:r>
    </w:p>
    <w:p w:rsidR="00A9515E" w:rsidRDefault="00A9515E" w:rsidP="00A9515E">
      <w:pPr>
        <w:pStyle w:val="Nothing"/>
      </w:pPr>
    </w:p>
    <w:p w:rsidR="00A9515E" w:rsidRPr="00A9515E" w:rsidRDefault="00A9515E" w:rsidP="00A9515E">
      <w:pPr>
        <w:pStyle w:val="Cards"/>
      </w:pPr>
      <w:r>
        <w:t xml:space="preserve">5. We Have Just Fought the Last War    Now, this kind of wishful thinking is a hardy perennial: </w:t>
      </w:r>
      <w:r w:rsidRPr="004D2B83">
        <w:rPr>
          <w:rStyle w:val="DebateUnderline"/>
          <w:shd w:val="clear" w:color="auto" w:fill="00FFFF"/>
        </w:rPr>
        <w:t>the end of every major conflict is heralded as ushering in some new era of peace and prosperity. World War I was "the war to end all wars," and World War II was supposed to make the world "safe for democracy."</w:t>
      </w:r>
      <w:r w:rsidRPr="00A749EE">
        <w:rPr>
          <w:rStyle w:val="DebateUnderline"/>
        </w:rPr>
        <w:t xml:space="preserve"> Victory in </w:t>
      </w:r>
      <w:r w:rsidRPr="004D2B83">
        <w:rPr>
          <w:rStyle w:val="DebateUnderline"/>
          <w:shd w:val="clear" w:color="auto" w:fill="00FFFF"/>
        </w:rPr>
        <w:t>the Cold War was said to have ushered in a peaceful "new world order"</w:t>
      </w:r>
      <w:r>
        <w:t xml:space="preserve"> (or even the "end of History!"), and so on and so on. And once we're finally out of Iraq and (someday) Afghanistan, no doubt plenty of people will claim that all our problems are now over and that we won't have to do anything like that again.  There is evidence that the total level of global conflict has declined in recent years, but </w:t>
      </w:r>
      <w:r w:rsidRPr="004D2B83">
        <w:rPr>
          <w:rStyle w:val="DebateUnderline"/>
          <w:shd w:val="clear" w:color="auto" w:fill="00FFFF"/>
        </w:rPr>
        <w:t>only a cockeyed optimist would believe</w:t>
      </w:r>
      <w:r w:rsidRPr="00A749EE">
        <w:rPr>
          <w:rStyle w:val="DebateUnderline"/>
        </w:rPr>
        <w:t xml:space="preserve"> that </w:t>
      </w:r>
      <w:r w:rsidRPr="004D2B83">
        <w:rPr>
          <w:rStyle w:val="DebateUnderline"/>
          <w:shd w:val="clear" w:color="auto" w:fill="00FFFF"/>
        </w:rPr>
        <w:t>the danger of</w:t>
      </w:r>
      <w:r w:rsidRPr="00A749EE">
        <w:rPr>
          <w:rStyle w:val="DebateUnderline"/>
        </w:rPr>
        <w:t xml:space="preserve"> international conflict -- including </w:t>
      </w:r>
      <w:r w:rsidRPr="004D2B83">
        <w:rPr>
          <w:rStyle w:val="DebateUnderline"/>
          <w:shd w:val="clear" w:color="auto" w:fill="00FFFF"/>
        </w:rPr>
        <w:t>great power conflict -- has been eradicated</w:t>
      </w:r>
      <w:r w:rsidRPr="00A749EE">
        <w:rPr>
          <w:rStyle w:val="DebateUnderline"/>
        </w:rPr>
        <w:t xml:space="preserve"> forever.</w:t>
      </w:r>
      <w:r>
        <w:t xml:space="preserve"> I'd like to think so too, but I'm a realist. </w:t>
      </w:r>
    </w:p>
    <w:p w:rsidR="00B655E0" w:rsidRDefault="00B655E0" w:rsidP="00B655E0">
      <w:pPr>
        <w:pStyle w:val="BlockHeadings"/>
      </w:pPr>
      <w:r>
        <w:t>Great Power War – No</w:t>
      </w:r>
    </w:p>
    <w:p w:rsidR="00601A71" w:rsidRDefault="00601A71" w:rsidP="00601A71">
      <w:pPr>
        <w:pStyle w:val="Tags"/>
        <w:rPr>
          <w:lang w:eastAsia="ko-KR"/>
        </w:rPr>
      </w:pPr>
      <w:r>
        <w:rPr>
          <w:lang w:eastAsia="ko-KR"/>
        </w:rPr>
        <w:t>Major war is obsolete – Multiple factors prevent escalation and conflict, which means there is no risk of extinction.</w:t>
      </w:r>
    </w:p>
    <w:p w:rsidR="00601A71" w:rsidRDefault="00601A71" w:rsidP="00601A71">
      <w:pPr>
        <w:pStyle w:val="Cites"/>
        <w:rPr>
          <w:lang w:eastAsia="ko-KR"/>
        </w:rPr>
      </w:pPr>
      <w:r>
        <w:rPr>
          <w:lang w:eastAsia="ko-KR"/>
        </w:rPr>
        <w:t xml:space="preserve">Michael </w:t>
      </w:r>
      <w:r w:rsidRPr="00601A71">
        <w:rPr>
          <w:rStyle w:val="Author-Date"/>
        </w:rPr>
        <w:t>Mandelbaum 99</w:t>
      </w:r>
      <w:r>
        <w:rPr>
          <w:lang w:eastAsia="ko-KR"/>
        </w:rPr>
        <w:t>, American foreign policy professor at the Nitze School of Advanced International Studies at Johns Hopkins University, “Transcript: Is Major War Obsolete?” Columbia International Affairs Online</w:t>
      </w:r>
    </w:p>
    <w:p w:rsidR="00601A71" w:rsidRDefault="00601A71" w:rsidP="00601A71">
      <w:pPr>
        <w:pStyle w:val="Nothing"/>
        <w:rPr>
          <w:lang w:eastAsia="ko-KR"/>
        </w:rPr>
      </w:pPr>
    </w:p>
    <w:p w:rsidR="00601A71" w:rsidRPr="00601A71" w:rsidRDefault="00601A71" w:rsidP="00601A71">
      <w:pPr>
        <w:pStyle w:val="Cards"/>
        <w:rPr>
          <w:lang w:eastAsia="ko-KR"/>
        </w:rPr>
      </w:pPr>
      <w:r w:rsidRPr="00601A71">
        <w:rPr>
          <w:rFonts w:eastAsia="Batang"/>
        </w:rPr>
        <w:t>My argument says, tacitly, that while this point of view, which was widely believed 100 years ago, was not true then, there are reasons to think that it is true now. What is that argument? It is that</w:t>
      </w:r>
      <w:r>
        <w:rPr>
          <w:lang w:eastAsia="ko-KR"/>
        </w:rPr>
        <w:t xml:space="preserve"> </w:t>
      </w:r>
      <w:r w:rsidRPr="00601A71">
        <w:rPr>
          <w:rStyle w:val="DebateUnderline"/>
          <w:highlight w:val="cyan"/>
        </w:rPr>
        <w:t>major war is obsolete</w:t>
      </w:r>
      <w:r w:rsidRPr="00601A71">
        <w:rPr>
          <w:rStyle w:val="DebateUnderline"/>
        </w:rPr>
        <w:t>. By major war, I mean war waged by the most powerful members of the international system, using all of their resources over a protracted period of time with revolutionary geopolitical consequences</w:t>
      </w:r>
      <w:r w:rsidRPr="00601A71">
        <w:rPr>
          <w:rFonts w:eastAsia="Batang"/>
        </w:rPr>
        <w:t>.</w:t>
      </w:r>
      <w:r w:rsidRPr="00601A71">
        <w:rPr>
          <w:rFonts w:eastAsia="Batang" w:hint="eastAsia"/>
        </w:rPr>
        <w:t xml:space="preserve"> [MANDELBAUM CONTINUES] </w:t>
      </w:r>
      <w:r w:rsidRPr="00601A71">
        <w:rPr>
          <w:rFonts w:eastAsia="Batang"/>
        </w:rPr>
        <w:t xml:space="preserve">So if I am right, then what has been the motor of political history for the last two centuries that has been turned off? This war, I argue, this kind of war, is obsolete; less than impossible, but more than unlikely. What do I mean by obsolete? If I may quote from the article on which this presentation is based, a copy of which you received when coming in, “Major war is obsolete in a way that styles of dress are obsolete. It is something that is out of fashion and, while it could be revived, there is no present demand for it. Major war is obsolete in the way that slavery, dueling, or foot-binding are obsolete.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w:t>
      </w:r>
      <w:r w:rsidRPr="00601A71">
        <w:rPr>
          <w:rStyle w:val="DebateUnderline"/>
          <w:highlight w:val="cyan"/>
        </w:rPr>
        <w:t>changing conditions have made ineffective at best, counterproductive at worst</w:t>
      </w:r>
      <w:r w:rsidRPr="00601A71">
        <w:rPr>
          <w:rStyle w:val="DebateUnderline"/>
        </w:rPr>
        <w:t>.”</w:t>
      </w:r>
      <w:r w:rsidRPr="00601A71">
        <w:rPr>
          <w:rStyle w:val="DebateUnderline"/>
          <w:rFonts w:hint="eastAsia"/>
        </w:rPr>
        <w:t xml:space="preserve"> </w:t>
      </w:r>
      <w:r w:rsidRPr="00601A71">
        <w:rPr>
          <w:rStyle w:val="DebateUnderline"/>
        </w:rPr>
        <w:t>Why is this so?</w:t>
      </w:r>
      <w:r w:rsidRPr="00601A71">
        <w:rPr>
          <w:rFonts w:eastAsia="Batang"/>
        </w:rPr>
        <w:t xml:space="preserve"> Most simply,</w:t>
      </w:r>
      <w:r>
        <w:rPr>
          <w:lang w:eastAsia="ko-KR"/>
        </w:rPr>
        <w:t xml:space="preserve"> </w:t>
      </w:r>
      <w:r w:rsidRPr="00601A71">
        <w:rPr>
          <w:rStyle w:val="DebateUnderline"/>
        </w:rPr>
        <w:t>the costs have risen and the benefits</w:t>
      </w:r>
      <w:r w:rsidRPr="00601A71">
        <w:rPr>
          <w:rFonts w:eastAsia="Batang"/>
        </w:rPr>
        <w:t xml:space="preserve"> of major war </w:t>
      </w:r>
      <w:r w:rsidRPr="00601A71">
        <w:rPr>
          <w:rStyle w:val="DebateUnderline"/>
        </w:rPr>
        <w:t xml:space="preserve">have shriveled. </w:t>
      </w:r>
      <w:r w:rsidRPr="00601A71">
        <w:rPr>
          <w:rStyle w:val="DebateUnderline"/>
          <w:highlight w:val="cyan"/>
        </w:rPr>
        <w:t>The costs of fighting such a war are extremely high because of</w:t>
      </w:r>
      <w:r w:rsidRPr="00601A71">
        <w:rPr>
          <w:rFonts w:eastAsia="Batang"/>
        </w:rPr>
        <w:t xml:space="preserve"> the advent in the middle of this century of </w:t>
      </w:r>
      <w:r w:rsidRPr="00601A71">
        <w:rPr>
          <w:rStyle w:val="DebateUnderline"/>
          <w:highlight w:val="cyan"/>
        </w:rPr>
        <w:t>nuclear weapons</w:t>
      </w:r>
      <w:r w:rsidRPr="00601A71">
        <w:rPr>
          <w:rStyle w:val="DebateUnderline"/>
        </w:rPr>
        <w:t xml:space="preserve">, but they would have been high even had mankind never split the atom. As for the </w:t>
      </w:r>
      <w:r w:rsidRPr="00601A71">
        <w:rPr>
          <w:rStyle w:val="DebateUnderline"/>
          <w:highlight w:val="cyan"/>
        </w:rPr>
        <w:t>benefits</w:t>
      </w:r>
      <w:r w:rsidRPr="00601A71">
        <w:rPr>
          <w:rStyle w:val="DebateUnderline"/>
        </w:rPr>
        <w:t xml:space="preserve">, these now </w:t>
      </w:r>
      <w:r w:rsidRPr="00601A71">
        <w:rPr>
          <w:rStyle w:val="DebateUnderline"/>
          <w:highlight w:val="cyan"/>
        </w:rPr>
        <w:t>seem</w:t>
      </w:r>
      <w:r w:rsidRPr="00601A71">
        <w:rPr>
          <w:rFonts w:eastAsia="Batang"/>
        </w:rPr>
        <w:t xml:space="preserve">, at least from the point of view of the major powers, modest to </w:t>
      </w:r>
      <w:r w:rsidRPr="00601A71">
        <w:rPr>
          <w:rStyle w:val="DebateUnderline"/>
          <w:highlight w:val="cyan"/>
        </w:rPr>
        <w:t>non-existent</w:t>
      </w:r>
      <w:r w:rsidRPr="00601A71">
        <w:rPr>
          <w:rStyle w:val="DebateUnderline"/>
        </w:rPr>
        <w:t xml:space="preserve">. The </w:t>
      </w:r>
      <w:r w:rsidRPr="00601A71">
        <w:rPr>
          <w:rStyle w:val="DebateUnderline"/>
          <w:highlight w:val="cyan"/>
        </w:rPr>
        <w:t>traditional motives</w:t>
      </w:r>
      <w:r w:rsidRPr="00601A71">
        <w:rPr>
          <w:rStyle w:val="DebateUnderline"/>
        </w:rPr>
        <w:t xml:space="preserve"> for warfare </w:t>
      </w:r>
      <w:r w:rsidRPr="00601A71">
        <w:rPr>
          <w:rStyle w:val="DebateUnderline"/>
          <w:highlight w:val="cyan"/>
        </w:rPr>
        <w:t>are</w:t>
      </w:r>
      <w:r w:rsidRPr="00601A71">
        <w:rPr>
          <w:rFonts w:eastAsia="Batang"/>
        </w:rPr>
        <w:t xml:space="preserve"> in retreat, if not </w:t>
      </w:r>
      <w:r w:rsidRPr="00601A71">
        <w:rPr>
          <w:rStyle w:val="DebateUnderline"/>
          <w:highlight w:val="cyan"/>
        </w:rPr>
        <w:t>extinct</w:t>
      </w:r>
      <w:r w:rsidRPr="00601A71">
        <w:rPr>
          <w:rFonts w:eastAsia="Batang"/>
        </w:rPr>
        <w:t>. War is no longer regarded by anyone, probably not even Saddam Hussein after his unhappy experience, as a paying proposition.</w:t>
      </w:r>
      <w:r w:rsidRPr="00601A71">
        <w:rPr>
          <w:rFonts w:eastAsia="Batang" w:hint="eastAsia"/>
        </w:rPr>
        <w:t xml:space="preserve"> </w:t>
      </w:r>
      <w:r w:rsidRPr="00601A71">
        <w:rPr>
          <w:rFonts w:eastAsia="Batang"/>
        </w:rPr>
        <w:t>And as for the ideas on behalf of which major wars have been waged in the past, these are in steep decline. Here</w:t>
      </w:r>
      <w:r>
        <w:rPr>
          <w:lang w:eastAsia="ko-KR"/>
        </w:rPr>
        <w:t xml:space="preserve"> </w:t>
      </w:r>
      <w:r w:rsidRPr="00601A71">
        <w:rPr>
          <w:rStyle w:val="DebateUnderline"/>
        </w:rPr>
        <w:t>the collapse of communism was</w:t>
      </w:r>
      <w:r w:rsidRPr="00601A71">
        <w:rPr>
          <w:rFonts w:eastAsia="Batang"/>
        </w:rPr>
        <w:t xml:space="preserve"> an </w:t>
      </w:r>
      <w:r w:rsidRPr="00601A71">
        <w:rPr>
          <w:rStyle w:val="DebateUnderline"/>
        </w:rPr>
        <w:t>important</w:t>
      </w:r>
      <w:r w:rsidRPr="00601A71">
        <w:rPr>
          <w:rFonts w:eastAsia="Batang"/>
        </w:rPr>
        <w:t xml:space="preserve"> milestone, </w:t>
      </w:r>
      <w:r w:rsidRPr="00601A71">
        <w:rPr>
          <w:rStyle w:val="DebateUnderline"/>
        </w:rPr>
        <w:t>for that ideology was inherently bellicose</w:t>
      </w:r>
      <w:r w:rsidRPr="00601A71">
        <w:rPr>
          <w:rFonts w:eastAsia="Batang"/>
        </w:rPr>
        <w:t>. This is not to say that the world has reached the end of ideology; quite the contrary. But</w:t>
      </w:r>
      <w:r>
        <w:rPr>
          <w:lang w:eastAsia="ko-KR"/>
        </w:rPr>
        <w:t xml:space="preserve"> </w:t>
      </w:r>
      <w:r w:rsidRPr="00601A71">
        <w:rPr>
          <w:rStyle w:val="DebateUnderline"/>
        </w:rPr>
        <w:t>the ideology</w:t>
      </w:r>
      <w:r w:rsidRPr="00601A71">
        <w:rPr>
          <w:rFonts w:eastAsia="Batang"/>
        </w:rPr>
        <w:t xml:space="preserve"> that is </w:t>
      </w:r>
      <w:r w:rsidRPr="00601A71">
        <w:rPr>
          <w:rStyle w:val="DebateUnderline"/>
        </w:rPr>
        <w:t xml:space="preserve">now in </w:t>
      </w:r>
      <w:r w:rsidRPr="00601A71">
        <w:rPr>
          <w:rStyle w:val="DebateUnderline"/>
          <w:highlight w:val="cyan"/>
        </w:rPr>
        <w:t>the ascendant</w:t>
      </w:r>
      <w:r w:rsidRPr="00601A71">
        <w:rPr>
          <w:rFonts w:eastAsia="Batang"/>
        </w:rPr>
        <w:t>, our own,</w:t>
      </w:r>
      <w:r>
        <w:rPr>
          <w:lang w:eastAsia="ko-KR"/>
        </w:rPr>
        <w:t xml:space="preserve"> </w:t>
      </w:r>
      <w:r w:rsidRPr="00601A71">
        <w:rPr>
          <w:rStyle w:val="DebateUnderline"/>
          <w:highlight w:val="cyan"/>
        </w:rPr>
        <w:t>liberalism</w:t>
      </w:r>
      <w:r w:rsidRPr="00601A71">
        <w:rPr>
          <w:rStyle w:val="DebateUnderline"/>
        </w:rPr>
        <w:t>, tends to be pacific</w:t>
      </w:r>
      <w:r w:rsidRPr="00601A71">
        <w:rPr>
          <w:rFonts w:eastAsia="Batang"/>
        </w:rPr>
        <w:t>.</w:t>
      </w:r>
      <w:r w:rsidRPr="00601A71">
        <w:rPr>
          <w:rFonts w:eastAsia="Batang" w:hint="eastAsia"/>
        </w:rPr>
        <w:t xml:space="preserve"> </w:t>
      </w:r>
      <w:r w:rsidRPr="00601A71">
        <w:rPr>
          <w:rFonts w:eastAsia="Batang"/>
        </w:rPr>
        <w:t xml:space="preserve">Moreover, I would argue that three post-Cold War </w:t>
      </w:r>
      <w:r w:rsidRPr="00601A71">
        <w:rPr>
          <w:rStyle w:val="DebateUnderline"/>
        </w:rPr>
        <w:t>developments</w:t>
      </w:r>
      <w:r w:rsidRPr="00601A71">
        <w:rPr>
          <w:rFonts w:eastAsia="Batang"/>
        </w:rPr>
        <w:t xml:space="preserve"> have </w:t>
      </w:r>
      <w:r w:rsidRPr="00601A71">
        <w:rPr>
          <w:rStyle w:val="DebateUnderline"/>
          <w:highlight w:val="cyan"/>
        </w:rPr>
        <w:t>made major war</w:t>
      </w:r>
      <w:r w:rsidRPr="00601A71">
        <w:rPr>
          <w:rStyle w:val="DebateUnderline"/>
        </w:rPr>
        <w:t xml:space="preserve"> even </w:t>
      </w:r>
      <w:r w:rsidRPr="00601A71">
        <w:rPr>
          <w:rStyle w:val="DebateUnderline"/>
          <w:highlight w:val="cyan"/>
        </w:rPr>
        <w:t>less likely</w:t>
      </w:r>
      <w:r w:rsidRPr="00601A71">
        <w:rPr>
          <w:rFonts w:eastAsia="Batang"/>
        </w:rPr>
        <w:t xml:space="preserve"> than it was after 1945. </w:t>
      </w:r>
      <w:r w:rsidRPr="00601A71">
        <w:rPr>
          <w:rStyle w:val="DebateUnderline"/>
        </w:rPr>
        <w:t>One of these is</w:t>
      </w:r>
      <w:r w:rsidRPr="00601A71">
        <w:rPr>
          <w:rFonts w:eastAsia="Batang"/>
        </w:rPr>
        <w:t xml:space="preserve"> the rise of </w:t>
      </w:r>
      <w:r w:rsidRPr="00601A71">
        <w:rPr>
          <w:rStyle w:val="DebateUnderline"/>
        </w:rPr>
        <w:t>democracy</w:t>
      </w:r>
      <w:r w:rsidRPr="00601A71">
        <w:rPr>
          <w:rFonts w:eastAsia="Batang"/>
        </w:rPr>
        <w:t>, for democracies, I believe, tend to be peaceful.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w:t>
      </w:r>
      <w:r>
        <w:rPr>
          <w:lang w:eastAsia="ko-KR"/>
        </w:rPr>
        <w:t xml:space="preserve"> </w:t>
      </w:r>
      <w:r w:rsidRPr="00601A71">
        <w:rPr>
          <w:rStyle w:val="DebateUnderline"/>
          <w:highlight w:val="cyan"/>
        </w:rPr>
        <w:t>there is a peaceful tendency inherent in democracy</w:t>
      </w:r>
      <w:r w:rsidRPr="00601A71">
        <w:rPr>
          <w:rFonts w:eastAsia="Batang"/>
        </w:rPr>
        <w:t>.</w:t>
      </w:r>
      <w:r w:rsidRPr="00601A71">
        <w:rPr>
          <w:rFonts w:eastAsia="Batang" w:hint="eastAsia"/>
        </w:rPr>
        <w:t xml:space="preserve"> </w:t>
      </w:r>
      <w:r w:rsidRPr="00601A71">
        <w:rPr>
          <w:rFonts w:eastAsia="Batang"/>
        </w:rPr>
        <w:t>Now</w:t>
      </w:r>
      <w:r>
        <w:rPr>
          <w:lang w:eastAsia="ko-KR"/>
        </w:rPr>
        <w:t xml:space="preserve"> </w:t>
      </w:r>
      <w:r w:rsidRPr="00601A71">
        <w:rPr>
          <w:rStyle w:val="DebateUnderline"/>
        </w:rPr>
        <w:t>it’s true that one important cause of war has not changed</w:t>
      </w:r>
      <w:r w:rsidRPr="00601A71">
        <w:rPr>
          <w:rFonts w:eastAsia="Batang"/>
        </w:rPr>
        <w:t xml:space="preserve"> with the end of the Cold War. </w:t>
      </w:r>
      <w:r w:rsidRPr="00601A71">
        <w:rPr>
          <w:rStyle w:val="DebateUnderline"/>
        </w:rPr>
        <w:t>That is the structure of the international system</w:t>
      </w:r>
      <w:r w:rsidRPr="00601A71">
        <w:rPr>
          <w:rFonts w:eastAsia="Batang"/>
        </w:rPr>
        <w:t xml:space="preserve">, which is </w:t>
      </w:r>
      <w:r w:rsidRPr="00601A71">
        <w:rPr>
          <w:rStyle w:val="DebateUnderline"/>
        </w:rPr>
        <w:t>anarchic</w:t>
      </w:r>
      <w:r w:rsidRPr="00601A71">
        <w:rPr>
          <w:rFonts w:eastAsia="Batang"/>
        </w:rPr>
        <w:t>.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w:t>
      </w:r>
      <w:r w:rsidRPr="00601A71">
        <w:rPr>
          <w:rFonts w:eastAsia="Batang" w:hint="eastAsia"/>
        </w:rPr>
        <w:t xml:space="preserve"> </w:t>
      </w:r>
      <w:r w:rsidRPr="00601A71">
        <w:rPr>
          <w:rFonts w:eastAsia="Batang"/>
        </w:rPr>
        <w:t xml:space="preserve">I argue, </w:t>
      </w:r>
      <w:r w:rsidRPr="00601A71">
        <w:rPr>
          <w:rStyle w:val="DebateUnderline"/>
        </w:rPr>
        <w:t>however</w:t>
      </w:r>
      <w:r w:rsidRPr="00601A71">
        <w:rPr>
          <w:rFonts w:eastAsia="Batang"/>
        </w:rPr>
        <w:t xml:space="preserve">, that a </w:t>
      </w:r>
      <w:r w:rsidRPr="00601A71">
        <w:rPr>
          <w:rStyle w:val="DebateUnderline"/>
          <w:highlight w:val="cyan"/>
        </w:rPr>
        <w:t>post-Cold War innovation counteracts</w:t>
      </w:r>
      <w:r w:rsidRPr="00601A71">
        <w:rPr>
          <w:rFonts w:eastAsia="Batang"/>
        </w:rPr>
        <w:t xml:space="preserve"> the effects of </w:t>
      </w:r>
      <w:r w:rsidRPr="00601A71">
        <w:rPr>
          <w:rStyle w:val="DebateUnderline"/>
          <w:highlight w:val="cyan"/>
        </w:rPr>
        <w:t>anarchy</w:t>
      </w:r>
      <w:r w:rsidRPr="00601A71">
        <w:rPr>
          <w:rFonts w:eastAsia="Batang"/>
        </w:rPr>
        <w:t>. This is what I have called in my 1996 book, The Dawn of Peace in Europe, common security. By common security I mean a regime of negotiated arms limits that reduce the insecurity that anarchy inevitably produces by transparency</w:t>
      </w:r>
      <w:r w:rsidRPr="00601A71">
        <w:rPr>
          <w:rFonts w:eastAsia="Batang" w:hint="eastAsia"/>
        </w:rPr>
        <w:t xml:space="preserve"> </w:t>
      </w:r>
      <w:r w:rsidRPr="00601A71">
        <w:rPr>
          <w:rFonts w:eastAsia="Batang"/>
        </w:rPr>
        <w:t>–</w:t>
      </w:r>
      <w:r w:rsidRPr="00601A71">
        <w:rPr>
          <w:rFonts w:eastAsia="Batang" w:hint="eastAsia"/>
        </w:rPr>
        <w:t xml:space="preserve"> </w:t>
      </w:r>
      <w:r w:rsidRPr="00601A71">
        <w:rPr>
          <w:rStyle w:val="DebateUnderline"/>
          <w:highlight w:val="cyan"/>
        </w:rPr>
        <w:t>every state can know what weapons every other state has and what it is doing with them</w:t>
      </w:r>
      <w:r w:rsidRPr="00601A71">
        <w:rPr>
          <w:rStyle w:val="DebateUnderline"/>
          <w:rFonts w:hint="eastAsia"/>
        </w:rPr>
        <w:t xml:space="preserve"> </w:t>
      </w:r>
      <w:r w:rsidRPr="00601A71">
        <w:rPr>
          <w:rStyle w:val="DebateUnderline"/>
        </w:rPr>
        <w:t>–</w:t>
      </w:r>
      <w:r w:rsidRPr="00601A71">
        <w:rPr>
          <w:rStyle w:val="DebateUnderline"/>
          <w:rFonts w:hint="eastAsia"/>
        </w:rPr>
        <w:t xml:space="preserve"> </w:t>
      </w:r>
      <w:r w:rsidRPr="00601A71">
        <w:rPr>
          <w:rStyle w:val="DebateUnderline"/>
        </w:rPr>
        <w:t>and through</w:t>
      </w:r>
      <w:r w:rsidRPr="00601A71">
        <w:rPr>
          <w:rFonts w:eastAsia="Batang"/>
        </w:rPr>
        <w:t xml:space="preserve"> the principle of </w:t>
      </w:r>
      <w:r w:rsidRPr="00601A71">
        <w:rPr>
          <w:rStyle w:val="DebateUnderline"/>
        </w:rPr>
        <w:t xml:space="preserve">defense dominance, </w:t>
      </w:r>
      <w:r w:rsidRPr="00601A71">
        <w:rPr>
          <w:rStyle w:val="DebateUnderline"/>
          <w:highlight w:val="cyan"/>
        </w:rPr>
        <w:t>the reconfiguration through negotiations</w:t>
      </w:r>
      <w:r w:rsidRPr="00601A71">
        <w:rPr>
          <w:rStyle w:val="DebateUnderline"/>
        </w:rPr>
        <w:t xml:space="preserve"> of military forces to </w:t>
      </w:r>
      <w:r w:rsidRPr="00601A71">
        <w:rPr>
          <w:rStyle w:val="DebateUnderline"/>
          <w:highlight w:val="cyan"/>
        </w:rPr>
        <w:t>make them more suitable for defense and less for attack</w:t>
      </w:r>
      <w:r w:rsidRPr="00601A71">
        <w:rPr>
          <w:rFonts w:eastAsia="Batang"/>
        </w:rPr>
        <w:t>.</w:t>
      </w:r>
      <w:r w:rsidRPr="00601A71">
        <w:rPr>
          <w:rFonts w:eastAsia="Batang" w:hint="eastAsia"/>
        </w:rPr>
        <w:t xml:space="preserve"> </w:t>
      </w:r>
      <w:r w:rsidRPr="00601A71">
        <w:rPr>
          <w:rFonts w:eastAsia="Batang"/>
        </w:rPr>
        <w:t xml:space="preserve">Some caveats are, indeed, in order where common security is concerned. It’s not universal. It exists only in Europe. And there it is certainly not irreversible. And I should add that what I have called common </w:t>
      </w:r>
      <w:r w:rsidRPr="00601A71">
        <w:rPr>
          <w:rStyle w:val="DebateUnderline"/>
        </w:rPr>
        <w:t xml:space="preserve">security is not a cause, but a consequence, of the major forces that have made war less likely. </w:t>
      </w:r>
      <w:r w:rsidRPr="00601A71">
        <w:rPr>
          <w:rStyle w:val="DebateUnderline"/>
          <w:highlight w:val="cyan"/>
        </w:rPr>
        <w:t>States enter into common security arrangements</w:t>
      </w:r>
      <w:r w:rsidRPr="00601A71">
        <w:rPr>
          <w:rStyle w:val="DebateUnderline"/>
        </w:rPr>
        <w:t xml:space="preserve"> when they have already</w:t>
      </w:r>
      <w:r w:rsidRPr="00601A71">
        <w:rPr>
          <w:rFonts w:eastAsia="Batang"/>
        </w:rPr>
        <w:t>, for other reasons,</w:t>
      </w:r>
      <w:r>
        <w:rPr>
          <w:lang w:eastAsia="ko-KR"/>
        </w:rPr>
        <w:t xml:space="preserve"> </w:t>
      </w:r>
      <w:r w:rsidRPr="00601A71">
        <w:rPr>
          <w:rStyle w:val="DebateUnderline"/>
        </w:rPr>
        <w:t>decided that they do not wish to go to war</w:t>
      </w:r>
      <w:r w:rsidRPr="00601A71">
        <w:rPr>
          <w:rFonts w:eastAsia="Batang"/>
        </w:rPr>
        <w:t>.</w:t>
      </w:r>
      <w:r w:rsidRPr="00601A71">
        <w:rPr>
          <w:rFonts w:eastAsia="Batang" w:hint="eastAsia"/>
        </w:rPr>
        <w:t xml:space="preserve"> </w:t>
      </w:r>
      <w:r w:rsidRPr="00601A71">
        <w:rPr>
          <w:rFonts w:eastAsia="Batang"/>
        </w:rPr>
        <w:t>Well,</w:t>
      </w:r>
      <w:r>
        <w:rPr>
          <w:lang w:eastAsia="ko-KR"/>
        </w:rPr>
        <w:t xml:space="preserve"> </w:t>
      </w:r>
      <w:r w:rsidRPr="00601A71">
        <w:rPr>
          <w:rStyle w:val="DebateUnderline"/>
        </w:rPr>
        <w:t>the third feature</w:t>
      </w:r>
      <w:r w:rsidRPr="00601A71">
        <w:rPr>
          <w:rFonts w:eastAsia="Batang"/>
        </w:rPr>
        <w:t xml:space="preserve"> of the post-Cold War international system that seems to me to lend itself to warlessness </w:t>
      </w:r>
      <w:r w:rsidRPr="00601A71">
        <w:rPr>
          <w:rStyle w:val="DebateUnderline"/>
        </w:rPr>
        <w:t>is the novel distinction between the periphery and the core, between the powerful states and the less powerful ones. This was previously a cause of conflict and now is far less important</w:t>
      </w:r>
      <w:r w:rsidRPr="00601A71">
        <w:rPr>
          <w:rFonts w:eastAsia="Batang"/>
        </w:rPr>
        <w:t>. To quote from the article again, “</w:t>
      </w:r>
      <w:r w:rsidRPr="00601A71">
        <w:rPr>
          <w:rStyle w:val="DebateUnderline"/>
          <w:highlight w:val="cyan"/>
        </w:rPr>
        <w:t>While for much of recorded history local conflicts were absorbed into great-power conflicts</w:t>
      </w:r>
      <w:r w:rsidRPr="00601A71">
        <w:rPr>
          <w:rFonts w:eastAsia="Batang"/>
        </w:rPr>
        <w:t xml:space="preserve">, in the wake of the Cold War, </w:t>
      </w:r>
      <w:r w:rsidRPr="00601A71">
        <w:rPr>
          <w:rStyle w:val="DebateUnderline"/>
        </w:rPr>
        <w:t xml:space="preserve">with the industrial democracies debellicised and Russia and China preoccupied with internal affairs, </w:t>
      </w:r>
      <w:r w:rsidRPr="00601A71">
        <w:rPr>
          <w:rStyle w:val="DebateUnderline"/>
          <w:highlight w:val="cyan"/>
        </w:rPr>
        <w:t>there is no great-power conflict into which the many local conflicts that have erupted can be absorbed</w:t>
      </w:r>
      <w:r w:rsidRPr="00601A71">
        <w:rPr>
          <w:rFonts w:eastAsia="Batang"/>
        </w:rPr>
        <w:t>. The great chess game of international politics is finished, or at least suspended. A pawn is now just a pawn, not a sentry standing guard against an attack on a king.”</w:t>
      </w:r>
      <w:r w:rsidRPr="00601A71">
        <w:rPr>
          <w:rFonts w:eastAsia="Batang" w:hint="eastAsia"/>
        </w:rPr>
        <w:t xml:space="preserve"> [MANDELBAUM CONTINUES] </w:t>
      </w:r>
      <w:r w:rsidRPr="00601A71">
        <w:rPr>
          <w:rFonts w:eastAsia="Batang"/>
        </w:rPr>
        <w:t xml:space="preserve">In conclusion, let me say what I’m not arguing. I’m not saying that we’ve reached the end of all conflict, violence or war; indeed, the peace I’ve identified at the core of the international system has made conflict on the periphery more likely. Nor am I suggesting that we have reached the end of modern, as distinct from major, war; modern war involving mechanized weapons, formal battles, and professional troops. Nor am I offering a single-factor explanation. </w:t>
      </w:r>
      <w:r w:rsidRPr="00601A71">
        <w:rPr>
          <w:rStyle w:val="DebateUnderline"/>
          <w:highlight w:val="cyan"/>
        </w:rPr>
        <w:t>It’s not simply nuclear weapons or just democracy or only a growing aversion to war. It’s not a single thing; it’s everything: values, ideas, institutions, and historical experience</w:t>
      </w:r>
      <w:r w:rsidRPr="00601A71">
        <w:rPr>
          <w:rFonts w:eastAsia="Batang"/>
        </w:rPr>
        <w:t>. Nor, I should say, do I believe that peace is automatic. Peace does not keep itself.</w:t>
      </w:r>
      <w:r w:rsidRPr="00601A71">
        <w:rPr>
          <w:rFonts w:eastAsia="Batang" w:hint="eastAsia"/>
        </w:rPr>
        <w:t xml:space="preserve"> [MANDELBAUM CONTINUES] </w:t>
      </w:r>
      <w:r w:rsidRPr="00601A71">
        <w:rPr>
          <w:rFonts w:eastAsia="Batang"/>
        </w:rPr>
        <w:t xml:space="preserve">Prof. Mandelbaum: Good points. First, it is the case that I’m arguing for obsolescence and not deterrence. To argue that nuclear weapons deter and will continue to deter may be correct; I think it is correct, but it’s uninteresting. It’s not an argument worth coming out on a cold February evening to hear. Second, it is, I think, easy enough to argue plausibly that the economic motive is a false one; that is, any of the </w:t>
      </w:r>
      <w:r w:rsidRPr="00601A71">
        <w:rPr>
          <w:rStyle w:val="DebateUnderline"/>
        </w:rPr>
        <w:t xml:space="preserve">scenarios in which a major power would go to war for economic reasons would end up a losing proposition. </w:t>
      </w:r>
      <w:r w:rsidRPr="00601A71">
        <w:rPr>
          <w:rStyle w:val="DebateUnderline"/>
          <w:highlight w:val="cyan"/>
        </w:rPr>
        <w:t>The lesson of the Cold War is that the way you get rich is by participating in the</w:t>
      </w:r>
      <w:r w:rsidRPr="00601A71">
        <w:rPr>
          <w:rStyle w:val="DebateUnderline"/>
        </w:rPr>
        <w:t xml:space="preserve"> international division of labor or</w:t>
      </w:r>
      <w:r w:rsidRPr="00601A71">
        <w:rPr>
          <w:rFonts w:eastAsia="Batang"/>
        </w:rPr>
        <w:t xml:space="preserve">, as it’s sometimes called, </w:t>
      </w:r>
      <w:r w:rsidRPr="00601A71">
        <w:rPr>
          <w:rStyle w:val="DebateUnderline"/>
        </w:rPr>
        <w:t xml:space="preserve">the </w:t>
      </w:r>
      <w:r w:rsidRPr="00601A71">
        <w:rPr>
          <w:rStyle w:val="DebateUnderline"/>
          <w:highlight w:val="cyan"/>
        </w:rPr>
        <w:t>world market</w:t>
      </w:r>
      <w:r w:rsidRPr="00601A71">
        <w:rPr>
          <w:rFonts w:eastAsia="Batang"/>
        </w:rPr>
        <w:t>.</w:t>
      </w:r>
      <w:r w:rsidRPr="00601A71">
        <w:rPr>
          <w:rFonts w:eastAsia="Batang" w:hint="eastAsia"/>
        </w:rPr>
        <w:t xml:space="preserve"> </w:t>
      </w:r>
      <w:r w:rsidRPr="00601A71">
        <w:rPr>
          <w:rFonts w:eastAsia="Batang"/>
        </w:rPr>
        <w:t xml:space="preserve">But my argument requires going further. It requires not only asserting that that’s true, but that the </w:t>
      </w:r>
      <w:r w:rsidRPr="00601A71">
        <w:rPr>
          <w:rStyle w:val="DebateUnderline"/>
        </w:rPr>
        <w:t>major powers will come to believe it’s true</w:t>
      </w:r>
      <w:r w:rsidRPr="00601A71">
        <w:rPr>
          <w:rFonts w:eastAsia="Batang"/>
        </w:rPr>
        <w:t>. And I think that the</w:t>
      </w:r>
      <w:r>
        <w:rPr>
          <w:lang w:eastAsia="ko-KR"/>
        </w:rPr>
        <w:t xml:space="preserve"> </w:t>
      </w:r>
      <w:r w:rsidRPr="00601A71">
        <w:rPr>
          <w:rStyle w:val="DebateUnderline"/>
        </w:rPr>
        <w:t>Western powers already do believe it</w:t>
      </w:r>
      <w:r w:rsidRPr="00601A71">
        <w:rPr>
          <w:rFonts w:eastAsia="Batang"/>
        </w:rPr>
        <w:t>, and I think there’s reason to hope, although not to be certain, over time that Russia and China will come to believe it.</w:t>
      </w:r>
      <w:r w:rsidRPr="00601A71">
        <w:rPr>
          <w:rFonts w:eastAsia="Batang" w:hint="eastAsia"/>
        </w:rPr>
        <w:t xml:space="preserve"> [MANDELBAUM CONTINUES]  </w:t>
      </w:r>
      <w:r w:rsidRPr="00601A71">
        <w:rPr>
          <w:rFonts w:eastAsia="Batang"/>
        </w:rPr>
        <w:t xml:space="preserve">Prof. Mandelbaum: OK. Those are both fair questions. </w:t>
      </w:r>
      <w:r w:rsidRPr="00601A71">
        <w:rPr>
          <w:rStyle w:val="DebateUnderline"/>
        </w:rPr>
        <w:t>I don’t think that responding to terrorism</w:t>
      </w:r>
      <w:r w:rsidRPr="00601A71">
        <w:rPr>
          <w:rFonts w:eastAsia="Batang"/>
        </w:rPr>
        <w:t xml:space="preserve"> or bombing Afghanistan </w:t>
      </w:r>
      <w:r w:rsidRPr="00601A71">
        <w:rPr>
          <w:rStyle w:val="DebateUnderline"/>
        </w:rPr>
        <w:t>is going to trigger a major war. And I do not expect major powers to attack each other via terrorism</w:t>
      </w:r>
      <w:r w:rsidRPr="00601A71">
        <w:rPr>
          <w:rFonts w:eastAsia="Batang"/>
        </w:rPr>
        <w:t>. If that were to happen, that would certainly count against my argument.</w:t>
      </w:r>
      <w:r w:rsidRPr="00601A71">
        <w:rPr>
          <w:rFonts w:eastAsia="Batang" w:hint="eastAsia"/>
        </w:rPr>
        <w:t xml:space="preserve"> </w:t>
      </w:r>
      <w:r w:rsidRPr="00601A71">
        <w:rPr>
          <w:rFonts w:eastAsia="Batang"/>
        </w:rPr>
        <w:t>The question of what policies ought to be followed is an interesting one and a fair one. I would say</w:t>
      </w:r>
      <w:r w:rsidRPr="00601A71">
        <w:rPr>
          <w:rFonts w:eastAsia="Batang" w:hint="eastAsia"/>
        </w:rPr>
        <w:t xml:space="preserve"> </w:t>
      </w:r>
      <w:r w:rsidRPr="00601A71">
        <w:rPr>
          <w:rFonts w:eastAsia="Batang"/>
        </w:rPr>
        <w:t>–</w:t>
      </w:r>
      <w:r w:rsidRPr="00601A71">
        <w:rPr>
          <w:rFonts w:eastAsia="Batang" w:hint="eastAsia"/>
        </w:rPr>
        <w:t xml:space="preserve"> </w:t>
      </w:r>
      <w:r w:rsidRPr="00601A71">
        <w:rPr>
          <w:rFonts w:eastAsia="Batang"/>
        </w:rPr>
        <w:t>I would give you a partial answer in these terms. First, I think it is important to try to work for common security regimes to strengthen the one in Europe which, alas, NATO expansion does not do, and to do whatever is possible</w:t>
      </w:r>
      <w:r w:rsidRPr="00601A71">
        <w:rPr>
          <w:rFonts w:eastAsia="Batang" w:hint="eastAsia"/>
        </w:rPr>
        <w:t xml:space="preserve"> </w:t>
      </w:r>
      <w:r w:rsidRPr="00601A71">
        <w:rPr>
          <w:rFonts w:eastAsia="Batang"/>
        </w:rPr>
        <w:t>–</w:t>
      </w:r>
      <w:r w:rsidRPr="00601A71">
        <w:rPr>
          <w:rFonts w:eastAsia="Batang" w:hint="eastAsia"/>
        </w:rPr>
        <w:t xml:space="preserve"> </w:t>
      </w:r>
      <w:r w:rsidRPr="00601A71">
        <w:rPr>
          <w:rFonts w:eastAsia="Batang"/>
        </w:rPr>
        <w:t>and now not very much is possible-to build the foundations of one in the Asia-Pacific region. But in general, I would say that the</w:t>
      </w:r>
      <w:r w:rsidRPr="00601A71">
        <w:rPr>
          <w:rStyle w:val="DebateUnderline"/>
        </w:rPr>
        <w:t xml:space="preserve"> forces</w:t>
      </w:r>
      <w:r w:rsidRPr="00601A71">
        <w:rPr>
          <w:rFonts w:eastAsia="Batang"/>
        </w:rPr>
        <w:t xml:space="preserve"> on which I rely for </w:t>
      </w:r>
      <w:r w:rsidRPr="00601A71">
        <w:rPr>
          <w:rStyle w:val="DebateUnderline"/>
        </w:rPr>
        <w:t>making war obsolete are not susceptible to manipulation by policy instruments. They are</w:t>
      </w:r>
      <w:r w:rsidRPr="00601A71">
        <w:rPr>
          <w:rFonts w:eastAsia="Batang"/>
        </w:rPr>
        <w:t xml:space="preserve"> broad, </w:t>
      </w:r>
      <w:r w:rsidRPr="00601A71">
        <w:rPr>
          <w:rStyle w:val="DebateUnderline"/>
        </w:rPr>
        <w:t>ongoing social forces</w:t>
      </w:r>
      <w:r w:rsidRPr="00601A71">
        <w:rPr>
          <w:rFonts w:eastAsia="Batang"/>
        </w:rPr>
        <w:t>. And therefore, my policy prescription is for the United States to contribute to keeping in place the relatively benign geopolitical structure so that Russia and China will have a chance to be operated on by these benign social forces, and so that the peace with Russia and China will slowly, and perhaps subtly, be transformed from one based on deterrence, which is now partly the case, to one based on an acceptance of a common framework. But that requires domestic changes in these countries that won’t happen overnight.</w:t>
      </w:r>
      <w:r w:rsidRPr="00601A71">
        <w:rPr>
          <w:rFonts w:eastAsia="Batang" w:hint="eastAsia"/>
        </w:rPr>
        <w:t xml:space="preserve"> </w:t>
      </w:r>
      <w:r w:rsidRPr="00601A71">
        <w:rPr>
          <w:rFonts w:eastAsia="Batang"/>
        </w:rPr>
        <w:t>Mr. Zakaria: But if I may just add, Michael-I assume there are about six great powers in the world. You’re excluding two from your argument. Just sort of aside from that, the argument is fine, but, I mean, if you’re saying that, well, you know,</w:t>
      </w:r>
      <w:r>
        <w:rPr>
          <w:lang w:eastAsia="ko-KR"/>
        </w:rPr>
        <w:t xml:space="preserve"> </w:t>
      </w:r>
      <w:r w:rsidRPr="00601A71">
        <w:rPr>
          <w:rStyle w:val="DebateUnderline"/>
          <w:highlight w:val="cyan"/>
        </w:rPr>
        <w:t>there may be wars involving Russia or China, but</w:t>
      </w:r>
      <w:r w:rsidRPr="00601A71">
        <w:rPr>
          <w:rFonts w:eastAsia="Batang"/>
        </w:rPr>
        <w:t xml:space="preserve"> other than that we won’t have major great-power war, that’s a big if.</w:t>
      </w:r>
      <w:r w:rsidRPr="00601A71">
        <w:rPr>
          <w:rFonts w:eastAsia="Batang" w:hint="eastAsia"/>
        </w:rPr>
        <w:t xml:space="preserve"> </w:t>
      </w:r>
      <w:r w:rsidRPr="00601A71">
        <w:rPr>
          <w:rFonts w:eastAsia="Batang"/>
        </w:rPr>
        <w:t xml:space="preserve">Prof. Mandelbaum: Well, I would say that </w:t>
      </w:r>
      <w:r w:rsidRPr="00601A71">
        <w:rPr>
          <w:rStyle w:val="DebateUnderline"/>
        </w:rPr>
        <w:t xml:space="preserve">if you accept that </w:t>
      </w:r>
      <w:r w:rsidRPr="00601A71">
        <w:rPr>
          <w:rStyle w:val="DebateUnderline"/>
          <w:highlight w:val="cyan"/>
        </w:rPr>
        <w:t>the forces of warlessness have triumphed in the most powerful part of the international system, something that could not have been said in the last 25 centuries</w:t>
      </w:r>
      <w:r w:rsidRPr="00601A71">
        <w:rPr>
          <w:rStyle w:val="DebateUnderline"/>
        </w:rPr>
        <w:t>, that’s no small thing</w:t>
      </w:r>
      <w:r w:rsidRPr="00601A71">
        <w:rPr>
          <w:rFonts w:eastAsia="Batang"/>
        </w:rPr>
        <w:t xml:space="preserve">. I would also argue that </w:t>
      </w:r>
      <w:r w:rsidRPr="00601A71">
        <w:rPr>
          <w:rStyle w:val="DebateUnderline"/>
        </w:rPr>
        <w:t>these forces are at work on Russia and China</w:t>
      </w:r>
      <w:r w:rsidRPr="00601A71">
        <w:rPr>
          <w:rFonts w:eastAsia="Batang"/>
        </w:rPr>
        <w:t>, although I do have to concede that the relatively benign policies these countries are now pursuing, the absence of challenges that could lead to major war, does derive in part from weakness and in part from deterrence. But I think, although it’s true that I cannot make the same claim for Russia and China that I make for North America, western Europe, and Japan, I regard the claim I do make as being a substantial one, and I think one piece of evidence for that is that John doesn’t agree with it.</w:t>
      </w:r>
      <w:r w:rsidRPr="00601A71">
        <w:rPr>
          <w:rFonts w:eastAsia="Batang" w:hint="eastAsia"/>
        </w:rPr>
        <w:t xml:space="preserve"> [MANDELBAUM CONTINUES] </w:t>
      </w:r>
      <w:r w:rsidRPr="00601A71">
        <w:rPr>
          <w:rFonts w:eastAsia="Batang"/>
        </w:rPr>
        <w:t>Prof. Mandelbaum: Well, as I said in response to [an earlier] comment, I do not envision the end of foreign policy. I do not envision...here I do think that we have a disagreement. I think that</w:t>
      </w:r>
      <w:r>
        <w:rPr>
          <w:lang w:eastAsia="ko-KR"/>
        </w:rPr>
        <w:t xml:space="preserve"> </w:t>
      </w:r>
      <w:r w:rsidRPr="00601A71">
        <w:rPr>
          <w:rStyle w:val="DebateUnderline"/>
        </w:rPr>
        <w:t>we do understand escalation quite well and we do have good reasons to believe that it won’t happen</w:t>
      </w:r>
      <w:r w:rsidRPr="00601A71">
        <w:rPr>
          <w:rFonts w:eastAsia="Batang"/>
        </w:rPr>
        <w:t>. Korea is the hardest case, to be sure, but</w:t>
      </w:r>
      <w:r>
        <w:rPr>
          <w:lang w:eastAsia="ko-KR"/>
        </w:rPr>
        <w:t xml:space="preserve"> </w:t>
      </w:r>
      <w:r w:rsidRPr="00601A71">
        <w:rPr>
          <w:rStyle w:val="DebateUnderline"/>
        </w:rPr>
        <w:t>we had</w:t>
      </w:r>
      <w:r w:rsidRPr="00601A71">
        <w:rPr>
          <w:rFonts w:eastAsia="Batang"/>
        </w:rPr>
        <w:t xml:space="preserve"> peripheral </w:t>
      </w:r>
      <w:r w:rsidRPr="00601A71">
        <w:rPr>
          <w:rStyle w:val="DebateUnderline"/>
        </w:rPr>
        <w:t>conflict</w:t>
      </w:r>
      <w:r w:rsidRPr="00601A71">
        <w:rPr>
          <w:rFonts w:eastAsia="Batang"/>
        </w:rPr>
        <w:t xml:space="preserve"> drawing in the great powers </w:t>
      </w:r>
      <w:r w:rsidRPr="00601A71">
        <w:rPr>
          <w:rStyle w:val="DebateUnderline"/>
        </w:rPr>
        <w:t>because the great powers saw their interests at stake</w:t>
      </w:r>
      <w:r w:rsidRPr="00601A71">
        <w:rPr>
          <w:rFonts w:eastAsia="Batang"/>
        </w:rPr>
        <w:t xml:space="preserve"> and believed that if they suffered a setback in the periphery it would come closer to home. This was the domino theory.</w:t>
      </w:r>
      <w:r w:rsidRPr="00601A71">
        <w:rPr>
          <w:rFonts w:eastAsia="Batang" w:hint="eastAsia"/>
        </w:rPr>
        <w:t xml:space="preserve"> </w:t>
      </w:r>
      <w:r w:rsidRPr="00601A71">
        <w:rPr>
          <w:rStyle w:val="DebateUnderline"/>
        </w:rPr>
        <w:t>With the advance</w:t>
      </w:r>
      <w:r w:rsidRPr="00601A71">
        <w:rPr>
          <w:rFonts w:eastAsia="Batang"/>
        </w:rPr>
        <w:t>, at least,</w:t>
      </w:r>
      <w:r>
        <w:rPr>
          <w:lang w:eastAsia="ko-KR"/>
        </w:rPr>
        <w:t xml:space="preserve"> </w:t>
      </w:r>
      <w:r w:rsidRPr="00601A71">
        <w:rPr>
          <w:rStyle w:val="DebateUnderline"/>
        </w:rPr>
        <w:t>of great-power rivalry what happens in the periphery becomes much less important</w:t>
      </w:r>
      <w:r w:rsidRPr="00601A71">
        <w:rPr>
          <w:rFonts w:eastAsia="Batang"/>
        </w:rPr>
        <w:t xml:space="preserve"> and we’ve already seen that. And if I may again indulge myself by reading from the original article, “ ...</w:t>
      </w:r>
      <w:r w:rsidRPr="00601A71">
        <w:rPr>
          <w:rStyle w:val="DebateUnderline"/>
        </w:rPr>
        <w:t>when the world is integrated powerful countries can justify fighting weak adversaries</w:t>
      </w:r>
      <w:r w:rsidRPr="00601A71">
        <w:rPr>
          <w:rFonts w:eastAsia="Batang"/>
        </w:rPr>
        <w:t xml:space="preserve"> or waging war far from their borders, or both, </w:t>
      </w:r>
      <w:r w:rsidRPr="00601A71">
        <w:rPr>
          <w:rStyle w:val="DebateUnderline"/>
        </w:rPr>
        <w:t>on</w:t>
      </w:r>
      <w:r w:rsidRPr="00601A71">
        <w:rPr>
          <w:rFonts w:eastAsia="Batang"/>
        </w:rPr>
        <w:t xml:space="preserve"> the grounds of </w:t>
      </w:r>
      <w:r w:rsidRPr="00601A71">
        <w:rPr>
          <w:rStyle w:val="DebateUnderline"/>
        </w:rPr>
        <w:t>self defense</w:t>
      </w:r>
      <w:r w:rsidRPr="00601A71">
        <w:rPr>
          <w:rFonts w:eastAsia="Batang"/>
        </w:rPr>
        <w:t xml:space="preserve">...” That is </w:t>
      </w:r>
      <w:r w:rsidRPr="00601A71">
        <w:rPr>
          <w:rStyle w:val="DebateUnderline"/>
        </w:rPr>
        <w:t>you stop them there because otherwise it’ll come closer. “</w:t>
      </w:r>
      <w:r w:rsidRPr="00601A71">
        <w:rPr>
          <w:rStyle w:val="DebateUnderline"/>
          <w:highlight w:val="cyan"/>
        </w:rPr>
        <w:t>When</w:t>
      </w:r>
      <w:r w:rsidRPr="00601A71">
        <w:rPr>
          <w:rFonts w:eastAsia="Batang"/>
        </w:rPr>
        <w:t xml:space="preserve"> the </w:t>
      </w:r>
      <w:r w:rsidRPr="00601A71">
        <w:rPr>
          <w:rStyle w:val="DebateUnderline"/>
          <w:highlight w:val="cyan"/>
        </w:rPr>
        <w:t>war is disaggregated, the rationale loses</w:t>
      </w:r>
      <w:r w:rsidRPr="00601A71">
        <w:rPr>
          <w:rFonts w:eastAsia="Batang"/>
        </w:rPr>
        <w:t xml:space="preserve"> its </w:t>
      </w:r>
      <w:r w:rsidRPr="00601A71">
        <w:rPr>
          <w:rStyle w:val="DebateUnderline"/>
          <w:highlight w:val="cyan"/>
        </w:rPr>
        <w:t>force</w:t>
      </w:r>
      <w:r w:rsidRPr="00601A71">
        <w:rPr>
          <w:rFonts w:eastAsia="Batang"/>
        </w:rPr>
        <w:t>. One of the most vivid examples of the workings of an integrated international system was the scramble for Africa at the end of the nineteenth century when the European powers rushed to stake out positions and control territory simply to preempt their rivals. The opposite dynamic was recently on display in the Balkans. The collapse of authority in Europe’s poorest and most backward country in 1997 set off a scramble from Albania. The countries of western Europe maneuvered to avoid taking any responsibility for its fate. The Italians, handicapped by geographic proximity, were the losers.”</w:t>
      </w:r>
      <w:r w:rsidRPr="00601A71">
        <w:rPr>
          <w:rFonts w:eastAsia="Batang" w:hint="eastAsia"/>
        </w:rPr>
        <w:t xml:space="preserve"> [MANDELBAUM CONTINUES] </w:t>
      </w:r>
      <w:r w:rsidRPr="00601A71">
        <w:rPr>
          <w:rFonts w:eastAsia="Batang"/>
        </w:rPr>
        <w:t>Prof. Mandelbaum: Let me comment.</w:t>
      </w:r>
      <w:r>
        <w:rPr>
          <w:lang w:eastAsia="ko-KR"/>
        </w:rPr>
        <w:t xml:space="preserve"> </w:t>
      </w:r>
      <w:r w:rsidRPr="00601A71">
        <w:rPr>
          <w:rStyle w:val="DebateUnderline"/>
        </w:rPr>
        <w:t>You raised the possibility of escalation via the collapse of a structure of an existing structure and outside powers rushing in to lap up these enticing morsels. These morsels are</w:t>
      </w:r>
      <w:r w:rsidRPr="00601A71">
        <w:rPr>
          <w:rFonts w:eastAsia="Batang"/>
        </w:rPr>
        <w:t xml:space="preserve"> not, these are </w:t>
      </w:r>
      <w:r w:rsidRPr="00601A71">
        <w:rPr>
          <w:rStyle w:val="DebateUnderline"/>
        </w:rPr>
        <w:t xml:space="preserve">not enticing. And they don’t even have the enticement that they had historically. </w:t>
      </w:r>
      <w:r w:rsidRPr="00601A71">
        <w:rPr>
          <w:rStyle w:val="DebateUnderline"/>
          <w:highlight w:val="cyan"/>
        </w:rPr>
        <w:t>Balkan wars</w:t>
      </w:r>
      <w:r w:rsidRPr="00601A71">
        <w:rPr>
          <w:rFonts w:eastAsia="Batang"/>
        </w:rPr>
        <w:t xml:space="preserve"> are not an unfamiliar part of European history. There were three or four of them between 1875 and 1912, and they </w:t>
      </w:r>
      <w:r w:rsidRPr="00601A71">
        <w:rPr>
          <w:rStyle w:val="DebateUnderline"/>
          <w:highlight w:val="cyan"/>
        </w:rPr>
        <w:t>were</w:t>
      </w:r>
      <w:r w:rsidRPr="00601A71">
        <w:rPr>
          <w:rFonts w:eastAsia="Batang"/>
        </w:rPr>
        <w:t xml:space="preserve"> all </w:t>
      </w:r>
      <w:r w:rsidRPr="00601A71">
        <w:rPr>
          <w:rStyle w:val="DebateUnderline"/>
          <w:highlight w:val="cyan"/>
        </w:rPr>
        <w:t>settled when the great powers intervened</w:t>
      </w:r>
      <w:r w:rsidRPr="00601A71">
        <w:rPr>
          <w:rFonts w:eastAsia="Batang"/>
        </w:rPr>
        <w:t xml:space="preserve"> to impose a solution using the superior forces of the great powers, </w:t>
      </w:r>
      <w:r w:rsidRPr="00601A71">
        <w:rPr>
          <w:rStyle w:val="DebateUnderline"/>
          <w:highlight w:val="cyan"/>
        </w:rPr>
        <w:t>because the great powers calculated that if they didn’t</w:t>
      </w:r>
      <w:r w:rsidRPr="00601A71">
        <w:rPr>
          <w:rStyle w:val="DebateUnderline"/>
        </w:rPr>
        <w:t xml:space="preserve"> intervene</w:t>
      </w:r>
      <w:r w:rsidRPr="00601A71">
        <w:rPr>
          <w:rFonts w:eastAsia="Batang"/>
        </w:rPr>
        <w:t xml:space="preserve"> to get a settlement, </w:t>
      </w:r>
      <w:r w:rsidRPr="00601A71">
        <w:rPr>
          <w:rStyle w:val="DebateUnderline"/>
          <w:highlight w:val="cyan"/>
        </w:rPr>
        <w:t>they would be drawn in</w:t>
      </w:r>
      <w:r w:rsidRPr="00601A71">
        <w:rPr>
          <w:rStyle w:val="DebateUnderline"/>
        </w:rPr>
        <w:t xml:space="preserve"> by</w:t>
      </w:r>
      <w:r w:rsidRPr="00601A71">
        <w:rPr>
          <w:rFonts w:eastAsia="Batang"/>
        </w:rPr>
        <w:t xml:space="preserve"> their ongoing </w:t>
      </w:r>
      <w:r w:rsidRPr="00601A71">
        <w:rPr>
          <w:rStyle w:val="DebateUnderline"/>
        </w:rPr>
        <w:t>security competition</w:t>
      </w:r>
      <w:r w:rsidRPr="00601A71">
        <w:rPr>
          <w:rFonts w:eastAsia="Batang"/>
        </w:rPr>
        <w:t>. No great power could afford to let another great-power grab off a disproportionate chunk. Well</w:t>
      </w:r>
      <w:r>
        <w:rPr>
          <w:lang w:eastAsia="ko-KR"/>
        </w:rPr>
        <w:t xml:space="preserve"> </w:t>
      </w:r>
      <w:r w:rsidRPr="00601A71">
        <w:rPr>
          <w:rStyle w:val="DebateUnderline"/>
        </w:rPr>
        <w:t>what happened when</w:t>
      </w:r>
      <w:r w:rsidRPr="00601A71">
        <w:rPr>
          <w:rFonts w:eastAsia="Batang"/>
        </w:rPr>
        <w:t xml:space="preserve"> the successor to </w:t>
      </w:r>
      <w:r w:rsidRPr="00601A71">
        <w:rPr>
          <w:rStyle w:val="DebateUnderline"/>
        </w:rPr>
        <w:t>the Ottomans</w:t>
      </w:r>
      <w:r w:rsidRPr="00601A71">
        <w:rPr>
          <w:rFonts w:eastAsia="Batang"/>
        </w:rPr>
        <w:t xml:space="preserve"> or the successor to the Hapsburgs, or I guess both, that is Yugoslavia </w:t>
      </w:r>
      <w:r w:rsidRPr="00601A71">
        <w:rPr>
          <w:rStyle w:val="DebateUnderline"/>
        </w:rPr>
        <w:t>collapse. The great powers stayed out because they had no interest there</w:t>
      </w:r>
      <w:r w:rsidRPr="00601A71">
        <w:rPr>
          <w:rFonts w:eastAsia="Batang"/>
        </w:rPr>
        <w:t xml:space="preserve">. And </w:t>
      </w:r>
      <w:r w:rsidRPr="00601A71">
        <w:rPr>
          <w:rStyle w:val="DebateUnderline"/>
        </w:rPr>
        <w:t>they didn’t care whether anyone else came in</w:t>
      </w:r>
      <w:r w:rsidRPr="00601A71">
        <w:rPr>
          <w:rFonts w:eastAsia="Batang"/>
        </w:rPr>
        <w:t xml:space="preserve"> and took a morsel and that’s the reason the wars in Yugoslavia have been so destructive, because the outside powers, the United Sates emphatically included, do not see sufficient interest there to spend the resources necessary to go in and pacify it. And that is, I would argue, a major break in history.</w:t>
      </w:r>
    </w:p>
    <w:p w:rsidR="00C97B0A" w:rsidRDefault="00C97B0A" w:rsidP="00C97B0A">
      <w:pPr>
        <w:pStyle w:val="BlockHeadings"/>
      </w:pPr>
      <w:r>
        <w:t>Indo-Pak War</w:t>
      </w:r>
    </w:p>
    <w:p w:rsidR="00697446" w:rsidRDefault="00697446" w:rsidP="00697446">
      <w:pPr>
        <w:pStyle w:val="Nothing"/>
        <w:rPr>
          <w:lang w:eastAsia="ko-KR"/>
        </w:rPr>
      </w:pPr>
    </w:p>
    <w:p w:rsidR="00697446" w:rsidRDefault="00697446" w:rsidP="00697446">
      <w:pPr>
        <w:pStyle w:val="Tags"/>
        <w:outlineLvl w:val="0"/>
        <w:rPr>
          <w:lang w:eastAsia="ko-KR"/>
        </w:rPr>
      </w:pPr>
      <w:r>
        <w:rPr>
          <w:rFonts w:hint="eastAsia"/>
          <w:lang w:eastAsia="ko-KR"/>
        </w:rPr>
        <w:t>Indo-Pakistan war goes nuclear.</w:t>
      </w:r>
    </w:p>
    <w:p w:rsidR="00697446" w:rsidRDefault="00697446" w:rsidP="00697446">
      <w:pPr>
        <w:pStyle w:val="Cites"/>
      </w:pPr>
      <w:r w:rsidRPr="00ED3609">
        <w:rPr>
          <w:rStyle w:val="Author-Date"/>
        </w:rPr>
        <w:t>Weitz 10</w:t>
      </w:r>
      <w:r>
        <w:t xml:space="preserve"> [Richard, w</w:t>
      </w:r>
      <w:r w:rsidRPr="00ED3609">
        <w:t>rites a weekly column on Asia-Pacific strategic and security issues. He is director of the Center for Political-Military Analysis and a Senior Fellow at the Hudson Institute</w:t>
      </w:r>
      <w:r>
        <w:t>, The Diplomat, South Asia’s Nuclear War Risk</w:t>
      </w:r>
    </w:p>
    <w:p w:rsidR="00697446" w:rsidRDefault="00697446" w:rsidP="00697446">
      <w:pPr>
        <w:pStyle w:val="Cites"/>
      </w:pPr>
      <w:r>
        <w:t>July 12, 2010,</w:t>
      </w:r>
      <w:r w:rsidRPr="00ED3609">
        <w:t xml:space="preserve"> </w:t>
      </w:r>
      <w:r>
        <w:t>http://the-diplomat.com/2010/07/12/south-asia%e2%80%99s-nuclear-war-risk/4/?print=yes]</w:t>
      </w:r>
    </w:p>
    <w:p w:rsidR="00697446" w:rsidRDefault="00697446" w:rsidP="00697446">
      <w:pPr>
        <w:pStyle w:val="Nothing"/>
      </w:pPr>
    </w:p>
    <w:p w:rsidR="00697446" w:rsidRDefault="00697446" w:rsidP="00697446">
      <w:pPr>
        <w:pStyle w:val="Cards"/>
        <w:rPr>
          <w:rStyle w:val="DebateUnderline"/>
          <w:b/>
          <w:shd w:val="clear" w:color="auto" w:fill="00FFFF"/>
        </w:rPr>
      </w:pPr>
      <w:r>
        <w:t xml:space="preserve">Yet even setting aside the question of nuclear weapons falling into terrorist hands, </w:t>
      </w:r>
      <w:r w:rsidRPr="007474FD">
        <w:rPr>
          <w:rStyle w:val="DebateUnderline"/>
          <w:shd w:val="clear" w:color="auto" w:fill="00FFFF"/>
        </w:rPr>
        <w:t xml:space="preserve">nuclear competition between India and Pakistan is </w:t>
      </w:r>
      <w:r w:rsidRPr="00D034FF">
        <w:rPr>
          <w:rStyle w:val="DebateUnderline"/>
          <w:b/>
          <w:shd w:val="clear" w:color="auto" w:fill="00FFFF"/>
        </w:rPr>
        <w:t>especially dangerous</w:t>
      </w:r>
      <w:r w:rsidRPr="00886E21">
        <w:rPr>
          <w:rStyle w:val="DebateUnderline"/>
        </w:rPr>
        <w:t xml:space="preserve">. Active (and </w:t>
      </w:r>
      <w:r w:rsidRPr="007474FD">
        <w:rPr>
          <w:rStyle w:val="DebateUnderline"/>
          <w:shd w:val="clear" w:color="auto" w:fill="00FFFF"/>
        </w:rPr>
        <w:t>ongoing</w:t>
      </w:r>
      <w:r w:rsidRPr="00886E21">
        <w:rPr>
          <w:rStyle w:val="DebateUnderline"/>
        </w:rPr>
        <w:t xml:space="preserve">) political </w:t>
      </w:r>
      <w:r w:rsidRPr="007474FD">
        <w:rPr>
          <w:rStyle w:val="DebateUnderline"/>
          <w:shd w:val="clear" w:color="auto" w:fill="00FFFF"/>
        </w:rPr>
        <w:t>disputes</w:t>
      </w:r>
      <w:r w:rsidRPr="00886E21">
        <w:rPr>
          <w:rStyle w:val="DebateUnderline"/>
        </w:rPr>
        <w:t xml:space="preserve"> between the two countries </w:t>
      </w:r>
      <w:r w:rsidRPr="007474FD">
        <w:rPr>
          <w:rStyle w:val="DebateUnderline"/>
          <w:shd w:val="clear" w:color="auto" w:fill="00FFFF"/>
        </w:rPr>
        <w:t>have resulted in three</w:t>
      </w:r>
      <w:r w:rsidRPr="00886E21">
        <w:rPr>
          <w:rStyle w:val="DebateUnderline"/>
        </w:rPr>
        <w:t xml:space="preserve"> past </w:t>
      </w:r>
      <w:r w:rsidRPr="007474FD">
        <w:rPr>
          <w:rStyle w:val="DebateUnderline"/>
          <w:shd w:val="clear" w:color="auto" w:fill="00FFFF"/>
        </w:rPr>
        <w:t>wars as well as numerous proxy conflicts</w:t>
      </w:r>
      <w:r w:rsidRPr="00886E21">
        <w:rPr>
          <w:rStyle w:val="DebateUnderline"/>
        </w:rPr>
        <w:t>.</w:t>
      </w:r>
      <w:r>
        <w:t xml:space="preserve"> Pakistani leaders in particular have concluded that their nuclear arsenal has deterred India from again using its conventional forces to attack Pakistani territory. As a result</w:t>
      </w:r>
      <w:r w:rsidRPr="007474FD">
        <w:rPr>
          <w:shd w:val="clear" w:color="auto" w:fill="00FFFF"/>
        </w:rPr>
        <w:t xml:space="preserve">, </w:t>
      </w:r>
      <w:r w:rsidRPr="007474FD">
        <w:rPr>
          <w:rStyle w:val="DebateUnderline"/>
          <w:shd w:val="clear" w:color="auto" w:fill="00FFFF"/>
        </w:rPr>
        <w:t>Pakistan’s</w:t>
      </w:r>
      <w:r w:rsidRPr="00886E21">
        <w:rPr>
          <w:rStyle w:val="DebateUnderline"/>
        </w:rPr>
        <w:t xml:space="preserve"> implicit nuclear </w:t>
      </w:r>
      <w:r w:rsidRPr="007474FD">
        <w:rPr>
          <w:rStyle w:val="DebateUnderline"/>
          <w:shd w:val="clear" w:color="auto" w:fill="00FFFF"/>
        </w:rPr>
        <w:t>doctrine presumes</w:t>
      </w:r>
      <w:r w:rsidRPr="00886E21">
        <w:rPr>
          <w:rStyle w:val="DebateUnderline"/>
        </w:rPr>
        <w:t xml:space="preserve"> the </w:t>
      </w:r>
      <w:r w:rsidRPr="007474FD">
        <w:rPr>
          <w:rStyle w:val="DebateUnderline"/>
          <w:shd w:val="clear" w:color="auto" w:fill="00FFFF"/>
        </w:rPr>
        <w:t xml:space="preserve">possible first use of nuclear </w:t>
      </w:r>
      <w:r w:rsidRPr="00D034FF">
        <w:rPr>
          <w:rStyle w:val="DebateUnderline"/>
          <w:shd w:val="clear" w:color="auto" w:fill="00FFFF"/>
        </w:rPr>
        <w:t>weapons.  The risks of such tensions are compounded by the physical proximity of the two</w:t>
      </w:r>
      <w:r>
        <w:t xml:space="preserve"> countries, </w:t>
      </w:r>
      <w:r w:rsidRPr="00886E21">
        <w:rPr>
          <w:rStyle w:val="DebateUnderline"/>
        </w:rPr>
        <w:t xml:space="preserve">as well as their reliance on ballistic missiles as delivery vehicles, which means that </w:t>
      </w:r>
      <w:r w:rsidRPr="00D034FF">
        <w:rPr>
          <w:rStyle w:val="DebateUnderline"/>
          <w:shd w:val="clear" w:color="auto" w:fill="00FFFF"/>
        </w:rPr>
        <w:t>early warning times might be as little as five</w:t>
      </w:r>
      <w:r w:rsidRPr="00886E21">
        <w:rPr>
          <w:rStyle w:val="DebateUnderline"/>
        </w:rPr>
        <w:t xml:space="preserve"> to ten </w:t>
      </w:r>
      <w:r w:rsidRPr="00D034FF">
        <w:rPr>
          <w:rStyle w:val="DebateUnderline"/>
          <w:shd w:val="clear" w:color="auto" w:fill="00FFFF"/>
        </w:rPr>
        <w:t>minutes.</w:t>
      </w:r>
      <w:r w:rsidRPr="00886E21">
        <w:rPr>
          <w:rStyle w:val="DebateUnderline"/>
        </w:rPr>
        <w:t xml:space="preserve">  Although </w:t>
      </w:r>
      <w:r w:rsidRPr="00D034FF">
        <w:rPr>
          <w:rStyle w:val="DebateUnderline"/>
          <w:shd w:val="clear" w:color="auto" w:fill="00FFFF"/>
        </w:rPr>
        <w:t>it remains unclear whether India or Pakistan have combined its nuclear warheads with</w:t>
      </w:r>
      <w:r w:rsidRPr="00886E21">
        <w:rPr>
          <w:rStyle w:val="DebateUnderline"/>
        </w:rPr>
        <w:t xml:space="preserve"> their assigned </w:t>
      </w:r>
      <w:r w:rsidRPr="00D034FF">
        <w:rPr>
          <w:rStyle w:val="DebateUnderline"/>
          <w:shd w:val="clear" w:color="auto" w:fill="00FFFF"/>
        </w:rPr>
        <w:t>delivery systems, such a precarious stance would increase the risks of</w:t>
      </w:r>
      <w:r w:rsidRPr="00886E21">
        <w:rPr>
          <w:rStyle w:val="DebateUnderline"/>
        </w:rPr>
        <w:t xml:space="preserve"> both </w:t>
      </w:r>
      <w:r w:rsidRPr="00D034FF">
        <w:rPr>
          <w:rStyle w:val="DebateUnderline"/>
          <w:shd w:val="clear" w:color="auto" w:fill="00FFFF"/>
        </w:rPr>
        <w:t>accidental</w:t>
      </w:r>
      <w:r w:rsidRPr="00886E21">
        <w:rPr>
          <w:rStyle w:val="DebateUnderline"/>
        </w:rPr>
        <w:t xml:space="preserve"> and catalytic </w:t>
      </w:r>
      <w:r w:rsidRPr="00D034FF">
        <w:rPr>
          <w:rStyle w:val="DebateUnderline"/>
          <w:shd w:val="clear" w:color="auto" w:fill="00FFFF"/>
        </w:rPr>
        <w:t>war</w:t>
      </w:r>
      <w:r>
        <w:t xml:space="preserve"> (a nuclear conflict between both governments precipitated by a third party, such as a terrorist group).  Throw China into the mix, with Pakistan at risk of viewing its own nuclear programme as increasingly inadequate as India seeks to achieve mutual deterrence with China, and the picture becomes more complicated. And add in the risk of widespread political disorder in either India or Pakistan, which could see a dangerous political adventurism as political leaders look to rally domestic support, and the peculiar challenges posed by the region become clearer.  The fact is </w:t>
      </w:r>
      <w:r w:rsidRPr="00D034FF">
        <w:rPr>
          <w:rStyle w:val="DebateUnderline"/>
          <w:shd w:val="clear" w:color="auto" w:fill="00FFFF"/>
        </w:rPr>
        <w:t>South Asia is particularly prone to</w:t>
      </w:r>
      <w:r w:rsidRPr="007474FD">
        <w:rPr>
          <w:rStyle w:val="DebateUnderline"/>
        </w:rPr>
        <w:t xml:space="preserve"> a destabilizing arms race. And perhaps </w:t>
      </w:r>
      <w:r w:rsidRPr="00D034FF">
        <w:rPr>
          <w:rStyle w:val="DebateUnderline"/>
          <w:b/>
          <w:shd w:val="clear" w:color="auto" w:fill="00FFFF"/>
        </w:rPr>
        <w:t>nuclear war</w:t>
      </w:r>
      <w:r>
        <w:rPr>
          <w:rStyle w:val="DebateUnderline"/>
          <w:b/>
          <w:shd w:val="clear" w:color="auto" w:fill="00FFFF"/>
        </w:rPr>
        <w:t>.</w:t>
      </w:r>
    </w:p>
    <w:p w:rsidR="00697446" w:rsidRPr="00F577F7" w:rsidRDefault="00697446" w:rsidP="00697446">
      <w:pPr>
        <w:pStyle w:val="Nothing"/>
        <w:rPr>
          <w:lang w:eastAsia="ko-KR"/>
        </w:rPr>
      </w:pPr>
    </w:p>
    <w:p w:rsidR="00697446" w:rsidRPr="00F577F7" w:rsidRDefault="00697446" w:rsidP="00697446">
      <w:pPr>
        <w:pStyle w:val="Nothing"/>
        <w:rPr>
          <w:lang w:eastAsia="ko-KR"/>
        </w:rPr>
      </w:pPr>
    </w:p>
    <w:p w:rsidR="00697446" w:rsidRPr="00F577F7" w:rsidRDefault="00697446" w:rsidP="00697446">
      <w:pPr>
        <w:pStyle w:val="Tags"/>
        <w:outlineLvl w:val="0"/>
        <w:rPr>
          <w:lang w:eastAsia="ko-KR"/>
        </w:rPr>
      </w:pPr>
      <w:r w:rsidRPr="00F577F7">
        <w:rPr>
          <w:rFonts w:hint="eastAsia"/>
          <w:lang w:eastAsia="ko-KR"/>
        </w:rPr>
        <w:t>Indo-Pakistan conflict goes nuclear and risks extinction.</w:t>
      </w:r>
    </w:p>
    <w:p w:rsidR="00697446" w:rsidRPr="00F577F7" w:rsidRDefault="00697446" w:rsidP="00697446">
      <w:pPr>
        <w:pStyle w:val="Cites"/>
        <w:rPr>
          <w:lang w:eastAsia="ko-KR"/>
        </w:rPr>
      </w:pPr>
      <w:r w:rsidRPr="005319B7">
        <w:rPr>
          <w:rStyle w:val="Author-Date"/>
        </w:rPr>
        <w:t>Fai 01</w:t>
      </w:r>
      <w:r w:rsidRPr="00F577F7">
        <w:rPr>
          <w:lang w:eastAsia="ko-KR"/>
        </w:rPr>
        <w:t xml:space="preserve">, Executive director @ Kashmiri American Council. [Ghulam Nabi, “The most dangerous place,” The Washington Times, July 08, Pg. B4 </w:t>
      </w:r>
    </w:p>
    <w:p w:rsidR="00697446" w:rsidRPr="00114110" w:rsidRDefault="00697446" w:rsidP="00697446">
      <w:pPr>
        <w:pStyle w:val="Nothing"/>
        <w:rPr>
          <w:rStyle w:val="DebateUnderline"/>
        </w:rPr>
      </w:pPr>
      <w:r w:rsidRPr="00114110">
        <w:rPr>
          <w:rStyle w:val="DebateUnderline"/>
        </w:rPr>
        <w:tab/>
      </w:r>
    </w:p>
    <w:p w:rsidR="00697446" w:rsidRPr="00697446" w:rsidRDefault="00697446" w:rsidP="00697446">
      <w:pPr>
        <w:pStyle w:val="Cards"/>
        <w:rPr>
          <w:b/>
          <w:lang w:eastAsia="ko-KR"/>
        </w:rPr>
      </w:pPr>
      <w:r w:rsidRPr="00F577F7">
        <w:rPr>
          <w:lang w:eastAsia="ko-KR"/>
        </w:rPr>
        <w:t xml:space="preserve">The foreign policy of the United States in South Asia should move from the lackadaisical and distant (with India crowned with a unilateral veto power) to aggressive involvement at the vortex.   </w:t>
      </w:r>
      <w:r w:rsidRPr="00F577F7">
        <w:rPr>
          <w:rStyle w:val="DebateUnderline"/>
          <w:lang w:eastAsia="ko-KR"/>
        </w:rPr>
        <w:t>The most dangerous place on the planet is</w:t>
      </w:r>
      <w:r w:rsidRPr="00F577F7">
        <w:rPr>
          <w:lang w:eastAsia="ko-KR"/>
        </w:rPr>
        <w:t xml:space="preserve"> </w:t>
      </w:r>
      <w:r w:rsidRPr="00F577F7">
        <w:rPr>
          <w:rStyle w:val="DebateUnderline"/>
          <w:lang w:eastAsia="ko-KR"/>
        </w:rPr>
        <w:t>Kashmir</w:t>
      </w:r>
      <w:r w:rsidRPr="00F577F7">
        <w:rPr>
          <w:lang w:eastAsia="ko-KR"/>
        </w:rPr>
        <w:t xml:space="preserve">, a disputed territory convulsed and illegally occupied for more than 53 years and </w:t>
      </w:r>
      <w:r w:rsidRPr="00F577F7">
        <w:rPr>
          <w:rStyle w:val="DebateUnderline"/>
          <w:lang w:eastAsia="ko-KR"/>
        </w:rPr>
        <w:t>sandwiched between nuclear -capable India and Pakistan.  It has ignited two wars</w:t>
      </w:r>
      <w:r w:rsidRPr="00F577F7">
        <w:rPr>
          <w:lang w:eastAsia="ko-KR"/>
        </w:rPr>
        <w:t xml:space="preserve"> between the estranged South Asian rivals in 1948 and 1965, </w:t>
      </w:r>
      <w:r w:rsidRPr="00F577F7">
        <w:rPr>
          <w:rStyle w:val="DebateUnderline"/>
          <w:lang w:eastAsia="ko-KR"/>
        </w:rPr>
        <w:t>and a third could trigger nuclear volleys and a nuclear winter threatening the entire globe</w:t>
      </w:r>
      <w:r w:rsidRPr="00F577F7">
        <w:rPr>
          <w:lang w:eastAsia="ko-KR"/>
        </w:rPr>
        <w:t xml:space="preserve">.  The United States would enjoy no sanctuary.   This apocalyptic vision is no idiosyncratic view.  </w:t>
      </w:r>
      <w:r w:rsidRPr="00F577F7">
        <w:rPr>
          <w:rStyle w:val="DebateUnderline"/>
          <w:lang w:eastAsia="ko-KR"/>
        </w:rPr>
        <w:t>The director of central intelligence, the Defense Department, and world experts generally place Kashmir at the peak of their nuclear worries</w:t>
      </w:r>
      <w:r w:rsidRPr="00F577F7">
        <w:rPr>
          <w:lang w:eastAsia="ko-KR"/>
        </w:rPr>
        <w:t xml:space="preserve">.  </w:t>
      </w:r>
      <w:r w:rsidRPr="00F577F7">
        <w:rPr>
          <w:rStyle w:val="DebateUnderline"/>
          <w:lang w:eastAsia="ko-KR"/>
        </w:rPr>
        <w:t>Both India and Pakistan are racing like thoroughbreds to bolster their nuclear arsenals and advanced delivery vehicles.  Their defense budgets are climbing despite widespread misery amongst their populations</w:t>
      </w:r>
      <w:r w:rsidRPr="00F577F7">
        <w:rPr>
          <w:lang w:eastAsia="ko-KR"/>
        </w:rPr>
        <w:t xml:space="preserve">.  Neither country has initialed the Nuclear Non-Proliferation Treaty, the Comprehensive Test Ban Treaty, or indicated an inclination to ratify an impending Fissile Material/Cut-off Convention. </w:t>
      </w:r>
    </w:p>
    <w:p w:rsidR="00697446" w:rsidRDefault="00697446" w:rsidP="00674A7F">
      <w:pPr>
        <w:pStyle w:val="BlockHeadings"/>
      </w:pPr>
      <w:r>
        <w:t>A2: Indo-Pak War</w:t>
      </w:r>
    </w:p>
    <w:p w:rsidR="00697446" w:rsidRDefault="00697446" w:rsidP="00697446">
      <w:pPr>
        <w:pStyle w:val="Tags"/>
        <w:outlineLvl w:val="0"/>
      </w:pPr>
      <w:r>
        <w:t>No Indo-Pak war.</w:t>
      </w:r>
    </w:p>
    <w:p w:rsidR="00697446" w:rsidRDefault="00697446" w:rsidP="00697446">
      <w:pPr>
        <w:pStyle w:val="Cites"/>
      </w:pPr>
      <w:r w:rsidRPr="00462D2D">
        <w:rPr>
          <w:rStyle w:val="Author-Date"/>
        </w:rPr>
        <w:t>Loudon 8</w:t>
      </w:r>
      <w:r>
        <w:t xml:space="preserve"> [Bruce, The Australian, Doomsday dread,</w:t>
      </w:r>
      <w:r w:rsidRPr="00462D2D">
        <w:t xml:space="preserve"> </w:t>
      </w:r>
      <w:r>
        <w:t xml:space="preserve">December 04, 2008, </w:t>
      </w:r>
      <w:r w:rsidRPr="00462D2D">
        <w:t>http://www.theaustralian.news.com.au/story/0,25197,24746635-25837,00.html</w:t>
      </w:r>
      <w:r>
        <w:t>]</w:t>
      </w:r>
    </w:p>
    <w:p w:rsidR="00697446" w:rsidRDefault="00697446" w:rsidP="00697446">
      <w:pPr>
        <w:pStyle w:val="Nothing"/>
      </w:pPr>
    </w:p>
    <w:p w:rsidR="00697446" w:rsidRDefault="00697446" w:rsidP="00697446">
      <w:pPr>
        <w:pStyle w:val="Cards"/>
      </w:pPr>
      <w:r>
        <w:t xml:space="preserve">THE doomsayers' published assessments tell the grim story: upwards of 12 million people killed on the first day of a nuclear exchange, more than 150 million dead in a longer nuclear conflict.  Devastation and destruction on a scale that is almost unimaginable. A catastrophe that would vastly transcend that seen at Hiroshima and Nagasaki at the end of World War II.  That is why, as India and Pakistan muscle up to each other after the Mumbai massacre and leaders from across the world hurry to counsel cool heads and caution in New Delhi and Islamabad, the unspoken fear everywhere is that the two South Asian neighbours could be pushed into the unthinkable: </w:t>
      </w:r>
      <w:r w:rsidRPr="007776A9">
        <w:rPr>
          <w:rStyle w:val="DebateUnderline"/>
          <w:shd w:val="clear" w:color="auto" w:fill="00FFFF"/>
        </w:rPr>
        <w:t>their fourth war</w:t>
      </w:r>
      <w:r>
        <w:t xml:space="preserve">, and one in which they would mobilise their nuclear arsenals.  It </w:t>
      </w:r>
      <w:r w:rsidRPr="007776A9">
        <w:rPr>
          <w:rStyle w:val="DebateUnderline"/>
          <w:shd w:val="clear" w:color="auto" w:fill="00FFFF"/>
        </w:rPr>
        <w:t>is</w:t>
      </w:r>
      <w:r>
        <w:t xml:space="preserve">, it must be said, </w:t>
      </w:r>
      <w:r w:rsidRPr="00745706">
        <w:rPr>
          <w:rStyle w:val="DebateUnderline"/>
          <w:b/>
          <w:shd w:val="clear" w:color="auto" w:fill="00FFFF"/>
        </w:rPr>
        <w:t>an unlikely prospect.</w:t>
      </w:r>
      <w:r w:rsidRPr="00745706">
        <w:rPr>
          <w:rStyle w:val="DebateUnderline"/>
          <w:shd w:val="clear" w:color="auto" w:fill="00FFFF"/>
        </w:rPr>
        <w:t xml:space="preserve"> N</w:t>
      </w:r>
      <w:r w:rsidRPr="007776A9">
        <w:rPr>
          <w:rStyle w:val="DebateUnderline"/>
          <w:shd w:val="clear" w:color="auto" w:fill="00FFFF"/>
        </w:rPr>
        <w:t xml:space="preserve">o </w:t>
      </w:r>
      <w:r w:rsidRPr="006D2126">
        <w:rPr>
          <w:rStyle w:val="DebateUnderline"/>
          <w:shd w:val="clear" w:color="auto" w:fill="00FFFF"/>
        </w:rPr>
        <w:t xml:space="preserve">one in either capital -- </w:t>
      </w:r>
      <w:r w:rsidRPr="007776A9">
        <w:rPr>
          <w:rStyle w:val="DebateUnderline"/>
          <w:shd w:val="clear" w:color="auto" w:fill="00FFFF"/>
        </w:rPr>
        <w:t>even</w:t>
      </w:r>
      <w:r w:rsidRPr="007776A9">
        <w:t xml:space="preserve"> </w:t>
      </w:r>
      <w:r>
        <w:t xml:space="preserve">among </w:t>
      </w:r>
      <w:r w:rsidRPr="006D2126">
        <w:rPr>
          <w:rStyle w:val="DebateUnderline"/>
          <w:shd w:val="clear" w:color="auto" w:fill="00FFFF"/>
        </w:rPr>
        <w:t>the hotheads</w:t>
      </w:r>
      <w:r w:rsidRPr="007776A9">
        <w:rPr>
          <w:rStyle w:val="DebateUnderline"/>
          <w:shd w:val="clear" w:color="auto" w:fill="00FFFF"/>
        </w:rPr>
        <w:t xml:space="preserve"> -- is thinking in those terms. </w:t>
      </w:r>
      <w:r w:rsidRPr="009A5164">
        <w:rPr>
          <w:rStyle w:val="DebateUnderline"/>
          <w:b/>
          <w:shd w:val="clear" w:color="auto" w:fill="00FFFF"/>
        </w:rPr>
        <w:t>Experienced strategic analysts rule it out</w:t>
      </w:r>
      <w:r w:rsidRPr="006D2126">
        <w:t>.  "Don't even think about it. It ain't going to happen," one says.  But as the crisis over terrorism across South Asia deepens and jihadist groups linked to al-Qa'ida launch devastating attacks such as</w:t>
      </w:r>
      <w:r>
        <w:t xml:space="preserve"> the one in Mumbai last week -- attacks designed to exacerbate tensions between India and Pakistan -- there is, in the view of most analysts, always the potential for events to tumble out of control and lead to a doomsday nuclear conflagration, with enormous loss of life.  "South Asia's a nuclear tinderbox," a leading military analyst in New Delhi tells The Australian. "Yes, of course, I'd just about rule it out in the context of the face-off following the Mumbai attack.  "But it's always there, always nagging at the edges of the constant tensions in the subcontinent. And there's no doubt that Osama (bin Laden) is doing his bit to stir the pot and do what he can to increase those tensions, since conflict between India and Pakistan serves the jihadist cause."  </w:t>
      </w:r>
      <w:r w:rsidRPr="006D2126">
        <w:t>Yesterday, US military officials in Washington, DC, closely monitoring the situation described the military temperature between the two neighbours as "pretty low right now", adding that although Pakistan</w:t>
      </w:r>
      <w:r>
        <w:t xml:space="preserve"> has moved some aircraft and air defence units closer to the Indian border since the Mumbai attack, "on the nuclear side there is nothing". Which is hardly surprising, for </w:t>
      </w:r>
      <w:r w:rsidRPr="007776A9">
        <w:rPr>
          <w:rStyle w:val="DebateUnderline"/>
          <w:shd w:val="clear" w:color="auto" w:fill="00FFFF"/>
        </w:rPr>
        <w:t>the political will in both sides, despite</w:t>
      </w:r>
      <w:r w:rsidRPr="006D2126">
        <w:t xml:space="preserve"> the </w:t>
      </w:r>
      <w:r w:rsidRPr="007776A9">
        <w:rPr>
          <w:rStyle w:val="DebateUnderline"/>
          <w:shd w:val="clear" w:color="auto" w:fill="00FFFF"/>
        </w:rPr>
        <w:t xml:space="preserve">muscle-flexing, is </w:t>
      </w:r>
      <w:r w:rsidRPr="00A875E6">
        <w:rPr>
          <w:rStyle w:val="DebateUnderline"/>
          <w:b/>
          <w:shd w:val="clear" w:color="auto" w:fill="00FFFF"/>
        </w:rPr>
        <w:t>overwhelmingly against</w:t>
      </w:r>
      <w:r w:rsidRPr="007776A9">
        <w:rPr>
          <w:rStyle w:val="DebateUnderline"/>
          <w:shd w:val="clear" w:color="auto" w:fill="00FFFF"/>
        </w:rPr>
        <w:t xml:space="preserve"> resort to</w:t>
      </w:r>
      <w:r w:rsidRPr="006D2126">
        <w:t xml:space="preserve"> their </w:t>
      </w:r>
      <w:r w:rsidRPr="007776A9">
        <w:rPr>
          <w:rStyle w:val="DebateUnderline"/>
          <w:shd w:val="clear" w:color="auto" w:fill="00FFFF"/>
        </w:rPr>
        <w:t xml:space="preserve">nuclear </w:t>
      </w:r>
      <w:r w:rsidRPr="00611892">
        <w:rPr>
          <w:rStyle w:val="DebateUnderline"/>
          <w:shd w:val="clear" w:color="auto" w:fill="00FFFF"/>
        </w:rPr>
        <w:t>arsenals.  India</w:t>
      </w:r>
      <w:r>
        <w:t xml:space="preserve">, since it demonstrated its nuclear capability in 1998, </w:t>
      </w:r>
      <w:r w:rsidRPr="00611892">
        <w:rPr>
          <w:rStyle w:val="DebateUnderline"/>
          <w:shd w:val="clear" w:color="auto" w:fill="00FFFF"/>
        </w:rPr>
        <w:t>has</w:t>
      </w:r>
      <w:r w:rsidRPr="006D2126">
        <w:t xml:space="preserve"> maintained </w:t>
      </w:r>
      <w:r w:rsidRPr="00611892">
        <w:rPr>
          <w:rStyle w:val="DebateUnderline"/>
          <w:shd w:val="clear" w:color="auto" w:fill="00FFFF"/>
        </w:rPr>
        <w:t>a firm no-first-strike policy and</w:t>
      </w:r>
      <w:r>
        <w:t xml:space="preserve"> a few days ago </w:t>
      </w:r>
      <w:r w:rsidRPr="006D2126">
        <w:t>Pakistan's President Asif</w:t>
      </w:r>
      <w:r>
        <w:t xml:space="preserve"> Ali </w:t>
      </w:r>
      <w:r w:rsidRPr="00611892">
        <w:rPr>
          <w:rStyle w:val="DebateUnderline"/>
          <w:shd w:val="clear" w:color="auto" w:fill="00FFFF"/>
        </w:rPr>
        <w:t>Zardari turned</w:t>
      </w:r>
      <w:r w:rsidRPr="006D2126">
        <w:t xml:space="preserve"> longstanding </w:t>
      </w:r>
      <w:r w:rsidRPr="00611892">
        <w:rPr>
          <w:rStyle w:val="DebateUnderline"/>
          <w:shd w:val="clear" w:color="auto" w:fill="00FFFF"/>
        </w:rPr>
        <w:t>Pakistani policy on its head</w:t>
      </w:r>
      <w:r>
        <w:t xml:space="preserve"> (some believe to the annoyance of the country's powerful generals</w:t>
      </w:r>
      <w:r w:rsidRPr="00611892">
        <w:t xml:space="preserve">) </w:t>
      </w:r>
      <w:r w:rsidRPr="00611892">
        <w:rPr>
          <w:rStyle w:val="DebateUnderline"/>
          <w:shd w:val="clear" w:color="auto" w:fill="00FFFF"/>
        </w:rPr>
        <w:t>by articulating a similar stance.  On</w:t>
      </w:r>
      <w:r w:rsidRPr="007776A9">
        <w:rPr>
          <w:rStyle w:val="DebateUnderline"/>
          <w:shd w:val="clear" w:color="auto" w:fill="00FFFF"/>
        </w:rPr>
        <w:t xml:space="preserve"> both sides there is a </w:t>
      </w:r>
      <w:r w:rsidRPr="00A875E6">
        <w:rPr>
          <w:rStyle w:val="DebateUnderline"/>
          <w:b/>
          <w:shd w:val="clear" w:color="auto" w:fill="00FFFF"/>
        </w:rPr>
        <w:t>mood of extreme caution</w:t>
      </w:r>
      <w:r w:rsidRPr="006D2126">
        <w:t xml:space="preserve"> on the subject of any possible use of nuclear weapons, matched only</w:t>
      </w:r>
      <w:r>
        <w:t xml:space="preserve"> by the intense secrecy that surrounds their arsenals.</w:t>
      </w:r>
    </w:p>
    <w:p w:rsidR="00697446" w:rsidRDefault="00697446" w:rsidP="00697446">
      <w:pPr>
        <w:pStyle w:val="Nothing"/>
      </w:pPr>
    </w:p>
    <w:p w:rsidR="00723740" w:rsidRDefault="00723740" w:rsidP="00723740">
      <w:pPr>
        <w:pStyle w:val="Tags"/>
        <w:outlineLvl w:val="0"/>
      </w:pPr>
      <w:r>
        <w:t>No escalation.</w:t>
      </w:r>
    </w:p>
    <w:p w:rsidR="00723740" w:rsidRDefault="00723740" w:rsidP="00723740">
      <w:pPr>
        <w:pStyle w:val="Cites"/>
      </w:pPr>
      <w:r w:rsidRPr="00462D2D">
        <w:rPr>
          <w:rStyle w:val="Author-Date"/>
        </w:rPr>
        <w:t>Loudon 8</w:t>
      </w:r>
      <w:r>
        <w:t xml:space="preserve"> [Bruce, The Australian, Doomsday dread,</w:t>
      </w:r>
      <w:r w:rsidRPr="00462D2D">
        <w:t xml:space="preserve"> </w:t>
      </w:r>
      <w:r>
        <w:t xml:space="preserve">December 04, 2008, </w:t>
      </w:r>
      <w:r w:rsidRPr="00462D2D">
        <w:t>http://www.theaustralian.news.com.au/story/0,25197,24746635-25837,00.html</w:t>
      </w:r>
      <w:r>
        <w:t>]</w:t>
      </w:r>
    </w:p>
    <w:p w:rsidR="00723740" w:rsidRDefault="00723740" w:rsidP="00723740">
      <w:pPr>
        <w:pStyle w:val="Nothing"/>
      </w:pPr>
    </w:p>
    <w:p w:rsidR="00697446" w:rsidRPr="00723740" w:rsidRDefault="00723740" w:rsidP="00723740">
      <w:pPr>
        <w:pStyle w:val="Cards"/>
        <w:rPr>
          <w:sz w:val="24"/>
          <w:u w:val="thick"/>
        </w:rPr>
      </w:pPr>
      <w:r>
        <w:t xml:space="preserve">Three wars with Pakistan have demonstrated that India, despite its historical association with Mahatma Gandhi's principles of pacifism, is not a non-violent country. It has an army that is more than a million strong and would be prepared to go to war against Pakistan were there to be more attacks such as the one in Mumbai.  But </w:t>
      </w:r>
      <w:r w:rsidRPr="009F5CAB">
        <w:rPr>
          <w:rStyle w:val="DebateUnderline"/>
          <w:shd w:val="clear" w:color="auto" w:fill="00FFFF"/>
        </w:rPr>
        <w:t>recourse to nuclear weapons</w:t>
      </w:r>
      <w:r w:rsidRPr="009F5CAB">
        <w:rPr>
          <w:shd w:val="clear" w:color="auto" w:fill="00FFFF"/>
        </w:rPr>
        <w:t>,</w:t>
      </w:r>
      <w:r>
        <w:t xml:space="preserve"> most observers believe, </w:t>
      </w:r>
      <w:r w:rsidRPr="009F5CAB">
        <w:rPr>
          <w:rStyle w:val="DebateUnderline"/>
          <w:b/>
          <w:shd w:val="clear" w:color="auto" w:fill="00FFFF"/>
        </w:rPr>
        <w:t>is unlikely</w:t>
      </w:r>
      <w:r>
        <w:t xml:space="preserve">, especially </w:t>
      </w:r>
      <w:r w:rsidRPr="009F5CAB">
        <w:rPr>
          <w:rStyle w:val="DebateUnderline"/>
          <w:shd w:val="clear" w:color="auto" w:fill="00FFFF"/>
        </w:rPr>
        <w:t>given</w:t>
      </w:r>
      <w:r w:rsidRPr="00484504">
        <w:rPr>
          <w:rStyle w:val="DebateUnderline"/>
        </w:rPr>
        <w:t xml:space="preserve"> the country's </w:t>
      </w:r>
      <w:r w:rsidRPr="009F5CAB">
        <w:rPr>
          <w:rStyle w:val="DebateUnderline"/>
          <w:shd w:val="clear" w:color="auto" w:fill="00FFFF"/>
        </w:rPr>
        <w:t>long-standing adherence to</w:t>
      </w:r>
      <w:r w:rsidRPr="00484504">
        <w:rPr>
          <w:rStyle w:val="DebateUnderline"/>
        </w:rPr>
        <w:t xml:space="preserve"> a policy of </w:t>
      </w:r>
      <w:r w:rsidRPr="009F5CAB">
        <w:rPr>
          <w:rStyle w:val="DebateUnderline"/>
          <w:shd w:val="clear" w:color="auto" w:fill="00FFFF"/>
        </w:rPr>
        <w:t>no first strike</w:t>
      </w:r>
      <w:r>
        <w:t xml:space="preserve">. Similarly, </w:t>
      </w:r>
      <w:r w:rsidRPr="009F5CAB">
        <w:rPr>
          <w:rStyle w:val="DebateUnderline"/>
          <w:shd w:val="clear" w:color="auto" w:fill="00FFFF"/>
        </w:rPr>
        <w:t>the reality behind the chest-thumping in Pakistan is that the country, in trouble on almost every front, would effectively be committing suicide were it to launch</w:t>
      </w:r>
      <w:r w:rsidRPr="00484504">
        <w:rPr>
          <w:rStyle w:val="DebateUnderline"/>
        </w:rPr>
        <w:t xml:space="preserve"> a nuclear attack </w:t>
      </w:r>
      <w:r w:rsidRPr="009F5CAB">
        <w:rPr>
          <w:rStyle w:val="DebateUnderline"/>
          <w:shd w:val="clear" w:color="auto" w:fill="00FFFF"/>
        </w:rPr>
        <w:t>against India</w:t>
      </w:r>
      <w:r w:rsidRPr="009F5CAB">
        <w:t xml:space="preserve">, </w:t>
      </w:r>
      <w:r>
        <w:t xml:space="preserve">as one analyst puts it.  "It's just not on. Only a madman would even think about it. </w:t>
      </w:r>
      <w:r w:rsidRPr="00484504">
        <w:rPr>
          <w:rStyle w:val="DebateUnderline"/>
        </w:rPr>
        <w:t>It would amount to national self-destruction.</w:t>
      </w:r>
      <w:r>
        <w:t xml:space="preserve"> They would not survive it as a nation. </w:t>
      </w:r>
      <w:r w:rsidRPr="004B47AC">
        <w:rPr>
          <w:rStyle w:val="DebateUnderline"/>
          <w:b/>
          <w:shd w:val="clear" w:color="auto" w:fill="00FFFF"/>
        </w:rPr>
        <w:t>They'd be destroyed,</w:t>
      </w:r>
      <w:r w:rsidRPr="004B47AC">
        <w:rPr>
          <w:rStyle w:val="DebateUnderline"/>
          <w:shd w:val="clear" w:color="auto" w:fill="00FFFF"/>
        </w:rPr>
        <w:t xml:space="preserve"> and everyone in Islamabad knows that</w:t>
      </w:r>
      <w:r w:rsidRPr="004B47AC">
        <w:rPr>
          <w:rStyle w:val="DebateUnderline"/>
        </w:rPr>
        <w:t>," the South Asian analyst says.</w:t>
      </w:r>
      <w:r>
        <w:t xml:space="preserve">  When, only a few days before the Mumbai attack, </w:t>
      </w:r>
      <w:r w:rsidRPr="004B47AC">
        <w:rPr>
          <w:rStyle w:val="DebateUnderline"/>
          <w:shd w:val="clear" w:color="auto" w:fill="00FFFF"/>
        </w:rPr>
        <w:t>Zardari</w:t>
      </w:r>
      <w:r>
        <w:t xml:space="preserve">, addressing an Indian audience, </w:t>
      </w:r>
      <w:r w:rsidRPr="004B47AC">
        <w:rPr>
          <w:rStyle w:val="DebateUnderline"/>
          <w:shd w:val="clear" w:color="auto" w:fill="00FFFF"/>
        </w:rPr>
        <w:t>pledged Pakistan to a new no-first-strike policy, there was expected to be a reaction against him among the generals</w:t>
      </w:r>
      <w:r w:rsidRPr="00484504">
        <w:t xml:space="preserve"> who hold the real power in Islamabad. </w:t>
      </w:r>
      <w:r w:rsidRPr="004B47AC">
        <w:rPr>
          <w:rStyle w:val="DebateUnderline"/>
          <w:shd w:val="clear" w:color="auto" w:fill="00FFFF"/>
        </w:rPr>
        <w:t xml:space="preserve">But </w:t>
      </w:r>
      <w:r w:rsidRPr="004B47AC">
        <w:rPr>
          <w:rStyle w:val="DebateUnderline"/>
          <w:b/>
          <w:shd w:val="clear" w:color="auto" w:fill="00FFFF"/>
        </w:rPr>
        <w:t>none was forthcoming</w:t>
      </w:r>
      <w:r>
        <w:t xml:space="preserve">, and that is seen as </w:t>
      </w:r>
      <w:r w:rsidRPr="004B47AC">
        <w:rPr>
          <w:rStyle w:val="DebateUnderline"/>
          <w:shd w:val="clear" w:color="auto" w:fill="00FFFF"/>
        </w:rPr>
        <w:t>an important indication that they</w:t>
      </w:r>
      <w:r>
        <w:t xml:space="preserve">, too, in the context of Pakistan's fledgling democratic rebirth, </w:t>
      </w:r>
      <w:r w:rsidRPr="00484504">
        <w:rPr>
          <w:rStyle w:val="DebateUnderline"/>
        </w:rPr>
        <w:t xml:space="preserve">have </w:t>
      </w:r>
      <w:r w:rsidRPr="004B47AC">
        <w:rPr>
          <w:rStyle w:val="DebateUnderline"/>
          <w:shd w:val="clear" w:color="auto" w:fill="00FFFF"/>
        </w:rPr>
        <w:t>concluded</w:t>
      </w:r>
      <w:r w:rsidRPr="00484504">
        <w:rPr>
          <w:rStyle w:val="DebateUnderline"/>
        </w:rPr>
        <w:t xml:space="preserve"> that </w:t>
      </w:r>
      <w:r w:rsidRPr="004B47AC">
        <w:rPr>
          <w:rStyle w:val="DebateUnderline"/>
          <w:shd w:val="clear" w:color="auto" w:fill="00FFFF"/>
        </w:rPr>
        <w:t>the</w:t>
      </w:r>
      <w:r w:rsidRPr="00484504">
        <w:rPr>
          <w:rStyle w:val="DebateUnderline"/>
        </w:rPr>
        <w:t xml:space="preserve"> country's nuclear </w:t>
      </w:r>
      <w:r w:rsidRPr="004B47AC">
        <w:rPr>
          <w:rStyle w:val="DebateUnderline"/>
          <w:shd w:val="clear" w:color="auto" w:fill="00FFFF"/>
        </w:rPr>
        <w:t>arsenal should be restricted to</w:t>
      </w:r>
      <w:r w:rsidRPr="00484504">
        <w:rPr>
          <w:rStyle w:val="DebateUnderline"/>
        </w:rPr>
        <w:t xml:space="preserve"> serving </w:t>
      </w:r>
      <w:r w:rsidRPr="004B47AC">
        <w:rPr>
          <w:rStyle w:val="DebateUnderline"/>
          <w:shd w:val="clear" w:color="auto" w:fill="00FFFF"/>
        </w:rPr>
        <w:t>a deterrent purpose.</w:t>
      </w:r>
      <w:r w:rsidRPr="00484504">
        <w:rPr>
          <w:rStyle w:val="DebateUnderline"/>
        </w:rPr>
        <w:t xml:space="preserve"> </w:t>
      </w:r>
    </w:p>
    <w:p w:rsidR="00674A7F" w:rsidRDefault="00674A7F" w:rsidP="00674A7F">
      <w:pPr>
        <w:pStyle w:val="BlockHeadings"/>
      </w:pPr>
      <w:r>
        <w:t>I-Law</w:t>
      </w:r>
    </w:p>
    <w:p w:rsidR="00723740" w:rsidRPr="00F577F7" w:rsidRDefault="00723740" w:rsidP="00723740">
      <w:pPr>
        <w:pStyle w:val="Tags"/>
        <w:outlineLvl w:val="0"/>
        <w:rPr>
          <w:lang w:eastAsia="ko-KR"/>
        </w:rPr>
      </w:pPr>
      <w:r w:rsidRPr="00F577F7">
        <w:rPr>
          <w:lang w:eastAsia="ko-KR"/>
        </w:rPr>
        <w:t>International law is essential to avert planetary extinction</w:t>
      </w:r>
    </w:p>
    <w:p w:rsidR="00723740" w:rsidRPr="00F577F7" w:rsidRDefault="00723740" w:rsidP="00723740">
      <w:pPr>
        <w:pStyle w:val="Cites"/>
        <w:jc w:val="left"/>
        <w:rPr>
          <w:lang w:eastAsia="ko-KR"/>
        </w:rPr>
      </w:pPr>
      <w:r w:rsidRPr="008F776E">
        <w:rPr>
          <w:rStyle w:val="Author-Date"/>
        </w:rPr>
        <w:t>Malaysian Medical Association 02</w:t>
      </w:r>
      <w:r w:rsidRPr="00F577F7">
        <w:rPr>
          <w:lang w:eastAsia="ko-KR"/>
        </w:rPr>
        <w:t xml:space="preserve"> [“1</w:t>
      </w:r>
      <w:r w:rsidRPr="008F776E">
        <w:t xml:space="preserve">1TH SEPTEMBER - DAY OF REMEMBRANCE,” Sep 6, </w:t>
      </w:r>
      <w:r w:rsidRPr="008F776E">
        <w:rPr>
          <w:lang w:eastAsia="ko-KR"/>
        </w:rPr>
        <w:t>http://www.mma.org.my/current_topic/sept.htm</w:t>
      </w:r>
      <w:r w:rsidRPr="008F776E">
        <w:t>]</w:t>
      </w:r>
    </w:p>
    <w:p w:rsidR="00723740" w:rsidRPr="00F577F7" w:rsidRDefault="00723740" w:rsidP="00723740">
      <w:pPr>
        <w:pStyle w:val="Nothing"/>
        <w:rPr>
          <w:bCs/>
          <w:iCs/>
          <w:lang w:eastAsia="ko-KR"/>
        </w:rPr>
      </w:pPr>
    </w:p>
    <w:p w:rsidR="00723740" w:rsidRPr="00723740" w:rsidRDefault="00723740" w:rsidP="00723740">
      <w:pPr>
        <w:pStyle w:val="Cards"/>
        <w:rPr>
          <w:lang w:eastAsia="ko-KR"/>
        </w:rPr>
      </w:pPr>
      <w:r w:rsidRPr="00F577F7">
        <w:rPr>
          <w:rStyle w:val="DebateUnderline"/>
          <w:lang w:eastAsia="ko-KR"/>
        </w:rPr>
        <w:t>Our world is increasingly interdependent and the repercussions of the actions of states</w:t>
      </w:r>
      <w:r w:rsidRPr="00F577F7">
        <w:rPr>
          <w:lang w:eastAsia="ko-KR"/>
        </w:rPr>
        <w:t xml:space="preserve">, non-state actors and individuals </w:t>
      </w:r>
      <w:r w:rsidRPr="00F577F7">
        <w:rPr>
          <w:rStyle w:val="DebateUnderline"/>
          <w:lang w:eastAsia="ko-KR"/>
        </w:rPr>
        <w:t>transcend national boundaries. Weapons of mass destruction, landmines, small arms and environmental damage have global consequences, whether they be deadly armed conflict, nuclear testing or climate change from global warming. The risk of nuclear war continues to threaten human survival</w:t>
      </w:r>
      <w:r w:rsidRPr="00F577F7">
        <w:rPr>
          <w:lang w:eastAsia="ko-KR"/>
        </w:rPr>
        <w:t xml:space="preserve">. The casualties resulting from even a single explosion would overwhelm the medical facilities in any city in the world. The use of nuclear weapons is morally indefensible, and the International Court of Justice has declared their use and threatened use illegal. Yet, nuclear weapons remain part of the military strategy of many nations. Nuclear war must be prevented. Nuclear weapons must be eliminated. Ongoing violations of the United Nations Charter and international humanitarian and human rights law and increasing poverty and preventable disease continue to fuel violence. World military expenditure, estimated at US$839 billion in 2001, prevents governments from meeting the social needs of their citizens and the global proliferation of armaments has caused unspeakable carnage. </w:t>
      </w:r>
      <w:r w:rsidRPr="00F577F7">
        <w:rPr>
          <w:rStyle w:val="DebateUnderline"/>
          <w:lang w:eastAsia="ko-KR"/>
        </w:rPr>
        <w:t>We call on all governments to place</w:t>
      </w:r>
      <w:r w:rsidRPr="00F577F7">
        <w:rPr>
          <w:lang w:eastAsia="ko-KR"/>
        </w:rPr>
        <w:t xml:space="preserve"> their foreign and domestic policies and </w:t>
      </w:r>
      <w:r w:rsidRPr="00F577F7">
        <w:rPr>
          <w:rStyle w:val="DebateUnderline"/>
          <w:lang w:eastAsia="ko-KR"/>
        </w:rPr>
        <w:t>their behaviour under the scrutiny of international law</w:t>
      </w:r>
      <w:r w:rsidRPr="00F577F7">
        <w:rPr>
          <w:lang w:eastAsia="ko-KR"/>
        </w:rPr>
        <w:t xml:space="preserve"> and international institutions. Each government must take primary responsibility for ending its own contribution to the cycle of violence. As citizens, we are expected to abide by the law. We expect no less from governments. This is a necessary part of honouring the lives of so many men, women and children whose deaths are commemorate. At a time when </w:t>
      </w:r>
      <w:r w:rsidRPr="00F577F7">
        <w:rPr>
          <w:rStyle w:val="DebateUnderline"/>
          <w:lang w:eastAsia="ko-KR"/>
        </w:rPr>
        <w:t>global problems should be solved by cooperating and complying with multilateral legally-binding treaties, and by embracing the rule of law as valuable instruments for building common security and safe-guarding the long-term, collective interests of humanity</w:t>
      </w:r>
      <w:r w:rsidRPr="00F577F7">
        <w:rPr>
          <w:lang w:eastAsia="ko-KR"/>
        </w:rPr>
        <w:t xml:space="preserve">, there are unmistable signs that powerful states are taking unilateral action, setting aside international treaties, and undermining international law. The principle of the rule of law implies that </w:t>
      </w:r>
      <w:r w:rsidRPr="00F577F7">
        <w:rPr>
          <w:rStyle w:val="DebateUnderline"/>
          <w:lang w:eastAsia="ko-KR"/>
        </w:rPr>
        <w:t>even the most powerful must comply with the law, even if it is difficult or costly or when superior economic, military and diplomatic power may seem to make compliance unnecessary</w:t>
      </w:r>
      <w:r w:rsidRPr="00F577F7">
        <w:rPr>
          <w:lang w:eastAsia="ko-KR"/>
        </w:rPr>
        <w:t xml:space="preserve">. The destruction of the symbols of American economic power and military might on 11th September is a salutary reminder that military power, including the possession of nuclear weapons, does not deter terrorists or confer security or invulnerability. It has prompted the Bush administration to declare "war on terror" and convinced it that a military response is the best way to fight terrorism on a global scale, without considering alternative, more effective ways of combating terrorism, such as addressing the root causes of terrorism. The greatest betrayal of those who died on 11th September 2001 would be to not recognise that there are non-violent ways of resolving conflict. This is a difficult, uncertain path to take, whereas violence and war are easy, predictable options. The lesson of 11th September is that </w:t>
      </w:r>
      <w:r w:rsidRPr="00F577F7">
        <w:rPr>
          <w:rStyle w:val="DebateUnderline"/>
          <w:lang w:eastAsia="ko-KR"/>
        </w:rPr>
        <w:t>our collective survival depends upon forging cooperative, just and equitable relationships with each other</w:t>
      </w:r>
      <w:r w:rsidRPr="00F577F7">
        <w:rPr>
          <w:lang w:eastAsia="ko-KR"/>
        </w:rPr>
        <w:t xml:space="preserve">; in rejecting violence and war; and in pursuing non-violent resolutions to conflict. </w:t>
      </w:r>
      <w:r w:rsidRPr="00F577F7">
        <w:rPr>
          <w:rStyle w:val="DebateUnderline"/>
          <w:lang w:eastAsia="ko-KR"/>
        </w:rPr>
        <w:t>The alternative is a world perpetually divided, continually at war, and possibly destroying itself through environmental degradation or the use of weapons of mass destruction</w:t>
      </w:r>
      <w:r w:rsidRPr="00F577F7">
        <w:rPr>
          <w:lang w:eastAsia="ko-KR"/>
        </w:rPr>
        <w:t>.</w:t>
      </w:r>
    </w:p>
    <w:p w:rsidR="00674A7F" w:rsidRDefault="00674A7F" w:rsidP="00674A7F">
      <w:pPr>
        <w:pStyle w:val="BlockHeadings"/>
      </w:pPr>
      <w:r>
        <w:t>A2: I-Law</w:t>
      </w:r>
    </w:p>
    <w:p w:rsidR="00723740" w:rsidRDefault="00723740" w:rsidP="00723740">
      <w:pPr>
        <w:pStyle w:val="Tags"/>
        <w:outlineLvl w:val="0"/>
      </w:pPr>
      <w:r>
        <w:t>Everyone ignores it.</w:t>
      </w:r>
    </w:p>
    <w:p w:rsidR="00723740" w:rsidRDefault="00723740" w:rsidP="00723740">
      <w:pPr>
        <w:pStyle w:val="Cites"/>
      </w:pPr>
      <w:r w:rsidRPr="00FE193A">
        <w:rPr>
          <w:rStyle w:val="Author-Date"/>
        </w:rPr>
        <w:t>Bradford and Posner 11</w:t>
      </w:r>
      <w:r>
        <w:t xml:space="preserve"> [Anu Bradford &amp; Eric A. Posner * Assistant Professor of Law and Kirkland &amp; Ellis Professor of Law, University of Chicago Law Universal Exceptionalism in International Law  VOLUME 52, NUMBER 1, WINTER 2011 </w:t>
      </w:r>
      <w:r w:rsidRPr="00E549AF">
        <w:t>http://www.harvardilj.org/wp-content/uploads/2011/02/HILJ_52-1_Bradford_Posner.pdf</w:t>
      </w:r>
      <w:r>
        <w:t>]</w:t>
      </w:r>
    </w:p>
    <w:p w:rsidR="00723740" w:rsidRDefault="00723740" w:rsidP="00723740">
      <w:pPr>
        <w:pStyle w:val="Nothing"/>
      </w:pPr>
    </w:p>
    <w:p w:rsidR="00723740" w:rsidRDefault="00723740" w:rsidP="00723740">
      <w:pPr>
        <w:pStyle w:val="Cards"/>
      </w:pPr>
      <w:r>
        <w:t xml:space="preserve">One might argue that states’ rhetoric is immaterial; what matters instead is their behavior. The United States is exemptionalist because it violates international law that does not suit its interests. It hardly matters that the United States does not admit that it violates international law, or does not claim a de jure privilege to violate international law that binds others. Be- hind the rhetoric, the United States engages in de facto exemptionalism. The problem with this argument is that </w:t>
      </w:r>
      <w:r w:rsidRPr="00B81745">
        <w:rPr>
          <w:rStyle w:val="DebateUnderline"/>
          <w:b/>
          <w:shd w:val="clear" w:color="auto" w:fill="00FFFF"/>
        </w:rPr>
        <w:t>all states violate international law</w:t>
      </w:r>
      <w:r w:rsidRPr="006F1156">
        <w:rPr>
          <w:rStyle w:val="DebateUnderline"/>
        </w:rPr>
        <w:t xml:space="preserve"> some of the time. </w:t>
      </w:r>
      <w:r w:rsidRPr="00B81745">
        <w:rPr>
          <w:rStyle w:val="DebateUnderline"/>
          <w:shd w:val="clear" w:color="auto" w:fill="00FFFF"/>
        </w:rPr>
        <w:t>For the U</w:t>
      </w:r>
      <w:r>
        <w:t xml:space="preserve">nited </w:t>
      </w:r>
      <w:r w:rsidRPr="00B81745">
        <w:rPr>
          <w:rStyle w:val="DebateUnderline"/>
          <w:shd w:val="clear" w:color="auto" w:fill="00FFFF"/>
        </w:rPr>
        <w:t>S</w:t>
      </w:r>
      <w:r>
        <w:t xml:space="preserve">tates, the bill of particulars includes </w:t>
      </w:r>
      <w:r w:rsidRPr="00B81745">
        <w:rPr>
          <w:rStyle w:val="DebateUnderline"/>
          <w:shd w:val="clear" w:color="auto" w:fill="00FFFF"/>
        </w:rPr>
        <w:t>the</w:t>
      </w:r>
      <w:r>
        <w:t xml:space="preserve"> 2003 </w:t>
      </w:r>
      <w:r w:rsidRPr="00B81745">
        <w:rPr>
          <w:rStyle w:val="DebateUnderline"/>
          <w:shd w:val="clear" w:color="auto" w:fill="00FFFF"/>
        </w:rPr>
        <w:t>Iraq War</w:t>
      </w:r>
      <w:r>
        <w:t xml:space="preserve">, the 1999 </w:t>
      </w:r>
      <w:r w:rsidRPr="00B81745">
        <w:rPr>
          <w:rStyle w:val="DebateUnderline"/>
          <w:shd w:val="clear" w:color="auto" w:fill="00FFFF"/>
        </w:rPr>
        <w:t>Kosovo</w:t>
      </w:r>
      <w:r>
        <w:t xml:space="preserve"> War, </w:t>
      </w:r>
      <w:r w:rsidRPr="00B81745">
        <w:rPr>
          <w:rStyle w:val="DebateUnderline"/>
          <w:shd w:val="clear" w:color="auto" w:fill="00FFFF"/>
        </w:rPr>
        <w:t>torture</w:t>
      </w:r>
      <w:r w:rsidRPr="006F1156">
        <w:rPr>
          <w:rStyle w:val="DebateUnderline"/>
        </w:rPr>
        <w:t xml:space="preserve"> and </w:t>
      </w:r>
      <w:r w:rsidRPr="00B81745">
        <w:rPr>
          <w:rStyle w:val="DebateUnderline"/>
          <w:shd w:val="clear" w:color="auto" w:fill="00FFFF"/>
        </w:rPr>
        <w:t>extraordinary rendi- tion</w:t>
      </w:r>
      <w:r w:rsidRPr="006F1156">
        <w:rPr>
          <w:rStyle w:val="DebateUnderline"/>
        </w:rPr>
        <w:t xml:space="preserve"> in connection with the war on terror, </w:t>
      </w:r>
      <w:r w:rsidRPr="00B81745">
        <w:rPr>
          <w:rStyle w:val="DebateUnderline"/>
          <w:shd w:val="clear" w:color="auto" w:fill="00FFFF"/>
        </w:rPr>
        <w:t>and a number of trade violations. For the EU</w:t>
      </w:r>
      <w:r>
        <w:t xml:space="preserve">, there is a similar list—the 1999 </w:t>
      </w:r>
      <w:r w:rsidRPr="00B81745">
        <w:rPr>
          <w:rStyle w:val="DebateUnderline"/>
          <w:shd w:val="clear" w:color="auto" w:fill="00FFFF"/>
        </w:rPr>
        <w:t>Kosovo</w:t>
      </w:r>
      <w:r>
        <w:t xml:space="preserve"> War, </w:t>
      </w:r>
      <w:r w:rsidRPr="006F1156">
        <w:rPr>
          <w:rStyle w:val="DebateUnderline"/>
        </w:rPr>
        <w:t>complicity in</w:t>
      </w:r>
      <w:r>
        <w:rPr>
          <w:rStyle w:val="DebateUnderline"/>
        </w:rPr>
        <w:t xml:space="preserve"> </w:t>
      </w:r>
      <w:r w:rsidRPr="00B81745">
        <w:rPr>
          <w:rStyle w:val="DebateUnderline"/>
          <w:shd w:val="clear" w:color="auto" w:fill="00FFFF"/>
        </w:rPr>
        <w:t>extraordinary rendition, trade violations, and</w:t>
      </w:r>
      <w:r>
        <w:t>—for a substantial group of member states—</w:t>
      </w:r>
      <w:r w:rsidRPr="006F1156">
        <w:rPr>
          <w:rStyle w:val="DebateUnderline"/>
        </w:rPr>
        <w:t>the</w:t>
      </w:r>
      <w:r>
        <w:t xml:space="preserve"> 2003 </w:t>
      </w:r>
      <w:r w:rsidRPr="00B81745">
        <w:rPr>
          <w:rStyle w:val="DebateUnderline"/>
          <w:shd w:val="clear" w:color="auto" w:fill="00FFFF"/>
        </w:rPr>
        <w:t>Iraq</w:t>
      </w:r>
      <w:r w:rsidRPr="006F1156">
        <w:rPr>
          <w:rStyle w:val="DebateUnderline"/>
        </w:rPr>
        <w:t xml:space="preserve"> War. </w:t>
      </w:r>
      <w:r w:rsidRPr="00B81745">
        <w:rPr>
          <w:rStyle w:val="DebateUnderline"/>
          <w:shd w:val="clear" w:color="auto" w:fill="00FFFF"/>
        </w:rPr>
        <w:t>For China</w:t>
      </w:r>
      <w:r w:rsidRPr="006F1156">
        <w:rPr>
          <w:rStyle w:val="DebateUnderline"/>
        </w:rPr>
        <w:t>, an authoritarian state, one</w:t>
      </w:r>
      <w:r>
        <w:rPr>
          <w:rStyle w:val="DebateUnderline"/>
        </w:rPr>
        <w:t xml:space="preserve"> </w:t>
      </w:r>
      <w:r w:rsidRPr="006F1156">
        <w:rPr>
          <w:rStyle w:val="DebateUnderline"/>
        </w:rPr>
        <w:t xml:space="preserve">can point to extensive </w:t>
      </w:r>
      <w:r w:rsidRPr="00B81745">
        <w:rPr>
          <w:rStyle w:val="DebateUnderline"/>
          <w:shd w:val="clear" w:color="auto" w:fill="00FFFF"/>
        </w:rPr>
        <w:t>human rights violations</w:t>
      </w:r>
      <w:r w:rsidRPr="006F1156">
        <w:rPr>
          <w:rStyle w:val="DebateUnderline"/>
        </w:rPr>
        <w:t>, including the suppression of</w:t>
      </w:r>
      <w:r>
        <w:rPr>
          <w:rStyle w:val="DebateUnderline"/>
        </w:rPr>
        <w:t xml:space="preserve"> </w:t>
      </w:r>
      <w:r w:rsidRPr="006F1156">
        <w:rPr>
          <w:rStyle w:val="DebateUnderline"/>
        </w:rPr>
        <w:t xml:space="preserve">political dissent and religious freedom. </w:t>
      </w:r>
      <w:r w:rsidRPr="00F97C76">
        <w:rPr>
          <w:rStyle w:val="DebateUnderline"/>
          <w:shd w:val="clear" w:color="auto" w:fill="00FFFF"/>
        </w:rPr>
        <w:t>Ordinary states</w:t>
      </w:r>
      <w:r w:rsidRPr="006F1156">
        <w:rPr>
          <w:rStyle w:val="DebateUnderline"/>
        </w:rPr>
        <w:t xml:space="preserve"> also sometimes </w:t>
      </w:r>
      <w:r w:rsidRPr="00F97C76">
        <w:rPr>
          <w:rStyle w:val="DebateUnderline"/>
          <w:shd w:val="clear" w:color="auto" w:fill="00FFFF"/>
        </w:rPr>
        <w:t>vio- late i</w:t>
      </w:r>
      <w:r w:rsidRPr="006F1156">
        <w:rPr>
          <w:rStyle w:val="DebateUnderline"/>
        </w:rPr>
        <w:t xml:space="preserve">nternational </w:t>
      </w:r>
      <w:r w:rsidRPr="00F97C76">
        <w:rPr>
          <w:rStyle w:val="DebateUnderline"/>
          <w:shd w:val="clear" w:color="auto" w:fill="00FFFF"/>
        </w:rPr>
        <w:t>law.</w:t>
      </w:r>
      <w:r w:rsidRPr="006F1156">
        <w:rPr>
          <w:rStyle w:val="DebateUnderline"/>
        </w:rPr>
        <w:t xml:space="preserve"> Human rights violations, including </w:t>
      </w:r>
      <w:r w:rsidRPr="00F97C76">
        <w:rPr>
          <w:rStyle w:val="DebateUnderline"/>
          <w:shd w:val="clear" w:color="auto" w:fill="00FFFF"/>
        </w:rPr>
        <w:t>torture,</w:t>
      </w:r>
      <w:r w:rsidRPr="00F97C76">
        <w:t xml:space="preserve"> </w:t>
      </w:r>
      <w:r>
        <w:t xml:space="preserve">227  </w:t>
      </w:r>
      <w:r w:rsidRPr="00F97C76">
        <w:rPr>
          <w:rStyle w:val="DebateUnderline"/>
          <w:shd w:val="clear" w:color="auto" w:fill="00FFFF"/>
        </w:rPr>
        <w:t>and violations of</w:t>
      </w:r>
      <w:r w:rsidRPr="006F1156">
        <w:rPr>
          <w:rStyle w:val="DebateUnderline"/>
        </w:rPr>
        <w:t xml:space="preserve"> countries’ </w:t>
      </w:r>
      <w:r w:rsidRPr="00F97C76">
        <w:rPr>
          <w:rStyle w:val="DebateUnderline"/>
          <w:shd w:val="clear" w:color="auto" w:fill="00FFFF"/>
        </w:rPr>
        <w:t>WTO obligations are widespread.</w:t>
      </w:r>
      <w:r>
        <w:t xml:space="preserve"> Our argument is not that the United States violates international law less than other countries do. We do not seek to, or even know how to, measure and compare violations. Our argument, instead, is that, qualitatively speak- ing, </w:t>
      </w:r>
      <w:r w:rsidRPr="00F97C76">
        <w:rPr>
          <w:rStyle w:val="DebateUnderline"/>
        </w:rPr>
        <w:t>th</w:t>
      </w:r>
      <w:r w:rsidRPr="00FE193A">
        <w:rPr>
          <w:rStyle w:val="DebateUnderline"/>
        </w:rPr>
        <w:t>ere is nothing distinctive about the U</w:t>
      </w:r>
      <w:r>
        <w:t xml:space="preserve">nited </w:t>
      </w:r>
      <w:r w:rsidRPr="00FE193A">
        <w:rPr>
          <w:rStyle w:val="DebateUnderline"/>
        </w:rPr>
        <w:t>S</w:t>
      </w:r>
      <w:r>
        <w:t xml:space="preserve">tates. </w:t>
      </w:r>
      <w:r w:rsidRPr="00FE193A">
        <w:rPr>
          <w:rStyle w:val="DebateUnderline"/>
        </w:rPr>
        <w:t>Like the other major powers, and indeed like many normal states, it sometimes violates international law.</w:t>
      </w:r>
      <w:r>
        <w:t xml:space="preserve"> Either all states are exemptionalist, in which case the term is useless, or none are. A similar point can be made about behavior that falls short of interna- tional law violation but that is in tension with a state’s exceptionalist stance on international law. As we noted earlier, </w:t>
      </w:r>
      <w:r w:rsidRPr="00FE193A">
        <w:rPr>
          <w:rStyle w:val="DebateUnderline"/>
        </w:rPr>
        <w:t>many</w:t>
      </w:r>
      <w:r>
        <w:t xml:space="preserve"> people </w:t>
      </w:r>
      <w:r w:rsidRPr="00FE193A">
        <w:rPr>
          <w:rStyle w:val="DebateUnderline"/>
        </w:rPr>
        <w:t>argue that the U</w:t>
      </w:r>
      <w:r>
        <w:t xml:space="preserve">nited </w:t>
      </w:r>
      <w:r w:rsidRPr="00FE193A">
        <w:rPr>
          <w:rStyle w:val="DebateUnderline"/>
        </w:rPr>
        <w:t>S</w:t>
      </w:r>
      <w:r>
        <w:t xml:space="preserve">tates </w:t>
      </w:r>
      <w:r w:rsidRPr="0070186E">
        <w:rPr>
          <w:rStyle w:val="DebateUnderline"/>
        </w:rPr>
        <w:t>e</w:t>
      </w:r>
      <w:r w:rsidRPr="00FE193A">
        <w:rPr>
          <w:rStyle w:val="DebateUnderline"/>
        </w:rPr>
        <w:t>ngages in double standards when it coddles friendly dictators while proclaiming a commitment to human rights. The EU</w:t>
      </w:r>
      <w:r>
        <w:t xml:space="preserve">, of course, </w:t>
      </w:r>
      <w:r w:rsidRPr="00FE193A">
        <w:rPr>
          <w:rStyle w:val="DebateUnderline"/>
        </w:rPr>
        <w:t>en- gages in similar behavior.</w:t>
      </w:r>
      <w:r>
        <w:t xml:space="preserve"> Both the United States and the EU try to main- tain friendly relations with China, Russia, and other authoritarian states because of their geopolitical and economic importance. These countries are simply balancing objectives that are not always consistent—prosperity and security, on the one hand, and the promotion of human rights, on the other.</w:t>
      </w:r>
    </w:p>
    <w:p w:rsidR="00723740" w:rsidRPr="00723740" w:rsidRDefault="00723740" w:rsidP="00723740">
      <w:pPr>
        <w:pStyle w:val="Nothing"/>
      </w:pPr>
    </w:p>
    <w:p w:rsidR="005526CB" w:rsidRPr="005526CB" w:rsidRDefault="0082257D" w:rsidP="005526CB">
      <w:pPr>
        <w:pStyle w:val="Tags"/>
      </w:pPr>
      <w:r>
        <w:t>No enforcement.</w:t>
      </w:r>
    </w:p>
    <w:p w:rsidR="002752AC" w:rsidRDefault="002752AC" w:rsidP="002752AC">
      <w:pPr>
        <w:pStyle w:val="Cites"/>
      </w:pPr>
      <w:r w:rsidRPr="002752AC">
        <w:rPr>
          <w:rStyle w:val="Author-Date"/>
        </w:rPr>
        <w:t>Hiken 12</w:t>
      </w:r>
      <w:r>
        <w:t xml:space="preserve"> [</w:t>
      </w:r>
      <w:r w:rsidRPr="002752AC">
        <w:t>Marti Hiken, former Associate Director of the Institute for Public Accuracy and former chair of the National Lawyers Guild Military Law Task Force, is the director of Progressive Avenues. Luke Hiken is an attorney who has engaged in the practice of criminal, military, immigration, and appellate law.</w:t>
      </w:r>
      <w:r>
        <w:t xml:space="preserve"> The Impotence of International Law July 17, 2012 Cross-posted from Progressive Avenues. </w:t>
      </w:r>
      <w:r w:rsidRPr="002752AC">
        <w:t>http://www.fpif.org/blog/the_impotence_of_international_law</w:t>
      </w:r>
      <w:r>
        <w:t>]</w:t>
      </w:r>
    </w:p>
    <w:p w:rsidR="002752AC" w:rsidRDefault="002752AC" w:rsidP="002752AC">
      <w:pPr>
        <w:pStyle w:val="Nothing"/>
      </w:pPr>
    </w:p>
    <w:p w:rsidR="002752AC" w:rsidRDefault="002752AC" w:rsidP="00295543">
      <w:pPr>
        <w:pStyle w:val="Cards"/>
      </w:pPr>
      <w:r>
        <w:t xml:space="preserve">Whenever a lawyer or historian describes how a particular action “violates international law” many people stop listening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C840C1">
        <w:rPr>
          <w:rStyle w:val="DebateUnderline"/>
        </w:rPr>
        <w:t>A plethora of international law violations are perpetrated by every major power in the world each day</w:t>
      </w:r>
      <w:r>
        <w:t>, and thus, the empty invocation of international law does nothing but reinforce our own sense of impotence and helplessness in the face of international lawlessness.</w:t>
      </w:r>
      <w:r w:rsidR="00C840C1">
        <w:t xml:space="preserve">  </w:t>
      </w:r>
      <w:r w:rsidRPr="00C840C1">
        <w:rPr>
          <w:rStyle w:val="DebateUnderline"/>
        </w:rPr>
        <w:t>The U</w:t>
      </w:r>
      <w:r>
        <w:t xml:space="preserve">nited </w:t>
      </w:r>
      <w:r w:rsidRPr="00C840C1">
        <w:rPr>
          <w:rStyle w:val="DebateUnderline"/>
        </w:rPr>
        <w:t>S</w:t>
      </w:r>
      <w:r>
        <w:t xml:space="preserve">tates, </w:t>
      </w:r>
      <w:r w:rsidRPr="00C840C1">
        <w:rPr>
          <w:rStyle w:val="DebateUnderline"/>
        </w:rPr>
        <w:t>alone, and on a daily basis violates every principle of international law ever envisioned: unprovoked wars of aggression; unmanned drone attacks; tortures and renditions; assassinations</w:t>
      </w:r>
      <w:r>
        <w:t xml:space="preserve"> of our alleged “enemies”; </w:t>
      </w:r>
      <w:r w:rsidRPr="00C840C1">
        <w:rPr>
          <w:rStyle w:val="DebateUnderline"/>
        </w:rPr>
        <w:t>sales of nuclear weapons; destabilization of unfriendly governments; creating the largest prison population in the world – the list is virtually endless.</w:t>
      </w:r>
      <w:r w:rsidR="005526CB">
        <w:rPr>
          <w:rStyle w:val="DebateUnderline"/>
        </w:rPr>
        <w:t xml:space="preserve"> </w:t>
      </w:r>
      <w:r w:rsidR="005526CB">
        <w:t xml:space="preserve"> </w:t>
      </w:r>
      <w:r>
        <w:t xml:space="preserve">Obviously one would wish that there existed a body of international law that could put an end to these abuses, but such laws exist in theory, not in practice. Each time a legal scholar points out the particular treaties being ignored by the superpowers (and everyone else) the only appropriate response is “so what!” or “they always say that.” If </w:t>
      </w:r>
      <w:r w:rsidRPr="00C840C1">
        <w:rPr>
          <w:rStyle w:val="DebateUnderline"/>
        </w:rPr>
        <w:t>there is no enforcement mechanism to prevent</w:t>
      </w:r>
      <w:r>
        <w:t xml:space="preserve"> the </w:t>
      </w:r>
      <w:r w:rsidRPr="005526CB">
        <w:rPr>
          <w:rStyle w:val="DebateUnderline"/>
        </w:rPr>
        <w:t>violations</w:t>
      </w:r>
      <w:r>
        <w:t>, and no military force with the power to intervene on behalf of those victimized by the violations, what possible good does it do to invoke principles of “truth and justice” that border on fantasy?</w:t>
      </w:r>
    </w:p>
    <w:p w:rsidR="00F06419" w:rsidRDefault="00F06419" w:rsidP="00F06419">
      <w:pPr>
        <w:pStyle w:val="BlockHeadings"/>
      </w:pPr>
      <w:r>
        <w:t>Japan Relations</w:t>
      </w:r>
    </w:p>
    <w:p w:rsidR="00FF6FEF" w:rsidRPr="00F577F7" w:rsidRDefault="00FF6FEF" w:rsidP="00FF6FEF">
      <w:pPr>
        <w:pStyle w:val="Tags"/>
        <w:rPr>
          <w:lang w:eastAsia="ko-KR"/>
        </w:rPr>
      </w:pPr>
      <w:r w:rsidRPr="00F577F7">
        <w:rPr>
          <w:lang w:eastAsia="ko-KR"/>
        </w:rPr>
        <w:t>Japanese rearmament will trigger preemption by China and Russia to stop nuclearization and will create multiple flashpoints for territorial conflict</w:t>
      </w:r>
      <w:r w:rsidRPr="00F577F7">
        <w:rPr>
          <w:rFonts w:hint="eastAsia"/>
          <w:lang w:eastAsia="ko-KR"/>
        </w:rPr>
        <w:t>.</w:t>
      </w:r>
    </w:p>
    <w:p w:rsidR="00FF6FEF" w:rsidRPr="00F577F7" w:rsidRDefault="00FF6FEF" w:rsidP="00FF6FEF">
      <w:pPr>
        <w:pStyle w:val="Cites"/>
        <w:rPr>
          <w:lang w:eastAsia="ko-KR"/>
        </w:rPr>
      </w:pPr>
      <w:r w:rsidRPr="008F776E">
        <w:rPr>
          <w:rStyle w:val="Author-Date"/>
        </w:rPr>
        <w:t>Mearsheimer 01</w:t>
      </w:r>
      <w:r w:rsidRPr="00F577F7">
        <w:rPr>
          <w:lang w:eastAsia="ko-KR"/>
        </w:rPr>
        <w:t>, Distinguished Service Professor of Political Science at University of Chicago [John J., "The Future of the American Pacifier," Foreign Affairs, September/October, p. 46, LN]</w:t>
      </w:r>
    </w:p>
    <w:p w:rsidR="00FF6FEF" w:rsidRPr="00F577F7" w:rsidRDefault="00FF6FEF" w:rsidP="00FF6FEF">
      <w:pPr>
        <w:pStyle w:val="Nothing"/>
        <w:rPr>
          <w:lang w:eastAsia="ko-KR"/>
        </w:rPr>
      </w:pPr>
    </w:p>
    <w:p w:rsidR="00FF6FEF" w:rsidRPr="00FF6FEF" w:rsidRDefault="00FF6FEF" w:rsidP="00FF6FEF">
      <w:pPr>
        <w:pStyle w:val="Cards"/>
        <w:rPr>
          <w:lang w:eastAsia="ko-KR"/>
        </w:rPr>
      </w:pPr>
      <w:r w:rsidRPr="00F577F7">
        <w:rPr>
          <w:lang w:eastAsia="ko-KR"/>
        </w:rPr>
        <w:t xml:space="preserve">It is difficult to predict where the Chinese economy is headed, and thus whether China will overtake Japan and become a potential hegemon in Northeast Asia during the next few decades.  Nonetheless, the principal ingredients of military power in that region are likely to be distributed in one of two ways.   The first scenario would emerge if China's economy stops growing rapidly and Japan remains the wealthiest state in the region.  In these circumstances, neither would become a potential hegemon and the United States would likely bring its troops home.  Japan would then almost surely establish itself as a great power, building its own nuclear deterrent and significantly increasing the size of its conventional forces.   But there would still be balance in the region: Japan would replace the United States, and China and Russia would remain the region's other great powers.   In short, an American exit would not change the basic regional power structure, and presumably would not make major war there more or less likely than it is today.  </w:t>
      </w:r>
      <w:r w:rsidRPr="00F577F7">
        <w:rPr>
          <w:rStyle w:val="DebateUnderline"/>
          <w:lang w:eastAsia="ko-KR"/>
        </w:rPr>
        <w:t>Substituting Japan for the United States would, however, increase the likelihood of regional instability.  Whereas the United States has a robust nuclear deterrent that contributes to peace, Japan would have to build its own.  That process, however, would be fraught with dangers, because China and perhaps Russia would be tempted to use force to prevent the emergence of a nuclear-armed Japan.  The deep-seated fear of Japan in Asia that is a legacy of its behavior between 1895 and 1945, moreover, would surely be fanned if Japan acquired a nuclear deterrent, intensifying security competition in the region. And even though Japan would face profound limits on its ability to project power onto the Asian mainland so long as China remained a great power, it still has potentially troublesome territorial disputes with the mainland powers -- with China over the Senkaku/Diaoyutai Islands, with South Korea over the Takeshima/Tokto Islets, and with Russia over the Kuriles.  Finally, although China is militarily too weak to fight a major war with the mighty United States, it is not likely to be as outgunned by Japan, which simply does not have the population or the wealth to fully replace U.S. military power.</w:t>
      </w:r>
    </w:p>
    <w:p w:rsidR="00F06419" w:rsidRDefault="00F06419" w:rsidP="00F06419">
      <w:pPr>
        <w:pStyle w:val="BlockHeadings"/>
      </w:pPr>
      <w:r>
        <w:t>A2: Japan Relations</w:t>
      </w:r>
    </w:p>
    <w:p w:rsidR="00EA37A2" w:rsidRDefault="00EA37A2" w:rsidP="00EA37A2">
      <w:pPr>
        <w:pStyle w:val="Tags"/>
        <w:rPr>
          <w:lang w:eastAsia="ko-KR"/>
        </w:rPr>
      </w:pPr>
      <w:r>
        <w:rPr>
          <w:lang w:eastAsia="ko-KR"/>
        </w:rPr>
        <w:t>Alliance is resilient</w:t>
      </w:r>
    </w:p>
    <w:p w:rsidR="00EA37A2" w:rsidRDefault="00EA37A2" w:rsidP="00EA37A2">
      <w:pPr>
        <w:pStyle w:val="Cites"/>
        <w:rPr>
          <w:lang w:eastAsia="ko-KR"/>
        </w:rPr>
      </w:pPr>
      <w:r w:rsidRPr="00EA37A2">
        <w:rPr>
          <w:rStyle w:val="Author-Date"/>
        </w:rPr>
        <w:t>Okamoto 02</w:t>
      </w:r>
      <w:r>
        <w:rPr>
          <w:lang w:eastAsia="ko-KR"/>
        </w:rPr>
        <w:t xml:space="preserve"> (Yukio, Security Adviser to Japanese Cabinet, Washington Quarterly25.2 p. 59-72)</w:t>
      </w:r>
    </w:p>
    <w:p w:rsidR="00EA37A2" w:rsidRPr="00E0539C" w:rsidRDefault="00EA37A2" w:rsidP="00EA37A2">
      <w:pPr>
        <w:pStyle w:val="Nothing"/>
        <w:rPr>
          <w:lang w:eastAsia="ko-KR"/>
        </w:rPr>
      </w:pPr>
    </w:p>
    <w:p w:rsidR="00EA37A2" w:rsidRPr="00E0539C" w:rsidRDefault="00EA37A2" w:rsidP="00EA37A2">
      <w:pPr>
        <w:pStyle w:val="Cards"/>
        <w:rPr>
          <w:b/>
          <w:u w:val="single"/>
          <w:lang w:eastAsia="ko-KR"/>
        </w:rPr>
      </w:pPr>
      <w:r w:rsidRPr="00EA37A2">
        <w:rPr>
          <w:rStyle w:val="DebateUnderline"/>
        </w:rPr>
        <w:t>Given the magnitude of the danger that an end of the alliance would pose to both Japan and the United States, both sides will likely want to maintain their security relationship for many years to come.</w:t>
      </w:r>
      <w:r w:rsidRPr="00E0539C">
        <w:rPr>
          <w:lang w:eastAsia="ko-KR"/>
        </w:rPr>
        <w:t xml:space="preserve"> A completely new world would have to emerge for Japan and the United States to no longer need each other. </w:t>
      </w:r>
      <w:r w:rsidRPr="00EA37A2">
        <w:rPr>
          <w:rStyle w:val="DebateUnderline"/>
        </w:rPr>
        <w:t>Despite frictions over trade, supposed Japanese passivity, purported U.S. arrogance, and the myriad overwrought "threats to the alliance," the truth is that this military alliance between two democratic states is well-nigh unbreakable--because there are no acceptable alternatives.</w:t>
      </w:r>
    </w:p>
    <w:p w:rsidR="00EA37A2" w:rsidRPr="00EA37A2" w:rsidRDefault="00EA37A2" w:rsidP="00EA37A2">
      <w:pPr>
        <w:pStyle w:val="Nothing"/>
      </w:pPr>
    </w:p>
    <w:p w:rsidR="00EA37A2" w:rsidRDefault="00EA37A2" w:rsidP="00EA37A2">
      <w:pPr>
        <w:pStyle w:val="Tags"/>
        <w:outlineLvl w:val="0"/>
      </w:pPr>
      <w:r>
        <w:t>Alliance high.</w:t>
      </w:r>
    </w:p>
    <w:p w:rsidR="00EA37A2" w:rsidRDefault="00EA37A2" w:rsidP="00EA37A2">
      <w:pPr>
        <w:pStyle w:val="Cites"/>
      </w:pPr>
      <w:r w:rsidRPr="00E56754">
        <w:rPr>
          <w:rStyle w:val="Author-Date"/>
        </w:rPr>
        <w:t>Weitz 11</w:t>
      </w:r>
      <w:r>
        <w:t xml:space="preserve"> [Richard, World Politics Review,  Global Insights: Japan Doubles Down on U.S. Alliance 28 JUN 2011 </w:t>
      </w:r>
      <w:r w:rsidRPr="00E56754">
        <w:t>http://www.worldpoliticsreview.com/articles/9307/global-insights-japan-doubles-down-on-u-s-alliance</w:t>
      </w:r>
      <w:r>
        <w:t>]</w:t>
      </w:r>
    </w:p>
    <w:p w:rsidR="00EA37A2" w:rsidRDefault="00EA37A2" w:rsidP="00EA37A2">
      <w:pPr>
        <w:pStyle w:val="Nothing"/>
      </w:pPr>
    </w:p>
    <w:p w:rsidR="00EA37A2" w:rsidRDefault="00EA37A2" w:rsidP="00EA37A2">
      <w:pPr>
        <w:pStyle w:val="Cards"/>
      </w:pPr>
      <w:r w:rsidRPr="00006510">
        <w:rPr>
          <w:rStyle w:val="DebateUnderline"/>
          <w:shd w:val="clear" w:color="auto" w:fill="00FFFF"/>
        </w:rPr>
        <w:t>The triple catastrophe</w:t>
      </w:r>
      <w:r>
        <w:t xml:space="preserve"> represented by Japan's March 11 </w:t>
      </w:r>
      <w:r w:rsidRPr="00E56754">
        <w:rPr>
          <w:rStyle w:val="DebateUnderline"/>
        </w:rPr>
        <w:t>earthquake, tsunami and nuclear emergency</w:t>
      </w:r>
      <w:r>
        <w:t xml:space="preserve"> has thus far had two main effects on Japan's national security policies. First, the crisis has focused the attention of Japanese security managers inward toward domestic humanitarian assistance and disaster relief operations. Second, it </w:t>
      </w:r>
      <w:r w:rsidRPr="00006510">
        <w:rPr>
          <w:rStyle w:val="DebateUnderline"/>
          <w:shd w:val="clear" w:color="auto" w:fill="00FFFF"/>
        </w:rPr>
        <w:t>has reinforced the Japanese-U.S. alliance, which had already been strengthened by the</w:t>
      </w:r>
      <w:r w:rsidRPr="00150E1C">
        <w:rPr>
          <w:rStyle w:val="DebateUnderline"/>
        </w:rPr>
        <w:t xml:space="preserve"> Japanese </w:t>
      </w:r>
      <w:r w:rsidRPr="00006510">
        <w:rPr>
          <w:rStyle w:val="DebateUnderline"/>
          <w:shd w:val="clear" w:color="auto" w:fill="00FFFF"/>
        </w:rPr>
        <w:t>government's decision to abandon its earlier quest for a more independent security policy in light of increased external threats from the East Asian mainland.</w:t>
      </w:r>
      <w:r>
        <w:t xml:space="preserve"> Given this increased salience of external threats, Japan's earthquake-induced domestic preoccupation may prove to be of short duration.</w:t>
      </w:r>
    </w:p>
    <w:p w:rsidR="00EA37A2" w:rsidRDefault="00EA37A2" w:rsidP="00EA37A2">
      <w:pPr>
        <w:pStyle w:val="Nothing"/>
      </w:pPr>
    </w:p>
    <w:p w:rsidR="00EA37A2" w:rsidRDefault="00EA37A2" w:rsidP="00EA37A2">
      <w:pPr>
        <w:pStyle w:val="Tags"/>
        <w:outlineLvl w:val="0"/>
      </w:pPr>
      <w:r>
        <w:t>No re-arm.</w:t>
      </w:r>
    </w:p>
    <w:p w:rsidR="00EA37A2" w:rsidRPr="008A48EE" w:rsidRDefault="00EA37A2" w:rsidP="00EA37A2">
      <w:pPr>
        <w:pStyle w:val="Cites"/>
      </w:pPr>
      <w:r w:rsidRPr="002B6BD5">
        <w:rPr>
          <w:rStyle w:val="Author-Date"/>
        </w:rPr>
        <w:t>Yokota 9</w:t>
      </w:r>
      <w:r w:rsidRPr="008A48EE">
        <w:t xml:space="preserve"> [Takashi, associate Editor at Newsweek Japan, responsible for the coverage of defense and diplomatic issues, Why Japan won't go nuclear, Jun 22, http://www.newsweek.com/id/201859/output/print]</w:t>
      </w:r>
    </w:p>
    <w:p w:rsidR="00EA37A2" w:rsidRPr="008A48EE" w:rsidRDefault="00EA37A2" w:rsidP="00EA37A2">
      <w:pPr>
        <w:pStyle w:val="Nothing"/>
        <w:rPr>
          <w:sz w:val="16"/>
        </w:rPr>
      </w:pPr>
    </w:p>
    <w:p w:rsidR="00EA37A2" w:rsidRPr="00EA37A2" w:rsidRDefault="00EA37A2" w:rsidP="00EA37A2">
      <w:pPr>
        <w:pStyle w:val="Cards"/>
      </w:pPr>
      <w:r w:rsidRPr="000B2B62">
        <w:t xml:space="preserve">It sounds plausible. After all, Japan is one of the only great powers that doesn't already boast its own nuclear deterrent. Though Tokyo has officially vowed never to possess, build or even allow nuclear weapons onto its territory—promises born from Hiroshima and the pacifist constitution imposed on Japan by its U.S. occupiers after the war—some big-name Tokyo politicians have questioned that stance in recent years. In April, Goji Sakamoto, a lawmaker from the ruling Liberal Democratic Party, said that Japan should at least "threaten" to go nuclear. Shinzo Abe, who was prime minister from 2006 to 2007, once reportedly told a room full of college students that possessing nukes wouldn't violate Japan's constitution as long as the arsenal was "small in scale." And after Pyongyang's first nuclear test in 2006, senior LDP member Shoichi Nakagawa and Prime Minister Taro Aso (then foreign minister) called for public debate on the question. Yet this is all just rhetoric. For one thing, despite North Korea's threats and China's growing military and political power, </w:t>
      </w:r>
      <w:r w:rsidRPr="002B6BD5">
        <w:rPr>
          <w:rStyle w:val="DebateUnderline"/>
        </w:rPr>
        <w:t xml:space="preserve">the </w:t>
      </w:r>
      <w:r w:rsidRPr="00F1490C">
        <w:rPr>
          <w:rStyle w:val="DebateUnderline"/>
          <w:shd w:val="clear" w:color="auto" w:fill="00FFFF"/>
        </w:rPr>
        <w:t>Japanese people remain dead set against building nuclear weapons. Polls</w:t>
      </w:r>
      <w:r w:rsidRPr="002B6BD5">
        <w:rPr>
          <w:rStyle w:val="DebateUnderline"/>
        </w:rPr>
        <w:t xml:space="preserve"> conducted over the past three years </w:t>
      </w:r>
      <w:r w:rsidRPr="00F1490C">
        <w:rPr>
          <w:rStyle w:val="DebateUnderline"/>
          <w:shd w:val="clear" w:color="auto" w:fill="00FFFF"/>
        </w:rPr>
        <w:t>show</w:t>
      </w:r>
      <w:r w:rsidRPr="0047138D">
        <w:rPr>
          <w:rStyle w:val="DebateUnderline"/>
        </w:rPr>
        <w:t xml:space="preserve"> that </w:t>
      </w:r>
      <w:r w:rsidRPr="00F1490C">
        <w:rPr>
          <w:rStyle w:val="DebateUnderline"/>
          <w:shd w:val="clear" w:color="auto" w:fill="00FFFF"/>
        </w:rPr>
        <w:t>less than 20 percent of the public</w:t>
      </w:r>
      <w:r w:rsidRPr="002B6BD5">
        <w:rPr>
          <w:rStyle w:val="DebateUnderline"/>
        </w:rPr>
        <w:t xml:space="preserve"> currently says it </w:t>
      </w:r>
      <w:r w:rsidRPr="00F1490C">
        <w:rPr>
          <w:rStyle w:val="DebateUnderline"/>
          <w:shd w:val="clear" w:color="auto" w:fill="00FFFF"/>
        </w:rPr>
        <w:t>favor</w:t>
      </w:r>
      <w:r w:rsidRPr="0047138D">
        <w:rPr>
          <w:rStyle w:val="DebateUnderline"/>
        </w:rPr>
        <w:t xml:space="preserve">s </w:t>
      </w:r>
      <w:r w:rsidRPr="00F1490C">
        <w:rPr>
          <w:rStyle w:val="DebateUnderline"/>
          <w:shd w:val="clear" w:color="auto" w:fill="00FFFF"/>
        </w:rPr>
        <w:t>possessing</w:t>
      </w:r>
      <w:r w:rsidRPr="0047138D">
        <w:rPr>
          <w:rStyle w:val="DebateUnderline"/>
        </w:rPr>
        <w:t xml:space="preserve"> such </w:t>
      </w:r>
      <w:r w:rsidRPr="00F1490C">
        <w:rPr>
          <w:rStyle w:val="DebateUnderline"/>
          <w:shd w:val="clear" w:color="auto" w:fill="00FFFF"/>
        </w:rPr>
        <w:t>a deterrent</w:t>
      </w:r>
      <w:r w:rsidRPr="002B6BD5">
        <w:rPr>
          <w:rStyle w:val="DebateUnderline"/>
        </w:rPr>
        <w:t xml:space="preserve">. For another, </w:t>
      </w:r>
      <w:r w:rsidRPr="00F1490C">
        <w:rPr>
          <w:rStyle w:val="DebateUnderline"/>
          <w:shd w:val="clear" w:color="auto" w:fill="00FFFF"/>
        </w:rPr>
        <w:t>Japan—a crowded island</w:t>
      </w:r>
      <w:r w:rsidRPr="002B6BD5">
        <w:rPr>
          <w:rStyle w:val="DebateUnderline"/>
        </w:rPr>
        <w:t xml:space="preserve"> nation—</w:t>
      </w:r>
      <w:r w:rsidRPr="00F1490C">
        <w:rPr>
          <w:rStyle w:val="DebateUnderline"/>
          <w:shd w:val="clear" w:color="auto" w:fill="00FFFF"/>
        </w:rPr>
        <w:t>lacks the space to test a bomb.</w:t>
      </w:r>
      <w:r w:rsidRPr="002B6BD5">
        <w:rPr>
          <w:rStyle w:val="DebateUnderline"/>
        </w:rPr>
        <w:t xml:space="preserve"> Japan has large stockpiles of plutonium for its nuclear-energy industry. But </w:t>
      </w:r>
      <w:r w:rsidRPr="00F1490C">
        <w:rPr>
          <w:rStyle w:val="DebateUnderline"/>
          <w:shd w:val="clear" w:color="auto" w:fill="00FFFF"/>
        </w:rPr>
        <w:t>plutonium</w:t>
      </w:r>
      <w:r w:rsidRPr="002B6BD5">
        <w:rPr>
          <w:rStyle w:val="DebateUnderline"/>
        </w:rPr>
        <w:t xml:space="preserve">-type </w:t>
      </w:r>
      <w:r w:rsidRPr="00F1490C">
        <w:rPr>
          <w:rStyle w:val="DebateUnderline"/>
          <w:shd w:val="clear" w:color="auto" w:fill="00FFFF"/>
        </w:rPr>
        <w:t>bombs require physical testing</w:t>
      </w:r>
      <w:r w:rsidRPr="002B6BD5">
        <w:rPr>
          <w:rStyle w:val="DebateUnderline"/>
        </w:rPr>
        <w:t xml:space="preserve"> to verify their efficacy.</w:t>
      </w:r>
      <w:r w:rsidRPr="000B2B62">
        <w:t xml:space="preserve"> (Uranium bombs are considerably simpler and so may not need physical testing, but Japan doesn't have the weapons-grade uranium to make such a device.) While some experts argue that Japan could test a plutonium weapon by detonating it underground, others—including former defense chief Shigeru Ishiba—insist that </w:t>
      </w:r>
      <w:r w:rsidRPr="00240FA3">
        <w:rPr>
          <w:rStyle w:val="DebateUnderline"/>
          <w:shd w:val="clear" w:color="auto" w:fill="00FFFF"/>
        </w:rPr>
        <w:t>there is simply nowhere to do so in such a densely populated nation</w:t>
      </w:r>
      <w:r w:rsidRPr="002B6BD5">
        <w:rPr>
          <w:rStyle w:val="DebateUnderline"/>
        </w:rPr>
        <w:t>.</w:t>
      </w:r>
      <w:r w:rsidRPr="000B2B62">
        <w:t xml:space="preserve"> Simulations would not be sufficient; those only work after at least one actual test. Japan, moreover, now occupies the nuke-free high ground and would risk losing its innocence if it went nuclear. According to an internal 1995 study by Japan's defense establishment, reversing the country's no-nukes policy would trigger the collapse of the Nuclear Non--Proliferation Treaty regime, as the withdrawal of the world's only nuclear victim could fatally undermine confidence in the system. Such a move would also severely damage relations with Washington—Tokyo's most important ally—and the alarm in Beijing and Seoul could set off a nuclear race across East Asia. Japan would get the blame. The consequences for Japan's energy supplies and economy could be equally catastrophic. </w:t>
      </w:r>
      <w:r w:rsidRPr="00835411">
        <w:rPr>
          <w:rStyle w:val="DebateUnderline"/>
          <w:shd w:val="clear" w:color="auto" w:fill="00FFFF"/>
        </w:rPr>
        <w:t>If Japan broke out of the NPT, the countries that now supply it with nuclear fuel</w:t>
      </w:r>
      <w:r w:rsidRPr="002B6BD5">
        <w:rPr>
          <w:rStyle w:val="DebateUnderline"/>
        </w:rPr>
        <w:t xml:space="preserve">, including Canada, Australia and the United States, </w:t>
      </w:r>
      <w:r w:rsidRPr="00835411">
        <w:rPr>
          <w:rStyle w:val="DebateUnderline"/>
          <w:shd w:val="clear" w:color="auto" w:fill="00FFFF"/>
        </w:rPr>
        <w:t>would</w:t>
      </w:r>
      <w:r w:rsidRPr="002B6BD5">
        <w:rPr>
          <w:rStyle w:val="DebateUnderline"/>
        </w:rPr>
        <w:t xml:space="preserve"> surely </w:t>
      </w:r>
      <w:r w:rsidRPr="00835411">
        <w:rPr>
          <w:rStyle w:val="DebateUnderline"/>
          <w:shd w:val="clear" w:color="auto" w:fill="00FFFF"/>
        </w:rPr>
        <w:t>hold back their shipments</w:t>
      </w:r>
      <w:r w:rsidRPr="002B6BD5">
        <w:rPr>
          <w:rStyle w:val="DebateUnderline"/>
        </w:rPr>
        <w:t xml:space="preserve">, which are currently conditioned on the fuel's peaceful use. </w:t>
      </w:r>
      <w:r w:rsidRPr="00835411">
        <w:rPr>
          <w:rStyle w:val="DebateUnderline"/>
          <w:shd w:val="clear" w:color="auto" w:fill="00FFFF"/>
        </w:rPr>
        <w:t>That would be a nightmare for Japan, which relies on nuclear energy for</w:t>
      </w:r>
      <w:r w:rsidRPr="0047138D">
        <w:rPr>
          <w:rStyle w:val="DebateUnderline"/>
        </w:rPr>
        <w:t xml:space="preserve"> </w:t>
      </w:r>
      <w:r w:rsidRPr="002B6BD5">
        <w:rPr>
          <w:rStyle w:val="DebateUnderline"/>
        </w:rPr>
        <w:t xml:space="preserve">nearly </w:t>
      </w:r>
      <w:r w:rsidRPr="00835411">
        <w:rPr>
          <w:rStyle w:val="DebateUnderline"/>
          <w:shd w:val="clear" w:color="auto" w:fill="00FFFF"/>
        </w:rPr>
        <w:t>a third of its electricity.</w:t>
      </w:r>
      <w:r w:rsidRPr="002B6BD5">
        <w:rPr>
          <w:rStyle w:val="DebateUnderline"/>
        </w:rPr>
        <w:t xml:space="preserve"> There's one other roadblock to consider: </w:t>
      </w:r>
      <w:r w:rsidRPr="003C4B7E">
        <w:rPr>
          <w:rStyle w:val="DebateUnderline"/>
          <w:shd w:val="clear" w:color="auto" w:fill="00FFFF"/>
        </w:rPr>
        <w:t>Japan's top nuclear hawks have seen their power weaken considerably in recent years</w:t>
      </w:r>
      <w:r w:rsidRPr="002B6BD5">
        <w:rPr>
          <w:rStyle w:val="DebateUnderline"/>
        </w:rPr>
        <w:t>.</w:t>
      </w:r>
      <w:r w:rsidRPr="000B2B62">
        <w:t xml:space="preserve"> Abe lost most of his clout after abruptly resigning as prime minister two years ago. In February, Nakagawa resigned as finance minister in disgrace after appearing drunk at a news conference. And Aso is practically a lame duck these days, with little room for bold moves. Of course, the political environment may change if North Korea continues to act belligerently or if China proves to be a real threat, as Japanese hawks fear. But even then, </w:t>
      </w:r>
      <w:r w:rsidRPr="002B6BD5">
        <w:rPr>
          <w:rStyle w:val="DebateUnderline"/>
        </w:rPr>
        <w:t>most Japanese experts believe that their country would stop short of building a bomb of its own. At most, it might temporarily allow the United States to base nukes on Japanese territory.</w:t>
      </w:r>
      <w:r w:rsidRPr="000B2B62">
        <w:t xml:space="preserve"> Another option would be to develop the means to stage a conventional strike against North Korea's launchpads. But even the strike plan won't become reality anytime soon, as senior lawmakers and experts say current proposals are "amateurish" and poorly thought out. </w:t>
      </w:r>
      <w:r w:rsidRPr="002B6BD5">
        <w:rPr>
          <w:rStyle w:val="DebateUnderline"/>
        </w:rPr>
        <w:t xml:space="preserve">And </w:t>
      </w:r>
      <w:r w:rsidRPr="0047138D">
        <w:rPr>
          <w:rStyle w:val="DebateUnderline"/>
          <w:shd w:val="clear" w:color="auto" w:fill="00FFFF"/>
        </w:rPr>
        <w:t>any revision of the non-nuke policy would be a</w:t>
      </w:r>
      <w:r w:rsidRPr="002B6BD5">
        <w:rPr>
          <w:rStyle w:val="DebateUnderline"/>
        </w:rPr>
        <w:t xml:space="preserve"> much </w:t>
      </w:r>
      <w:r w:rsidRPr="0047138D">
        <w:rPr>
          <w:rStyle w:val="DebateUnderline"/>
          <w:shd w:val="clear" w:color="auto" w:fill="00FFFF"/>
        </w:rPr>
        <w:t>great</w:t>
      </w:r>
      <w:r w:rsidRPr="002B6BD5">
        <w:rPr>
          <w:rStyle w:val="DebateUnderline"/>
        </w:rPr>
        <w:t xml:space="preserve">er </w:t>
      </w:r>
      <w:r w:rsidRPr="0047138D">
        <w:rPr>
          <w:rStyle w:val="DebateUnderline"/>
          <w:shd w:val="clear" w:color="auto" w:fill="00FFFF"/>
        </w:rPr>
        <w:t>stretch, given the weakness of the</w:t>
      </w:r>
      <w:r w:rsidRPr="002B6BD5">
        <w:rPr>
          <w:rStyle w:val="DebateUnderline"/>
        </w:rPr>
        <w:t xml:space="preserve"> hawkish wing of the ruling </w:t>
      </w:r>
      <w:r w:rsidRPr="0047138D">
        <w:rPr>
          <w:rStyle w:val="DebateUnderline"/>
          <w:shd w:val="clear" w:color="auto" w:fill="00FFFF"/>
        </w:rPr>
        <w:t>LDP.</w:t>
      </w:r>
      <w:r w:rsidRPr="000B2B62">
        <w:t xml:space="preserve"> There are still many good reasons to try to rein in North Korea's nuclear program, and its attempts to build missiles that could deliver those weapons to the U.S. and Japan. But the risk that Japan will go nuclear is not one of them.</w:t>
      </w:r>
    </w:p>
    <w:p w:rsidR="009158A6" w:rsidRDefault="009158A6" w:rsidP="00B475CD">
      <w:pPr>
        <w:pStyle w:val="BlockHeadings"/>
      </w:pPr>
      <w:r>
        <w:t>Liberty</w:t>
      </w:r>
    </w:p>
    <w:p w:rsidR="00FF6FEF" w:rsidRPr="00F577F7" w:rsidRDefault="00FF6FEF" w:rsidP="00FF6FEF">
      <w:pPr>
        <w:pStyle w:val="Tags"/>
        <w:outlineLvl w:val="0"/>
        <w:rPr>
          <w:lang w:eastAsia="ko-KR"/>
        </w:rPr>
      </w:pPr>
      <w:r w:rsidRPr="00F577F7">
        <w:rPr>
          <w:lang w:eastAsia="ko-KR"/>
        </w:rPr>
        <w:t>We must prevent every violation of liberties or risk destroying civilization.</w:t>
      </w:r>
    </w:p>
    <w:p w:rsidR="00FF6FEF" w:rsidRPr="00F577F7" w:rsidRDefault="00FF6FEF" w:rsidP="00FF6FEF">
      <w:pPr>
        <w:pStyle w:val="Cites"/>
        <w:rPr>
          <w:lang w:eastAsia="ko-KR"/>
        </w:rPr>
      </w:pPr>
      <w:r w:rsidRPr="008F776E">
        <w:rPr>
          <w:rStyle w:val="Author-Date"/>
        </w:rPr>
        <w:t>Petro</w:t>
      </w:r>
      <w:r w:rsidRPr="00F577F7">
        <w:rPr>
          <w:lang w:eastAsia="ko-KR"/>
        </w:rPr>
        <w:t xml:space="preserve"> 19</w:t>
      </w:r>
      <w:r w:rsidRPr="008F776E">
        <w:rPr>
          <w:rStyle w:val="Author-Date"/>
        </w:rPr>
        <w:t>74</w:t>
      </w:r>
      <w:r w:rsidRPr="00F577F7">
        <w:rPr>
          <w:lang w:eastAsia="ko-KR"/>
        </w:rPr>
        <w:t xml:space="preserve"> (Sylvester, Professor of Law at Wake Forest, “Civil Liberty, Syndicalism, and the NLRA Symposium: National Labor Policy and the National Labor Relations Act,” TOLEDO LAW REVIEW, Spring 1974, p. 480)</w:t>
      </w:r>
    </w:p>
    <w:p w:rsidR="00FF6FEF" w:rsidRPr="00F577F7" w:rsidRDefault="00FF6FEF" w:rsidP="00FF6FEF">
      <w:pPr>
        <w:pStyle w:val="Nothing"/>
        <w:rPr>
          <w:lang w:eastAsia="ko-KR"/>
        </w:rPr>
      </w:pPr>
    </w:p>
    <w:p w:rsidR="00FF6FEF" w:rsidRPr="00FF6FEF" w:rsidRDefault="00FF6FEF" w:rsidP="00FF6FEF">
      <w:pPr>
        <w:pStyle w:val="Cards"/>
        <w:rPr>
          <w:lang w:eastAsia="ko-KR"/>
        </w:rPr>
      </w:pPr>
      <w:r w:rsidRPr="00F577F7">
        <w:rPr>
          <w:rFonts w:hint="eastAsia"/>
          <w:lang w:eastAsia="ko-KR"/>
        </w:rPr>
        <w:t xml:space="preserve">However, </w:t>
      </w:r>
      <w:r w:rsidRPr="00F577F7">
        <w:rPr>
          <w:rStyle w:val="DebateUnderline"/>
          <w:rFonts w:hint="eastAsia"/>
          <w:lang w:eastAsia="ko-KR"/>
        </w:rPr>
        <w:t>one may still insist</w:t>
      </w:r>
      <w:r w:rsidRPr="00F577F7">
        <w:rPr>
          <w:rFonts w:hint="eastAsia"/>
          <w:lang w:eastAsia="ko-KR"/>
        </w:rPr>
        <w:t xml:space="preserve">, echoing Ernest Hemingway </w:t>
      </w:r>
      <w:r w:rsidRPr="00F577F7">
        <w:rPr>
          <w:lang w:eastAsia="ko-KR"/>
        </w:rPr>
        <w:t>–</w:t>
      </w:r>
      <w:r w:rsidRPr="00F577F7">
        <w:rPr>
          <w:rFonts w:hint="eastAsia"/>
          <w:lang w:eastAsia="ko-KR"/>
        </w:rPr>
        <w:t xml:space="preserve"> </w:t>
      </w:r>
      <w:r w:rsidRPr="00F577F7">
        <w:rPr>
          <w:lang w:eastAsia="ko-KR"/>
        </w:rPr>
        <w:t>“</w:t>
      </w:r>
      <w:r w:rsidRPr="00F577F7">
        <w:rPr>
          <w:rStyle w:val="DebateUnderline"/>
          <w:rFonts w:hint="eastAsia"/>
          <w:lang w:eastAsia="ko-KR"/>
        </w:rPr>
        <w:t>I believe in only one thing: liberty</w:t>
      </w:r>
      <w:r w:rsidRPr="00F577F7">
        <w:rPr>
          <w:rFonts w:hint="eastAsia"/>
          <w:lang w:eastAsia="ko-KR"/>
        </w:rPr>
        <w:t>.</w:t>
      </w:r>
      <w:r w:rsidRPr="00F577F7">
        <w:rPr>
          <w:lang w:eastAsia="ko-KR"/>
        </w:rPr>
        <w:t>”</w:t>
      </w:r>
      <w:r w:rsidRPr="00F577F7">
        <w:rPr>
          <w:rFonts w:hint="eastAsia"/>
          <w:lang w:eastAsia="ko-KR"/>
        </w:rPr>
        <w:t xml:space="preserve">107 </w:t>
      </w:r>
      <w:r w:rsidRPr="00F577F7">
        <w:rPr>
          <w:rStyle w:val="DebateUnderline"/>
          <w:rFonts w:hint="eastAsia"/>
          <w:lang w:eastAsia="ko-KR"/>
        </w:rPr>
        <w:t>And</w:t>
      </w:r>
      <w:r w:rsidRPr="00F577F7">
        <w:rPr>
          <w:rFonts w:hint="eastAsia"/>
          <w:lang w:eastAsia="ko-KR"/>
        </w:rPr>
        <w:t>, it is always well to bear in mind David Hume</w:t>
      </w:r>
      <w:r w:rsidRPr="00F577F7">
        <w:rPr>
          <w:lang w:eastAsia="ko-KR"/>
        </w:rPr>
        <w:t>’</w:t>
      </w:r>
      <w:r w:rsidRPr="00F577F7">
        <w:rPr>
          <w:rFonts w:hint="eastAsia"/>
          <w:lang w:eastAsia="ko-KR"/>
        </w:rPr>
        <w:t xml:space="preserve">s observation: </w:t>
      </w:r>
      <w:r w:rsidRPr="00F577F7">
        <w:rPr>
          <w:lang w:eastAsia="ko-KR"/>
        </w:rPr>
        <w:t>“</w:t>
      </w:r>
      <w:r w:rsidRPr="00F577F7">
        <w:rPr>
          <w:rStyle w:val="DebateUnderline"/>
          <w:rFonts w:hint="eastAsia"/>
          <w:lang w:eastAsia="ko-KR"/>
        </w:rPr>
        <w:t>It is seldom that liberty of any kind is lost all at once.</w:t>
      </w:r>
      <w:r w:rsidRPr="00F577F7">
        <w:rPr>
          <w:rStyle w:val="DebateUnderline"/>
          <w:lang w:eastAsia="ko-KR"/>
        </w:rPr>
        <w:t>”</w:t>
      </w:r>
      <w:r w:rsidRPr="00F577F7">
        <w:rPr>
          <w:rStyle w:val="DebateUnderline"/>
          <w:rFonts w:hint="eastAsia"/>
          <w:lang w:eastAsia="ko-KR"/>
        </w:rPr>
        <w:t xml:space="preserve"> Thus, it is unacceptable to say that the invasion of one </w:t>
      </w:r>
      <w:r w:rsidRPr="00F577F7">
        <w:rPr>
          <w:rStyle w:val="DebateUnderline"/>
          <w:lang w:eastAsia="ko-KR"/>
        </w:rPr>
        <w:t>aspect</w:t>
      </w:r>
      <w:r w:rsidRPr="00F577F7">
        <w:rPr>
          <w:rStyle w:val="DebateUnderline"/>
          <w:rFonts w:hint="eastAsia"/>
          <w:lang w:eastAsia="ko-KR"/>
        </w:rPr>
        <w:t xml:space="preserve"> of freedom is of no import because there have been invasions of so many other aspects. That road leads to chaos, tyranny, despotism, and the end of all human aspiration</w:t>
      </w:r>
      <w:r w:rsidRPr="00F577F7">
        <w:rPr>
          <w:rFonts w:hint="eastAsia"/>
          <w:lang w:eastAsia="ko-KR"/>
        </w:rPr>
        <w:t xml:space="preserve">. Ask Solzhenitsyn. Ask Milovan Djilas. In sum, </w:t>
      </w:r>
      <w:r w:rsidRPr="00F577F7">
        <w:rPr>
          <w:rStyle w:val="DebateUnderline"/>
          <w:rFonts w:hint="eastAsia"/>
          <w:lang w:eastAsia="ko-KR"/>
        </w:rPr>
        <w:t>if one believes in freedom as a supreme value and the proper ordering principle for any society</w:t>
      </w:r>
      <w:r w:rsidRPr="00F577F7">
        <w:rPr>
          <w:rFonts w:hint="eastAsia"/>
          <w:lang w:eastAsia="ko-KR"/>
        </w:rPr>
        <w:t xml:space="preserve"> aiming to maximize spiritual and material welfare, </w:t>
      </w:r>
      <w:r w:rsidRPr="00F577F7">
        <w:rPr>
          <w:rStyle w:val="DebateUnderline"/>
          <w:rFonts w:hint="eastAsia"/>
          <w:lang w:eastAsia="ko-KR"/>
        </w:rPr>
        <w:t>then every invasion of freedom must be emphatically identified and resisted with undying spirit</w:t>
      </w:r>
      <w:r w:rsidRPr="00F577F7">
        <w:rPr>
          <w:rFonts w:hint="eastAsia"/>
          <w:lang w:eastAsia="ko-KR"/>
        </w:rPr>
        <w:t>.</w:t>
      </w:r>
    </w:p>
    <w:p w:rsidR="00844F12" w:rsidRDefault="00844F12" w:rsidP="00844F12">
      <w:pPr>
        <w:pStyle w:val="BlockHeadings"/>
      </w:pPr>
      <w:r>
        <w:t>Middle East War</w:t>
      </w:r>
    </w:p>
    <w:p w:rsidR="00066343" w:rsidRDefault="00066343" w:rsidP="00066343">
      <w:pPr>
        <w:pStyle w:val="Tags"/>
        <w:outlineLvl w:val="0"/>
      </w:pPr>
      <w:r>
        <w:t>Nuclear war</w:t>
      </w:r>
    </w:p>
    <w:p w:rsidR="00066343" w:rsidRPr="00E62CEA" w:rsidRDefault="00066343" w:rsidP="00066343">
      <w:pPr>
        <w:pStyle w:val="Cites"/>
        <w:outlineLvl w:val="0"/>
        <w:rPr>
          <w:rStyle w:val="Author-Date"/>
        </w:rPr>
      </w:pPr>
      <w:r w:rsidRPr="00E62CEA">
        <w:rPr>
          <w:rStyle w:val="Author-Date"/>
        </w:rPr>
        <w:t>Russel</w:t>
      </w:r>
      <w:r>
        <w:rPr>
          <w:rStyle w:val="Author-Date"/>
        </w:rPr>
        <w:t>l</w:t>
      </w:r>
      <w:r w:rsidRPr="00E62CEA">
        <w:rPr>
          <w:rStyle w:val="Author-Date"/>
        </w:rPr>
        <w:t xml:space="preserve"> 9</w:t>
      </w:r>
    </w:p>
    <w:p w:rsidR="00066343" w:rsidRDefault="00066343" w:rsidP="00066343">
      <w:pPr>
        <w:pStyle w:val="Cites"/>
      </w:pPr>
      <w:r>
        <w:t xml:space="preserve">James A. Russell, </w:t>
      </w:r>
      <w:r w:rsidRPr="00535A4D">
        <w:t xml:space="preserve">senior lecturer in the Department of National Security Affairs </w:t>
      </w:r>
      <w:r>
        <w:t xml:space="preserve">at the Naval Postgraduate School, “Strategic Stability Reconsidered: Prospects for Escalation and Nuclear War in the Middle East,” </w:t>
      </w:r>
      <w:r w:rsidRPr="001A768B">
        <w:t>Institut Français des Relations Internationales</w:t>
      </w:r>
      <w:r>
        <w:t xml:space="preserve">, Spring 2009,  </w:t>
      </w:r>
      <w:r w:rsidRPr="001A768B">
        <w:t>http://www.analyst-network.com/articles/141/StrategicStabilityReconsideredProspectsforEscalationandNuclearWarintheMiddleEast.pdf</w:t>
      </w:r>
    </w:p>
    <w:p w:rsidR="00066343" w:rsidRDefault="00066343" w:rsidP="00066343">
      <w:pPr>
        <w:pStyle w:val="Cards"/>
      </w:pPr>
      <w:r>
        <w:t xml:space="preserve">Strategic </w:t>
      </w:r>
      <w:r w:rsidRPr="00D81EAB">
        <w:rPr>
          <w:rStyle w:val="DebateUnderline"/>
        </w:rPr>
        <w:t>stability</w:t>
      </w:r>
      <w:r>
        <w:t xml:space="preserve"> in the region </w:t>
      </w:r>
      <w:r w:rsidRPr="00D81EAB">
        <w:rPr>
          <w:rStyle w:val="DebateUnderline"/>
        </w:rPr>
        <w:t>is</w:t>
      </w:r>
      <w:r>
        <w:t xml:space="preserve"> thus </w:t>
      </w:r>
      <w:r w:rsidRPr="00D81EAB">
        <w:rPr>
          <w:rStyle w:val="DebateUnderline"/>
        </w:rPr>
        <w:t>undermined by</w:t>
      </w:r>
      <w:r>
        <w:t xml:space="preserve"> various factors: (1) </w:t>
      </w:r>
      <w:r w:rsidRPr="00D81EAB">
        <w:rPr>
          <w:rStyle w:val="DebateUnderline"/>
        </w:rPr>
        <w:t>asymmetric interests in</w:t>
      </w:r>
      <w:r w:rsidRPr="00F3339C">
        <w:t xml:space="preserve"> the </w:t>
      </w:r>
      <w:r w:rsidRPr="00D81EAB">
        <w:rPr>
          <w:rStyle w:val="DebateUnderline"/>
        </w:rPr>
        <w:t>bargaining framework</w:t>
      </w:r>
      <w:r>
        <w:t xml:space="preserve"> that can introduce unpredictable behavior from actors; (</w:t>
      </w:r>
      <w:r w:rsidRPr="00D81EAB">
        <w:t xml:space="preserve">2) the presence of </w:t>
      </w:r>
      <w:r w:rsidRPr="00D81EAB">
        <w:rPr>
          <w:rStyle w:val="DebateUnderline"/>
        </w:rPr>
        <w:t>non-state actors</w:t>
      </w:r>
      <w:r>
        <w:t xml:space="preserve"> that introduce unpredictability into relationships between the antagonists; (3) </w:t>
      </w:r>
      <w:r w:rsidRPr="00D81EAB">
        <w:rPr>
          <w:rStyle w:val="DebateUnderline"/>
        </w:rPr>
        <w:t>incompatible assumptions about</w:t>
      </w:r>
      <w:r>
        <w:t xml:space="preserve"> the structure of </w:t>
      </w:r>
      <w:r w:rsidRPr="00D81EAB">
        <w:rPr>
          <w:rStyle w:val="DebateUnderline"/>
        </w:rPr>
        <w:t>the deterrent relationship</w:t>
      </w:r>
      <w:r>
        <w:t xml:space="preserve"> that makes the bargaining framework strategically unstable; (4) </w:t>
      </w:r>
      <w:r w:rsidRPr="00D81EAB">
        <w:rPr>
          <w:rStyle w:val="DebateUnderline"/>
        </w:rPr>
        <w:t>perceptions by Israel and the U</w:t>
      </w:r>
      <w:r>
        <w:t xml:space="preserve">nited </w:t>
      </w:r>
      <w:r w:rsidRPr="00D81EAB">
        <w:rPr>
          <w:rStyle w:val="DebateUnderline"/>
        </w:rPr>
        <w:t>S</w:t>
      </w:r>
      <w:r>
        <w:t xml:space="preserve">tates </w:t>
      </w:r>
      <w:r w:rsidRPr="00D81EAB">
        <w:rPr>
          <w:rStyle w:val="DebateUnderline"/>
        </w:rPr>
        <w:t>that</w:t>
      </w:r>
      <w:r>
        <w:t xml:space="preserve"> its window of </w:t>
      </w:r>
      <w:r w:rsidRPr="00D81EAB">
        <w:rPr>
          <w:rStyle w:val="DebateUnderline"/>
        </w:rPr>
        <w:t>opportunity for military action is closing</w:t>
      </w:r>
      <w:r>
        <w:t xml:space="preserve">, which could prompt a preventive attack; (5) the prospect that </w:t>
      </w:r>
      <w:r w:rsidRPr="00213949">
        <w:rPr>
          <w:rStyle w:val="DebateUnderline"/>
        </w:rPr>
        <w:t>Iran’s response</w:t>
      </w:r>
      <w:r>
        <w:t xml:space="preserve"> to pre-emptive attacks </w:t>
      </w:r>
      <w:r w:rsidRPr="00213949">
        <w:rPr>
          <w:rStyle w:val="DebateUnderline"/>
        </w:rPr>
        <w:t>could involve unconventional weapons</w:t>
      </w:r>
      <w:r>
        <w:t xml:space="preserve">, which could prompt escalation by Israel and/or the United States; (6) the </w:t>
      </w:r>
      <w:r w:rsidRPr="00213949">
        <w:rPr>
          <w:rStyle w:val="DebateUnderline"/>
        </w:rPr>
        <w:t>lack of a communications framework</w:t>
      </w:r>
      <w:r>
        <w:t xml:space="preserve"> to build trust and cooperation among framework participants. These systemic weaknesses in the coercive bargaining framework all suggest that </w:t>
      </w:r>
      <w:r w:rsidRPr="00213949">
        <w:rPr>
          <w:rStyle w:val="DebateUnderline"/>
        </w:rPr>
        <w:t>escalation</w:t>
      </w:r>
      <w:r>
        <w:t xml:space="preserve"> by any the parties </w:t>
      </w:r>
      <w:r w:rsidRPr="00213949">
        <w:rPr>
          <w:rStyle w:val="DebateUnderline"/>
        </w:rPr>
        <w:t>could happen</w:t>
      </w:r>
      <w:r>
        <w:t xml:space="preserve"> either </w:t>
      </w:r>
      <w:r w:rsidRPr="00213949">
        <w:rPr>
          <w:rStyle w:val="DebateUnderline"/>
        </w:rPr>
        <w:t>on purpose or as a result of miscalculation</w:t>
      </w:r>
      <w:r>
        <w:t xml:space="preserve"> or the pressures of wartime circumstance. Given these factors, </w:t>
      </w:r>
      <w:r w:rsidRPr="00F3339C">
        <w:rPr>
          <w:rStyle w:val="DebateUnderline"/>
        </w:rPr>
        <w:t>it is disturbingly</w:t>
      </w:r>
      <w:r w:rsidRPr="00213949">
        <w:rPr>
          <w:rStyle w:val="DebateUnderline"/>
        </w:rPr>
        <w:t xml:space="preserve"> easy to imagine scenarios under which a conflict could</w:t>
      </w:r>
      <w:r>
        <w:t xml:space="preserve"> quickly escalate in which the regional antagonists would consider the </w:t>
      </w:r>
      <w:r w:rsidRPr="00213949">
        <w:rPr>
          <w:rStyle w:val="DebateUnderline"/>
        </w:rPr>
        <w:t>use</w:t>
      </w:r>
      <w:r>
        <w:t xml:space="preserve"> of </w:t>
      </w:r>
      <w:r w:rsidRPr="00213949">
        <w:rPr>
          <w:rStyle w:val="DebateUnderline"/>
        </w:rPr>
        <w:t>chemical, biological, or nuclear weapons</w:t>
      </w:r>
      <w:r>
        <w:t xml:space="preserve">. </w:t>
      </w:r>
      <w:r w:rsidRPr="00D91BC7">
        <w:rPr>
          <w:rStyle w:val="DebateUnderline"/>
        </w:rPr>
        <w:t>It would be a mistake to believe the nuclear taboo can</w:t>
      </w:r>
      <w:r>
        <w:t xml:space="preserve"> somehow magically </w:t>
      </w:r>
      <w:r w:rsidRPr="00D91BC7">
        <w:rPr>
          <w:rStyle w:val="DebateUnderline"/>
        </w:rPr>
        <w:t>keep nuclear weapons from being used in the context of an unstable</w:t>
      </w:r>
      <w:r>
        <w:t xml:space="preserve"> strategic </w:t>
      </w:r>
      <w:r w:rsidRPr="00D91BC7">
        <w:rPr>
          <w:rStyle w:val="DebateUnderline"/>
        </w:rPr>
        <w:t>framework</w:t>
      </w:r>
      <w:r>
        <w:t>.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rsidR="00066343" w:rsidRPr="00F577F7" w:rsidRDefault="00066343" w:rsidP="00066343">
      <w:pPr>
        <w:pStyle w:val="Nothing"/>
        <w:rPr>
          <w:lang w:eastAsia="ko-KR"/>
        </w:rPr>
      </w:pPr>
    </w:p>
    <w:p w:rsidR="00066343" w:rsidRPr="00F577F7" w:rsidRDefault="00066343" w:rsidP="00066343">
      <w:pPr>
        <w:pStyle w:val="Tags"/>
        <w:outlineLvl w:val="0"/>
        <w:rPr>
          <w:lang w:eastAsia="ko-KR"/>
        </w:rPr>
      </w:pPr>
      <w:r w:rsidRPr="00F577F7">
        <w:rPr>
          <w:lang w:eastAsia="ko-KR"/>
        </w:rPr>
        <w:t>Middle East war goes nuclear and escalates globally</w:t>
      </w:r>
    </w:p>
    <w:p w:rsidR="00066343" w:rsidRPr="00F577F7" w:rsidRDefault="00066343" w:rsidP="00066343">
      <w:pPr>
        <w:pStyle w:val="Cites"/>
        <w:outlineLvl w:val="0"/>
        <w:rPr>
          <w:lang w:eastAsia="ko-KR"/>
        </w:rPr>
      </w:pPr>
      <w:r w:rsidRPr="008F776E">
        <w:rPr>
          <w:rStyle w:val="Author-Date"/>
        </w:rPr>
        <w:t>Steinbach 02</w:t>
      </w:r>
      <w:r w:rsidRPr="00F577F7">
        <w:rPr>
          <w:lang w:eastAsia="ko-KR"/>
        </w:rPr>
        <w:t xml:space="preserve"> John, Israeli Nuclear weapons: a threat to piece, March 3 http://www.converge.org.nz/pma/mat0036.htm</w:t>
      </w:r>
    </w:p>
    <w:p w:rsidR="00066343" w:rsidRPr="00066343" w:rsidRDefault="00066343" w:rsidP="00066343">
      <w:pPr>
        <w:pStyle w:val="Cards"/>
        <w:rPr>
          <w:sz w:val="24"/>
          <w:u w:val="thick"/>
          <w:lang w:eastAsia="ko-KR"/>
        </w:rPr>
      </w:pPr>
      <w:r w:rsidRPr="00F577F7">
        <w:rPr>
          <w:lang w:eastAsia="ko-KR"/>
        </w:rPr>
        <w:t xml:space="preserve">Meanwhile, </w:t>
      </w:r>
      <w:r w:rsidRPr="00F577F7">
        <w:rPr>
          <w:rStyle w:val="DebateUnderline"/>
          <w:lang w:eastAsia="ko-KR"/>
        </w:rPr>
        <w:t>the existence of an arsenal of mass destruction in such an unstable region in turn has serious implications for</w:t>
      </w:r>
      <w:r w:rsidRPr="00F577F7">
        <w:rPr>
          <w:lang w:eastAsia="ko-KR"/>
        </w:rPr>
        <w:t xml:space="preserve"> future arms control and disarmament negotiations, and even </w:t>
      </w:r>
      <w:r w:rsidRPr="00F577F7">
        <w:rPr>
          <w:rStyle w:val="DebateUnderline"/>
          <w:lang w:eastAsia="ko-KR"/>
        </w:rPr>
        <w:t>the threat of nuclear war.</w:t>
      </w:r>
      <w:r w:rsidRPr="00F577F7">
        <w:rPr>
          <w:lang w:eastAsia="ko-KR"/>
        </w:rPr>
        <w:t xml:space="preserve"> Seymour Hersh warns, "</w:t>
      </w:r>
      <w:r w:rsidRPr="00F577F7">
        <w:rPr>
          <w:rStyle w:val="DebateUnderline"/>
          <w:lang w:eastAsia="ko-KR"/>
        </w:rPr>
        <w:t>Should war break out in the Middle East again</w:t>
      </w:r>
      <w:r w:rsidRPr="00F577F7">
        <w:rPr>
          <w:lang w:eastAsia="ko-KR"/>
        </w:rPr>
        <w:t>,... or should any Arab nation fire missiles against Israel, as the Iraqis did,</w:t>
      </w:r>
      <w:r w:rsidRPr="00F577F7">
        <w:rPr>
          <w:rStyle w:val="DebateUnderline"/>
          <w:lang w:eastAsia="ko-KR"/>
        </w:rPr>
        <w:t xml:space="preserve"> a nuclear escalation, once unthinkable</w:t>
      </w:r>
      <w:r w:rsidRPr="00F577F7">
        <w:rPr>
          <w:lang w:eastAsia="ko-KR"/>
        </w:rPr>
        <w:t xml:space="preserve"> except as a last resort, </w:t>
      </w:r>
      <w:r w:rsidRPr="00F577F7">
        <w:rPr>
          <w:rStyle w:val="DebateUnderline"/>
          <w:lang w:eastAsia="ko-KR"/>
        </w:rPr>
        <w:t>would now be a strong probability.</w:t>
      </w:r>
      <w:r w:rsidRPr="00F577F7">
        <w:rPr>
          <w:lang w:eastAsia="ko-KR"/>
        </w:rPr>
        <w:t xml:space="preserve">"(41) and Ezar Weissman, Israel's current President said "The nuclear issue is gaining momentum (and </w:t>
      </w:r>
      <w:r w:rsidRPr="00F577F7">
        <w:rPr>
          <w:rStyle w:val="DebateUnderline"/>
          <w:lang w:eastAsia="ko-KR"/>
        </w:rPr>
        <w:t>the) next war will not be conventional.</w:t>
      </w:r>
      <w:r w:rsidRPr="00F577F7">
        <w:rPr>
          <w:lang w:eastAsia="ko-KR"/>
        </w:rPr>
        <w:t xml:space="preserve">"(42) Russia and before it the Soviet Union has long been a major (if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w:t>
      </w:r>
      <w:r w:rsidRPr="00F577F7">
        <w:rPr>
          <w:rStyle w:val="DebateUnderline"/>
          <w:lang w:eastAsia="ko-KR"/>
        </w:rPr>
        <w:t>the unilateral possession of nuclear weapons by Israel is enormously destabilizing, and dramatically lowers the threshold for their actual use</w:t>
      </w:r>
      <w:r w:rsidRPr="00F577F7">
        <w:rPr>
          <w:lang w:eastAsia="ko-KR"/>
        </w:rPr>
        <w:t xml:space="preserve">, if not for all out nuclear war. In the words of Mark Gaffney, "... if the familar pattern(Israel refining its weapons of mass destruction with U.S. complicity) is not reversed soon- for whatever reason- </w:t>
      </w:r>
      <w:r w:rsidRPr="00F577F7">
        <w:rPr>
          <w:rStyle w:val="DebateUnderline"/>
          <w:lang w:eastAsia="ko-KR"/>
        </w:rPr>
        <w:t>the deepening Middle East conflict could trigger a world conflagration</w:t>
      </w:r>
      <w:r w:rsidRPr="00F577F7">
        <w:rPr>
          <w:lang w:eastAsia="ko-KR"/>
        </w:rPr>
        <w:t xml:space="preserve">." </w:t>
      </w:r>
    </w:p>
    <w:p w:rsidR="00844F12" w:rsidRDefault="00844F12" w:rsidP="00844F12">
      <w:pPr>
        <w:pStyle w:val="BlockHeadings"/>
      </w:pPr>
      <w:r>
        <w:t>A2: Middle East War</w:t>
      </w:r>
    </w:p>
    <w:p w:rsidR="00066343" w:rsidRDefault="00066343" w:rsidP="00066343">
      <w:pPr>
        <w:pStyle w:val="Tags"/>
        <w:outlineLvl w:val="0"/>
      </w:pPr>
      <w:r>
        <w:t>No escalation.</w:t>
      </w:r>
    </w:p>
    <w:p w:rsidR="00066343" w:rsidRDefault="00066343" w:rsidP="00066343">
      <w:pPr>
        <w:pStyle w:val="Cites"/>
      </w:pPr>
      <w:r w:rsidRPr="000D413C">
        <w:rPr>
          <w:rStyle w:val="Author-Date"/>
        </w:rPr>
        <w:t>Maloney</w:t>
      </w:r>
      <w:r>
        <w:rPr>
          <w:rStyle w:val="Author-Date"/>
        </w:rPr>
        <w:t>, Brookings,</w:t>
      </w:r>
      <w:r w:rsidRPr="000D413C">
        <w:rPr>
          <w:rStyle w:val="Author-Date"/>
        </w:rPr>
        <w:t xml:space="preserve"> 7</w:t>
      </w:r>
      <w:r>
        <w:t xml:space="preserve"> [Suzanne, Senior Fellow at the Saban Center for Middle East Policy, International Herald Tribune</w:t>
      </w:r>
      <w:r w:rsidRPr="00BA23E0">
        <w:t xml:space="preserve"> </w:t>
      </w:r>
      <w:r>
        <w:t xml:space="preserve">Why the Iraq War Won't Engulf the Mideast  Iraq, Middle East, Islamic World, Civil War  Ray Takeyh, Fellow Steven A. Cook, Fellow  </w:t>
      </w:r>
      <w:r w:rsidRPr="00FF1E3E">
        <w:t>June 28, 2007</w:t>
      </w:r>
      <w:r w:rsidRPr="000D413C">
        <w:t xml:space="preserve"> </w:t>
      </w:r>
      <w:r w:rsidRPr="000E7C7E">
        <w:t>http://www.brookings.edu/views/op-ed/maloney20070629.htm</w:t>
      </w:r>
      <w:r>
        <w:t>]</w:t>
      </w:r>
    </w:p>
    <w:p w:rsidR="00066343" w:rsidRDefault="00066343" w:rsidP="00066343">
      <w:pPr>
        <w:pStyle w:val="Nothing"/>
      </w:pPr>
    </w:p>
    <w:p w:rsidR="00066343" w:rsidRPr="001C1790" w:rsidRDefault="00066343" w:rsidP="00066343">
      <w:pPr>
        <w:pStyle w:val="Cards"/>
        <w:rPr>
          <w:b/>
        </w:rPr>
      </w:pPr>
      <w:r>
        <w:t xml:space="preserve">Yet, </w:t>
      </w:r>
      <w:r w:rsidRPr="00070F29">
        <w:t xml:space="preserve">the </w:t>
      </w:r>
      <w:r w:rsidRPr="00520D91">
        <w:rPr>
          <w:rStyle w:val="DebateUnderline"/>
          <w:shd w:val="clear" w:color="auto" w:fill="00FFFF"/>
        </w:rPr>
        <w:t xml:space="preserve">Saudis, Iranians, Jordanians, Syrians, and others are </w:t>
      </w:r>
      <w:r w:rsidRPr="001C1790">
        <w:rPr>
          <w:rStyle w:val="DebateUnderline"/>
          <w:b/>
          <w:bdr w:val="single" w:sz="4" w:space="0" w:color="auto"/>
          <w:shd w:val="clear" w:color="auto" w:fill="00FFFF"/>
        </w:rPr>
        <w:t>very unlikely</w:t>
      </w:r>
      <w:r w:rsidRPr="00520D91">
        <w:rPr>
          <w:rStyle w:val="DebateUnderline"/>
          <w:shd w:val="clear" w:color="auto" w:fill="00FFFF"/>
        </w:rPr>
        <w:t xml:space="preserve"> to go to war</w:t>
      </w:r>
      <w:r>
        <w:t xml:space="preserve"> either to protect their own sect or ethnic group or to prevent one country from gaining the upper hand in Iraq.  The reasons are fairly straightforward. First, </w:t>
      </w:r>
      <w:r w:rsidRPr="00520D91">
        <w:rPr>
          <w:rStyle w:val="DebateUnderline"/>
          <w:shd w:val="clear" w:color="auto" w:fill="00FFFF"/>
        </w:rPr>
        <w:t>Middle Eastern leaders</w:t>
      </w:r>
      <w:r w:rsidRPr="00070F29">
        <w:t xml:space="preserve">, like politicians everywhere, </w:t>
      </w:r>
      <w:r w:rsidRPr="00520D91">
        <w:rPr>
          <w:rStyle w:val="DebateUnderline"/>
          <w:shd w:val="clear" w:color="auto" w:fill="00FFFF"/>
        </w:rPr>
        <w:t xml:space="preserve">are primarily interested in one thing: </w:t>
      </w:r>
      <w:r w:rsidRPr="001C1790">
        <w:rPr>
          <w:rStyle w:val="DebateUnderline"/>
          <w:b/>
          <w:bdr w:val="single" w:sz="4" w:space="0" w:color="auto"/>
          <w:shd w:val="clear" w:color="auto" w:fill="00FFFF"/>
        </w:rPr>
        <w:t>self-</w:t>
      </w:r>
      <w:r w:rsidRPr="0052136D">
        <w:rPr>
          <w:rStyle w:val="DebateUnderline"/>
          <w:b/>
          <w:bdr w:val="single" w:sz="4" w:space="0" w:color="auto"/>
          <w:shd w:val="clear" w:color="auto" w:fill="00FFFF"/>
        </w:rPr>
        <w:t>preservation</w:t>
      </w:r>
      <w:r w:rsidRPr="0052136D">
        <w:rPr>
          <w:bdr w:val="single" w:sz="4" w:space="0" w:color="auto"/>
          <w:shd w:val="clear" w:color="auto" w:fill="00FFFF"/>
        </w:rPr>
        <w:t>.</w:t>
      </w:r>
      <w:r w:rsidRPr="00766C1B">
        <w:t xml:space="preserve"> Committing forces to Iraq is an inherently risky proposition, which, if the conflict went badly, could threaten domestic political stability. Moreover</w:t>
      </w:r>
      <w:r>
        <w:t xml:space="preserve">, </w:t>
      </w:r>
      <w:r w:rsidRPr="00E067F3">
        <w:rPr>
          <w:rStyle w:val="DebateUnderline"/>
          <w:shd w:val="clear" w:color="auto" w:fill="00FFFF"/>
        </w:rPr>
        <w:t xml:space="preserve">most Arab armies are </w:t>
      </w:r>
      <w:r w:rsidRPr="003B72A8">
        <w:rPr>
          <w:rStyle w:val="DebateUnderline"/>
          <w:b/>
          <w:shd w:val="clear" w:color="auto" w:fill="00FFFF"/>
        </w:rPr>
        <w:t xml:space="preserve">geared </w:t>
      </w:r>
      <w:r w:rsidRPr="00E67A91">
        <w:rPr>
          <w:rStyle w:val="DebateUnderline"/>
          <w:b/>
          <w:shd w:val="clear" w:color="auto" w:fill="00FFFF"/>
        </w:rPr>
        <w:t xml:space="preserve">toward regime protection </w:t>
      </w:r>
      <w:r w:rsidRPr="00E067F3">
        <w:rPr>
          <w:rStyle w:val="DebateUnderline"/>
          <w:shd w:val="clear" w:color="auto" w:fill="00FFFF"/>
        </w:rPr>
        <w:t>rather than projecting power</w:t>
      </w:r>
      <w: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E535B8">
        <w:rPr>
          <w:rStyle w:val="DebateUnderline"/>
          <w:shd w:val="clear" w:color="auto" w:fill="00FFFF"/>
        </w:rPr>
        <w:t xml:space="preserve">there is </w:t>
      </w:r>
      <w:r w:rsidRPr="001C1790">
        <w:rPr>
          <w:rStyle w:val="DebateUnderline"/>
          <w:b/>
          <w:bdr w:val="single" w:sz="4" w:space="0" w:color="auto"/>
          <w:shd w:val="clear" w:color="auto" w:fill="00FFFF"/>
        </w:rPr>
        <w:t>no precedent</w:t>
      </w:r>
      <w:r w:rsidRPr="00E535B8">
        <w:rPr>
          <w:rStyle w:val="DebateUnderline"/>
          <w:shd w:val="clear" w:color="auto" w:fill="00FFFF"/>
        </w:rPr>
        <w:t xml:space="preserve"> for Arab leaders to commit forces to conflicts in which they are not directly involved</w:t>
      </w:r>
      <w:r w:rsidRPr="009871FD">
        <w:t>. The Iraqis and the Saudis did send small contingents to fight the Israelis in 1948 and 1967, but they were either ineffective or</w:t>
      </w:r>
      <w:r>
        <w:t xml:space="preserve">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w:t>
      </w:r>
      <w:r w:rsidRPr="00E621CC">
        <w:t xml:space="preserve">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w:t>
      </w:r>
      <w:r w:rsidRPr="00070F29">
        <w:t xml:space="preserve">But </w:t>
      </w:r>
      <w:r w:rsidRPr="00FB4DD6">
        <w:rPr>
          <w:rStyle w:val="DebateUnderline"/>
          <w:shd w:val="clear" w:color="auto" w:fill="00FFFF"/>
        </w:rPr>
        <w:t xml:space="preserve">given its </w:t>
      </w:r>
      <w:r w:rsidRPr="00B663FD">
        <w:rPr>
          <w:rStyle w:val="DebateUnderline"/>
          <w:b/>
          <w:shd w:val="clear" w:color="auto" w:fill="00FFFF"/>
        </w:rPr>
        <w:t>experience with ambiguous conflicts</w:t>
      </w:r>
      <w:r w:rsidRPr="00E621CC">
        <w:rPr>
          <w:rStyle w:val="DebateUnderline"/>
          <w:shd w:val="clear" w:color="auto" w:fill="00FFFF"/>
        </w:rPr>
        <w:t xml:space="preserve">, the region </w:t>
      </w:r>
      <w:r w:rsidRPr="00070F29">
        <w:rPr>
          <w:rStyle w:val="DebateUnderline"/>
          <w:shd w:val="clear" w:color="auto" w:fill="00FFFF"/>
        </w:rPr>
        <w:t>has</w:t>
      </w:r>
      <w:r w:rsidRPr="00070F29">
        <w:t xml:space="preserve"> also </w:t>
      </w:r>
      <w:r w:rsidRPr="00E621CC">
        <w:rPr>
          <w:rStyle w:val="DebateUnderline"/>
          <w:shd w:val="clear" w:color="auto" w:fill="00FFFF"/>
        </w:rPr>
        <w:t xml:space="preserve">developed an intuitive ability to </w:t>
      </w:r>
      <w:r w:rsidRPr="001C1790">
        <w:rPr>
          <w:rStyle w:val="DebateUnderline"/>
          <w:b/>
          <w:shd w:val="clear" w:color="auto" w:fill="00FFFF"/>
        </w:rPr>
        <w:t>contain</w:t>
      </w:r>
      <w:r w:rsidRPr="00070F29">
        <w:t xml:space="preserve"> its </w:t>
      </w:r>
      <w:r w:rsidRPr="001C1790">
        <w:rPr>
          <w:rStyle w:val="DebateUnderline"/>
          <w:b/>
          <w:shd w:val="clear" w:color="auto" w:fill="00FFFF"/>
        </w:rPr>
        <w:t>civil strife</w:t>
      </w:r>
      <w:r w:rsidRPr="00E621CC">
        <w:rPr>
          <w:rStyle w:val="DebateUnderline"/>
          <w:shd w:val="clear" w:color="auto" w:fill="00FFFF"/>
        </w:rPr>
        <w:t xml:space="preserve"> and </w:t>
      </w:r>
      <w:r w:rsidRPr="001C1790">
        <w:rPr>
          <w:rStyle w:val="DebateUnderline"/>
          <w:b/>
          <w:shd w:val="clear" w:color="auto" w:fill="00FFFF"/>
        </w:rPr>
        <w:t>prevent local conflicts from enveloping the entire Middle East.</w:t>
      </w:r>
    </w:p>
    <w:p w:rsidR="00066343" w:rsidRDefault="00066343" w:rsidP="00066343">
      <w:pPr>
        <w:pStyle w:val="Nothing"/>
      </w:pPr>
    </w:p>
    <w:p w:rsidR="00066343" w:rsidRDefault="00066343" w:rsidP="00066343">
      <w:pPr>
        <w:pStyle w:val="Tags"/>
        <w:outlineLvl w:val="0"/>
      </w:pPr>
      <w:r>
        <w:t>Empirics prove.</w:t>
      </w:r>
    </w:p>
    <w:p w:rsidR="00066343" w:rsidRDefault="00066343" w:rsidP="00066343">
      <w:pPr>
        <w:pStyle w:val="Cites"/>
      </w:pPr>
      <w:r w:rsidRPr="00E30BCE">
        <w:rPr>
          <w:rStyle w:val="Author-Date"/>
        </w:rPr>
        <w:t>Drum 7</w:t>
      </w:r>
      <w:r>
        <w:t xml:space="preserve"> [Kevin, staff writer for Washington Monthly, 9/9/07, Political Animal,http://www.washingtonmonthly.com/archives/individual/2007_09/012029.php]</w:t>
      </w:r>
    </w:p>
    <w:p w:rsidR="00066343" w:rsidRPr="00E30BCE" w:rsidRDefault="00066343" w:rsidP="00066343">
      <w:pPr>
        <w:pStyle w:val="Nothing"/>
      </w:pPr>
    </w:p>
    <w:p w:rsidR="00066343" w:rsidRDefault="00066343" w:rsidP="00066343">
      <w:pPr>
        <w:pStyle w:val="Cards"/>
        <w:rPr>
          <w:rStyle w:val="DebateUnderline"/>
          <w:b/>
          <w:shd w:val="clear" w:color="auto" w:fill="00FFFF"/>
        </w:rPr>
      </w:pPr>
      <w:r>
        <w:t xml:space="preserve">Having admitted, however, that the odds of a military success in Iraq are almost impossibly long, Chaos Hawks nonetheless insist that the U.S. military needs to stay in Iraq for the foreseeable future. Why? Because if we leave the entire Middle East will become a bloodbath. Sunni and Shiite will engage in mutual genocide, oil fields will go up in flames, fundamentalist parties will take over, and al-Qaeda will have a safe haven bigger than the entire continent of Europe.  Needless to say, </w:t>
      </w:r>
      <w:r w:rsidRPr="0042096B">
        <w:t xml:space="preserve">this is nonsense. </w:t>
      </w:r>
      <w:r w:rsidRPr="00027F68">
        <w:rPr>
          <w:rStyle w:val="DebateUnderline"/>
          <w:shd w:val="clear" w:color="auto" w:fill="00FFFF"/>
        </w:rPr>
        <w:t>Israel has fought war after war in the Middle East</w:t>
      </w:r>
      <w:r w:rsidRPr="008F70F7">
        <w:rPr>
          <w:rStyle w:val="DebateUnderline"/>
        </w:rPr>
        <w:t>.</w:t>
      </w:r>
      <w:r w:rsidRPr="0042096B">
        <w:t xml:space="preserve"> Result: no regional conflagration. </w:t>
      </w:r>
      <w:r w:rsidRPr="00027F68">
        <w:rPr>
          <w:rStyle w:val="DebateUnderline"/>
          <w:shd w:val="clear" w:color="auto" w:fill="00FFFF"/>
        </w:rPr>
        <w:t>Iran and Iraq fought</w:t>
      </w:r>
      <w:r w:rsidRPr="00027F68">
        <w:rPr>
          <w:rStyle w:val="DebateUnderline"/>
        </w:rPr>
        <w:t xml:space="preserve"> </w:t>
      </w:r>
      <w:r w:rsidRPr="0042096B">
        <w:t>one of the bloodiest wars of the second half the 20th century. Result: no regional conflagration. The</w:t>
      </w:r>
      <w:r w:rsidRPr="00CE6CC4">
        <w:t xml:space="preserve"> </w:t>
      </w:r>
      <w:r w:rsidRPr="00027F68">
        <w:rPr>
          <w:rStyle w:val="DebateUnderline"/>
          <w:shd w:val="clear" w:color="auto" w:fill="00FFFF"/>
        </w:rPr>
        <w:t>Soviets fought in Afghanistan</w:t>
      </w:r>
      <w:r w:rsidRPr="00027F68">
        <w:t xml:space="preserve"> </w:t>
      </w:r>
      <w:r w:rsidRPr="0042096B">
        <w:t>and then withdrew. No regional conflagration. The</w:t>
      </w:r>
      <w:r w:rsidRPr="00DE1C6D">
        <w:t xml:space="preserve"> </w:t>
      </w:r>
      <w:r w:rsidRPr="00421918">
        <w:rPr>
          <w:rStyle w:val="DebateUnderline"/>
          <w:shd w:val="clear" w:color="auto" w:fill="00FFFF"/>
        </w:rPr>
        <w:t>U.S. fought the Gulf War</w:t>
      </w:r>
      <w:r w:rsidRPr="00027F68">
        <w:t xml:space="preserve"> and then left</w:t>
      </w:r>
      <w:r w:rsidRPr="0042096B">
        <w:t xml:space="preserve">. No regional conflagration. </w:t>
      </w:r>
      <w:r w:rsidRPr="00421918">
        <w:rPr>
          <w:rStyle w:val="DebateUnderline"/>
          <w:shd w:val="clear" w:color="auto" w:fill="00FFFF"/>
        </w:rPr>
        <w:t>Algeria fought</w:t>
      </w:r>
      <w:r w:rsidRPr="0042096B">
        <w:t xml:space="preserve"> an internal civil war </w:t>
      </w:r>
      <w:r w:rsidRPr="00421918">
        <w:rPr>
          <w:rStyle w:val="DebateUnderline"/>
          <w:shd w:val="clear" w:color="auto" w:fill="00FFFF"/>
        </w:rPr>
        <w:t xml:space="preserve">for a decade. </w:t>
      </w:r>
      <w:r w:rsidRPr="00A0449F">
        <w:rPr>
          <w:rStyle w:val="DebateUnderline"/>
          <w:b/>
          <w:bdr w:val="single" w:sz="4" w:space="0" w:color="auto"/>
          <w:shd w:val="clear" w:color="auto" w:fill="00FFFF"/>
        </w:rPr>
        <w:t>No regional conflagration.</w:t>
      </w:r>
    </w:p>
    <w:p w:rsidR="00066343" w:rsidRDefault="00066343" w:rsidP="00066343">
      <w:pPr>
        <w:pStyle w:val="Nothing"/>
      </w:pPr>
    </w:p>
    <w:p w:rsidR="00066343" w:rsidRDefault="00066343" w:rsidP="00066343">
      <w:pPr>
        <w:pStyle w:val="Tags"/>
        <w:outlineLvl w:val="0"/>
      </w:pPr>
      <w:r>
        <w:t>Regional multipolarity checks escalation.</w:t>
      </w:r>
    </w:p>
    <w:p w:rsidR="00066343" w:rsidRDefault="00066343" w:rsidP="00066343">
      <w:pPr>
        <w:pStyle w:val="Cites"/>
      </w:pPr>
      <w:r>
        <w:rPr>
          <w:rStyle w:val="Author-Date"/>
        </w:rPr>
        <w:t xml:space="preserve">Gause </w:t>
      </w:r>
      <w:r w:rsidRPr="006E3776">
        <w:rPr>
          <w:rStyle w:val="Author-Date"/>
        </w:rPr>
        <w:t>11</w:t>
      </w:r>
      <w:r>
        <w:t xml:space="preserve"> [</w:t>
      </w:r>
      <w:r w:rsidRPr="006E3776">
        <w:t>F. Gregory Gause III</w:t>
      </w:r>
      <w:r>
        <w:t xml:space="preserve">, </w:t>
      </w:r>
      <w:r w:rsidRPr="006E3776">
        <w:t>Associate Professor of Political Science at the University of Vermont and Director of its Middle East Studies Program</w:t>
      </w:r>
      <w:r>
        <w:t xml:space="preserve"> Misdiagnosing the Middle East | May 26, 2011 </w:t>
      </w:r>
      <w:r w:rsidRPr="006E3776">
        <w:t>http://nationalinterest.org/commentary/misdiagnosing-the-middle-east-5368?page=show</w:t>
      </w:r>
      <w:r>
        <w:t>]</w:t>
      </w:r>
    </w:p>
    <w:p w:rsidR="00066343" w:rsidRDefault="00066343" w:rsidP="00066343">
      <w:pPr>
        <w:pStyle w:val="Nothing"/>
      </w:pPr>
    </w:p>
    <w:p w:rsidR="00066343" w:rsidRPr="00066343" w:rsidRDefault="00066343" w:rsidP="00066343">
      <w:pPr>
        <w:pStyle w:val="Cards"/>
      </w:pPr>
      <w:r w:rsidRPr="00C156E2">
        <w:rPr>
          <w:rStyle w:val="DebateUnderline"/>
          <w:shd w:val="clear" w:color="auto" w:fill="00FFFF"/>
        </w:rPr>
        <w:t>Our core interest</w:t>
      </w:r>
      <w:r w:rsidRPr="00C156E2">
        <w:t xml:space="preserve"> in the region is preventing any hostile power from dominating it politically and militarily, and thus being able to affect the production and flow of oil there. That interest </w:t>
      </w:r>
      <w:r w:rsidRPr="00C156E2">
        <w:rPr>
          <w:rStyle w:val="DebateUnderline"/>
          <w:shd w:val="clear" w:color="auto" w:fill="00FFFF"/>
        </w:rPr>
        <w:t>is not</w:t>
      </w:r>
      <w:r w:rsidRPr="0037281F">
        <w:t xml:space="preserve"> particularly</w:t>
      </w:r>
      <w:r w:rsidRPr="00C156E2">
        <w:rPr>
          <w:rStyle w:val="DebateUnderline"/>
          <w:shd w:val="clear" w:color="auto" w:fill="00FFFF"/>
        </w:rPr>
        <w:t xml:space="preserve"> at risk now. There is a </w:t>
      </w:r>
      <w:r w:rsidRPr="0037281F">
        <w:rPr>
          <w:rStyle w:val="DebateUnderline"/>
          <w:b/>
          <w:bdr w:val="single" w:sz="4" w:space="0" w:color="auto"/>
          <w:shd w:val="clear" w:color="auto" w:fill="00FFFF"/>
        </w:rPr>
        <w:t>natural multipolarity</w:t>
      </w:r>
      <w:r w:rsidRPr="00C156E2">
        <w:rPr>
          <w:rStyle w:val="DebateUnderline"/>
          <w:shd w:val="clear" w:color="auto" w:fill="00FFFF"/>
        </w:rPr>
        <w:t xml:space="preserve"> in the region—Iran, Turkey, Israel, Egypt, Saudi Arabia</w:t>
      </w:r>
      <w:r w:rsidRPr="00C156E2">
        <w:t xml:space="preserve">. They </w:t>
      </w:r>
      <w:r w:rsidRPr="00C156E2">
        <w:rPr>
          <w:rStyle w:val="DebateUnderline"/>
          <w:shd w:val="clear" w:color="auto" w:fill="00FFFF"/>
        </w:rPr>
        <w:t xml:space="preserve">will </w:t>
      </w:r>
      <w:r w:rsidRPr="007D13E4">
        <w:rPr>
          <w:rStyle w:val="DebateUnderline"/>
          <w:b/>
          <w:shd w:val="clear" w:color="auto" w:fill="00FFFF"/>
        </w:rPr>
        <w:t>balance each other aggressively in their own interests.</w:t>
      </w:r>
      <w:r>
        <w:t xml:space="preserve"> They will do that </w:t>
      </w:r>
      <w:r w:rsidRPr="00C156E2">
        <w:rPr>
          <w:rStyle w:val="DebateUnderline"/>
          <w:shd w:val="clear" w:color="auto" w:fill="00FFFF"/>
        </w:rPr>
        <w:t>no matter what their domestic political arrangements are.</w:t>
      </w:r>
      <w:r>
        <w:t xml:space="preserve"> We can assist in that process, shoring up the weak against the strong and standing ready to intervene against any effort to establish military control over the Persian Gulf. We can do that from offshore. Preventing Arab-Israeli conflict is an important part of avoiding regional upheaval. We should continue in that diplomatic effort, recognizing that the conditions on the ground are not particularly propitious for progress right now. We can acknowledge that military bases in unstable countries are more trouble than they are worth, and thus reconsider our basing arrangements in Bahrain. We can recognize that the day of the stable Arab authoritarian is over, and wish the forces of democracy and freedom in the region well, being the friends of liberty for all but the champion only of our own.</w:t>
      </w:r>
    </w:p>
    <w:p w:rsidR="00BD37C0" w:rsidRDefault="00BD37C0" w:rsidP="00BD37C0">
      <w:pPr>
        <w:pStyle w:val="BlockHeadings"/>
      </w:pPr>
      <w:r>
        <w:t>Militarism</w:t>
      </w:r>
    </w:p>
    <w:p w:rsidR="00066343" w:rsidRDefault="00066343" w:rsidP="00066343">
      <w:pPr>
        <w:pStyle w:val="Tags"/>
        <w:outlineLvl w:val="0"/>
        <w:rPr>
          <w:lang w:eastAsia="ko-KR"/>
        </w:rPr>
      </w:pPr>
      <w:r>
        <w:rPr>
          <w:rFonts w:hint="eastAsia"/>
          <w:lang w:eastAsia="ko-KR"/>
        </w:rPr>
        <w:t>Militarism risks extinction.</w:t>
      </w:r>
    </w:p>
    <w:p w:rsidR="00066343" w:rsidRPr="00114110" w:rsidRDefault="00066343" w:rsidP="00066343">
      <w:pPr>
        <w:pStyle w:val="Nothing"/>
        <w:outlineLvl w:val="0"/>
        <w:rPr>
          <w:rStyle w:val="DebateUnderline"/>
        </w:rPr>
      </w:pPr>
      <w:r w:rsidRPr="00546D6A">
        <w:rPr>
          <w:rStyle w:val="CitesChar"/>
          <w:lang w:eastAsia="ko-KR"/>
        </w:rPr>
        <w:t xml:space="preserve">Betty </w:t>
      </w:r>
      <w:r w:rsidRPr="00546D6A">
        <w:rPr>
          <w:rStyle w:val="Author-Date"/>
          <w:lang w:eastAsia="ko-KR"/>
        </w:rPr>
        <w:t>Reardon</w:t>
      </w:r>
      <w:r w:rsidRPr="00546D6A">
        <w:rPr>
          <w:rStyle w:val="CitesChar"/>
          <w:lang w:eastAsia="ko-KR"/>
        </w:rPr>
        <w:t>, a UN consultant, WOMEN AND PEACE—FEMINIST VISIONS OF GLOBAL SECURITY, 19</w:t>
      </w:r>
      <w:r w:rsidRPr="00546D6A">
        <w:rPr>
          <w:rStyle w:val="Author-Date"/>
          <w:lang w:eastAsia="ko-KR"/>
        </w:rPr>
        <w:t>93</w:t>
      </w:r>
      <w:r w:rsidRPr="00546D6A">
        <w:rPr>
          <w:rStyle w:val="CitesChar"/>
          <w:lang w:eastAsia="ko-KR"/>
        </w:rPr>
        <w:t>, p. 21-25</w:t>
      </w:r>
      <w:r w:rsidRPr="00546D6A">
        <w:rPr>
          <w:lang w:eastAsia="ko-KR"/>
        </w:rPr>
        <w:t xml:space="preserve"> </w:t>
      </w:r>
    </w:p>
    <w:p w:rsidR="00066343" w:rsidRPr="00546D6A" w:rsidRDefault="00066343" w:rsidP="00066343">
      <w:pPr>
        <w:pStyle w:val="Nothing"/>
        <w:rPr>
          <w:lang w:eastAsia="ko-KR"/>
        </w:rPr>
      </w:pPr>
    </w:p>
    <w:p w:rsidR="00066343" w:rsidRPr="00066343" w:rsidRDefault="00066343" w:rsidP="00066343">
      <w:pPr>
        <w:pStyle w:val="Cards"/>
        <w:rPr>
          <w:lang w:eastAsia="ko-KR"/>
        </w:rPr>
      </w:pPr>
      <w:r w:rsidRPr="00546D6A">
        <w:rPr>
          <w:rStyle w:val="DebateUnderline"/>
          <w:lang w:eastAsia="ko-KR"/>
        </w:rPr>
        <w:t>The very weapons we have developed to defend our security are themselves a threat to our security in the potential consequences of their use in combat and in the actual processes of their development and testing</w:t>
      </w:r>
      <w:r w:rsidRPr="00546D6A">
        <w:rPr>
          <w:lang w:eastAsia="ko-KR"/>
        </w:rPr>
        <w:t xml:space="preserve">. </w:t>
      </w:r>
      <w:r w:rsidRPr="00546D6A">
        <w:t>Next, that the basic needs of life will be met. Yet. as more people of the world fall into poverty, millions are without clean, potable water, housing, adequate food, fundamental education, and health care of any kind. Most of these are women. Inflation is rampant, unemployment is increasing; uncared for children roam the streets of the world's great cities. Third, that human dignity and integrity will be respected, and personal well-being and possibilities for individual and social development will not be impeded by traditional customs, social structures, or political policies at local, national, or global levels. Yet a review of the Declaration of the Convention on All Forms of Discrimination against Women provides a list of a broad and tragic range of impediments to women's personal well-being</w:t>
      </w:r>
      <w:r w:rsidRPr="00546D6A">
        <w:rPr>
          <w:lang w:eastAsia="ko-KR"/>
        </w:rPr>
        <w:t xml:space="preserve"> that still prevail throughout the world. Apartheid and racism in various forms impede the social development of many indigenous peoples. </w:t>
      </w:r>
      <w:r w:rsidRPr="00546D6A">
        <w:rPr>
          <w:rStyle w:val="DebateUnderline"/>
          <w:lang w:eastAsia="ko-KR"/>
        </w:rPr>
        <w:t>The arms produced for national defense have been used to maintain racist, repressive systems that deny the personal well being and human rights of ethnic groups and political dissenters</w:t>
      </w:r>
      <w:r w:rsidRPr="00546D6A">
        <w:rPr>
          <w:lang w:eastAsia="ko-KR"/>
        </w:rPr>
        <w:t xml:space="preserve">. </w:t>
      </w:r>
      <w:r w:rsidRPr="00546D6A">
        <w:t>Fourth, that we can be protected from preventable harm and cared for in times of disaster without enduring greater harm, that the life and well-being of the Earth’s peoples will not be harmed as a consequence of imbalanced security policies, preparation for war, and armed conflict. Ye</w:t>
      </w:r>
      <w:r w:rsidRPr="00546D6A">
        <w:rPr>
          <w:lang w:eastAsia="ko-KR"/>
        </w:rPr>
        <w:t xml:space="preserve">t, </w:t>
      </w:r>
      <w:r w:rsidRPr="00546D6A">
        <w:rPr>
          <w:rStyle w:val="DebateUnderline"/>
          <w:lang w:eastAsia="ko-KR"/>
        </w:rPr>
        <w:t>in a highly militarized world. local conflicts rage that daily impose death and suffering on noncombatants as well as armed forces</w:t>
      </w:r>
      <w:r w:rsidRPr="00546D6A">
        <w:rPr>
          <w:lang w:eastAsia="ko-KR"/>
        </w:rPr>
        <w:t xml:space="preserve">. The 1991 war in the Persian Gulf and the 1992 war in a disintegrating Yugoslavia took uncounted numbers of civilian lives, produced hundreds of thousands of refugees. and reduced living conditions to circumstances that of themselves were lethal. </w:t>
      </w:r>
      <w:r w:rsidRPr="00546D6A">
        <w:rPr>
          <w:rStyle w:val="DebateUnderline"/>
          <w:lang w:eastAsia="ko-KR"/>
        </w:rPr>
        <w:t>A flourishing trade in conventional arms fuels the flames of these conflicts and consumes resources in a truly incendiary manner, leaving in ashes people's hopes for even a minimal standard of life.</w:t>
      </w:r>
      <w:r w:rsidRPr="00546D6A">
        <w:rPr>
          <w:lang w:eastAsia="ko-KR"/>
        </w:rPr>
        <w:t xml:space="preserve"> </w:t>
      </w:r>
      <w:r w:rsidRPr="00546D6A">
        <w:rPr>
          <w:rStyle w:val="DebateUnderline"/>
          <w:lang w:eastAsia="ko-KR"/>
        </w:rPr>
        <w:t>The technological arms race, with its advancing weapons development, has also further diverted resources from social and human purposes as it escalates to the point of the possibility of total destruction</w:t>
      </w:r>
      <w:r w:rsidRPr="00546D6A">
        <w:rPr>
          <w:lang w:eastAsia="ko-KR"/>
        </w:rPr>
        <w:t xml:space="preserve">. Arms development cannot be relied upon to prevent aggression and warfare. A case can be made that, on the contrary, arms production and trafficking encourage armed conflict, eroding rather than assuring our expectation of protection or "defense." Each of these expectations has been the focus of major United Nations reports and declarations on development, human rights, the environment, and disarmament and security. But little public heed has been paid. However, women's movements and initiatives are insisting that we must turn our attention to meeting these four fundamental expectations that constitute authentic security. They help to point out that we must attend to the obstacles to these expectations in an integrated, comprehensive fashion based on an understanding of the interrelationships among them. Until we understand the connections among these four expectations and the other global problems deriving from their frustration, neither the world nor any of its people will be secure. </w:t>
      </w:r>
      <w:r w:rsidRPr="00546D6A">
        <w:rPr>
          <w:rStyle w:val="DebateUnderline"/>
          <w:lang w:eastAsia="ko-KR"/>
        </w:rPr>
        <w:t>Alternative approaches are an urgent necessity</w:t>
      </w:r>
      <w:r w:rsidRPr="00546D6A">
        <w:rPr>
          <w:lang w:eastAsia="ko-KR"/>
        </w:rPr>
        <w:t xml:space="preserve">. Women's experiences and feminine values are sources of such alternatives. Feminine Characteristics as Approaches to Peace and Security The discussions in this book and elsewhere of the need for women's participation in public affairs are essentially a call to valorize those feminine characteristics that are conducive to peace and comprehensive approaches to security. Some feminists argue that these characteristics hold the greatest possibilities </w:t>
      </w:r>
      <w:r w:rsidRPr="00546D6A">
        <w:rPr>
          <w:rStyle w:val="DebateUnderline"/>
          <w:lang w:eastAsia="ko-KR"/>
        </w:rPr>
        <w:t>to move us from the present condition of continuous armed conflict, potential nuclear annihilation, and ecological collapse toward the achievement of a truly just world peace and authentic global security</w:t>
      </w:r>
      <w:r w:rsidRPr="00546D6A">
        <w:rPr>
          <w:lang w:eastAsia="ko-KR"/>
        </w:rPr>
        <w:t>.</w:t>
      </w:r>
    </w:p>
    <w:p w:rsidR="00BD37C0" w:rsidRPr="00BD37C0" w:rsidRDefault="00BD37C0" w:rsidP="00BD37C0">
      <w:pPr>
        <w:pStyle w:val="BlockHeadings"/>
      </w:pPr>
      <w:r>
        <w:t>A2: Militarism</w:t>
      </w:r>
    </w:p>
    <w:p w:rsidR="00C3022C" w:rsidRDefault="00C3022C" w:rsidP="00C3022C">
      <w:pPr>
        <w:pStyle w:val="BlockHeadings"/>
      </w:pPr>
      <w:r>
        <w:t>Neoliberalism</w:t>
      </w:r>
    </w:p>
    <w:p w:rsidR="00656121" w:rsidRPr="00681C70" w:rsidRDefault="00656121" w:rsidP="00656121">
      <w:pPr>
        <w:pStyle w:val="Tags"/>
        <w:rPr>
          <w:lang w:eastAsia="ko-KR"/>
        </w:rPr>
      </w:pPr>
      <w:r>
        <w:rPr>
          <w:rFonts w:hint="eastAsia"/>
          <w:lang w:eastAsia="ko-KR"/>
        </w:rPr>
        <w:t>Neoliberalism</w:t>
      </w:r>
      <w:r w:rsidRPr="00681C70">
        <w:rPr>
          <w:lang w:eastAsia="ko-KR"/>
        </w:rPr>
        <w:t xml:space="preserve"> creates a “kill to save” mentality in which people are sacrificed under the false justification of saving the greater good- this collective suicide inevitably causes extinction</w:t>
      </w:r>
    </w:p>
    <w:p w:rsidR="00656121" w:rsidRPr="00681C70" w:rsidRDefault="00656121" w:rsidP="00656121">
      <w:pPr>
        <w:pStyle w:val="Nothing"/>
        <w:rPr>
          <w:lang w:eastAsia="ko-KR"/>
        </w:rPr>
      </w:pPr>
      <w:r w:rsidRPr="00681C70">
        <w:rPr>
          <w:rStyle w:val="Author-Date"/>
          <w:lang w:eastAsia="ko-KR"/>
        </w:rPr>
        <w:t>Santos 03</w:t>
      </w:r>
      <w:r w:rsidRPr="00681C70">
        <w:rPr>
          <w:rStyle w:val="CitesChar"/>
          <w:lang w:eastAsia="ko-KR"/>
        </w:rPr>
        <w:t>, Director of Social St</w:t>
      </w:r>
      <w:r w:rsidRPr="00681C70">
        <w:rPr>
          <w:rStyle w:val="CitesChar"/>
        </w:rPr>
        <w:t xml:space="preserve">udies at University of Coimbra </w:t>
      </w:r>
      <w:r w:rsidRPr="00681C70">
        <w:rPr>
          <w:rStyle w:val="CitesChar"/>
          <w:lang w:eastAsia="ko-KR"/>
        </w:rPr>
        <w:t>(Boaventura de Sousa, April, “Collective Suicide?”, Bad Subjects, Issue # 63)</w:t>
      </w:r>
    </w:p>
    <w:p w:rsidR="00656121" w:rsidRPr="00681C70" w:rsidRDefault="00656121" w:rsidP="00656121">
      <w:pPr>
        <w:pStyle w:val="Nothing"/>
        <w:rPr>
          <w:lang w:eastAsia="ko-KR"/>
        </w:rPr>
      </w:pPr>
    </w:p>
    <w:p w:rsidR="00656121" w:rsidRPr="00656121" w:rsidRDefault="00656121" w:rsidP="00656121">
      <w:pPr>
        <w:pStyle w:val="Cards"/>
        <w:rPr>
          <w:lang w:eastAsia="ko-KR"/>
        </w:rPr>
      </w:pPr>
      <w:r w:rsidRPr="00681C70">
        <w:rPr>
          <w:lang w:eastAsia="ko-KR"/>
        </w:rPr>
        <w:t xml:space="preserve">According to Franz Hinkelammert, </w:t>
      </w:r>
      <w:r w:rsidRPr="00681C70">
        <w:rPr>
          <w:rStyle w:val="DebateUnderline"/>
          <w:b/>
          <w:lang w:eastAsia="ko-KR"/>
        </w:rPr>
        <w:t>the West has repeatedly been under the illusion that it should try to save humanity by destroying part of it.</w:t>
      </w:r>
      <w:r w:rsidRPr="00681C70">
        <w:rPr>
          <w:lang w:eastAsia="ko-KR"/>
        </w:rPr>
        <w:t xml:space="preserve"> </w:t>
      </w:r>
      <w:r w:rsidRPr="00681C70">
        <w:rPr>
          <w:rStyle w:val="DebateUnderline"/>
          <w:lang w:eastAsia="ko-KR"/>
        </w:rPr>
        <w:t>This is a salvific and sacrificial destruction, committed in the name of the need to radically materialize all the possibilities opened up by a given social and political reality over which it is supposed to have total power. This is how it was in colonialism</w:t>
      </w:r>
      <w:r w:rsidRPr="00681C70">
        <w:rPr>
          <w:lang w:eastAsia="ko-KR"/>
        </w:rPr>
        <w:t xml:space="preserve">, with the genocide of indigenous peoples, and the African slaves. </w:t>
      </w:r>
      <w:r w:rsidRPr="00681C70">
        <w:rPr>
          <w:rStyle w:val="DebateUnderline"/>
          <w:lang w:eastAsia="ko-KR"/>
        </w:rPr>
        <w:t>This is how it was in the period of imperialist struggles, which caused millions of deaths</w:t>
      </w:r>
      <w:r w:rsidRPr="00681C70">
        <w:rPr>
          <w:lang w:eastAsia="ko-KR"/>
        </w:rPr>
        <w:t xml:space="preserve"> in two world wars and many other colonial wars. </w:t>
      </w:r>
      <w:r w:rsidRPr="00681C70">
        <w:rPr>
          <w:rStyle w:val="DebateUnderline"/>
          <w:lang w:eastAsia="ko-KR"/>
        </w:rPr>
        <w:t>This is how it was under Stalinism, with the Gulag, and under Nazism, with the Holocaust. And now today, this is how it is in neoliberalism,</w:t>
      </w:r>
      <w:r w:rsidRPr="00681C70">
        <w:rPr>
          <w:lang w:eastAsia="ko-KR"/>
        </w:rPr>
        <w:t xml:space="preserve"> </w:t>
      </w:r>
      <w:r w:rsidRPr="00681C70">
        <w:rPr>
          <w:rStyle w:val="DebateUnderline"/>
          <w:lang w:eastAsia="ko-KR"/>
        </w:rPr>
        <w:t>with the collective sacrifice of the periphery and even the semiperiphery of the world system.</w:t>
      </w:r>
      <w:r w:rsidRPr="00681C70">
        <w:rPr>
          <w:lang w:eastAsia="ko-KR"/>
        </w:rPr>
        <w:t xml:space="preserve"> With the war against Iraq, it is fitting to ask whether </w:t>
      </w:r>
      <w:r w:rsidRPr="00681C70">
        <w:rPr>
          <w:rStyle w:val="DebateUnderline"/>
          <w:b/>
          <w:lang w:eastAsia="ko-KR"/>
        </w:rPr>
        <w:t>what is in progress is a new genocidal and sacrificial illusion</w:t>
      </w:r>
      <w:r w:rsidRPr="00681C70">
        <w:rPr>
          <w:lang w:eastAsia="ko-KR"/>
        </w:rPr>
        <w:t xml:space="preserve">, and what its scope might be. </w:t>
      </w:r>
      <w:r w:rsidRPr="00681C70">
        <w:rPr>
          <w:rStyle w:val="DebateUnderline"/>
          <w:lang w:eastAsia="ko-KR"/>
        </w:rPr>
        <w:t xml:space="preserve">It is above all appropriate to ask if the new illusion will not herald the radicalization and the ultimate perversion of the Western illusion: </w:t>
      </w:r>
      <w:r w:rsidRPr="00681C70">
        <w:rPr>
          <w:rStyle w:val="DebateUnderline"/>
          <w:b/>
          <w:lang w:eastAsia="ko-KR"/>
        </w:rPr>
        <w:t xml:space="preserve">destroying all of humanity in the illusion of saving it.  </w:t>
      </w:r>
      <w:r w:rsidRPr="00681C70">
        <w:rPr>
          <w:rStyle w:val="DebateUnderline"/>
          <w:lang w:eastAsia="ko-KR"/>
        </w:rPr>
        <w:t>Sacrificial genocide arises from a totalitarian illusion manifested in the belief that there are no alternatives to the present-day reality, and that the problems and difficulties confronting it arise from failing to take its logic of development to ultimate consequences.</w:t>
      </w:r>
      <w:r w:rsidRPr="00681C70">
        <w:rPr>
          <w:lang w:eastAsia="ko-KR"/>
        </w:rPr>
        <w:t xml:space="preserve"> </w:t>
      </w:r>
      <w:r w:rsidRPr="00681C70">
        <w:rPr>
          <w:rStyle w:val="DebateUnderline"/>
          <w:lang w:eastAsia="ko-KR"/>
        </w:rPr>
        <w:t>If there is</w:t>
      </w:r>
      <w:r w:rsidRPr="00681C70">
        <w:rPr>
          <w:lang w:eastAsia="ko-KR"/>
        </w:rPr>
        <w:t xml:space="preserve"> unemployment, hunger </w:t>
      </w:r>
      <w:r w:rsidRPr="00681C70">
        <w:rPr>
          <w:rStyle w:val="DebateUnderline"/>
          <w:lang w:eastAsia="ko-KR"/>
        </w:rPr>
        <w:t>and death in the Third World, this is not the result of market failures</w:t>
      </w:r>
      <w:r w:rsidRPr="00681C70">
        <w:rPr>
          <w:lang w:eastAsia="ko-KR"/>
        </w:rPr>
        <w:t xml:space="preserve">; </w:t>
      </w:r>
      <w:r w:rsidRPr="00681C70">
        <w:rPr>
          <w:rStyle w:val="DebateUnderline"/>
          <w:lang w:eastAsia="ko-KR"/>
        </w:rPr>
        <w:t>instead, it is the outcome of market laws not having been fully applied. If there is terrorism, this is not due to the violence of the conditions that generate it; it is due,</w:t>
      </w:r>
      <w:r w:rsidRPr="00681C70">
        <w:rPr>
          <w:lang w:eastAsia="ko-KR"/>
        </w:rPr>
        <w:t xml:space="preserve"> rather, </w:t>
      </w:r>
      <w:r w:rsidRPr="00681C70">
        <w:rPr>
          <w:rStyle w:val="DebateUnderline"/>
          <w:lang w:eastAsia="ko-KR"/>
        </w:rPr>
        <w:t>to the fact that total violence has not been employed to physically eradicate all terrorists and potential terrorists.</w:t>
      </w:r>
      <w:r w:rsidRPr="00681C70">
        <w:rPr>
          <w:lang w:eastAsia="ko-KR"/>
        </w:rPr>
        <w:t xml:space="preserve">  </w:t>
      </w:r>
      <w:r w:rsidRPr="00681C70">
        <w:rPr>
          <w:rStyle w:val="DebateUnderline"/>
          <w:lang w:eastAsia="ko-KR"/>
        </w:rPr>
        <w:t>This political logic is based on the supposition of total power and knowledge, and on the radical rejection of alternatives; it is ultra-conservative in that it aims to reproduce infinitely the status quo</w:t>
      </w:r>
      <w:r w:rsidRPr="00681C70">
        <w:rPr>
          <w:lang w:eastAsia="ko-KR"/>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At all these moments</w:t>
      </w:r>
      <w:r w:rsidRPr="00681C70">
        <w:rPr>
          <w:rStyle w:val="DebateUnderline"/>
          <w:lang w:eastAsia="ko-KR"/>
        </w:rPr>
        <w:t>, a death drive</w:t>
      </w:r>
      <w:r w:rsidRPr="00681C70">
        <w:rPr>
          <w:lang w:eastAsia="ko-KR"/>
        </w:rPr>
        <w:t xml:space="preserve">, a catastrophic heroism, </w:t>
      </w:r>
      <w:r w:rsidRPr="00681C70">
        <w:rPr>
          <w:rStyle w:val="DebateUnderline"/>
          <w:lang w:eastAsia="ko-KR"/>
        </w:rPr>
        <w:t>predominates, the idea of a looming collective suicide, only preventable by the massive destruction of the other</w:t>
      </w:r>
      <w:r w:rsidRPr="00681C70">
        <w:rPr>
          <w:lang w:eastAsia="ko-KR"/>
        </w:rPr>
        <w:t>. Paradoxically, the broader the definition of the other and the efficacy of its destruction, the more likely collective suicide becomes. In its sacrificial genocide version, neoliberalism is a mixture of market radicalization, neoconservatism and Christian fundamentalism</w:t>
      </w:r>
      <w:r w:rsidRPr="00681C70">
        <w:rPr>
          <w:rStyle w:val="DebateUnderline"/>
          <w:lang w:eastAsia="ko-KR"/>
        </w:rPr>
        <w:t>. Its death drive takes a number of forms, from the idea of "discardable populations", referring to citizens of the Third World not capable of being exploited as workers and consumers, to the concept of "collateral damage", to refer to the deaths, as a result of war, of thousands of innocent civilians</w:t>
      </w:r>
      <w:r w:rsidRPr="00681C70">
        <w:rPr>
          <w:lang w:eastAsia="ko-KR"/>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681C70">
        <w:rPr>
          <w:rStyle w:val="DebateUnderline"/>
          <w:lang w:eastAsia="ko-KR"/>
        </w:rPr>
        <w:t>Is it possible to fight this death drive?</w:t>
      </w:r>
      <w:r w:rsidRPr="00681C70">
        <w:rPr>
          <w:lang w:eastAsia="ko-KR"/>
        </w:rPr>
        <w:t xml:space="preser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681C70">
        <w:rPr>
          <w:rStyle w:val="DebateUnderline"/>
          <w:lang w:eastAsia="ko-KR"/>
        </w:rPr>
        <w:t>It is as though hegemonic powers,</w:t>
      </w:r>
      <w:r w:rsidRPr="00681C70">
        <w:rPr>
          <w:lang w:eastAsia="ko-KR"/>
        </w:rPr>
        <w:t xml:space="preserve"> both when they are on the rise and when they are in decline, </w:t>
      </w:r>
      <w:r w:rsidRPr="00681C70">
        <w:rPr>
          <w:rStyle w:val="DebateUnderline"/>
          <w:lang w:eastAsia="ko-KR"/>
        </w:rPr>
        <w:t>repeatedly go through times of primitive accumulation, legitimizing the most shameful violence in the name of futures where,</w:t>
      </w:r>
      <w:r w:rsidRPr="00681C70">
        <w:rPr>
          <w:lang w:eastAsia="ko-KR"/>
        </w:rPr>
        <w:t xml:space="preserve"> by definition, </w:t>
      </w:r>
      <w:r w:rsidRPr="00681C70">
        <w:rPr>
          <w:rStyle w:val="DebateUnderline"/>
          <w:b/>
          <w:lang w:eastAsia="ko-KR"/>
        </w:rPr>
        <w:t>there is no room for what must be destroyed</w:t>
      </w:r>
      <w:r w:rsidRPr="00681C70">
        <w:rPr>
          <w:lang w:eastAsia="ko-KR"/>
        </w:rPr>
        <w:t xml:space="preserve">. In today's version, </w:t>
      </w:r>
      <w:r w:rsidRPr="00681C70">
        <w:rPr>
          <w:rStyle w:val="DebateUnderline"/>
          <w:lang w:eastAsia="ko-KR"/>
        </w:rPr>
        <w:t xml:space="preserve">the period of primitive accumulation consists of combining neoliberal economic globalization with the globalization of war. The machine of democracy and liberty turns into a machine of </w:t>
      </w:r>
      <w:r w:rsidRPr="00681C70">
        <w:rPr>
          <w:rStyle w:val="DebateUnderline"/>
          <w:b/>
          <w:lang w:eastAsia="ko-KR"/>
        </w:rPr>
        <w:t>horror and destruction</w:t>
      </w:r>
      <w:r w:rsidRPr="00681C70">
        <w:rPr>
          <w:lang w:eastAsia="ko-KR"/>
        </w:rPr>
        <w:t xml:space="preserve">.  In opposition to this, </w:t>
      </w:r>
      <w:r w:rsidRPr="00681C70">
        <w:rPr>
          <w:rStyle w:val="DebateUnderline"/>
          <w:lang w:eastAsia="ko-KR"/>
        </w:rPr>
        <w:t>there is the ongoing movement of globalization from below</w:t>
      </w:r>
      <w:r w:rsidRPr="00681C70">
        <w:rPr>
          <w:lang w:eastAsia="ko-KR"/>
        </w:rPr>
        <w:t xml:space="preserve">, the global struggle for social justice, led by social movements and NGOs, </w:t>
      </w:r>
      <w:r w:rsidRPr="00681C70">
        <w:rPr>
          <w:rStyle w:val="DebateUnderline"/>
          <w:lang w:eastAsia="ko-KR"/>
        </w:rPr>
        <w:t>of which the World Social Forum (WSF) has been an eloquent manifestation.</w:t>
      </w:r>
      <w:r w:rsidRPr="00681C70">
        <w:rPr>
          <w:lang w:eastAsia="ko-KR"/>
        </w:rPr>
        <w:t xml:space="preserve"> </w:t>
      </w:r>
      <w:r w:rsidRPr="00681C70">
        <w:rPr>
          <w:rStyle w:val="DebateUnderline"/>
          <w:lang w:eastAsia="ko-KR"/>
        </w:rPr>
        <w:t>The WSF has been a remarkable affirmation of life, in its widest and most inclusive sense, embracing human beings and nature</w:t>
      </w:r>
      <w:r w:rsidRPr="00681C70">
        <w:rPr>
          <w:lang w:eastAsia="ko-KR"/>
        </w:rPr>
        <w:t>. What challenges does it face before the increasingly intimate interpenetration of the globalization of the economy and that of war?</w:t>
      </w:r>
      <w:r>
        <w:rPr>
          <w:rFonts w:hint="eastAsia"/>
          <w:lang w:eastAsia="ko-KR"/>
        </w:rPr>
        <w:t xml:space="preserve"> </w:t>
      </w:r>
      <w:r w:rsidRPr="00681C70">
        <w:rPr>
          <w:lang w:eastAsia="ko-KR"/>
        </w:rPr>
        <w:t xml:space="preserve">I am convinced that </w:t>
      </w:r>
      <w:r w:rsidRPr="00681C70">
        <w:rPr>
          <w:rStyle w:val="DebateUnderline"/>
          <w:lang w:eastAsia="ko-KR"/>
        </w:rPr>
        <w:t>this new situation forces the globalization from below to re-think itself, and to reshape its priorities</w:t>
      </w:r>
      <w:r w:rsidRPr="00681C70">
        <w:rPr>
          <w:lang w:eastAsia="ko-KR"/>
        </w:rPr>
        <w:t xml:space="preserve">. It is well-known that the WSF, at its second meeting, in 2002, identified the relationship between economic neoliberalism and imperial warmongering, which is why it organized the World Peace Forum, the second edition of which took place in 2003. But this is not enough. </w:t>
      </w:r>
      <w:r w:rsidRPr="00681C70">
        <w:rPr>
          <w:rStyle w:val="DebateUnderline"/>
          <w:lang w:eastAsia="ko-KR"/>
        </w:rPr>
        <w:t>A strategic shift is required. Social movements, no matter what their spheres of struggle, must give priority to the fight for peace, as a necessary condition for the success of all the other struggles. This means that they must be in the frontline of the fight for peace, and not simply leave this space to be occupied solely by peace movements. All the movements against neoliberal globalization are</w:t>
      </w:r>
      <w:r w:rsidRPr="00681C70">
        <w:rPr>
          <w:lang w:eastAsia="ko-KR"/>
        </w:rPr>
        <w:t>, from now on,</w:t>
      </w:r>
      <w:r w:rsidRPr="00681C70">
        <w:rPr>
          <w:rStyle w:val="DebateUnderline"/>
          <w:lang w:eastAsia="ko-KR"/>
        </w:rPr>
        <w:t xml:space="preserve"> peace movements. We are now in the midst of the fourth world war </w:t>
      </w:r>
      <w:r w:rsidRPr="00681C70">
        <w:rPr>
          <w:lang w:eastAsia="ko-KR"/>
        </w:rPr>
        <w:t xml:space="preserve">(the third being the Cold War) </w:t>
      </w:r>
      <w:r w:rsidRPr="00681C70">
        <w:rPr>
          <w:rStyle w:val="DebateUnderline"/>
          <w:lang w:eastAsia="ko-KR"/>
        </w:rPr>
        <w:t>and the spiral of war will go on and on.</w:t>
      </w:r>
      <w:r w:rsidRPr="00681C70">
        <w:rPr>
          <w:lang w:eastAsia="ko-KR"/>
        </w:rPr>
        <w:t xml:space="preserve"> The principle of non-violence that is contained in the WSF Charter of Principles must no longer be a demand made on the movements; now it must be a global demand made by the movements. </w:t>
      </w:r>
      <w:r w:rsidRPr="00681C70">
        <w:rPr>
          <w:rStyle w:val="DebateUnderline"/>
          <w:lang w:eastAsia="ko-KR"/>
        </w:rPr>
        <w:t>This emphasis is necessary so that</w:t>
      </w:r>
      <w:r w:rsidRPr="00681C70">
        <w:rPr>
          <w:lang w:eastAsia="ko-KR"/>
        </w:rPr>
        <w:t xml:space="preserve">, in current circumstances, </w:t>
      </w:r>
      <w:r w:rsidRPr="00681C70">
        <w:rPr>
          <w:rStyle w:val="DebateUnderline"/>
          <w:lang w:eastAsia="ko-KR"/>
        </w:rPr>
        <w:t>the celebration of life can be set against this vertiginous collective suicide</w:t>
      </w:r>
      <w:r w:rsidRPr="00681C70">
        <w:rPr>
          <w:lang w:eastAsia="ko-KR"/>
        </w:rPr>
        <w:t xml:space="preserve">. </w:t>
      </w:r>
      <w:r w:rsidRPr="00681C70">
        <w:rPr>
          <w:rStyle w:val="DebateUnderline"/>
          <w:lang w:eastAsia="ko-KR"/>
        </w:rPr>
        <w:t>The peace to be fought for is not a mere absence of war or of terrorism. It is rather a peace based upon the elimination of the conditions that foster war and terrorism: global injustice, social exclusion, cultural and political discrimination and oppression and imperialist greed</w:t>
      </w:r>
      <w:r w:rsidRPr="00681C70">
        <w:rPr>
          <w:lang w:eastAsia="ko-KR"/>
        </w:rPr>
        <w:t xml:space="preserve">.  </w:t>
      </w:r>
      <w:r w:rsidRPr="00681C70">
        <w:rPr>
          <w:rStyle w:val="DebateUnderline"/>
          <w:lang w:eastAsia="ko-KR"/>
        </w:rPr>
        <w:t xml:space="preserve">A new, cosmopolitan humanism can be built above and beyond Western illuminist abstractions, a humanism of real people based on the concrete resistance to the actual human suffering imposed by the real axis of evil: </w:t>
      </w:r>
      <w:r w:rsidRPr="00681C70">
        <w:rPr>
          <w:rStyle w:val="DebateUnderline"/>
          <w:b/>
          <w:lang w:eastAsia="ko-KR"/>
        </w:rPr>
        <w:t>neoliberalism plus war</w:t>
      </w:r>
      <w:r w:rsidRPr="00681C70">
        <w:rPr>
          <w:lang w:eastAsia="ko-KR"/>
        </w:rPr>
        <w:t>.</w:t>
      </w:r>
    </w:p>
    <w:p w:rsidR="00C3022C" w:rsidRDefault="00C3022C" w:rsidP="00C3022C">
      <w:pPr>
        <w:pStyle w:val="BlockHeadings"/>
      </w:pPr>
      <w:r>
        <w:t>A2: Neoliberalism</w:t>
      </w:r>
    </w:p>
    <w:p w:rsidR="00E52D6F" w:rsidRDefault="00E52D6F" w:rsidP="00E52D6F">
      <w:pPr>
        <w:pStyle w:val="Tags"/>
      </w:pPr>
      <w:r>
        <w:t>Santos is wrong- statistical regressions show neolib solves war</w:t>
      </w:r>
    </w:p>
    <w:p w:rsidR="00E52D6F" w:rsidRDefault="00E52D6F" w:rsidP="00E52D6F">
      <w:pPr>
        <w:pStyle w:val="Cites"/>
      </w:pPr>
      <w:r>
        <w:t xml:space="preserve">John A. </w:t>
      </w:r>
      <w:r>
        <w:rPr>
          <w:rStyle w:val="Author-Date"/>
        </w:rPr>
        <w:t>Tures</w:t>
      </w:r>
      <w:r>
        <w:t xml:space="preserve"> is Assistant Professor of Political Science at LaGrange College, 200</w:t>
      </w:r>
      <w:r>
        <w:rPr>
          <w:rStyle w:val="Author-Date"/>
        </w:rPr>
        <w:t>3</w:t>
      </w:r>
      <w:r>
        <w:t xml:space="preserve"> (http://www.cato.org/pubs/journal/cj22n3/cj22n3-9.pdf)</w:t>
      </w:r>
    </w:p>
    <w:p w:rsidR="00656121" w:rsidRPr="00656121" w:rsidRDefault="00E52D6F" w:rsidP="00E52D6F">
      <w:pPr>
        <w:pStyle w:val="Cards"/>
      </w:pPr>
      <w:r>
        <w:rPr>
          <w:rStyle w:val="DebateUnderline"/>
        </w:rPr>
        <w:t>The last three decades have witnessed an unprecedented expansion of market-based reforms</w:t>
      </w:r>
      <w:r>
        <w:t xml:space="preserve"> and the profusion of economic freedom in the international system. This shift in economic policy has sparked a debate about whether free markets are superior to state controls. </w:t>
      </w:r>
      <w:r>
        <w:rPr>
          <w:rStyle w:val="DebateUnderline"/>
        </w:rPr>
        <w:t>Numerous studies</w:t>
      </w:r>
      <w:r>
        <w:t xml:space="preserve"> have </w:t>
      </w:r>
      <w:r>
        <w:rPr>
          <w:rStyle w:val="DebateUnderline"/>
        </w:rPr>
        <w:t>compared</w:t>
      </w:r>
      <w:r>
        <w:t xml:space="preserve"> the </w:t>
      </w:r>
      <w:r>
        <w:rPr>
          <w:rStyle w:val="DebateUnderline"/>
        </w:rPr>
        <w:t>neoliberal and statist policies</w:t>
      </w:r>
      <w:r>
        <w:t xml:space="preserve">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w:t>
      </w:r>
      <w:r>
        <w:rPr>
          <w:rStyle w:val="DebateUnderline"/>
        </w:rPr>
        <w:t>A combination of historical evidence, modern theorists, and statistical findings</w:t>
      </w:r>
      <w:r>
        <w:t xml:space="preserve">, however, </w:t>
      </w:r>
      <w:r>
        <w:rPr>
          <w:rStyle w:val="DebateUnderline"/>
        </w:rPr>
        <w:t>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w:t>
      </w:r>
      <w:r>
        <w:t xml:space="preserve">. Contemporary authors also posit a relationship between economic liberty and peace. </w:t>
      </w:r>
      <w:r>
        <w:rPr>
          <w:rStyle w:val="DebateUnderline"/>
        </w:rPr>
        <w:t>Statistical tests show a strong connection between economic freedom and conflict reduction during the past three decades</w:t>
      </w:r>
      <w:r>
        <w:t xml:space="preserve">. </w:t>
      </w:r>
    </w:p>
    <w:p w:rsidR="00656121" w:rsidRDefault="00656121" w:rsidP="00656121">
      <w:pPr>
        <w:pStyle w:val="BlockHeadings"/>
      </w:pPr>
      <w:r>
        <w:t>No Root Cause</w:t>
      </w:r>
    </w:p>
    <w:p w:rsidR="00EC270B" w:rsidRDefault="00EC270B" w:rsidP="00EC270B">
      <w:pPr>
        <w:pStyle w:val="Tags"/>
        <w:outlineLvl w:val="0"/>
      </w:pPr>
      <w:r>
        <w:t>No root cause of war.</w:t>
      </w:r>
    </w:p>
    <w:p w:rsidR="00EC270B" w:rsidRDefault="00EC270B" w:rsidP="00EC270B">
      <w:pPr>
        <w:pStyle w:val="Cites"/>
      </w:pPr>
      <w:r w:rsidRPr="00867682">
        <w:rPr>
          <w:rStyle w:val="Author-Date"/>
        </w:rPr>
        <w:t>Gat</w:t>
      </w:r>
      <w:r>
        <w:rPr>
          <w:rStyle w:val="Author-Date"/>
        </w:rPr>
        <w:t>, Political Science at Tel Aviv,</w:t>
      </w:r>
      <w:r w:rsidRPr="00867682">
        <w:rPr>
          <w:rStyle w:val="Author-Date"/>
        </w:rPr>
        <w:t xml:space="preserve"> 9</w:t>
      </w:r>
      <w:r>
        <w:t xml:space="preserve"> [Azar, Chair of the Department of Political Science at Tel Aviv University,  So Why Do People Fight? Evolutionary Theory and the Causes of War, European Journal of International Relations, 2009, Vol. 15(4): 571–599, </w:t>
      </w:r>
      <w:r w:rsidRPr="00867682">
        <w:t>http://ejt.sagepub.com/cgi/content/abstract/15/4/571</w:t>
      </w:r>
      <w:r>
        <w:t>]</w:t>
      </w:r>
    </w:p>
    <w:p w:rsidR="00EC270B" w:rsidRPr="00867682" w:rsidRDefault="00EC270B" w:rsidP="00EC270B">
      <w:pPr>
        <w:pStyle w:val="Nothing"/>
        <w:rPr>
          <w:rStyle w:val="Author-Date"/>
          <w:b w:val="0"/>
          <w:sz w:val="20"/>
        </w:rPr>
      </w:pPr>
    </w:p>
    <w:p w:rsidR="00E52D6F" w:rsidRPr="00EC270B" w:rsidRDefault="00EC270B" w:rsidP="00EC270B">
      <w:pPr>
        <w:pStyle w:val="Cards"/>
        <w:rPr>
          <w:sz w:val="24"/>
          <w:u w:val="thick"/>
          <w:shd w:val="clear" w:color="auto" w:fill="00FFFF"/>
        </w:rPr>
      </w:pPr>
      <w:r>
        <w:t xml:space="preserve">Thus </w:t>
      </w:r>
      <w:r w:rsidRPr="00BA1043">
        <w:rPr>
          <w:rStyle w:val="DebateUnderline"/>
          <w:shd w:val="clear" w:color="auto" w:fill="00FFFF"/>
        </w:rPr>
        <w:t xml:space="preserve">attempts to find the root cause of war in </w:t>
      </w:r>
      <w:r w:rsidRPr="00D80284">
        <w:rPr>
          <w:rStyle w:val="DebateUnderline"/>
          <w:shd w:val="clear" w:color="auto" w:fill="00FFFF"/>
        </w:rPr>
        <w:t>the nature of either the individual, the state, or the international</w:t>
      </w:r>
      <w:r w:rsidRPr="00BA1043">
        <w:rPr>
          <w:rStyle w:val="DebateUnderline"/>
          <w:shd w:val="clear" w:color="auto" w:fill="00FFFF"/>
        </w:rPr>
        <w:t xml:space="preserve"> system are </w:t>
      </w:r>
      <w:r w:rsidRPr="00BA1043">
        <w:rPr>
          <w:rStyle w:val="DebateUnderline"/>
          <w:b/>
          <w:shd w:val="clear" w:color="auto" w:fill="00FFFF"/>
        </w:rPr>
        <w:t xml:space="preserve">fundamentally </w:t>
      </w:r>
      <w:r w:rsidRPr="004B348F">
        <w:rPr>
          <w:rStyle w:val="DebateUnderline"/>
          <w:b/>
          <w:shd w:val="clear" w:color="auto" w:fill="00FFFF"/>
        </w:rPr>
        <w:t>misplaced</w:t>
      </w:r>
      <w:r w:rsidRPr="004B348F">
        <w:rPr>
          <w:rStyle w:val="DebateUnderline"/>
          <w:shd w:val="clear" w:color="auto" w:fill="00FFFF"/>
        </w:rPr>
        <w:t>.</w:t>
      </w:r>
      <w:r>
        <w:t xml:space="preserve"> In all these ‘levels’ </w:t>
      </w:r>
      <w:r w:rsidRPr="00BA1043">
        <w:rPr>
          <w:rStyle w:val="DebateUnderline"/>
          <w:shd w:val="clear" w:color="auto" w:fill="00FFFF"/>
        </w:rPr>
        <w:t>there are necessary but not sufficient causes</w:t>
      </w:r>
      <w:r w:rsidRPr="00BA1043">
        <w:rPr>
          <w:rStyle w:val="DebateUnderline"/>
        </w:rPr>
        <w:t xml:space="preserve"> for war, </w:t>
      </w:r>
      <w:r w:rsidRPr="00BA1043">
        <w:rPr>
          <w:rStyle w:val="DebateUnderline"/>
          <w:shd w:val="clear" w:color="auto" w:fill="00FFFF"/>
        </w:rPr>
        <w:t xml:space="preserve">and </w:t>
      </w:r>
      <w:r w:rsidRPr="00BA1043">
        <w:rPr>
          <w:rStyle w:val="DebateUnderline"/>
          <w:b/>
          <w:shd w:val="clear" w:color="auto" w:fill="00FFFF"/>
        </w:rPr>
        <w:t>the whole cannot be broken into pieces</w:t>
      </w:r>
      <w:r w:rsidRPr="00BA1043">
        <w:rPr>
          <w:rStyle w:val="DebateUnderline"/>
          <w:shd w:val="clear" w:color="auto" w:fill="00FFFF"/>
        </w:rPr>
        <w:t>.</w:t>
      </w:r>
      <w:r>
        <w:t xml:space="preserve">13 </w:t>
      </w:r>
      <w:r w:rsidRPr="0028112F">
        <w:rPr>
          <w:rStyle w:val="DebateUnderline"/>
        </w:rPr>
        <w:t xml:space="preserve">People’s needs and desires — which may be pursued violently — as well as the resulting quest for power and the state of mutual apprehension which fuel the security dilemma are all </w:t>
      </w:r>
      <w:r w:rsidRPr="0028112F">
        <w:rPr>
          <w:rStyle w:val="DebateUnderline"/>
          <w:b/>
        </w:rPr>
        <w:t>molded in human nature</w:t>
      </w:r>
      <w:r>
        <w:t xml:space="preserve"> (some of them existing only as options, potentials, and skills in a behavioral ‘tool kit’); they are so molded </w:t>
      </w:r>
      <w:r w:rsidRPr="00F66450">
        <w:rPr>
          <w:rStyle w:val="DebateUnderline"/>
        </w:rPr>
        <w:t>because of strong evolutionary pressures that have shaped humans in their struggle for survival over geological times</w:t>
      </w:r>
      <w:r>
        <w:t xml:space="preserve">, when all the above literally constituted matters </w:t>
      </w:r>
      <w:r w:rsidRPr="00EF3477">
        <w:t xml:space="preserve">of life and death. The violent option of human competition has been largely curbed within states, yet is occasionally taken up on a large scale between states because of the anarchic nature of the inter-state system. However, returning to step one, international anarchy in and of itself would not be an explanation for war were it not for the potential for violence in a fundamental state of competition over scarce resources that is imbedded in reality and, consequently, in human nature. </w:t>
      </w:r>
      <w:r w:rsidRPr="00867682">
        <w:rPr>
          <w:rStyle w:val="DebateUnderline"/>
          <w:shd w:val="clear" w:color="auto" w:fill="00FFFF"/>
        </w:rPr>
        <w:t xml:space="preserve">The necessary and sufficient </w:t>
      </w:r>
      <w:r w:rsidRPr="00C430B0">
        <w:rPr>
          <w:rStyle w:val="DebateUnderline"/>
          <w:shd w:val="clear" w:color="auto" w:fill="00FFFF"/>
        </w:rPr>
        <w:t>causes of war — that</w:t>
      </w:r>
      <w:r w:rsidRPr="009D191B">
        <w:rPr>
          <w:rStyle w:val="DebateUnderline"/>
        </w:rPr>
        <w:t xml:space="preserve"> obviously</w:t>
      </w:r>
      <w:r w:rsidRPr="00EF3477">
        <w:rPr>
          <w:rStyle w:val="DebateUnderline"/>
        </w:rPr>
        <w:t xml:space="preserve"> </w:t>
      </w:r>
      <w:r w:rsidRPr="00BA1043">
        <w:rPr>
          <w:rStyle w:val="DebateUnderline"/>
          <w:shd w:val="clear" w:color="auto" w:fill="00FFFF"/>
        </w:rPr>
        <w:t xml:space="preserve">have to be filled with the </w:t>
      </w:r>
      <w:r w:rsidRPr="00C430B0">
        <w:rPr>
          <w:rStyle w:val="DebateUnderline"/>
          <w:b/>
          <w:shd w:val="clear" w:color="auto" w:fill="00FFFF"/>
        </w:rPr>
        <w:t>particulars of the case</w:t>
      </w:r>
      <w:r w:rsidRPr="00374E70">
        <w:rPr>
          <w:rStyle w:val="DebateUnderline"/>
        </w:rPr>
        <w:t xml:space="preserve"> in any specific war — </w:t>
      </w:r>
      <w:r w:rsidRPr="00BA1043">
        <w:rPr>
          <w:rStyle w:val="DebateUnderline"/>
          <w:shd w:val="clear" w:color="auto" w:fill="00FFFF"/>
        </w:rPr>
        <w:t>are</w:t>
      </w:r>
      <w:r w:rsidRPr="00EF3477">
        <w:rPr>
          <w:rStyle w:val="DebateUnderline"/>
        </w:rPr>
        <w:t xml:space="preserve"> thus as follows</w:t>
      </w:r>
      <w:r w:rsidRPr="00374E70">
        <w:rPr>
          <w:rStyle w:val="DebateUnderline"/>
        </w:rPr>
        <w:t>: politically organized</w:t>
      </w:r>
      <w:r w:rsidRPr="00C430B0">
        <w:rPr>
          <w:rStyle w:val="DebateUnderline"/>
        </w:rPr>
        <w:t xml:space="preserve"> </w:t>
      </w:r>
      <w:r w:rsidRPr="00BA1043">
        <w:rPr>
          <w:rStyle w:val="DebateUnderline"/>
          <w:shd w:val="clear" w:color="auto" w:fill="00FFFF"/>
        </w:rPr>
        <w:t>actors that operate</w:t>
      </w:r>
      <w:r w:rsidRPr="00374E70">
        <w:rPr>
          <w:rStyle w:val="DebateUnderline"/>
        </w:rPr>
        <w:t xml:space="preserve"> in an environment </w:t>
      </w:r>
      <w:r w:rsidRPr="00BA1043">
        <w:rPr>
          <w:rStyle w:val="DebateUnderline"/>
          <w:shd w:val="clear" w:color="auto" w:fill="00FFFF"/>
        </w:rPr>
        <w:t>where no</w:t>
      </w:r>
      <w:r w:rsidRPr="00374E70">
        <w:rPr>
          <w:rStyle w:val="DebateUnderline"/>
        </w:rPr>
        <w:t xml:space="preserve"> superior </w:t>
      </w:r>
      <w:r w:rsidRPr="00BA1043">
        <w:rPr>
          <w:rStyle w:val="DebateUnderline"/>
          <w:shd w:val="clear" w:color="auto" w:fill="00FFFF"/>
        </w:rPr>
        <w:t>authority</w:t>
      </w:r>
      <w:r w:rsidRPr="00374E70">
        <w:rPr>
          <w:rStyle w:val="DebateUnderline"/>
        </w:rPr>
        <w:t xml:space="preserve"> effectively </w:t>
      </w:r>
      <w:r w:rsidRPr="00C430B0">
        <w:rPr>
          <w:rStyle w:val="DebateUnderline"/>
          <w:shd w:val="clear" w:color="auto" w:fill="00FFFF"/>
        </w:rPr>
        <w:t>monopolizes power resort to violence when they assess it to be their most cost-effective optio</w:t>
      </w:r>
      <w:r w:rsidRPr="00374E70">
        <w:rPr>
          <w:rStyle w:val="DebateUnderline"/>
          <w:shd w:val="clear" w:color="auto" w:fill="00FFFF"/>
        </w:rPr>
        <w:t>n</w:t>
      </w:r>
      <w:r w:rsidRPr="00BA1043">
        <w:rPr>
          <w:rStyle w:val="DebateUnderline"/>
          <w:shd w:val="clear" w:color="auto" w:fill="00FFFF"/>
        </w:rPr>
        <w:t xml:space="preserve"> for winning</w:t>
      </w:r>
      <w:r w:rsidRPr="00EF3477">
        <w:rPr>
          <w:rStyle w:val="DebateUnderline"/>
        </w:rPr>
        <w:t xml:space="preserve"> and/or defending evolution-shaped objects of desire, and/or their power in the system that can help them win and/or defend those </w:t>
      </w:r>
      <w:r w:rsidRPr="00BA1043">
        <w:rPr>
          <w:rStyle w:val="DebateUnderline"/>
          <w:shd w:val="clear" w:color="auto" w:fill="00FFFF"/>
        </w:rPr>
        <w:t>desired goods.</w:t>
      </w:r>
      <w:r w:rsidRPr="00EF3477">
        <w:rPr>
          <w:rStyle w:val="DebateUnderline"/>
        </w:rPr>
        <w:t xml:space="preserve"> Wars have been fought for the attainment of the same objects of human desire that underlie the human motivational system</w:t>
      </w:r>
      <w:r>
        <w:t xml:space="preserve"> in general — only by violent means, through the use of force. Politics — internal and external — of which war is, famously, a continuation, is the activity intended to achieve at the intra- and inter-state ‘levels’ the very same evolution-shaped human aims we have already seen. Some writers have felt that ‘politics’ does not fully encompass the causes of war. Even Thayer (2004: 178–9), who correctly argues that evolutionary theory explains ultimate human aims, nonetheless goes on to say, inconsistently, that Clausewitz needs extension because war is caused not only by political reasons but also by the evolutionarily rooted search for resources, as if the two were separate, with politics being somehow different and apart, falling outside of the evolutionary logic. What is defined as ‘politics’ is of course a matter of semantics, and like all definitions is largely arbitrary. Yet, as has been claimed here, if not attributed to divine design</w:t>
      </w:r>
      <w:r w:rsidRPr="00EF3477">
        <w:t>, organisms’ immensely complex mechanisms and the behavioral propensities that emanate from them</w:t>
      </w:r>
      <w:r>
        <w:t xml:space="preserve"> — including those of human beings — ultimately could only have been ‘engineered’ through evolution. The challenge is to lay out how evolution-shaped human desires relate to one another in motivating war. </w:t>
      </w:r>
      <w:r w:rsidRPr="00BA1043">
        <w:rPr>
          <w:rStyle w:val="DebateUnderline"/>
          <w:shd w:val="clear" w:color="auto" w:fill="00FFFF"/>
        </w:rPr>
        <w:t>The desire and struggle for scarce resources</w:t>
      </w:r>
      <w:r>
        <w:t xml:space="preserve"> — wealth of all sorts — have always been regarded as a prime aim of ‘politics’ and an obvious motive for war. They seem to require little further elaboration. By contrast, reproduction does not appear to figure as a direct motive for war in large-scale societies. However, as we saw, appearance is often deceptive, for somatic and reproductive motives are the two inseparable sides of the same coin. In modern societies, too, sexual adventure remained central to individual motivation in going to war, even if it usually failed to be registered at the level of ‘state politics.’ This may be demonstrated by the effects of the sexual revolution since the 1960s, which, by lessening the attraction of foreign adventure for recruits and far increasing the attraction of staying at home, may have contributed to advanced societies’ growing aversion to war. </w:t>
      </w:r>
      <w:r w:rsidRPr="00BA1043">
        <w:rPr>
          <w:rStyle w:val="DebateUnderline"/>
          <w:shd w:val="clear" w:color="auto" w:fill="00FFFF"/>
        </w:rPr>
        <w:t>Honor, status, glory, and dominance</w:t>
      </w:r>
      <w:r w:rsidRPr="003E3119">
        <w:rPr>
          <w:rStyle w:val="DebateUnderline"/>
        </w:rPr>
        <w:t xml:space="preserve"> — both individual and collective</w:t>
      </w:r>
      <w:r w:rsidRPr="0072029F">
        <w:t xml:space="preserve"> — enhanced access to somatic and reproductive success and were thus hotly pursued and defended, even by force. The security dilemma sprang from this state of actual and potential competition, in turn pouring more oil onto its fire. Power has been the universal currency through which all of the above could be obtained and/or defended, and has been sought after as such, in an often escalating spiral. </w:t>
      </w:r>
      <w:r w:rsidRPr="00BA1043">
        <w:rPr>
          <w:rStyle w:val="DebateUnderline"/>
          <w:shd w:val="clear" w:color="auto" w:fill="00FFFF"/>
        </w:rPr>
        <w:t>Kinship</w:t>
      </w:r>
      <w:r w:rsidRPr="003E3119">
        <w:rPr>
          <w:rStyle w:val="DebateUnderline"/>
        </w:rPr>
        <w:t xml:space="preserve"> — expanding from family and tribe to peoples</w:t>
      </w:r>
      <w:r w:rsidRPr="0072029F">
        <w:t xml:space="preserve"> — has always exerted overwhelming influence in determining one’s loyalty and willingness to sacrifice in the defense and promotion of a common good. Shared culture is a major attribute of ethnic communities, in the defense of which people can be invested as heavily as in the community’s political independence and overall prosperity. Finally</w:t>
      </w:r>
      <w:r w:rsidRPr="003E3119">
        <w:t xml:space="preserve">, </w:t>
      </w:r>
      <w:r w:rsidRPr="00BA1043">
        <w:rPr>
          <w:rStyle w:val="DebateUnderline"/>
          <w:shd w:val="clear" w:color="auto" w:fill="00FFFF"/>
        </w:rPr>
        <w:t>religious and secular ideologies</w:t>
      </w:r>
      <w:r w:rsidRPr="00BA1043">
        <w:rPr>
          <w:shd w:val="clear" w:color="auto" w:fill="00FFFF"/>
        </w:rPr>
        <w:t xml:space="preserve"> </w:t>
      </w:r>
      <w:r w:rsidRPr="0072029F">
        <w:t>have been capable of stirring enormous zeal and violence; for</w:t>
      </w:r>
      <w:r>
        <w:t xml:space="preserve"> grand questions of cosmic and socio-political order have been perceived as possessing paramount practical significance for securing and promoting life on earth and/or in the afterlife. In the human problem-solving menus, ideologies function as the most general blueprints. </w:t>
      </w:r>
      <w:r w:rsidRPr="0072029F">
        <w:rPr>
          <w:rStyle w:val="DebateUnderline"/>
        </w:rPr>
        <w:t xml:space="preserve">Rather than comprising a ‘laundry list’ of causes for war, </w:t>
      </w:r>
      <w:r w:rsidRPr="00BA1043">
        <w:rPr>
          <w:rStyle w:val="DebateUnderline"/>
          <w:shd w:val="clear" w:color="auto" w:fill="00FFFF"/>
        </w:rPr>
        <w:t>all</w:t>
      </w:r>
      <w:r w:rsidRPr="00EA2BA3">
        <w:rPr>
          <w:rStyle w:val="DebateUnderline"/>
        </w:rPr>
        <w:t xml:space="preserve"> of the above </w:t>
      </w:r>
      <w:r w:rsidRPr="00BA1043">
        <w:rPr>
          <w:rStyle w:val="DebateUnderline"/>
          <w:shd w:val="clear" w:color="auto" w:fill="00FFFF"/>
        </w:rPr>
        <w:t xml:space="preserve">partake in the </w:t>
      </w:r>
      <w:r w:rsidRPr="0002693D">
        <w:rPr>
          <w:rStyle w:val="DebateUnderline"/>
          <w:b/>
          <w:shd w:val="clear" w:color="auto" w:fill="00FFFF"/>
        </w:rPr>
        <w:t>interconnected human motivational system</w:t>
      </w:r>
      <w:r w:rsidRPr="00BA1043">
        <w:rPr>
          <w:rStyle w:val="DebateUnderline"/>
          <w:shd w:val="clear" w:color="auto" w:fill="00FFFF"/>
        </w:rPr>
        <w:t>, originally shaped by the calculus of survival and reproduction.</w:t>
      </w:r>
    </w:p>
    <w:p w:rsidR="00053012" w:rsidRDefault="00BD37C0" w:rsidP="00B475CD">
      <w:pPr>
        <w:pStyle w:val="BlockHeadings"/>
      </w:pPr>
      <w:r>
        <w:t>Nuclear</w:t>
      </w:r>
      <w:r w:rsidR="00B475CD">
        <w:t xml:space="preserve"> Terror</w:t>
      </w:r>
    </w:p>
    <w:p w:rsidR="009D7FEA" w:rsidRPr="00F577F7" w:rsidRDefault="009D7FEA" w:rsidP="009D7FEA">
      <w:pPr>
        <w:pStyle w:val="Tags"/>
        <w:outlineLvl w:val="0"/>
        <w:rPr>
          <w:lang w:eastAsia="ko-KR"/>
        </w:rPr>
      </w:pPr>
      <w:r w:rsidRPr="00F577F7">
        <w:rPr>
          <w:lang w:eastAsia="ko-KR"/>
        </w:rPr>
        <w:t>Nuclear terrorism is an existential threat—it escalates to nuclear war with Russia and China.</w:t>
      </w:r>
    </w:p>
    <w:p w:rsidR="009D7FEA" w:rsidRPr="00F84F7A" w:rsidRDefault="009D7FEA" w:rsidP="009D7FEA">
      <w:pPr>
        <w:pStyle w:val="Cites"/>
      </w:pPr>
      <w:r w:rsidRPr="00F84F7A">
        <w:t xml:space="preserve">Robert </w:t>
      </w:r>
      <w:r w:rsidRPr="00F84F7A">
        <w:rPr>
          <w:rStyle w:val="Author-Date"/>
        </w:rPr>
        <w:t>Ayson</w:t>
      </w:r>
      <w:r w:rsidRPr="00F84F7A">
        <w:t>, Professor of Strategic Studies and Director of the Centre for Strategic Studies: New Zealand at the Victoria University of Wellington, 20</w:t>
      </w:r>
      <w:r w:rsidRPr="00F84F7A">
        <w:rPr>
          <w:rStyle w:val="Author-Date"/>
        </w:rPr>
        <w:t>10</w:t>
      </w:r>
      <w:r w:rsidRPr="00F84F7A">
        <w:t xml:space="preserve"> (“After a Terrorist Nuclear Attack: Envisaging Catalytic Effects,” Studies in Conflict &amp; Terrorism, Volume 33, Issue 7, July, Available Online to Subscribing Institutions via InformaWorld)</w:t>
      </w:r>
    </w:p>
    <w:p w:rsidR="009D7FEA" w:rsidRPr="00F577F7" w:rsidRDefault="009D7FEA" w:rsidP="009D7FEA">
      <w:pPr>
        <w:pStyle w:val="Nothing"/>
        <w:rPr>
          <w:lang w:eastAsia="ko-KR"/>
        </w:rPr>
      </w:pPr>
    </w:p>
    <w:p w:rsidR="00EC270B" w:rsidRPr="00EC270B" w:rsidRDefault="009D7FEA" w:rsidP="009D7FEA">
      <w:pPr>
        <w:pStyle w:val="Cards"/>
        <w:rPr>
          <w:lang w:eastAsia="ko-KR"/>
        </w:rPr>
      </w:pPr>
      <w:r w:rsidRPr="00F577F7">
        <w:rPr>
          <w:lang w:eastAsia="ko-KR"/>
        </w:rPr>
        <w:t xml:space="preserve">A terrorist nuclear attack, and even the use of nuclear weapons in response by the country attacked in the first place, would not necessarily represent the worst of the nuclear worlds imaginable. Indeed, </w:t>
      </w:r>
      <w:r w:rsidRPr="00F577F7">
        <w:rPr>
          <w:rStyle w:val="DebateUnderline"/>
          <w:lang w:eastAsia="ko-KR"/>
        </w:rPr>
        <w:t>there are reasons to wonder whether nuclear terrorism should ever be regarded as belonging in the category of truly existential threats. A contrast can be drawn</w:t>
      </w:r>
      <w:r w:rsidRPr="00F577F7">
        <w:rPr>
          <w:lang w:eastAsia="ko-KR"/>
        </w:rPr>
        <w:t xml:space="preserve"> here </w:t>
      </w:r>
      <w:r w:rsidRPr="00F577F7">
        <w:rPr>
          <w:rStyle w:val="DebateUnderline"/>
          <w:lang w:eastAsia="ko-KR"/>
        </w:rPr>
        <w:t>with the global catastrophe that would come from a massive nuclear exchange</w:t>
      </w:r>
      <w:r w:rsidRPr="00F577F7">
        <w:rPr>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F577F7">
        <w:rPr>
          <w:rFonts w:hint="eastAsia"/>
          <w:lang w:eastAsia="ko-KR"/>
        </w:rPr>
        <w:t xml:space="preserve"> </w:t>
      </w:r>
      <w:r w:rsidRPr="00F577F7">
        <w:rPr>
          <w:rStyle w:val="DebateUnderline"/>
          <w:lang w:eastAsia="ko-KR"/>
        </w:rPr>
        <w:t>But these two nuclear worlds</w:t>
      </w:r>
      <w:r w:rsidRPr="00F577F7">
        <w:rPr>
          <w:lang w:eastAsia="ko-KR"/>
        </w:rPr>
        <w:t>—a non-state actor nuclear attack and a catastrophic interstate nuclear exchange—</w:t>
      </w:r>
      <w:r w:rsidRPr="00F577F7">
        <w:rPr>
          <w:rStyle w:val="DebateUnderline"/>
          <w:lang w:eastAsia="ko-KR"/>
        </w:rPr>
        <w:t>are not necessarily separable</w:t>
      </w:r>
      <w:r w:rsidRPr="00F577F7">
        <w:rPr>
          <w:lang w:eastAsia="ko-KR"/>
        </w:rPr>
        <w:t xml:space="preserve">. It is just possible that </w:t>
      </w:r>
      <w:r w:rsidRPr="00F577F7">
        <w:rPr>
          <w:rStyle w:val="DebateUnderline"/>
          <w:lang w:eastAsia="ko-KR"/>
        </w:rPr>
        <w:t>some sort of terrorist attack</w:t>
      </w:r>
      <w:r w:rsidRPr="00F577F7">
        <w:rPr>
          <w:lang w:eastAsia="ko-KR"/>
        </w:rPr>
        <w:t xml:space="preserve">, and especially an act of nuclear terrorism, </w:t>
      </w:r>
      <w:r w:rsidRPr="00F577F7">
        <w:rPr>
          <w:rStyle w:val="DebateUnderline"/>
          <w:lang w:eastAsia="ko-KR"/>
        </w:rPr>
        <w:t>could precipitate a chain of events leading to a massive exchange of nuclear weapons</w:t>
      </w:r>
      <w:r w:rsidRPr="00F577F7">
        <w:rPr>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F577F7">
        <w:rPr>
          <w:rFonts w:hint="eastAsia"/>
          <w:lang w:eastAsia="ko-KR"/>
        </w:rPr>
        <w:t xml:space="preserve"> </w:t>
      </w:r>
      <w:r w:rsidRPr="00F577F7">
        <w:rPr>
          <w:rStyle w:val="DebateUnderline"/>
          <w:lang w:eastAsia="ko-KR"/>
        </w:rPr>
        <w:t>It may require a considerable amount of imagination to depict an especially plausible situation where an act of nuclear terrorism could lead to such a massive inter-state nuclear war</w:t>
      </w:r>
      <w:r w:rsidRPr="00F577F7">
        <w:rPr>
          <w:lang w:eastAsia="ko-KR"/>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F577F7">
        <w:rPr>
          <w:rFonts w:hint="eastAsia"/>
          <w:lang w:eastAsia="ko-KR"/>
        </w:rPr>
        <w:t xml:space="preserve"> </w:t>
      </w:r>
      <w:r w:rsidRPr="00F577F7">
        <w:rPr>
          <w:lang w:eastAsia="ko-KR"/>
        </w:rPr>
        <w:t>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r w:rsidRPr="00F577F7">
        <w:rPr>
          <w:rFonts w:hint="eastAsia"/>
          <w:lang w:eastAsia="ko-KR"/>
        </w:rPr>
        <w:t xml:space="preserve"> </w:t>
      </w:r>
      <w:r w:rsidRPr="00F577F7">
        <w:rPr>
          <w:lang w:eastAsia="ko-KR"/>
        </w:rPr>
        <w:t xml:space="preserve">Alternatively, </w:t>
      </w:r>
      <w:r w:rsidRPr="00F577F7">
        <w:rPr>
          <w:rStyle w:val="DebateUnderline"/>
          <w:lang w:eastAsia="ko-KR"/>
        </w:rPr>
        <w:t>if the act of nuclear terrorism came as a complete surprise</w:t>
      </w:r>
      <w:r w:rsidRPr="00F577F7">
        <w:rPr>
          <w:lang w:eastAsia="ko-KR"/>
        </w:rPr>
        <w:t xml:space="preserve">, and American officials refused to believe that a terrorist group was fully responsible (or responsible at all) </w:t>
      </w:r>
      <w:r w:rsidRPr="00F577F7">
        <w:rPr>
          <w:rStyle w:val="DebateUnderline"/>
          <w:lang w:eastAsia="ko-KR"/>
        </w:rPr>
        <w:t>suspicion would shift immediately to state possessors. Ruling out Western ally countries</w:t>
      </w:r>
      <w:r w:rsidRPr="00F577F7">
        <w:rPr>
          <w:lang w:eastAsia="ko-KR"/>
        </w:rPr>
        <w:t xml:space="preserve"> like the United Kingdom and France, and probably Israel and India as well, authorities in </w:t>
      </w:r>
      <w:r w:rsidRPr="00F577F7">
        <w:rPr>
          <w:rStyle w:val="DebateUnderline"/>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F577F7">
        <w:rPr>
          <w:rFonts w:hint="eastAsia"/>
          <w:lang w:eastAsia="ko-KR"/>
        </w:rPr>
        <w:t xml:space="preserve"> </w:t>
      </w:r>
      <w:r w:rsidRPr="00F577F7">
        <w:rPr>
          <w:lang w:eastAsia="ko-KR"/>
        </w:rPr>
        <w:t xml:space="preserve">In particular, </w:t>
      </w:r>
      <w:r w:rsidRPr="00F577F7">
        <w:rPr>
          <w:rStyle w:val="DebateUnderline"/>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F577F7">
        <w:rPr>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577F7">
        <w:rPr>
          <w:rFonts w:hint="eastAsia"/>
          <w:lang w:eastAsia="ko-KR"/>
        </w:rPr>
        <w:t xml:space="preserve"> </w:t>
      </w:r>
      <w:r w:rsidRPr="00F577F7">
        <w:rPr>
          <w:rStyle w:val="DebateUnderline"/>
          <w:lang w:eastAsia="ko-KR"/>
        </w:rPr>
        <w:t>Washington’s early response to a terrorist nuclear attack</w:t>
      </w:r>
      <w:r w:rsidRPr="00F577F7">
        <w:rPr>
          <w:lang w:eastAsia="ko-KR"/>
        </w:rPr>
        <w:t xml:space="preserve"> on its own soil </w:t>
      </w:r>
      <w:r w:rsidRPr="00F577F7">
        <w:rPr>
          <w:rStyle w:val="DebateUnderline"/>
          <w:lang w:eastAsia="ko-KR"/>
        </w:rPr>
        <w:t>might</w:t>
      </w:r>
      <w:r w:rsidRPr="00F577F7">
        <w:rPr>
          <w:lang w:eastAsia="ko-KR"/>
        </w:rPr>
        <w:t xml:space="preserve"> also </w:t>
      </w:r>
      <w:r w:rsidRPr="00F577F7">
        <w:rPr>
          <w:rStyle w:val="DebateUnderline"/>
          <w:lang w:eastAsia="ko-KR"/>
        </w:rPr>
        <w:t>raise the possibility of an unwanted (and nuclear aided) confrontation with Russia and/or China</w:t>
      </w:r>
      <w:r w:rsidRPr="00F577F7">
        <w:rPr>
          <w:lang w:eastAsia="ko-KR"/>
        </w:rPr>
        <w:t xml:space="preserve">. For example, </w:t>
      </w:r>
      <w:r w:rsidRPr="00F577F7">
        <w:rPr>
          <w:rStyle w:val="DebateUnderline"/>
          <w:lang w:eastAsia="ko-KR"/>
        </w:rPr>
        <w:t>in the noise and confusion during the immediate aftermath</w:t>
      </w:r>
      <w:r w:rsidRPr="00F577F7">
        <w:rPr>
          <w:lang w:eastAsia="ko-KR"/>
        </w:rPr>
        <w:t xml:space="preserve"> of the terrorist nuclear attack, </w:t>
      </w:r>
      <w:r w:rsidRPr="00F577F7">
        <w:rPr>
          <w:rStyle w:val="DebateUnderline"/>
          <w:lang w:eastAsia="ko-KR"/>
        </w:rPr>
        <w:t>the U.S. president might be expected to place the country’s armed forces, including its nuclear arsenal, on a higher stage of alert. In such a tense environment</w:t>
      </w:r>
      <w:r w:rsidRPr="00F577F7">
        <w:rPr>
          <w:lang w:eastAsia="ko-KR"/>
        </w:rPr>
        <w:t xml:space="preserve">, when careful planning runs up against the friction of reality, </w:t>
      </w:r>
      <w:r w:rsidRPr="00F577F7">
        <w:rPr>
          <w:rStyle w:val="DebateUnderline"/>
          <w:lang w:eastAsia="ko-KR"/>
        </w:rPr>
        <w:t>it is just possible that Moscow and/or China might mistakenly read this as a sign of U.S. intentions to use force (and possibly nuclear force) against them. In that situation, the temptations to preempt such actions might grow</w:t>
      </w:r>
      <w:r w:rsidRPr="00F577F7">
        <w:rPr>
          <w:lang w:eastAsia="ko-KR"/>
        </w:rPr>
        <w:t xml:space="preserve">, although it must be admitted that </w:t>
      </w:r>
      <w:r w:rsidRPr="00F577F7">
        <w:rPr>
          <w:rStyle w:val="DebateUnderline"/>
          <w:lang w:eastAsia="ko-KR"/>
        </w:rPr>
        <w:t>any preemption would probably still meet with a devastating response.</w:t>
      </w:r>
      <w:r w:rsidRPr="00F577F7">
        <w:rPr>
          <w:rStyle w:val="DebateUnderline"/>
          <w:rFonts w:hint="eastAsia"/>
          <w:lang w:eastAsia="ko-KR"/>
        </w:rPr>
        <w:t xml:space="preserve"> </w:t>
      </w:r>
      <w:r w:rsidRPr="00F577F7">
        <w:rPr>
          <w:rStyle w:val="DebateUnderline"/>
          <w:lang w:eastAsia="ko-KR"/>
        </w:rPr>
        <w:t>As part of its initial response</w:t>
      </w:r>
      <w:r w:rsidRPr="00F577F7">
        <w:rPr>
          <w:lang w:eastAsia="ko-KR"/>
        </w:rPr>
        <w:t xml:space="preserve"> to the act of nuclear terrorism (as discussed earlier) </w:t>
      </w:r>
      <w:r w:rsidRPr="00F577F7">
        <w:rPr>
          <w:rStyle w:val="DebateUnderline"/>
          <w:lang w:eastAsia="ko-KR"/>
        </w:rPr>
        <w:t>Washington might decide to order a significant conventional (or nuclear) retaliatory or disarming attack against the leadership of the terrorist group and/or states seen to support that group</w:t>
      </w:r>
      <w:r w:rsidRPr="00F577F7">
        <w:rPr>
          <w:lang w:eastAsia="ko-KR"/>
        </w:rPr>
        <w:t xml:space="preserve">. Depending on the identity and especially the location of these targets, </w:t>
      </w:r>
      <w:r w:rsidRPr="00F577F7">
        <w:rPr>
          <w:rStyle w:val="DebateUnderline"/>
          <w:lang w:eastAsia="ko-KR"/>
        </w:rPr>
        <w:t>Russia and/or China might interpret such action as being far too close for their comfort, and potentially as an infringement on their spheres of influence and even on their sovereignty</w:t>
      </w:r>
      <w:r w:rsidRPr="00F577F7">
        <w:rPr>
          <w:lang w:eastAsia="ko-KR"/>
        </w:rPr>
        <w:t>.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F577F7">
        <w:rPr>
          <w:rFonts w:hint="eastAsia"/>
          <w:lang w:eastAsia="ko-KR"/>
        </w:rPr>
        <w:t xml:space="preserve"> </w:t>
      </w:r>
      <w:r w:rsidRPr="00F577F7">
        <w:rPr>
          <w:rStyle w:val="DebateUnderline"/>
          <w:lang w:eastAsia="ko-KR"/>
        </w:rPr>
        <w:t>There is also the question of how other nuclear-armed states respond to the act of nuclear terrorism on another member of that special club</w:t>
      </w:r>
      <w:r w:rsidRPr="00F577F7">
        <w:rPr>
          <w:lang w:eastAsia="ko-KR"/>
        </w:rPr>
        <w:t>.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sidRPr="00F577F7">
        <w:rPr>
          <w:rFonts w:hint="eastAsia"/>
          <w:lang w:eastAsia="ko-KR"/>
        </w:rPr>
        <w:t xml:space="preserve"> </w:t>
      </w:r>
      <w:r w:rsidRPr="00F577F7">
        <w:rPr>
          <w:lang w:eastAsia="ko-KR"/>
        </w:rPr>
        <w:t>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r w:rsidRPr="00F577F7">
        <w:rPr>
          <w:rFonts w:hint="eastAsia"/>
          <w:lang w:eastAsia="ko-KR"/>
        </w:rPr>
        <w:t xml:space="preserve"> </w:t>
      </w:r>
      <w:r w:rsidRPr="00F577F7">
        <w:rPr>
          <w:rStyle w:val="DebateUnderline"/>
          <w:lang w:eastAsia="ko-KR"/>
        </w:rPr>
        <w:t>If some readers find this simply too fanciful, and perhaps even offensive to contemplate, it may be informative to reverse the tables. Russia</w:t>
      </w:r>
      <w:r w:rsidRPr="00F577F7">
        <w:rPr>
          <w:lang w:eastAsia="ko-KR"/>
        </w:rPr>
        <w:t xml:space="preserve">, which possesses an arsenal of thousands of nuclear warheads and that has been one of the two most important trustees of the non-use taboo, </w:t>
      </w:r>
      <w:r w:rsidRPr="00F577F7">
        <w:rPr>
          <w:rStyle w:val="DebateUnderline"/>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F577F7">
        <w:rPr>
          <w:lang w:eastAsia="ko-KR"/>
        </w:rPr>
        <w:t xml:space="preserve"> Would it really be keen to support Russia’s use of nuclear weapons, including outside Russia’s traditional sphere of influence? And if not, which seems quite plausible, what options would Washington have to communicate that displeasure?</w:t>
      </w:r>
      <w:r w:rsidRPr="00F577F7">
        <w:rPr>
          <w:rFonts w:hint="eastAsia"/>
          <w:lang w:eastAsia="ko-KR"/>
        </w:rPr>
        <w:t xml:space="preserve"> </w:t>
      </w:r>
      <w:r w:rsidRPr="00F577F7">
        <w:rPr>
          <w:rStyle w:val="DebateUnderline"/>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B475CD" w:rsidRDefault="00BD37C0" w:rsidP="00B475CD">
      <w:pPr>
        <w:pStyle w:val="BlockHeadings"/>
      </w:pPr>
      <w:r>
        <w:t>A2: Nuclear</w:t>
      </w:r>
      <w:r w:rsidR="00B475CD">
        <w:t xml:space="preserve"> Terror</w:t>
      </w:r>
    </w:p>
    <w:p w:rsidR="00740E26" w:rsidRDefault="00740E26" w:rsidP="00740E26">
      <w:pPr>
        <w:pStyle w:val="Tags"/>
        <w:outlineLvl w:val="0"/>
      </w:pPr>
      <w:r>
        <w:t>No desire, no market, and locks check.</w:t>
      </w:r>
    </w:p>
    <w:p w:rsidR="00740E26" w:rsidRPr="00C942E9" w:rsidRDefault="00740E26" w:rsidP="00740E26">
      <w:pPr>
        <w:pStyle w:val="Cites"/>
      </w:pPr>
      <w:r w:rsidRPr="00B57AC3">
        <w:rPr>
          <w:rStyle w:val="Author-Date"/>
        </w:rPr>
        <w:t>Mueller, Political Science at Ohio State, 11</w:t>
      </w:r>
      <w:r>
        <w:t xml:space="preserve"> [John, Professor of Political Science at Ohio State, The Truth About Al-Qaeda, August 2, 2011, </w:t>
      </w:r>
      <w:r w:rsidRPr="00B57AC3">
        <w:t>http://www.foreignaffairs.com/articles/68012/john-mueller/the-truth-about-al-qaeda?page=show</w:t>
      </w:r>
      <w:r>
        <w:t>]</w:t>
      </w:r>
    </w:p>
    <w:p w:rsidR="00740E26" w:rsidRPr="00C942E9" w:rsidRDefault="00740E26" w:rsidP="00740E26">
      <w:pPr>
        <w:pStyle w:val="Nothing"/>
      </w:pPr>
    </w:p>
    <w:p w:rsidR="00740E26" w:rsidRDefault="00740E26" w:rsidP="00740E26">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b/>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740E26" w:rsidRPr="00740E26" w:rsidRDefault="00740E26" w:rsidP="00740E26">
      <w:pPr>
        <w:pStyle w:val="Nothing"/>
      </w:pPr>
    </w:p>
    <w:p w:rsidR="00740E26" w:rsidRDefault="00740E26" w:rsidP="00740E26">
      <w:pPr>
        <w:pStyle w:val="Tags"/>
        <w:outlineLvl w:val="0"/>
      </w:pPr>
      <w:r>
        <w:t>Prefer conventional weapons.</w:t>
      </w:r>
    </w:p>
    <w:p w:rsidR="00740E26" w:rsidRDefault="00740E26" w:rsidP="00740E26">
      <w:pPr>
        <w:pStyle w:val="Cites"/>
      </w:pPr>
      <w:r>
        <w:rPr>
          <w:rStyle w:val="Author-Date"/>
        </w:rPr>
        <w:t xml:space="preserve">Craig </w:t>
      </w:r>
      <w:r w:rsidRPr="009121A9">
        <w:rPr>
          <w:rStyle w:val="Author-Date"/>
        </w:rPr>
        <w:t>11</w:t>
      </w:r>
      <w:r>
        <w:t xml:space="preserve"> [Campbell, p</w:t>
      </w:r>
      <w:r w:rsidRPr="009121A9">
        <w:t>rofessor of international relations at the University of Southampton</w:t>
      </w:r>
      <w:r>
        <w:t xml:space="preserve"> Special Issue: Bringing Critical Realism and Historical Materialism into Critical Terrorism Studies  Atomic obsession: nuclear alarmism from Hiroshima to al-Qaeda Critical Studies on Terrorism  Volume 4, Issue 1, 2011, April, pages 115-124]</w:t>
      </w:r>
    </w:p>
    <w:p w:rsidR="00740E26" w:rsidRDefault="00740E26" w:rsidP="00740E26">
      <w:pPr>
        <w:pStyle w:val="Nothing"/>
      </w:pPr>
    </w:p>
    <w:p w:rsidR="009D7FEA" w:rsidRPr="009D7FEA" w:rsidRDefault="00740E26" w:rsidP="00740E26">
      <w:pPr>
        <w:pStyle w:val="Cards"/>
      </w:pPr>
      <w:r>
        <w:t xml:space="preserve">Let us address each of his claims, in reverse order. Mueller suggests that </w:t>
      </w:r>
      <w:r w:rsidRPr="00383B82">
        <w:rPr>
          <w:rStyle w:val="DebateUnderline"/>
          <w:shd w:val="clear" w:color="auto" w:fill="00FFFF"/>
        </w:rPr>
        <w:t>the risk</w:t>
      </w:r>
      <w:r w:rsidRPr="00F911EE">
        <w:rPr>
          <w:rStyle w:val="DebateUnderline"/>
          <w:shd w:val="clear" w:color="auto" w:fill="00FFFF"/>
        </w:rPr>
        <w:t xml:space="preserve"> of</w:t>
      </w:r>
      <w:r>
        <w:t xml:space="preserve"> an act of major </w:t>
      </w:r>
      <w:r w:rsidRPr="00F911EE">
        <w:rPr>
          <w:rStyle w:val="DebateUnderline"/>
          <w:shd w:val="clear" w:color="auto" w:fill="00FFFF"/>
        </w:rPr>
        <w:t xml:space="preserve">nuclear terrorism </w:t>
      </w:r>
      <w:r w:rsidRPr="004103BC">
        <w:rPr>
          <w:rStyle w:val="DebateUnderline"/>
          <w:shd w:val="clear" w:color="auto" w:fill="00FFFF"/>
        </w:rPr>
        <w:t xml:space="preserve">is </w:t>
      </w:r>
      <w:r w:rsidRPr="004103BC">
        <w:rPr>
          <w:rStyle w:val="DebateUnderline"/>
          <w:b/>
          <w:shd w:val="clear" w:color="auto" w:fill="00FFFF"/>
        </w:rPr>
        <w:t>exceptionally small</w:t>
      </w:r>
      <w:r w:rsidRPr="004103BC">
        <w:rPr>
          <w:rStyle w:val="DebateUnderline"/>
          <w:shd w:val="clear" w:color="auto" w:fill="00FFFF"/>
        </w:rPr>
        <w:t>, along</w:t>
      </w:r>
      <w:r w:rsidRPr="00F911EE">
        <w:rPr>
          <w:rStyle w:val="DebateUnderline"/>
          <w:shd w:val="clear" w:color="auto" w:fill="00FFFF"/>
        </w:rPr>
        <w:t xml:space="preserve"> the lines of an asteroid hitting</w:t>
      </w:r>
      <w:r w:rsidRPr="00BC7C86">
        <w:t xml:space="preserve"> the</w:t>
      </w:r>
      <w:r w:rsidRPr="008976E3">
        <w:t xml:space="preserve"> </w:t>
      </w:r>
      <w:r w:rsidRPr="00F911EE">
        <w:rPr>
          <w:rStyle w:val="DebateUnderline"/>
          <w:shd w:val="clear" w:color="auto" w:fill="00FFFF"/>
        </w:rPr>
        <w:t>earth.</w:t>
      </w:r>
      <w:r>
        <w:t xml:space="preserve"> Drawing upon his powerful book against terrorism alarmism, </w:t>
      </w:r>
      <w:r>
        <w:rPr>
          <w:i/>
        </w:rPr>
        <w:t>Overblown</w:t>
      </w:r>
      <w:r>
        <w:t xml:space="preserve"> (2006), he shows that </w:t>
      </w:r>
      <w:r w:rsidRPr="00FA12B5">
        <w:rPr>
          <w:rStyle w:val="DebateUnderline"/>
          <w:shd w:val="clear" w:color="auto" w:fill="00FFFF"/>
        </w:rPr>
        <w:t>serious anti-Western terrorist groups are</w:t>
      </w:r>
      <w:r w:rsidRPr="00FD3746">
        <w:t xml:space="preserve"> today </w:t>
      </w:r>
      <w:r w:rsidRPr="00F46346">
        <w:rPr>
          <w:rStyle w:val="DebateUnderline"/>
          <w:b/>
          <w:shd w:val="clear" w:color="auto" w:fill="00FFFF"/>
        </w:rPr>
        <w:t>widely scattered and disorganized</w:t>
      </w:r>
      <w:r w:rsidRPr="00FD181F">
        <w:t xml:space="preserve"> – precisely </w:t>
      </w:r>
      <w:r w:rsidRPr="00FA12B5">
        <w:rPr>
          <w:rStyle w:val="DebateUnderline"/>
          <w:shd w:val="clear" w:color="auto" w:fill="00FFFF"/>
        </w:rPr>
        <w:t>the wrong</w:t>
      </w:r>
      <w:r>
        <w:t xml:space="preserve"> kind of </w:t>
      </w:r>
      <w:r w:rsidRPr="00FA12B5">
        <w:rPr>
          <w:rStyle w:val="DebateUnderline"/>
          <w:shd w:val="clear" w:color="auto" w:fill="00FFFF"/>
        </w:rPr>
        <w:t>arrangement for the sustained and centralized project of building an atomic bomb. Looking</w:t>
      </w:r>
      <w:r w:rsidRPr="00A502E9">
        <w:rPr>
          <w:rStyle w:val="DebateUnderline"/>
          <w:shd w:val="clear" w:color="auto" w:fill="00FFFF"/>
        </w:rPr>
        <w:t xml:space="preserve"> for immediate results, terrorist groups are likely to go with what works today, rather than committing to a long-term and likely futile project.</w:t>
      </w:r>
      <w:r>
        <w:t xml:space="preserve"> He points out, as have other </w:t>
      </w:r>
      <w:r w:rsidRPr="00B7108D">
        <w:t>authors, that so-called ‘rogue’ nations, even if they obtain a bomb, are never going to hand it over to terrorists: to do so would utterly negate everything they had worked so hard for. A nation such as Iran that somehow decided to give its bomb to al-Qaeda (leaving aide their completely different objectives) would not only be handing over a weapon that it had spent years and billions to build, and giving up the prestige and deterrence the bomb supposedly confers, it would also be putting itself at acute risk of being on the receiving end of a retaliatory strike once the terrorists did their work. By what rationale would any leader make such a move? The potential costs would be astronomical, the benefits non-existent.</w:t>
      </w:r>
    </w:p>
    <w:p w:rsidR="00202171" w:rsidRDefault="00202171" w:rsidP="00202171">
      <w:pPr>
        <w:pStyle w:val="BlockHeadings"/>
      </w:pPr>
      <w:r>
        <w:t>Nuclear War</w:t>
      </w:r>
      <w:r w:rsidR="00765BB0">
        <w:t xml:space="preserve"> – Yes Extinction</w:t>
      </w:r>
    </w:p>
    <w:p w:rsidR="00740E26" w:rsidRPr="00665E29" w:rsidRDefault="00740E26" w:rsidP="00740E26">
      <w:pPr>
        <w:pStyle w:val="Tags"/>
        <w:outlineLvl w:val="0"/>
        <w:rPr>
          <w:lang w:eastAsia="ko-KR"/>
        </w:rPr>
      </w:pPr>
      <w:r>
        <w:rPr>
          <w:rFonts w:hint="eastAsia"/>
          <w:lang w:eastAsia="ko-KR"/>
        </w:rPr>
        <w:t>Nuclear war</w:t>
      </w:r>
      <w:r w:rsidRPr="00665E29">
        <w:t xml:space="preserve"> causes extinction- climate disruptions, agricultural shortages, and radiation</w:t>
      </w:r>
      <w:r>
        <w:rPr>
          <w:rFonts w:hint="eastAsia"/>
          <w:lang w:eastAsia="ko-KR"/>
        </w:rPr>
        <w:t>.</w:t>
      </w:r>
    </w:p>
    <w:p w:rsidR="00740E26" w:rsidRDefault="00740E26" w:rsidP="00740E26">
      <w:pPr>
        <w:pStyle w:val="Cites"/>
      </w:pPr>
      <w:r>
        <w:t xml:space="preserve">Steven </w:t>
      </w:r>
      <w:r w:rsidRPr="001C4EC9">
        <w:rPr>
          <w:rStyle w:val="Author-Date"/>
          <w:shd w:val="clear" w:color="auto" w:fill="00FFFF"/>
        </w:rPr>
        <w:t>Starr</w:t>
      </w:r>
      <w:r>
        <w:t>, senior scientist with Physicians for Social Responsibility, USASGR Newsletter. “High-alert nuclear weapons:the forgotten danger”. August 20</w:t>
      </w:r>
      <w:r w:rsidRPr="001C4EC9">
        <w:rPr>
          <w:rStyle w:val="Author-Date"/>
          <w:shd w:val="clear" w:color="auto" w:fill="00FFFF"/>
        </w:rPr>
        <w:t>08</w:t>
      </w:r>
      <w:r>
        <w:t xml:space="preserve">. http://www.sgr.org.uk/newsletters/NL36_lead.pdf </w:t>
      </w:r>
    </w:p>
    <w:p w:rsidR="00740E26" w:rsidRPr="00665E29" w:rsidRDefault="00740E26" w:rsidP="00740E26">
      <w:pPr>
        <w:pStyle w:val="Nothing"/>
      </w:pPr>
      <w:r>
        <w:t>Ironically, the US and Russia--‘No First Use’ pledge for their nuclear weapons</w:t>
      </w:r>
    </w:p>
    <w:p w:rsidR="00740E26" w:rsidRDefault="00740E26" w:rsidP="00740E26">
      <w:pPr>
        <w:pStyle w:val="Cards"/>
        <w:rPr>
          <w:lang w:eastAsia="ko-KR"/>
        </w:rPr>
      </w:pPr>
    </w:p>
    <w:p w:rsidR="00740E26" w:rsidRDefault="00740E26" w:rsidP="00740E26">
      <w:pPr>
        <w:pStyle w:val="Cards"/>
        <w:rPr>
          <w:lang w:eastAsia="ko-KR"/>
        </w:rPr>
      </w:pPr>
      <w:r>
        <w:t xml:space="preserve">The consequences of a war involving  high-alert nuclear weapons   General knowledge of nuclear weapon effects is also  sadly lacking. Most people have no idea that </w:t>
      </w:r>
      <w:r w:rsidRPr="000763B4">
        <w:rPr>
          <w:rStyle w:val="DebateUnderline"/>
        </w:rPr>
        <w:t>the  detonation of a single average strategic nuclear  weapon will ignite a gigantic firestorm over a total  area of 105 to 170 square kilometres</w:t>
      </w:r>
      <w:r w:rsidRPr="00665E29">
        <w:rPr>
          <w:rStyle w:val="DebateUnderline"/>
        </w:rPr>
        <w:t xml:space="preserve">.34Even fewer  people are aware of the predicted environmental and  ecological consequences of nuclear conflict.  </w:t>
      </w:r>
      <w:r>
        <w:t xml:space="preserve">As discussed in the previous SGR Newsletter,35  recent research using </w:t>
      </w:r>
      <w:r w:rsidRPr="00665E29">
        <w:rPr>
          <w:rStyle w:val="DebateHighlighted"/>
        </w:rPr>
        <w:t>NASA climate models  forecasts that</w:t>
      </w:r>
      <w:r w:rsidRPr="00665E29">
        <w:rPr>
          <w:rStyle w:val="DebateUnderline"/>
        </w:rPr>
        <w:t xml:space="preserve"> even </w:t>
      </w:r>
      <w:r w:rsidRPr="00665E29">
        <w:rPr>
          <w:rStyle w:val="DebateHighlighted"/>
        </w:rPr>
        <w:t>a ‘regional’ nuclear war, using  100 Hiroshima-sized nuclear weapons, would result  in catastrophic disruptions of the global climate</w:t>
      </w:r>
      <w:r>
        <w:t xml:space="preserve">.36  </w:t>
      </w:r>
      <w:r w:rsidRPr="00665E29">
        <w:rPr>
          <w:rStyle w:val="DebateUnderline"/>
        </w:rPr>
        <w:t xml:space="preserve">Burning cities would produce about five million of  tons of </w:t>
      </w:r>
      <w:r w:rsidRPr="00665E29">
        <w:rPr>
          <w:rStyle w:val="DebateHighlighted"/>
        </w:rPr>
        <w:t xml:space="preserve">smoke </w:t>
      </w:r>
      <w:r w:rsidRPr="00665E29">
        <w:rPr>
          <w:rStyle w:val="DebateUnderline"/>
        </w:rPr>
        <w:t xml:space="preserve">that would rise above cloud level to  form a global stratospheric smoke layer. This </w:t>
      </w:r>
      <w:r w:rsidRPr="00665E29">
        <w:rPr>
          <w:rStyle w:val="DebateHighlighted"/>
        </w:rPr>
        <w:t>would  block sunlight</w:t>
      </w:r>
      <w:r w:rsidRPr="00665E29">
        <w:rPr>
          <w:rStyle w:val="DebateUnderline"/>
        </w:rPr>
        <w:t xml:space="preserve">, </w:t>
      </w:r>
      <w:r w:rsidRPr="00665E29">
        <w:rPr>
          <w:rStyle w:val="DebateHighlighted"/>
        </w:rPr>
        <w:t xml:space="preserve">leading to rapid drops in </w:t>
      </w:r>
      <w:r w:rsidRPr="00665E29">
        <w:rPr>
          <w:rStyle w:val="DebateUnderline"/>
        </w:rPr>
        <w:t xml:space="preserve">global  surface </w:t>
      </w:r>
      <w:r w:rsidRPr="00665E29">
        <w:rPr>
          <w:rStyle w:val="DebateHighlighted"/>
        </w:rPr>
        <w:t>temperature and</w:t>
      </w:r>
      <w:r w:rsidRPr="00665E29">
        <w:rPr>
          <w:rStyle w:val="DebateUnderline"/>
        </w:rPr>
        <w:t xml:space="preserve"> significant reductions in  global </w:t>
      </w:r>
      <w:r w:rsidRPr="00665E29">
        <w:rPr>
          <w:rStyle w:val="DebateHighlighted"/>
        </w:rPr>
        <w:t>precipitation.</w:t>
      </w:r>
      <w:r w:rsidRPr="00665E29">
        <w:rPr>
          <w:rStyle w:val="DebateUnderline"/>
        </w:rPr>
        <w:t xml:space="preserve">  </w:t>
      </w:r>
      <w:r>
        <w:t xml:space="preserve">Furthermore, </w:t>
      </w:r>
      <w:r w:rsidRPr="00083CAC">
        <w:rPr>
          <w:rStyle w:val="DebateHighlighted"/>
        </w:rPr>
        <w:t>research published in</w:t>
      </w:r>
      <w:r w:rsidRPr="000763B4">
        <w:rPr>
          <w:rStyle w:val="DebateUnderline"/>
        </w:rPr>
        <w:t xml:space="preserve"> April 20</w:t>
      </w:r>
      <w:r w:rsidRPr="00083CAC">
        <w:rPr>
          <w:rStyle w:val="DebateHighlighted"/>
        </w:rPr>
        <w:t>08</w:t>
      </w:r>
      <w:r w:rsidRPr="000763B4">
        <w:rPr>
          <w:rStyle w:val="DebateUnderline"/>
        </w:rPr>
        <w:t xml:space="preserve">  </w:t>
      </w:r>
      <w:r w:rsidRPr="00083CAC">
        <w:rPr>
          <w:rStyle w:val="DebateHighlighted"/>
        </w:rPr>
        <w:t xml:space="preserve">indicated </w:t>
      </w:r>
      <w:r w:rsidRPr="000763B4">
        <w:rPr>
          <w:rStyle w:val="DebateUnderline"/>
        </w:rPr>
        <w:t>that smoke from this regional conflict would  also destroy 25-40% of the protective ozone layer</w:t>
      </w:r>
      <w:r>
        <w:t xml:space="preserve">  over the populated mid-latitudes, and 50-70% of the  ozone over the more northerly latitudes.37 </w:t>
      </w:r>
      <w:r w:rsidRPr="000763B4">
        <w:rPr>
          <w:rStyle w:val="DebateUnderline"/>
        </w:rPr>
        <w:t xml:space="preserve">Such  reductions would enormously increase the amount of  ultraviolet light reaching the surface and have serious  consequences for humans </w:t>
      </w:r>
      <w:r w:rsidRPr="00665E29">
        <w:rPr>
          <w:rStyle w:val="DebateUnderline"/>
        </w:rPr>
        <w:t>and many other forms of  life. The levels of ozone destruction predicted by this  new study had previously only been expected to  happen after a full-scale nuclear war.</w:t>
      </w:r>
      <w:r>
        <w:t xml:space="preserve">38 </w:t>
      </w:r>
      <w:r w:rsidRPr="00665E29">
        <w:rPr>
          <w:rStyle w:val="DebateUnderline"/>
        </w:rPr>
        <w:t xml:space="preserve">Unfortunately,  </w:t>
      </w:r>
      <w:r w:rsidRPr="000763B4">
        <w:rPr>
          <w:rStyle w:val="DebateUnderline"/>
        </w:rPr>
        <w:t>no new studies have been carried out using a modern  climate model that could estimate the amount of  ozone that would be destroyed by a major nuclear  conflict, but it seems reasonable to expect that it  could be significantly larger.</w:t>
      </w:r>
      <w:r w:rsidRPr="00665E29">
        <w:rPr>
          <w:rStyle w:val="DebateUnderline"/>
        </w:rPr>
        <w:t xml:space="preserve">  </w:t>
      </w:r>
      <w:r w:rsidRPr="00083CAC">
        <w:rPr>
          <w:rStyle w:val="DebateUnderline"/>
        </w:rPr>
        <w:t xml:space="preserve">In 2007, US scientists predicted </w:t>
      </w:r>
      <w:r>
        <w:t xml:space="preserve">that </w:t>
      </w:r>
      <w:r w:rsidRPr="00665E29">
        <w:rPr>
          <w:rStyle w:val="DebateHighlighted"/>
        </w:rPr>
        <w:t>a nuclear war  fought with about one-third of the global nuclear  arsenal</w:t>
      </w:r>
      <w:r>
        <w:t xml:space="preserve">39 </w:t>
      </w:r>
      <w:r w:rsidRPr="00665E29">
        <w:rPr>
          <w:rStyle w:val="DebateHighlighted"/>
        </w:rPr>
        <w:t>would cause</w:t>
      </w:r>
      <w:r>
        <w:t xml:space="preserve"> </w:t>
      </w:r>
      <w:r w:rsidRPr="00665E29">
        <w:rPr>
          <w:rStyle w:val="DebateHighlighted"/>
        </w:rPr>
        <w:t>50 million tons of  smoke</w:t>
      </w:r>
      <w:r>
        <w:t xml:space="preserve"> to reach the stratosphere –  about ten times that of a regional war.  </w:t>
      </w:r>
      <w:r w:rsidRPr="00665E29">
        <w:rPr>
          <w:rStyle w:val="DebateHighlighted"/>
        </w:rPr>
        <w:t xml:space="preserve">The resulting ‘nuclear darkness’ would cause  average global surface temperatures to become  as cold as those experienced </w:t>
      </w:r>
      <w:r w:rsidRPr="000763B4">
        <w:rPr>
          <w:rStyle w:val="DebateUnderline"/>
        </w:rPr>
        <w:t xml:space="preserve">18,000 years ago </w:t>
      </w:r>
      <w:r w:rsidRPr="00665E29">
        <w:rPr>
          <w:rStyle w:val="DebateHighlighted"/>
        </w:rPr>
        <w:t xml:space="preserve"> during the coldest period of the last ice age40 </w:t>
      </w:r>
      <w:r>
        <w:t xml:space="preserve">–  see Figure 1.  The US and Russian strategic nuclear </w:t>
      </w:r>
      <w:r w:rsidRPr="00665E29">
        <w:rPr>
          <w:rStyle w:val="DebateHighlighted"/>
        </w:rPr>
        <w:t>arsenals on  high alert contain a total explosive power of nearly  1,200 MT,</w:t>
      </w:r>
      <w:r>
        <w:t xml:space="preserve"> with the total explosive power of the  operational, deployed nuclear arsenals of both  countries being nearly 2,700 MT (see Table 3). Based  on the new climate studies, </w:t>
      </w:r>
      <w:r w:rsidRPr="00665E29">
        <w:rPr>
          <w:rStyle w:val="DebateHighlighted"/>
        </w:rPr>
        <w:t xml:space="preserve">a nuclear war between  </w:t>
      </w:r>
      <w:r w:rsidRPr="000763B4">
        <w:rPr>
          <w:rStyle w:val="DebateUnderline"/>
        </w:rPr>
        <w:t>these two nations</w:t>
      </w:r>
      <w:r w:rsidRPr="00665E29">
        <w:rPr>
          <w:rStyle w:val="DebateHighlighted"/>
        </w:rPr>
        <w:t xml:space="preserve">, which began with the detonation  of their </w:t>
      </w:r>
      <w:r w:rsidRPr="000763B4">
        <w:rPr>
          <w:rStyle w:val="DebateUnderline"/>
        </w:rPr>
        <w:t xml:space="preserve">high-alert, </w:t>
      </w:r>
      <w:r w:rsidRPr="00665E29">
        <w:rPr>
          <w:rStyle w:val="DebateHighlighted"/>
        </w:rPr>
        <w:t xml:space="preserve">launch-ready nuclear arsenals,  </w:t>
      </w:r>
      <w:r w:rsidRPr="000763B4">
        <w:rPr>
          <w:rStyle w:val="DebateUnderline"/>
        </w:rPr>
        <w:t>and went on to include about another 20% of their  deployed nuclear arsenals,</w:t>
      </w:r>
      <w:r w:rsidRPr="00665E29">
        <w:rPr>
          <w:rStyle w:val="DebateHighlighted"/>
        </w:rPr>
        <w:t xml:space="preserve"> would – at minimum –  result in the extreme level of climate change shown</w:t>
      </w:r>
      <w:r>
        <w:t xml:space="preserve">  in Figure 1.  Computer models predict that 40% of the smoke  would still remain in the stratosphere 10 years after  the nuclear war, causing a long-term nuclear  darkness. The subsequent cooling of the Earth’s  surface would weaken the global hydrological cycle  and lead to significant decreases in average global  precipitation.</w:t>
      </w:r>
      <w:r w:rsidRPr="00665E29">
        <w:rPr>
          <w:rStyle w:val="DebateHighlighted"/>
        </w:rPr>
        <w:t>42Growing seasons would be drastically  shortened</w:t>
      </w:r>
      <w:r>
        <w:t xml:space="preserve"> throughout the world, particularly in the  large agricultural regions of the Northern  Hemisphere. Under such circumstances, </w:t>
      </w:r>
      <w:r w:rsidRPr="00665E29">
        <w:rPr>
          <w:rStyle w:val="DebateHighlighted"/>
        </w:rPr>
        <w:t>most people  on Earth would starve</w:t>
      </w:r>
      <w:r>
        <w:t xml:space="preserve">.43  In addition to the catastrophic effects on the climate  and ozone layer, a </w:t>
      </w:r>
      <w:r w:rsidRPr="00665E29">
        <w:rPr>
          <w:rStyle w:val="DebateHighlighted"/>
        </w:rPr>
        <w:t xml:space="preserve">nuclear war would release  enormous amounts of radioactive fallout, </w:t>
      </w:r>
      <w:r w:rsidRPr="000763B4">
        <w:rPr>
          <w:rStyle w:val="DebateUnderline"/>
        </w:rPr>
        <w:t>pyrotoxins  and toxic industrial chemicals</w:t>
      </w:r>
      <w:r w:rsidRPr="00665E29">
        <w:rPr>
          <w:rStyle w:val="DebateHighlighted"/>
        </w:rPr>
        <w:t xml:space="preserve"> into the environment.  Taken together, these would be a clear threat to the  continued survival of humans and other complex  forms of life</w:t>
      </w:r>
      <w:r>
        <w:t>.  The scientists who carried out the research on the  climatic consequences of nuclear war state that a  nuclear first-strike would be suicidal, and have called  for a new global nuclear environmental treaty.</w:t>
      </w:r>
    </w:p>
    <w:p w:rsidR="00740E26" w:rsidRDefault="00740E26" w:rsidP="00740E26">
      <w:pPr>
        <w:pStyle w:val="Nothing"/>
      </w:pPr>
    </w:p>
    <w:p w:rsidR="00740E26" w:rsidRPr="00F577F7" w:rsidRDefault="00740E26" w:rsidP="00740E26">
      <w:pPr>
        <w:pStyle w:val="Tags"/>
        <w:outlineLvl w:val="0"/>
        <w:rPr>
          <w:lang w:eastAsia="ko-KR"/>
        </w:rPr>
      </w:pPr>
      <w:r w:rsidRPr="00F577F7">
        <w:rPr>
          <w:lang w:eastAsia="ko-KR"/>
        </w:rPr>
        <w:t>Any use of nuclear weapons will escalate and cause extinction</w:t>
      </w:r>
    </w:p>
    <w:p w:rsidR="00740E26" w:rsidRPr="00F577F7" w:rsidRDefault="00740E26" w:rsidP="00740E26">
      <w:pPr>
        <w:pStyle w:val="Cites"/>
        <w:rPr>
          <w:lang w:eastAsia="ko-KR"/>
        </w:rPr>
      </w:pPr>
      <w:r w:rsidRPr="009D3020">
        <w:rPr>
          <w:rStyle w:val="Author-Date"/>
        </w:rPr>
        <w:t>Ross 03</w:t>
      </w:r>
      <w:r w:rsidRPr="00F577F7">
        <w:rPr>
          <w:lang w:eastAsia="ko-KR"/>
        </w:rPr>
        <w:t xml:space="preserve"> – Founder of NZ Nuclear-Free Peacemaking Association [Larry, “RACING TOWARD EXTINCTION,” Dec 10, http://nuclearfree.lynx.co.nz/racing.htm]</w:t>
      </w:r>
    </w:p>
    <w:p w:rsidR="00740E26" w:rsidRPr="00F577F7" w:rsidRDefault="00740E26" w:rsidP="00740E26">
      <w:pPr>
        <w:pStyle w:val="Nothing"/>
        <w:rPr>
          <w:bCs/>
          <w:iCs/>
          <w:lang w:eastAsia="ko-KR"/>
        </w:rPr>
      </w:pPr>
    </w:p>
    <w:p w:rsidR="00740E26" w:rsidRPr="00740E26" w:rsidRDefault="00740E26" w:rsidP="00740E26">
      <w:pPr>
        <w:pStyle w:val="Cards"/>
        <w:rPr>
          <w:sz w:val="24"/>
          <w:u w:val="thick"/>
          <w:lang w:eastAsia="ko-KR"/>
        </w:rPr>
      </w:pPr>
      <w:r w:rsidRPr="00F577F7">
        <w:rPr>
          <w:lang w:eastAsia="ko-KR"/>
        </w:rPr>
        <w:t xml:space="preserve">We have greatly changed our environment with our new destructive tools - </w:t>
      </w:r>
      <w:r w:rsidRPr="00F577F7">
        <w:rPr>
          <w:rStyle w:val="DebateUnderline"/>
          <w:lang w:eastAsia="ko-KR"/>
        </w:rPr>
        <w:t>nuclear weapons</w:t>
      </w:r>
      <w:r w:rsidRPr="00F577F7">
        <w:rPr>
          <w:lang w:eastAsia="ko-KR"/>
        </w:rPr>
        <w:t xml:space="preserve">. They </w:t>
      </w:r>
      <w:r w:rsidRPr="00F577F7">
        <w:rPr>
          <w:rStyle w:val="DebateUnderline"/>
          <w:lang w:eastAsia="ko-KR"/>
        </w:rPr>
        <w:t>have given us a quantum leap in our ability to destroy ourselves and world</w:t>
      </w:r>
      <w:r w:rsidRPr="00F577F7">
        <w:rPr>
          <w:lang w:eastAsia="ko-KR"/>
        </w:rPr>
        <w:t xml:space="preserve">. Given present trends, we will not adapt, but will continue on the present path to nuclear extinction. However, our brains provide the vital difference between extinct species and us. They can tell us what we have created, and the probable results if we keep repeating our historically destructive behaviour - the thousands of wars in our history. Our unique insight allows us to change our behaviour so we don't repeat our traditional pattern of destruction with our new earth-destroying tools. We have even recognised the extreme risks to ourselves, by creating treaties committing us to vigorously pursue disarmament steps to abolish nuclear weapons before they abolish us. Unfortunately, we have not observed these treaties. The essential question is: Will we use our brains constructively to solve this problem in time to save ourselves? It seems unlikely. We are using our brains to deny the terrifying reality, pretend there is no risk, or that it is insignificant. Many believe that nuclear weapons have been proven over 50 years to give us security. We tend to venerate our leaders, believe and obey them. Like the Germans did with Adolph Hitler, or Italians with Mussolini. Leaders are respected as rational, sensible, honest, moral Christians who could never do anything crazy. However President Bush - the world's most powerful man, and his allies and staff, have lowered the barriers against using nuclear weapons. They have developed new doctrines that allow them to use nuclear weapons in many more war situations and against non-nuclear states - not just in retaliation for a massive attack. The U.S. Congress and mass media have skirted this issue, so you may not know about this 'seismic' change in U.S. policy and its implications. People have forgot, or never learned, how nuclear weapons can destroy our world. Here is a chart with 6,000 dots divided into 100 squares. The one dot in the centre represents all the explosive power of allied bombs dropped in WWII - equal to 3,000,000 tons of TNT or 3 megatons. Millions were killed. We have enough for about 6,000 WWII's. The dots in just one of the 100 squares represent the firepower to kill all life on earth. We have made enough weapons to kill everyone on earth many times over. That is our dire situation today. We are not adapting to change our behaviour, but reinforcing old behaviour that leads to war? The nuclear arms race, accelerated by the vested interests of the military-industrial-political complex, and the phantom threats we invent to sustain it, is the major occupation of many top brains and huge resources today. It has huge momentum and power. It is embedded in U.S. society and some others. It is an accepted part of the culture. </w:t>
      </w:r>
      <w:r w:rsidRPr="00F577F7">
        <w:rPr>
          <w:rStyle w:val="DebateUnderline"/>
          <w:lang w:eastAsia="ko-KR"/>
        </w:rPr>
        <w:t>This weapons culture and the new doctrines mean that nuclear weapons are no longer treated as a last resort</w:t>
      </w:r>
      <w:r w:rsidRPr="00F577F7">
        <w:rPr>
          <w:lang w:eastAsia="ko-KR"/>
        </w:rPr>
        <w:t xml:space="preserve">. They can be used in addition to conventional weapons to achieve military goals. . </w:t>
      </w:r>
      <w:r w:rsidRPr="00F577F7">
        <w:rPr>
          <w:rStyle w:val="DebateUnderline"/>
          <w:lang w:eastAsia="ko-KR"/>
        </w:rPr>
        <w:t>The culture has programmed itself for self-destruction and now has the ideology to continue until they precipitate a nuclear holocaust which kills all life</w:t>
      </w:r>
      <w:r w:rsidRPr="00F577F7">
        <w:rPr>
          <w:lang w:eastAsia="ko-KR"/>
        </w:rPr>
        <w:t xml:space="preserve">. The quantum leap in destructive power has now been matched by this new will, or self-permission, to use these weapons. Laws, fears and reservations have been swept aside. Humanity seems to have accepted the new doctrines. Few seem concerned that </w:t>
      </w:r>
      <w:r w:rsidRPr="00F577F7">
        <w:rPr>
          <w:rStyle w:val="DebateUnderline"/>
          <w:lang w:eastAsia="ko-KR"/>
        </w:rPr>
        <w:t>any usage can kill millions, and quickly expand beyond any countries control, leading to a global nuclear war which ends humanity</w:t>
      </w:r>
      <w:r w:rsidRPr="00F577F7">
        <w:rPr>
          <w:lang w:eastAsia="ko-KR"/>
        </w:rPr>
        <w:t xml:space="preserve">. We have radically altered our environment in so many other ways as well, that also threaten our existence in the longer term. Population growth and our economic growth ideology augment the trends of climate change - global warming - pollution - dwindling natural resources - deforestation etc. To emphasise again, the biggest change we have made in our environment is the quantum leap in our ability to destroy ourselves. Our psychological and social climate makes it more probable. Most people are not aware of this huge change in our environment. Others just accept it. We have learned to live with and treat nuclear weapons as a normal part of the environment. Many feel that to question or oppose this situation is silly, disloyal or threatens the security we think nuclear weapons give us. Nine countries are dedicated to constantly developing their nuclear arsenals. That makes accidental or intentional usage more likely. </w:t>
      </w:r>
      <w:r w:rsidRPr="00F577F7">
        <w:rPr>
          <w:rStyle w:val="DebateUnderline"/>
          <w:lang w:eastAsia="ko-KR"/>
        </w:rPr>
        <w:t>That the U.S. has said the nuclear barriers are down adds to the likelihood of nuclear weapons use by some other state. A probable escalation would follow</w:t>
      </w:r>
      <w:r w:rsidRPr="00F577F7">
        <w:rPr>
          <w:lang w:eastAsia="ko-KR"/>
        </w:rPr>
        <w:t>.</w:t>
      </w:r>
    </w:p>
    <w:p w:rsidR="00202171" w:rsidRDefault="00765BB0" w:rsidP="00202171">
      <w:pPr>
        <w:pStyle w:val="BlockHeadings"/>
      </w:pPr>
      <w:r>
        <w:t>Nuclear War – No Extinction</w:t>
      </w:r>
    </w:p>
    <w:p w:rsidR="00740E26" w:rsidRDefault="00740E26" w:rsidP="00740E26">
      <w:pPr>
        <w:pStyle w:val="Tags"/>
      </w:pPr>
      <w:r>
        <w:t>Nuclear war doesn’t cause extinction.</w:t>
      </w:r>
    </w:p>
    <w:p w:rsidR="00740E26" w:rsidRDefault="00740E26" w:rsidP="00740E26">
      <w:pPr>
        <w:pStyle w:val="Cites"/>
      </w:pPr>
      <w:r w:rsidRPr="000A28B5">
        <w:rPr>
          <w:rStyle w:val="Author-Date"/>
        </w:rPr>
        <w:t>Seitz 6</w:t>
      </w:r>
      <w:r>
        <w:t xml:space="preserve"> [Russel, Visiting Scholar in Harvard University's Center for International Affairs. 12/20/,</w:t>
      </w:r>
    </w:p>
    <w:p w:rsidR="00740E26" w:rsidRDefault="00740E26" w:rsidP="00740E26">
      <w:pPr>
        <w:pStyle w:val="Cites"/>
      </w:pPr>
      <w:r>
        <w:t>http://adamant.typepad.com/seitz/2006/12/preherein_honor.html]</w:t>
      </w:r>
    </w:p>
    <w:p w:rsidR="00740E26" w:rsidRDefault="00740E26" w:rsidP="00740E26">
      <w:pPr>
        <w:pStyle w:val="Nothing"/>
      </w:pPr>
    </w:p>
    <w:p w:rsidR="00740E26" w:rsidRDefault="00740E26" w:rsidP="00740E26">
      <w:pPr>
        <w:pStyle w:val="Cards"/>
        <w:rPr>
          <w:rStyle w:val="DebateUnderline"/>
          <w:shd w:val="clear" w:color="auto" w:fill="00FFFF"/>
        </w:rPr>
      </w:pPr>
      <w:r w:rsidRPr="000916B4">
        <w:rPr>
          <w:rStyle w:val="DebateUnderline"/>
        </w:rPr>
        <w:t>"</w:t>
      </w:r>
      <w:r w:rsidRPr="005F7E99">
        <w:rPr>
          <w:rStyle w:val="DebateUnderline"/>
          <w:shd w:val="clear" w:color="auto" w:fill="00FFFF"/>
        </w:rPr>
        <w:t>Apocalyptic</w:t>
      </w:r>
      <w:r w:rsidRPr="000916B4">
        <w:rPr>
          <w:rStyle w:val="DebateUnderline"/>
        </w:rPr>
        <w:t xml:space="preserve"> predictions require, to be taken seriously,higher standards of evidence than do assertions on other matters where the stakes are not as great." wrote Sagan</w:t>
      </w:r>
      <w:r w:rsidRPr="000916B4">
        <w:t xml:space="preserve"> in Foreign Affairs , Winter 1983 -84. </w:t>
      </w:r>
      <w:r w:rsidRPr="000916B4">
        <w:rPr>
          <w:rStyle w:val="DebateUnderline"/>
        </w:rPr>
        <w:t>But that "</w:t>
      </w:r>
      <w:r w:rsidRPr="005F7E99">
        <w:rPr>
          <w:rStyle w:val="DebateUnderline"/>
          <w:shd w:val="clear" w:color="auto" w:fill="00FFFF"/>
        </w:rPr>
        <w:t xml:space="preserve">evidence" was </w:t>
      </w:r>
      <w:r w:rsidRPr="004051B7">
        <w:rPr>
          <w:rStyle w:val="DebateUnderline"/>
          <w:b/>
          <w:shd w:val="clear" w:color="auto" w:fill="00FFFF"/>
        </w:rPr>
        <w:t>never forthcoming</w:t>
      </w:r>
      <w:r w:rsidRPr="000916B4">
        <w:rPr>
          <w:rStyle w:val="DebateUnderline"/>
        </w:rPr>
        <w:t>.'Nuclear Winter' never existed outside of a computer  except as air-brushed animation</w:t>
      </w:r>
      <w:r w:rsidRPr="000916B4">
        <w:t xml:space="preserve"> commissioned by the a  PR firm - Porter Novelli Inc. Yet Sagan predicted "the extinction of the human species " as temperatures plummeted 35 degrees C and  the world froze in the aftermath of  a nuclear holocaust.  Last year, Sagan's cohort tried  to reanimate the ghost in a machine anti-nuclear activists invoked in the depths of the Cold War, by re-running equally arbitrary scenarios on a modern  interactive Global Circulation Model. But the Cold War is history in more ways than one. </w:t>
      </w:r>
      <w:r w:rsidRPr="000916B4">
        <w:rPr>
          <w:rStyle w:val="DebateUnderline"/>
        </w:rPr>
        <w:t xml:space="preserve">It is a credit to post-modern </w:t>
      </w:r>
      <w:r w:rsidRPr="005F7E99">
        <w:rPr>
          <w:rStyle w:val="DebateUnderline"/>
          <w:shd w:val="clear" w:color="auto" w:fill="00FFFF"/>
        </w:rPr>
        <w:t>computer climate simulations</w:t>
      </w:r>
      <w:r w:rsidRPr="000916B4">
        <w:rPr>
          <w:rStyle w:val="DebateUnderline"/>
        </w:rPr>
        <w:t xml:space="preserve"> that they </w:t>
      </w:r>
      <w:r w:rsidRPr="005F7E99">
        <w:rPr>
          <w:rStyle w:val="DebateUnderline"/>
          <w:b/>
          <w:shd w:val="clear" w:color="auto" w:fill="00FFFF"/>
        </w:rPr>
        <w:t xml:space="preserve">do not </w:t>
      </w:r>
      <w:r w:rsidRPr="00B87852">
        <w:rPr>
          <w:rStyle w:val="DebateUnderline"/>
          <w:b/>
          <w:shd w:val="clear" w:color="auto" w:fill="00FFFF"/>
        </w:rPr>
        <w:t>reproduce the apocalyptic  results</w:t>
      </w:r>
      <w:r w:rsidRPr="005F7E99">
        <w:rPr>
          <w:rStyle w:val="DebateUnderline"/>
          <w:shd w:val="clear" w:color="auto" w:fill="00FFFF"/>
        </w:rPr>
        <w:t xml:space="preserve"> of</w:t>
      </w:r>
      <w:r w:rsidRPr="005F7E99">
        <w:rPr>
          <w:rStyle w:val="DebateUnderline"/>
        </w:rPr>
        <w:t xml:space="preserve"> what </w:t>
      </w:r>
      <w:r w:rsidRPr="005F7E99">
        <w:rPr>
          <w:rStyle w:val="DebateUnderline"/>
          <w:shd w:val="clear" w:color="auto" w:fill="00FFFF"/>
        </w:rPr>
        <w:t>Sagan</w:t>
      </w:r>
      <w:r w:rsidRPr="000916B4">
        <w:rPr>
          <w:rStyle w:val="DebateUnderline"/>
        </w:rPr>
        <w:t xml:space="preserve"> oxymoronically termed "a sophisticated one dimensional model." </w:t>
      </w:r>
      <w:r w:rsidRPr="00AB0154">
        <w:rPr>
          <w:rStyle w:val="DebateHighlighted"/>
        </w:rPr>
        <w:t xml:space="preserve">The subzero 'baseline case'  has melted down into a </w:t>
      </w:r>
      <w:r w:rsidRPr="004051B7">
        <w:rPr>
          <w:rStyle w:val="DebateHighlighted"/>
          <w:b/>
        </w:rPr>
        <w:t>tepid 1.3 degrees</w:t>
      </w:r>
      <w:r w:rsidRPr="00AB0154">
        <w:rPr>
          <w:rStyle w:val="DebateHighlighted"/>
        </w:rPr>
        <w:t xml:space="preserve"> of average cooling</w:t>
      </w:r>
      <w:r w:rsidRPr="000916B4">
        <w:rPr>
          <w:rStyle w:val="DebateUnderline"/>
        </w:rPr>
        <w:t xml:space="preserve">- grey skies do not a Ragnarok make . </w:t>
      </w:r>
      <w:r w:rsidRPr="000A28B5">
        <w:rPr>
          <w:rStyle w:val="DebateUnderline"/>
          <w:shd w:val="clear" w:color="auto" w:fill="00FFFF"/>
        </w:rPr>
        <w:t>What remains is just not the stuff that  End of the World myths are made of.</w:t>
      </w:r>
    </w:p>
    <w:p w:rsidR="00740E26" w:rsidRDefault="00740E26" w:rsidP="00740E26">
      <w:pPr>
        <w:pStyle w:val="Nothing"/>
      </w:pPr>
    </w:p>
    <w:p w:rsidR="00740E26" w:rsidRDefault="00740E26" w:rsidP="00740E26">
      <w:pPr>
        <w:pStyle w:val="Tags"/>
        <w:outlineLvl w:val="0"/>
      </w:pPr>
      <w:r>
        <w:t>No extinction.</w:t>
      </w:r>
    </w:p>
    <w:p w:rsidR="00740E26" w:rsidRDefault="00740E26" w:rsidP="00740E26">
      <w:pPr>
        <w:pStyle w:val="Cites"/>
      </w:pPr>
      <w:r w:rsidRPr="00821C25">
        <w:rPr>
          <w:rStyle w:val="Author-Date"/>
        </w:rPr>
        <w:t>Muller 12</w:t>
      </w:r>
      <w:r>
        <w:t xml:space="preserve"> [Jonatas, </w:t>
      </w:r>
      <w:r w:rsidRPr="00821C25">
        <w:t>Mendeley member in Philosophy</w:t>
      </w:r>
      <w:r>
        <w:t xml:space="preserve">, Analysis of Existential Risks, April 2012, </w:t>
      </w:r>
      <w:r w:rsidRPr="004C064E">
        <w:t>http://www.jonatasmuller.com/x-risks.html</w:t>
      </w:r>
      <w:r>
        <w:t>]</w:t>
      </w:r>
    </w:p>
    <w:p w:rsidR="00740E26" w:rsidRDefault="00740E26" w:rsidP="00740E26">
      <w:pPr>
        <w:pStyle w:val="Nothing"/>
      </w:pPr>
    </w:p>
    <w:p w:rsidR="00740E26" w:rsidRPr="00740E26" w:rsidRDefault="00740E26" w:rsidP="00740E26">
      <w:pPr>
        <w:pStyle w:val="Cards"/>
        <w:rPr>
          <w:sz w:val="24"/>
          <w:u w:val="thick"/>
          <w:shd w:val="clear" w:color="auto" w:fill="00FFFF"/>
        </w:rPr>
      </w:pPr>
      <w:r w:rsidRPr="00EC556D">
        <w:t xml:space="preserve">Direct damage from nuclear blasts with current arsenals could reach at most a very small percentage of the world's </w:t>
      </w:r>
      <w:r w:rsidRPr="008F1D7C">
        <w:t>population. Nuclear shelters would in the worst case scenario allow people to survive radiation fallout in nearby places, whose worst effects last for some days (Kearny</w:t>
      </w:r>
      <w:r w:rsidRPr="00EC556D">
        <w:t xml:space="preserve"> </w:t>
      </w:r>
      <w:r w:rsidRPr="008F1D7C">
        <w:t>1987). Some of</w:t>
      </w:r>
      <w:r w:rsidRPr="00EC556D">
        <w:t xml:space="preserve"> these </w:t>
      </w:r>
      <w:r w:rsidRPr="008F1D7C">
        <w:rPr>
          <w:rStyle w:val="DebateUnderline"/>
          <w:shd w:val="clear" w:color="auto" w:fill="00FFFF"/>
        </w:rPr>
        <w:t>shelters</w:t>
      </w:r>
      <w:r w:rsidRPr="00C36481">
        <w:t xml:space="preserve"> could </w:t>
      </w:r>
      <w:r w:rsidRPr="008F1D7C">
        <w:rPr>
          <w:rStyle w:val="DebateUnderline"/>
          <w:shd w:val="clear" w:color="auto" w:fill="00FFFF"/>
        </w:rPr>
        <w:t>offer protection for a long time</w:t>
      </w:r>
      <w:r w:rsidRPr="00C36481">
        <w:t xml:space="preserve">, in the case of a nuclear </w:t>
      </w:r>
      <w:r w:rsidRPr="00E2568C">
        <w:t xml:space="preserve">winter, </w:t>
      </w:r>
      <w:r w:rsidRPr="00160428">
        <w:t xml:space="preserve">and some </w:t>
      </w:r>
      <w:r w:rsidRPr="008F1D7C">
        <w:rPr>
          <w:rStyle w:val="DebateUnderline"/>
          <w:shd w:val="clear" w:color="auto" w:fill="00FFFF"/>
        </w:rPr>
        <w:t>countries have strategic food provisions</w:t>
      </w:r>
      <w:r w:rsidRPr="00A32C58">
        <w:t xml:space="preserve"> for many years. </w:t>
      </w:r>
      <w:r w:rsidRPr="00C32020">
        <w:rPr>
          <w:rStyle w:val="DebateUnderline"/>
          <w:shd w:val="clear" w:color="auto" w:fill="00FFFF"/>
        </w:rPr>
        <w:t>The effects of a nuclear winter can be compared to those of atmospheric dust caused by big asteroid impacts</w:t>
      </w:r>
      <w:r w:rsidRPr="00C32020">
        <w:t xml:space="preserve"> (</w:t>
      </w:r>
      <w:r w:rsidRPr="00EC556D">
        <w:t xml:space="preserve">Browne 1993), </w:t>
      </w:r>
      <w:r w:rsidRPr="00C32020">
        <w:rPr>
          <w:rStyle w:val="DebateUnderline"/>
          <w:shd w:val="clear" w:color="auto" w:fill="00FFFF"/>
        </w:rPr>
        <w:t>and would be likely smaller than that from volcanic super-eruptions</w:t>
      </w:r>
      <w:r w:rsidRPr="00C32020">
        <w:t xml:space="preserve"> (Bekki et al. 1996), </w:t>
      </w:r>
      <w:r w:rsidRPr="00254681">
        <w:rPr>
          <w:rStyle w:val="DebateUnderline"/>
          <w:shd w:val="clear" w:color="auto" w:fill="00FFFF"/>
        </w:rPr>
        <w:t>in which case survival of land animals has been quite possible</w:t>
      </w:r>
      <w:r w:rsidRPr="00254681">
        <w:t xml:space="preserve"> in </w:t>
      </w:r>
      <w:r w:rsidRPr="007B24ED">
        <w:t>the short and long term after</w:t>
      </w:r>
      <w:r w:rsidRPr="00E43FFA">
        <w:t xml:space="preserve"> the events. </w:t>
      </w:r>
      <w:r w:rsidRPr="002F1571">
        <w:rPr>
          <w:rStyle w:val="DebateUnderline"/>
          <w:shd w:val="clear" w:color="auto" w:fill="00FFFF"/>
        </w:rPr>
        <w:t>Estimates of temperature drops fall well within a range</w:t>
      </w:r>
      <w:r w:rsidRPr="00E43FFA">
        <w:t xml:space="preserve"> that is </w:t>
      </w:r>
      <w:r w:rsidRPr="002F1571">
        <w:rPr>
          <w:rStyle w:val="DebateUnderline"/>
          <w:shd w:val="clear" w:color="auto" w:fill="00FFFF"/>
        </w:rPr>
        <w:t>compatible with life and ag</w:t>
      </w:r>
      <w:r w:rsidRPr="00561C3D">
        <w:t>ricul</w:t>
      </w:r>
      <w:r w:rsidRPr="00160428">
        <w:t>ture at least in the warmer regions of the Earth</w:t>
      </w:r>
      <w:r w:rsidRPr="008669F3">
        <w:t xml:space="preserve">, with the atmospheric dust clearing up eventually (Turchin </w:t>
      </w:r>
      <w:r w:rsidRPr="00EC556D">
        <w:t xml:space="preserve">2008). </w:t>
      </w:r>
      <w:r w:rsidRPr="007F2A72">
        <w:rPr>
          <w:rStyle w:val="DebateUnderline"/>
          <w:shd w:val="clear" w:color="auto" w:fill="00FFFF"/>
        </w:rPr>
        <w:t xml:space="preserve">Nuclear wars seem </w:t>
      </w:r>
      <w:r w:rsidRPr="00A32C58">
        <w:rPr>
          <w:rStyle w:val="DebateUnderline"/>
          <w:b/>
          <w:shd w:val="clear" w:color="auto" w:fill="00FFFF"/>
        </w:rPr>
        <w:t>exceedingly unlikely</w:t>
      </w:r>
      <w:r w:rsidRPr="007F2A72">
        <w:rPr>
          <w:rStyle w:val="DebateUnderline"/>
          <w:shd w:val="clear" w:color="auto" w:fill="00FFFF"/>
        </w:rPr>
        <w:t xml:space="preserve"> to constitute an existential risk, as survival of a substantial number of people would be possible under any of these conditions.</w:t>
      </w:r>
    </w:p>
    <w:p w:rsidR="001F397A" w:rsidRDefault="001F397A" w:rsidP="001F397A">
      <w:pPr>
        <w:pStyle w:val="BlockHeadings"/>
      </w:pPr>
      <w:r>
        <w:t>Oceans</w:t>
      </w:r>
    </w:p>
    <w:p w:rsidR="00740E26" w:rsidRPr="00F577F7" w:rsidRDefault="00740E26" w:rsidP="00740E26">
      <w:pPr>
        <w:pStyle w:val="Tags"/>
        <w:outlineLvl w:val="0"/>
        <w:rPr>
          <w:lang w:eastAsia="ko-KR"/>
        </w:rPr>
      </w:pPr>
      <w:r w:rsidRPr="00F577F7">
        <w:rPr>
          <w:lang w:eastAsia="ko-KR"/>
        </w:rPr>
        <w:t>Ocean destruction will ensure planetary extinction</w:t>
      </w:r>
    </w:p>
    <w:p w:rsidR="00740E26" w:rsidRPr="00F577F7" w:rsidRDefault="00740E26" w:rsidP="00740E26">
      <w:pPr>
        <w:pStyle w:val="Cites"/>
        <w:rPr>
          <w:lang w:eastAsia="ko-KR"/>
        </w:rPr>
      </w:pPr>
      <w:r w:rsidRPr="00F974B3">
        <w:rPr>
          <w:rStyle w:val="Author-Date"/>
        </w:rPr>
        <w:t>Craig 03</w:t>
      </w:r>
      <w:r w:rsidRPr="00F974B3">
        <w:t xml:space="preserve"> – Associate Professor at Indiana University School of Law [Robin Kundis, “Taking Steps Toward Marine Wilderness Protection”, McGeorge Law Review, Winter, 34 McGeorge L. Rev. 155, LN]</w:t>
      </w:r>
    </w:p>
    <w:p w:rsidR="00740E26" w:rsidRPr="00F577F7" w:rsidRDefault="00740E26" w:rsidP="00740E26">
      <w:pPr>
        <w:pStyle w:val="Nothing"/>
        <w:rPr>
          <w:bCs/>
          <w:iCs/>
          <w:lang w:eastAsia="ko-KR"/>
        </w:rPr>
      </w:pPr>
    </w:p>
    <w:p w:rsidR="00740E26" w:rsidRPr="00740E26" w:rsidRDefault="00740E26" w:rsidP="00740E26">
      <w:pPr>
        <w:pStyle w:val="Cards"/>
        <w:rPr>
          <w:lang w:eastAsia="ko-KR"/>
        </w:rPr>
      </w:pPr>
      <w:r w:rsidRPr="00F577F7">
        <w:rPr>
          <w:lang w:eastAsia="ko-KR"/>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856 Waste treatment is another significant, non-extractive ecosystem function that intact coral reef ecosystems provide. 857 More generally, </w:t>
      </w:r>
      <w:r w:rsidRPr="00F577F7">
        <w:rPr>
          <w:rStyle w:val="DebateUnderline"/>
          <w:lang w:eastAsia="ko-KR"/>
        </w:rPr>
        <w:t>"ocean ecosystems play a major role in the global geochemical cycling of all the elements that represent the basic building blocks of living organisms, carbon, nitrogen, oxygen, phosphorus, and sulfur, as well as other less abundant but necessary elements</w:t>
      </w:r>
      <w:r w:rsidRPr="00F577F7">
        <w:rPr>
          <w:lang w:eastAsia="ko-KR"/>
        </w:rPr>
        <w:t xml:space="preserve">." 858 In a very real and direct sense, therefore, </w:t>
      </w:r>
      <w:r w:rsidRPr="00F577F7">
        <w:rPr>
          <w:rStyle w:val="DebateUnderline"/>
          <w:lang w:eastAsia="ko-KR"/>
        </w:rPr>
        <w:t>human degradation of marine ecosystems impairs the planet's ability to support life</w:t>
      </w:r>
      <w:r w:rsidRPr="00F577F7">
        <w:rPr>
          <w:i/>
          <w:lang w:eastAsia="ko-KR"/>
        </w:rPr>
        <w:t xml:space="preserve">. </w:t>
      </w:r>
      <w:r w:rsidRPr="00F577F7">
        <w:rPr>
          <w:lang w:eastAsia="ko-KR"/>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t>
      </w:r>
      <w:r w:rsidRPr="00F577F7">
        <w:rPr>
          <w:rStyle w:val="DebateUnderline"/>
          <w:lang w:eastAsia="ko-KR"/>
        </w:rPr>
        <w:t>We may not know much about the sea, but we do know this much: if we kill the ocean we kill ourselves, and we will take most of the biosphere</w:t>
      </w:r>
      <w:r w:rsidRPr="00F577F7">
        <w:rPr>
          <w:i/>
          <w:u w:val="single"/>
          <w:lang w:eastAsia="ko-KR"/>
        </w:rPr>
        <w:t xml:space="preserve"> </w:t>
      </w:r>
      <w:r w:rsidRPr="00F577F7">
        <w:rPr>
          <w:rStyle w:val="DebateUnderline"/>
          <w:lang w:eastAsia="ko-KR"/>
        </w:rPr>
        <w:t>with us</w:t>
      </w:r>
      <w:r w:rsidRPr="00F577F7">
        <w:rPr>
          <w:lang w:eastAsia="ko-KR"/>
        </w:rPr>
        <w:t>. The Black Sea is almost dead, 863 its once-complex and productive ecosystem almost entirely replaced by a monoculture of comb jellies, "starving out fish and dolphins, emptying fishermen's nets, and converting the web of life into brainless, wraith-like blobs of jelly." 864 More importantly, the Black Sea is not necessarily unique.</w:t>
      </w:r>
    </w:p>
    <w:p w:rsidR="001F397A" w:rsidRDefault="001F397A" w:rsidP="001F397A">
      <w:pPr>
        <w:pStyle w:val="BlockHeadings"/>
      </w:pPr>
      <w:r>
        <w:t>A2: Oceans</w:t>
      </w:r>
    </w:p>
    <w:p w:rsidR="00740E26" w:rsidRDefault="00740E26" w:rsidP="00740E26">
      <w:pPr>
        <w:pStyle w:val="Tags"/>
        <w:rPr>
          <w:lang w:eastAsia="ko-KR"/>
        </w:rPr>
      </w:pPr>
      <w:r>
        <w:rPr>
          <w:lang w:eastAsia="ko-KR"/>
        </w:rPr>
        <w:t>1. Marine ecosystems are resilient.</w:t>
      </w:r>
    </w:p>
    <w:p w:rsidR="00740E26" w:rsidRDefault="00740E26" w:rsidP="00740E26">
      <w:pPr>
        <w:pStyle w:val="Cites"/>
        <w:rPr>
          <w:lang w:eastAsia="ko-KR"/>
        </w:rPr>
      </w:pPr>
      <w:r w:rsidRPr="00B80889">
        <w:rPr>
          <w:rStyle w:val="Author-Date"/>
        </w:rPr>
        <w:t>Kennedy et al 02</w:t>
      </w:r>
      <w:r>
        <w:rPr>
          <w:lang w:eastAsia="ko-KR"/>
        </w:rPr>
        <w:t xml:space="preserve"> [Victor S. Kennedy et al, University of Maryland, COASTAL AND MARINE ECOSYSTEMS AND GLOBAL CLIMATE CHANGE: POTENTIAL EFFECTS OF U.S. RESOURCES, 2002, p. </w:t>
      </w:r>
      <w:hyperlink r:id="rId8" w:history="1">
        <w:r w:rsidRPr="002C3DE3">
          <w:rPr>
            <w:rStyle w:val="Hyperlink"/>
            <w:lang w:eastAsia="ko-KR"/>
          </w:rPr>
          <w:t>http://www.pewclimate.org/projects/marine.cfm</w:t>
        </w:r>
      </w:hyperlink>
      <w:r>
        <w:rPr>
          <w:lang w:eastAsia="ko-KR"/>
        </w:rPr>
        <w:t>]</w:t>
      </w:r>
    </w:p>
    <w:p w:rsidR="00740E26" w:rsidRDefault="00740E26" w:rsidP="00740E26">
      <w:pPr>
        <w:pStyle w:val="Nothing"/>
        <w:rPr>
          <w:lang w:eastAsia="ko-KR"/>
        </w:rPr>
      </w:pPr>
    </w:p>
    <w:p w:rsidR="00740E26" w:rsidRPr="0068638D" w:rsidRDefault="00740E26" w:rsidP="00740E26">
      <w:pPr>
        <w:pStyle w:val="Cards"/>
        <w:rPr>
          <w:lang w:eastAsia="ko-KR"/>
        </w:rPr>
      </w:pPr>
      <w:r w:rsidRPr="00B80889">
        <w:t>There is evidence that</w:t>
      </w:r>
      <w:r w:rsidRPr="0068638D">
        <w:rPr>
          <w:lang w:eastAsia="ko-KR"/>
        </w:rPr>
        <w:t xml:space="preserve"> </w:t>
      </w:r>
      <w:r w:rsidRPr="00407A8A">
        <w:rPr>
          <w:rStyle w:val="DebateUnderline"/>
          <w:highlight w:val="cyan"/>
        </w:rPr>
        <w:t>marine organisms and ecosystems are resilient</w:t>
      </w:r>
      <w:r w:rsidRPr="00407A8A">
        <w:rPr>
          <w:rStyle w:val="DebateUnderline"/>
        </w:rPr>
        <w:t xml:space="preserve"> to</w:t>
      </w:r>
      <w:r w:rsidRPr="00B80889">
        <w:t xml:space="preserve"> environmental </w:t>
      </w:r>
      <w:r w:rsidRPr="00407A8A">
        <w:rPr>
          <w:rStyle w:val="DebateUnderline"/>
        </w:rPr>
        <w:t>change</w:t>
      </w:r>
      <w:r w:rsidRPr="00B80889">
        <w:t xml:space="preserve">. Steele (1991) hypothesized that the </w:t>
      </w:r>
      <w:r w:rsidRPr="00407A8A">
        <w:rPr>
          <w:rStyle w:val="DebateUnderline"/>
          <w:highlight w:val="cyan"/>
        </w:rPr>
        <w:t>biological</w:t>
      </w:r>
      <w:r w:rsidRPr="00407A8A">
        <w:rPr>
          <w:rStyle w:val="DebateUnderline"/>
        </w:rPr>
        <w:t xml:space="preserve"> components of </w:t>
      </w:r>
      <w:r w:rsidRPr="00407A8A">
        <w:rPr>
          <w:rStyle w:val="DebateUnderline"/>
          <w:highlight w:val="cyan"/>
        </w:rPr>
        <w:t>marine systems are tightly coupled to physical factors,</w:t>
      </w:r>
      <w:r w:rsidRPr="00CE4861">
        <w:rPr>
          <w:highlight w:val="cyan"/>
          <w:lang w:eastAsia="ko-KR"/>
        </w:rPr>
        <w:t xml:space="preserve"> </w:t>
      </w:r>
      <w:r w:rsidRPr="00407A8A">
        <w:rPr>
          <w:rStyle w:val="DebateUnderline"/>
          <w:highlight w:val="cyan"/>
        </w:rPr>
        <w:t>allowing them to respond quickly to rapid environmental change and thus rendering them ecologically adaptable</w:t>
      </w:r>
      <w:r w:rsidRPr="00407A8A">
        <w:rPr>
          <w:rStyle w:val="DebateUnderline"/>
        </w:rPr>
        <w:t>.</w:t>
      </w:r>
      <w:r w:rsidRPr="0068638D">
        <w:rPr>
          <w:lang w:eastAsia="ko-KR"/>
        </w:rPr>
        <w:t xml:space="preserve"> </w:t>
      </w:r>
      <w:r w:rsidRPr="00407A8A">
        <w:rPr>
          <w:rStyle w:val="DebateUnderline"/>
        </w:rPr>
        <w:t xml:space="preserve">Some </w:t>
      </w:r>
      <w:r w:rsidRPr="00407A8A">
        <w:rPr>
          <w:rStyle w:val="DebateUnderline"/>
          <w:highlight w:val="cyan"/>
        </w:rPr>
        <w:t>species</w:t>
      </w:r>
      <w:r w:rsidRPr="00B80889">
        <w:t xml:space="preserve"> also </w:t>
      </w:r>
      <w:r w:rsidRPr="00407A8A">
        <w:rPr>
          <w:rStyle w:val="DebateUnderline"/>
          <w:highlight w:val="cyan"/>
        </w:rPr>
        <w:t>have wide genetic variability</w:t>
      </w:r>
      <w:r w:rsidRPr="00B80889">
        <w:t xml:space="preserve"> throughout their range, </w:t>
      </w:r>
      <w:r w:rsidRPr="00407A8A">
        <w:rPr>
          <w:rStyle w:val="DebateUnderline"/>
          <w:highlight w:val="cyan"/>
        </w:rPr>
        <w:t>which</w:t>
      </w:r>
      <w:r w:rsidRPr="00407A8A">
        <w:rPr>
          <w:rStyle w:val="DebateUnderline"/>
        </w:rPr>
        <w:t xml:space="preserve"> may </w:t>
      </w:r>
      <w:r w:rsidRPr="00407A8A">
        <w:rPr>
          <w:rStyle w:val="DebateUnderline"/>
          <w:highlight w:val="cyan"/>
        </w:rPr>
        <w:t>allow</w:t>
      </w:r>
      <w:r w:rsidRPr="00407A8A">
        <w:rPr>
          <w:rStyle w:val="DebateUnderline"/>
        </w:rPr>
        <w:t xml:space="preserve"> for </w:t>
      </w:r>
      <w:r w:rsidRPr="00407A8A">
        <w:rPr>
          <w:rStyle w:val="DebateUnderline"/>
          <w:highlight w:val="cyan"/>
        </w:rPr>
        <w:t>adaptation</w:t>
      </w:r>
      <w:r w:rsidRPr="00B80889">
        <w:t xml:space="preserve"> to climate change.</w:t>
      </w:r>
    </w:p>
    <w:p w:rsidR="00740E26" w:rsidRDefault="00740E26" w:rsidP="00740E26">
      <w:pPr>
        <w:pStyle w:val="Nothing"/>
        <w:rPr>
          <w:lang w:eastAsia="ko-KR"/>
        </w:rPr>
      </w:pPr>
    </w:p>
    <w:p w:rsidR="00740E26" w:rsidRDefault="00740E26" w:rsidP="00740E26">
      <w:pPr>
        <w:pStyle w:val="Tags"/>
        <w:rPr>
          <w:lang w:eastAsia="ko-KR"/>
        </w:rPr>
      </w:pPr>
      <w:r>
        <w:rPr>
          <w:lang w:eastAsia="ko-KR"/>
        </w:rPr>
        <w:t>2. Size of the oceans means no significant impact from current activities.</w:t>
      </w:r>
    </w:p>
    <w:p w:rsidR="00740E26" w:rsidRDefault="00740E26" w:rsidP="00740E26">
      <w:pPr>
        <w:pStyle w:val="Cites"/>
        <w:rPr>
          <w:lang w:eastAsia="ko-KR"/>
        </w:rPr>
      </w:pPr>
      <w:r>
        <w:rPr>
          <w:lang w:eastAsia="ko-KR"/>
        </w:rPr>
        <w:t xml:space="preserve">Bjørn </w:t>
      </w:r>
      <w:r w:rsidRPr="00B80889">
        <w:rPr>
          <w:rStyle w:val="Author-Date"/>
        </w:rPr>
        <w:t>Lomborg 01</w:t>
      </w:r>
      <w:r>
        <w:rPr>
          <w:lang w:eastAsia="ko-KR"/>
        </w:rPr>
        <w:t>, Director, Environmental Assessment Institute, THE SKEPTICAL ENVIRONMENTALIST, 2001 p. 189</w:t>
      </w:r>
    </w:p>
    <w:p w:rsidR="00740E26" w:rsidRDefault="00740E26" w:rsidP="00740E26">
      <w:pPr>
        <w:pStyle w:val="Nothing"/>
        <w:rPr>
          <w:lang w:eastAsia="ko-KR"/>
        </w:rPr>
      </w:pPr>
    </w:p>
    <w:p w:rsidR="00740E26" w:rsidRPr="00740E26" w:rsidRDefault="00740E26" w:rsidP="00740E26">
      <w:pPr>
        <w:pStyle w:val="Cards"/>
        <w:rPr>
          <w:sz w:val="24"/>
          <w:u w:val="thick"/>
        </w:rPr>
      </w:pPr>
      <w:r w:rsidRPr="00B80889">
        <w:t xml:space="preserve">But </w:t>
      </w:r>
      <w:r w:rsidRPr="00407A8A">
        <w:rPr>
          <w:rStyle w:val="DebateUnderline"/>
          <w:highlight w:val="cyan"/>
        </w:rPr>
        <w:t>the oceans are so incredibly big that our impact</w:t>
      </w:r>
      <w:r w:rsidRPr="00407A8A">
        <w:rPr>
          <w:rStyle w:val="DebateUnderline"/>
        </w:rPr>
        <w:t xml:space="preserve"> on them </w:t>
      </w:r>
      <w:r w:rsidRPr="00407A8A">
        <w:rPr>
          <w:rStyle w:val="DebateUnderline"/>
          <w:highlight w:val="cyan"/>
        </w:rPr>
        <w:t>has been astoundingly insignificant</w:t>
      </w:r>
      <w:r w:rsidRPr="00B80889">
        <w:t xml:space="preserve"> - the oceans contain more than 1,000 billion liters of water. The UN’s overall evaluation of the oceans concludes: “</w:t>
      </w:r>
      <w:r w:rsidRPr="00407A8A">
        <w:rPr>
          <w:rStyle w:val="DebateUnderline"/>
          <w:highlight w:val="cyan"/>
        </w:rPr>
        <w:t>The open sea is still relatively clean. Low levels of lead, synthetic compounds and artificial radionuclides</w:t>
      </w:r>
      <w:r w:rsidRPr="00407A8A">
        <w:rPr>
          <w:rStyle w:val="DebateUnderline"/>
        </w:rPr>
        <w:t xml:space="preserve">, though widely detectable, </w:t>
      </w:r>
      <w:r w:rsidRPr="00407A8A">
        <w:rPr>
          <w:rStyle w:val="DebateUnderline"/>
          <w:highlight w:val="cyan"/>
        </w:rPr>
        <w:t>are biologically insignificant. Oil slicks and litter are common</w:t>
      </w:r>
      <w:r w:rsidRPr="00407A8A">
        <w:rPr>
          <w:rStyle w:val="DebateUnderline"/>
        </w:rPr>
        <w:t xml:space="preserve"> among sea leans, </w:t>
      </w:r>
      <w:r w:rsidRPr="00407A8A">
        <w:rPr>
          <w:rStyle w:val="DebateUnderline"/>
          <w:highlight w:val="cyan"/>
        </w:rPr>
        <w:t>but are</w:t>
      </w:r>
      <w:r w:rsidRPr="00407A8A">
        <w:rPr>
          <w:rStyle w:val="DebateUnderline"/>
        </w:rPr>
        <w:t xml:space="preserve">, at present, a </w:t>
      </w:r>
      <w:r w:rsidRPr="00407A8A">
        <w:rPr>
          <w:rStyle w:val="DebateUnderline"/>
          <w:highlight w:val="cyan"/>
        </w:rPr>
        <w:t>minor</w:t>
      </w:r>
      <w:r w:rsidRPr="00407A8A">
        <w:rPr>
          <w:rStyle w:val="DebateUnderline"/>
        </w:rPr>
        <w:t xml:space="preserve"> consequences to communities of organisms living in ocean waters.</w:t>
      </w:r>
    </w:p>
    <w:p w:rsidR="00E95B13" w:rsidRDefault="00E95B13" w:rsidP="00E95B13">
      <w:pPr>
        <w:pStyle w:val="BlockHeadings"/>
      </w:pPr>
      <w:r>
        <w:t>Patriarchy</w:t>
      </w:r>
    </w:p>
    <w:p w:rsidR="00740E26" w:rsidRPr="00F577F7" w:rsidRDefault="00740E26" w:rsidP="00740E26">
      <w:pPr>
        <w:pStyle w:val="Tags"/>
        <w:outlineLvl w:val="0"/>
        <w:rPr>
          <w:lang w:eastAsia="ko-KR"/>
        </w:rPr>
      </w:pPr>
      <w:r w:rsidRPr="00F577F7">
        <w:rPr>
          <w:lang w:eastAsia="ko-KR"/>
        </w:rPr>
        <w:t xml:space="preserve">Patriarchy fuels war and environmental destruction – </w:t>
      </w:r>
      <w:r>
        <w:rPr>
          <w:rFonts w:hint="eastAsia"/>
          <w:lang w:eastAsia="ko-KR"/>
        </w:rPr>
        <w:t>Solving patriarchy</w:t>
      </w:r>
      <w:r w:rsidRPr="00F577F7">
        <w:rPr>
          <w:lang w:eastAsia="ko-KR"/>
        </w:rPr>
        <w:t xml:space="preserve"> is key to preserve life on earth</w:t>
      </w:r>
      <w:r>
        <w:rPr>
          <w:rFonts w:hint="eastAsia"/>
          <w:lang w:eastAsia="ko-KR"/>
        </w:rPr>
        <w:t>.</w:t>
      </w:r>
    </w:p>
    <w:p w:rsidR="00740E26" w:rsidRPr="00F577F7" w:rsidRDefault="00740E26" w:rsidP="00740E26">
      <w:pPr>
        <w:pStyle w:val="Cites"/>
        <w:rPr>
          <w:lang w:eastAsia="ko-KR"/>
        </w:rPr>
      </w:pPr>
      <w:r w:rsidRPr="0089450E">
        <w:rPr>
          <w:rStyle w:val="Author-Date"/>
        </w:rPr>
        <w:t>Warren and Cady 96</w:t>
      </w:r>
      <w:r w:rsidRPr="00F577F7">
        <w:rPr>
          <w:lang w:eastAsia="ko-KR"/>
        </w:rPr>
        <w:t xml:space="preserve"> – Assistant Professor of Philosophy at Macalester University; and Assistant Professor of Philosophy at Hamline University</w:t>
      </w:r>
      <w:r w:rsidRPr="00F577F7">
        <w:rPr>
          <w:rFonts w:hint="eastAsia"/>
          <w:lang w:eastAsia="ko-KR"/>
        </w:rPr>
        <w:t xml:space="preserve"> </w:t>
      </w:r>
      <w:r w:rsidRPr="00F577F7">
        <w:rPr>
          <w:lang w:eastAsia="ko-KR"/>
        </w:rPr>
        <w:t>[Karen and Duane, Bringing peace home: feminism, violence, and nature, p. 12-13]</w:t>
      </w:r>
    </w:p>
    <w:p w:rsidR="00740E26" w:rsidRPr="00F577F7" w:rsidRDefault="00740E26" w:rsidP="00740E26">
      <w:pPr>
        <w:pStyle w:val="Nothing"/>
        <w:rPr>
          <w:lang w:eastAsia="ko-KR"/>
        </w:rPr>
      </w:pPr>
    </w:p>
    <w:p w:rsidR="00740E26" w:rsidRPr="00F577F7" w:rsidRDefault="00740E26" w:rsidP="00740E26">
      <w:pPr>
        <w:pStyle w:val="Cards"/>
        <w:rPr>
          <w:lang w:eastAsia="ko-KR"/>
        </w:rPr>
      </w:pPr>
      <w:r w:rsidRPr="00F577F7">
        <w:rPr>
          <w:lang w:eastAsia="ko-KR"/>
        </w:rPr>
        <w:t xml:space="preserve">Operationalied, </w:t>
      </w:r>
      <w:r w:rsidRPr="00F577F7">
        <w:rPr>
          <w:rStyle w:val="DebateUnderline"/>
          <w:lang w:eastAsia="ko-KR"/>
        </w:rPr>
        <w:t>the evidence of patriarchy as a dysfunctional system is found in the behaviors to which it gives rise</w:t>
      </w:r>
      <w:r w:rsidRPr="00F577F7">
        <w:rPr>
          <w:lang w:eastAsia="ko-KR"/>
        </w:rPr>
        <w:t xml:space="preserve">, (c) the unmanageability, (d) which results. For example, in the United States, current estimates are that one out of every three or four women will be raped by someone she knows; globally, rape, sexual harassment, spouse-beating, and sado-massochistic pornography are examples of behaviors practices, sanctioned, or tolerated within patriarchy. </w:t>
      </w:r>
      <w:r w:rsidRPr="00F577F7">
        <w:rPr>
          <w:rStyle w:val="DebateUnderline"/>
          <w:lang w:eastAsia="ko-KR"/>
        </w:rPr>
        <w:t>In the realm of environmentally destructive behaviors, strip-mining, factory farming, and pollution of the air, water, and soil are instances of behaviors maintained and sanctioned within patriarchy.</w:t>
      </w:r>
      <w:r w:rsidRPr="00F577F7">
        <w:rPr>
          <w:lang w:eastAsia="ko-KR"/>
        </w:rPr>
        <w:t xml:space="preserve"> They, too, rest on the faulty beliefs that it is okay to “rape the earth,” that it is “man’s God-given right” to have dominion (that is, domination) over the earth, that nature has only instrumental value, that environmental destruction is the acceptable price we pay for “progress.” </w:t>
      </w:r>
      <w:r w:rsidRPr="00F577F7">
        <w:rPr>
          <w:rStyle w:val="DebateUnderline"/>
          <w:lang w:eastAsia="ko-KR"/>
        </w:rPr>
        <w:t>And the presumption of warism</w:t>
      </w:r>
      <w:r w:rsidRPr="00F577F7">
        <w:rPr>
          <w:lang w:eastAsia="ko-KR"/>
        </w:rPr>
        <w:t xml:space="preserve">, that war is a natural, righteous, and ordinary way to impose dominion on a people or nation, </w:t>
      </w:r>
      <w:r w:rsidRPr="00F577F7">
        <w:rPr>
          <w:rStyle w:val="DebateUnderline"/>
          <w:lang w:eastAsia="ko-KR"/>
        </w:rPr>
        <w:t>goes hand in hand with patriarchy and leads to dysfunctional behaviors of nations and ultimately to international unmanageability. Much of the</w:t>
      </w:r>
      <w:r w:rsidRPr="00F577F7">
        <w:rPr>
          <w:lang w:eastAsia="ko-KR"/>
        </w:rPr>
        <w:t xml:space="preserve"> current </w:t>
      </w:r>
      <w:r w:rsidRPr="00F577F7">
        <w:rPr>
          <w:rStyle w:val="DebateUnderline"/>
          <w:lang w:eastAsia="ko-KR"/>
        </w:rPr>
        <w:t>“unmanageability” of contemporary life in patriarchal societies</w:t>
      </w:r>
      <w:r w:rsidRPr="00F577F7">
        <w:rPr>
          <w:lang w:eastAsia="ko-KR"/>
        </w:rPr>
        <w:t xml:space="preserve">, (d), </w:t>
      </w:r>
      <w:r w:rsidRPr="00F577F7">
        <w:rPr>
          <w:rStyle w:val="DebateUnderline"/>
          <w:lang w:eastAsia="ko-KR"/>
        </w:rPr>
        <w:t>is</w:t>
      </w:r>
      <w:r w:rsidRPr="00F577F7">
        <w:rPr>
          <w:lang w:eastAsia="ko-KR"/>
        </w:rPr>
        <w:t xml:space="preserve"> then viewed as </w:t>
      </w:r>
      <w:r w:rsidRPr="00F577F7">
        <w:rPr>
          <w:rStyle w:val="DebateUnderline"/>
          <w:lang w:eastAsia="ko-KR"/>
        </w:rPr>
        <w:t>a consequence of</w:t>
      </w:r>
      <w:r w:rsidRPr="00F577F7">
        <w:rPr>
          <w:lang w:eastAsia="ko-KR"/>
        </w:rPr>
        <w:t xml:space="preserve"> a patriarchal </w:t>
      </w:r>
      <w:r w:rsidRPr="00F577F7">
        <w:rPr>
          <w:rStyle w:val="DebateUnderline"/>
          <w:lang w:eastAsia="ko-KR"/>
        </w:rPr>
        <w:t>preoccupation with activities, events, and experiences that reflect historically male-gender-identified beliefs, values, attitudes, and assumptions. Included</w:t>
      </w:r>
      <w:r w:rsidRPr="00F577F7">
        <w:rPr>
          <w:lang w:eastAsia="ko-KR"/>
        </w:rPr>
        <w:t xml:space="preserve"> among these real-life consequences </w:t>
      </w:r>
      <w:r w:rsidRPr="00F577F7">
        <w:rPr>
          <w:rStyle w:val="DebateUnderline"/>
          <w:lang w:eastAsia="ko-KR"/>
        </w:rPr>
        <w:t>are precisely those concerns with nuclear proliferation, war, environmental destruction, and violence towards women</w:t>
      </w:r>
      <w:r w:rsidRPr="00F577F7">
        <w:rPr>
          <w:lang w:eastAsia="ko-KR"/>
        </w:rPr>
        <w:t xml:space="preserve">, which many feminists see as the logical outgrowth of patriarchal thinking. In fact, </w:t>
      </w:r>
      <w:r w:rsidRPr="00F577F7">
        <w:rPr>
          <w:rStyle w:val="DebateUnderline"/>
          <w:lang w:eastAsia="ko-KR"/>
        </w:rPr>
        <w:t>it is</w:t>
      </w:r>
      <w:r w:rsidRPr="00F577F7">
        <w:rPr>
          <w:lang w:eastAsia="ko-KR"/>
        </w:rPr>
        <w:t xml:space="preserve"> often </w:t>
      </w:r>
      <w:r w:rsidRPr="00F577F7">
        <w:rPr>
          <w:rStyle w:val="DebateUnderline"/>
          <w:lang w:eastAsia="ko-KR"/>
        </w:rPr>
        <w:t>only through observing these</w:t>
      </w:r>
      <w:r w:rsidRPr="00F577F7">
        <w:rPr>
          <w:lang w:eastAsia="ko-KR"/>
        </w:rPr>
        <w:t xml:space="preserve"> dysfunctional </w:t>
      </w:r>
      <w:r w:rsidRPr="00F577F7">
        <w:rPr>
          <w:rStyle w:val="DebateUnderline"/>
          <w:lang w:eastAsia="ko-KR"/>
        </w:rPr>
        <w:t>behaviors</w:t>
      </w:r>
      <w:r w:rsidRPr="00F577F7">
        <w:rPr>
          <w:lang w:eastAsia="ko-KR"/>
        </w:rPr>
        <w:t>—the symptoms of dysfunctionality—</w:t>
      </w:r>
      <w:r w:rsidRPr="00F577F7">
        <w:rPr>
          <w:rStyle w:val="DebateUnderline"/>
          <w:lang w:eastAsia="ko-KR"/>
        </w:rPr>
        <w:t>that one can truly see that and how patriarchy serves to maintain and perpetuate them.</w:t>
      </w:r>
      <w:r w:rsidRPr="00F577F7">
        <w:rPr>
          <w:lang w:eastAsia="ko-KR"/>
        </w:rPr>
        <w:t xml:space="preserve"> When patriarchy is understood as a dysfunctional system, this “unmanageability” can be seen for what it is—as a predictable and thus logical consequence of patriarchy. The theme that </w:t>
      </w:r>
      <w:r w:rsidRPr="00F577F7">
        <w:rPr>
          <w:rStyle w:val="DebateUnderline"/>
          <w:lang w:eastAsia="ko-KR"/>
        </w:rPr>
        <w:t>global environmental crises, war, and violence generally are predictable and logical consequences of sexism and patriarchal culture</w:t>
      </w:r>
      <w:r w:rsidRPr="00F577F7">
        <w:rPr>
          <w:lang w:eastAsia="ko-KR"/>
        </w:rPr>
        <w:t xml:space="preserve"> is pervasive in ecofeminist literature. Ecofeminist Charlene </w:t>
      </w:r>
      <w:r w:rsidRPr="00F577F7">
        <w:rPr>
          <w:rStyle w:val="DebateUnderline"/>
          <w:lang w:eastAsia="ko-KR"/>
        </w:rPr>
        <w:t>Spretnak</w:t>
      </w:r>
      <w:r w:rsidRPr="00F577F7">
        <w:rPr>
          <w:lang w:eastAsia="ko-KR"/>
        </w:rPr>
        <w:t xml:space="preserve">, for instance, </w:t>
      </w:r>
      <w:r w:rsidRPr="00F577F7">
        <w:rPr>
          <w:rStyle w:val="DebateUnderline"/>
          <w:lang w:eastAsia="ko-KR"/>
        </w:rPr>
        <w:t>argues</w:t>
      </w:r>
      <w:r w:rsidRPr="00F577F7">
        <w:rPr>
          <w:lang w:eastAsia="ko-KR"/>
        </w:rPr>
        <w:t xml:space="preserve"> that “a militarism and warfare are continual features of a patriarchal society because they reflect and instill patriarchal values and fulfill needs of such a system. </w:t>
      </w:r>
      <w:r w:rsidRPr="00F577F7">
        <w:rPr>
          <w:rStyle w:val="DebateUnderline"/>
          <w:lang w:eastAsia="ko-KR"/>
        </w:rPr>
        <w:t>Acknowledging the context of patriarchal conceptualizations that feed militarism is a first step toward reducing their impact and preserving life on Earth</w:t>
      </w:r>
      <w:r w:rsidRPr="00F577F7">
        <w:rPr>
          <w:lang w:eastAsia="ko-KR"/>
        </w:rPr>
        <w:t xml:space="preserve">.” Stated in terms of the foregoing model of patriarchy as a dysfunctional social system, the claims by Spretnak and other feminists take on a clearer meaning: </w:t>
      </w:r>
      <w:r w:rsidRPr="00F577F7">
        <w:rPr>
          <w:rStyle w:val="DebateUnderline"/>
          <w:lang w:eastAsia="ko-KR"/>
        </w:rPr>
        <w:t>Patriarchal conceptual frameworks legitimate impaired thinking (about women, national and regional conflict, the environment) which is manifested in behaviors which, if continued, will make life on earth difficult, if not impossible</w:t>
      </w:r>
      <w:r w:rsidRPr="00F577F7">
        <w:rPr>
          <w:lang w:eastAsia="ko-KR"/>
        </w:rPr>
        <w:t>. It is a stark message, but it is plausible. Its plausibility lies in understanding the conceptual roots of various woman-nature-peace connections in regional, national, and global contexts.</w:t>
      </w:r>
    </w:p>
    <w:p w:rsidR="00740E26" w:rsidRDefault="00740E26" w:rsidP="00740E26">
      <w:pPr>
        <w:pStyle w:val="Nothing"/>
        <w:rPr>
          <w:lang w:eastAsia="ko-KR"/>
        </w:rPr>
      </w:pPr>
    </w:p>
    <w:p w:rsidR="00740E26" w:rsidRDefault="00740E26" w:rsidP="00740E26">
      <w:pPr>
        <w:pStyle w:val="Tags"/>
        <w:outlineLvl w:val="0"/>
        <w:rPr>
          <w:lang w:eastAsia="ko-KR"/>
        </w:rPr>
      </w:pPr>
      <w:r>
        <w:rPr>
          <w:rFonts w:hint="eastAsia"/>
          <w:lang w:eastAsia="ko-KR"/>
        </w:rPr>
        <w:t>Patriarchy is the root cause of all wars.</w:t>
      </w:r>
    </w:p>
    <w:p w:rsidR="00740E26" w:rsidRDefault="00740E26" w:rsidP="00740E26">
      <w:pPr>
        <w:pStyle w:val="Nothing"/>
        <w:rPr>
          <w:lang w:eastAsia="ko-KR"/>
        </w:rPr>
      </w:pPr>
      <w:r w:rsidRPr="00093A14">
        <w:rPr>
          <w:rStyle w:val="CitesChar"/>
          <w:lang w:eastAsia="ko-KR"/>
        </w:rPr>
        <w:t xml:space="preserve">Betty A. </w:t>
      </w:r>
      <w:r w:rsidRPr="00093A14">
        <w:rPr>
          <w:rStyle w:val="Author-Date"/>
          <w:lang w:eastAsia="ko-KR"/>
        </w:rPr>
        <w:t>Reardon</w:t>
      </w:r>
      <w:r w:rsidRPr="00093A14">
        <w:rPr>
          <w:rStyle w:val="CitesChar"/>
          <w:lang w:eastAsia="ko-KR"/>
        </w:rPr>
        <w:t>, Director of the Peace Education Program at Teacher’s College Columbia University, 19</w:t>
      </w:r>
      <w:r w:rsidRPr="00093A14">
        <w:rPr>
          <w:rStyle w:val="Author-Date"/>
          <w:lang w:eastAsia="ko-KR"/>
        </w:rPr>
        <w:t>93</w:t>
      </w:r>
      <w:r w:rsidRPr="00093A14">
        <w:rPr>
          <w:rStyle w:val="CitesChar"/>
          <w:lang w:eastAsia="ko-KR"/>
        </w:rPr>
        <w:t>, Women and Peace: Feminist Visions of Global Security, p. 30-2 (PDNSS6401)</w:t>
      </w:r>
    </w:p>
    <w:p w:rsidR="00740E26" w:rsidRPr="00093A14" w:rsidRDefault="00740E26" w:rsidP="00740E26">
      <w:pPr>
        <w:pStyle w:val="Nothing"/>
        <w:rPr>
          <w:lang w:eastAsia="ko-KR"/>
        </w:rPr>
      </w:pPr>
    </w:p>
    <w:p w:rsidR="00740E26" w:rsidRPr="00740E26" w:rsidRDefault="00740E26" w:rsidP="00740E26">
      <w:pPr>
        <w:pStyle w:val="Cards"/>
        <w:rPr>
          <w:lang w:eastAsia="ko-KR"/>
        </w:rPr>
      </w:pPr>
      <w:r w:rsidRPr="00093A14">
        <w:rPr>
          <w:lang w:eastAsia="ko-KR"/>
        </w:rPr>
        <w:t xml:space="preserve">In an article entitled “Naming the Cultural Forces That Push Us toward War” (1983), Charlene Spretnak focused on some of the fundamental cultural factors that deeply influence ways of thinking about security. She argues that </w:t>
      </w:r>
      <w:r w:rsidRPr="00093A14">
        <w:rPr>
          <w:rStyle w:val="DebateUnderline"/>
          <w:lang w:eastAsia="ko-KR"/>
        </w:rPr>
        <w:t>patriarchy encourages militarist tendencies</w:t>
      </w:r>
      <w:r w:rsidRPr="00093A14">
        <w:rPr>
          <w:lang w:eastAsia="ko-KR"/>
        </w:rPr>
        <w:t xml:space="preserve">. 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 </w:t>
      </w:r>
      <w:r w:rsidRPr="00093A14">
        <w:rPr>
          <w:rStyle w:val="DebateUnderline"/>
          <w:lang w:eastAsia="ko-KR"/>
        </w:rPr>
        <w:t>A clearly visible element in the escalating tensions among militarized nations is the macho posturing and the patriarchal ideal of dominance</w:t>
      </w:r>
      <w:r w:rsidRPr="00093A14">
        <w:rPr>
          <w:lang w:eastAsia="ko-KR"/>
        </w:rPr>
        <w:t xml:space="preserve">, not parity, which motivates defense ministers and government leaders to “strut their stuff” as we watch with increasing horror. Most men in our patriarchal culture are still acting out old patterns that are radically inappropriate for the nuclear age. To prove dominance and control, to distance one’s character from that of women, to survive the toughest violent initiation, to shed the sacred blood of the hero, to collaborate with death in order to hold it at bay—all of these patriarchal pressures on men have traditionally reached resolution in ritual fashion on the battlefield. But there is no longer any battlefield. Does anyone seriously believe that if a nuclear power were losing a crucial, large-scale conventional war it would refrain from using its multiple-warhead nuclear missiles because of some diplomatic agreement? 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w:t>
      </w:r>
      <w:r w:rsidRPr="00093A14">
        <w:rPr>
          <w:rStyle w:val="DebateUnderline"/>
          <w:lang w:eastAsia="ko-KR"/>
        </w:rPr>
        <w:t>The ultimate result of unchecked terminal patriarchy will be nuclear holocaust.</w:t>
      </w:r>
      <w:r w:rsidRPr="00093A14">
        <w:rPr>
          <w:lang w:eastAsia="ko-KR"/>
        </w:rPr>
        <w:t xml:space="preserve"> The causes of recurrent warfare are not biological. Neither are they solely economic. They are also a result of patriarchal ways of thinking, which historically have generated considerable pressure for standing armies to be used. (Spretnak 1983) These cultural tendencies have produced our current crisis of a highly militarized, violent world that in spite of the decline of the cold war and the slowing of the military race between the superpowers is still staring into the abyss of nuclear disaster, as described by a leading feminist in an address to the Community Aid Abroad State Convention, Melbourne, Australia: These then are the outward signs of militarism across the world today: weapons-building and trading in them; spheres of influence derived from their supply; intervention—both overt and covert; torture; training of military personnel, and supply of hardware to, and training of police; the positioning of military bases on foreign soil; the despoilation of the planet; ‘intelligence’ networks; the rise in the number of national security states; more and more countries coming under direct military rule; 13 the militarization of diplomacy, and the interlocking and the international nature of the military order which even defines the major rifts in world politics.</w:t>
      </w:r>
    </w:p>
    <w:p w:rsidR="00E95B13" w:rsidRDefault="00E95B13" w:rsidP="00E95B13">
      <w:pPr>
        <w:pStyle w:val="BlockHeadings"/>
      </w:pPr>
      <w:r>
        <w:t>A2: Patriarchy</w:t>
      </w:r>
    </w:p>
    <w:p w:rsidR="00740E26" w:rsidRDefault="00740E26" w:rsidP="00740E26">
      <w:pPr>
        <w:pStyle w:val="Tags"/>
        <w:outlineLvl w:val="0"/>
        <w:rPr>
          <w:lang w:eastAsia="ko-KR"/>
        </w:rPr>
      </w:pPr>
      <w:r>
        <w:rPr>
          <w:lang w:eastAsia="ko-KR"/>
        </w:rPr>
        <w:t>Patriarchy isn’t the root cause of war.</w:t>
      </w:r>
    </w:p>
    <w:p w:rsidR="00740E26" w:rsidRDefault="00740E26" w:rsidP="00740E26">
      <w:pPr>
        <w:pStyle w:val="Cites"/>
        <w:outlineLvl w:val="0"/>
        <w:rPr>
          <w:lang w:eastAsia="ko-KR"/>
        </w:rPr>
      </w:pPr>
      <w:r w:rsidRPr="00331AFD">
        <w:rPr>
          <w:rStyle w:val="Author-Date"/>
        </w:rPr>
        <w:t>Martin 90</w:t>
      </w:r>
      <w:r>
        <w:rPr>
          <w:lang w:eastAsia="ko-KR"/>
        </w:rPr>
        <w:t xml:space="preserve"> Professor of Social Sciences at the University of Wollongong (Brian, “Uprooting War.”)</w:t>
      </w:r>
    </w:p>
    <w:p w:rsidR="00740E26" w:rsidRDefault="00740E26" w:rsidP="00740E26">
      <w:pPr>
        <w:pStyle w:val="Nothing"/>
        <w:rPr>
          <w:lang w:eastAsia="ko-KR"/>
        </w:rPr>
      </w:pPr>
    </w:p>
    <w:p w:rsidR="00740E26" w:rsidRPr="00740E26" w:rsidRDefault="00740E26" w:rsidP="00740E26">
      <w:pPr>
        <w:pStyle w:val="Cards"/>
      </w:pPr>
      <w:r w:rsidRPr="00331AFD">
        <w:t>While these</w:t>
      </w:r>
      <w:r w:rsidRPr="000C2B97">
        <w:rPr>
          <w:sz w:val="8"/>
          <w:szCs w:val="8"/>
        </w:rPr>
        <w:t xml:space="preserve"> </w:t>
      </w:r>
      <w:r w:rsidRPr="00331AFD">
        <w:rPr>
          <w:rStyle w:val="DebateUnderline"/>
        </w:rPr>
        <w:t>connections between war and male domination</w:t>
      </w:r>
      <w:r w:rsidRPr="000C2B97">
        <w:rPr>
          <w:sz w:val="8"/>
          <w:szCs w:val="8"/>
        </w:rPr>
        <w:t xml:space="preserve"> </w:t>
      </w:r>
      <w:r w:rsidRPr="00331AFD">
        <w:t>are suggestive, they</w:t>
      </w:r>
      <w:r w:rsidRPr="000C2B97">
        <w:rPr>
          <w:sz w:val="8"/>
          <w:szCs w:val="8"/>
        </w:rPr>
        <w:t xml:space="preserve"> </w:t>
      </w:r>
      <w:r w:rsidRPr="00331AFD">
        <w:rPr>
          <w:rStyle w:val="DebateUnderline"/>
        </w:rPr>
        <w:t xml:space="preserve">do not amount to a clearly defined link between the two. </w:t>
      </w:r>
      <w:r w:rsidRPr="00331AFD">
        <w:rPr>
          <w:rStyle w:val="DebateUnderline"/>
          <w:highlight w:val="cyan"/>
        </w:rPr>
        <w:t>It is too simplistic to say</w:t>
      </w:r>
      <w:r w:rsidRPr="006316FA">
        <w:rPr>
          <w:rStyle w:val="DebateUnderline"/>
        </w:rPr>
        <w:t xml:space="preserve"> that </w:t>
      </w:r>
      <w:r w:rsidRPr="00331AFD">
        <w:rPr>
          <w:rStyle w:val="DebateUnderline"/>
          <w:highlight w:val="cyan"/>
        </w:rPr>
        <w:t>male violence against women leads</w:t>
      </w:r>
      <w:r w:rsidRPr="00331AFD">
        <w:t xml:space="preserve"> directly </w:t>
      </w:r>
      <w:r w:rsidRPr="00331AFD">
        <w:rPr>
          <w:rStyle w:val="DebateUnderline"/>
          <w:highlight w:val="cyan"/>
        </w:rPr>
        <w:t>to</w:t>
      </w:r>
      <w:r w:rsidRPr="00331AFD">
        <w:t xml:space="preserve"> organised </w:t>
      </w:r>
      <w:r w:rsidRPr="00331AFD">
        <w:rPr>
          <w:rStyle w:val="DebateUnderline"/>
          <w:highlight w:val="cyan"/>
        </w:rPr>
        <w:t>mass warfare</w:t>
      </w:r>
      <w:r w:rsidRPr="00331AFD">
        <w:t>. Many</w:t>
      </w:r>
      <w:r>
        <w:t xml:space="preserve"> </w:t>
      </w:r>
      <w:r w:rsidRPr="006316FA">
        <w:rPr>
          <w:rStyle w:val="DebateUnderline"/>
        </w:rPr>
        <w:t>soldiers kill in combat but are tender with their families;</w:t>
      </w:r>
      <w:r w:rsidRPr="00407A8A">
        <w:rPr>
          <w:rStyle w:val="DebateUnderline"/>
        </w:rPr>
        <w:t xml:space="preserve"> </w:t>
      </w:r>
      <w:r w:rsidRPr="00331AFD">
        <w:rPr>
          <w:rStyle w:val="DebateUnderline"/>
        </w:rPr>
        <w:t>many male doctors are dedicated professionally to relieving suffering but batter their wives</w:t>
      </w:r>
      <w:r w:rsidRPr="00331AFD">
        <w:t xml:space="preserve">. The problem of war cannot be reduced to the problem of individual violence. </w:t>
      </w:r>
      <w:r w:rsidRPr="006316FA">
        <w:t>Rather, social relations are structured to promote particular kinds of violence in particular circumstances. While there are some important connections</w:t>
      </w:r>
      <w:r w:rsidRPr="00331AFD">
        <w:t xml:space="preserve"> between individual male violence and collective violence in war (rape in war is a notable one), </w:t>
      </w:r>
      <w:r w:rsidRPr="00331AFD">
        <w:rPr>
          <w:rStyle w:val="DebateUnderline"/>
          <w:highlight w:val="cyan"/>
        </w:rPr>
        <w:t>these connections are more symptoms than causes</w:t>
      </w:r>
      <w:r w:rsidRPr="00331AFD">
        <w:rPr>
          <w:rStyle w:val="DebateUnderline"/>
        </w:rPr>
        <w:t xml:space="preserve"> of the relationship between patriarchy and other war-linked structures</w:t>
      </w:r>
      <w:r w:rsidRPr="00407A8A">
        <w:rPr>
          <w:rStyle w:val="DebateUnderline"/>
        </w:rPr>
        <w:t xml:space="preserve">. </w:t>
      </w:r>
      <w:r w:rsidRPr="00331AFD">
        <w:rPr>
          <w:rStyle w:val="DebateUnderline"/>
        </w:rPr>
        <w:t>Even the link between</w:t>
      </w:r>
      <w:r w:rsidRPr="00331AFD">
        <w:t xml:space="preserve"> overt</w:t>
      </w:r>
      <w:r>
        <w:t xml:space="preserve"> </w:t>
      </w:r>
      <w:r w:rsidRPr="00331AFD">
        <w:rPr>
          <w:rStyle w:val="DebateUnderline"/>
        </w:rPr>
        <w:t>sexism and the military is being attenuated as war becomes more bureaucratised</w:t>
      </w:r>
      <w:r w:rsidRPr="00331AFD">
        <w:t xml:space="preserve"> and face-to-face combat is reduced in importance. </w:t>
      </w:r>
      <w:r w:rsidRPr="00331AFD">
        <w:rPr>
          <w:rStyle w:val="DebateUnderline"/>
          <w:highlight w:val="cyan"/>
        </w:rPr>
        <w:t>Typical military tasks in a highly technological military force include flying a plane, servicing a computer, operating communications equipment, administering supplies and supervising launching of missiles.</w:t>
      </w:r>
      <w:r w:rsidRPr="00653EEA">
        <w:rPr>
          <w:highlight w:val="cyan"/>
        </w:rPr>
        <w:t xml:space="preserve"> </w:t>
      </w:r>
      <w:r w:rsidRPr="00331AFD">
        <w:rPr>
          <w:rStyle w:val="DebateUnderline"/>
          <w:highlight w:val="cyan"/>
        </w:rPr>
        <w:t xml:space="preserve">Such tasks are similar </w:t>
      </w:r>
      <w:r w:rsidRPr="006316FA">
        <w:rPr>
          <w:rStyle w:val="DebateUnderline"/>
          <w:highlight w:val="cyan"/>
        </w:rPr>
        <w:t>to duties</w:t>
      </w:r>
      <w:r w:rsidRPr="00331AFD">
        <w:rPr>
          <w:rStyle w:val="DebateUnderline"/>
          <w:highlight w:val="cyan"/>
        </w:rPr>
        <w:t xml:space="preserve"> in the civilian </w:t>
      </w:r>
      <w:r w:rsidRPr="006316FA">
        <w:rPr>
          <w:rStyle w:val="DebateUnderline"/>
          <w:highlight w:val="cyan"/>
        </w:rPr>
        <w:t>workforce</w:t>
      </w:r>
      <w:r w:rsidRPr="006316FA">
        <w:rPr>
          <w:rStyle w:val="DebateUnderline"/>
        </w:rPr>
        <w:t>, and the need for highly developed sexism of traditional military</w:t>
      </w:r>
      <w:r w:rsidRPr="00331AFD">
        <w:rPr>
          <w:rStyle w:val="DebateUnderline"/>
        </w:rPr>
        <w:t xml:space="preserve"> training is not present</w:t>
      </w:r>
      <w:r w:rsidRPr="00331AFD">
        <w:t xml:space="preserve">. Military training and activity, though still containing much emphasis on brutality and obedience, is becoming more oriented to technical competence and bureaucratic performance. </w:t>
      </w:r>
      <w:r w:rsidRPr="00331AFD">
        <w:rPr>
          <w:rStyle w:val="DebateUnderline"/>
          <w:highlight w:val="cyan"/>
        </w:rPr>
        <w:t>To the extent that women can perform as competent technicians or bureaucrats, they too can serve the war system effectively</w:t>
      </w:r>
      <w:r w:rsidRPr="00331AFD">
        <w:t>. Furthermore,</w:t>
      </w:r>
      <w:r>
        <w:t xml:space="preserve"> </w:t>
      </w:r>
      <w:r w:rsidRPr="00331AFD">
        <w:rPr>
          <w:rStyle w:val="DebateUnderline"/>
        </w:rPr>
        <w:t>the functional value of women to the military does not demonstrate an automatic connection between war and domination over women</w:t>
      </w:r>
      <w:r w:rsidRPr="00331AFD">
        <w:t>: while women's services may be useful to the military, they are not necessarily essential to its survival. To get at the connection between patriarchy and war, it is necessary to look at the links between patriarchy and both the state and bureaucracy, as well as between patriarchy and the military.</w:t>
      </w:r>
    </w:p>
    <w:p w:rsidR="00DA60B8" w:rsidRDefault="00DA60B8" w:rsidP="00DA60B8">
      <w:pPr>
        <w:pStyle w:val="BlockHeadings"/>
      </w:pPr>
      <w:r>
        <w:t>Predictions Good</w:t>
      </w:r>
    </w:p>
    <w:p w:rsidR="00C8602C" w:rsidRPr="000B01B3" w:rsidRDefault="00C8602C" w:rsidP="00C8602C">
      <w:pPr>
        <w:pStyle w:val="Tags"/>
      </w:pPr>
      <w:r w:rsidRPr="000B01B3">
        <w:t xml:space="preserve">Only risk analysis of multiple alternatives can provide a stable rational basis for decision-making </w:t>
      </w:r>
    </w:p>
    <w:p w:rsidR="00C8602C" w:rsidRPr="00537DEB" w:rsidRDefault="00C8602C" w:rsidP="00C8602C">
      <w:pPr>
        <w:pStyle w:val="Cites"/>
        <w:rPr>
          <w:rStyle w:val="Author-Date"/>
        </w:rPr>
      </w:pPr>
      <w:r w:rsidRPr="00537DEB">
        <w:rPr>
          <w:rStyle w:val="Author-Date"/>
        </w:rPr>
        <w:t>Fitzsimmons  6</w:t>
      </w:r>
    </w:p>
    <w:p w:rsidR="00C8602C" w:rsidRDefault="00C8602C" w:rsidP="00C8602C">
      <w:pPr>
        <w:pStyle w:val="Cites"/>
      </w:pPr>
      <w:r w:rsidRPr="006B3714">
        <w:t xml:space="preserve">Michael Fitzsimmons is a defence analyst in Washington DC. </w:t>
      </w:r>
      <w:r>
        <w:t xml:space="preserve"> </w:t>
      </w:r>
      <w:r w:rsidRPr="006B3714">
        <w:t xml:space="preserve">Survival | vol. 48 no. 4 | </w:t>
      </w:r>
    </w:p>
    <w:p w:rsidR="00C8602C" w:rsidRPr="006B3714" w:rsidRDefault="00C8602C" w:rsidP="00C8602C">
      <w:pPr>
        <w:pStyle w:val="Cites"/>
        <w:jc w:val="left"/>
      </w:pPr>
      <w:r>
        <w:t>Winter 2006–07 | pp.131–146</w:t>
      </w:r>
      <w:r w:rsidRPr="006B3714">
        <w:t>The Problem of Uncertainty in</w:t>
      </w:r>
      <w:r>
        <w:t xml:space="preserve"> </w:t>
      </w:r>
      <w:r w:rsidRPr="006B3714">
        <w:t>Strategic Planning    http://pdfserve.informaworld.com/845968_731197592_759314294.pdf</w:t>
      </w:r>
    </w:p>
    <w:p w:rsidR="00C8602C" w:rsidRDefault="00C8602C" w:rsidP="00C8602C">
      <w:pPr>
        <w:pStyle w:val="tag"/>
        <w:rPr>
          <w:rFonts w:ascii="Arial" w:hAnsi="Arial" w:cs="Arial"/>
          <w:color w:val="000000"/>
          <w:sz w:val="20"/>
        </w:rPr>
      </w:pPr>
    </w:p>
    <w:p w:rsidR="00C8602C" w:rsidRPr="00152E84" w:rsidRDefault="00C8602C" w:rsidP="00C8602C">
      <w:pPr>
        <w:pStyle w:val="Cards"/>
        <w:rPr>
          <w:shd w:val="clear" w:color="auto" w:fill="00FFFF"/>
        </w:rPr>
      </w:pPr>
      <w:r w:rsidRPr="00E36B31">
        <w:t xml:space="preserve">For all of its importance, however, </w:t>
      </w:r>
      <w:r w:rsidRPr="00EA7EEB">
        <w:rPr>
          <w:rStyle w:val="DebateUnderline"/>
        </w:rPr>
        <w:t xml:space="preserve">recognition of uncertainty poses a dilemma </w:t>
      </w:r>
      <w:r w:rsidRPr="00EA7EEB">
        <w:rPr>
          <w:rStyle w:val="DebateHighlighted"/>
        </w:rPr>
        <w:t xml:space="preserve">for strategists: in predicting the future, they are likely to be wrong; but in resisting prediction, they </w:t>
      </w:r>
      <w:r w:rsidRPr="00E10C9C">
        <w:rPr>
          <w:rStyle w:val="DebateHighlighted"/>
          <w:b/>
        </w:rPr>
        <w:t>risk clouding the rational bases</w:t>
      </w:r>
      <w:r w:rsidRPr="00EA7EEB">
        <w:rPr>
          <w:rStyle w:val="DebateHighlighted"/>
        </w:rPr>
        <w:t xml:space="preserve"> for making strategic choices</w:t>
      </w:r>
      <w:r w:rsidRPr="00537DEB">
        <w:rPr>
          <w:rStyle w:val="DebateUnderline"/>
        </w:rPr>
        <w:t>.</w:t>
      </w:r>
      <w:r w:rsidRPr="00E36B31">
        <w:t xml:space="preserve"> Over-confidence in prediction may lead to good preparation for the wrong future, but wholesale dismissal of prediction may lead a strategist to spread his resources too thinly. In pursuit of flexibility, he ends up well prepared </w:t>
      </w:r>
      <w:r w:rsidRPr="0003149E">
        <w:t xml:space="preserve">for nothing. </w:t>
      </w:r>
      <w:r w:rsidRPr="00152E84">
        <w:rPr>
          <w:rStyle w:val="DebateHighlighted"/>
        </w:rPr>
        <w:t>A natural compromise is to build strategies that are robust across multiple alternative future events but are still tailored to meet the challenges of the most likely future events</w:t>
      </w:r>
      <w:r>
        <w:rPr>
          <w:rStyle w:val="DebateHighlighted"/>
        </w:rPr>
        <w:t>.</w:t>
      </w:r>
      <w:r w:rsidRPr="00152E84">
        <w:t xml:space="preserve"> Recent</w:t>
      </w:r>
      <w:r w:rsidRPr="00E36B31">
        <w:t xml:space="preserve"> US national security strategy, especially in the Department of Defense, has veered from this middle course and placed too much emphasis on the roleof uncertainty. This emphasis, paradoxically, illustrates the hazards of both too much allowance for uncertainty and too little. Current policies on nuclear-force planning and the results of the recent Quadrennial Defense Review (QDR)are examples of overreaching for strategic flexibility. The record of planning for post-war operations in Iraq, by contrast, indicates that decision-makers, in enlisting uncertainty as a rationale for discounting one set of predictions, havefallen prey to overconfidence in their own alternative set of predictions. </w:t>
      </w:r>
      <w:r w:rsidRPr="005F08A3">
        <w:rPr>
          <w:rStyle w:val="DebateHighlighted"/>
        </w:rPr>
        <w:t>A more balanced approach to accounting for uncertainty</w:t>
      </w:r>
      <w:r w:rsidRPr="00537DEB">
        <w:rPr>
          <w:rStyle w:val="DebateUnderline"/>
        </w:rPr>
        <w:t xml:space="preserve"> in strategic planning </w:t>
      </w:r>
      <w:r w:rsidRPr="005F08A3">
        <w:rPr>
          <w:rStyle w:val="DebateHighlighted"/>
        </w:rPr>
        <w:t>would address a wide range of potential</w:t>
      </w:r>
      <w:r w:rsidRPr="00537DEB">
        <w:rPr>
          <w:rStyle w:val="DebateUnderline"/>
        </w:rPr>
        <w:t xml:space="preserve"> threats and security </w:t>
      </w:r>
      <w:r w:rsidRPr="005F08A3">
        <w:rPr>
          <w:rStyle w:val="DebateHighlighted"/>
        </w:rPr>
        <w:t>challenges, but would also incorporate</w:t>
      </w:r>
      <w:r w:rsidRPr="00480703">
        <w:rPr>
          <w:b/>
          <w:u w:val="single"/>
        </w:rPr>
        <w:t xml:space="preserve"> </w:t>
      </w:r>
      <w:r w:rsidRPr="0003149E">
        <w:t>explicit, transparent</w:t>
      </w:r>
      <w:r w:rsidRPr="00480703">
        <w:rPr>
          <w:b/>
          <w:u w:val="single"/>
        </w:rPr>
        <w:t xml:space="preserve">, </w:t>
      </w:r>
      <w:r w:rsidRPr="005F08A3">
        <w:rPr>
          <w:rStyle w:val="DebateHighlighted"/>
        </w:rPr>
        <w:t>probabilistic reasoning into planning</w:t>
      </w:r>
      <w:r w:rsidRPr="005F08A3">
        <w:rPr>
          <w:rStyle w:val="DebateUnderline"/>
        </w:rPr>
        <w:t xml:space="preserve"> processes. </w:t>
      </w:r>
      <w:r w:rsidRPr="002538B0">
        <w:t>The main benefit of such an approach would not necessarily be more precise predictions of the future, but rather greater clarity and discipline applied to the difficult judgements about the future upon which strategy depends.</w:t>
      </w:r>
    </w:p>
    <w:p w:rsidR="00826FA4" w:rsidRDefault="00826FA4" w:rsidP="00826FA4">
      <w:pPr>
        <w:pStyle w:val="Nothing"/>
      </w:pPr>
    </w:p>
    <w:p w:rsidR="00C8602C" w:rsidRPr="00537DEB" w:rsidRDefault="00C8602C" w:rsidP="00C8602C">
      <w:pPr>
        <w:pStyle w:val="Tags"/>
        <w:rPr>
          <w:bCs/>
        </w:rPr>
      </w:pPr>
      <w:r w:rsidRPr="00537DEB">
        <w:rPr>
          <w:bCs/>
        </w:rPr>
        <w:t xml:space="preserve">Rejecting predictions leads to policy paralysis </w:t>
      </w:r>
    </w:p>
    <w:p w:rsidR="00C8602C" w:rsidRPr="00537DEB" w:rsidRDefault="00C8602C" w:rsidP="00C8602C">
      <w:pPr>
        <w:pStyle w:val="Nothing"/>
        <w:rPr>
          <w:rStyle w:val="Author-Date"/>
        </w:rPr>
      </w:pPr>
      <w:r w:rsidRPr="00537DEB">
        <w:rPr>
          <w:rStyle w:val="Author-Date"/>
        </w:rPr>
        <w:t xml:space="preserve">Sarewitz, Pielke, and Keykah 3 </w:t>
      </w:r>
    </w:p>
    <w:p w:rsidR="00C8602C" w:rsidRPr="00537DEB" w:rsidRDefault="00C8602C" w:rsidP="00C8602C">
      <w:pPr>
        <w:pStyle w:val="Nothing"/>
      </w:pPr>
      <w:r w:rsidRPr="00537DEB">
        <w:t xml:space="preserve">(Danil </w:t>
      </w:r>
      <w:r w:rsidRPr="00537DEB">
        <w:rPr>
          <w:bCs/>
        </w:rPr>
        <w:t>Sarewitz</w:t>
      </w:r>
      <w:r w:rsidRPr="00537DEB">
        <w:t xml:space="preserve">, Roger </w:t>
      </w:r>
      <w:r w:rsidRPr="00537DEB">
        <w:rPr>
          <w:bCs/>
        </w:rPr>
        <w:t>Pielke</w:t>
      </w:r>
      <w:r w:rsidRPr="00537DEB">
        <w:t xml:space="preserve"> </w:t>
      </w:r>
      <w:r w:rsidRPr="00537DEB">
        <w:rPr>
          <w:bCs/>
        </w:rPr>
        <w:t>and</w:t>
      </w:r>
      <w:r w:rsidRPr="00537DEB">
        <w:t xml:space="preserve"> Mojdeh </w:t>
      </w:r>
      <w:r w:rsidRPr="00537DEB">
        <w:rPr>
          <w:bCs/>
        </w:rPr>
        <w:t>Keykhah</w:t>
      </w:r>
      <w:r w:rsidRPr="00537DEB">
        <w:t>, Ph.D. in Geological Sciences, Cornell University, Professor in the Environmental Studies Program, University of Colorado, Post-Doctoral Fellow, Global Environmental Assessment Project, Aug 2003, International Journal, Vol. 23, Issue 4)</w:t>
      </w:r>
    </w:p>
    <w:p w:rsidR="00C8602C" w:rsidRPr="00537DEB" w:rsidRDefault="00C8602C" w:rsidP="00C8602C">
      <w:pPr>
        <w:pStyle w:val="Nothing"/>
      </w:pPr>
    </w:p>
    <w:p w:rsidR="00C8602C" w:rsidRPr="00537DEB" w:rsidRDefault="00C8602C" w:rsidP="00C8602C">
      <w:pPr>
        <w:pStyle w:val="Cards"/>
        <w:rPr>
          <w:rStyle w:val="DebateUnderline"/>
        </w:rPr>
      </w:pPr>
      <w:r w:rsidRPr="00537DEB">
        <w:rPr>
          <w:rStyle w:val="DebateUnderline"/>
        </w:rPr>
        <w:t>All decisions include some informal assessment of probabilities. If one lives on a flood plain it would probably be foolish to devote enormous resources to protecting against asteroid impacts. Thus, vulnerability management is implicitly underlain by some sense of what is reasonable and what is not</w:t>
      </w:r>
      <w:r w:rsidRPr="00537DEB">
        <w:rPr>
          <w:u w:val="single"/>
        </w:rPr>
        <w:t>.</w:t>
      </w:r>
      <w:r w:rsidRPr="00537DEB">
        <w:t xml:space="preserve"> We might term this sense "naïve expectation," in that it is not informed by sophisticated quantitative predictions about specific risks. Rather, it may be informed by history, by general scientific insight (e.g., floods occur on flood plains), by judgment acquired through personal experience, by personal priorities (e.g., "any risk to my child is too much risk"), or other means. So our point is not that vulnerability is divorced from probability, but that </w:t>
      </w:r>
      <w:r w:rsidRPr="00537DEB">
        <w:rPr>
          <w:rStyle w:val="DebateUnderline"/>
        </w:rPr>
        <w:t>vulnerability management does not depend on precise predictive quantification of specific future events or classes of events.</w:t>
      </w:r>
      <w:r w:rsidRPr="00537DEB">
        <w:rPr>
          <w:u w:val="single"/>
        </w:rPr>
        <w:t xml:space="preserve"> </w:t>
      </w:r>
      <w:r w:rsidRPr="00537DEB">
        <w:t>To illustrate the importance of this argument, consider the following: research on sources of vulnerability to extreme weather events</w:t>
      </w:r>
      <w:r w:rsidRPr="00537DEB">
        <w:rPr>
          <w:vertAlign w:val="superscript"/>
        </w:rPr>
        <w:t>(</w:t>
      </w:r>
      <w:hyperlink r:id="rId9" w:history="1">
        <w:r w:rsidRPr="00537DEB">
          <w:rPr>
            <w:rStyle w:val="Hyperlink"/>
          </w:rPr>
          <w:t>2</w:t>
        </w:r>
      </w:hyperlink>
      <w:r w:rsidRPr="00537DEB">
        <w:rPr>
          <w:vertAlign w:val="superscript"/>
        </w:rPr>
        <w:t>)</w:t>
      </w:r>
      <w:r w:rsidRPr="00537DEB">
        <w:t xml:space="preserve"> indicates that over the next 50 years, economic losses from socioeconomic and demographic changes (economic growth; population growth and migration) will be from 20 to 60 times greater than losses due to increased incidence of extreme weather (see </w:t>
      </w:r>
      <w:hyperlink r:id="rId10" w:history="1">
        <w:r w:rsidRPr="00537DEB">
          <w:rPr>
            <w:rStyle w:val="Hyperlink"/>
          </w:rPr>
          <w:t>Fig. 1</w:t>
        </w:r>
      </w:hyperlink>
      <w:r w:rsidRPr="00537DEB">
        <w:t>). The three short bars at the bottom of the figure show three different calculations (named for their respective authors) used by Intergovernmental Panel on Climate Change (IPCC) in its Second Assessment Report for the increase in tropical cyclone-related damage in 2050 (relative to 2000) resulting from changes in the climate, independent of any changes in society. The four longer bars at the top of the figure show the sensitivity of tropical cyclone-related damage in 2050 (relative to 2000) resulting from changes in society based on four different IPCC population and wealth scenarios used in its Third Assessment Report, independent of any changes in climate. At the heart of the problem of vulnerability lies the tension between individual action and collective consequence. Coastal migrations and urbanization are among the most conspicuous demographic trends of modernizing societies. Individuals are moving from inland to coastal locations, and from rural settings to cities, in search of economic opportunity, or perhaps better scenery, or even cultural opportunity. By moving to the coast, one is adding to one's individual vulnerability to extreme events in an incrementally tiny way. Given the increased opportunity for economic gain, it might be irrational not to move. But the collective impact of millions of such moves is the substantial augmentation of collective vulnerability to a wide variety of hazards. This is evidenced most conspicuously by the explosive growth of developing-world megacities, and seen as well in loss data from coastal disasters in the United States.</w:t>
      </w:r>
      <w:hyperlink r:id="rId11" w:history="1">
        <w:r w:rsidRPr="00537DEB">
          <w:rPr>
            <w:rStyle w:val="Hyperlink"/>
          </w:rPr>
          <w:t>5</w:t>
        </w:r>
      </w:hyperlink>
      <w:r w:rsidRPr="00537DEB">
        <w:t xml:space="preserve"> Real events illustrate these issues more poignantly. Hurricane Mitch, which caused about 10,000 Nicaraguan and Honduran fatalities in October–November 1998, was proclaimed by environmentalists as a harbinger of what the world would be like under conditions of global warming. The world, however, is already like this. More to the point, the event was not unprecedented in Central America, and the losses were more or less in line with what would have been expected from a more holistic vision of increased population and development vulnerabilities in the region. In July 2000, the flank of a giant garbage dump near Manila, Philippines, collapsed and killed over 200 people after becoming saturated from monsoon rains. The extreme event itself was unprecedented, which is to say that risk could not have been accurately quantified beforehand. Yet the fact that thousands of people made their living, and their homes, on this mountain of garbage could be interpreted as prima facie evidence of vulnerability to all manner of disaster, from epidemic disease to the debris flow that actually did occur. </w:t>
      </w:r>
      <w:r w:rsidRPr="00537DEB">
        <w:rPr>
          <w:rStyle w:val="DebateUnderline"/>
        </w:rPr>
        <w:t>In spite of these well-documented cases, the focus in the climate change debate seeks ever more accurate quantification of unverifiable greenhouse risks through predictive science. As we have argued elsewhere, such an approach likely fosters gridlock and inaction; meanwhile, climate-related losses mount around the world.(</w:t>
      </w:r>
      <w:hyperlink r:id="rId12" w:history="1">
        <w:r w:rsidRPr="00537DEB">
          <w:rPr>
            <w:rStyle w:val="DebateUnderline"/>
          </w:rPr>
          <w:t>3</w:t>
        </w:r>
      </w:hyperlink>
    </w:p>
    <w:p w:rsidR="00C8602C" w:rsidRDefault="00C8602C" w:rsidP="00826FA4">
      <w:pPr>
        <w:pStyle w:val="Nothing"/>
      </w:pPr>
    </w:p>
    <w:p w:rsidR="00C8602C" w:rsidRDefault="00C8602C" w:rsidP="00C8602C">
      <w:pPr>
        <w:pStyle w:val="Tags"/>
        <w:rPr>
          <w:b w:val="0"/>
          <w:u w:val="single"/>
        </w:rPr>
      </w:pPr>
      <w:r w:rsidRPr="008B4BE2">
        <w:t>Non-experts are even worse predictors</w:t>
      </w:r>
    </w:p>
    <w:p w:rsidR="00C8602C" w:rsidRPr="008B4BE2" w:rsidRDefault="00C8602C" w:rsidP="00C8602C">
      <w:pPr>
        <w:pStyle w:val="Tags"/>
      </w:pPr>
      <w:r w:rsidRPr="008B4BE2">
        <w:t>Bialik 6</w:t>
      </w:r>
    </w:p>
    <w:p w:rsidR="00C8602C" w:rsidRPr="00295EE8" w:rsidRDefault="00C8602C" w:rsidP="00C8602C">
      <w:pPr>
        <w:pStyle w:val="Cites"/>
      </w:pPr>
      <w:r w:rsidRPr="00295EE8">
        <w:t xml:space="preserve">Carl Bialik </w:t>
      </w:r>
      <w:r>
        <w:t>Jan 6, 2006 Wall Street Journal</w:t>
      </w:r>
      <w:r w:rsidRPr="00295EE8">
        <w:t xml:space="preserve"> </w:t>
      </w:r>
      <w:r>
        <w:t xml:space="preserve"> "Evaluating Political Pundits"</w:t>
      </w:r>
      <w:r w:rsidRPr="00295EE8">
        <w:br/>
        <w:t>http://online.wsj.com/public/article/SB113631113499836645-aITzpprs8gIF6EGnwOnLfa_nuYw_20070106.html?mod=tff_main_tff_top</w:t>
      </w:r>
    </w:p>
    <w:p w:rsidR="00C8602C" w:rsidRPr="00295EE8" w:rsidRDefault="00C8602C" w:rsidP="00C8602C"/>
    <w:p w:rsidR="00C8602C" w:rsidRPr="00826FA4" w:rsidRDefault="00C8602C" w:rsidP="00C8602C">
      <w:pPr>
        <w:pStyle w:val="Cards"/>
      </w:pPr>
      <w:r w:rsidRPr="00295EE8">
        <w:t>The Ne</w:t>
      </w:r>
      <w:r>
        <w:t>w Yorker's review of his</w:t>
      </w:r>
      <w:r w:rsidRPr="00295EE8">
        <w:t xml:space="preserve"> book surveyed the grim state of expert political predictions and concluded by advising readers, </w:t>
      </w:r>
      <w:r w:rsidRPr="00537DEB">
        <w:rPr>
          <w:rStyle w:val="DebateUnderline"/>
        </w:rPr>
        <w:t>'Think for yourself.' Prof. Tetlock isn't sure he agrees with that advice. He pointed out an exercise he conducted in the course of his research, in which he gave Berkeley undergraduates brief reports from Facts on File about political hot spots, then asked them to make forecasts. Their predictions -- based on far less background knowledge than his pundits called upon -- were the worst he encountered</w:t>
      </w:r>
      <w:r w:rsidRPr="00295EE8">
        <w:t>, even less accurate than the worst hedgehogs. 'Unassisted human intuition is a bomb here,' Prof. Tetlock told me.</w:t>
      </w:r>
    </w:p>
    <w:p w:rsidR="00DA60B8" w:rsidRDefault="00DA60B8" w:rsidP="00DA60B8">
      <w:pPr>
        <w:pStyle w:val="BlockHeadings"/>
      </w:pPr>
      <w:r>
        <w:t>Predictions Bad</w:t>
      </w:r>
    </w:p>
    <w:p w:rsidR="00AA5543" w:rsidRPr="00E20C3D" w:rsidRDefault="00AA5543" w:rsidP="00AA5543">
      <w:pPr>
        <w:pStyle w:val="Tags"/>
      </w:pPr>
      <w:r w:rsidRPr="00E20C3D">
        <w:t>Experts look for improbable chains of causation that fit their worldview give their scenarios no risk</w:t>
      </w:r>
    </w:p>
    <w:p w:rsidR="00AA5543" w:rsidRPr="00E20C3D" w:rsidRDefault="00AA5543" w:rsidP="00AA5543">
      <w:pPr>
        <w:pStyle w:val="Nothing"/>
      </w:pPr>
    </w:p>
    <w:p w:rsidR="00AA5543" w:rsidRDefault="00AA5543" w:rsidP="00AA5543">
      <w:pPr>
        <w:pStyle w:val="TagCite"/>
      </w:pPr>
      <w:r w:rsidRPr="00E20C3D">
        <w:rPr>
          <w:rStyle w:val="Author-Date"/>
        </w:rPr>
        <w:t>Menand, 2005,</w:t>
      </w:r>
      <w:r>
        <w:rPr>
          <w:b/>
          <w:bCs/>
        </w:rPr>
        <w:t xml:space="preserve"> Former Professor of Political Science at MIT, </w:t>
      </w:r>
      <w:r w:rsidRPr="00E20C3D">
        <w:rPr>
          <w:rFonts w:ascii="Times New Roman" w:hAnsi="Times New Roman"/>
          <w:sz w:val="20"/>
        </w:rPr>
        <w:t xml:space="preserve">[Louis, December 5, “Everybody's and Expert,” </w:t>
      </w:r>
      <w:hyperlink r:id="rId13" w:history="1">
        <w:r w:rsidRPr="00E20C3D">
          <w:rPr>
            <w:rStyle w:val="Hyperlink"/>
            <w:rFonts w:ascii="Times New Roman" w:hAnsi="Times New Roman"/>
            <w:sz w:val="20"/>
          </w:rPr>
          <w:t>http://www.newyorker.com/archive/2005/12/05/051205crbo_books1?printable=true</w:t>
        </w:r>
      </w:hyperlink>
      <w:r>
        <w:t>]</w:t>
      </w:r>
    </w:p>
    <w:p w:rsidR="00AA5543" w:rsidRPr="00C8602C" w:rsidRDefault="00AA5543" w:rsidP="00AA5543">
      <w:pPr>
        <w:pStyle w:val="Cards"/>
      </w:pPr>
      <w:r>
        <w:rPr>
          <w:sz w:val="16"/>
          <w:szCs w:val="16"/>
        </w:rPr>
        <w:t xml:space="preserve">Tetlock also found that </w:t>
      </w:r>
      <w:r w:rsidRPr="00E20C3D">
        <w:rPr>
          <w:rStyle w:val="DebateHighlighted"/>
        </w:rPr>
        <w:t>specialists are not</w:t>
      </w:r>
      <w:r w:rsidRPr="00E20C3D">
        <w:rPr>
          <w:rStyle w:val="DebateUnderline"/>
        </w:rPr>
        <w:t xml:space="preserve"> significantly </w:t>
      </w:r>
      <w:r w:rsidRPr="00E20C3D">
        <w:rPr>
          <w:rStyle w:val="DebateHighlighted"/>
        </w:rPr>
        <w:t>more reliable than non-specialists in guessing what is going to happen in the region they study</w:t>
      </w:r>
      <w:r>
        <w:t>.</w:t>
      </w:r>
      <w:r w:rsidRPr="00E20C3D">
        <w:rPr>
          <w:szCs w:val="6"/>
        </w:rPr>
        <w:t xml:space="preserve"> Knowing a little might make someone a more reliable forecaster, but Tetlock found that knowing a lot can actually make a person less reliable. “We reach the point of diminishing marginal predictive returns for knowledge disconcertingly quickly,” he reports. “In this age of academic hyperspecialization, there is no reason for supposing that contributors to top journals—distinguished political scientists, area study specialists, economists, and so on—are any better than journalists or attentive readers of the New York Times in ‘reading’ emerging situations.” And the more famous the forecaster the more overblown the forecasts.</w:t>
      </w:r>
      <w:r>
        <w:rPr>
          <w:sz w:val="16"/>
          <w:szCs w:val="16"/>
        </w:rPr>
        <w:t xml:space="preserve"> </w:t>
      </w:r>
      <w:r w:rsidRPr="00E20C3D">
        <w:rPr>
          <w:rStyle w:val="DebateUnderline"/>
        </w:rPr>
        <w:t>“</w:t>
      </w:r>
      <w:r w:rsidRPr="00E20C3D">
        <w:rPr>
          <w:rStyle w:val="DebateHighlighted"/>
        </w:rPr>
        <w:t>Experts in demand</w:t>
      </w:r>
      <w:r w:rsidRPr="00E20C3D">
        <w:rPr>
          <w:rStyle w:val="DebateUnderline"/>
        </w:rPr>
        <w:t>,” Tetlock says, “</w:t>
      </w:r>
      <w:r w:rsidRPr="00E20C3D">
        <w:rPr>
          <w:rStyle w:val="DebateHighlighted"/>
        </w:rPr>
        <w:t>were more overconfident</w:t>
      </w:r>
      <w:r w:rsidRPr="00E20C3D">
        <w:rPr>
          <w:rStyle w:val="DebateUnderline"/>
        </w:rPr>
        <w:t xml:space="preserve"> than their colleagues who eked out existences far from the limelight.” </w:t>
      </w:r>
      <w:r>
        <w:rPr>
          <w:u w:val="single"/>
        </w:rPr>
        <w:t xml:space="preserve"> </w:t>
      </w:r>
      <w:r w:rsidRPr="00E20C3D">
        <w:rPr>
          <w:szCs w:val="6"/>
        </w:rPr>
        <w:t xml:space="preserve">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w:t>
      </w:r>
      <w:r w:rsidRPr="00E20C3D">
        <w:rPr>
          <w:rStyle w:val="DebateUnderline"/>
        </w:rPr>
        <w:t xml:space="preserve">serious commentators differ from the pundits only in the degree of showmanship. These </w:t>
      </w:r>
      <w:r w:rsidRPr="00E20C3D">
        <w:rPr>
          <w:rStyle w:val="DebateHighlighted"/>
        </w:rPr>
        <w:t>serious experts—the think tankers and area-studies professors—are</w:t>
      </w:r>
      <w:r w:rsidRPr="00E20C3D">
        <w:rPr>
          <w:rStyle w:val="DebateUnderline"/>
        </w:rPr>
        <w:t xml:space="preserve"> not entirely out to entertain, but they are </w:t>
      </w:r>
      <w:r w:rsidRPr="00E20C3D">
        <w:rPr>
          <w:rStyle w:val="DebateHighlighted"/>
        </w:rPr>
        <w:t>a little out to entertain, and both their status as experts and their appeal as performers require them to predict futures that are not obvious to the viewer.</w:t>
      </w:r>
      <w:r>
        <w:t xml:space="preserve"> </w:t>
      </w:r>
      <w:r w:rsidRPr="00E20C3D">
        <w:rPr>
          <w:szCs w:val="6"/>
        </w:rPr>
        <w:t>The producer of the show does not want you and me to sit there listening to an expert and thinking, I could have said that.</w:t>
      </w:r>
      <w:r>
        <w:rPr>
          <w:sz w:val="16"/>
          <w:szCs w:val="16"/>
        </w:rPr>
        <w:t xml:space="preserve"> </w:t>
      </w:r>
      <w:r w:rsidRPr="00E20C3D">
        <w:rPr>
          <w:rStyle w:val="DebateHighlighted"/>
        </w:rPr>
        <w:t>The expert also suffers from knowing too much: the more facts an expert has, the more information is available to be enlisted in support of his or her pet theories,</w:t>
      </w:r>
      <w:r w:rsidRPr="00E20C3D">
        <w:rPr>
          <w:rStyle w:val="DebateUnderline"/>
        </w:rPr>
        <w:t xml:space="preserve"> and the more chains of causation he or she can find beguiling.</w:t>
      </w:r>
      <w:r>
        <w:t xml:space="preserve"> </w:t>
      </w:r>
      <w:r w:rsidRPr="00E20C3D">
        <w:rPr>
          <w:szCs w:val="6"/>
        </w:rPr>
        <w:t>This helps explain why specialists fail to outguess non-specialists</w:t>
      </w:r>
      <w:r w:rsidRPr="00E20C3D">
        <w:rPr>
          <w:rStyle w:val="DebateUnderline"/>
        </w:rPr>
        <w:t xml:space="preserve">. </w:t>
      </w:r>
      <w:r w:rsidRPr="00E20C3D">
        <w:rPr>
          <w:rStyle w:val="DebateHighlighted"/>
        </w:rPr>
        <w:t>The odds tend to be with the obvious</w:t>
      </w:r>
      <w:r>
        <w:t xml:space="preserve">.  </w:t>
      </w:r>
      <w:r>
        <w:rPr>
          <w:sz w:val="16"/>
          <w:szCs w:val="16"/>
        </w:rPr>
        <w:t xml:space="preserve">Tetlock’s </w:t>
      </w:r>
      <w:r w:rsidRPr="00E20C3D">
        <w:rPr>
          <w:rStyle w:val="DebateUnderline"/>
        </w:rPr>
        <w:t>experts were also no different from the rest of us when it came to learning from their mistakes</w:t>
      </w:r>
      <w:r>
        <w:t xml:space="preserve">. </w:t>
      </w:r>
      <w:r w:rsidRPr="00E20C3D">
        <w:rPr>
          <w:szCs w:val="6"/>
        </w:rPr>
        <w:t>Most people tend to dismiss new information that doesn’t fit with what they already believe. Tetlock found that his</w:t>
      </w:r>
      <w:r>
        <w:rPr>
          <w:sz w:val="16"/>
          <w:szCs w:val="16"/>
        </w:rPr>
        <w:t xml:space="preserve"> </w:t>
      </w:r>
      <w:r w:rsidRPr="00E20C3D">
        <w:rPr>
          <w:rStyle w:val="DebateHighlighted"/>
        </w:rPr>
        <w:t>experts used a double standard: they were much tougher in assessing the validity of information that undercut their theory</w:t>
      </w:r>
      <w:r w:rsidRPr="00E20C3D">
        <w:rPr>
          <w:rStyle w:val="DebateUnderline"/>
        </w:rPr>
        <w:t xml:space="preserve"> than they were in crediting information that supported it.</w:t>
      </w:r>
      <w:r>
        <w:t xml:space="preserve"> </w:t>
      </w:r>
      <w:r w:rsidRPr="00E20C3D">
        <w:rPr>
          <w:szCs w:val="6"/>
        </w:rPr>
        <w:t>The same deficiency leads liberals to read only The Nation and conservatives to read only National Review</w:t>
      </w:r>
      <w:r>
        <w:t xml:space="preserve">. </w:t>
      </w:r>
      <w:r w:rsidRPr="00E20C3D">
        <w:rPr>
          <w:rStyle w:val="DebateUnderline"/>
        </w:rPr>
        <w:t>We are not natural falsificationists: we would rather find more reasons for believing what we already believe than look for reasons that we might be wrong</w:t>
      </w:r>
      <w:r>
        <w:t xml:space="preserve">. </w:t>
      </w:r>
      <w:r w:rsidRPr="00E20C3D">
        <w:rPr>
          <w:szCs w:val="6"/>
        </w:rPr>
        <w:t>In the terms of Karl Popper’s famous example, to verify our intuition that all swans are whi</w:t>
      </w:r>
      <w:r>
        <w:rPr>
          <w:sz w:val="6"/>
          <w:szCs w:val="6"/>
        </w:rPr>
        <w:t>te we look for lots more white swans, when what we should really be looking for is one black swan.8</w:t>
      </w:r>
    </w:p>
    <w:p w:rsidR="00C70B2C" w:rsidRDefault="00C70B2C" w:rsidP="00C70B2C">
      <w:pPr>
        <w:pStyle w:val="BlockHeadings"/>
      </w:pPr>
      <w:r>
        <w:t>Prolif</w:t>
      </w:r>
    </w:p>
    <w:p w:rsidR="00F11C1A" w:rsidRPr="00587B0B" w:rsidRDefault="00F11C1A" w:rsidP="00F11C1A">
      <w:pPr>
        <w:pStyle w:val="Tags"/>
        <w:outlineLvl w:val="0"/>
      </w:pPr>
      <w:r w:rsidRPr="00587B0B">
        <w:t>Proliferation snowballs and puts everyone on hair trigger – every small crisis will go nuclear.</w:t>
      </w:r>
    </w:p>
    <w:p w:rsidR="00F11C1A" w:rsidRDefault="00F11C1A" w:rsidP="00F11C1A">
      <w:pPr>
        <w:pStyle w:val="Cites"/>
        <w:rPr>
          <w:lang w:eastAsia="ko-KR"/>
        </w:rPr>
      </w:pPr>
      <w:bookmarkStart w:id="1" w:name="OLE_LINK69"/>
      <w:r w:rsidRPr="0085257C">
        <w:rPr>
          <w:rStyle w:val="Author-Date"/>
          <w:shd w:val="clear" w:color="auto" w:fill="00FFFF"/>
        </w:rPr>
        <w:t>Sokolski</w:t>
      </w:r>
      <w:r w:rsidRPr="0085257C">
        <w:t xml:space="preserve">, executive director of the Nonproliferation Policy Education Center, serves on the U.S. congressional Commission on the Prevention of Weapons of Mass Destruction Proliferation and Terrorism, </w:t>
      </w:r>
      <w:r w:rsidRPr="0085257C">
        <w:rPr>
          <w:rStyle w:val="Author-Date"/>
          <w:shd w:val="clear" w:color="auto" w:fill="00FFFF"/>
        </w:rPr>
        <w:t>‘9</w:t>
      </w:r>
      <w:r w:rsidRPr="0085257C">
        <w:t xml:space="preserve"> (Henry, Avoiding a Nuclear Crowd, Policy Review June &amp; July, http://www.hoover.org/publications/policyreview/46390537</w:t>
      </w:r>
      <w:r w:rsidRPr="00523980">
        <w:t>.html)</w:t>
      </w:r>
    </w:p>
    <w:p w:rsidR="00F11C1A" w:rsidRPr="00523980" w:rsidRDefault="00F11C1A" w:rsidP="00F11C1A">
      <w:pPr>
        <w:pStyle w:val="Cards"/>
        <w:rPr>
          <w:lang w:eastAsia="ko-KR"/>
        </w:rPr>
      </w:pPr>
    </w:p>
    <w:bookmarkEnd w:id="1"/>
    <w:p w:rsidR="00F11C1A" w:rsidRDefault="00F11C1A" w:rsidP="00F11C1A">
      <w:pPr>
        <w:pStyle w:val="Cards"/>
      </w:pPr>
      <w:r>
        <w:t xml:space="preserve">At a minimum, </w:t>
      </w:r>
      <w:r w:rsidRPr="00587B0B">
        <w:rPr>
          <w:rStyle w:val="DebateUnderline"/>
        </w:rPr>
        <w:t>such developments will be a departure from whatever stability existed during the Cold War.</w:t>
      </w:r>
      <w: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87B0B">
        <w:rPr>
          <w:rStyle w:val="DebateUnderline"/>
        </w:rPr>
        <w:t>There are limits</w:t>
      </w:r>
      <w:r>
        <w:t xml:space="preserve">, however, to what </w:t>
      </w:r>
      <w:r w:rsidRPr="0085257C">
        <w:t xml:space="preserve">this approach can accomplish. Such </w:t>
      </w:r>
      <w:r w:rsidRPr="0085257C">
        <w:rPr>
          <w:rStyle w:val="DebateUnderline"/>
        </w:rPr>
        <w:t>a weak alliance system, with</w:t>
      </w:r>
      <w:r w:rsidRPr="0085257C">
        <w:t xml:space="preserve"> its expanding set of </w:t>
      </w:r>
      <w:r w:rsidRPr="0085257C">
        <w:rPr>
          <w:rStyle w:val="DebateUnderline"/>
        </w:rPr>
        <w:t>loose affiliations, risks becoming analogous to</w:t>
      </w:r>
      <w:r w:rsidRPr="0085257C">
        <w:t xml:space="preserve"> the international system that failed to contain offensive </w:t>
      </w:r>
      <w:r w:rsidRPr="0085257C">
        <w:rPr>
          <w:rStyle w:val="DebateUnderline"/>
        </w:rPr>
        <w:t>actions prior to World War I.</w:t>
      </w:r>
      <w:r w:rsidRPr="0085257C">
        <w:t xml:space="preserve"> Unlike 1914, there is no power today that can rival the projection of U.S. conventional forces anywhere on the globe. But </w:t>
      </w:r>
      <w:r w:rsidRPr="0085257C">
        <w:rPr>
          <w:rStyle w:val="DebateUnderline"/>
          <w:shd w:val="clear" w:color="auto" w:fill="00FFFF"/>
        </w:rPr>
        <w:t xml:space="preserve">in a world with </w:t>
      </w:r>
      <w:r w:rsidRPr="0085257C">
        <w:rPr>
          <w:rStyle w:val="DebateUnderline"/>
        </w:rPr>
        <w:t xml:space="preserve">an </w:t>
      </w:r>
      <w:r w:rsidRPr="0085257C">
        <w:rPr>
          <w:rStyle w:val="DebateUnderline"/>
          <w:shd w:val="clear" w:color="auto" w:fill="00FFFF"/>
        </w:rPr>
        <w:t>increasing</w:t>
      </w:r>
      <w:r w:rsidRPr="0085257C">
        <w:rPr>
          <w:rStyle w:val="DebateUnderline"/>
        </w:rPr>
        <w:t xml:space="preserve"> number of </w:t>
      </w:r>
      <w:r w:rsidRPr="0085257C">
        <w:rPr>
          <w:rStyle w:val="DebateUnderline"/>
          <w:shd w:val="clear" w:color="auto" w:fill="00FFFF"/>
        </w:rPr>
        <w:t>nuclear-armed</w:t>
      </w:r>
      <w:r w:rsidRPr="0085257C">
        <w:rPr>
          <w:shd w:val="clear" w:color="auto" w:fill="00FFFF"/>
        </w:rPr>
        <w:t xml:space="preserve"> </w:t>
      </w:r>
      <w:r w:rsidRPr="0085257C">
        <w:t xml:space="preserve">or nuclear-ready </w:t>
      </w:r>
      <w:r w:rsidRPr="0085257C">
        <w:rPr>
          <w:rStyle w:val="DebateUnderline"/>
          <w:shd w:val="clear" w:color="auto" w:fill="00FFFF"/>
        </w:rPr>
        <w:t>states</w:t>
      </w:r>
      <w:r w:rsidRPr="0085257C">
        <w:rPr>
          <w:rStyle w:val="DebateUnderline"/>
        </w:rPr>
        <w:t>, this may not matter</w:t>
      </w:r>
      <w:r w:rsidRPr="0085257C">
        <w:t xml:space="preserve"> as much as we think. In such a world, </w:t>
      </w:r>
      <w:r w:rsidRPr="0085257C">
        <w:rPr>
          <w:rStyle w:val="DebateUnderline"/>
        </w:rPr>
        <w:t xml:space="preserve">the </w:t>
      </w:r>
      <w:r w:rsidRPr="0085257C">
        <w:rPr>
          <w:rStyle w:val="DebateUnderline"/>
          <w:shd w:val="clear" w:color="auto" w:fill="00FFFF"/>
        </w:rPr>
        <w:t xml:space="preserve">actions of just one </w:t>
      </w:r>
      <w:r w:rsidRPr="0085257C">
        <w:rPr>
          <w:rStyle w:val="DebateUnderline"/>
        </w:rPr>
        <w:t>or two</w:t>
      </w:r>
      <w:r w:rsidRPr="0085257C">
        <w:t xml:space="preserve"> states or groups </w:t>
      </w:r>
      <w:r w:rsidRPr="0085257C">
        <w:rPr>
          <w:rStyle w:val="DebateUnderline"/>
          <w:shd w:val="clear" w:color="auto" w:fill="00FFFF"/>
        </w:rPr>
        <w:t>that might threaten to</w:t>
      </w:r>
      <w:r w:rsidRPr="0085257C">
        <w:t xml:space="preserve"> disrupt or </w:t>
      </w:r>
      <w:r w:rsidRPr="0085257C">
        <w:rPr>
          <w:rStyle w:val="DebateUnderline"/>
          <w:shd w:val="clear" w:color="auto" w:fill="00FFFF"/>
        </w:rPr>
        <w:t>overthrow a nuclear weapons state could check U.S. influence or ignite</w:t>
      </w:r>
      <w:r w:rsidRPr="0085257C">
        <w:rPr>
          <w:rStyle w:val="DebateUnderline"/>
        </w:rPr>
        <w:t xml:space="preserve"> a </w:t>
      </w:r>
      <w:r w:rsidRPr="0085257C">
        <w:rPr>
          <w:rStyle w:val="DebateUnderline"/>
          <w:shd w:val="clear" w:color="auto" w:fill="00FFFF"/>
        </w:rPr>
        <w:t xml:space="preserve">war </w:t>
      </w:r>
      <w:r w:rsidRPr="0085257C">
        <w:rPr>
          <w:rStyle w:val="DebateUnderline"/>
        </w:rPr>
        <w:t xml:space="preserve">Washington could have difficulty containing. </w:t>
      </w:r>
      <w:r w:rsidRPr="0085257C">
        <w:rPr>
          <w:rStyle w:val="DebateUnderline"/>
          <w:shd w:val="clear" w:color="auto" w:fill="00FFFF"/>
        </w:rPr>
        <w:t>No</w:t>
      </w:r>
      <w:r w:rsidRPr="0085257C">
        <w:rPr>
          <w:rStyle w:val="DebateUnderline"/>
        </w:rPr>
        <w:t xml:space="preserve"> amount of </w:t>
      </w:r>
      <w:r w:rsidRPr="0085257C">
        <w:rPr>
          <w:rStyle w:val="DebateUnderline"/>
          <w:shd w:val="clear" w:color="auto" w:fill="00FFFF"/>
        </w:rPr>
        <w:t>military science</w:t>
      </w:r>
      <w:r w:rsidRPr="0085257C">
        <w:rPr>
          <w:rStyle w:val="DebateUnderline"/>
        </w:rPr>
        <w:t xml:space="preserve"> or tactics </w:t>
      </w:r>
      <w:r w:rsidRPr="0085257C">
        <w:rPr>
          <w:rStyle w:val="DebateUnderline"/>
          <w:shd w:val="clear" w:color="auto" w:fill="00FFFF"/>
        </w:rPr>
        <w:t xml:space="preserve">could assure </w:t>
      </w:r>
      <w:r w:rsidRPr="0085257C">
        <w:rPr>
          <w:rStyle w:val="DebateUnderline"/>
        </w:rPr>
        <w:t xml:space="preserve">that </w:t>
      </w:r>
      <w:r w:rsidRPr="0085257C">
        <w:rPr>
          <w:rStyle w:val="DebateUnderline"/>
          <w:shd w:val="clear" w:color="auto" w:fill="00FFFF"/>
        </w:rPr>
        <w:t>the U.S. could disarm</w:t>
      </w:r>
      <w:r w:rsidRPr="0085257C">
        <w:t xml:space="preserve"> or neutralize </w:t>
      </w:r>
      <w:r w:rsidRPr="0085257C">
        <w:rPr>
          <w:rStyle w:val="DebateUnderline"/>
          <w:shd w:val="clear" w:color="auto" w:fill="00FFFF"/>
        </w:rPr>
        <w:t xml:space="preserve">such </w:t>
      </w:r>
      <w:r w:rsidRPr="0085257C">
        <w:rPr>
          <w:rStyle w:val="DebateUnderline"/>
        </w:rPr>
        <w:t>threatening</w:t>
      </w:r>
      <w:r w:rsidRPr="0085257C">
        <w:t xml:space="preserve"> or unstable </w:t>
      </w:r>
      <w:r w:rsidRPr="0085257C">
        <w:rPr>
          <w:rStyle w:val="DebateUnderline"/>
        </w:rPr>
        <w:t xml:space="preserve">nuclear </w:t>
      </w:r>
      <w:r w:rsidRPr="0085257C">
        <w:rPr>
          <w:rStyle w:val="DebateUnderline"/>
          <w:shd w:val="clear" w:color="auto" w:fill="00FFFF"/>
        </w:rPr>
        <w:t>states</w:t>
      </w:r>
      <w:r w:rsidRPr="0085257C">
        <w:rPr>
          <w:rStyle w:val="DebateUnderline"/>
        </w:rPr>
        <w:t>.</w:t>
      </w:r>
      <w:r w:rsidRPr="0085257C">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85257C">
        <w:rPr>
          <w:rStyle w:val="DebateUnderline"/>
          <w:shd w:val="clear" w:color="auto" w:fill="00FFFF"/>
        </w:rPr>
        <w:t>one could easily create the perfect nuclear storm: Small differences between</w:t>
      </w:r>
      <w:r w:rsidRPr="0085257C">
        <w:rPr>
          <w:rStyle w:val="DebateUnderline"/>
        </w:rPr>
        <w:t xml:space="preserve"> nuclear </w:t>
      </w:r>
      <w:r w:rsidRPr="0085257C">
        <w:rPr>
          <w:rStyle w:val="DebateUnderline"/>
          <w:shd w:val="clear" w:color="auto" w:fill="00FFFF"/>
        </w:rPr>
        <w:t>competitors</w:t>
      </w:r>
      <w:r w:rsidRPr="0085257C">
        <w:rPr>
          <w:rStyle w:val="DebateUnderline"/>
        </w:rPr>
        <w:t xml:space="preserve"> that </w:t>
      </w:r>
      <w:r w:rsidRPr="0085257C">
        <w:rPr>
          <w:rStyle w:val="DebateUnderline"/>
          <w:shd w:val="clear" w:color="auto" w:fill="00FFFF"/>
        </w:rPr>
        <w:t>would put all actors on edge; an overhang of nuclear materials</w:t>
      </w:r>
      <w:r w:rsidRPr="0085257C">
        <w:rPr>
          <w:rStyle w:val="DebateUnderline"/>
        </w:rPr>
        <w:t xml:space="preserve"> that </w:t>
      </w:r>
      <w:r w:rsidRPr="0085257C">
        <w:rPr>
          <w:rStyle w:val="DebateUnderline"/>
          <w:shd w:val="clear" w:color="auto" w:fill="00FFFF"/>
        </w:rPr>
        <w:t>could</w:t>
      </w:r>
      <w:r w:rsidRPr="0085257C">
        <w:rPr>
          <w:rStyle w:val="DebateUnderline"/>
        </w:rPr>
        <w:t xml:space="preserve"> be called upon to </w:t>
      </w:r>
      <w:r w:rsidRPr="0085257C">
        <w:rPr>
          <w:rStyle w:val="DebateUnderline"/>
          <w:shd w:val="clear" w:color="auto" w:fill="00FFFF"/>
        </w:rPr>
        <w:t>break out</w:t>
      </w:r>
      <w:r w:rsidRPr="0085257C">
        <w:t xml:space="preserve"> or significantly ramp up existing nuclear deployments; </w:t>
      </w:r>
      <w:r w:rsidRPr="0085257C">
        <w:rPr>
          <w:rStyle w:val="DebateUnderline"/>
        </w:rPr>
        <w:t>and a variety of potential new nuclear actors developing weapons</w:t>
      </w:r>
      <w:r w:rsidRPr="0085257C">
        <w:t xml:space="preserve"> options in the wings.  In such a setting, </w:t>
      </w:r>
      <w:r w:rsidRPr="0085257C">
        <w:rPr>
          <w:rStyle w:val="DebateUnderline"/>
        </w:rPr>
        <w:t xml:space="preserve">the military and </w:t>
      </w:r>
      <w:r w:rsidRPr="0085257C">
        <w:rPr>
          <w:rStyle w:val="DebateUnderline"/>
          <w:shd w:val="clear" w:color="auto" w:fill="00FFFF"/>
        </w:rPr>
        <w:t>nuclear rivalries</w:t>
      </w:r>
      <w:r w:rsidRPr="0085257C">
        <w:rPr>
          <w:rStyle w:val="DebateUnderline"/>
        </w:rPr>
        <w:t xml:space="preserve"> between states </w:t>
      </w:r>
      <w:r w:rsidRPr="0085257C">
        <w:rPr>
          <w:rStyle w:val="DebateUnderline"/>
          <w:shd w:val="clear" w:color="auto" w:fill="00FFFF"/>
        </w:rPr>
        <w:t>could easily be much more intense than before.</w:t>
      </w:r>
      <w:r w:rsidRPr="0085257C">
        <w:t xml:space="preserve"> Certainly </w:t>
      </w:r>
      <w:r w:rsidRPr="0085257C">
        <w:rPr>
          <w:rStyle w:val="DebateUnderline"/>
          <w:shd w:val="clear" w:color="auto" w:fill="00FFFF"/>
        </w:rPr>
        <w:t>each</w:t>
      </w:r>
      <w:r w:rsidRPr="0085257C">
        <w:rPr>
          <w:rStyle w:val="DebateUnderline"/>
        </w:rPr>
        <w:t xml:space="preserve"> nuclear </w:t>
      </w:r>
      <w:r w:rsidRPr="0085257C">
        <w:rPr>
          <w:rStyle w:val="DebateUnderline"/>
          <w:shd w:val="clear" w:color="auto" w:fill="00FFFF"/>
        </w:rPr>
        <w:t>state’s military would place an even higher premium</w:t>
      </w:r>
      <w:r w:rsidRPr="0085257C">
        <w:t xml:space="preserve"> than before </w:t>
      </w:r>
      <w:r w:rsidRPr="0085257C">
        <w:rPr>
          <w:rStyle w:val="DebateUnderline"/>
          <w:shd w:val="clear" w:color="auto" w:fill="00FFFF"/>
        </w:rPr>
        <w:t>on being able to weaponize</w:t>
      </w:r>
      <w:r w:rsidRPr="0085257C">
        <w:t xml:space="preserve"> its military and civilian surpluses </w:t>
      </w:r>
      <w:r w:rsidRPr="0085257C">
        <w:rPr>
          <w:rStyle w:val="DebateUnderline"/>
          <w:shd w:val="clear" w:color="auto" w:fill="00FFFF"/>
        </w:rPr>
        <w:t>quickly</w:t>
      </w:r>
      <w:r w:rsidRPr="0085257C">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85257C">
        <w:rPr>
          <w:rStyle w:val="DebateUnderline"/>
          <w:shd w:val="clear" w:color="auto" w:fill="00FFFF"/>
        </w:rPr>
        <w:t>and</w:t>
      </w:r>
      <w:r w:rsidRPr="0085257C">
        <w:rPr>
          <w:shd w:val="clear" w:color="auto" w:fill="00FFFF"/>
        </w:rPr>
        <w:t xml:space="preserve"> </w:t>
      </w:r>
      <w:r w:rsidRPr="0085257C">
        <w:rPr>
          <w:rStyle w:val="DebateUnderline"/>
          <w:shd w:val="clear" w:color="auto" w:fill="00FFFF"/>
        </w:rPr>
        <w:t>to develop</w:t>
      </w:r>
      <w:r w:rsidRPr="0085257C">
        <w:rPr>
          <w:rStyle w:val="DebateUnderline"/>
        </w:rPr>
        <w:t xml:space="preserve"> a variety of preventative and </w:t>
      </w:r>
      <w:r w:rsidRPr="0085257C">
        <w:rPr>
          <w:rStyle w:val="DebateUnderline"/>
          <w:shd w:val="clear" w:color="auto" w:fill="00FFFF"/>
        </w:rPr>
        <w:t>preemptive war options</w:t>
      </w:r>
      <w:r w:rsidRPr="0085257C">
        <w:rPr>
          <w:rStyle w:val="DebateUnderline"/>
        </w:rPr>
        <w:t>.</w:t>
      </w:r>
      <w:r w:rsidRPr="0085257C">
        <w:t xml:space="preserve">  Certainly, in such a world, </w:t>
      </w:r>
      <w:r w:rsidRPr="0085257C">
        <w:rPr>
          <w:rStyle w:val="DebateUnderline"/>
        </w:rPr>
        <w:t>relations between states could become far less stable.</w:t>
      </w:r>
      <w:r w:rsidRPr="0085257C">
        <w:t xml:space="preserve"> Relatively </w:t>
      </w:r>
      <w:r w:rsidRPr="0085257C">
        <w:rPr>
          <w:rStyle w:val="DebateUnderline"/>
          <w:shd w:val="clear" w:color="auto" w:fill="00FFFF"/>
        </w:rPr>
        <w:t>small developments</w:t>
      </w:r>
      <w:r w:rsidRPr="0085257C">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85257C">
        <w:rPr>
          <w:rStyle w:val="DebateUnderline"/>
          <w:shd w:val="clear" w:color="auto" w:fill="00FFFF"/>
        </w:rPr>
        <w:t>could easily prompt nuclear weapons deployments</w:t>
      </w:r>
      <w:r w:rsidRPr="0085257C">
        <w:rPr>
          <w:rStyle w:val="DebateUnderline"/>
        </w:rPr>
        <w:t xml:space="preserve"> with “strategic” consequences (arms races, strategic miscues, and </w:t>
      </w:r>
      <w:r w:rsidRPr="0085257C">
        <w:rPr>
          <w:rStyle w:val="DebateUnderline"/>
          <w:shd w:val="clear" w:color="auto" w:fill="00FFFF"/>
        </w:rPr>
        <w:t>even nuclear war</w:t>
      </w:r>
      <w:r w:rsidRPr="0085257C">
        <w:rPr>
          <w:rStyle w:val="DebateUnderline"/>
        </w:rPr>
        <w:t>).</w:t>
      </w:r>
      <w:r w:rsidRPr="0085257C">
        <w:t xml:space="preserve"> As Herman Kahn once noted, in such a world “</w:t>
      </w:r>
      <w:r w:rsidRPr="0085257C">
        <w:rPr>
          <w:rStyle w:val="DebateUnderline"/>
        </w:rPr>
        <w:t>every quarrel</w:t>
      </w:r>
      <w:r w:rsidRPr="0085257C">
        <w:t xml:space="preserve"> or difference of opinion </w:t>
      </w:r>
      <w:r w:rsidRPr="0085257C">
        <w:rPr>
          <w:rStyle w:val="DebateUnderline"/>
        </w:rPr>
        <w:t>may lead to violence</w:t>
      </w:r>
      <w:r w:rsidRPr="0085257C">
        <w:t xml:space="preserve"> of a kind </w:t>
      </w:r>
      <w:r w:rsidRPr="0085257C">
        <w:rPr>
          <w:rStyle w:val="DebateUnderline"/>
        </w:rPr>
        <w:t>quite different</w:t>
      </w:r>
      <w:r w:rsidRPr="00587B0B">
        <w:rPr>
          <w:rStyle w:val="DebateUnderline"/>
        </w:rPr>
        <w:t xml:space="preserve"> from what is possible today.”</w:t>
      </w:r>
      <w:r>
        <w:t>23  In short, we may soon see a future that neither the proponents of nuclear abolition, nor their critics, would ever want.</w:t>
      </w:r>
    </w:p>
    <w:p w:rsidR="00F11C1A" w:rsidRDefault="00F11C1A" w:rsidP="00F11C1A">
      <w:pPr>
        <w:pStyle w:val="Nothing"/>
      </w:pPr>
    </w:p>
    <w:p w:rsidR="00F11C1A" w:rsidRPr="00F577F7" w:rsidRDefault="00F11C1A" w:rsidP="00F11C1A">
      <w:pPr>
        <w:pStyle w:val="Tags"/>
        <w:outlineLvl w:val="0"/>
        <w:rPr>
          <w:lang w:eastAsia="ko-KR"/>
        </w:rPr>
      </w:pPr>
      <w:r w:rsidRPr="00F577F7">
        <w:rPr>
          <w:lang w:eastAsia="ko-KR"/>
        </w:rPr>
        <w:t>Prolif will cause nuclear use and extinction</w:t>
      </w:r>
    </w:p>
    <w:p w:rsidR="00F11C1A" w:rsidRPr="00F577F7" w:rsidRDefault="00F11C1A" w:rsidP="00F11C1A">
      <w:pPr>
        <w:pStyle w:val="Cites"/>
        <w:rPr>
          <w:lang w:eastAsia="ko-KR"/>
        </w:rPr>
      </w:pPr>
      <w:r w:rsidRPr="001852C4">
        <w:rPr>
          <w:rStyle w:val="Author-Date"/>
        </w:rPr>
        <w:t xml:space="preserve">Utgoff </w:t>
      </w:r>
      <w:r w:rsidRPr="001852C4">
        <w:rPr>
          <w:rStyle w:val="Author-Date"/>
          <w:rFonts w:hint="eastAsia"/>
        </w:rPr>
        <w:t>0</w:t>
      </w:r>
      <w:r w:rsidRPr="001852C4">
        <w:rPr>
          <w:rStyle w:val="Author-Date"/>
        </w:rPr>
        <w:t>2</w:t>
      </w:r>
      <w:r w:rsidRPr="00F577F7">
        <w:rPr>
          <w:lang w:eastAsia="ko-KR"/>
        </w:rPr>
        <w:t xml:space="preserve"> Victory, Deputy Director of the Strategy, Forces, and Resources Division of the Institute for Defense Analysis, Survival, Summer pp. 87-90</w:t>
      </w:r>
    </w:p>
    <w:p w:rsidR="00F11C1A" w:rsidRPr="00F577F7" w:rsidRDefault="00F11C1A" w:rsidP="00F11C1A">
      <w:pPr>
        <w:pStyle w:val="Nothing"/>
        <w:rPr>
          <w:lang w:eastAsia="ko-KR"/>
        </w:rPr>
      </w:pPr>
    </w:p>
    <w:p w:rsidR="00F11C1A" w:rsidRDefault="00F11C1A" w:rsidP="00F11C1A">
      <w:pPr>
        <w:pStyle w:val="Cards"/>
        <w:rPr>
          <w:lang w:eastAsia="ko-KR"/>
        </w:rPr>
      </w:pPr>
      <w:r w:rsidRPr="00F577F7">
        <w:rPr>
          <w:lang w:eastAsia="ko-KR"/>
        </w:rPr>
        <w:t xml:space="preserve">In sum, </w:t>
      </w:r>
      <w:r w:rsidRPr="00F577F7">
        <w:rPr>
          <w:rStyle w:val="DebateUnderline"/>
          <w:lang w:eastAsia="ko-KR"/>
        </w:rPr>
        <w:t>widespread proliferation is likely to lead to an occasional shoot-out with nuclear weapons, and that such shoot-outs will have a substantial probability of escalating to the maximum destruction possible with the weapons at hand. Unless nuclear proliferation is stopped, we are headed toward a world that will mirror the American Wild West of the late 1800s. With most, if not all, nations wearing nuclear ‘six-shooters’ on their hips, the world may even be a more polite place than it is today, but every once in a while we will all gather on a hill to bury the bodies of dead cities or even whole nations</w:t>
      </w:r>
      <w:r w:rsidRPr="00F577F7">
        <w:rPr>
          <w:lang w:eastAsia="ko-KR"/>
        </w:rPr>
        <w:t>.</w:t>
      </w:r>
    </w:p>
    <w:p w:rsidR="00C70B2C" w:rsidRDefault="00C70B2C" w:rsidP="00C70B2C">
      <w:pPr>
        <w:pStyle w:val="BlockHeadings"/>
      </w:pPr>
      <w:r>
        <w:t>A2: Prolif</w:t>
      </w:r>
    </w:p>
    <w:p w:rsidR="00F11C1A" w:rsidRPr="00F11C1A" w:rsidRDefault="00F11C1A" w:rsidP="00F11C1A">
      <w:pPr>
        <w:pStyle w:val="Nothing"/>
      </w:pPr>
    </w:p>
    <w:p w:rsidR="00F11C1A" w:rsidRPr="006068BA" w:rsidRDefault="00F11C1A" w:rsidP="00F11C1A">
      <w:pPr>
        <w:pStyle w:val="Tags"/>
        <w:outlineLvl w:val="0"/>
      </w:pPr>
      <w:r>
        <w:t>Prolifer</w:t>
      </w:r>
      <w:r w:rsidRPr="006068BA">
        <w:t xml:space="preserve">ation will be slow and non-threatening </w:t>
      </w:r>
      <w:r>
        <w:t>–</w:t>
      </w:r>
      <w:r w:rsidRPr="006068BA">
        <w:t xml:space="preserve"> </w:t>
      </w:r>
      <w:r>
        <w:t>their predictions have no empirical validity.</w:t>
      </w:r>
    </w:p>
    <w:p w:rsidR="00F11C1A" w:rsidRDefault="00F11C1A" w:rsidP="00F11C1A">
      <w:pPr>
        <w:pStyle w:val="Cites"/>
      </w:pPr>
      <w:bookmarkStart w:id="2" w:name="OLE_LINK23"/>
      <w:r w:rsidRPr="0098092C">
        <w:rPr>
          <w:rStyle w:val="Author-Date"/>
        </w:rPr>
        <w:t>Mueller</w:t>
      </w:r>
      <w:r w:rsidRPr="0098092C">
        <w:t xml:space="preserve">, Chair of National Secuirty Studies and Prof of Poli Sci at Ohio State, Winner of the Lepgold Prize for the best book on International Relations in 2004 awarded by Gtown, </w:t>
      </w:r>
      <w:r w:rsidRPr="006241B7">
        <w:rPr>
          <w:rStyle w:val="Author-Date"/>
        </w:rPr>
        <w:t>‘9</w:t>
      </w:r>
      <w:r w:rsidRPr="0098092C">
        <w:t xml:space="preserve"> (John, </w:t>
      </w:r>
      <w:r w:rsidRPr="0098092C">
        <w:rPr>
          <w:u w:val="single"/>
        </w:rPr>
        <w:t xml:space="preserve">Atomic Obsession: Nuclear Alarmism From Hiroshima To Al-Qaeda, </w:t>
      </w:r>
      <w:r w:rsidRPr="0098092C">
        <w:t>p. xii-xiii)</w:t>
      </w:r>
    </w:p>
    <w:p w:rsidR="00F11C1A" w:rsidRPr="006401AB" w:rsidRDefault="00F11C1A" w:rsidP="00F11C1A">
      <w:pPr>
        <w:pStyle w:val="Nothing"/>
      </w:pPr>
    </w:p>
    <w:bookmarkEnd w:id="2"/>
    <w:p w:rsidR="00F11C1A" w:rsidRDefault="00F11C1A" w:rsidP="00F11C1A">
      <w:pPr>
        <w:pStyle w:val="Cards"/>
      </w:pPr>
      <w:r>
        <w:t xml:space="preserve">The second part of the book assesses </w:t>
      </w:r>
      <w:r w:rsidRPr="0098092C">
        <w:rPr>
          <w:rStyle w:val="DebateUnderline"/>
          <w:sz w:val="20"/>
          <w:u w:val="none"/>
        </w:rPr>
        <w:t>the effects of the spread of nuclear weapons</w:t>
      </w:r>
      <w:r w:rsidRPr="0098092C">
        <w:t xml:space="preserve"> within and </w:t>
      </w:r>
      <w:r w:rsidRPr="0098092C">
        <w:rPr>
          <w:rStyle w:val="DebateUnderline"/>
          <w:sz w:val="20"/>
          <w:u w:val="none"/>
        </w:rPr>
        <w:t>to states</w:t>
      </w:r>
      <w:r>
        <w:t xml:space="preserve">. </w:t>
      </w:r>
      <w:r w:rsidRPr="0098092C">
        <w:rPr>
          <w:rStyle w:val="DebateUnderline"/>
        </w:rPr>
        <w:t>A</w:t>
      </w:r>
      <w:r>
        <w:t xml:space="preserve"> prevailing </w:t>
      </w:r>
      <w:r w:rsidRPr="0098092C">
        <w:rPr>
          <w:rStyle w:val="DebateUnderline"/>
        </w:rPr>
        <w:t>technological fixation has inspired a</w:t>
      </w:r>
      <w:r>
        <w:t xml:space="preserve"> concomitant </w:t>
      </w:r>
      <w:r w:rsidRPr="0098092C">
        <w:rPr>
          <w:rStyle w:val="DebateUnderline"/>
        </w:rPr>
        <w:t>assumption</w:t>
      </w:r>
      <w:r>
        <w:t xml:space="preserve">, or assertion, </w:t>
      </w:r>
      <w:r w:rsidRPr="0098092C">
        <w:rPr>
          <w:rStyle w:val="DebateUnderline"/>
        </w:rPr>
        <w:t>that because</w:t>
      </w:r>
      <w:r>
        <w:t xml:space="preserve"> the </w:t>
      </w:r>
      <w:r w:rsidRPr="0098092C">
        <w:rPr>
          <w:rStyle w:val="DebateUnderline"/>
        </w:rPr>
        <w:t>weapons exist, war must inevitably follow, that it is weapons and arms races, not people, that</w:t>
      </w:r>
      <w:r>
        <w:t xml:space="preserve"> principally and inexorably </w:t>
      </w:r>
      <w:r w:rsidRPr="0098092C">
        <w:rPr>
          <w:rStyle w:val="DebateUnderline"/>
        </w:rPr>
        <w:t>cause war. This</w:t>
      </w:r>
      <w:r>
        <w:t xml:space="preserve"> perspective </w:t>
      </w:r>
      <w:r w:rsidRPr="0098092C">
        <w:rPr>
          <w:rStyle w:val="DebateUnderline"/>
        </w:rPr>
        <w:t>has led to</w:t>
      </w:r>
      <w:r>
        <w:t xml:space="preserve"> decades of </w:t>
      </w:r>
      <w:r w:rsidRPr="0098092C">
        <w:rPr>
          <w:rStyle w:val="DebateUnderline"/>
        </w:rPr>
        <w:t>intense</w:t>
      </w:r>
      <w:r>
        <w:t xml:space="preserve">, and mostly </w:t>
      </w:r>
      <w:r w:rsidRPr="0098092C">
        <w:rPr>
          <w:rStyle w:val="DebateUnderline"/>
        </w:rPr>
        <w:t>futile and unnecessary, anguish over arms control</w:t>
      </w:r>
      <w:r>
        <w:t xml:space="preserve"> and disarmament issues—or gimmicks. Moreover, </w:t>
      </w:r>
      <w:r w:rsidRPr="009B676F">
        <w:rPr>
          <w:rStyle w:val="DebateUnderline"/>
          <w:shd w:val="clear" w:color="auto" w:fill="00FFFF"/>
        </w:rPr>
        <w:t>despite endlessly repeated predictions</w:t>
      </w:r>
      <w:r w:rsidRPr="0098092C">
        <w:rPr>
          <w:rStyle w:val="DebateUnderline"/>
        </w:rPr>
        <w:t>, remarkably few countries have taken advantage of the opportunity to develop nuclear weapons</w:t>
      </w:r>
      <w:r>
        <w:t xml:space="preserve">, and the </w:t>
      </w:r>
      <w:r w:rsidRPr="009B676F">
        <w:rPr>
          <w:rStyle w:val="DebateUnderline"/>
          <w:shd w:val="clear" w:color="auto" w:fill="00FFFF"/>
        </w:rPr>
        <w:t>sporadic proliferation that has taken place has</w:t>
      </w:r>
      <w:r>
        <w:t xml:space="preserve">, contrary to urgent forecasts, </w:t>
      </w:r>
      <w:r w:rsidRPr="009B676F">
        <w:rPr>
          <w:rStyle w:val="DebateUnderline"/>
          <w:shd w:val="clear" w:color="auto" w:fill="00FFFF"/>
        </w:rPr>
        <w:t>been of very little consequence</w:t>
      </w:r>
      <w:r w:rsidRPr="0098092C">
        <w:rPr>
          <w:rStyle w:val="DebateUnderline"/>
        </w:rPr>
        <w:t>.</w:t>
      </w:r>
      <w:r>
        <w:t xml:space="preserve"> A key reason for this is that the </w:t>
      </w:r>
      <w:r w:rsidRPr="009B676F">
        <w:rPr>
          <w:rStyle w:val="DebateUnderline"/>
          <w:shd w:val="clear" w:color="auto" w:fill="00FFFF"/>
        </w:rPr>
        <w:t>possession of such</w:t>
      </w:r>
      <w:r w:rsidRPr="0098092C">
        <w:rPr>
          <w:rStyle w:val="DebateUnderline"/>
        </w:rPr>
        <w:t xml:space="preserve"> </w:t>
      </w:r>
      <w:r w:rsidRPr="0098092C">
        <w:rPr>
          <w:rStyle w:val="DebateUnderline"/>
          <w:sz w:val="20"/>
          <w:u w:val="none"/>
        </w:rPr>
        <w:t>expensive</w:t>
      </w:r>
      <w:r w:rsidRPr="0098092C">
        <w:rPr>
          <w:rStyle w:val="DebateUnderline"/>
        </w:rPr>
        <w:t xml:space="preserve"> </w:t>
      </w:r>
      <w:r w:rsidRPr="009B676F">
        <w:rPr>
          <w:rStyle w:val="DebateUnderline"/>
          <w:shd w:val="clear" w:color="auto" w:fill="00FFFF"/>
        </w:rPr>
        <w:t>armaments actually conveys</w:t>
      </w:r>
      <w:r>
        <w:t xml:space="preserve"> in almost all cases rather </w:t>
      </w:r>
      <w:r w:rsidRPr="009B676F">
        <w:rPr>
          <w:rStyle w:val="DebateUnderline"/>
          <w:shd w:val="clear" w:color="auto" w:fill="00FFFF"/>
        </w:rPr>
        <w:t>little advantage</w:t>
      </w:r>
      <w:r>
        <w:t xml:space="preserve"> to the possessor. In the main, </w:t>
      </w:r>
      <w:r w:rsidRPr="009B676F">
        <w:rPr>
          <w:rStyle w:val="DebateUnderline"/>
          <w:shd w:val="clear" w:color="auto" w:fill="00FFFF"/>
        </w:rPr>
        <w:t>they are difficult to obtain, militarily useless, and a spectacular waste of money and scientific talent</w:t>
      </w:r>
      <w:r w:rsidRPr="0098092C">
        <w:rPr>
          <w:rStyle w:val="DebateUnderline"/>
        </w:rPr>
        <w:t>.</w:t>
      </w:r>
      <w:r>
        <w:t xml:space="preserve"> Because of this, and </w:t>
      </w:r>
      <w:r w:rsidRPr="009B676F">
        <w:rPr>
          <w:rStyle w:val="DebateUnderline"/>
          <w:shd w:val="clear" w:color="auto" w:fill="00FFFF"/>
        </w:rPr>
        <w:t>contrary to the policy consensus, diffusion of the weapons is by no means inevitable, and</w:t>
      </w:r>
      <w:r w:rsidRPr="0098092C">
        <w:rPr>
          <w:rStyle w:val="DebateUnderline"/>
        </w:rPr>
        <w:t xml:space="preserve"> nuclear proliferation</w:t>
      </w:r>
      <w:r>
        <w:t xml:space="preserve">, while not necessarily desirable, </w:t>
      </w:r>
      <w:r w:rsidRPr="009B676F">
        <w:rPr>
          <w:rStyle w:val="DebateUnderline"/>
          <w:shd w:val="clear" w:color="auto" w:fill="00FFFF"/>
        </w:rPr>
        <w:t xml:space="preserve">is unlikely to </w:t>
      </w:r>
      <w:r w:rsidRPr="0098092C">
        <w:rPr>
          <w:rStyle w:val="DebateUnderline"/>
        </w:rPr>
        <w:t xml:space="preserve">accelerate or </w:t>
      </w:r>
      <w:r w:rsidRPr="009B676F">
        <w:rPr>
          <w:rStyle w:val="DebateUnderline"/>
          <w:shd w:val="clear" w:color="auto" w:fill="00FFFF"/>
        </w:rPr>
        <w:t>prove</w:t>
      </w:r>
      <w:r>
        <w:t xml:space="preserve"> to be </w:t>
      </w:r>
      <w:r w:rsidRPr="009B676F">
        <w:rPr>
          <w:rStyle w:val="DebateUnderline"/>
          <w:shd w:val="clear" w:color="auto" w:fill="00FFFF"/>
        </w:rPr>
        <w:t>a major danger.</w:t>
      </w:r>
      <w:r>
        <w:t xml:space="preserve"> At the same time, </w:t>
      </w:r>
      <w:r w:rsidRPr="0098092C">
        <w:rPr>
          <w:rStyle w:val="DebateUnderline"/>
        </w:rPr>
        <w:t>anxious and ill-advised antiproliferation efforts</w:t>
      </w:r>
      <w:r w:rsidRPr="0098092C">
        <w:rPr>
          <w:rStyle w:val="DebateUnderline"/>
          <w:sz w:val="20"/>
          <w:u w:val="none"/>
        </w:rPr>
        <w:t xml:space="preserve"> have</w:t>
      </w:r>
      <w:r>
        <w:t xml:space="preserve"> actually enhanced the appeal of—or the desperate desire for—nuclear weapons for some regimes, and the </w:t>
      </w:r>
      <w:r w:rsidRPr="0098092C">
        <w:rPr>
          <w:rStyle w:val="DebateUnderline"/>
        </w:rPr>
        <w:t>wars and extreme sanctions</w:t>
      </w:r>
      <w:r>
        <w:t xml:space="preserve"> they have inspired </w:t>
      </w:r>
      <w:r w:rsidRPr="0098092C">
        <w:rPr>
          <w:rStyle w:val="DebateUnderline"/>
        </w:rPr>
        <w:t>have been a</w:t>
      </w:r>
      <w:r>
        <w:t xml:space="preserve"> necessary </w:t>
      </w:r>
      <w:r w:rsidRPr="0098092C">
        <w:rPr>
          <w:rStyle w:val="DebateUnderline"/>
        </w:rPr>
        <w:t>cause of far more deaths than</w:t>
      </w:r>
      <w:r>
        <w:t xml:space="preserve"> have been inflicted by </w:t>
      </w:r>
      <w:r w:rsidRPr="0098092C">
        <w:rPr>
          <w:rStyle w:val="DebateUnderline"/>
        </w:rPr>
        <w:t>all nuclear detonations</w:t>
      </w:r>
      <w:r>
        <w:t xml:space="preserve"> in all of history.</w:t>
      </w:r>
    </w:p>
    <w:p w:rsidR="00F11C1A" w:rsidRDefault="00F11C1A" w:rsidP="00F11C1A">
      <w:pPr>
        <w:pStyle w:val="Nothing"/>
      </w:pPr>
    </w:p>
    <w:p w:rsidR="00F11C1A" w:rsidRPr="0098092C" w:rsidRDefault="00F11C1A" w:rsidP="00F11C1A">
      <w:pPr>
        <w:pStyle w:val="Cites"/>
        <w:outlineLvl w:val="0"/>
        <w:rPr>
          <w:rStyle w:val="Author-Date"/>
        </w:rPr>
      </w:pPr>
      <w:r w:rsidRPr="0098092C">
        <w:rPr>
          <w:rStyle w:val="Author-Date"/>
        </w:rPr>
        <w:t>Cant solve- States that will proliferate aren’t calculating</w:t>
      </w:r>
    </w:p>
    <w:p w:rsidR="00F11C1A" w:rsidRPr="0098092C" w:rsidRDefault="00F11C1A" w:rsidP="00F11C1A">
      <w:pPr>
        <w:pStyle w:val="Cites"/>
      </w:pPr>
      <w:r w:rsidRPr="0098092C">
        <w:rPr>
          <w:rStyle w:val="Author-Date"/>
        </w:rPr>
        <w:t>Mueller</w:t>
      </w:r>
      <w:r w:rsidRPr="0098092C">
        <w:t xml:space="preserve">, Chair of National Security Studies and Prof of Poli Sci at Ohio State, Winner of the Lepgold Prize for the best book on International Relations in 2004 awarded by Gtown, (Released for sale about 10-20-09, Publisher registered 11-5-‘9) </w:t>
      </w:r>
      <w:r w:rsidRPr="0098092C">
        <w:rPr>
          <w:rStyle w:val="Author-Date"/>
        </w:rPr>
        <w:t>’9</w:t>
      </w:r>
      <w:r w:rsidRPr="0098092C">
        <w:t xml:space="preserve"> (John, </w:t>
      </w:r>
      <w:r w:rsidRPr="0098092C">
        <w:rPr>
          <w:u w:val="single"/>
        </w:rPr>
        <w:t xml:space="preserve">Atomic Obsession: Nuclear Alarmism From Hiroshima To Al-Qaeda, </w:t>
      </w:r>
      <w:r w:rsidRPr="0098092C">
        <w:t>p.112-113)</w:t>
      </w:r>
    </w:p>
    <w:p w:rsidR="00F11C1A" w:rsidRPr="00F11C1A" w:rsidRDefault="00F11C1A" w:rsidP="00F11C1A">
      <w:pPr>
        <w:pStyle w:val="Cards"/>
      </w:pPr>
      <w:r>
        <w:t xml:space="preserve">Especially in the last four or five decades, </w:t>
      </w:r>
      <w:r w:rsidRPr="009B676F">
        <w:rPr>
          <w:rStyle w:val="DebateUnderline"/>
          <w:shd w:val="clear" w:color="auto" w:fill="00FFFF"/>
        </w:rPr>
        <w:t>the decision to go nuclear</w:t>
      </w:r>
      <w:r>
        <w:t xml:space="preserve"> or to abandon nuclear programs </w:t>
      </w:r>
      <w:r w:rsidRPr="009B676F">
        <w:rPr>
          <w:rStyle w:val="DebateUnderline"/>
          <w:shd w:val="clear" w:color="auto" w:fill="00FFFF"/>
        </w:rPr>
        <w:t>has been</w:t>
      </w:r>
      <w:r>
        <w:t xml:space="preserve"> a rather </w:t>
      </w:r>
      <w:r w:rsidRPr="009B676F">
        <w:rPr>
          <w:rStyle w:val="DebateUnderline"/>
          <w:shd w:val="clear" w:color="auto" w:fill="00FFFF"/>
        </w:rPr>
        <w:t>idiosyncrati</w:t>
      </w:r>
      <w:r w:rsidRPr="009E415D">
        <w:rPr>
          <w:rStyle w:val="DebateUnderline"/>
        </w:rPr>
        <w:t>c</w:t>
      </w:r>
      <w:r>
        <w:t xml:space="preserve"> one. Mostly, it has not been </w:t>
      </w:r>
      <w:r w:rsidRPr="009B676F">
        <w:rPr>
          <w:rStyle w:val="DebateUnderline"/>
          <w:shd w:val="clear" w:color="auto" w:fill="00FFFF"/>
        </w:rPr>
        <w:t>the product of</w:t>
      </w:r>
      <w:r>
        <w:t xml:space="preserve"> grander forces but rather of </w:t>
      </w:r>
      <w:r w:rsidRPr="009E415D">
        <w:rPr>
          <w:rStyle w:val="DebateUnderline"/>
        </w:rPr>
        <w:t>internal politics</w:t>
      </w:r>
      <w:r>
        <w:t xml:space="preserve"> stemming from the dedicated machinations, </w:t>
      </w:r>
      <w:r w:rsidRPr="009E415D">
        <w:rPr>
          <w:rStyle w:val="DebateUnderline"/>
        </w:rPr>
        <w:t>and</w:t>
      </w:r>
      <w:r>
        <w:t xml:space="preserve"> the </w:t>
      </w:r>
      <w:r w:rsidRPr="009B676F">
        <w:rPr>
          <w:rStyle w:val="DebateUnderline"/>
          <w:shd w:val="clear" w:color="auto" w:fill="00FFFF"/>
        </w:rPr>
        <w:t>peculiar</w:t>
      </w:r>
      <w:r>
        <w:t xml:space="preserve"> perspectives and </w:t>
      </w:r>
      <w:r w:rsidRPr="009B676F">
        <w:rPr>
          <w:rStyle w:val="DebateUnderline"/>
          <w:shd w:val="clear" w:color="auto" w:fill="00FFFF"/>
        </w:rPr>
        <w:t>personalities</w:t>
      </w:r>
      <w:r>
        <w:t xml:space="preserve">, of specific leaders or governing coalitions. Thus Hymans finds that </w:t>
      </w:r>
      <w:r w:rsidRPr="009E415D">
        <w:rPr>
          <w:rStyle w:val="DebateUnderline"/>
        </w:rPr>
        <w:t>leaders who have pursued weapons</w:t>
      </w:r>
      <w:r>
        <w:t xml:space="preserve"> in recent decades are "driven by fear and pride," must "</w:t>
      </w:r>
      <w:r w:rsidRPr="009B676F">
        <w:rPr>
          <w:rStyle w:val="DebateUnderline"/>
          <w:shd w:val="clear" w:color="auto" w:fill="00FFFF"/>
        </w:rPr>
        <w:t>develop a desire for nuclear weapons that goes beyond calculation, to self-expression," and are quite rare</w:t>
      </w:r>
      <w:r w:rsidRPr="009E415D">
        <w:rPr>
          <w:rStyle w:val="DebateUnderline"/>
        </w:rPr>
        <w:t>.</w:t>
      </w:r>
      <w:r>
        <w:t xml:space="preserve"> </w:t>
      </w:r>
      <w:r w:rsidRPr="009B676F">
        <w:rPr>
          <w:rStyle w:val="DebateUnderline"/>
          <w:shd w:val="clear" w:color="auto" w:fill="00FFFF"/>
        </w:rPr>
        <w:t>Cascadology</w:t>
      </w:r>
      <w:r>
        <w:t>, he stresses, "</w:t>
      </w:r>
      <w:r w:rsidRPr="009B676F">
        <w:rPr>
          <w:rStyle w:val="DebateUnderline"/>
          <w:shd w:val="clear" w:color="auto" w:fill="00FFFF"/>
        </w:rPr>
        <w:t>paints an exceedingly dark picture by lumping the truly dangerous leaders together with the merely self-assertive ones</w:t>
      </w:r>
      <w:r w:rsidRPr="009E415D">
        <w:rPr>
          <w:rStyle w:val="DebateUnderline"/>
        </w:rPr>
        <w:t>.</w:t>
      </w:r>
      <w:r>
        <w:t>"31</w:t>
      </w:r>
    </w:p>
    <w:p w:rsidR="00D151E0" w:rsidRDefault="00D151E0" w:rsidP="00D151E0">
      <w:pPr>
        <w:pStyle w:val="BlockHeadings"/>
      </w:pPr>
      <w:r>
        <w:t>Racism</w:t>
      </w:r>
    </w:p>
    <w:p w:rsidR="00F11C1A" w:rsidRPr="00C02106" w:rsidRDefault="00F11C1A" w:rsidP="00F11C1A">
      <w:pPr>
        <w:pStyle w:val="Tags"/>
        <w:outlineLvl w:val="0"/>
        <w:rPr>
          <w:lang w:eastAsia="ko-KR"/>
        </w:rPr>
      </w:pPr>
      <w:r>
        <w:rPr>
          <w:rFonts w:hint="eastAsia"/>
          <w:lang w:eastAsia="ko-KR"/>
        </w:rPr>
        <w:t>Racism is the root cause of all violence.</w:t>
      </w:r>
    </w:p>
    <w:p w:rsidR="00F11C1A" w:rsidRDefault="00F11C1A" w:rsidP="00F11C1A">
      <w:pPr>
        <w:pStyle w:val="Nothing"/>
        <w:outlineLvl w:val="0"/>
        <w:rPr>
          <w:lang w:eastAsia="ko-KR"/>
        </w:rPr>
      </w:pPr>
      <w:r w:rsidRPr="00C02106">
        <w:rPr>
          <w:rStyle w:val="Author-Date"/>
        </w:rPr>
        <w:t>Foucault</w:t>
      </w:r>
      <w:r w:rsidRPr="00C02106">
        <w:rPr>
          <w:rStyle w:val="CitesChar"/>
        </w:rPr>
        <w:t xml:space="preserve"> in'</w:t>
      </w:r>
      <w:r w:rsidRPr="00C02106">
        <w:rPr>
          <w:rStyle w:val="Author-Date"/>
        </w:rPr>
        <w:t>76</w:t>
      </w:r>
      <w:r w:rsidRPr="00C02106">
        <w:rPr>
          <w:rStyle w:val="CitesChar"/>
        </w:rPr>
        <w:t xml:space="preserve"> </w:t>
      </w:r>
      <w:r w:rsidRPr="00C02106">
        <w:rPr>
          <w:rStyle w:val="CitesChar"/>
          <w:lang w:eastAsia="ko-KR"/>
        </w:rPr>
        <w:t xml:space="preserve">[Michel, Society Must be Defended: Lectures at the College de France, 1975-1976, p. 254-257 Trans. David Macey] </w:t>
      </w:r>
    </w:p>
    <w:p w:rsidR="00F11C1A" w:rsidRPr="00C02106" w:rsidRDefault="00F11C1A" w:rsidP="00F11C1A">
      <w:pPr>
        <w:pStyle w:val="Nothing"/>
        <w:rPr>
          <w:lang w:eastAsia="ko-KR"/>
        </w:rPr>
      </w:pPr>
    </w:p>
    <w:p w:rsidR="00F11C1A" w:rsidRDefault="00F11C1A" w:rsidP="00F11C1A">
      <w:pPr>
        <w:pStyle w:val="Cards"/>
        <w:rPr>
          <w:lang w:eastAsia="ko-KR"/>
        </w:rPr>
      </w:pPr>
      <w:r w:rsidRPr="00C02106">
        <w:rPr>
          <w:rStyle w:val="DebateUnderline"/>
          <w:lang w:eastAsia="ko-KR"/>
        </w:rPr>
        <w:t>What in fact is racism? It is primarily a way of introducing a break into the domain of life that is under power's control: the break between what must live and what must die</w:t>
      </w:r>
      <w:r w:rsidRPr="00C02106">
        <w:rPr>
          <w:lang w:eastAsia="ko-KR"/>
        </w:rPr>
        <w:t xml:space="preserve">. 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It is, in short, a way of establishing a biological type caesura within a population that appears to be a biological domain. This will allow power to treat that population as a mixture of races, or to be more accurate, to treat the species, to subdivide the species it controls, into the subspecies known, precisely, as races. That is the first function of racism: to fragment, to create caesuras within the biological continuum addressed by biopower. Racism also has a second function. Its role is, if you like, to allow the establishment of a positive relation of this type: "The more you kill, the more deaths you will cause" or "The very fact that you let more die will allow you to live more." I would say that this relation ("If you want to live, you must take lives, you must be able to kill") was not invented by either racism or the modern State. It is the relationship of war: "In order to live, you must destroy your enemies." But racism does make the relationship of war-"If you want to live, the other must die" - function in a way that is completely new and that is quite compatible with the exercise of biopower. On the one hand, </w:t>
      </w:r>
      <w:r w:rsidRPr="00C02106">
        <w:rPr>
          <w:rStyle w:val="DebateUnderline"/>
          <w:lang w:eastAsia="ko-KR"/>
        </w:rPr>
        <w:t xml:space="preserve">racism makes it possible to establish a relationship between my life and the death of the other </w:t>
      </w:r>
      <w:r w:rsidRPr="00C02106">
        <w:rPr>
          <w:lang w:eastAsia="ko-KR"/>
        </w:rPr>
        <w:t>that is not a military or warlike relationship of confrontation, but a biological-type relationship: "</w:t>
      </w:r>
      <w:r w:rsidRPr="00C02106">
        <w:rPr>
          <w:rStyle w:val="DebateUnderline"/>
          <w:lang w:eastAsia="ko-KR"/>
        </w:rPr>
        <w:t>The more</w:t>
      </w:r>
      <w:r w:rsidRPr="00C02106">
        <w:rPr>
          <w:lang w:eastAsia="ko-KR"/>
        </w:rPr>
        <w:t xml:space="preserve"> inferior species die out, the more </w:t>
      </w:r>
      <w:r w:rsidRPr="00C02106">
        <w:rPr>
          <w:rStyle w:val="DebateUnderline"/>
          <w:lang w:eastAsia="ko-KR"/>
        </w:rPr>
        <w:t>abnormal individuals are eliminated, the fewer degenerates there will be in the species as a whole</w:t>
      </w:r>
      <w:r w:rsidRPr="00C02106">
        <w:rPr>
          <w:lang w:eastAsia="ko-KR"/>
        </w:rPr>
        <w:t>, and the more Ias species rather than individual-can live, the stronger I will be, the more vigorous I will be. I will be able to proliferate." The fact that the other dies does not mean simply that I live in the sense that his death guarantees my safety; the death of the other, the death of the bad race, of the inferior race (or the degenerate, or the abnormal) is something that will make life in general healthier: healthier and purer</w:t>
      </w:r>
      <w:r w:rsidRPr="00C02106">
        <w:rPr>
          <w:b/>
          <w:bCs/>
          <w:lang w:eastAsia="ko-KR"/>
        </w:rPr>
        <w:t xml:space="preserve">. </w:t>
      </w:r>
      <w:r w:rsidRPr="00C02106">
        <w:rPr>
          <w:lang w:eastAsia="ko-KR"/>
        </w:rPr>
        <w:t xml:space="preserve">This is not, then, a military, warlike, or political relationship, but a biological relationship. And the reason this mechanism can come into play is that the enemies who have to be done away with are not adversaries in the political sense of the term; they are threats, either external or internal, to the population and for the population. In the biopower system, in other words, killing or the imperative to kill is acceptable only if it results not in a victory over political adversaries, but in the elimination of the biological threat to and the improvement of the species or race. There is a direct connection between the two. In a normalizing society, </w:t>
      </w:r>
      <w:r w:rsidRPr="00C02106">
        <w:rPr>
          <w:rStyle w:val="DebateUnderline"/>
          <w:lang w:eastAsia="ko-KR"/>
        </w:rPr>
        <w:t>race or racism is the precondition that makes killing acceptable</w:t>
      </w:r>
      <w:r w:rsidRPr="00C02106">
        <w:rPr>
          <w:b/>
          <w:bCs/>
          <w:lang w:eastAsia="ko-KR"/>
        </w:rPr>
        <w:t xml:space="preserve">. </w:t>
      </w:r>
      <w:r w:rsidRPr="00C02106">
        <w:rPr>
          <w:lang w:eastAsia="ko-KR"/>
        </w:rPr>
        <w:t xml:space="preserve">When you have a normalizing society, you have a power which is, at least superficially, in the first instance, or in the first line a biopower, and </w:t>
      </w:r>
      <w:r w:rsidRPr="00C02106">
        <w:rPr>
          <w:rStyle w:val="DebateUnderline"/>
          <w:lang w:eastAsia="ko-KR"/>
        </w:rPr>
        <w:t>racism is the indispensable precondition that allows</w:t>
      </w:r>
      <w:r w:rsidRPr="00C02106">
        <w:rPr>
          <w:lang w:eastAsia="ko-KR"/>
        </w:rPr>
        <w:t xml:space="preserve"> someone to be killed, that allows </w:t>
      </w:r>
      <w:r w:rsidRPr="00C02106">
        <w:rPr>
          <w:rStyle w:val="DebateUnderline"/>
          <w:lang w:eastAsia="ko-KR"/>
        </w:rPr>
        <w:t>others to be killed</w:t>
      </w:r>
      <w:r w:rsidRPr="00C02106">
        <w:rPr>
          <w:lang w:eastAsia="ko-KR"/>
        </w:rPr>
        <w:t xml:space="preserve">. Once the State functions in the biopower mode, racism alone can justify the murderous function of the State. So you can understand the importance-I almost said the vital importance-of racism to the exercise of such a power: it is the precondition for exercising the right to kill. If the power of normalization wished to exercise the old sovereign right to kill, it must become racist. And if, conversely, a power of sovereignty, or in other words, a power that has the right of life and death, wishes to work with the instruments, mechanisms, and technology of normalization, it too must become racist. When I say "killing," I obviously do not mean simply murder as such, but also every form of indirect murder: the fact of exposing someone to death, increasing the risk of death for some people, or, quite simply, political death, expulsion, rejection, and so on. I think that we are now in a position to understand a number of things. We can understand, first of all, the link that was quickly-I almost said immediately-established between nineteenth-century biological theory and the discourse of power. Basically, evolutionism, understood in the broad sense-or in other words, not so much Darwin's theory itself as a set, a bundle, of notions (such as: the hierarchy of species that grow from a common evolutionary tree, the struggle for existence among species, the selection that eliminates the less fit) naturally became within a few years during the nineteenth century not simply a way of transcribing a political discourse into biological terms, and not simply a way of dressing up a political discourse in scientific clothing, but a real way of thinking about the relations between colonization, the necessity for wars, criminality, the phenomena of madness and mental illness, the history of societies with their different classes, and so on. Whenever, in other words, there was a confrontation, a killing or the risk of death, the nineteenth century was quite literally obliged to think about them in the form of evolutionism. And we can also understand why racism should have developed in modern societies that function in the biopower mode; we can understand why racism broke out at a number of .privileged moments, and why they were precisely the moments when the right to take life was imperative. </w:t>
      </w:r>
      <w:r w:rsidRPr="00C02106">
        <w:rPr>
          <w:rStyle w:val="DebateUnderline"/>
          <w:lang w:eastAsia="ko-KR"/>
        </w:rPr>
        <w:t xml:space="preserve">Racism first develops with </w:t>
      </w:r>
      <w:r w:rsidRPr="00C02106">
        <w:rPr>
          <w:lang w:eastAsia="ko-KR"/>
        </w:rPr>
        <w:t xml:space="preserve">colonization, or in other words, with </w:t>
      </w:r>
      <w:r w:rsidRPr="00C02106">
        <w:rPr>
          <w:rStyle w:val="DebateUnderline"/>
          <w:lang w:eastAsia="ko-KR"/>
        </w:rPr>
        <w:t>colonizing genocide</w:t>
      </w:r>
      <w:r w:rsidRPr="00C02106">
        <w:rPr>
          <w:lang w:eastAsia="ko-KR"/>
        </w:rPr>
        <w:t xml:space="preserve">. If you are functioning in the biopower mode, how can you justify the need to kill people, to kill populations, and to kill civilizations? By using the themes of evolutionism, by appealing to a racism. War. </w:t>
      </w:r>
      <w:r w:rsidRPr="00C02106">
        <w:rPr>
          <w:rStyle w:val="DebateUnderline"/>
          <w:lang w:eastAsia="ko-KR"/>
        </w:rPr>
        <w:t>How can one not only wage war on one's adversaries but also expose one's own citizens to war, and let them be killed by the million</w:t>
      </w:r>
      <w:r w:rsidRPr="00C02106">
        <w:rPr>
          <w:lang w:eastAsia="ko-KR"/>
        </w:rPr>
        <w:t xml:space="preserve"> (and this is precisely what has been going on since the nineteenth century, or since the second half of the nineteenth century), </w:t>
      </w:r>
      <w:r w:rsidRPr="00C02106">
        <w:rPr>
          <w:rStyle w:val="DebateUnderline"/>
          <w:lang w:eastAsia="ko-KR"/>
        </w:rPr>
        <w:t>except by activating the theme of racism?</w:t>
      </w:r>
      <w:r w:rsidRPr="00C02106">
        <w:rPr>
          <w:lang w:eastAsia="ko-KR"/>
        </w:rPr>
        <w:t xml:space="preserve"> From this point onward, war is about two things: it is not simply a matter of destroying a political adversary, but of destroying the enemy race, of destroying that [sort] of biological threat that those people over there represent to our race. In one sense, this is of course no more than a biological extrapolation from the theme of the political enemy. But there is more to it than that. In the nineteenth century-and this is completely new-war will be seen not only as a way of improving one's own race by eliminating the enemy race (in accordance with the themes of natural selection and the struggle for existence), but also as a way of regenerating one's own race. As more and more of our number die, the race to which we belong will become all the purer.</w:t>
      </w:r>
    </w:p>
    <w:p w:rsidR="00F11C1A" w:rsidRDefault="00F11C1A" w:rsidP="00F11C1A">
      <w:pPr>
        <w:pStyle w:val="Nothing"/>
      </w:pPr>
    </w:p>
    <w:p w:rsidR="00F11C1A" w:rsidRPr="00F577F7" w:rsidRDefault="00F11C1A" w:rsidP="00F11C1A">
      <w:pPr>
        <w:pStyle w:val="Tags"/>
        <w:outlineLvl w:val="0"/>
        <w:rPr>
          <w:lang w:eastAsia="ko-KR"/>
        </w:rPr>
      </w:pPr>
      <w:r w:rsidRPr="00F577F7">
        <w:rPr>
          <w:lang w:eastAsia="ko-KR"/>
        </w:rPr>
        <w:t>Human extinction is inevitable unless we can break down the walls of racism via individual action</w:t>
      </w:r>
      <w:r>
        <w:rPr>
          <w:rFonts w:hint="eastAsia"/>
          <w:lang w:eastAsia="ko-KR"/>
        </w:rPr>
        <w:t>.</w:t>
      </w:r>
    </w:p>
    <w:p w:rsidR="00F11C1A" w:rsidRPr="00F577F7" w:rsidRDefault="00F11C1A" w:rsidP="00F11C1A">
      <w:pPr>
        <w:pStyle w:val="Cites"/>
        <w:outlineLvl w:val="0"/>
        <w:rPr>
          <w:lang w:eastAsia="ko-KR"/>
        </w:rPr>
      </w:pPr>
      <w:r w:rsidRPr="001852C4">
        <w:rPr>
          <w:rStyle w:val="Author-Date"/>
        </w:rPr>
        <w:t>B</w:t>
      </w:r>
      <w:r w:rsidRPr="001852C4">
        <w:rPr>
          <w:rStyle w:val="Author-Date"/>
          <w:rFonts w:hint="eastAsia"/>
        </w:rPr>
        <w:t>ardnt</w:t>
      </w:r>
      <w:r w:rsidRPr="001852C4">
        <w:rPr>
          <w:rStyle w:val="Author-Date"/>
        </w:rPr>
        <w:t xml:space="preserve"> 91</w:t>
      </w:r>
      <w:r w:rsidRPr="00F577F7">
        <w:rPr>
          <w:lang w:eastAsia="ko-KR"/>
        </w:rPr>
        <w:t xml:space="preserve"> J</w:t>
      </w:r>
      <w:r w:rsidRPr="00F577F7">
        <w:rPr>
          <w:rFonts w:hint="eastAsia"/>
          <w:lang w:eastAsia="ko-KR"/>
        </w:rPr>
        <w:t>oseph</w:t>
      </w:r>
      <w:r w:rsidRPr="00F577F7">
        <w:rPr>
          <w:lang w:eastAsia="ko-KR"/>
        </w:rPr>
        <w:t>, M</w:t>
      </w:r>
      <w:r w:rsidRPr="00F577F7">
        <w:rPr>
          <w:rFonts w:hint="eastAsia"/>
          <w:lang w:eastAsia="ko-KR"/>
        </w:rPr>
        <w:t>inister</w:t>
      </w:r>
      <w:r w:rsidRPr="00F577F7">
        <w:rPr>
          <w:lang w:eastAsia="ko-KR"/>
        </w:rPr>
        <w:t>, D</w:t>
      </w:r>
      <w:r w:rsidRPr="00F577F7">
        <w:rPr>
          <w:rFonts w:hint="eastAsia"/>
          <w:lang w:eastAsia="ko-KR"/>
        </w:rPr>
        <w:t>ismantling Racism</w:t>
      </w:r>
    </w:p>
    <w:p w:rsidR="00F11C1A" w:rsidRPr="00F577F7" w:rsidRDefault="00F11C1A" w:rsidP="00F11C1A">
      <w:pPr>
        <w:pStyle w:val="Nothing"/>
        <w:rPr>
          <w:lang w:eastAsia="ko-KR"/>
        </w:rPr>
      </w:pPr>
    </w:p>
    <w:p w:rsidR="00F11C1A" w:rsidRPr="00F11C1A" w:rsidRDefault="00F11C1A" w:rsidP="00F11C1A">
      <w:pPr>
        <w:pStyle w:val="Cards"/>
        <w:rPr>
          <w:b/>
          <w:bCs/>
          <w:u w:val="single"/>
          <w:lang w:eastAsia="ko-KR"/>
        </w:rPr>
      </w:pPr>
      <w:r w:rsidRPr="00F577F7">
        <w:rPr>
          <w:lang w:eastAsia="ko-KR"/>
        </w:rPr>
        <w:t xml:space="preserve">To study racism is to study walls. We have looked at barriers and fences, restraints and limitations, ghettos and prisons. </w:t>
      </w:r>
      <w:r w:rsidRPr="00F577F7">
        <w:rPr>
          <w:rStyle w:val="DebateUnderline"/>
          <w:lang w:eastAsia="ko-KR"/>
        </w:rPr>
        <w:t>The prison of racism confines us all, people of color and white people alike. It shackles the victimizer as well as the victim.</w:t>
      </w:r>
      <w:r w:rsidRPr="00F577F7">
        <w:rPr>
          <w:lang w:eastAsia="ko-KR"/>
        </w:rPr>
        <w:t xml:space="preserve"> The walls forcibly keep people of color and white people separate from each other; </w:t>
      </w:r>
      <w:r w:rsidRPr="00F577F7">
        <w:rPr>
          <w:rStyle w:val="DebateUnderline"/>
          <w:lang w:eastAsia="ko-KR"/>
        </w:rPr>
        <w:t>in our separate prisons we are all prevented from achieving the human potential</w:t>
      </w:r>
      <w:r w:rsidRPr="00F577F7">
        <w:rPr>
          <w:lang w:eastAsia="ko-KR"/>
        </w:rPr>
        <w:t xml:space="preserve"> that God intends for us. </w:t>
      </w:r>
      <w:r w:rsidRPr="00F577F7">
        <w:rPr>
          <w:rStyle w:val="DebateUnderline"/>
          <w:lang w:eastAsia="ko-KR"/>
        </w:rPr>
        <w:t xml:space="preserve">The limitations imposed on people of color </w:t>
      </w:r>
      <w:r w:rsidRPr="00F577F7">
        <w:rPr>
          <w:lang w:eastAsia="ko-KR"/>
        </w:rPr>
        <w:t xml:space="preserve">by poverty, subservience, </w:t>
      </w:r>
      <w:r w:rsidRPr="00F577F7">
        <w:rPr>
          <w:rStyle w:val="DebateUnderline"/>
          <w:lang w:eastAsia="ko-KR"/>
        </w:rPr>
        <w:t xml:space="preserve">and powerlessness are cruel, inhuman, and unjust; the effects of uncontrolled power, privilege, and greed, which are the marks of our white prison, will inevitably destroy us as well. </w:t>
      </w:r>
      <w:r w:rsidRPr="00F577F7">
        <w:rPr>
          <w:lang w:eastAsia="ko-KR"/>
        </w:rPr>
        <w:t xml:space="preserve"> But we have also seen that </w:t>
      </w:r>
      <w:r w:rsidRPr="00F577F7">
        <w:rPr>
          <w:rStyle w:val="DebateUnderline"/>
          <w:lang w:eastAsia="ko-KR"/>
        </w:rPr>
        <w:t>the walls of racism can be dismantled. We are not condemned to an inexorable fate, but are offered the vision and the  possibility of freedom. Brick by brick, stone by stone, the prison of  individual, institutional, and cultural racism can be destroyed.</w:t>
      </w:r>
      <w:r w:rsidRPr="00F577F7">
        <w:rPr>
          <w:lang w:eastAsia="ko-KR"/>
        </w:rPr>
        <w:t xml:space="preserve"> </w:t>
      </w:r>
      <w:r w:rsidRPr="00F577F7">
        <w:rPr>
          <w:rStyle w:val="DebateUnderline"/>
          <w:lang w:eastAsia="ko-KR"/>
        </w:rPr>
        <w:t>You and I are urgently called to join the efforts of those who know it is time to tear down once and for all, the walls of racism.</w:t>
      </w:r>
    </w:p>
    <w:p w:rsidR="00D151E0" w:rsidRDefault="00D151E0" w:rsidP="00D151E0">
      <w:pPr>
        <w:pStyle w:val="BlockHeadings"/>
      </w:pPr>
      <w:r>
        <w:t>A2: Racism</w:t>
      </w:r>
    </w:p>
    <w:p w:rsidR="00D957CF" w:rsidRDefault="00D957CF" w:rsidP="00D957CF">
      <w:pPr>
        <w:pStyle w:val="Tags"/>
        <w:rPr>
          <w:lang w:eastAsia="ko-KR"/>
        </w:rPr>
      </w:pPr>
      <w:r>
        <w:rPr>
          <w:lang w:eastAsia="ko-KR"/>
        </w:rPr>
        <w:t>They can’t overcome centuries of racism.</w:t>
      </w:r>
    </w:p>
    <w:p w:rsidR="00D957CF" w:rsidRDefault="00D957CF" w:rsidP="00D957CF">
      <w:pPr>
        <w:pStyle w:val="Cites"/>
        <w:rPr>
          <w:lang w:eastAsia="ko-KR"/>
        </w:rPr>
      </w:pPr>
      <w:r>
        <w:rPr>
          <w:lang w:eastAsia="ko-KR"/>
        </w:rPr>
        <w:t xml:space="preserve">Howard </w:t>
      </w:r>
      <w:r w:rsidRPr="00D957CF">
        <w:rPr>
          <w:rStyle w:val="Author-Date"/>
        </w:rPr>
        <w:t>Winant 2k</w:t>
      </w:r>
      <w:r>
        <w:rPr>
          <w:lang w:eastAsia="ko-KR"/>
        </w:rPr>
        <w:t>, Department of Sociology @ Temple U, “The World is a Ghetto” p316</w:t>
      </w:r>
    </w:p>
    <w:p w:rsidR="00D957CF" w:rsidRPr="00F00867" w:rsidRDefault="00D957CF" w:rsidP="00D957CF">
      <w:pPr>
        <w:pStyle w:val="Nothing"/>
        <w:rPr>
          <w:lang w:eastAsia="ko-KR"/>
        </w:rPr>
      </w:pPr>
    </w:p>
    <w:p w:rsidR="00D957CF" w:rsidRPr="00BA629C" w:rsidRDefault="00D957CF" w:rsidP="00D957CF">
      <w:pPr>
        <w:pStyle w:val="Cards"/>
        <w:rPr>
          <w:lang w:eastAsia="ko-KR"/>
        </w:rPr>
      </w:pPr>
      <w:r w:rsidRPr="00D957CF">
        <w:t>In this unresolved situation,</w:t>
      </w:r>
      <w:r w:rsidRPr="00BA629C">
        <w:rPr>
          <w:lang w:eastAsia="ko-KR"/>
        </w:rPr>
        <w:t xml:space="preserve"> </w:t>
      </w:r>
      <w:r w:rsidRPr="00F14EDF">
        <w:rPr>
          <w:highlight w:val="cyan"/>
          <w:u w:val="single"/>
          <w:lang w:eastAsia="ko-KR"/>
        </w:rPr>
        <w:t>it is unlikely that</w:t>
      </w:r>
      <w:r w:rsidRPr="00BA629C">
        <w:rPr>
          <w:u w:val="single"/>
          <w:lang w:eastAsia="ko-KR"/>
        </w:rPr>
        <w:t xml:space="preserve"> attempts to address</w:t>
      </w:r>
      <w:r w:rsidRPr="00D957CF">
        <w:t xml:space="preserve"> worldwide dilemmas of race and </w:t>
      </w:r>
      <w:r w:rsidRPr="00BA629C">
        <w:rPr>
          <w:u w:val="single"/>
          <w:lang w:eastAsia="ko-KR"/>
        </w:rPr>
        <w:t>racism</w:t>
      </w:r>
      <w:r w:rsidRPr="00D957CF">
        <w:t xml:space="preserve"> by ignoring or transcending these themes, for example, </w:t>
      </w:r>
      <w:r w:rsidRPr="006041FB">
        <w:rPr>
          <w:u w:val="single"/>
          <w:lang w:eastAsia="ko-KR"/>
        </w:rPr>
        <w:t>by adopting so-called color-blind</w:t>
      </w:r>
      <w:r w:rsidRPr="00D957CF">
        <w:t xml:space="preserve"> or differentialist </w:t>
      </w:r>
      <w:r w:rsidRPr="00F14EDF">
        <w:rPr>
          <w:highlight w:val="cyan"/>
          <w:u w:val="single"/>
          <w:lang w:eastAsia="ko-KR"/>
        </w:rPr>
        <w:t>policies, will have much effect</w:t>
      </w:r>
      <w:r w:rsidRPr="00D957CF">
        <w:t>. In the past the centrality of</w:t>
      </w:r>
      <w:r w:rsidRPr="00BA629C">
        <w:rPr>
          <w:lang w:eastAsia="ko-KR"/>
        </w:rPr>
        <w:t xml:space="preserve"> </w:t>
      </w:r>
      <w:r w:rsidRPr="00F14EDF">
        <w:rPr>
          <w:highlight w:val="cyan"/>
          <w:u w:val="single"/>
          <w:lang w:eastAsia="ko-KR"/>
        </w:rPr>
        <w:t>race deeply determined the</w:t>
      </w:r>
      <w:r w:rsidRPr="00814B80">
        <w:rPr>
          <w:u w:val="single"/>
          <w:lang w:eastAsia="ko-KR"/>
        </w:rPr>
        <w:t xml:space="preserve"> economic, political, and cultural configuration of the </w:t>
      </w:r>
      <w:r w:rsidRPr="00F14EDF">
        <w:rPr>
          <w:highlight w:val="cyan"/>
          <w:u w:val="single"/>
          <w:lang w:eastAsia="ko-KR"/>
        </w:rPr>
        <w:t>modern world</w:t>
      </w:r>
      <w:r w:rsidRPr="00814B80">
        <w:rPr>
          <w:u w:val="single"/>
          <w:lang w:eastAsia="ko-KR"/>
        </w:rPr>
        <w:t xml:space="preserve">. Although recent decades have seen an efflorescence of movements for racial euality and justice, </w:t>
      </w:r>
      <w:r w:rsidRPr="00F14EDF">
        <w:rPr>
          <w:highlight w:val="cyan"/>
          <w:u w:val="single"/>
          <w:lang w:eastAsia="ko-KR"/>
        </w:rPr>
        <w:t>the legacies of centuries of racial oppression have not been overcome</w:t>
      </w:r>
      <w:r w:rsidRPr="00D957CF">
        <w:t>. Nor is a vision of racial justice fully worked out. Certainly</w:t>
      </w:r>
      <w:r w:rsidRPr="00BA629C">
        <w:rPr>
          <w:lang w:eastAsia="ko-KR"/>
        </w:rPr>
        <w:t xml:space="preserve"> </w:t>
      </w:r>
      <w:r w:rsidRPr="00814B80">
        <w:rPr>
          <w:u w:val="single"/>
          <w:lang w:eastAsia="ko-KR"/>
        </w:rPr>
        <w:t>the idea that such justice has already been largely achieved - as seen in the color-blind paradigm in the United States, the non-racialist rhetoric</w:t>
      </w:r>
      <w:r w:rsidRPr="00D957CF">
        <w:t xml:space="preserve"> of the South African Freedom Charter, the Brazilian rhetoric of racial democracy, or the emerging racial differentialism of the European Union - </w:t>
      </w:r>
      <w:r w:rsidRPr="00814B80">
        <w:rPr>
          <w:u w:val="single"/>
          <w:lang w:eastAsia="ko-KR"/>
        </w:rPr>
        <w:t>remains problematic</w:t>
      </w:r>
      <w:r w:rsidRPr="00BA629C">
        <w:rPr>
          <w:lang w:eastAsia="ko-KR"/>
        </w:rPr>
        <w:t>.</w:t>
      </w:r>
    </w:p>
    <w:p w:rsidR="00D957CF" w:rsidRDefault="00D957CF" w:rsidP="00D957CF">
      <w:pPr>
        <w:pStyle w:val="Nothing"/>
        <w:rPr>
          <w:lang w:eastAsia="ko-KR"/>
        </w:rPr>
      </w:pPr>
    </w:p>
    <w:p w:rsidR="00D957CF" w:rsidRDefault="00D957CF" w:rsidP="00D957CF">
      <w:pPr>
        <w:pStyle w:val="Tags"/>
        <w:rPr>
          <w:lang w:eastAsia="ko-KR"/>
        </w:rPr>
      </w:pPr>
      <w:r>
        <w:rPr>
          <w:lang w:eastAsia="ko-KR"/>
        </w:rPr>
        <w:t>Alternate causality – Capitalism.</w:t>
      </w:r>
    </w:p>
    <w:p w:rsidR="00D957CF" w:rsidRDefault="00D957CF" w:rsidP="00D957CF">
      <w:pPr>
        <w:pStyle w:val="Cites"/>
        <w:rPr>
          <w:lang w:eastAsia="ko-KR"/>
        </w:rPr>
      </w:pPr>
      <w:r>
        <w:rPr>
          <w:lang w:eastAsia="ko-KR"/>
        </w:rPr>
        <w:t xml:space="preserve">Julius </w:t>
      </w:r>
      <w:r w:rsidRPr="00D957CF">
        <w:rPr>
          <w:rStyle w:val="Author-Date"/>
        </w:rPr>
        <w:t>Lester 2k</w:t>
      </w:r>
      <w:r>
        <w:rPr>
          <w:lang w:eastAsia="ko-KR"/>
        </w:rPr>
        <w:t xml:space="preserve">, U of Massachusetts Amherst, “Racism, Anti-Semitism and the Concept of Evil” </w:t>
      </w:r>
      <w:r w:rsidRPr="00D957CF">
        <w:rPr>
          <w:lang w:eastAsia="ko-KR"/>
        </w:rPr>
        <w:t>http://www.umass.edu/judaic/anniversaryvolume/articles/08-B1-Lester.pdf</w:t>
      </w:r>
    </w:p>
    <w:p w:rsidR="00D957CF" w:rsidRDefault="00D957CF" w:rsidP="00D957CF">
      <w:pPr>
        <w:pStyle w:val="Nothing"/>
        <w:rPr>
          <w:lang w:eastAsia="ko-KR"/>
        </w:rPr>
      </w:pPr>
    </w:p>
    <w:p w:rsidR="00D957CF" w:rsidRPr="00D957CF" w:rsidRDefault="00D957CF" w:rsidP="007E7157">
      <w:pPr>
        <w:pStyle w:val="Cards"/>
        <w:rPr>
          <w:lang w:eastAsia="ko-KR"/>
        </w:rPr>
      </w:pPr>
      <w:r w:rsidRPr="00F14EDF">
        <w:rPr>
          <w:highlight w:val="cyan"/>
          <w:lang w:eastAsia="ko-KR"/>
        </w:rPr>
        <w:t>Racism became a cornerstone of modern Western civilization</w:t>
      </w:r>
      <w:r w:rsidRPr="00814B80">
        <w:rPr>
          <w:lang w:eastAsia="ko-KR"/>
        </w:rPr>
        <w:t xml:space="preserve"> because</w:t>
      </w:r>
      <w:r w:rsidRPr="00D957CF">
        <w:t xml:space="preserve"> by suppressing Africans, women and Jews, </w:t>
      </w:r>
      <w:r w:rsidRPr="00814B80">
        <w:rPr>
          <w:lang w:eastAsia="ko-KR"/>
        </w:rPr>
        <w:t>European</w:t>
      </w:r>
      <w:r w:rsidRPr="00D957CF">
        <w:t xml:space="preserve"> man </w:t>
      </w:r>
      <w:r w:rsidRPr="00814B80">
        <w:rPr>
          <w:lang w:eastAsia="ko-KR"/>
        </w:rPr>
        <w:t>suppressed</w:t>
      </w:r>
      <w:r w:rsidRPr="00D957CF">
        <w:t xml:space="preserve"> in himself the human</w:t>
      </w:r>
      <w:r w:rsidRPr="00814B80">
        <w:rPr>
          <w:lang w:eastAsia="ko-KR"/>
        </w:rPr>
        <w:t xml:space="preserve"> attributes which most threatened that</w:t>
      </w:r>
      <w:r w:rsidRPr="00D957CF">
        <w:t xml:space="preserve"> brave new </w:t>
      </w:r>
      <w:r w:rsidRPr="00814B80">
        <w:rPr>
          <w:lang w:eastAsia="ko-KR"/>
        </w:rPr>
        <w:t>world he was building</w:t>
      </w:r>
      <w:r w:rsidRPr="00D957CF">
        <w:t>, a world in</w:t>
      </w:r>
      <w:r w:rsidRPr="00814B80">
        <w:rPr>
          <w:lang w:eastAsia="ko-KR"/>
        </w:rPr>
        <w:t xml:space="preserve"> which the economic mode changed</w:t>
      </w:r>
      <w:r w:rsidRPr="00D957CF">
        <w:t xml:space="preserve"> from feudalism </w:t>
      </w:r>
      <w:r w:rsidRPr="00814B80">
        <w:rPr>
          <w:lang w:eastAsia="ko-KR"/>
        </w:rPr>
        <w:t>to capitalism</w:t>
      </w:r>
      <w:r w:rsidRPr="00D957CF">
        <w:t>. George Rawick observes that</w:t>
      </w:r>
      <w:r>
        <w:rPr>
          <w:rFonts w:hint="eastAsia"/>
          <w:lang w:eastAsia="ko-KR"/>
        </w:rPr>
        <w:t xml:space="preserve"> </w:t>
      </w:r>
      <w:r w:rsidRPr="00F14EDF">
        <w:rPr>
          <w:highlight w:val="cyan"/>
          <w:lang w:eastAsia="ko-KR"/>
        </w:rPr>
        <w:t>Capitalism required a new ethic to justify new forms of behavior and to repress the older ones</w:t>
      </w:r>
      <w:r w:rsidRPr="00D957CF">
        <w:t xml:space="preserve">. While part of this new ethic was the growth of democratic forms and processes, </w:t>
      </w:r>
      <w:r w:rsidRPr="00814B80">
        <w:rPr>
          <w:lang w:eastAsia="ko-KR"/>
        </w:rPr>
        <w:t>the</w:t>
      </w:r>
      <w:r w:rsidRPr="00D957CF">
        <w:t xml:space="preserve"> other</w:t>
      </w:r>
      <w:r>
        <w:rPr>
          <w:lang w:eastAsia="ko-KR"/>
        </w:rPr>
        <w:t xml:space="preserve"> </w:t>
      </w:r>
      <w:r w:rsidRPr="00F14EDF">
        <w:rPr>
          <w:highlight w:val="cyan"/>
          <w:lang w:eastAsia="ko-KR"/>
        </w:rPr>
        <w:t>main ingredient was the separation of</w:t>
      </w:r>
      <w:r w:rsidRPr="00814B80">
        <w:rPr>
          <w:lang w:eastAsia="ko-KR"/>
        </w:rPr>
        <w:t xml:space="preserve"> one </w:t>
      </w:r>
      <w:r w:rsidRPr="00F14EDF">
        <w:rPr>
          <w:highlight w:val="cyan"/>
          <w:lang w:eastAsia="ko-KR"/>
        </w:rPr>
        <w:t>human activity</w:t>
      </w:r>
      <w:r w:rsidRPr="00D957CF">
        <w:t xml:space="preserve"> - work - from all others. Work </w:t>
      </w:r>
      <w:r w:rsidRPr="00814B80">
        <w:rPr>
          <w:lang w:eastAsia="ko-KR"/>
        </w:rPr>
        <w:t xml:space="preserve">was </w:t>
      </w:r>
      <w:r w:rsidRPr="00F14EDF">
        <w:rPr>
          <w:highlight w:val="cyan"/>
          <w:lang w:eastAsia="ko-KR"/>
        </w:rPr>
        <w:t>taken from its context as an organic part of life and subordinated to other social processes</w:t>
      </w:r>
      <w:r w:rsidRPr="00D957CF">
        <w:t>, becoming an abstract commodity....This kind of work required new personalities: men and women who could tolerate few periods of rest and relaxation, who could adjust to working steadily and at high speed without rest, who could repress the desire to quit and relax.</w:t>
      </w:r>
      <w:r>
        <w:rPr>
          <w:lang w:eastAsia="ko-KR"/>
        </w:rPr>
        <w:t xml:space="preserve"> </w:t>
      </w:r>
      <w:r w:rsidRPr="00814B80">
        <w:rPr>
          <w:lang w:eastAsia="ko-KR"/>
        </w:rPr>
        <w:t>It required the repression of</w:t>
      </w:r>
      <w:r w:rsidRPr="00D957CF">
        <w:t xml:space="preserve"> man's</w:t>
      </w:r>
      <w:r>
        <w:rPr>
          <w:lang w:eastAsia="ko-KR"/>
        </w:rPr>
        <w:t xml:space="preserve"> </w:t>
      </w:r>
      <w:r w:rsidRPr="00814B80">
        <w:rPr>
          <w:lang w:eastAsia="ko-KR"/>
        </w:rPr>
        <w:t>nonrational desires and</w:t>
      </w:r>
      <w:r w:rsidRPr="00D957CF">
        <w:t xml:space="preserve"> his</w:t>
      </w:r>
      <w:r>
        <w:rPr>
          <w:lang w:eastAsia="ko-KR"/>
        </w:rPr>
        <w:t xml:space="preserve"> </w:t>
      </w:r>
      <w:r w:rsidRPr="00814B80">
        <w:rPr>
          <w:lang w:eastAsia="ko-KR"/>
        </w:rPr>
        <w:t>subordination to rationalized work</w:t>
      </w:r>
      <w:r w:rsidRPr="00D957CF">
        <w:t xml:space="preserve"> and more work, accumulation and more accumulation.</w:t>
      </w:r>
    </w:p>
    <w:p w:rsidR="00DA60B8" w:rsidRDefault="00DA60B8" w:rsidP="00DA60B8">
      <w:pPr>
        <w:pStyle w:val="BlockHeadings"/>
      </w:pPr>
      <w:r>
        <w:t>Schell</w:t>
      </w:r>
    </w:p>
    <w:p w:rsidR="007E7157" w:rsidRPr="00F577F7" w:rsidRDefault="007E7157" w:rsidP="007E7157">
      <w:pPr>
        <w:pStyle w:val="Tags"/>
        <w:rPr>
          <w:lang w:eastAsia="ko-KR"/>
        </w:rPr>
      </w:pPr>
      <w:r w:rsidRPr="00F577F7">
        <w:rPr>
          <w:lang w:eastAsia="ko-KR"/>
        </w:rPr>
        <w:t xml:space="preserve">Extinction </w:t>
      </w:r>
      <w:r w:rsidRPr="00F577F7">
        <w:rPr>
          <w:rFonts w:hint="eastAsia"/>
          <w:lang w:eastAsia="ko-KR"/>
        </w:rPr>
        <w:t>outweighs</w:t>
      </w:r>
      <w:r w:rsidRPr="00F577F7">
        <w:rPr>
          <w:lang w:eastAsia="ko-KR"/>
        </w:rPr>
        <w:t xml:space="preserve"> all impact calculus – </w:t>
      </w:r>
      <w:r w:rsidRPr="00F577F7">
        <w:rPr>
          <w:rFonts w:hint="eastAsia"/>
          <w:lang w:eastAsia="ko-KR"/>
        </w:rPr>
        <w:t>Y</w:t>
      </w:r>
      <w:r w:rsidRPr="00F577F7">
        <w:rPr>
          <w:lang w:eastAsia="ko-KR"/>
        </w:rPr>
        <w:t xml:space="preserve">ou must treat the </w:t>
      </w:r>
      <w:r w:rsidRPr="00F577F7">
        <w:rPr>
          <w:rFonts w:hint="eastAsia"/>
          <w:lang w:eastAsia="ko-KR"/>
        </w:rPr>
        <w:t>risk</w:t>
      </w:r>
      <w:r w:rsidRPr="00F577F7">
        <w:rPr>
          <w:lang w:eastAsia="ko-KR"/>
        </w:rPr>
        <w:t xml:space="preserve"> of extinction as morally equivalent to its certainty</w:t>
      </w:r>
      <w:r w:rsidRPr="00F577F7">
        <w:rPr>
          <w:rFonts w:hint="eastAsia"/>
          <w:lang w:eastAsia="ko-KR"/>
        </w:rPr>
        <w:t>.</w:t>
      </w:r>
    </w:p>
    <w:p w:rsidR="007E7157" w:rsidRPr="00F577F7" w:rsidRDefault="007E7157" w:rsidP="007E7157">
      <w:pPr>
        <w:pStyle w:val="Cites"/>
        <w:rPr>
          <w:lang w:eastAsia="ko-KR"/>
        </w:rPr>
      </w:pPr>
      <w:r w:rsidRPr="00E358BE">
        <w:rPr>
          <w:rStyle w:val="Author-Date"/>
        </w:rPr>
        <w:t>Schell 82</w:t>
      </w:r>
      <w:r w:rsidRPr="00F577F7">
        <w:rPr>
          <w:lang w:eastAsia="ko-KR"/>
        </w:rPr>
        <w:t xml:space="preserve"> Jonathan, Fate of the Earth, pp.  93-96</w:t>
      </w:r>
    </w:p>
    <w:p w:rsidR="007E7157" w:rsidRPr="00F577F7" w:rsidRDefault="007E7157" w:rsidP="007E7157">
      <w:pPr>
        <w:pStyle w:val="Nothing"/>
        <w:rPr>
          <w:lang w:eastAsia="ko-KR"/>
        </w:rPr>
      </w:pPr>
    </w:p>
    <w:p w:rsidR="007E7157" w:rsidRPr="007E7157" w:rsidRDefault="007E7157" w:rsidP="007E7157">
      <w:pPr>
        <w:pStyle w:val="Cards"/>
        <w:rPr>
          <w:lang w:eastAsia="ko-KR"/>
        </w:rPr>
      </w:pPr>
      <w:r w:rsidRPr="00F577F7">
        <w:rPr>
          <w:lang w:eastAsia="ko-KR"/>
        </w:rP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F577F7">
        <w:rPr>
          <w:rStyle w:val="DebateUnderline"/>
          <w:lang w:eastAsia="ko-KR"/>
        </w:rPr>
        <w:t>our species may be extinguished</w:t>
      </w:r>
      <w:r w:rsidRPr="00F577F7">
        <w:rPr>
          <w:lang w:eastAsia="ko-KR"/>
        </w:rPr>
        <w:t xml:space="preserve">.  </w:t>
      </w:r>
      <w:r w:rsidRPr="00F577F7">
        <w:rPr>
          <w:rStyle w:val="DebateUnderline"/>
          <w:lang w:eastAsia="ko-KR"/>
        </w:rPr>
        <w:t>We</w:t>
      </w:r>
      <w:r w:rsidRPr="00F577F7">
        <w:rPr>
          <w:lang w:eastAsia="ko-KR"/>
        </w:rPr>
        <w:t xml:space="preserve"> are left with uncertainty, and </w:t>
      </w:r>
      <w:r w:rsidRPr="00F577F7">
        <w:rPr>
          <w:rStyle w:val="DebateUnderline"/>
          <w:lang w:eastAsia="ko-KR"/>
        </w:rPr>
        <w:t>are forced to make our decisions in a state of uncertainty</w:t>
      </w:r>
      <w:r w:rsidRPr="00F577F7">
        <w:rPr>
          <w:lang w:eastAsia="ko-KR"/>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t>
      </w:r>
      <w:r w:rsidRPr="00F577F7">
        <w:rPr>
          <w:rStyle w:val="DebateUnderline"/>
          <w:lang w:eastAsia="ko-KR"/>
        </w:rPr>
        <w:t>which is to say the zone of risk of extinction.</w:t>
      </w:r>
      <w:r w:rsidRPr="00F577F7">
        <w:rPr>
          <w:lang w:eastAsia="ko-KR"/>
        </w:rPr>
        <w:t xml:space="preserve">  But </w:t>
      </w:r>
      <w:r w:rsidRPr="00F577F7">
        <w:rPr>
          <w:rStyle w:val="DebateUnderline"/>
          <w:lang w:eastAsia="ko-KR"/>
        </w:rPr>
        <w:t>the mere risk of extinction has a significance that is categorically different from, and immeasurably greater than that of any other risk and as we make our decisions we have to take that significance into account</w:t>
      </w:r>
      <w:r w:rsidRPr="00F577F7">
        <w:rPr>
          <w:lang w:eastAsia="ko-KR"/>
        </w:rPr>
        <w:t xml:space="preserve">.  Up to now, </w:t>
      </w:r>
      <w:r w:rsidRPr="00F577F7">
        <w:rPr>
          <w:rStyle w:val="DebateUnderline"/>
          <w:lang w:eastAsia="ko-KR"/>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F577F7">
        <w:rPr>
          <w:lang w:eastAsia="ko-KR"/>
        </w:rPr>
        <w:t xml:space="preserve">  In other words,</w:t>
      </w:r>
      <w:r w:rsidRPr="00F577F7">
        <w:rPr>
          <w:rStyle w:val="DebateUnderline"/>
          <w:lang w:eastAsia="ko-KR"/>
        </w:rPr>
        <w:t xml:space="preserve"> once we learn that a holocaust might lead to extinction we have no right to gamble, because if we lose, the game will be over, and neither we nor anyone else will ever get another chance.</w:t>
      </w:r>
      <w:r w:rsidRPr="00F577F7">
        <w:rPr>
          <w:lang w:eastAsia="ko-KR"/>
        </w:rPr>
        <w:t xml:space="preserve">  Therefore, </w:t>
      </w:r>
      <w:r w:rsidRPr="00F577F7">
        <w:rPr>
          <w:rStyle w:val="DebateUnderline"/>
          <w:lang w:eastAsia="ko-KR"/>
        </w:rPr>
        <w:t>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w:t>
      </w:r>
      <w:r w:rsidRPr="00F577F7">
        <w:rPr>
          <w:lang w:eastAsia="ko-KR"/>
        </w:rPr>
        <w:t xml:space="preserve">  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D3241E" w:rsidRDefault="00D3241E" w:rsidP="00D3241E">
      <w:pPr>
        <w:pStyle w:val="BlockHeadings"/>
      </w:pPr>
      <w:r>
        <w:t>Soft Power</w:t>
      </w:r>
    </w:p>
    <w:p w:rsidR="00D92352" w:rsidRDefault="00D92352" w:rsidP="00D92352">
      <w:pPr>
        <w:pStyle w:val="Tags"/>
        <w:outlineLvl w:val="0"/>
      </w:pPr>
      <w:r>
        <w:t>U.S. leadership prevents great power wars.</w:t>
      </w:r>
    </w:p>
    <w:p w:rsidR="00D92352" w:rsidRPr="00B3235A" w:rsidRDefault="00D92352" w:rsidP="00D92352">
      <w:pPr>
        <w:pStyle w:val="Cites"/>
      </w:pPr>
      <w:r w:rsidRPr="00B3235A">
        <w:rPr>
          <w:rStyle w:val="Author-Date"/>
        </w:rPr>
        <w:t>Khalilzad 11</w:t>
      </w:r>
      <w:r>
        <w:t xml:space="preserve"> [Zalmay, was the United States ambassador to Afghanistan, Iraq, and the United Nations during the presidency of George W. Bush and the director of policy planning at the Defense Department from 1990 to 1992. FEBRUARY 8, 2011 4:00 A.M. The Economy and National Security </w:t>
      </w:r>
      <w:r w:rsidRPr="00B3235A">
        <w:t>http://www.conservativesforamerica.com/national-review/the-economy-and-national-security</w:t>
      </w:r>
      <w:r>
        <w:t>]</w:t>
      </w:r>
    </w:p>
    <w:p w:rsidR="00D92352" w:rsidRDefault="00D92352" w:rsidP="00D92352">
      <w:pPr>
        <w:pStyle w:val="Nothing"/>
      </w:pPr>
    </w:p>
    <w:p w:rsidR="007E7157" w:rsidRPr="00D92352" w:rsidRDefault="00D92352" w:rsidP="00D92352">
      <w:pPr>
        <w:pStyle w:val="Cards"/>
        <w:rPr>
          <w:sz w:val="24"/>
          <w:u w:val="thick"/>
        </w:rPr>
      </w:pPr>
      <w: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A74B08">
        <w:rPr>
          <w:rStyle w:val="DebateUnderline"/>
          <w:shd w:val="clear" w:color="auto" w:fill="00FFFF"/>
        </w:rPr>
        <w:t>The closing of the gap between the U</w:t>
      </w:r>
      <w:r>
        <w:t xml:space="preserve">nited </w:t>
      </w:r>
      <w:r w:rsidRPr="00A74B08">
        <w:rPr>
          <w:rStyle w:val="DebateUnderline"/>
          <w:shd w:val="clear" w:color="auto" w:fill="00FFFF"/>
        </w:rPr>
        <w:t>S</w:t>
      </w:r>
      <w:r>
        <w:t xml:space="preserve">tates </w:t>
      </w:r>
      <w:r w:rsidRPr="00A74B08">
        <w:rPr>
          <w:rStyle w:val="DebateUnderline"/>
          <w:shd w:val="clear" w:color="auto" w:fill="00FFFF"/>
        </w:rPr>
        <w:t xml:space="preserve">and its rivals could </w:t>
      </w:r>
      <w:r w:rsidRPr="00A74B08">
        <w:rPr>
          <w:rStyle w:val="DebateUnderline"/>
          <w:b/>
          <w:shd w:val="clear" w:color="auto" w:fill="00FFFF"/>
        </w:rPr>
        <w:t>intensify geopolitical competition</w:t>
      </w:r>
      <w:r w:rsidRPr="00A74B08">
        <w:rPr>
          <w:rStyle w:val="DebateUnderline"/>
          <w:shd w:val="clear" w:color="auto" w:fill="00FFFF"/>
        </w:rPr>
        <w:t xml:space="preserve"> among major powers</w:t>
      </w:r>
      <w:r w:rsidRPr="00230160">
        <w:rPr>
          <w:rStyle w:val="DebateUnderline"/>
        </w:rPr>
        <w:t xml:space="preserve">, increase incentives for local powers to play major powers against one another, </w:t>
      </w:r>
      <w:r w:rsidRPr="00A74B08">
        <w:rPr>
          <w:rStyle w:val="DebateUnderline"/>
          <w:shd w:val="clear" w:color="auto" w:fill="00FFFF"/>
        </w:rPr>
        <w:t xml:space="preserve">and undercut our will to preclude or respond to international crises because of the </w:t>
      </w:r>
      <w:r w:rsidRPr="00A74B08">
        <w:rPr>
          <w:rStyle w:val="DebateUnderline"/>
          <w:b/>
          <w:shd w:val="clear" w:color="auto" w:fill="00FFFF"/>
        </w:rPr>
        <w:t>higher risk of escalation</w:t>
      </w:r>
      <w:r w:rsidRPr="00230160">
        <w:rPr>
          <w:rStyle w:val="DebateUnderline"/>
        </w:rPr>
        <w:t>.</w:t>
      </w:r>
      <w:r>
        <w:t xml:space="preserve"> The stakes are high. In modern history, </w:t>
      </w:r>
      <w:r w:rsidRPr="00FE00FE">
        <w:rPr>
          <w:rStyle w:val="DebateUnderline"/>
          <w:shd w:val="clear" w:color="auto" w:fill="00FFFF"/>
        </w:rPr>
        <w:t>the longest</w:t>
      </w:r>
      <w:r w:rsidRPr="00230160">
        <w:rPr>
          <w:rStyle w:val="DebateUnderline"/>
        </w:rPr>
        <w:t xml:space="preserve"> period of </w:t>
      </w:r>
      <w:r w:rsidRPr="00FE00FE">
        <w:rPr>
          <w:rStyle w:val="DebateUnderline"/>
          <w:shd w:val="clear" w:color="auto" w:fill="00FFFF"/>
        </w:rPr>
        <w:t>peace among</w:t>
      </w:r>
      <w:r w:rsidRPr="00230160">
        <w:rPr>
          <w:rStyle w:val="DebateUnderline"/>
        </w:rPr>
        <w:t xml:space="preserve"> the </w:t>
      </w:r>
      <w:r w:rsidRPr="00FE00FE">
        <w:rPr>
          <w:rStyle w:val="DebateUnderline"/>
          <w:shd w:val="clear" w:color="auto" w:fill="00FFFF"/>
        </w:rPr>
        <w:t>great powers has been the era of U.S. leadership</w:t>
      </w:r>
      <w:r w:rsidRPr="00230160">
        <w:rPr>
          <w:rStyle w:val="DebateUnderline"/>
        </w:rPr>
        <w:t>.</w:t>
      </w:r>
      <w:r>
        <w:t xml:space="preserve"> By contrast, </w:t>
      </w:r>
      <w:r w:rsidRPr="00FE00FE">
        <w:rPr>
          <w:rStyle w:val="DebateUnderline"/>
          <w:shd w:val="clear" w:color="auto" w:fill="00FFFF"/>
        </w:rPr>
        <w:t>multi-polar systems have been unstable, with</w:t>
      </w:r>
      <w:r w:rsidRPr="00230160">
        <w:rPr>
          <w:rStyle w:val="DebateUnderline"/>
        </w:rPr>
        <w:t xml:space="preserve"> their </w:t>
      </w:r>
      <w:r w:rsidRPr="00FE00FE">
        <w:rPr>
          <w:rStyle w:val="DebateUnderline"/>
          <w:shd w:val="clear" w:color="auto" w:fill="00FFFF"/>
        </w:rPr>
        <w:t xml:space="preserve">competitive dynamics resulting in </w:t>
      </w:r>
      <w:r w:rsidRPr="00FE00FE">
        <w:rPr>
          <w:rStyle w:val="DebateUnderline"/>
          <w:b/>
          <w:shd w:val="clear" w:color="auto" w:fill="00FFFF"/>
        </w:rPr>
        <w:t>frequent crises and major wars among the great powers</w:t>
      </w:r>
      <w:r w:rsidRPr="00F32D34">
        <w:rPr>
          <w:rStyle w:val="DebateUnderline"/>
          <w:b/>
        </w:rPr>
        <w:t>.</w:t>
      </w:r>
      <w:r w:rsidRPr="00230160">
        <w:rPr>
          <w:rStyle w:val="DebateUnderline"/>
        </w:rPr>
        <w:t xml:space="preserve"> Failures of multi-polar international systems produced both world wars. </w:t>
      </w:r>
      <w:r w:rsidRPr="00FE00FE">
        <w:rPr>
          <w:rStyle w:val="DebateUnderline"/>
          <w:shd w:val="clear" w:color="auto" w:fill="00FFFF"/>
        </w:rPr>
        <w:t>American retrenchment could have devastating consequences</w:t>
      </w:r>
      <w:r w:rsidRPr="00230160">
        <w:rPr>
          <w:rStyle w:val="DebateUnderline"/>
        </w:rPr>
        <w:t xml:space="preserve">. Without an American security blanket, </w:t>
      </w:r>
      <w:r w:rsidRPr="00FE00FE">
        <w:rPr>
          <w:rStyle w:val="DebateUnderline"/>
          <w:b/>
          <w:shd w:val="clear" w:color="auto" w:fill="00FFFF"/>
        </w:rPr>
        <w:t>regional powers could rearm</w:t>
      </w:r>
      <w:r w:rsidRPr="00FE00FE">
        <w:rPr>
          <w:rStyle w:val="DebateUnderline"/>
          <w:shd w:val="clear" w:color="auto" w:fill="00FFFF"/>
        </w:rPr>
        <w:t xml:space="preserve"> in an attempt to balance against emerging threats</w:t>
      </w:r>
      <w:r w:rsidRPr="00F32D34">
        <w:rPr>
          <w:rStyle w:val="DebateUnderline"/>
        </w:rPr>
        <w:t>.</w:t>
      </w:r>
      <w:r w:rsidRPr="00F32D34">
        <w:t xml:space="preserve"> </w:t>
      </w:r>
      <w:r>
        <w:t xml:space="preserve">Under this scenario, </w:t>
      </w:r>
      <w:r w:rsidRPr="00FE00FE">
        <w:rPr>
          <w:rStyle w:val="DebateUnderline"/>
          <w:b/>
          <w:shd w:val="clear" w:color="auto" w:fill="00FFFF"/>
        </w:rPr>
        <w:t>there would be a heightened possibility of arms races, miscalculation, or other crises spiraling into all-out conflict.</w:t>
      </w:r>
      <w:r>
        <w:t xml:space="preserve"> Alternatively, in seeking to accommodate the stronger powers, weaker powers may shift their geopolitical posture away from the United States. Either way, </w:t>
      </w:r>
      <w:r w:rsidRPr="00F32D34">
        <w:rPr>
          <w:rStyle w:val="DebateUnderline"/>
        </w:rPr>
        <w:t xml:space="preserve">hostile states would be emboldened to make aggressive moves in their regions. </w:t>
      </w:r>
      <w:r>
        <w:t xml:space="preserve">As rival powers rise, </w:t>
      </w:r>
      <w:r w:rsidRPr="00F32D34">
        <w:rPr>
          <w:rStyle w:val="DebateUnderline"/>
        </w:rPr>
        <w:t xml:space="preserve">Asia in particular is likely to emerge as a zone of great-power competition. </w:t>
      </w:r>
      <w: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AC0918">
        <w:rPr>
          <w:rStyle w:val="DebateUnderline"/>
        </w:rPr>
        <w:t xml:space="preserve">China’s expansive territorial claims — and provocative statements and actions following crises in Korea and incidents at sea — have roiled its relations with South Korea, Japan, India, and Southeast Asian states. </w:t>
      </w:r>
      <w:r w:rsidRPr="00A63005">
        <w:rPr>
          <w:rStyle w:val="DebateUnderline"/>
        </w:rPr>
        <w:t>Still, the U</w:t>
      </w:r>
      <w:r w:rsidRPr="00AC0918">
        <w:t xml:space="preserve">nited </w:t>
      </w:r>
      <w:r w:rsidRPr="00A63005">
        <w:rPr>
          <w:rStyle w:val="DebateUnderline"/>
        </w:rPr>
        <w:t>S</w:t>
      </w:r>
      <w:r w:rsidRPr="00AC0918">
        <w:t xml:space="preserve">tates </w:t>
      </w:r>
      <w:r w:rsidRPr="00A63005">
        <w:rPr>
          <w:rStyle w:val="DebateUnderline"/>
        </w:rPr>
        <w:t>is the most significant barrier facing Chinese hegemony and aggression.</w:t>
      </w:r>
    </w:p>
    <w:p w:rsidR="00D3241E" w:rsidRDefault="00D3241E" w:rsidP="00D3241E">
      <w:pPr>
        <w:pStyle w:val="BlockHeadings"/>
      </w:pPr>
      <w:r>
        <w:t>A2: Soft Power</w:t>
      </w:r>
    </w:p>
    <w:p w:rsidR="007E7157" w:rsidRDefault="007E7157" w:rsidP="007E7157">
      <w:pPr>
        <w:pStyle w:val="Tags"/>
        <w:outlineLvl w:val="0"/>
      </w:pPr>
      <w:r>
        <w:t>Single issues not key – perceptions change slowly.</w:t>
      </w:r>
    </w:p>
    <w:p w:rsidR="007E7157" w:rsidRDefault="007E7157" w:rsidP="007E7157">
      <w:pPr>
        <w:pStyle w:val="Cites"/>
      </w:pPr>
      <w:r>
        <w:rPr>
          <w:rStyle w:val="Author-Date"/>
        </w:rPr>
        <w:t xml:space="preserve">Gray, International Politics </w:t>
      </w:r>
      <w:r w:rsidRPr="007779B3">
        <w:rPr>
          <w:rStyle w:val="Author-Date"/>
        </w:rPr>
        <w:t>at Reading, 11</w:t>
      </w:r>
      <w:r>
        <w:t xml:space="preserve"> [COLIN S. GRAY is Professor of International Poli- tics and Strategic Studies at the University of Reading,  England. He worked at the International Institute for  Strategic Studies (London), and at Hudson Institute  (Croton-on-Hudson, NY) before founding the Na- tional Institute for Public Policy, a defense-oriented  think tank in the Washington, DC, area. Dr. Gray  served for 5 years in the Reagan administration on  the President’s General Advisory Committee on Arms SSI Monograph HARD POWER AND SOFT POWER: THE UTILITY OF MILITARY FORCE AS AN INSTRUMENT OF POLICY IN THE   21ST CENTURY Colin S. Gray April 2011]</w:t>
      </w:r>
    </w:p>
    <w:p w:rsidR="007E7157" w:rsidRDefault="007E7157" w:rsidP="007E7157">
      <w:pPr>
        <w:pStyle w:val="Nothing"/>
      </w:pPr>
    </w:p>
    <w:p w:rsidR="007E7157" w:rsidRPr="0005543D" w:rsidRDefault="007E7157" w:rsidP="007E7157">
      <w:pPr>
        <w:pStyle w:val="Cards"/>
        <w:rPr>
          <w:rStyle w:val="DebateUnderline"/>
        </w:rPr>
      </w:pPr>
      <w:r w:rsidRPr="00337483">
        <w:rPr>
          <w:rStyle w:val="DebateUnderline"/>
        </w:rPr>
        <w:t xml:space="preserve">The </w:t>
      </w:r>
      <w:r w:rsidRPr="00832977">
        <w:rPr>
          <w:rStyle w:val="DebateUnderline"/>
          <w:shd w:val="clear" w:color="auto" w:fill="00FFFF"/>
        </w:rPr>
        <w:t>error lies in the  search for</w:t>
      </w:r>
      <w:r w:rsidRPr="00337483">
        <w:rPr>
          <w:rStyle w:val="DebateUnderline"/>
        </w:rPr>
        <w:t xml:space="preserve">, and inevitable finding of, “golden keys” </w:t>
      </w:r>
      <w:r>
        <w:rPr>
          <w:rStyle w:val="DebateUnderline"/>
        </w:rPr>
        <w:t xml:space="preserve"> </w:t>
      </w:r>
      <w:r w:rsidRPr="00337483">
        <w:rPr>
          <w:rStyle w:val="DebateUnderline"/>
        </w:rPr>
        <w:t xml:space="preserve">and </w:t>
      </w:r>
      <w:r w:rsidRPr="00832977">
        <w:rPr>
          <w:rStyle w:val="DebateUnderline"/>
          <w:shd w:val="clear" w:color="auto" w:fill="00FFFF"/>
        </w:rPr>
        <w:t>“silver bullets” to resolve</w:t>
      </w:r>
      <w:r>
        <w:t xml:space="preserve"> current versions of </w:t>
      </w:r>
      <w:r w:rsidRPr="00E059EC">
        <w:rPr>
          <w:rStyle w:val="DebateUnderline"/>
          <w:b/>
          <w:shd w:val="clear" w:color="auto" w:fill="00FFFF"/>
        </w:rPr>
        <w:t>en- during problems.</w:t>
      </w:r>
      <w:r w:rsidRPr="004470DF">
        <w:rPr>
          <w:rStyle w:val="DebateUnderline"/>
        </w:rPr>
        <w:t xml:space="preserve"> Soft-power salesmen have </w:t>
      </w:r>
      <w:r w:rsidRPr="00337483">
        <w:rPr>
          <w:rStyle w:val="DebateUnderline"/>
        </w:rPr>
        <w:t xml:space="preserve">a </w:t>
      </w:r>
      <w:r w:rsidRPr="00EF6726">
        <w:rPr>
          <w:rStyle w:val="DebateUnderline"/>
          <w:shd w:val="clear" w:color="auto" w:fill="00FFFF"/>
        </w:rPr>
        <w:t>potent  product-mix to sell, but</w:t>
      </w:r>
      <w:r w:rsidRPr="00EF6726">
        <w:rPr>
          <w:shd w:val="clear" w:color="auto" w:fill="00FFFF"/>
        </w:rPr>
        <w:t xml:space="preserve"> they </w:t>
      </w:r>
      <w:r w:rsidRPr="00EF6726">
        <w:rPr>
          <w:rStyle w:val="DebateUnderline"/>
          <w:shd w:val="clear" w:color="auto" w:fill="00FFFF"/>
        </w:rPr>
        <w:t xml:space="preserve">fail to appreciate the real- ity that </w:t>
      </w:r>
      <w:r w:rsidRPr="00EF6726">
        <w:rPr>
          <w:rStyle w:val="DebateUnderline"/>
          <w:b/>
          <w:shd w:val="clear" w:color="auto" w:fill="00FFFF"/>
        </w:rPr>
        <w:t>American soft power is a product essentially  unalterable over a short span of years.</w:t>
      </w:r>
      <w:r w:rsidRPr="00EF6726">
        <w:rPr>
          <w:rStyle w:val="DebateUnderline"/>
          <w:shd w:val="clear" w:color="auto" w:fill="00FFFF"/>
        </w:rPr>
        <w:t xml:space="preserve"> As a country  with a cultural or civilizational brand that is unique  and mainly rooted in deep historical, geographical,  and ideational roots, America is not</w:t>
      </w:r>
      <w:r w:rsidRPr="00832977">
        <w:rPr>
          <w:rStyle w:val="DebateUnderline"/>
          <w:shd w:val="clear" w:color="auto" w:fill="00FFFF"/>
        </w:rPr>
        <w:t xml:space="preserve"> at liberty to emu- late a major car manufacturer and advertise</w:t>
      </w:r>
      <w:r w:rsidRPr="00BA726C">
        <w:rPr>
          <w:rStyle w:val="DebateUnderline"/>
        </w:rPr>
        <w:t xml:space="preserve"> an exten- sive and </w:t>
      </w:r>
      <w:r w:rsidRPr="00832977">
        <w:rPr>
          <w:rStyle w:val="DebateUnderline"/>
          <w:shd w:val="clear" w:color="auto" w:fill="00FFFF"/>
        </w:rPr>
        <w:t>varied model range of persuasive soft-power  profiles.</w:t>
      </w:r>
      <w:r>
        <w:t xml:space="preserve"> Of course, some elements of soft power can  be emphasized purposefully in tailored word and  deed. However, </w:t>
      </w:r>
      <w:r w:rsidRPr="00832977">
        <w:rPr>
          <w:rStyle w:val="DebateUnderline"/>
          <w:shd w:val="clear" w:color="auto" w:fill="00FFFF"/>
        </w:rPr>
        <w:t>foreign perceptions</w:t>
      </w:r>
      <w:r w:rsidRPr="0005543D">
        <w:rPr>
          <w:rStyle w:val="DebateUnderline"/>
        </w:rPr>
        <w:t xml:space="preserve"> of the U</w:t>
      </w:r>
      <w:r>
        <w:t xml:space="preserve">nited  </w:t>
      </w:r>
      <w:r w:rsidRPr="0005543D">
        <w:rPr>
          <w:rStyle w:val="DebateUnderline"/>
        </w:rPr>
        <w:t>S</w:t>
      </w:r>
      <w:r>
        <w:t xml:space="preserve">tates </w:t>
      </w:r>
      <w:r w:rsidRPr="00455A45">
        <w:rPr>
          <w:rStyle w:val="DebateUnderline"/>
          <w:shd w:val="clear" w:color="auto" w:fill="00FFFF"/>
        </w:rPr>
        <w:t>are no</w:t>
      </w:r>
      <w:r w:rsidRPr="00832977">
        <w:rPr>
          <w:rStyle w:val="DebateUnderline"/>
          <w:shd w:val="clear" w:color="auto" w:fill="00FFFF"/>
        </w:rPr>
        <w:t xml:space="preserve"> more developed from a blank page than  the American past can be retooled</w:t>
      </w:r>
      <w:r w:rsidRPr="0005543D">
        <w:rPr>
          <w:rStyle w:val="DebateUnderline"/>
        </w:rPr>
        <w:t xml:space="preserve"> and fine-tuned for  contemporary advantage.</w:t>
      </w:r>
      <w:r>
        <w:t xml:space="preserve"> Frustrating though it may  be, </w:t>
      </w:r>
      <w:r w:rsidRPr="0005543D">
        <w:rPr>
          <w:rStyle w:val="DebateUnderline"/>
        </w:rPr>
        <w:t>a country cannot easily escape legacies from its  past.</w:t>
      </w:r>
    </w:p>
    <w:p w:rsidR="007E7157" w:rsidRPr="004164A5" w:rsidRDefault="007E7157" w:rsidP="007E7157">
      <w:pPr>
        <w:pStyle w:val="Nothing"/>
      </w:pPr>
    </w:p>
    <w:p w:rsidR="007E7157" w:rsidRDefault="007E7157" w:rsidP="007E7157">
      <w:pPr>
        <w:pStyle w:val="Tags"/>
        <w:outlineLvl w:val="0"/>
      </w:pPr>
      <w:r>
        <w:t>Can’t substitute for hard power.</w:t>
      </w:r>
    </w:p>
    <w:p w:rsidR="007E7157" w:rsidRDefault="007E7157" w:rsidP="007E7157">
      <w:pPr>
        <w:pStyle w:val="Cites"/>
      </w:pPr>
      <w:r>
        <w:rPr>
          <w:rStyle w:val="Author-Date"/>
        </w:rPr>
        <w:t xml:space="preserve">Kroenig, Government at Georgetown, et al. </w:t>
      </w:r>
      <w:r w:rsidRPr="00187375">
        <w:rPr>
          <w:rStyle w:val="Author-Date"/>
        </w:rPr>
        <w:t>10</w:t>
      </w:r>
      <w:r>
        <w:t xml:space="preserve"> [Matthew, Department of Government, Georgetown University</w:t>
      </w:r>
      <w:r w:rsidRPr="00187375">
        <w:t xml:space="preserve"> </w:t>
      </w:r>
      <w:r>
        <w:t xml:space="preserve">Melissa McAdam, </w:t>
      </w:r>
      <w:r w:rsidRPr="00187375">
        <w:t xml:space="preserve"> </w:t>
      </w:r>
      <w:r>
        <w:t>Department of Political Science, University of California, Berkeley Steven Weber, Information School, University of California, Berkeley, Taking Soft Power Seriously, Comparative Strategy, Volume 29, Issue 5 November 2010 , pages 412 – 431]</w:t>
      </w:r>
    </w:p>
    <w:p w:rsidR="007E7157" w:rsidRDefault="007E7157" w:rsidP="007E7157">
      <w:pPr>
        <w:pStyle w:val="Nothing"/>
      </w:pPr>
    </w:p>
    <w:p w:rsidR="007E7157" w:rsidRPr="007E7157" w:rsidRDefault="007E7157" w:rsidP="007E7157">
      <w:pPr>
        <w:pStyle w:val="Cards"/>
      </w:pPr>
      <w:r w:rsidRPr="00187375">
        <w:t xml:space="preserve">Foreign policy actors have many reasons to experiment with soft power, not merely because its use can be less costly than hard power. But, </w:t>
      </w:r>
      <w:r w:rsidRPr="0093015F">
        <w:rPr>
          <w:rStyle w:val="DebateUnderline"/>
          <w:shd w:val="clear" w:color="auto" w:fill="00FFFF"/>
        </w:rPr>
        <w:t>soft power comes with</w:t>
      </w:r>
      <w:r w:rsidRPr="005741CD">
        <w:t xml:space="preserve"> its own quite </w:t>
      </w:r>
      <w:r w:rsidRPr="0093015F">
        <w:rPr>
          <w:rStyle w:val="DebateUnderline"/>
          <w:b/>
          <w:shd w:val="clear" w:color="auto" w:fill="00FFFF"/>
        </w:rPr>
        <w:t xml:space="preserve">striking </w:t>
      </w:r>
      <w:r w:rsidRPr="00C919D1">
        <w:rPr>
          <w:rStyle w:val="DebateUnderline"/>
          <w:b/>
          <w:shd w:val="clear" w:color="auto" w:fill="00FFFF"/>
        </w:rPr>
        <w:t>limitations</w:t>
      </w:r>
      <w:r w:rsidRPr="00C919D1">
        <w:rPr>
          <w:rStyle w:val="DebateUnderline"/>
          <w:shd w:val="clear" w:color="auto" w:fill="00FFFF"/>
        </w:rPr>
        <w:t>.</w:t>
      </w:r>
      <w:r w:rsidRPr="00187375">
        <w:t xml:space="preserve"> Our </w:t>
      </w:r>
      <w:r w:rsidRPr="0093015F">
        <w:rPr>
          <w:rStyle w:val="DebateUnderline"/>
          <w:shd w:val="clear" w:color="auto" w:fill="00FFFF"/>
        </w:rPr>
        <w:t>research suggests</w:t>
      </w:r>
      <w:r w:rsidRPr="00357AE6">
        <w:t xml:space="preserve"> that </w:t>
      </w:r>
      <w:r w:rsidRPr="0093015F">
        <w:rPr>
          <w:rStyle w:val="DebateUnderline"/>
          <w:shd w:val="clear" w:color="auto" w:fill="00FFFF"/>
        </w:rPr>
        <w:t>soft power</w:t>
      </w:r>
      <w:r w:rsidRPr="00534EEE">
        <w:t xml:space="preserve"> strategies </w:t>
      </w:r>
      <w:r w:rsidRPr="0093015F">
        <w:rPr>
          <w:rStyle w:val="DebateUnderline"/>
          <w:shd w:val="clear" w:color="auto" w:fill="00FFFF"/>
        </w:rPr>
        <w:t xml:space="preserve">will be </w:t>
      </w:r>
      <w:r w:rsidRPr="0093015F">
        <w:rPr>
          <w:rStyle w:val="DebateUnderline"/>
          <w:b/>
          <w:shd w:val="clear" w:color="auto" w:fill="00FFFF"/>
        </w:rPr>
        <w:t xml:space="preserve">unlikely to </w:t>
      </w:r>
      <w:r w:rsidRPr="005C5AFF">
        <w:rPr>
          <w:rStyle w:val="DebateUnderline"/>
          <w:b/>
          <w:shd w:val="clear" w:color="auto" w:fill="00FFFF"/>
        </w:rPr>
        <w:t>succeed</w:t>
      </w:r>
      <w:r w:rsidRPr="005C5AFF">
        <w:rPr>
          <w:rStyle w:val="DebateUnderline"/>
          <w:shd w:val="clear" w:color="auto" w:fill="00FFFF"/>
        </w:rPr>
        <w:t xml:space="preserve"> except under</w:t>
      </w:r>
      <w:r w:rsidRPr="00B7046A">
        <w:t xml:space="preserve"> fairly </w:t>
      </w:r>
      <w:r w:rsidRPr="005C5AFF">
        <w:rPr>
          <w:rStyle w:val="DebateUnderline"/>
          <w:shd w:val="clear" w:color="auto" w:fill="00FFFF"/>
        </w:rPr>
        <w:t>restrictive conditions.</w:t>
      </w:r>
      <w:r w:rsidRPr="00187375">
        <w:t xml:space="preserve"> It may very well be, then, that </w:t>
      </w:r>
      <w:r w:rsidRPr="005C5AFF">
        <w:rPr>
          <w:rStyle w:val="DebateUnderline"/>
          <w:shd w:val="clear" w:color="auto" w:fill="00FFFF"/>
        </w:rPr>
        <w:t>the</w:t>
      </w:r>
      <w:r w:rsidRPr="0012286A">
        <w:t xml:space="preserve"> U.S. </w:t>
      </w:r>
      <w:r w:rsidRPr="0093015F">
        <w:rPr>
          <w:rStyle w:val="DebateUnderline"/>
          <w:shd w:val="clear" w:color="auto" w:fill="00FFFF"/>
        </w:rPr>
        <w:t>foreign policy elite is</w:t>
      </w:r>
      <w:r w:rsidRPr="0012286A">
        <w:t xml:space="preserve"> at risk of </w:t>
      </w:r>
      <w:r w:rsidRPr="0093015F">
        <w:rPr>
          <w:rStyle w:val="DebateUnderline"/>
          <w:b/>
          <w:shd w:val="clear" w:color="auto" w:fill="00FFFF"/>
        </w:rPr>
        <w:t>exaggerating</w:t>
      </w:r>
      <w:r w:rsidRPr="0093015F">
        <w:rPr>
          <w:rStyle w:val="DebateUnderline"/>
          <w:shd w:val="clear" w:color="auto" w:fill="00FFFF"/>
        </w:rPr>
        <w:t xml:space="preserve"> the effectiveness of soft power</w:t>
      </w:r>
      <w:r w:rsidRPr="0012286A">
        <w:t xml:space="preserve"> (rather than underutilizing it) as a tool of foreign policy. After </w:t>
      </w:r>
      <w:r w:rsidRPr="00187375">
        <w:t xml:space="preserve">all, </w:t>
      </w:r>
      <w:r w:rsidRPr="0068470B">
        <w:rPr>
          <w:rStyle w:val="DebateUnderline"/>
          <w:shd w:val="clear" w:color="auto" w:fill="00FFFF"/>
        </w:rPr>
        <w:t>international communication is fraught with difficulties, persuading people to change firmly held</w:t>
      </w:r>
      <w:r w:rsidRPr="0012286A">
        <w:t xml:space="preserve"> political </w:t>
      </w:r>
      <w:r w:rsidRPr="0068470B">
        <w:rPr>
          <w:rStyle w:val="DebateUnderline"/>
          <w:shd w:val="clear" w:color="auto" w:fill="00FFFF"/>
        </w:rPr>
        <w:t xml:space="preserve">views is </w:t>
      </w:r>
      <w:r w:rsidRPr="006E2BF2">
        <w:rPr>
          <w:rStyle w:val="DebateUnderline"/>
          <w:shd w:val="clear" w:color="auto" w:fill="00FFFF"/>
        </w:rPr>
        <w:t>hard, and individual attitudes</w:t>
      </w:r>
      <w:r w:rsidRPr="0012286A">
        <w:t xml:space="preserve"> are often thought to </w:t>
      </w:r>
      <w:r w:rsidRPr="006E2BF2">
        <w:rPr>
          <w:rStyle w:val="DebateUnderline"/>
          <w:shd w:val="clear" w:color="auto" w:fill="00FFFF"/>
        </w:rPr>
        <w:t xml:space="preserve">have an </w:t>
      </w:r>
      <w:r w:rsidRPr="006E2BF2">
        <w:rPr>
          <w:rStyle w:val="DebateUnderline"/>
          <w:b/>
          <w:shd w:val="clear" w:color="auto" w:fill="00FFFF"/>
        </w:rPr>
        <w:t>insignificant role</w:t>
      </w:r>
      <w:r w:rsidRPr="006E2BF2">
        <w:rPr>
          <w:rStyle w:val="DebateUnderline"/>
          <w:shd w:val="clear" w:color="auto" w:fill="00FFFF"/>
        </w:rPr>
        <w:t xml:space="preserve"> in determining international political outcomes</w:t>
      </w:r>
      <w:r w:rsidRPr="0012286A">
        <w:t xml:space="preserve">. Soft power, therefore, will probably be considered a niche foreign policy option useful for addressing a small fraction of the problems on Washington's foreign policy agenda. </w:t>
      </w:r>
      <w:r w:rsidRPr="00B51298">
        <w:rPr>
          <w:rStyle w:val="DebateUnderline"/>
          <w:shd w:val="clear" w:color="auto" w:fill="00FFFF"/>
        </w:rPr>
        <w:t>Analysts who suggest</w:t>
      </w:r>
      <w:r w:rsidRPr="0012286A">
        <w:t xml:space="preserve"> that </w:t>
      </w:r>
      <w:r w:rsidRPr="00B51298">
        <w:rPr>
          <w:rStyle w:val="DebateUnderline"/>
          <w:shd w:val="clear" w:color="auto" w:fill="00FFFF"/>
        </w:rPr>
        <w:t>soft power can easily be substituted for hard power</w:t>
      </w:r>
      <w:r w:rsidRPr="0012286A">
        <w:t xml:space="preserve"> or who maintain that soft power should provide an overarching guide to the formulation of U.S. foreign policy </w:t>
      </w:r>
      <w:r w:rsidRPr="00B51298">
        <w:rPr>
          <w:rStyle w:val="DebateUnderline"/>
          <w:shd w:val="clear" w:color="auto" w:fill="00FFFF"/>
        </w:rPr>
        <w:t xml:space="preserve">are </w:t>
      </w:r>
      <w:r w:rsidRPr="00B51298">
        <w:rPr>
          <w:rStyle w:val="DebateUnderline"/>
          <w:b/>
          <w:shd w:val="clear" w:color="auto" w:fill="00FFFF"/>
        </w:rPr>
        <w:t>badly mistaken</w:t>
      </w:r>
      <w:r w:rsidRPr="00304D37">
        <w:rPr>
          <w:rStyle w:val="DebateUnderline"/>
        </w:rPr>
        <w:t>.</w:t>
      </w:r>
      <w:r w:rsidRPr="00187375">
        <w:t xml:space="preserve"> It is not conducive to good policy to employ the idea of soft power as a way of arguing against the use of military force, for example.</w:t>
      </w:r>
    </w:p>
    <w:p w:rsidR="00237505" w:rsidRDefault="00237505" w:rsidP="00237505">
      <w:pPr>
        <w:pStyle w:val="BlockHeadings"/>
      </w:pPr>
      <w:r>
        <w:t>Util</w:t>
      </w:r>
    </w:p>
    <w:p w:rsidR="00E401EC" w:rsidRDefault="00E401EC" w:rsidP="00E401EC">
      <w:pPr>
        <w:pStyle w:val="Tags"/>
      </w:pPr>
      <w:r>
        <w:t>Must evaluate consequences.</w:t>
      </w:r>
    </w:p>
    <w:p w:rsidR="00E401EC" w:rsidRPr="00100BD7" w:rsidRDefault="00E401EC" w:rsidP="00E401EC">
      <w:pPr>
        <w:pStyle w:val="Cites"/>
      </w:pPr>
      <w:r w:rsidRPr="00100BD7">
        <w:rPr>
          <w:rStyle w:val="Author-Date"/>
        </w:rPr>
        <w:t>Issac 2</w:t>
      </w:r>
      <w:r>
        <w:t xml:space="preserve"> [Jeffrey, </w:t>
      </w:r>
      <w:r w:rsidRPr="00100BD7">
        <w:t>professor of political science at Indiana University, Dissent, Spring, ebsco]</w:t>
      </w:r>
    </w:p>
    <w:p w:rsidR="00E401EC" w:rsidRDefault="00E401EC" w:rsidP="00E401EC">
      <w:pPr>
        <w:pStyle w:val="Nothing"/>
      </w:pPr>
    </w:p>
    <w:p w:rsidR="00E401EC" w:rsidRDefault="00E401EC" w:rsidP="00E401EC">
      <w:pPr>
        <w:pStyle w:val="Cards"/>
        <w:rPr>
          <w:rStyle w:val="DebateUnderline"/>
        </w:rPr>
      </w:pPr>
      <w:r>
        <w:t xml:space="preserve">As writers such as Niccolo Machiavelli, Max Weber, Reinhold Niebuhr, and Hannah Arendt have taught, </w:t>
      </w:r>
      <w:r w:rsidRPr="003436DE">
        <w:rPr>
          <w:rStyle w:val="DebateUnderline"/>
        </w:rPr>
        <w:t>an unyielding concern with moral goodness undercuts political responsibility.</w:t>
      </w:r>
      <w:r>
        <w:t xml:space="preserve"> The concern may be morally laudable, reflecting a kind of personal integrity, but it suffers from three fatal flaws: (1) </w:t>
      </w:r>
      <w:r w:rsidRPr="003436DE">
        <w:rPr>
          <w:rStyle w:val="DebateUnderline"/>
        </w:rPr>
        <w:t>It 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t xml:space="preserve"> This is why, from the standpoint of politics—as opposed to religion—pacifism is always a potentially immoral stand. In categorically repudiating violence, it refuses in principle to oppose certain violent injustices with any effect; </w:t>
      </w:r>
      <w:r w:rsidRPr="003436DE">
        <w:rPr>
          <w:rStyle w:val="DebateUnderline"/>
        </w:rPr>
        <w:t>and</w:t>
      </w:r>
      <w:r>
        <w:t xml:space="preserve"> (3) </w:t>
      </w:r>
      <w:r w:rsidRPr="003436DE">
        <w:rPr>
          <w:rStyle w:val="DebateUnderline"/>
        </w:rPr>
        <w:t>it fails to see that politics is as much about unintended consequences as it is about intentions; it is the effects of action, rather than the motives of action, that is most significant.</w:t>
      </w:r>
      <w:r>
        <w:t xml:space="preserve"> Just as the alignment with “good” may engender impotence, </w:t>
      </w:r>
      <w:r w:rsidRPr="00E31C0E">
        <w:rPr>
          <w:rStyle w:val="DebateUnderline"/>
        </w:rPr>
        <w:t>it is often the pursuit of “good” that generates evil.</w:t>
      </w:r>
      <w: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E31C0E">
        <w:rPr>
          <w:rStyle w:val="DebateUnderline"/>
        </w:rPr>
        <w:t>Moral absolutism inhibits this judgment. It alienates those who are not true believers. It promotes arrogance. And it undermines political effectiveness.</w:t>
      </w:r>
    </w:p>
    <w:p w:rsidR="00E401EC" w:rsidRDefault="00E401EC" w:rsidP="00E401EC">
      <w:pPr>
        <w:pStyle w:val="Nothing"/>
      </w:pPr>
    </w:p>
    <w:p w:rsidR="00E401EC" w:rsidRDefault="00E401EC" w:rsidP="00E401EC">
      <w:pPr>
        <w:pStyle w:val="Tags"/>
      </w:pPr>
      <w:r>
        <w:t>Extinction from nukes is qualitatively different – standard calculus doesn’t apply.</w:t>
      </w:r>
    </w:p>
    <w:p w:rsidR="00E401EC" w:rsidRDefault="00E401EC" w:rsidP="00E401EC">
      <w:pPr>
        <w:pStyle w:val="Cites"/>
      </w:pPr>
      <w:r w:rsidRPr="000C04FC">
        <w:rPr>
          <w:rStyle w:val="Author-Date"/>
        </w:rPr>
        <w:t>Sandberg 8</w:t>
      </w:r>
      <w:r>
        <w:t xml:space="preserve"> [Anders, (PhD in Neuroscience and Postdoc Research Fellow @ Future of Humanity Institute), Jason G. Matheny, (Dept. Health Policy and Management @ Johns Hopkins School of Public Helath), and Milan M. Cirkovic, (Senior Research Associate @ Research Observatory of Belgrade, Bulletin of the Atomic Scientists, “How can we reduce the risk of human extinction?” 9-9, </w:t>
      </w:r>
      <w:r w:rsidRPr="000C04FC">
        <w:t>http://www.thebulletin.org/web-edition/features/how-can-we-reduce-the-risk-of-human-extinction</w:t>
      </w:r>
      <w:r>
        <w:t>]</w:t>
      </w:r>
    </w:p>
    <w:p w:rsidR="00E401EC" w:rsidRDefault="00E401EC" w:rsidP="00E401EC">
      <w:pPr>
        <w:pStyle w:val="Nothing"/>
      </w:pPr>
    </w:p>
    <w:p w:rsidR="00D92352" w:rsidRPr="00D92352" w:rsidRDefault="00E401EC" w:rsidP="00E401EC">
      <w:pPr>
        <w:pStyle w:val="Cards"/>
      </w:pPr>
      <w:r>
        <w:t xml:space="preserve">Such remote </w:t>
      </w:r>
      <w:r w:rsidRPr="00AE4E6B">
        <w:rPr>
          <w:rStyle w:val="DebateUnderline"/>
        </w:rPr>
        <w:t>risks may seem academic in a world plagued by immediate problems</w:t>
      </w:r>
      <w:r>
        <w:t xml:space="preserve">, such as global poverty, HIV, and climate change. </w:t>
      </w:r>
      <w:r w:rsidRPr="00AE4E6B">
        <w:rPr>
          <w:rStyle w:val="DebateUnderline"/>
        </w:rPr>
        <w:t>But</w:t>
      </w:r>
      <w:r>
        <w:t xml:space="preserve"> as intimidating as </w:t>
      </w:r>
      <w:r w:rsidRPr="00AE4E6B">
        <w:rPr>
          <w:rStyle w:val="DebateUnderline"/>
        </w:rPr>
        <w:t>these problems</w:t>
      </w:r>
      <w:r>
        <w:t xml:space="preserve"> are, they </w:t>
      </w:r>
      <w:r w:rsidRPr="00AE4E6B">
        <w:rPr>
          <w:rStyle w:val="DebateUnderline"/>
        </w:rPr>
        <w:t>do not threaten human existence. In discussing the risk of nuclear winter</w:t>
      </w:r>
      <w:r>
        <w:t xml:space="preserve">, Carl </w:t>
      </w:r>
      <w:r w:rsidRPr="00AE4E6B">
        <w:rPr>
          <w:rStyle w:val="DebateUnderline"/>
        </w:rPr>
        <w:t>Sagan emphasized the astronomical toll of human extinction:  A nuclear war imperils all of our descendants</w:t>
      </w:r>
      <w:r>
        <w:t xml:space="preserve">, for as long as there will be humans. Even if the population remains static, with an average lifetime of the order of 100 years, over a typical time period for the biological evolution of a successful species (roughly ten million years), we are talking about </w:t>
      </w:r>
      <w:r w:rsidRPr="00AE4E6B">
        <w:rPr>
          <w:rStyle w:val="DebateUnderline"/>
        </w:rPr>
        <w:t>some 500 trillion people yet to come.</w:t>
      </w:r>
      <w:r>
        <w:t xml:space="preserve"> 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AE4E6B">
        <w:rPr>
          <w:rStyle w:val="DebateUnderline"/>
        </w:rPr>
        <w:t>There is a discontinuity between risks that threaten 10 percent or even 99 percent of humanity and those that threaten 100 perce</w:t>
      </w:r>
      <w:r w:rsidRPr="00100BD7">
        <w:rPr>
          <w:rStyle w:val="DebateUnderline"/>
        </w:rPr>
        <w:t>nt. For disasters killing less than all humanity, there is a good chance that the species could recover. If we value future human generations, then reducing extinction risks should dominate our considerations.</w:t>
      </w:r>
      <w:r>
        <w:t xml:space="preserve"> Fortunately, most measures to reduce these risks also improve global security against a range of lesser catastrophes, and thus deserve support regardless of how much one worries about extinction. These measures include:    * Removing nuclear weapons from hair-trigger alert and further reducing their numbers.</w:t>
      </w:r>
    </w:p>
    <w:p w:rsidR="00270BF1" w:rsidRDefault="00270BF1" w:rsidP="00270BF1">
      <w:pPr>
        <w:pStyle w:val="BlockHeadings"/>
      </w:pPr>
      <w:r>
        <w:t>Water Wars</w:t>
      </w:r>
    </w:p>
    <w:p w:rsidR="00E401EC" w:rsidRPr="00F577F7" w:rsidRDefault="00E401EC" w:rsidP="00E401EC">
      <w:pPr>
        <w:pStyle w:val="Tags"/>
        <w:outlineLvl w:val="0"/>
        <w:rPr>
          <w:lang w:eastAsia="ko-KR"/>
        </w:rPr>
      </w:pPr>
      <w:r w:rsidRPr="00F577F7">
        <w:rPr>
          <w:lang w:eastAsia="ko-KR"/>
        </w:rPr>
        <w:t>Water Wars cause nuclear conflict</w:t>
      </w:r>
    </w:p>
    <w:p w:rsidR="00E401EC" w:rsidRPr="00F577F7" w:rsidRDefault="00E401EC" w:rsidP="00E401EC">
      <w:pPr>
        <w:pStyle w:val="Cites"/>
        <w:outlineLvl w:val="0"/>
        <w:rPr>
          <w:lang w:eastAsia="ko-KR"/>
        </w:rPr>
      </w:pPr>
      <w:r w:rsidRPr="00244759">
        <w:rPr>
          <w:rStyle w:val="Author-Date"/>
        </w:rPr>
        <w:t>Weiner 90</w:t>
      </w:r>
      <w:r w:rsidRPr="00F577F7">
        <w:rPr>
          <w:lang w:eastAsia="ko-KR"/>
        </w:rPr>
        <w:t xml:space="preserve"> - Prof. At Princeton  (Jonathan, The Next 100 Years p. 270)</w:t>
      </w:r>
    </w:p>
    <w:p w:rsidR="00E401EC" w:rsidRPr="00F577F7" w:rsidRDefault="00E401EC" w:rsidP="00E401EC">
      <w:pPr>
        <w:pStyle w:val="Nothing"/>
        <w:rPr>
          <w:lang w:eastAsia="ko-KR"/>
        </w:rPr>
      </w:pPr>
    </w:p>
    <w:p w:rsidR="00E401EC" w:rsidRPr="00F577F7" w:rsidRDefault="00E401EC" w:rsidP="00E401EC">
      <w:pPr>
        <w:pStyle w:val="Cards"/>
        <w:rPr>
          <w:lang w:eastAsia="ko-KR"/>
        </w:rPr>
      </w:pPr>
      <w:r w:rsidRPr="00F577F7">
        <w:rPr>
          <w:lang w:eastAsia="ko-KR"/>
        </w:rPr>
        <w:t xml:space="preserve">If we do not destroy ourselves with the A-bomb and the H-bomb, then we may destroy ourselves with the C-bomb, the Change Bomb. And </w:t>
      </w:r>
      <w:r w:rsidRPr="00F577F7">
        <w:rPr>
          <w:rStyle w:val="DebateUnderline"/>
          <w:lang w:eastAsia="ko-KR"/>
        </w:rPr>
        <w:t>in a world as interlinked as ours, one explosion may lead to the other</w:t>
      </w:r>
      <w:r w:rsidRPr="00F577F7">
        <w:rPr>
          <w:lang w:eastAsia="ko-KR"/>
        </w:rPr>
        <w:t xml:space="preserve">. Already </w:t>
      </w:r>
      <w:r w:rsidRPr="00F577F7">
        <w:rPr>
          <w:rStyle w:val="DebateUnderline"/>
          <w:lang w:eastAsia="ko-KR"/>
        </w:rPr>
        <w:t>in the Middle East</w:t>
      </w:r>
      <w:r w:rsidRPr="00F577F7">
        <w:rPr>
          <w:lang w:eastAsia="ko-KR"/>
        </w:rPr>
        <w:t xml:space="preserve">, from North Africa to the Persian Gulf and from the Nile to the Euphrates, </w:t>
      </w:r>
      <w:r w:rsidRPr="00F577F7">
        <w:rPr>
          <w:rStyle w:val="DebateUnderline"/>
          <w:lang w:eastAsia="ko-KR"/>
        </w:rPr>
        <w:t>tensions over dwindling water supplies</w:t>
      </w:r>
      <w:r w:rsidRPr="00F577F7">
        <w:rPr>
          <w:lang w:eastAsia="ko-KR"/>
        </w:rPr>
        <w:t xml:space="preserve"> and rising populations </w:t>
      </w:r>
      <w:r w:rsidRPr="00F577F7">
        <w:rPr>
          <w:rStyle w:val="DebateUnderline"/>
          <w:lang w:eastAsia="ko-KR"/>
        </w:rPr>
        <w:t>are reaching what many experts describe as a flashpoint. A climate shift in that single battle-scarred nexus might trigger international tensions that will unleash</w:t>
      </w:r>
      <w:r w:rsidRPr="00F577F7">
        <w:rPr>
          <w:lang w:eastAsia="ko-KR"/>
        </w:rPr>
        <w:t xml:space="preserve"> some of </w:t>
      </w:r>
      <w:r w:rsidRPr="00F577F7">
        <w:rPr>
          <w:rStyle w:val="DebateUnderline"/>
          <w:lang w:eastAsia="ko-KR"/>
        </w:rPr>
        <w:t>the 60,000 nuclear warheads</w:t>
      </w:r>
      <w:r w:rsidRPr="00F577F7">
        <w:rPr>
          <w:lang w:eastAsia="ko-KR"/>
        </w:rPr>
        <w:t xml:space="preserve"> the world has stockpiled since Trinity.</w:t>
      </w:r>
    </w:p>
    <w:p w:rsidR="00E401EC" w:rsidRDefault="00E401EC" w:rsidP="00E401EC">
      <w:pPr>
        <w:pStyle w:val="Nothing"/>
        <w:rPr>
          <w:lang w:eastAsia="ko-KR"/>
        </w:rPr>
      </w:pPr>
    </w:p>
    <w:p w:rsidR="00E401EC" w:rsidRPr="00F577F7" w:rsidRDefault="00E401EC" w:rsidP="00E401EC">
      <w:pPr>
        <w:pStyle w:val="Tags"/>
        <w:outlineLvl w:val="0"/>
        <w:rPr>
          <w:lang w:eastAsia="ko-KR"/>
        </w:rPr>
      </w:pPr>
      <w:r w:rsidRPr="00F577F7">
        <w:rPr>
          <w:rFonts w:hint="eastAsia"/>
          <w:lang w:eastAsia="ko-KR"/>
        </w:rPr>
        <w:t>W</w:t>
      </w:r>
      <w:r w:rsidRPr="00F577F7">
        <w:rPr>
          <w:lang w:eastAsia="ko-KR"/>
        </w:rPr>
        <w:t>ater shortages will trigger nuclear war and extinction</w:t>
      </w:r>
      <w:r w:rsidRPr="00F577F7">
        <w:rPr>
          <w:rFonts w:hint="eastAsia"/>
          <w:lang w:eastAsia="ko-KR"/>
        </w:rPr>
        <w:t>.</w:t>
      </w:r>
    </w:p>
    <w:p w:rsidR="00E401EC" w:rsidRPr="00F577F7" w:rsidRDefault="00E401EC" w:rsidP="00E401EC">
      <w:pPr>
        <w:pStyle w:val="Cites"/>
        <w:rPr>
          <w:lang w:eastAsia="ko-KR"/>
        </w:rPr>
      </w:pPr>
      <w:r w:rsidRPr="00244759">
        <w:rPr>
          <w:rStyle w:val="Author-Date"/>
        </w:rPr>
        <w:t>NASCA 0</w:t>
      </w:r>
      <w:r w:rsidRPr="00244759">
        <w:rPr>
          <w:rStyle w:val="Author-Date"/>
          <w:rFonts w:hint="eastAsia"/>
        </w:rPr>
        <w:t>6</w:t>
      </w:r>
      <w:r w:rsidRPr="00F577F7">
        <w:rPr>
          <w:rFonts w:hint="eastAsia"/>
          <w:lang w:eastAsia="ko-KR"/>
        </w:rPr>
        <w:t xml:space="preserve"> </w:t>
      </w:r>
      <w:r w:rsidRPr="00F577F7">
        <w:rPr>
          <w:lang w:eastAsia="ko-KR"/>
        </w:rPr>
        <w:t>[“Water shortages – only a matter of time,” National Association for Scientific and Cultural Appreciation, http://www.nasca.org.uk/Strange_relics_/water/water.html]</w:t>
      </w:r>
    </w:p>
    <w:p w:rsidR="00E401EC" w:rsidRPr="00F577F7" w:rsidRDefault="00E401EC" w:rsidP="00E401EC">
      <w:pPr>
        <w:pStyle w:val="Nothing"/>
        <w:rPr>
          <w:lang w:eastAsia="ko-KR"/>
        </w:rPr>
      </w:pPr>
    </w:p>
    <w:p w:rsidR="00E401EC" w:rsidRPr="00E401EC" w:rsidRDefault="00E401EC" w:rsidP="00E401EC">
      <w:pPr>
        <w:pStyle w:val="Cards"/>
        <w:rPr>
          <w:lang w:eastAsia="ko-KR"/>
        </w:rPr>
      </w:pPr>
      <w:r w:rsidRPr="00F577F7">
        <w:rPr>
          <w:rStyle w:val="DebateUnderline"/>
          <w:lang w:eastAsia="ko-KR"/>
        </w:rPr>
        <w:t>Water is one of the prime essentials for life as we know it</w:t>
      </w:r>
      <w:r w:rsidRPr="00F577F7">
        <w:rPr>
          <w:lang w:eastAsia="ko-KR"/>
        </w:rPr>
        <w:t xml:space="preserve">. The plain fact is - </w:t>
      </w:r>
      <w:r w:rsidRPr="00F577F7">
        <w:rPr>
          <w:rStyle w:val="DebateUnderline"/>
          <w:lang w:eastAsia="ko-KR"/>
        </w:rPr>
        <w:t>no water, no life!</w:t>
      </w:r>
      <w:r w:rsidRPr="00F577F7">
        <w:rPr>
          <w:lang w:eastAsia="ko-KR"/>
        </w:rPr>
        <w:t xml:space="preserve"> This becomes all the more worrying when we realise that </w:t>
      </w:r>
      <w:r w:rsidRPr="00F577F7">
        <w:rPr>
          <w:rStyle w:val="DebateUnderline"/>
          <w:lang w:eastAsia="ko-KR"/>
        </w:rPr>
        <w:t>the worlds supply of drinkable water will soon diminish quite rapidly</w:t>
      </w:r>
      <w:r w:rsidRPr="00F577F7">
        <w:rPr>
          <w:lang w:eastAsia="ko-KR"/>
        </w:rPr>
        <w:t xml:space="preserve">. In fact a recent report commissioned by the United Nations has emphasised that </w:t>
      </w:r>
      <w:r w:rsidRPr="00F577F7">
        <w:rPr>
          <w:rStyle w:val="DebateUnderline"/>
          <w:lang w:eastAsia="ko-KR"/>
        </w:rPr>
        <w:t>by the year 2025 at least 66% of the worlds population will be without an adequate water supply</w:t>
      </w:r>
      <w:r w:rsidRPr="00F577F7">
        <w:rPr>
          <w:lang w:eastAsia="ko-KR"/>
        </w:rPr>
        <w:t xml:space="preserve">. As a disaster in the making water shortage ranks in the top category. </w:t>
      </w:r>
      <w:r w:rsidRPr="00F577F7">
        <w:rPr>
          <w:rStyle w:val="DebateUnderline"/>
          <w:lang w:eastAsia="ko-KR"/>
        </w:rPr>
        <w:t>Without water we are finished, and it is thus imperative that we protect the mechanism through which we derive our supply of this life giving fluid</w:t>
      </w:r>
      <w:r w:rsidRPr="00F577F7">
        <w:rPr>
          <w:lang w:eastAsia="ko-KR"/>
        </w:rPr>
        <w:t xml:space="preserve">. Unfortunately the exact opposite is the case. We are doing incalculable damage to the planets capacity to generate water and this will have far ranging consequences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if circumstances remain unchanged we are facing a disaster of epic proportions. Moreover it will be one for which there is no easy answer. </w:t>
      </w:r>
      <w:r w:rsidRPr="00F577F7">
        <w:rPr>
          <w:rStyle w:val="DebateUnderline"/>
          <w:lang w:eastAsia="ko-KR"/>
        </w:rPr>
        <w:t>The spectre of a world water shortage evokes a truly frightening scenario</w:t>
      </w:r>
      <w:r w:rsidRPr="00F577F7">
        <w:rPr>
          <w:lang w:eastAsia="ko-KR"/>
        </w:rPr>
        <w:t xml:space="preserve">. In fact the United Nations warns that </w:t>
      </w:r>
      <w:r w:rsidRPr="00F577F7">
        <w:rPr>
          <w:rStyle w:val="DebateUnderline"/>
          <w:lang w:eastAsia="ko-KR"/>
        </w:rPr>
        <w:t>disputes over water will become the prime source of conflict in the not too distant future. Where these shortages become ever more acute it could forseeably lead to the brink of nuclear conflict</w:t>
      </w:r>
      <w:r w:rsidRPr="00F577F7">
        <w:rPr>
          <w:lang w:eastAsia="ko-KR"/>
        </w:rPr>
        <w:t xml:space="preserve">. On a lesser scale water, and the price of it, will acquire an importance somewhat like the current value placed on oil. The difference of course is that while oil is not vital for life, water most certainly is! It seems clear then that </w:t>
      </w:r>
      <w:r w:rsidRPr="00F577F7">
        <w:rPr>
          <w:rStyle w:val="DebateUnderline"/>
          <w:lang w:eastAsia="ko-KR"/>
        </w:rPr>
        <w:t>in future years countries rich in water will enjoy an importance that perhaps they do not have today. In these circumstances power shifts are inevitable, and this will undoubtedly create its own strife and tension</w:t>
      </w:r>
      <w:r w:rsidRPr="00F577F7">
        <w:rPr>
          <w:lang w:eastAsia="ko-KR"/>
        </w:rPr>
        <w:t xml:space="preserve">. In the long term the implications do not look encouraging. It is a two edged sword. First the shortage of water, and then the increased stresses this will impose upon an already stressed world of politics. It means that </w:t>
      </w:r>
      <w:r w:rsidRPr="00F577F7">
        <w:rPr>
          <w:rStyle w:val="DebateUnderline"/>
          <w:lang w:eastAsia="ko-KR"/>
        </w:rPr>
        <w:t>answers need to be found immediately. Answers that will</w:t>
      </w:r>
      <w:r w:rsidRPr="00F577F7">
        <w:rPr>
          <w:lang w:eastAsia="ko-KR"/>
        </w:rPr>
        <w:t xml:space="preserve"> both ameliorate the damage to the environment, and also </w:t>
      </w:r>
      <w:r w:rsidRPr="00F577F7">
        <w:rPr>
          <w:rStyle w:val="DebateUnderline"/>
          <w:lang w:eastAsia="ko-KR"/>
        </w:rPr>
        <w:t>find new sources of water for future consumption. If not, and the problem is left unresolved there will eventually come the day when we shall find ourselves with a nightmare situation for which there will be no</w:t>
      </w:r>
      <w:r w:rsidRPr="00F577F7">
        <w:rPr>
          <w:lang w:eastAsia="ko-KR"/>
        </w:rPr>
        <w:t xml:space="preserve"> obvious </w:t>
      </w:r>
      <w:r w:rsidRPr="00F577F7">
        <w:rPr>
          <w:rStyle w:val="DebateUnderline"/>
          <w:lang w:eastAsia="ko-KR"/>
        </w:rPr>
        <w:t>answer</w:t>
      </w:r>
      <w:r w:rsidRPr="00F577F7">
        <w:rPr>
          <w:lang w:eastAsia="ko-KR"/>
        </w:rPr>
        <w:t>.</w:t>
      </w:r>
    </w:p>
    <w:p w:rsidR="00270BF1" w:rsidRDefault="00270BF1" w:rsidP="00270BF1">
      <w:pPr>
        <w:pStyle w:val="BlockHeadings"/>
      </w:pPr>
      <w:r>
        <w:t>A2: Water Wars</w:t>
      </w:r>
    </w:p>
    <w:p w:rsidR="00E401EC" w:rsidRDefault="00E401EC" w:rsidP="00E401EC">
      <w:pPr>
        <w:pStyle w:val="Tags"/>
        <w:outlineLvl w:val="0"/>
      </w:pPr>
      <w:r w:rsidRPr="00D41C78">
        <w:t>There is no link between water scarcity and political tension – two reasons</w:t>
      </w:r>
      <w:r>
        <w:t>.</w:t>
      </w:r>
    </w:p>
    <w:p w:rsidR="00E401EC" w:rsidRDefault="00E401EC" w:rsidP="00E401EC">
      <w:pPr>
        <w:pStyle w:val="Cites"/>
      </w:pPr>
      <w:r w:rsidRPr="007039AC">
        <w:rPr>
          <w:rStyle w:val="Author-Date"/>
        </w:rPr>
        <w:t>Wolf 99</w:t>
      </w:r>
      <w:r>
        <w:t xml:space="preserve"> [Aaron T., Ph.D., works in the Department of GeosciencesOregon State University, “Water and Human Security”, Universities Council on Water Resources, http://ucowr.siu.edu/updates/pdf/V118_A5.pdf]</w:t>
      </w:r>
    </w:p>
    <w:p w:rsidR="00E401EC" w:rsidRPr="00D41C78" w:rsidRDefault="00E401EC" w:rsidP="00E401EC">
      <w:pPr>
        <w:pStyle w:val="Nothing"/>
      </w:pPr>
    </w:p>
    <w:p w:rsidR="00E401EC" w:rsidRPr="00D41C78" w:rsidRDefault="00E401EC" w:rsidP="00E401EC">
      <w:pPr>
        <w:pStyle w:val="Cards"/>
      </w:pPr>
      <w:r w:rsidRPr="00D41C78">
        <w:t>&lt;An increasingly prevalent viewpoint about water and security is best summed up by Ismail Serageldin, vice-president of the World Bank: “The wars of the next century will be about water” (quoted in the New York Times 10 August 1995</w:t>
      </w:r>
      <w:r w:rsidRPr="008D4230">
        <w:rPr>
          <w:rStyle w:val="DebateUnderline"/>
        </w:rPr>
        <w:t>).  The view that water will lead to acute international conflict</w:t>
      </w:r>
      <w:r w:rsidRPr="00D41C78">
        <w:t xml:space="preserve">, one that is often tied to causal arguments of environmental security, </w:t>
      </w:r>
      <w:r w:rsidRPr="008D4230">
        <w:rPr>
          <w:rStyle w:val="DebateUnderline"/>
        </w:rPr>
        <w:t>unfortunately is gaining ground</w:t>
      </w:r>
      <w:r w:rsidRPr="00D41C78">
        <w:t xml:space="preserve"> in both academic and popular literature.  </w:t>
      </w:r>
      <w:r w:rsidRPr="008D4230">
        <w:rPr>
          <w:rStyle w:val="DebateUnderline"/>
        </w:rPr>
        <w:t>Someauthors assume a natural link between water scarcity and acute conflict, suggesting that “competition for limited . . . freshwater . . . leads to severe political tensions and even to war”</w:t>
      </w:r>
      <w:r w:rsidRPr="00D41C78">
        <w:t xml:space="preserve"> (Westing 1986).  Others, often citing examples from the arid and hostile Middle East, assume that “history is replete with examples of violent conflict over water” (Butts 1997).   Still others, combining this “natural” connection between water and conflict with assumed historic evidence, forecast: “The renewable resource most likely to stimulate interstate resource war is river water” (Homer-Dixon 1994).   </w:t>
      </w:r>
      <w:r w:rsidRPr="008D4230">
        <w:rPr>
          <w:rStyle w:val="DebateUnderline"/>
        </w:rPr>
        <w:t xml:space="preserve">There are two major problems with the literature that describes water both as a historic and, by extrapolation, as a future cause of acute international conflict:  </w:t>
      </w:r>
      <w:r w:rsidRPr="00D41C78">
        <w:t xml:space="preserve"> </w:t>
      </w:r>
      <w:r w:rsidRPr="001E79C1">
        <w:rPr>
          <w:rStyle w:val="DebateUnderline"/>
          <w:i/>
        </w:rPr>
        <w:t>1.</w:t>
      </w:r>
      <w:r w:rsidRPr="001E79C1">
        <w:rPr>
          <w:rStyle w:val="DebateUnderline"/>
          <w:i/>
          <w:highlight w:val="cyan"/>
        </w:rPr>
        <w:t>There is little historic evidence that water has everbeen the cause of international warfare; and</w:t>
      </w:r>
      <w:r w:rsidRPr="001E79C1">
        <w:rPr>
          <w:rStyle w:val="DebateUnderline"/>
          <w:i/>
        </w:rPr>
        <w:t xml:space="preserve">   2.War </w:t>
      </w:r>
      <w:r w:rsidRPr="001E79C1">
        <w:rPr>
          <w:rStyle w:val="DebateUnderline"/>
          <w:i/>
          <w:highlight w:val="cyan"/>
        </w:rPr>
        <w:t>over water seems neither strategically rational, hydrographically effective, nor economically viable</w:t>
      </w:r>
      <w:r w:rsidRPr="00D41C78">
        <w:rPr>
          <w:i/>
        </w:rPr>
        <w:t xml:space="preserve">. </w:t>
      </w:r>
      <w:r w:rsidRPr="001E79C1">
        <w:rPr>
          <w:rStyle w:val="DebateUnderline"/>
          <w:i/>
        </w:rPr>
        <w:t xml:space="preserve"> </w:t>
      </w:r>
      <w:r w:rsidRPr="00D41C78">
        <w:t xml:space="preserve"> One component of the Transboundary Freshwater Dispute  Database Project2 at Oregon State University has been an assessment of historic cases of international water conflicts.  In order to counter the prevailing anecdotal approach, </w:t>
      </w:r>
      <w:r w:rsidRPr="008D4230">
        <w:rPr>
          <w:rStyle w:val="DebateUnderline"/>
          <w:highlight w:val="cyan"/>
        </w:rPr>
        <w:t>researchers</w:t>
      </w:r>
      <w:r w:rsidRPr="00D41C78">
        <w:t xml:space="preserve"> associated with the project utilized the most systematic collection of international conflict – Brecher and Wilkenfeld’s (1997) International Crisis Behavior data set – and supplemented their investigation with available primary and secondary sources.  This search </w:t>
      </w:r>
      <w:r w:rsidRPr="008D4230">
        <w:rPr>
          <w:rStyle w:val="DebateUnderline"/>
          <w:highlight w:val="cyan"/>
        </w:rPr>
        <w:t xml:space="preserve">revealed </w:t>
      </w:r>
      <w:r w:rsidRPr="008D4230">
        <w:rPr>
          <w:rStyle w:val="DebateUnderline"/>
        </w:rPr>
        <w:t xml:space="preserve">a total of seven cases in which armies were mobilized or shots were fired across international boundaries – in every case, the dispute did </w:t>
      </w:r>
      <w:r w:rsidRPr="001E79C1">
        <w:rPr>
          <w:rStyle w:val="DebateUnderline"/>
          <w:i/>
        </w:rPr>
        <w:t>not</w:t>
      </w:r>
      <w:r w:rsidRPr="008D4230">
        <w:rPr>
          <w:rStyle w:val="DebateUnderline"/>
        </w:rPr>
        <w:t xml:space="preserve"> degrade into warfare.3  According to our findings, </w:t>
      </w:r>
      <w:r w:rsidRPr="008D4230">
        <w:rPr>
          <w:rStyle w:val="DebateUnderline"/>
          <w:highlight w:val="cyan"/>
        </w:rPr>
        <w:t>with one exception (now almost 4,500 years old</w:t>
      </w:r>
      <w:r w:rsidRPr="008D4230">
        <w:rPr>
          <w:rStyle w:val="DebateUnderline"/>
        </w:rPr>
        <w:t xml:space="preserve">),4 </w:t>
      </w:r>
      <w:r w:rsidRPr="001E79C1">
        <w:rPr>
          <w:rStyle w:val="DebateUnderline"/>
          <w:i/>
          <w:highlight w:val="cyan"/>
        </w:rPr>
        <w:t>there has not been a war fought over water</w:t>
      </w:r>
      <w:r w:rsidRPr="008D4230">
        <w:rPr>
          <w:rStyle w:val="DebateUnderline"/>
        </w:rPr>
        <w:t xml:space="preserve">. </w:t>
      </w:r>
      <w:r w:rsidRPr="00D41C78">
        <w:t xml:space="preserve">It is, however, disingenuous to base a discussion about the future solely on history.  Part of the basis for predictions of future “water wars,” after all, is that we are reaching unprecedented demand on relatively decreasingclean water supplies.  But there are other arguments against the possibility of “water wars.”5They might include:   A Strategic Argument   If one were to launch a war over water, what would be the  goal?  </w:t>
      </w:r>
      <w:r w:rsidRPr="008D4230">
        <w:rPr>
          <w:rStyle w:val="DebateUnderline"/>
        </w:rPr>
        <w:t xml:space="preserve">Presumably, the aggressor would have to be both  downstream and the regional hegemony – an upstream  riparian nation would have no cause to launch an attack  and a weaker nation would be foolhardy to do so.  An  upstream riparian nation, then, would have to initiate an  action, which decreases either quantity or quality, knowing  that doing so will antagonize a stronger down-stream  neighbor.  </w:t>
      </w:r>
      <w:r w:rsidRPr="00D41C78">
        <w:t xml:space="preserve"> </w:t>
      </w:r>
      <w:r w:rsidRPr="008D4230">
        <w:rPr>
          <w:rStyle w:val="DebateUnderline"/>
        </w:rPr>
        <w:t>The down-stream power would then have to decide  whether to launch an attack – if the project were a dam,  destroying it would result in a wall of water rushing back  on down-stream territory.  Were it a quality-related project,  either industrial or waste treatment, destroying it would  probably result in even worse quality than before.   Furthermore, the hegemony would have to weigh not only  an invasion, but an occupation and depopulation of the  entire watershed in order to forestall any retribution –  otherwise, it would be simple to pollute the water source of  the invading power</w:t>
      </w:r>
      <w:r w:rsidRPr="00D41C78">
        <w:t xml:space="preserve">.  It is unlikely that both countries  would be democracies, since the political scientists tell us  that democracies do not go to war against each other, and  the international community would have to refuse to  become involved (this, of course, is the least far-fetched  aspect of the scenario).  All of this effort would be  expended for a resource that costs about one U.S. dollar  per cubic meter to create from seawater. &gt; </w:t>
      </w:r>
    </w:p>
    <w:p w:rsidR="00E401EC" w:rsidRDefault="00E401EC" w:rsidP="00E401EC">
      <w:pPr>
        <w:pStyle w:val="Nothing"/>
      </w:pPr>
    </w:p>
    <w:p w:rsidR="00E401EC" w:rsidRDefault="00E401EC" w:rsidP="00E401EC">
      <w:pPr>
        <w:pStyle w:val="Tags"/>
        <w:outlineLvl w:val="0"/>
      </w:pPr>
      <w:r>
        <w:t>Scarcity sparks cooperation.</w:t>
      </w:r>
    </w:p>
    <w:p w:rsidR="00E401EC" w:rsidRDefault="00E401EC" w:rsidP="00E401EC">
      <w:pPr>
        <w:pStyle w:val="Cites"/>
      </w:pPr>
      <w:r w:rsidRPr="007039AC">
        <w:rPr>
          <w:rStyle w:val="Author-Date"/>
        </w:rPr>
        <w:t>Wolf 99</w:t>
      </w:r>
      <w:r>
        <w:t xml:space="preserve"> [Aaron T., Ph.D., works in the Department of GeosciencesOregon State University, “Water and Human Security”, Universities Council on Water Resources, http://ucowr.siu.edu/updates/pdf/V118_A5.pdf]</w:t>
      </w:r>
    </w:p>
    <w:p w:rsidR="00E401EC" w:rsidRPr="007039AC" w:rsidRDefault="00E401EC" w:rsidP="00E401EC">
      <w:pPr>
        <w:pStyle w:val="Nothing"/>
      </w:pPr>
    </w:p>
    <w:p w:rsidR="00E401EC" w:rsidRPr="00E401EC" w:rsidRDefault="00E401EC" w:rsidP="00E401EC">
      <w:pPr>
        <w:pStyle w:val="Cards"/>
        <w:rPr>
          <w:sz w:val="24"/>
          <w:u w:val="thick"/>
        </w:rPr>
      </w:pPr>
      <w:r w:rsidRPr="00D41C78">
        <w:t xml:space="preserve">A Shared Interest Argument   &lt;What is it about </w:t>
      </w:r>
      <w:r w:rsidRPr="008D4230">
        <w:rPr>
          <w:rStyle w:val="DebateUnderline"/>
          <w:highlight w:val="cyan"/>
        </w:rPr>
        <w:t>wate</w:t>
      </w:r>
      <w:r w:rsidRPr="00C71DB4">
        <w:rPr>
          <w:rStyle w:val="DebateUnderline"/>
          <w:highlight w:val="cyan"/>
          <w:shd w:val="clear" w:color="auto" w:fill="00FFFF"/>
        </w:rPr>
        <w:t>r</w:t>
      </w:r>
      <w:r w:rsidRPr="00D41C78">
        <w:t xml:space="preserve"> that </w:t>
      </w:r>
      <w:r w:rsidRPr="008D4230">
        <w:rPr>
          <w:rStyle w:val="DebateUnderline"/>
          <w:highlight w:val="cyan"/>
        </w:rPr>
        <w:t>tends to induce cooperation  even among riparian nations that are hostile over other  issue</w:t>
      </w:r>
      <w:r w:rsidRPr="00784C17">
        <w:rPr>
          <w:rStyle w:val="DebateUnderline"/>
          <w:shd w:val="clear" w:color="auto" w:fill="00FFFF"/>
        </w:rPr>
        <w:t>s</w:t>
      </w:r>
      <w:r w:rsidRPr="00D41C78">
        <w:t xml:space="preserve">?  </w:t>
      </w:r>
      <w:r w:rsidRPr="000D6614">
        <w:t xml:space="preserve">The </w:t>
      </w:r>
      <w:r w:rsidRPr="008D4230">
        <w:rPr>
          <w:rStyle w:val="DebateUnderline"/>
          <w:highlight w:val="cyan"/>
        </w:rPr>
        <w:t>treaties negotiated over international  waterways</w:t>
      </w:r>
      <w:r w:rsidRPr="008D4230">
        <w:rPr>
          <w:rStyle w:val="DebateUnderline"/>
        </w:rPr>
        <w:t xml:space="preserve"> </w:t>
      </w:r>
      <w:r w:rsidRPr="00D41C78">
        <w:t xml:space="preserve">offer some insight into this question.  Each  treaty </w:t>
      </w:r>
      <w:r w:rsidRPr="008D4230">
        <w:rPr>
          <w:rStyle w:val="DebateUnderline"/>
          <w:highlight w:val="cyan"/>
        </w:rPr>
        <w:t>show</w:t>
      </w:r>
      <w:r w:rsidRPr="00D41C78">
        <w:t xml:space="preserve">s sometimes exquisite sensitivity to the unique  setting and needs of each basin, and many detail </w:t>
      </w:r>
      <w:r w:rsidRPr="008D4230">
        <w:rPr>
          <w:rStyle w:val="DebateUnderline"/>
          <w:highlight w:val="cyan"/>
        </w:rPr>
        <w:t>the shared  interests a common waterway will bring</w:t>
      </w:r>
      <w:r w:rsidRPr="00D41C78">
        <w:t xml:space="preserve">.  Along larger  waterways, for instance, the better dam sites are usually  upstream at the headwaters where valley walls are steeper  and where, incidentally, the environmental impact of dams  is not as great.  The prime agricultural land is generally  downstream, where the gradient drops off and alluvial  deposits enrich the soil.  A dam in the headwaters, then,  not only provides hydropower and other benefits for the  upstream riparian nation, it also can be managed to evenly  control the flow for the benefit of downstream agriculture,  or to enhance water transportation for the benefit of both  riparian nations.  Other examples of shared interests  abound: the development of a river that acts as a boundary  cannot take place without cooperation; farmers,  environmentalists, and recreational users all share an  interest in seeing a healthy stream-system; and all riparian  nations share an interest in high quality water.  An Institutional Resiliency Argument  Another factor adding to the political stability of  international watersheds </w:t>
      </w:r>
      <w:r w:rsidRPr="00784C17">
        <w:t xml:space="preserve">is that once </w:t>
      </w:r>
      <w:r w:rsidRPr="008D4230">
        <w:rPr>
          <w:rStyle w:val="DebateUnderline"/>
          <w:highlight w:val="cyan"/>
        </w:rPr>
        <w:t>cooperative water  regimes are established</w:t>
      </w:r>
      <w:r w:rsidRPr="00784C17">
        <w:t xml:space="preserve">, they </w:t>
      </w:r>
      <w:r w:rsidRPr="008D4230">
        <w:rPr>
          <w:rStyle w:val="DebateUnderline"/>
          <w:highlight w:val="cyan"/>
        </w:rPr>
        <w:t>turn out to be tremendously  resilient over time, even</w:t>
      </w:r>
      <w:r w:rsidRPr="00784C17">
        <w:t xml:space="preserve"> between otherwise hostile riparian  nations, and even </w:t>
      </w:r>
      <w:r w:rsidRPr="008D4230">
        <w:rPr>
          <w:rStyle w:val="DebateUnderline"/>
          <w:highlight w:val="cyan"/>
        </w:rPr>
        <w:t>as conflict is waged over other issues</w:t>
      </w:r>
      <w:r w:rsidRPr="00784C17">
        <w:t>.   For example, the Mekong Committee has functioned since  1957, exchanging data throughout the Vietnam War.   Secret “picnic table” talks have been held between Israel  and Jordan, since the unsuccessful Johnston</w:t>
      </w:r>
      <w:r w:rsidRPr="00D41C78">
        <w:t xml:space="preserve"> negotiations  of 1953-55, even as these riparian nations were in a legal  state of war until recently.  And, the Indus River  Commission not only survived through two wars between  India and Pakistan, but treaty-related payments continued  unabated throughout the hostilities.   Any of these arguments, in and of itself, might not  convince one of the unlikelihood of “water wars.”  </w:t>
      </w:r>
      <w:r w:rsidRPr="00784C17">
        <w:rPr>
          <w:rStyle w:val="DebateUnderline"/>
        </w:rPr>
        <w:t>The  combination of all of these factors, though – a historic lack  of evidence combined with strategic, interest-based, and  institutional irrationality of acute international hydro- conflicts – should help convince us to think of water as a  vehicle for reducing tensions and encouraging cooperation  even between otherwise hostile co-riparian nations.</w:t>
      </w:r>
      <w:r w:rsidRPr="00784C17">
        <w:t xml:space="preserve">   </w:t>
      </w:r>
      <w:r w:rsidRPr="00D41C78">
        <w:t xml:space="preserve">Undala </w:t>
      </w:r>
      <w:r w:rsidRPr="00784C17">
        <w:rPr>
          <w:rStyle w:val="DebateUnderline"/>
        </w:rPr>
        <w:t>Alam</w:t>
      </w:r>
      <w:r w:rsidRPr="00D41C78">
        <w:t xml:space="preserve"> (1998) </w:t>
      </w:r>
      <w:r w:rsidRPr="00784C17">
        <w:rPr>
          <w:rStyle w:val="DebateUnderline"/>
        </w:rPr>
        <w:t xml:space="preserve">has aptly dubbed this concept of  water as a </w:t>
      </w:r>
      <w:r w:rsidRPr="00784C17">
        <w:rPr>
          <w:rStyle w:val="DebateUnderline"/>
          <w:highlight w:val="cyan"/>
        </w:rPr>
        <w:t>resource that transcends traditional thinking  about resource-related disputes</w:t>
      </w:r>
      <w:r w:rsidRPr="00784C17">
        <w:t xml:space="preserve">, “water rationality.”&gt; </w:t>
      </w:r>
    </w:p>
    <w:sectPr w:rsidR="00E401EC" w:rsidRPr="00E401EC" w:rsidSect="005A38F5">
      <w:headerReference w:type="default" r:id="rId14"/>
      <w:footerReference w:type="even" r:id="rId15"/>
      <w:footerReference w:type="default" r:id="rId16"/>
      <w:pgSz w:w="12240" w:h="15840"/>
      <w:pgMar w:top="1440" w:right="720" w:bottom="144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83B" w:rsidRDefault="00EE383B">
      <w:r>
        <w:separator/>
      </w:r>
    </w:p>
  </w:endnote>
  <w:endnote w:type="continuationSeparator" w:id="0">
    <w:p w:rsidR="00EE383B" w:rsidRDefault="00EE3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8F5" w:rsidRDefault="005A38F5" w:rsidP="005A38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A38F5" w:rsidRDefault="005A38F5" w:rsidP="005A38F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8F5" w:rsidRPr="00377379" w:rsidRDefault="005A38F5" w:rsidP="005A38F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045C01">
      <w:rPr>
        <w:rStyle w:val="PageNumber"/>
        <w:b/>
        <w:noProof/>
        <w:sz w:val="36"/>
      </w:rPr>
      <w:t>1</w:t>
    </w:r>
    <w:r w:rsidRPr="00377379">
      <w:rPr>
        <w:rStyle w:val="PageNumber"/>
        <w:b/>
        <w:sz w:val="36"/>
      </w:rPr>
      <w:fldChar w:fldCharType="end"/>
    </w:r>
  </w:p>
  <w:p w:rsidR="005A38F5" w:rsidRPr="00DB4EF5" w:rsidRDefault="005A38F5" w:rsidP="005A38F5">
    <w:pPr>
      <w:pStyle w:val="Footer"/>
      <w:ind w:right="360"/>
      <w:rPr>
        <w:b/>
        <w:sz w:val="16"/>
      </w:rPr>
    </w:pPr>
    <w:r w:rsidRPr="00DB4EF5">
      <w:rPr>
        <w:rStyle w:val="PageNumber"/>
        <w:sz w:val="16"/>
        <w:lang w:bidi="en-US"/>
      </w:rPr>
      <w:t xml:space="preserve">Last printed </w:t>
    </w:r>
    <w:r w:rsidRPr="00DB4EF5">
      <w:rPr>
        <w:rStyle w:val="PageNumber"/>
        <w:sz w:val="16"/>
        <w:lang w:bidi="en-US"/>
      </w:rPr>
      <w:fldChar w:fldCharType="begin"/>
    </w:r>
    <w:r w:rsidRPr="00DB4EF5">
      <w:rPr>
        <w:rStyle w:val="PageNumber"/>
        <w:sz w:val="16"/>
        <w:lang w:bidi="en-US"/>
      </w:rPr>
      <w:instrText xml:space="preserve"> PRINTDATE </w:instrText>
    </w:r>
    <w:r w:rsidRPr="00DB4EF5">
      <w:rPr>
        <w:rStyle w:val="PageNumber"/>
        <w:sz w:val="16"/>
        <w:lang w:bidi="en-US"/>
      </w:rPr>
      <w:fldChar w:fldCharType="separate"/>
    </w:r>
    <w:r w:rsidR="00045C01">
      <w:rPr>
        <w:rStyle w:val="PageNumber"/>
        <w:noProof/>
        <w:sz w:val="16"/>
        <w:lang w:bidi="en-US"/>
      </w:rPr>
      <w:t>9/4/2009 7:00:00 PM</w:t>
    </w:r>
    <w:r w:rsidRPr="00DB4EF5">
      <w:rPr>
        <w:rStyle w:val="PageNumber"/>
        <w:sz w:val="16"/>
        <w:lang w:bidi="en-US"/>
      </w:rPr>
      <w:fldChar w:fldCharType="end"/>
    </w: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83B" w:rsidRDefault="00EE383B">
      <w:r>
        <w:separator/>
      </w:r>
    </w:p>
  </w:footnote>
  <w:footnote w:type="continuationSeparator" w:id="0">
    <w:p w:rsidR="00EE383B" w:rsidRDefault="00EE38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8F5" w:rsidRPr="00DB4EF5" w:rsidRDefault="005A38F5">
    <w:pPr>
      <w:pStyle w:val="Header"/>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sidR="00045C01">
      <w:rPr>
        <w:b/>
        <w:noProof/>
        <w:sz w:val="20"/>
        <w:lang w:bidi="en-US"/>
      </w:rPr>
      <w:t>Document2</w:t>
    </w:r>
    <w:r w:rsidRPr="00DB4EF5">
      <w:rPr>
        <w:b/>
        <w:sz w:val="20"/>
        <w:lang w:bidi="en-US"/>
      </w:rPr>
      <w:fldChar w:fldCharType="end"/>
    </w:r>
    <w:r w:rsidRPr="00DB4EF5">
      <w:rPr>
        <w:b/>
        <w:sz w:val="20"/>
        <w:lang w:bidi="en-US"/>
      </w:rPr>
      <w:tab/>
    </w:r>
    <w:r w:rsidRPr="00DB4EF5">
      <w:rPr>
        <w:b/>
        <w:sz w:val="20"/>
        <w:lang w:bidi="en-US"/>
      </w:rPr>
      <w:tab/>
    </w:r>
    <w:r w:rsidRPr="00DB4EF5">
      <w:rPr>
        <w:b/>
        <w:sz w:val="20"/>
        <w:lang w:bidi="en-US"/>
      </w:rPr>
      <w:tab/>
      <w:t>Dartmouth 2K9</w:t>
    </w:r>
    <w:r w:rsidRPr="00DB4EF5">
      <w:rPr>
        <w:b/>
        <w:sz w:val="20"/>
        <w:lang w:bidi="en-US"/>
      </w:rPr>
      <w:tab/>
    </w:r>
    <w:r w:rsidRPr="00DB4EF5">
      <w:rPr>
        <w:b/>
        <w:sz w:val="20"/>
        <w:lang w:bidi="en-US"/>
      </w:rPr>
      <w:tab/>
    </w:r>
    <w:r w:rsidRPr="00DB4EF5">
      <w:rPr>
        <w:b/>
        <w:sz w:val="20"/>
        <w:lang w:bidi="en-US"/>
      </w:rPr>
      <w:tab/>
    </w:r>
    <w:r w:rsidRPr="00DB4EF5">
      <w:rPr>
        <w:b/>
        <w:sz w:val="20"/>
        <w:lang w:bidi="en-US"/>
      </w:rPr>
      <w:tab/>
    </w:r>
    <w:r w:rsidRPr="00DB4EF5">
      <w:rPr>
        <w:b/>
        <w:sz w:val="20"/>
        <w:lang w:bidi="en-US"/>
      </w:rPr>
      <w:tab/>
    </w:r>
    <w:r w:rsidRPr="00586E8A">
      <w:rPr>
        <w:rStyle w:val="PageNumber"/>
        <w:b/>
      </w:rPr>
      <w:fldChar w:fldCharType="begin"/>
    </w:r>
    <w:r w:rsidRPr="00586E8A">
      <w:rPr>
        <w:rStyle w:val="PageNumber"/>
        <w:b/>
      </w:rPr>
      <w:instrText xml:space="preserve"> PAGE </w:instrText>
    </w:r>
    <w:r w:rsidRPr="00586E8A">
      <w:rPr>
        <w:rStyle w:val="PageNumber"/>
        <w:b/>
      </w:rPr>
      <w:fldChar w:fldCharType="separate"/>
    </w:r>
    <w:r w:rsidR="00045C01">
      <w:rPr>
        <w:rStyle w:val="PageNumber"/>
        <w:b/>
        <w:noProof/>
      </w:rPr>
      <w:t>1</w:t>
    </w:r>
    <w:r w:rsidRPr="00586E8A">
      <w:rPr>
        <w:rStyle w:val="PageNumbe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50ACFB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DE263A"/>
    <w:lvl w:ilvl="0">
      <w:start w:val="1"/>
      <w:numFmt w:val="decimal"/>
      <w:lvlText w:val="%1."/>
      <w:lvlJc w:val="left"/>
      <w:pPr>
        <w:tabs>
          <w:tab w:val="num" w:pos="1800"/>
        </w:tabs>
        <w:ind w:left="1800" w:hanging="360"/>
      </w:pPr>
    </w:lvl>
  </w:abstractNum>
  <w:abstractNum w:abstractNumId="2">
    <w:nsid w:val="FFFFFF7D"/>
    <w:multiLevelType w:val="singleLevel"/>
    <w:tmpl w:val="68503606"/>
    <w:lvl w:ilvl="0">
      <w:start w:val="1"/>
      <w:numFmt w:val="decimal"/>
      <w:lvlText w:val="%1."/>
      <w:lvlJc w:val="left"/>
      <w:pPr>
        <w:tabs>
          <w:tab w:val="num" w:pos="1440"/>
        </w:tabs>
        <w:ind w:left="1440" w:hanging="360"/>
      </w:pPr>
    </w:lvl>
  </w:abstractNum>
  <w:abstractNum w:abstractNumId="3">
    <w:nsid w:val="FFFFFF7E"/>
    <w:multiLevelType w:val="singleLevel"/>
    <w:tmpl w:val="01F46656"/>
    <w:lvl w:ilvl="0">
      <w:start w:val="1"/>
      <w:numFmt w:val="decimal"/>
      <w:lvlText w:val="%1."/>
      <w:lvlJc w:val="left"/>
      <w:pPr>
        <w:tabs>
          <w:tab w:val="num" w:pos="1080"/>
        </w:tabs>
        <w:ind w:left="1080" w:hanging="360"/>
      </w:pPr>
    </w:lvl>
  </w:abstractNum>
  <w:abstractNum w:abstractNumId="4">
    <w:nsid w:val="FFFFFF7F"/>
    <w:multiLevelType w:val="singleLevel"/>
    <w:tmpl w:val="5866D58C"/>
    <w:lvl w:ilvl="0">
      <w:start w:val="1"/>
      <w:numFmt w:val="decimal"/>
      <w:lvlText w:val="%1."/>
      <w:lvlJc w:val="left"/>
      <w:pPr>
        <w:tabs>
          <w:tab w:val="num" w:pos="720"/>
        </w:tabs>
        <w:ind w:left="720" w:hanging="360"/>
      </w:pPr>
    </w:lvl>
  </w:abstractNum>
  <w:abstractNum w:abstractNumId="5">
    <w:nsid w:val="FFFFFF80"/>
    <w:multiLevelType w:val="singleLevel"/>
    <w:tmpl w:val="59E633DC"/>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41129D0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4746B3E8"/>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67C08A7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00B8F84E"/>
    <w:lvl w:ilvl="0">
      <w:start w:val="1"/>
      <w:numFmt w:val="decimal"/>
      <w:lvlText w:val="%1."/>
      <w:lvlJc w:val="left"/>
      <w:pPr>
        <w:tabs>
          <w:tab w:val="num" w:pos="360"/>
        </w:tabs>
        <w:ind w:left="360" w:hanging="360"/>
      </w:pPr>
    </w:lvl>
  </w:abstractNum>
  <w:abstractNum w:abstractNumId="10">
    <w:nsid w:val="FFFFFF89"/>
    <w:multiLevelType w:val="singleLevel"/>
    <w:tmpl w:val="7A187420"/>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012"/>
    <w:rsid w:val="000173F1"/>
    <w:rsid w:val="00045C01"/>
    <w:rsid w:val="00051FA6"/>
    <w:rsid w:val="00053012"/>
    <w:rsid w:val="00066343"/>
    <w:rsid w:val="000C6362"/>
    <w:rsid w:val="000D7323"/>
    <w:rsid w:val="000E3717"/>
    <w:rsid w:val="001C2812"/>
    <w:rsid w:val="001F397A"/>
    <w:rsid w:val="00202171"/>
    <w:rsid w:val="00212280"/>
    <w:rsid w:val="00237505"/>
    <w:rsid w:val="002531F0"/>
    <w:rsid w:val="00270BF1"/>
    <w:rsid w:val="002752AC"/>
    <w:rsid w:val="00295543"/>
    <w:rsid w:val="00303895"/>
    <w:rsid w:val="003765D5"/>
    <w:rsid w:val="003A044E"/>
    <w:rsid w:val="003B6FAF"/>
    <w:rsid w:val="004F19FA"/>
    <w:rsid w:val="005526CB"/>
    <w:rsid w:val="005A38F5"/>
    <w:rsid w:val="005E0B8F"/>
    <w:rsid w:val="00601A71"/>
    <w:rsid w:val="006113AF"/>
    <w:rsid w:val="006451CB"/>
    <w:rsid w:val="00653733"/>
    <w:rsid w:val="00654CF2"/>
    <w:rsid w:val="00656121"/>
    <w:rsid w:val="00674A7F"/>
    <w:rsid w:val="00685EE5"/>
    <w:rsid w:val="0069183D"/>
    <w:rsid w:val="00697446"/>
    <w:rsid w:val="006E5BE0"/>
    <w:rsid w:val="00723740"/>
    <w:rsid w:val="00740E26"/>
    <w:rsid w:val="00765BB0"/>
    <w:rsid w:val="007E7157"/>
    <w:rsid w:val="0082257D"/>
    <w:rsid w:val="00826FA4"/>
    <w:rsid w:val="00844F12"/>
    <w:rsid w:val="009158A6"/>
    <w:rsid w:val="00920D4F"/>
    <w:rsid w:val="009D7FEA"/>
    <w:rsid w:val="009E67A2"/>
    <w:rsid w:val="00A144BB"/>
    <w:rsid w:val="00A67D94"/>
    <w:rsid w:val="00A9515E"/>
    <w:rsid w:val="00AA5543"/>
    <w:rsid w:val="00AB3DC7"/>
    <w:rsid w:val="00B475CD"/>
    <w:rsid w:val="00B655E0"/>
    <w:rsid w:val="00B844E6"/>
    <w:rsid w:val="00BD37C0"/>
    <w:rsid w:val="00BE2E18"/>
    <w:rsid w:val="00C3022C"/>
    <w:rsid w:val="00C60A47"/>
    <w:rsid w:val="00C70B2C"/>
    <w:rsid w:val="00C840C1"/>
    <w:rsid w:val="00C8602C"/>
    <w:rsid w:val="00C97B0A"/>
    <w:rsid w:val="00CA2827"/>
    <w:rsid w:val="00CE6708"/>
    <w:rsid w:val="00D151E0"/>
    <w:rsid w:val="00D3241E"/>
    <w:rsid w:val="00D52016"/>
    <w:rsid w:val="00D62638"/>
    <w:rsid w:val="00D818FD"/>
    <w:rsid w:val="00D92352"/>
    <w:rsid w:val="00D957CF"/>
    <w:rsid w:val="00DA592A"/>
    <w:rsid w:val="00DA60B8"/>
    <w:rsid w:val="00DF75D7"/>
    <w:rsid w:val="00E27EFC"/>
    <w:rsid w:val="00E401EC"/>
    <w:rsid w:val="00E52D6F"/>
    <w:rsid w:val="00E549AF"/>
    <w:rsid w:val="00E95B13"/>
    <w:rsid w:val="00E965E0"/>
    <w:rsid w:val="00EA37A2"/>
    <w:rsid w:val="00EC270B"/>
    <w:rsid w:val="00EE383B"/>
    <w:rsid w:val="00F049CF"/>
    <w:rsid w:val="00F06419"/>
    <w:rsid w:val="00F11C1A"/>
    <w:rsid w:val="00FF041C"/>
    <w:rsid w:val="00FF6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D4F"/>
    <w:rPr>
      <w:rFonts w:eastAsia="Batang"/>
      <w:sz w:val="24"/>
      <w:szCs w:val="24"/>
    </w:rPr>
  </w:style>
  <w:style w:type="paragraph" w:styleId="Heading2">
    <w:name w:val="heading 2"/>
    <w:aliases w:val="TAG,Heading 2 Char Char Char,Heading 2 Char2 Char,Heading 2 Char1 Char Char,Heading 2 Char Char Char Char,Heading 2 Char Char1 Char,Heading 2 Char2,Heading 2 Char1 Char,Heading 2 Char Char1,Heading 2 Char1 Char Char Char,Ta"/>
    <w:basedOn w:val="Normal"/>
    <w:next w:val="Normal"/>
    <w:link w:val="Heading2Char"/>
    <w:qFormat/>
    <w:rsid w:val="00601A71"/>
    <w:pPr>
      <w:keepNext/>
      <w:outlineLvl w:val="1"/>
    </w:pPr>
    <w:rPr>
      <w:rFonts w:cs="Arial"/>
      <w:b/>
      <w:bCs/>
      <w:iCs/>
      <w:sz w:val="20"/>
      <w:szCs w:val="20"/>
    </w:rPr>
  </w:style>
  <w:style w:type="paragraph" w:styleId="Heading3">
    <w:name w:val="heading 3"/>
    <w:aliases w:val="Citation,Heading 3 Char1 Char Char,Heading 3 Char Char Char Char,Citation Char Char Char Char,Citation Char1 Char Char,Heading 3 Char Char1,Citation Char Char1,cites Char,citation Char,citation Char Char Char Char Char Char"/>
    <w:basedOn w:val="Normal"/>
    <w:next w:val="Normal"/>
    <w:link w:val="Heading3Char1"/>
    <w:qFormat/>
    <w:rsid w:val="00601A71"/>
    <w:pPr>
      <w:keepNext/>
      <w:ind w:left="576"/>
      <w:outlineLvl w:val="2"/>
    </w:pPr>
    <w:rPr>
      <w:rFonts w:cs="Arial"/>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link w:val="BlockHeadingsChar"/>
    <w:rsid w:val="00DB4EF5"/>
    <w:pPr>
      <w:widowControl w:val="0"/>
      <w:jc w:val="center"/>
      <w:outlineLvl w:val="0"/>
    </w:pPr>
    <w:rPr>
      <w:b/>
      <w:sz w:val="28"/>
      <w:szCs w:val="24"/>
    </w:rPr>
  </w:style>
  <w:style w:type="paragraph" w:customStyle="1" w:styleId="Nothing">
    <w:name w:val="Nothing"/>
    <w:link w:val="NothingChar"/>
    <w:rsid w:val="00DB4EF5"/>
    <w:pPr>
      <w:jc w:val="both"/>
    </w:pPr>
    <w:rPr>
      <w:szCs w:val="24"/>
    </w:rPr>
  </w:style>
  <w:style w:type="paragraph" w:customStyle="1" w:styleId="Cards">
    <w:name w:val="Cards"/>
    <w:next w:val="Nothing"/>
    <w:link w:val="CardsChar"/>
    <w:qFormat/>
    <w:rsid w:val="00DB4EF5"/>
    <w:pPr>
      <w:widowControl w:val="0"/>
      <w:ind w:left="432" w:right="432"/>
      <w:jc w:val="both"/>
    </w:pPr>
    <w:rPr>
      <w:szCs w:val="24"/>
    </w:rPr>
  </w:style>
  <w:style w:type="character" w:customStyle="1" w:styleId="DebateUnderline">
    <w:name w:val="Debate Underline"/>
    <w:qFormat/>
    <w:rsid w:val="00DB4EF5"/>
    <w:rPr>
      <w:rFonts w:ascii="Times New Roman" w:hAnsi="Times New Roman"/>
      <w:sz w:val="24"/>
      <w:u w:val="thick"/>
    </w:rPr>
  </w:style>
  <w:style w:type="paragraph" w:customStyle="1" w:styleId="Cites">
    <w:name w:val="Cites"/>
    <w:next w:val="Cards"/>
    <w:link w:val="CitesChar"/>
    <w:qFormat/>
    <w:rsid w:val="00DB4EF5"/>
    <w:pPr>
      <w:widowControl w:val="0"/>
      <w:jc w:val="both"/>
      <w:outlineLvl w:val="2"/>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29433E"/>
    <w:pPr>
      <w:shd w:val="clear" w:color="auto" w:fill="C6D5EC"/>
    </w:pPr>
    <w:rPr>
      <w:rFonts w:ascii="Verdana" w:hAnsi="Verdana"/>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link w:val="TagsChar"/>
    <w:qFormat/>
    <w:rsid w:val="00DB4EF5"/>
    <w:pPr>
      <w:widowControl w:val="0"/>
      <w:jc w:val="both"/>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CitesChar">
    <w:name w:val="Cites Char"/>
    <w:link w:val="Cites"/>
    <w:rsid w:val="00654CF2"/>
    <w:rPr>
      <w:szCs w:val="24"/>
      <w:lang w:bidi="ar-SA"/>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4"/>
      <w:u w:val="dottedHeavy"/>
    </w:rPr>
  </w:style>
  <w:style w:type="character" w:customStyle="1" w:styleId="NothingChar">
    <w:name w:val="Nothing Char"/>
    <w:link w:val="Nothing"/>
    <w:rsid w:val="00654CF2"/>
    <w:rPr>
      <w:szCs w:val="24"/>
      <w:lang w:bidi="ar-SA"/>
    </w:rPr>
  </w:style>
  <w:style w:type="character" w:customStyle="1" w:styleId="CardsChar">
    <w:name w:val="Cards Char"/>
    <w:link w:val="Cards"/>
    <w:rsid w:val="00654CF2"/>
    <w:rPr>
      <w:szCs w:val="24"/>
      <w:lang w:bidi="ar-SA"/>
    </w:rPr>
  </w:style>
  <w:style w:type="character" w:styleId="Hyperlink">
    <w:name w:val="Hyperlink"/>
    <w:basedOn w:val="DefaultParagraphFont"/>
    <w:uiPriority w:val="99"/>
    <w:unhideWhenUsed/>
    <w:rsid w:val="002752AC"/>
    <w:rPr>
      <w:color w:val="0000FF"/>
      <w:u w:val="single"/>
    </w:rPr>
  </w:style>
  <w:style w:type="character" w:customStyle="1" w:styleId="TagsChar">
    <w:name w:val="Tags Char"/>
    <w:aliases w:val="Heading 2 Char3,Heading 2 Char2 Char Char1,No Spacing Char Char,Char Char Char Char Char Char1,Heading 2 Char Char2,Heading 2 Char1 Char Char Char2,Heading 2 Char2 Char2,tag Char,Tag Char,Heading 2 Char2 Char Char"/>
    <w:link w:val="Tags"/>
    <w:rsid w:val="00295543"/>
    <w:rPr>
      <w:b/>
      <w:sz w:val="24"/>
      <w:szCs w:val="24"/>
      <w:lang w:bidi="ar-SA"/>
    </w:rPr>
  </w:style>
  <w:style w:type="character" w:customStyle="1" w:styleId="DebateHighlighted">
    <w:name w:val="Debate Highlighted"/>
    <w:rsid w:val="00A67D94"/>
    <w:rPr>
      <w:rFonts w:ascii="Times New Roman" w:hAnsi="Times New Roman"/>
      <w:sz w:val="24"/>
      <w:u w:val="thick"/>
      <w:bdr w:val="none" w:sz="0" w:space="0" w:color="auto"/>
      <w:shd w:val="clear" w:color="auto" w:fill="00FFFF"/>
    </w:rPr>
  </w:style>
  <w:style w:type="paragraph" w:customStyle="1" w:styleId="CardsFont12pt">
    <w:name w:val="Cards + Font: 12 pt"/>
    <w:aliases w:val="Thick Underline"/>
    <w:basedOn w:val="Cards"/>
    <w:link w:val="CardsFont12ptChar"/>
    <w:autoRedefine/>
    <w:rsid w:val="00920D4F"/>
    <w:pPr>
      <w:widowControl/>
      <w:autoSpaceDE w:val="0"/>
      <w:autoSpaceDN w:val="0"/>
      <w:adjustRightInd w:val="0"/>
    </w:pPr>
    <w:rPr>
      <w:sz w:val="24"/>
      <w:u w:val="thick"/>
    </w:rPr>
  </w:style>
  <w:style w:type="character" w:customStyle="1" w:styleId="CardsFont12ptChar">
    <w:name w:val="Cards + Font: 12 pt Char"/>
    <w:aliases w:val="Thick Underline Char"/>
    <w:link w:val="CardsFont12pt"/>
    <w:rsid w:val="00920D4F"/>
    <w:rPr>
      <w:sz w:val="24"/>
      <w:szCs w:val="24"/>
      <w:u w:val="thick"/>
    </w:rPr>
  </w:style>
  <w:style w:type="character" w:customStyle="1" w:styleId="BlockHeadingsChar">
    <w:name w:val="Block Headings Char"/>
    <w:link w:val="BlockHeadings"/>
    <w:rsid w:val="006451CB"/>
    <w:rPr>
      <w:b/>
      <w:sz w:val="28"/>
      <w:szCs w:val="24"/>
      <w:lang w:bidi="ar-SA"/>
    </w:rPr>
  </w:style>
  <w:style w:type="character" w:customStyle="1" w:styleId="NoSpacingChar">
    <w:name w:val="No Spacing Char"/>
    <w:link w:val="NoSpacing"/>
    <w:uiPriority w:val="1"/>
    <w:locked/>
    <w:rsid w:val="00CA2827"/>
    <w:rPr>
      <w:sz w:val="24"/>
      <w:szCs w:val="22"/>
      <w:lang w:val="en-US" w:eastAsia="en-US" w:bidi="ar-SA"/>
    </w:rPr>
  </w:style>
  <w:style w:type="paragraph" w:styleId="NoSpacing">
    <w:name w:val="No Spacing"/>
    <w:link w:val="NoSpacingChar"/>
    <w:uiPriority w:val="1"/>
    <w:qFormat/>
    <w:rsid w:val="00CA2827"/>
    <w:rPr>
      <w:sz w:val="24"/>
      <w:szCs w:val="22"/>
    </w:rPr>
  </w:style>
  <w:style w:type="character" w:customStyle="1" w:styleId="Heading2Char">
    <w:name w:val="Heading 2 Char"/>
    <w:aliases w:val="TAG Char,Heading 2 Char Char Char Char1,Heading 2 Char2 Char Char2,Heading 2 Char1 Char Char Char1,Heading 2 Char Char Char Char Char,Heading 2 Char Char1 Char Char,Heading 2 Char2 Char1,Heading 2 Char1 Char Char1,Ta Char"/>
    <w:basedOn w:val="DefaultParagraphFont"/>
    <w:link w:val="Heading2"/>
    <w:rsid w:val="00601A71"/>
    <w:rPr>
      <w:rFonts w:eastAsia="Batang" w:cs="Arial"/>
      <w:b/>
      <w:bCs/>
      <w:iCs/>
    </w:rPr>
  </w:style>
  <w:style w:type="character" w:customStyle="1" w:styleId="Heading3Char">
    <w:name w:val="Heading 3 Char"/>
    <w:basedOn w:val="DefaultParagraphFont"/>
    <w:uiPriority w:val="9"/>
    <w:semiHidden/>
    <w:rsid w:val="00601A71"/>
    <w:rPr>
      <w:rFonts w:ascii="Cambria" w:eastAsia="Times New Roman" w:hAnsi="Cambria" w:cs="Times New Roman"/>
      <w:b/>
      <w:bCs/>
      <w:sz w:val="26"/>
      <w:szCs w:val="26"/>
    </w:rPr>
  </w:style>
  <w:style w:type="character" w:customStyle="1" w:styleId="Heading3Char1">
    <w:name w:val="Heading 3 Char1"/>
    <w:aliases w:val="Citation Char,Heading 3 Char1 Char Char Char,Heading 3 Char Char Char Char Char,Citation Char Char Char Char Char,Citation Char1 Char Char Char,Heading 3 Char Char1 Char,Citation Char Char1 Char,cites Char Char,citation Char Char"/>
    <w:basedOn w:val="DefaultParagraphFont"/>
    <w:link w:val="Heading3"/>
    <w:rsid w:val="00601A71"/>
    <w:rPr>
      <w:rFonts w:eastAsia="Batang" w:cs="Arial"/>
      <w:bCs/>
      <w:sz w:val="14"/>
      <w:szCs w:val="14"/>
    </w:rPr>
  </w:style>
  <w:style w:type="paragraph" w:customStyle="1" w:styleId="tag">
    <w:name w:val="tag"/>
    <w:basedOn w:val="Normal"/>
    <w:next w:val="Normal"/>
    <w:rsid w:val="00C8602C"/>
    <w:rPr>
      <w:rFonts w:eastAsia="Times New Roman"/>
      <w:b/>
      <w:szCs w:val="20"/>
    </w:rPr>
  </w:style>
  <w:style w:type="paragraph" w:customStyle="1" w:styleId="TagCite">
    <w:name w:val="TagCite"/>
    <w:basedOn w:val="Normal"/>
    <w:rsid w:val="00AA5543"/>
    <w:pPr>
      <w:widowControl w:val="0"/>
      <w:suppressAutoHyphens/>
    </w:pPr>
    <w:rPr>
      <w:rFonts w:ascii="Garamond" w:eastAsia="Times New Roman" w:hAnsi="Garamon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D4F"/>
    <w:rPr>
      <w:rFonts w:eastAsia="Batang"/>
      <w:sz w:val="24"/>
      <w:szCs w:val="24"/>
    </w:rPr>
  </w:style>
  <w:style w:type="paragraph" w:styleId="Heading2">
    <w:name w:val="heading 2"/>
    <w:aliases w:val="TAG,Heading 2 Char Char Char,Heading 2 Char2 Char,Heading 2 Char1 Char Char,Heading 2 Char Char Char Char,Heading 2 Char Char1 Char,Heading 2 Char2,Heading 2 Char1 Char,Heading 2 Char Char1,Heading 2 Char1 Char Char Char,Ta"/>
    <w:basedOn w:val="Normal"/>
    <w:next w:val="Normal"/>
    <w:link w:val="Heading2Char"/>
    <w:qFormat/>
    <w:rsid w:val="00601A71"/>
    <w:pPr>
      <w:keepNext/>
      <w:outlineLvl w:val="1"/>
    </w:pPr>
    <w:rPr>
      <w:rFonts w:cs="Arial"/>
      <w:b/>
      <w:bCs/>
      <w:iCs/>
      <w:sz w:val="20"/>
      <w:szCs w:val="20"/>
    </w:rPr>
  </w:style>
  <w:style w:type="paragraph" w:styleId="Heading3">
    <w:name w:val="heading 3"/>
    <w:aliases w:val="Citation,Heading 3 Char1 Char Char,Heading 3 Char Char Char Char,Citation Char Char Char Char,Citation Char1 Char Char,Heading 3 Char Char1,Citation Char Char1,cites Char,citation Char,citation Char Char Char Char Char Char"/>
    <w:basedOn w:val="Normal"/>
    <w:next w:val="Normal"/>
    <w:link w:val="Heading3Char1"/>
    <w:qFormat/>
    <w:rsid w:val="00601A71"/>
    <w:pPr>
      <w:keepNext/>
      <w:ind w:left="576"/>
      <w:outlineLvl w:val="2"/>
    </w:pPr>
    <w:rPr>
      <w:rFonts w:cs="Arial"/>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link w:val="BlockHeadingsChar"/>
    <w:rsid w:val="00DB4EF5"/>
    <w:pPr>
      <w:widowControl w:val="0"/>
      <w:jc w:val="center"/>
      <w:outlineLvl w:val="0"/>
    </w:pPr>
    <w:rPr>
      <w:b/>
      <w:sz w:val="28"/>
      <w:szCs w:val="24"/>
    </w:rPr>
  </w:style>
  <w:style w:type="paragraph" w:customStyle="1" w:styleId="Nothing">
    <w:name w:val="Nothing"/>
    <w:link w:val="NothingChar"/>
    <w:rsid w:val="00DB4EF5"/>
    <w:pPr>
      <w:jc w:val="both"/>
    </w:pPr>
    <w:rPr>
      <w:szCs w:val="24"/>
    </w:rPr>
  </w:style>
  <w:style w:type="paragraph" w:customStyle="1" w:styleId="Cards">
    <w:name w:val="Cards"/>
    <w:next w:val="Nothing"/>
    <w:link w:val="CardsChar"/>
    <w:qFormat/>
    <w:rsid w:val="00DB4EF5"/>
    <w:pPr>
      <w:widowControl w:val="0"/>
      <w:ind w:left="432" w:right="432"/>
      <w:jc w:val="both"/>
    </w:pPr>
    <w:rPr>
      <w:szCs w:val="24"/>
    </w:rPr>
  </w:style>
  <w:style w:type="character" w:customStyle="1" w:styleId="DebateUnderline">
    <w:name w:val="Debate Underline"/>
    <w:qFormat/>
    <w:rsid w:val="00DB4EF5"/>
    <w:rPr>
      <w:rFonts w:ascii="Times New Roman" w:hAnsi="Times New Roman"/>
      <w:sz w:val="24"/>
      <w:u w:val="thick"/>
    </w:rPr>
  </w:style>
  <w:style w:type="paragraph" w:customStyle="1" w:styleId="Cites">
    <w:name w:val="Cites"/>
    <w:next w:val="Cards"/>
    <w:link w:val="CitesChar"/>
    <w:qFormat/>
    <w:rsid w:val="00DB4EF5"/>
    <w:pPr>
      <w:widowControl w:val="0"/>
      <w:jc w:val="both"/>
      <w:outlineLvl w:val="2"/>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29433E"/>
    <w:pPr>
      <w:shd w:val="clear" w:color="auto" w:fill="C6D5EC"/>
    </w:pPr>
    <w:rPr>
      <w:rFonts w:ascii="Verdana" w:hAnsi="Verdana"/>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link w:val="TagsChar"/>
    <w:qFormat/>
    <w:rsid w:val="00DB4EF5"/>
    <w:pPr>
      <w:widowControl w:val="0"/>
      <w:jc w:val="both"/>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CitesChar">
    <w:name w:val="Cites Char"/>
    <w:link w:val="Cites"/>
    <w:rsid w:val="00654CF2"/>
    <w:rPr>
      <w:szCs w:val="24"/>
      <w:lang w:bidi="ar-SA"/>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4"/>
      <w:u w:val="dottedHeavy"/>
    </w:rPr>
  </w:style>
  <w:style w:type="character" w:customStyle="1" w:styleId="NothingChar">
    <w:name w:val="Nothing Char"/>
    <w:link w:val="Nothing"/>
    <w:rsid w:val="00654CF2"/>
    <w:rPr>
      <w:szCs w:val="24"/>
      <w:lang w:bidi="ar-SA"/>
    </w:rPr>
  </w:style>
  <w:style w:type="character" w:customStyle="1" w:styleId="CardsChar">
    <w:name w:val="Cards Char"/>
    <w:link w:val="Cards"/>
    <w:rsid w:val="00654CF2"/>
    <w:rPr>
      <w:szCs w:val="24"/>
      <w:lang w:bidi="ar-SA"/>
    </w:rPr>
  </w:style>
  <w:style w:type="character" w:styleId="Hyperlink">
    <w:name w:val="Hyperlink"/>
    <w:basedOn w:val="DefaultParagraphFont"/>
    <w:uiPriority w:val="99"/>
    <w:unhideWhenUsed/>
    <w:rsid w:val="002752AC"/>
    <w:rPr>
      <w:color w:val="0000FF"/>
      <w:u w:val="single"/>
    </w:rPr>
  </w:style>
  <w:style w:type="character" w:customStyle="1" w:styleId="TagsChar">
    <w:name w:val="Tags Char"/>
    <w:aliases w:val="Heading 2 Char3,Heading 2 Char2 Char Char1,No Spacing Char Char,Char Char Char Char Char Char1,Heading 2 Char Char2,Heading 2 Char1 Char Char Char2,Heading 2 Char2 Char2,tag Char,Tag Char,Heading 2 Char2 Char Char"/>
    <w:link w:val="Tags"/>
    <w:rsid w:val="00295543"/>
    <w:rPr>
      <w:b/>
      <w:sz w:val="24"/>
      <w:szCs w:val="24"/>
      <w:lang w:bidi="ar-SA"/>
    </w:rPr>
  </w:style>
  <w:style w:type="character" w:customStyle="1" w:styleId="DebateHighlighted">
    <w:name w:val="Debate Highlighted"/>
    <w:rsid w:val="00A67D94"/>
    <w:rPr>
      <w:rFonts w:ascii="Times New Roman" w:hAnsi="Times New Roman"/>
      <w:sz w:val="24"/>
      <w:u w:val="thick"/>
      <w:bdr w:val="none" w:sz="0" w:space="0" w:color="auto"/>
      <w:shd w:val="clear" w:color="auto" w:fill="00FFFF"/>
    </w:rPr>
  </w:style>
  <w:style w:type="paragraph" w:customStyle="1" w:styleId="CardsFont12pt">
    <w:name w:val="Cards + Font: 12 pt"/>
    <w:aliases w:val="Thick Underline"/>
    <w:basedOn w:val="Cards"/>
    <w:link w:val="CardsFont12ptChar"/>
    <w:autoRedefine/>
    <w:rsid w:val="00920D4F"/>
    <w:pPr>
      <w:widowControl/>
      <w:autoSpaceDE w:val="0"/>
      <w:autoSpaceDN w:val="0"/>
      <w:adjustRightInd w:val="0"/>
    </w:pPr>
    <w:rPr>
      <w:sz w:val="24"/>
      <w:u w:val="thick"/>
    </w:rPr>
  </w:style>
  <w:style w:type="character" w:customStyle="1" w:styleId="CardsFont12ptChar">
    <w:name w:val="Cards + Font: 12 pt Char"/>
    <w:aliases w:val="Thick Underline Char"/>
    <w:link w:val="CardsFont12pt"/>
    <w:rsid w:val="00920D4F"/>
    <w:rPr>
      <w:sz w:val="24"/>
      <w:szCs w:val="24"/>
      <w:u w:val="thick"/>
    </w:rPr>
  </w:style>
  <w:style w:type="character" w:customStyle="1" w:styleId="BlockHeadingsChar">
    <w:name w:val="Block Headings Char"/>
    <w:link w:val="BlockHeadings"/>
    <w:rsid w:val="006451CB"/>
    <w:rPr>
      <w:b/>
      <w:sz w:val="28"/>
      <w:szCs w:val="24"/>
      <w:lang w:bidi="ar-SA"/>
    </w:rPr>
  </w:style>
  <w:style w:type="character" w:customStyle="1" w:styleId="NoSpacingChar">
    <w:name w:val="No Spacing Char"/>
    <w:link w:val="NoSpacing"/>
    <w:uiPriority w:val="1"/>
    <w:locked/>
    <w:rsid w:val="00CA2827"/>
    <w:rPr>
      <w:sz w:val="24"/>
      <w:szCs w:val="22"/>
      <w:lang w:val="en-US" w:eastAsia="en-US" w:bidi="ar-SA"/>
    </w:rPr>
  </w:style>
  <w:style w:type="paragraph" w:styleId="NoSpacing">
    <w:name w:val="No Spacing"/>
    <w:link w:val="NoSpacingChar"/>
    <w:uiPriority w:val="1"/>
    <w:qFormat/>
    <w:rsid w:val="00CA2827"/>
    <w:rPr>
      <w:sz w:val="24"/>
      <w:szCs w:val="22"/>
    </w:rPr>
  </w:style>
  <w:style w:type="character" w:customStyle="1" w:styleId="Heading2Char">
    <w:name w:val="Heading 2 Char"/>
    <w:aliases w:val="TAG Char,Heading 2 Char Char Char Char1,Heading 2 Char2 Char Char2,Heading 2 Char1 Char Char Char1,Heading 2 Char Char Char Char Char,Heading 2 Char Char1 Char Char,Heading 2 Char2 Char1,Heading 2 Char1 Char Char1,Ta Char"/>
    <w:basedOn w:val="DefaultParagraphFont"/>
    <w:link w:val="Heading2"/>
    <w:rsid w:val="00601A71"/>
    <w:rPr>
      <w:rFonts w:eastAsia="Batang" w:cs="Arial"/>
      <w:b/>
      <w:bCs/>
      <w:iCs/>
    </w:rPr>
  </w:style>
  <w:style w:type="character" w:customStyle="1" w:styleId="Heading3Char">
    <w:name w:val="Heading 3 Char"/>
    <w:basedOn w:val="DefaultParagraphFont"/>
    <w:uiPriority w:val="9"/>
    <w:semiHidden/>
    <w:rsid w:val="00601A71"/>
    <w:rPr>
      <w:rFonts w:ascii="Cambria" w:eastAsia="Times New Roman" w:hAnsi="Cambria" w:cs="Times New Roman"/>
      <w:b/>
      <w:bCs/>
      <w:sz w:val="26"/>
      <w:szCs w:val="26"/>
    </w:rPr>
  </w:style>
  <w:style w:type="character" w:customStyle="1" w:styleId="Heading3Char1">
    <w:name w:val="Heading 3 Char1"/>
    <w:aliases w:val="Citation Char,Heading 3 Char1 Char Char Char,Heading 3 Char Char Char Char Char,Citation Char Char Char Char Char,Citation Char1 Char Char Char,Heading 3 Char Char1 Char,Citation Char Char1 Char,cites Char Char,citation Char Char"/>
    <w:basedOn w:val="DefaultParagraphFont"/>
    <w:link w:val="Heading3"/>
    <w:rsid w:val="00601A71"/>
    <w:rPr>
      <w:rFonts w:eastAsia="Batang" w:cs="Arial"/>
      <w:bCs/>
      <w:sz w:val="14"/>
      <w:szCs w:val="14"/>
    </w:rPr>
  </w:style>
  <w:style w:type="paragraph" w:customStyle="1" w:styleId="tag">
    <w:name w:val="tag"/>
    <w:basedOn w:val="Normal"/>
    <w:next w:val="Normal"/>
    <w:rsid w:val="00C8602C"/>
    <w:rPr>
      <w:rFonts w:eastAsia="Times New Roman"/>
      <w:b/>
      <w:szCs w:val="20"/>
    </w:rPr>
  </w:style>
  <w:style w:type="paragraph" w:customStyle="1" w:styleId="TagCite">
    <w:name w:val="TagCite"/>
    <w:basedOn w:val="Normal"/>
    <w:rsid w:val="00AA5543"/>
    <w:pPr>
      <w:widowControl w:val="0"/>
      <w:suppressAutoHyphens/>
    </w:pPr>
    <w:rPr>
      <w:rFonts w:ascii="Garamond" w:eastAsia="Times New Roman"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wclimate.org/projects/marine.cfm" TargetMode="External"/><Relationship Id="rId13" Type="http://schemas.openxmlformats.org/officeDocument/2006/relationships/hyperlink" Target="http://www.newyorker.com/archive/2005/12/05/051205crbo_books1?printable=true"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javascript:popRef('b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javascript:popRef('fn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javascript:popRef('f1')" TargetMode="External"/><Relationship Id="rId4" Type="http://schemas.openxmlformats.org/officeDocument/2006/relationships/settings" Target="settings.xml"/><Relationship Id="rId9" Type="http://schemas.openxmlformats.org/officeDocument/2006/relationships/hyperlink" Target="javascript:popRef('b2')"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ryn\Desktop\Dartmouth%20Template%20200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Dartmouth Template 2009</Template>
  <TotalTime>0</TotalTime>
  <Pages>26</Pages>
  <Words>44378</Words>
  <Characters>252956</Characters>
  <Application>Microsoft Office Word</Application>
  <DocSecurity>0</DocSecurity>
  <Lines>2107</Lines>
  <Paragraphs>593</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
  <LinksUpToDate>false</LinksUpToDate>
  <CharactersWithSpaces>296741</CharactersWithSpaces>
  <SharedDoc>false</SharedDoc>
  <HLinks>
    <vt:vector size="36" baseType="variant">
      <vt:variant>
        <vt:i4>1114217</vt:i4>
      </vt:variant>
      <vt:variant>
        <vt:i4>15</vt:i4>
      </vt:variant>
      <vt:variant>
        <vt:i4>0</vt:i4>
      </vt:variant>
      <vt:variant>
        <vt:i4>5</vt:i4>
      </vt:variant>
      <vt:variant>
        <vt:lpwstr>http://www.newyorker.com/archive/2005/12/05/051205crbo_books1?printable=true</vt:lpwstr>
      </vt:variant>
      <vt:variant>
        <vt:lpwstr/>
      </vt:variant>
      <vt:variant>
        <vt:i4>7733304</vt:i4>
      </vt:variant>
      <vt:variant>
        <vt:i4>12</vt:i4>
      </vt:variant>
      <vt:variant>
        <vt:i4>0</vt:i4>
      </vt:variant>
      <vt:variant>
        <vt:i4>5</vt:i4>
      </vt:variant>
      <vt:variant>
        <vt:lpwstr>javascript:popRef('b3')</vt:lpwstr>
      </vt:variant>
      <vt:variant>
        <vt:lpwstr/>
      </vt:variant>
      <vt:variant>
        <vt:i4>4784194</vt:i4>
      </vt:variant>
      <vt:variant>
        <vt:i4>9</vt:i4>
      </vt:variant>
      <vt:variant>
        <vt:i4>0</vt:i4>
      </vt:variant>
      <vt:variant>
        <vt:i4>5</vt:i4>
      </vt:variant>
      <vt:variant>
        <vt:lpwstr>javascript:popRef('fn5')</vt:lpwstr>
      </vt:variant>
      <vt:variant>
        <vt:lpwstr/>
      </vt:variant>
      <vt:variant>
        <vt:i4>7471162</vt:i4>
      </vt:variant>
      <vt:variant>
        <vt:i4>6</vt:i4>
      </vt:variant>
      <vt:variant>
        <vt:i4>0</vt:i4>
      </vt:variant>
      <vt:variant>
        <vt:i4>5</vt:i4>
      </vt:variant>
      <vt:variant>
        <vt:lpwstr>javascript:popRef('f1')</vt:lpwstr>
      </vt:variant>
      <vt:variant>
        <vt:lpwstr/>
      </vt:variant>
      <vt:variant>
        <vt:i4>7733305</vt:i4>
      </vt:variant>
      <vt:variant>
        <vt:i4>3</vt:i4>
      </vt:variant>
      <vt:variant>
        <vt:i4>0</vt:i4>
      </vt:variant>
      <vt:variant>
        <vt:i4>5</vt:i4>
      </vt:variant>
      <vt:variant>
        <vt:lpwstr>javascript:popRef('b2')</vt:lpwstr>
      </vt:variant>
      <vt:variant>
        <vt:lpwstr/>
      </vt:variant>
      <vt:variant>
        <vt:i4>1769500</vt:i4>
      </vt:variant>
      <vt:variant>
        <vt:i4>0</vt:i4>
      </vt:variant>
      <vt:variant>
        <vt:i4>0</vt:i4>
      </vt:variant>
      <vt:variant>
        <vt:i4>5</vt:i4>
      </vt:variant>
      <vt:variant>
        <vt:lpwstr>http://www.pewclimate.org/projects/marine.cfm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creator>Nick Donlan, Team 2011</dc:creator>
  <cp:lastModifiedBy>Kathryn</cp:lastModifiedBy>
  <cp:revision>2</cp:revision>
  <cp:lastPrinted>2009-09-04T23:00:00Z</cp:lastPrinted>
  <dcterms:created xsi:type="dcterms:W3CDTF">2013-07-08T13:19:00Z</dcterms:created>
  <dcterms:modified xsi:type="dcterms:W3CDTF">2013-07-08T13:19:00Z</dcterms:modified>
</cp:coreProperties>
</file>