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B03" w:rsidRPr="0062077A" w:rsidRDefault="00436B03" w:rsidP="0062077A">
      <w:pPr>
        <w:pStyle w:val="Heading1"/>
        <w:rPr>
          <w:rFonts w:ascii="Calibri" w:hAnsi="Calibri"/>
        </w:rPr>
      </w:pPr>
      <w:bookmarkStart w:id="0" w:name="_GoBack"/>
      <w:bookmarkEnd w:id="0"/>
      <w:r w:rsidRPr="0062077A">
        <w:rPr>
          <w:rFonts w:ascii="Calibri" w:hAnsi="Calibri"/>
        </w:rPr>
        <w:t>***</w:t>
      </w:r>
      <w:smartTag w:uri="urn:schemas-microsoft-com:office:smarttags" w:element="place">
        <w:smartTag w:uri="urn:schemas-microsoft-com:office:smarttags" w:element="country-region">
          <w:r w:rsidRPr="0062077A">
            <w:rPr>
              <w:rFonts w:ascii="Calibri" w:hAnsi="Calibri"/>
            </w:rPr>
            <w:t>Cuba</w:t>
          </w:r>
        </w:smartTag>
      </w:smartTag>
      <w:r w:rsidRPr="0062077A">
        <w:rPr>
          <w:rFonts w:ascii="Calibri" w:hAnsi="Calibri"/>
        </w:rPr>
        <w:t xml:space="preserve"> DA</w:t>
      </w:r>
    </w:p>
    <w:p w:rsidR="00436B03" w:rsidRDefault="00436B03" w:rsidP="00D002AE">
      <w:pPr>
        <w:pStyle w:val="Heading2"/>
        <w:rPr>
          <w:rFonts w:ascii="Calibri" w:hAnsi="Calibri"/>
        </w:rPr>
      </w:pPr>
      <w:r>
        <w:rPr>
          <w:rFonts w:ascii="Calibri" w:hAnsi="Calibri"/>
        </w:rPr>
        <w:t>**1NC</w:t>
      </w:r>
    </w:p>
    <w:p w:rsidR="00436B03" w:rsidRPr="002E75F1" w:rsidRDefault="00436B03" w:rsidP="002C613E">
      <w:pPr>
        <w:pStyle w:val="Heading4"/>
        <w:rPr>
          <w:rFonts w:ascii="Calibri" w:hAnsi="Calibri"/>
        </w:rPr>
      </w:pPr>
      <w:r w:rsidRPr="002E75F1">
        <w:rPr>
          <w:rFonts w:ascii="Calibri" w:hAnsi="Calibri"/>
        </w:rPr>
        <w:t>Venezuela could turn Cuba into a democracy, U.S will disrupt that</w:t>
      </w:r>
    </w:p>
    <w:p w:rsidR="00436B03" w:rsidRPr="002E75F1" w:rsidRDefault="00436B03" w:rsidP="002C613E">
      <w:pPr>
        <w:rPr>
          <w:rFonts w:ascii="Calibri" w:hAnsi="Calibri"/>
        </w:rPr>
      </w:pPr>
      <w:r w:rsidRPr="002E75F1">
        <w:rPr>
          <w:rFonts w:ascii="Calibri" w:hAnsi="Calibri"/>
        </w:rPr>
        <w:t xml:space="preserve">Peter M. </w:t>
      </w:r>
      <w:r w:rsidRPr="002E75F1">
        <w:rPr>
          <w:rStyle w:val="StyleStyleBold12pt"/>
          <w:bCs/>
        </w:rPr>
        <w:t>Tase</w:t>
      </w:r>
      <w:r w:rsidRPr="002E75F1">
        <w:rPr>
          <w:rFonts w:ascii="Calibri" w:hAnsi="Calibri"/>
        </w:rPr>
        <w:t xml:space="preserve"> 03/09/</w:t>
      </w:r>
      <w:r w:rsidRPr="002E75F1">
        <w:rPr>
          <w:rStyle w:val="StyleStyleBold12pt"/>
          <w:bCs/>
        </w:rPr>
        <w:t>13</w:t>
      </w:r>
    </w:p>
    <w:p w:rsidR="00436B03" w:rsidRPr="002E75F1" w:rsidRDefault="00436B03" w:rsidP="002C613E">
      <w:pPr>
        <w:rPr>
          <w:rFonts w:ascii="Calibri" w:hAnsi="Calibri"/>
        </w:rPr>
      </w:pPr>
      <w:r w:rsidRPr="002E75F1">
        <w:rPr>
          <w:rFonts w:ascii="Calibri" w:hAnsi="Calibri"/>
        </w:rPr>
        <w:t xml:space="preserve">[Staff writer at Spero, “Democracy in </w:t>
      </w:r>
      <w:smartTag w:uri="urn:schemas-microsoft-com:office:smarttags" w:element="country-region">
        <w:r w:rsidRPr="002E75F1">
          <w:rPr>
            <w:rFonts w:ascii="Calibri" w:hAnsi="Calibri"/>
          </w:rPr>
          <w:t>Venezuela</w:t>
        </w:r>
      </w:smartTag>
      <w:r w:rsidRPr="002E75F1">
        <w:rPr>
          <w:rFonts w:ascii="Calibri" w:hAnsi="Calibri"/>
        </w:rPr>
        <w:t xml:space="preserve"> could bring about reform in </w:t>
      </w:r>
      <w:smartTag w:uri="urn:schemas-microsoft-com:office:smarttags" w:element="place">
        <w:smartTag w:uri="urn:schemas-microsoft-com:office:smarttags" w:element="country-region">
          <w:r w:rsidRPr="002E75F1">
            <w:rPr>
              <w:rFonts w:ascii="Calibri" w:hAnsi="Calibri"/>
            </w:rPr>
            <w:t>Cuba</w:t>
          </w:r>
        </w:smartTag>
      </w:smartTag>
      <w:r w:rsidRPr="002E75F1">
        <w:rPr>
          <w:rFonts w:ascii="Calibri" w:hAnsi="Calibri"/>
        </w:rPr>
        <w:t xml:space="preserve">”, </w:t>
      </w:r>
      <w:hyperlink r:id="rId6" w:anchor=".UeDFQEE3uSo" w:history="1">
        <w:r w:rsidRPr="002E75F1">
          <w:rPr>
            <w:rStyle w:val="Hyperlink"/>
            <w:rFonts w:ascii="Calibri" w:hAnsi="Calibri"/>
          </w:rPr>
          <w:t>http://www.speroforum.com/a/TFWIQSPWWM45/73776-Democracy-in-Venezuela-could-bring-about-reform-in-Cuba#.UeDFQEE3uSo</w:t>
        </w:r>
      </w:hyperlink>
      <w:r w:rsidRPr="002E75F1">
        <w:rPr>
          <w:rFonts w:ascii="Calibri" w:hAnsi="Calibri"/>
        </w:rPr>
        <w:t>, 07/12/13]</w:t>
      </w:r>
    </w:p>
    <w:p w:rsidR="00436B03" w:rsidRPr="002E75F1" w:rsidRDefault="00436B03" w:rsidP="002C613E">
      <w:pPr>
        <w:rPr>
          <w:rFonts w:ascii="Calibri" w:hAnsi="Calibri"/>
        </w:rPr>
      </w:pPr>
    </w:p>
    <w:p w:rsidR="00436B03" w:rsidRPr="002C613E" w:rsidRDefault="00436B03" w:rsidP="002C613E">
      <w:pPr>
        <w:spacing w:after="150"/>
        <w:rPr>
          <w:rFonts w:ascii="Calibri" w:hAnsi="Calibri"/>
          <w:sz w:val="16"/>
        </w:rPr>
      </w:pPr>
      <w:r w:rsidRPr="002E75F1">
        <w:rPr>
          <w:rFonts w:ascii="Calibri" w:hAnsi="Calibri"/>
          <w:sz w:val="16"/>
        </w:rPr>
        <w:t xml:space="preserve">On March 5, Venezuelan President Hugo Chavez Frias, 58, passed away due to a persistent cancer that was diagnosed in mid-2011 and continued to affect him. Chavez was president for since 1999; the end of his 14-year reign brought new perspectives to a Latin American nation with 27 percent of its population under the poverty line. Chavez will enter in the history of the hemisphere, not only as one of the longest serving presidents but also as the architect of what he called Bolivarian socialism, which used his nation’s oil dollars to bolster his belligerent attitude and confrontational actions and statements against the United States and other industrialized economies. President Chavez led the efforts to bolster the Community of Latin American and Caribbean States (CELAC), the Bolivarian Alliance for the Americas (ALBA), and the Union of South American Nations (UNASUR). The first two of these was established in 2004 and the third in 2010. He even managed to have his country become a full member of MERCOSUR in late July 2012, the world’s fifth largest trading block established by </w:t>
      </w:r>
      <w:smartTag w:uri="urn:schemas-microsoft-com:office:smarttags" w:element="country-region">
        <w:r w:rsidRPr="002E75F1">
          <w:rPr>
            <w:rFonts w:ascii="Calibri" w:hAnsi="Calibri"/>
            <w:sz w:val="16"/>
          </w:rPr>
          <w:t>Argentina</w:t>
        </w:r>
      </w:smartTag>
      <w:r w:rsidRPr="002E75F1">
        <w:rPr>
          <w:rFonts w:ascii="Calibri" w:hAnsi="Calibri"/>
          <w:sz w:val="16"/>
        </w:rPr>
        <w:t xml:space="preserve">, </w:t>
      </w:r>
      <w:smartTag w:uri="urn:schemas-microsoft-com:office:smarttags" w:element="country-region">
        <w:r w:rsidRPr="002E75F1">
          <w:rPr>
            <w:rFonts w:ascii="Calibri" w:hAnsi="Calibri"/>
            <w:sz w:val="16"/>
          </w:rPr>
          <w:t>Brazil</w:t>
        </w:r>
      </w:smartTag>
      <w:r w:rsidRPr="002E75F1">
        <w:rPr>
          <w:rFonts w:ascii="Calibri" w:hAnsi="Calibri"/>
          <w:sz w:val="16"/>
        </w:rPr>
        <w:t xml:space="preserve">, </w:t>
      </w:r>
      <w:smartTag w:uri="urn:schemas-microsoft-com:office:smarttags" w:element="country-region">
        <w:r w:rsidRPr="002E75F1">
          <w:rPr>
            <w:rFonts w:ascii="Calibri" w:hAnsi="Calibri"/>
            <w:sz w:val="16"/>
          </w:rPr>
          <w:t>Paraguay</w:t>
        </w:r>
      </w:smartTag>
      <w:r w:rsidRPr="002E75F1">
        <w:rPr>
          <w:rFonts w:ascii="Calibri" w:hAnsi="Calibri"/>
          <w:sz w:val="16"/>
        </w:rPr>
        <w:t xml:space="preserve"> and </w:t>
      </w:r>
      <w:smartTag w:uri="urn:schemas-microsoft-com:office:smarttags" w:element="place">
        <w:smartTag w:uri="urn:schemas-microsoft-com:office:smarttags" w:element="country-region">
          <w:r w:rsidRPr="002E75F1">
            <w:rPr>
              <w:rFonts w:ascii="Calibri" w:hAnsi="Calibri"/>
              <w:sz w:val="16"/>
            </w:rPr>
            <w:t>Uruguay</w:t>
          </w:r>
        </w:smartTag>
      </w:smartTag>
      <w:r w:rsidRPr="002E75F1">
        <w:rPr>
          <w:rFonts w:ascii="Calibri" w:hAnsi="Calibri"/>
          <w:sz w:val="16"/>
        </w:rPr>
        <w:t xml:space="preserve">, which had originally encompassed only the southernmost countries of the continent. </w:t>
      </w:r>
      <w:r w:rsidRPr="002E75F1">
        <w:rPr>
          <w:rStyle w:val="StyleBoldUnderline"/>
          <w:rFonts w:ascii="Calibri" w:hAnsi="Calibri"/>
          <w:bCs/>
          <w:sz w:val="22"/>
        </w:rPr>
        <w:t xml:space="preserve">Chavez was highly influential in the Paraguayan presidential election of April, 2008, when close associate Fernando Lugo, a former Catholic bishop, became president of </w:t>
      </w:r>
      <w:smartTag w:uri="urn:schemas-microsoft-com:office:smarttags" w:element="country-region">
        <w:r w:rsidRPr="002E75F1">
          <w:rPr>
            <w:rStyle w:val="StyleBoldUnderline"/>
            <w:rFonts w:ascii="Calibri" w:hAnsi="Calibri"/>
            <w:bCs/>
            <w:sz w:val="22"/>
          </w:rPr>
          <w:t>Paraguay</w:t>
        </w:r>
      </w:smartTag>
      <w:r w:rsidRPr="002E75F1">
        <w:rPr>
          <w:rStyle w:val="StyleBoldUnderline"/>
          <w:rFonts w:ascii="Calibri" w:hAnsi="Calibri"/>
          <w:bCs/>
          <w:sz w:val="22"/>
        </w:rPr>
        <w:t xml:space="preserve"> due to the tremendous financial assistance that came from </w:t>
      </w:r>
      <w:smartTag w:uri="urn:schemas-microsoft-com:office:smarttags" w:element="place">
        <w:smartTag w:uri="urn:schemas-microsoft-com:office:smarttags" w:element="country-region">
          <w:r w:rsidRPr="002E75F1">
            <w:rPr>
              <w:rStyle w:val="StyleBoldUnderline"/>
              <w:rFonts w:ascii="Calibri" w:hAnsi="Calibri"/>
              <w:bCs/>
              <w:sz w:val="22"/>
            </w:rPr>
            <w:t>Venezuela</w:t>
          </w:r>
        </w:smartTag>
      </w:smartTag>
      <w:r w:rsidRPr="002E75F1">
        <w:rPr>
          <w:rFonts w:ascii="Calibri" w:hAnsi="Calibri"/>
          <w:sz w:val="16"/>
        </w:rPr>
        <w:t xml:space="preserve">. In recognition of the political and financial help from Chavez, </w:t>
      </w:r>
      <w:smartTag w:uri="urn:schemas-microsoft-com:office:smarttags" w:element="place">
        <w:smartTag w:uri="urn:schemas-microsoft-com:office:smarttags" w:element="City">
          <w:r w:rsidRPr="002E75F1">
            <w:rPr>
              <w:rFonts w:ascii="Calibri" w:hAnsi="Calibri"/>
              <w:sz w:val="16"/>
            </w:rPr>
            <w:t>Lugo</w:t>
          </w:r>
        </w:smartTag>
      </w:smartTag>
      <w:r w:rsidRPr="002E75F1">
        <w:rPr>
          <w:rFonts w:ascii="Calibri" w:hAnsi="Calibri"/>
          <w:sz w:val="16"/>
        </w:rPr>
        <w:t xml:space="preserve"> and his “Frente Guasu” political group declared three days of mourning following the Venezuelan president’s demise. </w:t>
      </w:r>
      <w:smartTag w:uri="urn:schemas-microsoft-com:office:smarttags" w:element="place">
        <w:smartTag w:uri="urn:schemas-microsoft-com:office:smarttags" w:element="City">
          <w:r w:rsidRPr="002E75F1">
            <w:rPr>
              <w:rStyle w:val="StyleBoldUnderline"/>
              <w:rFonts w:ascii="Calibri" w:hAnsi="Calibri"/>
              <w:bCs/>
              <w:sz w:val="22"/>
            </w:rPr>
            <w:t>Lugo</w:t>
          </w:r>
        </w:smartTag>
      </w:smartTag>
      <w:r w:rsidRPr="002E75F1">
        <w:rPr>
          <w:rStyle w:val="StyleBoldUnderline"/>
          <w:rFonts w:ascii="Calibri" w:hAnsi="Calibri"/>
          <w:bCs/>
          <w:sz w:val="22"/>
        </w:rPr>
        <w:t xml:space="preserve"> recognized the Venezuelan leader as “the father of democracy in the region, [Chavez] was the leader of integration, sovereignty of nations, democracy and dignity of nations.” He added that “Chavez recovered an important chapter of the Latin American People’s history.” </w:t>
      </w:r>
      <w:smartTag w:uri="urn:schemas-microsoft-com:office:smarttags" w:element="place">
        <w:smartTag w:uri="urn:schemas-microsoft-com:office:smarttags" w:element="City">
          <w:r w:rsidRPr="002E75F1">
            <w:rPr>
              <w:rFonts w:ascii="Calibri" w:hAnsi="Calibri"/>
              <w:sz w:val="16"/>
            </w:rPr>
            <w:t>Lugo</w:t>
          </w:r>
        </w:smartTag>
      </w:smartTag>
      <w:r w:rsidRPr="002E75F1">
        <w:rPr>
          <w:rFonts w:ascii="Calibri" w:hAnsi="Calibri"/>
          <w:sz w:val="16"/>
        </w:rPr>
        <w:t xml:space="preserve"> was impeached and removed from office in mid-2012 in a process that was recognized as constitutional by the Organization of American States. Nonetheless, allies of </w:t>
      </w:r>
      <w:smartTag w:uri="urn:schemas-microsoft-com:office:smarttags" w:element="country-region">
        <w:r w:rsidRPr="002E75F1">
          <w:rPr>
            <w:rFonts w:ascii="Calibri" w:hAnsi="Calibri"/>
            <w:sz w:val="16"/>
          </w:rPr>
          <w:t>Venezuela</w:t>
        </w:r>
      </w:smartTag>
      <w:r w:rsidRPr="002E75F1">
        <w:rPr>
          <w:rFonts w:ascii="Calibri" w:hAnsi="Calibri"/>
          <w:sz w:val="16"/>
        </w:rPr>
        <w:t xml:space="preserve"> – </w:t>
      </w:r>
      <w:smartTag w:uri="urn:schemas-microsoft-com:office:smarttags" w:element="country-region">
        <w:r w:rsidRPr="002E75F1">
          <w:rPr>
            <w:rFonts w:ascii="Calibri" w:hAnsi="Calibri"/>
            <w:sz w:val="16"/>
          </w:rPr>
          <w:t>Argentina</w:t>
        </w:r>
      </w:smartTag>
      <w:r w:rsidRPr="002E75F1">
        <w:rPr>
          <w:rFonts w:ascii="Calibri" w:hAnsi="Calibri"/>
          <w:sz w:val="16"/>
        </w:rPr>
        <w:t xml:space="preserve">, </w:t>
      </w:r>
      <w:smartTag w:uri="urn:schemas-microsoft-com:office:smarttags" w:element="country-region">
        <w:r w:rsidRPr="002E75F1">
          <w:rPr>
            <w:rFonts w:ascii="Calibri" w:hAnsi="Calibri"/>
            <w:sz w:val="16"/>
          </w:rPr>
          <w:t>Brazil</w:t>
        </w:r>
      </w:smartTag>
      <w:r w:rsidRPr="002E75F1">
        <w:rPr>
          <w:rFonts w:ascii="Calibri" w:hAnsi="Calibri"/>
          <w:sz w:val="16"/>
        </w:rPr>
        <w:t xml:space="preserve">, and </w:t>
      </w:r>
      <w:smartTag w:uri="urn:schemas-microsoft-com:office:smarttags" w:element="country-region">
        <w:r w:rsidRPr="002E75F1">
          <w:rPr>
            <w:rFonts w:ascii="Calibri" w:hAnsi="Calibri"/>
            <w:sz w:val="16"/>
          </w:rPr>
          <w:t>Uruguay</w:t>
        </w:r>
      </w:smartTag>
      <w:r w:rsidRPr="002E75F1">
        <w:rPr>
          <w:rFonts w:ascii="Calibri" w:hAnsi="Calibri"/>
          <w:sz w:val="16"/>
        </w:rPr>
        <w:t xml:space="preserve"> – pulled their ambassadors from </w:t>
      </w:r>
      <w:smartTag w:uri="urn:schemas-microsoft-com:office:smarttags" w:element="country-region">
        <w:r w:rsidRPr="002E75F1">
          <w:rPr>
            <w:rFonts w:ascii="Calibri" w:hAnsi="Calibri"/>
            <w:sz w:val="16"/>
          </w:rPr>
          <w:t>Paraguay</w:t>
        </w:r>
      </w:smartTag>
      <w:r w:rsidRPr="002E75F1">
        <w:rPr>
          <w:rFonts w:ascii="Calibri" w:hAnsi="Calibri"/>
          <w:sz w:val="16"/>
        </w:rPr>
        <w:t xml:space="preserve"> and declared that </w:t>
      </w:r>
      <w:smartTag w:uri="urn:schemas-microsoft-com:office:smarttags" w:element="place">
        <w:smartTag w:uri="urn:schemas-microsoft-com:office:smarttags" w:element="City">
          <w:r w:rsidRPr="002E75F1">
            <w:rPr>
              <w:rFonts w:ascii="Calibri" w:hAnsi="Calibri"/>
              <w:sz w:val="16"/>
            </w:rPr>
            <w:t>Lugo</w:t>
          </w:r>
        </w:smartTag>
      </w:smartTag>
      <w:r w:rsidRPr="002E75F1">
        <w:rPr>
          <w:rFonts w:ascii="Calibri" w:hAnsi="Calibri"/>
          <w:sz w:val="16"/>
        </w:rPr>
        <w:t xml:space="preserve">’s successor, President Federico Franco – is illegitimate. According to Secretary General of Latin American Association of Integration (ALADI), Carlos “Chacho” Alvarez: “[Chavez’s death] is a great loss for an ongoing integration process” He added that no one can question, even his political enemies, the contribution of Chavez for being a leading motivator and dynamic figure leading the region through the path of integration.” Alvarez, an Argentine leftist, praised Chavez’s strategy of shaping a “more autonomous, solid and just Latin American region.” Although there is a tendency to artificially isolate </w:t>
      </w:r>
      <w:smartTag w:uri="urn:schemas-microsoft-com:office:smarttags" w:element="country-region">
        <w:r w:rsidRPr="002E75F1">
          <w:rPr>
            <w:rFonts w:ascii="Calibri" w:hAnsi="Calibri"/>
            <w:sz w:val="16"/>
          </w:rPr>
          <w:t>Canada</w:t>
        </w:r>
      </w:smartTag>
      <w:r w:rsidRPr="002E75F1">
        <w:rPr>
          <w:rFonts w:ascii="Calibri" w:hAnsi="Calibri"/>
          <w:sz w:val="16"/>
        </w:rPr>
        <w:t xml:space="preserve"> and the </w:t>
      </w:r>
      <w:smartTag w:uri="urn:schemas-microsoft-com:office:smarttags" w:element="place">
        <w:smartTag w:uri="urn:schemas-microsoft-com:office:smarttags" w:element="country-region">
          <w:r w:rsidRPr="002E75F1">
            <w:rPr>
              <w:rFonts w:ascii="Calibri" w:hAnsi="Calibri"/>
              <w:sz w:val="16"/>
            </w:rPr>
            <w:t>United States</w:t>
          </w:r>
        </w:smartTag>
      </w:smartTag>
      <w:r w:rsidRPr="002E75F1">
        <w:rPr>
          <w:rFonts w:ascii="Calibri" w:hAnsi="Calibri"/>
          <w:sz w:val="16"/>
        </w:rPr>
        <w:t xml:space="preserve"> from the rest of the hemisphere, Latin American left wing presidents apparently do not realize that their vision is short- sighted and reminiscent of Cold War attitudes. It rejects multilateral initiatives that tend towards making the world a global village. A perfect example of their backward socialist mindset is the fact that even at the first CELAC Summit, in </w:t>
      </w:r>
      <w:smartTag w:uri="urn:schemas-microsoft-com:office:smarttags" w:element="place">
        <w:smartTag w:uri="urn:schemas-microsoft-com:office:smarttags" w:element="City">
          <w:r w:rsidRPr="002E75F1">
            <w:rPr>
              <w:rFonts w:ascii="Calibri" w:hAnsi="Calibri"/>
              <w:sz w:val="16"/>
            </w:rPr>
            <w:t>Caracas</w:t>
          </w:r>
        </w:smartTag>
      </w:smartTag>
      <w:r w:rsidRPr="002E75F1">
        <w:rPr>
          <w:rFonts w:ascii="Calibri" w:hAnsi="Calibri"/>
          <w:sz w:val="16"/>
        </w:rPr>
        <w:t xml:space="preserve"> (2011), American capitalism was inevitably present in the form of all the IT equipment such as IBM computer desktops and large US branded monitors. No matter how hard they will try, the presidents of </w:t>
      </w:r>
      <w:smartTag w:uri="urn:schemas-microsoft-com:office:smarttags" w:element="country-region">
        <w:r w:rsidRPr="002E75F1">
          <w:rPr>
            <w:rFonts w:ascii="Calibri" w:hAnsi="Calibri"/>
            <w:sz w:val="16"/>
          </w:rPr>
          <w:t>Bolivia</w:t>
        </w:r>
      </w:smartTag>
      <w:r w:rsidRPr="002E75F1">
        <w:rPr>
          <w:rFonts w:ascii="Calibri" w:hAnsi="Calibri"/>
          <w:sz w:val="16"/>
        </w:rPr>
        <w:t xml:space="preserve"> and </w:t>
      </w:r>
      <w:smartTag w:uri="urn:schemas-microsoft-com:office:smarttags" w:element="country-region">
        <w:r w:rsidRPr="002E75F1">
          <w:rPr>
            <w:rFonts w:ascii="Calibri" w:hAnsi="Calibri"/>
            <w:sz w:val="16"/>
          </w:rPr>
          <w:t>Ecuador</w:t>
        </w:r>
      </w:smartTag>
      <w:r w:rsidRPr="002E75F1">
        <w:rPr>
          <w:rFonts w:ascii="Calibri" w:hAnsi="Calibri"/>
          <w:sz w:val="16"/>
        </w:rPr>
        <w:t xml:space="preserve">, among others, will nonetheless continue to experience their countries’ dependence on global economic and financial trends in which </w:t>
      </w:r>
      <w:smartTag w:uri="urn:schemas-microsoft-com:office:smarttags" w:element="country-region">
        <w:r w:rsidRPr="002E75F1">
          <w:rPr>
            <w:rFonts w:ascii="Calibri" w:hAnsi="Calibri"/>
            <w:sz w:val="16"/>
          </w:rPr>
          <w:t>Canada</w:t>
        </w:r>
      </w:smartTag>
      <w:r w:rsidRPr="002E75F1">
        <w:rPr>
          <w:rFonts w:ascii="Calibri" w:hAnsi="Calibri"/>
          <w:sz w:val="16"/>
        </w:rPr>
        <w:t xml:space="preserve"> and the </w:t>
      </w:r>
      <w:smartTag w:uri="urn:schemas-microsoft-com:office:smarttags" w:element="place">
        <w:smartTag w:uri="urn:schemas-microsoft-com:office:smarttags" w:element="country-region">
          <w:r w:rsidRPr="002E75F1">
            <w:rPr>
              <w:rFonts w:ascii="Calibri" w:hAnsi="Calibri"/>
              <w:sz w:val="16"/>
            </w:rPr>
            <w:t>U.S.</w:t>
          </w:r>
        </w:smartTag>
      </w:smartTag>
      <w:r w:rsidRPr="002E75F1">
        <w:rPr>
          <w:rFonts w:ascii="Calibri" w:hAnsi="Calibri"/>
          <w:sz w:val="16"/>
        </w:rPr>
        <w:t xml:space="preserve"> are fully integrated and play vital and decisive roles. While granting that there are a few Latin American leaders, such as Ecuadorian President Rafael Correa and Nicaraguan President Daniel Ortega, who are deeply rooted in Chavez’s Bolivarian ideology and have embraced his economic policies, this is the time when highly positive outcomes can happen in Venezuela and turn the country into an open market economy and establish closer ties with the United States, western economies and cease to support rogue nations such as Syria and Iran. These are critical moments in </w:t>
      </w:r>
      <w:smartTag w:uri="urn:schemas-microsoft-com:office:smarttags" w:element="place">
        <w:smartTag w:uri="urn:schemas-microsoft-com:office:smarttags" w:element="country-region">
          <w:r w:rsidRPr="002E75F1">
            <w:rPr>
              <w:rFonts w:ascii="Calibri" w:hAnsi="Calibri"/>
              <w:sz w:val="16"/>
            </w:rPr>
            <w:t>Venezuela</w:t>
          </w:r>
        </w:smartTag>
      </w:smartTag>
      <w:r w:rsidRPr="002E75F1">
        <w:rPr>
          <w:rFonts w:ascii="Calibri" w:hAnsi="Calibri"/>
          <w:sz w:val="16"/>
        </w:rPr>
        <w:t xml:space="preserve">’s history as it is departing from Chavez’s legacy and preparing to hold general presidential elections within the next 30 days, as the national constitution requires. Chavez’s current successor, Vice President Nicolas Maduro, who was Venezuela’s special envoy to Paraguay during Lugo’s political impeachment process, when Maduro pressured Paraguay’s top military brass to embark on a coup d’etat and surround the national congress. At a same time, </w:t>
      </w:r>
      <w:smartTag w:uri="urn:schemas-microsoft-com:office:smarttags" w:element="country-region">
        <w:r w:rsidRPr="002E75F1">
          <w:rPr>
            <w:rFonts w:ascii="Calibri" w:hAnsi="Calibri"/>
            <w:sz w:val="16"/>
          </w:rPr>
          <w:t>Venezuela</w:t>
        </w:r>
      </w:smartTag>
      <w:r w:rsidRPr="002E75F1">
        <w:rPr>
          <w:rFonts w:ascii="Calibri" w:hAnsi="Calibri"/>
          <w:sz w:val="16"/>
        </w:rPr>
        <w:t xml:space="preserve"> mobilized six fighter jets to </w:t>
      </w:r>
      <w:smartTag w:uri="urn:schemas-microsoft-com:office:smarttags" w:element="country-region">
        <w:r w:rsidRPr="002E75F1">
          <w:rPr>
            <w:rFonts w:ascii="Calibri" w:hAnsi="Calibri"/>
            <w:sz w:val="16"/>
          </w:rPr>
          <w:t>Bolivia</w:t>
        </w:r>
      </w:smartTag>
      <w:r w:rsidRPr="002E75F1">
        <w:rPr>
          <w:rFonts w:ascii="Calibri" w:hAnsi="Calibri"/>
          <w:sz w:val="16"/>
        </w:rPr>
        <w:t xml:space="preserve"> in the area bordering </w:t>
      </w:r>
      <w:smartTag w:uri="urn:schemas-microsoft-com:office:smarttags" w:element="country-region">
        <w:r w:rsidRPr="002E75F1">
          <w:rPr>
            <w:rFonts w:ascii="Calibri" w:hAnsi="Calibri"/>
            <w:sz w:val="16"/>
          </w:rPr>
          <w:t>Paraguay</w:t>
        </w:r>
      </w:smartTag>
      <w:r w:rsidRPr="002E75F1">
        <w:rPr>
          <w:rFonts w:ascii="Calibri" w:hAnsi="Calibri"/>
          <w:sz w:val="16"/>
        </w:rPr>
        <w:t xml:space="preserve"> to assist </w:t>
      </w:r>
      <w:smartTag w:uri="urn:schemas-microsoft-com:office:smarttags" w:element="country-region">
        <w:r w:rsidRPr="002E75F1">
          <w:rPr>
            <w:rFonts w:ascii="Calibri" w:hAnsi="Calibri"/>
            <w:sz w:val="16"/>
          </w:rPr>
          <w:t>Paraguay</w:t>
        </w:r>
      </w:smartTag>
      <w:r w:rsidRPr="002E75F1">
        <w:rPr>
          <w:rFonts w:ascii="Calibri" w:hAnsi="Calibri"/>
          <w:sz w:val="16"/>
        </w:rPr>
        <w:t xml:space="preserve">’s generals if they had decided to bring down the constitutional government and re-install the disgraced </w:t>
      </w:r>
      <w:smartTag w:uri="urn:schemas-microsoft-com:office:smarttags" w:element="place">
        <w:smartTag w:uri="urn:schemas-microsoft-com:office:smarttags" w:element="City">
          <w:r w:rsidRPr="002E75F1">
            <w:rPr>
              <w:rFonts w:ascii="Calibri" w:hAnsi="Calibri"/>
              <w:sz w:val="16"/>
            </w:rPr>
            <w:t>Lugo</w:t>
          </w:r>
        </w:smartTag>
      </w:smartTag>
      <w:r w:rsidRPr="002E75F1">
        <w:rPr>
          <w:rFonts w:ascii="Calibri" w:hAnsi="Calibri"/>
          <w:sz w:val="16"/>
        </w:rPr>
        <w:t xml:space="preserve">. That this would have been an effective invasion of </w:t>
      </w:r>
      <w:smartTag w:uri="urn:schemas-microsoft-com:office:smarttags" w:element="country-region">
        <w:r w:rsidRPr="002E75F1">
          <w:rPr>
            <w:rFonts w:ascii="Calibri" w:hAnsi="Calibri"/>
            <w:sz w:val="16"/>
          </w:rPr>
          <w:t>Paraguay</w:t>
        </w:r>
      </w:smartTag>
      <w:r w:rsidRPr="002E75F1">
        <w:rPr>
          <w:rFonts w:ascii="Calibri" w:hAnsi="Calibri"/>
          <w:sz w:val="16"/>
        </w:rPr>
        <w:t xml:space="preserve"> sovereignty from the Bolivian side was not lost on Paraguayans who fought a war with </w:t>
      </w:r>
      <w:smartTag w:uri="urn:schemas-microsoft-com:office:smarttags" w:element="place">
        <w:smartTag w:uri="urn:schemas-microsoft-com:office:smarttags" w:element="country-region">
          <w:r w:rsidRPr="002E75F1">
            <w:rPr>
              <w:rFonts w:ascii="Calibri" w:hAnsi="Calibri"/>
              <w:sz w:val="16"/>
            </w:rPr>
            <w:t>Bolivia</w:t>
          </w:r>
        </w:smartTag>
      </w:smartTag>
      <w:r w:rsidRPr="002E75F1">
        <w:rPr>
          <w:rFonts w:ascii="Calibri" w:hAnsi="Calibri"/>
          <w:sz w:val="16"/>
        </w:rPr>
        <w:t xml:space="preserve"> in the 1930s over petroleum deposits. Interestingly enough, Maduro - the same mastermind who attempted to orchestrate Lugo’s return to power last year, has again demonstrated his immaturity when his government accused two U.S. military attachés of spying, forcing them to leave within 24 hours. Maduro even went to far to say that the </w:t>
      </w:r>
      <w:smartTag w:uri="urn:schemas-microsoft-com:office:smarttags" w:element="place">
        <w:smartTag w:uri="urn:schemas-microsoft-com:office:smarttags" w:element="country-region">
          <w:r w:rsidRPr="002E75F1">
            <w:rPr>
              <w:rFonts w:ascii="Calibri" w:hAnsi="Calibri"/>
              <w:sz w:val="16"/>
            </w:rPr>
            <w:t>U.S.</w:t>
          </w:r>
        </w:smartTag>
      </w:smartTag>
      <w:r w:rsidRPr="002E75F1">
        <w:rPr>
          <w:rFonts w:ascii="Calibri" w:hAnsi="Calibri"/>
          <w:sz w:val="16"/>
        </w:rPr>
        <w:t xml:space="preserve"> was somehow responsible for the cancer that killed Chavez. Domestic affairs in </w:t>
      </w:r>
      <w:smartTag w:uri="urn:schemas-microsoft-com:office:smarttags" w:element="place">
        <w:smartTag w:uri="urn:schemas-microsoft-com:office:smarttags" w:element="country-region">
          <w:r w:rsidRPr="002E75F1">
            <w:rPr>
              <w:rFonts w:ascii="Calibri" w:hAnsi="Calibri"/>
              <w:sz w:val="16"/>
            </w:rPr>
            <w:t>Venezuela</w:t>
          </w:r>
        </w:smartTag>
      </w:smartTag>
      <w:r w:rsidRPr="002E75F1">
        <w:rPr>
          <w:rFonts w:ascii="Calibri" w:hAnsi="Calibri"/>
          <w:sz w:val="16"/>
        </w:rPr>
        <w:t xml:space="preserve"> have gone astray. Chavez’s style of cult-like personalism, strategic nationalization of private business, press censorship and strong-arm tactics against political opponents, has resulted in making oil-producing </w:t>
      </w:r>
      <w:smartTag w:uri="urn:schemas-microsoft-com:office:smarttags" w:element="place">
        <w:smartTag w:uri="urn:schemas-microsoft-com:office:smarttags" w:element="country-region">
          <w:r w:rsidRPr="002E75F1">
            <w:rPr>
              <w:rFonts w:ascii="Calibri" w:hAnsi="Calibri"/>
              <w:sz w:val="16"/>
            </w:rPr>
            <w:t>Venezuela</w:t>
          </w:r>
        </w:smartTag>
      </w:smartTag>
      <w:r w:rsidRPr="002E75F1">
        <w:rPr>
          <w:rFonts w:ascii="Calibri" w:hAnsi="Calibri"/>
          <w:sz w:val="16"/>
        </w:rPr>
        <w:t xml:space="preserve"> the region’s 12th lowest in economic growth in 2011. Nonetheless, Chavez pushed through various regional infrastructure projects at international meetings, such as rail service to connect </w:t>
      </w:r>
      <w:smartTag w:uri="urn:schemas-microsoft-com:office:smarttags" w:element="City">
        <w:r w:rsidRPr="002E75F1">
          <w:rPr>
            <w:rFonts w:ascii="Calibri" w:hAnsi="Calibri"/>
            <w:sz w:val="16"/>
          </w:rPr>
          <w:t>Caracas</w:t>
        </w:r>
      </w:smartTag>
      <w:r w:rsidRPr="002E75F1">
        <w:rPr>
          <w:rFonts w:ascii="Calibri" w:hAnsi="Calibri"/>
          <w:sz w:val="16"/>
        </w:rPr>
        <w:t xml:space="preserve"> with </w:t>
      </w:r>
      <w:smartTag w:uri="urn:schemas-microsoft-com:office:smarttags" w:element="place">
        <w:smartTag w:uri="urn:schemas-microsoft-com:office:smarttags" w:element="City">
          <w:r w:rsidRPr="002E75F1">
            <w:rPr>
              <w:rFonts w:ascii="Calibri" w:hAnsi="Calibri"/>
              <w:sz w:val="16"/>
            </w:rPr>
            <w:t>Buenos Aires</w:t>
          </w:r>
        </w:smartTag>
      </w:smartTag>
      <w:r w:rsidRPr="002E75F1">
        <w:rPr>
          <w:rFonts w:ascii="Calibri" w:hAnsi="Calibri"/>
          <w:sz w:val="16"/>
        </w:rPr>
        <w:t xml:space="preserve"> and other major cities in between. Along the way, Chavez cemented closer and closer ties with </w:t>
      </w:r>
      <w:smartTag w:uri="urn:schemas-microsoft-com:office:smarttags" w:element="country-region">
        <w:r w:rsidRPr="002E75F1">
          <w:rPr>
            <w:rFonts w:ascii="Calibri" w:hAnsi="Calibri"/>
            <w:sz w:val="16"/>
          </w:rPr>
          <w:t>Iran</w:t>
        </w:r>
      </w:smartTag>
      <w:r w:rsidRPr="002E75F1">
        <w:rPr>
          <w:rFonts w:ascii="Calibri" w:hAnsi="Calibri"/>
          <w:sz w:val="16"/>
        </w:rPr>
        <w:t xml:space="preserve">, </w:t>
      </w:r>
      <w:smartTag w:uri="urn:schemas-microsoft-com:office:smarttags" w:element="country-region">
        <w:r w:rsidRPr="002E75F1">
          <w:rPr>
            <w:rFonts w:ascii="Calibri" w:hAnsi="Calibri"/>
            <w:sz w:val="16"/>
          </w:rPr>
          <w:t>Russia</w:t>
        </w:r>
      </w:smartTag>
      <w:r w:rsidRPr="002E75F1">
        <w:rPr>
          <w:rFonts w:ascii="Calibri" w:hAnsi="Calibri"/>
          <w:sz w:val="16"/>
        </w:rPr>
        <w:t xml:space="preserve">, and </w:t>
      </w:r>
      <w:smartTag w:uri="urn:schemas-microsoft-com:office:smarttags" w:element="place">
        <w:smartTag w:uri="urn:schemas-microsoft-com:office:smarttags" w:element="country-region">
          <w:r w:rsidRPr="002E75F1">
            <w:rPr>
              <w:rFonts w:ascii="Calibri" w:hAnsi="Calibri"/>
              <w:sz w:val="16"/>
            </w:rPr>
            <w:t>Cuba</w:t>
          </w:r>
        </w:smartTag>
      </w:smartTag>
      <w:r w:rsidRPr="002E75F1">
        <w:rPr>
          <w:rFonts w:ascii="Calibri" w:hAnsi="Calibri"/>
          <w:sz w:val="16"/>
        </w:rPr>
        <w:t xml:space="preserve">. </w:t>
      </w:r>
      <w:r w:rsidRPr="002E75F1">
        <w:rPr>
          <w:rStyle w:val="StyleBoldUnderline"/>
          <w:rFonts w:ascii="Calibri" w:hAnsi="Calibri"/>
          <w:bCs/>
          <w:sz w:val="22"/>
        </w:rPr>
        <w:t xml:space="preserve">The ruling cadre left behind by Chavez has gradually absorbed </w:t>
      </w:r>
      <w:smartTag w:uri="urn:schemas-microsoft-com:office:smarttags" w:element="place">
        <w:smartTag w:uri="urn:schemas-microsoft-com:office:smarttags" w:element="country-region">
          <w:r w:rsidRPr="002E75F1">
            <w:rPr>
              <w:rStyle w:val="StyleBoldUnderline"/>
              <w:rFonts w:ascii="Calibri" w:hAnsi="Calibri"/>
              <w:bCs/>
              <w:sz w:val="22"/>
            </w:rPr>
            <w:t>Cuba</w:t>
          </w:r>
        </w:smartTag>
      </w:smartTag>
      <w:r w:rsidRPr="002E75F1">
        <w:rPr>
          <w:rStyle w:val="StyleBoldUnderline"/>
          <w:rFonts w:ascii="Calibri" w:hAnsi="Calibri"/>
          <w:bCs/>
          <w:sz w:val="22"/>
        </w:rPr>
        <w:t xml:space="preserve">’s communist ideological indoctrination. </w:t>
      </w:r>
      <w:smartTag w:uri="urn:schemas-microsoft-com:office:smarttags" w:element="country-region">
        <w:r w:rsidRPr="002E75F1">
          <w:rPr>
            <w:rFonts w:ascii="Calibri" w:hAnsi="Calibri"/>
            <w:sz w:val="16"/>
          </w:rPr>
          <w:t>Venezuela</w:t>
        </w:r>
      </w:smartTag>
      <w:r w:rsidRPr="002E75F1">
        <w:rPr>
          <w:rFonts w:ascii="Calibri" w:hAnsi="Calibri"/>
          <w:sz w:val="16"/>
        </w:rPr>
        <w:t xml:space="preserve"> provided subsidized fuel to </w:t>
      </w:r>
      <w:smartTag w:uri="urn:schemas-microsoft-com:office:smarttags" w:element="country-region">
        <w:r w:rsidRPr="002E75F1">
          <w:rPr>
            <w:rFonts w:ascii="Calibri" w:hAnsi="Calibri"/>
            <w:sz w:val="16"/>
          </w:rPr>
          <w:t>Cuba</w:t>
        </w:r>
      </w:smartTag>
      <w:r w:rsidRPr="002E75F1">
        <w:rPr>
          <w:rFonts w:ascii="Calibri" w:hAnsi="Calibri"/>
          <w:sz w:val="16"/>
        </w:rPr>
        <w:t xml:space="preserve">, while </w:t>
      </w:r>
      <w:smartTag w:uri="urn:schemas-microsoft-com:office:smarttags" w:element="place">
        <w:smartTag w:uri="urn:schemas-microsoft-com:office:smarttags" w:element="country-region">
          <w:r w:rsidRPr="002E75F1">
            <w:rPr>
              <w:rFonts w:ascii="Calibri" w:hAnsi="Calibri"/>
              <w:sz w:val="16"/>
            </w:rPr>
            <w:t>Cuba</w:t>
          </w:r>
        </w:smartTag>
      </w:smartTag>
      <w:r w:rsidRPr="002E75F1">
        <w:rPr>
          <w:rFonts w:ascii="Calibri" w:hAnsi="Calibri"/>
          <w:sz w:val="16"/>
        </w:rPr>
        <w:t xml:space="preserve">’s rulers – brothers Fidel and Raul Castro – were Chavez’s closest allies. It was in </w:t>
      </w:r>
      <w:smartTag w:uri="urn:schemas-microsoft-com:office:smarttags" w:element="place">
        <w:smartTag w:uri="urn:schemas-microsoft-com:office:smarttags" w:element="country-region">
          <w:r w:rsidRPr="002E75F1">
            <w:rPr>
              <w:rFonts w:ascii="Calibri" w:hAnsi="Calibri"/>
              <w:sz w:val="16"/>
            </w:rPr>
            <w:t>Cuba</w:t>
          </w:r>
        </w:smartTag>
      </w:smartTag>
      <w:r w:rsidRPr="002E75F1">
        <w:rPr>
          <w:rFonts w:ascii="Calibri" w:hAnsi="Calibri"/>
          <w:sz w:val="16"/>
        </w:rPr>
        <w:t>, for example, that Chavez received surgery and chemotherapy for his cancer. Now, since Chavez is dead</w:t>
      </w:r>
      <w:r w:rsidRPr="002E75F1">
        <w:rPr>
          <w:rStyle w:val="StyleBoldUnderline"/>
          <w:rFonts w:ascii="Calibri" w:hAnsi="Calibri"/>
          <w:bCs/>
          <w:sz w:val="22"/>
        </w:rPr>
        <w:t xml:space="preserve">, </w:t>
      </w:r>
      <w:smartTag w:uri="urn:schemas-microsoft-com:office:smarttags" w:element="country-region">
        <w:r w:rsidRPr="002E75F1">
          <w:rPr>
            <w:rStyle w:val="StyleBoldUnderline"/>
            <w:rFonts w:ascii="Calibri" w:hAnsi="Calibri"/>
            <w:bCs/>
            <w:sz w:val="22"/>
          </w:rPr>
          <w:t>Cuba</w:t>
        </w:r>
      </w:smartTag>
      <w:r w:rsidRPr="002E75F1">
        <w:rPr>
          <w:rStyle w:val="StyleBoldUnderline"/>
          <w:rFonts w:ascii="Calibri" w:hAnsi="Calibri"/>
          <w:bCs/>
          <w:sz w:val="22"/>
        </w:rPr>
        <w:t xml:space="preserve"> may begin to strengthen and establish new alliances and partnerships with other Caribbean countries to produce a Plan B for the Castro regime</w:t>
      </w:r>
      <w:r w:rsidRPr="002E75F1">
        <w:rPr>
          <w:rFonts w:ascii="Calibri" w:hAnsi="Calibri"/>
          <w:sz w:val="16"/>
        </w:rPr>
        <w:t xml:space="preserve">, should Venezuelan eventually re-establish constructive relations with the </w:t>
      </w:r>
      <w:smartTag w:uri="urn:schemas-microsoft-com:office:smarttags" w:element="place">
        <w:smartTag w:uri="urn:schemas-microsoft-com:office:smarttags" w:element="country-region">
          <w:r w:rsidRPr="002E75F1">
            <w:rPr>
              <w:rFonts w:ascii="Calibri" w:hAnsi="Calibri"/>
              <w:sz w:val="16"/>
            </w:rPr>
            <w:t>U.S.</w:t>
          </w:r>
        </w:smartTag>
      </w:smartTag>
      <w:r w:rsidRPr="002E75F1">
        <w:rPr>
          <w:rFonts w:ascii="Calibri" w:hAnsi="Calibri"/>
          <w:sz w:val="16"/>
        </w:rPr>
        <w:t xml:space="preserve"> after the upcoming elections under new leadership. Since mid-2012, this has been another perfect opportunity for the Obama administration to embark on an intensive public diplomacy campaign in tandem with other elements of statecraft and develop a proactive strategy to support Venezuelan opposition leaders and former Chavista legislators who can lead the way towards a flourishing democracy at the heart of the Caribbean: a potential success story that would inspire change and reforms in Havana.</w:t>
      </w:r>
    </w:p>
    <w:p w:rsidR="00436B03" w:rsidRPr="00113B09" w:rsidRDefault="00436B03" w:rsidP="00D74682">
      <w:pPr>
        <w:pStyle w:val="Heading4"/>
        <w:rPr>
          <w:rFonts w:ascii="Calibri" w:hAnsi="Calibri"/>
          <w:kern w:val="36"/>
        </w:rPr>
      </w:pPr>
      <w:r>
        <w:rPr>
          <w:rFonts w:ascii="Calibri" w:hAnsi="Calibri"/>
          <w:kern w:val="36"/>
        </w:rPr>
        <w:t>U.S. Undermines Cuba in its Political Agenda – Reform must happen before acting with Cuba</w:t>
      </w:r>
    </w:p>
    <w:p w:rsidR="00436B03" w:rsidRPr="00113B09" w:rsidRDefault="00436B03" w:rsidP="00D74682">
      <w:pPr>
        <w:rPr>
          <w:rStyle w:val="StyleStyleBold12pt"/>
          <w:rFonts w:ascii="Calibri" w:hAnsi="Calibri"/>
          <w:bCs/>
        </w:rPr>
      </w:pPr>
      <w:smartTag w:uri="urn:schemas-microsoft-com:office:smarttags" w:element="place">
        <w:smartTag w:uri="urn:schemas-microsoft-com:office:smarttags" w:element="country-region">
          <w:r w:rsidRPr="00113B09">
            <w:rPr>
              <w:rStyle w:val="StyleStyleBold12pt"/>
              <w:rFonts w:ascii="Calibri" w:hAnsi="Calibri"/>
              <w:bCs/>
            </w:rPr>
            <w:t>Israel</w:t>
          </w:r>
        </w:smartTag>
      </w:smartTag>
      <w:r w:rsidRPr="00113B09">
        <w:rPr>
          <w:rStyle w:val="StyleStyleBold12pt"/>
          <w:rFonts w:ascii="Calibri" w:hAnsi="Calibri"/>
          <w:bCs/>
        </w:rPr>
        <w:t xml:space="preserve"> ’10 – Reuters Correspondent</w:t>
      </w:r>
    </w:p>
    <w:p w:rsidR="00436B03" w:rsidRPr="00113B09" w:rsidRDefault="00436B03" w:rsidP="00D74682">
      <w:pPr>
        <w:rPr>
          <w:rStyle w:val="StyleStyleBold12pt"/>
          <w:rFonts w:ascii="Calibri" w:hAnsi="Calibri"/>
          <w:b w:val="0"/>
          <w:bCs/>
          <w:sz w:val="16"/>
        </w:rPr>
      </w:pPr>
      <w:r w:rsidRPr="00113B09">
        <w:rPr>
          <w:rStyle w:val="StyleStyleBold12pt"/>
          <w:rFonts w:ascii="Calibri" w:hAnsi="Calibri"/>
          <w:b w:val="0"/>
          <w:bCs/>
          <w:sz w:val="16"/>
        </w:rPr>
        <w:t xml:space="preserve">Esteban, “Cuba Travel Bill Buried in Political Agenda.” </w:t>
      </w:r>
      <w:hyperlink r:id="rId7" w:history="1">
        <w:r w:rsidRPr="00113B09">
          <w:rPr>
            <w:rStyle w:val="Hyperlink"/>
            <w:rFonts w:ascii="Calibri" w:hAnsi="Calibri"/>
            <w:sz w:val="16"/>
          </w:rPr>
          <w:t>http://www.reuters.com/article/2010/02/09/us-usa-cuba-travel-idUSTRE6180PP20100209</w:t>
        </w:r>
      </w:hyperlink>
      <w:r w:rsidRPr="00113B09">
        <w:rPr>
          <w:rStyle w:val="StyleStyleBold12pt"/>
          <w:rFonts w:ascii="Calibri" w:hAnsi="Calibri"/>
          <w:b w:val="0"/>
          <w:bCs/>
          <w:sz w:val="16"/>
        </w:rPr>
        <w:t>. Found online July 11th S.S.</w:t>
      </w:r>
    </w:p>
    <w:p w:rsidR="00436B03" w:rsidRPr="00113B09" w:rsidRDefault="00436B03" w:rsidP="00D74682">
      <w:pPr>
        <w:rPr>
          <w:rStyle w:val="StyleStyleBold12pt"/>
          <w:rFonts w:ascii="Calibri" w:hAnsi="Calibri"/>
          <w:b w:val="0"/>
          <w:bCs/>
          <w:sz w:val="16"/>
        </w:rPr>
      </w:pPr>
    </w:p>
    <w:p w:rsidR="00436B03" w:rsidRDefault="00436B03" w:rsidP="00D74682">
      <w:pPr>
        <w:spacing w:after="150"/>
        <w:rPr>
          <w:rFonts w:ascii="Calibri" w:hAnsi="Calibri" w:cs="Arial"/>
          <w:color w:val="000000"/>
          <w:sz w:val="16"/>
          <w:szCs w:val="21"/>
          <w:shd w:val="clear" w:color="auto" w:fill="FFFFFF"/>
        </w:rPr>
      </w:pPr>
      <w:r w:rsidRPr="00D74682">
        <w:rPr>
          <w:rStyle w:val="StyleBoldUnderline"/>
          <w:rFonts w:ascii="Calibri" w:hAnsi="Calibri"/>
          <w:bCs/>
          <w:sz w:val="22"/>
          <w:highlight w:val="yellow"/>
        </w:rPr>
        <w:t>Sponsors of two bills allowing Americans to travel freely to Cuba</w:t>
      </w:r>
      <w:r w:rsidRPr="00113B09">
        <w:rPr>
          <w:rFonts w:ascii="Calibri" w:hAnsi="Calibri" w:cs="Arial"/>
          <w:color w:val="000000"/>
          <w:sz w:val="16"/>
          <w:szCs w:val="21"/>
          <w:shd w:val="clear" w:color="auto" w:fill="FFFFFF"/>
        </w:rPr>
        <w:t>, introduced last year in the Senate and the House of Representatives</w:t>
      </w:r>
      <w:r w:rsidRPr="00D74682">
        <w:rPr>
          <w:rStyle w:val="StyleBoldUnderline"/>
          <w:rFonts w:ascii="Calibri" w:hAnsi="Calibri"/>
          <w:bCs/>
          <w:sz w:val="22"/>
          <w:highlight w:val="yellow"/>
        </w:rPr>
        <w:t>, say a flood of dollars from the pro-embargo Cuban-American lobby might also have played a part</w:t>
      </w:r>
      <w:r w:rsidRPr="00113B09">
        <w:rPr>
          <w:rStyle w:val="StyleBoldUnderline"/>
          <w:rFonts w:ascii="Calibri" w:hAnsi="Calibri"/>
          <w:bCs/>
          <w:sz w:val="22"/>
        </w:rPr>
        <w:t>. "Support has not waned but it's clear that the debate over healthcare has consumed the first year of the (Obama) administration and has had a similar impact in terms of congressional action</w:t>
      </w:r>
      <w:r w:rsidRPr="00113B09">
        <w:rPr>
          <w:rFonts w:ascii="Calibri" w:hAnsi="Calibri" w:cs="Arial"/>
          <w:color w:val="000000"/>
          <w:sz w:val="16"/>
          <w:szCs w:val="21"/>
          <w:shd w:val="clear" w:color="auto" w:fill="FFFFFF"/>
        </w:rPr>
        <w:t>," Representative Bill Delahunt, a Democrat and one of the authors of the bill, told Reuters.</w:t>
      </w:r>
      <w:r w:rsidRPr="005E3B7C">
        <w:rPr>
          <w:rFonts w:ascii="Calibri" w:hAnsi="Calibri" w:cs="Arial"/>
          <w:color w:val="000000"/>
          <w:sz w:val="16"/>
          <w:szCs w:val="21"/>
          <w:shd w:val="clear" w:color="auto" w:fill="FFFFFF"/>
        </w:rPr>
        <w:t xml:space="preserve"> </w:t>
      </w:r>
      <w:r w:rsidRPr="00113B09">
        <w:rPr>
          <w:rFonts w:ascii="Calibri" w:hAnsi="Calibri" w:cs="Arial"/>
          <w:color w:val="000000"/>
          <w:sz w:val="16"/>
          <w:szCs w:val="21"/>
          <w:shd w:val="clear" w:color="auto" w:fill="FFFFFF"/>
        </w:rPr>
        <w:t xml:space="preserve">Co-sponsor Jeff Flake, a Republican representative, said </w:t>
      </w:r>
      <w:r w:rsidRPr="00D74682">
        <w:rPr>
          <w:rStyle w:val="StyleBoldUnderline"/>
          <w:rFonts w:ascii="Calibri" w:hAnsi="Calibri"/>
          <w:bCs/>
          <w:sz w:val="22"/>
          <w:highlight w:val="yellow"/>
        </w:rPr>
        <w:t>the votes were there to pass the Freedom to Travel to Cuba Act this year but the Democratic majority in the House was divided over whether to take it to the floor for a vote.</w:t>
      </w:r>
      <w:r w:rsidRPr="005E3B7C">
        <w:rPr>
          <w:rFonts w:ascii="Calibri" w:hAnsi="Calibri" w:cs="Arial"/>
          <w:color w:val="000000"/>
          <w:sz w:val="16"/>
          <w:szCs w:val="21"/>
          <w:shd w:val="clear" w:color="auto" w:fill="FFFFFF"/>
        </w:rPr>
        <w:t xml:space="preserve"> </w:t>
      </w:r>
      <w:r w:rsidRPr="00113B09">
        <w:rPr>
          <w:rFonts w:ascii="Calibri" w:hAnsi="Calibri" w:cs="Arial"/>
          <w:color w:val="000000"/>
          <w:sz w:val="16"/>
          <w:szCs w:val="21"/>
          <w:shd w:val="clear" w:color="auto" w:fill="FFFFFF"/>
        </w:rPr>
        <w:t>"This is not an issue that is at the top of their agenda or anywhere close and it's also an issue that splits part of their caucus," he said. "I still think it could happen this year."</w:t>
      </w:r>
      <w:r w:rsidRPr="005E3B7C">
        <w:rPr>
          <w:rFonts w:ascii="Calibri" w:hAnsi="Calibri" w:cs="Arial"/>
          <w:color w:val="000000"/>
          <w:sz w:val="16"/>
          <w:szCs w:val="21"/>
          <w:shd w:val="clear" w:color="auto" w:fill="FFFFFF"/>
        </w:rPr>
        <w:t xml:space="preserve"> </w:t>
      </w:r>
      <w:r w:rsidRPr="00113B09">
        <w:rPr>
          <w:rFonts w:ascii="Calibri" w:hAnsi="Calibri" w:cs="Arial"/>
          <w:color w:val="000000"/>
          <w:sz w:val="16"/>
          <w:szCs w:val="21"/>
          <w:shd w:val="clear" w:color="auto" w:fill="FFFFFF"/>
        </w:rPr>
        <w:t>The bill has 178 backers in the House, 40 votes short of the 218 needed but still a "big number," Flake said</w:t>
      </w:r>
      <w:r w:rsidRPr="00D74682">
        <w:rPr>
          <w:rFonts w:ascii="Calibri" w:hAnsi="Calibri" w:cs="Arial"/>
          <w:color w:val="000000"/>
          <w:sz w:val="16"/>
          <w:szCs w:val="21"/>
          <w:highlight w:val="yellow"/>
          <w:shd w:val="clear" w:color="auto" w:fill="FFFFFF"/>
        </w:rPr>
        <w:t xml:space="preserve">. </w:t>
      </w:r>
      <w:r w:rsidRPr="00D74682">
        <w:rPr>
          <w:rStyle w:val="StyleBoldUnderline"/>
          <w:rFonts w:ascii="Calibri" w:hAnsi="Calibri"/>
          <w:bCs/>
          <w:sz w:val="22"/>
          <w:highlight w:val="yellow"/>
        </w:rPr>
        <w:t>If passed, the act would be a bold step toward ending the 48-year U.S. trade embargo against Cuba</w:t>
      </w:r>
      <w:r w:rsidRPr="00113B09">
        <w:rPr>
          <w:rFonts w:ascii="Calibri" w:hAnsi="Calibri" w:cs="Arial"/>
          <w:color w:val="000000"/>
          <w:sz w:val="16"/>
          <w:szCs w:val="21"/>
          <w:shd w:val="clear" w:color="auto" w:fill="FFFFFF"/>
        </w:rPr>
        <w:t xml:space="preserve"> and likely would flood the communist-run Caribbean island with American tourists attracted by its beaches and revolutionary mystique</w:t>
      </w:r>
      <w:r w:rsidRPr="009810E7">
        <w:rPr>
          <w:rStyle w:val="StyleBoldUnderline"/>
          <w:rFonts w:ascii="Calibri" w:hAnsi="Calibri"/>
          <w:bCs/>
          <w:sz w:val="22"/>
        </w:rPr>
        <w:t>. The U.S. National Tour Association estimates at least 850,000 Americans would fly to Cuba</w:t>
      </w:r>
      <w:r w:rsidRPr="00113B09">
        <w:rPr>
          <w:rFonts w:ascii="Calibri" w:hAnsi="Calibri" w:cs="Arial"/>
          <w:color w:val="000000"/>
          <w:sz w:val="16"/>
          <w:szCs w:val="21"/>
          <w:shd w:val="clear" w:color="auto" w:fill="FFFFFF"/>
        </w:rPr>
        <w:t xml:space="preserve">, just 90 miles off the Florida coast, </w:t>
      </w:r>
      <w:r w:rsidRPr="009810E7">
        <w:rPr>
          <w:rStyle w:val="StyleBoldUnderline"/>
          <w:rFonts w:ascii="Calibri" w:hAnsi="Calibri"/>
          <w:bCs/>
          <w:sz w:val="22"/>
        </w:rPr>
        <w:t>in the first year after sanctions were lifted</w:t>
      </w:r>
      <w:r w:rsidRPr="00113B09">
        <w:rPr>
          <w:rFonts w:ascii="Calibri" w:hAnsi="Calibri" w:cs="Arial"/>
          <w:color w:val="000000"/>
          <w:sz w:val="16"/>
          <w:szCs w:val="21"/>
          <w:shd w:val="clear" w:color="auto" w:fill="FFFFFF"/>
        </w:rPr>
        <w:t>. U.S. and Cuban tour operators will meet next month in the Mexican resort of Cancun to draw up plans for that day.</w:t>
      </w:r>
      <w:r w:rsidRPr="005E3B7C">
        <w:rPr>
          <w:rFonts w:ascii="Calibri" w:hAnsi="Calibri" w:cs="Arial"/>
          <w:color w:val="000000"/>
          <w:sz w:val="16"/>
          <w:szCs w:val="21"/>
          <w:shd w:val="clear" w:color="auto" w:fill="FFFFFF"/>
        </w:rPr>
        <w:t xml:space="preserve"> </w:t>
      </w:r>
      <w:r w:rsidRPr="00113B09">
        <w:rPr>
          <w:rFonts w:ascii="Calibri" w:hAnsi="Calibri" w:cs="Arial"/>
          <w:color w:val="000000"/>
          <w:sz w:val="16"/>
          <w:szCs w:val="21"/>
          <w:shd w:val="clear" w:color="auto" w:fill="FFFFFF"/>
        </w:rPr>
        <w:t>The Cuba travel bills were introduced last year as President Barack Obama promised to "recast" troubled relations with Cuba. But the expectations raised when Obama lifted travel restrictions for Cuba-Americans are now all but gone.</w:t>
      </w:r>
      <w:r w:rsidRPr="005E3B7C">
        <w:rPr>
          <w:rFonts w:ascii="Calibri" w:hAnsi="Calibri" w:cs="Arial"/>
          <w:color w:val="000000"/>
          <w:sz w:val="16"/>
          <w:szCs w:val="21"/>
          <w:shd w:val="clear" w:color="auto" w:fill="FFFFFF"/>
        </w:rPr>
        <w:t xml:space="preserve"> </w:t>
      </w:r>
      <w:r w:rsidRPr="009810E7">
        <w:rPr>
          <w:rStyle w:val="StyleBoldUnderline"/>
          <w:rFonts w:ascii="Calibri" w:hAnsi="Calibri"/>
          <w:bCs/>
          <w:sz w:val="22"/>
        </w:rPr>
        <w:t>The explanation may lay, in part, in a strategy change by Cuban-Americans opposed to the Castro leadership.</w:t>
      </w:r>
      <w:r w:rsidRPr="00113B09">
        <w:rPr>
          <w:rFonts w:ascii="Calibri" w:hAnsi="Calibri" w:cs="Arial"/>
          <w:color w:val="000000"/>
          <w:sz w:val="16"/>
          <w:szCs w:val="21"/>
          <w:shd w:val="clear" w:color="auto" w:fill="FFFFFF"/>
        </w:rPr>
        <w:t xml:space="preserve"> In the last few years, they have given Democratic lawmakers generous donations in the hopes of preventing any relaxation of the U.S. trade embargo.</w:t>
      </w:r>
      <w:r w:rsidRPr="005E3B7C">
        <w:rPr>
          <w:rFonts w:ascii="Calibri" w:hAnsi="Calibri" w:cs="Arial"/>
          <w:color w:val="000000"/>
          <w:sz w:val="16"/>
          <w:szCs w:val="21"/>
          <w:shd w:val="clear" w:color="auto" w:fill="FFFFFF"/>
        </w:rPr>
        <w:t xml:space="preserve"> </w:t>
      </w:r>
      <w:r w:rsidRPr="00113B09">
        <w:rPr>
          <w:rFonts w:ascii="Calibri" w:hAnsi="Calibri" w:cs="Arial"/>
          <w:color w:val="000000"/>
          <w:sz w:val="16"/>
          <w:szCs w:val="21"/>
          <w:shd w:val="clear" w:color="auto" w:fill="FFFFFF"/>
        </w:rPr>
        <w:t>Public Campaign, a non-partisan group, estimated hardline Cuban-Americans gave more than $10 million in contributions to politicians since 2004.</w:t>
      </w:r>
      <w:r w:rsidRPr="005E3B7C">
        <w:rPr>
          <w:rFonts w:ascii="Calibri" w:hAnsi="Calibri" w:cs="Arial"/>
          <w:color w:val="000000"/>
          <w:sz w:val="16"/>
          <w:szCs w:val="21"/>
          <w:shd w:val="clear" w:color="auto" w:fill="FFFFFF"/>
        </w:rPr>
        <w:t xml:space="preserve"> </w:t>
      </w:r>
      <w:r w:rsidRPr="00113B09">
        <w:rPr>
          <w:rFonts w:ascii="Calibri" w:hAnsi="Calibri" w:cs="Arial"/>
          <w:color w:val="000000"/>
          <w:sz w:val="16"/>
          <w:szCs w:val="21"/>
          <w:shd w:val="clear" w:color="auto" w:fill="FFFFFF"/>
        </w:rPr>
        <w:t>Mauricio Claver-Carone, director of the pro-embargo U.S.-Cuba Democracy Public Action Committee, sees a clear link between those money flows and the apparent stall of the bills.</w:t>
      </w:r>
      <w:r w:rsidRPr="005E3B7C">
        <w:rPr>
          <w:rFonts w:ascii="Calibri" w:hAnsi="Calibri" w:cs="Arial"/>
          <w:color w:val="000000"/>
          <w:sz w:val="16"/>
          <w:szCs w:val="21"/>
          <w:shd w:val="clear" w:color="auto" w:fill="FFFFFF"/>
        </w:rPr>
        <w:t xml:space="preserve"> </w:t>
      </w:r>
      <w:r w:rsidRPr="00113B09">
        <w:rPr>
          <w:rFonts w:ascii="Calibri" w:hAnsi="Calibri" w:cs="Arial"/>
          <w:color w:val="000000"/>
          <w:sz w:val="16"/>
          <w:szCs w:val="21"/>
          <w:shd w:val="clear" w:color="auto" w:fill="FFFFFF"/>
        </w:rPr>
        <w:t>"There is undoubtedly a connection," he told Reuters. "One of our goals was to break the political barrier and make Cuba policy a bipartisan issue."</w:t>
      </w:r>
      <w:r w:rsidRPr="005E3B7C">
        <w:rPr>
          <w:rFonts w:ascii="Calibri" w:hAnsi="Calibri" w:cs="Arial"/>
          <w:color w:val="000000"/>
          <w:sz w:val="16"/>
          <w:szCs w:val="21"/>
          <w:shd w:val="clear" w:color="auto" w:fill="FFFFFF"/>
        </w:rPr>
        <w:t xml:space="preserve"> </w:t>
      </w:r>
      <w:r w:rsidRPr="009810E7">
        <w:rPr>
          <w:rStyle w:val="StyleBoldUnderline"/>
          <w:rFonts w:ascii="Calibri" w:hAnsi="Calibri"/>
          <w:bCs/>
          <w:sz w:val="22"/>
        </w:rPr>
        <w:t>U.S. tourism would be a life-line for the cash-strapped Cuban government, he said, allowing it to almost double the island's gross domestic product in the first year</w:t>
      </w:r>
      <w:r w:rsidRPr="00113B09">
        <w:rPr>
          <w:rFonts w:ascii="Calibri" w:hAnsi="Calibri" w:cs="Arial"/>
          <w:color w:val="000000"/>
          <w:sz w:val="16"/>
          <w:szCs w:val="21"/>
          <w:shd w:val="clear" w:color="auto" w:fill="FFFFFF"/>
        </w:rPr>
        <w:t>.</w:t>
      </w:r>
      <w:r w:rsidRPr="005E3B7C">
        <w:rPr>
          <w:rFonts w:ascii="Calibri" w:hAnsi="Calibri" w:cs="Arial"/>
          <w:color w:val="000000"/>
          <w:sz w:val="16"/>
          <w:szCs w:val="21"/>
          <w:shd w:val="clear" w:color="auto" w:fill="FFFFFF"/>
        </w:rPr>
        <w:t xml:space="preserve"> </w:t>
      </w:r>
      <w:r w:rsidRPr="00113B09">
        <w:rPr>
          <w:rFonts w:ascii="Calibri" w:hAnsi="Calibri" w:cs="Arial"/>
          <w:color w:val="000000"/>
          <w:sz w:val="16"/>
          <w:szCs w:val="21"/>
          <w:shd w:val="clear" w:color="auto" w:fill="FFFFFF"/>
        </w:rPr>
        <w:t>Divisions among Democrats emerged in November when 53 representatives signed a letter against any changes in the U.S. Cuba policy based on human rights concerns.</w:t>
      </w:r>
      <w:r w:rsidRPr="005E3B7C">
        <w:rPr>
          <w:rFonts w:ascii="Calibri" w:hAnsi="Calibri" w:cs="Arial"/>
          <w:color w:val="000000"/>
          <w:sz w:val="16"/>
          <w:szCs w:val="21"/>
          <w:shd w:val="clear" w:color="auto" w:fill="FFFFFF"/>
        </w:rPr>
        <w:t xml:space="preserve"> </w:t>
      </w:r>
      <w:r w:rsidRPr="00113B09">
        <w:rPr>
          <w:rFonts w:ascii="Calibri" w:hAnsi="Calibri" w:cs="Arial"/>
          <w:color w:val="000000"/>
          <w:sz w:val="16"/>
          <w:szCs w:val="21"/>
          <w:shd w:val="clear" w:color="auto" w:fill="FFFFFF"/>
        </w:rPr>
        <w:t>Public Campaign said 51 of the 53 had received a total of more than $850,000 in contributions from the U.S.-Cuba Democracy Public Action Committee and other pro-embargo donors.</w:t>
      </w:r>
      <w:r w:rsidRPr="005E3B7C">
        <w:rPr>
          <w:rFonts w:ascii="Calibri" w:hAnsi="Calibri" w:cs="Arial"/>
          <w:color w:val="000000"/>
          <w:sz w:val="16"/>
          <w:szCs w:val="21"/>
          <w:shd w:val="clear" w:color="auto" w:fill="FFFFFF"/>
        </w:rPr>
        <w:t xml:space="preserve"> </w:t>
      </w:r>
      <w:r w:rsidRPr="00113B09">
        <w:rPr>
          <w:rFonts w:ascii="Calibri" w:hAnsi="Calibri" w:cs="Arial"/>
          <w:color w:val="000000"/>
          <w:sz w:val="16"/>
          <w:szCs w:val="21"/>
          <w:shd w:val="clear" w:color="auto" w:fill="FFFFFF"/>
        </w:rPr>
        <w:t>"The letter, I think, was a strong indication the votes are not there," Representative Debbie Wasserman Schultz, a Democrat from Florida who gathered the signatures, told Reuters.</w:t>
      </w:r>
      <w:r w:rsidRPr="005E3B7C">
        <w:rPr>
          <w:rFonts w:ascii="Calibri" w:hAnsi="Calibri" w:cs="Arial"/>
          <w:color w:val="000000"/>
          <w:sz w:val="16"/>
          <w:szCs w:val="21"/>
          <w:shd w:val="clear" w:color="auto" w:fill="FFFFFF"/>
        </w:rPr>
        <w:t xml:space="preserve"> </w:t>
      </w:r>
      <w:r w:rsidRPr="00113B09">
        <w:rPr>
          <w:rFonts w:ascii="Calibri" w:hAnsi="Calibri" w:cs="Arial"/>
          <w:color w:val="000000"/>
          <w:sz w:val="16"/>
          <w:szCs w:val="21"/>
          <w:shd w:val="clear" w:color="auto" w:fill="FFFFFF"/>
        </w:rPr>
        <w:t>"I have about 20 more Democrats who didn't sign the letter but would not vote to lift the travel ban. That, combined with the overwhelming majority of Republicans, indicates the votes are just not there."</w:t>
      </w:r>
      <w:r w:rsidRPr="005E3B7C">
        <w:rPr>
          <w:rFonts w:ascii="Calibri" w:hAnsi="Calibri" w:cs="Arial"/>
          <w:color w:val="000000"/>
          <w:sz w:val="16"/>
          <w:szCs w:val="21"/>
          <w:shd w:val="clear" w:color="auto" w:fill="FFFFFF"/>
        </w:rPr>
        <w:t xml:space="preserve"> </w:t>
      </w:r>
      <w:r w:rsidRPr="005E3B7C">
        <w:rPr>
          <w:rStyle w:val="StyleBoldUnderline"/>
          <w:rFonts w:ascii="Calibri" w:hAnsi="Calibri"/>
          <w:bCs/>
          <w:sz w:val="22"/>
        </w:rPr>
        <w:t>Supporters of the bill acknowledge the Public Action Committee has been effective. "They've always had money and, in Washington, money talks</w:t>
      </w:r>
      <w:r w:rsidRPr="00113B09">
        <w:rPr>
          <w:rFonts w:ascii="Calibri" w:hAnsi="Calibri" w:cs="Arial"/>
          <w:color w:val="000000"/>
          <w:sz w:val="16"/>
          <w:szCs w:val="21"/>
          <w:shd w:val="clear" w:color="auto" w:fill="FFFFFF"/>
        </w:rPr>
        <w:t>," said Delahunt.</w:t>
      </w:r>
      <w:r w:rsidRPr="005E3B7C">
        <w:rPr>
          <w:rFonts w:ascii="Calibri" w:hAnsi="Calibri" w:cs="Arial"/>
          <w:color w:val="000000"/>
          <w:sz w:val="16"/>
          <w:szCs w:val="21"/>
          <w:shd w:val="clear" w:color="auto" w:fill="FFFFFF"/>
        </w:rPr>
        <w:t xml:space="preserve"> </w:t>
      </w:r>
      <w:r w:rsidRPr="005E3B7C">
        <w:rPr>
          <w:rStyle w:val="StyleBoldUnderline"/>
          <w:rFonts w:ascii="Calibri" w:hAnsi="Calibri"/>
          <w:bCs/>
          <w:sz w:val="22"/>
        </w:rPr>
        <w:t>Supporters of the bill play down the impact of recent rifts between Washington and Havana,</w:t>
      </w:r>
      <w:r w:rsidRPr="00113B09">
        <w:rPr>
          <w:rFonts w:ascii="Calibri" w:hAnsi="Calibri" w:cs="Arial"/>
          <w:color w:val="000000"/>
          <w:sz w:val="16"/>
          <w:szCs w:val="21"/>
          <w:shd w:val="clear" w:color="auto" w:fill="FFFFFF"/>
        </w:rPr>
        <w:t xml:space="preserve"> notably Cuba's detention last December of a U.S. contractor accused of distributing illegal satellite communications gear</w:t>
      </w:r>
      <w:r w:rsidRPr="005E3B7C">
        <w:rPr>
          <w:rStyle w:val="StyleBoldUnderline"/>
          <w:rFonts w:ascii="Calibri" w:hAnsi="Calibri"/>
          <w:bCs/>
          <w:sz w:val="22"/>
        </w:rPr>
        <w:t xml:space="preserve">. </w:t>
      </w:r>
      <w:r w:rsidRPr="00D74682">
        <w:rPr>
          <w:rStyle w:val="StyleBoldUnderline"/>
          <w:rFonts w:ascii="Calibri" w:hAnsi="Calibri"/>
          <w:bCs/>
          <w:sz w:val="22"/>
          <w:highlight w:val="yellow"/>
        </w:rPr>
        <w:t>Cuban President</w:t>
      </w:r>
      <w:r w:rsidRPr="00113B09">
        <w:rPr>
          <w:rFonts w:ascii="Calibri" w:hAnsi="Calibri" w:cs="Arial"/>
          <w:color w:val="000000"/>
          <w:sz w:val="16"/>
          <w:szCs w:val="21"/>
          <w:shd w:val="clear" w:color="auto" w:fill="FFFFFF"/>
        </w:rPr>
        <w:t xml:space="preserve"> Raul </w:t>
      </w:r>
      <w:r w:rsidRPr="00D74682">
        <w:rPr>
          <w:rStyle w:val="StyleBoldUnderline"/>
          <w:rFonts w:ascii="Calibri" w:hAnsi="Calibri"/>
          <w:bCs/>
          <w:sz w:val="22"/>
          <w:highlight w:val="yellow"/>
        </w:rPr>
        <w:t>Castro</w:t>
      </w:r>
      <w:r w:rsidRPr="00113B09">
        <w:rPr>
          <w:rFonts w:ascii="Calibri" w:hAnsi="Calibri" w:cs="Arial"/>
          <w:color w:val="000000"/>
          <w:sz w:val="16"/>
          <w:szCs w:val="21"/>
          <w:shd w:val="clear" w:color="auto" w:fill="FFFFFF"/>
        </w:rPr>
        <w:t xml:space="preserve">, who took over from his ailing older brother Fidel in 2008, </w:t>
      </w:r>
      <w:r w:rsidRPr="00D74682">
        <w:rPr>
          <w:rStyle w:val="StyleBoldUnderline"/>
          <w:rFonts w:ascii="Calibri" w:hAnsi="Calibri"/>
          <w:bCs/>
          <w:sz w:val="22"/>
          <w:highlight w:val="yellow"/>
        </w:rPr>
        <w:t>said the contractor incident showed Obama was committed to destroying the island's socialist system</w:t>
      </w:r>
      <w:r w:rsidRPr="00D74682">
        <w:rPr>
          <w:rStyle w:val="StyleBoldUnderline"/>
          <w:rFonts w:ascii="Calibri" w:hAnsi="Calibri"/>
          <w:bCs/>
          <w:sz w:val="22"/>
        </w:rPr>
        <w:t>,</w:t>
      </w:r>
      <w:r w:rsidRPr="005E3B7C">
        <w:rPr>
          <w:rStyle w:val="StyleBoldUnderline"/>
          <w:rFonts w:ascii="Calibri" w:hAnsi="Calibri"/>
          <w:bCs/>
          <w:sz w:val="22"/>
        </w:rPr>
        <w:t xml:space="preserve"> just as his 10 predecessors were. </w:t>
      </w:r>
      <w:r w:rsidRPr="00D74682">
        <w:rPr>
          <w:rStyle w:val="StyleBoldUnderline"/>
          <w:rFonts w:ascii="Calibri" w:hAnsi="Calibri"/>
          <w:bCs/>
          <w:sz w:val="22"/>
          <w:highlight w:val="yellow"/>
        </w:rPr>
        <w:t>The renewed tension was reflected in The Washington Post's editorial page, where a recent piece said the travel bill should be frozen until Cuba frees the detained contractor.</w:t>
      </w:r>
      <w:r>
        <w:rPr>
          <w:rFonts w:ascii="Calibri" w:hAnsi="Calibri"/>
          <w:b/>
          <w:bCs/>
          <w:sz w:val="22"/>
          <w:u w:val="single"/>
        </w:rPr>
        <w:t xml:space="preserve"> </w:t>
      </w:r>
      <w:r w:rsidRPr="00113B09">
        <w:rPr>
          <w:rFonts w:ascii="Calibri" w:hAnsi="Calibri" w:cs="Arial"/>
          <w:color w:val="000000"/>
          <w:sz w:val="16"/>
          <w:szCs w:val="21"/>
          <w:shd w:val="clear" w:color="auto" w:fill="FFFFFF"/>
        </w:rPr>
        <w:t xml:space="preserve">But </w:t>
      </w:r>
      <w:r w:rsidRPr="005E3B7C">
        <w:rPr>
          <w:rStyle w:val="StyleBoldUnderline"/>
          <w:rFonts w:ascii="Calibri" w:hAnsi="Calibri"/>
          <w:bCs/>
          <w:sz w:val="22"/>
        </w:rPr>
        <w:t>supporters called it "background noise" and said the act was not so much about rewarding the Cuban government as guaranteeing the right of Americans to travel.</w:t>
      </w:r>
      <w:r>
        <w:rPr>
          <w:rFonts w:ascii="Calibri" w:hAnsi="Calibri"/>
          <w:b/>
          <w:bCs/>
          <w:sz w:val="22"/>
          <w:u w:val="single"/>
        </w:rPr>
        <w:t xml:space="preserve"> </w:t>
      </w:r>
      <w:r w:rsidRPr="00113B09">
        <w:rPr>
          <w:rFonts w:ascii="Calibri" w:hAnsi="Calibri" w:cs="Arial"/>
          <w:color w:val="000000"/>
          <w:sz w:val="16"/>
          <w:szCs w:val="21"/>
          <w:shd w:val="clear" w:color="auto" w:fill="FFFFFF"/>
        </w:rPr>
        <w:t xml:space="preserve">Senator Byron Dorgan, a Democrat whose bill has 38 co-sponsors, said </w:t>
      </w:r>
      <w:r w:rsidRPr="005E3B7C">
        <w:rPr>
          <w:rStyle w:val="StyleBoldUnderline"/>
          <w:rFonts w:ascii="Calibri" w:hAnsi="Calibri"/>
          <w:bCs/>
          <w:sz w:val="22"/>
        </w:rPr>
        <w:t>the current policy only punishes Americans</w:t>
      </w:r>
      <w:r w:rsidRPr="00113B09">
        <w:rPr>
          <w:rFonts w:ascii="Calibri" w:hAnsi="Calibri" w:cs="Arial"/>
          <w:color w:val="000000"/>
          <w:sz w:val="16"/>
          <w:szCs w:val="21"/>
          <w:shd w:val="clear" w:color="auto" w:fill="FFFFFF"/>
        </w:rPr>
        <w:t>.</w:t>
      </w:r>
      <w:r>
        <w:rPr>
          <w:rFonts w:ascii="Calibri" w:hAnsi="Calibri"/>
          <w:b/>
          <w:bCs/>
          <w:sz w:val="22"/>
          <w:u w:val="single"/>
        </w:rPr>
        <w:t xml:space="preserve"> </w:t>
      </w:r>
      <w:r w:rsidRPr="00113B09">
        <w:rPr>
          <w:rFonts w:ascii="Calibri" w:hAnsi="Calibri" w:cs="Arial"/>
          <w:color w:val="000000"/>
          <w:sz w:val="16"/>
          <w:szCs w:val="21"/>
          <w:shd w:val="clear" w:color="auto" w:fill="FFFFFF"/>
        </w:rPr>
        <w:t>"This describes the goofy position we put ourselves in by inhibiting the right of the American people to travel," Dorgan said. "Do you think there will be a ghost of a chance of saying we are going to now restrict the right of the American people to travel t</w:t>
      </w:r>
      <w:r>
        <w:rPr>
          <w:rFonts w:ascii="Calibri" w:hAnsi="Calibri" w:cs="Arial"/>
          <w:color w:val="000000"/>
          <w:sz w:val="16"/>
          <w:szCs w:val="21"/>
          <w:shd w:val="clear" w:color="auto" w:fill="FFFFFF"/>
        </w:rPr>
        <w:t>o China</w:t>
      </w:r>
      <w:r w:rsidRPr="00113B09">
        <w:rPr>
          <w:rFonts w:ascii="Calibri" w:hAnsi="Calibri" w:cs="Arial"/>
          <w:color w:val="000000"/>
          <w:sz w:val="16"/>
          <w:szCs w:val="21"/>
          <w:shd w:val="clear" w:color="auto" w:fill="FFFFFF"/>
        </w:rPr>
        <w:t>? You will be run out of town."</w:t>
      </w:r>
    </w:p>
    <w:p w:rsidR="00436B03" w:rsidRPr="00210BB6" w:rsidRDefault="00436B03" w:rsidP="002C613E">
      <w:pPr>
        <w:pStyle w:val="Heading4"/>
        <w:rPr>
          <w:rFonts w:ascii="Calibri" w:hAnsi="Calibri"/>
        </w:rPr>
      </w:pPr>
      <w:r w:rsidRPr="00210BB6">
        <w:rPr>
          <w:rFonts w:ascii="Calibri" w:hAnsi="Calibri"/>
        </w:rPr>
        <w:t>Democracy in Cuba key to Stability</w:t>
      </w:r>
    </w:p>
    <w:p w:rsidR="00436B03" w:rsidRPr="00210BB6" w:rsidRDefault="00436B03" w:rsidP="002C613E">
      <w:pPr>
        <w:rPr>
          <w:rStyle w:val="StyleStyleBold12pt"/>
          <w:rFonts w:ascii="Calibri" w:hAnsi="Calibri"/>
          <w:bCs/>
        </w:rPr>
      </w:pPr>
      <w:r w:rsidRPr="00210BB6">
        <w:rPr>
          <w:rStyle w:val="StyleStyleBold12pt"/>
          <w:rFonts w:ascii="Calibri" w:hAnsi="Calibri"/>
          <w:bCs/>
        </w:rPr>
        <w:t>Cuban Politics ‘13</w:t>
      </w:r>
    </w:p>
    <w:p w:rsidR="00436B03" w:rsidRDefault="00436B03" w:rsidP="002C613E">
      <w:pPr>
        <w:rPr>
          <w:rStyle w:val="StyleStyleBold12pt"/>
          <w:rFonts w:ascii="Calibri" w:hAnsi="Calibri"/>
          <w:b w:val="0"/>
          <w:bCs/>
          <w:sz w:val="16"/>
        </w:rPr>
      </w:pPr>
      <w:r>
        <w:rPr>
          <w:rStyle w:val="StyleStyleBold12pt"/>
          <w:rFonts w:ascii="Calibri" w:hAnsi="Calibri"/>
          <w:b w:val="0"/>
          <w:bCs/>
          <w:sz w:val="16"/>
        </w:rPr>
        <w:t xml:space="preserve">“Democracy in Cuba.” Written by a professor at the University of Havana. </w:t>
      </w:r>
      <w:hyperlink r:id="rId8" w:history="1">
        <w:r w:rsidRPr="00B54C4D">
          <w:rPr>
            <w:rStyle w:val="Hyperlink"/>
            <w:rFonts w:ascii="Calibri" w:hAnsi="Calibri"/>
            <w:sz w:val="16"/>
          </w:rPr>
          <w:t>http://library.thinkquest.org/18355/democracy_in_cuba.html#</w:t>
        </w:r>
      </w:hyperlink>
      <w:r>
        <w:rPr>
          <w:rStyle w:val="StyleStyleBold12pt"/>
          <w:rFonts w:ascii="Calibri" w:hAnsi="Calibri"/>
          <w:b w:val="0"/>
          <w:bCs/>
          <w:sz w:val="16"/>
        </w:rPr>
        <w:t>. Found online July 13</w:t>
      </w:r>
      <w:r w:rsidRPr="00210BB6">
        <w:rPr>
          <w:rStyle w:val="StyleStyleBold12pt"/>
          <w:rFonts w:ascii="Calibri" w:hAnsi="Calibri"/>
          <w:b w:val="0"/>
          <w:bCs/>
          <w:sz w:val="16"/>
          <w:vertAlign w:val="superscript"/>
        </w:rPr>
        <w:t>th</w:t>
      </w:r>
      <w:r>
        <w:rPr>
          <w:rStyle w:val="StyleStyleBold12pt"/>
          <w:rFonts w:ascii="Calibri" w:hAnsi="Calibri"/>
          <w:b w:val="0"/>
          <w:bCs/>
          <w:sz w:val="16"/>
        </w:rPr>
        <w:t xml:space="preserve"> S.S.</w:t>
      </w:r>
    </w:p>
    <w:p w:rsidR="00436B03" w:rsidRDefault="00436B03" w:rsidP="002C613E">
      <w:pPr>
        <w:rPr>
          <w:rStyle w:val="StyleStyleBold12pt"/>
          <w:rFonts w:ascii="Calibri" w:hAnsi="Calibri"/>
          <w:b w:val="0"/>
          <w:bCs/>
          <w:sz w:val="16"/>
        </w:rPr>
      </w:pPr>
      <w:r w:rsidRPr="003352EF">
        <w:rPr>
          <w:rStyle w:val="StyleStyleBold12pt"/>
          <w:rFonts w:ascii="Calibri" w:hAnsi="Calibri"/>
          <w:b w:val="0"/>
          <w:bCs/>
          <w:sz w:val="16"/>
        </w:rPr>
        <w:t xml:space="preserve">Today, most Western nations allied with the United States do not consider Cuba to be a democracy. However, </w:t>
      </w:r>
      <w:r w:rsidRPr="003352EF">
        <w:rPr>
          <w:rStyle w:val="StyleBoldUnderline"/>
          <w:rFonts w:ascii="Calibri" w:hAnsi="Calibri"/>
          <w:bCs/>
          <w:sz w:val="22"/>
        </w:rPr>
        <w:t>there is some level of democracy in Cuba. Municipal elections were restored in Cuba in 1992. The electoral process in Cuba differs greatly from that found in most democratic countries</w:t>
      </w:r>
      <w:r w:rsidRPr="003352EF">
        <w:rPr>
          <w:rStyle w:val="StyleStyleBold12pt"/>
          <w:rFonts w:ascii="Calibri" w:hAnsi="Calibri"/>
          <w:b w:val="0"/>
          <w:bCs/>
          <w:sz w:val="16"/>
        </w:rPr>
        <w:t xml:space="preserve">. The Cuban Communist Party controls who can run for elections. Candidates' names and qualifications are posted for the public to see, but they are not allowed to actively campaign. The Cuban Government says that this is to avoid encouraging "demagoguery and false promises," or establish a dependency on foreign capital, especially that of the US, by political candidates. After the new National Assembly was chosen, one third of elected candidates were not members of the Communist Party. There is a great deal of confusion on whether or not elections such as this National Assembly one would qualify as "democratic" by the US's standards. We were first told that the number of candidates matches the number of positions, so one can only abstain. In Cuba, we were told that you can vote yes or no on a candidate. Those who receive less than 50% voting yes are not elected. What would happen in the event that a candidate recieved a great number of "no" votes is unclear, because it has never really happened. There are several major concerns the Cuban Government has with allowing democracy. First, the US, in order to lift the blockade, demands not just acceptance of "democracy" in Cuba, but capitalism as well. </w:t>
      </w:r>
      <w:r w:rsidRPr="003352EF">
        <w:rPr>
          <w:rStyle w:val="StyleBoldUnderline"/>
          <w:bCs/>
          <w:sz w:val="22"/>
        </w:rPr>
        <w:t>It is important to remember today that there can be more than one view of what democracy is. The United States' position as the last superpower is such that virtually every other country in the world accepts its opinions on what democracy is and what countries are and are not democratic.</w:t>
      </w:r>
      <w:r w:rsidRPr="003352EF">
        <w:rPr>
          <w:rStyle w:val="StyleStyleBold12pt"/>
          <w:rFonts w:ascii="Calibri" w:hAnsi="Calibri"/>
          <w:b w:val="0"/>
          <w:bCs/>
          <w:sz w:val="16"/>
        </w:rPr>
        <w:t xml:space="preserve"> Some would say Cuba is controlled solely by the Communists, but many Cubans argue that the US is controlled in the same manner by corporations. Many people have also compared the many similarities in political freedom between Cuba and Mexico. Yet Mexico does not make headlines for not allowing political freedom because it is allied with America (see the Unequal Treatment? page). If </w:t>
      </w:r>
      <w:r w:rsidRPr="003352EF">
        <w:rPr>
          <w:rStyle w:val="StyleBoldUnderline"/>
          <w:bCs/>
          <w:sz w:val="22"/>
        </w:rPr>
        <w:t>Cuba</w:t>
      </w:r>
      <w:r w:rsidRPr="003352EF">
        <w:rPr>
          <w:rStyle w:val="StyleStyleBold12pt"/>
          <w:rFonts w:ascii="Calibri" w:hAnsi="Calibri"/>
          <w:b w:val="0"/>
          <w:bCs/>
          <w:sz w:val="16"/>
        </w:rPr>
        <w:t xml:space="preserve"> feels </w:t>
      </w:r>
      <w:r w:rsidRPr="003352EF">
        <w:rPr>
          <w:rStyle w:val="StyleBoldUnderline"/>
          <w:bCs/>
          <w:sz w:val="22"/>
        </w:rPr>
        <w:t>democracy would positively impact the country</w:t>
      </w:r>
      <w:r w:rsidRPr="003352EF">
        <w:rPr>
          <w:rStyle w:val="StyleStyleBold12pt"/>
          <w:rFonts w:ascii="Calibri" w:hAnsi="Calibri"/>
          <w:b w:val="0"/>
          <w:bCs/>
          <w:sz w:val="16"/>
        </w:rPr>
        <w:t>, then it still does have progress to make. But Cuba is certainly not the world's last single party nation.</w:t>
      </w:r>
    </w:p>
    <w:p w:rsidR="00436B03" w:rsidRDefault="00436B03" w:rsidP="002C613E">
      <w:pPr>
        <w:rPr>
          <w:rStyle w:val="StyleStyleBold12pt"/>
          <w:rFonts w:ascii="Calibri" w:hAnsi="Calibri"/>
          <w:b w:val="0"/>
          <w:bCs/>
          <w:sz w:val="16"/>
        </w:rPr>
      </w:pPr>
    </w:p>
    <w:p w:rsidR="00436B03" w:rsidRDefault="00436B03" w:rsidP="002C613E">
      <w:pPr>
        <w:rPr>
          <w:rStyle w:val="StyleStyleBold12pt"/>
          <w:rFonts w:ascii="Calibri" w:hAnsi="Calibri"/>
          <w:b w:val="0"/>
          <w:bCs/>
          <w:sz w:val="16"/>
        </w:rPr>
      </w:pPr>
    </w:p>
    <w:p w:rsidR="00436B03" w:rsidRDefault="00436B03" w:rsidP="002C613E">
      <w:pPr>
        <w:rPr>
          <w:rStyle w:val="StyleStyleBold12pt"/>
          <w:rFonts w:ascii="Calibri" w:hAnsi="Calibri"/>
          <w:b w:val="0"/>
          <w:bCs/>
          <w:sz w:val="16"/>
        </w:rPr>
      </w:pPr>
    </w:p>
    <w:p w:rsidR="00436B03" w:rsidRPr="00627CAB" w:rsidRDefault="00436B03" w:rsidP="002C613E">
      <w:pPr>
        <w:rPr>
          <w:rStyle w:val="StyleStyleBold12pt"/>
          <w:rFonts w:ascii="Calibri" w:hAnsi="Calibri"/>
          <w:bCs/>
          <w:sz w:val="28"/>
          <w:szCs w:val="28"/>
        </w:rPr>
      </w:pPr>
      <w:r w:rsidRPr="00627CAB">
        <w:rPr>
          <w:rStyle w:val="StyleStyleBold12pt"/>
          <w:rFonts w:ascii="Calibri" w:hAnsi="Calibri"/>
          <w:bCs/>
          <w:sz w:val="28"/>
          <w:szCs w:val="28"/>
        </w:rPr>
        <w:t>[INSERT STABILITY IMPACTS HERE – THEY’RE LITERALLY IN EVERY FILE]</w:t>
      </w:r>
    </w:p>
    <w:p w:rsidR="00436B03" w:rsidRPr="00E506DB" w:rsidRDefault="00436B03" w:rsidP="00E506DB">
      <w:pPr>
        <w:rPr>
          <w:b/>
          <w:bCs/>
          <w:u w:val="single"/>
        </w:rPr>
      </w:pPr>
    </w:p>
    <w:p w:rsidR="00436B03" w:rsidRDefault="00436B03" w:rsidP="00F67FD0">
      <w:pPr>
        <w:pStyle w:val="Heading3"/>
      </w:pPr>
      <w:r>
        <w:t>Uniqueness</w:t>
      </w:r>
    </w:p>
    <w:p w:rsidR="00436B03" w:rsidRPr="00D71CA0" w:rsidRDefault="00436B03" w:rsidP="002C5E95">
      <w:pPr>
        <w:pStyle w:val="Heading4"/>
        <w:rPr>
          <w:rStyle w:val="StyleBoldUnderline"/>
          <w:rFonts w:ascii="Calibri" w:hAnsi="Calibri"/>
          <w:b/>
          <w:bCs w:val="0"/>
          <w:u w:val="none"/>
        </w:rPr>
      </w:pPr>
      <w:r w:rsidRPr="00D71CA0">
        <w:rPr>
          <w:rStyle w:val="StyleBoldUnderline"/>
          <w:rFonts w:ascii="Calibri" w:hAnsi="Calibri"/>
          <w:b/>
          <w:bCs w:val="0"/>
          <w:u w:val="none"/>
        </w:rPr>
        <w:t>Cuba is ready for democracy</w:t>
      </w:r>
    </w:p>
    <w:p w:rsidR="00436B03" w:rsidRPr="00D71CA0" w:rsidRDefault="00436B03" w:rsidP="002C5E95">
      <w:pPr>
        <w:rPr>
          <w:rStyle w:val="StyleStyleBold12pt"/>
          <w:rFonts w:ascii="Calibri" w:hAnsi="Calibri"/>
          <w:bCs/>
        </w:rPr>
      </w:pPr>
      <w:r w:rsidRPr="00D71CA0">
        <w:rPr>
          <w:rStyle w:val="StyleStyleBold12pt"/>
          <w:rFonts w:ascii="Calibri" w:hAnsi="Calibri"/>
          <w:bCs/>
        </w:rPr>
        <w:t>Democracy Digest, 03/12/13</w:t>
      </w:r>
    </w:p>
    <w:p w:rsidR="00436B03" w:rsidRPr="00D71CA0" w:rsidRDefault="00436B03" w:rsidP="002C5E95">
      <w:pPr>
        <w:rPr>
          <w:rStyle w:val="StyleBoldUnderline"/>
          <w:rFonts w:ascii="Calibri" w:hAnsi="Calibri"/>
          <w:b w:val="0"/>
          <w:bCs/>
          <w:sz w:val="16"/>
        </w:rPr>
      </w:pPr>
      <w:r w:rsidRPr="00D71CA0">
        <w:rPr>
          <w:rStyle w:val="StyleBoldUnderline"/>
          <w:rFonts w:ascii="Calibri" w:hAnsi="Calibri"/>
          <w:b w:val="0"/>
          <w:bCs/>
          <w:sz w:val="16"/>
        </w:rPr>
        <w:t>[‘Something irreversible happening’ in Cuba – democratic transition ‘can be a success’, http://www.demdigest.net/blog/2013/03/something-irreversible-happening-in-cuba-democratic-transition-can-be-a-success/, 07/13/13]</w:t>
      </w:r>
    </w:p>
    <w:p w:rsidR="00436B03" w:rsidRPr="00D71CA0" w:rsidRDefault="00436B03" w:rsidP="002C5E95">
      <w:pPr>
        <w:rPr>
          <w:rStyle w:val="StyleBoldUnderline"/>
          <w:rFonts w:ascii="Calibri" w:hAnsi="Calibri"/>
          <w:bCs/>
        </w:rPr>
      </w:pPr>
    </w:p>
    <w:p w:rsidR="00436B03" w:rsidRPr="002C5E95" w:rsidRDefault="00436B03" w:rsidP="002C5E95">
      <w:pPr>
        <w:rPr>
          <w:rFonts w:ascii="Calibri" w:hAnsi="Calibri"/>
          <w:b/>
          <w:bCs/>
          <w:u w:val="single"/>
        </w:rPr>
      </w:pPr>
      <w:r w:rsidRPr="00D71CA0">
        <w:rPr>
          <w:rStyle w:val="StyleBoldUnderline"/>
          <w:rFonts w:ascii="Calibri" w:hAnsi="Calibri"/>
          <w:bCs/>
        </w:rPr>
        <w:t>“</w:t>
      </w:r>
      <w:r w:rsidRPr="00D71CA0">
        <w:rPr>
          <w:rStyle w:val="StyleBoldUnderline"/>
          <w:rFonts w:ascii="Calibri" w:hAnsi="Calibri"/>
          <w:bCs/>
          <w:sz w:val="22"/>
          <w:highlight w:val="yellow"/>
        </w:rPr>
        <w:t xml:space="preserve">There is something irreversible happening,” in </w:t>
      </w:r>
      <w:hyperlink r:id="rId9" w:history="1">
        <w:r w:rsidRPr="00D71CA0">
          <w:rPr>
            <w:rStyle w:val="StyleBoldUnderline"/>
            <w:rFonts w:ascii="Calibri" w:hAnsi="Calibri"/>
            <w:bCs/>
            <w:sz w:val="22"/>
            <w:highlight w:val="yellow"/>
          </w:rPr>
          <w:t>Cuba</w:t>
        </w:r>
      </w:hyperlink>
      <w:r w:rsidRPr="00D71CA0">
        <w:rPr>
          <w:rStyle w:val="StyleBoldUnderline"/>
          <w:rFonts w:ascii="Calibri" w:hAnsi="Calibri"/>
          <w:bCs/>
          <w:sz w:val="22"/>
        </w:rPr>
        <w:t>, says dissident blogger Yoani Sanchez. “And that is the need people have to express themselves.”</w:t>
      </w:r>
      <w:r w:rsidRPr="00D71CA0">
        <w:rPr>
          <w:rStyle w:val="StyleBoldUnderline"/>
          <w:rFonts w:ascii="Calibri" w:hAnsi="Calibri"/>
          <w:bCs/>
          <w:sz w:val="12"/>
        </w:rPr>
        <w:t xml:space="preserve">¶ </w:t>
      </w:r>
      <w:r w:rsidRPr="00E71920">
        <w:rPr>
          <w:rFonts w:ascii="Calibri" w:hAnsi="Calibri"/>
          <w:sz w:val="16"/>
          <w:szCs w:val="27"/>
        </w:rPr>
        <w:t>Her comments coincide with demands that the United Nations investigate the</w:t>
      </w:r>
      <w:r w:rsidRPr="00E71920">
        <w:rPr>
          <w:rFonts w:ascii="Calibri" w:hAnsi="Calibri"/>
          <w:sz w:val="16"/>
        </w:rPr>
        <w:t xml:space="preserve"> </w:t>
      </w:r>
      <w:hyperlink r:id="rId10" w:history="1">
        <w:r w:rsidRPr="00E71920">
          <w:rPr>
            <w:rFonts w:ascii="Calibri" w:hAnsi="Calibri"/>
            <w:sz w:val="16"/>
          </w:rPr>
          <w:t>suspicious death of rights advocate Oswaldo Paya</w:t>
        </w:r>
      </w:hyperlink>
      <w:r w:rsidRPr="00E71920">
        <w:rPr>
          <w:rFonts w:ascii="Calibri" w:hAnsi="Calibri"/>
          <w:sz w:val="16"/>
        </w:rPr>
        <w:t xml:space="preserve"> </w:t>
      </w:r>
      <w:r w:rsidRPr="00E71920">
        <w:rPr>
          <w:rFonts w:ascii="Calibri" w:hAnsi="Calibri"/>
          <w:sz w:val="16"/>
          <w:szCs w:val="27"/>
        </w:rPr>
        <w:t>and that the European Union support</w:t>
      </w:r>
      <w:r w:rsidRPr="00E71920">
        <w:rPr>
          <w:rFonts w:ascii="Calibri" w:hAnsi="Calibri"/>
          <w:sz w:val="16"/>
        </w:rPr>
        <w:t xml:space="preserve"> </w:t>
      </w:r>
      <w:r w:rsidRPr="00E71920">
        <w:rPr>
          <w:rFonts w:ascii="Calibri" w:hAnsi="Calibri"/>
          <w:sz w:val="16"/>
          <w:szCs w:val="27"/>
        </w:rPr>
        <w:t>Cuban democrats.¶ Paya’s daughter, Rosa Maria Paya (right)</w:t>
      </w:r>
      <w:r w:rsidRPr="00E71920">
        <w:rPr>
          <w:rFonts w:ascii="Calibri" w:hAnsi="Calibri"/>
          <w:sz w:val="16"/>
        </w:rPr>
        <w:t xml:space="preserve"> </w:t>
      </w:r>
      <w:hyperlink r:id="rId11" w:history="1">
        <w:r w:rsidRPr="00E71920">
          <w:rPr>
            <w:rFonts w:ascii="Calibri" w:hAnsi="Calibri"/>
            <w:sz w:val="16"/>
          </w:rPr>
          <w:t>today handed over a petition</w:t>
        </w:r>
      </w:hyperlink>
      <w:r w:rsidRPr="00E71920">
        <w:rPr>
          <w:rFonts w:ascii="Calibri" w:hAnsi="Calibri"/>
          <w:sz w:val="16"/>
        </w:rPr>
        <w:t xml:space="preserve"> </w:t>
      </w:r>
      <w:r w:rsidRPr="00E71920">
        <w:rPr>
          <w:rFonts w:ascii="Calibri" w:hAnsi="Calibri"/>
          <w:sz w:val="16"/>
          <w:szCs w:val="27"/>
        </w:rPr>
        <w:t>to the UN Human Rights Council, calling on UN head Ban Ki-moon and his human rights chief Navi Pillay to launch “an international and independent investigation” into his death.¶ “They say that my father died in a car accident, but we have confirmed … that they were actually crashed into and run off the road by another vehicle,”</w:t>
      </w:r>
      <w:r w:rsidRPr="00E71920">
        <w:rPr>
          <w:rFonts w:ascii="Calibri" w:hAnsi="Calibri"/>
          <w:sz w:val="16"/>
        </w:rPr>
        <w:t xml:space="preserve"> </w:t>
      </w:r>
      <w:hyperlink r:id="rId12" w:history="1">
        <w:r w:rsidRPr="00E71920">
          <w:rPr>
            <w:rFonts w:ascii="Calibri" w:hAnsi="Calibri"/>
            <w:sz w:val="16"/>
          </w:rPr>
          <w:t>she told reporters in Geneva</w:t>
        </w:r>
      </w:hyperlink>
      <w:r w:rsidRPr="00E71920">
        <w:rPr>
          <w:rFonts w:ascii="Calibri" w:hAnsi="Calibri"/>
          <w:sz w:val="16"/>
          <w:szCs w:val="27"/>
        </w:rPr>
        <w:t>.¶ “Mounting and credible allegations that the Cuban government may have been complicit in the murder of its most prominent critic … cannot go ignored by the international community,” read the petition, signed by 46 politicians, parliamentarians and human rights activists from around the world.¶ Cuban officials tried to block her speech,</w:t>
      </w:r>
      <w:r w:rsidRPr="00E71920">
        <w:rPr>
          <w:rFonts w:ascii="Calibri" w:hAnsi="Calibri"/>
          <w:sz w:val="16"/>
        </w:rPr>
        <w:t xml:space="preserve"> </w:t>
      </w:r>
      <w:hyperlink r:id="rId13" w:history="1">
        <w:r w:rsidRPr="00E71920">
          <w:rPr>
            <w:rFonts w:ascii="Calibri" w:hAnsi="Calibri"/>
            <w:sz w:val="16"/>
          </w:rPr>
          <w:t>according to the human rights group, UN Watch, which organized the petition.</w:t>
        </w:r>
      </w:hyperlink>
      <w:r w:rsidRPr="00E71920">
        <w:rPr>
          <w:rFonts w:ascii="Calibri" w:hAnsi="Calibri"/>
          <w:sz w:val="16"/>
          <w:szCs w:val="27"/>
        </w:rPr>
        <w:t>¶ “A well-known Cuban dissident urged support from Europe on Tuesday for her group advocating democracy in Cuba, and wasn’t fazed when protesters disrupted her first appearance abroad by unfurling a pro-government banner and yelling that she was lying about harsh conditions for citizens of the island nation,”</w:t>
      </w:r>
      <w:r w:rsidRPr="00E71920">
        <w:rPr>
          <w:rFonts w:ascii="Calibri" w:hAnsi="Calibri"/>
          <w:sz w:val="16"/>
        </w:rPr>
        <w:t xml:space="preserve"> </w:t>
      </w:r>
      <w:hyperlink r:id="rId14" w:history="1">
        <w:r w:rsidRPr="00E71920">
          <w:rPr>
            <w:rFonts w:ascii="Calibri" w:hAnsi="Calibri"/>
            <w:sz w:val="16"/>
          </w:rPr>
          <w:t>AP reports</w:t>
        </w:r>
      </w:hyperlink>
      <w:r w:rsidRPr="00E71920">
        <w:rPr>
          <w:rFonts w:ascii="Calibri" w:hAnsi="Calibri"/>
          <w:sz w:val="16"/>
          <w:szCs w:val="27"/>
        </w:rPr>
        <w:t xml:space="preserve">:¶ </w:t>
      </w:r>
      <w:r w:rsidRPr="00E71920">
        <w:rPr>
          <w:rFonts w:ascii="Calibri" w:hAnsi="Calibri"/>
          <w:i/>
          <w:iCs/>
          <w:sz w:val="16"/>
          <w:szCs w:val="27"/>
        </w:rPr>
        <w:t>Berta Soler (left), the most prominent member of the Ladies in White group, told the audience that she welcomed the demonstration, similar to a protest in Brazil last month when pro-Cuba protesters halted an event featuring prominent Cuban blogger Yoani Sanchez.</w:t>
      </w:r>
      <w:r w:rsidRPr="00E71920">
        <w:rPr>
          <w:rFonts w:ascii="Calibri" w:hAnsi="Calibri"/>
          <w:sz w:val="16"/>
          <w:szCs w:val="27"/>
        </w:rPr>
        <w:t>¶ “What has happened is normal because we are in a country where democracy and liberty exist. If they want to talk, let them talk,”</w:t>
      </w:r>
      <w:r w:rsidRPr="00E71920">
        <w:rPr>
          <w:rFonts w:ascii="Calibri" w:hAnsi="Calibri"/>
          <w:sz w:val="16"/>
        </w:rPr>
        <w:t xml:space="preserve"> </w:t>
      </w:r>
      <w:hyperlink r:id="rId15" w:history="1">
        <w:r w:rsidRPr="00E71920">
          <w:rPr>
            <w:rFonts w:ascii="Calibri" w:hAnsi="Calibri"/>
            <w:sz w:val="16"/>
          </w:rPr>
          <w:t>Soler said to applause from an audience that shouted “Cuba Yes!, Castro No!” in response</w:t>
        </w:r>
      </w:hyperlink>
      <w:r w:rsidRPr="00E71920">
        <w:rPr>
          <w:rFonts w:ascii="Calibri" w:hAnsi="Calibri"/>
          <w:sz w:val="16"/>
          <w:szCs w:val="27"/>
        </w:rPr>
        <w:t>.¶ “</w:t>
      </w:r>
      <w:r w:rsidRPr="00D71CA0">
        <w:rPr>
          <w:rStyle w:val="StyleBoldUnderline"/>
          <w:rFonts w:ascii="Calibri" w:hAnsi="Calibri"/>
          <w:bCs/>
          <w:sz w:val="22"/>
          <w:highlight w:val="yellow"/>
        </w:rPr>
        <w:t>Repression has worsened” in Cuba</w:t>
      </w:r>
      <w:r w:rsidRPr="00E71920">
        <w:rPr>
          <w:rFonts w:ascii="Calibri" w:hAnsi="Calibri"/>
          <w:sz w:val="16"/>
          <w:szCs w:val="27"/>
        </w:rPr>
        <w:t xml:space="preserve"> and the regime is acting “with impunity in the streets, is beating us, is dragging us away, is taking us to jail,”</w:t>
      </w:r>
      <w:r w:rsidRPr="00E71920">
        <w:rPr>
          <w:rFonts w:ascii="Calibri" w:hAnsi="Calibri"/>
          <w:sz w:val="16"/>
        </w:rPr>
        <w:t xml:space="preserve"> </w:t>
      </w:r>
      <w:hyperlink r:id="rId16" w:history="1">
        <w:r w:rsidRPr="00E71920">
          <w:rPr>
            <w:rFonts w:ascii="Calibri" w:hAnsi="Calibri"/>
            <w:sz w:val="16"/>
          </w:rPr>
          <w:t>she said</w:t>
        </w:r>
      </w:hyperlink>
      <w:r w:rsidRPr="00E71920">
        <w:rPr>
          <w:rFonts w:ascii="Calibri" w:hAnsi="Calibri"/>
          <w:sz w:val="16"/>
          <w:szCs w:val="27"/>
        </w:rPr>
        <w:t>.¶ Soler is in Europe to accept the</w:t>
      </w:r>
      <w:r w:rsidRPr="00E71920">
        <w:rPr>
          <w:rFonts w:ascii="Calibri" w:hAnsi="Calibri"/>
          <w:sz w:val="16"/>
        </w:rPr>
        <w:t xml:space="preserve"> </w:t>
      </w:r>
      <w:hyperlink r:id="rId17" w:history="1">
        <w:r w:rsidRPr="00E71920">
          <w:rPr>
            <w:rFonts w:ascii="Calibri" w:hAnsi="Calibri"/>
            <w:sz w:val="16"/>
          </w:rPr>
          <w:t>EU’s Sakharov human rights award</w:t>
        </w:r>
      </w:hyperlink>
      <w:r w:rsidRPr="00E71920">
        <w:rPr>
          <w:rFonts w:ascii="Calibri" w:hAnsi="Calibri"/>
          <w:sz w:val="16"/>
          <w:szCs w:val="27"/>
        </w:rPr>
        <w:t>. She said that small amounts of the €50,000 ($65,000) cash prize will be transferred periodically to Cuba to support the Ladies in White.¶ Sanchez’s</w:t>
      </w:r>
      <w:r w:rsidRPr="00E71920">
        <w:rPr>
          <w:rFonts w:ascii="Calibri" w:hAnsi="Calibri"/>
          <w:sz w:val="16"/>
        </w:rPr>
        <w:t xml:space="preserve"> </w:t>
      </w:r>
      <w:hyperlink r:id="rId18" w:tgtFrame="_blank" w:history="1">
        <w:r w:rsidRPr="00E71920">
          <w:rPr>
            <w:rFonts w:ascii="Calibri" w:hAnsi="Calibri"/>
            <w:sz w:val="16"/>
          </w:rPr>
          <w:t>Generation Y blog</w:t>
        </w:r>
      </w:hyperlink>
      <w:r w:rsidRPr="00E71920">
        <w:rPr>
          <w:rFonts w:ascii="Calibri" w:hAnsi="Calibri"/>
          <w:sz w:val="16"/>
        </w:rPr>
        <w:t xml:space="preserve"> </w:t>
      </w:r>
      <w:r w:rsidRPr="00E71920">
        <w:rPr>
          <w:rFonts w:ascii="Calibri" w:hAnsi="Calibri"/>
          <w:sz w:val="16"/>
          <w:szCs w:val="27"/>
        </w:rPr>
        <w:t>posts are read by half a million people,</w:t>
      </w:r>
      <w:r w:rsidRPr="00E71920">
        <w:rPr>
          <w:rFonts w:ascii="Calibri" w:hAnsi="Calibri"/>
          <w:sz w:val="16"/>
        </w:rPr>
        <w:t xml:space="preserve"> </w:t>
      </w:r>
      <w:hyperlink r:id="rId19" w:history="1">
        <w:r w:rsidRPr="00E71920">
          <w:rPr>
            <w:rFonts w:ascii="Calibri" w:hAnsi="Calibri"/>
            <w:sz w:val="16"/>
          </w:rPr>
          <w:t>writes the Washington Post’s Juan Forero</w:t>
        </w:r>
      </w:hyperlink>
      <w:r w:rsidRPr="00E71920">
        <w:rPr>
          <w:rFonts w:ascii="Calibri" w:hAnsi="Calibri"/>
          <w:sz w:val="16"/>
          <w:szCs w:val="27"/>
        </w:rPr>
        <w:t xml:space="preserve">:¶ </w:t>
      </w:r>
      <w:r w:rsidRPr="00E71920">
        <w:rPr>
          <w:rFonts w:ascii="Calibri" w:hAnsi="Calibri"/>
          <w:i/>
          <w:iCs/>
          <w:sz w:val="16"/>
          <w:szCs w:val="27"/>
        </w:rPr>
        <w:t>Her Twitter followers increased by 35,000 after she arrived in Brazil, where pro-Castro protesters met her at an airport and then broke into a film screening she was attending, forcing the organizers to cancel… The Brazilian press later revealed that a</w:t>
      </w:r>
      <w:r w:rsidRPr="00E71920">
        <w:rPr>
          <w:rFonts w:ascii="Calibri" w:hAnsi="Calibri"/>
          <w:i/>
          <w:iCs/>
          <w:sz w:val="16"/>
        </w:rPr>
        <w:t xml:space="preserve"> </w:t>
      </w:r>
      <w:hyperlink r:id="rId20" w:history="1">
        <w:r w:rsidRPr="00E71920">
          <w:rPr>
            <w:rFonts w:ascii="Calibri" w:hAnsi="Calibri"/>
            <w:i/>
            <w:iCs/>
            <w:sz w:val="16"/>
          </w:rPr>
          <w:t>Cuban official had met with pro-Castro groups and passed out dossiers on Sanchez</w:t>
        </w:r>
      </w:hyperlink>
      <w:r w:rsidRPr="00E71920">
        <w:rPr>
          <w:rFonts w:ascii="Calibri" w:hAnsi="Calibri"/>
          <w:i/>
          <w:iCs/>
          <w:sz w:val="16"/>
          <w:szCs w:val="27"/>
        </w:rPr>
        <w:t>…. In televised reports of the protests, Sanchez spoke with calm, a slightly bemused look on her face as</w:t>
      </w:r>
      <w:r w:rsidRPr="00E71920">
        <w:rPr>
          <w:rFonts w:ascii="Calibri" w:hAnsi="Calibri"/>
          <w:i/>
          <w:iCs/>
          <w:sz w:val="16"/>
        </w:rPr>
        <w:t xml:space="preserve"> </w:t>
      </w:r>
      <w:hyperlink r:id="rId21" w:tgtFrame="_blank" w:history="1">
        <w:r w:rsidRPr="00E71920">
          <w:rPr>
            <w:rFonts w:ascii="Calibri" w:hAnsi="Calibri"/>
            <w:i/>
            <w:iCs/>
            <w:sz w:val="16"/>
          </w:rPr>
          <w:t>demonstrators shouted her down</w:t>
        </w:r>
      </w:hyperlink>
      <w:r w:rsidRPr="00E71920">
        <w:rPr>
          <w:rFonts w:ascii="Calibri" w:hAnsi="Calibri"/>
          <w:i/>
          <w:iCs/>
          <w:sz w:val="16"/>
          <w:szCs w:val="27"/>
        </w:rPr>
        <w:t>. In the end, she went to Brasilia and addressed the country’s congress.</w:t>
      </w:r>
      <w:r w:rsidRPr="00E71920">
        <w:rPr>
          <w:rFonts w:ascii="Calibri" w:hAnsi="Calibri"/>
          <w:sz w:val="16"/>
          <w:szCs w:val="27"/>
        </w:rPr>
        <w:t>¶ “They were small but very noisy groups that</w:t>
      </w:r>
      <w:r w:rsidRPr="00E71920">
        <w:rPr>
          <w:rFonts w:ascii="Calibri" w:hAnsi="Calibri"/>
          <w:sz w:val="16"/>
        </w:rPr>
        <w:t xml:space="preserve"> </w:t>
      </w:r>
      <w:hyperlink r:id="rId22" w:tgtFrame="_blank" w:history="1">
        <w:r w:rsidRPr="00E71920">
          <w:rPr>
            <w:rFonts w:ascii="Calibri" w:hAnsi="Calibri"/>
            <w:sz w:val="16"/>
          </w:rPr>
          <w:t>shouted the same insults</w:t>
        </w:r>
      </w:hyperlink>
      <w:r w:rsidRPr="00E71920">
        <w:rPr>
          <w:rFonts w:ascii="Calibri" w:hAnsi="Calibri"/>
          <w:sz w:val="16"/>
        </w:rPr>
        <w:t xml:space="preserve"> </w:t>
      </w:r>
      <w:r w:rsidRPr="00E71920">
        <w:rPr>
          <w:rFonts w:ascii="Calibri" w:hAnsi="Calibri"/>
          <w:sz w:val="16"/>
          <w:szCs w:val="27"/>
        </w:rPr>
        <w:t xml:space="preserve">Cuban propaganda uses, that I’m a mercenary, a traitor, anti-fatherland, anti-Cuban, all the usual lexicon,” she said.¶ “I very much like the plurality of ideas and wish it was like this in my country.”¶ </w:t>
      </w:r>
      <w:r w:rsidRPr="00E71920">
        <w:rPr>
          <w:rFonts w:ascii="Calibri" w:hAnsi="Calibri"/>
          <w:i/>
          <w:iCs/>
          <w:sz w:val="16"/>
          <w:szCs w:val="27"/>
        </w:rPr>
        <w:t>Frank Calzon, who directs the</w:t>
      </w:r>
      <w:r w:rsidRPr="00E71920">
        <w:rPr>
          <w:rFonts w:ascii="Calibri" w:hAnsi="Calibri"/>
          <w:i/>
          <w:iCs/>
          <w:sz w:val="16"/>
        </w:rPr>
        <w:t xml:space="preserve"> </w:t>
      </w:r>
      <w:hyperlink r:id="rId23" w:tgtFrame="_blank" w:history="1">
        <w:r w:rsidRPr="00E71920">
          <w:rPr>
            <w:rFonts w:ascii="Calibri" w:hAnsi="Calibri"/>
            <w:i/>
            <w:iCs/>
            <w:sz w:val="16"/>
          </w:rPr>
          <w:t>Center for a Free Cuba</w:t>
        </w:r>
      </w:hyperlink>
      <w:r w:rsidRPr="00E71920">
        <w:rPr>
          <w:rFonts w:ascii="Calibri" w:hAnsi="Calibri"/>
          <w:i/>
          <w:iCs/>
          <w:sz w:val="16"/>
          <w:szCs w:val="27"/>
        </w:rPr>
        <w:t>, said Sanchez obsesses the regime because she writes in a vivid, engaging style and because she has mastered technology that dictators fear.</w:t>
      </w:r>
      <w:r w:rsidRPr="00E71920">
        <w:rPr>
          <w:rFonts w:ascii="Calibri" w:hAnsi="Calibri"/>
          <w:sz w:val="16"/>
          <w:szCs w:val="27"/>
        </w:rPr>
        <w:t>¶ “After 50 years of controlling what Cubans read and what they wrote and even whom they could hate, here’s a woman speaking her own mind,”</w:t>
      </w:r>
      <w:r w:rsidRPr="00E71920">
        <w:rPr>
          <w:rFonts w:ascii="Calibri" w:hAnsi="Calibri"/>
          <w:sz w:val="16"/>
        </w:rPr>
        <w:t xml:space="preserve"> </w:t>
      </w:r>
      <w:hyperlink r:id="rId24" w:history="1">
        <w:r w:rsidRPr="00E71920">
          <w:rPr>
            <w:rFonts w:ascii="Calibri" w:hAnsi="Calibri"/>
            <w:sz w:val="16"/>
          </w:rPr>
          <w:t>Calzon said</w:t>
        </w:r>
      </w:hyperlink>
      <w:r w:rsidRPr="00E71920">
        <w:rPr>
          <w:rFonts w:ascii="Calibri" w:hAnsi="Calibri"/>
          <w:sz w:val="16"/>
          <w:szCs w:val="27"/>
        </w:rPr>
        <w:t xml:space="preserve">.¶ It is a sad reflection on Cuba’s sclerotic regime that it has grown dependent on Venezuelan subsidies, said Sanchez.¶ “I lament that the life of a nation depends so much on the death of one man,” she said. “I feel that </w:t>
      </w:r>
      <w:r w:rsidRPr="00D71CA0">
        <w:rPr>
          <w:rStyle w:val="StyleBoldUnderline"/>
          <w:rFonts w:ascii="Calibri" w:hAnsi="Calibri"/>
          <w:bCs/>
          <w:sz w:val="22"/>
        </w:rPr>
        <w:t xml:space="preserve">the </w:t>
      </w:r>
      <w:r w:rsidRPr="00D71CA0">
        <w:rPr>
          <w:rStyle w:val="StyleBoldUnderline"/>
          <w:rFonts w:ascii="Calibri" w:hAnsi="Calibri"/>
          <w:bCs/>
          <w:sz w:val="22"/>
          <w:highlight w:val="yellow"/>
        </w:rPr>
        <w:t xml:space="preserve">political absence of </w:t>
      </w:r>
      <w:hyperlink r:id="rId25" w:history="1">
        <w:r w:rsidRPr="00D71CA0">
          <w:rPr>
            <w:rStyle w:val="StyleBoldUnderline"/>
            <w:rFonts w:ascii="Calibri" w:hAnsi="Calibri"/>
            <w:bCs/>
            <w:sz w:val="22"/>
            <w:highlight w:val="yellow"/>
          </w:rPr>
          <w:t>Hugo Chavez</w:t>
        </w:r>
      </w:hyperlink>
      <w:r w:rsidRPr="00D71CA0">
        <w:rPr>
          <w:rStyle w:val="StyleBoldUnderline"/>
          <w:rFonts w:ascii="Calibri" w:hAnsi="Calibri"/>
          <w:bCs/>
          <w:sz w:val="22"/>
          <w:highlight w:val="yellow"/>
        </w:rPr>
        <w:t xml:space="preserve"> will</w:t>
      </w:r>
      <w:r w:rsidRPr="00D71CA0">
        <w:rPr>
          <w:rStyle w:val="StyleBoldUnderline"/>
          <w:rFonts w:ascii="Calibri" w:hAnsi="Calibri"/>
          <w:bCs/>
          <w:sz w:val="22"/>
        </w:rPr>
        <w:t xml:space="preserve">, without a doubt, </w:t>
      </w:r>
      <w:r w:rsidRPr="00D71CA0">
        <w:rPr>
          <w:rStyle w:val="StyleBoldUnderline"/>
          <w:rFonts w:ascii="Calibri" w:hAnsi="Calibri"/>
          <w:bCs/>
          <w:sz w:val="22"/>
          <w:highlight w:val="yellow"/>
        </w:rPr>
        <w:t>influence the national destiny</w:t>
      </w:r>
      <w:r w:rsidRPr="00D71CA0">
        <w:rPr>
          <w:rStyle w:val="StyleBoldUnderline"/>
          <w:rFonts w:ascii="Calibri" w:hAnsi="Calibri"/>
          <w:bCs/>
          <w:sz w:val="22"/>
        </w:rPr>
        <w:t>.”</w:t>
      </w:r>
      <w:r w:rsidRPr="00D71CA0">
        <w:rPr>
          <w:rStyle w:val="StyleBoldUnderline"/>
          <w:rFonts w:ascii="Calibri" w:hAnsi="Calibri"/>
          <w:bCs/>
          <w:sz w:val="14"/>
        </w:rPr>
        <w:t xml:space="preserve">¶ </w:t>
      </w:r>
      <w:hyperlink r:id="rId26" w:history="1">
        <w:r w:rsidRPr="00D71CA0">
          <w:rPr>
            <w:rStyle w:val="StyleBoldUnderline"/>
            <w:rFonts w:ascii="Calibri" w:hAnsi="Calibri"/>
            <w:bCs/>
            <w:sz w:val="22"/>
          </w:rPr>
          <w:t>Hugo Chavez’ passing</w:t>
        </w:r>
      </w:hyperlink>
      <w:r w:rsidRPr="00D71CA0">
        <w:rPr>
          <w:rStyle w:val="StyleBoldUnderline"/>
          <w:rFonts w:ascii="Calibri" w:hAnsi="Calibri"/>
          <w:bCs/>
          <w:sz w:val="22"/>
        </w:rPr>
        <w:t xml:space="preserve"> should serve as “a reminder to the Castro brothers that power is ephemeral,” </w:t>
      </w:r>
      <w:r w:rsidRPr="00E71920">
        <w:rPr>
          <w:rFonts w:ascii="Calibri" w:hAnsi="Calibri"/>
          <w:sz w:val="16"/>
          <w:szCs w:val="27"/>
        </w:rPr>
        <w:t>according to two prominent commentators.¶ “</w:t>
      </w:r>
      <w:r w:rsidRPr="00D71CA0">
        <w:rPr>
          <w:rStyle w:val="StyleBoldUnderline"/>
          <w:rFonts w:ascii="Calibri" w:hAnsi="Calibri"/>
          <w:bCs/>
          <w:sz w:val="22"/>
          <w:highlight w:val="yellow"/>
        </w:rPr>
        <w:t>Cuba is ready for change</w:t>
      </w:r>
      <w:r w:rsidRPr="00E71920">
        <w:rPr>
          <w:rFonts w:ascii="Calibri" w:hAnsi="Calibri"/>
          <w:sz w:val="16"/>
          <w:szCs w:val="27"/>
        </w:rPr>
        <w:t>. In spite of the efforts by the regime to paint a rosy picture, eye witnesses tell a sad story,” according to</w:t>
      </w:r>
      <w:r w:rsidRPr="00E71920">
        <w:rPr>
          <w:rFonts w:ascii="Calibri" w:hAnsi="Calibri"/>
          <w:sz w:val="16"/>
        </w:rPr>
        <w:t xml:space="preserve"> </w:t>
      </w:r>
      <w:hyperlink r:id="rId27" w:history="1">
        <w:r w:rsidRPr="00E71920">
          <w:rPr>
            <w:rFonts w:ascii="Calibri" w:hAnsi="Calibri"/>
            <w:sz w:val="16"/>
          </w:rPr>
          <w:t>András Simonyi</w:t>
        </w:r>
      </w:hyperlink>
      <w:hyperlink r:id="rId28" w:history="1">
        <w:r w:rsidRPr="00E71920">
          <w:rPr>
            <w:rFonts w:ascii="Calibri" w:hAnsi="Calibri"/>
            <w:sz w:val="16"/>
          </w:rPr>
          <w:t xml:space="preserve"> and Jaime Aparicio Otero</w:t>
        </w:r>
      </w:hyperlink>
      <w:r w:rsidRPr="00E71920">
        <w:rPr>
          <w:rFonts w:ascii="Calibri" w:hAnsi="Calibri"/>
          <w:sz w:val="16"/>
          <w:szCs w:val="27"/>
        </w:rPr>
        <w:t xml:space="preserve">:¶ </w:t>
      </w:r>
      <w:r w:rsidRPr="00E71920">
        <w:rPr>
          <w:rFonts w:ascii="Calibri" w:hAnsi="Calibri"/>
          <w:i/>
          <w:iCs/>
          <w:sz w:val="16"/>
          <w:szCs w:val="27"/>
        </w:rPr>
        <w:t>Living conditions are bad, the economy survives only at the mercy of Venezuela. The Inter-American Human Rights Commission, in its 2012 a report on Cuba, speaks of “permanent and systematical violations of the fundamental rights of Cuban citizens.” Ironically, however while the Cuban people suffer, the regime is internationally stronger than ever.</w:t>
      </w:r>
      <w:r w:rsidRPr="00E71920">
        <w:rPr>
          <w:rFonts w:ascii="Calibri" w:hAnsi="Calibri"/>
          <w:sz w:val="16"/>
          <w:szCs w:val="27"/>
        </w:rPr>
        <w:t>¶ “</w:t>
      </w:r>
      <w:r w:rsidRPr="00E71920">
        <w:rPr>
          <w:rFonts w:ascii="Calibri" w:hAnsi="Calibri"/>
          <w:sz w:val="16"/>
        </w:rPr>
        <w:t>Cuban society is fractured</w:t>
      </w:r>
      <w:r w:rsidRPr="00D71CA0">
        <w:rPr>
          <w:rStyle w:val="StyleBoldUnderline"/>
          <w:rFonts w:ascii="Calibri" w:hAnsi="Calibri"/>
          <w:bCs/>
        </w:rPr>
        <w:t xml:space="preserve">, with the supporters of </w:t>
      </w:r>
      <w:r w:rsidRPr="00E71920">
        <w:rPr>
          <w:rFonts w:ascii="Calibri" w:hAnsi="Calibri"/>
          <w:sz w:val="16"/>
        </w:rPr>
        <w:t>the regime</w:t>
      </w:r>
      <w:r w:rsidRPr="00D71CA0">
        <w:rPr>
          <w:rStyle w:val="StyleBoldUnderline"/>
          <w:rFonts w:ascii="Calibri" w:hAnsi="Calibri"/>
          <w:bCs/>
        </w:rPr>
        <w:t xml:space="preserve"> and those who reject it altogether representing approximately 25-30 percent each. It is however the </w:t>
      </w:r>
      <w:r w:rsidRPr="00D71CA0">
        <w:rPr>
          <w:rStyle w:val="StyleBoldUnderline"/>
          <w:rFonts w:ascii="Calibri" w:hAnsi="Calibri"/>
          <w:bCs/>
          <w:sz w:val="22"/>
          <w:highlight w:val="yellow"/>
        </w:rPr>
        <w:t>remaining silent 40-50 percent that can make transition a success or a disaster</w:t>
      </w:r>
      <w:r w:rsidRPr="00D71CA0">
        <w:rPr>
          <w:rStyle w:val="StyleBoldUnderline"/>
          <w:rFonts w:ascii="Calibri" w:hAnsi="Calibri"/>
          <w:bCs/>
          <w:sz w:val="22"/>
        </w:rPr>
        <w:t>,</w:t>
      </w:r>
      <w:r w:rsidRPr="00D71CA0">
        <w:rPr>
          <w:rStyle w:val="StyleBoldUnderline"/>
          <w:rFonts w:ascii="Calibri" w:hAnsi="Calibri"/>
          <w:bCs/>
        </w:rPr>
        <w:t>”</w:t>
      </w:r>
      <w:r w:rsidRPr="00E71920">
        <w:rPr>
          <w:rFonts w:ascii="Calibri" w:hAnsi="Calibri"/>
          <w:sz w:val="16"/>
        </w:rPr>
        <w:t xml:space="preserve"> </w:t>
      </w:r>
      <w:hyperlink r:id="rId29" w:history="1">
        <w:r w:rsidRPr="00E71920">
          <w:rPr>
            <w:rFonts w:ascii="Calibri" w:hAnsi="Calibri"/>
            <w:sz w:val="16"/>
          </w:rPr>
          <w:t>they write for the Huffington Post</w:t>
        </w:r>
      </w:hyperlink>
      <w:r w:rsidRPr="00E71920">
        <w:rPr>
          <w:rFonts w:ascii="Calibri" w:hAnsi="Calibri"/>
          <w:sz w:val="16"/>
          <w:szCs w:val="27"/>
        </w:rPr>
        <w:t xml:space="preserve">.¶ “To understand today’s Cuba, one must better study the history of communist Eastern Europe, rather than that of Latin America. The resemblance is striking,” they contend:¶ </w:t>
      </w:r>
      <w:r w:rsidRPr="00E71920">
        <w:rPr>
          <w:rFonts w:ascii="Calibri" w:hAnsi="Calibri"/>
          <w:i/>
          <w:iCs/>
          <w:sz w:val="16"/>
          <w:szCs w:val="27"/>
        </w:rPr>
        <w:t>The inner workings of the regime are similar to the more conservative countries of the former communist bloc in 1989. …..Halfhearted, thus unsuccessful economic reforms, the total control of the media, isolating the population from the world, harassment of the political opposition and the communist elite clinging to power. At the same time a disenchanted population, including a big part of the party membership, the majority of which does not any longer believe in the ideology or the future of the system. It is more like East Germany or Romania, rather than Hungary or Poland of the day.</w:t>
      </w:r>
      <w:r w:rsidRPr="00E71920">
        <w:rPr>
          <w:rFonts w:ascii="Calibri" w:hAnsi="Calibri"/>
          <w:sz w:val="16"/>
          <w:szCs w:val="27"/>
        </w:rPr>
        <w:t>¶ “</w:t>
      </w:r>
      <w:r w:rsidRPr="00D71CA0">
        <w:rPr>
          <w:rStyle w:val="StyleBoldUnderline"/>
          <w:rFonts w:ascii="Calibri" w:hAnsi="Calibri"/>
          <w:bCs/>
          <w:sz w:val="22"/>
        </w:rPr>
        <w:t>We now know how difficult transition from dictatorship to democracy was, in Spain, in Eastern Europe or South Africa. There are valuable lessons learned, Cuba need not repeat the mistakes of others</w:t>
      </w:r>
      <w:r w:rsidRPr="00E71920">
        <w:rPr>
          <w:rFonts w:ascii="Calibri" w:hAnsi="Calibri"/>
          <w:sz w:val="16"/>
          <w:szCs w:val="27"/>
        </w:rPr>
        <w:t>,”</w:t>
      </w:r>
      <w:r w:rsidRPr="00E71920">
        <w:rPr>
          <w:rFonts w:ascii="Calibri" w:hAnsi="Calibri"/>
          <w:sz w:val="16"/>
        </w:rPr>
        <w:t xml:space="preserve"> </w:t>
      </w:r>
      <w:hyperlink r:id="rId30" w:history="1">
        <w:r w:rsidRPr="00E71920">
          <w:rPr>
            <w:rFonts w:ascii="Calibri" w:hAnsi="Calibri"/>
            <w:sz w:val="16"/>
          </w:rPr>
          <w:t>say Simonyi</w:t>
        </w:r>
      </w:hyperlink>
      <w:r w:rsidRPr="00E71920">
        <w:rPr>
          <w:rFonts w:ascii="Calibri" w:hAnsi="Calibri"/>
          <w:sz w:val="16"/>
          <w:szCs w:val="27"/>
        </w:rPr>
        <w:t>, Managing Director of the Center for Transatlantic Relations at Johns Hopkins University, Washington D.C. , and</w:t>
      </w:r>
      <w:r w:rsidRPr="00E71920">
        <w:rPr>
          <w:rFonts w:ascii="Calibri" w:hAnsi="Calibri"/>
          <w:sz w:val="16"/>
        </w:rPr>
        <w:t xml:space="preserve"> </w:t>
      </w:r>
      <w:hyperlink r:id="rId31" w:history="1">
        <w:r w:rsidRPr="00E71920">
          <w:rPr>
            <w:rFonts w:ascii="Calibri" w:hAnsi="Calibri"/>
            <w:sz w:val="16"/>
          </w:rPr>
          <w:t>Otero</w:t>
        </w:r>
      </w:hyperlink>
      <w:r w:rsidRPr="00E71920">
        <w:rPr>
          <w:rFonts w:ascii="Calibri" w:hAnsi="Calibri"/>
          <w:sz w:val="16"/>
          <w:szCs w:val="27"/>
        </w:rPr>
        <w:t xml:space="preserve">, a former Ambassador of Bolivia to the US:¶ </w:t>
      </w:r>
      <w:r w:rsidRPr="00D71CA0">
        <w:rPr>
          <w:rStyle w:val="StyleBoldUnderline"/>
          <w:rFonts w:ascii="Calibri" w:hAnsi="Calibri"/>
          <w:bCs/>
          <w:sz w:val="22"/>
          <w:highlight w:val="yellow"/>
        </w:rPr>
        <w:t>It is easy to erect institutions of democracy,</w:t>
      </w:r>
      <w:r w:rsidRPr="00D71CA0">
        <w:rPr>
          <w:rStyle w:val="StyleBoldUnderline"/>
          <w:rFonts w:ascii="Calibri" w:hAnsi="Calibri"/>
          <w:bCs/>
          <w:sz w:val="22"/>
        </w:rPr>
        <w:t xml:space="preserve"> create a free press, a free and independent judiciary. </w:t>
      </w:r>
      <w:r w:rsidRPr="00D71CA0">
        <w:rPr>
          <w:rStyle w:val="StyleBoldUnderline"/>
          <w:rFonts w:ascii="Calibri" w:hAnsi="Calibri"/>
          <w:bCs/>
          <w:sz w:val="22"/>
          <w:highlight w:val="yellow"/>
        </w:rPr>
        <w:t>It is far more difficult to guard these institutions</w:t>
      </w:r>
      <w:r w:rsidRPr="00E71920">
        <w:rPr>
          <w:rFonts w:ascii="Calibri" w:hAnsi="Calibri"/>
          <w:i/>
          <w:iCs/>
          <w:sz w:val="16"/>
          <w:szCs w:val="27"/>
        </w:rPr>
        <w:t xml:space="preserve">. Beware of populism, smart and attractive, but equally dangerous leaders. It is now also understood, that </w:t>
      </w:r>
      <w:r w:rsidRPr="00D71CA0">
        <w:rPr>
          <w:rStyle w:val="StyleBoldUnderline"/>
          <w:rFonts w:ascii="Calibri" w:hAnsi="Calibri"/>
          <w:bCs/>
          <w:sz w:val="22"/>
        </w:rPr>
        <w:t>success of change hinges on economic success</w:t>
      </w:r>
      <w:r w:rsidRPr="00E71920">
        <w:rPr>
          <w:rFonts w:ascii="Calibri" w:hAnsi="Calibri"/>
          <w:i/>
          <w:iCs/>
          <w:sz w:val="16"/>
          <w:szCs w:val="27"/>
        </w:rPr>
        <w:t xml:space="preserve">. </w:t>
      </w:r>
      <w:r w:rsidRPr="00D71CA0">
        <w:rPr>
          <w:rStyle w:val="StyleBoldUnderline"/>
          <w:rFonts w:ascii="Calibri" w:hAnsi="Calibri"/>
          <w:bCs/>
          <w:sz w:val="22"/>
          <w:highlight w:val="yellow"/>
        </w:rPr>
        <w:t>The wider population will embrace democracy only if it associates more freedom with a better life.</w:t>
      </w:r>
      <w:r w:rsidRPr="00E71920">
        <w:rPr>
          <w:rFonts w:ascii="Calibri" w:hAnsi="Calibri"/>
          <w:i/>
          <w:iCs/>
          <w:sz w:val="16"/>
          <w:szCs w:val="27"/>
        </w:rPr>
        <w:t xml:space="preserve"> For a country without natural resources the only source they can exploit, it the smartness of its people. </w:t>
      </w:r>
      <w:r w:rsidRPr="00D71CA0">
        <w:rPr>
          <w:rStyle w:val="StyleBoldUnderline"/>
          <w:rFonts w:ascii="Calibri" w:hAnsi="Calibri"/>
          <w:bCs/>
          <w:sz w:val="22"/>
        </w:rPr>
        <w:t>Only full-fledged democracy can ensure the frameworks for that.</w:t>
      </w:r>
    </w:p>
    <w:p w:rsidR="00436B03" w:rsidRPr="00EB5CCB" w:rsidRDefault="00436B03" w:rsidP="00EC1284">
      <w:pPr>
        <w:pStyle w:val="Heading4"/>
        <w:rPr>
          <w:rFonts w:eastAsia="Times New Roman"/>
        </w:rPr>
      </w:pPr>
      <w:r>
        <w:rPr>
          <w:rFonts w:eastAsia="Times New Roman"/>
        </w:rPr>
        <w:t xml:space="preserve">Upcoming </w:t>
      </w:r>
      <w:r w:rsidRPr="00EB5CCB">
        <w:rPr>
          <w:rFonts w:eastAsia="Times New Roman"/>
        </w:rPr>
        <w:t>president of Cuba could bring democracy</w:t>
      </w:r>
    </w:p>
    <w:p w:rsidR="00436B03" w:rsidRPr="00EB5CCB" w:rsidRDefault="00436B03" w:rsidP="00EC1284">
      <w:pPr>
        <w:shd w:val="clear" w:color="auto" w:fill="FFFFFF"/>
        <w:tabs>
          <w:tab w:val="left" w:pos="6864"/>
        </w:tabs>
        <w:rPr>
          <w:color w:val="333333"/>
          <w:sz w:val="24"/>
          <w:szCs w:val="24"/>
        </w:rPr>
      </w:pPr>
      <w:r w:rsidRPr="00EB5CCB">
        <w:rPr>
          <w:color w:val="333333"/>
          <w:sz w:val="24"/>
          <w:szCs w:val="24"/>
        </w:rPr>
        <w:t xml:space="preserve">Dalton </w:t>
      </w:r>
      <w:r w:rsidRPr="00EB5CCB">
        <w:rPr>
          <w:b/>
          <w:color w:val="333333"/>
          <w:sz w:val="24"/>
          <w:szCs w:val="24"/>
        </w:rPr>
        <w:t>Vogler</w:t>
      </w:r>
      <w:r w:rsidRPr="00EB5CCB">
        <w:rPr>
          <w:color w:val="333333"/>
          <w:sz w:val="24"/>
          <w:szCs w:val="24"/>
        </w:rPr>
        <w:t xml:space="preserve"> 02/25/</w:t>
      </w:r>
      <w:r w:rsidRPr="00EB5CCB">
        <w:rPr>
          <w:b/>
          <w:color w:val="333333"/>
          <w:sz w:val="24"/>
          <w:szCs w:val="24"/>
        </w:rPr>
        <w:t>13</w:t>
      </w:r>
      <w:r>
        <w:rPr>
          <w:color w:val="333333"/>
          <w:sz w:val="24"/>
          <w:szCs w:val="24"/>
        </w:rPr>
        <w:tab/>
      </w:r>
    </w:p>
    <w:p w:rsidR="00436B03" w:rsidRPr="00EB5CCB" w:rsidRDefault="00436B03" w:rsidP="00EC1284">
      <w:pPr>
        <w:shd w:val="clear" w:color="auto" w:fill="FFFFFF"/>
        <w:rPr>
          <w:color w:val="333333"/>
          <w:sz w:val="18"/>
          <w:szCs w:val="24"/>
        </w:rPr>
      </w:pPr>
      <w:r w:rsidRPr="00EB5CCB">
        <w:rPr>
          <w:color w:val="333333"/>
          <w:sz w:val="18"/>
          <w:szCs w:val="24"/>
        </w:rPr>
        <w:t xml:space="preserve">[Staff writer for Town Hall, “Raul Castro brings Cuba Closer to Democracy” </w:t>
      </w:r>
      <w:hyperlink r:id="rId32" w:history="1">
        <w:r w:rsidRPr="00EB5CCB">
          <w:rPr>
            <w:color w:val="0000FF"/>
            <w:sz w:val="18"/>
            <w:szCs w:val="24"/>
            <w:u w:val="single"/>
          </w:rPr>
          <w:t>http://townhall.com/tipsheet/daltonvogler/2013/02/25/cuba-and-democracy-n1520110</w:t>
        </w:r>
      </w:hyperlink>
      <w:r w:rsidRPr="00EB5CCB">
        <w:rPr>
          <w:sz w:val="18"/>
          <w:szCs w:val="24"/>
        </w:rPr>
        <w:t xml:space="preserve"> 07/13/13]</w:t>
      </w:r>
    </w:p>
    <w:p w:rsidR="00436B03" w:rsidRPr="00EB5CCB" w:rsidRDefault="00436B03" w:rsidP="00EC1284">
      <w:pPr>
        <w:shd w:val="clear" w:color="auto" w:fill="FFFFFF"/>
        <w:spacing w:line="262" w:lineRule="atLeast"/>
        <w:rPr>
          <w:color w:val="333333"/>
          <w:sz w:val="24"/>
          <w:szCs w:val="24"/>
        </w:rPr>
      </w:pPr>
    </w:p>
    <w:p w:rsidR="00436B03" w:rsidRPr="00EC1284" w:rsidRDefault="00436B03" w:rsidP="00EC1284">
      <w:pPr>
        <w:shd w:val="clear" w:color="auto" w:fill="FFFFFF"/>
        <w:spacing w:after="109" w:line="262" w:lineRule="atLeast"/>
        <w:rPr>
          <w:b/>
          <w:bCs/>
          <w:sz w:val="24"/>
          <w:szCs w:val="24"/>
          <w:u w:val="single"/>
        </w:rPr>
      </w:pPr>
      <w:r w:rsidRPr="00CA3C2D">
        <w:rPr>
          <w:color w:val="333333"/>
          <w:sz w:val="16"/>
          <w:szCs w:val="24"/>
        </w:rPr>
        <w:t>Earlier this morning news broke that Cuban President Raul Castro would be</w:t>
      </w:r>
      <w:r>
        <w:rPr>
          <w:color w:val="333333"/>
          <w:sz w:val="16"/>
          <w:szCs w:val="24"/>
        </w:rPr>
        <w:t xml:space="preserve"> retiring</w:t>
      </w:r>
      <w:r w:rsidRPr="00EB5CCB">
        <w:rPr>
          <w:color w:val="333333"/>
          <w:sz w:val="16"/>
          <w:szCs w:val="24"/>
        </w:rPr>
        <w:t xml:space="preserve"> </w:t>
      </w:r>
      <w:r w:rsidRPr="00CA3C2D">
        <w:rPr>
          <w:color w:val="333333"/>
          <w:sz w:val="16"/>
          <w:szCs w:val="24"/>
        </w:rPr>
        <w:t xml:space="preserve">at the end of his current term, set for 2018. For the first time in over 54 years Cuba will be led by someone other than a Castro, </w:t>
      </w:r>
      <w:r w:rsidRPr="00EB5CCB">
        <w:rPr>
          <w:sz w:val="16"/>
          <w:szCs w:val="24"/>
        </w:rPr>
        <w:t xml:space="preserve">as </w:t>
      </w:r>
      <w:r w:rsidRPr="00EB5CCB">
        <w:rPr>
          <w:rStyle w:val="StyleBoldUnderline"/>
          <w:bCs/>
          <w:sz w:val="24"/>
          <w:szCs w:val="24"/>
          <w:highlight w:val="yellow"/>
        </w:rPr>
        <w:t>Raul selected Miguel Diaz-Canel,</w:t>
      </w:r>
      <w:r w:rsidRPr="00EB5CCB">
        <w:rPr>
          <w:rStyle w:val="StyleBoldUnderline"/>
          <w:bCs/>
          <w:sz w:val="24"/>
          <w:szCs w:val="24"/>
        </w:rPr>
        <w:t xml:space="preserve"> a 52-year old professor </w:t>
      </w:r>
      <w:r w:rsidRPr="00EB5CCB">
        <w:rPr>
          <w:rStyle w:val="StyleBoldUnderline"/>
          <w:bCs/>
          <w:sz w:val="24"/>
          <w:szCs w:val="24"/>
          <w:highlight w:val="yellow"/>
        </w:rPr>
        <w:t>to serve as the country’s vice-president</w:t>
      </w:r>
      <w:r w:rsidRPr="00EB5CCB">
        <w:rPr>
          <w:rStyle w:val="StyleBoldUnderline"/>
          <w:bCs/>
          <w:sz w:val="24"/>
          <w:szCs w:val="24"/>
        </w:rPr>
        <w:t>.</w:t>
      </w:r>
      <w:r w:rsidRPr="00EB5CCB">
        <w:rPr>
          <w:rStyle w:val="StyleBoldUnderline"/>
          <w:b w:val="0"/>
          <w:bCs/>
          <w:sz w:val="12"/>
          <w:szCs w:val="24"/>
          <w:u w:val="none"/>
        </w:rPr>
        <w:t>¶</w:t>
      </w:r>
      <w:r w:rsidRPr="00EB5CCB">
        <w:rPr>
          <w:rStyle w:val="StyleBoldUnderline"/>
          <w:bCs/>
          <w:sz w:val="24"/>
          <w:szCs w:val="24"/>
        </w:rPr>
        <w:t xml:space="preserve"> </w:t>
      </w:r>
      <w:hyperlink r:id="rId33" w:history="1">
        <w:r w:rsidRPr="00EB5CCB">
          <w:rPr>
            <w:color w:val="0088CC"/>
            <w:sz w:val="24"/>
            <w:szCs w:val="24"/>
            <w:u w:val="single"/>
          </w:rPr>
          <w:t>The Associated Press</w:t>
        </w:r>
      </w:hyperlink>
      <w:r w:rsidRPr="00EB5CCB">
        <w:rPr>
          <w:color w:val="333333"/>
          <w:sz w:val="16"/>
          <w:szCs w:val="24"/>
        </w:rPr>
        <w:t xml:space="preserve"> </w:t>
      </w:r>
      <w:r w:rsidRPr="00CA3C2D">
        <w:rPr>
          <w:color w:val="333333"/>
          <w:sz w:val="16"/>
          <w:szCs w:val="24"/>
        </w:rPr>
        <w:t>reports that Cuban exiles are skeptical that the news will result in any change in the country’s communist ideology:</w:t>
      </w:r>
      <w:r w:rsidRPr="00EB5CCB">
        <w:rPr>
          <w:color w:val="333333"/>
          <w:sz w:val="12"/>
          <w:szCs w:val="24"/>
        </w:rPr>
        <w:t>¶</w:t>
      </w:r>
      <w:r w:rsidRPr="00EB5CCB">
        <w:rPr>
          <w:color w:val="333333"/>
          <w:sz w:val="16"/>
          <w:szCs w:val="24"/>
        </w:rPr>
        <w:t xml:space="preserve"> </w:t>
      </w:r>
      <w:r w:rsidRPr="00CA3C2D">
        <w:rPr>
          <w:color w:val="333333"/>
          <w:sz w:val="16"/>
          <w:szCs w:val="24"/>
        </w:rPr>
        <w:t>""It's no big news. It would have been big news if he resigned today and called for democratic elections," said Alfredo Duran, a Cuban-American lawyer.”</w:t>
      </w:r>
      <w:r w:rsidRPr="00EB5CCB">
        <w:rPr>
          <w:color w:val="333333"/>
          <w:sz w:val="12"/>
          <w:szCs w:val="24"/>
        </w:rPr>
        <w:t>¶</w:t>
      </w:r>
      <w:r w:rsidRPr="00EB5CCB">
        <w:rPr>
          <w:color w:val="333333"/>
          <w:sz w:val="16"/>
          <w:szCs w:val="24"/>
        </w:rPr>
        <w:t xml:space="preserve"> </w:t>
      </w:r>
      <w:r w:rsidRPr="00CA3C2D">
        <w:rPr>
          <w:color w:val="333333"/>
          <w:sz w:val="16"/>
          <w:szCs w:val="24"/>
        </w:rPr>
        <w:t>"I wasn't worried about him being around after 2018," he added.</w:t>
      </w:r>
      <w:r w:rsidRPr="00EB5CCB">
        <w:rPr>
          <w:color w:val="333333"/>
          <w:sz w:val="12"/>
          <w:szCs w:val="24"/>
        </w:rPr>
        <w:t>¶</w:t>
      </w:r>
      <w:r w:rsidRPr="00EB5CCB">
        <w:rPr>
          <w:color w:val="333333"/>
          <w:sz w:val="16"/>
          <w:szCs w:val="24"/>
        </w:rPr>
        <w:t xml:space="preserve"> </w:t>
      </w:r>
      <w:r w:rsidRPr="00EB5CCB">
        <w:rPr>
          <w:sz w:val="16"/>
          <w:szCs w:val="24"/>
        </w:rPr>
        <w:t xml:space="preserve">Still, </w:t>
      </w:r>
      <w:r w:rsidRPr="00EB5CCB">
        <w:rPr>
          <w:rStyle w:val="StyleBoldUnderline"/>
          <w:bCs/>
          <w:sz w:val="24"/>
          <w:szCs w:val="24"/>
        </w:rPr>
        <w:t xml:space="preserve">those familiar with Diaz-Canel remain optimistic that </w:t>
      </w:r>
      <w:r w:rsidRPr="00EB5CCB">
        <w:rPr>
          <w:rStyle w:val="StyleBoldUnderline"/>
          <w:bCs/>
          <w:sz w:val="24"/>
          <w:szCs w:val="24"/>
          <w:highlight w:val="yellow"/>
        </w:rPr>
        <w:t>the future president could soften Cuba’s steadfast refusal of democracy.</w:t>
      </w:r>
      <w:r w:rsidRPr="00EB5CCB">
        <w:rPr>
          <w:rStyle w:val="StyleBoldUnderline"/>
          <w:b w:val="0"/>
          <w:bCs/>
          <w:sz w:val="12"/>
          <w:szCs w:val="24"/>
          <w:u w:val="none"/>
        </w:rPr>
        <w:t>¶</w:t>
      </w:r>
      <w:r w:rsidRPr="00EB5CCB">
        <w:rPr>
          <w:rStyle w:val="StyleBoldUnderline"/>
          <w:bCs/>
          <w:sz w:val="24"/>
          <w:szCs w:val="24"/>
        </w:rPr>
        <w:t xml:space="preserve"> “He’s a much more flexible type than he seems, open-minded and above all intelligent,” said one official who has known Diaz-Canel since the 1980s”.</w:t>
      </w:r>
      <w:r w:rsidRPr="00EB5CCB">
        <w:rPr>
          <w:rStyle w:val="StyleBoldUnderline"/>
          <w:b w:val="0"/>
          <w:bCs/>
          <w:sz w:val="12"/>
          <w:szCs w:val="24"/>
          <w:u w:val="none"/>
        </w:rPr>
        <w:t>¶</w:t>
      </w:r>
      <w:r w:rsidRPr="00EB5CCB">
        <w:rPr>
          <w:rStyle w:val="StyleBoldUnderline"/>
          <w:bCs/>
          <w:sz w:val="24"/>
          <w:szCs w:val="24"/>
        </w:rPr>
        <w:t xml:space="preserve"> </w:t>
      </w:r>
      <w:r w:rsidRPr="00CA3C2D">
        <w:rPr>
          <w:color w:val="333333"/>
          <w:sz w:val="16"/>
          <w:szCs w:val="24"/>
        </w:rPr>
        <w:t>The succession of his brother Fidel Castro in 2006 led Raul to make numerous social and economic changes, including lenience on travel constraints and the promotion of private businesses. With Cuba’s growth limited by U.S. trade embargoes, new talks are emerging to stop additional restrictions.</w:t>
      </w:r>
      <w:r w:rsidRPr="00EB5CCB">
        <w:rPr>
          <w:color w:val="333333"/>
          <w:sz w:val="12"/>
          <w:szCs w:val="24"/>
        </w:rPr>
        <w:t>¶</w:t>
      </w:r>
      <w:r w:rsidRPr="00EB5CCB">
        <w:rPr>
          <w:color w:val="333333"/>
          <w:sz w:val="16"/>
          <w:szCs w:val="24"/>
        </w:rPr>
        <w:t xml:space="preserve"> </w:t>
      </w:r>
      <w:r w:rsidRPr="00CA3C2D">
        <w:rPr>
          <w:color w:val="333333"/>
          <w:sz w:val="16"/>
          <w:szCs w:val="24"/>
        </w:rPr>
        <w:t>Even prominent Republican leaders such as former vice-presidential nominee Paul Ryan support lifting the embargo, the</w:t>
      </w:r>
      <w:r w:rsidRPr="00EB5CCB">
        <w:rPr>
          <w:color w:val="333333"/>
          <w:sz w:val="16"/>
          <w:szCs w:val="24"/>
        </w:rPr>
        <w:t xml:space="preserve"> </w:t>
      </w:r>
      <w:hyperlink r:id="rId34" w:history="1">
        <w:r w:rsidRPr="00EB5CCB">
          <w:rPr>
            <w:color w:val="0088CC"/>
            <w:sz w:val="24"/>
            <w:szCs w:val="24"/>
            <w:u w:val="single"/>
          </w:rPr>
          <w:t>Cato Institute reports</w:t>
        </w:r>
      </w:hyperlink>
      <w:r w:rsidRPr="00CA3C2D">
        <w:rPr>
          <w:color w:val="333333"/>
          <w:sz w:val="16"/>
          <w:szCs w:val="24"/>
        </w:rPr>
        <w:t>:</w:t>
      </w:r>
      <w:r w:rsidRPr="00EB5CCB">
        <w:rPr>
          <w:color w:val="333333"/>
          <w:sz w:val="12"/>
          <w:szCs w:val="24"/>
        </w:rPr>
        <w:t>¶</w:t>
      </w:r>
      <w:r w:rsidRPr="00EB5CCB">
        <w:rPr>
          <w:color w:val="333333"/>
          <w:sz w:val="16"/>
          <w:szCs w:val="24"/>
        </w:rPr>
        <w:t xml:space="preserve"> </w:t>
      </w:r>
      <w:r w:rsidRPr="00CA3C2D">
        <w:rPr>
          <w:color w:val="333333"/>
          <w:sz w:val="16"/>
          <w:szCs w:val="24"/>
        </w:rPr>
        <w:t>“The embargo doesn’t work. It is a failed policy. It was probably justified when the Soviet Union existed and posed a threat through Cuba. I think it’s become more of a crutch for Castro to use to repress his people. All the problems he has, he blames the American embargo.”</w:t>
      </w:r>
      <w:r w:rsidRPr="00EB5CCB">
        <w:rPr>
          <w:color w:val="333333"/>
          <w:sz w:val="12"/>
          <w:szCs w:val="24"/>
        </w:rPr>
        <w:t>¶</w:t>
      </w:r>
      <w:r w:rsidRPr="00EB5CCB">
        <w:rPr>
          <w:color w:val="333333"/>
          <w:sz w:val="16"/>
          <w:szCs w:val="24"/>
        </w:rPr>
        <w:t xml:space="preserve"> </w:t>
      </w:r>
      <w:r w:rsidRPr="00CA3C2D">
        <w:rPr>
          <w:color w:val="333333"/>
          <w:sz w:val="16"/>
          <w:szCs w:val="24"/>
        </w:rPr>
        <w:t>Conservative politicians looking to repair their fractured message to constituents could benefit from lifting the embargo. An end would demonstrate America’s approval of Cuba’s progress, and a willingness to support Cuba in transitioning away from socialist policies. As it stands this policy costs the U.S. over $1 billion dollars in trading each year and prevents Cuban’s from experiencing the benefits of capitalism.</w:t>
      </w:r>
      <w:r w:rsidRPr="00EB5CCB">
        <w:rPr>
          <w:color w:val="333333"/>
          <w:sz w:val="12"/>
          <w:szCs w:val="24"/>
        </w:rPr>
        <w:t>¶</w:t>
      </w:r>
      <w:r w:rsidRPr="00EB5CCB">
        <w:rPr>
          <w:color w:val="333333"/>
          <w:sz w:val="16"/>
          <w:szCs w:val="24"/>
        </w:rPr>
        <w:t xml:space="preserve"> </w:t>
      </w:r>
      <w:r w:rsidRPr="00CA3C2D">
        <w:rPr>
          <w:color w:val="333333"/>
          <w:sz w:val="16"/>
          <w:szCs w:val="24"/>
        </w:rPr>
        <w:t>This isn’t the same Cuba of thirty years ago. Diplomat Wayne Smith predicts “[</w:t>
      </w:r>
      <w:r w:rsidRPr="00EB5CCB">
        <w:rPr>
          <w:rStyle w:val="StyleBoldUnderline"/>
          <w:bCs/>
          <w:sz w:val="24"/>
          <w:szCs w:val="24"/>
        </w:rPr>
        <w:t xml:space="preserve">a] younger, more liberal generation of Cuban Americans with no memory of life in Cuba is coming to the fore. </w:t>
      </w:r>
      <w:r w:rsidRPr="00EB5CCB">
        <w:rPr>
          <w:rStyle w:val="StyleBoldUnderline"/>
          <w:bCs/>
          <w:sz w:val="24"/>
          <w:szCs w:val="24"/>
          <w:highlight w:val="yellow"/>
        </w:rPr>
        <w:t>For the first time in years, maybe there is some chance for a change in policy.”</w:t>
      </w:r>
    </w:p>
    <w:p w:rsidR="00436B03" w:rsidRPr="00217641" w:rsidRDefault="00436B03" w:rsidP="00A3638F">
      <w:pPr>
        <w:pStyle w:val="Heading4"/>
        <w:rPr>
          <w:rFonts w:eastAsia="Times New Roman"/>
        </w:rPr>
      </w:pPr>
      <w:r w:rsidRPr="00217641">
        <w:rPr>
          <w:rFonts w:eastAsia="Times New Roman"/>
          <w:sz w:val="28"/>
        </w:rPr>
        <w:t>Cuban-United States relations will not improve</w:t>
      </w:r>
    </w:p>
    <w:p w:rsidR="00436B03" w:rsidRPr="00217641" w:rsidRDefault="00436B03" w:rsidP="00A3638F">
      <w:pPr>
        <w:shd w:val="clear" w:color="auto" w:fill="FFFFFF"/>
        <w:spacing w:line="295" w:lineRule="atLeast"/>
        <w:textAlignment w:val="baseline"/>
        <w:rPr>
          <w:b/>
          <w:bCs/>
          <w:color w:val="222222"/>
          <w:spacing w:val="-11"/>
          <w:sz w:val="28"/>
          <w:szCs w:val="24"/>
        </w:rPr>
      </w:pPr>
      <w:r w:rsidRPr="00217641">
        <w:rPr>
          <w:bCs/>
          <w:color w:val="222222"/>
          <w:spacing w:val="-11"/>
          <w:szCs w:val="24"/>
        </w:rPr>
        <w:t xml:space="preserve">Stephanie </w:t>
      </w:r>
      <w:r w:rsidRPr="00217641">
        <w:rPr>
          <w:b/>
          <w:bCs/>
          <w:color w:val="222222"/>
          <w:spacing w:val="-11"/>
          <w:sz w:val="28"/>
          <w:szCs w:val="24"/>
        </w:rPr>
        <w:t>Hanson,</w:t>
      </w:r>
      <w:r w:rsidRPr="00217641">
        <w:rPr>
          <w:bCs/>
          <w:color w:val="222222"/>
          <w:spacing w:val="-11"/>
          <w:szCs w:val="24"/>
        </w:rPr>
        <w:t xml:space="preserve"> Brianna </w:t>
      </w:r>
      <w:r w:rsidRPr="00217641">
        <w:rPr>
          <w:b/>
          <w:bCs/>
          <w:color w:val="222222"/>
          <w:spacing w:val="-11"/>
          <w:sz w:val="28"/>
          <w:szCs w:val="24"/>
        </w:rPr>
        <w:t>Lee</w:t>
      </w:r>
      <w:r w:rsidRPr="00217641">
        <w:rPr>
          <w:bCs/>
          <w:color w:val="222222"/>
          <w:spacing w:val="-11"/>
          <w:szCs w:val="24"/>
        </w:rPr>
        <w:t xml:space="preserve"> 01/31/</w:t>
      </w:r>
      <w:r w:rsidRPr="00217641">
        <w:rPr>
          <w:b/>
          <w:bCs/>
          <w:color w:val="222222"/>
          <w:spacing w:val="-11"/>
          <w:sz w:val="28"/>
          <w:szCs w:val="24"/>
        </w:rPr>
        <w:t>13</w:t>
      </w:r>
    </w:p>
    <w:p w:rsidR="00436B03" w:rsidRPr="00217641" w:rsidRDefault="00436B03" w:rsidP="00A3638F">
      <w:pPr>
        <w:shd w:val="clear" w:color="auto" w:fill="FFFFFF"/>
        <w:spacing w:line="295" w:lineRule="atLeast"/>
        <w:textAlignment w:val="baseline"/>
        <w:rPr>
          <w:bCs/>
          <w:color w:val="222222"/>
          <w:spacing w:val="-11"/>
          <w:sz w:val="18"/>
          <w:szCs w:val="24"/>
        </w:rPr>
      </w:pPr>
      <w:r w:rsidRPr="00217641">
        <w:rPr>
          <w:bCs/>
          <w:color w:val="222222"/>
          <w:spacing w:val="-11"/>
          <w:sz w:val="18"/>
          <w:szCs w:val="24"/>
        </w:rPr>
        <w:t xml:space="preserve">[Senior Production Editor, “U.S-Cuba Relations”, Council on Foreign Relations, </w:t>
      </w:r>
      <w:hyperlink r:id="rId35" w:history="1">
        <w:r w:rsidRPr="00217641">
          <w:rPr>
            <w:color w:val="0000FF"/>
            <w:sz w:val="18"/>
            <w:u w:val="single"/>
          </w:rPr>
          <w:t>http://www.cfr.org/cuba/us-cuba-relations/p11113</w:t>
        </w:r>
      </w:hyperlink>
      <w:r w:rsidRPr="00217641">
        <w:rPr>
          <w:sz w:val="18"/>
        </w:rPr>
        <w:t>, 07/11/13]</w:t>
      </w:r>
    </w:p>
    <w:p w:rsidR="00436B03" w:rsidRDefault="00436B03" w:rsidP="00A3638F">
      <w:pPr>
        <w:shd w:val="clear" w:color="auto" w:fill="FFFFFF"/>
        <w:spacing w:line="295" w:lineRule="atLeast"/>
        <w:textAlignment w:val="baseline"/>
        <w:rPr>
          <w:bCs/>
          <w:color w:val="222222"/>
          <w:spacing w:val="-11"/>
          <w:sz w:val="16"/>
          <w:szCs w:val="24"/>
        </w:rPr>
      </w:pPr>
    </w:p>
    <w:p w:rsidR="00436B03" w:rsidRPr="00217641" w:rsidRDefault="00436B03" w:rsidP="00A3638F">
      <w:pPr>
        <w:shd w:val="clear" w:color="auto" w:fill="FFFFFF"/>
        <w:spacing w:line="295" w:lineRule="atLeast"/>
        <w:textAlignment w:val="baseline"/>
        <w:rPr>
          <w:rStyle w:val="StyleBoldUnderline"/>
          <w:bCs/>
          <w:sz w:val="24"/>
          <w:szCs w:val="24"/>
        </w:rPr>
      </w:pPr>
      <w:r w:rsidRPr="00EF576D">
        <w:rPr>
          <w:bCs/>
          <w:color w:val="222222"/>
          <w:spacing w:val="-11"/>
          <w:sz w:val="16"/>
          <w:szCs w:val="24"/>
        </w:rPr>
        <w:t xml:space="preserve">What is the status of </w:t>
      </w:r>
      <w:r w:rsidRPr="00217641">
        <w:rPr>
          <w:rStyle w:val="StyleBoldUnderline"/>
          <w:bCs/>
          <w:sz w:val="24"/>
          <w:szCs w:val="24"/>
        </w:rPr>
        <w:t>U.S.-Cuba relations</w:t>
      </w:r>
      <w:r w:rsidRPr="00EF576D">
        <w:rPr>
          <w:b/>
          <w:bCs/>
          <w:color w:val="222222"/>
          <w:spacing w:val="-11"/>
          <w:sz w:val="16"/>
          <w:szCs w:val="24"/>
        </w:rPr>
        <w:t>?</w:t>
      </w:r>
      <w:r w:rsidRPr="00217641">
        <w:rPr>
          <w:bCs/>
          <w:color w:val="222222"/>
          <w:spacing w:val="-11"/>
          <w:sz w:val="12"/>
          <w:szCs w:val="24"/>
        </w:rPr>
        <w:t>¶</w:t>
      </w:r>
      <w:r w:rsidRPr="00217641">
        <w:rPr>
          <w:b/>
          <w:bCs/>
          <w:color w:val="222222"/>
          <w:spacing w:val="-11"/>
          <w:sz w:val="16"/>
          <w:szCs w:val="24"/>
        </w:rPr>
        <w:t xml:space="preserve"> </w:t>
      </w:r>
      <w:r w:rsidRPr="00EF576D">
        <w:rPr>
          <w:color w:val="222222"/>
          <w:sz w:val="16"/>
          <w:szCs w:val="24"/>
        </w:rPr>
        <w:t xml:space="preserve">They </w:t>
      </w:r>
      <w:r w:rsidRPr="00217641">
        <w:rPr>
          <w:rStyle w:val="StyleBoldUnderline"/>
          <w:bCs/>
          <w:sz w:val="24"/>
          <w:szCs w:val="24"/>
        </w:rPr>
        <w:t>are virtually nonexistent.</w:t>
      </w:r>
      <w:r w:rsidRPr="00EF576D">
        <w:rPr>
          <w:color w:val="222222"/>
          <w:sz w:val="16"/>
          <w:szCs w:val="24"/>
        </w:rPr>
        <w:t xml:space="preserve"> There is a </w:t>
      </w:r>
      <w:r w:rsidRPr="00217641">
        <w:rPr>
          <w:rStyle w:val="StyleBoldUnderline"/>
          <w:bCs/>
          <w:sz w:val="24"/>
          <w:szCs w:val="24"/>
        </w:rPr>
        <w:t>U.S</w:t>
      </w:r>
      <w:r w:rsidRPr="00EF576D">
        <w:rPr>
          <w:color w:val="222222"/>
          <w:sz w:val="16"/>
          <w:szCs w:val="24"/>
        </w:rPr>
        <w:t xml:space="preserve">. mission in Havana, Cuba's capital, but it </w:t>
      </w:r>
      <w:r w:rsidRPr="00217641">
        <w:rPr>
          <w:rStyle w:val="StyleBoldUnderline"/>
          <w:bCs/>
          <w:sz w:val="24"/>
          <w:szCs w:val="24"/>
        </w:rPr>
        <w:t>has minimal communication with the Cuban government</w:t>
      </w:r>
      <w:r w:rsidRPr="00EF576D">
        <w:rPr>
          <w:color w:val="222222"/>
          <w:sz w:val="16"/>
          <w:szCs w:val="24"/>
        </w:rPr>
        <w:t xml:space="preserve">. Since 1961, the official U.S. policy toward Cuba has been two-pronged: economic embargo and diplomatic isolation. The George W. Bush </w:t>
      </w:r>
      <w:r w:rsidRPr="00217641">
        <w:rPr>
          <w:rStyle w:val="StyleBoldUnderline"/>
          <w:bCs/>
          <w:sz w:val="24"/>
          <w:szCs w:val="24"/>
        </w:rPr>
        <w:t>administration strongly enforced the embargo and increased travel restrictions</w:t>
      </w:r>
      <w:r w:rsidRPr="00EF576D">
        <w:rPr>
          <w:color w:val="222222"/>
          <w:sz w:val="16"/>
          <w:szCs w:val="24"/>
        </w:rPr>
        <w:t>. Americans with immediate family in Cuba could visit once every three years for a maximum of two weeks, while family remittances to Cuba were reduced from $3,000 to just $300 in 2004. However, in April 2009, President Obama</w:t>
      </w:r>
      <w:r w:rsidRPr="00217641">
        <w:rPr>
          <w:color w:val="222222"/>
          <w:sz w:val="16"/>
          <w:szCs w:val="24"/>
        </w:rPr>
        <w:t xml:space="preserve"> </w:t>
      </w:r>
      <w:hyperlink r:id="rId36" w:tgtFrame="_blank" w:history="1">
        <w:r w:rsidRPr="00217641">
          <w:rPr>
            <w:b/>
            <w:bCs/>
            <w:color w:val="2A69A1"/>
            <w:sz w:val="16"/>
            <w:szCs w:val="24"/>
          </w:rPr>
          <w:t>eased some of these policies</w:t>
        </w:r>
      </w:hyperlink>
      <w:r w:rsidRPr="00EF576D">
        <w:rPr>
          <w:color w:val="222222"/>
          <w:sz w:val="24"/>
          <w:szCs w:val="24"/>
          <w:u w:val="single"/>
        </w:rPr>
        <w:t>.</w:t>
      </w:r>
      <w:r w:rsidRPr="00217641">
        <w:rPr>
          <w:color w:val="222222"/>
          <w:sz w:val="16"/>
          <w:szCs w:val="24"/>
        </w:rPr>
        <w:t xml:space="preserve"> </w:t>
      </w:r>
      <w:r w:rsidRPr="00EF576D">
        <w:rPr>
          <w:color w:val="222222"/>
          <w:sz w:val="16"/>
          <w:szCs w:val="24"/>
        </w:rPr>
        <w:t>He went further in 2011 to undo many of the restrictions imposed by the Bush administration, thus allowing U.S. citizens to send remittances to non-family members in Cuba and to travel to Cuba for educational or religious purposes.</w:t>
      </w:r>
      <w:r w:rsidRPr="00217641">
        <w:rPr>
          <w:color w:val="222222"/>
          <w:sz w:val="12"/>
          <w:szCs w:val="24"/>
        </w:rPr>
        <w:t>¶</w:t>
      </w:r>
      <w:r w:rsidRPr="00217641">
        <w:rPr>
          <w:color w:val="222222"/>
          <w:sz w:val="16"/>
          <w:szCs w:val="24"/>
        </w:rPr>
        <w:t xml:space="preserve"> </w:t>
      </w:r>
      <w:r w:rsidRPr="00EF576D">
        <w:rPr>
          <w:color w:val="222222"/>
          <w:sz w:val="16"/>
          <w:szCs w:val="24"/>
        </w:rPr>
        <w:t xml:space="preserve">Congress amended the trade embargo in 2000 to allow agricultural exports from the United States to Cuba. In </w:t>
      </w:r>
      <w:r w:rsidRPr="00217641">
        <w:rPr>
          <w:rStyle w:val="StyleBoldUnderline"/>
          <w:bCs/>
          <w:sz w:val="24"/>
          <w:szCs w:val="24"/>
        </w:rPr>
        <w:t xml:space="preserve">2008, U.S. companies exported roughly </w:t>
      </w:r>
      <w:hyperlink r:id="rId37" w:tgtFrame="_blank" w:history="1">
        <w:r w:rsidRPr="00217641">
          <w:rPr>
            <w:rStyle w:val="StyleBoldUnderline"/>
            <w:bCs/>
            <w:sz w:val="24"/>
            <w:szCs w:val="24"/>
          </w:rPr>
          <w:t>$710 million</w:t>
        </w:r>
      </w:hyperlink>
      <w:r w:rsidRPr="00217641">
        <w:rPr>
          <w:rStyle w:val="StyleBoldUnderline"/>
          <w:bCs/>
          <w:sz w:val="24"/>
          <w:szCs w:val="24"/>
        </w:rPr>
        <w:t xml:space="preserve"> worth of food and agricultural products to the island nation,</w:t>
      </w:r>
      <w:r w:rsidRPr="00EF576D">
        <w:rPr>
          <w:color w:val="222222"/>
          <w:sz w:val="16"/>
          <w:szCs w:val="24"/>
        </w:rPr>
        <w:t xml:space="preserve"> according to the U.S.-Cuba Trade and Economic Council. Total agricultural exports since 2001 reached</w:t>
      </w:r>
      <w:r w:rsidRPr="00217641">
        <w:rPr>
          <w:color w:val="222222"/>
          <w:sz w:val="16"/>
          <w:szCs w:val="24"/>
        </w:rPr>
        <w:t xml:space="preserve"> </w:t>
      </w:r>
      <w:hyperlink r:id="rId38" w:tgtFrame="_blank" w:history="1">
        <w:r w:rsidRPr="00217641">
          <w:rPr>
            <w:b/>
            <w:bCs/>
            <w:color w:val="2A69A1"/>
            <w:sz w:val="16"/>
            <w:szCs w:val="24"/>
          </w:rPr>
          <w:t>$3.5 billion</w:t>
        </w:r>
      </w:hyperlink>
      <w:r w:rsidRPr="00217641">
        <w:rPr>
          <w:color w:val="222222"/>
          <w:sz w:val="16"/>
          <w:szCs w:val="24"/>
        </w:rPr>
        <w:t xml:space="preserve"> </w:t>
      </w:r>
      <w:r w:rsidRPr="00EF576D">
        <w:rPr>
          <w:color w:val="222222"/>
          <w:sz w:val="16"/>
          <w:szCs w:val="24"/>
        </w:rPr>
        <w:t>as of February 2012. Nebraska, Oklahoma, and Texas have all brokered agricultural deals with Cuba in recent years.</w:t>
      </w:r>
      <w:r w:rsidRPr="00217641">
        <w:rPr>
          <w:color w:val="222222"/>
          <w:sz w:val="12"/>
          <w:szCs w:val="24"/>
        </w:rPr>
        <w:t>¶</w:t>
      </w:r>
      <w:r w:rsidRPr="00217641">
        <w:rPr>
          <w:color w:val="222222"/>
          <w:sz w:val="16"/>
          <w:szCs w:val="24"/>
        </w:rPr>
        <w:t xml:space="preserve"> </w:t>
      </w:r>
      <w:r w:rsidRPr="00EF576D">
        <w:rPr>
          <w:color w:val="222222"/>
          <w:sz w:val="16"/>
          <w:szCs w:val="24"/>
        </w:rPr>
        <w:t>Tension between Cuba and the United States flared in December 2009 with Cuba's arrest of Alan Gross, a USAID subcontractor who traveled</w:t>
      </w:r>
      <w:r w:rsidRPr="00217641">
        <w:rPr>
          <w:b/>
          <w:bCs/>
          <w:color w:val="222222"/>
          <w:sz w:val="16"/>
          <w:szCs w:val="24"/>
        </w:rPr>
        <w:t xml:space="preserve"> </w:t>
      </w:r>
      <w:r w:rsidRPr="00EF576D">
        <w:rPr>
          <w:color w:val="222222"/>
          <w:sz w:val="16"/>
          <w:szCs w:val="24"/>
        </w:rPr>
        <w:t>to the country to deliver communications equipment and arrange Internet access for its Jewish community. Cuban authorities alleged Gross was attempting to destabilize the Cuban regime through a USAID-sponsored "democracy promotion" program, and he was subsequently sentenced to fifteen years in prison</w:t>
      </w:r>
      <w:r w:rsidRPr="00217641">
        <w:rPr>
          <w:b/>
          <w:bCs/>
          <w:color w:val="222222"/>
          <w:sz w:val="16"/>
          <w:szCs w:val="24"/>
        </w:rPr>
        <w:t>.</w:t>
      </w:r>
      <w:r w:rsidRPr="00217641">
        <w:rPr>
          <w:color w:val="222222"/>
          <w:sz w:val="12"/>
          <w:szCs w:val="24"/>
        </w:rPr>
        <w:t>¶</w:t>
      </w:r>
      <w:r w:rsidRPr="00217641">
        <w:rPr>
          <w:color w:val="222222"/>
          <w:sz w:val="16"/>
          <w:szCs w:val="24"/>
        </w:rPr>
        <w:t xml:space="preserve"> </w:t>
      </w:r>
      <w:r w:rsidRPr="00217641">
        <w:rPr>
          <w:rStyle w:val="StyleBoldUnderline"/>
          <w:bCs/>
          <w:sz w:val="24"/>
          <w:szCs w:val="24"/>
        </w:rPr>
        <w:t xml:space="preserve">Despite initial optimism over Obama's election, Cuban politicians and citizens are </w:t>
      </w:r>
      <w:hyperlink r:id="rId39" w:tgtFrame="_blank" w:history="1">
        <w:r w:rsidRPr="00217641">
          <w:rPr>
            <w:rStyle w:val="StyleBoldUnderline"/>
            <w:bCs/>
            <w:sz w:val="24"/>
            <w:szCs w:val="24"/>
          </w:rPr>
          <w:t>less hopeful</w:t>
        </w:r>
      </w:hyperlink>
      <w:r w:rsidRPr="00217641">
        <w:rPr>
          <w:rStyle w:val="StyleBoldUnderline"/>
          <w:bCs/>
          <w:sz w:val="24"/>
          <w:szCs w:val="24"/>
        </w:rPr>
        <w:t xml:space="preserve"> of a positive relationship developing between the two countries. Raúl and Fidel Castro have both criticized the Obama administration. In a 2009 </w:t>
      </w:r>
      <w:hyperlink r:id="rId40" w:tgtFrame="_blank" w:history="1">
        <w:r w:rsidRPr="00217641">
          <w:rPr>
            <w:rStyle w:val="StyleBoldUnderline"/>
            <w:bCs/>
            <w:sz w:val="24"/>
            <w:szCs w:val="24"/>
          </w:rPr>
          <w:t>speech, Raúl Castro</w:t>
        </w:r>
      </w:hyperlink>
      <w:r w:rsidRPr="00217641">
        <w:rPr>
          <w:rStyle w:val="StyleBoldUnderline"/>
          <w:bCs/>
          <w:sz w:val="24"/>
          <w:szCs w:val="24"/>
        </w:rPr>
        <w:t>accused the United States of "giving new breath to open and undercover subversion against Cuba."</w:t>
      </w:r>
    </w:p>
    <w:p w:rsidR="00436B03" w:rsidRDefault="00436B03" w:rsidP="00DA50F3">
      <w:pPr>
        <w:pStyle w:val="Heading4"/>
      </w:pPr>
      <w:r>
        <w:t xml:space="preserve">Relations have been declining since Gross’ arrest </w:t>
      </w:r>
    </w:p>
    <w:p w:rsidR="00436B03" w:rsidRPr="00CD7FB2" w:rsidRDefault="00436B03" w:rsidP="00DA50F3">
      <w:pPr>
        <w:rPr>
          <w:rStyle w:val="StyleStyleBold12pt"/>
          <w:bCs/>
        </w:rPr>
      </w:pPr>
      <w:r w:rsidRPr="00CD7FB2">
        <w:rPr>
          <w:rStyle w:val="StyleStyleBold12pt"/>
          <w:bCs/>
        </w:rPr>
        <w:t xml:space="preserve">Lanier ’13 </w:t>
      </w:r>
    </w:p>
    <w:p w:rsidR="00436B03" w:rsidRDefault="00436B03" w:rsidP="00DA50F3">
      <w:r>
        <w:t xml:space="preserve">C. Adam is a J.D. Candidate at North Carolina, “In Deepwater: Cuba, Offshoe Drilling, and Political Brinksmanship,” Journal of International Law and Commercial Regulation, lexis, winter, kk </w:t>
      </w:r>
    </w:p>
    <w:p w:rsidR="00436B03" w:rsidRDefault="00436B03" w:rsidP="00DA50F3"/>
    <w:p w:rsidR="00436B03" w:rsidRPr="00DA50F3" w:rsidRDefault="00436B03" w:rsidP="00DA50F3">
      <w:pPr>
        <w:rPr>
          <w:b/>
          <w:bCs/>
          <w:u w:val="single"/>
        </w:rPr>
      </w:pPr>
      <w:r w:rsidRPr="00CD7FB2">
        <w:rPr>
          <w:rStyle w:val="StyleBoldUnderline"/>
          <w:bCs/>
        </w:rPr>
        <w:t>The twenty-first century has not seen significant change in U.S.-Cuban relations</w:t>
      </w:r>
      <w:r w:rsidRPr="00CD7FB2">
        <w:t xml:space="preserve">. Shortly before the 2000 presidential election, President Clinton signed into law the Trade Sanctions [*583] Reform and Export Enhancement Act ("TSRA"). n78 The TSRA, which lessened some of the trade restrictions on agricultural products, was the result of a mounting anti-embargo coalition whose constituents were part of the growing pro-engagement community. n79 There is now much agreement that the current approach of U.S. policy toward Cuba, which remains organized around a Cold War-era isolationist strategy, has failed to bring about the collapse of the Castro regime and foster democracy on the island. n80 In 2009, President Barack </w:t>
      </w:r>
      <w:r w:rsidRPr="00CD7FB2">
        <w:rPr>
          <w:rStyle w:val="StyleBoldUnderline"/>
          <w:bCs/>
        </w:rPr>
        <w:t>Obama lifted a number of restrictions on the ability of Cuban Americans to make family visits to Cuba and send remittances to relatives, a change that the majority of Americans, even those in South Florida, supported.</w:t>
      </w:r>
      <w:r w:rsidRPr="00CD7FB2">
        <w:t xml:space="preserve"> n81 In late 2009, however, Alan </w:t>
      </w:r>
      <w:r w:rsidRPr="00CD7FB2">
        <w:rPr>
          <w:rStyle w:val="StyleBoldUnderline"/>
          <w:bCs/>
        </w:rPr>
        <w:t>Gross, a contractor with the U.S. Agency for International Development working on a democracy-building project in Cuba, was arrested for the unauthorized importation of satellite and other communications equipment to the island</w:t>
      </w:r>
      <w:r w:rsidRPr="00CD7FB2">
        <w:t xml:space="preserve">, which Cuba considers a crime against the state. n82 </w:t>
      </w:r>
      <w:r w:rsidRPr="00CD7FB2">
        <w:rPr>
          <w:rStyle w:val="StyleBoldUnderline"/>
          <w:bCs/>
        </w:rPr>
        <w:t>In March 2011, he was sentenced to fifteen years in prison, which brought an abrupt halt to the thawing relations between</w:t>
      </w:r>
      <w:r>
        <w:rPr>
          <w:rStyle w:val="StyleBoldUnderline"/>
          <w:bCs/>
        </w:rPr>
        <w:t xml:space="preserve"> the United States and Cuba. </w:t>
      </w:r>
    </w:p>
    <w:p w:rsidR="00436B03" w:rsidRDefault="00436B03" w:rsidP="00A3638F"/>
    <w:p w:rsidR="00436B03" w:rsidRDefault="00436B03" w:rsidP="002C613E">
      <w:pPr>
        <w:pStyle w:val="Heading4"/>
      </w:pPr>
      <w:r>
        <w:t>US-Cuba relations at standstill</w:t>
      </w:r>
      <w:r w:rsidRPr="00B95D5E">
        <w:t xml:space="preserve"> – Cuba doesn’t want anything to do with US</w:t>
      </w:r>
    </w:p>
    <w:p w:rsidR="00436B03" w:rsidRDefault="00436B03" w:rsidP="002C613E">
      <w:pPr>
        <w:rPr>
          <w:rStyle w:val="StyleStyleBold12pt"/>
          <w:bCs/>
        </w:rPr>
      </w:pPr>
      <w:r>
        <w:t xml:space="preserve">Brianna </w:t>
      </w:r>
      <w:r w:rsidRPr="00B95D5E">
        <w:rPr>
          <w:rStyle w:val="StyleStyleBold12pt"/>
          <w:bCs/>
        </w:rPr>
        <w:t>Lee</w:t>
      </w:r>
      <w:r>
        <w:t xml:space="preserve"> (Senior Production Editor at the Council of Foreign Relations) 2/28/20</w:t>
      </w:r>
      <w:r w:rsidRPr="00B95D5E">
        <w:rPr>
          <w:rStyle w:val="StyleStyleBold12pt"/>
          <w:bCs/>
        </w:rPr>
        <w:t>12</w:t>
      </w:r>
    </w:p>
    <w:p w:rsidR="00436B03" w:rsidRDefault="00436B03" w:rsidP="002C613E">
      <w:r>
        <w:t>“The Frozen US-Cuba Relationship”, Council on Foreign Relations</w:t>
      </w:r>
    </w:p>
    <w:p w:rsidR="00436B03" w:rsidRPr="00B95D5E" w:rsidRDefault="00436B03" w:rsidP="002C613E">
      <w:r>
        <w:t xml:space="preserve">Online at </w:t>
      </w:r>
      <w:hyperlink r:id="rId41" w:history="1">
        <w:r w:rsidRPr="0055714F">
          <w:rPr>
            <w:rStyle w:val="Hyperlink"/>
          </w:rPr>
          <w:t>http://www.cfr.org/cuba/frozen-us-cuba-relationship/p27510</w:t>
        </w:r>
      </w:hyperlink>
      <w:r>
        <w:t>, Accessed July 12, 2013]//RR</w:t>
      </w:r>
    </w:p>
    <w:p w:rsidR="00436B03" w:rsidRDefault="00436B03" w:rsidP="002C613E">
      <w:r w:rsidRPr="00B95D5E">
        <w:rPr>
          <w:rStyle w:val="StyleBoldUnderline"/>
          <w:bCs/>
        </w:rPr>
        <w:t>Fifty years after the United States enacted an embargo on all trade and commercial transactions with Cuba, relations between the two countries remain at a standstill.</w:t>
      </w:r>
      <w:r w:rsidRPr="00B95D5E">
        <w:t xml:space="preserve"> Julia E. Sweig, CFR's director of Latin American studies, says the Obama administration has prioritized domestic politics over foreign policy in its relationship with Cuba, </w:t>
      </w:r>
      <w:r w:rsidRPr="00B95D5E">
        <w:rPr>
          <w:rStyle w:val="StyleBoldUnderline"/>
          <w:bCs/>
        </w:rPr>
        <w:t>even as Cuban President Raul Castro has been "moving in the direction of the kind of reforms that every administration over the last fifty years has called upon Cuba to make."</w:t>
      </w:r>
      <w:r w:rsidRPr="00B95D5E">
        <w:t xml:space="preserve"> </w:t>
      </w:r>
      <w:r w:rsidRPr="00B95D5E">
        <w:rPr>
          <w:rStyle w:val="StyleBoldUnderline"/>
          <w:bCs/>
        </w:rPr>
        <w:t>The case of American USAID contractor Alan Gross, currently serving a fifteen-year prison sentence in Cuba (CubanTriangle) on charges of attempting to upend the regime through a U.S.-authorized democracy promotion program, has also heightened tensions</w:t>
      </w:r>
      <w:r w:rsidRPr="00B95D5E">
        <w:t xml:space="preserve">, she says. </w:t>
      </w:r>
      <w:r w:rsidRPr="00B95D5E">
        <w:rPr>
          <w:rStyle w:val="StyleBoldUnderline"/>
          <w:bCs/>
        </w:rPr>
        <w:t>Meanwhile</w:t>
      </w:r>
      <w:r w:rsidRPr="00B95D5E">
        <w:t xml:space="preserve">, Sweig adds, </w:t>
      </w:r>
      <w:r w:rsidRPr="00B95D5E">
        <w:rPr>
          <w:rStyle w:val="StyleBoldUnderline"/>
          <w:bCs/>
        </w:rPr>
        <w:t>Cuba is strengthening ties with global powers like Brazil</w:t>
      </w:r>
      <w:r w:rsidRPr="00B95D5E">
        <w:t>, as well as the Catholic Church, as the Castro administration seeks to open up new economic and social spaces for its citizens.</w:t>
      </w:r>
    </w:p>
    <w:p w:rsidR="00436B03" w:rsidRPr="003A3D0E" w:rsidRDefault="00436B03" w:rsidP="002C613E">
      <w:pPr>
        <w:pStyle w:val="Heading4"/>
        <w:rPr>
          <w:rStyle w:val="StyleStyleBold12pt"/>
          <w:b/>
          <w:bCs w:val="0"/>
        </w:rPr>
      </w:pPr>
      <w:r w:rsidRPr="003A3D0E">
        <w:rPr>
          <w:rStyle w:val="StyleStyleBold12pt"/>
          <w:b/>
          <w:bCs w:val="0"/>
        </w:rPr>
        <w:t xml:space="preserve">US restricted from normalizing relations with Cuba </w:t>
      </w:r>
    </w:p>
    <w:p w:rsidR="00436B03" w:rsidRDefault="00436B03" w:rsidP="002C613E">
      <w:r>
        <w:t xml:space="preserve">Hannah </w:t>
      </w:r>
      <w:r w:rsidRPr="008F0D0B">
        <w:rPr>
          <w:rStyle w:val="StyleStyleBold12pt"/>
          <w:bCs/>
        </w:rPr>
        <w:t xml:space="preserve">Allam </w:t>
      </w:r>
      <w:r>
        <w:t>2/25/</w:t>
      </w:r>
      <w:r w:rsidRPr="008F0D0B">
        <w:rPr>
          <w:rStyle w:val="StyleStyleBold12pt"/>
          <w:bCs/>
        </w:rPr>
        <w:t>13</w:t>
      </w:r>
      <w:r>
        <w:rPr>
          <w:rStyle w:val="StyleStyleBold12pt"/>
          <w:bCs/>
        </w:rPr>
        <w:t xml:space="preserve"> </w:t>
      </w:r>
      <w:r w:rsidRPr="008F0D0B">
        <w:t xml:space="preserve">(National Correspondent for Foreign Policy) </w:t>
      </w:r>
    </w:p>
    <w:p w:rsidR="00436B03" w:rsidRDefault="00436B03" w:rsidP="002C613E">
      <w:r>
        <w:t xml:space="preserve">[“Even if Raul Castro steps down in 2018, U.S.-Cuba relations may not thaw” McClatchy Newspapers Online at </w:t>
      </w:r>
      <w:hyperlink r:id="rId42" w:anchor=".UeGXAY03u8A" w:history="1">
        <w:r w:rsidRPr="005B74CA">
          <w:rPr>
            <w:rStyle w:val="Hyperlink"/>
          </w:rPr>
          <w:t>http://www.mcclatchydc.com/2013/02/25/184135/even-if-raul-castro-steps-down.html#.UeGXAY03u8A#storylink=cpy</w:t>
        </w:r>
      </w:hyperlink>
      <w:r>
        <w:t xml:space="preserve"> accessed July 13, 2013, AV]</w:t>
      </w:r>
    </w:p>
    <w:p w:rsidR="00436B03" w:rsidRPr="003A3D0E" w:rsidRDefault="00436B03" w:rsidP="002C613E">
      <w:pPr>
        <w:rPr>
          <w:sz w:val="16"/>
        </w:rPr>
      </w:pPr>
      <w:r w:rsidRPr="008F0D0B">
        <w:rPr>
          <w:sz w:val="12"/>
        </w:rPr>
        <w:t>¶</w:t>
      </w:r>
      <w:r w:rsidRPr="008F0D0B">
        <w:rPr>
          <w:sz w:val="16"/>
        </w:rPr>
        <w:t xml:space="preserve"> Cuban President Raul Castro’s announcement over the weekend that he’ll step down in 2018 after the five-year term he just began ends starts the countdown for U.S. officials contemplating a thaw in relations with the island nation. But analysts caution that </w:t>
      </w:r>
      <w:r w:rsidRPr="008F0D0B">
        <w:rPr>
          <w:rStyle w:val="StyleBoldUnderline"/>
          <w:bCs/>
        </w:rPr>
        <w:t>so far the regime’s reforms amount to window dressing.</w:t>
      </w:r>
      <w:r w:rsidRPr="008F0D0B">
        <w:rPr>
          <w:sz w:val="12"/>
        </w:rPr>
        <w:t>¶</w:t>
      </w:r>
      <w:r w:rsidRPr="008F0D0B">
        <w:rPr>
          <w:sz w:val="16"/>
        </w:rPr>
        <w:t xml:space="preserve"> By law, </w:t>
      </w:r>
      <w:r w:rsidRPr="008F0D0B">
        <w:rPr>
          <w:rStyle w:val="StyleBoldUnderline"/>
          <w:bCs/>
        </w:rPr>
        <w:t>the U</w:t>
      </w:r>
      <w:r w:rsidRPr="008F0D0B">
        <w:rPr>
          <w:sz w:val="16"/>
        </w:rPr>
        <w:t xml:space="preserve">nited </w:t>
      </w:r>
      <w:r w:rsidRPr="008F0D0B">
        <w:rPr>
          <w:rStyle w:val="StyleBoldUnderline"/>
          <w:bCs/>
        </w:rPr>
        <w:t>S</w:t>
      </w:r>
      <w:r w:rsidRPr="008F0D0B">
        <w:rPr>
          <w:sz w:val="16"/>
        </w:rPr>
        <w:t xml:space="preserve">tates </w:t>
      </w:r>
      <w:r w:rsidRPr="008F0D0B">
        <w:rPr>
          <w:rStyle w:val="StyleBoldUnderline"/>
          <w:bCs/>
        </w:rPr>
        <w:t>is restricted from normalizing relations with Cuba as long as the island is ruled by the Castro brothers</w:t>
      </w:r>
      <w:r w:rsidRPr="008F0D0B">
        <w:rPr>
          <w:sz w:val="16"/>
        </w:rPr>
        <w:t>: ailing revolutionary leader Fidel, 86, and his brother Raul, 81.</w:t>
      </w:r>
      <w:r w:rsidRPr="008F0D0B">
        <w:rPr>
          <w:sz w:val="12"/>
        </w:rPr>
        <w:t>¶</w:t>
      </w:r>
      <w:r w:rsidRPr="008F0D0B">
        <w:rPr>
          <w:sz w:val="16"/>
        </w:rPr>
        <w:t xml:space="preserve"> Raul </w:t>
      </w:r>
      <w:r w:rsidRPr="008F0D0B">
        <w:rPr>
          <w:rStyle w:val="StyleBoldUnderline"/>
          <w:bCs/>
        </w:rPr>
        <w:t>Castro</w:t>
      </w:r>
      <w:r w:rsidRPr="008F0D0B">
        <w:rPr>
          <w:sz w:val="16"/>
        </w:rPr>
        <w:t xml:space="preserve"> </w:t>
      </w:r>
      <w:r w:rsidRPr="008F0D0B">
        <w:rPr>
          <w:rStyle w:val="StyleBoldUnderline"/>
          <w:bCs/>
        </w:rPr>
        <w:t>said</w:t>
      </w:r>
      <w:r w:rsidRPr="008F0D0B">
        <w:rPr>
          <w:sz w:val="16"/>
        </w:rPr>
        <w:t xml:space="preserve"> Sunday that </w:t>
      </w:r>
      <w:r w:rsidRPr="008F0D0B">
        <w:rPr>
          <w:rStyle w:val="StyleBoldUnderline"/>
          <w:bCs/>
        </w:rPr>
        <w:t>not only would he step aside in 2018, he also would propose term limits and age caps for future presidents</w:t>
      </w:r>
      <w:r w:rsidRPr="008F0D0B">
        <w:rPr>
          <w:sz w:val="16"/>
        </w:rPr>
        <w:t xml:space="preserve">, the latest in a series of moves that are hailed by some Cuba observers as steps toward reform but </w:t>
      </w:r>
      <w:r w:rsidRPr="008F0D0B">
        <w:rPr>
          <w:rStyle w:val="StyleBoldUnderline"/>
          <w:bCs/>
        </w:rPr>
        <w:t>dismissed by others as disingenuous.</w:t>
      </w:r>
      <w:r w:rsidRPr="008F0D0B">
        <w:rPr>
          <w:rStyle w:val="StyleBoldUnderline"/>
          <w:b w:val="0"/>
          <w:bCs/>
          <w:sz w:val="12"/>
          <w:u w:val="none"/>
        </w:rPr>
        <w:t>¶</w:t>
      </w:r>
      <w:r w:rsidRPr="008F0D0B">
        <w:rPr>
          <w:rStyle w:val="StyleBoldUnderline"/>
          <w:bCs/>
          <w:sz w:val="12"/>
        </w:rPr>
        <w:t xml:space="preserve"> </w:t>
      </w:r>
      <w:r w:rsidRPr="008F0D0B">
        <w:rPr>
          <w:sz w:val="16"/>
        </w:rPr>
        <w:t xml:space="preserve">But </w:t>
      </w:r>
      <w:r w:rsidRPr="008F0D0B">
        <w:rPr>
          <w:rStyle w:val="StyleBoldUnderline"/>
          <w:bCs/>
        </w:rPr>
        <w:t>those are hardly the kinds of breakthrough reforms that State Department and independent analysts say will be needed to improve U.S.-Cuba relations</w:t>
      </w:r>
      <w:r w:rsidRPr="008F0D0B">
        <w:rPr>
          <w:sz w:val="16"/>
        </w:rPr>
        <w:t>, which froze after the Cuban revolution of 1959 that saw Fidel Castro align himself with the communist bloc and the United States impose a trade embargo that 54 years later remains in place.</w:t>
      </w:r>
    </w:p>
    <w:p w:rsidR="00436B03" w:rsidRDefault="00436B03" w:rsidP="00A3638F"/>
    <w:p w:rsidR="00436B03" w:rsidRDefault="00436B03" w:rsidP="002C613E">
      <w:pPr>
        <w:pStyle w:val="Heading4"/>
      </w:pPr>
      <w:r>
        <w:t>Cuba provoked by US – US-Cuba relations terrible</w:t>
      </w:r>
    </w:p>
    <w:p w:rsidR="00436B03" w:rsidRDefault="00436B03" w:rsidP="002C613E">
      <w:pPr>
        <w:rPr>
          <w:rStyle w:val="StyleStyleBold12pt"/>
          <w:bCs/>
        </w:rPr>
      </w:pPr>
      <w:r>
        <w:t xml:space="preserve">Brianna </w:t>
      </w:r>
      <w:r w:rsidRPr="00B95D5E">
        <w:rPr>
          <w:rStyle w:val="StyleStyleBold12pt"/>
          <w:bCs/>
        </w:rPr>
        <w:t>Lee</w:t>
      </w:r>
      <w:r>
        <w:t xml:space="preserve"> (Senior Production Editor at the Council of Foreign Relations) 2/28/20</w:t>
      </w:r>
      <w:r w:rsidRPr="00B95D5E">
        <w:rPr>
          <w:rStyle w:val="StyleStyleBold12pt"/>
          <w:bCs/>
        </w:rPr>
        <w:t>12</w:t>
      </w:r>
    </w:p>
    <w:p w:rsidR="00436B03" w:rsidRDefault="00436B03" w:rsidP="002C613E">
      <w:r>
        <w:t>“The Frozen US-Cuba Relationship”, Council on Foreign Relations</w:t>
      </w:r>
    </w:p>
    <w:p w:rsidR="00436B03" w:rsidRPr="00B95D5E" w:rsidRDefault="00436B03" w:rsidP="002C613E">
      <w:r>
        <w:t xml:space="preserve">Online at </w:t>
      </w:r>
      <w:hyperlink r:id="rId43" w:history="1">
        <w:r w:rsidRPr="0055714F">
          <w:rPr>
            <w:rStyle w:val="Hyperlink"/>
          </w:rPr>
          <w:t>http://www.cfr.org/cuba/frozen-us-cuba-relationship/p27510</w:t>
        </w:r>
      </w:hyperlink>
      <w:r>
        <w:t>, Accessed July 12, 2013]//RR</w:t>
      </w:r>
    </w:p>
    <w:p w:rsidR="00436B03" w:rsidRDefault="00436B03" w:rsidP="002C613E">
      <w:pPr>
        <w:rPr>
          <w:rStyle w:val="StyleBoldUnderline"/>
          <w:bCs/>
        </w:rPr>
      </w:pPr>
      <w:r w:rsidRPr="00B95D5E">
        <w:rPr>
          <w:rStyle w:val="StyleBoldUnderline"/>
          <w:bCs/>
        </w:rPr>
        <w:t>The ongoing case of USAID contractor Alan Gross (AP) has stoked tensions between the United States and Cuba</w:t>
      </w:r>
      <w:r>
        <w:t xml:space="preserve">. </w:t>
      </w:r>
      <w:r w:rsidRPr="00B95D5E">
        <w:rPr>
          <w:rStyle w:val="StyleBoldUnderline"/>
          <w:bCs/>
        </w:rPr>
        <w:t>At the heart of the matter is the U.S. democracy promotion program that authorized Gross' travel to Cuba</w:t>
      </w:r>
      <w:r>
        <w:t xml:space="preserve">. What impact does this case have on U.S.-Cuba relations? Precisely because we have </w:t>
      </w:r>
      <w:r w:rsidRPr="00B95D5E">
        <w:rPr>
          <w:rStyle w:val="StyleBoldUnderline"/>
          <w:bCs/>
        </w:rPr>
        <w:t>no overarching framework for diplomacy in place and no political will to establish it for now</w:t>
      </w:r>
      <w:r>
        <w:t xml:space="preserve">, the </w:t>
      </w:r>
      <w:r w:rsidRPr="00B95D5E">
        <w:rPr>
          <w:rStyle w:val="StyleBoldUnderline"/>
          <w:bCs/>
        </w:rPr>
        <w:t xml:space="preserve">Alan Gross case casts a huge shadow over U.S.-Cuban relations. </w:t>
      </w:r>
      <w:r>
        <w:t xml:space="preserve">The heart of the issue is the context in which those [pro-democracy] programs were being implemented. </w:t>
      </w:r>
      <w:r w:rsidRPr="00B95D5E">
        <w:rPr>
          <w:rStyle w:val="StyleBoldUnderline"/>
          <w:bCs/>
        </w:rPr>
        <w:t>We have</w:t>
      </w:r>
      <w:r>
        <w:t xml:space="preserve"> a full-blown economic embargo with extra-territorial dimensions that are felt in the banking and finance world--</w:t>
      </w:r>
      <w:r w:rsidRPr="00B95D5E">
        <w:rPr>
          <w:rStyle w:val="StyleBoldUnderline"/>
          <w:bCs/>
        </w:rPr>
        <w:t>a very comprehensive and well-enforced sanctions program.</w:t>
      </w:r>
      <w:r>
        <w:t xml:space="preserve"> </w:t>
      </w:r>
      <w:r w:rsidRPr="00B95D5E">
        <w:rPr>
          <w:rStyle w:val="StyleBoldUnderline"/>
          <w:bCs/>
        </w:rPr>
        <w:t>The democracy programs</w:t>
      </w:r>
      <w:r>
        <w:t xml:space="preserve"> sound very mom and apple pie--USAID has them around the world, its officials will tell you. But having them in Cuba </w:t>
      </w:r>
      <w:r w:rsidRPr="00B95D5E">
        <w:rPr>
          <w:rStyle w:val="StyleBoldUnderline"/>
          <w:bCs/>
        </w:rPr>
        <w:t>is an extraordinary provocation.</w:t>
      </w:r>
      <w:r>
        <w:t xml:space="preserve"> They were inherited from the previous administration's concept of regime change, and under Obama, they remain largely intact. </w:t>
      </w:r>
      <w:r w:rsidRPr="00B95D5E">
        <w:rPr>
          <w:rStyle w:val="StyleBoldUnderline"/>
          <w:bCs/>
        </w:rPr>
        <w:t>The programs are purposely kept secret from the American public.</w:t>
      </w:r>
      <w:r>
        <w:t xml:space="preserve"> There is no public information about the private and not-for-profit subcontractors in the United States and around the world, and Cuban institutions and individuals who may be targets of the programs are likewise not told they are part of such U.S. government programs. </w:t>
      </w:r>
      <w:r w:rsidRPr="00B95D5E">
        <w:rPr>
          <w:rStyle w:val="StyleBoldUnderline"/>
          <w:bCs/>
        </w:rPr>
        <w:t>The democracy promotion programs have been deliberately politicized in order to provoke, and they have succeeded in provoking.</w:t>
      </w:r>
    </w:p>
    <w:p w:rsidR="00436B03" w:rsidRPr="00217641" w:rsidRDefault="00436B03" w:rsidP="00A3638F"/>
    <w:p w:rsidR="00436B03" w:rsidRDefault="00436B03" w:rsidP="00F67FD0">
      <w:pPr>
        <w:rPr>
          <w:rStyle w:val="StyleBoldUnderline"/>
          <w:rFonts w:ascii="Calibri" w:hAnsi="Calibri"/>
          <w:bCs/>
          <w:sz w:val="24"/>
          <w:szCs w:val="24"/>
        </w:rPr>
      </w:pPr>
    </w:p>
    <w:p w:rsidR="00436B03" w:rsidRDefault="00436B03" w:rsidP="00892854">
      <w:pPr>
        <w:pStyle w:val="Heading3"/>
      </w:pPr>
      <w:r>
        <w:t>Impact</w:t>
      </w:r>
    </w:p>
    <w:p w:rsidR="00436B03" w:rsidRPr="00951520" w:rsidRDefault="00436B03" w:rsidP="007267D6">
      <w:pPr>
        <w:pStyle w:val="Heading4"/>
        <w:rPr>
          <w:rStyle w:val="StyleBoldUnderline"/>
          <w:b/>
          <w:bCs w:val="0"/>
          <w:sz w:val="28"/>
          <w:u w:val="none"/>
        </w:rPr>
      </w:pPr>
      <w:r w:rsidRPr="00951520">
        <w:rPr>
          <w:rStyle w:val="StyleBoldUnderline"/>
          <w:b/>
          <w:bCs w:val="0"/>
          <w:sz w:val="28"/>
          <w:u w:val="none"/>
        </w:rPr>
        <w:t>Cuban democracy is needed for degrowth</w:t>
      </w:r>
    </w:p>
    <w:p w:rsidR="00436B03" w:rsidRPr="00D91632" w:rsidRDefault="00436B03" w:rsidP="007267D6">
      <w:pPr>
        <w:rPr>
          <w:rStyle w:val="StyleBoldUnderline"/>
          <w:bCs/>
          <w:sz w:val="18"/>
          <w:u w:val="none"/>
        </w:rPr>
      </w:pPr>
      <w:r w:rsidRPr="00D91632">
        <w:rPr>
          <w:rStyle w:val="StyleBoldUnderline"/>
          <w:b w:val="0"/>
          <w:bCs/>
          <w:sz w:val="18"/>
          <w:u w:val="none"/>
        </w:rPr>
        <w:t>Se´bastien</w:t>
      </w:r>
      <w:r w:rsidRPr="00D91632">
        <w:rPr>
          <w:rStyle w:val="StyleBoldUnderline"/>
          <w:bCs/>
          <w:sz w:val="18"/>
          <w:u w:val="none"/>
        </w:rPr>
        <w:t xml:space="preserve"> </w:t>
      </w:r>
      <w:r w:rsidRPr="00D91632">
        <w:rPr>
          <w:rStyle w:val="StyleBoldUnderline"/>
          <w:bCs/>
          <w:u w:val="none"/>
        </w:rPr>
        <w:t xml:space="preserve">Boillat, </w:t>
      </w:r>
      <w:r w:rsidRPr="00D91632">
        <w:rPr>
          <w:rStyle w:val="StyleBoldUnderline"/>
          <w:b w:val="0"/>
          <w:bCs/>
          <w:sz w:val="18"/>
          <w:u w:val="none"/>
        </w:rPr>
        <w:t>Julien-Francois</w:t>
      </w:r>
      <w:r w:rsidRPr="00D91632">
        <w:rPr>
          <w:rStyle w:val="StyleBoldUnderline"/>
          <w:bCs/>
          <w:sz w:val="18"/>
          <w:u w:val="none"/>
        </w:rPr>
        <w:t xml:space="preserve"> </w:t>
      </w:r>
      <w:r w:rsidRPr="00D91632">
        <w:rPr>
          <w:rStyle w:val="StyleBoldUnderline"/>
          <w:bCs/>
          <w:u w:val="none"/>
        </w:rPr>
        <w:t>Gerber</w:t>
      </w:r>
      <w:r w:rsidRPr="00D91632">
        <w:rPr>
          <w:rStyle w:val="StyleBoldUnderline"/>
          <w:bCs/>
          <w:sz w:val="18"/>
          <w:u w:val="none"/>
        </w:rPr>
        <w:t xml:space="preserve">, </w:t>
      </w:r>
      <w:r w:rsidRPr="00D91632">
        <w:rPr>
          <w:rStyle w:val="StyleBoldUnderline"/>
          <w:b w:val="0"/>
          <w:bCs/>
          <w:sz w:val="18"/>
          <w:u w:val="none"/>
        </w:rPr>
        <w:t>Fernando R.</w:t>
      </w:r>
      <w:r w:rsidRPr="00D91632">
        <w:rPr>
          <w:rStyle w:val="StyleBoldUnderline"/>
          <w:bCs/>
          <w:sz w:val="18"/>
          <w:u w:val="none"/>
        </w:rPr>
        <w:t xml:space="preserve"> </w:t>
      </w:r>
      <w:r w:rsidRPr="00D91632">
        <w:rPr>
          <w:rStyle w:val="StyleBoldUnderline"/>
          <w:bCs/>
          <w:u w:val="none"/>
        </w:rPr>
        <w:t xml:space="preserve">Funes-Monzote </w:t>
      </w:r>
      <w:r w:rsidRPr="00D91632">
        <w:rPr>
          <w:rStyle w:val="StyleBoldUnderline"/>
          <w:bCs/>
          <w:sz w:val="18"/>
          <w:u w:val="none"/>
        </w:rPr>
        <w:t>03/30/</w:t>
      </w:r>
      <w:r w:rsidRPr="00D91632">
        <w:rPr>
          <w:rStyle w:val="StyleBoldUnderline"/>
          <w:bCs/>
          <w:u w:val="none"/>
        </w:rPr>
        <w:t>12</w:t>
      </w:r>
    </w:p>
    <w:p w:rsidR="00436B03" w:rsidRPr="00D91632" w:rsidRDefault="00436B03" w:rsidP="007267D6">
      <w:pPr>
        <w:rPr>
          <w:rStyle w:val="StyleBoldUnderline"/>
          <w:b w:val="0"/>
          <w:bCs/>
          <w:sz w:val="16"/>
          <w:u w:val="none"/>
        </w:rPr>
      </w:pPr>
      <w:r w:rsidRPr="00D91632">
        <w:rPr>
          <w:rStyle w:val="StyleBoldUnderline"/>
          <w:b w:val="0"/>
          <w:bCs/>
          <w:sz w:val="16"/>
          <w:u w:val="none"/>
        </w:rPr>
        <w:t>[Natural Resources Institute University of Manitoba,</w:t>
      </w:r>
      <w:r w:rsidRPr="00D91632">
        <w:rPr>
          <w:b/>
          <w:sz w:val="16"/>
        </w:rPr>
        <w:t xml:space="preserve"> </w:t>
      </w:r>
      <w:r w:rsidRPr="00D91632">
        <w:rPr>
          <w:rStyle w:val="StyleBoldUnderline"/>
          <w:b w:val="0"/>
          <w:bCs/>
          <w:sz w:val="16"/>
          <w:u w:val="none"/>
        </w:rPr>
        <w:t>Department of Economics Harvard University</w:t>
      </w:r>
      <w:r w:rsidRPr="00D91632">
        <w:rPr>
          <w:b/>
          <w:sz w:val="16"/>
        </w:rPr>
        <w:t xml:space="preserve">, </w:t>
      </w:r>
      <w:r w:rsidRPr="00D91632">
        <w:rPr>
          <w:rStyle w:val="StyleBoldUnderline"/>
          <w:b w:val="0"/>
          <w:bCs/>
          <w:sz w:val="16"/>
          <w:u w:val="none"/>
        </w:rPr>
        <w:t xml:space="preserve">Estacio´n Experimental ‘‘Indio Hatuey’’, Central Espan˜a Republicana, What economic democracy for degrowth?, </w:t>
      </w:r>
      <w:hyperlink r:id="rId44" w:history="1">
        <w:r w:rsidRPr="00D91632">
          <w:rPr>
            <w:color w:val="0000FF"/>
            <w:sz w:val="16"/>
            <w:u w:val="single"/>
          </w:rPr>
          <w:t>http://degrowth.org/wp-content/uploads/2012/11/Boillat-Gerber-Funes-Monzote-2012.pdf</w:t>
        </w:r>
      </w:hyperlink>
      <w:r w:rsidRPr="00D91632">
        <w:rPr>
          <w:sz w:val="16"/>
        </w:rPr>
        <w:t>, 07/13/13]</w:t>
      </w:r>
    </w:p>
    <w:p w:rsidR="00436B03" w:rsidRPr="00D91632" w:rsidRDefault="00436B03" w:rsidP="007267D6">
      <w:pPr>
        <w:rPr>
          <w:rStyle w:val="StyleBoldUnderline"/>
          <w:bCs/>
        </w:rPr>
      </w:pPr>
    </w:p>
    <w:p w:rsidR="00436B03" w:rsidRPr="00D91632" w:rsidRDefault="00436B03" w:rsidP="007267D6">
      <w:pPr>
        <w:rPr>
          <w:sz w:val="16"/>
        </w:rPr>
      </w:pPr>
      <w:r w:rsidRPr="00D91632">
        <w:rPr>
          <w:rStyle w:val="StyleBoldUnderline"/>
          <w:bCs/>
        </w:rPr>
        <w:t>Cuba</w:t>
      </w:r>
      <w:r w:rsidRPr="00D91632">
        <w:rPr>
          <w:sz w:val="16"/>
        </w:rPr>
        <w:t xml:space="preserve"> faces the challenging task of going beyond productivist developmentalism inherited both from the Soviet bloc and</w:t>
      </w:r>
      <w:r w:rsidRPr="00D91632">
        <w:rPr>
          <w:sz w:val="12"/>
        </w:rPr>
        <w:t>¶</w:t>
      </w:r>
      <w:r w:rsidRPr="00D91632">
        <w:rPr>
          <w:sz w:val="16"/>
        </w:rPr>
        <w:t xml:space="preserve"> from the capitalist West [29]. The </w:t>
      </w:r>
      <w:r w:rsidRPr="00D91632">
        <w:rPr>
          <w:rStyle w:val="StyleBoldUnderline"/>
          <w:bCs/>
        </w:rPr>
        <w:t>country now widely recognizes that the conventional agricultural model leads to an</w:t>
      </w:r>
      <w:r w:rsidRPr="00D91632">
        <w:rPr>
          <w:rStyle w:val="StyleBoldUnderline"/>
          <w:b w:val="0"/>
          <w:bCs/>
          <w:sz w:val="12"/>
          <w:u w:val="none"/>
        </w:rPr>
        <w:t>¶</w:t>
      </w:r>
      <w:r w:rsidRPr="00D91632">
        <w:rPr>
          <w:rStyle w:val="StyleBoldUnderline"/>
          <w:bCs/>
        </w:rPr>
        <w:t xml:space="preserve"> increased dependency on imports, a weak food security, an increased vulnerability against world market trends, growing</w:t>
      </w:r>
      <w:r w:rsidRPr="00D91632">
        <w:rPr>
          <w:rStyle w:val="StyleBoldUnderline"/>
          <w:b w:val="0"/>
          <w:bCs/>
          <w:sz w:val="12"/>
          <w:u w:val="none"/>
        </w:rPr>
        <w:t>¶</w:t>
      </w:r>
      <w:r w:rsidRPr="00D91632">
        <w:rPr>
          <w:rStyle w:val="StyleBoldUnderline"/>
          <w:bCs/>
        </w:rPr>
        <w:t xml:space="preserve"> indebtedness and severe environmental degradations </w:t>
      </w:r>
      <w:r w:rsidRPr="00D91632">
        <w:rPr>
          <w:sz w:val="16"/>
        </w:rPr>
        <w:t xml:space="preserve">[21,45]. In this context, </w:t>
      </w:r>
      <w:r w:rsidRPr="00D91632">
        <w:rPr>
          <w:rStyle w:val="StyleBoldUnderline"/>
          <w:bCs/>
        </w:rPr>
        <w:t>the Cuban experience with agroecology is a</w:t>
      </w:r>
      <w:r w:rsidRPr="00D91632">
        <w:rPr>
          <w:rStyle w:val="StyleBoldUnderline"/>
          <w:b w:val="0"/>
          <w:bCs/>
          <w:sz w:val="12"/>
          <w:u w:val="none"/>
        </w:rPr>
        <w:t>¶</w:t>
      </w:r>
      <w:r w:rsidRPr="00D91632">
        <w:rPr>
          <w:rStyle w:val="StyleBoldUnderline"/>
          <w:bCs/>
        </w:rPr>
        <w:t xml:space="preserve"> promising and unique example of ‘‘degrowth’’ as no such transition could be observed anywhere else on a large scale. </w:t>
      </w:r>
      <w:r w:rsidRPr="00D91632">
        <w:rPr>
          <w:sz w:val="16"/>
        </w:rPr>
        <w:t>A</w:t>
      </w:r>
      <w:r w:rsidRPr="00D91632">
        <w:rPr>
          <w:sz w:val="12"/>
        </w:rPr>
        <w:t>¶</w:t>
      </w:r>
      <w:r w:rsidRPr="00D91632">
        <w:rPr>
          <w:sz w:val="16"/>
        </w:rPr>
        <w:t xml:space="preserve"> relatively egalitarian society (from an economic viewpoint) combined with strong public policies and the absence of landlord</w:t>
      </w:r>
      <w:r w:rsidRPr="00D91632">
        <w:rPr>
          <w:sz w:val="12"/>
        </w:rPr>
        <w:t>¶</w:t>
      </w:r>
      <w:r w:rsidRPr="00D91632">
        <w:rPr>
          <w:sz w:val="16"/>
        </w:rPr>
        <w:t xml:space="preserve"> and agribusiness interests undoubtedly represent a key advantage in achieving such a transition. However, the centralized</w:t>
      </w:r>
      <w:r w:rsidRPr="00D91632">
        <w:rPr>
          <w:sz w:val="12"/>
        </w:rPr>
        <w:t>¶</w:t>
      </w:r>
      <w:r w:rsidRPr="00D91632">
        <w:rPr>
          <w:sz w:val="16"/>
        </w:rPr>
        <w:t xml:space="preserve"> Soviet-type heritage has promoted industrial farms to the detriment of smaller-sized self-managed farms (especially UBPCs)</w:t>
      </w:r>
      <w:r w:rsidRPr="00D91632">
        <w:rPr>
          <w:sz w:val="12"/>
        </w:rPr>
        <w:t>¶</w:t>
      </w:r>
      <w:r w:rsidRPr="00D91632">
        <w:rPr>
          <w:sz w:val="16"/>
        </w:rPr>
        <w:t xml:space="preserve"> more inclined to adopt a degrowth-oriented path. Because state farms – the favorite model – were managed by</w:t>
      </w:r>
      <w:r w:rsidRPr="00D91632">
        <w:rPr>
          <w:sz w:val="12"/>
        </w:rPr>
        <w:t>¶</w:t>
      </w:r>
      <w:r w:rsidRPr="00D91632">
        <w:rPr>
          <w:sz w:val="16"/>
        </w:rPr>
        <w:t xml:space="preserve"> administrators applying large-scale receipts of chemical use in export monoculture, the system has separated managers and</w:t>
      </w:r>
      <w:r w:rsidRPr="00D91632">
        <w:rPr>
          <w:sz w:val="12"/>
        </w:rPr>
        <w:t>¶</w:t>
      </w:r>
      <w:r w:rsidRPr="00D91632">
        <w:rPr>
          <w:sz w:val="16"/>
        </w:rPr>
        <w:t xml:space="preserve"> producers, neglected traditional knowledge, and prevented agricultural production adapted to local natural conditions</w:t>
      </w:r>
      <w:r w:rsidRPr="00D91632">
        <w:rPr>
          <w:sz w:val="12"/>
        </w:rPr>
        <w:t>¶</w:t>
      </w:r>
      <w:r w:rsidRPr="00D91632">
        <w:rPr>
          <w:sz w:val="16"/>
        </w:rPr>
        <w:t xml:space="preserve"> [20,29]. </w:t>
      </w:r>
      <w:r w:rsidRPr="00D91632">
        <w:rPr>
          <w:rStyle w:val="StyleBoldUnderline"/>
          <w:bCs/>
        </w:rPr>
        <w:t>Smaller production units and more democratic management are clearly the keys to pursue sustainable degrowth</w:t>
      </w:r>
      <w:r w:rsidRPr="00D91632">
        <w:rPr>
          <w:sz w:val="16"/>
        </w:rPr>
        <w:t xml:space="preserve"> in</w:t>
      </w:r>
      <w:r w:rsidRPr="00D91632">
        <w:rPr>
          <w:sz w:val="12"/>
        </w:rPr>
        <w:t>¶</w:t>
      </w:r>
      <w:r w:rsidRPr="00D91632">
        <w:rPr>
          <w:sz w:val="16"/>
        </w:rPr>
        <w:t xml:space="preserve"> this context. Although the Cuban government ascribes to this option, there is yet a long way to overcome resistance to</w:t>
      </w:r>
      <w:r w:rsidRPr="00D91632">
        <w:rPr>
          <w:sz w:val="12"/>
        </w:rPr>
        <w:t>¶</w:t>
      </w:r>
      <w:r w:rsidRPr="00D91632">
        <w:rPr>
          <w:sz w:val="16"/>
        </w:rPr>
        <w:t xml:space="preserve"> change after many years of centrally-planned productivism.</w:t>
      </w:r>
      <w:r w:rsidRPr="00D91632">
        <w:rPr>
          <w:sz w:val="12"/>
        </w:rPr>
        <w:t>¶</w:t>
      </w:r>
      <w:r w:rsidRPr="00D91632">
        <w:rPr>
          <w:sz w:val="16"/>
        </w:rPr>
        <w:t xml:space="preserve"> </w:t>
      </w:r>
      <w:r w:rsidRPr="00D91632">
        <w:rPr>
          <w:rStyle w:val="StyleBoldUnderline"/>
          <w:bCs/>
        </w:rPr>
        <w:t xml:space="preserve">This </w:t>
      </w:r>
      <w:r w:rsidRPr="00D91632">
        <w:rPr>
          <w:sz w:val="16"/>
        </w:rPr>
        <w:t xml:space="preserve">empirical </w:t>
      </w:r>
      <w:r w:rsidRPr="00D91632">
        <w:rPr>
          <w:rStyle w:val="StyleBoldUnderline"/>
          <w:bCs/>
        </w:rPr>
        <w:t>example suggests that theoretical models of self-managed socialism have the kind of realistic economic</w:t>
      </w:r>
      <w:r w:rsidRPr="00D91632">
        <w:rPr>
          <w:rStyle w:val="StyleBoldUnderline"/>
          <w:b w:val="0"/>
          <w:bCs/>
          <w:sz w:val="12"/>
          <w:u w:val="none"/>
        </w:rPr>
        <w:t>¶</w:t>
      </w:r>
      <w:r w:rsidRPr="00D91632">
        <w:rPr>
          <w:rStyle w:val="StyleBoldUnderline"/>
          <w:bCs/>
        </w:rPr>
        <w:t xml:space="preserve"> democracy that is best suited for a large-scale degrowth transition</w:t>
      </w:r>
      <w:r w:rsidRPr="00D91632">
        <w:rPr>
          <w:sz w:val="16"/>
        </w:rPr>
        <w:t>. Indeed</w:t>
      </w:r>
      <w:r w:rsidRPr="00D91632">
        <w:rPr>
          <w:rStyle w:val="StyleBoldUnderline"/>
          <w:bCs/>
        </w:rPr>
        <w:t>, a voluntary reduction in material and energy</w:t>
      </w:r>
      <w:r w:rsidRPr="00D91632">
        <w:rPr>
          <w:rStyle w:val="StyleBoldUnderline"/>
          <w:b w:val="0"/>
          <w:bCs/>
          <w:sz w:val="12"/>
          <w:u w:val="none"/>
        </w:rPr>
        <w:t>¶</w:t>
      </w:r>
      <w:r w:rsidRPr="00D91632">
        <w:rPr>
          <w:rStyle w:val="StyleBoldUnderline"/>
          <w:bCs/>
        </w:rPr>
        <w:t xml:space="preserve"> consumption is only possible in an economic democracy that makes people responsible, as a community, for the</w:t>
      </w:r>
      <w:r w:rsidRPr="00D91632">
        <w:rPr>
          <w:rStyle w:val="StyleBoldUnderline"/>
          <w:b w:val="0"/>
          <w:bCs/>
          <w:sz w:val="12"/>
          <w:u w:val="none"/>
        </w:rPr>
        <w:t>¶</w:t>
      </w:r>
      <w:r w:rsidRPr="00D91632">
        <w:rPr>
          <w:rStyle w:val="StyleBoldUnderline"/>
          <w:bCs/>
        </w:rPr>
        <w:t xml:space="preserve"> environmental consequences of their own production and consumption pattern</w:t>
      </w:r>
      <w:r w:rsidRPr="00D91632">
        <w:rPr>
          <w:sz w:val="16"/>
        </w:rPr>
        <w:t>. People are directly responsible because, in</w:t>
      </w:r>
      <w:r w:rsidRPr="00D91632">
        <w:rPr>
          <w:sz w:val="12"/>
        </w:rPr>
        <w:t>¶</w:t>
      </w:r>
      <w:r w:rsidRPr="00D91632">
        <w:rPr>
          <w:sz w:val="16"/>
        </w:rPr>
        <w:t xml:space="preserve"> Schweickart’s model, investment is socialized, workers have to manage their own enterprise, and there is no privileged class</w:t>
      </w:r>
      <w:r w:rsidRPr="00D91632">
        <w:rPr>
          <w:sz w:val="12"/>
        </w:rPr>
        <w:t>¶</w:t>
      </w:r>
      <w:r w:rsidRPr="00D91632">
        <w:rPr>
          <w:sz w:val="16"/>
        </w:rPr>
        <w:t xml:space="preserve"> manipulating votes according to vested interest. Outside the pressure of a mass consumption society, people can get closer to</w:t>
      </w:r>
      <w:r w:rsidRPr="00D91632">
        <w:rPr>
          <w:sz w:val="12"/>
        </w:rPr>
        <w:t>¶</w:t>
      </w:r>
      <w:r w:rsidRPr="00D91632">
        <w:rPr>
          <w:sz w:val="16"/>
        </w:rPr>
        <w:t xml:space="preserve"> some of their true needs, the most important of them being fundamentally immaterial. In such economic democracy, people</w:t>
      </w:r>
      <w:r w:rsidRPr="00D91632">
        <w:rPr>
          <w:sz w:val="12"/>
        </w:rPr>
        <w:t>¶</w:t>
      </w:r>
      <w:r w:rsidRPr="00D91632">
        <w:rPr>
          <w:sz w:val="16"/>
        </w:rPr>
        <w:t xml:space="preserve"> would have no choice but stay connected to the state of their natural resources. Combined together, these different elements</w:t>
      </w:r>
      <w:r w:rsidRPr="00D91632">
        <w:rPr>
          <w:sz w:val="12"/>
        </w:rPr>
        <w:t>¶</w:t>
      </w:r>
      <w:r w:rsidRPr="00D91632">
        <w:rPr>
          <w:sz w:val="16"/>
        </w:rPr>
        <w:t xml:space="preserve"> open the way for a very real degrowth-oriented path. In this sense, we argue that a non-capitalist system provides a greater</w:t>
      </w:r>
      <w:r w:rsidRPr="00D91632">
        <w:rPr>
          <w:sz w:val="12"/>
        </w:rPr>
        <w:t>¶</w:t>
      </w:r>
      <w:r w:rsidRPr="00D91632">
        <w:rPr>
          <w:sz w:val="16"/>
        </w:rPr>
        <w:t xml:space="preserve"> potential for achieving sustainable degrowth than a capitalist system.</w:t>
      </w:r>
      <w:r w:rsidRPr="00D91632">
        <w:rPr>
          <w:sz w:val="12"/>
        </w:rPr>
        <w:t>¶</w:t>
      </w:r>
      <w:r w:rsidRPr="00D91632">
        <w:rPr>
          <w:sz w:val="16"/>
        </w:rPr>
        <w:t xml:space="preserve"> The Cuban experience certainly provides some important lessons along these lines but many questions, experiences and</w:t>
      </w:r>
      <w:r w:rsidRPr="00D91632">
        <w:rPr>
          <w:sz w:val="12"/>
        </w:rPr>
        <w:t>¶</w:t>
      </w:r>
      <w:r w:rsidRPr="00D91632">
        <w:rPr>
          <w:sz w:val="16"/>
        </w:rPr>
        <w:t xml:space="preserve"> debates will be necessary to build a new mobilizing eco-socialist model being at the same time efﬁcient, democratic and</w:t>
      </w:r>
      <w:r w:rsidRPr="00D91632">
        <w:rPr>
          <w:sz w:val="12"/>
        </w:rPr>
        <w:t>¶</w:t>
      </w:r>
      <w:r w:rsidRPr="00D91632">
        <w:rPr>
          <w:sz w:val="16"/>
        </w:rPr>
        <w:t xml:space="preserve"> sustainable. The strengths and weaknesses of the Cuban experience show nevertheless that alternatives do exist and that</w:t>
      </w:r>
      <w:r w:rsidRPr="00D91632">
        <w:rPr>
          <w:sz w:val="12"/>
        </w:rPr>
        <w:t>¶</w:t>
      </w:r>
      <w:r w:rsidRPr="00D91632">
        <w:rPr>
          <w:sz w:val="16"/>
        </w:rPr>
        <w:t xml:space="preserve"> people are not bound to repeat the same errors of centrally-planned productivism, capital concentration, work alienation or</w:t>
      </w:r>
      <w:r w:rsidRPr="00D91632">
        <w:rPr>
          <w:sz w:val="12"/>
        </w:rPr>
        <w:t>¶</w:t>
      </w:r>
      <w:r w:rsidRPr="00D91632">
        <w:rPr>
          <w:sz w:val="16"/>
        </w:rPr>
        <w:t xml:space="preserve"> the elusive quest for inﬁnite growth. According to Martı´nez-Alier et al. [1], ‘‘for sustainable degrowth to be successful one</w:t>
      </w:r>
      <w:r w:rsidRPr="00D91632">
        <w:rPr>
          <w:sz w:val="12"/>
        </w:rPr>
        <w:t>¶</w:t>
      </w:r>
      <w:r w:rsidRPr="00D91632">
        <w:rPr>
          <w:sz w:val="16"/>
        </w:rPr>
        <w:t xml:space="preserve"> important step would be to provide a platform on which social movements from the North and the South, including</w:t>
      </w:r>
      <w:r w:rsidRPr="00D91632">
        <w:rPr>
          <w:sz w:val="12"/>
        </w:rPr>
        <w:t>¶</w:t>
      </w:r>
      <w:r w:rsidRPr="00D91632">
        <w:rPr>
          <w:sz w:val="16"/>
        </w:rPr>
        <w:t xml:space="preserve"> conservationists, trade unions, small farmers movements and those movements from the South that defend a low</w:t>
      </w:r>
      <w:r w:rsidRPr="00D91632">
        <w:rPr>
          <w:sz w:val="12"/>
        </w:rPr>
        <w:t>¶</w:t>
      </w:r>
      <w:r w:rsidRPr="00D91632">
        <w:rPr>
          <w:sz w:val="16"/>
        </w:rPr>
        <w:t xml:space="preserve"> environmental impact economy, can converge’’. In particular, the conditions under which such convergence can develop</w:t>
      </w:r>
      <w:r w:rsidRPr="00D91632">
        <w:rPr>
          <w:sz w:val="12"/>
        </w:rPr>
        <w:t>¶</w:t>
      </w:r>
      <w:r w:rsidRPr="00D91632">
        <w:rPr>
          <w:sz w:val="16"/>
        </w:rPr>
        <w:t xml:space="preserve"> must be better understood and patiently promoted. The lessons from Cuban agriculture are part of this understanding. </w:t>
      </w:r>
    </w:p>
    <w:p w:rsidR="00436B03" w:rsidRDefault="00436B03" w:rsidP="00892854">
      <w:pPr>
        <w:pStyle w:val="Heading4"/>
      </w:pPr>
      <w:r>
        <w:t>Oil Spills inevitable – Cuba is prepared for spills</w:t>
      </w:r>
    </w:p>
    <w:p w:rsidR="00436B03" w:rsidRPr="00F5650E" w:rsidRDefault="00436B03" w:rsidP="00892854">
      <w:pPr>
        <w:rPr>
          <w:rStyle w:val="StyleStyleBold12pt"/>
          <w:bCs/>
        </w:rPr>
      </w:pPr>
      <w:r w:rsidRPr="00F5650E">
        <w:rPr>
          <w:rStyle w:val="StyleStyleBold12pt"/>
          <w:bCs/>
        </w:rPr>
        <w:t xml:space="preserve">Sadowski ’11 </w:t>
      </w:r>
    </w:p>
    <w:p w:rsidR="00436B03" w:rsidRDefault="00436B03" w:rsidP="00892854">
      <w:r w:rsidRPr="0059085E">
        <w:t xml:space="preserve">Richard </w:t>
      </w:r>
      <w:r>
        <w:t xml:space="preserve">Sadowski </w:t>
      </w:r>
      <w:r w:rsidRPr="0059085E">
        <w:t xml:space="preserve">is a J.D. Candidate at Hofstra and Managing Editor of Productions of the Journal of International Business and Law, </w:t>
      </w:r>
    </w:p>
    <w:p w:rsidR="00436B03" w:rsidRDefault="00436B03" w:rsidP="00892854">
      <w:r>
        <w:t>[</w:t>
      </w:r>
      <w:r w:rsidRPr="0059085E">
        <w:t>“</w:t>
      </w:r>
      <w:r>
        <w:t>Cuban</w:t>
      </w:r>
      <w:r w:rsidRPr="0059085E">
        <w:t xml:space="preserve"> offshore </w:t>
      </w:r>
      <w:r>
        <w:t>Drilling: Preparation and Prevention within</w:t>
      </w:r>
      <w:r w:rsidRPr="0059085E">
        <w:t xml:space="preserve"> </w:t>
      </w:r>
      <w:r>
        <w:t>the framework of the Un</w:t>
      </w:r>
      <w:r w:rsidRPr="0059085E">
        <w:t xml:space="preserve">ited states’ embargo,” Sustainable Development Policy, Volume 12 Issue 1, Fall </w:t>
      </w:r>
    </w:p>
    <w:p w:rsidR="00436B03" w:rsidRPr="008346C5" w:rsidRDefault="00436B03" w:rsidP="00892854">
      <w:r>
        <w:t xml:space="preserve">Online at </w:t>
      </w:r>
      <w:r w:rsidRPr="00DB4242">
        <w:rPr>
          <w:sz w:val="18"/>
          <w:szCs w:val="18"/>
        </w:rPr>
        <w:t>http://digitalcommons.wcl.american.edu/cgi/viewcontent.cgi?article=1497&amp;context=sdlp&amp;sei-redir=1&amp;referer=http%3A%2F%2Fwww.google.com%2Furl%3Fsa%3Dt%26rct%3Dj%26q%3Dhelping%2Bcuba%2Bdrill%2Bwould%2Bweaken%2Bembargo%26source%3Dweb%26cd%3D8%26ved%3D0CFoQFjAH%26url%3Dhttp%253A%252F%252Fdigitalcommons.wcl.american.edu%252Fcgi%252Fviewcontent.cgi%253Farticle%253D1497%2526context%253Dsdlp%26ei%3DtQ7fUajgEYbtygHV2IHIDQ%26usg%3DAFQjCNF4uDOvbPL9fHvtjdsfCZM4rJoKWg%26bvm%3Dbv.48705608%2Cd.aWc#search=%22helping%20cuba%20drill%20would%20weaken%20embargo%22, Accessed July 12, 2013]</w:t>
      </w:r>
      <w:r>
        <w:t>/RR</w:t>
      </w:r>
    </w:p>
    <w:p w:rsidR="00436B03" w:rsidRDefault="00436B03" w:rsidP="00892854">
      <w:r w:rsidRPr="00AC4769">
        <w:t xml:space="preserve">However, </w:t>
      </w:r>
      <w:r w:rsidRPr="00AC4769">
        <w:rPr>
          <w:rStyle w:val="StyleBoldUnderline"/>
          <w:b w:val="0"/>
          <w:bCs/>
        </w:rPr>
        <w:t>as the recent U.S. experience in the Gulf of Mexico illustrates, even the long-time existence of regulations and regulator may not always prevent an oil spill.</w:t>
      </w:r>
      <w:r w:rsidRPr="00AC4769">
        <w:t xml:space="preserve"> According to a 2008 American Petroleum Institute study of U.S. offshore oil spills, the largest cause of spilled oil is loss of well control or “b</w:t>
      </w:r>
      <w:r>
        <w:t>lowouts” at offshore platforms</w:t>
      </w:r>
      <w:r>
        <w:rPr>
          <w:sz w:val="12"/>
        </w:rPr>
        <w:t xml:space="preserve">35. </w:t>
      </w:r>
      <w:r>
        <w:t>Currently, only</w:t>
      </w:r>
      <w:r w:rsidRPr="00AC4769">
        <w:rPr>
          <w:sz w:val="12"/>
        </w:rPr>
        <w:t xml:space="preserve"> </w:t>
      </w:r>
      <w:r w:rsidRPr="00AC4769">
        <w:t xml:space="preserve">exploration wells are planned in Cuba. Their results will be analyzed before production wells and transportation infrastructure is considered. However, there have been major oil spills from </w:t>
      </w:r>
      <w:r w:rsidRPr="00AC4769">
        <w:rPr>
          <w:sz w:val="12"/>
        </w:rPr>
        <w:t xml:space="preserve"> </w:t>
      </w:r>
      <w:r w:rsidRPr="00AC4769">
        <w:t xml:space="preserve">exploratory wells in the past. Two of the largest accidental oil spills in world history resulted from </w:t>
      </w:r>
      <w:r>
        <w:rPr>
          <w:sz w:val="12"/>
        </w:rPr>
        <w:t xml:space="preserve">30 </w:t>
      </w:r>
      <w:r w:rsidRPr="00AC4769">
        <w:t>This section is uses research and analysis from CRS Specialists Peter Folger, Jonathon Ramsuer, and Harold Upton.</w:t>
      </w:r>
      <w:r>
        <w:t xml:space="preserve"> </w:t>
      </w:r>
      <w:r>
        <w:rPr>
          <w:sz w:val="12"/>
        </w:rPr>
        <w:t>31</w:t>
      </w:r>
      <w:r w:rsidRPr="00AC4769">
        <w:t xml:space="preserve">For background on the Deepwater Horizon Spill itself, see CRS Report R41262, Deepwater Horizon Oil Spill: Selected Issues for Congress, coordinated by Curry L. Hagerty and Jonathan L. Ramseur. </w:t>
      </w:r>
      <w:r>
        <w:rPr>
          <w:sz w:val="12"/>
        </w:rPr>
        <w:t>32</w:t>
      </w:r>
      <w:r w:rsidRPr="00AC4769">
        <w:t xml:space="preserve">In July 2010, the Secretary of the Interior changed the name of the Minerals Management Service (MMS) to Bureau of Oceans Energy Management, Regulation, and Enforcement (see Order No. 3302). MMS/BOEMRE’s responsibilities </w:t>
      </w:r>
      <w:r w:rsidRPr="00AC4769">
        <w:rPr>
          <w:sz w:val="12"/>
        </w:rPr>
        <w:t xml:space="preserve">¶ </w:t>
      </w:r>
      <w:r w:rsidRPr="00AC4769">
        <w:t xml:space="preserve">are outlined in 30 C.F.R. § 250. </w:t>
      </w:r>
      <w:r>
        <w:rPr>
          <w:sz w:val="12"/>
        </w:rPr>
        <w:t>33</w:t>
      </w:r>
      <w:r w:rsidRPr="00AC4769">
        <w:t xml:space="preserve">“Significant Discoveries Marked ‘04,” Explorer (Magazine of the American Society of Petroleum Geologists), </w:t>
      </w:r>
      <w:r>
        <w:t>J</w:t>
      </w:r>
      <w:r w:rsidRPr="00AC4769">
        <w:t xml:space="preserve">anuary 2005. </w:t>
      </w:r>
      <w:r w:rsidRPr="00AC4769">
        <w:rPr>
          <w:rStyle w:val="StyleBoldUnderline"/>
          <w:bCs/>
        </w:rPr>
        <w:t xml:space="preserve">34 </w:t>
      </w:r>
      <w:r w:rsidRPr="00AC4769">
        <w:rPr>
          <w:rStyle w:val="StyleBoldUnderline"/>
          <w:b w:val="0"/>
          <w:bCs/>
        </w:rPr>
        <w:t>The International Maritime Organization (IMO) sent a technical assistance mission to Cuba in June 2010 to evaluate  the level of preparation to respond to the Deepwater Horizon oil spill. The mission made several recommendations for Cuba to improve its national contingency plan, including the development of a training plan. See IMO, “Cuba, Misión  de Asesoría Técnica,”</w:t>
      </w:r>
      <w:r w:rsidRPr="00AC4769">
        <w:t xml:space="preserve"> </w:t>
      </w:r>
    </w:p>
    <w:p w:rsidR="00436B03" w:rsidRDefault="00436B03" w:rsidP="00892854"/>
    <w:p w:rsidR="00436B03" w:rsidRDefault="00436B03" w:rsidP="00892854">
      <w:pPr>
        <w:pStyle w:val="Heading4"/>
      </w:pPr>
      <w:r>
        <w:t>Cuba has taken extensive measures to address oil spills</w:t>
      </w:r>
    </w:p>
    <w:p w:rsidR="00436B03" w:rsidRDefault="00436B03" w:rsidP="00892854">
      <w:r>
        <w:t xml:space="preserve">Radio </w:t>
      </w:r>
      <w:r w:rsidRPr="00F5650E">
        <w:rPr>
          <w:rStyle w:val="StyleStyleBold12pt"/>
          <w:bCs/>
        </w:rPr>
        <w:t>Angulo</w:t>
      </w:r>
      <w:r>
        <w:t xml:space="preserve"> 1/29/20</w:t>
      </w:r>
      <w:r w:rsidRPr="00F5650E">
        <w:rPr>
          <w:rStyle w:val="StyleStyleBold12pt"/>
          <w:bCs/>
        </w:rPr>
        <w:t>11</w:t>
      </w:r>
      <w:r>
        <w:t xml:space="preserve"> (Belgian Broadcasting Radio)</w:t>
      </w:r>
    </w:p>
    <w:p w:rsidR="00436B03" w:rsidRDefault="00436B03" w:rsidP="00892854">
      <w:r>
        <w:t>[“Cuba to Study Oil Spill Risks and Prevention” Radio Angulo</w:t>
      </w:r>
    </w:p>
    <w:p w:rsidR="00436B03" w:rsidRPr="008346C5" w:rsidRDefault="00436B03" w:rsidP="00892854">
      <w:r>
        <w:t xml:space="preserve">Online at </w:t>
      </w:r>
      <w:hyperlink r:id="rId45" w:history="1">
        <w:r w:rsidRPr="0055714F">
          <w:rPr>
            <w:rStyle w:val="Hyperlink"/>
          </w:rPr>
          <w:t>http://www.radioangulo.cu/en/news/cuba/8877-cuba-to-study-oil-spill-risks-and-prevention.html</w:t>
        </w:r>
      </w:hyperlink>
      <w:r>
        <w:t>, Accessed July 12, 2013]//RR</w:t>
      </w:r>
    </w:p>
    <w:p w:rsidR="00436B03" w:rsidRPr="002E1880" w:rsidRDefault="00436B03" w:rsidP="00892854">
      <w:pPr>
        <w:rPr>
          <w:b/>
        </w:rPr>
      </w:pPr>
      <w:r w:rsidRPr="002E1880">
        <w:rPr>
          <w:rStyle w:val="StyleBoldUnderline"/>
          <w:b w:val="0"/>
          <w:bCs/>
        </w:rPr>
        <w:t>The Cuban office</w:t>
      </w:r>
      <w:r w:rsidRPr="002E1880">
        <w:t xml:space="preserve"> of the Pan-American Institute of Naval Engineering will </w:t>
      </w:r>
      <w:r w:rsidRPr="002E1880">
        <w:rPr>
          <w:rStyle w:val="StyleBoldUnderline"/>
          <w:b w:val="0"/>
          <w:bCs/>
        </w:rPr>
        <w:t>hold a workshop</w:t>
      </w:r>
      <w:r w:rsidRPr="002E1880">
        <w:t xml:space="preserve"> in March </w:t>
      </w:r>
      <w:r w:rsidRPr="002E1880">
        <w:rPr>
          <w:rStyle w:val="StyleBoldUnderline"/>
          <w:b w:val="0"/>
          <w:bCs/>
        </w:rPr>
        <w:t>on oil spill safety and risk agreement</w:t>
      </w:r>
      <w:r w:rsidRPr="002E1880">
        <w:rPr>
          <w:b/>
        </w:rPr>
        <w:t>s</w:t>
      </w:r>
      <w:r w:rsidRPr="002E1880">
        <w:rPr>
          <w:rStyle w:val="StyleBoldUnderline"/>
          <w:b w:val="0"/>
          <w:bCs/>
        </w:rPr>
        <w:t>, including a debate on the latest software used in this field</w:t>
      </w:r>
      <w:r w:rsidRPr="002E1880">
        <w:rPr>
          <w:rStyle w:val="StyleBoldUnderline"/>
          <w:bCs/>
        </w:rPr>
        <w:t>,</w:t>
      </w:r>
      <w:r w:rsidRPr="002E1880">
        <w:t xml:space="preserve"> organizers said Friday</w:t>
      </w:r>
      <w:r w:rsidRPr="002E1880">
        <w:rPr>
          <w:rStyle w:val="StyleBoldUnderline"/>
          <w:b w:val="0"/>
          <w:bCs/>
        </w:rPr>
        <w:t>. A second workshop</w:t>
      </w:r>
      <w:r w:rsidRPr="002E1880">
        <w:t xml:space="preserve"> in June will </w:t>
      </w:r>
      <w:r w:rsidRPr="002E1880">
        <w:rPr>
          <w:rStyle w:val="StyleBoldUnderline"/>
          <w:b w:val="0"/>
          <w:bCs/>
        </w:rPr>
        <w:t>study oil spill risks related to naval engineering, ports and maritime transport, and other general issues of these types of accidents</w:t>
      </w:r>
      <w:r w:rsidRPr="002E1880">
        <w:t>.</w:t>
      </w:r>
      <w:r>
        <w:t xml:space="preserve"> </w:t>
      </w:r>
      <w:r w:rsidRPr="002E1880">
        <w:rPr>
          <w:rStyle w:val="StyleBoldUnderline"/>
          <w:b w:val="0"/>
          <w:bCs/>
        </w:rPr>
        <w:t>The</w:t>
      </w:r>
      <w:r w:rsidRPr="002E1880">
        <w:rPr>
          <w:rStyle w:val="StyleBoldUnderline"/>
          <w:bCs/>
        </w:rPr>
        <w:t xml:space="preserve"> </w:t>
      </w:r>
      <w:r w:rsidRPr="002E1880">
        <w:t xml:space="preserve">institute's 2011 </w:t>
      </w:r>
      <w:r w:rsidRPr="002E1880">
        <w:rPr>
          <w:rStyle w:val="StyleBoldUnderline"/>
          <w:b w:val="0"/>
          <w:bCs/>
        </w:rPr>
        <w:t>program in Cuba concludes with an annual technical workshop</w:t>
      </w:r>
      <w:r w:rsidRPr="002E1880">
        <w:t xml:space="preserve"> in November </w:t>
      </w:r>
      <w:r w:rsidRPr="002E1880">
        <w:rPr>
          <w:rStyle w:val="StyleBoldUnderline"/>
          <w:b w:val="0"/>
          <w:bCs/>
        </w:rPr>
        <w:t>to prepare for the 2nd Symposium on Security and Risks</w:t>
      </w:r>
      <w:r w:rsidRPr="002E1880">
        <w:t>, set to be held in Cienfuegos in 2012.</w:t>
      </w:r>
      <w:r>
        <w:t xml:space="preserve"> </w:t>
      </w:r>
      <w:r w:rsidRPr="002E1880">
        <w:rPr>
          <w:rStyle w:val="StyleBoldUnderline"/>
          <w:b w:val="0"/>
          <w:bCs/>
        </w:rPr>
        <w:t>These events bring together experts, academics, universities and research centers, shipbuilders, shipping companies, port terminals, fishing companies, port authorities, classification societies, and manufacturers of equipment and marine systems.</w:t>
      </w:r>
    </w:p>
    <w:p w:rsidR="00436B03" w:rsidRDefault="00436B03" w:rsidP="00892854"/>
    <w:p w:rsidR="00436B03" w:rsidRDefault="00436B03" w:rsidP="00B95EB6">
      <w:pPr>
        <w:pStyle w:val="Heading3"/>
        <w:rPr>
          <w:rStyle w:val="StyleBoldUnderline"/>
          <w:b/>
          <w:bCs w:val="0"/>
        </w:rPr>
      </w:pPr>
      <w:r>
        <w:rPr>
          <w:rStyle w:val="StyleBoldUnderline"/>
          <w:b/>
          <w:bCs w:val="0"/>
        </w:rPr>
        <w:t>Democracy Impacts</w:t>
      </w:r>
    </w:p>
    <w:p w:rsidR="00436B03" w:rsidRPr="005C5B64" w:rsidRDefault="00436B03" w:rsidP="00B95EB6">
      <w:pPr>
        <w:pStyle w:val="Heading4"/>
      </w:pPr>
      <w:r w:rsidRPr="005C5B64">
        <w:t>Cuban stability and economics directly affect the United States and other regional powers</w:t>
      </w:r>
    </w:p>
    <w:p w:rsidR="00436B03" w:rsidRDefault="00436B03" w:rsidP="00B95EB6">
      <w:pPr>
        <w:rPr>
          <w:rStyle w:val="StyleStyleBold12pt"/>
          <w:bCs/>
        </w:rPr>
      </w:pPr>
      <w:r>
        <w:rPr>
          <w:rStyle w:val="StyleStyleBold12pt"/>
          <w:bCs/>
        </w:rPr>
        <w:t xml:space="preserve">American Society and Council of the Americas February 20 </w:t>
      </w:r>
    </w:p>
    <w:p w:rsidR="00436B03" w:rsidRPr="00D60292" w:rsidRDefault="00436B03" w:rsidP="00B95EB6">
      <w:pPr>
        <w:rPr>
          <w:sz w:val="18"/>
        </w:rPr>
      </w:pPr>
      <w:r w:rsidRPr="00D60292">
        <w:rPr>
          <w:sz w:val="18"/>
        </w:rPr>
        <w:t xml:space="preserve">American Society and Council of the Americas. February 20, 2013. “7 Steps the U.S. President can Take to Promote Change in Cuba by Adapting the Embargo” </w:t>
      </w:r>
      <w:r>
        <w:rPr>
          <w:sz w:val="18"/>
        </w:rPr>
        <w:t>(jm)</w:t>
      </w:r>
    </w:p>
    <w:p w:rsidR="00436B03" w:rsidRDefault="00436B03" w:rsidP="00B95EB6">
      <w:pPr>
        <w:rPr>
          <w:rStyle w:val="StyleBoldUnderline"/>
          <w:bCs/>
        </w:rPr>
      </w:pPr>
      <w:r w:rsidRPr="00972EF2">
        <w:rPr>
          <w:sz w:val="16"/>
        </w:rPr>
        <w:t xml:space="preserve">The twilight of the Castro era presents challenges and opportunities for U.S. policy makers. Normalization of relations is inevitable, regardless of timing, yet external and internal factors may accelerate or retard the process. </w:t>
      </w:r>
      <w:r w:rsidRPr="005C5B64">
        <w:rPr>
          <w:rStyle w:val="StyleBoldUnderline"/>
          <w:bCs/>
          <w:highlight w:val="cyan"/>
        </w:rPr>
        <w:t>The death of Venezuelan President Hugo Chávez is likely to undermine the already dysfunctional Cuban economy</w:t>
      </w:r>
      <w:r w:rsidRPr="00972EF2">
        <w:rPr>
          <w:sz w:val="16"/>
        </w:rPr>
        <w:t xml:space="preserve">, if it leads to reductions in oil imports and other forms of aid. </w:t>
      </w:r>
      <w:r w:rsidRPr="005C5B64">
        <w:rPr>
          <w:rStyle w:val="StyleBoldUnderline"/>
          <w:bCs/>
          <w:highlight w:val="cyan"/>
        </w:rPr>
        <w:t>This could bring social chaos, especially among the island’s disaffected youth. Such an outcome would generate adverse consequences for U.S. national and regional security. To maintain Cuba’s social and economic stability while reforms are maturing, the United States must throw itself open to</w:t>
      </w:r>
      <w:r w:rsidRPr="00972EF2">
        <w:rPr>
          <w:sz w:val="16"/>
        </w:rPr>
        <w:t xml:space="preserve"> unrestricted bilateral </w:t>
      </w:r>
      <w:r w:rsidRPr="005C5B64">
        <w:rPr>
          <w:rStyle w:val="StyleBoldUnderline"/>
          <w:bCs/>
          <w:highlight w:val="cyan"/>
        </w:rPr>
        <w:t>trade with</w:t>
      </w:r>
      <w:r w:rsidRPr="00972EF2">
        <w:rPr>
          <w:sz w:val="16"/>
        </w:rPr>
        <w:t xml:space="preserve"> all </w:t>
      </w:r>
      <w:r w:rsidRPr="005C5B64">
        <w:rPr>
          <w:rStyle w:val="StyleBoldUnderline"/>
          <w:bCs/>
          <w:highlight w:val="cyan"/>
        </w:rPr>
        <w:t>Cuban enterprises</w:t>
      </w:r>
      <w:r w:rsidRPr="00972EF2">
        <w:rPr>
          <w:sz w:val="16"/>
        </w:rPr>
        <w:t>, both private and state-owned.</w:t>
      </w:r>
      <w:r w:rsidRPr="00972EF2">
        <w:rPr>
          <w:sz w:val="12"/>
        </w:rPr>
        <w:t>¶</w:t>
      </w:r>
      <w:r w:rsidRPr="00972EF2">
        <w:rPr>
          <w:sz w:val="16"/>
        </w:rPr>
        <w:t xml:space="preserve"> </w:t>
      </w:r>
      <w:r w:rsidRPr="005C5B64">
        <w:rPr>
          <w:rStyle w:val="StyleBoldUnderline"/>
          <w:bCs/>
          <w:highlight w:val="cyan"/>
        </w:rPr>
        <w:t>The collapse of Cuba’s tottering economy could seismically impact the United States and neighboring countries. It certainly did during the Mariel Bo</w:t>
      </w:r>
      <w:r>
        <w:rPr>
          <w:rStyle w:val="StyleBoldUnderline"/>
          <w:bCs/>
          <w:highlight w:val="cyan"/>
        </w:rPr>
        <w:t>atlift of 1980, precipitated by</w:t>
      </w:r>
      <w:r w:rsidRPr="005C5B64">
        <w:rPr>
          <w:rStyle w:val="StyleBoldUnderline"/>
          <w:bCs/>
          <w:highlight w:val="cyan"/>
        </w:rPr>
        <w:t>a downturn in the Cuban economy</w:t>
      </w:r>
      <w:r w:rsidRPr="005C5B64">
        <w:rPr>
          <w:rStyle w:val="StyleBoldUnderline"/>
          <w:bCs/>
        </w:rPr>
        <w:t xml:space="preserve"> </w:t>
      </w:r>
      <w:r w:rsidRPr="00972EF2">
        <w:rPr>
          <w:sz w:val="16"/>
        </w:rPr>
        <w:t>which led to tensions on the island</w:t>
      </w:r>
      <w:r w:rsidRPr="005C5B64">
        <w:rPr>
          <w:rStyle w:val="StyleBoldUnderline"/>
          <w:bCs/>
          <w:highlight w:val="cyan"/>
        </w:rPr>
        <w:t>. Over 125,000 Cuban refugees landed in the Miami area, including 31,000 criminals and mental patients</w:t>
      </w:r>
      <w:r w:rsidRPr="00972EF2">
        <w:rPr>
          <w:sz w:val="16"/>
        </w:rPr>
        <w:t>. Today, the United States defines its national security interests regarding Cuba as follows:</w:t>
      </w:r>
      <w:r w:rsidRPr="00972EF2">
        <w:rPr>
          <w:sz w:val="12"/>
        </w:rPr>
        <w:t>¶</w:t>
      </w:r>
      <w:r w:rsidRPr="00972EF2">
        <w:rPr>
          <w:sz w:val="16"/>
        </w:rPr>
        <w:t xml:space="preserve"> • Avoid one or more mass migrations;</w:t>
      </w:r>
      <w:r w:rsidRPr="00972EF2">
        <w:rPr>
          <w:sz w:val="12"/>
        </w:rPr>
        <w:t>¶</w:t>
      </w:r>
      <w:r w:rsidRPr="00972EF2">
        <w:rPr>
          <w:sz w:val="16"/>
        </w:rPr>
        <w:t xml:space="preserve"> • Prevent Cuba from becoming another porous border that allows continuous large-scale migration to the hemisphere;</w:t>
      </w:r>
      <w:r w:rsidRPr="00972EF2">
        <w:rPr>
          <w:sz w:val="12"/>
        </w:rPr>
        <w:t>¶</w:t>
      </w:r>
      <w:r w:rsidRPr="00972EF2">
        <w:rPr>
          <w:sz w:val="16"/>
        </w:rPr>
        <w:t xml:space="preserve"> • Prevent Cuba from becoming a major source or transshipment point for the illegal drug trade;</w:t>
      </w:r>
      <w:r w:rsidRPr="00972EF2">
        <w:rPr>
          <w:sz w:val="12"/>
        </w:rPr>
        <w:t>¶</w:t>
      </w:r>
      <w:r w:rsidRPr="00972EF2">
        <w:rPr>
          <w:sz w:val="16"/>
        </w:rPr>
        <w:t xml:space="preserve"> • Avoid Cuba becoming a state with ungoverned spaces that could provide a platform for terrorists and others wishing to harm the United States. [2]</w:t>
      </w:r>
      <w:r w:rsidRPr="00972EF2">
        <w:rPr>
          <w:sz w:val="12"/>
        </w:rPr>
        <w:t>¶</w:t>
      </w:r>
      <w:r w:rsidRPr="00972EF2">
        <w:rPr>
          <w:sz w:val="16"/>
        </w:rPr>
        <w:t xml:space="preserve"> </w:t>
      </w:r>
      <w:r w:rsidRPr="005C5B64">
        <w:rPr>
          <w:rStyle w:val="StyleBoldUnderline"/>
          <w:bCs/>
          <w:highlight w:val="cyan"/>
        </w:rPr>
        <w:t>All of these national security threats are directly related to economic and social conditions within Cuba.</w:t>
      </w:r>
    </w:p>
    <w:p w:rsidR="00436B03" w:rsidRPr="00E025BB" w:rsidRDefault="00436B03" w:rsidP="00B95EB6">
      <w:pPr>
        <w:pStyle w:val="Heading4"/>
      </w:pPr>
      <w:r w:rsidRPr="00E025BB">
        <w:t>Open democracies are key to the global economy</w:t>
      </w:r>
    </w:p>
    <w:p w:rsidR="00436B03" w:rsidRPr="00E025BB" w:rsidRDefault="00436B03" w:rsidP="00B95EB6">
      <w:pPr>
        <w:rPr>
          <w:rStyle w:val="StyleStyleBold12pt"/>
          <w:bCs/>
        </w:rPr>
      </w:pPr>
      <w:r w:rsidRPr="00E025BB">
        <w:rPr>
          <w:rStyle w:val="StyleStyleBold12pt"/>
          <w:bCs/>
        </w:rPr>
        <w:t>Halperin 5</w:t>
      </w:r>
    </w:p>
    <w:p w:rsidR="00436B03" w:rsidRPr="006C58A4" w:rsidRDefault="00436B03" w:rsidP="00B95EB6">
      <w:r w:rsidRPr="006C58A4">
        <w:t>Morton Halperin et al, Senior Vice President of the Center for American Progress and Director of the Open Society Policy Center, 2005, The Democracy Advantage, p. 12</w:t>
      </w:r>
    </w:p>
    <w:p w:rsidR="00436B03" w:rsidRDefault="00436B03" w:rsidP="00B95EB6">
      <w:r w:rsidRPr="006C58A4">
        <w:t>What explains the consistently superior development outcomes of democ</w:t>
      </w:r>
      <w:r w:rsidRPr="006C58A4">
        <w:softHyphen/>
        <w:t>racies? We outline the conceptual underpinnings of democracy’s superior developmental performance in Chapter 2. The reasons are many and var</w:t>
      </w:r>
      <w:r w:rsidRPr="006C58A4">
        <w:softHyphen/>
        <w:t>ied, but boil down to three core characteristics of representative govern</w:t>
      </w:r>
      <w:r w:rsidRPr="006C58A4">
        <w:softHyphen/>
        <w:t>ment: shared power, openness, and adaptability. Although holding free elections is what commonly defines democracy, what makes it work is the way it disperses power. Consequently, in contrast to most autocratic governments, a broader range of interests are considered on a more regular basis. This increases the likelihood that the priorities of the general public will be weighed. Indeed,</w:t>
      </w:r>
      <w:r w:rsidRPr="00E025BB">
        <w:rPr>
          <w:rStyle w:val="StyleBoldUnderline"/>
          <w:bCs/>
        </w:rPr>
        <w:t xml:space="preserve"> the argument that authoritarian governments can ignore special interest groups and therefore make deci</w:t>
      </w:r>
      <w:r w:rsidRPr="00E025BB">
        <w:rPr>
          <w:rStyle w:val="StyleBoldUnderline"/>
          <w:bCs/>
        </w:rPr>
        <w:softHyphen/>
        <w:t xml:space="preserve">sions that are for the overall good of </w:t>
      </w:r>
      <w:r w:rsidRPr="006C58A4">
        <w:t xml:space="preserve">the </w:t>
      </w:r>
      <w:r w:rsidRPr="00E025BB">
        <w:rPr>
          <w:rStyle w:val="StyleBoldUnderline"/>
          <w:bCs/>
        </w:rPr>
        <w:t>society is based on</w:t>
      </w:r>
      <w:r w:rsidRPr="006C58A4">
        <w:t xml:space="preserve"> a series of highly </w:t>
      </w:r>
      <w:r w:rsidRPr="00E025BB">
        <w:rPr>
          <w:rStyle w:val="StyleBoldUnderline"/>
          <w:bCs/>
        </w:rPr>
        <w:t>dubious assumptions.</w:t>
      </w:r>
      <w:r w:rsidRPr="006C58A4">
        <w:t xml:space="preserve"> </w:t>
      </w:r>
      <w:r w:rsidRPr="00E025BB">
        <w:rPr>
          <w:rStyle w:val="StyleBoldUnderline"/>
          <w:bCs/>
        </w:rPr>
        <w:t>One is that</w:t>
      </w:r>
      <w:r w:rsidRPr="006C58A4">
        <w:t xml:space="preserve"> the u</w:t>
      </w:r>
      <w:r w:rsidRPr="00E025BB">
        <w:rPr>
          <w:rStyle w:val="StyleBoldUnderline"/>
          <w:bCs/>
        </w:rPr>
        <w:t>nelected leaders</w:t>
      </w:r>
      <w:r w:rsidRPr="006C58A4">
        <w:t xml:space="preserve"> in these systems </w:t>
      </w:r>
      <w:r w:rsidRPr="00E025BB">
        <w:rPr>
          <w:rStyle w:val="StyleBoldUnderline"/>
          <w:bCs/>
        </w:rPr>
        <w:t>ac</w:t>
      </w:r>
      <w:r w:rsidRPr="00E025BB">
        <w:rPr>
          <w:rStyle w:val="StyleBoldUnderline"/>
          <w:bCs/>
        </w:rPr>
        <w:softHyphen/>
        <w:t xml:space="preserve">tually have the interest of the public at heart. </w:t>
      </w:r>
      <w:r w:rsidRPr="006C58A4">
        <w:t>The behavior of Fidel Castro in Cuba, Kim Jung-Il in North Korea, Alexander Lukashenko in Belarus, and Hassan Ahmad al-Bashir in Sudan, to say nothing of former Iraqi dic</w:t>
      </w:r>
      <w:r w:rsidRPr="006C58A4">
        <w:softHyphen/>
        <w:t xml:space="preserve">tator, Saddam Hussein, would strongly suggest otherwise. Another assumption is that authoritarian governments don’t have to satisfy their own special-interest constituencies. In fact, </w:t>
      </w:r>
      <w:r w:rsidRPr="00E359F3">
        <w:rPr>
          <w:highlight w:val="yellow"/>
        </w:rPr>
        <w:t>m</w:t>
      </w:r>
      <w:r w:rsidRPr="00E359F3">
        <w:rPr>
          <w:rStyle w:val="StyleBoldUnderline"/>
          <w:bCs/>
          <w:highlight w:val="yellow"/>
        </w:rPr>
        <w:t>ost authoritarian systems are built on the foundations of extensive patronage networks</w:t>
      </w:r>
      <w:r w:rsidRPr="00E025BB">
        <w:rPr>
          <w:rStyle w:val="StyleBoldUnderline"/>
          <w:bCs/>
        </w:rPr>
        <w:t xml:space="preserve"> upon which they rely to stay in power</w:t>
      </w:r>
      <w:r w:rsidRPr="006C58A4">
        <w:t xml:space="preserve">. Although typically shielded from public view, </w:t>
      </w:r>
      <w:r w:rsidRPr="00E359F3">
        <w:rPr>
          <w:rStyle w:val="StyleBoldUnderline"/>
          <w:bCs/>
          <w:highlight w:val="yellow"/>
        </w:rPr>
        <w:t>these networks have enormous impacts on economic opportunity</w:t>
      </w:r>
      <w:r w:rsidRPr="00E025BB">
        <w:rPr>
          <w:rStyle w:val="StyleBoldUnderline"/>
          <w:bCs/>
        </w:rPr>
        <w:t xml:space="preserve"> and development</w:t>
      </w:r>
      <w:r w:rsidRPr="006C58A4">
        <w:t xml:space="preserve">. </w:t>
      </w:r>
      <w:r w:rsidRPr="00E359F3">
        <w:rPr>
          <w:rStyle w:val="StyleBoldUnderline"/>
          <w:bCs/>
          <w:highlight w:val="yellow"/>
        </w:rPr>
        <w:t>The separation of powers</w:t>
      </w:r>
      <w:r w:rsidRPr="006C58A4">
        <w:t xml:space="preserve"> inherent i</w:t>
      </w:r>
      <w:r w:rsidRPr="00E025BB">
        <w:rPr>
          <w:rStyle w:val="StyleBoldUnderline"/>
          <w:bCs/>
        </w:rPr>
        <w:t xml:space="preserve">n a democracy acts </w:t>
      </w:r>
      <w:r w:rsidRPr="006C58A4">
        <w:t xml:space="preserve">as a constant reminder to the public that the central government’s powers are limited. Thus, it </w:t>
      </w:r>
      <w:r w:rsidRPr="00E359F3">
        <w:rPr>
          <w:rStyle w:val="StyleBoldUnderline"/>
          <w:bCs/>
          <w:highlight w:val="yellow"/>
        </w:rPr>
        <w:t>encourages the expansion</w:t>
      </w:r>
      <w:r w:rsidRPr="00E025BB">
        <w:rPr>
          <w:rStyle w:val="StyleBoldUnderline"/>
          <w:bCs/>
        </w:rPr>
        <w:t>—and the independence—</w:t>
      </w:r>
      <w:r w:rsidRPr="00E359F3">
        <w:rPr>
          <w:rStyle w:val="StyleBoldUnderline"/>
          <w:bCs/>
          <w:highlight w:val="yellow"/>
        </w:rPr>
        <w:t>of the private sector. This</w:t>
      </w:r>
      <w:r w:rsidRPr="006C58A4">
        <w:t xml:space="preserve">, in turn, </w:t>
      </w:r>
      <w:r w:rsidRPr="00E359F3">
        <w:rPr>
          <w:rStyle w:val="StyleBoldUnderline"/>
          <w:bCs/>
          <w:highlight w:val="yellow"/>
        </w:rPr>
        <w:t>fosters a climate of innovation and entre</w:t>
      </w:r>
      <w:r w:rsidRPr="00E359F3">
        <w:rPr>
          <w:rStyle w:val="StyleBoldUnderline"/>
          <w:bCs/>
          <w:highlight w:val="yellow"/>
        </w:rPr>
        <w:softHyphen/>
        <w:t>preneurship, the engines of economic growth</w:t>
      </w:r>
      <w:r w:rsidRPr="006C58A4">
        <w:t xml:space="preserve">. The </w:t>
      </w:r>
      <w:r w:rsidRPr="00E025BB">
        <w:rPr>
          <w:rStyle w:val="StyleBoldUnderline"/>
          <w:bCs/>
        </w:rPr>
        <w:t>multiplicity of influences on</w:t>
      </w:r>
      <w:r w:rsidRPr="006C58A4">
        <w:t xml:space="preserve"> the </w:t>
      </w:r>
      <w:r w:rsidRPr="00E025BB">
        <w:rPr>
          <w:rStyle w:val="StyleBoldUnderline"/>
          <w:bCs/>
        </w:rPr>
        <w:t xml:space="preserve">decision-making </w:t>
      </w:r>
      <w:r w:rsidRPr="006C58A4">
        <w:t>process i</w:t>
      </w:r>
      <w:r w:rsidRPr="00E025BB">
        <w:rPr>
          <w:rStyle w:val="StyleBoldUnderline"/>
          <w:bCs/>
        </w:rPr>
        <w:t>n democracies</w:t>
      </w:r>
      <w:r w:rsidRPr="006C58A4">
        <w:t xml:space="preserve"> also l</w:t>
      </w:r>
      <w:r w:rsidRPr="00E025BB">
        <w:rPr>
          <w:rStyle w:val="StyleBoldUnderline"/>
          <w:bCs/>
        </w:rPr>
        <w:t xml:space="preserve">eads to more moderate and nuanced policies. This </w:t>
      </w:r>
      <w:r w:rsidRPr="006C58A4">
        <w:t>mod</w:t>
      </w:r>
      <w:r w:rsidRPr="006C58A4">
        <w:softHyphen/>
        <w:t xml:space="preserve">erating influence </w:t>
      </w:r>
      <w:r w:rsidRPr="00E025BB">
        <w:rPr>
          <w:rStyle w:val="StyleBoldUnderline"/>
          <w:bCs/>
        </w:rPr>
        <w:t>contributes to</w:t>
      </w:r>
      <w:r w:rsidRPr="006C58A4">
        <w:t xml:space="preserve"> one of the most distinctive qualities of democratic development—its </w:t>
      </w:r>
      <w:r w:rsidRPr="00E025BB">
        <w:rPr>
          <w:rStyle w:val="StyleBoldUnderline"/>
          <w:bCs/>
        </w:rPr>
        <w:t>steadiness.</w:t>
      </w:r>
      <w:r w:rsidRPr="006C58A4">
        <w:t xml:space="preserve"> The ups and downs of economic growth in low-income countries are smaller in democracies. </w:t>
      </w:r>
      <w:r w:rsidRPr="00E025BB">
        <w:rPr>
          <w:rStyle w:val="StyleBoldUnderline"/>
          <w:bCs/>
        </w:rPr>
        <w:t xml:space="preserve">Rather than </w:t>
      </w:r>
      <w:r w:rsidRPr="006C58A4">
        <w:t xml:space="preserve">experiencing alternating bouts of </w:t>
      </w:r>
      <w:r w:rsidRPr="00E025BB">
        <w:rPr>
          <w:rStyle w:val="StyleBoldUnderline"/>
          <w:bCs/>
        </w:rPr>
        <w:t>boom and bust, economies in democra</w:t>
      </w:r>
      <w:r w:rsidRPr="00E025BB">
        <w:rPr>
          <w:rStyle w:val="StyleBoldUnderline"/>
          <w:bCs/>
        </w:rPr>
        <w:softHyphen/>
        <w:t xml:space="preserve">cies are </w:t>
      </w:r>
      <w:r w:rsidRPr="006C58A4">
        <w:t xml:space="preserve">more likely to undergo a </w:t>
      </w:r>
      <w:r w:rsidRPr="00E025BB">
        <w:rPr>
          <w:rStyle w:val="StyleBoldUnderline"/>
          <w:bCs/>
        </w:rPr>
        <w:t xml:space="preserve">stable </w:t>
      </w:r>
      <w:r w:rsidRPr="006C58A4">
        <w:t>pattern of moderate gains and small declines. For poor democracies, that quality of steadiness is exceedingly important, for it means that they are more able than countries run by dic</w:t>
      </w:r>
      <w:r w:rsidRPr="006C58A4">
        <w:softHyphen/>
        <w:t xml:space="preserve">tators to avoid economic and humanitarian catastrophes. </w:t>
      </w:r>
      <w:r w:rsidRPr="00E025BB">
        <w:rPr>
          <w:rStyle w:val="StyleBoldUnderline"/>
          <w:bCs/>
        </w:rPr>
        <w:t>For broad seg</w:t>
      </w:r>
      <w:r w:rsidRPr="00E025BB">
        <w:rPr>
          <w:rStyle w:val="StyleBoldUnderline"/>
          <w:bCs/>
        </w:rPr>
        <w:softHyphen/>
        <w:t>ments of their populations, this is the difference between life and death.</w:t>
      </w:r>
      <w:r w:rsidRPr="006C58A4">
        <w:t xml:space="preserve"> Consider this remarkable statistic: </w:t>
      </w:r>
      <w:r w:rsidRPr="00E359F3">
        <w:rPr>
          <w:rStyle w:val="StyleBoldUnderline"/>
          <w:bCs/>
          <w:highlight w:val="yellow"/>
        </w:rPr>
        <w:t>95 percent of the worst economic performances over the past 40 years were overseen by nondemocratic gov</w:t>
      </w:r>
      <w:r w:rsidRPr="00E359F3">
        <w:rPr>
          <w:rStyle w:val="StyleBoldUnderline"/>
          <w:bCs/>
          <w:highlight w:val="yellow"/>
        </w:rPr>
        <w:softHyphen/>
        <w:t>ernments</w:t>
      </w:r>
      <w:r w:rsidRPr="00E025BB">
        <w:rPr>
          <w:rStyle w:val="StyleBoldUnderline"/>
          <w:bCs/>
        </w:rPr>
        <w:t>.</w:t>
      </w:r>
      <w:r w:rsidRPr="006C58A4">
        <w:t xml:space="preserve"> Similarly, virtually all contemporary refugee crises have been wrought by autocratic governments. Although shared decision-making is frequently slower, this process is more likely to weigh risks, thereby avoid</w:t>
      </w:r>
      <w:r w:rsidRPr="006C58A4">
        <w:softHyphen/>
        <w:t>ing calamitous policies. When something is going wrong, leaders hear about it and are forced to take action.</w:t>
      </w:r>
    </w:p>
    <w:p w:rsidR="00436B03" w:rsidRDefault="00436B03" w:rsidP="00B95EB6"/>
    <w:p w:rsidR="00436B03" w:rsidRDefault="00436B03" w:rsidP="00892854"/>
    <w:p w:rsidR="00436B03" w:rsidRPr="00AF5046" w:rsidRDefault="00436B03" w:rsidP="00892854"/>
    <w:p w:rsidR="00436B03" w:rsidRPr="00892854" w:rsidRDefault="00436B03" w:rsidP="00892854"/>
    <w:p w:rsidR="00436B03" w:rsidRPr="0062077A" w:rsidRDefault="00436B03" w:rsidP="00543287">
      <w:pPr>
        <w:pStyle w:val="Heading2"/>
      </w:pPr>
      <w:r>
        <w:t>Democracy</w:t>
      </w:r>
    </w:p>
    <w:p w:rsidR="00436B03" w:rsidRDefault="00436B03" w:rsidP="002C613E">
      <w:pPr>
        <w:pStyle w:val="Heading4"/>
      </w:pPr>
      <w:r>
        <w:t xml:space="preserve">Caribbean key to Cuba’s democratic change </w:t>
      </w:r>
    </w:p>
    <w:p w:rsidR="00436B03" w:rsidRPr="001A6DB6" w:rsidRDefault="00436B03" w:rsidP="002C613E">
      <w:pPr>
        <w:rPr>
          <w:rStyle w:val="StyleStyleBold12pt"/>
          <w:bCs/>
        </w:rPr>
      </w:pPr>
      <w:r w:rsidRPr="001A6DB6">
        <w:rPr>
          <w:rStyle w:val="StyleStyleBold12pt"/>
          <w:bCs/>
        </w:rPr>
        <w:t>Embassy of the United States of America 1/30/13</w:t>
      </w:r>
    </w:p>
    <w:p w:rsidR="00436B03" w:rsidRDefault="00436B03" w:rsidP="002C613E">
      <w:r>
        <w:t>[“</w:t>
      </w:r>
      <w:r w:rsidRPr="001A6DB6">
        <w:t>The Caribbean and Cuba: A True Friendship Should Rest on Principles Ambassador D. Brent Hardt</w:t>
      </w:r>
      <w:r>
        <w:t xml:space="preserve">” Embassy of the United States Georgetown at </w:t>
      </w:r>
      <w:hyperlink r:id="rId46" w:history="1">
        <w:r w:rsidRPr="005B74CA">
          <w:rPr>
            <w:rStyle w:val="Hyperlink"/>
          </w:rPr>
          <w:t>http://georgetown.usembassy.gov/oe-01302013.html</w:t>
        </w:r>
      </w:hyperlink>
      <w:r>
        <w:t xml:space="preserve"> accessed July 13, 2013, AV]</w:t>
      </w:r>
    </w:p>
    <w:p w:rsidR="00436B03" w:rsidRDefault="00436B03" w:rsidP="002C613E"/>
    <w:p w:rsidR="00436B03" w:rsidRPr="00945624" w:rsidRDefault="00436B03" w:rsidP="002C613E">
      <w:pPr>
        <w:rPr>
          <w:b/>
          <w:bCs/>
          <w:u w:val="single"/>
        </w:rPr>
      </w:pPr>
      <w:r w:rsidRPr="00134A5D">
        <w:rPr>
          <w:sz w:val="16"/>
        </w:rPr>
        <w:t xml:space="preserve">The </w:t>
      </w:r>
      <w:r w:rsidRPr="001A6DB6">
        <w:rPr>
          <w:rStyle w:val="StyleBoldUnderline"/>
          <w:bCs/>
        </w:rPr>
        <w:t>Caribbean can and should support democratic change in Cuba</w:t>
      </w:r>
      <w:r w:rsidRPr="00134A5D">
        <w:rPr>
          <w:sz w:val="16"/>
        </w:rPr>
        <w:t xml:space="preserve">. Indeed, </w:t>
      </w:r>
      <w:r w:rsidRPr="001A6DB6">
        <w:rPr>
          <w:rStyle w:val="StyleBoldUnderline"/>
          <w:bCs/>
        </w:rPr>
        <w:t>just as the Caribbean benefits from Cuban expertise in health and education</w:t>
      </w:r>
      <w:r w:rsidRPr="00134A5D">
        <w:rPr>
          <w:sz w:val="16"/>
        </w:rPr>
        <w:t xml:space="preserve">, </w:t>
      </w:r>
      <w:r w:rsidRPr="001A6DB6">
        <w:rPr>
          <w:rStyle w:val="StyleBoldUnderline"/>
          <w:bCs/>
        </w:rPr>
        <w:t xml:space="preserve">so could Caribbean countries share valuable lessons with Cuba </w:t>
      </w:r>
      <w:r w:rsidRPr="00134A5D">
        <w:rPr>
          <w:sz w:val="16"/>
        </w:rPr>
        <w:t xml:space="preserve">on the importance of free labor unions, uncensored media and access to the internet, and the value of open and fair elections as a tool to build political consensus </w:t>
      </w:r>
      <w:r w:rsidRPr="001A6DB6">
        <w:rPr>
          <w:rStyle w:val="StyleBoldUnderline"/>
          <w:bCs/>
        </w:rPr>
        <w:t>and advance national progress.</w:t>
      </w:r>
      <w:r w:rsidRPr="00134A5D">
        <w:rPr>
          <w:rStyle w:val="StyleBoldUnderline"/>
          <w:b w:val="0"/>
          <w:bCs/>
          <w:sz w:val="12"/>
          <w:u w:val="none"/>
        </w:rPr>
        <w:t>¶</w:t>
      </w:r>
      <w:r w:rsidRPr="00134A5D">
        <w:rPr>
          <w:sz w:val="16"/>
        </w:rPr>
        <w:t xml:space="preserve"> The Guyana Chronicle and Guyana Times suggested in recent commentaries that U.S. policy seeks to isolate Cuba. The reality, however, is that the United States is reaching out to the Cuban people in an unprecedented fashion.</w:t>
      </w:r>
      <w:r w:rsidRPr="00134A5D">
        <w:rPr>
          <w:bCs/>
          <w:sz w:val="12"/>
        </w:rPr>
        <w:t>¶</w:t>
      </w:r>
      <w:r w:rsidRPr="00134A5D">
        <w:rPr>
          <w:sz w:val="16"/>
        </w:rPr>
        <w:t xml:space="preserve"> If the </w:t>
      </w:r>
      <w:r w:rsidRPr="001A6DB6">
        <w:rPr>
          <w:rStyle w:val="StyleBoldUnderline"/>
          <w:bCs/>
        </w:rPr>
        <w:t>Caribbean wants to establish a true friendship with Cuba</w:t>
      </w:r>
      <w:r w:rsidRPr="00134A5D">
        <w:rPr>
          <w:sz w:val="16"/>
        </w:rPr>
        <w:t>, warm words of solidarity are not enough. Instead</w:t>
      </w:r>
      <w:r w:rsidRPr="001A6DB6">
        <w:rPr>
          <w:rStyle w:val="StyleBoldUnderline"/>
          <w:bCs/>
        </w:rPr>
        <w:t>, the region's leaders should seek to advance a dialogue with Cuba on democracy and human rights that is true to the shared ideals and aspirations of the Caribbean and Cuban people. That kind of friendship would be truly built to last.</w:t>
      </w:r>
    </w:p>
    <w:p w:rsidR="00436B03" w:rsidRPr="00543287" w:rsidRDefault="00436B03" w:rsidP="00543287">
      <w:pPr>
        <w:pStyle w:val="Heading4"/>
        <w:rPr>
          <w:rFonts w:ascii="Calibri" w:hAnsi="Calibri"/>
        </w:rPr>
      </w:pPr>
      <w:r w:rsidRPr="00543287">
        <w:rPr>
          <w:rFonts w:ascii="Calibri" w:hAnsi="Calibri"/>
        </w:rPr>
        <w:t xml:space="preserve">Castro sees US democracy as corrupt </w:t>
      </w:r>
    </w:p>
    <w:p w:rsidR="00436B03" w:rsidRPr="00543287" w:rsidRDefault="00436B03" w:rsidP="00543287">
      <w:pPr>
        <w:rPr>
          <w:rFonts w:ascii="Calibri" w:hAnsi="Calibri"/>
        </w:rPr>
      </w:pPr>
      <w:r w:rsidRPr="00543287">
        <w:rPr>
          <w:rFonts w:ascii="Calibri" w:hAnsi="Calibri"/>
        </w:rPr>
        <w:t>(need better tag)</w:t>
      </w:r>
    </w:p>
    <w:p w:rsidR="00436B03" w:rsidRPr="00543287" w:rsidRDefault="00436B03" w:rsidP="00543287">
      <w:pPr>
        <w:rPr>
          <w:rFonts w:ascii="Calibri" w:hAnsi="Calibri"/>
        </w:rPr>
      </w:pPr>
      <w:r w:rsidRPr="00543287">
        <w:rPr>
          <w:rFonts w:ascii="Calibri" w:hAnsi="Calibri"/>
        </w:rPr>
        <w:t xml:space="preserve">J. R. </w:t>
      </w:r>
      <w:r w:rsidRPr="00543287">
        <w:rPr>
          <w:rStyle w:val="StyleStyleBold12pt"/>
          <w:rFonts w:ascii="Calibri" w:hAnsi="Calibri"/>
          <w:bCs/>
        </w:rPr>
        <w:t xml:space="preserve">Huetteman </w:t>
      </w:r>
      <w:r w:rsidRPr="00543287">
        <w:rPr>
          <w:rFonts w:ascii="Calibri" w:hAnsi="Calibri"/>
        </w:rPr>
        <w:t>01/29/</w:t>
      </w:r>
      <w:r w:rsidRPr="00543287">
        <w:rPr>
          <w:rStyle w:val="StyleStyleBold12pt"/>
          <w:rFonts w:ascii="Calibri" w:hAnsi="Calibri"/>
          <w:bCs/>
        </w:rPr>
        <w:t xml:space="preserve">12 </w:t>
      </w:r>
      <w:r w:rsidRPr="00543287">
        <w:rPr>
          <w:rFonts w:ascii="Calibri" w:hAnsi="Calibri"/>
        </w:rPr>
        <w:t>(Anchor)</w:t>
      </w:r>
    </w:p>
    <w:p w:rsidR="00436B03" w:rsidRPr="00543287" w:rsidRDefault="00436B03" w:rsidP="00543287">
      <w:pPr>
        <w:rPr>
          <w:rFonts w:ascii="Calibri" w:hAnsi="Calibri"/>
        </w:rPr>
      </w:pPr>
      <w:r w:rsidRPr="00543287">
        <w:rPr>
          <w:rFonts w:ascii="Calibri" w:hAnsi="Calibri"/>
        </w:rPr>
        <w:t xml:space="preserve">[“Raul Castro redefines democracy at first national conference of the Communist Party” All Voices Online at </w:t>
      </w:r>
      <w:hyperlink r:id="rId47" w:history="1">
        <w:r w:rsidRPr="00543287">
          <w:rPr>
            <w:rStyle w:val="Hyperlink"/>
            <w:rFonts w:ascii="Calibri" w:hAnsi="Calibri"/>
          </w:rPr>
          <w:t>http://www.allvoices.com/contributed-news/11403728-raul-castro-redefines-democracy-at-first-national-conference-of-the-communist-party</w:t>
        </w:r>
      </w:hyperlink>
      <w:r w:rsidRPr="00543287">
        <w:rPr>
          <w:rFonts w:ascii="Calibri" w:hAnsi="Calibri"/>
        </w:rPr>
        <w:t xml:space="preserve"> accessed July 11, 2013, AV]</w:t>
      </w:r>
    </w:p>
    <w:p w:rsidR="00436B03" w:rsidRPr="00543287" w:rsidRDefault="00436B03" w:rsidP="00543287">
      <w:pPr>
        <w:rPr>
          <w:rFonts w:ascii="Calibri" w:hAnsi="Calibri"/>
        </w:rPr>
      </w:pPr>
      <w:r w:rsidRPr="00543287">
        <w:rPr>
          <w:rFonts w:ascii="Calibri" w:hAnsi="Calibri"/>
        </w:rPr>
        <w:t>Havana : Cuba | Jan 29, 2012 at 3:48 PM PST BY J. R. Huetteman</w:t>
      </w:r>
    </w:p>
    <w:p w:rsidR="00436B03" w:rsidRPr="00543287" w:rsidRDefault="00436B03" w:rsidP="00543287">
      <w:pPr>
        <w:rPr>
          <w:rFonts w:ascii="Calibri" w:hAnsi="Calibri"/>
        </w:rPr>
      </w:pPr>
    </w:p>
    <w:p w:rsidR="00436B03" w:rsidRDefault="00436B03" w:rsidP="00543287">
      <w:pPr>
        <w:rPr>
          <w:rFonts w:ascii="Calibri" w:hAnsi="Calibri"/>
          <w:sz w:val="16"/>
        </w:rPr>
      </w:pPr>
      <w:r w:rsidRPr="00543287">
        <w:rPr>
          <w:rFonts w:ascii="Calibri" w:hAnsi="Calibri"/>
          <w:sz w:val="16"/>
        </w:rPr>
        <w:t>At the Communist Party's first national conference in Havana, Cuba on Sunday, President Raul Castro delivered his discourse and defense of Cuba's one-party political system. He also issued a strident warning to the 800 delegates attending the Communist Party's first national conference to fight corruption that he said was the greatest threat to the revolution. Corruption, Castro said, was greater than anything the United States could dream up.</w:t>
      </w:r>
      <w:r w:rsidRPr="00543287">
        <w:rPr>
          <w:rFonts w:ascii="Calibri" w:hAnsi="Calibri"/>
          <w:sz w:val="12"/>
        </w:rPr>
        <w:t>¶</w:t>
      </w:r>
      <w:r w:rsidRPr="00543287">
        <w:rPr>
          <w:rFonts w:ascii="Calibri" w:hAnsi="Calibri"/>
          <w:sz w:val="16"/>
        </w:rPr>
        <w:t xml:space="preserve"> In an unyielding closing speech to the conference, Castro vowed to continue his pledge to institute 2, 5-year term-limits for Cuban officials. Castro explained that a constitutional amendment would be required, however, urged leaders to begin to adopt the practice even before its formalization.</w:t>
      </w:r>
      <w:r w:rsidRPr="00543287">
        <w:rPr>
          <w:rFonts w:ascii="Calibri" w:hAnsi="Calibri"/>
          <w:sz w:val="12"/>
        </w:rPr>
        <w:t>¶</w:t>
      </w:r>
      <w:r w:rsidRPr="00543287">
        <w:rPr>
          <w:rFonts w:ascii="Calibri" w:hAnsi="Calibri"/>
          <w:sz w:val="16"/>
        </w:rPr>
        <w:t xml:space="preserve"> The recurring theme in Castro's speech at the conference was the U.S. threat to Cuba and the limits the threat placed on Cuba's reform. "There has been no shortage of criticism and exhortations by those who have confused their intimate desires with reality, deluding themselves that this conference would consecrate the beginning of the dismantling of the political and social system the revolution has fought for for more than half a century," </w:t>
      </w:r>
      <w:r w:rsidRPr="00543287">
        <w:rPr>
          <w:rStyle w:val="StyleBoldUnderline"/>
          <w:rFonts w:ascii="Calibri" w:hAnsi="Calibri"/>
          <w:bCs/>
          <w:sz w:val="22"/>
        </w:rPr>
        <w:t>Castro said</w:t>
      </w:r>
      <w:r w:rsidRPr="00543287">
        <w:rPr>
          <w:rFonts w:ascii="Calibri" w:hAnsi="Calibri"/>
          <w:sz w:val="16"/>
        </w:rPr>
        <w:t xml:space="preserve">. He further declared </w:t>
      </w:r>
      <w:r w:rsidRPr="00543287">
        <w:rPr>
          <w:rStyle w:val="StyleBoldUnderline"/>
          <w:rFonts w:ascii="Calibri" w:hAnsi="Calibri"/>
          <w:bCs/>
          <w:sz w:val="22"/>
        </w:rPr>
        <w:t>that Cubans that push for a multi-party system are forgetting that Cuba is under siege from their Goliath (the United States) neighbor to the north that would stop at nothing to destroy it.</w:t>
      </w:r>
      <w:r w:rsidRPr="00543287">
        <w:rPr>
          <w:rFonts w:ascii="Calibri" w:hAnsi="Calibri"/>
          <w:sz w:val="18"/>
        </w:rPr>
        <w:t xml:space="preserve"> </w:t>
      </w:r>
      <w:r w:rsidRPr="00543287">
        <w:rPr>
          <w:rStyle w:val="StyleBoldUnderline"/>
          <w:rFonts w:ascii="Calibri" w:hAnsi="Calibri"/>
          <w:bCs/>
          <w:sz w:val="22"/>
        </w:rPr>
        <w:t xml:space="preserve">"To renounce the principle of a one-party system would be the equivalent of legalizing a party, or parties, of imperialism on our soil," </w:t>
      </w:r>
      <w:r w:rsidRPr="00543287">
        <w:rPr>
          <w:rFonts w:ascii="Calibri" w:hAnsi="Calibri"/>
          <w:sz w:val="16"/>
        </w:rPr>
        <w:t>he said.</w:t>
      </w:r>
      <w:r w:rsidRPr="00543287">
        <w:rPr>
          <w:rFonts w:ascii="Calibri" w:hAnsi="Calibri"/>
          <w:sz w:val="12"/>
        </w:rPr>
        <w:t>¶</w:t>
      </w:r>
      <w:r w:rsidRPr="00543287">
        <w:rPr>
          <w:rFonts w:ascii="Calibri" w:hAnsi="Calibri"/>
          <w:sz w:val="16"/>
        </w:rPr>
        <w:t xml:space="preserve"> Using the United States' democratic system as an example, </w:t>
      </w:r>
      <w:r w:rsidRPr="00543287">
        <w:rPr>
          <w:rStyle w:val="StyleBoldUnderline"/>
          <w:rFonts w:ascii="Calibri" w:hAnsi="Calibri"/>
          <w:bCs/>
          <w:sz w:val="22"/>
        </w:rPr>
        <w:t>Castro said the U.S. multi-party democratic system only concentrated power in the hands of the wealthy. He said that while Cuba had only one party, it sought the participation of all citizens through party and workplace meetings. "We must promote democracy in our society, starting with the [one] party</w:t>
      </w:r>
      <w:r w:rsidRPr="00543287">
        <w:rPr>
          <w:rFonts w:ascii="Calibri" w:hAnsi="Calibri"/>
          <w:sz w:val="16"/>
        </w:rPr>
        <w:t>, he said, urging rank-and-file members to speak up when they disagree with something."</w:t>
      </w:r>
      <w:r w:rsidRPr="00543287">
        <w:rPr>
          <w:rFonts w:ascii="Calibri" w:hAnsi="Calibri"/>
          <w:sz w:val="12"/>
        </w:rPr>
        <w:t>¶</w:t>
      </w:r>
      <w:r w:rsidRPr="00543287">
        <w:rPr>
          <w:rFonts w:ascii="Calibri" w:hAnsi="Calibri"/>
          <w:sz w:val="16"/>
        </w:rPr>
        <w:t xml:space="preserve"> USAid, however, declares that Cuba "today remains one of the most politically repressed countries in the world. Current Cuban law and practice prevent the right to assemble without the permission of the state, criminalized dissemination of information contrary to the official line, and provide a state monopoly over mass media (the ACN, Cuba's official news agency). Cuba is the only non-democratically-elected government in the Western Hemisphere."</w:t>
      </w:r>
    </w:p>
    <w:p w:rsidR="00436B03" w:rsidRPr="0059085E" w:rsidRDefault="00436B03" w:rsidP="00543287">
      <w:pPr>
        <w:keepNext/>
        <w:keepLines/>
        <w:spacing w:before="200"/>
        <w:outlineLvl w:val="3"/>
        <w:rPr>
          <w:rFonts w:eastAsia="MS ????"/>
          <w:b/>
          <w:bCs/>
          <w:iCs/>
          <w:sz w:val="26"/>
        </w:rPr>
      </w:pPr>
      <w:r w:rsidRPr="0059085E">
        <w:rPr>
          <w:rFonts w:eastAsia="MS ????"/>
          <w:b/>
          <w:bCs/>
          <w:iCs/>
          <w:sz w:val="26"/>
        </w:rPr>
        <w:t xml:space="preserve">Weakening the embargo kills Cuban democratic transition </w:t>
      </w:r>
    </w:p>
    <w:p w:rsidR="00436B03" w:rsidRPr="0059085E" w:rsidRDefault="00436B03" w:rsidP="00543287">
      <w:pPr>
        <w:rPr>
          <w:b/>
          <w:bCs/>
          <w:sz w:val="26"/>
        </w:rPr>
      </w:pPr>
      <w:r w:rsidRPr="0059085E">
        <w:rPr>
          <w:b/>
          <w:bCs/>
          <w:sz w:val="26"/>
        </w:rPr>
        <w:t xml:space="preserve">Sadowski ’11 </w:t>
      </w:r>
    </w:p>
    <w:p w:rsidR="00436B03" w:rsidRPr="0059085E" w:rsidRDefault="00436B03" w:rsidP="00543287">
      <w:r w:rsidRPr="0059085E">
        <w:t xml:space="preserve">Richard is a J.D. Candidate at Hofstra and Managing Editor of Productions of the Journal of International Business and Law, “cuBaN offshore drilliNg: PreParatioN¶ aNd PreveNtioN withiN </w:t>
      </w:r>
      <w:r>
        <w:t>the framework of the Un</w:t>
      </w:r>
      <w:r w:rsidRPr="0059085E">
        <w:t xml:space="preserve">ited states’ embargo,” Sustainable Development Policy, Volume 12 Issue 1, Fall </w:t>
      </w:r>
      <w:hyperlink r:id="rId48" w:anchor="search=%22cuban%20oil%22" w:history="1">
        <w:r w:rsidRPr="0059085E">
          <w:t>http://digitalcommons.wcl.american.edu/cgi/viewcontent.cg</w:t>
        </w:r>
        <w:r>
          <w:t>i?article=1497&amp;context=sdlp&amp;sei</w:t>
        </w:r>
        <w:r w:rsidRPr="0059085E">
          <w:t>redir=1&amp;referer=http%3A%2F%2Fscholar.google.com%2Fscholar%3Fas_ylo%3D2012%26q%3Dcuban%2Boil%2B%26hl%3Den%26as_sdt%3D0%2C5#search=%22cuban%20oil%22</w:t>
        </w:r>
      </w:hyperlink>
      <w:r>
        <w:t>]kk</w:t>
      </w:r>
      <w:r w:rsidRPr="0059085E">
        <w:t xml:space="preserve"> </w:t>
      </w:r>
    </w:p>
    <w:p w:rsidR="00436B03" w:rsidRPr="00543287" w:rsidRDefault="00436B03" w:rsidP="00543287">
      <w:pPr>
        <w:rPr>
          <w:rFonts w:ascii="Calibri" w:hAnsi="Calibri"/>
          <w:sz w:val="16"/>
        </w:rPr>
      </w:pPr>
      <w:r w:rsidRPr="0059085E">
        <w:rPr>
          <w:sz w:val="16"/>
        </w:rPr>
        <w:t xml:space="preserve">Regardless of criticism, </w:t>
      </w:r>
      <w:r w:rsidRPr="0059085E">
        <w:rPr>
          <w:b/>
          <w:bCs/>
          <w:u w:val="single"/>
        </w:rPr>
        <w:t xml:space="preserve">the embargo must remain in place </w:t>
      </w:r>
      <w:r w:rsidRPr="0059085E">
        <w:rPr>
          <w:bCs/>
          <w:sz w:val="12"/>
        </w:rPr>
        <w:t>¶</w:t>
      </w:r>
      <w:r w:rsidRPr="0059085E">
        <w:rPr>
          <w:b/>
          <w:bCs/>
          <w:u w:val="single"/>
        </w:rPr>
        <w:t xml:space="preserve"> until its goals are met. Environmental fears can be effectively </w:t>
      </w:r>
      <w:r w:rsidRPr="0059085E">
        <w:rPr>
          <w:bCs/>
          <w:sz w:val="12"/>
        </w:rPr>
        <w:t>¶</w:t>
      </w:r>
      <w:r w:rsidRPr="0059085E">
        <w:rPr>
          <w:b/>
          <w:bCs/>
          <w:u w:val="single"/>
        </w:rPr>
        <w:t xml:space="preserve"> countered through bilateral response and preparation agreements with Cuba</w:t>
      </w:r>
      <w:r w:rsidRPr="0059085E">
        <w:rPr>
          <w:sz w:val="16"/>
        </w:rPr>
        <w:t xml:space="preserve">. Also, economic and energy needs are more </w:t>
      </w:r>
      <w:r w:rsidRPr="0059085E">
        <w:rPr>
          <w:sz w:val="12"/>
        </w:rPr>
        <w:t>¶</w:t>
      </w:r>
      <w:r w:rsidRPr="0059085E">
        <w:rPr>
          <w:sz w:val="16"/>
        </w:rPr>
        <w:t xml:space="preserve"> properly addressed through drilling U.S. resources. Ultimately, </w:t>
      </w:r>
      <w:r w:rsidRPr="0059085E">
        <w:rPr>
          <w:sz w:val="12"/>
        </w:rPr>
        <w:t>¶</w:t>
      </w:r>
      <w:r w:rsidRPr="0059085E">
        <w:rPr>
          <w:sz w:val="16"/>
        </w:rPr>
        <w:t xml:space="preserve"> with the aid of legislation such as Buchanan’s bill, </w:t>
      </w:r>
      <w:r w:rsidRPr="0059085E">
        <w:rPr>
          <w:b/>
          <w:bCs/>
          <w:u w:val="single"/>
        </w:rPr>
        <w:t xml:space="preserve">the United </w:t>
      </w:r>
      <w:r w:rsidRPr="0059085E">
        <w:rPr>
          <w:bCs/>
          <w:sz w:val="12"/>
        </w:rPr>
        <w:t>¶</w:t>
      </w:r>
      <w:r w:rsidRPr="0059085E">
        <w:rPr>
          <w:b/>
          <w:bCs/>
          <w:u w:val="single"/>
        </w:rPr>
        <w:t xml:space="preserve"> States should exercise its political and economic power to pressure foreign companies to avoid offshore drilling in Cuba</w:t>
      </w:r>
      <w:r w:rsidRPr="0059085E">
        <w:rPr>
          <w:sz w:val="16"/>
        </w:rPr>
        <w:t xml:space="preserve">. The </w:t>
      </w:r>
      <w:r w:rsidRPr="0059085E">
        <w:rPr>
          <w:sz w:val="12"/>
        </w:rPr>
        <w:t>¶</w:t>
      </w:r>
      <w:r w:rsidRPr="0059085E">
        <w:rPr>
          <w:sz w:val="16"/>
        </w:rPr>
        <w:t xml:space="preserve"> United States can dissuade foreign investment without compromising the embargo. It appears an end to oppressive communist </w:t>
      </w:r>
      <w:r w:rsidRPr="0059085E">
        <w:rPr>
          <w:sz w:val="12"/>
        </w:rPr>
        <w:t>¶</w:t>
      </w:r>
      <w:r w:rsidRPr="0059085E">
        <w:rPr>
          <w:sz w:val="16"/>
        </w:rPr>
        <w:t xml:space="preserve"> rule in Cuba is nearing. </w:t>
      </w:r>
      <w:r w:rsidRPr="0059085E">
        <w:rPr>
          <w:b/>
          <w:bCs/>
          <w:u w:val="single"/>
        </w:rPr>
        <w:t xml:space="preserve">Now is the time for the United States to </w:t>
      </w:r>
      <w:r w:rsidRPr="0059085E">
        <w:rPr>
          <w:bCs/>
          <w:sz w:val="12"/>
        </w:rPr>
        <w:t>¶</w:t>
      </w:r>
      <w:r w:rsidRPr="0059085E">
        <w:rPr>
          <w:b/>
          <w:bCs/>
          <w:u w:val="single"/>
        </w:rPr>
        <w:t xml:space="preserve"> both reject offshore drilling in Cuba and demonstrate resolve in </w:t>
      </w:r>
      <w:r w:rsidRPr="0059085E">
        <w:rPr>
          <w:bCs/>
          <w:sz w:val="12"/>
        </w:rPr>
        <w:t>¶</w:t>
      </w:r>
      <w:r w:rsidRPr="0059085E">
        <w:rPr>
          <w:b/>
          <w:bCs/>
          <w:u w:val="single"/>
        </w:rPr>
        <w:t xml:space="preserve"> meeting the goals of the economic embargo.</w:t>
      </w:r>
    </w:p>
    <w:p w:rsidR="00436B03" w:rsidRPr="00011275" w:rsidRDefault="00436B03" w:rsidP="00B21E01">
      <w:pPr>
        <w:pStyle w:val="Heading4"/>
        <w:rPr>
          <w:rFonts w:ascii="Calibri" w:hAnsi="Calibri"/>
        </w:rPr>
      </w:pPr>
      <w:r w:rsidRPr="00011275">
        <w:rPr>
          <w:rFonts w:ascii="Calibri" w:hAnsi="Calibri"/>
        </w:rPr>
        <w:t>Lifting the embargo on Cuba hinders their progress towards democracy</w:t>
      </w:r>
    </w:p>
    <w:p w:rsidR="00436B03" w:rsidRPr="00011275" w:rsidRDefault="00436B03" w:rsidP="00B21E01">
      <w:pPr>
        <w:rPr>
          <w:rFonts w:ascii="Calibri" w:hAnsi="Calibri"/>
        </w:rPr>
      </w:pPr>
      <w:r w:rsidRPr="00011275">
        <w:rPr>
          <w:rFonts w:ascii="Calibri" w:hAnsi="Calibri"/>
        </w:rPr>
        <w:t xml:space="preserve">Sandy </w:t>
      </w:r>
      <w:r w:rsidRPr="00011275">
        <w:rPr>
          <w:rStyle w:val="StyleStyleBold12pt"/>
          <w:rFonts w:ascii="Calibri" w:hAnsi="Calibri"/>
          <w:bCs/>
        </w:rPr>
        <w:t>Fitzgerald</w:t>
      </w:r>
      <w:r w:rsidRPr="00011275">
        <w:rPr>
          <w:rFonts w:ascii="Calibri" w:hAnsi="Calibri"/>
        </w:rPr>
        <w:t xml:space="preserve"> 07/05/</w:t>
      </w:r>
      <w:r w:rsidRPr="00011275">
        <w:rPr>
          <w:rStyle w:val="StyleStyleBold12pt"/>
          <w:rFonts w:ascii="Calibri" w:hAnsi="Calibri"/>
          <w:bCs/>
        </w:rPr>
        <w:t>13</w:t>
      </w:r>
    </w:p>
    <w:p w:rsidR="00436B03" w:rsidRPr="00011275" w:rsidRDefault="00436B03" w:rsidP="00B21E01">
      <w:pPr>
        <w:rPr>
          <w:rFonts w:ascii="Calibri" w:hAnsi="Calibri"/>
        </w:rPr>
      </w:pPr>
      <w:r w:rsidRPr="00011275">
        <w:rPr>
          <w:rFonts w:ascii="Calibri" w:hAnsi="Calibri"/>
        </w:rPr>
        <w:t>[Staff writer at Newsmax, “Democracy Advocates Urge Obama to Keep Cuban Trade Ban”, Democracy Advocates Urge Obama to Keep Cuban Trade Ban. http://www.newsmax.com/US/Cuba-embargo-democracy-Farinas/2013/07/05/id/513503. 07/12/13]</w:t>
      </w:r>
      <w:r w:rsidRPr="00011275">
        <w:rPr>
          <w:rFonts w:ascii="Calibri" w:hAnsi="Calibri"/>
        </w:rPr>
        <w:tab/>
      </w:r>
    </w:p>
    <w:p w:rsidR="00436B03" w:rsidRPr="00011275" w:rsidRDefault="00436B03" w:rsidP="00B21E01">
      <w:pPr>
        <w:rPr>
          <w:rFonts w:ascii="Calibri" w:hAnsi="Calibri"/>
        </w:rPr>
      </w:pPr>
    </w:p>
    <w:p w:rsidR="00436B03" w:rsidRDefault="00436B03" w:rsidP="00B21E01">
      <w:pPr>
        <w:rPr>
          <w:rFonts w:ascii="Calibri" w:hAnsi="Calibri"/>
        </w:rPr>
      </w:pPr>
      <w:r w:rsidRPr="00011275">
        <w:rPr>
          <w:rStyle w:val="StyleBoldUnderline"/>
          <w:rFonts w:ascii="Calibri" w:hAnsi="Calibri"/>
          <w:bCs/>
          <w:sz w:val="22"/>
        </w:rPr>
        <w:t>The trade embargo on Cuba must stay to starve Havana's communist government of cash, pro-democracy activists have told the State Department. A steady flow of cash into Castro's government could help it crush the island's pro-democracy efforts</w:t>
      </w:r>
      <w:r w:rsidRPr="00011275">
        <w:rPr>
          <w:rFonts w:ascii="Calibri" w:hAnsi="Calibri"/>
        </w:rPr>
        <w:t xml:space="preserve">, warned Cuban hunger striker Guillermo Farinas who met behind closed doors with Obama administration officials in Washington. The Obama administration has yet to comment about the meetings, which included one with Farinas at Foggy Bottom in late June, reports the Washington Times. The meetings were described as "extraordinary and very helpful by Mauricio Claver Carone, executive director of the U.S.-Cuba Democracy PAC in Washington. </w:t>
      </w:r>
      <w:r w:rsidRPr="00011275">
        <w:rPr>
          <w:rStyle w:val="StyleBoldUnderline"/>
          <w:rFonts w:ascii="Calibri" w:hAnsi="Calibri"/>
          <w:bCs/>
          <w:sz w:val="22"/>
        </w:rPr>
        <w:t>"[U.S. policymakers] now get to actually see it and feel it firsthand from the protagonists themselves</w:t>
      </w:r>
      <w:r w:rsidRPr="00011275">
        <w:rPr>
          <w:rFonts w:ascii="Calibri" w:hAnsi="Calibri"/>
          <w:sz w:val="22"/>
        </w:rPr>
        <w:t>,”</w:t>
      </w:r>
      <w:r w:rsidRPr="00011275">
        <w:rPr>
          <w:rFonts w:ascii="Calibri" w:hAnsi="Calibri"/>
        </w:rPr>
        <w:t xml:space="preserve"> he said. U.S. and Cuban officials in June held a landmark meeting to discuss re-establishing direct mail between the countries, and plan a July 17 meeting to talk about migration regulations. Castro, 82, who replaced his older brother, Fidel, has allowed some reforms since he took over in 2008, including easing travel bans. He plans to step down in 2018, when his second five-year term in office ends. The United States has been in a stalemate with Cuba since 1961, when the elder Castro agreed to allow the former Soviet Union to house ballistic weapons in Cuba. </w:t>
      </w:r>
      <w:r w:rsidRPr="00011275">
        <w:rPr>
          <w:rStyle w:val="StyleBoldUnderline"/>
          <w:rFonts w:ascii="Calibri" w:hAnsi="Calibri"/>
          <w:bCs/>
          <w:sz w:val="22"/>
        </w:rPr>
        <w:t xml:space="preserve">Even though Fidel Castro has not been in office for several years, Cuba is still on Washington's terrorism sponsors list. </w:t>
      </w:r>
      <w:r w:rsidRPr="00011275">
        <w:rPr>
          <w:rFonts w:ascii="Calibri" w:hAnsi="Calibri"/>
        </w:rPr>
        <w:t xml:space="preserve">In addition, Cuba is still detaining American Alan Gross, who was arrested in 2009 while in Cuba working for an International Development-funded program. Cuban authorities sentenced Gross to 15 years in prison for illegally delivering satellite phones to Jewish Cubans. The Washington meetings suggest a thaw in the two countries' relationships, a change that some U.S. lawmakers — particularly Cuban-American Republicans — criticize. </w:t>
      </w:r>
      <w:r w:rsidRPr="00011275">
        <w:rPr>
          <w:rStyle w:val="StyleBoldUnderline"/>
          <w:rFonts w:ascii="Calibri" w:hAnsi="Calibri"/>
          <w:bCs/>
          <w:sz w:val="22"/>
        </w:rPr>
        <w:t>Florida GOP Rep. Ileana Ros-Lethinen said Thursday that she and other Cuban-American lawmakers met with the democracy advocates, and she remains skeptical about changes and believes the embargo needs to continue until "Cuba becomes a free and democratic society."</w:t>
      </w:r>
      <w:r w:rsidRPr="00011275">
        <w:rPr>
          <w:rStyle w:val="StyleBoldUnderline"/>
          <w:rFonts w:ascii="Calibri" w:hAnsi="Calibri"/>
          <w:bCs/>
        </w:rPr>
        <w:t xml:space="preserve"> </w:t>
      </w:r>
      <w:r w:rsidRPr="00011275">
        <w:rPr>
          <w:rFonts w:ascii="Calibri" w:hAnsi="Calibri"/>
        </w:rPr>
        <w:t>The State Department isn't commenting about what was discussed at the Foggy Bottom meetings. William Ostick, a spokesman for the department's Bureau of Western Hemisphere said the State Department will continue its concern about the Cuban government's use of detention and violence against critics.</w:t>
      </w:r>
    </w:p>
    <w:p w:rsidR="00436B03" w:rsidRDefault="00436B03" w:rsidP="00892854">
      <w:pPr>
        <w:pStyle w:val="Heading4"/>
      </w:pPr>
      <w:r>
        <w:t>Embargo must not be weakened – less drastic options available that solve advantages</w:t>
      </w:r>
    </w:p>
    <w:p w:rsidR="00436B03" w:rsidRPr="00F5650E" w:rsidRDefault="00436B03" w:rsidP="00892854">
      <w:pPr>
        <w:rPr>
          <w:rStyle w:val="StyleStyleBold12pt"/>
          <w:bCs/>
        </w:rPr>
      </w:pPr>
      <w:r w:rsidRPr="00F5650E">
        <w:rPr>
          <w:rStyle w:val="StyleStyleBold12pt"/>
          <w:bCs/>
        </w:rPr>
        <w:t xml:space="preserve">Sadowski ’11 </w:t>
      </w:r>
    </w:p>
    <w:p w:rsidR="00436B03" w:rsidRDefault="00436B03" w:rsidP="00892854">
      <w:r w:rsidRPr="0059085E">
        <w:t xml:space="preserve">Richard </w:t>
      </w:r>
      <w:r>
        <w:t xml:space="preserve">Sadowski </w:t>
      </w:r>
      <w:r w:rsidRPr="0059085E">
        <w:t xml:space="preserve">is a J.D. Candidate at Hofstra and Managing Editor of Productions of the Journal of International Business and Law, </w:t>
      </w:r>
    </w:p>
    <w:p w:rsidR="00436B03" w:rsidRDefault="00436B03" w:rsidP="00892854">
      <w:r>
        <w:t>[</w:t>
      </w:r>
      <w:r w:rsidRPr="0059085E">
        <w:t>“</w:t>
      </w:r>
      <w:r>
        <w:t>Cuban</w:t>
      </w:r>
      <w:r w:rsidRPr="0059085E">
        <w:t xml:space="preserve"> offshore </w:t>
      </w:r>
      <w:r>
        <w:t>Drilling: Preparation and Prevention within</w:t>
      </w:r>
      <w:r w:rsidRPr="0059085E">
        <w:t xml:space="preserve"> </w:t>
      </w:r>
      <w:r>
        <w:t>the framework of the Un</w:t>
      </w:r>
      <w:r w:rsidRPr="0059085E">
        <w:t xml:space="preserve">ited states’ embargo,” Sustainable Development Policy, Volume 12 Issue 1, Fall </w:t>
      </w:r>
    </w:p>
    <w:p w:rsidR="00436B03" w:rsidRPr="00DB4242" w:rsidRDefault="00436B03" w:rsidP="00892854">
      <w:r>
        <w:t xml:space="preserve">Online at </w:t>
      </w:r>
      <w:r w:rsidRPr="00DB4242">
        <w:rPr>
          <w:sz w:val="18"/>
          <w:szCs w:val="18"/>
        </w:rPr>
        <w:t>http://digitalcommons.wcl.american.edu/cgi/viewcontent.cgi?article=1497&amp;context=sdlp&amp;sei-redir=1&amp;referer=http%3A%2F%2Fwww.google.com%2Furl%3Fsa%3Dt%26rct%3Dj%26q%3Dhelping%2Bcuba%2Bdrill%2Bwould%2Bweaken%2Bembargo%26source%3Dweb%26cd%3D8%26ved%3D0CFoQFjAH%26url%3Dhttp%253A%252F%252Fdigitalcommons.wcl.american.edu%252Fcgi%252Fviewcontent.cgi%253Farticle%253D1497%2526context%253Dsdlp%26ei%3DtQ7fUajgEYbtygHV2IHIDQ%26usg%3DAFQjCNF4uDOvbPL9fHvtjdsfCZM4rJoKWg%26bvm%3Dbv.48705608%2Cd.aWc#search=%22helping%20cuba%20drill%20would%20weaken%20embargo%22, Accessed July 12, 2013]</w:t>
      </w:r>
      <w:r>
        <w:t>/RR</w:t>
      </w:r>
    </w:p>
    <w:p w:rsidR="00436B03" w:rsidRDefault="00436B03" w:rsidP="00892854">
      <w:r w:rsidRPr="002E1880">
        <w:t xml:space="preserve">This article argues that, </w:t>
      </w:r>
      <w:r w:rsidRPr="002E1880">
        <w:rPr>
          <w:rStyle w:val="StyleBoldUnderline"/>
          <w:b w:val="0"/>
          <w:bCs/>
          <w:highlight w:val="yellow"/>
        </w:rPr>
        <w:t>despite</w:t>
      </w:r>
      <w:r w:rsidRPr="002E1880">
        <w:rPr>
          <w:rStyle w:val="StyleBoldUnderline"/>
          <w:b w:val="0"/>
          <w:bCs/>
        </w:rPr>
        <w:t xml:space="preserve"> the </w:t>
      </w:r>
      <w:r w:rsidRPr="002E1880">
        <w:rPr>
          <w:rStyle w:val="StyleBoldUnderline"/>
          <w:b w:val="0"/>
          <w:bCs/>
          <w:highlight w:val="yellow"/>
        </w:rPr>
        <w:t>added pressure</w:t>
      </w:r>
      <w:r w:rsidRPr="002E1880">
        <w:rPr>
          <w:rStyle w:val="StyleBoldUnderline"/>
          <w:b w:val="0"/>
          <w:bCs/>
        </w:rPr>
        <w:t xml:space="preserve"> </w:t>
      </w:r>
      <w:r w:rsidRPr="002E1880">
        <w:rPr>
          <w:rStyle w:val="StyleBoldUnderline"/>
          <w:b w:val="0"/>
          <w:bCs/>
          <w:highlight w:val="yellow"/>
        </w:rPr>
        <w:t>Cuba</w:t>
      </w:r>
      <w:r w:rsidRPr="002E1880">
        <w:rPr>
          <w:rStyle w:val="StyleBoldUnderline"/>
          <w:b w:val="0"/>
          <w:bCs/>
        </w:rPr>
        <w:t xml:space="preserve">’s offshore </w:t>
      </w:r>
      <w:r w:rsidRPr="002E1880">
        <w:rPr>
          <w:rStyle w:val="StyleBoldUnderline"/>
          <w:b w:val="0"/>
          <w:bCs/>
          <w:highlight w:val="yellow"/>
        </w:rPr>
        <w:t>oil development</w:t>
      </w:r>
      <w:r w:rsidRPr="002E1880">
        <w:rPr>
          <w:rStyle w:val="StyleBoldUnderline"/>
          <w:b w:val="0"/>
          <w:bCs/>
        </w:rPr>
        <w:t xml:space="preserve">s </w:t>
      </w:r>
      <w:r w:rsidRPr="002E1880">
        <w:rPr>
          <w:rStyle w:val="StyleBoldUnderline"/>
          <w:b w:val="0"/>
          <w:bCs/>
          <w:highlight w:val="yellow"/>
        </w:rPr>
        <w:t>have placed on U.S. policy, the embargo’s</w:t>
      </w:r>
      <w:r w:rsidRPr="002E1880">
        <w:rPr>
          <w:rStyle w:val="StyleBoldUnderline"/>
          <w:b w:val="0"/>
          <w:bCs/>
        </w:rPr>
        <w:t xml:space="preserve"> twin </w:t>
      </w:r>
      <w:r w:rsidRPr="002E1880">
        <w:rPr>
          <w:rStyle w:val="StyleBoldUnderline"/>
          <w:b w:val="0"/>
          <w:bCs/>
          <w:highlight w:val="yellow"/>
        </w:rPr>
        <w:t>goals of bringing democracy</w:t>
      </w:r>
      <w:r w:rsidRPr="002E1880">
        <w:rPr>
          <w:rStyle w:val="StyleBoldUnderline"/>
          <w:b w:val="0"/>
          <w:bCs/>
        </w:rPr>
        <w:t xml:space="preserve"> to the Cuban people </w:t>
      </w:r>
      <w:r w:rsidRPr="002E1880">
        <w:rPr>
          <w:rStyle w:val="StyleBoldUnderline"/>
          <w:b w:val="0"/>
          <w:bCs/>
          <w:highlight w:val="yellow"/>
        </w:rPr>
        <w:t>and ending</w:t>
      </w:r>
      <w:r w:rsidRPr="002E1880">
        <w:rPr>
          <w:rStyle w:val="StyleBoldUnderline"/>
          <w:b w:val="0"/>
          <w:bCs/>
        </w:rPr>
        <w:t xml:space="preserve"> their </w:t>
      </w:r>
      <w:r w:rsidRPr="002E1880">
        <w:rPr>
          <w:rStyle w:val="StyleBoldUnderline"/>
          <w:b w:val="0"/>
          <w:bCs/>
          <w:highlight w:val="yellow"/>
        </w:rPr>
        <w:t>oppressive rule have not been met</w:t>
      </w:r>
      <w:r>
        <w:rPr>
          <w:rStyle w:val="StyleBoldUnderline"/>
          <w:b w:val="0"/>
          <w:bCs/>
        </w:rPr>
        <w:t xml:space="preserve">. Thus, </w:t>
      </w:r>
      <w:r w:rsidRPr="002E1880">
        <w:rPr>
          <w:rStyle w:val="StyleBoldUnderline"/>
          <w:b w:val="0"/>
          <w:bCs/>
          <w:highlight w:val="yellow"/>
        </w:rPr>
        <w:t>now is not the time to lift or ease the embargo.</w:t>
      </w:r>
      <w:r>
        <w:rPr>
          <w:rStyle w:val="StyleBoldUnderline"/>
          <w:b w:val="0"/>
          <w:bCs/>
        </w:rPr>
        <w:t xml:space="preserve"> The embargo itself</w:t>
      </w:r>
      <w:r w:rsidRPr="002E1880">
        <w:rPr>
          <w:rStyle w:val="StyleBoldUnderline"/>
          <w:b w:val="0"/>
          <w:bCs/>
        </w:rPr>
        <w:t xml:space="preserve"> serves to restrict Cuba’s drilling efforts </w:t>
      </w:r>
      <w:r>
        <w:rPr>
          <w:rStyle w:val="StyleBoldUnderline"/>
          <w:b w:val="0"/>
          <w:bCs/>
        </w:rPr>
        <w:t xml:space="preserve">and </w:t>
      </w:r>
      <w:r w:rsidRPr="002E1880">
        <w:rPr>
          <w:rStyle w:val="StyleBoldUnderline"/>
          <w:b w:val="0"/>
          <w:bCs/>
          <w:highlight w:val="yellow"/>
        </w:rPr>
        <w:t>new legislation may further hamper Cuba’s exploration.</w:t>
      </w:r>
      <w:r w:rsidRPr="002E1880">
        <w:rPr>
          <w:rStyle w:val="StyleBoldUnderline"/>
          <w:b w:val="0"/>
          <w:bCs/>
        </w:rPr>
        <w:t xml:space="preserve"> Additionally, the economic concerns of the U.S. energy industry do not warrant a change in the U.S. foreign policy toward Cuba, and those concerns can be better met by tapping U.S. resources. Furthermore, </w:t>
      </w:r>
      <w:r w:rsidRPr="002E1880">
        <w:rPr>
          <w:rStyle w:val="StyleBoldUnderline"/>
          <w:b w:val="0"/>
          <w:bCs/>
          <w:highlight w:val="yellow"/>
        </w:rPr>
        <w:t>fears of a Cuban oil spill can be assuaged through less drastic measures such as an oil spill emergency response agreement with Cuba, similar to the one that the United States has enacted with Mexico</w:t>
      </w:r>
      <w:r w:rsidRPr="002E1880">
        <w:rPr>
          <w:highlight w:val="yellow"/>
        </w:rPr>
        <w:t>.</w:t>
      </w:r>
    </w:p>
    <w:p w:rsidR="00436B03" w:rsidRDefault="00436B03" w:rsidP="005D13C5">
      <w:pPr>
        <w:pStyle w:val="Heading4"/>
      </w:pPr>
      <w:r>
        <w:t>Embargo key to democratic reforms in Cuba</w:t>
      </w:r>
    </w:p>
    <w:p w:rsidR="00436B03" w:rsidRPr="00D26BA1" w:rsidRDefault="00436B03" w:rsidP="005D13C5">
      <w:r>
        <w:t xml:space="preserve">Sandy </w:t>
      </w:r>
      <w:r w:rsidRPr="00D26BA1">
        <w:rPr>
          <w:rStyle w:val="StyleStyleBold12pt"/>
          <w:bCs/>
        </w:rPr>
        <w:t>Fitzgerald</w:t>
      </w:r>
      <w:r>
        <w:t xml:space="preserve"> 7/5/</w:t>
      </w:r>
      <w:r w:rsidRPr="00D26BA1">
        <w:rPr>
          <w:rStyle w:val="StyleStyleBold12pt"/>
          <w:bCs/>
        </w:rPr>
        <w:t>13</w:t>
      </w:r>
      <w:r>
        <w:rPr>
          <w:rStyle w:val="StyleStyleBold12pt"/>
          <w:bCs/>
        </w:rPr>
        <w:t xml:space="preserve"> </w:t>
      </w:r>
      <w:r w:rsidRPr="00D26BA1">
        <w:t>(National and Political News Writer at Newsmax)</w:t>
      </w:r>
    </w:p>
    <w:p w:rsidR="00436B03" w:rsidRDefault="00436B03" w:rsidP="005D13C5">
      <w:r>
        <w:t xml:space="preserve">[“Democracy Advocates Urge Obama to Keep Cuban Trade Ban” Newsmax online at </w:t>
      </w:r>
      <w:hyperlink r:id="rId49" w:history="1">
        <w:r w:rsidRPr="00AE6742">
          <w:rPr>
            <w:rStyle w:val="Hyperlink"/>
          </w:rPr>
          <w:t>http://www.newsmax.com/US/Cuba-embargo-democracy-Farinas/2013/07/05/id/513503</w:t>
        </w:r>
      </w:hyperlink>
      <w:r>
        <w:t xml:space="preserve"> accessed July 13, 2013, AV]</w:t>
      </w:r>
    </w:p>
    <w:p w:rsidR="00436B03" w:rsidRDefault="00436B03" w:rsidP="005D13C5"/>
    <w:p w:rsidR="00436B03" w:rsidRPr="005D13C5" w:rsidRDefault="00436B03" w:rsidP="005D13C5">
      <w:pPr>
        <w:rPr>
          <w:sz w:val="16"/>
        </w:rPr>
      </w:pPr>
      <w:r w:rsidRPr="00F52E03">
        <w:rPr>
          <w:rStyle w:val="StyleBoldUnderline"/>
          <w:bCs/>
        </w:rPr>
        <w:t>The trade embargo on Cuba must stay</w:t>
      </w:r>
      <w:r w:rsidRPr="003F4E04">
        <w:rPr>
          <w:sz w:val="16"/>
        </w:rPr>
        <w:t xml:space="preserve"> to starve Havana's communist government of cash, </w:t>
      </w:r>
      <w:r w:rsidRPr="00F52E03">
        <w:rPr>
          <w:rStyle w:val="StyleBoldUnderline"/>
          <w:bCs/>
        </w:rPr>
        <w:t>pro-democracy activists have told the State Department.</w:t>
      </w:r>
      <w:r w:rsidRPr="003F4E04">
        <w:rPr>
          <w:rStyle w:val="StyleBoldUnderline"/>
          <w:b w:val="0"/>
          <w:bCs/>
          <w:sz w:val="12"/>
          <w:u w:val="none"/>
        </w:rPr>
        <w:t>¶</w:t>
      </w:r>
      <w:r w:rsidRPr="003F4E04">
        <w:rPr>
          <w:sz w:val="16"/>
        </w:rPr>
        <w:t xml:space="preserve"> A</w:t>
      </w:r>
      <w:r w:rsidRPr="00F52E03">
        <w:rPr>
          <w:rStyle w:val="StyleBoldUnderline"/>
          <w:bCs/>
        </w:rPr>
        <w:t xml:space="preserve"> steady flow of cash into Castro's government could help it crush the island's pro-democracy efforts, </w:t>
      </w:r>
      <w:r w:rsidRPr="003F4E04">
        <w:rPr>
          <w:sz w:val="16"/>
        </w:rPr>
        <w:t xml:space="preserve">warned Cuban hunger striker Guillermo Farinas who met behind closed doors with Obama administration officials in Washington. </w:t>
      </w:r>
      <w:r w:rsidRPr="003F4E04">
        <w:rPr>
          <w:sz w:val="12"/>
        </w:rPr>
        <w:t>¶</w:t>
      </w:r>
      <w:r w:rsidRPr="003F4E04">
        <w:rPr>
          <w:sz w:val="16"/>
        </w:rPr>
        <w:t xml:space="preserve"> The Obama administration has yet to comment about the meetings, which included one with Farinas at Foggy Bottom in late June, reports the Washington Times.</w:t>
      </w:r>
      <w:r w:rsidRPr="003F4E04">
        <w:rPr>
          <w:sz w:val="12"/>
        </w:rPr>
        <w:t>¶</w:t>
      </w:r>
      <w:r w:rsidRPr="003F4E04">
        <w:rPr>
          <w:sz w:val="16"/>
        </w:rPr>
        <w:t xml:space="preserve"> The meetings were described as "extraordinary and very helpful by Mauricio Claver Carone, executive director of the U.S.-Cuba Democracy PAC in Washington. "[U.S. policymakers] now get to actually see it and feel it firsthand from the protagonists themselves,” he said.</w:t>
      </w:r>
      <w:r w:rsidRPr="003F4E04">
        <w:rPr>
          <w:sz w:val="12"/>
        </w:rPr>
        <w:t>¶</w:t>
      </w:r>
      <w:r w:rsidRPr="003F4E04">
        <w:rPr>
          <w:sz w:val="16"/>
        </w:rPr>
        <w:t xml:space="preserve"> U.S. and Cuban officials in June held a landmark meeting to discuss re-establishing direct mail between the countries, and plan a July 17 meeting to talk about migration regulations. </w:t>
      </w:r>
      <w:r w:rsidRPr="003F4E04">
        <w:rPr>
          <w:sz w:val="12"/>
        </w:rPr>
        <w:t>¶</w:t>
      </w:r>
      <w:r w:rsidRPr="003F4E04">
        <w:rPr>
          <w:sz w:val="16"/>
        </w:rPr>
        <w:t xml:space="preserve"> Castro, 82, who replaced his older brother, Fidel, has allowed some reforms since he took over in 2008, including easing travel bans. He plans to step down in 2018, when his second five-year term in office ends. The United States has been in a stalemate with Cuba since 1961, when the elder Castro agreed to allow the former Soviet Union to house ballistic weapons in Cuba.</w:t>
      </w:r>
      <w:r w:rsidRPr="003F4E04">
        <w:rPr>
          <w:sz w:val="12"/>
        </w:rPr>
        <w:t>¶</w:t>
      </w:r>
      <w:r w:rsidRPr="003F4E04">
        <w:rPr>
          <w:sz w:val="16"/>
        </w:rPr>
        <w:t xml:space="preserve"> Even though Fidel Castro has not been in office for several years, Cuba is still on Washington's terrorism sponsors list.</w:t>
      </w:r>
      <w:r w:rsidRPr="003F4E04">
        <w:rPr>
          <w:sz w:val="12"/>
        </w:rPr>
        <w:t>¶</w:t>
      </w:r>
      <w:r w:rsidRPr="003F4E04">
        <w:rPr>
          <w:sz w:val="16"/>
        </w:rPr>
        <w:t xml:space="preserve"> In addition, Cuba is still detaining American Alan Gross, who was arrested in 2009 while in Cuba working for an International Development-funded program.</w:t>
      </w:r>
      <w:r w:rsidRPr="003F4E04">
        <w:rPr>
          <w:sz w:val="12"/>
        </w:rPr>
        <w:t>¶</w:t>
      </w:r>
      <w:r w:rsidRPr="003F4E04">
        <w:rPr>
          <w:sz w:val="16"/>
        </w:rPr>
        <w:t xml:space="preserve"> Cuban authorities sentenced Gross to 15 years in prison for illegally delivering satellite phones to Jewish Cubans.</w:t>
      </w:r>
      <w:r w:rsidRPr="003F4E04">
        <w:rPr>
          <w:sz w:val="12"/>
        </w:rPr>
        <w:t>¶</w:t>
      </w:r>
      <w:r w:rsidRPr="003F4E04">
        <w:rPr>
          <w:sz w:val="16"/>
        </w:rPr>
        <w:t xml:space="preserve"> The Washington meetings suggest a thaw in the two countries' relationships, a change that some U.S. lawmakers — particularly Cuban-American Republicans — criticize.</w:t>
      </w:r>
      <w:r w:rsidRPr="003F4E04">
        <w:rPr>
          <w:sz w:val="12"/>
        </w:rPr>
        <w:t>¶</w:t>
      </w:r>
      <w:r w:rsidRPr="003F4E04">
        <w:rPr>
          <w:sz w:val="16"/>
        </w:rPr>
        <w:t xml:space="preserve"> Florida GOP Rep. Ileana Ros-Lethinen said Thursday that she and other Cuban-American lawmakers met with the democracy advocates, and she remains skeptical about changes and believes </w:t>
      </w:r>
      <w:r w:rsidRPr="00F52E03">
        <w:rPr>
          <w:rStyle w:val="StyleBoldUnderline"/>
          <w:bCs/>
        </w:rPr>
        <w:t>the embargo needs to continue until "Cuba becomes a free and democratic society."</w:t>
      </w:r>
      <w:r w:rsidRPr="003F4E04">
        <w:rPr>
          <w:rStyle w:val="StyleBoldUnderline"/>
          <w:b w:val="0"/>
          <w:bCs/>
          <w:sz w:val="12"/>
          <w:u w:val="none"/>
        </w:rPr>
        <w:t>¶</w:t>
      </w:r>
      <w:r w:rsidRPr="003F4E04">
        <w:rPr>
          <w:rStyle w:val="StyleBoldUnderline"/>
          <w:bCs/>
          <w:sz w:val="12"/>
        </w:rPr>
        <w:t xml:space="preserve"> </w:t>
      </w:r>
    </w:p>
    <w:p w:rsidR="00436B03" w:rsidRDefault="00436B03" w:rsidP="005D13C5">
      <w:pPr>
        <w:pStyle w:val="Heading4"/>
      </w:pPr>
      <w:r>
        <w:t xml:space="preserve">Now is not the time to unilaterally lift the embargo on Cuba </w:t>
      </w:r>
    </w:p>
    <w:p w:rsidR="00436B03" w:rsidRDefault="00436B03" w:rsidP="005D13C5">
      <w:r>
        <w:t xml:space="preserve">Rudy </w:t>
      </w:r>
      <w:r w:rsidRPr="000B5BE7">
        <w:rPr>
          <w:rStyle w:val="StyleStyleBold12pt"/>
          <w:bCs/>
        </w:rPr>
        <w:t>Mayor</w:t>
      </w:r>
      <w:r>
        <w:t xml:space="preserve"> 7/3/20</w:t>
      </w:r>
      <w:r w:rsidRPr="000B5BE7">
        <w:rPr>
          <w:rStyle w:val="StyleStyleBold12pt"/>
          <w:bCs/>
        </w:rPr>
        <w:t>13</w:t>
      </w:r>
    </w:p>
    <w:p w:rsidR="00436B03" w:rsidRDefault="00436B03" w:rsidP="005D13C5">
      <w:r>
        <w:t>[“South Africa and Cuba: A Similar Struggle, A Drastically Different Response” Fox News Latino</w:t>
      </w:r>
    </w:p>
    <w:p w:rsidR="00436B03" w:rsidRDefault="00436B03" w:rsidP="005D13C5">
      <w:hyperlink r:id="rId50" w:anchor="ixzz2YwV1EnCP" w:history="1">
        <w:r w:rsidRPr="00AE6742">
          <w:rPr>
            <w:rStyle w:val="Hyperlink"/>
          </w:rPr>
          <w:t>http://latino.foxnews.com/latino/opinion/2013/07/03/parallels-south-africa-and-cuba-similar-struggle-drastically-different-response/#ixzz2YwV1EnCP</w:t>
        </w:r>
      </w:hyperlink>
      <w:r>
        <w:t>, AV]</w:t>
      </w:r>
    </w:p>
    <w:p w:rsidR="00436B03" w:rsidRDefault="00436B03" w:rsidP="005D13C5">
      <w:r w:rsidRPr="007421AF">
        <w:rPr>
          <w:sz w:val="12"/>
        </w:rPr>
        <w:t>¶</w:t>
      </w:r>
      <w:r w:rsidRPr="007421AF">
        <w:rPr>
          <w:sz w:val="16"/>
        </w:rPr>
        <w:t xml:space="preserve"> Even some interest </w:t>
      </w:r>
      <w:r w:rsidRPr="007421AF">
        <w:rPr>
          <w:rStyle w:val="StyleBoldUnderline"/>
          <w:bCs/>
        </w:rPr>
        <w:t>groups in the U.S. have made strong but unsuccessful efforts to unilaterally lift sanctions and thus pretend like there is nothing wrong in Cuba. They claim sanctions hurt Cubans more than help them.</w:t>
      </w:r>
      <w:r w:rsidRPr="007421AF">
        <w:rPr>
          <w:sz w:val="12"/>
        </w:rPr>
        <w:t>¶</w:t>
      </w:r>
      <w:r w:rsidRPr="007421AF">
        <w:rPr>
          <w:sz w:val="16"/>
        </w:rPr>
        <w:t xml:space="preserve"> But </w:t>
      </w:r>
      <w:r w:rsidRPr="007421AF">
        <w:rPr>
          <w:rStyle w:val="StyleBoldUnderline"/>
          <w:bCs/>
        </w:rPr>
        <w:t>this is not true.</w:t>
      </w:r>
      <w:r w:rsidRPr="007421AF">
        <w:rPr>
          <w:sz w:val="16"/>
        </w:rPr>
        <w:t xml:space="preserve"> </w:t>
      </w:r>
      <w:r w:rsidRPr="007421AF">
        <w:rPr>
          <w:rStyle w:val="StyleBoldUnderline"/>
          <w:bCs/>
        </w:rPr>
        <w:t>Economic sanctions won’t hurt Cubans more than unceasing communist repression wil</w:t>
      </w:r>
      <w:r w:rsidRPr="007421AF">
        <w:rPr>
          <w:sz w:val="16"/>
        </w:rPr>
        <w:t xml:space="preserve">l, just like sanctions did not hurt blacks more than apartheid did. Unfortunately, Cuba has always had its sympathizers and subsidizers. To countries that have always had normal relations with Cuba, an unprovoked change of course might seem too sudden or too abrupt of a change in policy. </w:t>
      </w:r>
      <w:r w:rsidRPr="007421AF">
        <w:rPr>
          <w:sz w:val="12"/>
        </w:rPr>
        <w:t>¶</w:t>
      </w:r>
      <w:r w:rsidRPr="007421AF">
        <w:rPr>
          <w:sz w:val="16"/>
        </w:rPr>
        <w:t xml:space="preserve"> However unlikely it is that these countries will impose sanctions on Cuba overnight, the </w:t>
      </w:r>
      <w:r w:rsidRPr="007421AF">
        <w:rPr>
          <w:rStyle w:val="StyleBoldUnderline"/>
          <w:bCs/>
        </w:rPr>
        <w:t>U.S. must be open to the idea of pushing internationally backed sanctions when the time is right.</w:t>
      </w:r>
      <w:r w:rsidRPr="007421AF">
        <w:rPr>
          <w:sz w:val="16"/>
        </w:rPr>
        <w:t xml:space="preserve"> In today’s world, timing is everything. This is especially so because the national, and even international, conversation is driven by impulsive social media. </w:t>
      </w:r>
      <w:r w:rsidRPr="007421AF">
        <w:rPr>
          <w:sz w:val="12"/>
        </w:rPr>
        <w:t>¶</w:t>
      </w:r>
      <w:r w:rsidRPr="007421AF">
        <w:rPr>
          <w:sz w:val="16"/>
        </w:rPr>
        <w:t xml:space="preserve"> </w:t>
      </w:r>
      <w:r w:rsidRPr="007421AF">
        <w:rPr>
          <w:rStyle w:val="StyleBoldUnderline"/>
          <w:bCs/>
        </w:rPr>
        <w:t>International support for the Cuban people</w:t>
      </w:r>
      <w:r w:rsidRPr="007421AF">
        <w:rPr>
          <w:sz w:val="16"/>
        </w:rPr>
        <w:t xml:space="preserve"> </w:t>
      </w:r>
      <w:r w:rsidRPr="007421AF">
        <w:rPr>
          <w:rStyle w:val="StyleBoldUnderline"/>
          <w:bCs/>
        </w:rPr>
        <w:t>will have to come at some point and the most effective day will probably be when it appears that Cuba has reached an important fork in the road between new freedom or more of the same repression.</w:t>
      </w:r>
      <w:r w:rsidRPr="007421AF">
        <w:rPr>
          <w:sz w:val="12"/>
        </w:rPr>
        <w:t>¶</w:t>
      </w:r>
      <w:r w:rsidRPr="007421AF">
        <w:rPr>
          <w:sz w:val="16"/>
        </w:rPr>
        <w:t xml:space="preserve"> US democracy is not the only method </w:t>
      </w:r>
      <w:r w:rsidRPr="007421AF">
        <w:rPr>
          <w:sz w:val="12"/>
        </w:rPr>
        <w:t>¶</w:t>
      </w:r>
      <w:r w:rsidRPr="007421AF">
        <w:rPr>
          <w:sz w:val="16"/>
        </w:rPr>
        <w:t xml:space="preserve"> </w:t>
      </w:r>
      <w:r w:rsidRPr="007421AF">
        <w:rPr>
          <w:rStyle w:val="StyleStyleBold12pt"/>
          <w:bCs/>
          <w:sz w:val="16"/>
        </w:rPr>
        <w:t xml:space="preserve">The Cuban Experience ’98 </w:t>
      </w:r>
      <w:r w:rsidRPr="007421AF">
        <w:rPr>
          <w:rStyle w:val="StyleStyleBold12pt"/>
          <w:b w:val="0"/>
          <w:bCs/>
          <w:sz w:val="12"/>
        </w:rPr>
        <w:t>¶</w:t>
      </w:r>
      <w:r w:rsidRPr="007421AF">
        <w:rPr>
          <w:rStyle w:val="StyleStyleBold12pt"/>
          <w:bCs/>
          <w:sz w:val="16"/>
        </w:rPr>
        <w:t xml:space="preserve"> </w:t>
      </w:r>
      <w:r w:rsidRPr="007421AF">
        <w:rPr>
          <w:sz w:val="16"/>
        </w:rPr>
        <w:t xml:space="preserve">[“Democracy in Cuba” The Cuban Experience online at </w:t>
      </w:r>
      <w:hyperlink r:id="rId51" w:history="1">
        <w:r w:rsidRPr="007421AF">
          <w:rPr>
            <w:rStyle w:val="Hyperlink"/>
            <w:sz w:val="16"/>
          </w:rPr>
          <w:t>http://library.thinkquest.org/18355/democracy_in_cuba.html</w:t>
        </w:r>
      </w:hyperlink>
      <w:r w:rsidRPr="007421AF">
        <w:rPr>
          <w:sz w:val="16"/>
        </w:rPr>
        <w:t xml:space="preserve"> accessed July 13, 2013, AV]</w:t>
      </w:r>
      <w:r w:rsidRPr="007421AF">
        <w:rPr>
          <w:sz w:val="12"/>
        </w:rPr>
        <w:t>¶</w:t>
      </w:r>
      <w:r w:rsidRPr="007421AF">
        <w:rPr>
          <w:sz w:val="16"/>
        </w:rPr>
        <w:t xml:space="preserve"> </w:t>
      </w:r>
      <w:r w:rsidRPr="007421AF">
        <w:rPr>
          <w:sz w:val="12"/>
        </w:rPr>
        <w:t>¶</w:t>
      </w:r>
      <w:r w:rsidRPr="007421AF">
        <w:rPr>
          <w:sz w:val="16"/>
        </w:rPr>
        <w:t xml:space="preserve"> </w:t>
      </w:r>
      <w:r w:rsidRPr="007421AF">
        <w:rPr>
          <w:rStyle w:val="StyleBoldUnderline"/>
          <w:bCs/>
        </w:rPr>
        <w:t xml:space="preserve">There are </w:t>
      </w:r>
      <w:r w:rsidRPr="007421AF">
        <w:rPr>
          <w:sz w:val="16"/>
        </w:rPr>
        <w:t>several</w:t>
      </w:r>
      <w:r w:rsidRPr="007421AF">
        <w:rPr>
          <w:rStyle w:val="StyleBoldUnderline"/>
          <w:bCs/>
        </w:rPr>
        <w:t xml:space="preserve"> major concerns the Cuban Government has with allowing democracy</w:t>
      </w:r>
      <w:r w:rsidRPr="007421AF">
        <w:rPr>
          <w:sz w:val="16"/>
        </w:rPr>
        <w:t xml:space="preserve">.  First, </w:t>
      </w:r>
      <w:r w:rsidRPr="007421AF">
        <w:rPr>
          <w:rStyle w:val="StyleBoldUnderline"/>
          <w:bCs/>
        </w:rPr>
        <w:t>the US, in order to lift the blockade, demands not just acceptance of "democracy" in Cuba, but capitalism as well</w:t>
      </w:r>
      <w:r w:rsidRPr="007421AF">
        <w:rPr>
          <w:sz w:val="16"/>
        </w:rPr>
        <w:t>.</w:t>
      </w:r>
      <w:r w:rsidRPr="007421AF">
        <w:rPr>
          <w:sz w:val="12"/>
        </w:rPr>
        <w:t>¶</w:t>
      </w:r>
      <w:r w:rsidRPr="007421AF">
        <w:rPr>
          <w:sz w:val="16"/>
        </w:rPr>
        <w:t xml:space="preserve"> </w:t>
      </w:r>
      <w:r w:rsidRPr="007421AF">
        <w:rPr>
          <w:sz w:val="12"/>
        </w:rPr>
        <w:t>¶</w:t>
      </w:r>
      <w:r w:rsidRPr="007421AF">
        <w:rPr>
          <w:sz w:val="16"/>
        </w:rPr>
        <w:t xml:space="preserve"> </w:t>
      </w:r>
      <w:r w:rsidRPr="007421AF">
        <w:rPr>
          <w:rStyle w:val="StyleBoldUnderline"/>
          <w:bCs/>
        </w:rPr>
        <w:t>It is important to remember today that there can be more than one view of what democracy is.</w:t>
      </w:r>
      <w:r w:rsidRPr="007421AF">
        <w:rPr>
          <w:sz w:val="16"/>
        </w:rPr>
        <w:t xml:space="preserve">  </w:t>
      </w:r>
      <w:r w:rsidRPr="007421AF">
        <w:rPr>
          <w:rStyle w:val="StyleBoldUnderline"/>
          <w:bCs/>
        </w:rPr>
        <w:t>The United States' position</w:t>
      </w:r>
      <w:r w:rsidRPr="007421AF">
        <w:rPr>
          <w:sz w:val="16"/>
        </w:rPr>
        <w:t xml:space="preserve"> as the last superpower</w:t>
      </w:r>
      <w:r w:rsidRPr="007421AF">
        <w:rPr>
          <w:rStyle w:val="StyleBoldUnderline"/>
          <w:bCs/>
        </w:rPr>
        <w:t xml:space="preserve"> is</w:t>
      </w:r>
      <w:r w:rsidRPr="007421AF">
        <w:rPr>
          <w:sz w:val="16"/>
        </w:rPr>
        <w:t xml:space="preserve"> such </w:t>
      </w:r>
      <w:r w:rsidRPr="007421AF">
        <w:rPr>
          <w:rStyle w:val="StyleBoldUnderline"/>
          <w:bCs/>
        </w:rPr>
        <w:t>that</w:t>
      </w:r>
      <w:r w:rsidRPr="007421AF">
        <w:rPr>
          <w:sz w:val="16"/>
        </w:rPr>
        <w:t xml:space="preserve"> virtually </w:t>
      </w:r>
      <w:r w:rsidRPr="007421AF">
        <w:rPr>
          <w:rStyle w:val="StyleBoldUnderline"/>
          <w:bCs/>
        </w:rPr>
        <w:t>every</w:t>
      </w:r>
      <w:r w:rsidRPr="007421AF">
        <w:rPr>
          <w:sz w:val="16"/>
        </w:rPr>
        <w:t xml:space="preserve"> other </w:t>
      </w:r>
      <w:r w:rsidRPr="007421AF">
        <w:rPr>
          <w:rStyle w:val="StyleBoldUnderline"/>
          <w:bCs/>
        </w:rPr>
        <w:t>country in the world accepts its opinions on what democracy is and what countries are and are not democratic.</w:t>
      </w:r>
      <w:r w:rsidRPr="007421AF">
        <w:rPr>
          <w:rStyle w:val="StyleBoldUnderline"/>
          <w:b w:val="0"/>
          <w:bCs/>
          <w:sz w:val="12"/>
          <w:u w:val="none"/>
        </w:rPr>
        <w:t>¶</w:t>
      </w:r>
      <w:r w:rsidRPr="007421AF">
        <w:rPr>
          <w:rStyle w:val="StyleBoldUnderline"/>
          <w:bCs/>
          <w:sz w:val="12"/>
        </w:rPr>
        <w:t xml:space="preserve"> </w:t>
      </w:r>
      <w:r w:rsidRPr="007421AF">
        <w:rPr>
          <w:sz w:val="12"/>
        </w:rPr>
        <w:t>¶</w:t>
      </w:r>
      <w:r w:rsidRPr="007421AF">
        <w:rPr>
          <w:sz w:val="16"/>
        </w:rPr>
        <w:t xml:space="preserve"> </w:t>
      </w:r>
      <w:r w:rsidRPr="007421AF">
        <w:rPr>
          <w:rStyle w:val="StyleBoldUnderline"/>
          <w:bCs/>
        </w:rPr>
        <w:t>Some would say Cuba is controlled solely by the Communists, but many Cubans argue that the US is controlled in the same manner by corporations.</w:t>
      </w:r>
      <w:r w:rsidRPr="007421AF">
        <w:rPr>
          <w:sz w:val="16"/>
        </w:rPr>
        <w:t xml:space="preserve">  </w:t>
      </w:r>
      <w:r w:rsidRPr="007421AF">
        <w:rPr>
          <w:rStyle w:val="StyleBoldUnderline"/>
          <w:bCs/>
        </w:rPr>
        <w:t>Many people have also compared the many similarities in political freedom between Cuba and Mexico.</w:t>
      </w:r>
      <w:r w:rsidRPr="007421AF">
        <w:rPr>
          <w:sz w:val="16"/>
        </w:rPr>
        <w:t xml:space="preserve">  </w:t>
      </w:r>
      <w:r w:rsidRPr="007421AF">
        <w:rPr>
          <w:rStyle w:val="StyleBoldUnderline"/>
          <w:bCs/>
        </w:rPr>
        <w:t>Yet Mexico does not make headlines for not allowing political freedom because it is allied with America</w:t>
      </w:r>
      <w:r w:rsidRPr="007421AF">
        <w:rPr>
          <w:sz w:val="16"/>
        </w:rPr>
        <w:t xml:space="preserve"> (see the Unequal Treatment? page).</w:t>
      </w:r>
      <w:r w:rsidRPr="007421AF">
        <w:rPr>
          <w:sz w:val="12"/>
        </w:rPr>
        <w:t>¶</w:t>
      </w:r>
      <w:r w:rsidRPr="007421AF">
        <w:rPr>
          <w:sz w:val="16"/>
        </w:rPr>
        <w:t xml:space="preserve"> </w:t>
      </w:r>
      <w:r w:rsidRPr="007421AF">
        <w:rPr>
          <w:sz w:val="12"/>
        </w:rPr>
        <w:t>¶</w:t>
      </w:r>
      <w:r w:rsidRPr="007421AF">
        <w:rPr>
          <w:sz w:val="16"/>
        </w:rPr>
        <w:t xml:space="preserve"> </w:t>
      </w:r>
      <w:r w:rsidRPr="007421AF">
        <w:rPr>
          <w:rStyle w:val="StyleBoldUnderline"/>
          <w:bCs/>
        </w:rPr>
        <w:t>If Cuba feels democracy would positively impact the country, then it still does have progress to make.  But Cuba is certainly not the world's last single party nation.</w:t>
      </w:r>
    </w:p>
    <w:p w:rsidR="00436B03" w:rsidRDefault="00436B03" w:rsidP="00B21E01">
      <w:pPr>
        <w:rPr>
          <w:rFonts w:ascii="Calibri" w:hAnsi="Calibri"/>
        </w:rPr>
      </w:pPr>
    </w:p>
    <w:p w:rsidR="00436B03" w:rsidRPr="00011275" w:rsidRDefault="00436B03" w:rsidP="00A93DB9">
      <w:pPr>
        <w:pStyle w:val="Heading3"/>
      </w:pPr>
      <w:r>
        <w:t>Neg A2: Cuba Democracy</w:t>
      </w:r>
    </w:p>
    <w:p w:rsidR="00436B03" w:rsidRDefault="00436B03" w:rsidP="00A93DB9">
      <w:pPr>
        <w:pStyle w:val="Heading4"/>
      </w:pPr>
      <w:r>
        <w:t>Cuba not democratic – Cuba at odds with US democracy</w:t>
      </w:r>
    </w:p>
    <w:p w:rsidR="00436B03" w:rsidRDefault="00436B03" w:rsidP="00A93DB9">
      <w:pPr>
        <w:rPr>
          <w:rStyle w:val="StyleStyleBold12pt"/>
          <w:bCs/>
        </w:rPr>
      </w:pPr>
      <w:r>
        <w:t xml:space="preserve">Mary Anastasia </w:t>
      </w:r>
      <w:r w:rsidRPr="00491095">
        <w:rPr>
          <w:rStyle w:val="StyleStyleBold12pt"/>
          <w:bCs/>
        </w:rPr>
        <w:t>O’Grady</w:t>
      </w:r>
      <w:r>
        <w:t xml:space="preserve"> (</w:t>
      </w:r>
      <w:r w:rsidRPr="00491095">
        <w:t>editor of the Wall Street</w:t>
      </w:r>
      <w:r>
        <w:t xml:space="preserve"> Journal and member of the WSJ </w:t>
      </w:r>
      <w:r w:rsidRPr="00491095">
        <w:t>Editorial Board since 2005</w:t>
      </w:r>
      <w:r>
        <w:t xml:space="preserve">) May 11 </w:t>
      </w:r>
      <w:r w:rsidRPr="00491095">
        <w:t>20</w:t>
      </w:r>
      <w:r w:rsidRPr="00491095">
        <w:rPr>
          <w:rStyle w:val="StyleStyleBold12pt"/>
          <w:bCs/>
        </w:rPr>
        <w:t>09</w:t>
      </w:r>
    </w:p>
    <w:p w:rsidR="00436B03" w:rsidRDefault="00436B03" w:rsidP="00A93DB9">
      <w:r>
        <w:t>“Cuba doesn’t belong in a Democratic Club” Wall Street Journal</w:t>
      </w:r>
    </w:p>
    <w:p w:rsidR="00436B03" w:rsidRPr="00491095" w:rsidRDefault="00436B03" w:rsidP="00A93DB9">
      <w:r>
        <w:t xml:space="preserve">Online at </w:t>
      </w:r>
      <w:hyperlink r:id="rId52" w:history="1">
        <w:r w:rsidRPr="0055714F">
          <w:rPr>
            <w:rStyle w:val="Hyperlink"/>
          </w:rPr>
          <w:t>http://online.wsj.com/article/SB124199757744704863.html</w:t>
        </w:r>
      </w:hyperlink>
      <w:r>
        <w:t>, Accessed July 12, 2013//RR</w:t>
      </w:r>
    </w:p>
    <w:p w:rsidR="00436B03" w:rsidRDefault="00436B03" w:rsidP="00A93DB9">
      <w:pPr>
        <w:rPr>
          <w:rStyle w:val="StyleBoldUnderline"/>
          <w:bCs/>
        </w:rPr>
      </w:pPr>
      <w:r w:rsidRPr="00EF51D0">
        <w:t>The Organization of American States claims to be "the region's principal multilateral forum for strengthening democracy, promoting human rights, and confronting shared problems such as poverty, terrorism, illegal drugs and corruption."</w:t>
      </w:r>
      <w:r>
        <w:t xml:space="preserve"> </w:t>
      </w:r>
      <w:r w:rsidRPr="00EF51D0">
        <w:t xml:space="preserve">Now </w:t>
      </w:r>
      <w:r w:rsidRPr="00491095">
        <w:rPr>
          <w:rStyle w:val="StyleBoldUnderline"/>
          <w:bCs/>
        </w:rPr>
        <w:t>OAS</w:t>
      </w:r>
      <w:r w:rsidRPr="00EF51D0">
        <w:t xml:space="preserve"> Secretary-General José Miguel Insulza </w:t>
      </w:r>
      <w:r w:rsidRPr="00491095">
        <w:rPr>
          <w:rStyle w:val="StyleBoldUnderline"/>
          <w:bCs/>
        </w:rPr>
        <w:t>wants</w:t>
      </w:r>
      <w:r w:rsidRPr="00EF51D0">
        <w:t xml:space="preserve"> the group to be able to add a new goal to the list: </w:t>
      </w:r>
      <w:r w:rsidRPr="00491095">
        <w:rPr>
          <w:rStyle w:val="StyleBoldUnderline"/>
          <w:bCs/>
        </w:rPr>
        <w:t>legitimizing the Cuban military dictatorship by making it a member</w:t>
      </w:r>
      <w:r>
        <w:t xml:space="preserve">. How he intends to do it and why I'll get to in a moment. But first let's review how Cuba got the OAS boot in the first place. Contrary to Mr. Insulza's assertions, </w:t>
      </w:r>
      <w:r w:rsidRPr="00491095">
        <w:rPr>
          <w:rStyle w:val="StyleBoldUnderline"/>
          <w:bCs/>
        </w:rPr>
        <w:t>Cuba has not changed since its 1962 expulsion, and renewing its membership now will undermine OAS credibility</w:t>
      </w:r>
      <w:r>
        <w:t xml:space="preserve">. It will also be a gut punch to </w:t>
      </w:r>
      <w:r w:rsidRPr="00491095">
        <w:rPr>
          <w:rStyle w:val="StyleBoldUnderline"/>
          <w:bCs/>
        </w:rPr>
        <w:t>the island's dissidents</w:t>
      </w:r>
      <w:r>
        <w:t xml:space="preserve"> who, according to the Center of Human Rights Rapporteurs in Cuba, </w:t>
      </w:r>
      <w:r w:rsidRPr="00491095">
        <w:rPr>
          <w:rStyle w:val="StyleBoldUnderline"/>
          <w:bCs/>
        </w:rPr>
        <w:t>are being brutalized daily by Raúl Castro's thugs.</w:t>
      </w:r>
      <w:r>
        <w:t xml:space="preserve"> </w:t>
      </w:r>
      <w:r w:rsidRPr="00EF51D0">
        <w:t xml:space="preserve">Dissidents also can't be too happy with the news that the Obama team has been holding meetings with the regime to see if it can, according to one official quoted in the New York Times, have a "serious, civil, open relationship" with the owners of the Cuban slave plantation. Still, Tom Shannon, the State Department's assistant secretary for the Western Hemisphere, suggests that, at least within the OAS, the U.S. is planning to stand up for the long-suffering Cuban people. </w:t>
      </w:r>
      <w:r w:rsidRPr="00491095">
        <w:rPr>
          <w:rStyle w:val="StyleBoldUnderline"/>
          <w:bCs/>
        </w:rPr>
        <w:t>"Giving Cuba a pass on the OAS's democracy and human rights requirements would be bad for the OAS and bad for Cuba,</w:t>
      </w:r>
      <w:r w:rsidRPr="00EF51D0">
        <w:t>" he says.</w:t>
      </w:r>
      <w:r>
        <w:t xml:space="preserve"> </w:t>
      </w:r>
      <w:r w:rsidRPr="00EF51D0">
        <w:t xml:space="preserve">Since its founding in 1948, the OAS has professed a belief that </w:t>
      </w:r>
      <w:r w:rsidRPr="00491095">
        <w:rPr>
          <w:rStyle w:val="StyleBoldUnderline"/>
          <w:bCs/>
        </w:rPr>
        <w:t>the "historic mission of America is to offer to man a land of liberty and a favorable environment for the development of his personality and the realization of his just aspirations." The Cuban regime is at odds with these ideals</w:t>
      </w:r>
      <w:r w:rsidRPr="00EF51D0">
        <w:t xml:space="preserve"> </w:t>
      </w:r>
      <w:r w:rsidRPr="00491095">
        <w:rPr>
          <w:rStyle w:val="StyleBoldUnderline"/>
          <w:bCs/>
        </w:rPr>
        <w:t xml:space="preserve">and </w:t>
      </w:r>
      <w:r w:rsidRPr="00EF51D0">
        <w:t xml:space="preserve">in January 1962 </w:t>
      </w:r>
      <w:r w:rsidRPr="00491095">
        <w:rPr>
          <w:rStyle w:val="StyleBoldUnderline"/>
          <w:bCs/>
        </w:rPr>
        <w:t>the OAS expelled it</w:t>
      </w:r>
      <w:r w:rsidRPr="00EF51D0">
        <w:t xml:space="preserve">, resolving: "That </w:t>
      </w:r>
      <w:r w:rsidRPr="00491095">
        <w:rPr>
          <w:rStyle w:val="StyleBoldUnderline"/>
          <w:bCs/>
        </w:rPr>
        <w:t>adherence</w:t>
      </w:r>
      <w:r w:rsidRPr="00EF51D0">
        <w:t xml:space="preserve"> by any member of the Organization of American </w:t>
      </w:r>
      <w:r w:rsidRPr="00491095">
        <w:rPr>
          <w:rStyle w:val="StyleBoldUnderline"/>
          <w:bCs/>
        </w:rPr>
        <w:t>states to Marxism-Leninism is incompatible with the inter-American system and the alignment of such a government with the communist bloc breaks the unity and solidarity of the hemisphere." In other words, because the Castro government had murdered and imprisoned dissidents, done away with free elections and economic and civil liberties, and allied itself with communism, Cuba was deemed unfit for OAS membership.</w:t>
      </w:r>
    </w:p>
    <w:p w:rsidR="00436B03" w:rsidRDefault="00436B03" w:rsidP="005D13C5">
      <w:pPr>
        <w:pStyle w:val="Heading4"/>
      </w:pPr>
      <w:r>
        <w:t xml:space="preserve">US-Cuba democracy programs failing </w:t>
      </w:r>
    </w:p>
    <w:p w:rsidR="00436B03" w:rsidRDefault="00436B03" w:rsidP="005D13C5">
      <w:r>
        <w:t xml:space="preserve">Juan O. </w:t>
      </w:r>
      <w:r w:rsidRPr="007421AF">
        <w:rPr>
          <w:rStyle w:val="StyleStyleBold12pt"/>
          <w:bCs/>
        </w:rPr>
        <w:t>Tamayo</w:t>
      </w:r>
      <w:r>
        <w:t xml:space="preserve"> 2/8/</w:t>
      </w:r>
      <w:r w:rsidRPr="007421AF">
        <w:rPr>
          <w:rStyle w:val="StyleStyleBold12pt"/>
          <w:bCs/>
        </w:rPr>
        <w:t>13</w:t>
      </w:r>
    </w:p>
    <w:p w:rsidR="00436B03" w:rsidRDefault="00436B03" w:rsidP="005D13C5">
      <w:r>
        <w:t xml:space="preserve">[“U.S. government report says America’s Cuba democracy programs have improved”  Miami Herald Online at </w:t>
      </w:r>
      <w:hyperlink r:id="rId53" w:anchor="storylink=cpy" w:history="1">
        <w:r w:rsidRPr="00AE6742">
          <w:rPr>
            <w:rStyle w:val="Hyperlink"/>
          </w:rPr>
          <w:t>http://www.miamiherald.com/2013/02/08/3222541/us-government-report-says-cuba.html#storylink=cpy</w:t>
        </w:r>
      </w:hyperlink>
      <w:r>
        <w:t xml:space="preserve"> accessed July 13, 2013, AV] </w:t>
      </w:r>
    </w:p>
    <w:p w:rsidR="00436B03" w:rsidRDefault="00436B03" w:rsidP="005D13C5"/>
    <w:p w:rsidR="00436B03" w:rsidRPr="007421AF" w:rsidRDefault="00436B03" w:rsidP="005D13C5">
      <w:pPr>
        <w:rPr>
          <w:rStyle w:val="StyleBoldUnderline"/>
          <w:bCs/>
        </w:rPr>
      </w:pPr>
      <w:r>
        <w:t xml:space="preserve">An exhaustive review of Washington’s controversial </w:t>
      </w:r>
      <w:r w:rsidRPr="007421AF">
        <w:rPr>
          <w:rStyle w:val="StyleBoldUnderline"/>
          <w:bCs/>
        </w:rPr>
        <w:t>Cuba democracy programs gave the U.S. Agency for International Development a passing grade but noted that the State Department must improve its links to the groups that implement the programs.</w:t>
      </w:r>
    </w:p>
    <w:p w:rsidR="00436B03" w:rsidRDefault="00436B03" w:rsidP="005D13C5"/>
    <w:p w:rsidR="00436B03" w:rsidRDefault="00436B03" w:rsidP="005D13C5">
      <w:r>
        <w:t>The Government Accountability Office report issued Thursday was in sharp contrast to GAO reports in 2006 and 2008 that listed numerous problems with the programs, including the purchase of Nintendo Game Boys and Godiva chocolates with U.S. funds.</w:t>
      </w:r>
    </w:p>
    <w:p w:rsidR="00436B03" w:rsidRDefault="00436B03" w:rsidP="005D13C5"/>
    <w:p w:rsidR="00436B03" w:rsidRDefault="00436B03" w:rsidP="00296DB4">
      <w:pPr>
        <w:pStyle w:val="Heading3"/>
        <w:rPr>
          <w:rStyle w:val="StyleBoldUnderline"/>
          <w:b/>
        </w:rPr>
      </w:pPr>
      <w:r>
        <w:rPr>
          <w:rStyle w:val="StyleBoldUnderline"/>
          <w:b/>
        </w:rPr>
        <w:t>Aff Answers to Cuba DA</w:t>
      </w:r>
    </w:p>
    <w:p w:rsidR="00436B03" w:rsidRPr="00993CDB" w:rsidRDefault="00436B03" w:rsidP="007222D2">
      <w:pPr>
        <w:pStyle w:val="Heading4"/>
      </w:pPr>
      <w:r w:rsidRPr="00993CDB">
        <w:t xml:space="preserve">Latin American democracy </w:t>
      </w:r>
      <w:r>
        <w:t>solves global backliding</w:t>
      </w:r>
    </w:p>
    <w:p w:rsidR="00436B03" w:rsidRPr="00907368" w:rsidRDefault="00436B03" w:rsidP="007222D2">
      <w:r>
        <w:rPr>
          <w:rStyle w:val="StyleStyleBold12pt"/>
          <w:bCs/>
        </w:rPr>
        <w:t>Fauriol and Weintraub</w:t>
      </w:r>
      <w:r w:rsidRPr="005C6A7B">
        <w:rPr>
          <w:rStyle w:val="StyleStyleBold12pt"/>
          <w:bCs/>
        </w:rPr>
        <w:t xml:space="preserve"> 95</w:t>
      </w:r>
      <w:r w:rsidRPr="00993CDB">
        <w:t xml:space="preserve"> – *director of the CSIS Americas program and **Prof of Public Affa</w:t>
      </w:r>
      <w:r>
        <w:t xml:space="preserve">irs at the University of </w:t>
      </w:r>
      <w:r w:rsidRPr="00907368">
        <w:t>Texas Georges and Sidney, The Washington Quarterly, "U.S. Policy, Brazil, and the Southern Cone", Lexis</w:t>
      </w:r>
    </w:p>
    <w:p w:rsidR="00436B03" w:rsidRPr="005C6A7B" w:rsidRDefault="00436B03" w:rsidP="007222D2">
      <w:pPr>
        <w:pStyle w:val="card"/>
        <w:rPr>
          <w:u w:val="single"/>
        </w:rPr>
      </w:pPr>
      <w:r w:rsidRPr="00907368">
        <w:rPr>
          <w:rStyle w:val="StyleBoldUnderline"/>
          <w:bCs/>
        </w:rPr>
        <w:t>The democracy theme also carries much force in the hemisphere today.</w:t>
      </w:r>
      <w:r w:rsidRPr="00907368">
        <w:t xml:space="preserve"> The State Department regularly parades the fact that all countries in the hemisphere, save one, now have democratically elected governments. True enough, as long as the definition of democracy is flexible, but these countries turned to democracy mostly of their own volition.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w:t>
      </w:r>
      <w:r w:rsidRPr="00DD1778">
        <w:rPr>
          <w:highlight w:val="yellow"/>
        </w:rPr>
        <w:t xml:space="preserve">, </w:t>
      </w:r>
      <w:r w:rsidRPr="00DD1778">
        <w:rPr>
          <w:rStyle w:val="StyleBoldUnderline"/>
          <w:bCs/>
          <w:highlight w:val="yellow"/>
        </w:rPr>
        <w:t>Latin Americans are</w:t>
      </w:r>
      <w:r w:rsidRPr="00907368">
        <w:rPr>
          <w:rStyle w:val="StyleBoldUnderline"/>
          <w:bCs/>
        </w:rPr>
        <w:t xml:space="preserve"> somewhat </w:t>
      </w:r>
      <w:r w:rsidRPr="00DD1778">
        <w:rPr>
          <w:rStyle w:val="StyleBoldUnderline"/>
          <w:bCs/>
          <w:highlight w:val="yellow"/>
        </w:rPr>
        <w:t>cynical as to whether the United States really cares</w:t>
      </w:r>
      <w:r w:rsidRPr="00907368">
        <w:rPr>
          <w:rStyle w:val="StyleBoldUnderline"/>
          <w:bCs/>
        </w:rPr>
        <w:t xml:space="preserve"> deeply </w:t>
      </w:r>
      <w:r w:rsidRPr="00DD1778">
        <w:rPr>
          <w:rStyle w:val="StyleBoldUnderline"/>
          <w:bCs/>
          <w:highlight w:val="yellow"/>
        </w:rPr>
        <w:t>about promoting democracy if this conflicts with expanding exports. Yet this triad of objectives -- economic liberalization and free trade, democratization, and</w:t>
      </w:r>
      <w:r w:rsidRPr="00907368">
        <w:rPr>
          <w:rStyle w:val="StyleBoldUnderline"/>
          <w:bCs/>
        </w:rPr>
        <w:t xml:space="preserve"> sustainable development/ </w:t>
      </w:r>
      <w:r w:rsidRPr="00DD1778">
        <w:rPr>
          <w:rStyle w:val="StyleBoldUnderline"/>
          <w:bCs/>
          <w:highlight w:val="yellow"/>
        </w:rPr>
        <w:t>alleviation of poverty -- is generally accepted in the hemisphere</w:t>
      </w:r>
      <w:r w:rsidRPr="00907368">
        <w:rPr>
          <w:rStyle w:val="StyleBoldUnderline"/>
          <w:bCs/>
        </w:rPr>
        <w:t xml:space="preserve">. </w:t>
      </w:r>
      <w:r w:rsidRPr="00907368">
        <w:t xml:space="preserve">The commitment to the latter two varies by country, but all three are taken as valid. All </w:t>
      </w:r>
      <w:r w:rsidRPr="00DD1778">
        <w:rPr>
          <w:rStyle w:val="StyleBoldUnderline"/>
          <w:bCs/>
          <w:highlight w:val="yellow"/>
        </w:rPr>
        <w:t>three are also themes expounded</w:t>
      </w:r>
      <w:r w:rsidRPr="00907368">
        <w:rPr>
          <w:rStyle w:val="StyleBoldUnderline"/>
          <w:bCs/>
        </w:rPr>
        <w:t xml:space="preserve"> widely </w:t>
      </w:r>
      <w:r w:rsidRPr="00DD1778">
        <w:rPr>
          <w:rStyle w:val="StyleBoldUnderline"/>
          <w:bCs/>
          <w:highlight w:val="yellow"/>
        </w:rPr>
        <w:t>by the United States, but with more vigor in this hemisphere than anywhere else in the developing world</w:t>
      </w:r>
      <w:r w:rsidRPr="00907368">
        <w:rPr>
          <w:rStyle w:val="StyleBoldUnderline"/>
          <w:bCs/>
        </w:rPr>
        <w:t>. Thus</w:t>
      </w:r>
      <w:r w:rsidRPr="00DD1778">
        <w:rPr>
          <w:rStyle w:val="StyleBoldUnderline"/>
          <w:bCs/>
          <w:highlight w:val="yellow"/>
        </w:rPr>
        <w:t xml:space="preserve">, failure to advance on all three in Latin America will </w:t>
      </w:r>
      <w:r w:rsidRPr="00DD1778">
        <w:rPr>
          <w:rStyle w:val="Emphasis"/>
          <w:rFonts w:eastAsia="MS ????"/>
          <w:iCs/>
          <w:highlight w:val="yellow"/>
        </w:rPr>
        <w:t>compromise progress elsewhere in the world</w:t>
      </w:r>
      <w:r w:rsidRPr="00DD1778">
        <w:rPr>
          <w:rStyle w:val="StyleBoldUnderline"/>
          <w:bCs/>
          <w:highlight w:val="yellow"/>
        </w:rPr>
        <w:t>.</w:t>
      </w:r>
    </w:p>
    <w:p w:rsidR="00436B03" w:rsidRDefault="00436B03" w:rsidP="007222D2"/>
    <w:p w:rsidR="00436B03" w:rsidRPr="00911DD3" w:rsidRDefault="00436B03" w:rsidP="00DA50F3">
      <w:pPr>
        <w:pStyle w:val="Heading4"/>
      </w:pPr>
      <w:r w:rsidRPr="00911DD3">
        <w:t xml:space="preserve">Cuban democracy is rising—lifting embargo would empower regime </w:t>
      </w:r>
    </w:p>
    <w:p w:rsidR="00436B03" w:rsidRPr="00911DD3" w:rsidRDefault="00436B03" w:rsidP="00DA50F3">
      <w:pPr>
        <w:rPr>
          <w:sz w:val="18"/>
          <w:szCs w:val="18"/>
        </w:rPr>
      </w:pPr>
      <w:r w:rsidRPr="00911DD3">
        <w:rPr>
          <w:sz w:val="18"/>
          <w:szCs w:val="18"/>
        </w:rPr>
        <w:t xml:space="preserve">Ron </w:t>
      </w:r>
      <w:r w:rsidRPr="00911DD3">
        <w:rPr>
          <w:rStyle w:val="Heading4Char"/>
          <w:bCs/>
          <w:iCs/>
        </w:rPr>
        <w:t>Radosh</w:t>
      </w:r>
      <w:r w:rsidRPr="00911DD3">
        <w:rPr>
          <w:sz w:val="18"/>
          <w:szCs w:val="18"/>
        </w:rPr>
        <w:t>, 3/18/</w:t>
      </w:r>
      <w:r w:rsidRPr="00911DD3">
        <w:rPr>
          <w:rStyle w:val="Heading4Char"/>
          <w:bCs/>
          <w:iCs/>
        </w:rPr>
        <w:t>2013</w:t>
      </w:r>
      <w:r w:rsidRPr="00911DD3">
        <w:rPr>
          <w:sz w:val="18"/>
          <w:szCs w:val="18"/>
        </w:rPr>
        <w:t>.  (PJ Media columnist and Adjunct Fellow at the Hudson Institute)</w:t>
      </w:r>
      <w:r w:rsidRPr="00911DD3">
        <w:rPr>
          <w:sz w:val="18"/>
          <w:szCs w:val="18"/>
        </w:rPr>
        <w:br/>
      </w:r>
      <w:r w:rsidRPr="00911DD3">
        <w:rPr>
          <w:sz w:val="14"/>
          <w:szCs w:val="18"/>
        </w:rPr>
        <w:t xml:space="preserve">[“The Time to Help Cuba’s Brave Dissidents Is Now: Why the Embargo Must Not be Lifted,” PJ Media at </w:t>
      </w:r>
      <w:hyperlink r:id="rId54" w:history="1">
        <w:r w:rsidRPr="00911DD3">
          <w:rPr>
            <w:rStyle w:val="Hyperlink"/>
            <w:sz w:val="14"/>
            <w:szCs w:val="18"/>
          </w:rPr>
          <w:t>http://pjmedia.com/ronradosh/2013/03/18/the-time-to-help-cubas-brave-dissidents-is-now-why-the-embargo-must-not-be-lifted/?singlepage=true</w:t>
        </w:r>
      </w:hyperlink>
      <w:r w:rsidRPr="00911DD3">
        <w:rPr>
          <w:sz w:val="14"/>
          <w:szCs w:val="18"/>
        </w:rPr>
        <w:t xml:space="preserve"> accessed July 13, 2013, AV]</w:t>
      </w:r>
    </w:p>
    <w:p w:rsidR="00436B03" w:rsidRPr="00911DD3" w:rsidRDefault="00436B03" w:rsidP="00DA50F3"/>
    <w:p w:rsidR="00436B03" w:rsidRPr="00911DD3" w:rsidRDefault="00436B03" w:rsidP="00DA50F3">
      <w:pPr>
        <w:rPr>
          <w:sz w:val="16"/>
        </w:rPr>
      </w:pPr>
      <w:r w:rsidRPr="00911DD3">
        <w:rPr>
          <w:sz w:val="16"/>
          <w:szCs w:val="18"/>
        </w:rPr>
        <w:t xml:space="preserve">The presence this week in the United States of dissident </w:t>
      </w:r>
      <w:r w:rsidRPr="00911DD3">
        <w:rPr>
          <w:rStyle w:val="StyleBoldUnderline"/>
          <w:bCs/>
        </w:rPr>
        <w:t>Cuban blogger Yoani Sanchez,</w:t>
      </w:r>
      <w:r w:rsidRPr="00911DD3">
        <w:rPr>
          <w:sz w:val="16"/>
          <w:szCs w:val="18"/>
        </w:rPr>
        <w:t xml:space="preserve"> the most well-known of Cuba’s brave dissident community, has again brought to the forefront the reality of the situation facing the Cuban people in the Castro brothers’ prison state.</w:t>
      </w:r>
      <w:r w:rsidRPr="00911DD3">
        <w:rPr>
          <w:sz w:val="12"/>
          <w:szCs w:val="18"/>
        </w:rPr>
        <w:t>¶</w:t>
      </w:r>
      <w:r w:rsidRPr="00911DD3">
        <w:rPr>
          <w:sz w:val="16"/>
          <w:szCs w:val="18"/>
        </w:rPr>
        <w:t xml:space="preserve"> Last week, Sanchez </w:t>
      </w:r>
      <w:r w:rsidRPr="00911DD3">
        <w:rPr>
          <w:rStyle w:val="StyleBoldUnderline"/>
          <w:bCs/>
        </w:rPr>
        <w:t xml:space="preserve">spoke at both Columbia University and New York University, where she </w:t>
      </w:r>
      <w:hyperlink r:id="rId55" w:anchor="storylink=cpy" w:history="1">
        <w:r w:rsidRPr="00911DD3">
          <w:rPr>
            <w:rStyle w:val="StyleBoldUnderline"/>
            <w:bCs/>
          </w:rPr>
          <w:t>recalled</w:t>
        </w:r>
      </w:hyperlink>
      <w:r w:rsidRPr="00911DD3">
        <w:rPr>
          <w:rStyle w:val="StyleBoldUnderline"/>
          <w:bCs/>
        </w:rPr>
        <w:t xml:space="preserve"> how different things were a decade ago during what Cubans refer to as the “Black Spring,” when independent journalists were given a summary trial and large jail sentences.</w:t>
      </w:r>
      <w:r w:rsidRPr="00911DD3">
        <w:rPr>
          <w:sz w:val="16"/>
          <w:szCs w:val="18"/>
        </w:rPr>
        <w:t xml:space="preserve"> It was the arrest of these opponents of the regime that led to the Ladies in White, the wives and mothers of prisoners who regularly marched in silence in front of government buildings each week.</w:t>
      </w:r>
      <w:r w:rsidRPr="00911DD3">
        <w:rPr>
          <w:sz w:val="12"/>
          <w:szCs w:val="18"/>
        </w:rPr>
        <w:t>¶</w:t>
      </w:r>
      <w:r w:rsidRPr="00911DD3">
        <w:rPr>
          <w:sz w:val="16"/>
          <w:szCs w:val="18"/>
        </w:rPr>
        <w:t xml:space="preserve"> </w:t>
      </w:r>
      <w:r w:rsidRPr="00911DD3">
        <w:rPr>
          <w:rStyle w:val="StyleBoldUnderline"/>
          <w:bCs/>
        </w:rPr>
        <w:t xml:space="preserve">Ten years ago, Sanchez pointed out, there was no access to the internet for anyone in Cuba, it barely existed, and there were no flash drives to record information and no social networking sites to spread the word about the state’s repression. Now, bloggers like Sanchez — who gains access to tourist hotels, posing as a Westerner so she can use their internet facilities — have managed to get past the regime’s ban </w:t>
      </w:r>
      <w:r w:rsidRPr="00911DD3">
        <w:rPr>
          <w:sz w:val="16"/>
          <w:szCs w:val="18"/>
        </w:rPr>
        <w:t>on use of the internet and to freely reveal to the world the reality of life in Cuba.</w:t>
      </w:r>
      <w:r w:rsidRPr="00911DD3">
        <w:rPr>
          <w:sz w:val="12"/>
          <w:szCs w:val="18"/>
        </w:rPr>
        <w:t>¶</w:t>
      </w:r>
      <w:r w:rsidRPr="00911DD3">
        <w:rPr>
          <w:sz w:val="16"/>
          <w:szCs w:val="18"/>
        </w:rPr>
        <w:t xml:space="preserve"> “Many independent journalists and peaceful activists who began their work precariously have now resorted to blogs, for example, as a format to circulate information about programs and initiatives to collect signatures,” Sánchez said. She and others have done just that, getting signatures on petitions to demand the release in particular of one well-known Cuban journalist. In addition</w:t>
      </w:r>
      <w:r w:rsidRPr="00911DD3">
        <w:rPr>
          <w:rStyle w:val="StyleBoldUnderline"/>
          <w:bCs/>
        </w:rPr>
        <w:t>, Sanchez is circulating a petition known as “the Citizens’ Demand” to pressure the Cuban regime to ratify the UN political rights agreements signed in 2008. The signers are calling for a legal and political framework for a full debate of all ideas relevant to the internal crisis facing the Cuban people on the island.</w:t>
      </w:r>
      <w:r w:rsidRPr="00911DD3">
        <w:rPr>
          <w:rStyle w:val="StyleBoldUnderline"/>
          <w:b w:val="0"/>
          <w:bCs/>
          <w:sz w:val="12"/>
          <w:u w:val="none"/>
        </w:rPr>
        <w:t>¶</w:t>
      </w:r>
      <w:r w:rsidRPr="00911DD3">
        <w:rPr>
          <w:rStyle w:val="StyleBoldUnderline"/>
          <w:bCs/>
          <w:sz w:val="12"/>
        </w:rPr>
        <w:t xml:space="preserve"> </w:t>
      </w:r>
      <w:r w:rsidRPr="00911DD3">
        <w:rPr>
          <w:rStyle w:val="StyleBoldUnderline"/>
          <w:bCs/>
        </w:rPr>
        <w:t>In effect, this demand for democracy is nothing less than a call for creation of a political democracy that would, if implemented, lead to the collapse of the edifice of the Communist one-party state.</w:t>
      </w:r>
      <w:r w:rsidRPr="00911DD3">
        <w:rPr>
          <w:rStyle w:val="StyleBoldUnderline"/>
          <w:b w:val="0"/>
          <w:bCs/>
          <w:sz w:val="12"/>
          <w:u w:val="none"/>
        </w:rPr>
        <w:t>¶</w:t>
      </w:r>
      <w:r w:rsidRPr="00911DD3">
        <w:rPr>
          <w:rStyle w:val="StyleBoldUnderline"/>
          <w:bCs/>
          <w:sz w:val="12"/>
        </w:rPr>
        <w:t xml:space="preserve"> </w:t>
      </w:r>
      <w:r w:rsidRPr="00911DD3">
        <w:rPr>
          <w:rStyle w:val="StyleBoldUnderline"/>
          <w:bCs/>
        </w:rPr>
        <w:t xml:space="preserve">As Sanchez put it: “It is important to have initiatives for transforming the law and demand concrete public spaces within the country.” Since a totalitarian state does not allow for such space and prohibits a real civil society from emerging, the actions of the dissidents are a mechanism for forcing such change from below. </w:t>
      </w:r>
      <w:r w:rsidRPr="00911DD3">
        <w:rPr>
          <w:sz w:val="16"/>
          <w:szCs w:val="18"/>
        </w:rPr>
        <w:t>They are fighting what her fellow blogger Orlando Luis Pardo Lazo called a “culture of fear over the civil society” that the secret police seek to enforce.</w:t>
      </w:r>
      <w:r w:rsidRPr="00911DD3">
        <w:rPr>
          <w:sz w:val="12"/>
          <w:szCs w:val="18"/>
        </w:rPr>
        <w:t>¶</w:t>
      </w:r>
      <w:r w:rsidRPr="00911DD3">
        <w:rPr>
          <w:sz w:val="16"/>
          <w:szCs w:val="18"/>
        </w:rPr>
        <w:t xml:space="preserve"> </w:t>
      </w:r>
      <w:r w:rsidRPr="00911DD3">
        <w:rPr>
          <w:rStyle w:val="Emphasis"/>
          <w:rFonts w:ascii="Times New Roman" w:hAnsi="Times New Roman"/>
          <w:iCs/>
        </w:rPr>
        <w:t>For liberals</w:t>
      </w:r>
      <w:r w:rsidRPr="00911DD3">
        <w:rPr>
          <w:sz w:val="16"/>
          <w:szCs w:val="18"/>
        </w:rPr>
        <w:t xml:space="preserve"> and leftists in the United States</w:t>
      </w:r>
      <w:r w:rsidRPr="00911DD3">
        <w:rPr>
          <w:rStyle w:val="StyleBoldUnderline"/>
          <w:bCs/>
        </w:rPr>
        <w:t>, the main demand they always raise is to “lift the embargo.” According to the argument they regularly make,</w:t>
      </w:r>
      <w:r w:rsidRPr="00911DD3">
        <w:rPr>
          <w:sz w:val="16"/>
          <w:szCs w:val="18"/>
        </w:rPr>
        <w:t xml:space="preserve"> the embargo has to be lifted for the following reasons: 1) it is not effective; 2) it gives the regime the excuse to argue to the Cuban people that the poverty they suffer is the result of not being able to trade with the United States and other nations honoring the embargo; 3) </w:t>
      </w:r>
      <w:r w:rsidRPr="00911DD3">
        <w:rPr>
          <w:rStyle w:val="StyleBoldUnderline"/>
          <w:bCs/>
        </w:rPr>
        <w:t xml:space="preserve">lifting the embargo would </w:t>
      </w:r>
      <w:r w:rsidRPr="00911DD3">
        <w:rPr>
          <w:sz w:val="16"/>
        </w:rPr>
        <w:t xml:space="preserve">hence </w:t>
      </w:r>
      <w:r w:rsidRPr="00911DD3">
        <w:rPr>
          <w:rStyle w:val="StyleBoldUnderline"/>
          <w:bCs/>
        </w:rPr>
        <w:t xml:space="preserve">deprive </w:t>
      </w:r>
      <w:r w:rsidRPr="00911DD3">
        <w:rPr>
          <w:sz w:val="16"/>
        </w:rPr>
        <w:t>Fidel and Raul Castro from their main propaganda argument</w:t>
      </w:r>
      <w:r w:rsidRPr="00911DD3">
        <w:rPr>
          <w:sz w:val="16"/>
          <w:szCs w:val="18"/>
        </w:rPr>
        <w:t xml:space="preserve">, revealing that the reasons for a collapsed economy are the regime’s own policies; </w:t>
      </w:r>
      <w:r w:rsidRPr="00911DD3">
        <w:rPr>
          <w:rStyle w:val="StyleBoldUnderline"/>
          <w:bCs/>
        </w:rPr>
        <w:t>and 4) trade and travel from the United States would expose Cubans to Americans and others who live in freedom, help curb anti-Americanism, and eventually lead to slow reform of the system.</w:t>
      </w:r>
      <w:r w:rsidRPr="00911DD3">
        <w:rPr>
          <w:rStyle w:val="StyleBoldUnderline"/>
          <w:b w:val="0"/>
          <w:bCs/>
          <w:sz w:val="12"/>
          <w:u w:val="none"/>
        </w:rPr>
        <w:t>¶</w:t>
      </w:r>
      <w:r w:rsidRPr="00911DD3">
        <w:rPr>
          <w:rStyle w:val="StyleBoldUnderline"/>
          <w:bCs/>
          <w:sz w:val="12"/>
        </w:rPr>
        <w:t xml:space="preserve"> </w:t>
      </w:r>
      <w:r w:rsidRPr="00911DD3">
        <w:rPr>
          <w:rStyle w:val="StyleBoldUnderline"/>
          <w:bCs/>
        </w:rPr>
        <w:t>What these liberals and leftists leave out is that this demand — lifting the embargo — is also the number one desire of the Cuban Communists.</w:t>
      </w:r>
      <w:r w:rsidRPr="00911DD3">
        <w:rPr>
          <w:rStyle w:val="StyleBoldUnderline"/>
          <w:b w:val="0"/>
          <w:bCs/>
          <w:sz w:val="12"/>
          <w:u w:val="none"/>
        </w:rPr>
        <w:t>¶</w:t>
      </w:r>
      <w:r w:rsidRPr="00911DD3">
        <w:rPr>
          <w:rStyle w:val="StyleBoldUnderline"/>
          <w:bCs/>
          <w:sz w:val="12"/>
        </w:rPr>
        <w:t xml:space="preserve"> </w:t>
      </w:r>
      <w:r w:rsidRPr="00911DD3">
        <w:rPr>
          <w:sz w:val="16"/>
          <w:szCs w:val="18"/>
        </w:rPr>
        <w:t>In making it the key demand, these well-meaning (at least some of them) liberals echo precisely the propaganda of the Cuban government, thereby doing the Castro brothers’ work for them here in the United States. And, as we know, many of those who call for this actually believe that the Cuban government is on the side of the people, and favor the Cuban Revolution which they see as a positive role model for the region. They have always believed, since the 1960s of their youth, that socialism in Cuba has pointed the way forward to development and liberty based on the kind of socialist society they wish could exist in the United States.</w:t>
      </w:r>
      <w:r w:rsidRPr="00911DD3">
        <w:rPr>
          <w:sz w:val="12"/>
          <w:szCs w:val="18"/>
        </w:rPr>
        <w:t>¶</w:t>
      </w:r>
      <w:r w:rsidRPr="00911DD3">
        <w:rPr>
          <w:sz w:val="16"/>
          <w:szCs w:val="18"/>
        </w:rPr>
        <w:t xml:space="preserve"> Another brave group of Cuban opponents of the regime has actually taped a television interview filmed illegally in Havana. </w:t>
      </w:r>
      <w:r w:rsidRPr="00911DD3">
        <w:rPr>
          <w:rStyle w:val="StyleBoldUnderline"/>
          <w:bCs/>
        </w:rPr>
        <w:t>“Young Cuban democracy leader Antonio Rodiles,”</w:t>
      </w:r>
      <w:r w:rsidRPr="00911DD3">
        <w:rPr>
          <w:rStyle w:val="Emphasis"/>
          <w:rFonts w:ascii="Times New Roman" w:hAnsi="Times New Roman"/>
          <w:iCs/>
        </w:rPr>
        <w:t xml:space="preserve"> </w:t>
      </w:r>
      <w:r w:rsidRPr="00911DD3">
        <w:rPr>
          <w:sz w:val="16"/>
          <w:szCs w:val="18"/>
        </w:rPr>
        <w:t xml:space="preserve">an American support group called </w:t>
      </w:r>
      <w:hyperlink r:id="rId56" w:history="1">
        <w:r w:rsidRPr="00911DD3">
          <w:rPr>
            <w:sz w:val="16"/>
            <w:szCs w:val="18"/>
          </w:rPr>
          <w:t>Capitol Hill Cubans</w:t>
        </w:r>
      </w:hyperlink>
      <w:r w:rsidRPr="00911DD3">
        <w:rPr>
          <w:sz w:val="16"/>
          <w:szCs w:val="18"/>
        </w:rPr>
        <w:t xml:space="preserve"> has reported, </w:t>
      </w:r>
      <w:r w:rsidRPr="00911DD3">
        <w:rPr>
          <w:rStyle w:val="StyleBoldUnderline"/>
          <w:bCs/>
        </w:rPr>
        <w:t>“has just released the latest episode of his civil society project Estado de Sats (filmed within Cuba), where he discusses the importance U.S. sanctions policy with two of Cuba’s most renowned opposition activists and former political prisoners</w:t>
      </w:r>
      <w:r w:rsidRPr="00911DD3">
        <w:rPr>
          <w:sz w:val="16"/>
          <w:szCs w:val="18"/>
        </w:rPr>
        <w:t>, Guillermo Fariñas and Jose Daniel Ferrer.”</w:t>
      </w:r>
      <w:r w:rsidRPr="00911DD3">
        <w:rPr>
          <w:sz w:val="12"/>
          <w:szCs w:val="18"/>
        </w:rPr>
        <w:t>¶</w:t>
      </w:r>
      <w:r w:rsidRPr="00911DD3">
        <w:rPr>
          <w:sz w:val="16"/>
          <w:szCs w:val="18"/>
        </w:rPr>
        <w:t xml:space="preserve"> </w:t>
      </w:r>
      <w:r w:rsidRPr="00911DD3">
        <w:rPr>
          <w:rStyle w:val="StyleBoldUnderline"/>
          <w:bCs/>
        </w:rPr>
        <w:t>The argument they present is aimed directly at those on the left in the United States, some of whom think they are helping democracy in Cuba by calling for an end to the embargo. In strong and clear language, the two dissidents say the following:</w:t>
      </w:r>
      <w:r w:rsidRPr="00911DD3">
        <w:rPr>
          <w:rStyle w:val="StyleBoldUnderline"/>
          <w:b w:val="0"/>
          <w:bCs/>
          <w:sz w:val="12"/>
          <w:u w:val="none"/>
        </w:rPr>
        <w:t>¶</w:t>
      </w:r>
      <w:r w:rsidRPr="00911DD3">
        <w:rPr>
          <w:rStyle w:val="StyleBoldUnderline"/>
          <w:bCs/>
          <w:sz w:val="12"/>
        </w:rPr>
        <w:t xml:space="preserve"> </w:t>
      </w:r>
      <w:r w:rsidRPr="00911DD3">
        <w:rPr>
          <w:rStyle w:val="StyleBoldUnderline"/>
          <w:bCs/>
        </w:rPr>
        <w:t>If at this time, the [economic] need of the Cuban government is satisfied through financial credits and the lifting of the embargo, repression would increase, it would allow for a continuation of the Castro’s society, totalitarianism would strengthen its hold and philosophically, it would just be immoral … If you did an opinion poll among Cuban opposition activists, the majority would be in favor of not lifting the embargo.</w:t>
      </w:r>
      <w:r w:rsidRPr="00911DD3">
        <w:rPr>
          <w:rStyle w:val="StyleBoldUnderline"/>
          <w:b w:val="0"/>
          <w:bCs/>
          <w:sz w:val="12"/>
          <w:u w:val="none"/>
        </w:rPr>
        <w:t>¶</w:t>
      </w:r>
      <w:r w:rsidRPr="00911DD3">
        <w:rPr>
          <w:rStyle w:val="StyleBoldUnderline"/>
          <w:bCs/>
          <w:sz w:val="12"/>
        </w:rPr>
        <w:t xml:space="preserve"> </w:t>
      </w:r>
      <w:r w:rsidRPr="00911DD3">
        <w:rPr>
          <w:sz w:val="16"/>
          <w:szCs w:val="18"/>
        </w:rPr>
        <w:t>Next, they nail the claim that travel without restrictions by citizens of our country to Cuba would help spread freedom. The men respond:</w:t>
      </w:r>
      <w:r w:rsidRPr="00911DD3">
        <w:rPr>
          <w:sz w:val="12"/>
          <w:szCs w:val="18"/>
        </w:rPr>
        <w:t>¶</w:t>
      </w:r>
      <w:r w:rsidRPr="00911DD3">
        <w:rPr>
          <w:sz w:val="16"/>
          <w:szCs w:val="18"/>
        </w:rPr>
        <w:t xml:space="preserve"> </w:t>
      </w:r>
      <w:r w:rsidRPr="00911DD3">
        <w:rPr>
          <w:rStyle w:val="StyleBoldUnderline"/>
          <w:bCs/>
        </w:rPr>
        <w:t>In a cost-benefit analysis, travel to Cuba by Americans would be of greatest benefit to the Castro regime, while the Cuban people would be the least to benefit. With all of the controls and the totalitarian system of the government, it would be perfectly able to control such travel.</w:t>
      </w:r>
      <w:r w:rsidRPr="00911DD3">
        <w:rPr>
          <w:rStyle w:val="StyleBoldUnderline"/>
          <w:b w:val="0"/>
          <w:bCs/>
          <w:sz w:val="12"/>
          <w:u w:val="none"/>
        </w:rPr>
        <w:t>¶</w:t>
      </w:r>
      <w:r w:rsidRPr="00911DD3">
        <w:rPr>
          <w:rStyle w:val="StyleBoldUnderline"/>
          <w:bCs/>
          <w:sz w:val="12"/>
        </w:rPr>
        <w:t xml:space="preserve"> </w:t>
      </w:r>
      <w:r w:rsidRPr="00911DD3">
        <w:rPr>
          <w:sz w:val="16"/>
          <w:szCs w:val="18"/>
        </w:rPr>
        <w:t xml:space="preserve">We know this, as I </w:t>
      </w:r>
      <w:hyperlink r:id="rId57" w:history="1">
        <w:r w:rsidRPr="00911DD3">
          <w:rPr>
            <w:sz w:val="16"/>
            <w:szCs w:val="18"/>
          </w:rPr>
          <w:t xml:space="preserve">reported </w:t>
        </w:r>
      </w:hyperlink>
      <w:r w:rsidRPr="00911DD3">
        <w:rPr>
          <w:sz w:val="16"/>
          <w:szCs w:val="18"/>
        </w:rPr>
        <w:t xml:space="preserve">a few months ago, about how </w:t>
      </w:r>
      <w:r w:rsidRPr="00911DD3">
        <w:rPr>
          <w:rStyle w:val="StyleBoldUnderline"/>
          <w:bCs/>
        </w:rPr>
        <w:t>a group of Americans taking the usual state-controlled Potemkin village tour came back raving about how wonderful and free Cuba is, and how Cuban socialism works.</w:t>
      </w:r>
      <w:r w:rsidRPr="00911DD3">
        <w:rPr>
          <w:rStyle w:val="StyleBoldUnderline"/>
          <w:b w:val="0"/>
          <w:bCs/>
          <w:sz w:val="12"/>
          <w:u w:val="none"/>
        </w:rPr>
        <w:t>¶</w:t>
      </w:r>
      <w:r w:rsidRPr="00911DD3">
        <w:rPr>
          <w:rStyle w:val="StyleBoldUnderline"/>
          <w:bCs/>
          <w:sz w:val="12"/>
        </w:rPr>
        <w:t xml:space="preserve"> </w:t>
      </w:r>
      <w:r w:rsidRPr="00911DD3">
        <w:rPr>
          <w:sz w:val="16"/>
          <w:szCs w:val="18"/>
        </w:rPr>
        <w:t xml:space="preserve">Finally, </w:t>
      </w:r>
      <w:r w:rsidRPr="00911DD3">
        <w:rPr>
          <w:rStyle w:val="StyleBoldUnderline"/>
          <w:bCs/>
        </w:rPr>
        <w:t>the two former prisoners made this point about lifting the embargo:</w:t>
      </w:r>
      <w:r w:rsidRPr="00911DD3">
        <w:rPr>
          <w:rStyle w:val="StyleBoldUnderline"/>
          <w:b w:val="0"/>
          <w:bCs/>
          <w:sz w:val="12"/>
          <w:u w:val="none"/>
        </w:rPr>
        <w:t>¶</w:t>
      </w:r>
      <w:r w:rsidRPr="00911DD3">
        <w:rPr>
          <w:rStyle w:val="StyleBoldUnderline"/>
          <w:bCs/>
          <w:sz w:val="12"/>
        </w:rPr>
        <w:t xml:space="preserve"> </w:t>
      </w:r>
      <w:r w:rsidRPr="00911DD3">
        <w:rPr>
          <w:rStyle w:val="StyleBoldUnderline"/>
          <w:bCs/>
        </w:rPr>
        <w:t>To lift the embargo at this time would be very prejudicial to us. The government prioritizes all of the institutions that guarantee its hold on power. The regime’s political police and its jailers receive a much higher salary and privileges than a doctor or engineer, or than any other worker that benefits society. We’ve all seen municipalities with no fuel for an ambulance, yet with 10, 15, 20, 50 cars full of fuel ready to go repress peaceful human rights activists.</w:t>
      </w:r>
      <w:r w:rsidRPr="00911DD3">
        <w:rPr>
          <w:rStyle w:val="StyleBoldUnderline"/>
          <w:b w:val="0"/>
          <w:bCs/>
          <w:sz w:val="12"/>
          <w:u w:val="none"/>
        </w:rPr>
        <w:t>¶</w:t>
      </w:r>
      <w:r w:rsidRPr="00911DD3">
        <w:rPr>
          <w:rStyle w:val="StyleBoldUnderline"/>
          <w:bCs/>
          <w:sz w:val="12"/>
        </w:rPr>
        <w:t xml:space="preserve"> </w:t>
      </w:r>
      <w:r w:rsidRPr="00911DD3">
        <w:rPr>
          <w:sz w:val="16"/>
          <w:szCs w:val="18"/>
        </w:rPr>
        <w:t xml:space="preserve">Indeed, just this past week, more evidence came out substantiating how the secret police killed Cuba’s leading political opponent Oswaldo Paya, and sought to blame it on a car crash for which he and those with him were responsible. Last week, </w:t>
      </w:r>
      <w:hyperlink r:id="rId58" w:history="1">
        <w:r w:rsidRPr="00911DD3">
          <w:rPr>
            <w:sz w:val="16"/>
            <w:szCs w:val="18"/>
          </w:rPr>
          <w:t>the Washington Post</w:t>
        </w:r>
      </w:hyperlink>
      <w:r w:rsidRPr="00911DD3">
        <w:rPr>
          <w:sz w:val="16"/>
          <w:szCs w:val="18"/>
        </w:rPr>
        <w:t xml:space="preserve"> in a tough editorial made the point:</w:t>
      </w:r>
      <w:r w:rsidRPr="00911DD3">
        <w:rPr>
          <w:sz w:val="12"/>
          <w:szCs w:val="18"/>
        </w:rPr>
        <w:t>¶</w:t>
      </w:r>
      <w:r w:rsidRPr="00911DD3">
        <w:rPr>
          <w:sz w:val="16"/>
          <w:szCs w:val="18"/>
        </w:rPr>
        <w:t xml:space="preserve"> Mr. Payá, who pioneered the Varela Project, a petition drive in 2002 seeking the guarantee of political freedom in Cuba, was killed in a car wreck July 22, along with a youth activist, Harold Cepero. The driver of the vehicle, Ángel Carromero, a Spaniard, was convicted and imprisoned on charges of vehicular homicide; in December, he was released to Spain. He told us in an interview published on the opposite page last week that the car carrying Mr. Payá was rammed from behind by a vehicle with government license plates. His recollections suggest that Mr. Payá died not from reckless driving but from a purposeful attempt to silence him — forever.</w:t>
      </w:r>
      <w:r w:rsidRPr="00911DD3">
        <w:rPr>
          <w:sz w:val="12"/>
          <w:szCs w:val="18"/>
        </w:rPr>
        <w:t>¶</w:t>
      </w:r>
      <w:r w:rsidRPr="00911DD3">
        <w:rPr>
          <w:sz w:val="16"/>
          <w:szCs w:val="18"/>
        </w:rPr>
        <w:t xml:space="preserve"> This is the kind of treatment effective opponents of the regime get from Cuba’s secret police, measures taken upon orders of Raul Castro, whom useful idiots like Danny Glover and Sean Penn regularly visit. They fawn at his feet and those of his ailing brother, Fidel Castro.</w:t>
      </w:r>
      <w:r w:rsidRPr="00911DD3">
        <w:rPr>
          <w:sz w:val="12"/>
          <w:szCs w:val="18"/>
        </w:rPr>
        <w:t>¶</w:t>
      </w:r>
      <w:r w:rsidRPr="00911DD3">
        <w:rPr>
          <w:sz w:val="16"/>
          <w:szCs w:val="18"/>
        </w:rPr>
        <w:t xml:space="preserve"> This week, Sanchez and her colleague come to testify before Congress. They will speak as well at a public forum today, Tuesday, at the Cato Institute. You can watch on a live stream at 12:30 p.m. on the organization’s </w:t>
      </w:r>
      <w:hyperlink r:id="rId59" w:history="1">
        <w:r w:rsidRPr="00911DD3">
          <w:rPr>
            <w:sz w:val="16"/>
            <w:szCs w:val="18"/>
          </w:rPr>
          <w:t>website</w:t>
        </w:r>
      </w:hyperlink>
      <w:r w:rsidRPr="00911DD3">
        <w:rPr>
          <w:sz w:val="16"/>
          <w:szCs w:val="18"/>
        </w:rPr>
        <w:t>.</w:t>
      </w:r>
      <w:r w:rsidRPr="00911DD3">
        <w:rPr>
          <w:sz w:val="12"/>
          <w:szCs w:val="18"/>
        </w:rPr>
        <w:t>¶</w:t>
      </w:r>
      <w:r w:rsidRPr="00911DD3">
        <w:rPr>
          <w:sz w:val="16"/>
          <w:szCs w:val="18"/>
        </w:rPr>
        <w:t xml:space="preserve"> The Cuban people have suffered long enough at the hands of a regime that came into power promising freedom and democracy, and instead inflicted on the Cuban people a totalitarian government modeled on that of the old Soviet Union. </w:t>
      </w:r>
      <w:r w:rsidRPr="00911DD3">
        <w:rPr>
          <w:sz w:val="16"/>
        </w:rPr>
        <w:t>Cuba is finally</w:t>
      </w:r>
      <w:r w:rsidRPr="00911DD3">
        <w:rPr>
          <w:rStyle w:val="Emphasis"/>
          <w:rFonts w:ascii="Times New Roman" w:hAnsi="Times New Roman"/>
          <w:iCs/>
        </w:rPr>
        <w:t xml:space="preserve"> </w:t>
      </w:r>
      <w:r w:rsidRPr="00911DD3">
        <w:rPr>
          <w:rStyle w:val="StyleBoldUnderline"/>
          <w:bCs/>
        </w:rPr>
        <w:t>on</w:t>
      </w:r>
      <w:r w:rsidRPr="00911DD3">
        <w:rPr>
          <w:rStyle w:val="Emphasis"/>
          <w:rFonts w:ascii="Times New Roman" w:hAnsi="Times New Roman"/>
          <w:iCs/>
        </w:rPr>
        <w:t xml:space="preserve"> </w:t>
      </w:r>
      <w:r w:rsidRPr="00911DD3">
        <w:rPr>
          <w:sz w:val="16"/>
        </w:rPr>
        <w:t>the</w:t>
      </w:r>
      <w:r w:rsidRPr="00911DD3">
        <w:rPr>
          <w:rStyle w:val="Emphasis"/>
          <w:rFonts w:ascii="Times New Roman" w:hAnsi="Times New Roman"/>
          <w:iCs/>
        </w:rPr>
        <w:t xml:space="preserve"> </w:t>
      </w:r>
      <w:r w:rsidRPr="00911DD3">
        <w:rPr>
          <w:rStyle w:val="StyleBoldUnderline"/>
          <w:bCs/>
        </w:rPr>
        <w:t>verge of change</w:t>
      </w:r>
      <w:r w:rsidRPr="00911DD3">
        <w:rPr>
          <w:rStyle w:val="Emphasis"/>
          <w:rFonts w:ascii="Times New Roman" w:hAnsi="Times New Roman"/>
          <w:iCs/>
        </w:rPr>
        <w:t xml:space="preserve">, </w:t>
      </w:r>
      <w:r w:rsidRPr="00911DD3">
        <w:rPr>
          <w:rStyle w:val="StyleBoldUnderline"/>
          <w:bCs/>
        </w:rPr>
        <w:t>and it is time the people of our country give whatever support we can to those within Cuba bravely working for the creation of a real democracy in Cuba, and an end to the decades of rule by the Castro brothers.</w:t>
      </w:r>
      <w:r w:rsidRPr="00911DD3">
        <w:rPr>
          <w:rStyle w:val="StyleBoldUnderline"/>
          <w:b w:val="0"/>
          <w:bCs/>
          <w:sz w:val="12"/>
          <w:u w:val="none"/>
        </w:rPr>
        <w:t>¶</w:t>
      </w:r>
      <w:r w:rsidRPr="00911DD3">
        <w:rPr>
          <w:rStyle w:val="StyleBoldUnderline"/>
          <w:bCs/>
          <w:sz w:val="12"/>
        </w:rPr>
        <w:t xml:space="preserve"> </w:t>
      </w:r>
    </w:p>
    <w:p w:rsidR="00436B03" w:rsidRPr="007222D2" w:rsidRDefault="00436B03" w:rsidP="007222D2"/>
    <w:p w:rsidR="00436B03" w:rsidRDefault="00436B03" w:rsidP="007873C8">
      <w:pPr>
        <w:pStyle w:val="Heading4"/>
      </w:pPr>
      <w:r>
        <w:t>Cuba displays all signs of not becoming democratic</w:t>
      </w:r>
    </w:p>
    <w:p w:rsidR="00436B03" w:rsidRDefault="00436B03" w:rsidP="007873C8">
      <w:pPr>
        <w:rPr>
          <w:rStyle w:val="StyleStyleBold12pt"/>
          <w:bCs/>
        </w:rPr>
      </w:pPr>
      <w:r>
        <w:t xml:space="preserve">Mary Anastasia </w:t>
      </w:r>
      <w:r w:rsidRPr="00491095">
        <w:rPr>
          <w:rStyle w:val="StyleStyleBold12pt"/>
          <w:bCs/>
        </w:rPr>
        <w:t>O’Grady</w:t>
      </w:r>
      <w:r>
        <w:t xml:space="preserve"> (</w:t>
      </w:r>
      <w:r w:rsidRPr="00491095">
        <w:t>editor of the Wall Street</w:t>
      </w:r>
      <w:r>
        <w:t xml:space="preserve"> Journal and member of the WSJ </w:t>
      </w:r>
      <w:r w:rsidRPr="00491095">
        <w:t>Editorial Board since 2005</w:t>
      </w:r>
      <w:r>
        <w:t xml:space="preserve">) May 11 </w:t>
      </w:r>
      <w:r w:rsidRPr="00491095">
        <w:t>20</w:t>
      </w:r>
      <w:r w:rsidRPr="00491095">
        <w:rPr>
          <w:rStyle w:val="StyleStyleBold12pt"/>
          <w:bCs/>
        </w:rPr>
        <w:t>09</w:t>
      </w:r>
    </w:p>
    <w:p w:rsidR="00436B03" w:rsidRDefault="00436B03" w:rsidP="007873C8">
      <w:r>
        <w:t>“Cuba doesn’t belong in a Democratic Club” Wall Street Journal</w:t>
      </w:r>
    </w:p>
    <w:p w:rsidR="00436B03" w:rsidRPr="0032063C" w:rsidRDefault="00436B03" w:rsidP="007873C8">
      <w:r>
        <w:t xml:space="preserve">Online at </w:t>
      </w:r>
      <w:hyperlink r:id="rId60" w:history="1">
        <w:r w:rsidRPr="0055714F">
          <w:rPr>
            <w:rStyle w:val="Hyperlink"/>
          </w:rPr>
          <w:t>http://online.wsj.com/article/SB124199757744704863.html</w:t>
        </w:r>
      </w:hyperlink>
      <w:r>
        <w:t>, Accessed July 12, 2013//RR</w:t>
      </w:r>
    </w:p>
    <w:p w:rsidR="00436B03" w:rsidRDefault="00436B03" w:rsidP="007873C8">
      <w:pPr>
        <w:rPr>
          <w:rStyle w:val="StyleBoldUnderline"/>
          <w:bCs/>
        </w:rPr>
      </w:pPr>
      <w:r w:rsidRPr="00EF51D0">
        <w:t xml:space="preserve">Yes, the Cold War is over. But </w:t>
      </w:r>
      <w:r w:rsidRPr="00491095">
        <w:rPr>
          <w:rStyle w:val="StyleBoldUnderline"/>
          <w:bCs/>
        </w:rPr>
        <w:t>the Cuban military today has close bilateral ties with North Korea and Iran, two points on a new axis of evil that threaten world peace and stability. Cuba is also a safe haven and medical outpost for Colombian narcotrafficking guerrillas. Moreover, the regime still pledges its loyalty to Marxist-Leninist ideology, which is directly at odds with human liberty.</w:t>
      </w:r>
    </w:p>
    <w:p w:rsidR="00436B03" w:rsidRPr="004F1EDE" w:rsidRDefault="00436B03" w:rsidP="009D2588">
      <w:pPr>
        <w:pStyle w:val="Heading4"/>
      </w:pPr>
      <w:r w:rsidRPr="004F1EDE">
        <w:t xml:space="preserve">Cuban democracy is not on the rise—it’s a sham </w:t>
      </w:r>
    </w:p>
    <w:p w:rsidR="00436B03" w:rsidRPr="004F1EDE" w:rsidRDefault="00436B03" w:rsidP="009D2588">
      <w:pPr>
        <w:rPr>
          <w:rStyle w:val="StyleStyleBold12pt"/>
          <w:bCs/>
        </w:rPr>
      </w:pPr>
      <w:r w:rsidRPr="004F1EDE">
        <w:rPr>
          <w:rStyle w:val="StyleStyleBold12pt"/>
          <w:bCs/>
        </w:rPr>
        <w:t xml:space="preserve">Associated Press, </w:t>
      </w:r>
      <w:r w:rsidRPr="004F1EDE">
        <w:t>10/20/20</w:t>
      </w:r>
      <w:r w:rsidRPr="004F1EDE">
        <w:rPr>
          <w:rStyle w:val="StyleStyleBold12pt"/>
          <w:bCs/>
        </w:rPr>
        <w:t>12.</w:t>
      </w:r>
    </w:p>
    <w:p w:rsidR="00436B03" w:rsidRPr="004F1EDE" w:rsidRDefault="00436B03" w:rsidP="009D2588">
      <w:r w:rsidRPr="004F1EDE">
        <w:t xml:space="preserve"> [“Cuba's electoral process: Grassroots democracy or a sham? Lacks hoopla seen in many countries,” Fox News at </w:t>
      </w:r>
      <w:hyperlink r:id="rId61" w:history="1">
        <w:r w:rsidRPr="004F1EDE">
          <w:rPr>
            <w:rStyle w:val="Hyperlink"/>
          </w:rPr>
          <w:t>http://www.foxnews.com/world/2012/10/20/cuba-electoral-process-grassroots-democracy-or-sham/</w:t>
        </w:r>
      </w:hyperlink>
      <w:r w:rsidRPr="004F1EDE">
        <w:t xml:space="preserve"> accessed July 13, 2013, AV]</w:t>
      </w:r>
    </w:p>
    <w:p w:rsidR="00436B03" w:rsidRPr="004F1EDE" w:rsidRDefault="00436B03" w:rsidP="009D2588"/>
    <w:p w:rsidR="00436B03" w:rsidRPr="004F1EDE" w:rsidRDefault="00436B03" w:rsidP="009D2588">
      <w:pPr>
        <w:rPr>
          <w:sz w:val="16"/>
          <w:szCs w:val="18"/>
        </w:rPr>
      </w:pPr>
      <w:r w:rsidRPr="004F1EDE">
        <w:rPr>
          <w:sz w:val="16"/>
          <w:szCs w:val="18"/>
        </w:rPr>
        <w:t>HAVANA – There are no flashy television ads or campaign signs spiked into front yards. And candidates definitely don't tour the island shaking hands and kissing babies.</w:t>
      </w:r>
      <w:r w:rsidRPr="004F1EDE">
        <w:rPr>
          <w:sz w:val="12"/>
          <w:szCs w:val="18"/>
        </w:rPr>
        <w:t>¶</w:t>
      </w:r>
      <w:r w:rsidRPr="004F1EDE">
        <w:rPr>
          <w:sz w:val="16"/>
          <w:szCs w:val="18"/>
        </w:rPr>
        <w:t xml:space="preserve"> </w:t>
      </w:r>
      <w:r w:rsidRPr="004F1EDE">
        <w:rPr>
          <w:rStyle w:val="StyleBoldUnderline"/>
          <w:bCs/>
        </w:rPr>
        <w:t>Elections in Cuba lack the hoopla they have in other countries, but authorities here say they give people a voice in government</w:t>
      </w:r>
      <w:r w:rsidRPr="004F1EDE">
        <w:rPr>
          <w:sz w:val="16"/>
          <w:szCs w:val="18"/>
        </w:rPr>
        <w:t xml:space="preserve"> and rebut charges that the country is undemocratic</w:t>
      </w:r>
      <w:r w:rsidRPr="004F1EDE">
        <w:rPr>
          <w:rStyle w:val="StyleBoldUnderline"/>
          <w:bCs/>
        </w:rPr>
        <w:t>. Critics call them a sham since voters can't throw out the Communist Party</w:t>
      </w:r>
      <w:r w:rsidRPr="004F1EDE">
        <w:rPr>
          <w:sz w:val="16"/>
          <w:szCs w:val="18"/>
        </w:rPr>
        <w:t xml:space="preserve"> long led by Fidel and Raul Castro.</w:t>
      </w:r>
      <w:r w:rsidRPr="004F1EDE">
        <w:rPr>
          <w:sz w:val="12"/>
          <w:szCs w:val="18"/>
        </w:rPr>
        <w:t>¶</w:t>
      </w:r>
      <w:r w:rsidRPr="004F1EDE">
        <w:rPr>
          <w:sz w:val="16"/>
          <w:szCs w:val="18"/>
        </w:rPr>
        <w:t xml:space="preserve"> A long, complicated and truly unique electoral process is under way on this communist-run island, with more than 8 million Cubans going to the polls this weekend for municipal elections. The process culminates in February, when national assembly legislators vote on who will occupy the presidency, a post held by Raul Castro since 2008.</w:t>
      </w:r>
      <w:r w:rsidRPr="004F1EDE">
        <w:rPr>
          <w:sz w:val="12"/>
          <w:szCs w:val="18"/>
        </w:rPr>
        <w:t>¶</w:t>
      </w:r>
      <w:r w:rsidRPr="004F1EDE">
        <w:rPr>
          <w:sz w:val="16"/>
          <w:szCs w:val="18"/>
        </w:rPr>
        <w:t xml:space="preserve"> The latest electoral exercise began in September when Cubans met in common spaces, parks and buildings for neighborhood assemblies to choose the candidates in municipal elections. Those assemblies nominated 32,000 candidates, and each electoral district must have between two and eight names on the ballot.</w:t>
      </w:r>
      <w:r w:rsidRPr="004F1EDE">
        <w:rPr>
          <w:sz w:val="12"/>
          <w:szCs w:val="18"/>
        </w:rPr>
        <w:t>¶</w:t>
      </w:r>
      <w:r w:rsidRPr="004F1EDE">
        <w:rPr>
          <w:sz w:val="16"/>
          <w:szCs w:val="18"/>
        </w:rPr>
        <w:t xml:space="preserve"> Sheets of paper with terse biographies and photos of the candidates were then taped up to strategically placed walls and windows in each neighborhood for residents to read. That's just about the only campaigning that's allowed.</w:t>
      </w:r>
      <w:r w:rsidRPr="004F1EDE">
        <w:rPr>
          <w:sz w:val="12"/>
          <w:szCs w:val="18"/>
        </w:rPr>
        <w:t>¶</w:t>
      </w:r>
      <w:r w:rsidRPr="004F1EDE">
        <w:rPr>
          <w:sz w:val="16"/>
          <w:szCs w:val="18"/>
        </w:rPr>
        <w:t xml:space="preserve"> On Sunday, Cubans will cast ballots to choose among these candidates for municipal assemblies that administer local governments and relay complaints on issues such as potholes and housing, social and sports programs.</w:t>
      </w:r>
      <w:r w:rsidRPr="004F1EDE">
        <w:rPr>
          <w:sz w:val="12"/>
          <w:szCs w:val="18"/>
        </w:rPr>
        <w:t>¶</w:t>
      </w:r>
      <w:r w:rsidRPr="004F1EDE">
        <w:rPr>
          <w:sz w:val="16"/>
          <w:szCs w:val="18"/>
        </w:rPr>
        <w:t xml:space="preserve"> After the local elections, commissions elected by workers, farmers, youth, student and women's groups then choose candidates for the national legislature, which eventually elects Cuba's next president.</w:t>
      </w:r>
      <w:r w:rsidRPr="004F1EDE">
        <w:rPr>
          <w:sz w:val="12"/>
          <w:szCs w:val="18"/>
        </w:rPr>
        <w:t>¶</w:t>
      </w:r>
      <w:r w:rsidRPr="004F1EDE">
        <w:rPr>
          <w:sz w:val="16"/>
          <w:szCs w:val="18"/>
        </w:rPr>
        <w:t xml:space="preserve"> Near-complete voter participation is expected. In 2007-2008, voter turnout was 96.8 percent.</w:t>
      </w:r>
      <w:r w:rsidRPr="004F1EDE">
        <w:rPr>
          <w:sz w:val="12"/>
          <w:szCs w:val="18"/>
        </w:rPr>
        <w:t>¶</w:t>
      </w:r>
      <w:r w:rsidRPr="004F1EDE">
        <w:rPr>
          <w:sz w:val="16"/>
          <w:szCs w:val="18"/>
        </w:rPr>
        <w:t xml:space="preserve"> </w:t>
      </w:r>
      <w:r w:rsidRPr="004F1EDE">
        <w:rPr>
          <w:rStyle w:val="StyleBoldUnderline"/>
          <w:bCs/>
        </w:rPr>
        <w:t>The government says perennial high turnouts are a clear sign of support for the revolution. Dissidents say people vote for fear that not doing so could get them in trouble.</w:t>
      </w:r>
      <w:r w:rsidRPr="004F1EDE">
        <w:rPr>
          <w:rStyle w:val="StyleBoldUnderline"/>
          <w:b w:val="0"/>
          <w:bCs/>
          <w:sz w:val="12"/>
          <w:u w:val="none"/>
        </w:rPr>
        <w:t>¶</w:t>
      </w:r>
      <w:r w:rsidRPr="004F1EDE">
        <w:rPr>
          <w:rStyle w:val="StyleBoldUnderline"/>
          <w:bCs/>
          <w:sz w:val="12"/>
        </w:rPr>
        <w:t xml:space="preserve"> </w:t>
      </w:r>
      <w:r w:rsidRPr="004F1EDE">
        <w:rPr>
          <w:sz w:val="16"/>
          <w:szCs w:val="18"/>
        </w:rPr>
        <w:t>Polling places also turn into social gatherings for neighbors. Young students escort the elderly and the disabled to vote, and Cubans are reminded by state television, unions and women's groups that casting a ballot is a patriotic duty.</w:t>
      </w:r>
      <w:r w:rsidRPr="004F1EDE">
        <w:rPr>
          <w:sz w:val="12"/>
          <w:szCs w:val="18"/>
        </w:rPr>
        <w:t>¶</w:t>
      </w:r>
      <w:r w:rsidRPr="004F1EDE">
        <w:rPr>
          <w:sz w:val="16"/>
          <w:szCs w:val="18"/>
        </w:rPr>
        <w:t xml:space="preserve"> The entire process is devoid of party slogans, ads or logos, since only one party is legal in Cuba: the Communist Party, and its job is to "guide" society and its politics rather than impose candidates, said Ruben Perez, secretary of the National Electoral Commission.</w:t>
      </w:r>
      <w:r w:rsidRPr="004F1EDE">
        <w:rPr>
          <w:sz w:val="12"/>
          <w:szCs w:val="18"/>
        </w:rPr>
        <w:t>¶</w:t>
      </w:r>
      <w:r w:rsidRPr="004F1EDE">
        <w:rPr>
          <w:sz w:val="16"/>
          <w:szCs w:val="18"/>
        </w:rPr>
        <w:t xml:space="preserve"> "Voting is free, not obligatory and secret," he said. "Our system is totally transparent and we defend it like this. We think that it is very democratic.</w:t>
      </w:r>
      <w:r w:rsidRPr="004F1EDE">
        <w:rPr>
          <w:sz w:val="12"/>
          <w:szCs w:val="18"/>
        </w:rPr>
        <w:t>¶</w:t>
      </w:r>
      <w:r w:rsidRPr="004F1EDE">
        <w:rPr>
          <w:sz w:val="16"/>
          <w:szCs w:val="18"/>
        </w:rPr>
        <w:t xml:space="preserve"> "It is a different concept: no delegate represents any political interest, only society itself."</w:t>
      </w:r>
      <w:r w:rsidRPr="004F1EDE">
        <w:rPr>
          <w:sz w:val="12"/>
          <w:szCs w:val="18"/>
        </w:rPr>
        <w:t>¶</w:t>
      </w:r>
      <w:r w:rsidRPr="004F1EDE">
        <w:rPr>
          <w:sz w:val="16"/>
          <w:szCs w:val="18"/>
        </w:rPr>
        <w:t xml:space="preserve"> While the Communist Party's power and influence are enormous, candidates don't have to be party members.</w:t>
      </w:r>
      <w:r w:rsidRPr="004F1EDE">
        <w:rPr>
          <w:sz w:val="12"/>
          <w:szCs w:val="18"/>
        </w:rPr>
        <w:t>¶</w:t>
      </w:r>
      <w:r w:rsidRPr="004F1EDE">
        <w:rPr>
          <w:sz w:val="16"/>
          <w:szCs w:val="18"/>
        </w:rPr>
        <w:t xml:space="preserve"> But those who don't usually come from allied groups such as the Federation of Cuban Women and the neighborhood-watch Committees for the Defense of the Revolution.</w:t>
      </w:r>
      <w:r w:rsidRPr="004F1EDE">
        <w:rPr>
          <w:sz w:val="12"/>
          <w:szCs w:val="18"/>
        </w:rPr>
        <w:t>¶</w:t>
      </w:r>
      <w:r w:rsidRPr="004F1EDE">
        <w:rPr>
          <w:sz w:val="16"/>
          <w:szCs w:val="18"/>
        </w:rPr>
        <w:t xml:space="preserve"> The nomination assemblies also see heated debate and criticisms about local problems such as slow police response, poor water supply and garbage pickup or unauthorized vending stands that block sidewalks.</w:t>
      </w:r>
      <w:r w:rsidRPr="004F1EDE">
        <w:rPr>
          <w:sz w:val="12"/>
          <w:szCs w:val="18"/>
        </w:rPr>
        <w:t>¶</w:t>
      </w:r>
      <w:r w:rsidRPr="004F1EDE">
        <w:rPr>
          <w:sz w:val="16"/>
          <w:szCs w:val="18"/>
        </w:rPr>
        <w:t xml:space="preserve"> But </w:t>
      </w:r>
      <w:r w:rsidRPr="004F1EDE">
        <w:rPr>
          <w:rStyle w:val="StyleBoldUnderline"/>
          <w:bCs/>
        </w:rPr>
        <w:t>it is rare, almost unheard of, for a candidate to be nominated against the party's wishes, and there's no real electoral threat to the country's rulers. There are no direct elections for the presidency or for Communist Party leadership posts, which critics say hold real power in the country.</w:t>
      </w:r>
      <w:r w:rsidRPr="004F1EDE">
        <w:rPr>
          <w:sz w:val="12"/>
          <w:szCs w:val="18"/>
        </w:rPr>
        <w:t>¶</w:t>
      </w:r>
      <w:r w:rsidRPr="004F1EDE">
        <w:rPr>
          <w:sz w:val="16"/>
          <w:szCs w:val="18"/>
        </w:rPr>
        <w:t xml:space="preserve"> Members of the island's tiny dissident community have not been nominated when they tried in the past, and many boycott a system they consider illegitimate.</w:t>
      </w:r>
      <w:r w:rsidRPr="004F1EDE">
        <w:rPr>
          <w:sz w:val="12"/>
          <w:szCs w:val="18"/>
        </w:rPr>
        <w:t>¶</w:t>
      </w:r>
      <w:r w:rsidRPr="004F1EDE">
        <w:rPr>
          <w:sz w:val="16"/>
          <w:szCs w:val="18"/>
        </w:rPr>
        <w:t xml:space="preserve"> </w:t>
      </w:r>
      <w:r w:rsidRPr="004F1EDE">
        <w:rPr>
          <w:rStyle w:val="StyleBoldUnderline"/>
          <w:bCs/>
        </w:rPr>
        <w:t>"To be truly democratic, besides being free (the elections) should be competitive and the people able to choose among alternative programs and in the case here there is only one program, that of the government," said Elizardo Sanchez</w:t>
      </w:r>
      <w:r w:rsidRPr="004F1EDE">
        <w:rPr>
          <w:sz w:val="16"/>
          <w:szCs w:val="18"/>
        </w:rPr>
        <w:t>, a dissident who runs the non-governmental Cuban Commission for Human Rights and National Reconciliation.</w:t>
      </w:r>
      <w:r w:rsidRPr="004F1EDE">
        <w:rPr>
          <w:sz w:val="12"/>
          <w:szCs w:val="18"/>
        </w:rPr>
        <w:t>¶</w:t>
      </w:r>
      <w:r w:rsidRPr="004F1EDE">
        <w:rPr>
          <w:sz w:val="16"/>
          <w:szCs w:val="18"/>
        </w:rPr>
        <w:t xml:space="preserve"> Sanchez said that while multiparty systems have deficiencies, the island's one-party electoral process "doesn't reflect the pluralism of Cuban society."</w:t>
      </w:r>
      <w:r w:rsidRPr="004F1EDE">
        <w:rPr>
          <w:sz w:val="12"/>
          <w:szCs w:val="18"/>
        </w:rPr>
        <w:t>¶</w:t>
      </w:r>
      <w:r w:rsidRPr="004F1EDE">
        <w:rPr>
          <w:sz w:val="16"/>
          <w:szCs w:val="18"/>
        </w:rPr>
        <w:t xml:space="preserve"> </w:t>
      </w:r>
      <w:r w:rsidRPr="004F1EDE">
        <w:rPr>
          <w:rStyle w:val="StyleBoldUnderline"/>
          <w:bCs/>
        </w:rPr>
        <w:t>Cuban authorities say they have no plans to change the system.</w:t>
      </w:r>
      <w:r w:rsidRPr="004F1EDE">
        <w:rPr>
          <w:rStyle w:val="StyleBoldUnderline"/>
          <w:b w:val="0"/>
          <w:bCs/>
          <w:sz w:val="12"/>
          <w:u w:val="none"/>
        </w:rPr>
        <w:t>¶</w:t>
      </w:r>
      <w:r w:rsidRPr="004F1EDE">
        <w:rPr>
          <w:rStyle w:val="StyleBoldUnderline"/>
          <w:bCs/>
          <w:sz w:val="12"/>
        </w:rPr>
        <w:t xml:space="preserve"> </w:t>
      </w:r>
      <w:r w:rsidRPr="004F1EDE">
        <w:rPr>
          <w:rStyle w:val="StyleBoldUnderline"/>
          <w:bCs/>
        </w:rPr>
        <w:t>"Our adversaries and even some of our sympathizers ... demand of us, as if we were a country living under normal conditions and not under siege, that we reinstall a multiparty model," Raul Castro said</w:t>
      </w:r>
      <w:r w:rsidRPr="004F1EDE">
        <w:rPr>
          <w:sz w:val="16"/>
          <w:szCs w:val="18"/>
        </w:rPr>
        <w:t xml:space="preserve"> at a Communist Party conference in January. But legalizing parties other than the Communist Party would be to "sacrifice the strategic arm of the unity of all Cubans that has made our dreams of independence and social justice a reality."</w:t>
      </w:r>
    </w:p>
    <w:p w:rsidR="00436B03" w:rsidRPr="004F1EDE" w:rsidRDefault="00436B03" w:rsidP="009D2588">
      <w:pPr>
        <w:rPr>
          <w:bdr w:val="none" w:sz="0" w:space="0" w:color="auto" w:frame="1"/>
        </w:rPr>
      </w:pPr>
    </w:p>
    <w:p w:rsidR="00436B03" w:rsidRPr="004F1EDE" w:rsidRDefault="00436B03" w:rsidP="009D2588"/>
    <w:p w:rsidR="00436B03" w:rsidRPr="004F1EDE" w:rsidRDefault="00436B03" w:rsidP="009D2588">
      <w:pPr>
        <w:pStyle w:val="Heading4"/>
      </w:pPr>
      <w:r w:rsidRPr="004F1EDE">
        <w:t xml:space="preserve">Embargo fails to promote democracy --- last 50 years prove </w:t>
      </w:r>
    </w:p>
    <w:p w:rsidR="00436B03" w:rsidRPr="004F1EDE" w:rsidRDefault="00436B03" w:rsidP="009D2588">
      <w:hyperlink r:id="rId62" w:history="1">
        <w:r w:rsidRPr="004F1EDE">
          <w:rPr>
            <w:rStyle w:val="Hyperlink"/>
          </w:rPr>
          <w:t xml:space="preserve">Doug </w:t>
        </w:r>
        <w:r w:rsidRPr="004F1EDE">
          <w:rPr>
            <w:rStyle w:val="StyleStyleBold12pt"/>
            <w:bCs/>
          </w:rPr>
          <w:t>Bandow</w:t>
        </w:r>
      </w:hyperlink>
      <w:r w:rsidRPr="004F1EDE">
        <w:rPr>
          <w:sz w:val="18"/>
          <w:szCs w:val="18"/>
        </w:rPr>
        <w:t xml:space="preserve">, </w:t>
      </w:r>
      <w:r w:rsidRPr="004F1EDE">
        <w:t>12/11/</w:t>
      </w:r>
      <w:r w:rsidRPr="004F1EDE">
        <w:rPr>
          <w:rStyle w:val="Heading4Char"/>
          <w:bCs/>
          <w:iCs/>
        </w:rPr>
        <w:t>2012</w:t>
      </w:r>
      <w:r w:rsidRPr="004F1EDE">
        <w:rPr>
          <w:sz w:val="18"/>
          <w:szCs w:val="18"/>
        </w:rPr>
        <w:t> </w:t>
      </w:r>
      <w:r w:rsidRPr="004F1EDE">
        <w:t>(Senior fellow at the Cato Institute and a former special assistant to former US president Ronald Reagan)</w:t>
      </w:r>
    </w:p>
    <w:p w:rsidR="00436B03" w:rsidRPr="004F1EDE" w:rsidRDefault="00436B03" w:rsidP="009D2588">
      <w:r w:rsidRPr="004F1EDE">
        <w:t xml:space="preserve">[“Time to End the Cuba Embargo,” National Interest at </w:t>
      </w:r>
      <w:hyperlink r:id="rId63" w:history="1">
        <w:r w:rsidRPr="004F1EDE">
          <w:rPr>
            <w:rStyle w:val="Hyperlink"/>
          </w:rPr>
          <w:t>http://www.cato.org/publications/commentary/time-end-cuba-embargo</w:t>
        </w:r>
      </w:hyperlink>
      <w:r w:rsidRPr="004F1EDE">
        <w:t xml:space="preserve"> accessed July 13, 2013, AV]</w:t>
      </w:r>
    </w:p>
    <w:p w:rsidR="00436B03" w:rsidRPr="004F1EDE" w:rsidRDefault="00436B03" w:rsidP="009D2588">
      <w:pPr>
        <w:rPr>
          <w:rStyle w:val="StyleBoldUnderline"/>
          <w:bCs/>
        </w:rPr>
      </w:pPr>
      <w:r w:rsidRPr="004F1EDE">
        <w:rPr>
          <w:sz w:val="12"/>
        </w:rPr>
        <w:t xml:space="preserve">¶ </w:t>
      </w:r>
      <w:r w:rsidRPr="004F1EDE">
        <w:rPr>
          <w:rStyle w:val="StyleBoldUnderline"/>
          <w:bCs/>
        </w:rPr>
        <w:t>The policy in Cuba obviously has failed. The regime remains in power. Indeed, it has consistently used the embargo to justify its own mismanagement, blaming poverty on America</w:t>
      </w:r>
      <w:r w:rsidRPr="004F1EDE">
        <w:rPr>
          <w:sz w:val="18"/>
          <w:szCs w:val="18"/>
        </w:rPr>
        <w:t xml:space="preserve">. Observed Secretary of State Hillary Clinton: “It is my personal belief that the Castros do not want to see an end to the embargo and do not want to see normalization with the United States, because they would lose all of their excuses for what hasn’t happened in Cuba in the last 50 years.” </w:t>
      </w:r>
      <w:r w:rsidRPr="004F1EDE">
        <w:rPr>
          <w:rStyle w:val="StyleBoldUnderline"/>
          <w:bCs/>
        </w:rPr>
        <w:t>Similarly, Cuban exile Carlos Saladrigas of the Cuba Study Group argued that keeping the “embargo, maintaining this hostility, all it does is strengthen and embolden the hardliners.”</w:t>
      </w:r>
      <w:r w:rsidRPr="004F1EDE">
        <w:rPr>
          <w:rStyle w:val="StyleBoldUnderline"/>
          <w:bCs/>
          <w:sz w:val="12"/>
        </w:rPr>
        <w:t xml:space="preserve">¶ </w:t>
      </w:r>
      <w:r w:rsidRPr="004F1EDE">
        <w:rPr>
          <w:rStyle w:val="StyleBoldUnderline"/>
          <w:bCs/>
        </w:rPr>
        <w:t>Cuban human rights activists also generally oppose sanctions.</w:t>
      </w:r>
      <w:r w:rsidRPr="004F1EDE">
        <w:rPr>
          <w:sz w:val="18"/>
          <w:szCs w:val="18"/>
        </w:rPr>
        <w:t xml:space="preserve"> A decade ago I (legally) visited Havana, where I met </w:t>
      </w:r>
      <w:r w:rsidRPr="004F1EDE">
        <w:t xml:space="preserve">Elizardo Sanchez Santa Cruz, who suffered in communist prisons for eight years. </w:t>
      </w:r>
      <w:r w:rsidRPr="004F1EDE">
        <w:rPr>
          <w:sz w:val="18"/>
          <w:szCs w:val="18"/>
        </w:rPr>
        <w:t>He told me</w:t>
      </w:r>
      <w:r w:rsidRPr="004F1EDE">
        <w:rPr>
          <w:rStyle w:val="Emphasis"/>
          <w:rFonts w:ascii="Times New Roman" w:hAnsi="Times New Roman"/>
          <w:iCs/>
          <w:sz w:val="18"/>
          <w:szCs w:val="18"/>
        </w:rPr>
        <w:t xml:space="preserve"> that</w:t>
      </w:r>
      <w:r w:rsidRPr="004F1EDE">
        <w:rPr>
          <w:rStyle w:val="Emphasis"/>
          <w:rFonts w:ascii="Times New Roman" w:hAnsi="Times New Roman"/>
          <w:iCs/>
        </w:rPr>
        <w:t xml:space="preserve"> </w:t>
      </w:r>
      <w:r w:rsidRPr="004F1EDE">
        <w:rPr>
          <w:rStyle w:val="StyleBoldUnderline"/>
          <w:bCs/>
        </w:rPr>
        <w:t>the “sanctions policy gives the government a good alibi to justify the failure of the totalitarian model in Cuba.”</w:t>
      </w:r>
      <w:r w:rsidRPr="004F1EDE">
        <w:rPr>
          <w:sz w:val="12"/>
          <w:szCs w:val="18"/>
        </w:rPr>
        <w:t xml:space="preserve">¶ </w:t>
      </w:r>
      <w:r w:rsidRPr="004F1EDE">
        <w:rPr>
          <w:sz w:val="18"/>
          <w:szCs w:val="18"/>
        </w:rPr>
        <w:t>Indeed, it is only by posing as an opponent of Yanqui Imperialism that Fidel Castro has achieved an international reputation. If he had been ignored by Washington, he never would have been anything other than an obscure authoritarian windbag.</w:t>
      </w:r>
      <w:r w:rsidRPr="004F1EDE">
        <w:rPr>
          <w:sz w:val="12"/>
          <w:szCs w:val="18"/>
        </w:rPr>
        <w:t xml:space="preserve">¶ </w:t>
      </w:r>
      <w:r w:rsidRPr="004F1EDE">
        <w:rPr>
          <w:rStyle w:val="StyleBoldUnderline"/>
          <w:bCs/>
        </w:rPr>
        <w:t>Unfortunately, embargo supporters never let reality get in the way of their arguments</w:t>
      </w:r>
      <w:r w:rsidRPr="004F1EDE">
        <w:rPr>
          <w:sz w:val="18"/>
          <w:szCs w:val="18"/>
        </w:rPr>
        <w:t xml:space="preserve">. In 1994, John Sweeney of the Heritage Foundation declared that “the embargo remains the only effective instrument available to the U.S. government in trying to force the economic and democratic concessions it has been demanding of Castro for over three decades. Maintaining the embargo will help end the Castro regime more quickly.” The latter’s collapse, he wrote, is more likely in the near term than ever before.¶ Almost two decades later, Rep. Ileana Ros-Lehtinen, chairwoman of the House Foreign Relations Committee, retains faith in the embargo: “The sanctions on the regime must remain in place and, in fact, should be strengthened, and not be altered.” </w:t>
      </w:r>
      <w:r w:rsidRPr="004F1EDE">
        <w:rPr>
          <w:rStyle w:val="StyleBoldUnderline"/>
          <w:bCs/>
        </w:rPr>
        <w:t>One of the best definitions of insanity is continuing to do the same thing while expecting to achieve different results.</w:t>
      </w:r>
    </w:p>
    <w:p w:rsidR="00436B03" w:rsidRPr="004F1EDE" w:rsidRDefault="00436B03" w:rsidP="009D2588"/>
    <w:p w:rsidR="00436B03" w:rsidRPr="004F1EDE" w:rsidRDefault="00436B03" w:rsidP="009D2588">
      <w:pPr>
        <w:pStyle w:val="Heading4"/>
      </w:pPr>
      <w:r w:rsidRPr="004F1EDE">
        <w:t xml:space="preserve">Ending embargo would have economic benefits for Cuba and America </w:t>
      </w:r>
    </w:p>
    <w:p w:rsidR="00436B03" w:rsidRPr="004F1EDE" w:rsidRDefault="00436B03" w:rsidP="009D2588">
      <w:hyperlink r:id="rId64" w:history="1">
        <w:r w:rsidRPr="004F1EDE">
          <w:rPr>
            <w:rStyle w:val="Hyperlink"/>
          </w:rPr>
          <w:t xml:space="preserve">Doug </w:t>
        </w:r>
        <w:r w:rsidRPr="004F1EDE">
          <w:rPr>
            <w:rStyle w:val="StyleStyleBold12pt"/>
            <w:bCs/>
          </w:rPr>
          <w:t>Bandow</w:t>
        </w:r>
      </w:hyperlink>
      <w:r w:rsidRPr="004F1EDE">
        <w:rPr>
          <w:sz w:val="18"/>
          <w:szCs w:val="18"/>
        </w:rPr>
        <w:t xml:space="preserve">, </w:t>
      </w:r>
      <w:r w:rsidRPr="004F1EDE">
        <w:t>12/11/</w:t>
      </w:r>
      <w:r w:rsidRPr="004F1EDE">
        <w:rPr>
          <w:rStyle w:val="Heading4Char"/>
          <w:bCs/>
          <w:iCs/>
        </w:rPr>
        <w:t>2012</w:t>
      </w:r>
      <w:r w:rsidRPr="004F1EDE">
        <w:rPr>
          <w:sz w:val="18"/>
          <w:szCs w:val="18"/>
        </w:rPr>
        <w:t> </w:t>
      </w:r>
      <w:r w:rsidRPr="004F1EDE">
        <w:t>(Senior fellow at the Cato Institute and a former special assistant to former US president Ronald Reagan)</w:t>
      </w:r>
    </w:p>
    <w:p w:rsidR="00436B03" w:rsidRPr="004F1EDE" w:rsidRDefault="00436B03" w:rsidP="009D2588">
      <w:r w:rsidRPr="004F1EDE">
        <w:t xml:space="preserve">[“Time to End the Cuba Embargo,” National Interest at </w:t>
      </w:r>
      <w:hyperlink r:id="rId65" w:history="1">
        <w:r w:rsidRPr="004F1EDE">
          <w:rPr>
            <w:rStyle w:val="Hyperlink"/>
          </w:rPr>
          <w:t>http://www.cato.org/publications/commentary/time-end-cuba-embargo</w:t>
        </w:r>
      </w:hyperlink>
      <w:r w:rsidRPr="004F1EDE">
        <w:t xml:space="preserve"> accessed July 13, 2013, AV]</w:t>
      </w:r>
    </w:p>
    <w:p w:rsidR="00436B03" w:rsidRPr="004F1EDE" w:rsidRDefault="00436B03" w:rsidP="009D2588"/>
    <w:p w:rsidR="00436B03" w:rsidRPr="004F1EDE" w:rsidRDefault="00436B03" w:rsidP="009D2588">
      <w:pPr>
        <w:rPr>
          <w:sz w:val="18"/>
          <w:szCs w:val="18"/>
        </w:rPr>
      </w:pPr>
      <w:r w:rsidRPr="004F1EDE">
        <w:rPr>
          <w:rStyle w:val="StyleBoldUnderline"/>
          <w:bCs/>
        </w:rPr>
        <w:t>Ending the embargo would have obvious economic benefits for both Cubans and Americans.</w:t>
      </w:r>
      <w:r w:rsidRPr="004F1EDE">
        <w:rPr>
          <w:sz w:val="18"/>
          <w:szCs w:val="18"/>
        </w:rPr>
        <w:t xml:space="preserve"> The U.S. International Trade Commission estimates American losses alone from the embargo as much as $1.2 billion annually.</w:t>
      </w:r>
    </w:p>
    <w:p w:rsidR="00436B03" w:rsidRPr="004F1EDE" w:rsidRDefault="00436B03" w:rsidP="009D2588">
      <w:pPr>
        <w:rPr>
          <w:sz w:val="18"/>
          <w:szCs w:val="18"/>
        </w:rPr>
      </w:pPr>
      <w:r w:rsidRPr="004F1EDE">
        <w:rPr>
          <w:rStyle w:val="StyleBoldUnderline"/>
          <w:bCs/>
        </w:rPr>
        <w:t>Expanding economic opportunities also might increase pressure within Cuba for further economic reform. So far the regime has taken small steps, but rejected significant change</w:t>
      </w:r>
      <w:r w:rsidRPr="004F1EDE">
        <w:rPr>
          <w:sz w:val="18"/>
          <w:szCs w:val="18"/>
        </w:rPr>
        <w:t xml:space="preserve">. Moreover, </w:t>
      </w:r>
      <w:r w:rsidRPr="004F1EDE">
        <w:rPr>
          <w:rStyle w:val="StyleBoldUnderline"/>
          <w:bCs/>
        </w:rPr>
        <w:t>thrusting more Americans into Cuban society could help undermine the ruling system</w:t>
      </w:r>
      <w:r w:rsidRPr="004F1EDE">
        <w:rPr>
          <w:sz w:val="18"/>
          <w:szCs w:val="18"/>
        </w:rPr>
        <w:t>. Despite Fidel Castro’s decline, Cuban politics remains largely static. A few human rights activists have been released, while Raul Castro has used party purges to entrench loyal elites.</w:t>
      </w:r>
    </w:p>
    <w:p w:rsidR="00436B03" w:rsidRPr="004F1EDE" w:rsidRDefault="00436B03" w:rsidP="009D2588">
      <w:pPr>
        <w:rPr>
          <w:sz w:val="18"/>
          <w:szCs w:val="18"/>
        </w:rPr>
      </w:pPr>
      <w:r w:rsidRPr="004F1EDE">
        <w:rPr>
          <w:sz w:val="18"/>
          <w:szCs w:val="18"/>
        </w:rPr>
        <w:t xml:space="preserve">Lifting the embargo would be no panacea. Other countries invest in and trade with Cuba to no obvious political impact. And the lack of widespread economic reform makes it easier for the regime rather than the people to collect the benefits of trade, in contrast to China. Still, </w:t>
      </w:r>
      <w:r w:rsidRPr="004F1EDE">
        <w:rPr>
          <w:rStyle w:val="StyleBoldUnderline"/>
          <w:bCs/>
        </w:rPr>
        <w:t>more U.S. contact would have an impact.</w:t>
      </w:r>
      <w:r w:rsidRPr="004F1EDE">
        <w:rPr>
          <w:rStyle w:val="Emphasis"/>
          <w:rFonts w:ascii="Times New Roman" w:hAnsi="Times New Roman"/>
          <w:iCs/>
        </w:rPr>
        <w:t xml:space="preserve"> </w:t>
      </w:r>
      <w:r w:rsidRPr="004F1EDE">
        <w:t>Argued trade specialist Dan Griswold,</w:t>
      </w:r>
      <w:r w:rsidRPr="004F1EDE">
        <w:rPr>
          <w:rStyle w:val="Emphasis"/>
          <w:rFonts w:ascii="Times New Roman" w:hAnsi="Times New Roman"/>
          <w:iCs/>
        </w:rPr>
        <w:t xml:space="preserve"> “</w:t>
      </w:r>
      <w:r w:rsidRPr="004F1EDE">
        <w:rPr>
          <w:rStyle w:val="StyleBoldUnderline"/>
          <w:bCs/>
        </w:rPr>
        <w:t>American tourists would boost the earnings of Cubans</w:t>
      </w:r>
      <w:r w:rsidRPr="004F1EDE">
        <w:rPr>
          <w:rStyle w:val="Emphasis"/>
          <w:rFonts w:ascii="Times New Roman" w:hAnsi="Times New Roman"/>
          <w:iCs/>
        </w:rPr>
        <w:t xml:space="preserve"> </w:t>
      </w:r>
      <w:r w:rsidRPr="004F1EDE">
        <w:t xml:space="preserve">who rent rooms, drive taxis, sell art, and operate restaurants in their homes. </w:t>
      </w:r>
      <w:r w:rsidRPr="004F1EDE">
        <w:rPr>
          <w:rStyle w:val="StyleBoldUnderline"/>
          <w:bCs/>
        </w:rPr>
        <w:t>Those dollars would then find their way to the hundreds of freely priced farmers markets, to carpenters, repairmen, tutors, food venders, and other entrepreneurs</w:t>
      </w:r>
      <w:r w:rsidRPr="004F1EDE">
        <w:rPr>
          <w:sz w:val="18"/>
          <w:szCs w:val="18"/>
        </w:rPr>
        <w:t>.”</w:t>
      </w:r>
    </w:p>
    <w:p w:rsidR="00436B03" w:rsidRPr="004F1EDE" w:rsidRDefault="00436B03" w:rsidP="009D2588">
      <w:pPr>
        <w:rPr>
          <w:sz w:val="18"/>
          <w:szCs w:val="18"/>
        </w:rPr>
      </w:pPr>
      <w:r w:rsidRPr="004F1EDE">
        <w:rPr>
          <w:sz w:val="18"/>
          <w:szCs w:val="18"/>
        </w:rPr>
        <w:t>The Castro dictatorship ultimately will end up in history’s dustbin. But it will continue to cause much human hardship along the way.</w:t>
      </w:r>
    </w:p>
    <w:p w:rsidR="00436B03" w:rsidRPr="004F1EDE" w:rsidRDefault="00436B03" w:rsidP="009D2588">
      <w:pPr>
        <w:rPr>
          <w:sz w:val="18"/>
          <w:szCs w:val="18"/>
        </w:rPr>
      </w:pPr>
      <w:r w:rsidRPr="004F1EDE">
        <w:rPr>
          <w:sz w:val="18"/>
          <w:szCs w:val="18"/>
        </w:rPr>
        <w:t>The Heritage Foundation’s John Sweeney complained nearly two decades ago that “the United States must not abandon the Cuban people by relaxing or lifting the trade embargo against the communist regime.” But the dead hand of half a century of failed policy is the worst breach of faith with the Cuban people.</w:t>
      </w:r>
    </w:p>
    <w:p w:rsidR="00436B03" w:rsidRPr="004F1EDE" w:rsidRDefault="00436B03" w:rsidP="009D2588">
      <w:pPr>
        <w:rPr>
          <w:sz w:val="18"/>
          <w:szCs w:val="18"/>
        </w:rPr>
      </w:pPr>
      <w:r w:rsidRPr="004F1EDE">
        <w:rPr>
          <w:rStyle w:val="StyleBoldUnderline"/>
          <w:bCs/>
        </w:rPr>
        <w:t>Lifting sanctions would be a victory not for Fidel Castro, but for the power of free people to spread liberty. As Griswold argued, “commercial engagement is the best way to encourage more open societies abroad.”</w:t>
      </w:r>
      <w:r w:rsidRPr="004F1EDE">
        <w:rPr>
          <w:sz w:val="18"/>
          <w:szCs w:val="18"/>
        </w:rPr>
        <w:t xml:space="preserve"> Of course, there are no guarantees. But </w:t>
      </w:r>
      <w:r w:rsidRPr="004F1EDE">
        <w:rPr>
          <w:rStyle w:val="StyleBoldUnderline"/>
          <w:bCs/>
        </w:rPr>
        <w:t>lifting the embargo would have a greater likelihood of success than continuing a policy which has failed.</w:t>
      </w:r>
      <w:r w:rsidRPr="004F1EDE">
        <w:rPr>
          <w:sz w:val="18"/>
          <w:szCs w:val="18"/>
        </w:rPr>
        <w:t xml:space="preserve"> Some day the Cuban people will be free. Allowing more contact with Americans likely would make that day come sooner.</w:t>
      </w:r>
    </w:p>
    <w:p w:rsidR="00436B03" w:rsidRPr="004F1EDE" w:rsidRDefault="00436B03" w:rsidP="009D2588"/>
    <w:p w:rsidR="00436B03" w:rsidRDefault="00436B03" w:rsidP="005E52F2">
      <w:pPr>
        <w:pStyle w:val="Heading4"/>
      </w:pPr>
      <w:r>
        <w:t xml:space="preserve">The Cuban government will not cooperate with attempts to move away from the current governing system. </w:t>
      </w:r>
    </w:p>
    <w:p w:rsidR="00436B03" w:rsidRDefault="00436B03" w:rsidP="005E52F2">
      <w:pPr>
        <w:rPr>
          <w:rStyle w:val="StyleStyleBold12pt"/>
          <w:bCs/>
        </w:rPr>
      </w:pPr>
      <w:r>
        <w:rPr>
          <w:rStyle w:val="StyleStyleBold12pt"/>
          <w:bCs/>
        </w:rPr>
        <w:t>Suchlicki March 4</w:t>
      </w:r>
    </w:p>
    <w:p w:rsidR="00436B03" w:rsidRPr="005A5A55" w:rsidRDefault="00436B03" w:rsidP="005E52F2">
      <w:pPr>
        <w:rPr>
          <w:sz w:val="16"/>
        </w:rPr>
      </w:pPr>
      <w:r w:rsidRPr="005A5A55">
        <w:rPr>
          <w:sz w:val="16"/>
        </w:rPr>
        <w:t xml:space="preserve">Suchlicki, Jamie.(Professor and Director of Cuba and Cuban-American Studies at the University of Miami) “Why Cuba Will Still Be Anti-American After Castro”. </w:t>
      </w:r>
      <w:r>
        <w:rPr>
          <w:sz w:val="16"/>
        </w:rPr>
        <w:t xml:space="preserve">March 13, 2013 </w:t>
      </w:r>
      <w:hyperlink r:id="rId66" w:history="1">
        <w:r w:rsidRPr="005A5A55">
          <w:rPr>
            <w:rStyle w:val="Hyperlink"/>
            <w:sz w:val="16"/>
          </w:rPr>
          <w:t>http://www.theatlantic.com/international/archive/2013/03/why-cuba-will-still-be-anti-american-after-castro/273680/</w:t>
        </w:r>
      </w:hyperlink>
      <w:r>
        <w:rPr>
          <w:sz w:val="16"/>
        </w:rPr>
        <w:t>(jm)</w:t>
      </w:r>
    </w:p>
    <w:p w:rsidR="00436B03" w:rsidRPr="005A5A55" w:rsidRDefault="00436B03" w:rsidP="005E52F2">
      <w:pPr>
        <w:rPr>
          <w:rStyle w:val="StyleBoldUnderline"/>
          <w:bCs/>
        </w:rPr>
      </w:pPr>
      <w:r w:rsidRPr="005A5A55">
        <w:t xml:space="preserve">But not so fast. There are other Castros in the wings. In particular, </w:t>
      </w:r>
      <w:r w:rsidRPr="005A5A55">
        <w:rPr>
          <w:rStyle w:val="StyleBoldUnderline"/>
          <w:bCs/>
          <w:highlight w:val="cyan"/>
        </w:rPr>
        <w:t>Raul's son, Alejandro Castro Espin, a colonel in Cuba's intelligence apparatus, could be groomed in the future by becoming a general and a member of the Communist Party Politburo</w:t>
      </w:r>
      <w:r w:rsidRPr="005A5A55">
        <w:t>, Cuba's ruling body</w:t>
      </w:r>
      <w:r w:rsidRPr="005A5A55">
        <w:rPr>
          <w:rStyle w:val="StyleBoldUnderline"/>
          <w:bCs/>
          <w:highlight w:val="cyan"/>
        </w:rPr>
        <w:t>. In the meantime, Raul appointed a younger Communist, Miguel Diaz Canel,</w:t>
      </w:r>
      <w:r w:rsidRPr="005A5A55">
        <w:t xml:space="preserve"> as first vice president among five other vice presidents. A hardline party apparatchik, Diaz Canel, a 52-year-old engineer and former Minister of Education, grew up under Fidel's and Raul's shadow as </w:t>
      </w:r>
      <w:r w:rsidRPr="005A5A55">
        <w:rPr>
          <w:rStyle w:val="StyleBoldUnderline"/>
          <w:bCs/>
          <w:highlight w:val="cyan"/>
        </w:rPr>
        <w:t>an obedient and disciplined Marxist</w:t>
      </w:r>
      <w:r w:rsidRPr="005A5A55">
        <w:t>. A protégé of Ramon Machado Ventura, an old communist and (till Sunday) first vice president, Diaz Canel mirrors the ideological rigidity of his mentor.</w:t>
      </w:r>
      <w:r w:rsidRPr="005A5A55">
        <w:rPr>
          <w:rStyle w:val="StyleBoldUnderline"/>
          <w:bCs/>
        </w:rPr>
        <w:t xml:space="preserve"> </w:t>
      </w:r>
      <w:r w:rsidRPr="005A5A55">
        <w:rPr>
          <w:rStyle w:val="StyleBoldUnderline"/>
          <w:bCs/>
          <w:highlight w:val="cyan"/>
        </w:rPr>
        <w:t>Raul is unwilling to renounce the support and close collaboration of countries like Venezuela, China, Iran and Russia in exchange for an uncertain relationship with the United States.</w:t>
      </w:r>
      <w:r w:rsidRPr="005A5A55">
        <w:t xml:space="preserve"> At a time that anti-Americanism is strong in Latin America and the Middle East, Raul's policies are more likely to remain closer to regimes that are not particularly friendly to the United States and that demand little from Cuba in return for generous aid.</w:t>
      </w:r>
      <w:r w:rsidRPr="005A5A55">
        <w:rPr>
          <w:sz w:val="12"/>
        </w:rPr>
        <w:t xml:space="preserve">¶ </w:t>
      </w:r>
      <w:r w:rsidRPr="005A5A55">
        <w:rPr>
          <w:rStyle w:val="StyleBoldUnderline"/>
          <w:bCs/>
          <w:highlight w:val="cyan"/>
        </w:rPr>
        <w:t>Raul does not seem ready to provide meaningful and irreversible concessions for a U.S. - Cuba normalization. Like his brother in the past, public statements and speeches are politically motivated and directed at audiences in Cuba, the United States and Europe</w:t>
      </w:r>
      <w:r w:rsidRPr="005A5A55">
        <w:t>. Serious negotiations on important issues are not carried out in speeches from the plaza. They are usually carried out through the normal diplomatic avenues open to the Cubans in Havana, Washington and the United Nations or other countries, if they wish. These avenues have never been closed as evidenced by the migration accord and the anti-hijacking agreement between the United States and Cuba.</w:t>
      </w:r>
      <w:r w:rsidRPr="005A5A55">
        <w:rPr>
          <w:sz w:val="12"/>
        </w:rPr>
        <w:t xml:space="preserve">¶ </w:t>
      </w:r>
      <w:r w:rsidRPr="005A5A55">
        <w:rPr>
          <w:rStyle w:val="StyleBoldUnderline"/>
          <w:bCs/>
          <w:highlight w:val="cyan"/>
        </w:rPr>
        <w:t>Raul remains a loyal follower and cheerleader of Fidel's anti-American policies.</w:t>
      </w:r>
      <w:r w:rsidRPr="005A5A55">
        <w:rPr>
          <w:rStyle w:val="StyleBoldUnderline"/>
          <w:bCs/>
        </w:rPr>
        <w:t xml:space="preserve"> </w:t>
      </w:r>
      <w:r w:rsidRPr="005A5A55">
        <w:rPr>
          <w:rStyle w:val="StyleBoldUnderline"/>
          <w:bCs/>
          <w:highlight w:val="cyan"/>
        </w:rPr>
        <w:t>"I was not chosen to be president to restore capitalism to Cuba. I was elected to defend, maintain and continue to perfect socialism and not to destroy it."</w:t>
      </w:r>
    </w:p>
    <w:p w:rsidR="00436B03" w:rsidRDefault="00436B03" w:rsidP="005E52F2"/>
    <w:p w:rsidR="00436B03" w:rsidRDefault="00436B03" w:rsidP="005E52F2">
      <w:pPr>
        <w:pStyle w:val="Heading4"/>
      </w:pPr>
      <w:r>
        <w:t>Empirics prove trying to force Cuban democracy backfires i.e. the embargo</w:t>
      </w:r>
    </w:p>
    <w:p w:rsidR="00436B03" w:rsidRDefault="00436B03" w:rsidP="005E52F2">
      <w:pPr>
        <w:rPr>
          <w:rStyle w:val="StyleStyleBold12pt"/>
          <w:bCs/>
        </w:rPr>
      </w:pPr>
      <w:r>
        <w:rPr>
          <w:rStyle w:val="StyleStyleBold12pt"/>
          <w:bCs/>
        </w:rPr>
        <w:t xml:space="preserve">American Society and Council of the Americas February 20, 2013 </w:t>
      </w:r>
    </w:p>
    <w:p w:rsidR="00436B03" w:rsidRPr="00D60292" w:rsidRDefault="00436B03" w:rsidP="005E52F2">
      <w:pPr>
        <w:rPr>
          <w:sz w:val="18"/>
        </w:rPr>
      </w:pPr>
      <w:r w:rsidRPr="00D60292">
        <w:rPr>
          <w:sz w:val="18"/>
        </w:rPr>
        <w:t xml:space="preserve">American Society and Council of the Americas. February 20, 2013. “7 Steps the U.S. President can Take to Promote Change in Cuba by Adapting the Embargo”  </w:t>
      </w:r>
      <w:r>
        <w:rPr>
          <w:sz w:val="18"/>
        </w:rPr>
        <w:t>(jm)</w:t>
      </w:r>
    </w:p>
    <w:p w:rsidR="00436B03" w:rsidRPr="00865F18" w:rsidRDefault="00436B03" w:rsidP="005E52F2"/>
    <w:p w:rsidR="00436B03" w:rsidRDefault="00436B03" w:rsidP="005E52F2">
      <w:r w:rsidRPr="00876D5F">
        <w:rPr>
          <w:rStyle w:val="StyleBoldUnderline"/>
          <w:bCs/>
          <w:highlight w:val="cyan"/>
        </w:rPr>
        <w:t>The embargo, fully in place since 1962, has done $108 billion in damage to the Cuba economy, but also has violated the constitutional rights of Americans and made a market of 11 million people off limits to U.S. companies</w:t>
      </w:r>
      <w:r w:rsidRPr="00876D5F">
        <w:t>, Foreign Minister Bruno Rodriguez told reporters.</w:t>
      </w:r>
      <w:r w:rsidRPr="00876D5F">
        <w:rPr>
          <w:sz w:val="12"/>
        </w:rPr>
        <w:t xml:space="preserve">¶ </w:t>
      </w:r>
      <w:r w:rsidRPr="00876D5F">
        <w:t>"The blockade is, without doubt, the principal cause of the economic problems of our country and the essential obstacle for (our) development," he said, using Cuba's term for the embargo.</w:t>
      </w:r>
      <w:r w:rsidRPr="00876D5F">
        <w:rPr>
          <w:sz w:val="12"/>
        </w:rPr>
        <w:t xml:space="preserve">¶ </w:t>
      </w:r>
      <w:r w:rsidRPr="00876D5F">
        <w:t>"</w:t>
      </w:r>
      <w:r w:rsidRPr="00876D5F">
        <w:rPr>
          <w:rStyle w:val="StyleBoldUnderline"/>
          <w:bCs/>
          <w:highlight w:val="cyan"/>
        </w:rPr>
        <w:t>The blockade provokes suffering, shortages, difficulties that reach each Cuban family, each Cuban child,"</w:t>
      </w:r>
      <w:r w:rsidRPr="00876D5F">
        <w:t xml:space="preserve"> Rodriguez said.</w:t>
      </w:r>
      <w:r w:rsidRPr="00876D5F">
        <w:rPr>
          <w:sz w:val="12"/>
        </w:rPr>
        <w:t xml:space="preserve">¶ </w:t>
      </w:r>
      <w:r w:rsidRPr="00876D5F">
        <w:t>He spoke</w:t>
      </w:r>
      <w:r w:rsidRPr="00876D5F">
        <w:rPr>
          <w:rStyle w:val="StyleBoldUnderline"/>
          <w:bCs/>
        </w:rPr>
        <w:t xml:space="preserve"> </w:t>
      </w:r>
      <w:r w:rsidRPr="00876D5F">
        <w:rPr>
          <w:rStyle w:val="StyleBoldUnderline"/>
          <w:bCs/>
          <w:highlight w:val="cyan"/>
        </w:rPr>
        <w:t>at</w:t>
      </w:r>
      <w:r w:rsidRPr="00876D5F">
        <w:t xml:space="preserve"> a press conference that Cuba stages each year ahead of</w:t>
      </w:r>
      <w:r w:rsidRPr="00876D5F">
        <w:rPr>
          <w:rStyle w:val="StyleBoldUnderline"/>
          <w:bCs/>
          <w:highlight w:val="cyan"/>
        </w:rPr>
        <w:t xml:space="preserve"> what has become an annual vote in the United Nations on a resolution condemning the embargo</w:t>
      </w:r>
      <w:r w:rsidRPr="00876D5F">
        <w:t>. The vote is expected to take place next month.</w:t>
      </w:r>
      <w:r w:rsidRPr="00876D5F">
        <w:rPr>
          <w:sz w:val="12"/>
        </w:rPr>
        <w:t xml:space="preserve">¶ </w:t>
      </w:r>
      <w:r w:rsidRPr="00876D5F">
        <w:rPr>
          <w:rStyle w:val="StyleBoldUnderline"/>
          <w:bCs/>
          <w:highlight w:val="cyan"/>
        </w:rPr>
        <w:t>Last year, 186 countries voted for the resolution, while only the United States and Israel supported the embargo,</w:t>
      </w:r>
      <w:r w:rsidRPr="00876D5F">
        <w:t xml:space="preserve"> Rodriguez said</w:t>
      </w:r>
      <w:r w:rsidRPr="00865F18">
        <w:t>.¶ Lifting the embargo would improve the image of the United States around the world, he said, adding</w:t>
      </w:r>
      <w:r w:rsidRPr="00876D5F">
        <w:t xml:space="preserve"> that it would also end what he called a "massive, flagrant and systematic violation of human rights."</w:t>
      </w:r>
      <w:r w:rsidRPr="00876D5F">
        <w:rPr>
          <w:sz w:val="12"/>
        </w:rPr>
        <w:t xml:space="preserve">¶ </w:t>
      </w:r>
      <w:r w:rsidRPr="00876D5F">
        <w:t>That violation includes restrictions on U.S. travel to the island that require most Americans to get U.S. government permission to visit and a ban on most U.S. companies doing business in Cuba, he said.</w:t>
      </w:r>
      <w:r w:rsidRPr="00876D5F">
        <w:rPr>
          <w:sz w:val="12"/>
        </w:rPr>
        <w:t xml:space="preserve">¶ </w:t>
      </w:r>
      <w:r w:rsidRPr="00876D5F">
        <w:t>"The prohibition of travel for Americans is an atrocity from the constitutional point of view," Rodriguez said.</w:t>
      </w:r>
      <w:r w:rsidRPr="00876D5F">
        <w:rPr>
          <w:sz w:val="12"/>
        </w:rPr>
        <w:t xml:space="preserve">¶ </w:t>
      </w:r>
      <w:r w:rsidRPr="00876D5F">
        <w:t xml:space="preserve">Cuba has its own limits on </w:t>
      </w:r>
      <w:r w:rsidRPr="00865F18">
        <w:t>travel that make it difficult for most of its citizens to leave the country for any destination.¶ Rodriguez said the elimination of the embargo would provide a much-needed tonic for the sluggish U.S. economy.¶ "In a moment of economic crisis, lifting the blockade would contribute to the United States a totally new market of 11 million people. It would generate employment and end the situation in which American companies cannot compete in Cuba," he said.¶ Obama, who said early in his presidency that</w:t>
      </w:r>
      <w:r w:rsidRPr="00876D5F">
        <w:t xml:space="preserve"> he wanted to recast long-hostile U.S.-Cuba relations, has been a disappointment to the Cuban government, which expected him to do more to dismantle the embargo.</w:t>
      </w:r>
      <w:r w:rsidRPr="00876D5F">
        <w:rPr>
          <w:sz w:val="12"/>
        </w:rPr>
        <w:t xml:space="preserve">¶ </w:t>
      </w:r>
      <w:r w:rsidRPr="00876D5F">
        <w:t>He has lifted some restrictions on travel and all on the sending of remittances to the island, but Rodriguez said he has broadened the embargo and its enforcement in other areas</w:t>
      </w:r>
      <w:r w:rsidRPr="00876D5F">
        <w:rPr>
          <w:rStyle w:val="StyleBoldUnderline"/>
          <w:bCs/>
          <w:highlight w:val="cyan"/>
        </w:rPr>
        <w:t>.¶ Fines against U.S. and foreign companies and individuals who have violated the embargo have climbed from $89 million in 2011 to $622 million so far this year,</w:t>
      </w:r>
      <w:r w:rsidRPr="00876D5F">
        <w:t xml:space="preserve"> he said.</w:t>
      </w:r>
    </w:p>
    <w:p w:rsidR="00436B03" w:rsidRDefault="00436B03" w:rsidP="005E52F2"/>
    <w:p w:rsidR="00436B03" w:rsidRDefault="00436B03" w:rsidP="005E52F2">
      <w:pPr>
        <w:pStyle w:val="Heading4"/>
        <w:rPr>
          <w:kern w:val="36"/>
        </w:rPr>
      </w:pPr>
      <w:r>
        <w:rPr>
          <w:kern w:val="36"/>
        </w:rPr>
        <w:t>Cuban Democracy inevitable transition will be violent</w:t>
      </w:r>
    </w:p>
    <w:p w:rsidR="00436B03" w:rsidRPr="00DB1F22" w:rsidRDefault="00436B03" w:rsidP="005E52F2">
      <w:hyperlink r:id="rId67" w:history="1">
        <w:r w:rsidRPr="00EE77EA">
          <w:rPr>
            <w:rStyle w:val="StyleStyleBold12pt"/>
            <w:bCs/>
          </w:rPr>
          <w:t>Purcell</w:t>
        </w:r>
      </w:hyperlink>
      <w:r w:rsidRPr="00EE77EA">
        <w:rPr>
          <w:rStyle w:val="StyleStyleBold12pt"/>
          <w:bCs/>
        </w:rPr>
        <w:t xml:space="preserve"> 1991</w:t>
      </w:r>
      <w:r>
        <w:rPr>
          <w:rStyle w:val="StyleStyleBold12pt"/>
          <w:bCs/>
        </w:rPr>
        <w:t xml:space="preserve"> </w:t>
      </w:r>
      <w:r w:rsidRPr="00232B08">
        <w:t xml:space="preserve">Susan </w:t>
      </w:r>
      <w:r w:rsidRPr="00232B08">
        <w:rPr>
          <w:sz w:val="16"/>
          <w:szCs w:val="16"/>
        </w:rPr>
        <w:t>Kauffman Purcel</w:t>
      </w:r>
      <w:r>
        <w:rPr>
          <w:sz w:val="16"/>
          <w:szCs w:val="16"/>
        </w:rPr>
        <w:t xml:space="preserve">, </w:t>
      </w:r>
      <w:r w:rsidRPr="007E4929">
        <w:rPr>
          <w:sz w:val="16"/>
          <w:szCs w:val="16"/>
        </w:rPr>
        <w:t>Susan Kaufman Purcell is Vice President for Latin American Affairs at the Americas Society,</w:t>
      </w:r>
      <w:r w:rsidRPr="00232B08">
        <w:rPr>
          <w:sz w:val="16"/>
          <w:szCs w:val="16"/>
        </w:rPr>
        <w:t xml:space="preserve"> </w:t>
      </w:r>
      <w:hyperlink r:id="rId68" w:history="1">
        <w:r w:rsidRPr="00232B08">
          <w:rPr>
            <w:rStyle w:val="Hyperlink"/>
            <w:sz w:val="16"/>
            <w:szCs w:val="16"/>
          </w:rPr>
          <w:t>America and the World 1991</w:t>
        </w:r>
      </w:hyperlink>
      <w:r w:rsidRPr="00232B08">
        <w:rPr>
          <w:sz w:val="16"/>
          <w:szCs w:val="16"/>
        </w:rPr>
        <w:t xml:space="preserve"> </w:t>
      </w:r>
      <w:hyperlink r:id="rId69" w:history="1">
        <w:r w:rsidRPr="00232B08">
          <w:rPr>
            <w:rStyle w:val="Hyperlink"/>
            <w:sz w:val="16"/>
            <w:szCs w:val="16"/>
          </w:rPr>
          <w:t>http://www.foreignaffairs.com/articles/47460/susan-kaufman-purcell/collapsing-cuba</w:t>
        </w:r>
      </w:hyperlink>
    </w:p>
    <w:p w:rsidR="00436B03" w:rsidRDefault="00436B03" w:rsidP="005E52F2">
      <w:r w:rsidRPr="00EE77EA">
        <w:rPr>
          <w:rStyle w:val="StyleBoldUnderline"/>
          <w:bCs/>
        </w:rPr>
        <w:t>It is only a matter of time before Cuban communism collapses</w:t>
      </w:r>
      <w:r w:rsidRPr="004E1F3D">
        <w:t xml:space="preserve">. While the date of its demise is obviously unknown in advance, </w:t>
      </w:r>
      <w:r w:rsidRPr="00463ABC">
        <w:rPr>
          <w:rStyle w:val="StyleBoldUnderline"/>
          <w:bCs/>
        </w:rPr>
        <w:t>it can be expected sooner rather than later.</w:t>
      </w:r>
      <w:r w:rsidRPr="004E1F3D">
        <w:t xml:space="preserve"> Fidel Castro still seems determined to hold back history but, with the death of the Soviet Union, his last hope for a conservative leadership in Moscow to rescue Cuba’s crumbling economy may also have died. The end of Soviet patronage has left Castro with a dilemma: to avoid challenges to his continued rule and to revive Cuba’s flagging economy he must relinquish some control, but his domestic opponents could try to use the momentum of reform to force him from power. As 1991 drew to a close Castro still had not found a satisfactory solution to his problem.¶ The island’s economic disintegration was accelerating at a breathtaking pace. Aid from the former Soviet Union, which was already drastically reduced, should now disappear entirely. Castro’s attempts to attract foreign capital to replace Soviet subsidies are likely to be too little, too late</w:t>
      </w:r>
      <w:r w:rsidRPr="0075608F">
        <w:rPr>
          <w:rStyle w:val="StyleBoldUnderline"/>
          <w:bCs/>
        </w:rPr>
        <w:t>. Tinkering with the design of Cuba’s outmoded communist system may postpone Castro’s day of reckoning, but fundamental economic and political changes seem increasingly unavoidable</w:t>
      </w:r>
      <w:r w:rsidRPr="00870C33">
        <w:rPr>
          <w:rStyle w:val="StyleBoldUnderline"/>
          <w:bCs/>
        </w:rPr>
        <w:t>. The most interesting question now is whether Cuba will be able to avoid violence and</w:t>
      </w:r>
      <w:r w:rsidRPr="004E1F3D">
        <w:t xml:space="preserve"> experience a peaceful </w:t>
      </w:r>
      <w:r w:rsidRPr="00870C33">
        <w:rPr>
          <w:rStyle w:val="StyleBoldUnderline"/>
          <w:bCs/>
        </w:rPr>
        <w:t>transition</w:t>
      </w:r>
      <w:r w:rsidRPr="004E1F3D">
        <w:t xml:space="preserve"> </w:t>
      </w:r>
      <w:r w:rsidRPr="00870C33">
        <w:rPr>
          <w:rStyle w:val="StyleBoldUnderline"/>
          <w:bCs/>
        </w:rPr>
        <w:t>from a communist dictatorship to representative democracy</w:t>
      </w:r>
      <w:r w:rsidRPr="004E1F3D">
        <w:t>.¶ II¶ The history of the Cuban Revolution is in great part the history of Cuba’s growing dependence on Soviet economic and military aid. By the beginning of the 1990s almost three quarters of Cuban imports came from the Soviet Union, principally Russia, the Ukraine, Byelorussia and Kazakhstan. The most important import was petroleum. Until 1991 the Soviet Union furnished virtually all, and often more than, the estimated 10 million tons of oil Cuba used annually. In return Cuba exported to the Soviets sugar, some citrus, tobacco and nickel...</w:t>
      </w:r>
    </w:p>
    <w:p w:rsidR="00436B03" w:rsidRDefault="00436B03" w:rsidP="005E52F2"/>
    <w:p w:rsidR="00436B03" w:rsidRDefault="00436B03" w:rsidP="005E52F2">
      <w:pPr>
        <w:pStyle w:val="Heading4"/>
      </w:pPr>
      <w:r>
        <w:t>Cuba has been one of the world’s</w:t>
      </w:r>
      <w:r>
        <w:tab/>
        <w:t xml:space="preserve"> most resilient nations under socialism</w:t>
      </w:r>
    </w:p>
    <w:p w:rsidR="00436B03" w:rsidRPr="001878AF" w:rsidRDefault="00436B03" w:rsidP="005E52F2">
      <w:pPr>
        <w:rPr>
          <w:rStyle w:val="StyleStyleBold12pt"/>
          <w:bCs/>
        </w:rPr>
      </w:pPr>
      <w:r>
        <w:rPr>
          <w:rStyle w:val="StyleStyleBold12pt"/>
          <w:bCs/>
        </w:rPr>
        <w:t>Kapacia ‘12</w:t>
      </w:r>
    </w:p>
    <w:p w:rsidR="00436B03" w:rsidRPr="001878AF" w:rsidRDefault="00436B03" w:rsidP="005E52F2">
      <w:r w:rsidRPr="001878AF">
        <w:t>KAPCIA, ANTONI. "Celebrating 50 Years - But Of What Exactly And Why Is Latin America Celebrating It?." Bulletin Of Latin American Research 31.(2012): 58-76. Academic Search Premier. Web. 5 July 2013.</w:t>
      </w:r>
    </w:p>
    <w:p w:rsidR="00436B03" w:rsidRDefault="00436B03" w:rsidP="005E52F2">
      <w:pPr>
        <w:rPr>
          <w:rStyle w:val="StyleBoldUnderline"/>
          <w:bCs/>
        </w:rPr>
      </w:pPr>
      <w:r w:rsidRPr="00474CD2">
        <w:t xml:space="preserve">Hence, </w:t>
      </w:r>
      <w:r w:rsidRPr="001878AF">
        <w:rPr>
          <w:rStyle w:val="StyleBoldUnderline"/>
          <w:bCs/>
          <w:highlight w:val="cyan"/>
        </w:rPr>
        <w:t>after 1997, Cuba was once again appreciated</w:t>
      </w:r>
      <w:r w:rsidRPr="00474CD2">
        <w:t xml:space="preserve">, rather than admired,¶ </w:t>
      </w:r>
      <w:r w:rsidRPr="001878AF">
        <w:rPr>
          <w:rStyle w:val="StyleBoldUnderline"/>
          <w:bCs/>
          <w:highlight w:val="cyan"/>
        </w:rPr>
        <w:t>as a model of survival</w:t>
      </w:r>
      <w:r w:rsidRPr="00474CD2">
        <w:t xml:space="preserve"> (because Cuba’s collapse was greater than any¶ recession suffered during the region’s ‘lost decade’), </w:t>
      </w:r>
      <w:r w:rsidRPr="001878AF">
        <w:rPr>
          <w:rStyle w:val="StyleBoldUnderline"/>
          <w:bCs/>
          <w:highlight w:val="cyan"/>
        </w:rPr>
        <w:t>and also, emotionally and morally, as an example and inspiration. Indeed</w:t>
      </w:r>
      <w:r w:rsidRPr="00474CD2">
        <w:t xml:space="preserve">, the latter helps¶ explain </w:t>
      </w:r>
      <w:r w:rsidRPr="001878AF">
        <w:rPr>
          <w:rStyle w:val="StyleBoldUnderline"/>
          <w:bCs/>
          <w:highlight w:val="cyan"/>
        </w:rPr>
        <w:t>the widespread respect for Fidel Castro, despite evident political differences between the doyen of anti-imperialism and the admiring¶ leaders who trek in ‘pilgrimage’ to Havana after taking power</w:t>
      </w:r>
      <w:r w:rsidRPr="00474CD2">
        <w:t>. The latter also realise, of course, that their own domestic political legitimacy¶ gains through public sympathy with Cuba’s plight, although this in turn</w:t>
      </w:r>
      <w:r w:rsidRPr="001878AF">
        <w:t xml:space="preserve"> </w:t>
      </w:r>
      <w:r w:rsidRPr="00474CD2">
        <w:t>conﬁrms the continuing appeal of ‘Cuba’ (as an idea) beyond the political class. Yet, there is another motivation for many of these leaders’¶ attraction to the still magnetic ‘pole’ of Havana: namely, the reality that¶ their formal sympathy for Cuba is a way of acquiring historical legitimacy from clearly leftist forces while they themselves are obliged to¶ drop their former radicalism and move towards variations on neoliberal¶ economics.¶ However, even allowing for such self-serving motivations, the reality is¶ also that</w:t>
      </w:r>
      <w:r w:rsidRPr="001878AF">
        <w:rPr>
          <w:rStyle w:val="StyleBoldUnderline"/>
          <w:bCs/>
          <w:highlight w:val="cyan"/>
        </w:rPr>
        <w:t>, if there is any lesson to be learned from Cuba</w:t>
      </w:r>
      <w:r w:rsidRPr="00474CD2">
        <w:t xml:space="preserve"> by these new¶ governments or movements</w:t>
      </w:r>
      <w:r w:rsidRPr="001878AF">
        <w:rPr>
          <w:rStyle w:val="StyleBoldUnderline"/>
          <w:bCs/>
          <w:highlight w:val="cyan"/>
        </w:rPr>
        <w:t>, it is that Cuba’s nation-building project is still¶ based on the unusual and vital element of participation</w:t>
      </w:r>
      <w:r w:rsidRPr="00474CD2">
        <w:t xml:space="preserve">. In other words,¶ the new admirers seem to have realised that, while Cuba’s commitment to¶ nationalisation, a state-run economy and single-party rule, with a formally¶ Marxist ideology, are no longer as acceptable as in the 1960s to a redeﬁned Left,¶ </w:t>
      </w:r>
      <w:r w:rsidRPr="001878AF">
        <w:rPr>
          <w:rStyle w:val="StyleBoldUnderline"/>
          <w:bCs/>
          <w:highlight w:val="cyan"/>
        </w:rPr>
        <w:t>Cuba does perhaps teach something to a post-military, post-recession, postWashington-Consensus and post-democratisation regime, in a context where¶ previous nation-building processes (including populist structures from 1930)¶ hav</w:t>
      </w:r>
    </w:p>
    <w:p w:rsidR="00436B03" w:rsidRDefault="00436B03" w:rsidP="005E52F2">
      <w:pPr>
        <w:rPr>
          <w:rStyle w:val="StyleBoldUnderline"/>
          <w:bCs/>
        </w:rPr>
      </w:pPr>
    </w:p>
    <w:p w:rsidR="00436B03" w:rsidRDefault="00436B03" w:rsidP="005E52F2">
      <w:pPr>
        <w:pStyle w:val="Heading4"/>
      </w:pPr>
      <w:r>
        <w:t>Generic democracy arguments d/n apply, Cuba is a unique instance of stable socialism</w:t>
      </w:r>
    </w:p>
    <w:p w:rsidR="00436B03" w:rsidRPr="00417BAA" w:rsidRDefault="00436B03" w:rsidP="005E52F2">
      <w:pPr>
        <w:rPr>
          <w:rStyle w:val="StyleStyleBold12pt"/>
          <w:bCs/>
        </w:rPr>
      </w:pPr>
      <w:r>
        <w:rPr>
          <w:rStyle w:val="StyleStyleBold12pt"/>
          <w:bCs/>
        </w:rPr>
        <w:t>Raby ‘9</w:t>
      </w:r>
    </w:p>
    <w:p w:rsidR="00436B03" w:rsidRPr="00417BAA" w:rsidRDefault="00436B03" w:rsidP="005E52F2">
      <w:r w:rsidRPr="00417BAA">
        <w:t>RABY, DIANA. "Why Cuba Still Matters." Monthly Review: An Independent Socialist Magazine 60.8 (2009): 1-13. Academic Search Premier. Web. 5 July 2013</w:t>
      </w:r>
    </w:p>
    <w:p w:rsidR="00436B03" w:rsidRPr="00417BAA" w:rsidRDefault="00436B03" w:rsidP="005E52F2"/>
    <w:p w:rsidR="00436B03" w:rsidRDefault="00436B03" w:rsidP="005E52F2">
      <w:r w:rsidRPr="00417BAA">
        <w:t xml:space="preserve">Furthermore, the </w:t>
      </w:r>
      <w:r w:rsidRPr="00417BAA">
        <w:rPr>
          <w:rStyle w:val="StyleBoldUnderline"/>
          <w:bCs/>
          <w:highlight w:val="cyan"/>
        </w:rPr>
        <w:t xml:space="preserve">Cubans have been explicit in saying that they do ¶ not regard their own socialism as a blueprint to be copied. What Cuba ¶ provided was a living example, a demonstration </w:t>
      </w:r>
      <w:r>
        <w:rPr>
          <w:rStyle w:val="StyleBoldUnderline"/>
          <w:bCs/>
          <w:highlight w:val="cyan"/>
        </w:rPr>
        <w:t>.</w:t>
      </w:r>
      <w:r w:rsidRPr="00417BAA">
        <w:rPr>
          <w:rStyle w:val="StyleBoldUnderline"/>
          <w:bCs/>
          <w:highlight w:val="cyan"/>
        </w:rPr>
        <w:t>that contrary to the ¶ conventional wisdom of the “New World Order,” the state is not ¶ powerless and that it is possible to build and maintain a noncapitalist ¶ alternative. What was not possible was to reproduce the Cuban strategy ¶ of armed revolution, and this was the great contribution of Chávez and ¶ the Venezuelans</w:t>
      </w:r>
      <w:r w:rsidRPr="00417BAA">
        <w:t xml:space="preserve">: to devise a new strategy which was neither purely ¶ military nor purely electoral, but </w:t>
      </w:r>
      <w:r w:rsidRPr="00417BAA">
        <w:rPr>
          <w:rStyle w:val="StyleBoldUnderline"/>
          <w:bCs/>
          <w:highlight w:val="cyan"/>
        </w:rPr>
        <w:t>a</w:t>
      </w:r>
      <w:r w:rsidRPr="00417BAA">
        <w:t xml:space="preserve"> </w:t>
      </w:r>
      <w:r w:rsidRPr="00417BAA">
        <w:rPr>
          <w:rStyle w:val="StyleBoldUnderline"/>
          <w:bCs/>
          <w:highlight w:val="cyan"/>
        </w:rPr>
        <w:t>combination of popular mobilization, ¶ elections, and military support</w:t>
      </w:r>
      <w:r w:rsidRPr="00417BAA">
        <w:t>.</w:t>
      </w:r>
    </w:p>
    <w:p w:rsidR="00436B03" w:rsidRDefault="00436B03" w:rsidP="005E52F2"/>
    <w:p w:rsidR="00436B03" w:rsidRDefault="00436B03" w:rsidP="005E52F2">
      <w:pPr>
        <w:pStyle w:val="Heading4"/>
      </w:pPr>
      <w:r>
        <w:t>Cuban socialist models are being considered to stabilize the rest of Latin America</w:t>
      </w:r>
    </w:p>
    <w:p w:rsidR="00436B03" w:rsidRPr="00417BAA" w:rsidRDefault="00436B03" w:rsidP="005E52F2">
      <w:pPr>
        <w:rPr>
          <w:rStyle w:val="StyleStyleBold12pt"/>
          <w:bCs/>
        </w:rPr>
      </w:pPr>
      <w:r>
        <w:rPr>
          <w:rStyle w:val="StyleStyleBold12pt"/>
          <w:bCs/>
        </w:rPr>
        <w:t>Raby ‘9</w:t>
      </w:r>
    </w:p>
    <w:p w:rsidR="00436B03" w:rsidRPr="00417BAA" w:rsidRDefault="00436B03" w:rsidP="005E52F2">
      <w:r w:rsidRPr="00417BAA">
        <w:t>RABY, DIANA. "Why Cuba Still Matters." Monthly Review: An Independent Socialist Magazine 60.8 (2009): 1-13. Academic Search Premier. Web. 5 July 2013</w:t>
      </w:r>
    </w:p>
    <w:p w:rsidR="00436B03" w:rsidRDefault="00436B03" w:rsidP="005E52F2">
      <w:r w:rsidRPr="00417BAA">
        <w:t xml:space="preserve">Finally, </w:t>
      </w:r>
      <w:r w:rsidRPr="00417BAA">
        <w:rPr>
          <w:rStyle w:val="StyleBoldUnderline"/>
          <w:bCs/>
          <w:highlight w:val="cyan"/>
        </w:rPr>
        <w:t>the extraordinary generosity and commitment of thousands ¶ of Cuban internationalists providing medical and other services in ¶ conditions few others would accept is living testimony to the reality of ¶ the country’s socialist project</w:t>
      </w:r>
      <w:r w:rsidRPr="00417BAA">
        <w:t xml:space="preserve">. The veteran British journalist Hugh ¶ O’Shaughnessy recently offered a moving account of the Cuban missions ¶ in Bolivia. He quoted María de los Ángeles, a Cuban doctor working as ¶ Director of the Ophthalmological Hospital in El Alto, Bolivia, at nearly ¶ 4,000 metres altitude and in harsh conditions: “I think there is always ¶ an element of love involved,” she said: “Before I left Cuba for Guatemala ¶ and Bolivia, I didn’t know what real poverty was like.”16 </w:t>
      </w:r>
      <w:r w:rsidRPr="00417BAA">
        <w:rPr>
          <w:rStyle w:val="StyleBoldUnderline"/>
          <w:bCs/>
          <w:highlight w:val="cyan"/>
        </w:rPr>
        <w:t>While Cuba ¶ continues to practice solidarity like this, its relevance to the global ¶ anticapitalist movement can scarcely be questioned</w:t>
      </w:r>
      <w:r w:rsidRPr="00417BAA">
        <w:t xml:space="preserve">. But also, this ¶ presence in the ALBA countries is further evidence that </w:t>
      </w:r>
      <w:r w:rsidRPr="00417BAA">
        <w:rPr>
          <w:rStyle w:val="StyleBoldUnderline"/>
          <w:bCs/>
          <w:highlight w:val="cyan"/>
        </w:rPr>
        <w:t>Cuba cannot be ¶ separated from the inspiring new developments in Venezuela, Bolivia, ¶ and elsewhere: Latin America today demonstrates that another world ¶ really is possible, and Cuba is central to the creation of that world</w:t>
      </w:r>
      <w:r w:rsidRPr="00417BAA">
        <w:t>.</w:t>
      </w:r>
    </w:p>
    <w:p w:rsidR="00436B03" w:rsidRPr="00AF5046" w:rsidRDefault="00436B03" w:rsidP="005E52F2"/>
    <w:p w:rsidR="00436B03" w:rsidRDefault="00436B03" w:rsidP="007873C8">
      <w:pPr>
        <w:rPr>
          <w:rStyle w:val="StyleBoldUnderline"/>
          <w:bCs/>
        </w:rPr>
      </w:pPr>
    </w:p>
    <w:p w:rsidR="00436B03" w:rsidRPr="0062077A" w:rsidRDefault="00436B03" w:rsidP="0062077A">
      <w:pPr>
        <w:pStyle w:val="Heading2"/>
        <w:jc w:val="left"/>
      </w:pPr>
    </w:p>
    <w:sectPr w:rsidR="00436B03" w:rsidRPr="0062077A" w:rsidSect="00414AB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36B03" w:rsidRDefault="00436B03" w:rsidP="005F5576">
      <w:r>
        <w:separator/>
      </w:r>
    </w:p>
  </w:endnote>
  <w:endnote w:type="continuationSeparator" w:id="0">
    <w:p w:rsidR="00436B03" w:rsidRDefault="00436B03"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36B03" w:rsidRDefault="00436B03" w:rsidP="005F5576">
      <w:r>
        <w:separator/>
      </w:r>
    </w:p>
  </w:footnote>
  <w:footnote w:type="continuationSeparator" w:id="0">
    <w:p w:rsidR="00436B03" w:rsidRDefault="00436B03"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D304"/>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66EA4"/>
    <w:rsid w:val="000022F2"/>
    <w:rsid w:val="00011275"/>
    <w:rsid w:val="00012371"/>
    <w:rsid w:val="0001246D"/>
    <w:rsid w:val="00021F29"/>
    <w:rsid w:val="00027EED"/>
    <w:rsid w:val="00033028"/>
    <w:rsid w:val="000360A7"/>
    <w:rsid w:val="00052A1D"/>
    <w:rsid w:val="00055E12"/>
    <w:rsid w:val="00064A59"/>
    <w:rsid w:val="00066FDB"/>
    <w:rsid w:val="0007162E"/>
    <w:rsid w:val="00090287"/>
    <w:rsid w:val="00090BA2"/>
    <w:rsid w:val="00097D7E"/>
    <w:rsid w:val="000A1D39"/>
    <w:rsid w:val="000A1E42"/>
    <w:rsid w:val="000A4FA5"/>
    <w:rsid w:val="000B5BE7"/>
    <w:rsid w:val="000B6E40"/>
    <w:rsid w:val="000D0B76"/>
    <w:rsid w:val="000D2AE5"/>
    <w:rsid w:val="000D3A26"/>
    <w:rsid w:val="000D3D8D"/>
    <w:rsid w:val="000E41A3"/>
    <w:rsid w:val="000F37E7"/>
    <w:rsid w:val="00113B09"/>
    <w:rsid w:val="00113C68"/>
    <w:rsid w:val="00114663"/>
    <w:rsid w:val="0012057B"/>
    <w:rsid w:val="00126D92"/>
    <w:rsid w:val="00134A5D"/>
    <w:rsid w:val="00137402"/>
    <w:rsid w:val="00140397"/>
    <w:rsid w:val="0014072D"/>
    <w:rsid w:val="00141A41"/>
    <w:rsid w:val="00141F7D"/>
    <w:rsid w:val="00141FBF"/>
    <w:rsid w:val="0016509D"/>
    <w:rsid w:val="0016711C"/>
    <w:rsid w:val="00175018"/>
    <w:rsid w:val="00177A1E"/>
    <w:rsid w:val="00182D51"/>
    <w:rsid w:val="001878AF"/>
    <w:rsid w:val="001922A4"/>
    <w:rsid w:val="0019587B"/>
    <w:rsid w:val="001A4F0E"/>
    <w:rsid w:val="001A6DB6"/>
    <w:rsid w:val="001C1D82"/>
    <w:rsid w:val="001C2147"/>
    <w:rsid w:val="001C3BCB"/>
    <w:rsid w:val="001C62F8"/>
    <w:rsid w:val="001C7C90"/>
    <w:rsid w:val="001D0D51"/>
    <w:rsid w:val="001D4FFB"/>
    <w:rsid w:val="001D5C06"/>
    <w:rsid w:val="001D6701"/>
    <w:rsid w:val="001D7E5C"/>
    <w:rsid w:val="001E1F68"/>
    <w:rsid w:val="0020006E"/>
    <w:rsid w:val="002009AE"/>
    <w:rsid w:val="002038B6"/>
    <w:rsid w:val="002101DA"/>
    <w:rsid w:val="00210BB6"/>
    <w:rsid w:val="00217641"/>
    <w:rsid w:val="002224F2"/>
    <w:rsid w:val="00232B08"/>
    <w:rsid w:val="0024023F"/>
    <w:rsid w:val="00240C4E"/>
    <w:rsid w:val="00243DC0"/>
    <w:rsid w:val="00250E16"/>
    <w:rsid w:val="00257696"/>
    <w:rsid w:val="0026382E"/>
    <w:rsid w:val="00272786"/>
    <w:rsid w:val="00274C14"/>
    <w:rsid w:val="002753EB"/>
    <w:rsid w:val="00275E9E"/>
    <w:rsid w:val="00287AB7"/>
    <w:rsid w:val="00291CB4"/>
    <w:rsid w:val="00296DB4"/>
    <w:rsid w:val="002A213E"/>
    <w:rsid w:val="002A612B"/>
    <w:rsid w:val="002B04F8"/>
    <w:rsid w:val="002C5772"/>
    <w:rsid w:val="002C5E95"/>
    <w:rsid w:val="002C613E"/>
    <w:rsid w:val="002D2946"/>
    <w:rsid w:val="002D6BD6"/>
    <w:rsid w:val="002E1880"/>
    <w:rsid w:val="002E3FE6"/>
    <w:rsid w:val="002E4DD9"/>
    <w:rsid w:val="002E5523"/>
    <w:rsid w:val="002E75F1"/>
    <w:rsid w:val="002F0314"/>
    <w:rsid w:val="002F377D"/>
    <w:rsid w:val="002F7CF3"/>
    <w:rsid w:val="0031182D"/>
    <w:rsid w:val="00314B9D"/>
    <w:rsid w:val="00315CA2"/>
    <w:rsid w:val="0032063C"/>
    <w:rsid w:val="00326EEB"/>
    <w:rsid w:val="0033078A"/>
    <w:rsid w:val="003352EF"/>
    <w:rsid w:val="00336D79"/>
    <w:rsid w:val="00341D6C"/>
    <w:rsid w:val="0034461D"/>
    <w:rsid w:val="00347123"/>
    <w:rsid w:val="0034756E"/>
    <w:rsid w:val="00347E74"/>
    <w:rsid w:val="00352A51"/>
    <w:rsid w:val="00354B5B"/>
    <w:rsid w:val="00364AFF"/>
    <w:rsid w:val="00370DE7"/>
    <w:rsid w:val="00383E0A"/>
    <w:rsid w:val="00385298"/>
    <w:rsid w:val="00395C83"/>
    <w:rsid w:val="003A2A3B"/>
    <w:rsid w:val="003A3D0E"/>
    <w:rsid w:val="003A440C"/>
    <w:rsid w:val="003A6F70"/>
    <w:rsid w:val="003B024E"/>
    <w:rsid w:val="003B0C84"/>
    <w:rsid w:val="003B183E"/>
    <w:rsid w:val="003B2F3E"/>
    <w:rsid w:val="003E4831"/>
    <w:rsid w:val="003E48DE"/>
    <w:rsid w:val="003E7E8B"/>
    <w:rsid w:val="003F4E04"/>
    <w:rsid w:val="00403971"/>
    <w:rsid w:val="004138EF"/>
    <w:rsid w:val="0041474F"/>
    <w:rsid w:val="00414AB6"/>
    <w:rsid w:val="00417BAA"/>
    <w:rsid w:val="00421232"/>
    <w:rsid w:val="00436B03"/>
    <w:rsid w:val="00441B32"/>
    <w:rsid w:val="00450882"/>
    <w:rsid w:val="00451C20"/>
    <w:rsid w:val="00452001"/>
    <w:rsid w:val="0045442E"/>
    <w:rsid w:val="00462418"/>
    <w:rsid w:val="00463ABC"/>
    <w:rsid w:val="00466A3F"/>
    <w:rsid w:val="00471A70"/>
    <w:rsid w:val="00473A79"/>
    <w:rsid w:val="00474CD2"/>
    <w:rsid w:val="00475E03"/>
    <w:rsid w:val="00476723"/>
    <w:rsid w:val="0047798D"/>
    <w:rsid w:val="00481EE0"/>
    <w:rsid w:val="004873DB"/>
    <w:rsid w:val="00491095"/>
    <w:rsid w:val="004931DE"/>
    <w:rsid w:val="004A6083"/>
    <w:rsid w:val="004A6E81"/>
    <w:rsid w:val="004A7806"/>
    <w:rsid w:val="004C05B4"/>
    <w:rsid w:val="004D3745"/>
    <w:rsid w:val="004D3987"/>
    <w:rsid w:val="004D3FEF"/>
    <w:rsid w:val="004D4522"/>
    <w:rsid w:val="004E17B8"/>
    <w:rsid w:val="004E1F3D"/>
    <w:rsid w:val="004E3132"/>
    <w:rsid w:val="004E552E"/>
    <w:rsid w:val="004E656D"/>
    <w:rsid w:val="004F0849"/>
    <w:rsid w:val="004F084F"/>
    <w:rsid w:val="004F173C"/>
    <w:rsid w:val="004F1B8C"/>
    <w:rsid w:val="004F1EDE"/>
    <w:rsid w:val="004F3A57"/>
    <w:rsid w:val="004F45B0"/>
    <w:rsid w:val="005020C3"/>
    <w:rsid w:val="005111F8"/>
    <w:rsid w:val="00513FA2"/>
    <w:rsid w:val="00514387"/>
    <w:rsid w:val="00516459"/>
    <w:rsid w:val="005349E1"/>
    <w:rsid w:val="00537EF5"/>
    <w:rsid w:val="005420CC"/>
    <w:rsid w:val="00543287"/>
    <w:rsid w:val="005434D0"/>
    <w:rsid w:val="0054437C"/>
    <w:rsid w:val="00546D61"/>
    <w:rsid w:val="0055714F"/>
    <w:rsid w:val="005579BF"/>
    <w:rsid w:val="005579FE"/>
    <w:rsid w:val="00561D29"/>
    <w:rsid w:val="00563468"/>
    <w:rsid w:val="00565EAE"/>
    <w:rsid w:val="00572F4C"/>
    <w:rsid w:val="00573677"/>
    <w:rsid w:val="00574618"/>
    <w:rsid w:val="005751BF"/>
    <w:rsid w:val="00575F7D"/>
    <w:rsid w:val="0057784B"/>
    <w:rsid w:val="00580383"/>
    <w:rsid w:val="005807B3"/>
    <w:rsid w:val="00580E40"/>
    <w:rsid w:val="00590731"/>
    <w:rsid w:val="0059085E"/>
    <w:rsid w:val="005A506B"/>
    <w:rsid w:val="005A5A55"/>
    <w:rsid w:val="005A701C"/>
    <w:rsid w:val="005B2049"/>
    <w:rsid w:val="005B2C2E"/>
    <w:rsid w:val="005B3140"/>
    <w:rsid w:val="005B74CA"/>
    <w:rsid w:val="005C0B05"/>
    <w:rsid w:val="005C5B64"/>
    <w:rsid w:val="005C6A7B"/>
    <w:rsid w:val="005C7B60"/>
    <w:rsid w:val="005D1156"/>
    <w:rsid w:val="005D13C5"/>
    <w:rsid w:val="005D1638"/>
    <w:rsid w:val="005E0681"/>
    <w:rsid w:val="005E3B7C"/>
    <w:rsid w:val="005E3FE4"/>
    <w:rsid w:val="005E52F2"/>
    <w:rsid w:val="005E572E"/>
    <w:rsid w:val="005F08DE"/>
    <w:rsid w:val="005F50CD"/>
    <w:rsid w:val="005F5576"/>
    <w:rsid w:val="006014AB"/>
    <w:rsid w:val="00612597"/>
    <w:rsid w:val="0061680A"/>
    <w:rsid w:val="0062046C"/>
    <w:rsid w:val="0062077A"/>
    <w:rsid w:val="00623B70"/>
    <w:rsid w:val="006274F6"/>
    <w:rsid w:val="00627CAB"/>
    <w:rsid w:val="006309F3"/>
    <w:rsid w:val="0063578B"/>
    <w:rsid w:val="00636B3D"/>
    <w:rsid w:val="00641025"/>
    <w:rsid w:val="006672D8"/>
    <w:rsid w:val="00670D96"/>
    <w:rsid w:val="00672877"/>
    <w:rsid w:val="00683154"/>
    <w:rsid w:val="00690115"/>
    <w:rsid w:val="00690898"/>
    <w:rsid w:val="00693039"/>
    <w:rsid w:val="006B236F"/>
    <w:rsid w:val="006C58A4"/>
    <w:rsid w:val="006C64D4"/>
    <w:rsid w:val="006D6AEA"/>
    <w:rsid w:val="006E53F0"/>
    <w:rsid w:val="006F7CDF"/>
    <w:rsid w:val="00700BDB"/>
    <w:rsid w:val="0070121B"/>
    <w:rsid w:val="00701E73"/>
    <w:rsid w:val="0071013C"/>
    <w:rsid w:val="00711FE2"/>
    <w:rsid w:val="00712649"/>
    <w:rsid w:val="007206C4"/>
    <w:rsid w:val="007222D2"/>
    <w:rsid w:val="00725623"/>
    <w:rsid w:val="007267D6"/>
    <w:rsid w:val="00735F32"/>
    <w:rsid w:val="007421AF"/>
    <w:rsid w:val="00742779"/>
    <w:rsid w:val="00743059"/>
    <w:rsid w:val="00744F58"/>
    <w:rsid w:val="00752502"/>
    <w:rsid w:val="0075608F"/>
    <w:rsid w:val="00757CD5"/>
    <w:rsid w:val="00760A29"/>
    <w:rsid w:val="00771E18"/>
    <w:rsid w:val="007739F1"/>
    <w:rsid w:val="007745C6"/>
    <w:rsid w:val="007755F6"/>
    <w:rsid w:val="007815E5"/>
    <w:rsid w:val="00787343"/>
    <w:rsid w:val="007873C8"/>
    <w:rsid w:val="00790BFA"/>
    <w:rsid w:val="00791121"/>
    <w:rsid w:val="00791C88"/>
    <w:rsid w:val="007A3D06"/>
    <w:rsid w:val="007D65A7"/>
    <w:rsid w:val="007D7358"/>
    <w:rsid w:val="007E4929"/>
    <w:rsid w:val="00811676"/>
    <w:rsid w:val="008133F9"/>
    <w:rsid w:val="00823AAC"/>
    <w:rsid w:val="008346C5"/>
    <w:rsid w:val="00854C66"/>
    <w:rsid w:val="008553E1"/>
    <w:rsid w:val="00865F18"/>
    <w:rsid w:val="00870C33"/>
    <w:rsid w:val="0087643B"/>
    <w:rsid w:val="00876D5F"/>
    <w:rsid w:val="00877669"/>
    <w:rsid w:val="00892854"/>
    <w:rsid w:val="0089469C"/>
    <w:rsid w:val="00897F92"/>
    <w:rsid w:val="008A64C9"/>
    <w:rsid w:val="008B24B7"/>
    <w:rsid w:val="008C68EE"/>
    <w:rsid w:val="008C7F44"/>
    <w:rsid w:val="008D4273"/>
    <w:rsid w:val="008D4EF3"/>
    <w:rsid w:val="008E0E4F"/>
    <w:rsid w:val="008F0D0B"/>
    <w:rsid w:val="008F322F"/>
    <w:rsid w:val="00907368"/>
    <w:rsid w:val="00907DFE"/>
    <w:rsid w:val="00911DD3"/>
    <w:rsid w:val="00914596"/>
    <w:rsid w:val="009146BF"/>
    <w:rsid w:val="00930D1F"/>
    <w:rsid w:val="00935127"/>
    <w:rsid w:val="0094025E"/>
    <w:rsid w:val="0094256C"/>
    <w:rsid w:val="00944CC3"/>
    <w:rsid w:val="00945624"/>
    <w:rsid w:val="0095149E"/>
    <w:rsid w:val="00951520"/>
    <w:rsid w:val="009678B4"/>
    <w:rsid w:val="009706C1"/>
    <w:rsid w:val="00972EF2"/>
    <w:rsid w:val="00976A6C"/>
    <w:rsid w:val="009810E7"/>
    <w:rsid w:val="00984B38"/>
    <w:rsid w:val="00993CDB"/>
    <w:rsid w:val="009A0636"/>
    <w:rsid w:val="009A5AE5"/>
    <w:rsid w:val="009A6FF5"/>
    <w:rsid w:val="009B2B47"/>
    <w:rsid w:val="009C195C"/>
    <w:rsid w:val="009C3C48"/>
    <w:rsid w:val="009C4298"/>
    <w:rsid w:val="009D2588"/>
    <w:rsid w:val="009D318C"/>
    <w:rsid w:val="009D5B1D"/>
    <w:rsid w:val="00A10B8B"/>
    <w:rsid w:val="00A245A4"/>
    <w:rsid w:val="00A26733"/>
    <w:rsid w:val="00A3595E"/>
    <w:rsid w:val="00A3638F"/>
    <w:rsid w:val="00A454B4"/>
    <w:rsid w:val="00A46C7F"/>
    <w:rsid w:val="00A5035A"/>
    <w:rsid w:val="00A55318"/>
    <w:rsid w:val="00A56B61"/>
    <w:rsid w:val="00A70532"/>
    <w:rsid w:val="00A77145"/>
    <w:rsid w:val="00A81118"/>
    <w:rsid w:val="00A82989"/>
    <w:rsid w:val="00A84F16"/>
    <w:rsid w:val="00A904FE"/>
    <w:rsid w:val="00A92B5D"/>
    <w:rsid w:val="00A93DB9"/>
    <w:rsid w:val="00AB296E"/>
    <w:rsid w:val="00AC222F"/>
    <w:rsid w:val="00AC4769"/>
    <w:rsid w:val="00AC7B3B"/>
    <w:rsid w:val="00AD3CE6"/>
    <w:rsid w:val="00AD4657"/>
    <w:rsid w:val="00AE1307"/>
    <w:rsid w:val="00AE2636"/>
    <w:rsid w:val="00AE56AC"/>
    <w:rsid w:val="00AE6742"/>
    <w:rsid w:val="00AE7586"/>
    <w:rsid w:val="00AF5046"/>
    <w:rsid w:val="00AF6A98"/>
    <w:rsid w:val="00AF7A65"/>
    <w:rsid w:val="00B06710"/>
    <w:rsid w:val="00B166CB"/>
    <w:rsid w:val="00B21E01"/>
    <w:rsid w:val="00B235E1"/>
    <w:rsid w:val="00B3145D"/>
    <w:rsid w:val="00B34FD3"/>
    <w:rsid w:val="00B357BA"/>
    <w:rsid w:val="00B54C4D"/>
    <w:rsid w:val="00B564DB"/>
    <w:rsid w:val="00B6729E"/>
    <w:rsid w:val="00B675B5"/>
    <w:rsid w:val="00B768B6"/>
    <w:rsid w:val="00B811DB"/>
    <w:rsid w:val="00B816A3"/>
    <w:rsid w:val="00B908D1"/>
    <w:rsid w:val="00B95D5E"/>
    <w:rsid w:val="00B95EB6"/>
    <w:rsid w:val="00BD7545"/>
    <w:rsid w:val="00BE2408"/>
    <w:rsid w:val="00BE3EC6"/>
    <w:rsid w:val="00BE5BEB"/>
    <w:rsid w:val="00BE6528"/>
    <w:rsid w:val="00C02F42"/>
    <w:rsid w:val="00C054B6"/>
    <w:rsid w:val="00C06C11"/>
    <w:rsid w:val="00C10C4F"/>
    <w:rsid w:val="00C17221"/>
    <w:rsid w:val="00C27212"/>
    <w:rsid w:val="00C34185"/>
    <w:rsid w:val="00C35C2B"/>
    <w:rsid w:val="00C42DD6"/>
    <w:rsid w:val="00C62785"/>
    <w:rsid w:val="00C66858"/>
    <w:rsid w:val="00C7411E"/>
    <w:rsid w:val="00C8039A"/>
    <w:rsid w:val="00C84988"/>
    <w:rsid w:val="00CA3C2D"/>
    <w:rsid w:val="00CA4AF6"/>
    <w:rsid w:val="00CA59CA"/>
    <w:rsid w:val="00CA705C"/>
    <w:rsid w:val="00CB2356"/>
    <w:rsid w:val="00CB4075"/>
    <w:rsid w:val="00CB4E6D"/>
    <w:rsid w:val="00CC23DE"/>
    <w:rsid w:val="00CC2FFB"/>
    <w:rsid w:val="00CD3E3A"/>
    <w:rsid w:val="00CD50AD"/>
    <w:rsid w:val="00CD7FB2"/>
    <w:rsid w:val="00CE55A6"/>
    <w:rsid w:val="00CF6C18"/>
    <w:rsid w:val="00CF70AB"/>
    <w:rsid w:val="00CF7EA8"/>
    <w:rsid w:val="00D002AE"/>
    <w:rsid w:val="00D004DA"/>
    <w:rsid w:val="00D01305"/>
    <w:rsid w:val="00D07BA4"/>
    <w:rsid w:val="00D109BA"/>
    <w:rsid w:val="00D161E7"/>
    <w:rsid w:val="00D215F6"/>
    <w:rsid w:val="00D26BA1"/>
    <w:rsid w:val="00D2765B"/>
    <w:rsid w:val="00D31DF7"/>
    <w:rsid w:val="00D31F6E"/>
    <w:rsid w:val="00D33B91"/>
    <w:rsid w:val="00D345FB"/>
    <w:rsid w:val="00D415C6"/>
    <w:rsid w:val="00D51ABF"/>
    <w:rsid w:val="00D5444B"/>
    <w:rsid w:val="00D55302"/>
    <w:rsid w:val="00D57CBF"/>
    <w:rsid w:val="00D60292"/>
    <w:rsid w:val="00D66ABC"/>
    <w:rsid w:val="00D71CA0"/>
    <w:rsid w:val="00D71CFC"/>
    <w:rsid w:val="00D74682"/>
    <w:rsid w:val="00D77DC1"/>
    <w:rsid w:val="00D80E02"/>
    <w:rsid w:val="00D86024"/>
    <w:rsid w:val="00D90773"/>
    <w:rsid w:val="00D91632"/>
    <w:rsid w:val="00D94CA3"/>
    <w:rsid w:val="00D96595"/>
    <w:rsid w:val="00DA018C"/>
    <w:rsid w:val="00DA50F3"/>
    <w:rsid w:val="00DB0F7E"/>
    <w:rsid w:val="00DB1F22"/>
    <w:rsid w:val="00DB2A83"/>
    <w:rsid w:val="00DB4242"/>
    <w:rsid w:val="00DB5489"/>
    <w:rsid w:val="00DB6C98"/>
    <w:rsid w:val="00DC701C"/>
    <w:rsid w:val="00DD0CFD"/>
    <w:rsid w:val="00DD1778"/>
    <w:rsid w:val="00DE3485"/>
    <w:rsid w:val="00DF4503"/>
    <w:rsid w:val="00E00376"/>
    <w:rsid w:val="00E01016"/>
    <w:rsid w:val="00E025BB"/>
    <w:rsid w:val="00E14EBD"/>
    <w:rsid w:val="00E16734"/>
    <w:rsid w:val="00E2367A"/>
    <w:rsid w:val="00E359F3"/>
    <w:rsid w:val="00E35FC9"/>
    <w:rsid w:val="00E36ABA"/>
    <w:rsid w:val="00E377A4"/>
    <w:rsid w:val="00E420E9"/>
    <w:rsid w:val="00E4612F"/>
    <w:rsid w:val="00E4635D"/>
    <w:rsid w:val="00E506DB"/>
    <w:rsid w:val="00E61D76"/>
    <w:rsid w:val="00E70912"/>
    <w:rsid w:val="00E71920"/>
    <w:rsid w:val="00E73638"/>
    <w:rsid w:val="00E85194"/>
    <w:rsid w:val="00E90AA6"/>
    <w:rsid w:val="00E92C8E"/>
    <w:rsid w:val="00E9528B"/>
    <w:rsid w:val="00E977B8"/>
    <w:rsid w:val="00E97AD1"/>
    <w:rsid w:val="00EA044F"/>
    <w:rsid w:val="00EA109B"/>
    <w:rsid w:val="00EA259C"/>
    <w:rsid w:val="00EA2926"/>
    <w:rsid w:val="00EB5CCB"/>
    <w:rsid w:val="00EC1284"/>
    <w:rsid w:val="00EC1A81"/>
    <w:rsid w:val="00EC7E5C"/>
    <w:rsid w:val="00ED78F1"/>
    <w:rsid w:val="00EE77EA"/>
    <w:rsid w:val="00EF0F62"/>
    <w:rsid w:val="00EF51D0"/>
    <w:rsid w:val="00EF576D"/>
    <w:rsid w:val="00F007E1"/>
    <w:rsid w:val="00F0125F"/>
    <w:rsid w:val="00F057C6"/>
    <w:rsid w:val="00F5019D"/>
    <w:rsid w:val="00F52E03"/>
    <w:rsid w:val="00F5650E"/>
    <w:rsid w:val="00F634D6"/>
    <w:rsid w:val="00F64385"/>
    <w:rsid w:val="00F6473F"/>
    <w:rsid w:val="00F66EA4"/>
    <w:rsid w:val="00F67FD0"/>
    <w:rsid w:val="00F71B3F"/>
    <w:rsid w:val="00F76366"/>
    <w:rsid w:val="00F805C0"/>
    <w:rsid w:val="00F84C99"/>
    <w:rsid w:val="00FB4035"/>
    <w:rsid w:val="00FB4261"/>
    <w:rsid w:val="00FB43B1"/>
    <w:rsid w:val="00FC0608"/>
    <w:rsid w:val="00FC2155"/>
    <w:rsid w:val="00FC41A7"/>
    <w:rsid w:val="00FD675B"/>
    <w:rsid w:val="00FE02D5"/>
    <w:rsid w:val="00FE380E"/>
    <w:rsid w:val="00FF3D19"/>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martTagType w:namespaceuri="urn:schemas-microsoft-com:office:smarttags" w:name="country-region"/>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locked="1" w:uiPriority="0"/>
    <w:lsdException w:name="HTML Bottom of Form" w:locked="1" w:uiPriority="0"/>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uiPriority="0"/>
    <w:lsdException w:name="annotation subject" w:semiHidden="1" w:unhideWhenUsed="1"/>
    <w:lsdException w:name="No List" w:locked="1" w:uiPriority="0"/>
    <w:lsdException w:name="Outline List 1" w:locked="1" w:uiPriority="0"/>
    <w:lsdException w:name="Outline List 2" w:locked="1" w:uiPriority="0"/>
    <w:lsdException w:name="Outline List 3" w:locked="1" w:uiPriority="0"/>
    <w:lsdException w:name="Table Simple 1" w:locked="1" w:uiPriority="0"/>
    <w:lsdException w:name="Table Simple 2" w:locked="1" w:uiPriority="0"/>
    <w:lsdException w:name="Table Simple 3" w:locked="1" w:uiPriority="0"/>
    <w:lsdException w:name="Table Classic 1" w:locked="1" w:uiPriority="0"/>
    <w:lsdException w:name="Table Classic 2" w:locked="1" w:uiPriority="0"/>
    <w:lsdException w:name="Table Classic 3" w:locked="1" w:uiPriority="0"/>
    <w:lsdException w:name="Table Classic 4" w:locked="1" w:uiPriority="0"/>
    <w:lsdException w:name="Table Colorful 1" w:locked="1" w:uiPriority="0"/>
    <w:lsdException w:name="Table Colorful 2" w:locked="1" w:uiPriority="0"/>
    <w:lsdException w:name="Table Colorful 3" w:locked="1" w:uiPriority="0"/>
    <w:lsdException w:name="Table Columns 1" w:locked="1" w:uiPriority="0"/>
    <w:lsdException w:name="Table Columns 2" w:locked="1" w:uiPriority="0"/>
    <w:lsdException w:name="Table Columns 3" w:locked="1" w:uiPriority="0"/>
    <w:lsdException w:name="Table Columns 4" w:locked="1" w:uiPriority="0"/>
    <w:lsdException w:name="Table Columns 5" w:locked="1" w:uiPriority="0"/>
    <w:lsdException w:name="Table Grid 1" w:locked="1" w:uiPriority="0"/>
    <w:lsdException w:name="Table Grid 2" w:locked="1" w:uiPriority="0"/>
    <w:lsdException w:name="Table Grid 3" w:locked="1" w:uiPriority="0"/>
    <w:lsdException w:name="Table Grid 4" w:locked="1" w:uiPriority="0"/>
    <w:lsdException w:name="Table Grid 5" w:locked="1" w:uiPriority="0"/>
    <w:lsdException w:name="Table Grid 6" w:locked="1" w:uiPriority="0"/>
    <w:lsdException w:name="Table Grid 7" w:locked="1" w:uiPriority="0"/>
    <w:lsdException w:name="Table Grid 8" w:locked="1" w:uiPriority="0"/>
    <w:lsdException w:name="Table List 1" w:locked="1" w:uiPriority="0"/>
    <w:lsdException w:name="Table List 2" w:locked="1" w:uiPriority="0"/>
    <w:lsdException w:name="Table List 3" w:locked="1" w:uiPriority="0"/>
    <w:lsdException w:name="Table List 4" w:locked="1" w:uiPriority="0"/>
    <w:lsdException w:name="Table List 5" w:locked="1" w:uiPriority="0"/>
    <w:lsdException w:name="Table List 6" w:locked="1" w:uiPriority="0"/>
    <w:lsdException w:name="Table List 7" w:locked="1" w:uiPriority="0"/>
    <w:lsdException w:name="Table List 8" w:locked="1" w:uiPriority="0"/>
    <w:lsdException w:name="Table 3D effects 1" w:locked="1" w:uiPriority="0"/>
    <w:lsdException w:name="Table 3D effects 2" w:locked="1" w:uiPriority="0"/>
    <w:lsdException w:name="Table 3D effects 3" w:locked="1" w:uiPriority="0"/>
    <w:lsdException w:name="Table Contemporary" w:locked="1" w:uiPriority="0"/>
    <w:lsdException w:name="Table Elegant" w:locked="1" w:uiPriority="0"/>
    <w:lsdException w:name="Table Professional" w:locked="1" w:uiPriority="0"/>
    <w:lsdException w:name="Table Subtle 1" w:locked="1" w:uiPriority="0"/>
    <w:lsdException w:name="Table Subtle 2" w:locked="1" w:uiPriority="0"/>
    <w:lsdException w:name="Table Web 1" w:locked="1" w:uiPriority="0"/>
    <w:lsdException w:name="Table Web 2" w:locked="1" w:uiPriority="0"/>
    <w:lsdException w:name="Table Web 3" w:locked="1" w:uiPriority="0"/>
    <w:lsdException w:name="Balloon Text" w:semiHidden="1" w:unhideWhenUsed="1"/>
    <w:lsdException w:name="Table Grid" w:locked="1" w:uiPriority="0"/>
    <w:lsdException w:name="Table Theme"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Normal/Card"/>
    <w:qFormat/>
    <w:rsid w:val="002E3FE6"/>
    <w:rPr>
      <w:rFonts w:ascii="Times New Roman" w:hAnsi="Times New Roman"/>
      <w:sz w:val="20"/>
      <w:szCs w:val="20"/>
    </w:rPr>
  </w:style>
  <w:style w:type="paragraph" w:styleId="Heading1">
    <w:name w:val="heading 1"/>
    <w:aliases w:val="Pocket"/>
    <w:basedOn w:val="Normal"/>
    <w:next w:val="Normal"/>
    <w:link w:val="Heading1Char"/>
    <w:uiPriority w:val="99"/>
    <w:qFormat/>
    <w:rsid w:val="00E36AB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MS ????"/>
      <w:b/>
      <w:bCs/>
      <w:sz w:val="52"/>
      <w:szCs w:val="28"/>
    </w:rPr>
  </w:style>
  <w:style w:type="paragraph" w:styleId="Heading2">
    <w:name w:val="heading 2"/>
    <w:aliases w:val="Hat"/>
    <w:basedOn w:val="Normal"/>
    <w:next w:val="Normal"/>
    <w:link w:val="Heading2Char"/>
    <w:uiPriority w:val="99"/>
    <w:qFormat/>
    <w:rsid w:val="00E36ABA"/>
    <w:pPr>
      <w:keepNext/>
      <w:keepLines/>
      <w:pageBreakBefore/>
      <w:spacing w:before="480"/>
      <w:jc w:val="center"/>
      <w:outlineLvl w:val="1"/>
    </w:pPr>
    <w:rPr>
      <w:rFonts w:eastAsia="MS ????"/>
      <w:b/>
      <w:bCs/>
      <w:sz w:val="44"/>
      <w:szCs w:val="26"/>
      <w:u w:val="double"/>
    </w:rPr>
  </w:style>
  <w:style w:type="paragraph" w:styleId="Heading3">
    <w:name w:val="heading 3"/>
    <w:aliases w:val="Block"/>
    <w:basedOn w:val="Normal"/>
    <w:next w:val="Normal"/>
    <w:link w:val="Heading3Char"/>
    <w:uiPriority w:val="99"/>
    <w:qFormat/>
    <w:rsid w:val="00E36ABA"/>
    <w:pPr>
      <w:keepNext/>
      <w:keepLines/>
      <w:pageBreakBefore/>
      <w:spacing w:before="200"/>
      <w:jc w:val="center"/>
      <w:outlineLvl w:val="2"/>
    </w:pPr>
    <w:rPr>
      <w:rFonts w:eastAsia="MS ????"/>
      <w:b/>
      <w:bCs/>
      <w:sz w:val="32"/>
      <w:u w:val="single"/>
    </w:rPr>
  </w:style>
  <w:style w:type="paragraph" w:styleId="Heading4">
    <w:name w:val="heading 4"/>
    <w:aliases w:val="Tag"/>
    <w:basedOn w:val="Normal"/>
    <w:next w:val="Normal"/>
    <w:link w:val="Heading4Char"/>
    <w:uiPriority w:val="99"/>
    <w:qFormat/>
    <w:rsid w:val="00E36ABA"/>
    <w:pPr>
      <w:keepNext/>
      <w:keepLines/>
      <w:spacing w:before="200"/>
      <w:outlineLvl w:val="3"/>
    </w:pPr>
    <w:rPr>
      <w:rFonts w:eastAsia="MS ????"/>
      <w:b/>
      <w:bCs/>
      <w:iCs/>
      <w:sz w:val="26"/>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9"/>
    <w:locked/>
    <w:rsid w:val="00E36ABA"/>
    <w:rPr>
      <w:rFonts w:ascii="Times New Roman" w:eastAsia="MS ????" w:hAnsi="Times New Roman"/>
      <w:b/>
      <w:sz w:val="28"/>
    </w:rPr>
  </w:style>
  <w:style w:type="character" w:customStyle="1" w:styleId="Heading2Char">
    <w:name w:val="Heading 2 Char"/>
    <w:aliases w:val="Hat Char"/>
    <w:basedOn w:val="DefaultParagraphFont"/>
    <w:link w:val="Heading2"/>
    <w:uiPriority w:val="99"/>
    <w:locked/>
    <w:rsid w:val="00E36ABA"/>
    <w:rPr>
      <w:rFonts w:ascii="Times New Roman" w:eastAsia="MS ????" w:hAnsi="Times New Roman"/>
      <w:b/>
      <w:sz w:val="26"/>
      <w:u w:val="double"/>
    </w:rPr>
  </w:style>
  <w:style w:type="character" w:customStyle="1" w:styleId="Heading3Char">
    <w:name w:val="Heading 3 Char"/>
    <w:aliases w:val="Block Char"/>
    <w:basedOn w:val="DefaultParagraphFont"/>
    <w:link w:val="Heading3"/>
    <w:uiPriority w:val="99"/>
    <w:locked/>
    <w:rsid w:val="00E36ABA"/>
    <w:rPr>
      <w:rFonts w:ascii="Times New Roman" w:eastAsia="MS ????" w:hAnsi="Times New Roman"/>
      <w:b/>
      <w:sz w:val="32"/>
      <w:u w:val="single"/>
    </w:rPr>
  </w:style>
  <w:style w:type="character" w:customStyle="1" w:styleId="Heading4Char">
    <w:name w:val="Heading 4 Char"/>
    <w:aliases w:val="Tag Char"/>
    <w:basedOn w:val="DefaultParagraphFont"/>
    <w:link w:val="Heading4"/>
    <w:uiPriority w:val="99"/>
    <w:locked/>
    <w:rsid w:val="00E36ABA"/>
    <w:rPr>
      <w:rFonts w:ascii="Times New Roman" w:eastAsia="MS ????" w:hAnsi="Times New Roman"/>
      <w:b/>
      <w:sz w:val="26"/>
    </w:rPr>
  </w:style>
  <w:style w:type="character" w:styleId="Emphasis">
    <w:name w:val="Emphasis"/>
    <w:aliases w:val="Minimized,tag2,Size 10,emphasis in card,Evidence,minimized,Highlighted,Underlined,CD Card,ED - Tag,emphasis,Emphasis!!,Bold Underline,small"/>
    <w:basedOn w:val="DefaultParagraphFont"/>
    <w:uiPriority w:val="99"/>
    <w:qFormat/>
    <w:rsid w:val="00E36ABA"/>
    <w:rPr>
      <w:rFonts w:ascii="Calibri" w:hAnsi="Calibri" w:cs="Times New Roman"/>
      <w:b/>
      <w:u w:val="single"/>
      <w:bdr w:val="single" w:sz="18" w:space="0" w:color="auto"/>
    </w:rPr>
  </w:style>
  <w:style w:type="character" w:customStyle="1" w:styleId="StyleBold">
    <w:name w:val="Style Bold"/>
    <w:uiPriority w:val="99"/>
    <w:semiHidden/>
    <w:rsid w:val="00E36ABA"/>
    <w:rPr>
      <w:b/>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
    <w:uiPriority w:val="99"/>
    <w:rsid w:val="00E36ABA"/>
    <w:rPr>
      <w:b/>
      <w:u w:val="single"/>
    </w:rPr>
  </w:style>
  <w:style w:type="character" w:customStyle="1" w:styleId="StyleStyleBold12pt">
    <w:name w:val="Style Style Bold + 12 pt"/>
    <w:aliases w:val="Cite,Style Style Bold,Style Style Bold + 12pt,Style Style + 12 pt,Style Style Bo... +,Old Cite,Style Style Bold + 10 pt"/>
    <w:uiPriority w:val="99"/>
    <w:rsid w:val="00E36ABA"/>
    <w:rPr>
      <w:b/>
      <w:sz w:val="26"/>
    </w:rPr>
  </w:style>
  <w:style w:type="paragraph" w:styleId="Header">
    <w:name w:val="header"/>
    <w:basedOn w:val="Normal"/>
    <w:link w:val="HeaderChar"/>
    <w:uiPriority w:val="99"/>
    <w:semiHidden/>
    <w:rsid w:val="00E36ABA"/>
    <w:pPr>
      <w:tabs>
        <w:tab w:val="center" w:pos="4680"/>
        <w:tab w:val="right" w:pos="9360"/>
      </w:tabs>
    </w:pPr>
  </w:style>
  <w:style w:type="character" w:customStyle="1" w:styleId="HeaderChar">
    <w:name w:val="Header Char"/>
    <w:basedOn w:val="DefaultParagraphFont"/>
    <w:link w:val="Header"/>
    <w:uiPriority w:val="99"/>
    <w:semiHidden/>
    <w:locked/>
    <w:rsid w:val="00E36ABA"/>
    <w:rPr>
      <w:rFonts w:ascii="Times New Roman" w:eastAsia="Times New Roman" w:hAnsi="Times New Roman"/>
    </w:rPr>
  </w:style>
  <w:style w:type="paragraph" w:styleId="Footer">
    <w:name w:val="footer"/>
    <w:basedOn w:val="Normal"/>
    <w:link w:val="FooterChar"/>
    <w:uiPriority w:val="99"/>
    <w:semiHidden/>
    <w:rsid w:val="00E36ABA"/>
    <w:pPr>
      <w:tabs>
        <w:tab w:val="center" w:pos="4680"/>
        <w:tab w:val="right" w:pos="9360"/>
      </w:tabs>
    </w:pPr>
  </w:style>
  <w:style w:type="character" w:customStyle="1" w:styleId="FooterChar">
    <w:name w:val="Footer Char"/>
    <w:basedOn w:val="DefaultParagraphFont"/>
    <w:link w:val="Footer"/>
    <w:uiPriority w:val="99"/>
    <w:semiHidden/>
    <w:locked/>
    <w:rsid w:val="00E36ABA"/>
    <w:rPr>
      <w:rFonts w:ascii="Times New Roman" w:eastAsia="Times New Roman" w:hAnsi="Times New Roman"/>
    </w:rPr>
  </w:style>
  <w:style w:type="character" w:styleId="Hyperlink">
    <w:name w:val="Hyperlink"/>
    <w:aliases w:val="heading 1 (block title),Important,Read,Card Text,Internet Link"/>
    <w:basedOn w:val="DefaultParagraphFont"/>
    <w:uiPriority w:val="99"/>
    <w:rsid w:val="00E36ABA"/>
    <w:rPr>
      <w:rFonts w:cs="Times New Roman"/>
      <w:color w:val="auto"/>
      <w:u w:val="none"/>
    </w:rPr>
  </w:style>
  <w:style w:type="character" w:styleId="FollowedHyperlink">
    <w:name w:val="FollowedHyperlink"/>
    <w:basedOn w:val="DefaultParagraphFont"/>
    <w:uiPriority w:val="99"/>
    <w:semiHidden/>
    <w:rsid w:val="00E36ABA"/>
    <w:rPr>
      <w:rFonts w:cs="Times New Roman"/>
      <w:color w:val="auto"/>
      <w:u w:val="none"/>
    </w:rPr>
  </w:style>
  <w:style w:type="paragraph" w:customStyle="1" w:styleId="Analytic">
    <w:name w:val="Analytic"/>
    <w:basedOn w:val="Heading4"/>
    <w:link w:val="AnalyticChar"/>
    <w:uiPriority w:val="99"/>
    <w:rsid w:val="002E3FE6"/>
    <w:rPr>
      <w:rFonts w:eastAsia="Times New Roman"/>
    </w:rPr>
  </w:style>
  <w:style w:type="character" w:customStyle="1" w:styleId="AnalyticChar">
    <w:name w:val="Analytic Char"/>
    <w:link w:val="Analytic"/>
    <w:uiPriority w:val="99"/>
    <w:locked/>
    <w:rsid w:val="002E3FE6"/>
    <w:rPr>
      <w:rFonts w:ascii="Times New Roman" w:hAnsi="Times New Roman"/>
      <w:b/>
      <w:sz w:val="26"/>
    </w:rPr>
  </w:style>
  <w:style w:type="paragraph" w:styleId="DocumentMap">
    <w:name w:val="Document Map"/>
    <w:basedOn w:val="Normal"/>
    <w:link w:val="DocumentMapChar"/>
    <w:uiPriority w:val="99"/>
    <w:semiHidden/>
    <w:rsid w:val="0062077A"/>
    <w:rPr>
      <w:rFonts w:ascii="Tahoma" w:hAnsi="Tahoma" w:cs="Tahoma"/>
      <w:sz w:val="16"/>
      <w:szCs w:val="16"/>
    </w:rPr>
  </w:style>
  <w:style w:type="character" w:customStyle="1" w:styleId="DocumentMapChar">
    <w:name w:val="Document Map Char"/>
    <w:basedOn w:val="DefaultParagraphFont"/>
    <w:link w:val="DocumentMap"/>
    <w:uiPriority w:val="99"/>
    <w:semiHidden/>
    <w:locked/>
    <w:rsid w:val="0062077A"/>
    <w:rPr>
      <w:rFonts w:ascii="Tahoma" w:hAnsi="Tahoma" w:cs="Tahoma"/>
      <w:sz w:val="16"/>
      <w:szCs w:val="16"/>
    </w:rPr>
  </w:style>
  <w:style w:type="paragraph" w:customStyle="1" w:styleId="card">
    <w:name w:val="card"/>
    <w:basedOn w:val="Normal"/>
    <w:next w:val="Normal"/>
    <w:link w:val="cardChar"/>
    <w:uiPriority w:val="99"/>
    <w:rsid w:val="00D80E02"/>
    <w:pPr>
      <w:ind w:left="288" w:right="288"/>
    </w:pPr>
    <w:rPr>
      <w:rFonts w:ascii="Calibri" w:eastAsia="Times New Roman" w:hAnsi="Calibri"/>
      <w:sz w:val="22"/>
      <w:szCs w:val="22"/>
    </w:rPr>
  </w:style>
  <w:style w:type="character" w:customStyle="1" w:styleId="cardChar">
    <w:name w:val="card Char"/>
    <w:link w:val="card"/>
    <w:uiPriority w:val="99"/>
    <w:locked/>
    <w:rsid w:val="00D80E02"/>
    <w:rPr>
      <w:rFonts w:eastAsia="Times New Roman"/>
      <w:sz w:val="22"/>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blog.unwatch.org/index.php/2013/03/12/cuba-tries-to-block-un-speech-by-oswaldo-payas-daughter/" TargetMode="External"/><Relationship Id="rId18" Type="http://schemas.openxmlformats.org/officeDocument/2006/relationships/hyperlink" Target="http://www.desdecuba.com/generationy/" TargetMode="External"/><Relationship Id="rId26" Type="http://schemas.openxmlformats.org/officeDocument/2006/relationships/hyperlink" Target="http://www.demdigest.net/blog/2013/03/maduro-and-capriles-contest-chavezs-toxic-legacy/" TargetMode="External"/><Relationship Id="rId39" Type="http://schemas.openxmlformats.org/officeDocument/2006/relationships/hyperlink" Target="http://www.nytimes.com/2009/12/31/world/americas/31cuba.html?pagewanted=2&amp;_r=1%20%20%28" TargetMode="External"/><Relationship Id="rId21" Type="http://schemas.openxmlformats.org/officeDocument/2006/relationships/hyperlink" Target="http://www.youtube.com/watch?v=eugsnADiz6U" TargetMode="External"/><Relationship Id="rId34" Type="http://schemas.openxmlformats.org/officeDocument/2006/relationships/hyperlink" Target="http://www.cato.org/publications/commentary/time-end-cuba-embargo" TargetMode="External"/><Relationship Id="rId42" Type="http://schemas.openxmlformats.org/officeDocument/2006/relationships/hyperlink" Target="http://www.mcclatchydc.com/2013/02/25/184135/even-if-raul-castro-steps-down.html" TargetMode="External"/><Relationship Id="rId47" Type="http://schemas.openxmlformats.org/officeDocument/2006/relationships/hyperlink" Target="http://www.allvoices.com/contributed-news/11403728-raul-castro-redefines-democracy-at-first-national-conference-of-the-communist-party" TargetMode="External"/><Relationship Id="rId50" Type="http://schemas.openxmlformats.org/officeDocument/2006/relationships/hyperlink" Target="http://latino.foxnews.com/latino/opinion/2013/07/03/parallels-south-africa-and-cuba-similar-struggle-drastically-different-response/" TargetMode="External"/><Relationship Id="rId55" Type="http://schemas.openxmlformats.org/officeDocument/2006/relationships/hyperlink" Target="http://www.miamiherald.com/2013/03/18/3292371/cuban-blogger-yoani-sanchez-recalls.html" TargetMode="External"/><Relationship Id="rId63" Type="http://schemas.openxmlformats.org/officeDocument/2006/relationships/hyperlink" Target="http://www.cato.org/publications/commentary/time-end-cuba-embargo" TargetMode="External"/><Relationship Id="rId68" Type="http://schemas.openxmlformats.org/officeDocument/2006/relationships/hyperlink" Target="http://www.foreignaffairs.com/issues/1991/71/1" TargetMode="External"/><Relationship Id="rId7" Type="http://schemas.openxmlformats.org/officeDocument/2006/relationships/hyperlink" Target="http://www.reuters.com/article/2010/02/09/us-usa-cuba-travel-idUSTRE6180PP20100209" TargetMode="External"/><Relationship Id="rId71"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globalpost.com/dispatch/news/agencia-efe/130311/cuban-dissident-calls-more-pressure-regime" TargetMode="External"/><Relationship Id="rId29" Type="http://schemas.openxmlformats.org/officeDocument/2006/relationships/hyperlink" Target="http://www.huffingtonpost.com/andras-simonyi/cubas-future-transition-t_b_2859520.html" TargetMode="External"/><Relationship Id="rId1" Type="http://schemas.openxmlformats.org/officeDocument/2006/relationships/styles" Target="styles.xml"/><Relationship Id="rId6" Type="http://schemas.openxmlformats.org/officeDocument/2006/relationships/hyperlink" Target="http://www.speroforum.com/a/TFWIQSPWWM45/73776-Democracy-in-Venezuela-could-bring-about-reform-in-Cuba" TargetMode="External"/><Relationship Id="rId11" Type="http://schemas.openxmlformats.org/officeDocument/2006/relationships/hyperlink" Target="http://www.rotativo.com.mx/noticias/internacionales/16529-intenta-cuba-en-onu-bloquear-declaracion-de-rosa-maria-paya/" TargetMode="External"/><Relationship Id="rId24" Type="http://schemas.openxmlformats.org/officeDocument/2006/relationships/hyperlink" Target="http://www.washingtonpost.com/world/the_americas/yoani-sanchez-dissident-cuban-blogger-behind-generation-y-goes-on-tour/2013/03/11/c505af4c-8a75-11e2-a88e-461ffa2e34e4_story_1.html" TargetMode="External"/><Relationship Id="rId32" Type="http://schemas.openxmlformats.org/officeDocument/2006/relationships/hyperlink" Target="http://townhall.com/tipsheet/daltonvogler/2013/02/25/cuba-and-democracy-n1520110" TargetMode="External"/><Relationship Id="rId37" Type="http://schemas.openxmlformats.org/officeDocument/2006/relationships/hyperlink" Target="http://www.reuters.com/article/internalReutersGenNews/idUSTRE51A8GL20090211" TargetMode="External"/><Relationship Id="rId40" Type="http://schemas.openxmlformats.org/officeDocument/2006/relationships/hyperlink" Target="http://www.google.com/hostednews/ap/article/ALeqM5iAmsicW8N2RLyDMGseghZNrEpiNgD9CNDPIO0" TargetMode="External"/><Relationship Id="rId45" Type="http://schemas.openxmlformats.org/officeDocument/2006/relationships/hyperlink" Target="http://www.radioangulo.cu/en/news/cuba/8877-cuba-to-study-oil-spill-risks-and-prevention.html" TargetMode="External"/><Relationship Id="rId53" Type="http://schemas.openxmlformats.org/officeDocument/2006/relationships/hyperlink" Target="http://www.miamiherald.com/2013/02/08/3222541/us-government-report-says-cuba.html" TargetMode="External"/><Relationship Id="rId58" Type="http://schemas.openxmlformats.org/officeDocument/2006/relationships/hyperlink" Target="http://www.washingtonpost.com/opinions/obama-administration-should-urge-a-probe-of-oswaldo-paya-death/2013/03/13/34f2a0fe-8b7e-11e2-b63f-f53fb9f2fcb4_story.html" TargetMode="External"/><Relationship Id="rId66" Type="http://schemas.openxmlformats.org/officeDocument/2006/relationships/hyperlink" Target="http://www.theatlantic.com/international/archive/2013/03/why-cuba-will-still-be-anti-american-after-castro/273680/" TargetMode="External"/><Relationship Id="rId5" Type="http://schemas.openxmlformats.org/officeDocument/2006/relationships/endnotes" Target="endnotes.xml"/><Relationship Id="rId15" Type="http://schemas.openxmlformats.org/officeDocument/2006/relationships/hyperlink" Target="http://www.miamiherald.com/2013/03/12/3280995/prominent-cuban-dissident-seeks.html" TargetMode="External"/><Relationship Id="rId23" Type="http://schemas.openxmlformats.org/officeDocument/2006/relationships/hyperlink" Target="http://www.americasquarterly.org/content/yoani-sanchez-goes-brazil%E2%80%A6and-oddly-it-feels-home" TargetMode="External"/><Relationship Id="rId28" Type="http://schemas.openxmlformats.org/officeDocument/2006/relationships/hyperlink" Target="http://www.huffingtonpost.com/jaime-aparicio-otero" TargetMode="External"/><Relationship Id="rId36" Type="http://schemas.openxmlformats.org/officeDocument/2006/relationships/hyperlink" Target="http://www.npr.org/templates/story/story.php?storyId=103030021" TargetMode="External"/><Relationship Id="rId49" Type="http://schemas.openxmlformats.org/officeDocument/2006/relationships/hyperlink" Target="http://www.newsmax.com/US/Cuba-embargo-democracy-Farinas/2013/07/05/id/513503" TargetMode="External"/><Relationship Id="rId57" Type="http://schemas.openxmlformats.org/officeDocument/2006/relationships/hyperlink" Target="http://http//pjmedia.com/ronradosh/2012/08/15/graduate-of-my-commie-high-school-goes-to-cuba/" TargetMode="External"/><Relationship Id="rId61" Type="http://schemas.openxmlformats.org/officeDocument/2006/relationships/hyperlink" Target="http://www.foxnews.com/world/2012/10/20/cuba-electoral-process-grassroots-democracy-or-sham/" TargetMode="External"/><Relationship Id="rId10" Type="http://schemas.openxmlformats.org/officeDocument/2006/relationships/hyperlink" Target="http://www.demdigest.net/blog/2013/03/cuba-dissident-forced-off-road-to-death/" TargetMode="External"/><Relationship Id="rId19" Type="http://schemas.openxmlformats.org/officeDocument/2006/relationships/hyperlink" Target="http://www.washingtonpost.com/world/the_americas/yoani-sanchez-dissident-cuban-blogger-behind-generation-y-goes-on-tour/2013/03/11/c505af4c-8a75-11e2-a88e-461ffa2e34e4_story.html?wprss=rss_world" TargetMode="External"/><Relationship Id="rId31" Type="http://schemas.openxmlformats.org/officeDocument/2006/relationships/hyperlink" Target="http://www.huffingtonpost.com/jaime-aparicio-otero" TargetMode="External"/><Relationship Id="rId44" Type="http://schemas.openxmlformats.org/officeDocument/2006/relationships/hyperlink" Target="http://degrowth.org/wp-content/uploads/2012/11/Boillat-Gerber-Funes-Monzote-2012.pdf" TargetMode="External"/><Relationship Id="rId52" Type="http://schemas.openxmlformats.org/officeDocument/2006/relationships/hyperlink" Target="http://online.wsj.com/article/SB124199757744704863.html" TargetMode="External"/><Relationship Id="rId60" Type="http://schemas.openxmlformats.org/officeDocument/2006/relationships/hyperlink" Target="http://online.wsj.com/article/SB124199757744704863.html" TargetMode="External"/><Relationship Id="rId65" Type="http://schemas.openxmlformats.org/officeDocument/2006/relationships/hyperlink" Target="http://www.cato.org/publications/commentary/time-end-cuba-embargo" TargetMode="External"/><Relationship Id="rId4" Type="http://schemas.openxmlformats.org/officeDocument/2006/relationships/footnotes" Target="footnotes.xml"/><Relationship Id="rId9" Type="http://schemas.openxmlformats.org/officeDocument/2006/relationships/hyperlink" Target="http://www.ned.org/where-we-work/latin-america-and-caribbean/cuba" TargetMode="External"/><Relationship Id="rId14" Type="http://schemas.openxmlformats.org/officeDocument/2006/relationships/hyperlink" Target="http://abcnews.go.com/International/wireStory/prominent-cuban-dissident-seeks-support-europe-18708196" TargetMode="External"/><Relationship Id="rId22" Type="http://schemas.openxmlformats.org/officeDocument/2006/relationships/hyperlink" Target="http://news.yahoo.com/pro-cuba-protesters-halt-dissidents-brazil-event-015748949.html" TargetMode="External"/><Relationship Id="rId27" Type="http://schemas.openxmlformats.org/officeDocument/2006/relationships/hyperlink" Target="http://www.huffingtonpost.com/andras-simonyi" TargetMode="External"/><Relationship Id="rId30" Type="http://schemas.openxmlformats.org/officeDocument/2006/relationships/hyperlink" Target="http://www.huffingtonpost.com/andras-simonyi" TargetMode="External"/><Relationship Id="rId35" Type="http://schemas.openxmlformats.org/officeDocument/2006/relationships/hyperlink" Target="http://www.cfr.org/cuba/us-cuba-relations/p11113" TargetMode="External"/><Relationship Id="rId43" Type="http://schemas.openxmlformats.org/officeDocument/2006/relationships/hyperlink" Target="http://www.cfr.org/cuba/frozen-us-cuba-relationship/p27510" TargetMode="External"/><Relationship Id="rId48" Type="http://schemas.openxmlformats.org/officeDocument/2006/relationships/hyperlink" Target="http://digitalcommons.wcl.american.edu/cgi/viewcontent.cgi?article=1497&amp;context=sdlp&amp;sei-redir=1&amp;referer=http%3A%2F%2Fscholar.google.com%2Fscholar%3Fas_ylo%3D2012%26q%3Dcuban%2Boil%2B%26hl%3Den%26as_sdt%3D0%2C5" TargetMode="External"/><Relationship Id="rId56" Type="http://schemas.openxmlformats.org/officeDocument/2006/relationships/hyperlink" Target="http://www.capitolhillcubans.com/2013/03/cuban-democracy-leaders-stress.html" TargetMode="External"/><Relationship Id="rId64" Type="http://schemas.openxmlformats.org/officeDocument/2006/relationships/hyperlink" Target="http://www.cato.org/people/doug-bandow" TargetMode="External"/><Relationship Id="rId69" Type="http://schemas.openxmlformats.org/officeDocument/2006/relationships/hyperlink" Target="http://www.foreignaffairs.com/articles/47460/susan-kaufman-purcell/collapsing-cuba" TargetMode="External"/><Relationship Id="rId8" Type="http://schemas.openxmlformats.org/officeDocument/2006/relationships/hyperlink" Target="http://library.thinkquest.org/18355/democracy_in_cuba.html" TargetMode="External"/><Relationship Id="rId51" Type="http://schemas.openxmlformats.org/officeDocument/2006/relationships/hyperlink" Target="http://library.thinkquest.org/18355/democracy_in_cuba.html" TargetMode="External"/><Relationship Id="rId3" Type="http://schemas.openxmlformats.org/officeDocument/2006/relationships/webSettings" Target="webSettings.xml"/><Relationship Id="rId12" Type="http://schemas.openxmlformats.org/officeDocument/2006/relationships/hyperlink" Target="http://www.globalpost.com/dispatch/news/afp/130312/un-must-probe-death-cuban-dissident-paya-petition" TargetMode="External"/><Relationship Id="rId17" Type="http://schemas.openxmlformats.org/officeDocument/2006/relationships/hyperlink" Target="http://www.demdigest.net/blog/2012/12/cuban-dissidents-denounce-wave-of-human-rights-day-detentions/" TargetMode="External"/><Relationship Id="rId25" Type="http://schemas.openxmlformats.org/officeDocument/2006/relationships/hyperlink" Target="http://www.washingtonpost.com/world/farewell-to-hugo-chavez/2013/03/08/26e2d24e-87e7-11e2-9d71-f0feafdd1394_gallery.html" TargetMode="External"/><Relationship Id="rId33" Type="http://schemas.openxmlformats.org/officeDocument/2006/relationships/hyperlink" Target="http://hosted.ap.org/dynamic/stories/C/CB_CUBA_PRESIDENT?SITE=AP&amp;SECTION=HOME&amp;TEMPLATE=DEFAULT&amp;CTIME=2013-02-25-02-20-54" TargetMode="External"/><Relationship Id="rId38" Type="http://schemas.openxmlformats.org/officeDocument/2006/relationships/hyperlink" Target="http://www.reuters.com/article/2012/02/22/cuba-usa-food-idUSN1E81L00S20120222" TargetMode="External"/><Relationship Id="rId46" Type="http://schemas.openxmlformats.org/officeDocument/2006/relationships/hyperlink" Target="http://georgetown.usembassy.gov/oe-01302013.html" TargetMode="External"/><Relationship Id="rId59" Type="http://schemas.openxmlformats.org/officeDocument/2006/relationships/hyperlink" Target="http://www.cato.org/events/future-freedom-cuba" TargetMode="External"/><Relationship Id="rId67" Type="http://schemas.openxmlformats.org/officeDocument/2006/relationships/hyperlink" Target="http://www.foreignaffairs.com/author/susan-kaufman-purcell" TargetMode="External"/><Relationship Id="rId20" Type="http://schemas.openxmlformats.org/officeDocument/2006/relationships/hyperlink" Target="http://www.demdigest.net/blog/2013/02/repression-continues-as-dubious-transition-to-post-castro-cuba-starts/" TargetMode="External"/><Relationship Id="rId41" Type="http://schemas.openxmlformats.org/officeDocument/2006/relationships/hyperlink" Target="http://www.cfr.org/cuba/frozen-us-cuba-relationship/p27510" TargetMode="External"/><Relationship Id="rId54" Type="http://schemas.openxmlformats.org/officeDocument/2006/relationships/hyperlink" Target="http://pjmedia.com/ronradosh/2013/03/18/the-time-to-help-cubas-brave-dissidents-is-now-why-the-embargo-must-not-be-lifted/?singlepage=true" TargetMode="External"/><Relationship Id="rId62" Type="http://schemas.openxmlformats.org/officeDocument/2006/relationships/hyperlink" Target="http://www.cato.org/people/doug-bandow" TargetMode="External"/><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10</TotalTime>
  <Pages>25</Pages>
  <Words>15779</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Sams-PC</dc:creator>
  <cp:keywords/>
  <dc:description/>
  <cp:lastModifiedBy>Chris Loghry</cp:lastModifiedBy>
  <cp:revision>3</cp:revision>
  <dcterms:created xsi:type="dcterms:W3CDTF">2013-07-13T22:41:00Z</dcterms:created>
  <dcterms:modified xsi:type="dcterms:W3CDTF">2013-07-14T01:21:00Z</dcterms:modified>
</cp:coreProperties>
</file>