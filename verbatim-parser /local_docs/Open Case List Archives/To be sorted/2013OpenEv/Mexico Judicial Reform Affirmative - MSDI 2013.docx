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5E5F" w:rsidRDefault="00355E5F" w:rsidP="00355E5F">
      <w:pPr>
        <w:pStyle w:val="Heading3"/>
      </w:pPr>
      <w:bookmarkStart w:id="0" w:name="_Toc361400881"/>
      <w:r>
        <w:t>Mexico Judicial Reform Aff/Neg</w:t>
      </w:r>
      <w:bookmarkEnd w:id="0"/>
    </w:p>
    <w:p w:rsidR="00355E5F" w:rsidRDefault="00355E5F" w:rsidP="00355E5F">
      <w:pPr>
        <w:pStyle w:val="TOC3"/>
        <w:tabs>
          <w:tab w:val="right" w:leader="dot" w:pos="9350"/>
        </w:tabs>
        <w:rPr>
          <w:rFonts w:asciiTheme="minorHAnsi" w:eastAsiaTheme="minorEastAsia" w:hAnsiTheme="minorHAnsi" w:cstheme="minorBidi"/>
          <w:noProof/>
        </w:rPr>
      </w:pPr>
      <w:r>
        <w:fldChar w:fldCharType="begin"/>
      </w:r>
      <w:r>
        <w:instrText xml:space="preserve"> TOC \o "1-3" \u </w:instrText>
      </w:r>
      <w:r>
        <w:fldChar w:fldCharType="separate"/>
      </w:r>
    </w:p>
    <w:p w:rsidR="00355E5F" w:rsidRDefault="00355E5F" w:rsidP="00355E5F">
      <w:pPr>
        <w:pStyle w:val="TOC1"/>
        <w:tabs>
          <w:tab w:val="right" w:leader="dot" w:pos="9350"/>
        </w:tabs>
        <w:rPr>
          <w:rFonts w:asciiTheme="minorHAnsi" w:eastAsiaTheme="minorEastAsia" w:hAnsiTheme="minorHAnsi" w:cstheme="minorBidi"/>
          <w:noProof/>
        </w:rPr>
      </w:pPr>
      <w:r>
        <w:rPr>
          <w:noProof/>
        </w:rPr>
        <w:t>** AFFIRMATIVE **</w:t>
      </w:r>
      <w:r>
        <w:rPr>
          <w:noProof/>
        </w:rPr>
        <w:tab/>
      </w:r>
      <w:r>
        <w:rPr>
          <w:noProof/>
        </w:rPr>
        <w:fldChar w:fldCharType="begin"/>
      </w:r>
      <w:r>
        <w:rPr>
          <w:noProof/>
        </w:rPr>
        <w:instrText xml:space="preserve"> PAGEREF _Toc361400882 \h </w:instrText>
      </w:r>
      <w:r>
        <w:rPr>
          <w:noProof/>
        </w:rPr>
      </w:r>
      <w:r>
        <w:rPr>
          <w:noProof/>
        </w:rPr>
        <w:fldChar w:fldCharType="separate"/>
      </w:r>
      <w:r>
        <w:rPr>
          <w:noProof/>
        </w:rPr>
        <w:t>2</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1AC</w:t>
      </w:r>
      <w:r>
        <w:rPr>
          <w:noProof/>
        </w:rPr>
        <w:tab/>
      </w:r>
      <w:r>
        <w:rPr>
          <w:noProof/>
        </w:rPr>
        <w:fldChar w:fldCharType="begin"/>
      </w:r>
      <w:r>
        <w:rPr>
          <w:noProof/>
        </w:rPr>
        <w:instrText xml:space="preserve"> PAGEREF _Toc361400883 \h </w:instrText>
      </w:r>
      <w:r>
        <w:rPr>
          <w:noProof/>
        </w:rPr>
      </w:r>
      <w:r>
        <w:rPr>
          <w:noProof/>
        </w:rPr>
        <w:fldChar w:fldCharType="separate"/>
      </w:r>
      <w:r>
        <w:rPr>
          <w:noProof/>
        </w:rPr>
        <w:t>3</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Inherency</w:t>
      </w:r>
      <w:r>
        <w:rPr>
          <w:noProof/>
        </w:rPr>
        <w:tab/>
      </w:r>
      <w:r>
        <w:rPr>
          <w:noProof/>
        </w:rPr>
        <w:fldChar w:fldCharType="begin"/>
      </w:r>
      <w:r>
        <w:rPr>
          <w:noProof/>
        </w:rPr>
        <w:instrText xml:space="preserve"> PAGEREF _Toc361400884 \h </w:instrText>
      </w:r>
      <w:r>
        <w:rPr>
          <w:noProof/>
        </w:rPr>
      </w:r>
      <w:r>
        <w:rPr>
          <w:noProof/>
        </w:rPr>
        <w:fldChar w:fldCharType="separate"/>
      </w:r>
      <w:r>
        <w:rPr>
          <w:noProof/>
        </w:rPr>
        <w:t>18</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Cartel violence increasing</w:t>
      </w:r>
      <w:r>
        <w:rPr>
          <w:noProof/>
        </w:rPr>
        <w:tab/>
      </w:r>
      <w:r>
        <w:rPr>
          <w:noProof/>
        </w:rPr>
        <w:fldChar w:fldCharType="begin"/>
      </w:r>
      <w:r>
        <w:rPr>
          <w:noProof/>
        </w:rPr>
        <w:instrText xml:space="preserve"> PAGEREF _Toc361400885 \h </w:instrText>
      </w:r>
      <w:r>
        <w:rPr>
          <w:noProof/>
        </w:rPr>
      </w:r>
      <w:r>
        <w:rPr>
          <w:noProof/>
        </w:rPr>
        <w:fldChar w:fldCharType="separate"/>
      </w:r>
      <w:r>
        <w:rPr>
          <w:noProof/>
        </w:rPr>
        <w:t>20</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Cartel violence = LA instability extension</w:t>
      </w:r>
      <w:r>
        <w:rPr>
          <w:noProof/>
        </w:rPr>
        <w:tab/>
      </w:r>
      <w:r>
        <w:rPr>
          <w:noProof/>
        </w:rPr>
        <w:fldChar w:fldCharType="begin"/>
      </w:r>
      <w:r>
        <w:rPr>
          <w:noProof/>
        </w:rPr>
        <w:instrText xml:space="preserve"> PAGEREF _Toc361400887 \h </w:instrText>
      </w:r>
      <w:r>
        <w:rPr>
          <w:noProof/>
        </w:rPr>
      </w:r>
      <w:r>
        <w:rPr>
          <w:noProof/>
        </w:rPr>
        <w:fldChar w:fldCharType="separate"/>
      </w:r>
      <w:r>
        <w:rPr>
          <w:noProof/>
        </w:rPr>
        <w:t>24</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Cartel violence destroys democracy</w:t>
      </w:r>
      <w:r>
        <w:rPr>
          <w:noProof/>
        </w:rPr>
        <w:tab/>
      </w:r>
      <w:r>
        <w:rPr>
          <w:noProof/>
        </w:rPr>
        <w:fldChar w:fldCharType="begin"/>
      </w:r>
      <w:r>
        <w:rPr>
          <w:noProof/>
        </w:rPr>
        <w:instrText xml:space="preserve"> PAGEREF _Toc361400888 \h </w:instrText>
      </w:r>
      <w:r>
        <w:rPr>
          <w:noProof/>
        </w:rPr>
      </w:r>
      <w:r>
        <w:rPr>
          <w:noProof/>
        </w:rPr>
        <w:fldChar w:fldCharType="separate"/>
      </w:r>
      <w:r>
        <w:rPr>
          <w:noProof/>
        </w:rPr>
        <w:t>29</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Democracy impacts</w:t>
      </w:r>
      <w:r>
        <w:rPr>
          <w:noProof/>
        </w:rPr>
        <w:tab/>
      </w:r>
      <w:r>
        <w:rPr>
          <w:noProof/>
        </w:rPr>
        <w:fldChar w:fldCharType="begin"/>
      </w:r>
      <w:r>
        <w:rPr>
          <w:noProof/>
        </w:rPr>
        <w:instrText xml:space="preserve"> PAGEREF _Toc361400890 \h </w:instrText>
      </w:r>
      <w:r>
        <w:rPr>
          <w:noProof/>
        </w:rPr>
      </w:r>
      <w:r>
        <w:rPr>
          <w:noProof/>
        </w:rPr>
        <w:fldChar w:fldCharType="separate"/>
      </w:r>
      <w:r>
        <w:rPr>
          <w:noProof/>
        </w:rPr>
        <w:t>33</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Cartel violence - Mexican economy module</w:t>
      </w:r>
      <w:r>
        <w:rPr>
          <w:noProof/>
        </w:rPr>
        <w:tab/>
      </w:r>
      <w:r>
        <w:rPr>
          <w:noProof/>
        </w:rPr>
        <w:fldChar w:fldCharType="begin"/>
      </w:r>
      <w:r>
        <w:rPr>
          <w:noProof/>
        </w:rPr>
        <w:instrText xml:space="preserve"> PAGEREF _Toc361400892 \h </w:instrText>
      </w:r>
      <w:r>
        <w:rPr>
          <w:noProof/>
        </w:rPr>
      </w:r>
      <w:r>
        <w:rPr>
          <w:noProof/>
        </w:rPr>
        <w:fldChar w:fldCharType="separate"/>
      </w:r>
      <w:r>
        <w:rPr>
          <w:noProof/>
        </w:rPr>
        <w:t>35</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Cartel violence - Mexican economy extension</w:t>
      </w:r>
      <w:r>
        <w:rPr>
          <w:noProof/>
        </w:rPr>
        <w:tab/>
      </w:r>
      <w:r>
        <w:rPr>
          <w:noProof/>
        </w:rPr>
        <w:fldChar w:fldCharType="begin"/>
      </w:r>
      <w:r>
        <w:rPr>
          <w:noProof/>
        </w:rPr>
        <w:instrText xml:space="preserve"> PAGEREF _Toc361400893 \h </w:instrText>
      </w:r>
      <w:r>
        <w:rPr>
          <w:noProof/>
        </w:rPr>
      </w:r>
      <w:r>
        <w:rPr>
          <w:noProof/>
        </w:rPr>
        <w:fldChar w:fldCharType="separate"/>
      </w:r>
      <w:r>
        <w:rPr>
          <w:noProof/>
        </w:rPr>
        <w:t>38</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Cartel violence – Mexican economy uniqueness</w:t>
      </w:r>
      <w:r>
        <w:rPr>
          <w:noProof/>
        </w:rPr>
        <w:tab/>
      </w:r>
      <w:r>
        <w:rPr>
          <w:noProof/>
        </w:rPr>
        <w:fldChar w:fldCharType="begin"/>
      </w:r>
      <w:r>
        <w:rPr>
          <w:noProof/>
        </w:rPr>
        <w:instrText xml:space="preserve"> PAGEREF _Toc361400894 \h </w:instrText>
      </w:r>
      <w:r>
        <w:rPr>
          <w:noProof/>
        </w:rPr>
      </w:r>
      <w:r>
        <w:rPr>
          <w:noProof/>
        </w:rPr>
        <w:fldChar w:fldCharType="separate"/>
      </w:r>
      <w:r>
        <w:rPr>
          <w:noProof/>
        </w:rPr>
        <w:t>40</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Cartel violence hurts US economy</w:t>
      </w:r>
      <w:r>
        <w:rPr>
          <w:noProof/>
        </w:rPr>
        <w:tab/>
      </w:r>
      <w:r>
        <w:rPr>
          <w:noProof/>
        </w:rPr>
        <w:fldChar w:fldCharType="begin"/>
      </w:r>
      <w:r>
        <w:rPr>
          <w:noProof/>
        </w:rPr>
        <w:instrText xml:space="preserve"> PAGEREF _Toc361400895 \h </w:instrText>
      </w:r>
      <w:r>
        <w:rPr>
          <w:noProof/>
        </w:rPr>
      </w:r>
      <w:r>
        <w:rPr>
          <w:noProof/>
        </w:rPr>
        <w:fldChar w:fldCharType="separate"/>
      </w:r>
      <w:r>
        <w:rPr>
          <w:noProof/>
        </w:rPr>
        <w:t>42</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Cartel violence – Terrorism Module</w:t>
      </w:r>
      <w:r>
        <w:rPr>
          <w:noProof/>
        </w:rPr>
        <w:tab/>
      </w:r>
      <w:r>
        <w:rPr>
          <w:noProof/>
        </w:rPr>
        <w:fldChar w:fldCharType="begin"/>
      </w:r>
      <w:r>
        <w:rPr>
          <w:noProof/>
        </w:rPr>
        <w:instrText xml:space="preserve"> PAGEREF _Toc361400896 \h </w:instrText>
      </w:r>
      <w:r>
        <w:rPr>
          <w:noProof/>
        </w:rPr>
      </w:r>
      <w:r>
        <w:rPr>
          <w:noProof/>
        </w:rPr>
        <w:fldChar w:fldCharType="separate"/>
      </w:r>
      <w:r>
        <w:rPr>
          <w:noProof/>
        </w:rPr>
        <w:t>43</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Relations Advantage Extension - Uniqueness</w:t>
      </w:r>
      <w:r>
        <w:rPr>
          <w:noProof/>
        </w:rPr>
        <w:tab/>
      </w:r>
      <w:r>
        <w:rPr>
          <w:noProof/>
        </w:rPr>
        <w:fldChar w:fldCharType="begin"/>
      </w:r>
      <w:r>
        <w:rPr>
          <w:noProof/>
        </w:rPr>
        <w:instrText xml:space="preserve"> PAGEREF _Toc361400897 \h </w:instrText>
      </w:r>
      <w:r>
        <w:rPr>
          <w:noProof/>
        </w:rPr>
      </w:r>
      <w:r>
        <w:rPr>
          <w:noProof/>
        </w:rPr>
        <w:fldChar w:fldCharType="separate"/>
      </w:r>
      <w:r>
        <w:rPr>
          <w:noProof/>
        </w:rPr>
        <w:t>45</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Relations Advantage Extension - Link</w:t>
      </w:r>
      <w:r>
        <w:rPr>
          <w:noProof/>
        </w:rPr>
        <w:tab/>
      </w:r>
      <w:r>
        <w:rPr>
          <w:noProof/>
        </w:rPr>
        <w:fldChar w:fldCharType="begin"/>
      </w:r>
      <w:r>
        <w:rPr>
          <w:noProof/>
        </w:rPr>
        <w:instrText xml:space="preserve"> PAGEREF _Toc361400898 \h </w:instrText>
      </w:r>
      <w:r>
        <w:rPr>
          <w:noProof/>
        </w:rPr>
      </w:r>
      <w:r>
        <w:rPr>
          <w:noProof/>
        </w:rPr>
        <w:fldChar w:fldCharType="separate"/>
      </w:r>
      <w:r>
        <w:rPr>
          <w:noProof/>
        </w:rPr>
        <w:t>46</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Relations Advantage Extension - Impact</w:t>
      </w:r>
      <w:r>
        <w:rPr>
          <w:noProof/>
        </w:rPr>
        <w:tab/>
      </w:r>
      <w:r>
        <w:rPr>
          <w:noProof/>
        </w:rPr>
        <w:fldChar w:fldCharType="begin"/>
      </w:r>
      <w:r>
        <w:rPr>
          <w:noProof/>
        </w:rPr>
        <w:instrText xml:space="preserve"> PAGEREF _Toc361400899 \h </w:instrText>
      </w:r>
      <w:r>
        <w:rPr>
          <w:noProof/>
        </w:rPr>
      </w:r>
      <w:r>
        <w:rPr>
          <w:noProof/>
        </w:rPr>
        <w:fldChar w:fldCharType="separate"/>
      </w:r>
      <w:r>
        <w:rPr>
          <w:noProof/>
        </w:rPr>
        <w:t>48</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Solvency</w:t>
      </w:r>
      <w:r>
        <w:rPr>
          <w:noProof/>
        </w:rPr>
        <w:tab/>
      </w:r>
      <w:r>
        <w:rPr>
          <w:noProof/>
        </w:rPr>
        <w:fldChar w:fldCharType="begin"/>
      </w:r>
      <w:r>
        <w:rPr>
          <w:noProof/>
        </w:rPr>
        <w:instrText xml:space="preserve"> PAGEREF _Toc361400900 \h </w:instrText>
      </w:r>
      <w:r>
        <w:rPr>
          <w:noProof/>
        </w:rPr>
      </w:r>
      <w:r>
        <w:rPr>
          <w:noProof/>
        </w:rPr>
        <w:fldChar w:fldCharType="separate"/>
      </w:r>
      <w:r>
        <w:rPr>
          <w:noProof/>
        </w:rPr>
        <w:t>50</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A2 Legalization solves violence</w:t>
      </w:r>
      <w:r>
        <w:rPr>
          <w:noProof/>
        </w:rPr>
        <w:tab/>
      </w:r>
      <w:r>
        <w:rPr>
          <w:noProof/>
        </w:rPr>
        <w:fldChar w:fldCharType="begin"/>
      </w:r>
      <w:r>
        <w:rPr>
          <w:noProof/>
        </w:rPr>
        <w:instrText xml:space="preserve"> PAGEREF _Toc361400901 \h </w:instrText>
      </w:r>
      <w:r>
        <w:rPr>
          <w:noProof/>
        </w:rPr>
      </w:r>
      <w:r>
        <w:rPr>
          <w:noProof/>
        </w:rPr>
        <w:fldChar w:fldCharType="separate"/>
      </w:r>
      <w:r>
        <w:rPr>
          <w:noProof/>
        </w:rPr>
        <w:t>57</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A2 Politics</w:t>
      </w:r>
      <w:r>
        <w:rPr>
          <w:noProof/>
        </w:rPr>
        <w:tab/>
      </w:r>
      <w:r>
        <w:rPr>
          <w:noProof/>
        </w:rPr>
        <w:fldChar w:fldCharType="begin"/>
      </w:r>
      <w:r>
        <w:rPr>
          <w:noProof/>
        </w:rPr>
        <w:instrText xml:space="preserve"> PAGEREF _Toc361400902 \h </w:instrText>
      </w:r>
      <w:r>
        <w:rPr>
          <w:noProof/>
        </w:rPr>
      </w:r>
      <w:r>
        <w:rPr>
          <w:noProof/>
        </w:rPr>
        <w:fldChar w:fldCharType="separate"/>
      </w:r>
      <w:r>
        <w:rPr>
          <w:noProof/>
        </w:rPr>
        <w:t>58</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A2 China Disadvantage</w:t>
      </w:r>
      <w:r>
        <w:rPr>
          <w:noProof/>
        </w:rPr>
        <w:tab/>
      </w:r>
      <w:r>
        <w:rPr>
          <w:noProof/>
        </w:rPr>
        <w:fldChar w:fldCharType="begin"/>
      </w:r>
      <w:r>
        <w:rPr>
          <w:noProof/>
        </w:rPr>
        <w:instrText xml:space="preserve"> PAGEREF _Toc361400903 \h </w:instrText>
      </w:r>
      <w:r>
        <w:rPr>
          <w:noProof/>
        </w:rPr>
      </w:r>
      <w:r>
        <w:rPr>
          <w:noProof/>
        </w:rPr>
        <w:fldChar w:fldCharType="separate"/>
      </w:r>
      <w:r>
        <w:rPr>
          <w:noProof/>
        </w:rPr>
        <w:t>60</w:t>
      </w:r>
      <w:r>
        <w:rPr>
          <w:noProof/>
        </w:rPr>
        <w:fldChar w:fldCharType="end"/>
      </w:r>
    </w:p>
    <w:p w:rsidR="00355E5F" w:rsidRDefault="00355E5F" w:rsidP="00355E5F">
      <w:pPr>
        <w:pStyle w:val="TOC1"/>
        <w:tabs>
          <w:tab w:val="right" w:leader="dot" w:pos="9350"/>
        </w:tabs>
        <w:rPr>
          <w:rFonts w:asciiTheme="minorHAnsi" w:eastAsiaTheme="minorEastAsia" w:hAnsiTheme="minorHAnsi" w:cstheme="minorBidi"/>
          <w:noProof/>
        </w:rPr>
      </w:pPr>
      <w:r>
        <w:rPr>
          <w:noProof/>
        </w:rPr>
        <w:t>** NEGATIVE **</w:t>
      </w:r>
      <w:r>
        <w:rPr>
          <w:noProof/>
        </w:rPr>
        <w:tab/>
      </w:r>
      <w:r>
        <w:rPr>
          <w:noProof/>
        </w:rPr>
        <w:fldChar w:fldCharType="begin"/>
      </w:r>
      <w:r>
        <w:rPr>
          <w:noProof/>
        </w:rPr>
        <w:instrText xml:space="preserve"> PAGEREF _Toc361400904 \h </w:instrText>
      </w:r>
      <w:r>
        <w:rPr>
          <w:noProof/>
        </w:rPr>
      </w:r>
      <w:r>
        <w:rPr>
          <w:noProof/>
        </w:rPr>
        <w:fldChar w:fldCharType="separate"/>
      </w:r>
      <w:r>
        <w:rPr>
          <w:noProof/>
        </w:rPr>
        <w:t>61</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Politics Links</w:t>
      </w:r>
      <w:r>
        <w:rPr>
          <w:noProof/>
        </w:rPr>
        <w:tab/>
      </w:r>
      <w:r>
        <w:rPr>
          <w:noProof/>
        </w:rPr>
        <w:fldChar w:fldCharType="begin"/>
      </w:r>
      <w:r>
        <w:rPr>
          <w:noProof/>
        </w:rPr>
        <w:instrText xml:space="preserve"> PAGEREF _Toc361400905 \h </w:instrText>
      </w:r>
      <w:r>
        <w:rPr>
          <w:noProof/>
        </w:rPr>
      </w:r>
      <w:r>
        <w:rPr>
          <w:noProof/>
        </w:rPr>
        <w:fldChar w:fldCharType="separate"/>
      </w:r>
      <w:r>
        <w:rPr>
          <w:noProof/>
        </w:rPr>
        <w:t>62</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China Disad Links</w:t>
      </w:r>
      <w:r>
        <w:rPr>
          <w:noProof/>
        </w:rPr>
        <w:tab/>
      </w:r>
      <w:r>
        <w:rPr>
          <w:noProof/>
        </w:rPr>
        <w:fldChar w:fldCharType="begin"/>
      </w:r>
      <w:r>
        <w:rPr>
          <w:noProof/>
        </w:rPr>
        <w:instrText xml:space="preserve"> PAGEREF _Toc361400906 \h </w:instrText>
      </w:r>
      <w:r>
        <w:rPr>
          <w:noProof/>
        </w:rPr>
      </w:r>
      <w:r>
        <w:rPr>
          <w:noProof/>
        </w:rPr>
        <w:fldChar w:fldCharType="separate"/>
      </w:r>
      <w:r>
        <w:rPr>
          <w:noProof/>
        </w:rPr>
        <w:t>68</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Inherency answers</w:t>
      </w:r>
      <w:r>
        <w:rPr>
          <w:noProof/>
        </w:rPr>
        <w:tab/>
      </w:r>
      <w:r>
        <w:rPr>
          <w:noProof/>
        </w:rPr>
        <w:fldChar w:fldCharType="begin"/>
      </w:r>
      <w:r>
        <w:rPr>
          <w:noProof/>
        </w:rPr>
        <w:instrText xml:space="preserve"> PAGEREF _Toc361400907 \h </w:instrText>
      </w:r>
      <w:r>
        <w:rPr>
          <w:noProof/>
        </w:rPr>
      </w:r>
      <w:r>
        <w:rPr>
          <w:noProof/>
        </w:rPr>
        <w:fldChar w:fldCharType="separate"/>
      </w:r>
      <w:r>
        <w:rPr>
          <w:noProof/>
        </w:rPr>
        <w:t>71</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Cartel violence defense</w:t>
      </w:r>
      <w:r>
        <w:rPr>
          <w:noProof/>
        </w:rPr>
        <w:tab/>
      </w:r>
      <w:r>
        <w:rPr>
          <w:noProof/>
        </w:rPr>
        <w:fldChar w:fldCharType="begin"/>
      </w:r>
      <w:r>
        <w:rPr>
          <w:noProof/>
        </w:rPr>
        <w:instrText xml:space="preserve"> PAGEREF _Toc361400908 \h </w:instrText>
      </w:r>
      <w:r>
        <w:rPr>
          <w:noProof/>
        </w:rPr>
      </w:r>
      <w:r>
        <w:rPr>
          <w:noProof/>
        </w:rPr>
        <w:fldChar w:fldCharType="separate"/>
      </w:r>
      <w:r>
        <w:rPr>
          <w:noProof/>
        </w:rPr>
        <w:t>72</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A2 Democracy impacts</w:t>
      </w:r>
      <w:r>
        <w:rPr>
          <w:noProof/>
        </w:rPr>
        <w:tab/>
      </w:r>
      <w:r>
        <w:rPr>
          <w:noProof/>
        </w:rPr>
        <w:fldChar w:fldCharType="begin"/>
      </w:r>
      <w:r>
        <w:rPr>
          <w:noProof/>
        </w:rPr>
        <w:instrText xml:space="preserve"> PAGEREF _Toc361400909 \h </w:instrText>
      </w:r>
      <w:r>
        <w:rPr>
          <w:noProof/>
        </w:rPr>
      </w:r>
      <w:r>
        <w:rPr>
          <w:noProof/>
        </w:rPr>
        <w:fldChar w:fldCharType="separate"/>
      </w:r>
      <w:r>
        <w:rPr>
          <w:noProof/>
        </w:rPr>
        <w:t>75</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A2 Relations Advantage – Interdependence</w:t>
      </w:r>
      <w:r>
        <w:rPr>
          <w:noProof/>
        </w:rPr>
        <w:tab/>
      </w:r>
      <w:r>
        <w:rPr>
          <w:noProof/>
        </w:rPr>
        <w:fldChar w:fldCharType="begin"/>
      </w:r>
      <w:r>
        <w:rPr>
          <w:noProof/>
        </w:rPr>
        <w:instrText xml:space="preserve"> PAGEREF _Toc361400910 \h </w:instrText>
      </w:r>
      <w:r>
        <w:rPr>
          <w:noProof/>
        </w:rPr>
      </w:r>
      <w:r>
        <w:rPr>
          <w:noProof/>
        </w:rPr>
        <w:fldChar w:fldCharType="separate"/>
      </w:r>
      <w:r>
        <w:rPr>
          <w:noProof/>
        </w:rPr>
        <w:t>77</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A2 Relations advantage – Relations high now</w:t>
      </w:r>
      <w:r>
        <w:rPr>
          <w:noProof/>
        </w:rPr>
        <w:tab/>
      </w:r>
      <w:r>
        <w:rPr>
          <w:noProof/>
        </w:rPr>
        <w:fldChar w:fldCharType="begin"/>
      </w:r>
      <w:r>
        <w:rPr>
          <w:noProof/>
        </w:rPr>
        <w:instrText xml:space="preserve"> PAGEREF _Toc361400911 \h </w:instrText>
      </w:r>
      <w:r>
        <w:rPr>
          <w:noProof/>
        </w:rPr>
      </w:r>
      <w:r>
        <w:rPr>
          <w:noProof/>
        </w:rPr>
        <w:fldChar w:fldCharType="separate"/>
      </w:r>
      <w:r>
        <w:rPr>
          <w:noProof/>
        </w:rPr>
        <w:t>78</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Heg Impact Defense</w:t>
      </w:r>
      <w:r>
        <w:rPr>
          <w:noProof/>
        </w:rPr>
        <w:tab/>
      </w:r>
      <w:r>
        <w:rPr>
          <w:noProof/>
        </w:rPr>
        <w:fldChar w:fldCharType="begin"/>
      </w:r>
      <w:r>
        <w:rPr>
          <w:noProof/>
        </w:rPr>
        <w:instrText xml:space="preserve"> PAGEREF _Toc361400912 \h </w:instrText>
      </w:r>
      <w:r>
        <w:rPr>
          <w:noProof/>
        </w:rPr>
      </w:r>
      <w:r>
        <w:rPr>
          <w:noProof/>
        </w:rPr>
        <w:fldChar w:fldCharType="separate"/>
      </w:r>
      <w:r>
        <w:rPr>
          <w:noProof/>
        </w:rPr>
        <w:t>79</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Solvency answers – balloon effect</w:t>
      </w:r>
      <w:r>
        <w:rPr>
          <w:noProof/>
        </w:rPr>
        <w:tab/>
      </w:r>
      <w:r>
        <w:rPr>
          <w:noProof/>
        </w:rPr>
        <w:fldChar w:fldCharType="begin"/>
      </w:r>
      <w:r>
        <w:rPr>
          <w:noProof/>
        </w:rPr>
        <w:instrText xml:space="preserve"> PAGEREF _Toc361400913 \h </w:instrText>
      </w:r>
      <w:r>
        <w:rPr>
          <w:noProof/>
        </w:rPr>
      </w:r>
      <w:r>
        <w:rPr>
          <w:noProof/>
        </w:rPr>
        <w:fldChar w:fldCharType="separate"/>
      </w:r>
      <w:r>
        <w:rPr>
          <w:noProof/>
        </w:rPr>
        <w:t>81</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Solvency answers – shift to other trades</w:t>
      </w:r>
      <w:r>
        <w:rPr>
          <w:noProof/>
        </w:rPr>
        <w:tab/>
      </w:r>
      <w:r>
        <w:rPr>
          <w:noProof/>
        </w:rPr>
        <w:fldChar w:fldCharType="begin"/>
      </w:r>
      <w:r>
        <w:rPr>
          <w:noProof/>
        </w:rPr>
        <w:instrText xml:space="preserve"> PAGEREF _Toc361400914 \h </w:instrText>
      </w:r>
      <w:r>
        <w:rPr>
          <w:noProof/>
        </w:rPr>
      </w:r>
      <w:r>
        <w:rPr>
          <w:noProof/>
        </w:rPr>
        <w:fldChar w:fldCharType="separate"/>
      </w:r>
      <w:r>
        <w:rPr>
          <w:noProof/>
        </w:rPr>
        <w:t>83</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Solvency answers – refocus doesn’t work</w:t>
      </w:r>
      <w:r>
        <w:rPr>
          <w:noProof/>
        </w:rPr>
        <w:tab/>
      </w:r>
      <w:r>
        <w:rPr>
          <w:noProof/>
        </w:rPr>
        <w:fldChar w:fldCharType="begin"/>
      </w:r>
      <w:r>
        <w:rPr>
          <w:noProof/>
        </w:rPr>
        <w:instrText xml:space="preserve"> PAGEREF _Toc361400915 \h </w:instrText>
      </w:r>
      <w:r>
        <w:rPr>
          <w:noProof/>
        </w:rPr>
      </w:r>
      <w:r>
        <w:rPr>
          <w:noProof/>
        </w:rPr>
        <w:fldChar w:fldCharType="separate"/>
      </w:r>
      <w:r>
        <w:rPr>
          <w:noProof/>
        </w:rPr>
        <w:t>84</w:t>
      </w:r>
      <w:r>
        <w:rPr>
          <w:noProof/>
        </w:rPr>
        <w:fldChar w:fldCharType="end"/>
      </w:r>
    </w:p>
    <w:p w:rsidR="00355E5F" w:rsidRDefault="00355E5F" w:rsidP="00355E5F">
      <w:pPr>
        <w:pStyle w:val="TOC3"/>
        <w:tabs>
          <w:tab w:val="right" w:leader="dot" w:pos="9350"/>
        </w:tabs>
        <w:rPr>
          <w:rFonts w:asciiTheme="minorHAnsi" w:eastAsiaTheme="minorEastAsia" w:hAnsiTheme="minorHAnsi" w:cstheme="minorBidi"/>
          <w:noProof/>
        </w:rPr>
      </w:pPr>
      <w:r>
        <w:rPr>
          <w:noProof/>
        </w:rPr>
        <w:t>Solvency answers – Training won’t solve</w:t>
      </w:r>
      <w:r>
        <w:rPr>
          <w:noProof/>
        </w:rPr>
        <w:tab/>
      </w:r>
      <w:r>
        <w:rPr>
          <w:noProof/>
        </w:rPr>
        <w:fldChar w:fldCharType="begin"/>
      </w:r>
      <w:r>
        <w:rPr>
          <w:noProof/>
        </w:rPr>
        <w:instrText xml:space="preserve"> PAGEREF _Toc361400916 \h </w:instrText>
      </w:r>
      <w:r>
        <w:rPr>
          <w:noProof/>
        </w:rPr>
      </w:r>
      <w:r>
        <w:rPr>
          <w:noProof/>
        </w:rPr>
        <w:fldChar w:fldCharType="separate"/>
      </w:r>
      <w:r>
        <w:rPr>
          <w:noProof/>
        </w:rPr>
        <w:t>85</w:t>
      </w:r>
      <w:r>
        <w:rPr>
          <w:noProof/>
        </w:rPr>
        <w:fldChar w:fldCharType="end"/>
      </w:r>
    </w:p>
    <w:p w:rsidR="00355E5F" w:rsidRDefault="00355E5F" w:rsidP="00355E5F">
      <w:pPr>
        <w:pStyle w:val="Heading1"/>
      </w:pPr>
      <w:r>
        <w:lastRenderedPageBreak/>
        <w:fldChar w:fldCharType="end"/>
      </w:r>
      <w:bookmarkStart w:id="1" w:name="_Toc361400882"/>
      <w:r>
        <w:t>** AFFIRMATIVE **</w:t>
      </w:r>
      <w:bookmarkEnd w:id="1"/>
    </w:p>
    <w:p w:rsidR="00355E5F" w:rsidRDefault="00355E5F" w:rsidP="00355E5F">
      <w:pPr>
        <w:pStyle w:val="Heading3"/>
      </w:pPr>
      <w:r>
        <w:lastRenderedPageBreak/>
        <w:t xml:space="preserve"> </w:t>
      </w:r>
      <w:bookmarkStart w:id="2" w:name="_Toc361400883"/>
      <w:r>
        <w:t>1AC</w:t>
      </w:r>
      <w:bookmarkEnd w:id="2"/>
    </w:p>
    <w:p w:rsidR="00355E5F" w:rsidRDefault="00355E5F" w:rsidP="00355E5F">
      <w:pPr>
        <w:pStyle w:val="Heading4"/>
      </w:pPr>
      <w:r>
        <w:t>Contention One: Inherency</w:t>
      </w:r>
    </w:p>
    <w:p w:rsidR="00355E5F" w:rsidRDefault="00355E5F" w:rsidP="00355E5F">
      <w:pPr>
        <w:rPr>
          <w:rFonts w:eastAsiaTheme="majorEastAsia" w:cstheme="majorBidi"/>
          <w:b/>
          <w:bCs/>
          <w:iCs/>
          <w:sz w:val="26"/>
        </w:rPr>
      </w:pPr>
    </w:p>
    <w:p w:rsidR="00355E5F" w:rsidRDefault="00355E5F" w:rsidP="00355E5F">
      <w:r w:rsidRPr="00E04477">
        <w:rPr>
          <w:rFonts w:eastAsiaTheme="majorEastAsia" w:cstheme="majorBidi"/>
          <w:b/>
          <w:bCs/>
          <w:iCs/>
          <w:sz w:val="26"/>
        </w:rPr>
        <w:t>The Merida Initiative and other cooperative efforts to resolve violence in Mexico are failing because of weakness in the criminal justice system</w:t>
      </w:r>
      <w:r>
        <w:t>.</w:t>
      </w:r>
    </w:p>
    <w:p w:rsidR="00355E5F" w:rsidRDefault="00355E5F" w:rsidP="00355E5F">
      <w:r>
        <w:t xml:space="preserve">Aimee </w:t>
      </w:r>
      <w:r w:rsidRPr="00E04477">
        <w:rPr>
          <w:rStyle w:val="StyleStyleBold12pt"/>
        </w:rPr>
        <w:t>Rawlins</w:t>
      </w:r>
      <w:r>
        <w:t xml:space="preserve"> “Mexico's Drug War” January 11, </w:t>
      </w:r>
      <w:r w:rsidRPr="00E04477">
        <w:rPr>
          <w:rStyle w:val="StyleStyleBold12pt"/>
        </w:rPr>
        <w:t xml:space="preserve">2013 </w:t>
      </w:r>
      <w:hyperlink r:id="rId10" w:history="1">
        <w:r w:rsidRPr="00FB4EBD">
          <w:rPr>
            <w:rStyle w:val="Hyperlink"/>
          </w:rPr>
          <w:t>http://www.cfr.org/mexico/mexicos-drug-war/p13689</w:t>
        </w:r>
      </w:hyperlink>
      <w:r>
        <w:t xml:space="preserve"> </w:t>
      </w:r>
    </w:p>
    <w:p w:rsidR="00355E5F" w:rsidRDefault="00355E5F" w:rsidP="00355E5F">
      <w:r w:rsidRPr="00E04477">
        <w:rPr>
          <w:rStyle w:val="StyleBoldUnderline"/>
        </w:rPr>
        <w:t xml:space="preserve">Violence in </w:t>
      </w:r>
      <w:r>
        <w:t xml:space="preserve">northern </w:t>
      </w:r>
      <w:r w:rsidRPr="00E04477">
        <w:rPr>
          <w:rStyle w:val="StyleBoldUnderline"/>
        </w:rPr>
        <w:t>Mexico and the potential threat of spillover violence</w:t>
      </w:r>
      <w:r>
        <w:t xml:space="preserve"> along the Southwest </w:t>
      </w:r>
      <w:r w:rsidRPr="00E04477">
        <w:rPr>
          <w:sz w:val="12"/>
        </w:rPr>
        <w:t xml:space="preserve">¶ </w:t>
      </w:r>
      <w:r>
        <w:t xml:space="preserve">border </w:t>
      </w:r>
      <w:r w:rsidRPr="00E04477">
        <w:rPr>
          <w:rStyle w:val="StyleBoldUnderline"/>
        </w:rPr>
        <w:t>have focused congressional concern on the efficacy of the Mérida Initiative and related ¶ domestic efforts in both countries.</w:t>
      </w:r>
      <w:r>
        <w:t xml:space="preserve"> Between FY2008 and FY2012, Congress appropriated more </w:t>
      </w:r>
      <w:r w:rsidRPr="00E04477">
        <w:rPr>
          <w:sz w:val="12"/>
        </w:rPr>
        <w:t xml:space="preserve">¶ </w:t>
      </w:r>
      <w:r>
        <w:t xml:space="preserve">than $1.9 billion for Mérida Initiative programs in Mexico (see Table 1). Over that period, </w:t>
      </w:r>
      <w:r w:rsidRPr="00E04477">
        <w:rPr>
          <w:sz w:val="12"/>
        </w:rPr>
        <w:t xml:space="preserve">¶ </w:t>
      </w:r>
      <w:r>
        <w:t>Mexico invested some $46.6 billion of its own resources on security and public safety.4</w:t>
      </w:r>
      <w:r w:rsidRPr="00E04477">
        <w:rPr>
          <w:sz w:val="12"/>
        </w:rPr>
        <w:t>¶</w:t>
      </w:r>
      <w:r>
        <w:rPr>
          <w:sz w:val="12"/>
        </w:rPr>
        <w:t xml:space="preserve"> </w:t>
      </w:r>
      <w:r w:rsidRPr="00E04477">
        <w:rPr>
          <w:rStyle w:val="StyleBoldUnderline"/>
        </w:rPr>
        <w:t>While ¶ bilateral efforts have yielded some positive results, the apparent weakness of Mexico’s criminal ¶ justice system seems to have limited the effectiveness of anti-crime efforts.</w:t>
      </w:r>
      <w:r>
        <w:t xml:space="preserve"> </w:t>
      </w:r>
      <w:r w:rsidRPr="00E04477">
        <w:rPr>
          <w:sz w:val="12"/>
        </w:rPr>
        <w:t xml:space="preserve">¶ </w:t>
      </w:r>
      <w:r>
        <w:t xml:space="preserve">Mexican President Enrique Peña Nieto of the Institutional Revolutionary Party (PRI) took office </w:t>
      </w:r>
      <w:r w:rsidRPr="00E04477">
        <w:rPr>
          <w:sz w:val="12"/>
        </w:rPr>
        <w:t xml:space="preserve">¶ </w:t>
      </w:r>
      <w:r>
        <w:t xml:space="preserve">in December 2012 vowing to reduce violence in Mexico and adjust the current U.S.-Mexican </w:t>
      </w:r>
      <w:r w:rsidRPr="00E04477">
        <w:rPr>
          <w:sz w:val="12"/>
        </w:rPr>
        <w:t xml:space="preserve">¶ </w:t>
      </w:r>
      <w:r>
        <w:t xml:space="preserve">security strategy (see “The Peña Nieto Administration’s Security Strategy and the Mérida </w:t>
      </w:r>
      <w:r w:rsidRPr="00E04477">
        <w:rPr>
          <w:sz w:val="12"/>
        </w:rPr>
        <w:t xml:space="preserve">¶ </w:t>
      </w:r>
      <w:r>
        <w:t xml:space="preserve">Initiative”). As Mexico’s security strategy changes, Congress may need to examine how those </w:t>
      </w:r>
      <w:r w:rsidRPr="00E04477">
        <w:rPr>
          <w:sz w:val="12"/>
        </w:rPr>
        <w:t xml:space="preserve">¶ </w:t>
      </w:r>
      <w:r>
        <w:t xml:space="preserve">priorities align with U.S. interests. </w:t>
      </w:r>
      <w:r w:rsidRPr="00E04477">
        <w:rPr>
          <w:rStyle w:val="StyleBoldUnderline"/>
        </w:rPr>
        <w:t>When considering the Obama Administration’s FY2014 ¶ budget request, Congress may analyze how Mérida and related funds have been used and the ¶ degree to which U.S.-funded programs in Mexico complement other U.S. counterdrug and border ¶ security efforts.</w:t>
      </w:r>
      <w:r>
        <w:t xml:space="preserve"> Compliance with Merida’s human rights conditions is likely to be closely </w:t>
      </w:r>
      <w:r w:rsidRPr="00E04477">
        <w:rPr>
          <w:sz w:val="12"/>
        </w:rPr>
        <w:t xml:space="preserve">¶ </w:t>
      </w:r>
      <w:r>
        <w:t xml:space="preserve">monitored to ensure that anticrime efforts are carried out in a way that respects human rights and </w:t>
      </w:r>
      <w:r w:rsidRPr="00E04477">
        <w:rPr>
          <w:sz w:val="12"/>
        </w:rPr>
        <w:t xml:space="preserve">¶ </w:t>
      </w:r>
      <w:r>
        <w:t xml:space="preserve">the rule of law. Oversight of U.S. domestic pledges under the Mérida Initiative may also continue, </w:t>
      </w:r>
      <w:r w:rsidRPr="00E04477">
        <w:rPr>
          <w:sz w:val="12"/>
        </w:rPr>
        <w:t xml:space="preserve">¶ </w:t>
      </w:r>
      <w:r>
        <w:t>particularly those aimed at reducing weapons trafficking. Congress could also explore how the</w:t>
      </w:r>
      <w:r w:rsidRPr="00E04477">
        <w:rPr>
          <w:sz w:val="12"/>
        </w:rPr>
        <w:t xml:space="preserve">¶ </w:t>
      </w:r>
      <w:r>
        <w:t>use of newer tools—such as aerial drones that monitor criminal activity in the border region—</w:t>
      </w:r>
      <w:r w:rsidRPr="00E04477">
        <w:rPr>
          <w:sz w:val="12"/>
        </w:rPr>
        <w:t xml:space="preserve">¶ </w:t>
      </w:r>
      <w:r>
        <w:t>might bolster current security cooperation efforts under Mérida.</w:t>
      </w:r>
      <w:r w:rsidRPr="00E04477">
        <w:rPr>
          <w:sz w:val="12"/>
        </w:rPr>
        <w:t xml:space="preserve">¶ </w:t>
      </w:r>
    </w:p>
    <w:p w:rsidR="00355E5F" w:rsidRDefault="00355E5F" w:rsidP="00355E5F"/>
    <w:p w:rsidR="00355E5F" w:rsidRDefault="00355E5F" w:rsidP="00355E5F">
      <w:r w:rsidRPr="00E04477">
        <w:rPr>
          <w:rFonts w:eastAsiaTheme="majorEastAsia" w:cstheme="majorBidi"/>
          <w:b/>
          <w:bCs/>
          <w:iCs/>
          <w:sz w:val="26"/>
        </w:rPr>
        <w:t>SQ policies of mi</w:t>
      </w:r>
      <w:r>
        <w:rPr>
          <w:rFonts w:eastAsiaTheme="majorEastAsia" w:cstheme="majorBidi"/>
          <w:b/>
          <w:bCs/>
          <w:iCs/>
          <w:sz w:val="26"/>
        </w:rPr>
        <w:t>litarized security assistance are</w:t>
      </w:r>
      <w:r w:rsidRPr="00E04477">
        <w:rPr>
          <w:rFonts w:eastAsiaTheme="majorEastAsia" w:cstheme="majorBidi"/>
          <w:b/>
          <w:bCs/>
          <w:iCs/>
          <w:sz w:val="26"/>
        </w:rPr>
        <w:t xml:space="preserve"> serving to escalate cartel violence in Mexico – </w:t>
      </w:r>
      <w:r>
        <w:rPr>
          <w:rFonts w:eastAsiaTheme="majorEastAsia" w:cstheme="majorBidi"/>
          <w:b/>
          <w:bCs/>
          <w:iCs/>
          <w:sz w:val="26"/>
        </w:rPr>
        <w:t xml:space="preserve">policies </w:t>
      </w:r>
      <w:r w:rsidRPr="00E04477">
        <w:rPr>
          <w:rFonts w:eastAsiaTheme="majorEastAsia" w:cstheme="majorBidi"/>
          <w:b/>
          <w:bCs/>
          <w:iCs/>
          <w:sz w:val="26"/>
        </w:rPr>
        <w:t>need a reorientation</w:t>
      </w:r>
      <w:r>
        <w:t>.</w:t>
      </w:r>
    </w:p>
    <w:p w:rsidR="00355E5F" w:rsidRDefault="00355E5F" w:rsidP="00355E5F">
      <w:r>
        <w:t xml:space="preserve">Aimee </w:t>
      </w:r>
      <w:r w:rsidRPr="00E04477">
        <w:rPr>
          <w:rStyle w:val="StyleStyleBold12pt"/>
        </w:rPr>
        <w:t>Rawlins</w:t>
      </w:r>
      <w:r>
        <w:t xml:space="preserve"> “Mexico's Drug War” January 11, </w:t>
      </w:r>
      <w:r w:rsidRPr="00E04477">
        <w:rPr>
          <w:rStyle w:val="StyleStyleBold12pt"/>
        </w:rPr>
        <w:t xml:space="preserve">2013 </w:t>
      </w:r>
      <w:hyperlink r:id="rId11" w:history="1">
        <w:r w:rsidRPr="00FB4EBD">
          <w:rPr>
            <w:rStyle w:val="Hyperlink"/>
          </w:rPr>
          <w:t>http://www.cfr.org/mexico/mexicos-drug-war/p13689</w:t>
        </w:r>
      </w:hyperlink>
      <w:r>
        <w:t xml:space="preserve"> </w:t>
      </w:r>
    </w:p>
    <w:p w:rsidR="00355E5F" w:rsidRDefault="00355E5F" w:rsidP="00355E5F">
      <w:r w:rsidRPr="00E04477">
        <w:rPr>
          <w:rStyle w:val="StyleBoldUnderline"/>
        </w:rPr>
        <w:t>The Calderón administration attempted to counter police corruption by dramatically increasing the role of the military in the fight against drug cartels. Not only have tens of thousands of military personnel been deployed to supplement, and in many cases replace, local police forces, they have also been heavily recruited to lead civilian law enforcement agencies</w:t>
      </w:r>
      <w:r>
        <w:t xml:space="preserve"> (PDF).</w:t>
      </w:r>
      <w:r w:rsidRPr="00E04477">
        <w:rPr>
          <w:sz w:val="12"/>
        </w:rPr>
        <w:t xml:space="preserve">¶ </w:t>
      </w:r>
      <w:r w:rsidRPr="00E04477">
        <w:rPr>
          <w:rStyle w:val="StyleBoldUnderline"/>
        </w:rPr>
        <w:t>Mexico's judicial system</w:t>
      </w:r>
      <w:r>
        <w:t>—with its autocratic judges and lack of transparency—</w:t>
      </w:r>
      <w:r w:rsidRPr="00E04477">
        <w:rPr>
          <w:rStyle w:val="StyleBoldUnderline"/>
        </w:rPr>
        <w:t>is</w:t>
      </w:r>
      <w:r>
        <w:t xml:space="preserve"> also </w:t>
      </w:r>
      <w:r w:rsidRPr="00E04477">
        <w:rPr>
          <w:rStyle w:val="StyleBoldUnderline"/>
        </w:rPr>
        <w:t>highly susceptible to corruption</w:t>
      </w:r>
      <w:r>
        <w:t>. The Congressional Research Service report noted that even when public officials are arrested for working with a cartel, they are rarely convicted.</w:t>
      </w:r>
      <w:r w:rsidRPr="00E04477">
        <w:rPr>
          <w:sz w:val="12"/>
        </w:rPr>
        <w:t xml:space="preserve">¶ </w:t>
      </w:r>
      <w:r>
        <w:t xml:space="preserve">Calderón's militarization strategy also resulted in accusations of serious human rights abuses. A November 2011 report by Human Rights Watch found that "rather than strengthening public security in Mexico, </w:t>
      </w:r>
      <w:r w:rsidRPr="00E04477">
        <w:rPr>
          <w:rStyle w:val="StyleBoldUnderline"/>
        </w:rPr>
        <w:t>Calderón's 'war' has exacerbated a climate of violence, lawlessness, and fear in many parts of the country</w:t>
      </w:r>
      <w:r>
        <w:t>." The report, which looked at five states, documented more than one hundred and seventy cases of torture, thirty-nine disappearances, and twenty-four extrajudicial killings.</w:t>
      </w:r>
      <w:r w:rsidRPr="00E04477">
        <w:rPr>
          <w:sz w:val="12"/>
        </w:rPr>
        <w:t xml:space="preserve">¶ </w:t>
      </w:r>
      <w:r>
        <w:t xml:space="preserve">Despite the problems associated with the militarization of Mexican law enforcement, the administration has heralded the successes of its offensive against the cartels. </w:t>
      </w:r>
      <w:r w:rsidRPr="00E04477">
        <w:rPr>
          <w:rStyle w:val="StyleBoldUnderline"/>
        </w:rPr>
        <w:lastRenderedPageBreak/>
        <w:t>Through bilateral cooperation with the United States, the government killed or captured twenty-five of the top thirty-seven most wanted drug kingpins in Mexico</w:t>
      </w:r>
      <w:r>
        <w:t>.</w:t>
      </w:r>
      <w:r w:rsidRPr="00E04477">
        <w:rPr>
          <w:sz w:val="12"/>
        </w:rPr>
        <w:t xml:space="preserve">¶ </w:t>
      </w:r>
      <w:r>
        <w:t xml:space="preserve">Escalating </w:t>
      </w:r>
      <w:r w:rsidRPr="00E04477">
        <w:rPr>
          <w:rStyle w:val="StyleBoldUnderline"/>
        </w:rPr>
        <w:t>Violence¶ Instead of diminishing the cartels' presence, in many instances Calderón's strategy amplified drug-related violence</w:t>
      </w:r>
      <w:r>
        <w:t xml:space="preserve">. According to the Mexican government's figures, as of September 2012, a total of 47,515 people have been killed in drug-related violence since Calderón began his military assault on criminal cartels. Since 2006, more than 3,000 Mexican soldiers and police have been killed by the cartels (NPR). Moreover, in 2010, the nature of the violence began to shift. Since January 2010, more than twenty sitting mayors have been killed by cartels (IBT), and many other politicians have since been murdered or have disappeared. </w:t>
      </w:r>
      <w:r w:rsidRPr="00E04477">
        <w:rPr>
          <w:rStyle w:val="StyleBoldUnderline"/>
        </w:rPr>
        <w:t xml:space="preserve">Massacres of civilians, beheadings, and mass graves </w:t>
      </w:r>
      <w:r w:rsidRPr="00E04477">
        <w:t>also</w:t>
      </w:r>
      <w:r w:rsidRPr="00E04477">
        <w:rPr>
          <w:rStyle w:val="StyleBoldUnderline"/>
        </w:rPr>
        <w:t xml:space="preserve"> have become increasingly common</w:t>
      </w:r>
      <w:r>
        <w:t xml:space="preserve"> (Reuters). </w:t>
      </w:r>
      <w:r w:rsidRPr="00E04477">
        <w:rPr>
          <w:rStyle w:val="StyleBoldUnderline"/>
        </w:rPr>
        <w:t>The eradication efforts also have led to violent succession battles within the cartels (PDF). Claremont McKenna Mexico expert Roderic Camp notes that in addition to drug-related homicides, there is an increase "in homicides that are the product of one cartel killing members of another cartel." In 2012, Mexico's attorney general said that the crackdown on cartel leaders splintered the organizations, creating between sixty and eighty new cartels</w:t>
      </w:r>
      <w:r>
        <w:t xml:space="preserve"> (Reuters).</w:t>
      </w:r>
    </w:p>
    <w:p w:rsidR="00355E5F" w:rsidRDefault="00355E5F" w:rsidP="00355E5F"/>
    <w:p w:rsidR="00355E5F" w:rsidRDefault="00355E5F" w:rsidP="00355E5F">
      <w:r>
        <w:t>Plan: the United States federal government should increase economic engagement with Mexico by directing its assistance to an increase in funding for institutional development, including judicial reform and law enforcement training, in Mexico.</w:t>
      </w:r>
    </w:p>
    <w:p w:rsidR="00355E5F" w:rsidRPr="0012052E" w:rsidRDefault="00355E5F" w:rsidP="00355E5F"/>
    <w:p w:rsidR="00355E5F" w:rsidRDefault="00355E5F" w:rsidP="00355E5F">
      <w:pPr>
        <w:pStyle w:val="Heading4"/>
      </w:pPr>
      <w:r>
        <w:t>Advantage One: Drug Cartels</w:t>
      </w:r>
    </w:p>
    <w:p w:rsidR="00355E5F" w:rsidRDefault="00355E5F" w:rsidP="00355E5F">
      <w:pPr>
        <w:pStyle w:val="Heading4"/>
      </w:pPr>
      <w:r>
        <w:t>Cartel violence is significant and rising in Mexico – murders have risen in the first five months of this year</w:t>
      </w:r>
    </w:p>
    <w:p w:rsidR="00355E5F" w:rsidRDefault="00355E5F" w:rsidP="00355E5F">
      <w:r>
        <w:t xml:space="preserve">Jaymi </w:t>
      </w:r>
      <w:r w:rsidRPr="00C838F5">
        <w:rPr>
          <w:rStyle w:val="StyleStyleBold12pt"/>
        </w:rPr>
        <w:t>Mccann</w:t>
      </w:r>
      <w:r>
        <w:t xml:space="preserve"> PUBLISHED: 07:05 EST, </w:t>
      </w:r>
      <w:r w:rsidRPr="00C838F5">
        <w:rPr>
          <w:rStyle w:val="StyleStyleBold12pt"/>
        </w:rPr>
        <w:t xml:space="preserve">July </w:t>
      </w:r>
      <w:r>
        <w:rPr>
          <w:rStyle w:val="StyleStyleBold12pt"/>
        </w:rPr>
        <w:t xml:space="preserve">4 </w:t>
      </w:r>
      <w:r w:rsidRPr="00C838F5">
        <w:rPr>
          <w:rStyle w:val="StyleStyleBold12pt"/>
        </w:rPr>
        <w:t>2013</w:t>
      </w:r>
      <w:r>
        <w:t xml:space="preserve"> | UPDATED: 08:00 EST, 5 July 2013</w:t>
      </w:r>
    </w:p>
    <w:p w:rsidR="00355E5F" w:rsidRDefault="00355E5F" w:rsidP="00355E5F">
      <w:r>
        <w:t xml:space="preserve">Read more: http://www.dailymail.co.uk/news/article-2355826/Seven-severed-heads-Mexican-highway-latest-gruesome-act-brutal-violence-cartels.html#ixzz2YW25kk1R </w:t>
      </w:r>
    </w:p>
    <w:p w:rsidR="00355E5F" w:rsidRDefault="00355E5F" w:rsidP="00355E5F">
      <w:r>
        <w:t>Follow us: @MailOnline on Twitter | DailyMail on Facebook</w:t>
      </w:r>
    </w:p>
    <w:p w:rsidR="00355E5F" w:rsidRDefault="00355E5F" w:rsidP="00355E5F">
      <w:r w:rsidRPr="00C838F5">
        <w:rPr>
          <w:rStyle w:val="StyleBoldUnderline"/>
        </w:rPr>
        <w:t>Seven severed heads have been found stuffed in plastic bags on the edge of a highway near the second largest city in Mexico.¶ The gruesome discovery</w:t>
      </w:r>
      <w:r>
        <w:t xml:space="preserve"> about 25 miles from the city of Guadalajara, Jalisco state </w:t>
      </w:r>
      <w:r w:rsidRPr="00C838F5">
        <w:rPr>
          <w:rStyle w:val="StyleBoldUnderline"/>
        </w:rPr>
        <w:t>is a reminder of the criminal violence still plaguing Mexico.¶ This comes despite assurances from the government that the murder rate is falling</w:t>
      </w:r>
      <w:r>
        <w:t>.</w:t>
      </w:r>
      <w:r w:rsidRPr="00044A57">
        <w:rPr>
          <w:sz w:val="12"/>
        </w:rPr>
        <w:t xml:space="preserve">¶ </w:t>
      </w:r>
      <w:r w:rsidRPr="00C838F5">
        <w:rPr>
          <w:rStyle w:val="StyleBoldUnderline"/>
        </w:rPr>
        <w:t>More than 60,000 people died in violence linked to warring drug cartels during the 2006-2012 presidency of Felipe Calderon. ¶ An average of 1,000 people per month have been killed under his successor, Enrique Pena Nieto,</w:t>
      </w:r>
      <w:r>
        <w:t xml:space="preserve"> who took office December.</w:t>
      </w:r>
      <w:r w:rsidRPr="00044A57">
        <w:rPr>
          <w:sz w:val="12"/>
        </w:rPr>
        <w:t xml:space="preserve">¶ </w:t>
      </w:r>
      <w:r>
        <w:t xml:space="preserve">Jalisco, the home of tequila and mariachi music, has been hard hit by the ongoing violence. </w:t>
      </w:r>
      <w:r w:rsidRPr="00044A57">
        <w:rPr>
          <w:sz w:val="12"/>
        </w:rPr>
        <w:t xml:space="preserve">¶ </w:t>
      </w:r>
      <w:r w:rsidRPr="00C838F5">
        <w:rPr>
          <w:rStyle w:val="StyleBoldUnderline"/>
        </w:rPr>
        <w:t>Murders were up more than 5 percent during the first five months of this year compared with the same period a year ago</w:t>
      </w:r>
      <w:r>
        <w:t>, according to Mexican police.</w:t>
      </w:r>
    </w:p>
    <w:p w:rsidR="00355E5F" w:rsidRDefault="00355E5F" w:rsidP="00355E5F">
      <w:pPr>
        <w:pStyle w:val="Heading4"/>
      </w:pPr>
      <w:r>
        <w:t xml:space="preserve">Cartel violence in Mexico will spill over and threaten Latin American stability </w:t>
      </w:r>
    </w:p>
    <w:p w:rsidR="00355E5F" w:rsidRPr="004D7F90" w:rsidRDefault="00355E5F" w:rsidP="00355E5F">
      <w:pPr>
        <w:rPr>
          <w:sz w:val="12"/>
        </w:rPr>
      </w:pPr>
      <w:r>
        <w:t>David A</w:t>
      </w:r>
      <w:r w:rsidRPr="004D7F90">
        <w:rPr>
          <w:rStyle w:val="StyleStyleBold12pt"/>
        </w:rPr>
        <w:t>. Shirk</w:t>
      </w:r>
      <w:r>
        <w:t xml:space="preserve"> </w:t>
      </w:r>
      <w:r w:rsidRPr="004D7F90">
        <w:rPr>
          <w:sz w:val="12"/>
        </w:rPr>
        <w:t>the director of the Trans-Border Institute and associate</w:t>
      </w:r>
      <w:r>
        <w:rPr>
          <w:sz w:val="12"/>
        </w:rPr>
        <w:t xml:space="preserve"> </w:t>
      </w:r>
      <w:r w:rsidRPr="004D7F90">
        <w:rPr>
          <w:sz w:val="12"/>
        </w:rPr>
        <w:t>professor of political science at the University of San Diego. He</w:t>
      </w:r>
    </w:p>
    <w:p w:rsidR="00355E5F" w:rsidRPr="004D7F90" w:rsidRDefault="00355E5F" w:rsidP="00355E5F">
      <w:pPr>
        <w:rPr>
          <w:sz w:val="12"/>
        </w:rPr>
      </w:pPr>
      <w:r w:rsidRPr="004D7F90">
        <w:rPr>
          <w:sz w:val="12"/>
        </w:rPr>
        <w:t>conducts research on Mexican politics, U.S.-Mexico relations, and law</w:t>
      </w:r>
      <w:r>
        <w:rPr>
          <w:sz w:val="12"/>
        </w:rPr>
        <w:t xml:space="preserve"> </w:t>
      </w:r>
      <w:r w:rsidRPr="004D7F90">
        <w:rPr>
          <w:sz w:val="12"/>
        </w:rPr>
        <w:t>enforcement and security along the U.S.-Mexico border. Dr. Shirk</w:t>
      </w:r>
      <w:r>
        <w:rPr>
          <w:sz w:val="12"/>
        </w:rPr>
        <w:t xml:space="preserve"> </w:t>
      </w:r>
      <w:r w:rsidRPr="004D7F90">
        <w:rPr>
          <w:sz w:val="12"/>
        </w:rPr>
        <w:t>received his PhD in political science at the University of California,</w:t>
      </w:r>
      <w:r>
        <w:rPr>
          <w:sz w:val="12"/>
        </w:rPr>
        <w:t xml:space="preserve"> </w:t>
      </w:r>
      <w:r w:rsidRPr="004D7F90">
        <w:rPr>
          <w:sz w:val="12"/>
        </w:rPr>
        <w:t>San Diego, and was a fellow at the Center for U.S.-Mexican Studies</w:t>
      </w:r>
      <w:r>
        <w:rPr>
          <w:sz w:val="12"/>
        </w:rPr>
        <w:t xml:space="preserve"> </w:t>
      </w:r>
      <w:r w:rsidRPr="004D7F90">
        <w:rPr>
          <w:sz w:val="12"/>
        </w:rPr>
        <w:t>from 1998 to 1999 and from 2001 to 2003. In 2009–2010, Dr. Shirk was</w:t>
      </w:r>
      <w:r>
        <w:rPr>
          <w:sz w:val="12"/>
        </w:rPr>
        <w:t xml:space="preserve"> </w:t>
      </w:r>
      <w:r w:rsidRPr="004D7F90">
        <w:rPr>
          <w:sz w:val="12"/>
        </w:rPr>
        <w:t>a fellow at the Woodrow Wilson Center for International Scholars in</w:t>
      </w:r>
      <w:r>
        <w:rPr>
          <w:sz w:val="12"/>
        </w:rPr>
        <w:t xml:space="preserve"> </w:t>
      </w:r>
      <w:r w:rsidRPr="004D7F90">
        <w:rPr>
          <w:sz w:val="12"/>
        </w:rPr>
        <w:t>Washington, DC. He is currently the principal investigator for the Justice</w:t>
      </w:r>
      <w:r>
        <w:rPr>
          <w:sz w:val="12"/>
        </w:rPr>
        <w:t xml:space="preserve"> </w:t>
      </w:r>
      <w:r w:rsidRPr="004D7F90">
        <w:rPr>
          <w:sz w:val="12"/>
        </w:rPr>
        <w:t>in Mexico project (www.justiceinmexico.org), a binational research</w:t>
      </w:r>
      <w:r>
        <w:rPr>
          <w:sz w:val="12"/>
        </w:rPr>
        <w:t xml:space="preserve"> initiative </w:t>
      </w:r>
    </w:p>
    <w:p w:rsidR="00355E5F" w:rsidRDefault="00355E5F" w:rsidP="00355E5F">
      <w:r>
        <w:t xml:space="preserve">“The Drug War in Mexico Confronting a Shared Threat” Council of Foreign Relations Special Report No. 60 March </w:t>
      </w:r>
      <w:r w:rsidRPr="004D7F90">
        <w:rPr>
          <w:rStyle w:val="StyleStyleBold12pt"/>
        </w:rPr>
        <w:t>2011</w:t>
      </w:r>
      <w:r>
        <w:t xml:space="preserve"> online</w:t>
      </w:r>
    </w:p>
    <w:p w:rsidR="00355E5F" w:rsidRPr="004F4E46" w:rsidRDefault="00355E5F" w:rsidP="00355E5F">
      <w:pPr>
        <w:rPr>
          <w:rStyle w:val="StyleBoldUnderline"/>
        </w:rPr>
      </w:pPr>
      <w:r w:rsidRPr="007C7512">
        <w:rPr>
          <w:rStyle w:val="StyleBoldUnderline"/>
        </w:rPr>
        <w:t>Mexico urgently needs to reduce the power of violent organized crime¶ groups</w:t>
      </w:r>
      <w:r>
        <w:t xml:space="preserve">; </w:t>
      </w:r>
      <w:r w:rsidRPr="007C7512">
        <w:rPr>
          <w:rStyle w:val="StyleBoldUnderline"/>
        </w:rPr>
        <w:t>a prolonged failure to do so has seriously impaired both Mexican¶ governance and Mexican economic prospects</w:t>
      </w:r>
      <w:r>
        <w:t xml:space="preserve">. </w:t>
      </w:r>
      <w:r w:rsidRPr="007C7512">
        <w:rPr>
          <w:rStyle w:val="StyleBoldUnderline"/>
        </w:rPr>
        <w:t>Mexico’s security¶ crisis increasingly threatens U.S. interests, as well as the security¶ and prosperity of other countries in the region</w:t>
      </w:r>
      <w:r>
        <w:t>, particularly in Central</w:t>
      </w:r>
      <w:r w:rsidRPr="00D31991">
        <w:rPr>
          <w:sz w:val="12"/>
        </w:rPr>
        <w:t xml:space="preserve">¶ </w:t>
      </w:r>
      <w:r>
        <w:t xml:space="preserve">America, given the rapidly rising homicide rates, </w:t>
      </w:r>
      <w:r>
        <w:lastRenderedPageBreak/>
        <w:t>geographically</w:t>
      </w:r>
      <w:r w:rsidRPr="00D31991">
        <w:rPr>
          <w:sz w:val="12"/>
        </w:rPr>
        <w:t xml:space="preserve">¶ </w:t>
      </w:r>
      <w:r>
        <w:t>expanding patterns of violence, and growing effects of violent organized</w:t>
      </w:r>
      <w:r w:rsidRPr="00D31991">
        <w:rPr>
          <w:sz w:val="12"/>
        </w:rPr>
        <w:t xml:space="preserve">¶ </w:t>
      </w:r>
      <w:r>
        <w:t xml:space="preserve">crime on society. Though far from being a failed state, </w:t>
      </w:r>
      <w:r w:rsidRPr="004F4E46">
        <w:rPr>
          <w:rStyle w:val="StyleBoldUnderline"/>
        </w:rPr>
        <w:t>Mexico’s¶ current trajectory is dire, and doing nothing will ensure that greater¶ violence and instability continue.</w:t>
      </w:r>
      <w:r>
        <w:t xml:space="preserve"> The danger of </w:t>
      </w:r>
      <w:r w:rsidRPr="004F4E46">
        <w:rPr>
          <w:rStyle w:val="StyleBoldUnderline"/>
        </w:rPr>
        <w:t>recent strategies</w:t>
      </w:r>
      <w:r>
        <w:t xml:space="preserve"> is that</w:t>
      </w:r>
      <w:r w:rsidRPr="00D31991">
        <w:rPr>
          <w:sz w:val="12"/>
        </w:rPr>
        <w:t xml:space="preserve">¶ </w:t>
      </w:r>
      <w:r>
        <w:t xml:space="preserve">they </w:t>
      </w:r>
      <w:r w:rsidRPr="004F4E46">
        <w:rPr>
          <w:rStyle w:val="StyleBoldUnderline"/>
        </w:rPr>
        <w:t>have greatly exacerbated extreme violence</w:t>
      </w:r>
      <w:r>
        <w:t xml:space="preserve"> among DTOs for the</w:t>
      </w:r>
      <w:r w:rsidRPr="00D31991">
        <w:rPr>
          <w:sz w:val="12"/>
        </w:rPr>
        <w:t xml:space="preserve">¶ </w:t>
      </w:r>
      <w:r>
        <w:t xml:space="preserve">near term, </w:t>
      </w:r>
      <w:r w:rsidRPr="004F4E46">
        <w:rPr>
          <w:rStyle w:val="StyleBoldUnderline"/>
        </w:rPr>
        <w:t>and even if successful in the long run will merely cause them¶ to relocate to neighboring countries—such as Guatemala, Nicaragua,¶ and Costa Rica—that are less prepared to respond to the challenge.</w:t>
      </w:r>
    </w:p>
    <w:p w:rsidR="00355E5F" w:rsidRDefault="00355E5F" w:rsidP="00355E5F">
      <w:pPr>
        <w:pStyle w:val="Heading4"/>
      </w:pPr>
      <w:r>
        <w:t>Latin American instability causes nuclear war and extinction</w:t>
      </w:r>
    </w:p>
    <w:p w:rsidR="00355E5F" w:rsidRDefault="00355E5F" w:rsidP="00355E5F">
      <w:r w:rsidRPr="007D0567">
        <w:rPr>
          <w:rStyle w:val="StyleStyleBold12pt"/>
        </w:rPr>
        <w:t>Manwaring 2005</w:t>
      </w:r>
      <w:r>
        <w:t xml:space="preserve"> – adjunct professor of international politics at Dickinson</w:t>
      </w:r>
    </w:p>
    <w:p w:rsidR="00355E5F" w:rsidRDefault="00355E5F" w:rsidP="00355E5F">
      <w:r>
        <w:t>(Max G., Retired U.S. Army colonel, Venezuela’s Hugo Chávez, Bolivarian Socialism, and Asymmetric Warfare, October 2005, pg. PUB628.pdf)</w:t>
      </w:r>
    </w:p>
    <w:p w:rsidR="00355E5F" w:rsidRDefault="00355E5F" w:rsidP="00355E5F">
      <w:pPr>
        <w:rPr>
          <w:rStyle w:val="StyleBoldUnderline"/>
        </w:rPr>
      </w:pPr>
      <w:r>
        <w:t>President Chávez also understands that the process leading to state failure is the most dangerous long-term security challenge facing the global community today. The argument in general is that f</w:t>
      </w:r>
      <w:r w:rsidRPr="00FE22D0">
        <w:rPr>
          <w:rStyle w:val="StyleBoldUnderline"/>
        </w:rPr>
        <w:t>ailing and failed state status is the breeding ground for instability, criminality, insurgency, regional conflict, and terrorism. These conditions breed massive humanitarian disasters and major refugee flows. They can host “evil” networks of all kinds, whether they involve criminal business enterprise, narco-trafficking, or some form of ideological crusade</w:t>
      </w:r>
      <w:r>
        <w:t xml:space="preserve"> such as Bolivarianismo. More specifically, these conditions spawn all kinds of things people in general do not like such as murder, kidnapping, corruption, intimidation, and destruction of infrastructure. </w:t>
      </w:r>
      <w:r w:rsidRPr="007D0567">
        <w:rPr>
          <w:rStyle w:val="StyleBoldUnderline"/>
        </w:rPr>
        <w:t>These means of coercion and persuasion can spawn further human rights violations, torture, poverty, starvation, disease, the recruitment and use of child soldiers, trafficking in women and body parts, trafficking and proliferation of conventional weapons systems and WMD, genocide, ethnic cleansing, warlordism, and criminal anarchy</w:t>
      </w:r>
      <w:r>
        <w:t>. At the same time, these actions are usually unconfined and spill over into regional syndromes of poverty, destabilization, and conflict.62 Peru’s Sendero Luminoso calls violent and destructive activities that facilitate the processes of state failure “armed propaganda.” Drug cartels operating throughout the Andean Ridge of South America and elsewhere call these activities “business incentives.”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w:t>
      </w:r>
      <w:r w:rsidRPr="007D0567">
        <w:rPr>
          <w:rStyle w:val="StyleBoldUnderline"/>
        </w:rPr>
        <w:t>. Until a given populace generally perceives that its government is dealing with these and other basic issues of political, economic, and social injustice fairly and effectively, instability and the threat of subverting or destroying such a government are real.</w:t>
      </w:r>
      <w:r>
        <w:t xml:space="preserve">64 But failing and failed states simply do not go away. Virtually anyone can take advantage of such an unstable situation. The tendency is that the best motivated and best armed organization on the scene will control that instability. As a consequence, failing and failed states become dysfunctional states, rogue states, criminal states, narco-states, or new people’s democracies. In connection with the creation of new people’s democracies, one can rest assured that Chávez and his Bolivarian populist allies will be available to provide money, arms, and leadership at any given opportunity. </w:t>
      </w:r>
      <w:r w:rsidRPr="007D0567">
        <w:rPr>
          <w:rStyle w:val="StyleBoldUnderline"/>
        </w:rPr>
        <w:t>And, of course, the longer dysfunctional, rogue, criminal, and narco-states and people’s democracies persist, the more they and their associated problems endanger global security, peace, and prosperity.65</w:t>
      </w:r>
    </w:p>
    <w:p w:rsidR="00355E5F" w:rsidRDefault="00355E5F" w:rsidP="00355E5F">
      <w:pPr>
        <w:rPr>
          <w:rStyle w:val="StyleBoldUnderline"/>
        </w:rPr>
      </w:pPr>
    </w:p>
    <w:p w:rsidR="00355E5F" w:rsidRDefault="00355E5F" w:rsidP="00355E5F">
      <w:pPr>
        <w:pStyle w:val="Heading4"/>
      </w:pPr>
      <w:r>
        <w:lastRenderedPageBreak/>
        <w:t>Rapid growth of drug cartel violence is the biggest threat to democracy in Mexico</w:t>
      </w:r>
    </w:p>
    <w:p w:rsidR="00355E5F" w:rsidRDefault="00355E5F" w:rsidP="00355E5F">
      <w:r>
        <w:t xml:space="preserve">KATRINA MIA </w:t>
      </w:r>
      <w:r w:rsidRPr="006C65E7">
        <w:rPr>
          <w:rStyle w:val="StyleStyleBold12pt"/>
        </w:rPr>
        <w:t>WEEKS</w:t>
      </w:r>
      <w:r>
        <w:t xml:space="preserve"> APRIL 25, </w:t>
      </w:r>
      <w:r w:rsidRPr="006C65E7">
        <w:rPr>
          <w:rStyle w:val="StyleStyleBold12pt"/>
        </w:rPr>
        <w:t xml:space="preserve">2011 </w:t>
      </w:r>
      <w:r>
        <w:t xml:space="preserve">THE DRUG WAR IN MEXICO: </w:t>
      </w:r>
    </w:p>
    <w:p w:rsidR="00355E5F" w:rsidRDefault="00355E5F" w:rsidP="00355E5F">
      <w:r>
        <w:t xml:space="preserve">CONSEQUENCES FOR MEXICO’S NASCENT DEMOCRACY </w:t>
      </w:r>
      <w:r w:rsidRPr="003643C2">
        <w:t>http://scholarship.claremont.edu/cgi/viewcontent.cgi?article=1161&amp;context=cmc_theses</w:t>
      </w:r>
    </w:p>
    <w:p w:rsidR="00355E5F" w:rsidRDefault="00355E5F" w:rsidP="00355E5F">
      <w:r w:rsidRPr="00812C0E">
        <w:t xml:space="preserve">Over the past few years, </w:t>
      </w:r>
      <w:r w:rsidRPr="00812C0E">
        <w:rPr>
          <w:rStyle w:val="StyleBoldUnderline"/>
        </w:rPr>
        <w:t>brazen and horrific acts of violence by drug trafficking ¶ organizations have proliferated enormously throughout Mexico</w:t>
      </w:r>
      <w:r>
        <w:t xml:space="preserve">. According to </w:t>
      </w:r>
      <w:r w:rsidRPr="00812C0E">
        <w:rPr>
          <w:sz w:val="12"/>
        </w:rPr>
        <w:t xml:space="preserve">¶ </w:t>
      </w:r>
      <w:r>
        <w:t xml:space="preserve">conservative estimates, there were 11,244 nationwide homicides in Mexico attributed to </w:t>
      </w:r>
      <w:r w:rsidRPr="00812C0E">
        <w:rPr>
          <w:sz w:val="12"/>
        </w:rPr>
        <w:t xml:space="preserve">¶ </w:t>
      </w:r>
      <w:r>
        <w:t>drug trafficking organizations in 2010.1</w:t>
      </w:r>
      <w:r w:rsidRPr="00812C0E">
        <w:rPr>
          <w:sz w:val="12"/>
        </w:rPr>
        <w:t>¶</w:t>
      </w:r>
      <w:r>
        <w:rPr>
          <w:sz w:val="12"/>
        </w:rPr>
        <w:t xml:space="preserve"> </w:t>
      </w:r>
      <w:r>
        <w:t xml:space="preserve">These </w:t>
      </w:r>
      <w:r w:rsidRPr="00812C0E">
        <w:rPr>
          <w:rStyle w:val="StyleBoldUnderline"/>
        </w:rPr>
        <w:t>extraordinary numbers of executions by ¶ drug trafficking organizations in Mexico are both staggering and deeply concerning</w:t>
      </w:r>
      <w:r>
        <w:t xml:space="preserve">. </w:t>
      </w:r>
      <w:r w:rsidRPr="00812C0E">
        <w:rPr>
          <w:sz w:val="12"/>
        </w:rPr>
        <w:t xml:space="preserve">¶ </w:t>
      </w:r>
      <w:r>
        <w:t>Compared to statistics from other countries, the current annual death rate from drug</w:t>
      </w:r>
      <w:r w:rsidRPr="00812C0E">
        <w:rPr>
          <w:sz w:val="12"/>
        </w:rPr>
        <w:t xml:space="preserve">¶ </w:t>
      </w:r>
      <w:r>
        <w:t xml:space="preserve">trafficking violence in Mexico far exceeds the total number of casualties in both </w:t>
      </w:r>
      <w:r w:rsidRPr="00812C0E">
        <w:rPr>
          <w:sz w:val="12"/>
        </w:rPr>
        <w:t xml:space="preserve">¶ </w:t>
      </w:r>
      <w:r>
        <w:t>Afghanistan and Iraq during 2008.2</w:t>
      </w:r>
      <w:r w:rsidRPr="00812C0E">
        <w:rPr>
          <w:sz w:val="12"/>
        </w:rPr>
        <w:t>¶</w:t>
      </w:r>
      <w:r>
        <w:rPr>
          <w:sz w:val="12"/>
        </w:rPr>
        <w:t xml:space="preserve"> </w:t>
      </w:r>
      <w:r>
        <w:t xml:space="preserve">The number of annual drug related homicides in </w:t>
      </w:r>
      <w:r w:rsidRPr="00812C0E">
        <w:rPr>
          <w:sz w:val="12"/>
        </w:rPr>
        <w:t xml:space="preserve">¶ </w:t>
      </w:r>
      <w:r>
        <w:t>Mexico is also more than nine times greater than the average number of deaths during</w:t>
      </w:r>
      <w:r w:rsidRPr="00812C0E">
        <w:rPr>
          <w:sz w:val="12"/>
        </w:rPr>
        <w:t xml:space="preserve">¶ </w:t>
      </w:r>
      <w:r>
        <w:t>civil war, which is approximately 1,000 fatalities per year.3</w:t>
      </w:r>
      <w:r w:rsidRPr="00812C0E">
        <w:rPr>
          <w:sz w:val="12"/>
        </w:rPr>
        <w:t>¶</w:t>
      </w:r>
      <w:r>
        <w:rPr>
          <w:sz w:val="12"/>
        </w:rPr>
        <w:t xml:space="preserve"> </w:t>
      </w:r>
      <w:r>
        <w:t xml:space="preserve">Clearly, these figures indicate that the current violence attributed to drug </w:t>
      </w:r>
      <w:r w:rsidRPr="00812C0E">
        <w:rPr>
          <w:sz w:val="12"/>
        </w:rPr>
        <w:t xml:space="preserve">¶ </w:t>
      </w:r>
      <w:r>
        <w:t xml:space="preserve">trafficking in Mexico is not insignificant. In fact, </w:t>
      </w:r>
      <w:r w:rsidRPr="00812C0E">
        <w:rPr>
          <w:rStyle w:val="StyleBoldUnderline"/>
        </w:rPr>
        <w:t>hyper-violence by drug trafficking ¶ organizations only appears to be growing rapidly within the country.</w:t>
      </w:r>
      <w:r>
        <w:t xml:space="preserve"> While there were </w:t>
      </w:r>
      <w:r w:rsidRPr="00812C0E">
        <w:rPr>
          <w:sz w:val="12"/>
        </w:rPr>
        <w:t xml:space="preserve">¶ </w:t>
      </w:r>
      <w:r>
        <w:t xml:space="preserve">only 1,776 drug related killings in Mexico in 2005, the number of murders by drug </w:t>
      </w:r>
      <w:r w:rsidRPr="00812C0E">
        <w:rPr>
          <w:sz w:val="12"/>
        </w:rPr>
        <w:t xml:space="preserve">¶ </w:t>
      </w:r>
      <w:r>
        <w:t>traffickers more than quadrupled by 2009.4</w:t>
      </w:r>
      <w:r w:rsidRPr="00812C0E">
        <w:rPr>
          <w:sz w:val="12"/>
        </w:rPr>
        <w:t>¶</w:t>
      </w:r>
      <w:r>
        <w:rPr>
          <w:sz w:val="12"/>
        </w:rPr>
        <w:t xml:space="preserve"> </w:t>
      </w:r>
      <w:r>
        <w:t xml:space="preserve">Additionally, while there were fairly low </w:t>
      </w:r>
      <w:r w:rsidRPr="00812C0E">
        <w:rPr>
          <w:sz w:val="12"/>
        </w:rPr>
        <w:t xml:space="preserve">¶ </w:t>
      </w:r>
      <w:r>
        <w:t xml:space="preserve">levels of violence among Mexican drug cartels in the past, according to Mexican </w:t>
      </w:r>
      <w:r w:rsidRPr="00812C0E">
        <w:rPr>
          <w:sz w:val="12"/>
        </w:rPr>
        <w:t xml:space="preserve">¶ </w:t>
      </w:r>
      <w:r>
        <w:t xml:space="preserve">authorities there have been more than 28,000 deaths related to drug trafficking </w:t>
      </w:r>
      <w:r w:rsidRPr="00812C0E">
        <w:rPr>
          <w:sz w:val="12"/>
        </w:rPr>
        <w:t xml:space="preserve">¶ </w:t>
      </w:r>
      <w:r>
        <w:t xml:space="preserve">organizations since President Felipe Calderón took office in 2006. </w:t>
      </w:r>
      <w:r w:rsidRPr="00812C0E">
        <w:rPr>
          <w:rStyle w:val="StyleBoldUnderline"/>
        </w:rPr>
        <w:t>This out of control¶ ¶ escalation in violence over the last few years is only matched by the increased savagery ¶ of drug cartel violence. Sadistic executions, such as decapitations, castrations, burning ¶ alive, torture, and burning victims in acid have become commonplace among Mexican ¶ drug trafficking organizations.</w:t>
      </w:r>
      <w:r>
        <w:t>6</w:t>
      </w:r>
      <w:r w:rsidRPr="00812C0E">
        <w:rPr>
          <w:sz w:val="12"/>
        </w:rPr>
        <w:t>¶</w:t>
      </w:r>
      <w:r>
        <w:rPr>
          <w:sz w:val="12"/>
        </w:rPr>
        <w:t xml:space="preserve"> </w:t>
      </w:r>
      <w:r>
        <w:t xml:space="preserve">While these nefarious acts of violence were previously </w:t>
      </w:r>
      <w:r w:rsidRPr="00812C0E">
        <w:rPr>
          <w:sz w:val="12"/>
        </w:rPr>
        <w:t xml:space="preserve">¶ </w:t>
      </w:r>
      <w:r>
        <w:t xml:space="preserve">concentrated among drug traffickers, in recent years high profile law enforcement </w:t>
      </w:r>
      <w:r w:rsidRPr="00812C0E">
        <w:rPr>
          <w:sz w:val="12"/>
        </w:rPr>
        <w:t xml:space="preserve">¶ </w:t>
      </w:r>
      <w:r>
        <w:t xml:space="preserve">officers, journalists, and elected officials have become regular victims of drug-related </w:t>
      </w:r>
      <w:r w:rsidRPr="00812C0E">
        <w:rPr>
          <w:sz w:val="12"/>
        </w:rPr>
        <w:t xml:space="preserve">¶ </w:t>
      </w:r>
      <w:r>
        <w:t>executions.7</w:t>
      </w:r>
      <w:r w:rsidRPr="00812C0E">
        <w:rPr>
          <w:sz w:val="12"/>
        </w:rPr>
        <w:t>¶</w:t>
      </w:r>
      <w:r>
        <w:rPr>
          <w:sz w:val="12"/>
        </w:rPr>
        <w:t xml:space="preserve"> </w:t>
      </w:r>
      <w:r>
        <w:t xml:space="preserve">Drug violence in Mexico has even reached such worrisome extremes that </w:t>
      </w:r>
      <w:r w:rsidRPr="00812C0E">
        <w:rPr>
          <w:sz w:val="12"/>
        </w:rPr>
        <w:t xml:space="preserve">¶ </w:t>
      </w:r>
      <w:r>
        <w:t xml:space="preserve">innocent civilians within Mexico are increasingly affected. These disturbing levels of </w:t>
      </w:r>
      <w:r w:rsidRPr="00812C0E">
        <w:rPr>
          <w:sz w:val="12"/>
        </w:rPr>
        <w:t xml:space="preserve">¶ </w:t>
      </w:r>
      <w:r>
        <w:t xml:space="preserve">violence clearly demonstrate that drug trafficking organizations are a serious problem for </w:t>
      </w:r>
      <w:r w:rsidRPr="00812C0E">
        <w:rPr>
          <w:sz w:val="12"/>
        </w:rPr>
        <w:t xml:space="preserve">¶ </w:t>
      </w:r>
      <w:r>
        <w:t xml:space="preserve">Mexico at the present time. </w:t>
      </w:r>
      <w:r w:rsidRPr="00812C0E">
        <w:rPr>
          <w:sz w:val="12"/>
        </w:rPr>
        <w:t>¶</w:t>
      </w:r>
      <w:r>
        <w:rPr>
          <w:sz w:val="12"/>
        </w:rPr>
        <w:t xml:space="preserve"> </w:t>
      </w:r>
      <w:r w:rsidRPr="00812C0E">
        <w:rPr>
          <w:rStyle w:val="StyleBoldUnderline"/>
        </w:rPr>
        <w:t>The rapid growth and aggressiveness in Mexican drug cartel violence is ¶ significant not only because of the threat it poses to the Mexican society, but also because ¶ it has emerged at the same time as tremendous changes are occurring in the Mexican ¶ political system</w:t>
      </w:r>
      <w:r>
        <w:t xml:space="preserve">. In 2000, Vicente Fox was elected as the president of Mexico. This </w:t>
      </w:r>
      <w:r w:rsidRPr="00812C0E">
        <w:rPr>
          <w:sz w:val="12"/>
        </w:rPr>
        <w:t xml:space="preserve">¶ </w:t>
      </w:r>
      <w:r>
        <w:t xml:space="preserve">election was a watershed moment in Mexico’s political history because it initiated the </w:t>
      </w:r>
      <w:r w:rsidRPr="00812C0E">
        <w:rPr>
          <w:sz w:val="12"/>
        </w:rPr>
        <w:t xml:space="preserve">¶ </w:t>
      </w:r>
      <w:r>
        <w:t xml:space="preserve">transition from authoritarian rule to democracy in Mexico. Vicente Fox’s election as the </w:t>
      </w:r>
      <w:r w:rsidRPr="00812C0E">
        <w:rPr>
          <w:sz w:val="12"/>
        </w:rPr>
        <w:t xml:space="preserve">¶ </w:t>
      </w:r>
      <w:r>
        <w:t xml:space="preserve">first president from an opposition party ended the reign of the Institutional Revolutionary </w:t>
      </w:r>
      <w:r w:rsidRPr="00812C0E">
        <w:rPr>
          <w:sz w:val="12"/>
        </w:rPr>
        <w:t xml:space="preserve">¶ </w:t>
      </w:r>
      <w:r>
        <w:t xml:space="preserve">Party (PRI), which had consistently held power in Mexico since the late 1920’s. During </w:t>
      </w:r>
      <w:r w:rsidRPr="00812C0E">
        <w:rPr>
          <w:sz w:val="12"/>
        </w:rPr>
        <w:t xml:space="preserve">¶ </w:t>
      </w:r>
      <w:r>
        <w:t xml:space="preserve">its 71-year rule, the PRI regime was characterized by semi-authoritarian and </w:t>
      </w:r>
      <w:r w:rsidRPr="00812C0E">
        <w:rPr>
          <w:sz w:val="12"/>
        </w:rPr>
        <w:t xml:space="preserve">¶ </w:t>
      </w:r>
      <w:r>
        <w:t xml:space="preserve">undemocratic practices. Indeed, the PRI’s one-party hegemonic regime in Mexico was </w:t>
      </w:r>
      <w:r w:rsidRPr="00812C0E">
        <w:rPr>
          <w:sz w:val="12"/>
        </w:rPr>
        <w:t xml:space="preserve">¶ </w:t>
      </w:r>
      <w:r>
        <w:t>highly centralized, devoid of ideology, employed the co-option of opponents, and utilized</w:t>
      </w:r>
      <w:r w:rsidRPr="00812C0E">
        <w:rPr>
          <w:sz w:val="12"/>
        </w:rPr>
        <w:t xml:space="preserve">¶ </w:t>
      </w:r>
      <w:r>
        <w:t xml:space="preserve">undemocratic strategies to ensure its political dominance. The dedazo – the Mexican </w:t>
      </w:r>
      <w:r w:rsidRPr="00812C0E">
        <w:rPr>
          <w:sz w:val="12"/>
        </w:rPr>
        <w:t xml:space="preserve">¶ </w:t>
      </w:r>
      <w:r>
        <w:t xml:space="preserve">president’s selection of his presidential successor – was possibly the most visible </w:t>
      </w:r>
      <w:r w:rsidRPr="00812C0E">
        <w:rPr>
          <w:sz w:val="12"/>
        </w:rPr>
        <w:t xml:space="preserve">¶ </w:t>
      </w:r>
      <w:r>
        <w:t xml:space="preserve">authoritarian practice of the PRI. This practice ensured that the PRI, rather than election </w:t>
      </w:r>
      <w:r w:rsidRPr="00812C0E">
        <w:rPr>
          <w:sz w:val="12"/>
        </w:rPr>
        <w:t xml:space="preserve">¶ </w:t>
      </w:r>
      <w:r>
        <w:t xml:space="preserve">primaries, selected the successive political leadership and it maintained a system of </w:t>
      </w:r>
      <w:r w:rsidRPr="00812C0E">
        <w:rPr>
          <w:sz w:val="12"/>
        </w:rPr>
        <w:t xml:space="preserve">¶ </w:t>
      </w:r>
      <w:r>
        <w:t xml:space="preserve">loyalty to the PRI party, rather than the Mexican constituency. However, the 2000 </w:t>
      </w:r>
      <w:r w:rsidRPr="00812C0E">
        <w:rPr>
          <w:sz w:val="12"/>
        </w:rPr>
        <w:t xml:space="preserve">¶ </w:t>
      </w:r>
      <w:r>
        <w:t xml:space="preserve">elections changed this undemocratic system. Vicente Fox’s election demonstrated that the </w:t>
      </w:r>
      <w:r w:rsidRPr="00812C0E">
        <w:rPr>
          <w:sz w:val="12"/>
        </w:rPr>
        <w:t xml:space="preserve">¶ </w:t>
      </w:r>
      <w:r>
        <w:t xml:space="preserve">political system that had been dominated by a single party had evolved into a competitive </w:t>
      </w:r>
      <w:r w:rsidRPr="00812C0E">
        <w:rPr>
          <w:sz w:val="12"/>
        </w:rPr>
        <w:t xml:space="preserve">¶ </w:t>
      </w:r>
      <w:r>
        <w:t xml:space="preserve">electoral system with the participation of multiple political parties. Thus, this moment </w:t>
      </w:r>
      <w:r w:rsidRPr="00812C0E">
        <w:rPr>
          <w:sz w:val="12"/>
        </w:rPr>
        <w:t xml:space="preserve">¶ </w:t>
      </w:r>
      <w:r>
        <w:t xml:space="preserve">was the culmination of Mexico’s transition away from the PRI’s semi-authoritarian </w:t>
      </w:r>
      <w:r w:rsidRPr="00812C0E">
        <w:rPr>
          <w:sz w:val="12"/>
        </w:rPr>
        <w:t xml:space="preserve">¶ </w:t>
      </w:r>
      <w:r>
        <w:t xml:space="preserve">system and towards a democracy. </w:t>
      </w:r>
      <w:r w:rsidRPr="00812C0E">
        <w:rPr>
          <w:sz w:val="12"/>
        </w:rPr>
        <w:t>¶</w:t>
      </w:r>
      <w:r>
        <w:rPr>
          <w:sz w:val="12"/>
        </w:rPr>
        <w:t xml:space="preserve"> </w:t>
      </w:r>
      <w:r>
        <w:t xml:space="preserve">While Mexico clearly underwent a transition to an electoral democracy in 2000, </w:t>
      </w:r>
      <w:r w:rsidRPr="00812C0E">
        <w:rPr>
          <w:sz w:val="12"/>
        </w:rPr>
        <w:t xml:space="preserve">¶ </w:t>
      </w:r>
      <w:r>
        <w:t xml:space="preserve">there still need to be great strides in order for Mexico to fully become a consolidated </w:t>
      </w:r>
      <w:r w:rsidRPr="00812C0E">
        <w:rPr>
          <w:sz w:val="12"/>
        </w:rPr>
        <w:t xml:space="preserve">¶ </w:t>
      </w:r>
      <w:r>
        <w:t xml:space="preserve">democracy. This is because a democracy is not just based on free and fair elections. </w:t>
      </w:r>
      <w:r w:rsidRPr="003643C2">
        <w:rPr>
          <w:rStyle w:val="StyleBoldUnderline"/>
        </w:rPr>
        <w:t xml:space="preserve">A ¶ </w:t>
      </w:r>
      <w:r w:rsidRPr="003643C2">
        <w:rPr>
          <w:rStyle w:val="StyleBoldUnderline"/>
        </w:rPr>
        <w:lastRenderedPageBreak/>
        <w:t>political system is only democratic when democratic institutions, rules, and practices ¶ have become “the only game in town</w:t>
      </w:r>
      <w:r>
        <w:t>”.8</w:t>
      </w:r>
      <w:r w:rsidRPr="00812C0E">
        <w:rPr>
          <w:sz w:val="12"/>
        </w:rPr>
        <w:t>¶</w:t>
      </w:r>
      <w:r>
        <w:rPr>
          <w:sz w:val="12"/>
        </w:rPr>
        <w:t xml:space="preserve"> </w:t>
      </w:r>
      <w:r>
        <w:t xml:space="preserve">Or, in other words, a political regime is truly a </w:t>
      </w:r>
      <w:r w:rsidRPr="00812C0E">
        <w:rPr>
          <w:sz w:val="12"/>
        </w:rPr>
        <w:t xml:space="preserve">¶ </w:t>
      </w:r>
      <w:r>
        <w:t>consolidated democracy when the probability of democratic breakdown is very low.9</w:t>
      </w:r>
      <w:r w:rsidRPr="00812C0E">
        <w:rPr>
          <w:sz w:val="12"/>
        </w:rPr>
        <w:t xml:space="preserve">¶ </w:t>
      </w:r>
      <w:r>
        <w:t xml:space="preserve">While the transition to an electoral model was the first step in meeting these </w:t>
      </w:r>
      <w:r w:rsidRPr="00812C0E">
        <w:rPr>
          <w:sz w:val="12"/>
        </w:rPr>
        <w:t xml:space="preserve">¶ </w:t>
      </w:r>
      <w:r>
        <w:t xml:space="preserve">requirements, Mexico is still in the process of consolidating democratic patterns of </w:t>
      </w:r>
      <w:r w:rsidRPr="00812C0E">
        <w:rPr>
          <w:sz w:val="12"/>
        </w:rPr>
        <w:t xml:space="preserve">¶ </w:t>
      </w:r>
      <w:r>
        <w:t xml:space="preserve">behavior. Even though the political system is no longer a PRI regime, many of the PRI’s </w:t>
      </w:r>
      <w:r w:rsidRPr="00812C0E">
        <w:rPr>
          <w:sz w:val="12"/>
        </w:rPr>
        <w:t xml:space="preserve">¶ </w:t>
      </w:r>
      <w:r>
        <w:t>semi-authoritarian practices and culture remain. Therefore, over the past decade Mexico</w:t>
      </w:r>
      <w:r w:rsidRPr="00812C0E">
        <w:rPr>
          <w:sz w:val="12"/>
        </w:rPr>
        <w:t xml:space="preserve">¶ </w:t>
      </w:r>
      <w:r>
        <w:t>has been undergoing a process of adopting democratic practices and institutions so that</w:t>
      </w:r>
      <w:r w:rsidRPr="00812C0E">
        <w:rPr>
          <w:sz w:val="12"/>
        </w:rPr>
        <w:t xml:space="preserve">¶ </w:t>
      </w:r>
      <w:r>
        <w:t xml:space="preserve">the country’s political system will become a functional, substantive democracy. </w:t>
      </w:r>
      <w:r w:rsidRPr="00812C0E">
        <w:rPr>
          <w:sz w:val="12"/>
        </w:rPr>
        <w:t xml:space="preserve">¶ </w:t>
      </w:r>
      <w:r>
        <w:t xml:space="preserve">However, </w:t>
      </w:r>
      <w:r w:rsidRPr="003643C2">
        <w:rPr>
          <w:rStyle w:val="StyleBoldUnderline"/>
        </w:rPr>
        <w:t>a stable democracy is still a far reach from Mexico’s current political system</w:t>
      </w:r>
      <w:r>
        <w:t xml:space="preserve">. </w:t>
      </w:r>
      <w:r w:rsidRPr="00812C0E">
        <w:rPr>
          <w:sz w:val="12"/>
        </w:rPr>
        <w:t xml:space="preserve">¶ </w:t>
      </w:r>
      <w:r>
        <w:t xml:space="preserve">Although Mexico is currently consolidating its democracy, </w:t>
      </w:r>
      <w:r w:rsidRPr="003643C2">
        <w:rPr>
          <w:rStyle w:val="StyleBoldUnderline"/>
        </w:rPr>
        <w:t>the future of democracy in ¶ Mexico still remains uncertain. Whether the situation in Mexico continues on its ¶ democratization path, disintegrates into chaos and violence, or reverts back to ¶ authoritarianism is still up in the air.</w:t>
      </w:r>
      <w:r>
        <w:t xml:space="preserve"> </w:t>
      </w:r>
      <w:r w:rsidRPr="00812C0E">
        <w:rPr>
          <w:sz w:val="12"/>
        </w:rPr>
        <w:t>¶</w:t>
      </w:r>
      <w:r>
        <w:rPr>
          <w:sz w:val="12"/>
        </w:rPr>
        <w:t xml:space="preserve"> </w:t>
      </w:r>
      <w:r>
        <w:t xml:space="preserve">It is for this reason that </w:t>
      </w:r>
      <w:r w:rsidRPr="003643C2">
        <w:rPr>
          <w:rStyle w:val="StyleBoldUnderline"/>
        </w:rPr>
        <w:t>the impact of drug trafficking organizations has great ¶ significance for democracy in Mexico</w:t>
      </w:r>
      <w:r>
        <w:t xml:space="preserve">. In recent years, drug trafficking organizations </w:t>
      </w:r>
      <w:r w:rsidRPr="00812C0E">
        <w:rPr>
          <w:sz w:val="12"/>
        </w:rPr>
        <w:t xml:space="preserve">¶ </w:t>
      </w:r>
      <w:r>
        <w:t xml:space="preserve">have generated significant levels of violence and crime throughout Mexico. Expansion of </w:t>
      </w:r>
      <w:r w:rsidRPr="00812C0E">
        <w:rPr>
          <w:sz w:val="12"/>
        </w:rPr>
        <w:t xml:space="preserve">¶ </w:t>
      </w:r>
      <w:r>
        <w:t xml:space="preserve">drug trafficking organizations and related violence is threatening to disrupt and </w:t>
      </w:r>
      <w:r w:rsidRPr="00812C0E">
        <w:rPr>
          <w:sz w:val="12"/>
        </w:rPr>
        <w:t xml:space="preserve">¶ </w:t>
      </w:r>
      <w:r>
        <w:t xml:space="preserve">destabilize key aspects of Mexican society. Thus, through a unique set of historical </w:t>
      </w:r>
      <w:r w:rsidRPr="00812C0E">
        <w:rPr>
          <w:sz w:val="12"/>
        </w:rPr>
        <w:t xml:space="preserve">¶ </w:t>
      </w:r>
      <w:r>
        <w:t xml:space="preserve">circumstances, Mexico is currently confronted with an increasingly powerful and violent </w:t>
      </w:r>
      <w:r w:rsidRPr="00812C0E">
        <w:rPr>
          <w:sz w:val="12"/>
        </w:rPr>
        <w:t xml:space="preserve">¶ </w:t>
      </w:r>
      <w:r>
        <w:t xml:space="preserve">organized crime syndicate, at the same time that it is simultaneously attempting to adopt </w:t>
      </w:r>
      <w:r w:rsidRPr="00812C0E">
        <w:rPr>
          <w:sz w:val="12"/>
        </w:rPr>
        <w:t xml:space="preserve">¶ </w:t>
      </w:r>
      <w:r>
        <w:t xml:space="preserve">more democratic principles and political structures. </w:t>
      </w:r>
      <w:r w:rsidRPr="003643C2">
        <w:rPr>
          <w:rStyle w:val="StyleBoldUnderline"/>
        </w:rPr>
        <w:t xml:space="preserve">The intersection of the rising drug ¶ trade and the process of democratic consolidation in Mexico is incredibly significant to ¶ the future of Mexico’s nascent democracy. This is because, if Mexico is unable to control ¶ the devastating impact of drug trafficking organizations, Mexican governance will ¶ degenerate into chaos and lawlessness. </w:t>
      </w:r>
      <w:r>
        <w:t xml:space="preserve">However, if heavy-handed authoritarian measures </w:t>
      </w:r>
      <w:r w:rsidRPr="00812C0E">
        <w:rPr>
          <w:sz w:val="12"/>
        </w:rPr>
        <w:t xml:space="preserve">¶ </w:t>
      </w:r>
      <w:r>
        <w:t xml:space="preserve">are employed in order to control drug trafficking organizations, the Mexican political </w:t>
      </w:r>
      <w:r w:rsidRPr="00812C0E">
        <w:rPr>
          <w:sz w:val="12"/>
        </w:rPr>
        <w:t xml:space="preserve">¶ </w:t>
      </w:r>
      <w:r>
        <w:t xml:space="preserve">system will likely revert to authoritarianism. Thus, drug trafficking organizations and </w:t>
      </w:r>
      <w:r w:rsidRPr="00812C0E">
        <w:rPr>
          <w:sz w:val="12"/>
        </w:rPr>
        <w:t xml:space="preserve">¶ </w:t>
      </w:r>
      <w:r>
        <w:t xml:space="preserve">counter-drug efforts put Mexico’s fledging democracy in a precarious situation. Under </w:t>
      </w:r>
      <w:r w:rsidRPr="00812C0E">
        <w:rPr>
          <w:sz w:val="12"/>
        </w:rPr>
        <w:t xml:space="preserve">¶ </w:t>
      </w:r>
      <w:r>
        <w:t>these circumstances, how drug cartels and efforts to combat these organizations affect</w:t>
      </w:r>
      <w:r w:rsidRPr="00812C0E">
        <w:rPr>
          <w:sz w:val="12"/>
        </w:rPr>
        <w:t xml:space="preserve">¶ </w:t>
      </w:r>
      <w:r>
        <w:t xml:space="preserve">Mexico will greatly determine the direction of the country’s political system. Indeed, the </w:t>
      </w:r>
      <w:r w:rsidRPr="00812C0E">
        <w:rPr>
          <w:sz w:val="12"/>
        </w:rPr>
        <w:t xml:space="preserve">¶ </w:t>
      </w:r>
      <w:r>
        <w:t xml:space="preserve">influence of drug trafficking organizations and counter-drug efforts – the two sides of the </w:t>
      </w:r>
      <w:r w:rsidRPr="00812C0E">
        <w:rPr>
          <w:sz w:val="12"/>
        </w:rPr>
        <w:t xml:space="preserve">¶ </w:t>
      </w:r>
      <w:r>
        <w:t xml:space="preserve">drug war – will ultimately determine the path and shape of Mexico’s democracy. </w:t>
      </w:r>
      <w:r w:rsidRPr="00812C0E">
        <w:rPr>
          <w:sz w:val="12"/>
        </w:rPr>
        <w:t xml:space="preserve">¶ </w:t>
      </w:r>
      <w:r>
        <w:t xml:space="preserve">Therefore, a central question this paper seeks to address is: what is the impact of the drug </w:t>
      </w:r>
      <w:r w:rsidRPr="00812C0E">
        <w:rPr>
          <w:sz w:val="12"/>
        </w:rPr>
        <w:t xml:space="preserve">¶ </w:t>
      </w:r>
      <w:r>
        <w:t xml:space="preserve">war on the consolidation of democracy in Mexico? Can Mexico sustain its fledgling </w:t>
      </w:r>
      <w:r w:rsidRPr="00812C0E">
        <w:rPr>
          <w:sz w:val="12"/>
        </w:rPr>
        <w:t xml:space="preserve">¶ </w:t>
      </w:r>
      <w:r>
        <w:t xml:space="preserve">democracy while drug trafficking organizations and counter-drug efforts are present in </w:t>
      </w:r>
      <w:r w:rsidRPr="00812C0E">
        <w:rPr>
          <w:sz w:val="12"/>
        </w:rPr>
        <w:t xml:space="preserve">¶ </w:t>
      </w:r>
      <w:r>
        <w:t>Mexico?</w:t>
      </w:r>
    </w:p>
    <w:p w:rsidR="00355E5F" w:rsidRDefault="00355E5F" w:rsidP="00355E5F">
      <w:pPr>
        <w:pStyle w:val="Heading4"/>
      </w:pPr>
      <w:r>
        <w:t>New round of elections prove that drug cartels still have control, destroying democracy and allowing violence and corruption to continue.</w:t>
      </w:r>
    </w:p>
    <w:p w:rsidR="00355E5F" w:rsidRDefault="00355E5F" w:rsidP="00355E5F">
      <w:r w:rsidRPr="00CF506F">
        <w:rPr>
          <w:rStyle w:val="StyleStyleBold12pt"/>
        </w:rPr>
        <w:t>AFP</w:t>
      </w:r>
      <w:r>
        <w:t>, “</w:t>
      </w:r>
      <w:r w:rsidRPr="00CF506F">
        <w:t>Violence stalks local elections in Mexico</w:t>
      </w:r>
      <w:r>
        <w:t xml:space="preserve">” </w:t>
      </w:r>
      <w:r w:rsidRPr="00CF506F">
        <w:rPr>
          <w:rStyle w:val="StyleStyleBold12pt"/>
        </w:rPr>
        <w:t xml:space="preserve">JULY 5 </w:t>
      </w:r>
      <w:r w:rsidRPr="00CF506F">
        <w:t xml:space="preserve">2013 - 15H42  </w:t>
      </w:r>
      <w:r>
        <w:t xml:space="preserve"> </w:t>
      </w:r>
      <w:r w:rsidRPr="00CF506F">
        <w:t>http://www.france24.com/en/20130705-violence-stalks-local-elections-mexico</w:t>
      </w:r>
    </w:p>
    <w:p w:rsidR="00355E5F" w:rsidRDefault="00355E5F" w:rsidP="00355E5F">
      <w:r w:rsidRPr="00CF506F">
        <w:rPr>
          <w:rStyle w:val="StyleBoldUnderline"/>
        </w:rPr>
        <w:t>Candidates have been killed and others threatened in</w:t>
      </w:r>
      <w:r>
        <w:t xml:space="preserve"> campaigning ahead of local elections Sunday in Mexico -- </w:t>
      </w:r>
      <w:r w:rsidRPr="00CF506F">
        <w:rPr>
          <w:rStyle w:val="StyleBoldUnderline"/>
        </w:rPr>
        <w:t>the first voting since a new president took over with a pledge to reduce violence</w:t>
      </w:r>
      <w:r>
        <w:t>.</w:t>
      </w:r>
    </w:p>
    <w:p w:rsidR="00355E5F" w:rsidRDefault="00355E5F" w:rsidP="00355E5F">
      <w:pPr>
        <w:rPr>
          <w:rStyle w:val="StyleBoldUnderline"/>
        </w:rPr>
      </w:pPr>
      <w:r>
        <w:t xml:space="preserve">Analysts say </w:t>
      </w:r>
      <w:r w:rsidRPr="00CF506F">
        <w:rPr>
          <w:rStyle w:val="StyleBoldUnderline"/>
        </w:rPr>
        <w:t>the bloody run-up to the elections in 14 states is typical of past elections, and they note the assaults are taking place in areas where drug cartels want to maintain their influence</w:t>
      </w:r>
      <w:r>
        <w:t>.</w:t>
      </w:r>
      <w:r w:rsidRPr="00CF506F">
        <w:rPr>
          <w:sz w:val="12"/>
        </w:rPr>
        <w:t xml:space="preserve">¶ </w:t>
      </w:r>
      <w:r>
        <w:t>President Enrique Pena Nieto took office in December promising to modify the security strategy of his predecessor, conservative leader Felipe Calderon, whose six-year term was marred by 70,000 drug-related deaths.</w:t>
      </w:r>
      <w:r w:rsidRPr="00CF506F">
        <w:rPr>
          <w:sz w:val="12"/>
        </w:rPr>
        <w:t xml:space="preserve">¶ </w:t>
      </w:r>
      <w:r>
        <w:t>The government says killings related to organized crime are progressively falling, though analysts have voiced doubts.</w:t>
      </w:r>
      <w:r w:rsidRPr="00CF506F">
        <w:rPr>
          <w:sz w:val="12"/>
        </w:rPr>
        <w:t xml:space="preserve">¶ </w:t>
      </w:r>
      <w:r>
        <w:t>Pena Nieto's election also marked the return of the old ruling Institutional Revolutionary Party (PRI), which held the presidency non-stop for 71 years until 2000.</w:t>
      </w:r>
      <w:r w:rsidRPr="00CF506F">
        <w:rPr>
          <w:sz w:val="12"/>
        </w:rPr>
        <w:t xml:space="preserve">¶ </w:t>
      </w:r>
      <w:r>
        <w:t xml:space="preserve">The new leader vowed to break with the PRI's shady past, marked by rigged elections and repression. </w:t>
      </w:r>
      <w:r w:rsidRPr="00CF506F">
        <w:rPr>
          <w:rStyle w:val="StyleBoldUnderline"/>
        </w:rPr>
        <w:t xml:space="preserve">But the opposition has accused the ruling party of using old tricks in this campaign, like luring voters with </w:t>
      </w:r>
      <w:r w:rsidRPr="00CF506F">
        <w:rPr>
          <w:rStyle w:val="StyleBoldUnderline"/>
        </w:rPr>
        <w:lastRenderedPageBreak/>
        <w:t>promises of social programs</w:t>
      </w:r>
      <w:r>
        <w:t>.</w:t>
      </w:r>
      <w:r w:rsidRPr="00CF506F">
        <w:rPr>
          <w:sz w:val="12"/>
        </w:rPr>
        <w:t xml:space="preserve">¶ </w:t>
      </w:r>
      <w:r>
        <w:t>Candidates are running for seats in state legislatures as well as mayorships and city councils in 931 of Mexico's 2,440 municipalities. One governor's seat, in Baja California, which has been held by Calderon's National Action Party (PAN), is up for grabs.</w:t>
      </w:r>
      <w:r w:rsidRPr="00CF506F">
        <w:rPr>
          <w:sz w:val="12"/>
        </w:rPr>
        <w:t xml:space="preserve">¶ </w:t>
      </w:r>
      <w:r w:rsidRPr="00CF506F">
        <w:rPr>
          <w:rStyle w:val="StyleBoldUnderline"/>
        </w:rPr>
        <w:t>Local elections are very important for drug gangs, which try to buy off or intimidate local politicians to secure their loyalty,</w:t>
      </w:r>
      <w:r>
        <w:t xml:space="preserve"> said Raul Benitez Manaut, security expert at the National Autonomous University of Mexico (UNAM).</w:t>
      </w:r>
      <w:r w:rsidRPr="00CF506F">
        <w:rPr>
          <w:sz w:val="12"/>
        </w:rPr>
        <w:t xml:space="preserve">¶ </w:t>
      </w:r>
      <w:r w:rsidRPr="00CF506F">
        <w:rPr>
          <w:rStyle w:val="StyleBoldUnderline"/>
        </w:rPr>
        <w:t>Cartels impose their will in order to "be able to do business, to facilitate trafficking" and have free rein to charge protection money to local businesses</w:t>
      </w:r>
      <w:r>
        <w:t>, he said.</w:t>
      </w:r>
      <w:r w:rsidRPr="00CF506F">
        <w:rPr>
          <w:sz w:val="12"/>
        </w:rPr>
        <w:t xml:space="preserve">¶ </w:t>
      </w:r>
      <w:r>
        <w:t>It is also a chance for criminals to tighten their grip on police forces that are already considered in their pockets.</w:t>
      </w:r>
      <w:r w:rsidRPr="00CF506F">
        <w:rPr>
          <w:sz w:val="12"/>
        </w:rPr>
        <w:t xml:space="preserve">¶ </w:t>
      </w:r>
      <w:r>
        <w:t>"</w:t>
      </w:r>
      <w:r w:rsidRPr="00CF506F">
        <w:rPr>
          <w:rStyle w:val="StyleBoldUnderline"/>
        </w:rPr>
        <w:t>The renewal of almost half of the municipal authorities in the country must be considered as a national security issue.</w:t>
      </w:r>
      <w:r>
        <w:t xml:space="preserve"> They could change half of the police chiefs," Arturo Garcia Portillo, the PAN's elections secretary, told AFP.</w:t>
      </w:r>
      <w:r w:rsidRPr="00CF506F">
        <w:rPr>
          <w:sz w:val="12"/>
        </w:rPr>
        <w:t xml:space="preserve">¶ </w:t>
      </w:r>
      <w:r>
        <w:t>Cesar Camacho, national head of the PRI, conceded there have been very serious assaults, but he also accused opponents of staging attacks to generate "disorder," raising doubts over a PAN candidate's claim he was kidnapped in Veracruz.</w:t>
      </w:r>
      <w:r w:rsidRPr="00CF506F">
        <w:rPr>
          <w:sz w:val="12"/>
        </w:rPr>
        <w:t xml:space="preserve">¶ </w:t>
      </w:r>
      <w:r>
        <w:t>A half-dozen politicians or their relatives have been gunned down in recent days, while several others have reported threats. They represent a range of political parties, and it is unknown whether the attacks were related to gangs or dirty politics.</w:t>
      </w:r>
      <w:r w:rsidRPr="00CF506F">
        <w:rPr>
          <w:sz w:val="12"/>
        </w:rPr>
        <w:t xml:space="preserve">¶ </w:t>
      </w:r>
      <w:r>
        <w:t>Mario Vazquez Robles, the PAN's head in the northern state of Chihuahua, remembers being warned: "Don't get involved here because your life is at risk."</w:t>
      </w:r>
      <w:r w:rsidRPr="00CF506F">
        <w:rPr>
          <w:sz w:val="12"/>
        </w:rPr>
        <w:t xml:space="preserve">¶ </w:t>
      </w:r>
      <w:r>
        <w:t>In the neighboring state of Durango, Ricardo Reyes Zamudio, a mayoral candidate of the leftist Citizen Movement Party in the town of San Dimas, was found shot to death in a field on Monday after gunmen grabbed him at a funeral.</w:t>
      </w:r>
      <w:r w:rsidRPr="00CF506F">
        <w:rPr>
          <w:sz w:val="12"/>
        </w:rPr>
        <w:t xml:space="preserve">¶ </w:t>
      </w:r>
      <w:r>
        <w:t>San Dimas is in a mountainous region of the northern state of Durango where drug cartels run marijuana and opium poppy fields.</w:t>
      </w:r>
      <w:r w:rsidRPr="00CF506F">
        <w:rPr>
          <w:sz w:val="12"/>
        </w:rPr>
        <w:t xml:space="preserve">¶ </w:t>
      </w:r>
      <w:r>
        <w:t>Last Saturday, a PRI member running for the state legislature in the southern state of Oaxaca was wounded when gunmen attacked her car, killing her husband and assistant.</w:t>
      </w:r>
      <w:r w:rsidRPr="00CF506F">
        <w:rPr>
          <w:sz w:val="12"/>
        </w:rPr>
        <w:t xml:space="preserve">¶ </w:t>
      </w:r>
      <w:r>
        <w:t>Two days earlier, the leader of the leftist Democratic Revolution Party (PRD) in Oaxaca was found dead with three gunshot wounds to the head.</w:t>
      </w:r>
      <w:r w:rsidRPr="00CF506F">
        <w:rPr>
          <w:sz w:val="12"/>
        </w:rPr>
        <w:t xml:space="preserve">¶ </w:t>
      </w:r>
      <w:r>
        <w:t>The murder of a candidate in the northwestern state of Sinaloa, home to a powerful drug cartel, prompted two colleagues to drop out of mayoral and legislative elections.</w:t>
      </w:r>
      <w:r w:rsidRPr="00CF506F">
        <w:rPr>
          <w:sz w:val="12"/>
        </w:rPr>
        <w:t xml:space="preserve">¶ </w:t>
      </w:r>
      <w:r>
        <w:t>The PAN withdrew from elections in two Chihuahua state municipalities, while the PRD stopped campaigns in the northeastern state of Tamaulipas and in seven Durango towns.</w:t>
      </w:r>
      <w:r w:rsidRPr="00CF506F">
        <w:rPr>
          <w:sz w:val="12"/>
        </w:rPr>
        <w:t xml:space="preserve">¶ </w:t>
      </w:r>
      <w:r w:rsidRPr="00CF506F">
        <w:rPr>
          <w:rStyle w:val="StyleBoldUnderline"/>
        </w:rPr>
        <w:t>"Candidates are risking their skin in many parts of the country," said security analyst Alejandro Hope, a former intelligence official, adding that, in some towns, "good candidates don't run, and the people are literally left under control of drug traffickers.</w:t>
      </w:r>
    </w:p>
    <w:p w:rsidR="00355E5F" w:rsidRDefault="00355E5F" w:rsidP="00355E5F">
      <w:pPr>
        <w:pStyle w:val="Heading4"/>
      </w:pPr>
      <w:r>
        <w:t>Continued focus on military involvement causes violence and risks Mexican democracy– police and judicial system reform is the best way to solve.</w:t>
      </w:r>
    </w:p>
    <w:p w:rsidR="00355E5F" w:rsidRDefault="00355E5F" w:rsidP="00355E5F">
      <w:r>
        <w:t xml:space="preserve">KATRINA MIA </w:t>
      </w:r>
      <w:r w:rsidRPr="006C65E7">
        <w:rPr>
          <w:rStyle w:val="StyleStyleBold12pt"/>
        </w:rPr>
        <w:t>WEEKS</w:t>
      </w:r>
      <w:r>
        <w:t xml:space="preserve"> APRIL 25, </w:t>
      </w:r>
      <w:r w:rsidRPr="006C65E7">
        <w:rPr>
          <w:rStyle w:val="StyleStyleBold12pt"/>
        </w:rPr>
        <w:t xml:space="preserve">2011 </w:t>
      </w:r>
      <w:r>
        <w:t xml:space="preserve">THE DRUG WAR IN MEXICO: </w:t>
      </w:r>
    </w:p>
    <w:p w:rsidR="00355E5F" w:rsidRDefault="00355E5F" w:rsidP="00355E5F">
      <w:r>
        <w:t xml:space="preserve">CONSEQUENCES FOR MEXICO’S NASCENT DEMOCRACY </w:t>
      </w:r>
      <w:r w:rsidRPr="003643C2">
        <w:t>http://scholarship.claremont.edu/cgi/viewcontent.cgi?article=1161&amp;context=cmc_theses</w:t>
      </w:r>
    </w:p>
    <w:p w:rsidR="00355E5F" w:rsidRDefault="00355E5F" w:rsidP="00355E5F">
      <w:r>
        <w:t xml:space="preserve">Civil-military relations theory and current experiences with the military in Mexico </w:t>
      </w:r>
    </w:p>
    <w:p w:rsidR="00355E5F" w:rsidRDefault="00355E5F" w:rsidP="00355E5F">
      <w:r>
        <w:t xml:space="preserve">all demonstrate that military involvement in counter-drug efforts creates significant </w:t>
      </w:r>
    </w:p>
    <w:p w:rsidR="00355E5F" w:rsidRDefault="00355E5F" w:rsidP="00355E5F">
      <w:r>
        <w:t xml:space="preserve">threats to democratization in Mexico. The previous sections revealed that military-based </w:t>
      </w:r>
    </w:p>
    <w:p w:rsidR="00355E5F" w:rsidRDefault="00355E5F" w:rsidP="00355E5F">
      <w:r>
        <w:t xml:space="preserve">counter-narcotics policy has the formidable potential to undermine civilian control over </w:t>
      </w:r>
    </w:p>
    <w:p w:rsidR="00355E5F" w:rsidRDefault="00355E5F" w:rsidP="00355E5F">
      <w:r>
        <w:t xml:space="preserve">the armed forces, weaken democratic institutions, and subvert democratic practices in </w:t>
      </w:r>
    </w:p>
    <w:p w:rsidR="00355E5F" w:rsidRPr="00912162" w:rsidRDefault="00355E5F" w:rsidP="00355E5F">
      <w:pPr>
        <w:rPr>
          <w:rStyle w:val="StyleBoldUnderline"/>
        </w:rPr>
      </w:pPr>
      <w:r>
        <w:t xml:space="preserve">Mexico. </w:t>
      </w:r>
      <w:r w:rsidRPr="00912162">
        <w:rPr>
          <w:rStyle w:val="StyleBoldUnderline"/>
        </w:rPr>
        <w:t xml:space="preserve">Given the substantial ways in which military involvement in drug policy can be </w:t>
      </w:r>
    </w:p>
    <w:p w:rsidR="00355E5F" w:rsidRPr="00912162" w:rsidRDefault="00355E5F" w:rsidP="00355E5F">
      <w:pPr>
        <w:rPr>
          <w:rStyle w:val="StyleBoldUnderline"/>
        </w:rPr>
      </w:pPr>
      <w:r w:rsidRPr="00912162">
        <w:rPr>
          <w:rStyle w:val="StyleBoldUnderline"/>
        </w:rPr>
        <w:t>hazardous to democratization in Mexico, the current political establishment should favor</w:t>
      </w:r>
    </w:p>
    <w:p w:rsidR="00355E5F" w:rsidRDefault="00355E5F" w:rsidP="00355E5F">
      <w:r w:rsidRPr="00912162">
        <w:rPr>
          <w:rStyle w:val="StyleBoldUnderline"/>
        </w:rPr>
        <w:t>another approach to drug trafficking if it wants to uphold Mexico’s fledging democracy</w:t>
      </w:r>
      <w:r>
        <w:t xml:space="preserve">. </w:t>
      </w:r>
    </w:p>
    <w:p w:rsidR="00355E5F" w:rsidRPr="00912162" w:rsidRDefault="00355E5F" w:rsidP="00355E5F">
      <w:pPr>
        <w:rPr>
          <w:rStyle w:val="StyleBoldUnderline"/>
        </w:rPr>
      </w:pPr>
      <w:r w:rsidRPr="00912162">
        <w:rPr>
          <w:rStyle w:val="StyleBoldUnderline"/>
        </w:rPr>
        <w:t>Using the Mexican police and judicial system would be a more desirable approach than</w:t>
      </w:r>
    </w:p>
    <w:p w:rsidR="00355E5F" w:rsidRPr="00912162" w:rsidRDefault="00355E5F" w:rsidP="00355E5F">
      <w:pPr>
        <w:rPr>
          <w:rStyle w:val="StyleBoldUnderline"/>
        </w:rPr>
      </w:pPr>
      <w:r w:rsidRPr="00912162">
        <w:rPr>
          <w:rStyle w:val="StyleBoldUnderline"/>
        </w:rPr>
        <w:t xml:space="preserve">the military because these civilian institutions do not pose as many risks to democratic </w:t>
      </w:r>
    </w:p>
    <w:p w:rsidR="00355E5F" w:rsidRDefault="00355E5F" w:rsidP="00355E5F">
      <w:r w:rsidRPr="00912162">
        <w:rPr>
          <w:rStyle w:val="StyleBoldUnderline"/>
        </w:rPr>
        <w:t>governance in Mexico.</w:t>
      </w:r>
      <w:r>
        <w:t xml:space="preserve"> While there are drawbacks to any approach toward drug </w:t>
      </w:r>
    </w:p>
    <w:p w:rsidR="00355E5F" w:rsidRDefault="00355E5F" w:rsidP="00355E5F">
      <w:r>
        <w:lastRenderedPageBreak/>
        <w:t xml:space="preserve">trafficking crime and violence, utilizing Mexico’s police-justice-regulatory system to </w:t>
      </w:r>
    </w:p>
    <w:p w:rsidR="00355E5F" w:rsidRDefault="00355E5F" w:rsidP="00355E5F">
      <w:r>
        <w:t xml:space="preserve">combat organized crime is clearly preferable to the armed forces for Mexico’s democratic </w:t>
      </w:r>
    </w:p>
    <w:p w:rsidR="00355E5F" w:rsidRDefault="00355E5F" w:rsidP="00355E5F">
      <w:r>
        <w:t xml:space="preserve">development. Nevertheless, using the military in the short-term for combating drug </w:t>
      </w:r>
    </w:p>
    <w:p w:rsidR="00355E5F" w:rsidRDefault="00355E5F" w:rsidP="00355E5F">
      <w:r>
        <w:t xml:space="preserve">trafficking organizations and establishing public security currently appears to be a </w:t>
      </w:r>
    </w:p>
    <w:p w:rsidR="00355E5F" w:rsidRPr="00912162" w:rsidRDefault="00355E5F" w:rsidP="00355E5F">
      <w:pPr>
        <w:rPr>
          <w:rStyle w:val="StyleBoldUnderline"/>
        </w:rPr>
      </w:pPr>
      <w:r>
        <w:t xml:space="preserve">“necessary evil” for Mexico. </w:t>
      </w:r>
      <w:r w:rsidRPr="00912162">
        <w:rPr>
          <w:rStyle w:val="StyleBoldUnderline"/>
        </w:rPr>
        <w:t xml:space="preserve">Presently, Mexico’s police-judicial-regulatory apparatus is </w:t>
      </w:r>
    </w:p>
    <w:p w:rsidR="00355E5F" w:rsidRDefault="00355E5F" w:rsidP="00355E5F">
      <w:r w:rsidRPr="00912162">
        <w:rPr>
          <w:rStyle w:val="StyleBoldUnderline"/>
        </w:rPr>
        <w:t>incapable of adequately addressing the DTO threat</w:t>
      </w:r>
      <w:r>
        <w:t xml:space="preserve">. Therefore, the military will clearly </w:t>
      </w:r>
    </w:p>
    <w:p w:rsidR="00355E5F" w:rsidRDefault="00355E5F" w:rsidP="00355E5F">
      <w:r>
        <w:t xml:space="preserve">continue to play a central role in Mexico’s war on drugs for some time to come. While </w:t>
      </w:r>
    </w:p>
    <w:p w:rsidR="00355E5F" w:rsidRDefault="00355E5F" w:rsidP="00355E5F">
      <w:r>
        <w:t xml:space="preserve">we cannot predict the extent to which this military-based policy will impact Mexico’s </w:t>
      </w:r>
    </w:p>
    <w:p w:rsidR="00355E5F" w:rsidRPr="00912162" w:rsidRDefault="00355E5F" w:rsidP="00355E5F">
      <w:pPr>
        <w:rPr>
          <w:rStyle w:val="StyleBoldUnderline"/>
        </w:rPr>
      </w:pPr>
      <w:r>
        <w:t xml:space="preserve">nascent democracy, </w:t>
      </w:r>
      <w:r w:rsidRPr="00912162">
        <w:rPr>
          <w:rStyle w:val="StyleBoldUnderline"/>
        </w:rPr>
        <w:t xml:space="preserve">all indications suggest that democratic consolidation in Mexico will </w:t>
      </w:r>
    </w:p>
    <w:p w:rsidR="00355E5F" w:rsidRDefault="00355E5F" w:rsidP="00355E5F">
      <w:r w:rsidRPr="00912162">
        <w:rPr>
          <w:rStyle w:val="StyleBoldUnderline"/>
        </w:rPr>
        <w:t>be seriously undermined by the military’s continued role in counter-drug efforts</w:t>
      </w:r>
      <w:r>
        <w:t>.</w:t>
      </w:r>
    </w:p>
    <w:p w:rsidR="00355E5F" w:rsidRDefault="00355E5F" w:rsidP="00355E5F">
      <w:pPr>
        <w:rPr>
          <w:rStyle w:val="StyleBoldUnderline"/>
        </w:rPr>
      </w:pPr>
    </w:p>
    <w:p w:rsidR="00355E5F" w:rsidRPr="00513D8C" w:rsidRDefault="00355E5F" w:rsidP="00355E5F">
      <w:pPr>
        <w:pStyle w:val="Heading4"/>
        <w:rPr>
          <w:rFonts w:cs="Arial"/>
        </w:rPr>
      </w:pPr>
      <w:r w:rsidRPr="00513D8C">
        <w:rPr>
          <w:rFonts w:cs="Arial"/>
        </w:rPr>
        <w:t>Latin American democracy is vital to global democracy</w:t>
      </w:r>
    </w:p>
    <w:p w:rsidR="00355E5F" w:rsidRPr="00513D8C" w:rsidRDefault="00355E5F" w:rsidP="00355E5F">
      <w:pPr>
        <w:rPr>
          <w:rFonts w:cs="Arial"/>
        </w:rPr>
      </w:pPr>
      <w:r w:rsidRPr="00923025">
        <w:rPr>
          <w:rStyle w:val="StyleStyleBold12pt"/>
        </w:rPr>
        <w:t>Fauriol and Weintraub 95</w:t>
      </w:r>
      <w:r w:rsidRPr="00513D8C">
        <w:rPr>
          <w:rFonts w:cs="Arial"/>
        </w:rPr>
        <w:t xml:space="preserve"> (Georges, director of the CSIS Americas Program, and Sidney, William E. Simon Chair in Political Economy at CSIS, Professor at School of Public Affairs at the University of Texas at Austin, Summer, The Washington Quarterly, Vol. 18, No. 3, “U.S. Policy, Brazil, and the Southern Cone,” p. 123)</w:t>
      </w:r>
    </w:p>
    <w:p w:rsidR="00355E5F" w:rsidRPr="00513D8C" w:rsidRDefault="00355E5F" w:rsidP="00355E5F">
      <w:pPr>
        <w:pStyle w:val="evidencetext"/>
        <w:ind w:left="0"/>
        <w:rPr>
          <w:rStyle w:val="highlight2"/>
          <w:rFonts w:cs="Arial"/>
        </w:rPr>
      </w:pPr>
      <w:r w:rsidRPr="00513D8C">
        <w:rPr>
          <w:rFonts w:cs="Arial"/>
        </w:rPr>
        <w:t xml:space="preserve">The democracy theme also carries much force in the hemisphere today. The State Department regularly parades the fact that all countries in the hemisphere, save one, now have democratically elected governments. True enough, as long as the definition of democracy is flexible, but these countries turned to democracy mostly of their own volition. It is hard to determine if the United States is using the democracy theme as a club in the hemisphere (hold elections or be excluded) or promoting it as a goal. If as a club, its efficacy is limited to this hemisphere, as the 1994 Asia-Pacific Economic Cooperation (APEC) meeting in Indonesia demonstrated in its call for free trade in that region, replete with nondemocratic nations, by 2020. Following that meeting, </w:t>
      </w:r>
      <w:r w:rsidRPr="00513D8C">
        <w:rPr>
          <w:rStyle w:val="highlight2"/>
          <w:rFonts w:cs="Arial"/>
          <w:highlight w:val="yellow"/>
        </w:rPr>
        <w:t>Latin Americans are</w:t>
      </w:r>
      <w:r w:rsidRPr="00513D8C">
        <w:rPr>
          <w:rStyle w:val="highlight2"/>
          <w:rFonts w:cs="Arial"/>
        </w:rPr>
        <w:t xml:space="preserve"> somewhat </w:t>
      </w:r>
      <w:r w:rsidRPr="00513D8C">
        <w:rPr>
          <w:rStyle w:val="highlight2"/>
          <w:rFonts w:cs="Arial"/>
          <w:highlight w:val="yellow"/>
        </w:rPr>
        <w:t xml:space="preserve">cynical </w:t>
      </w:r>
      <w:r w:rsidRPr="00513D8C">
        <w:rPr>
          <w:rStyle w:val="highlight2"/>
          <w:rFonts w:cs="Arial"/>
        </w:rPr>
        <w:t xml:space="preserve">as to whether the </w:t>
      </w:r>
      <w:r w:rsidRPr="00513D8C">
        <w:rPr>
          <w:rStyle w:val="Style11ptUnderlineBorderSinglesolidlineAuto05pt"/>
        </w:rPr>
        <w:t>U</w:t>
      </w:r>
      <w:r w:rsidRPr="00513D8C">
        <w:rPr>
          <w:rStyle w:val="Style11pt"/>
          <w:rFonts w:cs="Arial"/>
        </w:rPr>
        <w:t xml:space="preserve">nited </w:t>
      </w:r>
      <w:r w:rsidRPr="00513D8C">
        <w:rPr>
          <w:rStyle w:val="Style11ptUnderlineBorderSinglesolidlineAuto05pt"/>
        </w:rPr>
        <w:t>S</w:t>
      </w:r>
      <w:r w:rsidRPr="00513D8C">
        <w:rPr>
          <w:rStyle w:val="Style11pt"/>
          <w:rFonts w:cs="Arial"/>
        </w:rPr>
        <w:t xml:space="preserve">tates </w:t>
      </w:r>
      <w:r w:rsidRPr="00513D8C">
        <w:rPr>
          <w:rStyle w:val="highlight2"/>
          <w:rFonts w:cs="Arial"/>
        </w:rPr>
        <w:t xml:space="preserve">really cares deeply </w:t>
      </w:r>
      <w:r w:rsidRPr="00513D8C">
        <w:rPr>
          <w:rStyle w:val="highlight2"/>
          <w:rFonts w:cs="Arial"/>
          <w:highlight w:val="yellow"/>
        </w:rPr>
        <w:t xml:space="preserve">about </w:t>
      </w:r>
      <w:r w:rsidRPr="00513D8C">
        <w:rPr>
          <w:rStyle w:val="highlight2"/>
          <w:rFonts w:cs="Arial"/>
        </w:rPr>
        <w:t xml:space="preserve">promoting </w:t>
      </w:r>
      <w:r w:rsidRPr="00513D8C">
        <w:rPr>
          <w:rStyle w:val="highlight2"/>
          <w:rFonts w:cs="Arial"/>
          <w:highlight w:val="yellow"/>
        </w:rPr>
        <w:t>democracy</w:t>
      </w:r>
      <w:r w:rsidRPr="00513D8C">
        <w:rPr>
          <w:rStyle w:val="Style11pt"/>
          <w:rFonts w:cs="Arial"/>
          <w:highlight w:val="yellow"/>
        </w:rPr>
        <w:t xml:space="preserve"> </w:t>
      </w:r>
      <w:r w:rsidRPr="00513D8C">
        <w:rPr>
          <w:rStyle w:val="Style11pt"/>
          <w:rFonts w:cs="Arial"/>
        </w:rPr>
        <w:t xml:space="preserve">if this conflicts with expanding exports.  Yet this triad of objectives -- </w:t>
      </w:r>
      <w:r w:rsidRPr="00513D8C">
        <w:rPr>
          <w:rStyle w:val="highlight2"/>
          <w:rFonts w:cs="Arial"/>
        </w:rPr>
        <w:t>economic liberalization</w:t>
      </w:r>
      <w:r w:rsidRPr="00513D8C">
        <w:rPr>
          <w:rStyle w:val="Style11pt"/>
          <w:rFonts w:cs="Arial"/>
        </w:rPr>
        <w:t xml:space="preserve"> and free trade, </w:t>
      </w:r>
      <w:r w:rsidRPr="00513D8C">
        <w:rPr>
          <w:rStyle w:val="highlight2"/>
          <w:rFonts w:cs="Arial"/>
        </w:rPr>
        <w:t>democratization, and sustainable development</w:t>
      </w:r>
      <w:r w:rsidRPr="00513D8C">
        <w:rPr>
          <w:rStyle w:val="Style11pt"/>
          <w:rFonts w:cs="Arial"/>
        </w:rPr>
        <w:t xml:space="preserve">/ alleviation of poverty -- </w:t>
      </w:r>
      <w:r w:rsidRPr="00513D8C">
        <w:rPr>
          <w:rStyle w:val="highlight2"/>
          <w:rFonts w:cs="Arial"/>
        </w:rPr>
        <w:t>is generally accepted in the hemisphere.</w:t>
      </w:r>
      <w:r w:rsidRPr="00513D8C">
        <w:rPr>
          <w:rStyle w:val="Style11pt"/>
          <w:rFonts w:cs="Arial"/>
        </w:rPr>
        <w:t xml:space="preserve"> The commitment to the latter two varies by country, but all three are taken as valid. </w:t>
      </w:r>
      <w:r w:rsidRPr="00513D8C">
        <w:rPr>
          <w:rStyle w:val="highlight2"/>
          <w:rFonts w:cs="Arial"/>
        </w:rPr>
        <w:t xml:space="preserve">All three are also themes expounded widely by the </w:t>
      </w:r>
      <w:r w:rsidRPr="00513D8C">
        <w:rPr>
          <w:rStyle w:val="Style11ptUnderlineBorderSinglesolidlineAuto05pt"/>
        </w:rPr>
        <w:t>U</w:t>
      </w:r>
      <w:r w:rsidRPr="00513D8C">
        <w:rPr>
          <w:rStyle w:val="Style11pt"/>
          <w:rFonts w:cs="Arial"/>
        </w:rPr>
        <w:t xml:space="preserve">nited </w:t>
      </w:r>
      <w:r w:rsidRPr="00513D8C">
        <w:rPr>
          <w:rStyle w:val="Style11ptUnderlineBorderSinglesolidlineAuto05pt"/>
        </w:rPr>
        <w:t>S</w:t>
      </w:r>
      <w:r w:rsidRPr="00513D8C">
        <w:rPr>
          <w:rStyle w:val="Style11pt"/>
          <w:rFonts w:cs="Arial"/>
        </w:rPr>
        <w:t xml:space="preserve">tates, </w:t>
      </w:r>
      <w:r w:rsidRPr="00513D8C">
        <w:rPr>
          <w:rStyle w:val="highlight2"/>
          <w:rFonts w:cs="Arial"/>
        </w:rPr>
        <w:t>but with more vigor in this hemisphere than anywhere else in the developing world.</w:t>
      </w:r>
      <w:r w:rsidRPr="00513D8C">
        <w:rPr>
          <w:rStyle w:val="Style11pt"/>
          <w:rFonts w:cs="Arial"/>
        </w:rPr>
        <w:t xml:space="preserve"> Thus, </w:t>
      </w:r>
      <w:r w:rsidRPr="00513D8C">
        <w:rPr>
          <w:rStyle w:val="highlight2"/>
          <w:rFonts w:cs="Arial"/>
          <w:highlight w:val="yellow"/>
        </w:rPr>
        <w:t xml:space="preserve">failure to advance </w:t>
      </w:r>
      <w:r w:rsidRPr="00513D8C">
        <w:rPr>
          <w:rStyle w:val="highlight2"/>
          <w:rFonts w:cs="Arial"/>
        </w:rPr>
        <w:t xml:space="preserve">on all three </w:t>
      </w:r>
      <w:r w:rsidRPr="00513D8C">
        <w:rPr>
          <w:rStyle w:val="highlight2"/>
          <w:rFonts w:cs="Arial"/>
          <w:highlight w:val="yellow"/>
        </w:rPr>
        <w:t xml:space="preserve">in Latin America will compromise progress </w:t>
      </w:r>
      <w:r w:rsidRPr="00513D8C">
        <w:rPr>
          <w:rStyle w:val="box"/>
          <w:highlight w:val="yellow"/>
        </w:rPr>
        <w:t>elsewhere in the world</w:t>
      </w:r>
      <w:r w:rsidRPr="00513D8C">
        <w:rPr>
          <w:rStyle w:val="highlight2"/>
          <w:rFonts w:cs="Arial"/>
        </w:rPr>
        <w:t>.</w:t>
      </w:r>
    </w:p>
    <w:p w:rsidR="00355E5F" w:rsidRPr="006636B8" w:rsidRDefault="00355E5F" w:rsidP="00355E5F">
      <w:pPr>
        <w:pStyle w:val="Heading4"/>
      </w:pPr>
      <w:r w:rsidRPr="006636B8">
        <w:t>Failure t</w:t>
      </w:r>
      <w:r>
        <w:t>o promote global democracy results in e</w:t>
      </w:r>
      <w:r w:rsidRPr="006636B8">
        <w:t>xtinction</w:t>
      </w:r>
    </w:p>
    <w:p w:rsidR="00355E5F" w:rsidRPr="006636B8" w:rsidRDefault="00355E5F" w:rsidP="00355E5F">
      <w:r w:rsidRPr="006636B8">
        <w:t xml:space="preserve">Larry </w:t>
      </w:r>
      <w:r w:rsidRPr="006A71C4">
        <w:rPr>
          <w:rStyle w:val="StyleStyleBold12pt"/>
        </w:rPr>
        <w:t>Diamond</w:t>
      </w:r>
      <w:r w:rsidRPr="006636B8">
        <w:t xml:space="preserve">  (Senior Research</w:t>
      </w:r>
      <w:r>
        <w:t xml:space="preserve"> Fellow at the Hoover Institute) </w:t>
      </w:r>
      <w:r w:rsidRPr="006A71C4">
        <w:rPr>
          <w:rStyle w:val="StyleStyleBold12pt"/>
        </w:rPr>
        <w:t>1995</w:t>
      </w:r>
      <w:r w:rsidRPr="006636B8">
        <w:t xml:space="preserve"> Promoti</w:t>
      </w:r>
      <w:r>
        <w:t xml:space="preserve">ng Democracy in the 1990s </w:t>
      </w:r>
    </w:p>
    <w:p w:rsidR="00355E5F" w:rsidRDefault="00355E5F" w:rsidP="00355E5F">
      <w:pPr>
        <w:pStyle w:val="HotRoute"/>
      </w:pPr>
      <w:r w:rsidRPr="00CF3788">
        <w:rPr>
          <w:rFonts w:eastAsiaTheme="majorEastAsia"/>
        </w:rPr>
        <w:t>This hardly exhausts the lists of threats to our security and well-being in the coming years and decades. In the former Yugoslavia nationalist aggression tears at the stability of Europe and could easily spread</w:t>
      </w:r>
      <w:r w:rsidRPr="006636B8">
        <w:t xml:space="preserve">. </w:t>
      </w:r>
      <w:r w:rsidRPr="00796063">
        <w:rPr>
          <w:rStyle w:val="StyleBoldUnderline"/>
        </w:rPr>
        <w:t>The flow of illegal drugs intensifies</w:t>
      </w:r>
      <w:r w:rsidRPr="006636B8">
        <w:t xml:space="preserve"> </w:t>
      </w:r>
      <w:r w:rsidRPr="00CF3788">
        <w:rPr>
          <w:rFonts w:eastAsiaTheme="majorEastAsia"/>
        </w:rPr>
        <w:t>through increasingly powerful international crime syndicates that have made common cause with authoritarian regimes and have utterly corrupted the institutions of tenuous, democratic ones</w:t>
      </w:r>
      <w:r w:rsidRPr="006636B8">
        <w:t xml:space="preserve">. </w:t>
      </w:r>
      <w:r w:rsidRPr="00796063">
        <w:rPr>
          <w:rStyle w:val="StyleBoldUnderline"/>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w:t>
      </w:r>
      <w:r w:rsidRPr="006636B8">
        <w:t xml:space="preserve">, </w:t>
      </w:r>
      <w:r w:rsidRPr="00CF3788">
        <w:rPr>
          <w:rFonts w:eastAsiaTheme="majorEastAsia"/>
        </w:rPr>
        <w:t>with its provisions for legality, accountability, popular sovereignty, and openness.  lessons of the twentieth century  The experience of this century offers important lessons.</w:t>
      </w:r>
      <w:r w:rsidRPr="006636B8">
        <w:t xml:space="preserve"> </w:t>
      </w:r>
      <w:r w:rsidRPr="00796063">
        <w:rPr>
          <w:rStyle w:val="StyleBoldUnderline"/>
        </w:rPr>
        <w:t>Countries that govern themselves in a truly democratic fashion do not go to war with one another</w:t>
      </w:r>
      <w:r w:rsidRPr="00CF3788">
        <w:rPr>
          <w:rFonts w:eastAsiaTheme="majorEastAsia"/>
        </w:rPr>
        <w:t xml:space="preserve">. They do not aggress against their neighbors to aggrandize themselves or glorify their leaders. </w:t>
      </w:r>
      <w:r w:rsidRPr="00796063">
        <w:rPr>
          <w:rStyle w:val="StyleBoldUnderline"/>
        </w:rPr>
        <w:t>Democratic governments do not ethnically "cleanse" their own populations, and they are much less likely to face ethnic insurgency. Democracies do not sponsor terrorism against one another. They do not build weapons of mass destruction to use on or to threaten one another</w:t>
      </w:r>
      <w:r w:rsidRPr="006636B8">
        <w:t xml:space="preserve">. </w:t>
      </w:r>
      <w:r w:rsidRPr="00CF3788">
        <w:rPr>
          <w:rFonts w:eastAsiaTheme="majorEastAsia"/>
        </w:rPr>
        <w:t xml:space="preserve">Democratic countries form more reliable, open, and enduring trading partnerships. In the long run </w:t>
      </w:r>
      <w:r w:rsidRPr="00CF3788">
        <w:rPr>
          <w:rFonts w:eastAsiaTheme="majorEastAsia"/>
        </w:rPr>
        <w:lastRenderedPageBreak/>
        <w:t xml:space="preserve">they offer better and more stable climates for investment. They are more environmentally responsible because they must answer to their own citizens, who organize to protest the destruction of their environments. </w:t>
      </w:r>
      <w:r w:rsidRPr="00796063">
        <w:rPr>
          <w:rStyle w:val="StyleBoldUnderline"/>
        </w:rPr>
        <w:t>They are better bets to honor international treaties since they value legal obligations and because their openness makes it much more difficult to breach agreements in secret.</w:t>
      </w:r>
      <w:r w:rsidRPr="006636B8">
        <w:t xml:space="preserve"> </w:t>
      </w:r>
      <w:r w:rsidRPr="00CF3788">
        <w:rPr>
          <w:rFonts w:eastAsiaTheme="majorEastAsia"/>
        </w:rPr>
        <w:t>Precisely because, within their own borders, they respect competition, civil liberties, property rights, and the rule of law, democracies are the only reliable foundation on which a new world order of international security and prosperity can be built.</w:t>
      </w:r>
      <w:r w:rsidRPr="006636B8">
        <w:t xml:space="preserve"> </w:t>
      </w:r>
    </w:p>
    <w:p w:rsidR="00355E5F" w:rsidRDefault="00355E5F" w:rsidP="00355E5F">
      <w:pPr>
        <w:rPr>
          <w:rStyle w:val="StyleBoldUnderline"/>
        </w:rPr>
      </w:pPr>
    </w:p>
    <w:p w:rsidR="00355E5F" w:rsidRPr="003B26F5" w:rsidRDefault="00355E5F" w:rsidP="00355E5F">
      <w:pPr>
        <w:pStyle w:val="Heading4"/>
      </w:pPr>
      <w:r w:rsidRPr="003B26F5">
        <w:t>Advantage Two: Relations</w:t>
      </w:r>
    </w:p>
    <w:p w:rsidR="00355E5F" w:rsidRPr="00825D25" w:rsidRDefault="00355E5F" w:rsidP="00355E5F">
      <w:pPr>
        <w:pStyle w:val="Heading4"/>
      </w:pPr>
      <w:r w:rsidRPr="00825D25">
        <w:t xml:space="preserve">Relations low--- </w:t>
      </w:r>
      <w:r>
        <w:t>rhetoric of the status quo is not enough</w:t>
      </w:r>
    </w:p>
    <w:p w:rsidR="00355E5F" w:rsidRPr="00825D25" w:rsidRDefault="00355E5F" w:rsidP="00355E5F">
      <w:r w:rsidRPr="00825D25">
        <w:rPr>
          <w:rStyle w:val="StyleStyleBold12pt"/>
        </w:rPr>
        <w:t>Howley 2013</w:t>
      </w:r>
      <w:r w:rsidRPr="00825D25">
        <w:t xml:space="preserve"> (Patrick Howley, May 4, 2013, “Mexicans slam Obama for being out of touch on economic issues,” Daily Caller,</w:t>
      </w:r>
    </w:p>
    <w:p w:rsidR="00355E5F" w:rsidRPr="00825D25" w:rsidRDefault="00355E5F" w:rsidP="00355E5F">
      <w:r w:rsidRPr="00825D25">
        <w:t>http://dailycaller.com/2013/05/04/mexicans-slam-obama-for-being-out-of-touch-on-economic-issues/#ixzz2XZ3li)</w:t>
      </w:r>
    </w:p>
    <w:p w:rsidR="00355E5F" w:rsidRPr="00825D25" w:rsidRDefault="00355E5F" w:rsidP="00355E5F">
      <w:r w:rsidRPr="00825D25">
        <w:t xml:space="preserve">President </w:t>
      </w:r>
      <w:r w:rsidRPr="00825D25">
        <w:rPr>
          <w:rStyle w:val="StyleBoldUnderline"/>
        </w:rPr>
        <w:t>Obama’s speech in Mexico City Friday was slammed by Mexican observers who wondered which country Obama was describing with his soaring, optimistic rhetoric.</w:t>
      </w:r>
      <w:r w:rsidRPr="00825D25">
        <w:rPr>
          <w:rStyle w:val="StyleBoldUnderline"/>
          <w:sz w:val="12"/>
        </w:rPr>
        <w:t>¶</w:t>
      </w:r>
      <w:r w:rsidRPr="00825D25">
        <w:rPr>
          <w:sz w:val="12"/>
        </w:rPr>
        <w:t xml:space="preserve"> </w:t>
      </w:r>
      <w:r w:rsidRPr="00825D25">
        <w:t>Obama’s speech at the National Museum of Anthropology in Mexico City Friday afternoon, in which he said that Mexico is “creating new prosperity,” was sharply criticized by those in attendance.</w:t>
      </w:r>
      <w:r w:rsidRPr="00825D25">
        <w:rPr>
          <w:sz w:val="12"/>
        </w:rPr>
        <w:t xml:space="preserve">¶ </w:t>
      </w:r>
      <w:r w:rsidRPr="00825D25">
        <w:rPr>
          <w:rStyle w:val="StyleBoldUnderline"/>
        </w:rPr>
        <w:t>“[That was] a really good speech by President Obama, but what Mexico was he talking about?”</w:t>
      </w:r>
      <w:r w:rsidRPr="00825D25">
        <w:t xml:space="preserve"> said 24-year old graduate student Jose Carlos Cruz, according to the Los Angeles Times.</w:t>
      </w:r>
      <w:r w:rsidRPr="00825D25">
        <w:rPr>
          <w:sz w:val="12"/>
        </w:rPr>
        <w:t xml:space="preserve">¶ </w:t>
      </w:r>
      <w:r w:rsidRPr="00825D25">
        <w:rPr>
          <w:rStyle w:val="StyleBoldUnderline"/>
        </w:rPr>
        <w:t>Though White House officials said that Obama’s trip to Mexico and Costa Rica is intended to emphasize the “benefits of closer cooperation” between the United States and Obama’s host countries, at least one senior White House national security adviser acknowledged that the administration hopes to partner with Mexican president Enrique Pena Nieto on its second-term immigration reform push.</w:t>
      </w:r>
      <w:r w:rsidRPr="00825D25">
        <w:rPr>
          <w:rStyle w:val="StyleBoldUnderline"/>
          <w:sz w:val="12"/>
        </w:rPr>
        <w:t>¶</w:t>
      </w:r>
      <w:r w:rsidRPr="00825D25">
        <w:rPr>
          <w:sz w:val="12"/>
        </w:rPr>
        <w:t xml:space="preserve"> </w:t>
      </w:r>
      <w:r w:rsidRPr="00825D25">
        <w:t>Obama arrived in Mexico Thursday to conduct a private meeting with Nieto, after which Obama and Nieto held an hour-long press conference in which they reportedly focused on economic issues rather than border security concerns.</w:t>
      </w:r>
      <w:r w:rsidRPr="00825D25">
        <w:rPr>
          <w:sz w:val="12"/>
        </w:rPr>
        <w:t xml:space="preserve">¶ </w:t>
      </w:r>
      <w:r w:rsidRPr="00825D25">
        <w:t xml:space="preserve">But </w:t>
      </w:r>
      <w:r w:rsidRPr="00825D25">
        <w:rPr>
          <w:rStyle w:val="StyleBoldUnderline"/>
        </w:rPr>
        <w:t>the president’s lofty language, in the face of Mexico’s awful conditions, raises concern about the effectiveness of his three-day Latin American trip.</w:t>
      </w:r>
      <w:r w:rsidRPr="00825D25">
        <w:rPr>
          <w:sz w:val="12"/>
        </w:rPr>
        <w:t xml:space="preserve">¶ </w:t>
      </w:r>
      <w:r w:rsidRPr="00825D25">
        <w:t>“Obama is a great speaker — its really impossible not to feel excited. However, the reality is different in Mexico. We need more action and fewer speeches,” said 26-year old economics student Alberto Rios Lara.</w:t>
      </w:r>
    </w:p>
    <w:p w:rsidR="00355E5F" w:rsidRDefault="00355E5F" w:rsidP="00355E5F">
      <w:pPr>
        <w:pStyle w:val="Heading4"/>
      </w:pPr>
      <w:r>
        <w:t>New bilateral policies between the US and Mexico are necessary to increase relations.</w:t>
      </w:r>
    </w:p>
    <w:p w:rsidR="00355E5F" w:rsidRDefault="00355E5F" w:rsidP="00355E5F">
      <w:r>
        <w:t xml:space="preserve">Shannon K. </w:t>
      </w:r>
      <w:r w:rsidRPr="00CC7F4F">
        <w:rPr>
          <w:rStyle w:val="StyleStyleBold12pt"/>
        </w:rPr>
        <w:t>O'Neil,</w:t>
      </w:r>
      <w:r>
        <w:t xml:space="preserve"> Senior Fellow for Latin America Studies Mexico Makes It A Transformed Society, Economy, and Government March/April </w:t>
      </w:r>
      <w:r w:rsidRPr="00CC7F4F">
        <w:rPr>
          <w:rStyle w:val="StyleStyleBold12pt"/>
        </w:rPr>
        <w:t>2013</w:t>
      </w:r>
      <w:r>
        <w:t xml:space="preserve"> Foreign Affairs </w:t>
      </w:r>
      <w:r w:rsidRPr="001D5866">
        <w:t>http://www.cfr.org/mexico/mexico-makes/p30098</w:t>
      </w:r>
    </w:p>
    <w:p w:rsidR="00355E5F" w:rsidRDefault="00355E5F" w:rsidP="00355E5F">
      <w:r>
        <w:t xml:space="preserve">Hidden behind the troubling headlines, however, is another, more hopeful Mexico -- one undergoing rapid and widespread social, political, and economic transformation. Yes, </w:t>
      </w:r>
      <w:r w:rsidRPr="00B455B1">
        <w:rPr>
          <w:rStyle w:val="StyleBoldUnderline"/>
        </w:rPr>
        <w:t xml:space="preserve">Mexico </w:t>
      </w:r>
      <w:r>
        <w:t xml:space="preserve">continues to struggle with grave security threats, but it </w:t>
      </w:r>
      <w:r w:rsidRPr="00B455B1">
        <w:rPr>
          <w:rStyle w:val="StyleBoldUnderline"/>
        </w:rPr>
        <w:t xml:space="preserve">is </w:t>
      </w:r>
      <w:r>
        <w:t xml:space="preserve">also </w:t>
      </w:r>
      <w:r w:rsidRPr="00B455B1">
        <w:rPr>
          <w:rStyle w:val="StyleBoldUnderline"/>
        </w:rPr>
        <w:t xml:space="preserve">fostering a globally competitive marketplace, a growing middle class, and an increasingly influential pro-democracy voter base. </w:t>
      </w:r>
      <w:r>
        <w:t>In addition, Mexico's ties with the United States are changing. Common interests in energy, manufacturing, and security, as well as an overlapping community formed by millions of binational families, have made Mexico's path forward increasingly important to its northern neighbor.</w:t>
      </w:r>
      <w:r w:rsidRPr="001D5866">
        <w:rPr>
          <w:sz w:val="12"/>
        </w:rPr>
        <w:t xml:space="preserve">¶ </w:t>
      </w:r>
      <w:r w:rsidRPr="00B455B1">
        <w:rPr>
          <w:rStyle w:val="StyleBoldUnderline"/>
        </w:rPr>
        <w:t>For most of the past century, U.S.-Mexican relations were conducted at arm's length. That began to change, however, in the 1980s and, even more, after the 1994 North American Free Trade Agreement (NAFTA</w:t>
      </w:r>
      <w:r>
        <w:t xml:space="preserve">) spurred greater bilateral economic engagement and cooperation. Mexico's democratic transition has further eased the wariness of some </w:t>
      </w:r>
      <w:r>
        <w:lastRenderedPageBreak/>
        <w:t>skeptics in Washington</w:t>
      </w:r>
      <w:r w:rsidRPr="00B455B1">
        <w:rPr>
          <w:rStyle w:val="StyleBoldUnderline"/>
        </w:rPr>
        <w:t>. Still, the U.S.-Mexican relationship is far from perfect. New bilateral policies are required</w:t>
      </w:r>
      <w:r>
        <w:t>, especially to facilitate the movement of people and goods across the U.S.-Mexican border. More important, the United States needs to start seeing Mexico as a partner instead of a problem.</w:t>
      </w:r>
    </w:p>
    <w:p w:rsidR="00355E5F" w:rsidRDefault="00355E5F" w:rsidP="00355E5F"/>
    <w:p w:rsidR="00355E5F" w:rsidRDefault="00355E5F" w:rsidP="00355E5F">
      <w:pPr>
        <w:pStyle w:val="Heading4"/>
      </w:pPr>
      <w:r>
        <w:t>US commitment to institutional reform and capacity building in Mexico is key to US-Mexico relations</w:t>
      </w:r>
    </w:p>
    <w:p w:rsidR="00355E5F" w:rsidRDefault="00355E5F" w:rsidP="00355E5F">
      <w:r>
        <w:t xml:space="preserve">Eric L. </w:t>
      </w:r>
      <w:r w:rsidRPr="00127369">
        <w:rPr>
          <w:rStyle w:val="StyleStyleBold12pt"/>
        </w:rPr>
        <w:t xml:space="preserve">Olson </w:t>
      </w:r>
      <w:r>
        <w:t xml:space="preserve">Associate Director of the Latin American Program at the Woodrow Wilson Institute The Future of U.S.-Mexico Security Collaboration Jan </w:t>
      </w:r>
      <w:r w:rsidRPr="00127369">
        <w:rPr>
          <w:rStyle w:val="StyleStyleBold12pt"/>
        </w:rPr>
        <w:t>2013</w:t>
      </w:r>
      <w:r>
        <w:t xml:space="preserve"> New Ideas for a New Era: Policy Options for the Next Stage in U.S.-Mexico Relations </w:t>
      </w:r>
      <w:hyperlink r:id="rId12" w:history="1">
        <w:r>
          <w:rPr>
            <w:rStyle w:val="Hyperlink"/>
          </w:rPr>
          <w:t>http://www.wilsoncenter.org/sites/default/files/new_ideas_us_mexico_relations.pdf</w:t>
        </w:r>
      </w:hyperlink>
    </w:p>
    <w:p w:rsidR="00355E5F" w:rsidRDefault="00355E5F" w:rsidP="00355E5F">
      <w:r>
        <w:t xml:space="preserve">For the United States: </w:t>
      </w:r>
      <w:r w:rsidRPr="00127369">
        <w:rPr>
          <w:rStyle w:val="StyleBoldUnderline"/>
        </w:rPr>
        <w:t>A long-term commitment to supporting institutional reform in Mexico</w:t>
      </w:r>
      <w:r>
        <w:t xml:space="preserve">; </w:t>
      </w:r>
      <w:r w:rsidRPr="00127369">
        <w:rPr>
          <w:sz w:val="12"/>
        </w:rPr>
        <w:t xml:space="preserve">¶ </w:t>
      </w:r>
      <w:r>
        <w:t xml:space="preserve">reducing illegal drug consumption and disrupting firearms trafficking and money laundering at </w:t>
      </w:r>
      <w:r w:rsidRPr="00127369">
        <w:rPr>
          <w:sz w:val="12"/>
        </w:rPr>
        <w:t xml:space="preserve">¶ </w:t>
      </w:r>
      <w:r>
        <w:t xml:space="preserve">home. </w:t>
      </w:r>
      <w:r w:rsidRPr="00127369">
        <w:rPr>
          <w:rStyle w:val="StyleBoldUnderline"/>
        </w:rPr>
        <w:t>While Mexico’s security strategy isstill being fine-tuned by the new administration U.S.-¶ Mexico security relations appear to be stable and strong</w:t>
      </w:r>
      <w:r>
        <w:t xml:space="preserve">. Numerous working meetings have </w:t>
      </w:r>
      <w:r w:rsidRPr="00127369">
        <w:rPr>
          <w:sz w:val="12"/>
        </w:rPr>
        <w:t xml:space="preserve">¶ </w:t>
      </w:r>
      <w:r>
        <w:t xml:space="preserve">already taken place, both with the Peña Nieto transition team and since Peña Nieto’s </w:t>
      </w:r>
      <w:r w:rsidRPr="00127369">
        <w:rPr>
          <w:sz w:val="12"/>
        </w:rPr>
        <w:t xml:space="preserve">¶ </w:t>
      </w:r>
      <w:r>
        <w:t xml:space="preserve">inauguration. </w:t>
      </w:r>
      <w:r w:rsidRPr="00127369">
        <w:rPr>
          <w:rStyle w:val="StyleBoldUnderline"/>
        </w:rPr>
        <w:t>The framework of cooperation that characterized the last six years appears intact.</w:t>
      </w:r>
      <w:r>
        <w:t xml:space="preserve"> </w:t>
      </w:r>
      <w:r w:rsidRPr="00127369">
        <w:rPr>
          <w:rStyle w:val="StyleBoldUnderline"/>
        </w:rPr>
        <w:t>¶ Focused law enforcement and social investments in the most violent neighborhoods can demonstrate the ¶ state’s capacity to effectively coordinate and target crime. 21¶ As the relationship is solidified there are two specific areas where U.S. action could be most ¶ useful.</w:t>
      </w:r>
      <w:r>
        <w:t xml:space="preserve"> </w:t>
      </w:r>
      <w:r w:rsidRPr="00127369">
        <w:rPr>
          <w:rStyle w:val="StyleBoldUnderline"/>
        </w:rPr>
        <w:t xml:space="preserve">First, continuity in funding for institutional reform and capacity building, especially for ¶ criminal procedure and police reform and modernization, is vitally important. </w:t>
      </w:r>
      <w:r>
        <w:t xml:space="preserve">While the amount </w:t>
      </w:r>
      <w:r w:rsidRPr="00127369">
        <w:rPr>
          <w:sz w:val="12"/>
        </w:rPr>
        <w:t xml:space="preserve">¶ </w:t>
      </w:r>
      <w:r>
        <w:t xml:space="preserve">of U.S. assistance is relatively small compared to what Mexico is spending, </w:t>
      </w:r>
      <w:r w:rsidRPr="00127369">
        <w:rPr>
          <w:rStyle w:val="StyleBoldUnderline"/>
        </w:rPr>
        <w:t>U.S. support and ¶ cooperation send a signal about their importance and may contribute to ensuring the reform ¶ agenda continues and is fully implemented</w:t>
      </w:r>
      <w:r>
        <w:t>.</w:t>
      </w:r>
    </w:p>
    <w:p w:rsidR="00355E5F" w:rsidRDefault="00355E5F" w:rsidP="00355E5F"/>
    <w:p w:rsidR="00355E5F" w:rsidRDefault="00355E5F" w:rsidP="00355E5F">
      <w:pPr>
        <w:pStyle w:val="Heading4"/>
      </w:pPr>
      <w:r>
        <w:t>Strong US-Mexican relations are a prerequisite to continued US power projection and leadership in the world.</w:t>
      </w:r>
    </w:p>
    <w:p w:rsidR="00355E5F" w:rsidRDefault="00355E5F" w:rsidP="00355E5F">
      <w:r w:rsidRPr="00564420">
        <w:rPr>
          <w:rStyle w:val="StyleStyleBold12pt"/>
        </w:rPr>
        <w:t>Pastor 2012</w:t>
      </w:r>
      <w:r>
        <w:t xml:space="preserve"> Robert A. Pastor is professor and director of the Center for North American Studies at American University. Pastor served as National Security Advisor on Latin America during the Carter Administration.  “Beyond the Continental Divide” From the July/August 2012 issue of The American Interest http://www.the-american-interest.com/article.cfm?piece=1269</w:t>
      </w:r>
    </w:p>
    <w:p w:rsidR="00355E5F" w:rsidRDefault="00355E5F" w:rsidP="00355E5F">
      <w:r>
        <w:t xml:space="preserve">Most Americans think that the largest markets for U.S. exports are China and Japan, and that may explain the Obama Administration’s Asian initiative. But the truth is that Canada and Mexico are the top two markets for U.S. exports. Most Americans also think that Saudi Arabia and Venezuela are the largest sources of our energy imports, but again, Canada and Mexico are more important. And again, we think that most tourists who come and spend money here are European and Asian, but more than half are Canadians and Mexicans. A similar percentage of Americans who travel abroad go to our two neighbors. All in all, no two nations are more important for the U.S. economy than our two closest neighbors. From the perspective of U.S. national security, too, recall for a moment that Mexico and Canada made an historic gamble in signing NAFTA. Already dependent on the behemoth next door and wary of the imbalance of power, both countries feared that NAFTA could make them more vulnerable. Still, they hoped that the United States would be obligated to treat them on an equal and reciprocal basis and that they would prosper from the agreement. Canadians and Mexicans have begun to question whether they made the right choice. There are, of course, a wealth of ways to measure the direct and indirect impact of NAFTA, but political attention, not without justification, tends to focus on violations of the agreement. The U.S. government violated NAFTA by denying Mexican trucks the right to enter the </w:t>
      </w:r>
      <w:r>
        <w:lastRenderedPageBreak/>
        <w:t xml:space="preserve">United States for 16 years, relenting in the most timid way, and only after Mexico was permitted by the World Trade Organization to retaliate in October 2011. And for more than a decade, Washington failed to comply with decisions made by a dispute-settlement mechanism regarding imports of soft-wood lumber from Canada. More recently, the United States decided to build a huge wall to keep out Mexicans, and after a three-year process of reviewing the environmental impact of the Keystone XL pipeline from western Canada to the Gulf of Mexico, this past December 2011 President Obama decided to postpone the decision for another year. This is the sort of treatment likely to drive both Canada and Mexico to conclude that depending on the United States was the wrong decision. Imagine for a moment what might happen if Canada and Mexico came to such a conclusion. Canada might divert its energy exports to China, especially if China guaranteed a long-term relationship at a good price. Mexico would diversify with South America and China and might be less inclined to keep America’s rivals, like Iran, at arm’s length. Is there anyone who thinks these developments would not set off national security alarms? A very old truth would quickly reassert itself: </w:t>
      </w:r>
      <w:r w:rsidRPr="00564420">
        <w:rPr>
          <w:rStyle w:val="StyleBoldUnderline"/>
        </w:rPr>
        <w:t>The United States can project its power into Asia, Europe and the Middle East in part because it need not worry about its neighbors</w:t>
      </w:r>
      <w:r>
        <w:t xml:space="preserve">. </w:t>
      </w:r>
      <w:r w:rsidRPr="00564420">
        <w:rPr>
          <w:rStyle w:val="StyleBoldUnderline"/>
        </w:rPr>
        <w:t>A new corollary of that truth would not be far behind: Canada and Mexico are far more important to the national security of the United States</w:t>
      </w:r>
      <w:r>
        <w:t xml:space="preserve"> than Iraq and Afghanistan. Beyond the economy and national security, </w:t>
      </w:r>
      <w:r w:rsidRPr="00564420">
        <w:rPr>
          <w:rStyle w:val="StyleBoldUnderline"/>
        </w:rPr>
        <w:t>our two neighbors have societal ties to the United States that make all other ethnic connections seem lean in comparison</w:t>
      </w:r>
      <w:r>
        <w:t xml:space="preserve">. By 2015, there will be about 35 million people in the United States who were either born in Mexico or whose parents were born in Mexico; that number exceeds the total population of Canada. Canadians in the United States don’t stand out as much as do Mexicans, but nearly a million Canadians live in the United States. And more Americans live in Mexico than in any other foreign country. </w:t>
      </w:r>
      <w:r w:rsidRPr="00564420">
        <w:rPr>
          <w:rStyle w:val="StyleBoldUnderline"/>
        </w:rPr>
        <w:t>In sum, the economy, national security and society of the United States, Mexico and Canada are far more intertwined than most</w:t>
      </w:r>
      <w:r>
        <w:t xml:space="preserve"> U.S., Canadian and Mexican </w:t>
      </w:r>
      <w:r w:rsidRPr="00564420">
        <w:rPr>
          <w:rStyle w:val="StyleBoldUnderline"/>
        </w:rPr>
        <w:t>citizens realize. Most Americans haven’t worried about Mexico in strategic terms since the days of Pancho Villa</w:t>
      </w:r>
      <w:r>
        <w:t xml:space="preserve">, or about Canada since the 1814 Battle of Plattsburgh. </w:t>
      </w:r>
      <w:r w:rsidRPr="00564420">
        <w:rPr>
          <w:rStyle w:val="StyleBoldUnderline"/>
        </w:rPr>
        <w:t>That’s unwise. Bad relations</w:t>
      </w:r>
      <w:r>
        <w:t xml:space="preserve"> with either country, let alone both, </w:t>
      </w:r>
      <w:r w:rsidRPr="00564420">
        <w:rPr>
          <w:rStyle w:val="StyleBoldUnderline"/>
        </w:rPr>
        <w:t>would be disastrous. On the other hand, deeper relations could be vastly beneficial</w:t>
      </w:r>
      <w:r>
        <w:t xml:space="preserve">. We don’t seem ready to recognize that truth either. </w:t>
      </w:r>
    </w:p>
    <w:p w:rsidR="00355E5F" w:rsidRDefault="00355E5F" w:rsidP="00355E5F">
      <w:pPr>
        <w:pStyle w:val="Heading4"/>
      </w:pPr>
      <w:r>
        <w:t>Strong power projection capabilities are necessary to prevent global nuclear war</w:t>
      </w:r>
    </w:p>
    <w:p w:rsidR="00355E5F" w:rsidRDefault="00355E5F" w:rsidP="00355E5F">
      <w:r w:rsidRPr="00D0415A">
        <w:rPr>
          <w:rStyle w:val="StyleStyleBold12pt"/>
        </w:rPr>
        <w:t>Brooks, Ikenberry, and Wohlforth ’13</w:t>
      </w:r>
      <w:r>
        <w:t xml:space="preserve"> (Stephen,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355E5F" w:rsidRDefault="00355E5F" w:rsidP="00355E5F">
      <w:r>
        <w:t xml:space="preserve">A core premise of deep engagement is that it prevents the emergence of a far more dangerous global security environment. For one thing, as noted above, </w:t>
      </w:r>
      <w:r w:rsidRPr="005A1D28">
        <w:rPr>
          <w:rStyle w:val="StyleBoldUnderline"/>
        </w:rPr>
        <w:t>the United States’ overseas presence gives it the leverage to restrain partners from taking provocative action</w:t>
      </w:r>
      <w:r>
        <w:t xml:space="preserve">. 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 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w:t>
      </w:r>
      <w:r>
        <w:lastRenderedPageBreak/>
        <w:t xml:space="preserve">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w:t>
      </w:r>
      <w:r w:rsidRPr="00D00745">
        <w:rPr>
          <w:rStyle w:val="StyleBoldUnderline"/>
        </w:rPr>
        <w:t>Regarding the Middle East, the balance begins to swing toward pessimists concerned that states currently backed by Washington</w:t>
      </w:r>
      <w:r>
        <w:t>— notably Israel, Egypt, and Saudi Arabia—</w:t>
      </w:r>
      <w:r w:rsidRPr="00D00745">
        <w:rPr>
          <w:rStyle w:val="StyleBoldUnderline"/>
        </w:rPr>
        <w:t>might take actions upon U.S. retrenchment that would intensify security dilemmas. And concerning East Asia, pessimism regarding the region’s prospects without the American pacifier is pronounced</w:t>
      </w:r>
      <w:r>
        <w:t xml:space="preserve">.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Burgeoning research across the social and other sciences, however, undermines that core assumption: </w:t>
      </w:r>
      <w:r w:rsidRPr="00D00745">
        <w:rPr>
          <w:rStyle w:val="StyleBoldUnderline"/>
        </w:rPr>
        <w:t>states have preferences not only for security but also for prestige, status, and other aims, and they engage in trade-offs among the various objectives.</w:t>
      </w:r>
      <w:r>
        <w:t xml:space="preserve">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w:t>
      </w:r>
      <w:r>
        <w:lastRenderedPageBreak/>
        <w:t xml:space="preserve">even more alarming body of scholarship. Offensive realism predicts that the withdrawal of the American pacifier will yield either a competitive regional multipolarity complete with associated insecurity, arms racing, crisis instability, nuclear proliferation, and the like, or bids for regional hegemony, which may be beyond the capacity of local great powers to contain (and which in any case would generate intensely competitive behavior, possibly including regional great power war).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one would see overall higher levels of military spending and innovation and a higher likelihood of competitive regional proxy wars and arming of client states—all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crisis dynamics” that could spin out of control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w:t>
      </w:r>
      <w:r w:rsidRPr="00D00745">
        <w:rPr>
          <w:rStyle w:val="StyleBoldUnderline"/>
        </w:rPr>
        <w:t>U.S. engagement preserves peace dramatically narrows the difference between retrenchment and deep engagement</w:t>
      </w:r>
      <w:r>
        <w:t xml:space="preserve">.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w:t>
      </w:r>
      <w:r>
        <w:lastRenderedPageBreak/>
        <w:t xml:space="preserve">military capacity to intervene there. The implication is to get out of Iraq and Afghanistan, reduce the presence in Europe, and pivot to Asia— just what the United States is doing. 83 In sum, the argument that U.S. security commitments are unnecessary for peace is countered by a lot of scholarship,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the case for retrenchment misses the underlying logic of the deep engagement strategy. </w:t>
      </w:r>
      <w:r w:rsidRPr="00D00745">
        <w:rPr>
          <w:rStyle w:val="StyleBoldUnderline"/>
        </w:rPr>
        <w:t>By supplying reassurance, deterrence, and active management, the United States lowers security competition in the world’s key regions, thereby preventing the emergence of a hothouse atmosphere for growing new military capabilities</w:t>
      </w:r>
      <w:r>
        <w:t xml:space="preserve">.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w:t>
      </w:r>
      <w:r w:rsidRPr="00D00745">
        <w:rPr>
          <w:rStyle w:val="StyleBoldUnderline"/>
        </w:rPr>
        <w:t xml:space="preserve">All of the world’s most modern militaries are U.S. allies </w:t>
      </w:r>
      <w:r>
        <w:t xml:space="preserve">(America’s alliance system of more than sixty countries now accounts for some 80 percent of global military spending), </w:t>
      </w:r>
      <w:r w:rsidRPr="00D00745">
        <w:rPr>
          <w:rStyle w:val="StyleBoldUnderline"/>
        </w:rPr>
        <w:t>and the gap between the U.S. military capability and that of potential rivals is by many measures growing rather than shrinking</w:t>
      </w:r>
      <w:r>
        <w:t>. 85</w:t>
      </w:r>
    </w:p>
    <w:p w:rsidR="00355E5F" w:rsidRDefault="00355E5F" w:rsidP="00355E5F">
      <w:pPr>
        <w:pStyle w:val="Heading4"/>
      </w:pPr>
      <w:r>
        <w:t>Contention Two: Solvency</w:t>
      </w:r>
    </w:p>
    <w:p w:rsidR="00355E5F" w:rsidRDefault="00355E5F" w:rsidP="00355E5F">
      <w:pPr>
        <w:pStyle w:val="Heading4"/>
      </w:pPr>
      <w:r>
        <w:t>Institutional reforms, including judicial and police training, will strengthen the rule of law and reduce drug violence in Mexico</w:t>
      </w:r>
    </w:p>
    <w:p w:rsidR="00355E5F" w:rsidRDefault="00355E5F" w:rsidP="00355E5F">
      <w:r w:rsidRPr="001D5866">
        <w:t xml:space="preserve">Shannon K. </w:t>
      </w:r>
      <w:r w:rsidRPr="00CC7F4F">
        <w:rPr>
          <w:rStyle w:val="StyleStyleBold12pt"/>
        </w:rPr>
        <w:t>O'Neil,</w:t>
      </w:r>
      <w:r w:rsidRPr="001D5866">
        <w:t xml:space="preserve"> Senior Fellow for Latin America Studies</w:t>
      </w:r>
      <w:r>
        <w:t xml:space="preserve"> March 8 </w:t>
      </w:r>
      <w:r w:rsidRPr="00CC7F4F">
        <w:rPr>
          <w:rStyle w:val="StyleStyleBold12pt"/>
        </w:rPr>
        <w:t xml:space="preserve">2013 </w:t>
      </w:r>
      <w:r w:rsidRPr="001D5866">
        <w:t>What can the United States do to help weaken the grip of drug cartels in Mexico?</w:t>
      </w:r>
      <w:r>
        <w:t xml:space="preserve"> </w:t>
      </w:r>
      <w:r w:rsidRPr="001D5866">
        <w:t>http://www.cfr.org/mexico/can-united-states-do-help-weaken-grip-drug-cartels-mexico/p30173</w:t>
      </w:r>
    </w:p>
    <w:p w:rsidR="00355E5F" w:rsidRDefault="00355E5F" w:rsidP="00355E5F">
      <w:r w:rsidRPr="00CC7F4F">
        <w:rPr>
          <w:rStyle w:val="StyleBoldUnderline"/>
        </w:rPr>
        <w:t>In 2012 over 10,000 Mexicans lost their lives in drug-related violence.</w:t>
      </w:r>
      <w:r>
        <w:t xml:space="preserve"> But </w:t>
      </w:r>
      <w:r w:rsidRPr="00CC7F4F">
        <w:rPr>
          <w:rStyle w:val="StyleBoldUnderline"/>
        </w:rPr>
        <w:t>organized crime has now moved beyond drugs to encompass a broader range of crimes, including kidnapping, extortion, and robbery. To combat these disparate challenges Mexico needs to strengthen its democratic rule of law. This will require professionalizing the country's police forces and strengthening its court systems in order to diminish the corruption and impunity so prevalent there today</w:t>
      </w:r>
      <w:r>
        <w:t>. Former president Felipe Calderón took initial steps in this direction, expanding and investing in the federal police and passing constitutional reforms to change the justice system, that, when implemented, should make the system more effective and transparent.</w:t>
      </w:r>
      <w:r w:rsidRPr="00CC7F4F">
        <w:rPr>
          <w:sz w:val="12"/>
        </w:rPr>
        <w:t xml:space="preserve">¶ </w:t>
      </w:r>
      <w:r>
        <w:t xml:space="preserve">Current president Enrique </w:t>
      </w:r>
      <w:r w:rsidRPr="00CC7F4F">
        <w:rPr>
          <w:rStyle w:val="StyleBoldUnderline"/>
        </w:rPr>
        <w:t>Peña Nieto's government still has much to do,</w:t>
      </w:r>
      <w:r>
        <w:t xml:space="preserve"> including following through on the judicial reforms, and working to professionalize state and local law enforcement</w:t>
      </w:r>
      <w:r w:rsidRPr="00CC7F4F">
        <w:rPr>
          <w:rStyle w:val="StyleBoldUnderline"/>
        </w:rPr>
        <w:t>. The United States can support its neighbor in these efforts. It can help Mexico develop policing standards and training, as well as encouraging exchanges between officers and forces on both sides of the border. On the justice side, the United States can help Mexican officials as they work to rebuild or remodel court rooms, rewrite textbooks, redesign law school course syllabi, and train lawyers, judges, and court officials in the new system.¶ Through this refocus from more militarized bilateral security assistance to institution building, Mexico and the United States can work together to strengthen the rule of law, to the benefit of both countries</w:t>
      </w:r>
      <w:r>
        <w:t>.</w:t>
      </w:r>
    </w:p>
    <w:p w:rsidR="00355E5F" w:rsidRDefault="00355E5F" w:rsidP="00355E5F">
      <w:pPr>
        <w:pStyle w:val="Heading4"/>
      </w:pPr>
      <w:r>
        <w:lastRenderedPageBreak/>
        <w:t>Empirical solvency – shifts in focus to economic engagement including institutional strengthening have decreased drug violence and allowed crime prevention in Colombia.</w:t>
      </w:r>
    </w:p>
    <w:p w:rsidR="00355E5F" w:rsidRPr="004D7F90" w:rsidRDefault="00355E5F" w:rsidP="00355E5F">
      <w:pPr>
        <w:rPr>
          <w:sz w:val="12"/>
        </w:rPr>
      </w:pPr>
      <w:r>
        <w:t>David A</w:t>
      </w:r>
      <w:r w:rsidRPr="004D7F90">
        <w:rPr>
          <w:rStyle w:val="StyleStyleBold12pt"/>
        </w:rPr>
        <w:t>. Shirk</w:t>
      </w:r>
      <w:r>
        <w:t xml:space="preserve"> </w:t>
      </w:r>
      <w:r w:rsidRPr="004D7F90">
        <w:rPr>
          <w:sz w:val="12"/>
        </w:rPr>
        <w:t>the director of the Trans-Border Institute and associate</w:t>
      </w:r>
      <w:r>
        <w:rPr>
          <w:sz w:val="12"/>
        </w:rPr>
        <w:t xml:space="preserve"> </w:t>
      </w:r>
      <w:r w:rsidRPr="004D7F90">
        <w:rPr>
          <w:sz w:val="12"/>
        </w:rPr>
        <w:t>professor of political science at the University of San Diego. He</w:t>
      </w:r>
    </w:p>
    <w:p w:rsidR="00355E5F" w:rsidRPr="004D7F90" w:rsidRDefault="00355E5F" w:rsidP="00355E5F">
      <w:pPr>
        <w:rPr>
          <w:sz w:val="12"/>
        </w:rPr>
      </w:pPr>
      <w:r w:rsidRPr="004D7F90">
        <w:rPr>
          <w:sz w:val="12"/>
        </w:rPr>
        <w:t>conducts research on Mexican politics, U.S.-Mexico relations, and law</w:t>
      </w:r>
      <w:r>
        <w:rPr>
          <w:sz w:val="12"/>
        </w:rPr>
        <w:t xml:space="preserve"> </w:t>
      </w:r>
      <w:r w:rsidRPr="004D7F90">
        <w:rPr>
          <w:sz w:val="12"/>
        </w:rPr>
        <w:t>enforcement and security along the U.S.-Mexico border. Dr. Shirk</w:t>
      </w:r>
      <w:r>
        <w:rPr>
          <w:sz w:val="12"/>
        </w:rPr>
        <w:t xml:space="preserve"> </w:t>
      </w:r>
      <w:r w:rsidRPr="004D7F90">
        <w:rPr>
          <w:sz w:val="12"/>
        </w:rPr>
        <w:t>received his PhD in political science at the University of California,</w:t>
      </w:r>
      <w:r>
        <w:rPr>
          <w:sz w:val="12"/>
        </w:rPr>
        <w:t xml:space="preserve"> </w:t>
      </w:r>
      <w:r w:rsidRPr="004D7F90">
        <w:rPr>
          <w:sz w:val="12"/>
        </w:rPr>
        <w:t>San Diego, and was a fellow at the Center for U.S.-Mexican Studies</w:t>
      </w:r>
      <w:r>
        <w:rPr>
          <w:sz w:val="12"/>
        </w:rPr>
        <w:t xml:space="preserve"> </w:t>
      </w:r>
      <w:r w:rsidRPr="004D7F90">
        <w:rPr>
          <w:sz w:val="12"/>
        </w:rPr>
        <w:t>from 1998 to 1999 and from 2001 to 2003. In 2009–2010, Dr. Shirk was</w:t>
      </w:r>
      <w:r>
        <w:rPr>
          <w:sz w:val="12"/>
        </w:rPr>
        <w:t xml:space="preserve"> </w:t>
      </w:r>
      <w:r w:rsidRPr="004D7F90">
        <w:rPr>
          <w:sz w:val="12"/>
        </w:rPr>
        <w:t>a fellow at the Woodrow Wilson Center for International Scholars in</w:t>
      </w:r>
      <w:r>
        <w:rPr>
          <w:sz w:val="12"/>
        </w:rPr>
        <w:t xml:space="preserve"> </w:t>
      </w:r>
      <w:r w:rsidRPr="004D7F90">
        <w:rPr>
          <w:sz w:val="12"/>
        </w:rPr>
        <w:t>Washington, DC. He is currently the principal investigator for the Justice</w:t>
      </w:r>
      <w:r>
        <w:rPr>
          <w:sz w:val="12"/>
        </w:rPr>
        <w:t xml:space="preserve"> </w:t>
      </w:r>
      <w:r w:rsidRPr="004D7F90">
        <w:rPr>
          <w:sz w:val="12"/>
        </w:rPr>
        <w:t>in Mexico project (www.justiceinmexico.org), a binational research</w:t>
      </w:r>
      <w:r>
        <w:rPr>
          <w:sz w:val="12"/>
        </w:rPr>
        <w:t xml:space="preserve"> initiative </w:t>
      </w:r>
    </w:p>
    <w:p w:rsidR="00355E5F" w:rsidRDefault="00355E5F" w:rsidP="00355E5F">
      <w:r>
        <w:t xml:space="preserve">“The Drug War in Mexico Confronting a Shared Threat” Council of Foreign Relations Special Report No. 60 March </w:t>
      </w:r>
      <w:r w:rsidRPr="004D7F90">
        <w:rPr>
          <w:rStyle w:val="StyleStyleBold12pt"/>
        </w:rPr>
        <w:t>2011</w:t>
      </w:r>
      <w:r>
        <w:t xml:space="preserve"> online</w:t>
      </w:r>
    </w:p>
    <w:p w:rsidR="00355E5F" w:rsidRDefault="00355E5F" w:rsidP="00355E5F">
      <w:r>
        <w:t xml:space="preserve">Despite the major differences between Mexico and Colombia, </w:t>
      </w:r>
      <w:r w:rsidRPr="002D2F87">
        <w:rPr>
          <w:rStyle w:val="StyleBoldUnderline"/>
        </w:rPr>
        <w:t>U.S.¶ efforts to support Mexico can draw some lessons from its efforts in¶ Colombia. U.S. antidrug assistance through Plan Colombia greatly bolstered¶ the capacity of the Colombian state to combat DTOs</w:t>
      </w:r>
      <w:r>
        <w:t xml:space="preserve"> and make</w:t>
      </w:r>
      <w:r w:rsidRPr="00D31991">
        <w:rPr>
          <w:sz w:val="12"/>
        </w:rPr>
        <w:t xml:space="preserve">¶ </w:t>
      </w:r>
      <w:r>
        <w:t>The U.S. Role 17</w:t>
      </w:r>
      <w:r w:rsidRPr="00D31991">
        <w:rPr>
          <w:sz w:val="12"/>
        </w:rPr>
        <w:t xml:space="preserve">¶ </w:t>
      </w:r>
      <w:r>
        <w:t>long-term gains in citizen security. Although Plan Colombia exhibited</w:t>
      </w:r>
      <w:r w:rsidRPr="00D31991">
        <w:rPr>
          <w:sz w:val="12"/>
        </w:rPr>
        <w:t xml:space="preserve">¶ </w:t>
      </w:r>
      <w:r>
        <w:t>many flaws—including human rights violations and unresolved problems</w:t>
      </w:r>
      <w:r w:rsidRPr="00D31991">
        <w:rPr>
          <w:sz w:val="12"/>
        </w:rPr>
        <w:t xml:space="preserve">¶ </w:t>
      </w:r>
      <w:r>
        <w:t>of violence and internal displacement—intense binational cooperation,</w:t>
      </w:r>
      <w:r w:rsidRPr="00D31991">
        <w:rPr>
          <w:sz w:val="12"/>
        </w:rPr>
        <w:t xml:space="preserve">¶ </w:t>
      </w:r>
      <w:r>
        <w:t>intelligence sharing, and joint tactical operations provided a</w:t>
      </w:r>
      <w:r w:rsidRPr="00D31991">
        <w:rPr>
          <w:sz w:val="12"/>
        </w:rPr>
        <w:t xml:space="preserve">¶ </w:t>
      </w:r>
      <w:r>
        <w:t xml:space="preserve">decisive advantage against both DTOs and insurgent threats. </w:t>
      </w:r>
      <w:r w:rsidRPr="002D2F87">
        <w:rPr>
          <w:rStyle w:val="StyleBoldUnderline"/>
        </w:rPr>
        <w:t>Military¶ and law enforcement assistance was only part of the equation. Robust¶ economic assistance,</w:t>
      </w:r>
      <w:r>
        <w:t xml:space="preserve"> averaging $200 million a year over the past five</w:t>
      </w:r>
      <w:r w:rsidRPr="00D31991">
        <w:rPr>
          <w:sz w:val="12"/>
        </w:rPr>
        <w:t xml:space="preserve">¶ </w:t>
      </w:r>
      <w:r>
        <w:t>years</w:t>
      </w:r>
      <w:r w:rsidRPr="002D2F87">
        <w:rPr>
          <w:rStyle w:val="StyleBoldUnderline"/>
        </w:rPr>
        <w:t>, has consolidated security gains in Colombia. Furthermore, this¶ aid facilitated the transformation of Colombia’s urban slums into resilient¶ communities and helped decrease unemployment</w:t>
      </w:r>
      <w:r>
        <w:t xml:space="preserve"> from 15 percent</w:t>
      </w:r>
      <w:r w:rsidRPr="00D31991">
        <w:rPr>
          <w:sz w:val="12"/>
        </w:rPr>
        <w:t xml:space="preserve">¶ </w:t>
      </w:r>
      <w:r>
        <w:t>to 11 percent.</w:t>
      </w:r>
      <w:r w:rsidRPr="00D31991">
        <w:rPr>
          <w:sz w:val="12"/>
        </w:rPr>
        <w:t xml:space="preserve">¶ </w:t>
      </w:r>
      <w:r w:rsidRPr="002D2F87">
        <w:rPr>
          <w:rStyle w:val="StyleBoldUnderline"/>
        </w:rPr>
        <w:t>In contrast, current U.S. priorities in Mexico remain focused on the¶ hard and tactical measures more relevant to rooting out Colombia’s¶ insurgents than to addressing the social, economic, and institutional¶ factors that undermine public security in Mexico.</w:t>
      </w:r>
      <w:r>
        <w:t xml:space="preserve"> The first three years</w:t>
      </w:r>
      <w:r w:rsidRPr="00D31991">
        <w:rPr>
          <w:sz w:val="12"/>
        </w:rPr>
        <w:t xml:space="preserve">¶ </w:t>
      </w:r>
      <w:r>
        <w:t>of the Mérida Initiative consisted primarily of funds for military assistance,</w:t>
      </w:r>
      <w:r w:rsidRPr="00D31991">
        <w:rPr>
          <w:sz w:val="12"/>
        </w:rPr>
        <w:t xml:space="preserve">¶ </w:t>
      </w:r>
      <w:r>
        <w:t>narcotics control, and law enforcement, and more than half of all</w:t>
      </w:r>
      <w:r w:rsidRPr="00D31991">
        <w:rPr>
          <w:sz w:val="12"/>
        </w:rPr>
        <w:t xml:space="preserve">¶ </w:t>
      </w:r>
      <w:r>
        <w:t>funding was directed to aircraft, transportation units, and equipment.</w:t>
      </w:r>
      <w:r w:rsidRPr="00D31991">
        <w:rPr>
          <w:sz w:val="12"/>
        </w:rPr>
        <w:t xml:space="preserve">¶ </w:t>
      </w:r>
      <w:r>
        <w:t>Meanwhile, even as the current binational strategy emphasizes judicial</w:t>
      </w:r>
      <w:r w:rsidRPr="00D31991">
        <w:rPr>
          <w:sz w:val="12"/>
        </w:rPr>
        <w:t xml:space="preserve">¶ </w:t>
      </w:r>
      <w:r>
        <w:t xml:space="preserve">sector reform and building strong communities, </w:t>
      </w:r>
      <w:r w:rsidRPr="002D2F87">
        <w:rPr>
          <w:rStyle w:val="StyleBoldUnderline"/>
        </w:rPr>
        <w:t>only a trivial portion of¶ U.S. aid to Mexico is slated for institutional strengthening and development¶ assistance</w:t>
      </w:r>
      <w:r>
        <w:t>. As a result, Mexico ranks among the lowest U.S. priorities</w:t>
      </w:r>
      <w:r w:rsidRPr="00D31991">
        <w:rPr>
          <w:sz w:val="12"/>
        </w:rPr>
        <w:t xml:space="preserve">¶ </w:t>
      </w:r>
      <w:r>
        <w:t>in Latin America, even though Mexico’s forty million poor people</w:t>
      </w:r>
      <w:r w:rsidRPr="00D31991">
        <w:rPr>
          <w:sz w:val="12"/>
        </w:rPr>
        <w:t xml:space="preserve">¶ </w:t>
      </w:r>
      <w:r>
        <w:t>outnumber the individual populations of all but two other countries in</w:t>
      </w:r>
      <w:r w:rsidRPr="00D31991">
        <w:rPr>
          <w:sz w:val="12"/>
        </w:rPr>
        <w:t xml:space="preserve">¶ </w:t>
      </w:r>
      <w:r>
        <w:t xml:space="preserve">the region (Argentina and Brazil). </w:t>
      </w:r>
      <w:r w:rsidRPr="002D2F87">
        <w:rPr>
          <w:rStyle w:val="StyleBoldUnderline"/>
        </w:rPr>
        <w:t>As a necessary complement to hard¶ law enforcement measures, the United States should begin directing¶ its money and efforts to the kind of social, economic, and institutional¶ development assistance that can help fund crime prevention programs,¶ educational assistance, workforce development in struggling communities,¶ and greater professionalism and effectiveness in the judicial sector</w:t>
      </w:r>
      <w:r>
        <w:t>.</w:t>
      </w:r>
    </w:p>
    <w:p w:rsidR="00355E5F" w:rsidRDefault="00355E5F" w:rsidP="00355E5F"/>
    <w:p w:rsidR="00355E5F" w:rsidRDefault="00355E5F" w:rsidP="00355E5F">
      <w:pPr>
        <w:pStyle w:val="Heading4"/>
      </w:pPr>
      <w:r>
        <w:t>Mexico will say yes – they are eager to collaborate on institutional development and crime reduction strategies.</w:t>
      </w:r>
    </w:p>
    <w:p w:rsidR="00355E5F" w:rsidRPr="004D7F90" w:rsidRDefault="00355E5F" w:rsidP="00355E5F">
      <w:pPr>
        <w:rPr>
          <w:sz w:val="12"/>
        </w:rPr>
      </w:pPr>
      <w:r>
        <w:t>David A</w:t>
      </w:r>
      <w:r w:rsidRPr="004D7F90">
        <w:rPr>
          <w:rStyle w:val="StyleStyleBold12pt"/>
        </w:rPr>
        <w:t>. Shirk</w:t>
      </w:r>
      <w:r>
        <w:t xml:space="preserve"> </w:t>
      </w:r>
      <w:r w:rsidRPr="004D7F90">
        <w:rPr>
          <w:sz w:val="12"/>
        </w:rPr>
        <w:t>the director of the Trans-Border Institute and associate</w:t>
      </w:r>
      <w:r>
        <w:rPr>
          <w:sz w:val="12"/>
        </w:rPr>
        <w:t xml:space="preserve"> </w:t>
      </w:r>
      <w:r w:rsidRPr="004D7F90">
        <w:rPr>
          <w:sz w:val="12"/>
        </w:rPr>
        <w:t>professor of political science at the University of San Diego. He</w:t>
      </w:r>
    </w:p>
    <w:p w:rsidR="00355E5F" w:rsidRPr="004D7F90" w:rsidRDefault="00355E5F" w:rsidP="00355E5F">
      <w:pPr>
        <w:rPr>
          <w:sz w:val="12"/>
        </w:rPr>
      </w:pPr>
      <w:r w:rsidRPr="004D7F90">
        <w:rPr>
          <w:sz w:val="12"/>
        </w:rPr>
        <w:t>conducts research on Mexican politics, U.S.-Mexico relations, and law</w:t>
      </w:r>
      <w:r>
        <w:rPr>
          <w:sz w:val="12"/>
        </w:rPr>
        <w:t xml:space="preserve"> </w:t>
      </w:r>
      <w:r w:rsidRPr="004D7F90">
        <w:rPr>
          <w:sz w:val="12"/>
        </w:rPr>
        <w:t>enforcement and security along the U.S.-Mexico border. Dr. Shirk</w:t>
      </w:r>
      <w:r>
        <w:rPr>
          <w:sz w:val="12"/>
        </w:rPr>
        <w:t xml:space="preserve"> </w:t>
      </w:r>
      <w:r w:rsidRPr="004D7F90">
        <w:rPr>
          <w:sz w:val="12"/>
        </w:rPr>
        <w:t>received his PhD in political science at the University of California,</w:t>
      </w:r>
      <w:r>
        <w:rPr>
          <w:sz w:val="12"/>
        </w:rPr>
        <w:t xml:space="preserve"> </w:t>
      </w:r>
      <w:r w:rsidRPr="004D7F90">
        <w:rPr>
          <w:sz w:val="12"/>
        </w:rPr>
        <w:t>San Diego, and was a fellow at the Center for U.S.-Mexican Studies</w:t>
      </w:r>
      <w:r>
        <w:rPr>
          <w:sz w:val="12"/>
        </w:rPr>
        <w:t xml:space="preserve"> </w:t>
      </w:r>
      <w:r w:rsidRPr="004D7F90">
        <w:rPr>
          <w:sz w:val="12"/>
        </w:rPr>
        <w:t>from 1998 to 1999 and from 2001 to 2003. In 2009–2010, Dr. Shirk was</w:t>
      </w:r>
      <w:r>
        <w:rPr>
          <w:sz w:val="12"/>
        </w:rPr>
        <w:t xml:space="preserve"> </w:t>
      </w:r>
      <w:r w:rsidRPr="004D7F90">
        <w:rPr>
          <w:sz w:val="12"/>
        </w:rPr>
        <w:t>a fellow at the Woodrow Wilson Center for International Scholars in</w:t>
      </w:r>
      <w:r>
        <w:rPr>
          <w:sz w:val="12"/>
        </w:rPr>
        <w:t xml:space="preserve"> </w:t>
      </w:r>
      <w:r w:rsidRPr="004D7F90">
        <w:rPr>
          <w:sz w:val="12"/>
        </w:rPr>
        <w:t>Washington, DC. He is currently the principal investigator for the Justice</w:t>
      </w:r>
      <w:r>
        <w:rPr>
          <w:sz w:val="12"/>
        </w:rPr>
        <w:t xml:space="preserve"> </w:t>
      </w:r>
      <w:r w:rsidRPr="004D7F90">
        <w:rPr>
          <w:sz w:val="12"/>
        </w:rPr>
        <w:t>in Mexico project (www.justiceinmexico.org), a binational research</w:t>
      </w:r>
      <w:r>
        <w:rPr>
          <w:sz w:val="12"/>
        </w:rPr>
        <w:t xml:space="preserve"> initiative </w:t>
      </w:r>
    </w:p>
    <w:p w:rsidR="00355E5F" w:rsidRDefault="00355E5F" w:rsidP="00355E5F">
      <w:r>
        <w:t xml:space="preserve">“The Drug War in Mexico Confronting a Shared Threat” Council of Foreign Relations Special Report No. 60 March </w:t>
      </w:r>
      <w:r w:rsidRPr="004D7F90">
        <w:rPr>
          <w:rStyle w:val="StyleStyleBold12pt"/>
        </w:rPr>
        <w:t>2011</w:t>
      </w:r>
      <w:r>
        <w:t xml:space="preserve"> online</w:t>
      </w:r>
    </w:p>
    <w:p w:rsidR="00355E5F" w:rsidRDefault="00355E5F" w:rsidP="00355E5F">
      <w:pPr>
        <w:rPr>
          <w:rStyle w:val="StyleBoldUnderline"/>
        </w:rPr>
      </w:pPr>
      <w:r w:rsidRPr="007C7512">
        <w:rPr>
          <w:rStyle w:val="StyleBoldUnderline"/>
        </w:rPr>
        <w:t>The opportunity for effective U.S.-Mexico cooperation</w:t>
      </w:r>
      <w:r>
        <w:t xml:space="preserve"> to address these</w:t>
      </w:r>
      <w:r w:rsidRPr="00D31991">
        <w:rPr>
          <w:sz w:val="12"/>
        </w:rPr>
        <w:t xml:space="preserve">¶ </w:t>
      </w:r>
      <w:r>
        <w:t xml:space="preserve">shared concerns </w:t>
      </w:r>
      <w:r w:rsidRPr="007C7512">
        <w:rPr>
          <w:rStyle w:val="StyleBoldUnderline"/>
        </w:rPr>
        <w:t>has grown</w:t>
      </w:r>
      <w:r>
        <w:t xml:space="preserve">, </w:t>
      </w:r>
      <w:r w:rsidRPr="007C7512">
        <w:rPr>
          <w:rStyle w:val="StyleBoldUnderline"/>
        </w:rPr>
        <w:t>thanks to the resolve of Mexican leaders to¶ embrace the fight against transnational organized crime.</w:t>
      </w:r>
      <w:r>
        <w:t xml:space="preserve"> The United</w:t>
      </w:r>
      <w:r w:rsidRPr="00D31991">
        <w:rPr>
          <w:sz w:val="12"/>
        </w:rPr>
        <w:t xml:space="preserve">¶ </w:t>
      </w:r>
      <w:r>
        <w:t>States clearly has a vested interest in helping Mexico improve its governance,</w:t>
      </w:r>
      <w:r w:rsidRPr="00D31991">
        <w:rPr>
          <w:sz w:val="12"/>
        </w:rPr>
        <w:t xml:space="preserve">¶ </w:t>
      </w:r>
      <w:r>
        <w:t>national security, economic productivity, and quality of life,</w:t>
      </w:r>
      <w:r w:rsidRPr="00D31991">
        <w:rPr>
          <w:sz w:val="12"/>
        </w:rPr>
        <w:t xml:space="preserve">¶ </w:t>
      </w:r>
      <w:r>
        <w:t>which are integral to making Mexico a better neighbor and trade partner</w:t>
      </w:r>
      <w:r w:rsidRPr="00D31991">
        <w:rPr>
          <w:sz w:val="12"/>
        </w:rPr>
        <w:t xml:space="preserve">¶ </w:t>
      </w:r>
      <w:r>
        <w:t xml:space="preserve">in the longer term. </w:t>
      </w:r>
      <w:r w:rsidRPr="007C7512">
        <w:rPr>
          <w:rStyle w:val="StyleBoldUnderline"/>
        </w:rPr>
        <w:t>Mexico is</w:t>
      </w:r>
      <w:r>
        <w:t xml:space="preserve"> also </w:t>
      </w:r>
      <w:r w:rsidRPr="007C7512">
        <w:rPr>
          <w:rStyle w:val="StyleBoldUnderline"/>
        </w:rPr>
        <w:t>eager to continue working toward¶ these ends, and it has embraced unprecedented levels of collaboration.</w:t>
      </w:r>
    </w:p>
    <w:p w:rsidR="00355E5F" w:rsidRDefault="00355E5F" w:rsidP="00355E5F">
      <w:pPr>
        <w:rPr>
          <w:rStyle w:val="StyleBoldUnderline"/>
        </w:rPr>
      </w:pPr>
    </w:p>
    <w:p w:rsidR="00355E5F" w:rsidRDefault="00355E5F" w:rsidP="00355E5F"/>
    <w:p w:rsidR="00355E5F" w:rsidRPr="007C7512" w:rsidRDefault="00355E5F" w:rsidP="00355E5F">
      <w:pPr>
        <w:rPr>
          <w:rStyle w:val="StyleBoldUnderline"/>
        </w:rPr>
      </w:pPr>
    </w:p>
    <w:p w:rsidR="00355E5F" w:rsidRDefault="00355E5F" w:rsidP="00355E5F"/>
    <w:p w:rsidR="00355E5F" w:rsidRDefault="00355E5F" w:rsidP="00355E5F">
      <w:pPr>
        <w:pStyle w:val="Heading3"/>
      </w:pPr>
      <w:bookmarkStart w:id="3" w:name="_Toc361400884"/>
      <w:r>
        <w:lastRenderedPageBreak/>
        <w:t>Inherency</w:t>
      </w:r>
      <w:bookmarkEnd w:id="3"/>
    </w:p>
    <w:p w:rsidR="00355E5F" w:rsidRDefault="00355E5F" w:rsidP="00355E5F">
      <w:pPr>
        <w:pStyle w:val="Heading4"/>
      </w:pPr>
      <w:r>
        <w:t>Additional action in necessary – building strong institutional law enforcement mechanisms are is key to solve</w:t>
      </w:r>
    </w:p>
    <w:p w:rsidR="00355E5F" w:rsidRDefault="00355E5F" w:rsidP="00355E5F">
      <w:r>
        <w:t xml:space="preserve">Eric L. </w:t>
      </w:r>
      <w:r w:rsidRPr="00127369">
        <w:rPr>
          <w:rStyle w:val="StyleStyleBold12pt"/>
        </w:rPr>
        <w:t xml:space="preserve">Olson </w:t>
      </w:r>
      <w:r>
        <w:t xml:space="preserve">Associate Director of the Latin American Program at the Woodrow Wilson Institute The Future of U.S.-Mexico Security Collaboration Jan </w:t>
      </w:r>
      <w:r w:rsidRPr="00127369">
        <w:rPr>
          <w:rStyle w:val="StyleStyleBold12pt"/>
        </w:rPr>
        <w:t>2013</w:t>
      </w:r>
      <w:r>
        <w:t xml:space="preserve"> New Ideas for a New Era: Policy Options for the Next Stage in U.S.-Mexico Relations </w:t>
      </w:r>
      <w:hyperlink r:id="rId13" w:history="1">
        <w:r>
          <w:rPr>
            <w:rStyle w:val="Hyperlink"/>
          </w:rPr>
          <w:t>http://www.wilsoncenter.org/sites/default/files/new_ideas_us_mexico_relations.pdf</w:t>
        </w:r>
      </w:hyperlink>
    </w:p>
    <w:p w:rsidR="00355E5F" w:rsidRDefault="00355E5F" w:rsidP="00355E5F">
      <w:r w:rsidRPr="00127369">
        <w:rPr>
          <w:rStyle w:val="StyleBoldUnderline"/>
        </w:rPr>
        <w:t>Progress was made, albeit insufficient</w:t>
      </w:r>
      <w:r>
        <w:t xml:space="preserve">, in tackling corruption in government during the Calderón years. </w:t>
      </w:r>
      <w:r w:rsidRPr="00127369">
        <w:rPr>
          <w:sz w:val="12"/>
        </w:rPr>
        <w:t xml:space="preserve">¶ </w:t>
      </w:r>
      <w:r>
        <w:t xml:space="preserve">Transparency laws were strengthened, the federal government did a better job of vetting prospective </w:t>
      </w:r>
      <w:r w:rsidRPr="00127369">
        <w:rPr>
          <w:sz w:val="12"/>
        </w:rPr>
        <w:t xml:space="preserve">¶ </w:t>
      </w:r>
      <w:r>
        <w:t xml:space="preserve">police, and public scrutiny of government increased. Nevertheless, </w:t>
      </w:r>
      <w:r w:rsidRPr="00127369">
        <w:rPr>
          <w:rStyle w:val="StyleBoldUnderline"/>
        </w:rPr>
        <w:t>there is much still to be done</w:t>
      </w:r>
      <w:r>
        <w:t xml:space="preserve">, and it </w:t>
      </w:r>
      <w:r w:rsidRPr="00127369">
        <w:rPr>
          <w:sz w:val="12"/>
        </w:rPr>
        <w:t xml:space="preserve">¶ </w:t>
      </w:r>
      <w:r>
        <w:t xml:space="preserve">will be important for the Peña Nieto government to seize the opportunity to further this agenda. </w:t>
      </w:r>
      <w:r w:rsidRPr="00127369">
        <w:rPr>
          <w:rStyle w:val="StyleBoldUnderline"/>
        </w:rPr>
        <w:t>Thus far, ¶ the Peña Nieto administration has made some important early proposals for reforming</w:t>
      </w:r>
      <w:r>
        <w:t xml:space="preserve"> and further </w:t>
      </w:r>
      <w:r w:rsidRPr="00127369">
        <w:rPr>
          <w:sz w:val="12"/>
        </w:rPr>
        <w:t xml:space="preserve">¶ </w:t>
      </w:r>
      <w:r>
        <w:t xml:space="preserve">strengthening the federal access to information law and reforming the government’s oversight </w:t>
      </w:r>
      <w:r w:rsidRPr="00127369">
        <w:rPr>
          <w:sz w:val="12"/>
        </w:rPr>
        <w:t xml:space="preserve">¶ </w:t>
      </w:r>
      <w:r>
        <w:t xml:space="preserve">mechanism, </w:t>
      </w:r>
      <w:r w:rsidRPr="00127369">
        <w:rPr>
          <w:rStyle w:val="StyleBoldUnderline"/>
        </w:rPr>
        <w:t>but additional actions are urgently needed</w:t>
      </w:r>
      <w:r>
        <w:t xml:space="preserve">. </w:t>
      </w:r>
      <w:r w:rsidRPr="00127369">
        <w:rPr>
          <w:sz w:val="12"/>
        </w:rPr>
        <w:t xml:space="preserve">¶ </w:t>
      </w:r>
      <w:r w:rsidRPr="00127369">
        <w:rPr>
          <w:rStyle w:val="StyleBoldUnderline"/>
        </w:rPr>
        <w:t>A starting point would be to commit to developing stronger internal control mechanisms within law ¶ enforcement agencies that can proactively investigate internal corruption</w:t>
      </w:r>
      <w:r>
        <w:t xml:space="preserve">. These internal affairs </w:t>
      </w:r>
      <w:r w:rsidRPr="00127369">
        <w:rPr>
          <w:sz w:val="12"/>
        </w:rPr>
        <w:t xml:space="preserve">¶ </w:t>
      </w:r>
      <w:r>
        <w:t xml:space="preserve">mechanisms are currently ineffective and do little to fight corruption. Such actions would complement </w:t>
      </w:r>
      <w:r w:rsidRPr="00127369">
        <w:rPr>
          <w:sz w:val="12"/>
        </w:rPr>
        <w:t xml:space="preserve">¶ </w:t>
      </w:r>
      <w:r>
        <w:t xml:space="preserve">the improved vetting instituted under Calderón but would ensure the federal and state governments do not </w:t>
      </w:r>
      <w:r w:rsidRPr="00127369">
        <w:rPr>
          <w:sz w:val="12"/>
        </w:rPr>
        <w:t xml:space="preserve">¶ </w:t>
      </w:r>
      <w:r>
        <w:t xml:space="preserve">rely on vetting and mass dismissals as their primary tools to combat corruption. </w:t>
      </w:r>
      <w:r w:rsidRPr="00127369">
        <w:rPr>
          <w:rStyle w:val="StyleBoldUnderline"/>
        </w:rPr>
        <w:t>Likewise, building ¶ stronger mechanisms for public oversight of law enforcement through independent citizen bodies is ¶ essential. Finally, strengthening and expanding joint operations among multiple federal and local¶ agencies</w:t>
      </w:r>
      <w:r>
        <w:t xml:space="preserve"> along with citizen participation </w:t>
      </w:r>
      <w:r w:rsidRPr="00127369">
        <w:rPr>
          <w:rStyle w:val="StyleBoldUnderline"/>
        </w:rPr>
        <w:t>creates an environment in which inter-agency oversight is ¶ possible and corruption becomes more difficult.</w:t>
      </w:r>
    </w:p>
    <w:p w:rsidR="00355E5F" w:rsidRDefault="00355E5F" w:rsidP="00355E5F"/>
    <w:p w:rsidR="00355E5F" w:rsidRDefault="00355E5F" w:rsidP="00355E5F">
      <w:pPr>
        <w:pStyle w:val="Heading4"/>
      </w:pPr>
      <w:r>
        <w:t>Current assistance with the Merida initiative is not enough – must go beyond to preserve US-Mexican security</w:t>
      </w:r>
    </w:p>
    <w:p w:rsidR="00355E5F" w:rsidRPr="004D7F90" w:rsidRDefault="00355E5F" w:rsidP="00355E5F">
      <w:pPr>
        <w:rPr>
          <w:sz w:val="12"/>
        </w:rPr>
      </w:pPr>
      <w:r>
        <w:t>David A</w:t>
      </w:r>
      <w:r w:rsidRPr="004D7F90">
        <w:rPr>
          <w:rStyle w:val="StyleStyleBold12pt"/>
        </w:rPr>
        <w:t>. Shirk</w:t>
      </w:r>
      <w:r>
        <w:t xml:space="preserve"> </w:t>
      </w:r>
      <w:r w:rsidRPr="004D7F90">
        <w:rPr>
          <w:sz w:val="12"/>
        </w:rPr>
        <w:t>the director of the Trans-Border Institute and associate</w:t>
      </w:r>
      <w:r>
        <w:rPr>
          <w:sz w:val="12"/>
        </w:rPr>
        <w:t xml:space="preserve"> </w:t>
      </w:r>
      <w:r w:rsidRPr="004D7F90">
        <w:rPr>
          <w:sz w:val="12"/>
        </w:rPr>
        <w:t>professor of political science at the University of San Diego. He</w:t>
      </w:r>
    </w:p>
    <w:p w:rsidR="00355E5F" w:rsidRPr="004D7F90" w:rsidRDefault="00355E5F" w:rsidP="00355E5F">
      <w:pPr>
        <w:rPr>
          <w:sz w:val="12"/>
        </w:rPr>
      </w:pPr>
      <w:r w:rsidRPr="004D7F90">
        <w:rPr>
          <w:sz w:val="12"/>
        </w:rPr>
        <w:t>conducts research on Mexican politics, U.S.-Mexico relations, and law</w:t>
      </w:r>
      <w:r>
        <w:rPr>
          <w:sz w:val="12"/>
        </w:rPr>
        <w:t xml:space="preserve"> </w:t>
      </w:r>
      <w:r w:rsidRPr="004D7F90">
        <w:rPr>
          <w:sz w:val="12"/>
        </w:rPr>
        <w:t>enforcement and security along the U.S.-Mexico border. Dr. Shirk</w:t>
      </w:r>
      <w:r>
        <w:rPr>
          <w:sz w:val="12"/>
        </w:rPr>
        <w:t xml:space="preserve"> </w:t>
      </w:r>
      <w:r w:rsidRPr="004D7F90">
        <w:rPr>
          <w:sz w:val="12"/>
        </w:rPr>
        <w:t>received his PhD in political science at the University of California,</w:t>
      </w:r>
      <w:r>
        <w:rPr>
          <w:sz w:val="12"/>
        </w:rPr>
        <w:t xml:space="preserve"> </w:t>
      </w:r>
      <w:r w:rsidRPr="004D7F90">
        <w:rPr>
          <w:sz w:val="12"/>
        </w:rPr>
        <w:t>San Diego, and was a fellow at the Center for U.S.-Mexican Studies</w:t>
      </w:r>
      <w:r>
        <w:rPr>
          <w:sz w:val="12"/>
        </w:rPr>
        <w:t xml:space="preserve"> </w:t>
      </w:r>
      <w:r w:rsidRPr="004D7F90">
        <w:rPr>
          <w:sz w:val="12"/>
        </w:rPr>
        <w:t>from 1998 to 1999 and from 2001 to 2003. In 2009–2010, Dr. Shirk was</w:t>
      </w:r>
      <w:r>
        <w:rPr>
          <w:sz w:val="12"/>
        </w:rPr>
        <w:t xml:space="preserve"> </w:t>
      </w:r>
      <w:r w:rsidRPr="004D7F90">
        <w:rPr>
          <w:sz w:val="12"/>
        </w:rPr>
        <w:t>a fellow at the Woodrow Wilson Center for International Scholars in</w:t>
      </w:r>
      <w:r>
        <w:rPr>
          <w:sz w:val="12"/>
        </w:rPr>
        <w:t xml:space="preserve"> </w:t>
      </w:r>
      <w:r w:rsidRPr="004D7F90">
        <w:rPr>
          <w:sz w:val="12"/>
        </w:rPr>
        <w:t>Washington, DC. He is currently the principal investigator for the Justice</w:t>
      </w:r>
      <w:r>
        <w:rPr>
          <w:sz w:val="12"/>
        </w:rPr>
        <w:t xml:space="preserve"> </w:t>
      </w:r>
      <w:r w:rsidRPr="004D7F90">
        <w:rPr>
          <w:sz w:val="12"/>
        </w:rPr>
        <w:t>in Mexico project (www.justiceinmexico.org), a binational research</w:t>
      </w:r>
      <w:r>
        <w:rPr>
          <w:sz w:val="12"/>
        </w:rPr>
        <w:t xml:space="preserve"> initiative </w:t>
      </w:r>
    </w:p>
    <w:p w:rsidR="00355E5F" w:rsidRDefault="00355E5F" w:rsidP="00355E5F">
      <w:r>
        <w:t xml:space="preserve">“The Drug War in Mexico Confronting a Shared Threat” Council of Foreign Relations Special Report No. 60 March </w:t>
      </w:r>
      <w:r w:rsidRPr="004D7F90">
        <w:rPr>
          <w:rStyle w:val="StyleStyleBold12pt"/>
        </w:rPr>
        <w:t>2011</w:t>
      </w:r>
      <w:r>
        <w:t xml:space="preserve"> online</w:t>
      </w:r>
    </w:p>
    <w:p w:rsidR="00355E5F" w:rsidRPr="002D2F87" w:rsidRDefault="00355E5F" w:rsidP="00355E5F">
      <w:pPr>
        <w:rPr>
          <w:rStyle w:val="StyleBoldUnderline"/>
        </w:rPr>
      </w:pPr>
      <w:r>
        <w:t xml:space="preserve">On a day-to-day basis, </w:t>
      </w:r>
      <w:r w:rsidRPr="002D2F87">
        <w:rPr>
          <w:rStyle w:val="StyleBoldUnderline"/>
        </w:rPr>
        <w:t>no other country affects the United States as¶ Mexico does.</w:t>
      </w:r>
      <w:r>
        <w:t xml:space="preserve"> More than ever, </w:t>
      </w:r>
      <w:r w:rsidRPr="002D2F87">
        <w:rPr>
          <w:rStyle w:val="StyleBoldUnderline"/>
        </w:rPr>
        <w:t>Mexico and the United States are deeply¶ interdependent</w:t>
      </w:r>
      <w:r>
        <w:t>: they are connected by more than $300 billion in annual</w:t>
      </w:r>
      <w:r w:rsidRPr="00D31991">
        <w:rPr>
          <w:sz w:val="12"/>
        </w:rPr>
        <w:t xml:space="preserve">¶ </w:t>
      </w:r>
      <w:r>
        <w:t>cross-border trade, tens of millions of U.S. and Mexican citizens in</w:t>
      </w:r>
      <w:r w:rsidRPr="00D31991">
        <w:rPr>
          <w:sz w:val="12"/>
        </w:rPr>
        <w:t xml:space="preserve">¶ </w:t>
      </w:r>
      <w:r>
        <w:t>binational families, and the everyday interactions of more than 14 million</w:t>
      </w:r>
      <w:r w:rsidRPr="00D31991">
        <w:rPr>
          <w:sz w:val="12"/>
        </w:rPr>
        <w:t xml:space="preserve">¶ </w:t>
      </w:r>
      <w:r>
        <w:t>people living along the nearly two-thousand-mile shared border.</w:t>
      </w:r>
      <w:r w:rsidRPr="00D31991">
        <w:rPr>
          <w:sz w:val="12"/>
        </w:rPr>
        <w:t xml:space="preserve">¶ </w:t>
      </w:r>
      <w:r>
        <w:t>Unfortunately, U.S.-Mexico interdependence has also been marked</w:t>
      </w:r>
      <w:r w:rsidRPr="00D31991">
        <w:rPr>
          <w:sz w:val="12"/>
        </w:rPr>
        <w:t xml:space="preserve">¶ </w:t>
      </w:r>
      <w:r>
        <w:t>by the proliferation of powerful transnational organized crime syndicates and extreme violence that has killed tens of thousands of</w:t>
      </w:r>
      <w:r w:rsidRPr="00D31991">
        <w:rPr>
          <w:sz w:val="12"/>
        </w:rPr>
        <w:t xml:space="preserve">¶ </w:t>
      </w:r>
      <w:r>
        <w:t xml:space="preserve">Mexicans and hundreds of U.S. citizens in recent years. </w:t>
      </w:r>
      <w:r w:rsidRPr="002D2F87">
        <w:rPr>
          <w:rStyle w:val="StyleBoldUnderline"/>
        </w:rPr>
        <w:t>The ability¶ of organized crime to corrupt elected officials and law enforcement¶ authorities has long compromised U.S.-Mexico security cooperation,¶ but now the Mexican government’s increased reliance on the military¶ raises new dangers of institutional corruption and human rights abuses</w:t>
      </w:r>
      <w:r>
        <w:t>.</w:t>
      </w:r>
      <w:r w:rsidRPr="00D31991">
        <w:rPr>
          <w:sz w:val="12"/>
        </w:rPr>
        <w:t xml:space="preserve">¶ </w:t>
      </w:r>
      <w:r>
        <w:t>Moreover, growing public frustration has led to increased vigilantism</w:t>
      </w:r>
      <w:r w:rsidRPr="00D31991">
        <w:rPr>
          <w:sz w:val="12"/>
        </w:rPr>
        <w:t xml:space="preserve">¶ </w:t>
      </w:r>
      <w:r>
        <w:t>and support for heavy-handed security measures that lack transparency</w:t>
      </w:r>
      <w:r w:rsidRPr="00D31991">
        <w:rPr>
          <w:sz w:val="12"/>
        </w:rPr>
        <w:t xml:space="preserve">¶ </w:t>
      </w:r>
      <w:r>
        <w:t xml:space="preserve">and violate due process. </w:t>
      </w:r>
      <w:r w:rsidRPr="002D2F87">
        <w:rPr>
          <w:rStyle w:val="StyleBoldUnderline"/>
        </w:rPr>
        <w:t>All of these trends present grave challenges for¶ Mexico and have already begun to spread to Central America.</w:t>
      </w:r>
      <w:r>
        <w:t>5 Given</w:t>
      </w:r>
      <w:r w:rsidRPr="00D31991">
        <w:rPr>
          <w:sz w:val="12"/>
        </w:rPr>
        <w:t xml:space="preserve">¶ </w:t>
      </w:r>
      <w:r>
        <w:t xml:space="preserve">the threat to U.S. interests and stability in </w:t>
      </w:r>
      <w:r>
        <w:lastRenderedPageBreak/>
        <w:t xml:space="preserve">the region, </w:t>
      </w:r>
      <w:r w:rsidRPr="002D2F87">
        <w:rPr>
          <w:rStyle w:val="StyleBoldUnderline"/>
        </w:rPr>
        <w:t>the United States,¶ Mexico, and several Central American countries have already embarked¶ on an unprecedented security partnership known as the Mérida Initiative</w:t>
      </w:r>
      <w:r>
        <w:t>,</w:t>
      </w:r>
      <w:r w:rsidRPr="00D31991">
        <w:rPr>
          <w:sz w:val="12"/>
        </w:rPr>
        <w:t xml:space="preserve">¶ </w:t>
      </w:r>
      <w:r>
        <w:t>a three-year, nearly $1.4 billion aid package to provide U.S. equipment,</w:t>
      </w:r>
      <w:r w:rsidRPr="00D31991">
        <w:rPr>
          <w:sz w:val="12"/>
        </w:rPr>
        <w:t xml:space="preserve">¶ </w:t>
      </w:r>
      <w:r>
        <w:t>training and technical assistance, counternarcotics intelligence</w:t>
      </w:r>
      <w:r w:rsidRPr="00D31991">
        <w:rPr>
          <w:sz w:val="12"/>
        </w:rPr>
        <w:t xml:space="preserve">¶ </w:t>
      </w:r>
      <w:r>
        <w:t>sharing, and rule of law promotion programs in Mexico and Central</w:t>
      </w:r>
      <w:r w:rsidRPr="00D31991">
        <w:rPr>
          <w:sz w:val="12"/>
        </w:rPr>
        <w:t xml:space="preserve">¶ </w:t>
      </w:r>
      <w:r>
        <w:t xml:space="preserve">America.6 </w:t>
      </w:r>
      <w:r w:rsidRPr="002D2F87">
        <w:rPr>
          <w:rStyle w:val="StyleBoldUnderline"/>
        </w:rPr>
        <w:t>Despite these important efforts, the proliferation of violence¶ and the relentless flow of drugs into the United States continue. Improving¶ the U.S. response to this shared threat demands a clear understanding¶ of Mexico’s security crisis, counter-drug efforts in Mexico, and the¶ role of the United States.</w:t>
      </w:r>
    </w:p>
    <w:p w:rsidR="00355E5F" w:rsidRDefault="00355E5F" w:rsidP="00355E5F"/>
    <w:p w:rsidR="00355E5F" w:rsidRPr="00C33DD1" w:rsidRDefault="00355E5F" w:rsidP="00355E5F">
      <w:pPr>
        <w:pStyle w:val="Heading4"/>
      </w:pPr>
      <w:r w:rsidRPr="00C33DD1">
        <w:t>Status quo funding is insufficient – Merida funding is being held up</w:t>
      </w:r>
      <w:r>
        <w:t xml:space="preserve"> and assistance should increase</w:t>
      </w:r>
    </w:p>
    <w:p w:rsidR="00355E5F" w:rsidRPr="00FB062C" w:rsidRDefault="00355E5F" w:rsidP="00355E5F">
      <w:r w:rsidRPr="00FB062C">
        <w:rPr>
          <w:rStyle w:val="StyleStyleBold12pt"/>
        </w:rPr>
        <w:t>Seelke &amp; Finklea, 6/12</w:t>
      </w:r>
      <w:r w:rsidRPr="00FB062C">
        <w:t xml:space="preserve"> [Clare Ribando &amp; Kristin M., “U.S.-Mexican Security Cooperation: The Mérida Initiative and Beyond,” Congressional Research Service, June 12, 2013, http://fpc.state.gov/documents/organization/210921.pdf]</w:t>
      </w:r>
    </w:p>
    <w:p w:rsidR="00355E5F" w:rsidRDefault="00355E5F" w:rsidP="00355E5F">
      <w:r>
        <w:t xml:space="preserve">As of April 30, 2013, deliveries had inched upwards to $1.2 billion ($900 million in equipment and $147.7 million worth of training). While </w:t>
      </w:r>
      <w:r w:rsidRPr="00C33DD1">
        <w:rPr>
          <w:rStyle w:val="StyleBoldUnderline"/>
        </w:rPr>
        <w:t>$95 million in FY2012</w:t>
      </w:r>
      <w:r>
        <w:t xml:space="preserve"> INCLE </w:t>
      </w:r>
      <w:r w:rsidRPr="00C33DD1">
        <w:rPr>
          <w:rStyle w:val="StyleBoldUnderline"/>
        </w:rPr>
        <w:t>funding is being withheld due to a congressional hold, roughly $600 million in Mérida funding appropriated prior to FY2013 has yet to be delivered. Recent delays in implementation have occurred partially due to the fact that the</w:t>
      </w:r>
      <w:r>
        <w:t xml:space="preserve"> Peña </w:t>
      </w:r>
      <w:r w:rsidRPr="00C33DD1">
        <w:rPr>
          <w:rStyle w:val="StyleBoldUnderline"/>
        </w:rPr>
        <w:t>Nieto government is still honing its security strategy and determining the amount and type of U.S. assistance needed to support that strategy.</w:t>
      </w:r>
      <w:r>
        <w:t xml:space="preserve"> According to Assistant Secretary of State for International Narcotics and Law Enforcement Affairs William Brownfield, “</w:t>
      </w:r>
      <w:r w:rsidRPr="00C33DD1">
        <w:rPr>
          <w:rStyle w:val="StyleBoldUnderline"/>
        </w:rPr>
        <w:t>We don't yet have a defined strategy [from the Mexican government] that we can say we can program…and implement against.</w:t>
      </w:r>
      <w:r>
        <w:t>”31 The new procedure for processing all requests from Mexican ministries for Mérida support through the Interior Ministry, which is discussed below, has also reportedly contributed to implementation delays.3</w:t>
      </w:r>
    </w:p>
    <w:p w:rsidR="00355E5F" w:rsidRDefault="00355E5F" w:rsidP="00355E5F">
      <w:pPr>
        <w:pStyle w:val="Heading4"/>
      </w:pPr>
      <w:r>
        <w:t>Efforts to shore up the judicial system in Mexico have been insufficient.</w:t>
      </w:r>
    </w:p>
    <w:p w:rsidR="00355E5F" w:rsidRDefault="00355E5F" w:rsidP="00355E5F">
      <w:r>
        <w:t xml:space="preserve">Richard N. </w:t>
      </w:r>
      <w:r w:rsidRPr="004D7F90">
        <w:rPr>
          <w:rStyle w:val="StyleStyleBold12pt"/>
        </w:rPr>
        <w:t>Haass</w:t>
      </w:r>
      <w:r>
        <w:t xml:space="preserve"> President</w:t>
      </w:r>
      <w:r w:rsidRPr="004D7F90">
        <w:rPr>
          <w:sz w:val="12"/>
        </w:rPr>
        <w:t xml:space="preserve">¶ </w:t>
      </w:r>
      <w:r>
        <w:t>Council on Foreign Relations</w:t>
      </w:r>
      <w:r w:rsidRPr="004D7F90">
        <w:rPr>
          <w:sz w:val="12"/>
        </w:rPr>
        <w:t xml:space="preserve">¶ </w:t>
      </w:r>
      <w:r>
        <w:t xml:space="preserve">March </w:t>
      </w:r>
      <w:r w:rsidRPr="004D7F90">
        <w:rPr>
          <w:rStyle w:val="StyleStyleBold12pt"/>
        </w:rPr>
        <w:t>2011</w:t>
      </w:r>
      <w:r>
        <w:t xml:space="preserve"> “The Drug War in Mexico Confronting a Shared Threat” Council of Foreign Relations Special Report No. 60</w:t>
      </w:r>
      <w:r w:rsidRPr="004D7F90">
        <w:rPr>
          <w:sz w:val="12"/>
        </w:rPr>
        <w:t xml:space="preserve">¶ </w:t>
      </w:r>
      <w:r>
        <w:t>March 2011 online</w:t>
      </w:r>
    </w:p>
    <w:p w:rsidR="00355E5F" w:rsidRDefault="00355E5F" w:rsidP="00355E5F">
      <w:r>
        <w:t>In this Council Special Report, David A. Shirk, director of the Trans-</w:t>
      </w:r>
      <w:r w:rsidRPr="004D7F90">
        <w:rPr>
          <w:sz w:val="12"/>
        </w:rPr>
        <w:t xml:space="preserve">¶ </w:t>
      </w:r>
      <w:r>
        <w:t>Border Institute at the University of San Diego, analyzes the steps that</w:t>
      </w:r>
      <w:r w:rsidRPr="004D7F90">
        <w:rPr>
          <w:sz w:val="12"/>
        </w:rPr>
        <w:t xml:space="preserve">¶ </w:t>
      </w:r>
      <w:r>
        <w:t>the United States and Mexico can take to more effectively combat</w:t>
      </w:r>
      <w:r w:rsidRPr="004D7F90">
        <w:rPr>
          <w:sz w:val="12"/>
        </w:rPr>
        <w:t xml:space="preserve">¶ </w:t>
      </w:r>
      <w:r>
        <w:t xml:space="preserve">drug violence. </w:t>
      </w:r>
      <w:r w:rsidRPr="002D2F87">
        <w:rPr>
          <w:rStyle w:val="StyleBoldUnderline"/>
        </w:rPr>
        <w:t>Though Calderón’s military-led effort has splintered¶ the major drug cartels, it has not diminished their strength—or political¶ influence—sufficiently to prosecute them in the courts rather than¶ in the streets. Nor is Mexico’s criminal justice system robust enough¶ to pose a real challenge to cartel leaders. It remains seriously underfunded,¶ riddled with corruption, and deeply mistrusted by the public.¶ And while American efforts to support the military and shore up the¶ justice system have been substantial, efforts to address the economic¶ and social conditions that encourage people to join the drug trade are,¶ as yet, insufficient</w:t>
      </w:r>
      <w:r>
        <w:t>.</w:t>
      </w:r>
    </w:p>
    <w:p w:rsidR="00355E5F" w:rsidRDefault="00355E5F" w:rsidP="00355E5F"/>
    <w:p w:rsidR="00355E5F" w:rsidRDefault="00355E5F" w:rsidP="00355E5F">
      <w:pPr>
        <w:pStyle w:val="Heading4"/>
      </w:pPr>
    </w:p>
    <w:p w:rsidR="00355E5F" w:rsidRDefault="00355E5F" w:rsidP="00355E5F">
      <w:pPr>
        <w:pStyle w:val="Heading3"/>
      </w:pPr>
      <w:bookmarkStart w:id="4" w:name="_Toc361400885"/>
      <w:r>
        <w:lastRenderedPageBreak/>
        <w:t>Cartel violence increasing</w:t>
      </w:r>
      <w:bookmarkEnd w:id="4"/>
    </w:p>
    <w:p w:rsidR="00355E5F" w:rsidRDefault="00355E5F" w:rsidP="00355E5F">
      <w:pPr>
        <w:pStyle w:val="Heading4"/>
      </w:pPr>
      <w:r>
        <w:t>Cartel violence is increasing.  The Los Zetas gang is beginning to cross the border – risking US security.</w:t>
      </w:r>
    </w:p>
    <w:p w:rsidR="00355E5F" w:rsidRDefault="00355E5F" w:rsidP="00355E5F">
      <w:r w:rsidRPr="00C838F5">
        <w:rPr>
          <w:rStyle w:val="StyleStyleBold12pt"/>
        </w:rPr>
        <w:t>Washington Times, July 7 2013</w:t>
      </w:r>
      <w:r>
        <w:t xml:space="preserve"> Read more: http://www.washingtontimes.com/news/2013/jul/7/ruthless-mexican-drug-cartel-recruiting-in-the-us/#ixzz2YW0LzRrC </w:t>
      </w:r>
    </w:p>
    <w:p w:rsidR="00355E5F" w:rsidRDefault="00355E5F" w:rsidP="00355E5F">
      <w:r w:rsidRPr="00C838F5">
        <w:rPr>
          <w:rStyle w:val="StyleBoldUnderline"/>
        </w:rPr>
        <w:t>A Mexican drug cartel known for kidnapping random civilians and beheading its rivals has expanded its operations into the U.S.</w:t>
      </w:r>
      <w:r w:rsidRPr="00C838F5">
        <w:rPr>
          <w:sz w:val="12"/>
        </w:rPr>
        <w:t xml:space="preserve">¶ </w:t>
      </w:r>
      <w:r>
        <w:t>The gang known as Los Zetas is recruiting U.S. prison and street gangs, and non-Mexicans, for its drug trafficking and support operations in Mexico and the U.S.</w:t>
      </w:r>
      <w:r w:rsidRPr="00C838F5">
        <w:rPr>
          <w:sz w:val="12"/>
        </w:rPr>
        <w:t xml:space="preserve">¶ </w:t>
      </w:r>
      <w:r>
        <w:t xml:space="preserve">An FBI intelligence bulletin notes that “multiple sources” reported the shift in Los Zetas recruiting. </w:t>
      </w:r>
      <w:r w:rsidRPr="00C838F5">
        <w:rPr>
          <w:rStyle w:val="StyleBoldUnderline"/>
        </w:rPr>
        <w:t>The cartel sought to maintain a highly disciplined and structured hierarchy by recruiting members with specialized training, such as former military and law enforcement officers.</w:t>
      </w:r>
      <w:r w:rsidRPr="00C838F5">
        <w:rPr>
          <w:sz w:val="12"/>
        </w:rPr>
        <w:t xml:space="preserve">¶ </w:t>
      </w:r>
      <w:r>
        <w:t xml:space="preserve">“The FBI judges with high confidence that </w:t>
      </w:r>
      <w:r w:rsidRPr="00C838F5">
        <w:rPr>
          <w:rStyle w:val="StyleBoldUnderline"/>
        </w:rPr>
        <w:t>Los Zetas will continue to increase its recruitment efforts and establish pacts with non-military trained, nontraditional associates to maintain their drug-trafficking and support operations, which may increase violence along the Southwest border posing a threat to U.S. national security</w:t>
      </w:r>
      <w:r>
        <w:t>,” the bulletin says.</w:t>
      </w:r>
      <w:r w:rsidRPr="00C838F5">
        <w:rPr>
          <w:sz w:val="12"/>
        </w:rPr>
        <w:t xml:space="preserve">¶ </w:t>
      </w:r>
      <w:r>
        <w:t xml:space="preserve">The expansion of Los Zetas operations across the southwestern border has long been a concern of U.S. authorities. </w:t>
      </w:r>
      <w:r w:rsidRPr="00C838F5">
        <w:rPr>
          <w:rStyle w:val="StyleBoldUnderline"/>
        </w:rPr>
        <w:t>Trained as an elite band of Mexican anti-drug commandos</w:t>
      </w:r>
      <w:r>
        <w:t>, Los Zetas evolved into mercenaries for the infamous Gulf Cartel</w:t>
      </w:r>
      <w:r w:rsidRPr="00C838F5">
        <w:rPr>
          <w:rStyle w:val="StyleBoldUnderline"/>
        </w:rPr>
        <w:t>, unleashing a wave of brutality in Mexico’s drug wars</w:t>
      </w:r>
      <w:r>
        <w:t>.</w:t>
      </w:r>
      <w:r w:rsidRPr="00C838F5">
        <w:rPr>
          <w:sz w:val="12"/>
        </w:rPr>
        <w:t xml:space="preserve">¶ </w:t>
      </w:r>
      <w:r>
        <w:t>Bolstered by an influx of assassins, bandits, thieves and thugs, as well as corrupt federal, state and local police officers, the gang has evolved into a well-financed and heavily armed drug-smuggling force of its own.</w:t>
      </w:r>
      <w:r w:rsidRPr="00C838F5">
        <w:rPr>
          <w:sz w:val="12"/>
        </w:rPr>
        <w:t xml:space="preserve">¶ </w:t>
      </w:r>
      <w:r w:rsidRPr="00C838F5">
        <w:rPr>
          <w:rStyle w:val="StyleBoldUnderline"/>
        </w:rPr>
        <w:t>Known for mounting the severed heads of its rivals on poles or hanging their dismembered bodies from bridges in cities throughout Mexico, Los Zetas easily has become the most feared criminal gang in Mexico.¶</w:t>
      </w:r>
      <w:r w:rsidRPr="00C838F5">
        <w:rPr>
          <w:sz w:val="12"/>
        </w:rPr>
        <w:t xml:space="preserve"> </w:t>
      </w:r>
      <w:r>
        <w:t>“The Zetas are determined to gain the reputation of being the most sadistic, cruel and beastly organization that ever existed,” said George W. Grayson, a professor of government at the College of William &amp; Mary and a specialist on Mexican drug gangs. “</w:t>
      </w:r>
      <w:r w:rsidRPr="00C838F5">
        <w:rPr>
          <w:rStyle w:val="StyleBoldUnderline"/>
        </w:rPr>
        <w:t>Many of Mexico’s existing drug cartels will kill their enemies, but not go out of their way to do it. The Zetas look forward to inflicting fear on their targets. They won’t just cut off your ear; they’ll cut off your head and think nothing of it.”</w:t>
      </w:r>
    </w:p>
    <w:p w:rsidR="00355E5F" w:rsidRDefault="00355E5F" w:rsidP="00355E5F">
      <w:pPr>
        <w:pStyle w:val="Heading4"/>
      </w:pPr>
      <w:r>
        <w:t>Drug cartel violence still surging in Mexico.</w:t>
      </w:r>
    </w:p>
    <w:p w:rsidR="00355E5F" w:rsidRDefault="00355E5F" w:rsidP="00355E5F">
      <w:r w:rsidRPr="006632CC">
        <w:rPr>
          <w:rStyle w:val="StyleStyleBold12pt"/>
        </w:rPr>
        <w:t>Gulf Today</w:t>
      </w:r>
      <w:r>
        <w:t xml:space="preserve">, </w:t>
      </w:r>
      <w:r w:rsidRPr="00571527">
        <w:t>Seven severed heads found in plastic bags in Mexico</w:t>
      </w:r>
      <w:r>
        <w:t xml:space="preserve"> </w:t>
      </w:r>
      <w:r w:rsidRPr="006632CC">
        <w:rPr>
          <w:rStyle w:val="StyleStyleBold12pt"/>
        </w:rPr>
        <w:t>July 04, 2013</w:t>
      </w:r>
      <w:r>
        <w:t xml:space="preserve"> </w:t>
      </w:r>
      <w:r w:rsidRPr="00571527">
        <w:t>http://gulftoday.ae/portal/5bb0e488-7d1a-4ea0-a1aa-6d3eeae1b553.aspx</w:t>
      </w:r>
    </w:p>
    <w:p w:rsidR="00355E5F" w:rsidRDefault="00355E5F" w:rsidP="00355E5F">
      <w:r>
        <w:t xml:space="preserve">GUADALAJARA (Mexico): </w:t>
      </w:r>
      <w:r w:rsidRPr="006632CC">
        <w:rPr>
          <w:rStyle w:val="StyleBoldUnderline"/>
        </w:rPr>
        <w:t>Police have found seven heads and several other severed body parts in plastic bags in the Mexican state of Jalisco,</w:t>
      </w:r>
      <w:r>
        <w:t xml:space="preserve"> </w:t>
      </w:r>
      <w:r w:rsidRPr="006632CC">
        <w:rPr>
          <w:rStyle w:val="StyleBoldUnderline"/>
        </w:rPr>
        <w:t>plagued by drug-related violence</w:t>
      </w:r>
      <w:r>
        <w:t>, prosecutors said.</w:t>
      </w:r>
      <w:r w:rsidRPr="00571527">
        <w:rPr>
          <w:sz w:val="12"/>
        </w:rPr>
        <w:t xml:space="preserve">¶ </w:t>
      </w:r>
      <w:r>
        <w:t>Three alleged kidnappers who were arrested on Tuesday led police to the gruesome find at a farm near Guadalajara, Mexico's second largest city, they said in a statement.</w:t>
      </w:r>
      <w:r w:rsidRPr="00571527">
        <w:rPr>
          <w:sz w:val="12"/>
        </w:rPr>
        <w:t xml:space="preserve">¶ </w:t>
      </w:r>
      <w:r>
        <w:t>Coroners in Jalisco, of which Guadalajara is the capital, will carry out DNA tests to identify the victims.</w:t>
      </w:r>
      <w:r w:rsidRPr="00571527">
        <w:rPr>
          <w:sz w:val="12"/>
        </w:rPr>
        <w:t xml:space="preserve">¶ </w:t>
      </w:r>
      <w:r w:rsidRPr="006632CC">
        <w:rPr>
          <w:rStyle w:val="StyleBoldUnderline"/>
        </w:rPr>
        <w:t>Violence has surged in recent months in Jalisco as two rival drug cartels fight turf battles.¶ More than 70,000 people have died in drug-related unrest in the country since 2006.</w:t>
      </w:r>
    </w:p>
    <w:p w:rsidR="00355E5F" w:rsidRDefault="00355E5F" w:rsidP="00355E5F"/>
    <w:p w:rsidR="00355E5F" w:rsidRDefault="00355E5F" w:rsidP="00355E5F">
      <w:pPr>
        <w:rPr>
          <w:rStyle w:val="StyleStyleBold12pt"/>
        </w:rPr>
      </w:pPr>
      <w:r>
        <w:rPr>
          <w:rStyle w:val="StyleStyleBold12pt"/>
        </w:rPr>
        <w:t>Drug and organized crime violence is increasing in Mexico – justice system is inadequate – will destabilize the region without action.</w:t>
      </w:r>
    </w:p>
    <w:p w:rsidR="00355E5F" w:rsidRDefault="00355E5F" w:rsidP="00355E5F">
      <w:r w:rsidRPr="00D31991">
        <w:rPr>
          <w:rStyle w:val="StyleStyleBold12pt"/>
        </w:rPr>
        <w:t>CFR, 2013</w:t>
      </w:r>
      <w:r>
        <w:t xml:space="preserve"> Mexico's Drug War Interviewees: Shannon K. O’Neil, Senior Fellow for Latin America Studies, Council on Foreign Relations Alejandro Hope, Analyst and Former Mexican Intelligence Officer Stewart M. Patrick, Senior Fellow and Director of the International Institutions and Global Governance </w:t>
      </w:r>
      <w:r>
        <w:lastRenderedPageBreak/>
        <w:t>Program, Council on Foreign Relations Laura Vargas, Former Advisor, Mexico Ministry of Social Development</w:t>
      </w:r>
    </w:p>
    <w:p w:rsidR="00355E5F" w:rsidRDefault="00355E5F" w:rsidP="00355E5F">
      <w:r>
        <w:t>Producers: Hagit Bachrach, Writer/Producer/Editor, CFR.org Jeremy Sherlick, Senior Producer, CFR.org</w:t>
      </w:r>
    </w:p>
    <w:p w:rsidR="00355E5F" w:rsidRPr="001D5866" w:rsidRDefault="00355E5F" w:rsidP="00355E5F">
      <w:r>
        <w:t xml:space="preserve">Robert McMahon, Editorial Supervisor, CFR.org February 8, 2013 </w:t>
      </w:r>
      <w:r w:rsidRPr="001D5866">
        <w:t>http://www.cfr.org/mexico/mexicos-drug-war/p29946</w:t>
      </w:r>
    </w:p>
    <w:p w:rsidR="00355E5F" w:rsidRPr="00F36CD2" w:rsidRDefault="00355E5F" w:rsidP="00355E5F">
      <w:pPr>
        <w:rPr>
          <w:rStyle w:val="StyleBoldUnderline"/>
        </w:rPr>
      </w:pPr>
      <w:r>
        <w:t xml:space="preserve">Despite Mexico's strengthening democracy and booming economy, the country's security crisis rages on. </w:t>
      </w:r>
      <w:r w:rsidRPr="00F36CD2">
        <w:rPr>
          <w:rStyle w:val="StyleBoldUnderline"/>
        </w:rPr>
        <w:t>Fifty thousand people have been killed in the past five years due to drug and organized crime-related violence</w:t>
      </w:r>
      <w:r>
        <w:t>.</w:t>
      </w:r>
      <w:r w:rsidRPr="00D31991">
        <w:rPr>
          <w:sz w:val="12"/>
        </w:rPr>
        <w:t xml:space="preserve">¶ </w:t>
      </w:r>
      <w:r>
        <w:t>"</w:t>
      </w:r>
      <w:r w:rsidRPr="00F36CD2">
        <w:rPr>
          <w:rStyle w:val="StyleBoldUnderline"/>
        </w:rPr>
        <w:t>The sense of fear and the sense of helplessness has extended beyond the areas that are mostly affected by the increasing violence</w:t>
      </w:r>
      <w:r>
        <w:t>," says Alejandro Hope, a former Mexican intelligence officer. "It has changed the national conversation in Mexico, and it has changed the way Mexicans think of their country."</w:t>
      </w:r>
      <w:r w:rsidRPr="00D31991">
        <w:rPr>
          <w:sz w:val="12"/>
        </w:rPr>
        <w:t xml:space="preserve">¶ </w:t>
      </w:r>
      <w:r w:rsidRPr="00BC2993">
        <w:t>The crisis has been driven by many factors, experts</w:t>
      </w:r>
      <w:r>
        <w:t xml:space="preserve"> say, including the Mexican government's offensive against drug-trafficking organizations, which began in December 2006. And while the country has enjoyed steady economic growth in recent years, economic inequality has left millions of Mexicans on the margins. "Those are the types of populations that the drug cartels or gangs look to and often recruit from," says Shannon K. O'Neil, CFR's Senior Fellow for Latin America Studies. Meanwhile, </w:t>
      </w:r>
      <w:r w:rsidRPr="00F36CD2">
        <w:rPr>
          <w:rStyle w:val="StyleBoldUnderline"/>
        </w:rPr>
        <w:t>Mexico's weak security and justice institutions, prone to inefficiency and corruption, have been "quite unable to deal with this level of violence,</w:t>
      </w:r>
      <w:r>
        <w:t xml:space="preserve">" argues Hope. </w:t>
      </w:r>
      <w:r w:rsidRPr="00D31991">
        <w:rPr>
          <w:sz w:val="12"/>
        </w:rPr>
        <w:t xml:space="preserve">¶ </w:t>
      </w:r>
      <w:r>
        <w:t>While Mexico is unlikely to become a truly failed state</w:t>
      </w:r>
      <w:r w:rsidRPr="00F36CD2">
        <w:rPr>
          <w:rStyle w:val="StyleBoldUnderline"/>
        </w:rPr>
        <w:t>, its drug war has had a destabilizing impact on the region,</w:t>
      </w:r>
      <w:r>
        <w:t xml:space="preserve"> says Stewart M. Patrick, director of CFR's International Institutions and Global Governance Program. </w:t>
      </w:r>
      <w:r w:rsidRPr="00F36CD2">
        <w:rPr>
          <w:rStyle w:val="StyleBoldUnderline"/>
        </w:rPr>
        <w:t>Yet the international community has done very little to address Mexico's security crisis.</w:t>
      </w:r>
    </w:p>
    <w:p w:rsidR="00355E5F" w:rsidRDefault="00355E5F" w:rsidP="00355E5F">
      <w:pPr>
        <w:pStyle w:val="Heading4"/>
      </w:pPr>
      <w:r>
        <w:t>Drug related violence is escalating and the war on drugs is a failure necessitating a change in U.S. policy towards Mexico</w:t>
      </w:r>
    </w:p>
    <w:p w:rsidR="00355E5F" w:rsidRDefault="00355E5F" w:rsidP="00355E5F">
      <w:r w:rsidRPr="000E042E">
        <w:rPr>
          <w:rStyle w:val="StyleStyleBold12pt"/>
        </w:rPr>
        <w:t>Rawlins, ’13</w:t>
      </w:r>
      <w:r>
        <w:t xml:space="preserve"> [Aimee, “Mexico’s Drug War,” Council on Foreign Relations, January 11, 2013, </w:t>
      </w:r>
      <w:r w:rsidRPr="000E042E">
        <w:t>http://www.cfr.org/mexico/mexicos-drug-war/p13689</w:t>
      </w:r>
      <w:r>
        <w:t>]</w:t>
      </w:r>
    </w:p>
    <w:p w:rsidR="00355E5F" w:rsidRDefault="00355E5F" w:rsidP="00355E5F">
      <w:r>
        <w:t xml:space="preserve">In 2006, former Mexican president Felipe </w:t>
      </w:r>
      <w:r w:rsidRPr="000E042E">
        <w:rPr>
          <w:rStyle w:val="StyleBoldUnderline"/>
        </w:rPr>
        <w:t>Calderón launched a massive crackdown against drug trafficking organizations, in conjunction with the United States. Since then, more than 40,000 people have been killed in drug-related violence</w:t>
      </w:r>
      <w:r>
        <w:t xml:space="preserve">. </w:t>
      </w:r>
      <w:r w:rsidRPr="000E042E">
        <w:rPr>
          <w:rStyle w:val="StyleBoldUnderline"/>
        </w:rPr>
        <w:t>While the United States has supplied funding and labor to increase Mexico's institutional capacity to address drug trafficking, its primary focus has been on cross-border policing and targeting U.S. drug users.</w:t>
      </w:r>
      <w:r>
        <w:t xml:space="preserve"> Analysts differ on how to address Mexico's growing internal strife, </w:t>
      </w:r>
      <w:r w:rsidRPr="000E042E">
        <w:rPr>
          <w:rStyle w:val="StyleBoldUnderline"/>
        </w:rPr>
        <w:t>but a growing number agree that the U.S. war on drugs is a failure and necessitates a new approach</w:t>
      </w:r>
      <w:r>
        <w:t>. Enrique Peña Nieto, who succeeded Calderón as president in December 2012, has announced intentions to shift Mexico's drug war strategy to quell violence against civilians rather than targeting cartel leaders. Meanwhile, gradual moves have been made on the U.S. state level toward legalization and decriminalization of marijuana, one of the primary substances involved in the drug war, raising new questions about overall policy.</w:t>
      </w:r>
    </w:p>
    <w:p w:rsidR="00355E5F" w:rsidRPr="006C575E" w:rsidRDefault="00355E5F" w:rsidP="00355E5F">
      <w:pPr>
        <w:pStyle w:val="Heading4"/>
      </w:pPr>
      <w:r w:rsidRPr="006C575E">
        <w:t>Cartel violence increasing in Mexico</w:t>
      </w:r>
    </w:p>
    <w:p w:rsidR="00355E5F" w:rsidRPr="006C575E" w:rsidRDefault="00355E5F" w:rsidP="00355E5F">
      <w:r w:rsidRPr="006C575E">
        <w:rPr>
          <w:rStyle w:val="StyleStyleBold12pt"/>
        </w:rPr>
        <w:t>Courtney 2013</w:t>
      </w:r>
      <w:r w:rsidRPr="006C575E">
        <w:t>(http://encompass.eku.edu/cgi/viewcontent.cgi?article=1112&amp;context=honors_theses Eastern Kentucky University, April 15, 2013)</w:t>
      </w:r>
    </w:p>
    <w:p w:rsidR="00355E5F" w:rsidRDefault="00355E5F" w:rsidP="00355E5F">
      <w:pPr>
        <w:rPr>
          <w:sz w:val="18"/>
        </w:rPr>
      </w:pPr>
      <w:r w:rsidRPr="00E9742E">
        <w:rPr>
          <w:rStyle w:val="StyleBoldUnderline"/>
        </w:rPr>
        <w:t xml:space="preserve">The quantity of drug trafficking-related violent crime in Mexico has </w:t>
      </w:r>
      <w:r w:rsidRPr="00E9742E">
        <w:rPr>
          <w:rStyle w:val="Emphasis"/>
        </w:rPr>
        <w:t>steadily increased</w:t>
      </w:r>
      <w:r w:rsidRPr="00E9742E">
        <w:rPr>
          <w:rStyle w:val="StyleBoldUnderline"/>
        </w:rPr>
        <w:t xml:space="preserve"> since President Calderon’s declaration of war in 2006</w:t>
      </w:r>
      <w:r>
        <w:t xml:space="preserve">. </w:t>
      </w:r>
      <w:r w:rsidRPr="00E9742E">
        <w:rPr>
          <w:rStyle w:val="StyleBoldUnderline"/>
        </w:rPr>
        <w:t>The current figures are</w:t>
      </w:r>
      <w:r>
        <w:t xml:space="preserve"> </w:t>
      </w:r>
      <w:r w:rsidRPr="00E9742E">
        <w:rPr>
          <w:sz w:val="18"/>
        </w:rPr>
        <w:t xml:space="preserve">often debated due to the varying ranges; most media sources have settled </w:t>
      </w:r>
      <w:r w:rsidRPr="00E9742E">
        <w:rPr>
          <w:rStyle w:val="StyleBoldUnderline"/>
        </w:rPr>
        <w:t>on about 50,000- 70,000 deaths from December 2006 through June 2012</w:t>
      </w:r>
      <w:r w:rsidRPr="00E9742E">
        <w:t xml:space="preserve">, </w:t>
      </w:r>
      <w:r w:rsidRPr="00E9742E">
        <w:rPr>
          <w:rStyle w:val="StyleBoldUnderline"/>
        </w:rPr>
        <w:t xml:space="preserve">although one researcher, Molly Malloy, estimates that the total could be close to 100,000 </w:t>
      </w:r>
      <w:r w:rsidRPr="00E9742E">
        <w:rPr>
          <w:sz w:val="18"/>
        </w:rPr>
        <w:t xml:space="preserve">(O’Reilly, 2012). As a note of comparison, the “Troubles” committed by the IRA in Northern Ireland killed only 3,500 people and the Kurdistan Workers’ Party in Turkey killed a little over 12,000 (Kan, 2011). Another disturbing trend is the increase in the number of fatalities in each violent drug trafficking-related encounter. It’s been noted that before 2010, no violent skirmish between drug traffickers and rivals, the government, or the public resulted in the death of more than twenty five victims at one time </w:t>
      </w:r>
      <w:r w:rsidRPr="00E9742E">
        <w:rPr>
          <w:sz w:val="18"/>
        </w:rPr>
        <w:lastRenderedPageBreak/>
        <w:t xml:space="preserve">(Moore, 2012). However in August of 2010, Los Zetas bound, blindfolded and executed 72 illegal immigrants (Moore, 2012). Some sources hypothesize that their death was the result of their refusal to help the Zetas traffic drugs across the border (Seelke and Finklea, 2011). 15 </w:t>
      </w:r>
      <w:r w:rsidRPr="00E9742E">
        <w:rPr>
          <w:rStyle w:val="StyleBoldUnderline"/>
        </w:rPr>
        <w:t>The rate of drug trafficking-related homicides has also increased since President Calderon declared war on the cartels. Approximately 2,200 people died due to drug trafficking violence in 2007, and the number of drug related killings only increased in the following years</w:t>
      </w:r>
      <w:r w:rsidRPr="00E9742E">
        <w:t xml:space="preserve"> </w:t>
      </w:r>
      <w:r w:rsidRPr="00E9742E">
        <w:rPr>
          <w:sz w:val="18"/>
        </w:rPr>
        <w:t>(Seelke and Finklea, 2011; see figure 2 for more details). The 2010 Mexican National Police estimated the homicide rate for Mexico in 2010 was 18.1 people out of every 100,000 (Me, Bisogno &amp; Malby, 2011). The World Health Organization states that a homicide rate exceeding 10 per 100,000 people (Figure 2) is considered one of epidemic proportions</w:t>
      </w:r>
    </w:p>
    <w:p w:rsidR="00355E5F" w:rsidRDefault="00355E5F" w:rsidP="00355E5F">
      <w:pPr>
        <w:pStyle w:val="Heading4"/>
      </w:pPr>
      <w:r>
        <w:t>Root cause of cartel violence in Mexico is their historically weak rule of law institutions</w:t>
      </w:r>
    </w:p>
    <w:p w:rsidR="00355E5F" w:rsidRDefault="00355E5F" w:rsidP="00355E5F">
      <w:r>
        <w:t xml:space="preserve">Ernesto </w:t>
      </w:r>
      <w:r w:rsidRPr="00A87143">
        <w:rPr>
          <w:rStyle w:val="StyleStyleBold12pt"/>
        </w:rPr>
        <w:t>Zedillo and</w:t>
      </w:r>
      <w:r>
        <w:t xml:space="preserve"> Haynie </w:t>
      </w:r>
      <w:r w:rsidRPr="00A87143">
        <w:rPr>
          <w:rStyle w:val="StyleStyleBold12pt"/>
        </w:rPr>
        <w:t>Wheeler</w:t>
      </w:r>
      <w:r>
        <w:t xml:space="preserve"> </w:t>
      </w:r>
      <w:r w:rsidRPr="00A87143">
        <w:rPr>
          <w:rStyle w:val="StyleStyleBold12pt"/>
        </w:rPr>
        <w:t>2012</w:t>
      </w:r>
      <w:r>
        <w:t xml:space="preserve"> A Yale Center for the Study of Globalization eBook Rethinking the “War on Drugs” Through the US-Mexico Prism </w:t>
      </w:r>
      <w:hyperlink r:id="rId14" w:history="1">
        <w:r>
          <w:rPr>
            <w:rStyle w:val="Hyperlink"/>
          </w:rPr>
          <w:t>http://www.ycsg.yale.edu/center/forms/rethinking-war-on-drugs.pdf</w:t>
        </w:r>
      </w:hyperlink>
    </w:p>
    <w:p w:rsidR="00355E5F" w:rsidRDefault="00355E5F" w:rsidP="00355E5F">
      <w:r>
        <w:t xml:space="preserve">Lets begin by saying that drugs are not an issue of public health in Mexico, unless </w:t>
      </w:r>
      <w:r w:rsidRPr="00A87143">
        <w:rPr>
          <w:sz w:val="12"/>
        </w:rPr>
        <w:t xml:space="preserve">¶ </w:t>
      </w:r>
      <w:r>
        <w:t xml:space="preserve">we think of homicides as a public health problem. </w:t>
      </w:r>
      <w:r w:rsidRPr="00A87143">
        <w:rPr>
          <w:rStyle w:val="StyleBoldUnderline"/>
        </w:rPr>
        <w:t>The drug problem in Mexico ¶ is mainly one of insecurity, violence, and institutional weakness.</w:t>
      </w:r>
      <w:r>
        <w:t xml:space="preserve"> </w:t>
      </w:r>
      <w:r w:rsidRPr="00A87143">
        <w:rPr>
          <w:sz w:val="12"/>
        </w:rPr>
        <w:t xml:space="preserve">¶ </w:t>
      </w:r>
      <w:r w:rsidRPr="00A87143">
        <w:rPr>
          <w:rStyle w:val="StyleBoldUnderline"/>
        </w:rPr>
        <w:t>At the root of the problem is a historically weak system of rule of law.</w:t>
      </w:r>
      <w:r>
        <w:t xml:space="preserve"> The weakest </w:t>
      </w:r>
      <w:r w:rsidRPr="00A87143">
        <w:rPr>
          <w:sz w:val="12"/>
        </w:rPr>
        <w:t xml:space="preserve">¶ </w:t>
      </w:r>
      <w:r>
        <w:t xml:space="preserve">link of this particular chain is local governments, which are responsible for the </w:t>
      </w:r>
      <w:r w:rsidRPr="00A87143">
        <w:rPr>
          <w:sz w:val="12"/>
        </w:rPr>
        <w:t xml:space="preserve">¶ </w:t>
      </w:r>
      <w:r>
        <w:t xml:space="preserve">prosecution of common crimes such as homicide, robbery, extortion and kidnapping. </w:t>
      </w:r>
      <w:r w:rsidRPr="00A87143">
        <w:rPr>
          <w:rStyle w:val="StyleBoldUnderline"/>
        </w:rPr>
        <w:t>There are different figures available, but the most reliable one shows that ¶ local governments only punish 5% of those common crimes. So, the probability ¶ that one person can kill another in Mexico and get away with it is 95%. ¶ With such a high rate of impunity, it is remarkable that Mexico is not a more ¶ violent and criminal place than it is. Drug trafficking adds an extraordinary flow ¶ of cash, corruption and criminal opportunities to the weak rule of law and the ¶ crime patterns already existent</w:t>
      </w:r>
      <w:r>
        <w:t>.</w:t>
      </w:r>
    </w:p>
    <w:p w:rsidR="00355E5F" w:rsidRDefault="00355E5F" w:rsidP="00355E5F">
      <w:pPr>
        <w:rPr>
          <w:sz w:val="18"/>
        </w:rPr>
      </w:pPr>
    </w:p>
    <w:p w:rsidR="00355E5F" w:rsidRDefault="00355E5F" w:rsidP="00355E5F">
      <w:pPr>
        <w:pStyle w:val="Heading4"/>
      </w:pPr>
      <w:r>
        <w:t>Drugs, including heroin, meth, marijuana, and cocaine, coming from Mexico are on the rise</w:t>
      </w:r>
    </w:p>
    <w:p w:rsidR="00355E5F" w:rsidRDefault="00355E5F" w:rsidP="00355E5F">
      <w:r w:rsidRPr="000E042E">
        <w:rPr>
          <w:rStyle w:val="StyleStyleBold12pt"/>
        </w:rPr>
        <w:t>Rawlins, ’13</w:t>
      </w:r>
      <w:r>
        <w:t xml:space="preserve"> [Aimee, “Mexico’s Drug War,” Council on Foreign Relations, January 11, 2013, </w:t>
      </w:r>
      <w:r w:rsidRPr="000E042E">
        <w:t>http://www.cfr.org/mexico/mexicos-drug-war/p13689</w:t>
      </w:r>
      <w:r>
        <w:t>]</w:t>
      </w:r>
    </w:p>
    <w:p w:rsidR="00355E5F" w:rsidRPr="000E042E" w:rsidRDefault="00355E5F" w:rsidP="00355E5F">
      <w:pPr>
        <w:rPr>
          <w:rStyle w:val="StyleBoldUnderline"/>
        </w:rPr>
      </w:pPr>
      <w:r w:rsidRPr="000E042E">
        <w:rPr>
          <w:rStyle w:val="StyleBoldUnderline"/>
        </w:rPr>
        <w:t>Mexico is a major supplier of heroin to the U.S. market, and the largest foreign supplier of methamphetamine and marijuana. Mexican production of all three of these drugs has increased since 2005, as has the amount of drugs seized at the southwest border, according to the U.S. Department of Justice</w:t>
      </w:r>
      <w:r>
        <w:t xml:space="preserve"> (PDF). While assessments vary as to how much of the marijuana originates in Mexico, a 2010 Rand Corporation report (PDF) estimated it at anywhere from 40 to 67 percent. </w:t>
      </w:r>
      <w:r w:rsidRPr="000E042E">
        <w:rPr>
          <w:rStyle w:val="StyleBoldUnderline"/>
        </w:rPr>
        <w:t>An estimated 95 percent of cocaine now travels through Mexico</w:t>
      </w:r>
      <w:r>
        <w:t xml:space="preserve"> (PDF) </w:t>
      </w:r>
      <w:r w:rsidRPr="000E042E">
        <w:rPr>
          <w:rStyle w:val="StyleBoldUnderline"/>
        </w:rPr>
        <w:t>into the United States, up from 77 percent in 2003. Overall, the U.S. State Department found that U.S. drug users send between $19 and $29 billion annually into the coffers of Mexican drug cartels.</w:t>
      </w:r>
    </w:p>
    <w:p w:rsidR="00355E5F" w:rsidRDefault="00355E5F" w:rsidP="00355E5F"/>
    <w:p w:rsidR="00355E5F" w:rsidRDefault="00355E5F" w:rsidP="00355E5F">
      <w:pPr>
        <w:pStyle w:val="Heading3"/>
      </w:pPr>
      <w:bookmarkStart w:id="5" w:name="_Toc361400708"/>
      <w:bookmarkStart w:id="6" w:name="_Toc361400886"/>
      <w:r>
        <w:lastRenderedPageBreak/>
        <w:t>Military crackdowns bad - Violence</w:t>
      </w:r>
      <w:bookmarkEnd w:id="5"/>
      <w:bookmarkEnd w:id="6"/>
    </w:p>
    <w:p w:rsidR="00355E5F" w:rsidRPr="00B23343" w:rsidRDefault="00355E5F" w:rsidP="00355E5F">
      <w:pPr>
        <w:pStyle w:val="Heading4"/>
        <w:rPr>
          <w:rStyle w:val="StyleBoldUnderline"/>
        </w:rPr>
      </w:pPr>
      <w:r>
        <w:t>Military crackdowns has increased political and civilian killings while also resulting in as many as eighty new cartels</w:t>
      </w:r>
    </w:p>
    <w:p w:rsidR="00355E5F" w:rsidRDefault="00355E5F" w:rsidP="00355E5F">
      <w:r>
        <w:rPr>
          <w:rStyle w:val="StyleBoldUnderline"/>
        </w:rPr>
        <w:t xml:space="preserve"> </w:t>
      </w:r>
      <w:r w:rsidRPr="000E042E">
        <w:rPr>
          <w:rStyle w:val="StyleStyleBold12pt"/>
        </w:rPr>
        <w:t>Rawlins, ’13</w:t>
      </w:r>
      <w:r>
        <w:t xml:space="preserve"> [Aimee, “Mexico’s Drug War,” Council on Foreign Relations, January 11, 2013, </w:t>
      </w:r>
      <w:r w:rsidRPr="000E042E">
        <w:t>http://www.cfr.org/mexico/mexicos-drug-war/p13689</w:t>
      </w:r>
      <w:r>
        <w:t>]</w:t>
      </w:r>
    </w:p>
    <w:p w:rsidR="00355E5F" w:rsidRDefault="00355E5F" w:rsidP="00355E5F">
      <w:r w:rsidRPr="00B23343">
        <w:rPr>
          <w:rStyle w:val="StyleBoldUnderline"/>
        </w:rPr>
        <w:t>Instead of diminishing the cartels' presence, in many instances Calderón's strategy amplified drug-related violence</w:t>
      </w:r>
      <w:r>
        <w:t xml:space="preserve">. According to the Mexican government's figures, as of September 2012, a total of 47,515 people have been killed in drug-related violence since Calderón began his military assault on criminal cartels. Since 2006, more than 3,000 Mexican soldiers and police have been killed by the cartels (NPR). Moreover, in 2010, the nature of the violence began to shift. </w:t>
      </w:r>
      <w:r w:rsidRPr="00B23343">
        <w:rPr>
          <w:rStyle w:val="StyleBoldUnderline"/>
        </w:rPr>
        <w:t>Since January 2010, more than twenty sitting mayors have been killed by cartels</w:t>
      </w:r>
      <w:r>
        <w:t xml:space="preserve"> (IBT), </w:t>
      </w:r>
      <w:r w:rsidRPr="00B23343">
        <w:rPr>
          <w:rStyle w:val="StyleBoldUnderline"/>
        </w:rPr>
        <w:t xml:space="preserve">and many other politicians have since been murdered or have disappeared. Massacres of civilians, beheadings, and mass graves also have become increasingly common </w:t>
      </w:r>
      <w:r>
        <w:t xml:space="preserve">(Reuters). </w:t>
      </w:r>
      <w:r w:rsidRPr="00B23343">
        <w:rPr>
          <w:rStyle w:val="StyleBoldUnderline"/>
        </w:rPr>
        <w:t>The eradication efforts also have led to violent succession battles within the cartels</w:t>
      </w:r>
      <w:r>
        <w:t xml:space="preserve"> (PDF). Claremont McKenna Mexico expert Roderic Camp notes that in addition to drug-related homicides, there is an increase "in homicides that are the product of one cartel killing members of another cartel." </w:t>
      </w:r>
      <w:r w:rsidRPr="00B23343">
        <w:rPr>
          <w:rStyle w:val="StyleBoldUnderline"/>
        </w:rPr>
        <w:t>In 2012, Mexico's attorney general said that the crackdown on cartel leaders splintered the organizations, creating between sixty and eighty new cartels</w:t>
      </w:r>
      <w:r>
        <w:t xml:space="preserve"> (Reuters).</w:t>
      </w:r>
    </w:p>
    <w:p w:rsidR="00355E5F" w:rsidRDefault="00355E5F" w:rsidP="00355E5F"/>
    <w:p w:rsidR="00355E5F" w:rsidRDefault="00355E5F" w:rsidP="00355E5F">
      <w:pPr>
        <w:pStyle w:val="Heading4"/>
      </w:pPr>
      <w:r>
        <w:t>Military crackdowns have spurred an increase in drug production and led to the adaptation of cell oriented drug organizations</w:t>
      </w:r>
    </w:p>
    <w:p w:rsidR="00355E5F" w:rsidRPr="00F25566" w:rsidRDefault="00355E5F" w:rsidP="00355E5F">
      <w:r w:rsidRPr="00D435AE">
        <w:rPr>
          <w:rStyle w:val="Heading4Char"/>
        </w:rPr>
        <w:t xml:space="preserve">Beittel, ’11 </w:t>
      </w:r>
      <w:r>
        <w:t xml:space="preserve">[June S., “Mexico’s Drug Trafficking Organizations: Source and Scope of the Rising Violence,” Congressional Research Service, January 7, 2011, </w:t>
      </w:r>
      <w:r w:rsidRPr="00D435AE">
        <w:t>http://fpc.state.gov/documents/organization/155587.pdf</w:t>
      </w:r>
      <w:r>
        <w:t>]</w:t>
      </w:r>
    </w:p>
    <w:p w:rsidR="00355E5F" w:rsidRDefault="00355E5F" w:rsidP="00355E5F">
      <w:r>
        <w:t xml:space="preserve">President </w:t>
      </w:r>
      <w:r w:rsidRPr="00F25566">
        <w:rPr>
          <w:rStyle w:val="StyleBoldUnderline"/>
        </w:rPr>
        <w:t>Calderón’s military-led crackdown on the drug trafficking organizations has been at the center of his domestic policy, and he launched his aggressive approach almost immediately after his inauguration</w:t>
      </w:r>
      <w:r>
        <w:t xml:space="preserve"> in December 2006. He has deployed some 50,000 Mexican military and thousands of federal police around the country to combat the DTOs.86 </w:t>
      </w:r>
      <w:r w:rsidRPr="00F25566">
        <w:rPr>
          <w:rStyle w:val="StyleBoldUnderline"/>
        </w:rPr>
        <w:t>The basic strategy has been to confront and dismantle the drug trafficking organizations by going after the high-value targets</w:t>
      </w:r>
      <w:r>
        <w:t xml:space="preserve">: the leadership of the major DTOs. The DTOs have fought back strongly, refusing to allow law enforcement actions to take place or go unpunished and making an all out effort to neutralize repressive measures. The DTOs have also demonstrated an unanticipated resilience as their leadership is arrested or killed. Mexico’s Secretary of Public Security Genaro Garcia Luna and others have acknowledged that </w:t>
      </w:r>
      <w:r w:rsidRPr="00F25566">
        <w:rPr>
          <w:rStyle w:val="StyleBoldUnderline"/>
        </w:rPr>
        <w:t>removing the high-value targets at the top of the organization has not paralyzed the DTOs because in most cases the organizations have merely transferred power to new and sometimes more violent leaders</w:t>
      </w:r>
      <w:r>
        <w:t>.</w:t>
      </w:r>
      <w:r w:rsidRPr="00F25566">
        <w:rPr>
          <w:rStyle w:val="StyleBoldUnderline"/>
        </w:rPr>
        <w:t>87 An additional complexity is the drug organizations are adapting and transforming themselves from hierarchical and vertical organizations to becoming more multi-nodal and horizontal in their structure. Some now operate in a manner of independent cell-like structures that are harder for law enforcement to decapitate</w:t>
      </w:r>
      <w:r>
        <w:t xml:space="preserve">.88 </w:t>
      </w:r>
      <w:r w:rsidRPr="00F25566">
        <w:rPr>
          <w:rStyle w:val="StyleBoldUnderline"/>
        </w:rPr>
        <w:t>As the Mexican military has shifted resources to its pursuit of leaders of the DTOs, it appears to have fewer resources to devote to eradication and other programs. This may be contributing to the increases in the cultivation of opium and marijuana, and production of heroin and methamphetamine, which, unfortunately, are generating more income for the DTOs</w:t>
      </w:r>
      <w:r>
        <w:t xml:space="preserve">. </w:t>
      </w:r>
    </w:p>
    <w:p w:rsidR="00355E5F" w:rsidRDefault="00355E5F" w:rsidP="00355E5F"/>
    <w:p w:rsidR="00355E5F" w:rsidRDefault="00355E5F" w:rsidP="00355E5F">
      <w:pPr>
        <w:pStyle w:val="Heading3"/>
      </w:pPr>
      <w:bookmarkStart w:id="7" w:name="_Toc361400887"/>
      <w:r>
        <w:lastRenderedPageBreak/>
        <w:t>Cartel violence = LA instability extension</w:t>
      </w:r>
      <w:bookmarkEnd w:id="7"/>
    </w:p>
    <w:p w:rsidR="00355E5F" w:rsidRDefault="00355E5F" w:rsidP="00355E5F">
      <w:pPr>
        <w:pStyle w:val="Heading4"/>
      </w:pPr>
      <w:r>
        <w:t>Drug cartels instability will spill over throughout Latin America</w:t>
      </w:r>
    </w:p>
    <w:p w:rsidR="00355E5F" w:rsidRDefault="00355E5F" w:rsidP="00355E5F">
      <w:r>
        <w:rPr>
          <w:rStyle w:val="StyleStyleBold12pt"/>
        </w:rPr>
        <w:t>Bonner 20</w:t>
      </w:r>
      <w:r w:rsidRPr="00FE22D0">
        <w:rPr>
          <w:rStyle w:val="StyleStyleBold12pt"/>
        </w:rPr>
        <w:t>10</w:t>
      </w:r>
      <w:r>
        <w:t xml:space="preserve"> – senior principal of the Sentinel HS Group Robert C., former administrator of the U.S. Drug Enforcement Administration, “The New Cocaine Cowboys”, Foreign Affairs, July/August 2010, http://www.foreignaffairs.com/articles/66472/robert-c-bonner/the-new-cocaine-cowboys</w:t>
      </w:r>
    </w:p>
    <w:p w:rsidR="00355E5F" w:rsidRDefault="00355E5F" w:rsidP="00355E5F">
      <w:pPr>
        <w:rPr>
          <w:rStyle w:val="StyleBoldUnderline"/>
        </w:rPr>
      </w:pPr>
      <w:r>
        <w:t xml:space="preserve">The recent headlines from Mexico are disturbing: U.S. consular official gunned down in broad daylight; Rancher murdered by Mexican drug smuggler; Bomb tossed at U.S. consulate in Nuevo Laredo. This wave of violence is eerily reminiscent of the carnage that plagued Colombia 20 years ago, and it is getting Washington's attention. </w:t>
      </w:r>
      <w:r w:rsidRPr="00FE22D0">
        <w:rPr>
          <w:rStyle w:val="StyleBoldUnderline"/>
        </w:rPr>
        <w:t>Mexico is in the throes of a battle against powerful drug cartels, the outcome of which will determine who controls the country's law enforcement, judicial, and political institutions</w:t>
      </w:r>
      <w:r>
        <w:t xml:space="preserve">. It will decide whether the state will destroy the cartels and put an end to the culture of impunity they have created. Mexico could become a first-world country one day, but it will never achieve that status until it breaks the grip these criminal organizations have over all levels of government and strengthens its law enforcement and judicial institutions. It cannot do one without doing the other. </w:t>
      </w:r>
      <w:r w:rsidRPr="00FE22D0">
        <w:rPr>
          <w:rStyle w:val="StyleBoldUnderline"/>
        </w:rPr>
        <w:t>Destroying the drug cartels is not an impossible task.</w:t>
      </w:r>
      <w:r>
        <w:t xml:space="preserve"> Two decades ago, Colombia was faced with a similar -- and in many ways more daunting -- struggle. In the early 1990s, many Colombians, including police officers, judges, presidential candidates, and journalists, were assassinated by the most powerful and fearsome drug-trafficking organizations the world has ever seen: the Cali and Medellín cartels. Yet within a decade, the Colombian government defeated them, with Washington's help. </w:t>
      </w:r>
      <w:r w:rsidRPr="00FE22D0">
        <w:rPr>
          <w:rStyle w:val="StyleBoldUnderline"/>
        </w:rPr>
        <w:t>The United States played a vital role in supporting the Colombian government, and it should do the same for Mexico. The stakes in Mexico are high. If the cartels win, these criminal enterprises will continue to operate outside the state and the rule of law, undermining Mexico's democracy. The outcome matters for the United States as well -- if the drug cartels succeed, the United States will share a 2,000-mile border with a narcostate controlled by powerful transnational drug cartels that threaten the stability of Central and South America.</w:t>
      </w:r>
    </w:p>
    <w:p w:rsidR="00355E5F" w:rsidRDefault="00355E5F" w:rsidP="00355E5F">
      <w:pPr>
        <w:pStyle w:val="Heading4"/>
      </w:pPr>
      <w:r>
        <w:t>Increased cartel violence will cause instability throughout Latin America</w:t>
      </w:r>
    </w:p>
    <w:p w:rsidR="00355E5F" w:rsidRPr="004D7F90" w:rsidRDefault="00355E5F" w:rsidP="00355E5F">
      <w:pPr>
        <w:rPr>
          <w:sz w:val="12"/>
        </w:rPr>
      </w:pPr>
      <w:r>
        <w:t>David A</w:t>
      </w:r>
      <w:r w:rsidRPr="004D7F90">
        <w:rPr>
          <w:rStyle w:val="StyleStyleBold12pt"/>
        </w:rPr>
        <w:t>. Shirk</w:t>
      </w:r>
      <w:r>
        <w:t xml:space="preserve"> </w:t>
      </w:r>
      <w:r w:rsidRPr="004D7F90">
        <w:rPr>
          <w:sz w:val="12"/>
        </w:rPr>
        <w:t>the director of the Trans-Border Institute and associate</w:t>
      </w:r>
      <w:r>
        <w:rPr>
          <w:sz w:val="12"/>
        </w:rPr>
        <w:t xml:space="preserve"> </w:t>
      </w:r>
      <w:r w:rsidRPr="004D7F90">
        <w:rPr>
          <w:sz w:val="12"/>
        </w:rPr>
        <w:t>professor of political science at the University of San Diego. He</w:t>
      </w:r>
    </w:p>
    <w:p w:rsidR="00355E5F" w:rsidRPr="004D7F90" w:rsidRDefault="00355E5F" w:rsidP="00355E5F">
      <w:pPr>
        <w:rPr>
          <w:sz w:val="12"/>
        </w:rPr>
      </w:pPr>
      <w:r w:rsidRPr="004D7F90">
        <w:rPr>
          <w:sz w:val="12"/>
        </w:rPr>
        <w:t>conducts research on Mexican politics, U.S.-Mexico relations, and law</w:t>
      </w:r>
      <w:r>
        <w:rPr>
          <w:sz w:val="12"/>
        </w:rPr>
        <w:t xml:space="preserve"> </w:t>
      </w:r>
      <w:r w:rsidRPr="004D7F90">
        <w:rPr>
          <w:sz w:val="12"/>
        </w:rPr>
        <w:t>enforcement and security along the U.S.-Mexico border. Dr. Shirk</w:t>
      </w:r>
      <w:r>
        <w:rPr>
          <w:sz w:val="12"/>
        </w:rPr>
        <w:t xml:space="preserve"> </w:t>
      </w:r>
      <w:r w:rsidRPr="004D7F90">
        <w:rPr>
          <w:sz w:val="12"/>
        </w:rPr>
        <w:t>received his PhD in political science at the University of California,</w:t>
      </w:r>
      <w:r>
        <w:rPr>
          <w:sz w:val="12"/>
        </w:rPr>
        <w:t xml:space="preserve"> </w:t>
      </w:r>
      <w:r w:rsidRPr="004D7F90">
        <w:rPr>
          <w:sz w:val="12"/>
        </w:rPr>
        <w:t>San Diego, and was a fellow at the Center for U.S.-Mexican Studies</w:t>
      </w:r>
      <w:r>
        <w:rPr>
          <w:sz w:val="12"/>
        </w:rPr>
        <w:t xml:space="preserve"> </w:t>
      </w:r>
      <w:r w:rsidRPr="004D7F90">
        <w:rPr>
          <w:sz w:val="12"/>
        </w:rPr>
        <w:t>from 1998 to 1999 and from 2001 to 2003. In 2009–2010, Dr. Shirk was</w:t>
      </w:r>
      <w:r>
        <w:rPr>
          <w:sz w:val="12"/>
        </w:rPr>
        <w:t xml:space="preserve"> </w:t>
      </w:r>
      <w:r w:rsidRPr="004D7F90">
        <w:rPr>
          <w:sz w:val="12"/>
        </w:rPr>
        <w:t>a fellow at the Woodrow Wilson Center for International Scholars in</w:t>
      </w:r>
      <w:r>
        <w:rPr>
          <w:sz w:val="12"/>
        </w:rPr>
        <w:t xml:space="preserve"> </w:t>
      </w:r>
      <w:r w:rsidRPr="004D7F90">
        <w:rPr>
          <w:sz w:val="12"/>
        </w:rPr>
        <w:t>Washington, DC. He is currently the principal investigator for the Justice</w:t>
      </w:r>
      <w:r>
        <w:rPr>
          <w:sz w:val="12"/>
        </w:rPr>
        <w:t xml:space="preserve"> </w:t>
      </w:r>
      <w:r w:rsidRPr="004D7F90">
        <w:rPr>
          <w:sz w:val="12"/>
        </w:rPr>
        <w:t>in Mexico project (www.justiceinmexico.org), a binational research</w:t>
      </w:r>
      <w:r>
        <w:rPr>
          <w:sz w:val="12"/>
        </w:rPr>
        <w:t xml:space="preserve"> initiative </w:t>
      </w:r>
    </w:p>
    <w:p w:rsidR="00355E5F" w:rsidRDefault="00355E5F" w:rsidP="00355E5F">
      <w:r>
        <w:t xml:space="preserve">“The Drug War in Mexico Confronting a Shared Threat” Council of Foreign Relations Special Report No. 60 March </w:t>
      </w:r>
      <w:r w:rsidRPr="004D7F90">
        <w:rPr>
          <w:rStyle w:val="StyleStyleBold12pt"/>
        </w:rPr>
        <w:t>2011</w:t>
      </w:r>
      <w:r>
        <w:t xml:space="preserve"> online</w:t>
      </w:r>
    </w:p>
    <w:p w:rsidR="00355E5F" w:rsidRPr="002D2F87" w:rsidRDefault="00355E5F" w:rsidP="00355E5F">
      <w:pPr>
        <w:rPr>
          <w:rStyle w:val="StyleBoldUnderline"/>
        </w:rPr>
      </w:pPr>
      <w:r>
        <w:t xml:space="preserve">Third, </w:t>
      </w:r>
      <w:r w:rsidRPr="002D2F87">
        <w:rPr>
          <w:rStyle w:val="StyleBoldUnderline"/>
        </w:rPr>
        <w:t>Mexican stability serves as an important anchor for the¶ region. With networks stretching into Central America, the Caribbean,¶ and the Andean countries, Mexican DTOs undermine the security¶ and reliability of other U.S. partners in the hemisphere</w:t>
      </w:r>
      <w:r>
        <w:t>, corrupting</w:t>
      </w:r>
      <w:r w:rsidRPr="00D31991">
        <w:rPr>
          <w:sz w:val="12"/>
        </w:rPr>
        <w:t xml:space="preserve">¶ </w:t>
      </w:r>
      <w:r>
        <w:t>high-level officials, military operatives, and law enforcement personnel;</w:t>
      </w:r>
      <w:r w:rsidRPr="00D31991">
        <w:rPr>
          <w:sz w:val="12"/>
        </w:rPr>
        <w:t xml:space="preserve">¶ </w:t>
      </w:r>
      <w:r>
        <w:t>undermining due process and human rights; reducing public support</w:t>
      </w:r>
      <w:r w:rsidRPr="00D31991">
        <w:rPr>
          <w:sz w:val="12"/>
        </w:rPr>
        <w:t xml:space="preserve">¶ </w:t>
      </w:r>
      <w:r>
        <w:t>for counter-drug efforts; and even provoking hostility toward the United States</w:t>
      </w:r>
      <w:r w:rsidRPr="002D2F87">
        <w:rPr>
          <w:rStyle w:val="StyleBoldUnderline"/>
        </w:rPr>
        <w:t>. Given the fragility of some Central American and¶ Caribbean states, expansion of DTO operations and violence into the¶ region would have a gravely destabilizing effect.</w:t>
      </w:r>
    </w:p>
    <w:p w:rsidR="00355E5F" w:rsidRDefault="00355E5F" w:rsidP="00355E5F"/>
    <w:p w:rsidR="00355E5F" w:rsidRDefault="00355E5F" w:rsidP="00355E5F">
      <w:pPr>
        <w:pStyle w:val="Heading4"/>
      </w:pPr>
      <w:r>
        <w:t xml:space="preserve">Cartel violence in Mexico will spill over and threaten Latin American stability </w:t>
      </w:r>
    </w:p>
    <w:p w:rsidR="00355E5F" w:rsidRPr="004D7F90" w:rsidRDefault="00355E5F" w:rsidP="00355E5F">
      <w:pPr>
        <w:rPr>
          <w:sz w:val="12"/>
        </w:rPr>
      </w:pPr>
      <w:r>
        <w:t>David A</w:t>
      </w:r>
      <w:r w:rsidRPr="004D7F90">
        <w:rPr>
          <w:rStyle w:val="StyleStyleBold12pt"/>
        </w:rPr>
        <w:t>. Shirk</w:t>
      </w:r>
      <w:r>
        <w:t xml:space="preserve"> </w:t>
      </w:r>
      <w:r w:rsidRPr="004D7F90">
        <w:rPr>
          <w:sz w:val="12"/>
        </w:rPr>
        <w:t>the director of the Trans-Border Institute and associate</w:t>
      </w:r>
      <w:r>
        <w:rPr>
          <w:sz w:val="12"/>
        </w:rPr>
        <w:t xml:space="preserve"> </w:t>
      </w:r>
      <w:r w:rsidRPr="004D7F90">
        <w:rPr>
          <w:sz w:val="12"/>
        </w:rPr>
        <w:t>professor of political science at the University of San Diego. He</w:t>
      </w:r>
    </w:p>
    <w:p w:rsidR="00355E5F" w:rsidRPr="004D7F90" w:rsidRDefault="00355E5F" w:rsidP="00355E5F">
      <w:pPr>
        <w:rPr>
          <w:sz w:val="12"/>
        </w:rPr>
      </w:pPr>
      <w:r w:rsidRPr="004D7F90">
        <w:rPr>
          <w:sz w:val="12"/>
        </w:rPr>
        <w:t>conducts research on Mexican politics, U.S.-Mexico relations, and law</w:t>
      </w:r>
      <w:r>
        <w:rPr>
          <w:sz w:val="12"/>
        </w:rPr>
        <w:t xml:space="preserve"> </w:t>
      </w:r>
      <w:r w:rsidRPr="004D7F90">
        <w:rPr>
          <w:sz w:val="12"/>
        </w:rPr>
        <w:t>enforcement and security along the U.S.-Mexico border. Dr. Shirk</w:t>
      </w:r>
      <w:r>
        <w:rPr>
          <w:sz w:val="12"/>
        </w:rPr>
        <w:t xml:space="preserve"> </w:t>
      </w:r>
      <w:r w:rsidRPr="004D7F90">
        <w:rPr>
          <w:sz w:val="12"/>
        </w:rPr>
        <w:t>received his PhD in political science at the University of California,</w:t>
      </w:r>
      <w:r>
        <w:rPr>
          <w:sz w:val="12"/>
        </w:rPr>
        <w:t xml:space="preserve"> </w:t>
      </w:r>
      <w:r w:rsidRPr="004D7F90">
        <w:rPr>
          <w:sz w:val="12"/>
        </w:rPr>
        <w:t>San Diego, and was a fellow at the Center for U.S.-Mexican Studies</w:t>
      </w:r>
      <w:r>
        <w:rPr>
          <w:sz w:val="12"/>
        </w:rPr>
        <w:t xml:space="preserve"> </w:t>
      </w:r>
      <w:r w:rsidRPr="004D7F90">
        <w:rPr>
          <w:sz w:val="12"/>
        </w:rPr>
        <w:t>from 1998 to 1999 and from 2001 to 2003. In 2009–2010, Dr. Shirk was</w:t>
      </w:r>
      <w:r>
        <w:rPr>
          <w:sz w:val="12"/>
        </w:rPr>
        <w:t xml:space="preserve"> </w:t>
      </w:r>
      <w:r w:rsidRPr="004D7F90">
        <w:rPr>
          <w:sz w:val="12"/>
        </w:rPr>
        <w:t>a fellow at the Woodrow Wilson Center for International Scholars in</w:t>
      </w:r>
      <w:r>
        <w:rPr>
          <w:sz w:val="12"/>
        </w:rPr>
        <w:t xml:space="preserve"> </w:t>
      </w:r>
      <w:r w:rsidRPr="004D7F90">
        <w:rPr>
          <w:sz w:val="12"/>
        </w:rPr>
        <w:t>Washington, DC. He is currently the principal investigator for the Justice</w:t>
      </w:r>
      <w:r>
        <w:rPr>
          <w:sz w:val="12"/>
        </w:rPr>
        <w:t xml:space="preserve"> </w:t>
      </w:r>
      <w:r w:rsidRPr="004D7F90">
        <w:rPr>
          <w:sz w:val="12"/>
        </w:rPr>
        <w:t>in Mexico project (www.justiceinmexico.org), a binational research</w:t>
      </w:r>
      <w:r>
        <w:rPr>
          <w:sz w:val="12"/>
        </w:rPr>
        <w:t xml:space="preserve"> initiative </w:t>
      </w:r>
    </w:p>
    <w:p w:rsidR="00355E5F" w:rsidRDefault="00355E5F" w:rsidP="00355E5F">
      <w:r>
        <w:lastRenderedPageBreak/>
        <w:t xml:space="preserve">“The Drug War in Mexico Confronting a Shared Threat” Council of Foreign Relations Special Report No. 60 March </w:t>
      </w:r>
      <w:r w:rsidRPr="004D7F90">
        <w:rPr>
          <w:rStyle w:val="StyleStyleBold12pt"/>
        </w:rPr>
        <w:t>2011</w:t>
      </w:r>
      <w:r>
        <w:t xml:space="preserve"> online</w:t>
      </w:r>
    </w:p>
    <w:p w:rsidR="00355E5F" w:rsidRPr="004F4E46" w:rsidRDefault="00355E5F" w:rsidP="00355E5F">
      <w:pPr>
        <w:rPr>
          <w:rStyle w:val="StyleBoldUnderline"/>
        </w:rPr>
      </w:pPr>
      <w:r w:rsidRPr="007C7512">
        <w:rPr>
          <w:rStyle w:val="StyleBoldUnderline"/>
        </w:rPr>
        <w:t>Mexico urgently needs to reduce the power of violent organized crime¶ groups</w:t>
      </w:r>
      <w:r>
        <w:t xml:space="preserve">; </w:t>
      </w:r>
      <w:r w:rsidRPr="007C7512">
        <w:rPr>
          <w:rStyle w:val="StyleBoldUnderline"/>
        </w:rPr>
        <w:t>a prolonged failure to do so has seriously impaired both Mexican¶ governance and Mexican economic prospects</w:t>
      </w:r>
      <w:r>
        <w:t xml:space="preserve">. </w:t>
      </w:r>
      <w:r w:rsidRPr="007C7512">
        <w:rPr>
          <w:rStyle w:val="StyleBoldUnderline"/>
        </w:rPr>
        <w:t>Mexico’s security¶ crisis increasingly threatens U.S. interests, as well as the security¶ and prosperity of other countries in the region</w:t>
      </w:r>
      <w:r>
        <w:t>, particularly in Central</w:t>
      </w:r>
      <w:r w:rsidRPr="00D31991">
        <w:rPr>
          <w:sz w:val="12"/>
        </w:rPr>
        <w:t xml:space="preserve">¶ </w:t>
      </w:r>
      <w:r>
        <w:t>America, given the rapidly rising homicide rates, geographically</w:t>
      </w:r>
      <w:r w:rsidRPr="00D31991">
        <w:rPr>
          <w:sz w:val="12"/>
        </w:rPr>
        <w:t xml:space="preserve">¶ </w:t>
      </w:r>
      <w:r>
        <w:t>expanding patterns of violence, and growing effects of violent organized</w:t>
      </w:r>
      <w:r w:rsidRPr="00D31991">
        <w:rPr>
          <w:sz w:val="12"/>
        </w:rPr>
        <w:t xml:space="preserve">¶ </w:t>
      </w:r>
      <w:r>
        <w:t xml:space="preserve">crime on society. Though far from being a failed state, </w:t>
      </w:r>
      <w:r w:rsidRPr="004F4E46">
        <w:rPr>
          <w:rStyle w:val="StyleBoldUnderline"/>
        </w:rPr>
        <w:t>Mexico’s¶ current trajectory is dire, and doing nothing will ensure that greater¶ violence and instability continue.</w:t>
      </w:r>
      <w:r>
        <w:t xml:space="preserve"> The danger of </w:t>
      </w:r>
      <w:r w:rsidRPr="004F4E46">
        <w:rPr>
          <w:rStyle w:val="StyleBoldUnderline"/>
        </w:rPr>
        <w:t>recent strategies</w:t>
      </w:r>
      <w:r>
        <w:t xml:space="preserve"> is that</w:t>
      </w:r>
      <w:r w:rsidRPr="00D31991">
        <w:rPr>
          <w:sz w:val="12"/>
        </w:rPr>
        <w:t xml:space="preserve">¶ </w:t>
      </w:r>
      <w:r>
        <w:t xml:space="preserve">they </w:t>
      </w:r>
      <w:r w:rsidRPr="004F4E46">
        <w:rPr>
          <w:rStyle w:val="StyleBoldUnderline"/>
        </w:rPr>
        <w:t>have greatly exacerbated extreme violence</w:t>
      </w:r>
      <w:r>
        <w:t xml:space="preserve"> among DTOs for the</w:t>
      </w:r>
      <w:r w:rsidRPr="00D31991">
        <w:rPr>
          <w:sz w:val="12"/>
        </w:rPr>
        <w:t xml:space="preserve">¶ </w:t>
      </w:r>
      <w:r>
        <w:t xml:space="preserve">near term, </w:t>
      </w:r>
      <w:r w:rsidRPr="004F4E46">
        <w:rPr>
          <w:rStyle w:val="StyleBoldUnderline"/>
        </w:rPr>
        <w:t>and even if successful in the long run will merely cause them¶ to relocate to neighboring countries—such as Guatemala, Nicaragua,¶ and Costa Rica—that are less prepared to respond to the challenge.</w:t>
      </w:r>
    </w:p>
    <w:p w:rsidR="00355E5F" w:rsidRDefault="00355E5F" w:rsidP="00355E5F"/>
    <w:p w:rsidR="00355E5F" w:rsidRPr="00E138D2" w:rsidRDefault="00355E5F" w:rsidP="00355E5F">
      <w:pPr>
        <w:pStyle w:val="Heading4"/>
      </w:pPr>
      <w:r w:rsidRPr="00E138D2">
        <w:t>Mexican drug trafficking risks spillover violence</w:t>
      </w:r>
    </w:p>
    <w:p w:rsidR="00355E5F" w:rsidRPr="00E138D2" w:rsidRDefault="00355E5F" w:rsidP="00355E5F">
      <w:r w:rsidRPr="00E138D2">
        <w:rPr>
          <w:rStyle w:val="StyleStyleBold12pt"/>
        </w:rPr>
        <w:t>Finklea, ’13</w:t>
      </w:r>
      <w:r w:rsidRPr="00E138D2">
        <w:t xml:space="preserve"> [Kristin M., " Southwest Border Violence: Issues in Identifying and Measuring Spillover Violence,” Congressional Research Service, February 28, 2013, http://www.fas.org/sgp/crs/homesec/R41075.pdf]</w:t>
      </w:r>
    </w:p>
    <w:p w:rsidR="00355E5F" w:rsidRPr="00D35A6B" w:rsidRDefault="00355E5F" w:rsidP="00355E5F">
      <w:r w:rsidRPr="00D35A6B">
        <w:t xml:space="preserve">The most recent threat assessment indicates that </w:t>
      </w:r>
      <w:r w:rsidRPr="00D35A6B">
        <w:rPr>
          <w:rStyle w:val="StyleBoldUnderline"/>
        </w:rPr>
        <w:t>the Mexican drug trafficking organizations pose the greatest drug trafficking threat to the United States, and this threat is driven partly by U.S. demand for drugs</w:t>
      </w:r>
      <w:r w:rsidRPr="00D35A6B">
        <w:t xml:space="preserve">. Mexican drug trafficking organizations are the major suppliers and key producers of most illegal drugs smuggled into the United States across the Southwest border (SWB). The nature of the conflict between the Mexican drug trafficking organizations in Mexico has manifested itself, in part, as a struggle for control of these smuggling routes into the United States. Further, </w:t>
      </w:r>
      <w:r w:rsidRPr="00E138D2">
        <w:rPr>
          <w:rStyle w:val="StyleBoldUnderline"/>
        </w:rPr>
        <w:t>in an illegal marketplace—such as that of illicit drugs—where prices and profits are elevated due to the risks of operating outside the law, violence or the threat of violence becomes the primary means for settling disputes. When assessing the potential implications of the increased violence in Mexico, one of the central concerns for Congress is the potential for what has been termed “spillover” violence—an increase in drug trafficking-related violence in United States.</w:t>
      </w:r>
      <w:r w:rsidRPr="00D35A6B">
        <w:t xml:space="preserve"> While the interagency community has defined spillover violence as violence targeted primarily at civilians and government entities— excluding trafficker-on-trafficker violence—other experts and scholars have recognized trafficker-on-trafficker violence as central to spillover. When defining and analyzing changes in drug trafficking-related violence within the United States to determine whether there has been (or may be in the future) any spillover violence, critical elements include who may be implicated in the violence (both perpetrators and victims), what type of violence may arise, when violence may appear, and where violence may occur (both along the SWB and in the nation’s interior).</w:t>
      </w:r>
    </w:p>
    <w:p w:rsidR="00355E5F" w:rsidRDefault="00355E5F" w:rsidP="00355E5F">
      <w:pPr>
        <w:pStyle w:val="Heading4"/>
      </w:pPr>
      <w:r>
        <w:t>U.S.-Mexico border violence spills over into the U.S.</w:t>
      </w:r>
    </w:p>
    <w:p w:rsidR="00355E5F" w:rsidRDefault="00355E5F" w:rsidP="00355E5F">
      <w:r w:rsidRPr="00D435AE">
        <w:rPr>
          <w:rStyle w:val="Heading4Char"/>
        </w:rPr>
        <w:t xml:space="preserve">Beittel, ’11 </w:t>
      </w:r>
      <w:r>
        <w:t xml:space="preserve">[June S., “Mexico’s Drug Trafficking Organizations: Source and Scope of the Rising Violence,” Congressional Research Service, January 7, 2011, </w:t>
      </w:r>
      <w:r w:rsidRPr="00D435AE">
        <w:t>http://fpc.state.gov/documents/organization/155587.pdf</w:t>
      </w:r>
      <w:r>
        <w:t>]</w:t>
      </w:r>
    </w:p>
    <w:p w:rsidR="00355E5F" w:rsidRPr="00032632" w:rsidRDefault="00355E5F" w:rsidP="00355E5F">
      <w:pPr>
        <w:rPr>
          <w:rStyle w:val="StyleBoldUnderline"/>
        </w:rPr>
      </w:pPr>
      <w:r w:rsidRPr="00032632">
        <w:rPr>
          <w:sz w:val="16"/>
        </w:rPr>
        <w:t xml:space="preserve">The 111th Congress held more than 20 hearings dealing with the violence in Mexico, U.S. foreign assistance and border security issues. This congressional concern has been heightened since the March 13, 2010, killing of three individuals connected to the U.S. consulate in Ciudad Juárez, Mexico, including two U.S. citizens. Following the explosion of a remotely triggered car bomb in July 2010 that was allegedly planted by the drug trafficking organizations in Ciudad Juárez (which killed four people, including two medical personnel) and subsequent threats made to the consulate, the U.S. office was closed for a security review. The subsequent explosion of car bombs in border states such as Tamaulipas and Nuevo León has raised widespread concern that Mexican drug traffickers may be adopting insurgent or terrorist techniques. Congress has expressed its concern over the escalating violence in various resolutions and legislation. </w:t>
      </w:r>
      <w:r w:rsidRPr="00032632">
        <w:rPr>
          <w:rStyle w:val="StyleBoldUnderline"/>
        </w:rPr>
        <w:t xml:space="preserve">While deeply alarmed at the violence on the Mexican side of the border and in the U.S./Mexico borderlands area, there is increasing </w:t>
      </w:r>
      <w:r w:rsidRPr="00032632">
        <w:rPr>
          <w:rStyle w:val="StyleBoldUnderline"/>
        </w:rPr>
        <w:lastRenderedPageBreak/>
        <w:t xml:space="preserve">concern about the possibility of “spillover” violence into U.S. communities along the border and further inland. </w:t>
      </w:r>
      <w:r>
        <w:rPr>
          <w:rStyle w:val="StyleBoldUnderline"/>
        </w:rPr>
        <w:t xml:space="preserve"> </w:t>
      </w:r>
      <w:r w:rsidRPr="00032632">
        <w:rPr>
          <w:rStyle w:val="StyleBoldUnderline"/>
        </w:rPr>
        <w:t>Violence is an intrinsic feature of the trade in illicit drugs. As in other criminal endeavors, violence is used by traffickers to settle disputes, and a credible threat of violence maintains employee discipline and a semblance of order with suppliers, creditors, and buyers.</w:t>
      </w:r>
      <w:r w:rsidRPr="00032632">
        <w:rPr>
          <w:sz w:val="16"/>
        </w:rPr>
        <w:t xml:space="preserve">4 This type of drug trafficking-related violence has occurred routinely and intermittently in U.S. cities since the early 1980s. </w:t>
      </w:r>
      <w:r w:rsidRPr="00032632">
        <w:rPr>
          <w:rStyle w:val="StyleBoldUnderline"/>
        </w:rPr>
        <w:t>The violence now associated with drug trafficking organizations in Mexico is of an entirely different scale</w:t>
      </w:r>
      <w:r w:rsidRPr="00032632">
        <w:rPr>
          <w:sz w:val="16"/>
        </w:rPr>
        <w:t xml:space="preserve">. In Mexico, not only is the blood letting associated with resolving disputes or maintaining discipline at extraordinary levels, but </w:t>
      </w:r>
      <w:r w:rsidRPr="00032632">
        <w:rPr>
          <w:rStyle w:val="StyleBoldUnderline"/>
        </w:rPr>
        <w:t xml:space="preserve">extensive violence is directed toward the government and the news media, and is not bounded by traditional objectives of such violence. </w:t>
      </w:r>
    </w:p>
    <w:p w:rsidR="00355E5F" w:rsidRDefault="00355E5F" w:rsidP="00355E5F">
      <w:pPr>
        <w:pStyle w:val="Heading4"/>
      </w:pPr>
      <w:r>
        <w:t>Rising violence risks Mexico becoming a failed state – the government has lost control over parts of Mexico</w:t>
      </w:r>
    </w:p>
    <w:p w:rsidR="00355E5F" w:rsidRDefault="00355E5F" w:rsidP="00355E5F">
      <w:r w:rsidRPr="00D435AE">
        <w:rPr>
          <w:rStyle w:val="Heading4Char"/>
        </w:rPr>
        <w:t xml:space="preserve">Beittel, ’11 </w:t>
      </w:r>
      <w:r>
        <w:t xml:space="preserve">[June S., “Mexico’s Drug Trafficking Organizations: Source and Scope of the Rising Violence,” Congressional Research Service, January 7, 2011, </w:t>
      </w:r>
      <w:r w:rsidRPr="00D435AE">
        <w:t>http://fpc.state.gov/documents/organization/155587.pdf</w:t>
      </w:r>
      <w:r>
        <w:t>]</w:t>
      </w:r>
    </w:p>
    <w:p w:rsidR="00355E5F" w:rsidRDefault="00355E5F" w:rsidP="00355E5F">
      <w:r>
        <w:t xml:space="preserve">In the summer of 2010, Mexico experienced four-week periods in which more than 1,000 drug trafficking-related killings occurred.5 While there is a debate on exactly how many have perished, the results of a four-year campaign to take down the DTOs and move the drug trade out of Mexico have not brought the violence under control. </w:t>
      </w:r>
      <w:r w:rsidRPr="00032632">
        <w:rPr>
          <w:rStyle w:val="StyleBoldUnderline"/>
        </w:rPr>
        <w:t>As violence continues to escalate and reach more of Mexico’s territory, more observers and policy analysts are raising concerns about the Mexican state’s stability. The U.S. government and the administration of Mexican President Felipe Calderón strongly deny the so-called “failed state” thesis that was put forward by some analysts in 2008 and 2009, which suggested that the Mexican government was no longer exercising sovereignty in all areas of the country</w:t>
      </w:r>
      <w:r>
        <w:t xml:space="preserve">.6 </w:t>
      </w:r>
      <w:r w:rsidRPr="00032632">
        <w:rPr>
          <w:rStyle w:val="StyleBoldUnderline"/>
        </w:rPr>
        <w:t>However</w:t>
      </w:r>
      <w:r>
        <w:t xml:space="preserve">, in early August 2010 when President </w:t>
      </w:r>
      <w:r w:rsidRPr="00032632">
        <w:rPr>
          <w:rStyle w:val="StyleBoldUnderline"/>
        </w:rPr>
        <w:t>Calderón</w:t>
      </w:r>
      <w:r>
        <w:t xml:space="preserve"> held a series of meetings to open up public dialogue about his counterdrug strategy, even he </w:t>
      </w:r>
      <w:r w:rsidRPr="00032632">
        <w:rPr>
          <w:rStyle w:val="StyleBoldUnderline"/>
        </w:rPr>
        <w:t>described the violence perpetrated by the DTOs as “a challenge to the state, an attempt to replace the stat</w:t>
      </w:r>
      <w:r>
        <w:t xml:space="preserve">e.”7 </w:t>
      </w:r>
      <w:r w:rsidRPr="00032632">
        <w:rPr>
          <w:rStyle w:val="StyleBoldUnderline"/>
        </w:rPr>
        <w:t>Some observers consider parts of Mexico lost to DTO control</w:t>
      </w:r>
      <w:r>
        <w:t>, although that is definitely not the case for most of the country.8</w:t>
      </w:r>
    </w:p>
    <w:p w:rsidR="00355E5F" w:rsidRDefault="00355E5F" w:rsidP="00355E5F">
      <w:pPr>
        <w:pStyle w:val="Heading4"/>
      </w:pPr>
      <w:r>
        <w:t>Mexican stability is critical to U.S. power</w:t>
      </w:r>
    </w:p>
    <w:p w:rsidR="00355E5F" w:rsidRDefault="00355E5F" w:rsidP="00355E5F">
      <w:r w:rsidRPr="00FE22D0">
        <w:rPr>
          <w:rStyle w:val="StyleStyleBold12pt"/>
        </w:rPr>
        <w:t>Kaplan ’12</w:t>
      </w:r>
      <w:r>
        <w:t xml:space="preserve"> – chief geopolitical analyst at Stratfor  Robert D., With the Focus on Syria, Mexico Burns, Stratfor, 3-28-2012, http://www.stratfor.com/weekly/focus-syria-mexico-burns</w:t>
      </w:r>
    </w:p>
    <w:p w:rsidR="00355E5F" w:rsidRDefault="00355E5F" w:rsidP="00355E5F">
      <w:r>
        <w:t xml:space="preserve">While the foreign policy elite in Washington focuses on the 8,000 deaths in a conflict in Syria -- half a world away from the United States -- more than 47,000 people have died in drug-related violence since 2006 in Mexico. A deeply troubled state as well as a demographic and economic giant on the United States' southern border, </w:t>
      </w:r>
      <w:r w:rsidRPr="00FE22D0">
        <w:rPr>
          <w:rStyle w:val="StyleBoldUnderline"/>
        </w:rPr>
        <w:t>Mexico will affect America's destiny in coming decades more than any state or combination of states in the Middle East</w:t>
      </w:r>
      <w:r>
        <w:t xml:space="preserve">. Indeed, Mexico may constitute the world's seventh-largest economy in the near future. Certainly, while the Mexican violence is largely criminal, Syria is a more clear-cut moral issue, enhanced by its own strategic consequences. A calcified authoritarian regime in Damascus is stamping out dissent with guns and artillery barrages. Moreover, regime change in Syria, which the rebels demand, could deliver a pivotal blow to Iranian influence in the Middle East, an event that would be the best news to U.S. interests in the region in years or even decades. Nevertheless, the Syrian rebels are divided and hold no territory, and the toppling of pro-Iranian dictator Bashar al Assad might conceivably bring to power an austere Sunni regime equally averse to U.S. interests -- if not lead to sectarian chaos. In other words, all military intervention scenarios in Syria are fraught with extreme risk. Precisely for that reason, that the U.S. foreign policy elite has continued for months to feverishly debate Syria, and in many cases advocate armed intervention, while utterly ignoring the vaster panorama of violence next door in Mexico, speaks volumes about Washington's own obsessions and </w:t>
      </w:r>
      <w:r>
        <w:lastRenderedPageBreak/>
        <w:t xml:space="preserve">interests, which are not always aligned with the country's geopolitical interests. Syria matters and matters momentously to U.S. interests, but </w:t>
      </w:r>
      <w:r w:rsidRPr="00FE22D0">
        <w:rPr>
          <w:rStyle w:val="StyleBoldUnderline"/>
        </w:rPr>
        <w:t>Mexico ultimately matters more</w:t>
      </w:r>
      <w:r>
        <w:t xml:space="preserve">, so one would think that there would be at least some degree of parity in the amount written on these subjects. I am not demanding a switch in news coverage from one country to the other, just a bit more balance. Of course, it is easy for pundits to have a fervently interventionist view on Syria precisely because it is so far away, whereas </w:t>
      </w:r>
      <w:r w:rsidRPr="00FE22D0">
        <w:rPr>
          <w:rStyle w:val="StyleBoldUnderline"/>
        </w:rPr>
        <w:t>miscalculation in Mexico on America's part would carry far greater consequences</w:t>
      </w:r>
      <w:r>
        <w:t xml:space="preserve">. For example, what if the Mexican drug cartels took revenge on San Diego? Thus, one might even argue that the very noise in the media about Syria, coupled with the relative silence about Mexico, is proof that it is the latter issue that actually is too sensitive for loose talk. It may also be that cartel-wracked Mexico -- at some rude subconscious level -- connotes for East Coast elites a south of the border, 7-Eleven store culture, reminiscent of the crime movie "Traffic," that holds no allure to people focused on ancient civilizations across the ocean. The concerns of Europe and the Middle East certainly seem closer to New York and Washington than does the southwestern United States. Indeed, Latin American bureaus and studies departments simply lack the cachet of Middle East and Asian ones in government and universities. Yet, </w:t>
      </w:r>
      <w:r w:rsidRPr="00FE22D0">
        <w:rPr>
          <w:rStyle w:val="StyleBoldUnderline"/>
        </w:rPr>
        <w:t>the fate of Mexico is the hinge on which the United States' cultural and demographic future rests. U.S. foreign policy emanates from the domestic condition of its society, and nothing will affect its society more than the dramatic movement of Latin history northward.</w:t>
      </w:r>
      <w:r>
        <w:t xml:space="preserve"> By 2050, as much as a third of the American population could be Hispanic. Mexico and Central America constitute a growing demographic and economic powerhouse with which the United States has an inextricable relationship. In recent years Mexico's economic growth has outpaced that of its northern neighbor. Mexico's population of 111 million plus Central America's of more than 40 million equates to half the population of the United States. Because of the North American Free Trade Agreement, 85 percent of Mexico's exports go to the United States, even as half of Central America's trade is with the United States. While the median age of Americans is nearly 37, demonstrating the aging tendency of the U.S. population, the median age in Mexico is 25, and in Central America it is much lower (20 in Guatemala and Honduras, for example). In part because of young workers moving northward, the destiny of the United States could be north-south, rather than the east-west, sea-to-shining-sea of continental and patriotic myth. (This will be amplified by the scheduled 2014 widening of the Panama Canal, which will open the Greater Caribbean Basin to megaships from East Asia, leading to the further development of Gulf of Mexico port cities in the United States, from Texas to Florida.) Since 1940, Mexico's population has increased more than five-fold. Between 1970 and 1995 it nearly doubled. Between 1985 and 2000 it rose by more than a third. Mexico's population is now more than a third that of the United States and growing at a faster rate. </w:t>
      </w:r>
      <w:r w:rsidRPr="00FE22D0">
        <w:rPr>
          <w:rStyle w:val="StyleBoldUnderline"/>
        </w:rPr>
        <w:t>And it is northern Mexico that is crucial</w:t>
      </w:r>
      <w:r>
        <w:t xml:space="preserve">. That most of the drug-related homicides in this current wave of violence that so much dwarfs Syria's have occurred in only six of Mexico's 32 states, mostly in the north, is a key indicator of how northern Mexico is being distinguished from the rest of the country (though the violence in the city of Veracruz and the regions of Michoacan and Guerrero is also notable). If the military-led offensive to crush the drug cartels launched by conservative President Felipe Calderon falters, as it seems to be doing, and Mexico City goes back to cutting deals with the cartels, then the capital may in a functional sense lose even further control of the north, with concrete implications for the southwestern United States. One might argue that with massive border controls, a functional and vibrantly nationalist United States can coexist with a dysfunctional and somewhat chaotic northern Mexico. But that is mainly true in the short run. Looking deeper into the 21st century, as Arnold Toynbee notes in A Study of History (1946), a border between a highly developed society and a less highly developed one will not attain an equilibrium but will advance in the more backward society's favor. Thus, </w:t>
      </w:r>
      <w:r w:rsidRPr="00FE22D0">
        <w:rPr>
          <w:rStyle w:val="StyleBoldUnderline"/>
        </w:rPr>
        <w:t>helping to stabilize Mexico</w:t>
      </w:r>
      <w:r>
        <w:t xml:space="preserve"> -- as limited as the United States' options may be, given the complexity and sensitivity of the relationship -- </w:t>
      </w:r>
      <w:r w:rsidRPr="00FE22D0">
        <w:rPr>
          <w:rStyle w:val="StyleBoldUnderline"/>
        </w:rPr>
        <w:t>is a more urgent national interest</w:t>
      </w:r>
      <w:r>
        <w:t xml:space="preserve"> than stabilizing societies in the Greater Middle East. If Mexico ever does reach coherent First World status, then it will become less of a threat, and the healthy melding of the two societies will quicken to the benefit of both. Today, helping </w:t>
      </w:r>
      <w:r>
        <w:lastRenderedPageBreak/>
        <w:t xml:space="preserve">to thwart drug cartels in rugged and remote terrain in the vicinity of the Mexican frontier and reaching southward from Ciudad Juarez (across the border from El Paso, Texas) means a limited role for the U.S. military and other agencies -- working, of course, in full cooperation with the Mexican authorities. (Predator and Global Hawk drones fly deep over Mexico searching for drug production facilities.) But the legal framework for cooperation with Mexico remains problematic in some cases because of strict interpretation of 19th century posse comitatus laws on the U.S. side. While the United States has spent hundreds of billions of dollars to affect historical outcomes in Eurasia, its leaders and foreign policy mandarins are somewhat passive about what is happening to a country with which the United States shares a long land border, that verges on partial chaos in some of its northern sections, and whose population is close to double that of Iraq and Afghanistan combined. </w:t>
      </w:r>
      <w:r w:rsidRPr="00FE22D0">
        <w:rPr>
          <w:rStyle w:val="StyleBoldUnderline"/>
        </w:rPr>
        <w:t>Mexico</w:t>
      </w:r>
      <w:r>
        <w:t xml:space="preserve">, in addition to the obvious challenge of China as a rising great power, </w:t>
      </w:r>
      <w:r w:rsidRPr="00FE22D0">
        <w:rPr>
          <w:rStyle w:val="StyleBoldUnderline"/>
        </w:rPr>
        <w:t>will help write the American story in the 21st century. Mexico will partly determine what kind of society America will become,</w:t>
      </w:r>
      <w:r>
        <w:t xml:space="preserve"> and what exactly will be its demographic and geographic character, especially in the Southwest. The U.S. relationship with China will matter more than any other individual bilateral relationship in terms of determining the United States' place in the world, especially in the economically crucial Pacific. If policymakers in Washington calculate U.S. interests properly regarding those two critical countries, then the United States will have power to spare so that its elites can continue to focus on serious moral questions in places that matter less.</w:t>
      </w:r>
    </w:p>
    <w:p w:rsidR="00355E5F" w:rsidRDefault="00355E5F" w:rsidP="00355E5F"/>
    <w:p w:rsidR="00355E5F" w:rsidRPr="00825D25" w:rsidRDefault="00355E5F" w:rsidP="00355E5F">
      <w:pPr>
        <w:pStyle w:val="Heading4"/>
      </w:pPr>
      <w:r>
        <w:t xml:space="preserve">LA instability = </w:t>
      </w:r>
      <w:r w:rsidRPr="00825D25">
        <w:t>Great power war</w:t>
      </w:r>
    </w:p>
    <w:p w:rsidR="00355E5F" w:rsidRPr="00825D25" w:rsidRDefault="00355E5F" w:rsidP="00355E5F">
      <w:pPr>
        <w:pStyle w:val="HotRoute"/>
      </w:pPr>
      <w:r w:rsidRPr="00825D25">
        <w:rPr>
          <w:rStyle w:val="StyleStyleBold12pt"/>
        </w:rPr>
        <w:t>Rochlin 1994</w:t>
      </w:r>
      <w:r w:rsidRPr="00825D25">
        <w:t xml:space="preserve"> (James Francis Rochlin, Professor of Political Science at Okanagan University, 1994, “Discovering the Americas: The Evolution of Canadian Foreign Policy Towards Latin America,” pages 130-131)</w:t>
      </w:r>
    </w:p>
    <w:p w:rsidR="00355E5F" w:rsidRPr="00825D25" w:rsidRDefault="00355E5F" w:rsidP="00355E5F">
      <w:pPr>
        <w:pStyle w:val="HotRoute"/>
      </w:pPr>
      <w:r w:rsidRPr="00825D25">
        <w:t xml:space="preserve">While there were economic motivations for Canadian policy in Central America, security considerations were perhaps more important. Canada possessed an </w:t>
      </w:r>
      <w:r w:rsidRPr="00825D25">
        <w:rPr>
          <w:rStyle w:val="StyleBoldUnderline"/>
        </w:rPr>
        <w:t>interest in</w:t>
      </w:r>
      <w:r w:rsidRPr="00825D25">
        <w:t xml:space="preserve"> promoting stability in the face of a potential decline of U.S. hegemony in the Americas. Perceptions of declining U.S. influence in the region – which had some credibility in 1979-1984 due to the wildly inequitable divisions of wealth in some U.S. client states in </w:t>
      </w:r>
      <w:r w:rsidRPr="00825D25">
        <w:rPr>
          <w:rStyle w:val="StyleBoldUnderline"/>
        </w:rPr>
        <w:t>Latin America</w:t>
      </w:r>
      <w:r w:rsidRPr="00825D25">
        <w:t xml:space="preserve">, in addition to political repression, under-development, mounting external debt, anti-American sentiment produced by decades of subjugation to U.S. strategic and economic interests, and so on – </w:t>
      </w:r>
      <w:r w:rsidRPr="00825D25">
        <w:rPr>
          <w:rStyle w:val="StyleBoldUnderline"/>
        </w:rPr>
        <w:t>were linked to the prospect of explosive events occurring in the hemisphere.</w:t>
      </w:r>
      <w:r w:rsidRPr="00825D25">
        <w:t xml:space="preserve"> Hence, the </w:t>
      </w:r>
      <w:r w:rsidRPr="00825D25">
        <w:rPr>
          <w:rStyle w:val="StyleBoldUnderline"/>
        </w:rPr>
        <w:t>Central America</w:t>
      </w:r>
      <w:r w:rsidRPr="00825D25">
        <w:t xml:space="preserve">n imbroglio </w:t>
      </w:r>
      <w:r w:rsidRPr="00825D25">
        <w:rPr>
          <w:rStyle w:val="StyleBoldUnderline"/>
        </w:rPr>
        <w:t>was viewed as a fuse which could ignite a cataclysmic process throughout the region.</w:t>
      </w:r>
      <w:r w:rsidRPr="00825D25">
        <w:t xml:space="preserve"> Analysts at the time worried that in a worst-case scenario, </w:t>
      </w:r>
      <w:r w:rsidRPr="00825D25">
        <w:rPr>
          <w:rStyle w:val="StyleBoldUnderline"/>
        </w:rPr>
        <w:t xml:space="preserve">instability created by a regional war, beginning in Central America and spreading elsewhere in Latin America, might preoccupy Washington to the extent that the </w:t>
      </w:r>
      <w:r w:rsidRPr="00116F51">
        <w:rPr>
          <w:rStyle w:val="StyleBoldUnderline"/>
        </w:rPr>
        <w:t>U</w:t>
      </w:r>
      <w:r w:rsidRPr="00825D25">
        <w:rPr>
          <w:rStyle w:val="StyleBoldUnderline"/>
        </w:rPr>
        <w:t xml:space="preserve">nited </w:t>
      </w:r>
      <w:r w:rsidRPr="00116F51">
        <w:rPr>
          <w:rStyle w:val="StyleBoldUnderline"/>
        </w:rPr>
        <w:t>S</w:t>
      </w:r>
      <w:r w:rsidRPr="00825D25">
        <w:rPr>
          <w:rStyle w:val="StyleBoldUnderline"/>
        </w:rPr>
        <w:t>tates would be unable to perform adequately its important hegemonic role in the international arena</w:t>
      </w:r>
      <w:r w:rsidRPr="00825D25">
        <w:t xml:space="preserve"> – a concern expressed by the director of research for Canada’s Standing Committee Report on Central America. It was feared that </w:t>
      </w:r>
      <w:r w:rsidRPr="00825D25">
        <w:rPr>
          <w:rStyle w:val="StyleBoldUnderline"/>
        </w:rPr>
        <w:t>such a predicament could generate increased global instability and perhaps even a hegemonic war.</w:t>
      </w:r>
      <w:r w:rsidRPr="00825D25">
        <w:t xml:space="preserve"> This is one of the motivations which led Canada to become involved in efforts at regional conflict resolution, such as Contadora, as will be discussed in the next chapter. </w:t>
      </w:r>
    </w:p>
    <w:p w:rsidR="00355E5F" w:rsidRDefault="00355E5F" w:rsidP="00355E5F"/>
    <w:p w:rsidR="00355E5F" w:rsidRDefault="00355E5F" w:rsidP="00355E5F"/>
    <w:p w:rsidR="00355E5F" w:rsidRDefault="00355E5F" w:rsidP="00355E5F">
      <w:pPr>
        <w:pStyle w:val="Heading3"/>
      </w:pPr>
      <w:bookmarkStart w:id="8" w:name="_Toc361400888"/>
      <w:r>
        <w:lastRenderedPageBreak/>
        <w:t>Cartel violence destroys democracy</w:t>
      </w:r>
      <w:bookmarkEnd w:id="8"/>
    </w:p>
    <w:p w:rsidR="00355E5F" w:rsidRDefault="00355E5F" w:rsidP="00355E5F">
      <w:pPr>
        <w:pStyle w:val="Heading4"/>
      </w:pPr>
      <w:r>
        <w:t>Cartel violence is marring election results – leading to further corruption and lack of democracy.</w:t>
      </w:r>
    </w:p>
    <w:p w:rsidR="00355E5F" w:rsidRDefault="00355E5F" w:rsidP="00355E5F">
      <w:r>
        <w:t xml:space="preserve">Alfredo </w:t>
      </w:r>
      <w:r w:rsidRPr="00C838F5">
        <w:rPr>
          <w:rStyle w:val="StyleStyleBold12pt"/>
        </w:rPr>
        <w:t xml:space="preserve">Corchado </w:t>
      </w:r>
      <w:r>
        <w:t xml:space="preserve">Mexico Bureau </w:t>
      </w:r>
      <w:hyperlink r:id="rId15" w:history="1">
        <w:r w:rsidRPr="00E901A5">
          <w:rPr>
            <w:rStyle w:val="Hyperlink"/>
          </w:rPr>
          <w:t>acorchado@dallasnews.com</w:t>
        </w:r>
      </w:hyperlink>
      <w:r>
        <w:t xml:space="preserve"> Published: 05 </w:t>
      </w:r>
      <w:r w:rsidRPr="00C838F5">
        <w:rPr>
          <w:rStyle w:val="StyleStyleBold12pt"/>
        </w:rPr>
        <w:t>July 2013</w:t>
      </w:r>
      <w:r>
        <w:t xml:space="preserve"> 10:36 PM</w:t>
      </w:r>
    </w:p>
    <w:p w:rsidR="00355E5F" w:rsidRDefault="00355E5F" w:rsidP="00355E5F">
      <w:r>
        <w:t xml:space="preserve">Updated: 06 July 2013 05:15 PM </w:t>
      </w:r>
      <w:r w:rsidRPr="00571527">
        <w:t>http://www.dallasnews.com/news/nationworld/mexico/20130705-security-still-an-issue-as-mexicans-in-14-states-prepare-to-vote.ece</w:t>
      </w:r>
    </w:p>
    <w:p w:rsidR="00355E5F" w:rsidRDefault="00355E5F" w:rsidP="00355E5F">
      <w:r w:rsidRPr="00571527">
        <w:rPr>
          <w:sz w:val="12"/>
        </w:rPr>
        <w:t xml:space="preserve">¶ </w:t>
      </w:r>
      <w:r>
        <w:t xml:space="preserve">CIUDAD JUÁREZ, Mexico </w:t>
      </w:r>
      <w:r w:rsidRPr="00C838F5">
        <w:rPr>
          <w:rStyle w:val="StyleBoldUnderline"/>
        </w:rPr>
        <w:t>— Mexican voters in 14 states will head to the polls Sunday in campaigns marred by allegations of corruption, attacks against candidates and their families, and</w:t>
      </w:r>
      <w:r>
        <w:t xml:space="preserve"> such </w:t>
      </w:r>
      <w:r w:rsidRPr="00C838F5">
        <w:rPr>
          <w:rStyle w:val="StyleBoldUnderline"/>
        </w:rPr>
        <w:t>cynicism</w:t>
      </w:r>
      <w:r>
        <w:t xml:space="preserve"> that the contenders include a donkey — Burro Chon — here in this border city, a cat in Veracruz and a chicken in Tlaxcala.</w:t>
      </w:r>
      <w:r w:rsidRPr="00571527">
        <w:rPr>
          <w:sz w:val="12"/>
        </w:rPr>
        <w:t xml:space="preserve">¶ </w:t>
      </w:r>
      <w:r>
        <w:t>Laughs aside, serious issues abound, including the killings of 12 candidates or family members and attacks against several more, withdrawal of others under threat, and allegations of narco-funded campaigns.</w:t>
      </w:r>
      <w:r w:rsidRPr="00571527">
        <w:rPr>
          <w:sz w:val="12"/>
        </w:rPr>
        <w:t xml:space="preserve">¶ </w:t>
      </w:r>
      <w:r>
        <w:t xml:space="preserve">One important mayoral race is in </w:t>
      </w:r>
      <w:r w:rsidRPr="00C838F5">
        <w:rPr>
          <w:rStyle w:val="StyleBoldUnderline"/>
        </w:rPr>
        <w:t>Nuevo Laredo</w:t>
      </w:r>
      <w:r>
        <w:t xml:space="preserve">, a key trading link on the border with Texas, where Interstate 35 — the NAFTA highway — begins. The city </w:t>
      </w:r>
      <w:r w:rsidRPr="00C838F5">
        <w:rPr>
          <w:rStyle w:val="StyleBoldUnderline"/>
        </w:rPr>
        <w:t>has been gripped by a campaign of violence and intimidation generated by the paramilitary group known as the Zetas</w:t>
      </w:r>
      <w:r>
        <w:t>, whose dominance hangs over the city like a shadow.</w:t>
      </w:r>
      <w:r w:rsidRPr="00571527">
        <w:rPr>
          <w:sz w:val="12"/>
        </w:rPr>
        <w:t xml:space="preserve">¶ </w:t>
      </w:r>
      <w:r>
        <w:t>There, the conservative National Action Party, or PAN, is threatening to end the longtime reign of the Institutional Revolutionary Party. The last time the PRI lost control of Nuevo Laredo was in 1974.</w:t>
      </w:r>
      <w:r w:rsidRPr="00571527">
        <w:rPr>
          <w:sz w:val="12"/>
        </w:rPr>
        <w:t xml:space="preserve">¶ </w:t>
      </w:r>
      <w:r>
        <w:t>“What’s at stake is the well-being of the city,” said Father Rogelio Lozano Alcorta, leader of the Spiritual Saint Cathedral in Nuevo Laredo. “We have to rescue our values and focus on regaining stability through education, jobs and opportunity. If alternative government is the answer, or if continuity is what’s needed, so be it. The important thing is that as a society we need to participate.”</w:t>
      </w:r>
      <w:r w:rsidRPr="00571527">
        <w:rPr>
          <w:sz w:val="12"/>
        </w:rPr>
        <w:t xml:space="preserve">¶ </w:t>
      </w:r>
      <w:r>
        <w:t>PAN candidate Carlos Canturosas Villarreal is challenging Carlos Manuel Montiel Saeb, a former water commissioner and state representative.</w:t>
      </w:r>
      <w:r w:rsidRPr="00571527">
        <w:rPr>
          <w:sz w:val="12"/>
        </w:rPr>
        <w:t xml:space="preserve">¶ </w:t>
      </w:r>
      <w:r>
        <w:t xml:space="preserve">A poll last week in the Nuevo Laredo newspaper El Manaña indicated that Canturosas was ahead by nine points. Montiel’s camp expressed confidence that its candidate would win. </w:t>
      </w:r>
      <w:r w:rsidRPr="00C838F5">
        <w:rPr>
          <w:rStyle w:val="StyleBoldUnderline"/>
        </w:rPr>
        <w:t>Experts expressed concern that voter apathy and fear in this city of 400,000 will lead to a low turnout.¶ U.S. court records and an affidavit from the Mexican attorney general's office in San Antonio have described how the Zetas have used threats and money to gain control of police departments and city and state officials in Nuevo Laredo and elsewhere in Tamaulipas state</w:t>
      </w:r>
      <w:r>
        <w:t>.</w:t>
      </w:r>
      <w:r w:rsidRPr="00571527">
        <w:rPr>
          <w:sz w:val="12"/>
        </w:rPr>
        <w:t xml:space="preserve">¶ </w:t>
      </w:r>
      <w:r>
        <w:t>For example, a Feb. 2, 2012, U.S. federal criminal complaint alleges that a businessman named Antonio Peña-Arguelles acted as a go-between for cartels and government officials, including former PRI governors.</w:t>
      </w:r>
      <w:r w:rsidRPr="00571527">
        <w:rPr>
          <w:sz w:val="12"/>
        </w:rPr>
        <w:t xml:space="preserve">¶ </w:t>
      </w:r>
      <w:r>
        <w:t>Reached by phone, Montiel wouldn’t comment on the PRI’s alleged links to the Zetas or any other drug trafficking organization. He accused his rivals of being behind “a smear campaign” to derail his candidacy. Montiel said he would be happy to discuss any allegations after the elections Sunday. He hung up and didn’t answer subsequent calls.</w:t>
      </w:r>
      <w:r w:rsidRPr="00571527">
        <w:rPr>
          <w:sz w:val="12"/>
        </w:rPr>
        <w:t xml:space="preserve">¶ </w:t>
      </w:r>
      <w:r>
        <w:t>The PAN, meanwhile, has accused the PRI of handing out PAN T-shirts to Zetas gunmen and lookouts to give the impression that the deadly criminal group is supporting Canturosas. El Manaña newspaper has accused the PRI of making direct threats against its publisher and other family members and against freedom of expression.</w:t>
      </w:r>
      <w:r w:rsidRPr="00571527">
        <w:rPr>
          <w:sz w:val="12"/>
        </w:rPr>
        <w:t xml:space="preserve">¶ </w:t>
      </w:r>
      <w:r>
        <w:t>The paper’s website has been repeatedly taken down by hackers, most recently on Thursday and part of Friday, and its publisher has vowed to print 20,000 extra copies in the coming days to remind people of the importance of voting.</w:t>
      </w:r>
      <w:r w:rsidRPr="00571527">
        <w:rPr>
          <w:sz w:val="12"/>
        </w:rPr>
        <w:t xml:space="preserve">¶ </w:t>
      </w:r>
      <w:r>
        <w:t>“This election represents a turning point for the city,” said Ramón Cantu Deandar, the publisher. “We either continue living under the thumb of corrupt politicians and criminals, or we begin to rebuild our city from the ground up. Our future, our lives are at stake.”</w:t>
      </w:r>
    </w:p>
    <w:p w:rsidR="00355E5F" w:rsidRDefault="00355E5F" w:rsidP="00355E5F"/>
    <w:p w:rsidR="00355E5F" w:rsidRPr="006C65E7" w:rsidRDefault="00355E5F" w:rsidP="00355E5F">
      <w:pPr>
        <w:pStyle w:val="Heading4"/>
      </w:pPr>
      <w:r w:rsidRPr="006C65E7">
        <w:lastRenderedPageBreak/>
        <w:t>Drug cartels are a growing threat to democracy in Latin America</w:t>
      </w:r>
    </w:p>
    <w:p w:rsidR="00355E5F" w:rsidRDefault="00355E5F" w:rsidP="00355E5F">
      <w:r w:rsidRPr="003643C2">
        <w:rPr>
          <w:rStyle w:val="StyleStyleBold12pt"/>
        </w:rPr>
        <w:t>BBC</w:t>
      </w:r>
      <w:r>
        <w:t xml:space="preserve">, 1 March </w:t>
      </w:r>
      <w:r w:rsidRPr="003643C2">
        <w:rPr>
          <w:rStyle w:val="StyleStyleBold12pt"/>
        </w:rPr>
        <w:t>2012</w:t>
      </w:r>
      <w:r>
        <w:t xml:space="preserve"> Last updated at 21:13 ET  </w:t>
      </w:r>
      <w:r w:rsidRPr="00812C0E">
        <w:t>http://www.bbc.co.uk/news/world-latin-america-17228660</w:t>
      </w:r>
    </w:p>
    <w:p w:rsidR="00355E5F" w:rsidRDefault="00355E5F" w:rsidP="00355E5F">
      <w:r>
        <w:t>Drug cartels threaten Latin American democracy - OA</w:t>
      </w:r>
    </w:p>
    <w:p w:rsidR="00355E5F" w:rsidRDefault="00355E5F" w:rsidP="00355E5F">
      <w:r w:rsidRPr="003643C2">
        <w:rPr>
          <w:rStyle w:val="StyleBoldUnderline"/>
        </w:rPr>
        <w:t>Drugs gangs are posing a growing threat to democracy in Latin America</w:t>
      </w:r>
      <w:r>
        <w:t>, the Organization of American States (OAS) has warned.</w:t>
      </w:r>
      <w:r w:rsidRPr="00812C0E">
        <w:rPr>
          <w:sz w:val="12"/>
        </w:rPr>
        <w:t xml:space="preserve">¶ </w:t>
      </w:r>
      <w:r>
        <w:t>Cartels are influencing elections by threatening politicians and even running their own candidates, OAS Secretary for Multidimensional Security Adam Blackwell said.</w:t>
      </w:r>
      <w:r w:rsidRPr="00812C0E">
        <w:rPr>
          <w:sz w:val="12"/>
        </w:rPr>
        <w:t xml:space="preserve">¶ </w:t>
      </w:r>
      <w:r>
        <w:t>He was speaking at an OAS conference on transnational crime in Mexico City.</w:t>
      </w:r>
      <w:r w:rsidRPr="00812C0E">
        <w:rPr>
          <w:sz w:val="12"/>
        </w:rPr>
        <w:t xml:space="preserve">¶ </w:t>
      </w:r>
      <w:r>
        <w:t>The two-day meeting brings together prosecutors from across Latin America.</w:t>
      </w:r>
      <w:r w:rsidRPr="00812C0E">
        <w:rPr>
          <w:sz w:val="12"/>
        </w:rPr>
        <w:t xml:space="preserve">¶ </w:t>
      </w:r>
      <w:r>
        <w:t>Mexican President Felipe Calderon told delegates that countries in the Americas needed to work together to defeat gangs.</w:t>
      </w:r>
      <w:r w:rsidRPr="00812C0E">
        <w:rPr>
          <w:sz w:val="12"/>
        </w:rPr>
        <w:t xml:space="preserve">¶ </w:t>
      </w:r>
      <w:r>
        <w:t>"</w:t>
      </w:r>
      <w:r w:rsidRPr="006C65E7">
        <w:rPr>
          <w:rStyle w:val="StyleBoldUnderline"/>
        </w:rPr>
        <w:t>In the face of transnational organised crime, we must create an international front where societies and governments are not faced with resolving this challenge alone</w:t>
      </w:r>
      <w:r>
        <w:t>," he said.</w:t>
      </w:r>
      <w:r w:rsidRPr="00812C0E">
        <w:rPr>
          <w:sz w:val="12"/>
        </w:rPr>
        <w:t xml:space="preserve">¶ </w:t>
      </w:r>
      <w:r>
        <w:t>Mr Calderon has made the fight against Mexico's drugs cartels the central policy of his presidency.</w:t>
      </w:r>
      <w:r w:rsidRPr="00812C0E">
        <w:rPr>
          <w:sz w:val="12"/>
        </w:rPr>
        <w:t xml:space="preserve">¶ </w:t>
      </w:r>
      <w:r>
        <w:t>More than 45,000 Mexicans have died in drug-related violence since 2006, when he began deploying the military to combat the cartels.</w:t>
      </w:r>
      <w:r w:rsidRPr="00812C0E">
        <w:rPr>
          <w:sz w:val="12"/>
        </w:rPr>
        <w:t xml:space="preserve">¶ </w:t>
      </w:r>
      <w:r>
        <w:t>The flow of South American cocaine north to the US has also helped turn Central America into one of the most violent regions in the world, with Guatemala, Honduras and El Salvador particularly affected.</w:t>
      </w:r>
      <w:r w:rsidRPr="00812C0E">
        <w:rPr>
          <w:sz w:val="12"/>
        </w:rPr>
        <w:t xml:space="preserve">¶ </w:t>
      </w:r>
      <w:r>
        <w:t>"</w:t>
      </w:r>
      <w:r w:rsidRPr="006C65E7">
        <w:rPr>
          <w:rStyle w:val="StyleBoldUnderline"/>
        </w:rPr>
        <w:t>Crime and violence are today the biggest threat to security in our region,</w:t>
      </w:r>
      <w:r>
        <w:t>" Mr Blackwell said.</w:t>
      </w:r>
      <w:r w:rsidRPr="00812C0E">
        <w:rPr>
          <w:sz w:val="12"/>
        </w:rPr>
        <w:t xml:space="preserve">¶ </w:t>
      </w:r>
      <w:r>
        <w:t>"</w:t>
      </w:r>
      <w:r w:rsidRPr="006C65E7">
        <w:rPr>
          <w:rStyle w:val="StyleBoldUnderline"/>
        </w:rPr>
        <w:t>The participation of criminal bands in the election process is another expression of the risks that organised crime poses to the preservation of our democratic organisations,"</w:t>
      </w:r>
      <w:r>
        <w:t xml:space="preserve"> he added.</w:t>
      </w:r>
      <w:r w:rsidRPr="00812C0E">
        <w:rPr>
          <w:sz w:val="12"/>
        </w:rPr>
        <w:t xml:space="preserve">¶ </w:t>
      </w:r>
      <w:r>
        <w:t>Throughout Americas, Mr Blackwell said there had been 150,000 homicides in 2010.</w:t>
      </w:r>
      <w:r w:rsidRPr="00812C0E">
        <w:rPr>
          <w:sz w:val="12"/>
        </w:rPr>
        <w:t xml:space="preserve">¶ </w:t>
      </w:r>
      <w:r>
        <w:t>Officials at the meeting also expressed optimism that, through co-ordinated action, criminal gangs could be successfully confronted.</w:t>
      </w:r>
    </w:p>
    <w:p w:rsidR="00355E5F" w:rsidRDefault="00355E5F" w:rsidP="00355E5F"/>
    <w:p w:rsidR="00355E5F" w:rsidRDefault="00355E5F" w:rsidP="00355E5F">
      <w:pPr>
        <w:pStyle w:val="Heading4"/>
      </w:pPr>
      <w:r>
        <w:t>Corruption of the judicial system by drug cartels is destroying rule of law and democracy in Mexico.</w:t>
      </w:r>
    </w:p>
    <w:p w:rsidR="00355E5F" w:rsidRDefault="00355E5F" w:rsidP="00355E5F">
      <w:r>
        <w:t xml:space="preserve">KATRINA MIA </w:t>
      </w:r>
      <w:r w:rsidRPr="006C65E7">
        <w:rPr>
          <w:rStyle w:val="StyleStyleBold12pt"/>
        </w:rPr>
        <w:t>WEEKS</w:t>
      </w:r>
      <w:r>
        <w:t xml:space="preserve"> APRIL 25, </w:t>
      </w:r>
      <w:r w:rsidRPr="006C65E7">
        <w:rPr>
          <w:rStyle w:val="StyleStyleBold12pt"/>
        </w:rPr>
        <w:t xml:space="preserve">2011 </w:t>
      </w:r>
      <w:r>
        <w:t xml:space="preserve">THE DRUG WAR IN MEXICO: </w:t>
      </w:r>
    </w:p>
    <w:p w:rsidR="00355E5F" w:rsidRDefault="00355E5F" w:rsidP="00355E5F">
      <w:r>
        <w:t xml:space="preserve">CONSEQUENCES FOR MEXICO’S NASCENT DEMOCRACY </w:t>
      </w:r>
      <w:r w:rsidRPr="003643C2">
        <w:t>http://scholarship.claremont.edu/cgi/viewcontent.cgi?article=1161&amp;context=cmc_theses</w:t>
      </w:r>
    </w:p>
    <w:p w:rsidR="00355E5F" w:rsidRPr="00CF506F" w:rsidRDefault="00355E5F" w:rsidP="00355E5F">
      <w:pPr>
        <w:rPr>
          <w:rStyle w:val="StyleBoldUnderline"/>
        </w:rPr>
      </w:pPr>
      <w:r w:rsidRPr="00CF506F">
        <w:rPr>
          <w:rStyle w:val="StyleBoldUnderline"/>
        </w:rPr>
        <w:t xml:space="preserve">Drug trafficking organizations’ ability to corrupt the judicial system is of </w:t>
      </w:r>
    </w:p>
    <w:p w:rsidR="00355E5F" w:rsidRDefault="00355E5F" w:rsidP="00355E5F">
      <w:r w:rsidRPr="00CF506F">
        <w:rPr>
          <w:rStyle w:val="StyleBoldUnderline"/>
        </w:rPr>
        <w:t>significant concern</w:t>
      </w:r>
      <w:r>
        <w:t xml:space="preserve">. As a result of drug trafficking corruption in Mexico’s legal system, </w:t>
      </w:r>
    </w:p>
    <w:p w:rsidR="00355E5F" w:rsidRPr="00CF506F" w:rsidRDefault="00355E5F" w:rsidP="00355E5F">
      <w:pPr>
        <w:rPr>
          <w:rStyle w:val="StyleBoldUnderline"/>
        </w:rPr>
      </w:pPr>
      <w:r>
        <w:t xml:space="preserve">the impartial administration of justice has been greatly compromised. </w:t>
      </w:r>
      <w:r w:rsidRPr="00CF506F">
        <w:rPr>
          <w:rStyle w:val="StyleBoldUnderline"/>
        </w:rPr>
        <w:t xml:space="preserve">Corruption of this </w:t>
      </w:r>
    </w:p>
    <w:p w:rsidR="00355E5F" w:rsidRPr="00CF506F" w:rsidRDefault="00355E5F" w:rsidP="00355E5F">
      <w:pPr>
        <w:rPr>
          <w:rStyle w:val="StyleBoldUnderline"/>
        </w:rPr>
      </w:pPr>
      <w:r w:rsidRPr="00CF506F">
        <w:rPr>
          <w:rStyle w:val="StyleBoldUnderline"/>
        </w:rPr>
        <w:t xml:space="preserve">sector ensures that legitimate sentences are not handed out, and instead impunity is </w:t>
      </w:r>
    </w:p>
    <w:p w:rsidR="00355E5F" w:rsidRPr="00CF506F" w:rsidRDefault="00355E5F" w:rsidP="00355E5F">
      <w:pPr>
        <w:rPr>
          <w:rStyle w:val="StyleBoldUnderline"/>
        </w:rPr>
      </w:pPr>
      <w:r w:rsidRPr="00CF506F">
        <w:rPr>
          <w:rStyle w:val="StyleBoldUnderline"/>
        </w:rPr>
        <w:t xml:space="preserve">granted to drug traffickers allowing them to act as they please. This consequence makes </w:t>
      </w:r>
    </w:p>
    <w:p w:rsidR="00355E5F" w:rsidRPr="00CF506F" w:rsidRDefault="00355E5F" w:rsidP="00355E5F">
      <w:pPr>
        <w:rPr>
          <w:rStyle w:val="StyleBoldUnderline"/>
        </w:rPr>
      </w:pPr>
      <w:r w:rsidRPr="00CF506F">
        <w:rPr>
          <w:rStyle w:val="StyleBoldUnderline"/>
        </w:rPr>
        <w:t xml:space="preserve">the judicial system inert and ineffectual because it fails to impart the rule of law in the </w:t>
      </w:r>
    </w:p>
    <w:p w:rsidR="00355E5F" w:rsidRDefault="00355E5F" w:rsidP="00355E5F">
      <w:r w:rsidRPr="00CF506F">
        <w:rPr>
          <w:rStyle w:val="StyleBoldUnderline"/>
        </w:rPr>
        <w:t>Mexican territory.</w:t>
      </w:r>
      <w:r>
        <w:t xml:space="preserve"> Thus, </w:t>
      </w:r>
      <w:r w:rsidRPr="00CF506F">
        <w:rPr>
          <w:rStyle w:val="StyleBoldUnderline"/>
        </w:rPr>
        <w:t>corruption clearly weakens the judicial system in Mexico</w:t>
      </w:r>
      <w:r>
        <w:t xml:space="preserve">. Not </w:t>
      </w:r>
    </w:p>
    <w:p w:rsidR="00355E5F" w:rsidRDefault="00355E5F" w:rsidP="00355E5F">
      <w:r>
        <w:t xml:space="preserve">only that, corruption also directly weakens democratic practices in Mexico because graft </w:t>
      </w:r>
    </w:p>
    <w:p w:rsidR="00355E5F" w:rsidRDefault="00355E5F" w:rsidP="00355E5F">
      <w:r>
        <w:t xml:space="preserve">makes the judicial system accountable to organized crime groups, not Mexican citizens. </w:t>
      </w:r>
    </w:p>
    <w:p w:rsidR="00355E5F" w:rsidRDefault="00355E5F" w:rsidP="00355E5F">
      <w:r>
        <w:t xml:space="preserve">By creating a system that does not defend the safety of its citizenry or hold guilty </w:t>
      </w:r>
    </w:p>
    <w:p w:rsidR="00355E5F" w:rsidRDefault="00355E5F" w:rsidP="00355E5F">
      <w:r>
        <w:t xml:space="preserve">criminals accountable, the judicial system fails to adequately administer justice in Mexico </w:t>
      </w:r>
    </w:p>
    <w:p w:rsidR="00355E5F" w:rsidRDefault="00355E5F" w:rsidP="00355E5F">
      <w:r>
        <w:t xml:space="preserve">according to democratic norms. Corruption is also extremely concerning because the </w:t>
      </w:r>
    </w:p>
    <w:p w:rsidR="00355E5F" w:rsidRDefault="00355E5F" w:rsidP="00355E5F">
      <w:r>
        <w:t xml:space="preserve">judicial system has limited transparency, low oversight, minimal accountability, and very </w:t>
      </w:r>
    </w:p>
    <w:p w:rsidR="00355E5F" w:rsidRPr="00CF506F" w:rsidRDefault="00355E5F" w:rsidP="00355E5F">
      <w:pPr>
        <w:rPr>
          <w:rStyle w:val="StyleBoldUnderline"/>
        </w:rPr>
      </w:pPr>
      <w:r>
        <w:t xml:space="preserve">little civilian participation. </w:t>
      </w:r>
      <w:r w:rsidRPr="00CF506F">
        <w:rPr>
          <w:rStyle w:val="StyleBoldUnderline"/>
        </w:rPr>
        <w:t xml:space="preserve">As a result, corruption within the judicial system is especially </w:t>
      </w:r>
    </w:p>
    <w:p w:rsidR="00355E5F" w:rsidRPr="00CF506F" w:rsidRDefault="00355E5F" w:rsidP="00355E5F">
      <w:pPr>
        <w:rPr>
          <w:rStyle w:val="StyleBoldUnderline"/>
        </w:rPr>
      </w:pPr>
      <w:r w:rsidRPr="00CF506F">
        <w:rPr>
          <w:rStyle w:val="StyleBoldUnderline"/>
        </w:rPr>
        <w:t xml:space="preserve">potent and it can flourish without significant restrictions. Therefore, drug trafficking </w:t>
      </w:r>
    </w:p>
    <w:p w:rsidR="00355E5F" w:rsidRPr="00CF506F" w:rsidRDefault="00355E5F" w:rsidP="00355E5F">
      <w:pPr>
        <w:rPr>
          <w:rStyle w:val="StyleBoldUnderline"/>
        </w:rPr>
      </w:pPr>
      <w:r w:rsidRPr="00CF506F">
        <w:rPr>
          <w:rStyle w:val="StyleBoldUnderline"/>
        </w:rPr>
        <w:t>organizations can more easily control and harm the performance of this government</w:t>
      </w:r>
    </w:p>
    <w:p w:rsidR="00355E5F" w:rsidRPr="00CF506F" w:rsidRDefault="00355E5F" w:rsidP="00355E5F">
      <w:pPr>
        <w:rPr>
          <w:rStyle w:val="StyleBoldUnderline"/>
        </w:rPr>
      </w:pPr>
      <w:r w:rsidRPr="00CF506F">
        <w:rPr>
          <w:rStyle w:val="StyleBoldUnderline"/>
        </w:rPr>
        <w:t>branch than most other state institutions.</w:t>
      </w:r>
    </w:p>
    <w:p w:rsidR="00355E5F" w:rsidRDefault="00355E5F" w:rsidP="00355E5F"/>
    <w:p w:rsidR="00355E5F" w:rsidRDefault="00355E5F" w:rsidP="00355E5F"/>
    <w:p w:rsidR="00355E5F" w:rsidRDefault="00355E5F" w:rsidP="00355E5F">
      <w:pPr>
        <w:pStyle w:val="Heading4"/>
      </w:pPr>
      <w:r>
        <w:lastRenderedPageBreak/>
        <w:t>Mexican drug cartels risk collapsing the rule of law</w:t>
      </w:r>
    </w:p>
    <w:p w:rsidR="00355E5F" w:rsidRDefault="00355E5F" w:rsidP="00355E5F">
      <w:r w:rsidRPr="00D435AE">
        <w:rPr>
          <w:rStyle w:val="Heading4Char"/>
        </w:rPr>
        <w:t xml:space="preserve">Beittel, ’11 </w:t>
      </w:r>
      <w:r>
        <w:t xml:space="preserve">[June S., “Mexico’s Drug Trafficking Organizations: Source and Scope of the Rising Violence,” Congressional Research Service, January 7, 2011, </w:t>
      </w:r>
      <w:r w:rsidRPr="00D435AE">
        <w:t>http://fpc.state.gov/documents/organization/155587.pdf</w:t>
      </w:r>
      <w:r>
        <w:t>]</w:t>
      </w:r>
    </w:p>
    <w:p w:rsidR="00355E5F" w:rsidRDefault="00355E5F" w:rsidP="00355E5F">
      <w:r w:rsidRPr="004B5355">
        <w:rPr>
          <w:rStyle w:val="StyleBoldUnderline"/>
        </w:rPr>
        <w:t>The Mexican DTOs do not have an ideology other than a ruthless pursuit of profit, but their corruption and intimidation have challenged the state’s monopoly on the use of force and rule of law. In Mexico, the police and court system, undercut by corruption, are not presently equipped to combat the drug organizations. Most arrests are never prosecuted.</w:t>
      </w:r>
      <w:r>
        <w:t xml:space="preserve"> However, there have been many arrests and suspects are usually displayed to the news media. Arrests have a 1 to 2 % chance of leading to a conviction or time served.131 </w:t>
      </w:r>
      <w:r w:rsidRPr="004B5355">
        <w:rPr>
          <w:rStyle w:val="StyleBoldUnderline"/>
        </w:rPr>
        <w:t>The violent response of the DTOs to the Calderón government’s antidrug campaign, similar to what was seen in smaller municipalities throughout Colombia, has intimidated local, state and federal authorities. DTO profits like those made by local FARC commanders in Colombia are shared with government officials at all levels</w:t>
      </w:r>
      <w:r>
        <w:t xml:space="preserve">. Unlike the Colombian FARC, the Mexican traffickers do not seek to replace the government and provide services, but they are committed to manipulating it with bribery and violence to continue their illegal activities without interference. </w:t>
      </w:r>
    </w:p>
    <w:p w:rsidR="00355E5F" w:rsidRDefault="00355E5F" w:rsidP="00355E5F"/>
    <w:p w:rsidR="00355E5F" w:rsidRDefault="00355E5F" w:rsidP="00355E5F">
      <w:pPr>
        <w:pStyle w:val="Heading4"/>
      </w:pPr>
      <w:r>
        <w:t>Mexican drug cartels have already gained complete control of some municipalities and have infiltrated the majority</w:t>
      </w:r>
    </w:p>
    <w:p w:rsidR="00355E5F" w:rsidRDefault="00355E5F" w:rsidP="00355E5F">
      <w:r w:rsidRPr="00D435AE">
        <w:rPr>
          <w:rStyle w:val="Heading4Char"/>
        </w:rPr>
        <w:t xml:space="preserve">Beittel, ’11 </w:t>
      </w:r>
      <w:r>
        <w:t xml:space="preserve">[June S., “Mexico’s Drug Trafficking Organizations: Source and Scope of the Rising Violence,” Congressional Research Service, January 7, 2011, </w:t>
      </w:r>
      <w:r w:rsidRPr="00D435AE">
        <w:t>http://fpc.state.gov/documents/organization/155587.pdf</w:t>
      </w:r>
      <w:r>
        <w:t>]</w:t>
      </w:r>
    </w:p>
    <w:p w:rsidR="00355E5F" w:rsidRDefault="00355E5F" w:rsidP="00355E5F">
      <w:r w:rsidRPr="004B5355">
        <w:rPr>
          <w:rStyle w:val="StyleBoldUnderline"/>
        </w:rPr>
        <w:t>Some observers argue that parts of the Mexican state have been “captured.” These analysts maintain that some states or localities are under DTO control</w:t>
      </w:r>
      <w:r>
        <w:t xml:space="preserve">.132 For example, </w:t>
      </w:r>
      <w:r w:rsidRPr="004B5355">
        <w:rPr>
          <w:rStyle w:val="StyleBoldUnderline"/>
        </w:rPr>
        <w:t>in Michoacán, the LFM organization controls many local businesses through extortion (taxing businesses or charging them for security services</w:t>
      </w:r>
      <w:r>
        <w:t xml:space="preserve">). According to one estimate, approximately 85% of legitimate businesses in Michoacán have some type of relationship with the LFM.133 Another study concerning DTO presence in Mexican local governments was released in late August 2010. That study, entitled “Municipal Government and Organized Crime,” prepared for a committee of the Mexican Senate reportedly found that </w:t>
      </w:r>
      <w:r w:rsidRPr="004B5355">
        <w:rPr>
          <w:rStyle w:val="StyleBoldUnderline"/>
        </w:rPr>
        <w:t>195 Mexican municipalities</w:t>
      </w:r>
      <w:r>
        <w:t xml:space="preserve"> (8% of the total) </w:t>
      </w:r>
      <w:r w:rsidRPr="004B5355">
        <w:rPr>
          <w:rStyle w:val="StyleBoldUnderline"/>
        </w:rPr>
        <w:t xml:space="preserve">are completely under control of organized crime, while another </w:t>
      </w:r>
      <w:r w:rsidRPr="004B5355">
        <w:t>1,536</w:t>
      </w:r>
      <w:r>
        <w:t xml:space="preserve"> (</w:t>
      </w:r>
      <w:r w:rsidRPr="004B5355">
        <w:rPr>
          <w:rStyle w:val="StyleBoldUnderline"/>
        </w:rPr>
        <w:t>63%</w:t>
      </w:r>
      <w:r>
        <w:t xml:space="preserve"> of the total) </w:t>
      </w:r>
      <w:r w:rsidRPr="004B5355">
        <w:rPr>
          <w:rStyle w:val="StyleBoldUnderline"/>
        </w:rPr>
        <w:t xml:space="preserve">are “infiltrated” by organized crime. </w:t>
      </w:r>
      <w:r>
        <w:t xml:space="preserve">The study concludes that </w:t>
      </w:r>
      <w:r w:rsidRPr="004B5355">
        <w:rPr>
          <w:rStyle w:val="StyleBoldUnderline"/>
        </w:rPr>
        <w:t>a majority of Mexican municipalities had organized crime elements capable of controlling the illicit businesses of retail drug trafficking, cultivation and trafficking of drugs, kidnapping and extortion</w:t>
      </w:r>
      <w:r>
        <w:t xml:space="preserve">.134 The study found that </w:t>
      </w:r>
      <w:r w:rsidRPr="004B5355">
        <w:rPr>
          <w:rStyle w:val="StyleBoldUnderline"/>
        </w:rPr>
        <w:t>criminal structures operate with logistical support from corrupt municipal police and politicians</w:t>
      </w:r>
      <w:r>
        <w:t xml:space="preserve">.135 </w:t>
      </w:r>
    </w:p>
    <w:p w:rsidR="00355E5F" w:rsidRDefault="00355E5F" w:rsidP="00355E5F"/>
    <w:p w:rsidR="00355E5F" w:rsidRDefault="00355E5F" w:rsidP="00355E5F"/>
    <w:p w:rsidR="00355E5F" w:rsidRDefault="00355E5F" w:rsidP="00355E5F"/>
    <w:p w:rsidR="00355E5F" w:rsidRDefault="00355E5F" w:rsidP="00355E5F"/>
    <w:p w:rsidR="00355E5F" w:rsidRDefault="00355E5F" w:rsidP="00355E5F"/>
    <w:p w:rsidR="00355E5F" w:rsidRDefault="00355E5F" w:rsidP="00355E5F">
      <w:pPr>
        <w:pStyle w:val="Heading3"/>
      </w:pPr>
      <w:bookmarkStart w:id="9" w:name="_Toc361400889"/>
      <w:r>
        <w:t>Military crackdowns bad - Democracy</w:t>
      </w:r>
      <w:bookmarkEnd w:id="9"/>
    </w:p>
    <w:p w:rsidR="00355E5F" w:rsidRDefault="00355E5F" w:rsidP="00355E5F">
      <w:pPr>
        <w:pStyle w:val="Heading4"/>
      </w:pPr>
      <w:r>
        <w:t>Current focus on military involvement in drug policy undermines democracy in Mexico.</w:t>
      </w:r>
    </w:p>
    <w:p w:rsidR="00355E5F" w:rsidRDefault="00355E5F" w:rsidP="00355E5F">
      <w:r>
        <w:t xml:space="preserve">KATRINA MIA </w:t>
      </w:r>
      <w:r w:rsidRPr="006C65E7">
        <w:rPr>
          <w:rStyle w:val="StyleStyleBold12pt"/>
        </w:rPr>
        <w:t>WEEKS</w:t>
      </w:r>
      <w:r>
        <w:t xml:space="preserve"> APRIL 25, </w:t>
      </w:r>
      <w:r w:rsidRPr="006C65E7">
        <w:rPr>
          <w:rStyle w:val="StyleStyleBold12pt"/>
        </w:rPr>
        <w:t xml:space="preserve">2011 </w:t>
      </w:r>
      <w:r>
        <w:t xml:space="preserve">THE DRUG WAR IN MEXICO: </w:t>
      </w:r>
    </w:p>
    <w:p w:rsidR="00355E5F" w:rsidRDefault="00355E5F" w:rsidP="00355E5F">
      <w:r>
        <w:t xml:space="preserve">CONSEQUENCES FOR MEXICO’S NASCENT DEMOCRACY </w:t>
      </w:r>
      <w:r w:rsidRPr="003643C2">
        <w:t>http://scholarship.claremont.edu/cgi/viewcontent.cgi?article=1161&amp;context=cmc_theses</w:t>
      </w:r>
    </w:p>
    <w:p w:rsidR="00355E5F" w:rsidRPr="00912162" w:rsidRDefault="00355E5F" w:rsidP="00355E5F">
      <w:pPr>
        <w:rPr>
          <w:rStyle w:val="StyleBoldUnderline"/>
        </w:rPr>
      </w:pPr>
      <w:r>
        <w:t xml:space="preserve">It appears that </w:t>
      </w:r>
      <w:r w:rsidRPr="00912162">
        <w:rPr>
          <w:rStyle w:val="StyleBoldUnderline"/>
        </w:rPr>
        <w:t xml:space="preserve">military involvement in drug policy has significant potential to </w:t>
      </w:r>
    </w:p>
    <w:p w:rsidR="00355E5F" w:rsidRPr="00912162" w:rsidRDefault="00355E5F" w:rsidP="00355E5F">
      <w:pPr>
        <w:rPr>
          <w:rStyle w:val="StyleBoldUnderline"/>
        </w:rPr>
      </w:pPr>
      <w:r w:rsidRPr="00912162">
        <w:rPr>
          <w:rStyle w:val="StyleBoldUnderline"/>
        </w:rPr>
        <w:t>undermine the consolidation of democracy in Mexico</w:t>
      </w:r>
      <w:r>
        <w:t xml:space="preserve">. </w:t>
      </w:r>
      <w:r w:rsidRPr="00912162">
        <w:rPr>
          <w:rStyle w:val="StyleBoldUnderline"/>
        </w:rPr>
        <w:t xml:space="preserve">This consequence is particularly </w:t>
      </w:r>
    </w:p>
    <w:p w:rsidR="00355E5F" w:rsidRPr="00912162" w:rsidRDefault="00355E5F" w:rsidP="00355E5F">
      <w:pPr>
        <w:rPr>
          <w:rStyle w:val="StyleBoldUnderline"/>
        </w:rPr>
      </w:pPr>
      <w:r w:rsidRPr="00912162">
        <w:rPr>
          <w:rStyle w:val="StyleBoldUnderline"/>
        </w:rPr>
        <w:t xml:space="preserve">evident through the way that counter-drug missions affect the relationship between the </w:t>
      </w:r>
    </w:p>
    <w:p w:rsidR="00355E5F" w:rsidRDefault="00355E5F" w:rsidP="00355E5F">
      <w:r w:rsidRPr="00912162">
        <w:rPr>
          <w:rStyle w:val="StyleBoldUnderline"/>
        </w:rPr>
        <w:t>military and the state.</w:t>
      </w:r>
      <w:r>
        <w:t xml:space="preserve"> Civil-military relations theory and recent developments in Mexico </w:t>
      </w:r>
    </w:p>
    <w:p w:rsidR="00355E5F" w:rsidRPr="00912162" w:rsidRDefault="00355E5F" w:rsidP="00355E5F">
      <w:pPr>
        <w:rPr>
          <w:rStyle w:val="StyleBoldUnderline"/>
        </w:rPr>
      </w:pPr>
      <w:r>
        <w:t xml:space="preserve">all indicate that </w:t>
      </w:r>
      <w:r w:rsidRPr="00912162">
        <w:rPr>
          <w:rStyle w:val="StyleBoldUnderline"/>
        </w:rPr>
        <w:t xml:space="preserve">military involvement in counter-drug efforts challenges democratization </w:t>
      </w:r>
    </w:p>
    <w:p w:rsidR="00355E5F" w:rsidRPr="00912162" w:rsidRDefault="00355E5F" w:rsidP="00355E5F">
      <w:pPr>
        <w:rPr>
          <w:rStyle w:val="StyleBoldUnderline"/>
        </w:rPr>
      </w:pPr>
      <w:r w:rsidRPr="00912162">
        <w:rPr>
          <w:rStyle w:val="StyleBoldUnderline"/>
        </w:rPr>
        <w:t xml:space="preserve">because of decreased civilian control over the military and weakened responsiveness of </w:t>
      </w:r>
    </w:p>
    <w:p w:rsidR="00355E5F" w:rsidRDefault="00355E5F" w:rsidP="00355E5F">
      <w:r w:rsidRPr="00912162">
        <w:rPr>
          <w:rStyle w:val="StyleBoldUnderline"/>
        </w:rPr>
        <w:t>the armed forces to democratic political authority.</w:t>
      </w:r>
    </w:p>
    <w:p w:rsidR="00355E5F" w:rsidRDefault="00355E5F" w:rsidP="00355E5F">
      <w:pPr>
        <w:pStyle w:val="Heading4"/>
      </w:pPr>
      <w:r>
        <w:t>Drug trafficking corruption and weak judicial branch undermines rule of law and democratic governance in Mexico.</w:t>
      </w:r>
    </w:p>
    <w:p w:rsidR="00355E5F" w:rsidRDefault="00355E5F" w:rsidP="00355E5F">
      <w:r>
        <w:t xml:space="preserve">KATRINA MIA </w:t>
      </w:r>
      <w:r w:rsidRPr="006C65E7">
        <w:rPr>
          <w:rStyle w:val="StyleStyleBold12pt"/>
        </w:rPr>
        <w:t>WEEKS</w:t>
      </w:r>
      <w:r>
        <w:t xml:space="preserve"> APRIL 25, </w:t>
      </w:r>
      <w:r w:rsidRPr="006C65E7">
        <w:rPr>
          <w:rStyle w:val="StyleStyleBold12pt"/>
        </w:rPr>
        <w:t xml:space="preserve">2011 </w:t>
      </w:r>
      <w:r>
        <w:t xml:space="preserve">THE DRUG WAR IN MEXICO: </w:t>
      </w:r>
    </w:p>
    <w:p w:rsidR="00355E5F" w:rsidRDefault="00355E5F" w:rsidP="00355E5F">
      <w:r>
        <w:t xml:space="preserve">CONSEQUENCES FOR MEXICO’S NASCENT DEMOCRACY </w:t>
      </w:r>
      <w:r w:rsidRPr="003643C2">
        <w:t>http://scholarship.claremont.edu/cgi/viewcontent.cgi?article=1161&amp;context=cmc_theses</w:t>
      </w:r>
    </w:p>
    <w:p w:rsidR="00355E5F" w:rsidRPr="00CF506F" w:rsidRDefault="00355E5F" w:rsidP="00355E5F">
      <w:pPr>
        <w:rPr>
          <w:rStyle w:val="StyleBoldUnderline"/>
        </w:rPr>
      </w:pPr>
      <w:r w:rsidRPr="00CF506F">
        <w:rPr>
          <w:rStyle w:val="StyleBoldUnderline"/>
        </w:rPr>
        <w:t xml:space="preserve">Drug trafficking corruption is also relevant to the judicial branch because this </w:t>
      </w:r>
    </w:p>
    <w:p w:rsidR="00355E5F" w:rsidRPr="00CF506F" w:rsidRDefault="00355E5F" w:rsidP="00355E5F">
      <w:pPr>
        <w:rPr>
          <w:rStyle w:val="StyleBoldUnderline"/>
        </w:rPr>
      </w:pPr>
      <w:r w:rsidRPr="00CF506F">
        <w:rPr>
          <w:rStyle w:val="StyleBoldUnderline"/>
        </w:rPr>
        <w:t xml:space="preserve">sector of Mexico’s government is responsible for holding corrupt government officials </w:t>
      </w:r>
    </w:p>
    <w:p w:rsidR="00355E5F" w:rsidRDefault="00355E5F" w:rsidP="00355E5F">
      <w:r w:rsidRPr="00CF506F">
        <w:rPr>
          <w:rStyle w:val="StyleBoldUnderline"/>
        </w:rPr>
        <w:t>accountable and punishing them. Drug-related corruption</w:t>
      </w:r>
      <w:r>
        <w:t xml:space="preserve"> of any government institution, </w:t>
      </w:r>
    </w:p>
    <w:p w:rsidR="00355E5F" w:rsidRDefault="00355E5F" w:rsidP="00355E5F">
      <w:r>
        <w:t xml:space="preserve">even those not related to the justice system, </w:t>
      </w:r>
      <w:r w:rsidRPr="00CF506F">
        <w:rPr>
          <w:rStyle w:val="StyleBoldUnderline"/>
        </w:rPr>
        <w:t>undermines the rule of law in Mexico</w:t>
      </w:r>
      <w:r>
        <w:t xml:space="preserve">. This is </w:t>
      </w:r>
    </w:p>
    <w:p w:rsidR="00355E5F" w:rsidRDefault="00355E5F" w:rsidP="00355E5F">
      <w:r>
        <w:t xml:space="preserve">because corruption creates unlawful arrangements that give criminal actors impunity. If </w:t>
      </w:r>
    </w:p>
    <w:p w:rsidR="00355E5F" w:rsidRDefault="00355E5F" w:rsidP="00355E5F">
      <w:r>
        <w:t>the judiciary cannot effectively hold these corrupt officials accountable for colluding with 53</w:t>
      </w:r>
    </w:p>
    <w:p w:rsidR="00355E5F" w:rsidRDefault="00355E5F" w:rsidP="00355E5F">
      <w:r>
        <w:t xml:space="preserve">drug traffickers, the judicial institution is incompetent and weak. Since a strong judiciary </w:t>
      </w:r>
    </w:p>
    <w:p w:rsidR="00355E5F" w:rsidRDefault="00355E5F" w:rsidP="00355E5F">
      <w:r>
        <w:t xml:space="preserve">is an essential requirement for democracy, bribes and coercion from organized crime </w:t>
      </w:r>
    </w:p>
    <w:p w:rsidR="00355E5F" w:rsidRPr="00CF506F" w:rsidRDefault="00355E5F" w:rsidP="00355E5F">
      <w:pPr>
        <w:rPr>
          <w:rStyle w:val="StyleBoldUnderline"/>
        </w:rPr>
      </w:pPr>
      <w:r>
        <w:t xml:space="preserve">clearly impede Mexico’s democratization. </w:t>
      </w:r>
      <w:r w:rsidRPr="00CF506F">
        <w:rPr>
          <w:rStyle w:val="StyleBoldUnderline"/>
        </w:rPr>
        <w:t xml:space="preserve">There are also other negative consequences </w:t>
      </w:r>
    </w:p>
    <w:p w:rsidR="00355E5F" w:rsidRPr="00CF506F" w:rsidRDefault="00355E5F" w:rsidP="00355E5F">
      <w:pPr>
        <w:rPr>
          <w:rStyle w:val="StyleBoldUnderline"/>
        </w:rPr>
      </w:pPr>
      <w:r w:rsidRPr="00CF506F">
        <w:rPr>
          <w:rStyle w:val="StyleBoldUnderline"/>
        </w:rPr>
        <w:t xml:space="preserve">from the judiciary’s inability to address corruption in other areas of the Mexican state. </w:t>
      </w:r>
    </w:p>
    <w:p w:rsidR="00355E5F" w:rsidRPr="00CF506F" w:rsidRDefault="00355E5F" w:rsidP="00355E5F">
      <w:pPr>
        <w:rPr>
          <w:rStyle w:val="StyleBoldUnderline"/>
        </w:rPr>
      </w:pPr>
      <w:r w:rsidRPr="00CF506F">
        <w:rPr>
          <w:rStyle w:val="StyleBoldUnderline"/>
        </w:rPr>
        <w:t xml:space="preserve">Drug trafficking corruption directly undermines democratic governance because it </w:t>
      </w:r>
    </w:p>
    <w:p w:rsidR="00355E5F" w:rsidRPr="00CF506F" w:rsidRDefault="00355E5F" w:rsidP="00355E5F">
      <w:pPr>
        <w:rPr>
          <w:rStyle w:val="StyleBoldUnderline"/>
        </w:rPr>
      </w:pPr>
      <w:r w:rsidRPr="00CF506F">
        <w:rPr>
          <w:rStyle w:val="StyleBoldUnderline"/>
        </w:rPr>
        <w:t xml:space="preserve">reduces the political authority’s accountability to the Mexican people and it represents </w:t>
      </w:r>
    </w:p>
    <w:p w:rsidR="00355E5F" w:rsidRDefault="00355E5F" w:rsidP="00355E5F">
      <w:r w:rsidRPr="00CF506F">
        <w:rPr>
          <w:rStyle w:val="StyleBoldUnderline"/>
        </w:rPr>
        <w:t>organized crime, not the Mexican citizenry, in policy making</w:t>
      </w:r>
      <w:r>
        <w:t xml:space="preserve">. Organized crime’s ability </w:t>
      </w:r>
    </w:p>
    <w:p w:rsidR="00355E5F" w:rsidRDefault="00355E5F" w:rsidP="00355E5F">
      <w:r>
        <w:t xml:space="preserve">to illegally influence state officials also sabotages democratic values such as </w:t>
      </w:r>
    </w:p>
    <w:p w:rsidR="00355E5F" w:rsidRDefault="00355E5F" w:rsidP="00355E5F">
      <w:r>
        <w:t>accountability, transparency, and equal participation.</w:t>
      </w:r>
    </w:p>
    <w:p w:rsidR="00355E5F" w:rsidRDefault="00355E5F" w:rsidP="00355E5F"/>
    <w:p w:rsidR="00355E5F" w:rsidRDefault="00355E5F" w:rsidP="00355E5F">
      <w:pPr>
        <w:pStyle w:val="Heading3"/>
      </w:pPr>
      <w:bookmarkStart w:id="10" w:name="_Toc361400890"/>
      <w:r>
        <w:t>Democracy impacts</w:t>
      </w:r>
      <w:bookmarkEnd w:id="10"/>
    </w:p>
    <w:p w:rsidR="00355E5F" w:rsidRDefault="00355E5F" w:rsidP="00355E5F">
      <w:pPr>
        <w:pStyle w:val="Heading4"/>
      </w:pPr>
      <w:r>
        <w:t>Democracies prevent nuclear conflict</w:t>
      </w:r>
    </w:p>
    <w:p w:rsidR="00355E5F" w:rsidRPr="006636B8" w:rsidRDefault="00355E5F" w:rsidP="00355E5F">
      <w:r w:rsidRPr="006636B8">
        <w:t>Joshu</w:t>
      </w:r>
      <w:r>
        <w:t xml:space="preserve">a </w:t>
      </w:r>
      <w:r w:rsidRPr="006A71C4">
        <w:rPr>
          <w:rStyle w:val="StyleStyleBold12pt"/>
        </w:rPr>
        <w:t xml:space="preserve">Muravchik  </w:t>
      </w:r>
      <w:r w:rsidRPr="006636B8">
        <w:t>(</w:t>
      </w:r>
      <w:r>
        <w:t xml:space="preserve">Resident Scholar at the AEI) </w:t>
      </w:r>
      <w:r w:rsidRPr="006A71C4">
        <w:rPr>
          <w:rStyle w:val="StyleStyleBold12pt"/>
        </w:rPr>
        <w:t>2001</w:t>
      </w:r>
      <w:r w:rsidRPr="006636B8">
        <w:t xml:space="preserve"> “Democracy and Nuclear Peace”  July 14, http://www.npec-web.org/Syllabus/Muravchik.pdf, Date Accessed 7/29/2006)</w:t>
      </w:r>
    </w:p>
    <w:p w:rsidR="00355E5F" w:rsidRDefault="00355E5F" w:rsidP="00355E5F">
      <w:pPr>
        <w:pStyle w:val="HotRoute"/>
      </w:pPr>
      <w:r w:rsidRPr="00E35993">
        <w:rPr>
          <w:rFonts w:eastAsiaTheme="majorEastAsia"/>
        </w:rPr>
        <w:t xml:space="preserve">That this momentum has slackened somewhat since its pinnacle in 1989, destined to be remembered as one of the most revolutionary years in all history, was inevitable. So many peoples were swept up in the democratic tide that there was certain to be some backsliding. Most countries' democratic evolution has included some fits and starts rather than a smooth progression. So it must be for the world as a whole. Nonetheless, the overall trend remains powerful and clear. </w:t>
      </w:r>
      <w:r w:rsidRPr="00796063">
        <w:rPr>
          <w:rStyle w:val="StyleBoldUnderline"/>
        </w:rPr>
        <w:t>Despite the backsliding, the number and proportion of democracies stands higher today than ever before. This progress offers a source of hope for enduring nuclear peace. The danger of nuclear war was radically reduced almost overnight when Russia abandoned Communism and turned to democracy. For other ominous corners of the world, we may be in a kind of race between the emergence or growth of nuclear arsenals and the advent of democratization</w:t>
      </w:r>
      <w:r w:rsidRPr="006636B8">
        <w:t xml:space="preserve">. </w:t>
      </w:r>
      <w:r w:rsidRPr="00E35993">
        <w:rPr>
          <w:rFonts w:eastAsiaTheme="majorEastAsia"/>
        </w:rPr>
        <w:t>If this is so</w:t>
      </w:r>
      <w:r w:rsidRPr="006636B8">
        <w:t xml:space="preserve">, </w:t>
      </w:r>
      <w:r w:rsidRPr="00796063">
        <w:rPr>
          <w:rStyle w:val="StyleBoldUnderline"/>
        </w:rPr>
        <w:t>the greatest cause for worry may rest with the Moslem Middle East where nuclear arsenals do not yet exist but where the prospects for democracy may be still more remote</w:t>
      </w:r>
      <w:r w:rsidRPr="006636B8">
        <w:t>.</w:t>
      </w:r>
    </w:p>
    <w:p w:rsidR="00355E5F" w:rsidRDefault="00355E5F" w:rsidP="00355E5F">
      <w:pPr>
        <w:pStyle w:val="HotRoute"/>
      </w:pPr>
    </w:p>
    <w:p w:rsidR="00355E5F" w:rsidRPr="006636B8" w:rsidRDefault="00355E5F" w:rsidP="00355E5F">
      <w:pPr>
        <w:pStyle w:val="Heading4"/>
      </w:pPr>
      <w:r w:rsidRPr="006636B8">
        <w:t>Democracy solves a slew of global problems that culminate in nuclear war</w:t>
      </w:r>
    </w:p>
    <w:p w:rsidR="00355E5F" w:rsidRPr="006636B8" w:rsidRDefault="00355E5F" w:rsidP="00355E5F">
      <w:r w:rsidRPr="006636B8">
        <w:t xml:space="preserve">G John </w:t>
      </w:r>
      <w:r w:rsidRPr="006A71C4">
        <w:rPr>
          <w:rStyle w:val="StyleStyleBold12pt"/>
        </w:rPr>
        <w:t>Ikenberry</w:t>
      </w:r>
      <w:r w:rsidRPr="009A5683">
        <w:rPr>
          <w:rStyle w:val="Heading3Char"/>
        </w:rPr>
        <w:t xml:space="preserve"> </w:t>
      </w:r>
      <w:r w:rsidRPr="006636B8">
        <w:t>(Pro</w:t>
      </w:r>
      <w:r>
        <w:t xml:space="preserve">f of Political Science at UPenn) </w:t>
      </w:r>
      <w:r w:rsidRPr="006A71C4">
        <w:rPr>
          <w:rStyle w:val="StyleStyleBold12pt"/>
        </w:rPr>
        <w:t>1999</w:t>
      </w:r>
      <w:r w:rsidRPr="006636B8">
        <w:t xml:space="preserve"> “Why Export Democ</w:t>
      </w:r>
      <w:r>
        <w:t>racy”  Wilson Quarterly, Spring</w:t>
      </w:r>
    </w:p>
    <w:p w:rsidR="00355E5F" w:rsidRPr="00796063" w:rsidRDefault="00355E5F" w:rsidP="00355E5F">
      <w:pPr>
        <w:pStyle w:val="HotRoute"/>
        <w:rPr>
          <w:rStyle w:val="StyleBoldUnderline"/>
        </w:rPr>
      </w:pPr>
      <w:r w:rsidRPr="00F12284">
        <w:rPr>
          <w:rFonts w:eastAsiaTheme="majorEastAsia"/>
        </w:rPr>
        <w:t>We led the struggle for democracy because</w:t>
      </w:r>
      <w:r w:rsidRPr="006636B8">
        <w:t xml:space="preserve"> </w:t>
      </w:r>
      <w:r w:rsidRPr="00796063">
        <w:rPr>
          <w:rStyle w:val="StyleBoldUnderline"/>
        </w:rPr>
        <w:t>the larger the pool of democracies, the greater our own security and prosperity. Democracies,</w:t>
      </w:r>
      <w:r w:rsidRPr="006636B8">
        <w:t xml:space="preserve"> </w:t>
      </w:r>
      <w:r w:rsidRPr="00F12284">
        <w:rPr>
          <w:rFonts w:eastAsiaTheme="majorEastAsia"/>
        </w:rPr>
        <w:t>we know</w:t>
      </w:r>
      <w:r w:rsidRPr="006636B8">
        <w:t xml:space="preserve">, </w:t>
      </w:r>
      <w:r w:rsidRPr="00796063">
        <w:rPr>
          <w:rStyle w:val="StyleBoldUnderline"/>
        </w:rPr>
        <w:t>are less likely to make war on us or on other nations. They tend not to abuse the rights of their people. They make for more reliable trading partners. And each new democracy is a potential ally in the struggle against the challenges of our time-containing ethnic and religious conflict; reducing the nuclear threat; combating terrorism and organized crime; overcoming environmental degradation.</w:t>
      </w:r>
    </w:p>
    <w:p w:rsidR="00355E5F" w:rsidRDefault="00355E5F" w:rsidP="00355E5F">
      <w:pPr>
        <w:pStyle w:val="HotRoute"/>
      </w:pPr>
    </w:p>
    <w:p w:rsidR="00355E5F" w:rsidRDefault="00355E5F" w:rsidP="00355E5F">
      <w:pPr>
        <w:pStyle w:val="Heading3"/>
      </w:pPr>
      <w:bookmarkStart w:id="11" w:name="_Toc361400891"/>
      <w:r>
        <w:t>Democracy impacts – Democratic Peace theory</w:t>
      </w:r>
      <w:bookmarkEnd w:id="11"/>
    </w:p>
    <w:p w:rsidR="00355E5F" w:rsidRDefault="00355E5F" w:rsidP="00355E5F">
      <w:pPr>
        <w:pStyle w:val="Heading4"/>
      </w:pPr>
      <w:r>
        <w:t>Democracy solves war—it’s a LAW of IR</w:t>
      </w:r>
    </w:p>
    <w:p w:rsidR="00355E5F" w:rsidRPr="00F156EB" w:rsidRDefault="00355E5F" w:rsidP="00355E5F">
      <w:pPr>
        <w:rPr>
          <w:rFonts w:eastAsia="Arial Unicode MS"/>
        </w:rPr>
      </w:pPr>
      <w:r w:rsidRPr="00F156EB">
        <w:rPr>
          <w:rStyle w:val="StyleStyleBold12pt"/>
        </w:rPr>
        <w:t>Lynn-Jones  98</w:t>
      </w:r>
      <w:r w:rsidRPr="00F156EB">
        <w:t xml:space="preserve"> </w:t>
      </w:r>
      <w:r w:rsidRPr="00F156EB">
        <w:rPr>
          <w:rFonts w:eastAsia="Arial Unicode MS"/>
        </w:rPr>
        <w:t xml:space="preserve">(Sean M., Editor, International Security; Series Editor, Belfer Center Studies in International Security; "Why the United States Should Spread Democracy", Discussion Paper 98-07, Center for Science and International Affairs, Harvard University, March 1998; </w:t>
      </w:r>
    </w:p>
    <w:p w:rsidR="00355E5F" w:rsidRPr="00F156EB" w:rsidRDefault="00355E5F" w:rsidP="00355E5F">
      <w:hyperlink r:id="rId16" w:history="1">
        <w:r w:rsidRPr="00F156EB">
          <w:rPr>
            <w:rStyle w:val="Hyperlink"/>
            <w:rFonts w:eastAsia="Arial Unicode MS"/>
          </w:rPr>
          <w:t>http://belfercenter.ksg.harvard.edu/publication/2830/why_the_united_states_should_spread_democracy.html?breadcrumb=%2Fpublication%2F1809%2Fpaths_to_peace</w:t>
        </w:r>
      </w:hyperlink>
      <w:r w:rsidRPr="00F156EB">
        <w:rPr>
          <w:rFonts w:eastAsia="Arial Unicode MS"/>
        </w:rPr>
        <w:t>)</w:t>
      </w:r>
    </w:p>
    <w:p w:rsidR="00355E5F" w:rsidRPr="00F156EB" w:rsidRDefault="00355E5F" w:rsidP="00355E5F"/>
    <w:p w:rsidR="00355E5F" w:rsidRPr="006636B8" w:rsidRDefault="00355E5F" w:rsidP="00355E5F">
      <w:pPr>
        <w:pStyle w:val="HotRoute"/>
      </w:pPr>
      <w:r w:rsidRPr="009D7A2E">
        <w:t>In addition to improving the lives of individual citizens in new democracies</w:t>
      </w:r>
      <w:r w:rsidRPr="009D7A2E">
        <w:rPr>
          <w:rStyle w:val="underline"/>
        </w:rPr>
        <w:t>, the spread of democracy will benefit the international system by reducing the likelihood of war</w:t>
      </w:r>
      <w:r w:rsidRPr="009D7A2E">
        <w:t xml:space="preserve">. </w:t>
      </w:r>
      <w:r w:rsidRPr="009D7A2E">
        <w:rPr>
          <w:rStyle w:val="underline"/>
        </w:rPr>
        <w:t>Democracies do not wage war on other democracies.</w:t>
      </w:r>
      <w:r w:rsidRPr="009D7A2E">
        <w:t xml:space="preserve"> </w:t>
      </w:r>
      <w:r w:rsidRPr="009D7A2E">
        <w:rPr>
          <w:rStyle w:val="underline"/>
        </w:rPr>
        <w:t>This absence</w:t>
      </w:r>
      <w:r w:rsidRPr="009D7A2E">
        <w:t>-or near absence, depending on the definitions of "war" and "democracy" used-</w:t>
      </w:r>
      <w:r w:rsidRPr="009D7A2E">
        <w:rPr>
          <w:rStyle w:val="underline"/>
        </w:rPr>
        <w:t>has been called "one of the strongest nontrivial and nontautological generalizations that can be made about international relations."</w:t>
      </w:r>
      <w:hyperlink r:id="rId17" w:anchor="fn51" w:history="1">
        <w:r w:rsidRPr="009D7A2E">
          <w:t>51</w:t>
        </w:r>
      </w:hyperlink>
      <w:r w:rsidRPr="009D7A2E">
        <w:t xml:space="preserve"> One scholar argues that </w:t>
      </w:r>
      <w:r w:rsidRPr="009D7A2E">
        <w:rPr>
          <w:rStyle w:val="underline"/>
        </w:rPr>
        <w:t>"the absence of war between democracies comes as close as anything we have to an empirical law in international relations</w:t>
      </w:r>
      <w:r w:rsidRPr="009D7A2E">
        <w:t>."</w:t>
      </w:r>
      <w:hyperlink r:id="rId18" w:anchor="fn52" w:history="1">
        <w:r w:rsidRPr="009D7A2E">
          <w:t>52</w:t>
        </w:r>
      </w:hyperlink>
      <w:r w:rsidRPr="009D7A2E">
        <w:t> </w:t>
      </w:r>
      <w:r w:rsidRPr="009D7A2E">
        <w:rPr>
          <w:rStyle w:val="underline"/>
        </w:rPr>
        <w:t>If the number of democracies in the international system continues to grow, the number of potential conflicts that might escalate to war will diminish</w:t>
      </w:r>
      <w:r w:rsidRPr="009D7A2E">
        <w:t>. Although wars between democracies and nondemocracies would persist in the short run,</w:t>
      </w:r>
      <w:r w:rsidRPr="009D7A2E">
        <w:rPr>
          <w:rStyle w:val="underline"/>
        </w:rPr>
        <w:t xml:space="preserve"> in the long run an international system composed of democracies would be a peaceful world. At the very least, adding to the number of democracies would gradually enlarge the democratic "zone of peace</w:t>
      </w:r>
    </w:p>
    <w:p w:rsidR="00355E5F" w:rsidRPr="006A71C4" w:rsidRDefault="00355E5F" w:rsidP="00355E5F">
      <w:pPr>
        <w:pStyle w:val="Heading4"/>
      </w:pPr>
      <w:r w:rsidRPr="006A71C4">
        <w:t>Increased democratization reduces war involvement at all points of transition.</w:t>
      </w:r>
    </w:p>
    <w:p w:rsidR="00355E5F" w:rsidRDefault="00355E5F" w:rsidP="00355E5F">
      <w:r>
        <w:t xml:space="preserve">Michael </w:t>
      </w:r>
      <w:r w:rsidRPr="006A71C4">
        <w:rPr>
          <w:rStyle w:val="StyleStyleBold12pt"/>
        </w:rPr>
        <w:t>Ward</w:t>
      </w:r>
      <w:r>
        <w:t xml:space="preserve"> (Professor of Political Science at the University of Washington) </w:t>
      </w:r>
      <w:r w:rsidRPr="006A71C4">
        <w:rPr>
          <w:rStyle w:val="StyleStyleBold12pt"/>
        </w:rPr>
        <w:t>and</w:t>
      </w:r>
      <w:r>
        <w:t xml:space="preserve"> Kristian </w:t>
      </w:r>
      <w:r w:rsidRPr="006A71C4">
        <w:rPr>
          <w:rStyle w:val="StyleStyleBold12pt"/>
        </w:rPr>
        <w:t>Gleditsch</w:t>
      </w:r>
      <w:r>
        <w:t xml:space="preserve"> (Doctoral Candidate in Political Science at the University of Colorado) </w:t>
      </w:r>
      <w:r w:rsidRPr="006A71C4">
        <w:rPr>
          <w:rStyle w:val="StyleStyleBold12pt"/>
        </w:rPr>
        <w:t xml:space="preserve">1998 </w:t>
      </w:r>
      <w:r>
        <w:t>American Political Science Review, March</w:t>
      </w:r>
    </w:p>
    <w:p w:rsidR="00355E5F" w:rsidRPr="00146688" w:rsidRDefault="00355E5F" w:rsidP="00355E5F">
      <w:pPr>
        <w:pStyle w:val="HotRoute"/>
        <w:rPr>
          <w:rStyle w:val="StyleBoldUnderline"/>
        </w:rPr>
      </w:pPr>
      <w:r w:rsidRPr="00146688">
        <w:rPr>
          <w:rStyle w:val="Style8pt"/>
          <w:rFonts w:eastAsiaTheme="majorEastAsia"/>
        </w:rPr>
        <w:t>As Figure 1 details</w:t>
      </w:r>
      <w:r>
        <w:t xml:space="preserve">, </w:t>
      </w:r>
      <w:r w:rsidRPr="00146688">
        <w:rPr>
          <w:rStyle w:val="StyleBoldUnderline"/>
        </w:rPr>
        <w:t>democratization</w:t>
      </w:r>
      <w:r w:rsidRPr="00146688">
        <w:rPr>
          <w:rStyle w:val="Style8pt"/>
          <w:rFonts w:eastAsiaTheme="majorEastAsia"/>
        </w:rPr>
        <w:t>-whether in mild or strong degrees</w:t>
      </w:r>
      <w:r>
        <w:t>-</w:t>
      </w:r>
      <w:r w:rsidRPr="00146688">
        <w:rPr>
          <w:rStyle w:val="StyleBoldUnderline"/>
        </w:rPr>
        <w:t>is accompanied by reduction, not increase, in the risk of war.</w:t>
      </w:r>
      <w:r>
        <w:t xml:space="preserve"> </w:t>
      </w:r>
      <w:r w:rsidRPr="00146688">
        <w:rPr>
          <w:rStyle w:val="Style8pt"/>
          <w:rFonts w:eastAsiaTheme="majorEastAsia"/>
        </w:rPr>
        <w:t>Though we do not present graphs of the converse,</w:t>
      </w:r>
      <w:r>
        <w:t xml:space="preserve"> </w:t>
      </w:r>
      <w:r w:rsidRPr="00146688">
        <w:rPr>
          <w:rStyle w:val="StyleBoldUnderline"/>
        </w:rPr>
        <w:t>changes toward autocracy and reversals of democratization are accompanied by increased risks of war involvement. These risks are proportionally greater than the decline or benefits of further democratization</w:t>
      </w:r>
      <w:r>
        <w:t xml:space="preserve">. </w:t>
      </w:r>
      <w:r w:rsidRPr="00146688">
        <w:rPr>
          <w:rStyle w:val="Style8pt"/>
          <w:rFonts w:eastAsiaTheme="majorEastAsia"/>
        </w:rPr>
        <w:t>Thus, there is strong evidence that</w:t>
      </w:r>
      <w:r>
        <w:t xml:space="preserve"> </w:t>
      </w:r>
      <w:r w:rsidRPr="00146688">
        <w:rPr>
          <w:rStyle w:val="StyleBoldUnderline"/>
        </w:rPr>
        <w:t>democratization has a monadic effect: It reduces the probability that a country will be involved in a war</w:t>
      </w:r>
      <w:r>
        <w:t xml:space="preserve">. </w:t>
      </w:r>
      <w:r w:rsidRPr="00146688">
        <w:rPr>
          <w:rStyle w:val="Style8pt"/>
          <w:rFonts w:eastAsiaTheme="majorEastAsia"/>
        </w:rPr>
        <w:t>Although the probability of war involvement does not decrease linearly, it does decrease monotonically, so that over the entire range of democracy minus autocracy values, there is a reduction of about 50%</w:t>
      </w:r>
      <w:r>
        <w:t xml:space="preserve">. </w:t>
      </w:r>
      <w:r w:rsidRPr="00146688">
        <w:rPr>
          <w:rStyle w:val="StyleBoldUnderline"/>
        </w:rPr>
        <w:t>During the democratic transition, at every point along the way as well as at the end points, there is an attendant reduction in the probability of a polity being at war</w:t>
      </w:r>
      <w:r w:rsidRPr="00146688">
        <w:rPr>
          <w:rStyle w:val="Style8pt"/>
          <w:rFonts w:eastAsiaTheme="majorEastAsia"/>
        </w:rPr>
        <w:t>. We also find that reversals toward greater levels of autocracy (not shown) not only increase the probability of war involvement. Apparently</w:t>
      </w:r>
      <w:r>
        <w:t xml:space="preserve">, </w:t>
      </w:r>
      <w:r w:rsidRPr="00146688">
        <w:rPr>
          <w:rStyle w:val="StyleBoldUnderline"/>
        </w:rPr>
        <w:t>it is more dangerous to be at a given level of democracy if that represents an increase in the level of authoritarianism than it is to be at the same level of democracy if that represents a decrease in the authoritarian character of the regime.</w:t>
      </w:r>
      <w:r>
        <w:t xml:space="preserve"> </w:t>
      </w:r>
      <w:r w:rsidRPr="00146688">
        <w:rPr>
          <w:rStyle w:val="Style8pt"/>
          <w:rFonts w:eastAsiaTheme="majorEastAsia"/>
        </w:rPr>
        <w:t>Stated differently</w:t>
      </w:r>
      <w:r>
        <w:t xml:space="preserve">, </w:t>
      </w:r>
      <w:r w:rsidRPr="00146688">
        <w:rPr>
          <w:rStyle w:val="StyleBoldUnderline"/>
        </w:rPr>
        <w:t>reversals are riskier than progress</w:t>
      </w:r>
      <w:r>
        <w:t xml:space="preserve">. </w:t>
      </w:r>
      <w:r w:rsidRPr="00146688">
        <w:rPr>
          <w:rStyle w:val="Style8pt"/>
          <w:rFonts w:eastAsiaTheme="majorEastAsia"/>
        </w:rPr>
        <w:t>It has been argued that institutional constraints are theoretically important in translating the effect of democracy into foreign policy. If the idea of democracy is separated into its major components, then the degree of executive constraints empirically dominates the democracy and autocracy scales. Accordingly, we demonstrate that</w:t>
      </w:r>
      <w:r>
        <w:t xml:space="preserve"> </w:t>
      </w:r>
      <w:r w:rsidRPr="00146688">
        <w:rPr>
          <w:rStyle w:val="StyleBoldUnderline"/>
        </w:rPr>
        <w:t>moving toward stronger executive constraints also yields a visible reduction in the risk of war.</w:t>
      </w:r>
    </w:p>
    <w:p w:rsidR="00355E5F" w:rsidRDefault="00355E5F" w:rsidP="00355E5F"/>
    <w:p w:rsidR="00355E5F" w:rsidRDefault="00355E5F" w:rsidP="00355E5F"/>
    <w:p w:rsidR="00355E5F" w:rsidRDefault="00355E5F" w:rsidP="00355E5F"/>
    <w:p w:rsidR="00355E5F" w:rsidRDefault="00355E5F" w:rsidP="00355E5F">
      <w:r>
        <w:t xml:space="preserve">     </w:t>
      </w:r>
    </w:p>
    <w:p w:rsidR="00355E5F" w:rsidRDefault="00355E5F" w:rsidP="00355E5F">
      <w:pPr>
        <w:pStyle w:val="Heading3"/>
      </w:pPr>
      <w:bookmarkStart w:id="12" w:name="_Toc361400892"/>
      <w:r>
        <w:t>Cartel violence - Mexican economy module</w:t>
      </w:r>
      <w:bookmarkEnd w:id="12"/>
    </w:p>
    <w:p w:rsidR="00355E5F" w:rsidRDefault="00355E5F" w:rsidP="00355E5F">
      <w:pPr>
        <w:pStyle w:val="Heading4"/>
      </w:pPr>
      <w:r>
        <w:t>Continued crime and drug violence will risk economic recovery in Mexico.</w:t>
      </w:r>
    </w:p>
    <w:p w:rsidR="00355E5F" w:rsidRDefault="00355E5F" w:rsidP="00355E5F">
      <w:r>
        <w:t xml:space="preserve">Shannon K. </w:t>
      </w:r>
      <w:r w:rsidRPr="00CC7F4F">
        <w:rPr>
          <w:rStyle w:val="StyleStyleBold12pt"/>
        </w:rPr>
        <w:t>O'Neil,</w:t>
      </w:r>
      <w:r>
        <w:t xml:space="preserve"> Senior Fellow for Latin America Studies Mexico Makes It A Transformed Society, Economy, and Government March/April </w:t>
      </w:r>
      <w:r w:rsidRPr="00CC7F4F">
        <w:rPr>
          <w:rStyle w:val="StyleStyleBold12pt"/>
        </w:rPr>
        <w:t>2013</w:t>
      </w:r>
      <w:r>
        <w:t xml:space="preserve"> Foreign Affairs </w:t>
      </w:r>
      <w:r w:rsidRPr="001D5866">
        <w:t>http://www.cfr.org/mexico/mexico-makes/p30098</w:t>
      </w:r>
    </w:p>
    <w:p w:rsidR="00355E5F" w:rsidRPr="00444F3B" w:rsidRDefault="00355E5F" w:rsidP="00355E5F">
      <w:pPr>
        <w:rPr>
          <w:rStyle w:val="StyleBoldUnderline"/>
        </w:rPr>
      </w:pPr>
      <w:r>
        <w:t xml:space="preserve">Even more pressing, </w:t>
      </w:r>
      <w:r w:rsidRPr="00444F3B">
        <w:rPr>
          <w:rStyle w:val="StyleBoldUnderline"/>
        </w:rPr>
        <w:t>Mexico must deal with its crime problem. Extortion, kidnapping, and theft, not to mention rampant assault and murder, stunt economic growth ­-- particularly that of small and medium-sized enterprises (</w:t>
      </w:r>
      <w:r>
        <w:t xml:space="preserve">the job creators in most economies), which cannot afford private security. </w:t>
      </w:r>
      <w:r w:rsidRPr="00444F3B">
        <w:rPr>
          <w:rStyle w:val="StyleBoldUnderline"/>
        </w:rPr>
        <w:t>Violence discourages domestic and foreign investment, preventing the construction of new factories that would provide jobs and boost local economies</w:t>
      </w:r>
      <w:r>
        <w:t>. Estimates by the Mexican government, as well as by private-sector investors, such as J.P. Morgan, suggest that insecurity shaves more than one percent off Mexico's GDP annually.</w:t>
      </w:r>
      <w:r w:rsidRPr="001D5866">
        <w:rPr>
          <w:sz w:val="12"/>
        </w:rPr>
        <w:t xml:space="preserve">¶ </w:t>
      </w:r>
      <w:r>
        <w:t>Crippled by corruption and impunity, the state fails to provide basic safety for many of its citizens. Several parts of the country lack effective police forces and sound court systems. New tools, such as the freedom of information act and enhanced press coverage, have helped expose wrongdoing, but such liberties are often fitfully employed, especially at the state and local level, where politicians and vested interests push back. So far, only a few heavy hitters have been successfully prosecuted for their misdeeds. Mexico's ban on the reelection of any official, from the local mayor to the president, makes politicians more concerned with pleasing party leaders (who can nominate them for their next position) than with serving their constituents. Civil-society leaders have called for a reform of this part of the constitution, but so far their efforts have failed.</w:t>
      </w:r>
      <w:r w:rsidRPr="001D5866">
        <w:rPr>
          <w:sz w:val="12"/>
        </w:rPr>
        <w:t xml:space="preserve">¶ </w:t>
      </w:r>
      <w:r>
        <w:t xml:space="preserve">Mexico City has taken some corrective steps in recent years, and levels of violence are declining in hotspots such as Ciudad Juárez and seem to have plateaued nationally. But </w:t>
      </w:r>
      <w:r w:rsidRPr="00444F3B">
        <w:rPr>
          <w:rStyle w:val="StyleBoldUnderline"/>
        </w:rPr>
        <w:t>the process of fundamentally transforming Mexico's law enforcement and justice systems is still ongoing. Mexico needs to expand its police training and reforms beyond the national level to reach state- and local-level forces and to finish revamping its justice system, creating courts that can punish the guilty and free the innocent.</w:t>
      </w:r>
      <w:r>
        <w:t xml:space="preserve"> Although the new government has promised both, it remains to be seen if Peña Nieto will do what is necessary, throwing the full force of his administration behind these efforts.</w:t>
      </w:r>
      <w:r w:rsidRPr="001D5866">
        <w:rPr>
          <w:sz w:val="12"/>
        </w:rPr>
        <w:t xml:space="preserve">¶ </w:t>
      </w:r>
      <w:r>
        <w:t xml:space="preserve">If Mexico addresses these challenges, it will emerge as a powerful player on the international stage. </w:t>
      </w:r>
      <w:r w:rsidRPr="00444F3B">
        <w:rPr>
          <w:rStyle w:val="StyleBoldUnderline"/>
        </w:rPr>
        <w:t>A democratic and safe Mexico would attract billions of dollars in foreign investment and propel the country into the world's top economic ranks. Robust growth would both reduce northbound emigration and increase southbound trade, benefiting U.S. employers and employees alike. Already influential in the G-20 and other multilateral organizations, Mexico could become even more of a power broker in global institutions and help construct new international financial, trade, and climate-change accords.</w:t>
      </w:r>
    </w:p>
    <w:p w:rsidR="00355E5F" w:rsidRDefault="00355E5F" w:rsidP="00355E5F">
      <w:pPr>
        <w:pStyle w:val="Heading4"/>
        <w:jc w:val="both"/>
      </w:pPr>
      <w:r>
        <w:t>Mexican economic decline causes a flood of refugees, resulting in terrorism.</w:t>
      </w:r>
    </w:p>
    <w:p w:rsidR="00355E5F" w:rsidRPr="004A33AE" w:rsidRDefault="00355E5F" w:rsidP="00355E5F">
      <w:r w:rsidRPr="004A33AE">
        <w:rPr>
          <w:rStyle w:val="StyleStyleBold12pt"/>
        </w:rPr>
        <w:t>Brown ‘9</w:t>
      </w:r>
      <w:r w:rsidRPr="004A33AE">
        <w:t xml:space="preserve"> (Michael Brown, Undersecretary of Emergency Preparedness and Response in the Department of Homeland Security, “Border Control: Collapse of Mexico Is A Homeland Security &amp; National Security Issue,” 1/14/2009, </w:t>
      </w:r>
      <w:hyperlink r:id="rId19" w:history="1">
        <w:r w:rsidRPr="004A33AE">
          <w:rPr>
            <w:rStyle w:val="Hyperlink"/>
          </w:rPr>
          <w:t>http://michaelbrowntoday.com/journal/2009/1/15/border-control-collapse-of-mexico-is-a-homeland-security-nat.html</w:t>
        </w:r>
      </w:hyperlink>
      <w:r w:rsidRPr="004A33AE">
        <w:t>)</w:t>
      </w:r>
    </w:p>
    <w:p w:rsidR="00355E5F" w:rsidRPr="00B429C3" w:rsidRDefault="00355E5F" w:rsidP="00355E5F">
      <w:pPr>
        <w:jc w:val="both"/>
        <w:rPr>
          <w:sz w:val="16"/>
        </w:rPr>
      </w:pPr>
    </w:p>
    <w:p w:rsidR="00355E5F" w:rsidRDefault="00355E5F" w:rsidP="00355E5F">
      <w:pPr>
        <w:jc w:val="both"/>
        <w:rPr>
          <w:sz w:val="16"/>
        </w:rPr>
      </w:pPr>
      <w:r w:rsidRPr="005D1701">
        <w:t>By failing to secure the borders and control immigration, we have opened ourselves up to a frightening scenario. The</w:t>
      </w:r>
      <w:r w:rsidRPr="003E4675">
        <w:rPr>
          <w:b/>
          <w:u w:val="single"/>
        </w:rPr>
        <w:t xml:space="preserve"> </w:t>
      </w:r>
      <w:r w:rsidRPr="000128DB">
        <w:rPr>
          <w:b/>
          <w:highlight w:val="yellow"/>
          <w:u w:val="single"/>
        </w:rPr>
        <w:t>United States could face a flood of refugees from Mexico if it were to collapse, overwhelming</w:t>
      </w:r>
      <w:r w:rsidRPr="003E4675">
        <w:rPr>
          <w:b/>
          <w:u w:val="single"/>
        </w:rPr>
        <w:t xml:space="preserve"> state and local </w:t>
      </w:r>
      <w:r w:rsidRPr="000128DB">
        <w:rPr>
          <w:b/>
          <w:highlight w:val="yellow"/>
          <w:u w:val="single"/>
        </w:rPr>
        <w:t>governments along the</w:t>
      </w:r>
      <w:r w:rsidRPr="003E4675">
        <w:rPr>
          <w:b/>
          <w:u w:val="single"/>
        </w:rPr>
        <w:t xml:space="preserve"> U.S.-Mexico </w:t>
      </w:r>
      <w:r w:rsidRPr="000128DB">
        <w:rPr>
          <w:b/>
          <w:highlight w:val="yellow"/>
          <w:u w:val="single"/>
        </w:rPr>
        <w:t>border</w:t>
      </w:r>
      <w:r w:rsidRPr="00B429C3">
        <w:rPr>
          <w:sz w:val="16"/>
        </w:rPr>
        <w:t xml:space="preserve">. </w:t>
      </w:r>
      <w:r w:rsidRPr="000128DB">
        <w:rPr>
          <w:highlight w:val="yellow"/>
          <w:u w:val="single"/>
        </w:rPr>
        <w:t>During a time of economic duress</w:t>
      </w:r>
      <w:r w:rsidRPr="003E4675">
        <w:rPr>
          <w:u w:val="single"/>
        </w:rPr>
        <w:t xml:space="preserve">, </w:t>
      </w:r>
      <w:r w:rsidRPr="000128DB">
        <w:rPr>
          <w:highlight w:val="yellow"/>
          <w:u w:val="single"/>
        </w:rPr>
        <w:t>the costs would be overwhelming</w:t>
      </w:r>
      <w:r w:rsidRPr="003E4675">
        <w:rPr>
          <w:u w:val="single"/>
        </w:rPr>
        <w:t xml:space="preserve"> and would simply add to the already burgeoning costs at the federal level</w:t>
      </w:r>
      <w:r w:rsidRPr="00B429C3">
        <w:rPr>
          <w:sz w:val="16"/>
        </w:rPr>
        <w:t>.</w:t>
      </w:r>
      <w:r>
        <w:rPr>
          <w:sz w:val="16"/>
        </w:rPr>
        <w:t xml:space="preserve"> </w:t>
      </w:r>
      <w:r w:rsidRPr="00B429C3">
        <w:rPr>
          <w:sz w:val="16"/>
        </w:rPr>
        <w:t>Immigration and border control never was nor should it ever be about racism. Immigration and border control are national security and homeland security issues.</w:t>
      </w:r>
      <w:r>
        <w:rPr>
          <w:sz w:val="16"/>
        </w:rPr>
        <w:t xml:space="preserve"> </w:t>
      </w:r>
      <w:r w:rsidRPr="000128DB">
        <w:rPr>
          <w:highlight w:val="yellow"/>
          <w:u w:val="single"/>
        </w:rPr>
        <w:t>Sleeper cells from numerous terrorist groups could, and</w:t>
      </w:r>
      <w:r w:rsidRPr="003E4675">
        <w:rPr>
          <w:u w:val="single"/>
        </w:rPr>
        <w:t xml:space="preserve"> probably </w:t>
      </w:r>
      <w:r w:rsidRPr="000128DB">
        <w:rPr>
          <w:highlight w:val="yellow"/>
          <w:u w:val="single"/>
        </w:rPr>
        <w:t>already have, infiltrated the United States, just laying in wait</w:t>
      </w:r>
      <w:r w:rsidRPr="003E4675">
        <w:rPr>
          <w:u w:val="single"/>
        </w:rPr>
        <w:t xml:space="preserve"> to attack at an appropriately vulnerable time</w:t>
      </w:r>
      <w:r w:rsidRPr="00B429C3">
        <w:rPr>
          <w:sz w:val="16"/>
        </w:rPr>
        <w:t>.</w:t>
      </w:r>
    </w:p>
    <w:p w:rsidR="00355E5F" w:rsidRDefault="00355E5F" w:rsidP="00355E5F">
      <w:pPr>
        <w:jc w:val="both"/>
        <w:rPr>
          <w:sz w:val="16"/>
        </w:rPr>
      </w:pPr>
    </w:p>
    <w:p w:rsidR="00355E5F" w:rsidRPr="000C2838" w:rsidRDefault="00355E5F" w:rsidP="00355E5F">
      <w:pPr>
        <w:pStyle w:val="Heading4"/>
      </w:pPr>
      <w:r>
        <w:t>That causes extinction</w:t>
      </w:r>
    </w:p>
    <w:p w:rsidR="00355E5F" w:rsidRPr="000C2838" w:rsidRDefault="00355E5F" w:rsidP="00355E5F">
      <w:r w:rsidRPr="000C2838">
        <w:rPr>
          <w:rStyle w:val="StyleStyleBold12pt"/>
        </w:rPr>
        <w:t>Ayson 10</w:t>
      </w:r>
      <w:r w:rsidRPr="000C2838">
        <w:t xml:space="preserve"> </w:t>
      </w:r>
      <w:r>
        <w:t xml:space="preserve">- Professor of Strategic Studies and Director of the Centre for Strategic Studies: New Zealand at the Victoria University of Wellington </w:t>
      </w:r>
      <w:r w:rsidRPr="000C2838">
        <w:t>(Robert, July. “After a Terrorist Nuclear Attack: Envisaging Catalytic Effects.” Studies in Conflict &amp; Terrorism, V</w:t>
      </w:r>
      <w:r>
        <w:t>ol. 33, Issue 7. InformaWorld.)</w:t>
      </w:r>
    </w:p>
    <w:p w:rsidR="00355E5F" w:rsidRPr="00CB0BBF" w:rsidRDefault="00355E5F" w:rsidP="00355E5F">
      <w:pPr>
        <w:jc w:val="both"/>
      </w:pPr>
      <w:r w:rsidRPr="00CB0BBF">
        <w:t xml:space="preserve">But these two nuclear worlds—a non-state actor nuclear attack and a catastrophic interstate nuclear exchange—are not necessarily separable. It is just possible that </w:t>
      </w:r>
      <w:r w:rsidRPr="000C2838">
        <w:rPr>
          <w:rStyle w:val="StyleBoldUnderline"/>
        </w:rPr>
        <w:t>some sort of terrorist attack</w:t>
      </w:r>
      <w:r w:rsidRPr="00CB0BBF">
        <w:t xml:space="preserve">, and </w:t>
      </w:r>
      <w:r w:rsidRPr="000C2838">
        <w:rPr>
          <w:rStyle w:val="StyleBoldUnderline"/>
        </w:rPr>
        <w:t>especially</w:t>
      </w:r>
      <w:r w:rsidRPr="00CB0BBF">
        <w:t xml:space="preserve"> an act of </w:t>
      </w:r>
      <w:r w:rsidRPr="000128DB">
        <w:rPr>
          <w:rStyle w:val="StyleBoldUnderline"/>
          <w:highlight w:val="yellow"/>
        </w:rPr>
        <w:t>nuclear terrorism, could precipitate</w:t>
      </w:r>
      <w:r w:rsidRPr="000C2838">
        <w:rPr>
          <w:rStyle w:val="StyleBoldUnderline"/>
        </w:rPr>
        <w:t xml:space="preserve"> a chain of events leading to a massive exchange of nuclear weapons between two or more</w:t>
      </w:r>
      <w:r w:rsidRPr="00CB0BBF">
        <w:t xml:space="preserve"> of the </w:t>
      </w:r>
      <w:r w:rsidRPr="000C2838">
        <w:rPr>
          <w:rStyle w:val="StyleBoldUnderline"/>
        </w:rPr>
        <w:t>states</w:t>
      </w:r>
      <w:r w:rsidRPr="00CB0BBF">
        <w:t xml:space="preserve"> that possess them. In this context, today’s and tomorrow’s terrorist groups might assume the place allotted during the early Cold War years to new state possessors of small nuclear arsenals who were seen as </w:t>
      </w:r>
      <w:r w:rsidRPr="000C2838">
        <w:rPr>
          <w:rStyle w:val="StyleBoldUnderline"/>
        </w:rPr>
        <w:t xml:space="preserve">raising the risks of a </w:t>
      </w:r>
      <w:r w:rsidRPr="000128DB">
        <w:rPr>
          <w:rStyle w:val="Emphasis"/>
          <w:highlight w:val="yellow"/>
        </w:rPr>
        <w:t>catalytic nuclear war</w:t>
      </w:r>
      <w:r w:rsidRPr="000C2838">
        <w:rPr>
          <w:rStyle w:val="StyleBoldUnderline"/>
        </w:rPr>
        <w:t xml:space="preserve"> </w:t>
      </w:r>
      <w:r w:rsidRPr="000128DB">
        <w:rPr>
          <w:rStyle w:val="StyleBoldUnderline"/>
          <w:highlight w:val="yellow"/>
        </w:rPr>
        <w:t>between</w:t>
      </w:r>
      <w:r w:rsidRPr="000C2838">
        <w:rPr>
          <w:rStyle w:val="StyleBoldUnderline"/>
        </w:rPr>
        <w:t xml:space="preserve"> the </w:t>
      </w:r>
      <w:r w:rsidRPr="000128DB">
        <w:rPr>
          <w:rStyle w:val="StyleBoldUnderline"/>
          <w:highlight w:val="yellow"/>
        </w:rPr>
        <w:t>superpowers</w:t>
      </w:r>
      <w:r w:rsidRPr="000C2838">
        <w:rPr>
          <w:rStyle w:val="StyleBoldUnderline"/>
        </w:rPr>
        <w:t xml:space="preserve"> started by third parties</w:t>
      </w:r>
      <w:r w:rsidRPr="00CB0BBF">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0C2838">
        <w:rPr>
          <w:rStyle w:val="StyleBoldUnderline"/>
        </w:rPr>
        <w:t>at what stage would Russia and China be</w:t>
      </w:r>
      <w:r w:rsidRPr="00CB0BBF">
        <w:t xml:space="preserve"> definitely </w:t>
      </w:r>
      <w:r w:rsidRPr="000C2838">
        <w:rPr>
          <w:rStyle w:val="StyleBoldUnderline"/>
        </w:rPr>
        <w:t>ruled out</w:t>
      </w:r>
      <w:r w:rsidRPr="00CB0BBF">
        <w:t xml:space="preserve"> in this high stakes game of nuclear Cluedo? In particular</w:t>
      </w:r>
      <w:r w:rsidRPr="000C2838">
        <w:rPr>
          <w:rStyle w:val="StyleBoldUnderline"/>
        </w:rPr>
        <w:t xml:space="preserve">, </w:t>
      </w:r>
      <w:r w:rsidRPr="000128DB">
        <w:rPr>
          <w:rStyle w:val="StyleBoldUnderline"/>
          <w:highlight w:val="yellow"/>
        </w:rPr>
        <w:t xml:space="preserve">if the act </w:t>
      </w:r>
      <w:r w:rsidRPr="00CB0BBF">
        <w:t>of nuclear terrorism</w:t>
      </w:r>
      <w:r w:rsidRPr="000C2838">
        <w:rPr>
          <w:rStyle w:val="StyleBoldUnderline"/>
        </w:rPr>
        <w:t xml:space="preserve"> </w:t>
      </w:r>
      <w:r w:rsidRPr="000128DB">
        <w:rPr>
          <w:rStyle w:val="StyleBoldUnderline"/>
          <w:highlight w:val="yellow"/>
        </w:rPr>
        <w:t>occurred against a backdrop of existing tension</w:t>
      </w:r>
      <w:r w:rsidRPr="000C2838">
        <w:rPr>
          <w:rStyle w:val="StyleBoldUnderline"/>
        </w:rPr>
        <w:t xml:space="preserve"> </w:t>
      </w:r>
      <w:r w:rsidRPr="00CB0BBF">
        <w:t>in Washington’s relations</w:t>
      </w:r>
      <w:r w:rsidRPr="000C2838">
        <w:rPr>
          <w:rStyle w:val="StyleBoldUnderline"/>
        </w:rPr>
        <w:t xml:space="preserve"> </w:t>
      </w:r>
      <w:r w:rsidRPr="000128DB">
        <w:rPr>
          <w:rStyle w:val="StyleBoldUnderline"/>
          <w:highlight w:val="yellow"/>
        </w:rPr>
        <w:t>with Russia</w:t>
      </w:r>
      <w:r w:rsidRPr="000C2838">
        <w:rPr>
          <w:rStyle w:val="StyleBoldUnderline"/>
        </w:rPr>
        <w:t xml:space="preserve"> and/</w:t>
      </w:r>
      <w:r w:rsidRPr="000128DB">
        <w:rPr>
          <w:rStyle w:val="StyleBoldUnderline"/>
          <w:highlight w:val="yellow"/>
        </w:rPr>
        <w:t>or China</w:t>
      </w:r>
      <w:r w:rsidRPr="00CB0BBF">
        <w:t xml:space="preserve">, and at a time when threats had already been traded between these major powers, </w:t>
      </w:r>
      <w:r w:rsidRPr="000128DB">
        <w:rPr>
          <w:rStyle w:val="StyleBoldUnderline"/>
          <w:highlight w:val="yellow"/>
        </w:rPr>
        <w:t xml:space="preserve">would </w:t>
      </w:r>
      <w:r w:rsidRPr="000C2838">
        <w:rPr>
          <w:rStyle w:val="StyleBoldUnderline"/>
        </w:rPr>
        <w:t xml:space="preserve">officials and </w:t>
      </w:r>
      <w:r w:rsidRPr="000128DB">
        <w:rPr>
          <w:rStyle w:val="StyleBoldUnderline"/>
          <w:highlight w:val="yellow"/>
        </w:rPr>
        <w:t xml:space="preserve">political leaders not be tempted to </w:t>
      </w:r>
      <w:r w:rsidRPr="000128DB">
        <w:rPr>
          <w:rStyle w:val="Emphasis"/>
          <w:highlight w:val="yellow"/>
        </w:rPr>
        <w:t>assume the worst</w:t>
      </w:r>
      <w:r w:rsidRPr="00CB0BBF">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C2838">
        <w:rPr>
          <w:rStyle w:val="StyleBoldUnderline"/>
        </w:rPr>
        <w:t>Washington’s early response</w:t>
      </w:r>
      <w:r w:rsidRPr="00CB0BBF">
        <w:t xml:space="preserve"> to a terrorist nuclear attack on its own soil </w:t>
      </w:r>
      <w:r w:rsidRPr="000C2838">
        <w:rPr>
          <w:rStyle w:val="StyleBoldUnderline"/>
        </w:rPr>
        <w:t>might</w:t>
      </w:r>
      <w:r w:rsidRPr="00CB0BBF">
        <w:t xml:space="preserve"> also </w:t>
      </w:r>
      <w:r w:rsidRPr="000C2838">
        <w:rPr>
          <w:rStyle w:val="StyleBoldUnderline"/>
        </w:rPr>
        <w:t>raise the possibility of an unwanted</w:t>
      </w:r>
      <w:r w:rsidRPr="00CB0BBF">
        <w:t xml:space="preserve"> (and nuclear aided) </w:t>
      </w:r>
      <w:r w:rsidRPr="000C2838">
        <w:rPr>
          <w:rStyle w:val="StyleBoldUnderline"/>
        </w:rPr>
        <w:t>confrontation</w:t>
      </w:r>
      <w:r w:rsidRPr="00CB0BBF">
        <w:t xml:space="preserve"> with Russia and/or China. For example, in the noise and confusion during the immediate aftermath of the terrorist nuclear attack, </w:t>
      </w:r>
      <w:r w:rsidRPr="000128DB">
        <w:rPr>
          <w:rStyle w:val="StyleBoldUnderline"/>
          <w:highlight w:val="yellow"/>
        </w:rPr>
        <w:t>the</w:t>
      </w:r>
      <w:r w:rsidRPr="000C2838">
        <w:rPr>
          <w:rStyle w:val="StyleBoldUnderline"/>
        </w:rPr>
        <w:t xml:space="preserve"> U.S. </w:t>
      </w:r>
      <w:r w:rsidRPr="000128DB">
        <w:rPr>
          <w:rStyle w:val="StyleBoldUnderline"/>
          <w:highlight w:val="yellow"/>
        </w:rPr>
        <w:t>president</w:t>
      </w:r>
      <w:r w:rsidRPr="000C2838">
        <w:rPr>
          <w:rStyle w:val="StyleBoldUnderline"/>
        </w:rPr>
        <w:t xml:space="preserve"> might be expected to </w:t>
      </w:r>
      <w:r w:rsidRPr="000128DB">
        <w:rPr>
          <w:rStyle w:val="StyleBoldUnderline"/>
          <w:highlight w:val="yellow"/>
        </w:rPr>
        <w:t>place the country’s</w:t>
      </w:r>
      <w:r w:rsidRPr="00CB0BBF">
        <w:t xml:space="preserve"> armed forces, including its </w:t>
      </w:r>
      <w:r w:rsidRPr="000128DB">
        <w:rPr>
          <w:rStyle w:val="StyleBoldUnderline"/>
          <w:highlight w:val="yellow"/>
        </w:rPr>
        <w:t>nuclear arsenal, on a higher</w:t>
      </w:r>
      <w:r w:rsidRPr="000C2838">
        <w:rPr>
          <w:rStyle w:val="StyleBoldUnderline"/>
        </w:rPr>
        <w:t xml:space="preserve"> stage of </w:t>
      </w:r>
      <w:r w:rsidRPr="000128DB">
        <w:rPr>
          <w:rStyle w:val="StyleBoldUnderline"/>
          <w:highlight w:val="yellow"/>
        </w:rPr>
        <w:t>alert</w:t>
      </w:r>
      <w:r w:rsidRPr="00CB0BBF">
        <w:t xml:space="preserve">. In such a tense environment, when careful planning runs up against the friction of reality, </w:t>
      </w:r>
      <w:r w:rsidRPr="000C2838">
        <w:rPr>
          <w:rStyle w:val="StyleBoldUnderline"/>
        </w:rPr>
        <w:t xml:space="preserve">it is </w:t>
      </w:r>
      <w:r w:rsidRPr="00CB0BBF">
        <w:t xml:space="preserve">just </w:t>
      </w:r>
      <w:r w:rsidRPr="000C2838">
        <w:rPr>
          <w:rStyle w:val="StyleBoldUnderline"/>
        </w:rPr>
        <w:t xml:space="preserve">possible that </w:t>
      </w:r>
      <w:r w:rsidRPr="000128DB">
        <w:rPr>
          <w:rStyle w:val="StyleBoldUnderline"/>
          <w:highlight w:val="yellow"/>
        </w:rPr>
        <w:t>Moscow</w:t>
      </w:r>
      <w:r w:rsidRPr="000C2838">
        <w:rPr>
          <w:rStyle w:val="StyleBoldUnderline"/>
        </w:rPr>
        <w:t xml:space="preserve"> and/</w:t>
      </w:r>
      <w:r w:rsidRPr="000128DB">
        <w:rPr>
          <w:rStyle w:val="StyleBoldUnderline"/>
          <w:highlight w:val="yellow"/>
        </w:rPr>
        <w:t xml:space="preserve">or China might mistakenly read this </w:t>
      </w:r>
      <w:r w:rsidRPr="000C2838">
        <w:rPr>
          <w:rStyle w:val="StyleBoldUnderline"/>
        </w:rPr>
        <w:t>as a sign of U.S. intentions to use force</w:t>
      </w:r>
      <w:r w:rsidRPr="00CB0BBF">
        <w:t xml:space="preserve"> (and possibly nuclear force) against them. In that situation, the </w:t>
      </w:r>
      <w:r w:rsidRPr="000128DB">
        <w:rPr>
          <w:rStyle w:val="StyleBoldUnderline"/>
          <w:highlight w:val="yellow"/>
        </w:rPr>
        <w:t>temptations to preempt</w:t>
      </w:r>
      <w:r w:rsidRPr="000C2838">
        <w:rPr>
          <w:rStyle w:val="StyleBoldUnderline"/>
        </w:rPr>
        <w:t xml:space="preserve"> </w:t>
      </w:r>
      <w:r w:rsidRPr="00CB0BBF">
        <w:t>such actions might</w:t>
      </w:r>
      <w:r w:rsidRPr="000C2838">
        <w:rPr>
          <w:rStyle w:val="StyleBoldUnderline"/>
        </w:rPr>
        <w:t xml:space="preserve"> </w:t>
      </w:r>
      <w:r w:rsidRPr="000128DB">
        <w:rPr>
          <w:rStyle w:val="StyleBoldUnderline"/>
          <w:highlight w:val="yellow"/>
        </w:rPr>
        <w:t>grow</w:t>
      </w:r>
      <w:r w:rsidRPr="00CB0BBF">
        <w:t>, although it must be admitted that any preemption would probably still meet with a devastating response. As part of its initial response to the act of nuclear terrorism (as discussed earlier)</w:t>
      </w:r>
      <w:r w:rsidRPr="00CB0BBF">
        <w:rPr>
          <w:rStyle w:val="apple-converted-space"/>
          <w:color w:val="000000"/>
        </w:rPr>
        <w:t> </w:t>
      </w:r>
      <w:r w:rsidRPr="00CB0BBF">
        <w:t>Washington might decide to order a significant conventional (or nuclear) retaliatory or disarming attack against the leadership of the terrorist group and/or states</w:t>
      </w:r>
      <w:r w:rsidRPr="00CB0BBF">
        <w:rPr>
          <w:rStyle w:val="apple-converted-space"/>
          <w:color w:val="000000"/>
        </w:rPr>
        <w:t> </w:t>
      </w:r>
      <w:r w:rsidRPr="00CB0BBF">
        <w:t>seen to support that group. Depending on the identity and especially the location of these targets,</w:t>
      </w:r>
      <w:r w:rsidRPr="00CB0BBF">
        <w:rPr>
          <w:rStyle w:val="apple-converted-space"/>
          <w:color w:val="000000"/>
        </w:rPr>
        <w:t> </w:t>
      </w:r>
      <w:r w:rsidRPr="00CB0BBF">
        <w:t>Russia and/or China might interpret such action as being far too close for their comfort,</w:t>
      </w:r>
      <w:r w:rsidRPr="00CB0BBF">
        <w:rPr>
          <w:rStyle w:val="apple-converted-space"/>
          <w:color w:val="000000"/>
        </w:rPr>
        <w:t> </w:t>
      </w:r>
      <w:r w:rsidRPr="00CB0BBF">
        <w:t>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r w:rsidRPr="00CB0BBF">
        <w:rPr>
          <w:rStyle w:val="apple-converted-space"/>
          <w:color w:val="000000"/>
        </w:rPr>
        <w:t> </w:t>
      </w:r>
      <w:r w:rsidRPr="00CB0BBF">
        <w:t>There is also the question of how other nuclear-armed states respond</w:t>
      </w:r>
      <w:r w:rsidRPr="00CB0BBF">
        <w:rPr>
          <w:rStyle w:val="apple-converted-space"/>
          <w:color w:val="000000"/>
        </w:rPr>
        <w:t> </w:t>
      </w:r>
      <w:r w:rsidRPr="00CB0BBF">
        <w:t>to the act of nuclear terrorism on another member of that special club. It could reasonably be expected that following a nuclear terrorist attack on the United States, bothRussia and China would extend immediate sympathy and support</w:t>
      </w:r>
      <w:r w:rsidRPr="00CB0BBF">
        <w:rPr>
          <w:rStyle w:val="apple-converted-space"/>
          <w:color w:val="000000"/>
        </w:rPr>
        <w:t> </w:t>
      </w:r>
      <w:r w:rsidRPr="00CB0BBF">
        <w:t>to Washington and would work alongside the United States in the Security Council. But there is just a chance, albeit a slim one, where the support of Russia and/or China is less automatic in some cases than in others. For example,</w:t>
      </w:r>
      <w:r w:rsidRPr="00CB0BBF">
        <w:rPr>
          <w:rStyle w:val="apple-converted-space"/>
          <w:color w:val="000000"/>
        </w:rPr>
        <w:t> </w:t>
      </w:r>
      <w:r w:rsidRPr="00CB0BBF">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355E5F" w:rsidRPr="00FE22D0" w:rsidRDefault="00355E5F" w:rsidP="00355E5F">
      <w:pPr>
        <w:rPr>
          <w:rStyle w:val="StyleBoldUnderline"/>
        </w:rPr>
      </w:pPr>
    </w:p>
    <w:p w:rsidR="00355E5F" w:rsidRDefault="00355E5F" w:rsidP="00355E5F">
      <w:pPr>
        <w:jc w:val="both"/>
        <w:rPr>
          <w:sz w:val="16"/>
        </w:rPr>
      </w:pPr>
    </w:p>
    <w:p w:rsidR="00355E5F" w:rsidRDefault="00355E5F" w:rsidP="00355E5F">
      <w:pPr>
        <w:jc w:val="both"/>
        <w:rPr>
          <w:sz w:val="16"/>
        </w:rPr>
      </w:pPr>
    </w:p>
    <w:p w:rsidR="00355E5F" w:rsidRDefault="00355E5F" w:rsidP="00355E5F">
      <w:pPr>
        <w:pStyle w:val="Heading3"/>
        <w:rPr>
          <w:sz w:val="16"/>
        </w:rPr>
      </w:pPr>
      <w:bookmarkStart w:id="13" w:name="_Toc361400893"/>
      <w:r>
        <w:t>Cartel violence - Mexican economy extension</w:t>
      </w:r>
      <w:bookmarkEnd w:id="13"/>
    </w:p>
    <w:p w:rsidR="00355E5F" w:rsidRDefault="00355E5F" w:rsidP="00355E5F">
      <w:pPr>
        <w:rPr>
          <w:rStyle w:val="StyleStyleBold12pt"/>
        </w:rPr>
      </w:pPr>
    </w:p>
    <w:p w:rsidR="00355E5F" w:rsidRDefault="00355E5F" w:rsidP="00355E5F">
      <w:pPr>
        <w:rPr>
          <w:rStyle w:val="StyleStyleBold12pt"/>
        </w:rPr>
      </w:pPr>
      <w:r>
        <w:rPr>
          <w:rStyle w:val="StyleStyleBold12pt"/>
        </w:rPr>
        <w:t>Drug cartel violence risks success of economic recovery in Mexico.</w:t>
      </w:r>
    </w:p>
    <w:p w:rsidR="00355E5F" w:rsidRDefault="00355E5F" w:rsidP="00355E5F">
      <w:pPr>
        <w:rPr>
          <w:rStyle w:val="StyleStyleBold12pt"/>
          <w:sz w:val="16"/>
          <w:szCs w:val="16"/>
        </w:rPr>
      </w:pPr>
      <w:r>
        <w:rPr>
          <w:rStyle w:val="StyleStyleBold12pt"/>
        </w:rPr>
        <w:t xml:space="preserve">BBC 13- </w:t>
      </w:r>
      <w:r>
        <w:rPr>
          <w:rStyle w:val="StyleStyleBold12pt"/>
          <w:sz w:val="16"/>
          <w:szCs w:val="16"/>
        </w:rPr>
        <w:t>June 11, 2013, Mexico Profile, http://www.bbc.co.uk/news/world-latin-america-18095241</w:t>
      </w:r>
    </w:p>
    <w:p w:rsidR="00355E5F" w:rsidRPr="006312B1" w:rsidRDefault="00355E5F" w:rsidP="00355E5F">
      <w:pPr>
        <w:spacing w:before="100" w:beforeAutospacing="1" w:after="100" w:afterAutospacing="1"/>
        <w:contextualSpacing/>
        <w:rPr>
          <w:rStyle w:val="StyleBoldUnderline"/>
        </w:rPr>
      </w:pPr>
      <w:r w:rsidRPr="006312B1">
        <w:rPr>
          <w:rStyle w:val="StyleBoldUnderline"/>
        </w:rPr>
        <w:t xml:space="preserve">Mexico has the second-largest economy in Latin America </w:t>
      </w:r>
      <w:r>
        <w:rPr>
          <w:rFonts w:ascii="Arial" w:eastAsia="Times New Roman" w:hAnsi="Arial" w:cs="Arial"/>
          <w:color w:val="333333"/>
          <w:sz w:val="16"/>
          <w:szCs w:val="16"/>
        </w:rPr>
        <w:t>and is a major oil producer and exporter.</w:t>
      </w:r>
      <w:r>
        <w:rPr>
          <w:rFonts w:ascii="Arial" w:eastAsia="Times New Roman" w:hAnsi="Arial" w:cs="Arial"/>
          <w:color w:val="333333"/>
        </w:rPr>
        <w:t xml:space="preserve"> </w:t>
      </w:r>
      <w:r w:rsidRPr="006312B1">
        <w:rPr>
          <w:rStyle w:val="StyleBoldUnderline"/>
        </w:rPr>
        <w:t>Though</w:t>
      </w:r>
      <w:r>
        <w:rPr>
          <w:rFonts w:ascii="Arial" w:eastAsia="Times New Roman" w:hAnsi="Arial" w:cs="Arial"/>
          <w:color w:val="333333"/>
        </w:rPr>
        <w:t xml:space="preserve"> </w:t>
      </w:r>
      <w:r>
        <w:rPr>
          <w:rStyle w:val="StyleBoldUnderline"/>
        </w:rPr>
        <w:t>production has fallen in the last few years</w:t>
      </w:r>
      <w:r>
        <w:rPr>
          <w:rFonts w:ascii="Arial" w:eastAsia="Times New Roman" w:hAnsi="Arial" w:cs="Arial"/>
          <w:color w:val="333333"/>
        </w:rPr>
        <w:t xml:space="preserve">, </w:t>
      </w:r>
      <w:r>
        <w:rPr>
          <w:rFonts w:ascii="Arial" w:eastAsia="Times New Roman" w:hAnsi="Arial" w:cs="Arial"/>
          <w:color w:val="333333"/>
          <w:sz w:val="16"/>
          <w:szCs w:val="16"/>
        </w:rPr>
        <w:t>about one-third of government revenue still comes from the industry. Much of the crude is bought by the US. But</w:t>
      </w:r>
      <w:r>
        <w:rPr>
          <w:rFonts w:ascii="Arial" w:eastAsia="Times New Roman" w:hAnsi="Arial" w:cs="Arial"/>
          <w:color w:val="333333"/>
        </w:rPr>
        <w:t xml:space="preserve"> </w:t>
      </w:r>
      <w:r>
        <w:rPr>
          <w:rStyle w:val="StyleBoldUnderline"/>
        </w:rPr>
        <w:t xml:space="preserve">prosperity remains a dream for many Mexicans, and the socio-economic gap remains wide. </w:t>
      </w:r>
      <w:r w:rsidRPr="006312B1">
        <w:t>Rural areas are often neglected and huge shanty towns ring the cities. In recent decades many poor Mexicans have sought to cross the 3,000-km border with the US in search of a job</w:t>
      </w:r>
      <w:r>
        <w:rPr>
          <w:rStyle w:val="StyleBoldUnderline"/>
        </w:rPr>
        <w:t xml:space="preserve">. At one point more than a million were being arrested every year, </w:t>
      </w:r>
      <w:r w:rsidRPr="006312B1">
        <w:t>but since 2007 there appears to have been a dramatic fall in numbers, mainly attributed to changing demographics in Mexico itself. The Mexican economy is heavily dependent on the money sent home by the millions of migrant workers in the US, and was hit hard by the downturn in its neighbour's economy in the wake of the credit crunch of 2008. On a more positive note,</w:t>
      </w:r>
      <w:r>
        <w:rPr>
          <w:rFonts w:ascii="Arial" w:eastAsia="Times New Roman" w:hAnsi="Arial" w:cs="Arial"/>
          <w:color w:val="333333"/>
          <w:sz w:val="16"/>
          <w:szCs w:val="16"/>
        </w:rPr>
        <w:t xml:space="preserve"> </w:t>
      </w:r>
      <w:r w:rsidRPr="006312B1">
        <w:rPr>
          <w:rStyle w:val="StyleBoldUnderline"/>
        </w:rPr>
        <w:t>Mexico has recently been emerging from its deepest economic slump since the 1930s</w:t>
      </w:r>
      <w:r>
        <w:rPr>
          <w:rFonts w:ascii="Arial" w:eastAsia="Times New Roman" w:hAnsi="Arial" w:cs="Arial"/>
          <w:color w:val="333333"/>
          <w:sz w:val="16"/>
          <w:szCs w:val="16"/>
        </w:rPr>
        <w:t>, with foreign companies pouring billions of dollars of fresh investment into the country. Foreign direct investment climbed nearly 30 per cent in the first six months of 2010 from a year earlier.</w:t>
      </w:r>
      <w:r>
        <w:rPr>
          <w:rFonts w:ascii="Arial" w:eastAsia="Times New Roman" w:hAnsi="Arial" w:cs="Arial"/>
          <w:color w:val="333333"/>
        </w:rPr>
        <w:t xml:space="preserve"> </w:t>
      </w:r>
      <w:r w:rsidRPr="006312B1">
        <w:rPr>
          <w:rStyle w:val="StyleBoldUnderline"/>
        </w:rPr>
        <w:t>Violent crime though remains a major concern; Mexico has one of the highest rates of kidnappings in the world, and over 47,500 people have died in drug-related violence since December 2006.</w:t>
      </w:r>
    </w:p>
    <w:p w:rsidR="00355E5F" w:rsidRDefault="00355E5F" w:rsidP="00355E5F"/>
    <w:p w:rsidR="00355E5F" w:rsidRDefault="00355E5F" w:rsidP="00355E5F">
      <w:pPr>
        <w:pStyle w:val="Heading4"/>
      </w:pPr>
      <w:r>
        <w:t>Rising rates of drug-related violence could reach a “turf-war threshold” at which Mexico would suffer severe economic loss</w:t>
      </w:r>
    </w:p>
    <w:p w:rsidR="00355E5F" w:rsidRDefault="00355E5F" w:rsidP="00355E5F">
      <w:r>
        <w:rPr>
          <w:rStyle w:val="StyleStyleBold12pt"/>
        </w:rPr>
        <w:t xml:space="preserve">Robles, Calderón, and Magaloni 13 </w:t>
      </w:r>
      <w:r>
        <w:t>(Beatriz Magaloni, Associate Professor of Political Science &amp; Senior Fellow, Freeman Spogli Institute for International Studies; Gustavo Robles, Senior Associate Researcher at the Program on Poverty and Governance and Ph.D Student in Political Science; Gabriela Calderón, Postdoctoral Fellow, Center on Democracy, Development and the Rule of Law and Senior Associate Researcher, Program on Poverty and Government, Stanford University. “The Economic Consequences of Drug Trafficking in Mexico.” Published 2013.</w:t>
      </w:r>
    </w:p>
    <w:p w:rsidR="00355E5F" w:rsidRDefault="00355E5F" w:rsidP="00355E5F">
      <w:r>
        <w:t xml:space="preserve"> </w:t>
      </w:r>
      <w:hyperlink r:id="rId20" w:history="1">
        <w:r>
          <w:rPr>
            <w:rStyle w:val="Hyperlink"/>
          </w:rPr>
          <w:t>http://iis-db.stanford.edu/pubs/24014/RoblesCalderonMagaloni_EconCosts5.pdf</w:t>
        </w:r>
      </w:hyperlink>
      <w:r>
        <w:t xml:space="preserve"> Accessed July 9, 2013)</w:t>
      </w:r>
    </w:p>
    <w:p w:rsidR="00355E5F" w:rsidRDefault="00355E5F" w:rsidP="00355E5F">
      <w:r>
        <w:rPr>
          <w:rStyle w:val="StyleBoldUnderline"/>
        </w:rPr>
        <w:t>In this analysis, we assume that violence does not necessarily have a linear effect on economic performance</w:t>
      </w:r>
      <w:r>
        <w:t xml:space="preserve">. </w:t>
      </w:r>
      <w:r>
        <w:rPr>
          <w:rStyle w:val="StyleBoldUnderline"/>
        </w:rPr>
        <w:t>Below a certain threshold</w:t>
      </w:r>
      <w:r>
        <w:t xml:space="preserve">, the effect of an additional homicide is low. </w:t>
      </w:r>
      <w:r>
        <w:rPr>
          <w:rStyle w:val="StyleBoldUnderline"/>
        </w:rPr>
        <w:t xml:space="preserve">Firms need to internalize some costs caused by </w:t>
      </w:r>
      <w:r>
        <w:t xml:space="preserve">royalty payments, </w:t>
      </w:r>
      <w:r>
        <w:rPr>
          <w:rStyle w:val="StyleBoldUnderline"/>
        </w:rPr>
        <w:t xml:space="preserve">robberies, need for increased security technology </w:t>
      </w:r>
      <w:r>
        <w:t>(such as cameras in truck trailers), bailouts,</w:t>
      </w:r>
      <w:r>
        <w:rPr>
          <w:rStyle w:val="StyleBoldUnderline"/>
        </w:rPr>
        <w:t xml:space="preserve"> and bodyguards, among others.</w:t>
      </w:r>
      <w:r>
        <w:t xml:space="preserve"> However, since the level of homicides and crime is not high, violence would not have a significant effect on both the labor supply and demand. </w:t>
      </w:r>
      <w:r>
        <w:rPr>
          <w:rStyle w:val="StyleBoldUnderline"/>
        </w:rPr>
        <w:t>Smaller businesses could cease to operate, creating a decrease in the demand for labor. However, big firms will not be affected</w:t>
      </w:r>
      <w:r>
        <w:t xml:space="preserve">. As far as labor supply, groups more vulnerable in the face of crime—such as women—may decrease their offers of work because of fear of falling victim to crime in their areas. </w:t>
      </w:r>
      <w:r>
        <w:rPr>
          <w:rStyle w:val="StyleBoldUnderline"/>
        </w:rPr>
        <w:t>However, it is likely that there is a violence threshold, which we name “turf war threshold”, above which we would expect to see a much more severe impact on economic activity</w:t>
      </w:r>
      <w:r>
        <w:t xml:space="preserve">. The inter-cartel war for control of certain drug trafficking routes and </w:t>
      </w:r>
      <w:r>
        <w:rPr>
          <w:i/>
        </w:rPr>
        <w:t>plazas</w:t>
      </w:r>
      <w:r>
        <w:t xml:space="preserve"> generally comes paired with a substantial increase in executions between members of rival criminal organizations. Extortion, kidnapping, and common crime also rise.There are many reasons why we believe that other types of crime rise when inter-cartel wars erupt: 1) the need of stronger cartels to sustain the armed conflict, 2) the reduced probability of punishment for crimes as government resources get absorbed into the primary conflict, which increases crimes of opportunity, 3) the desire to punish and intimidate any person suspected of cooperating with enemy cartels, and 4) the capture or assassination of leaders, which causes cartels to lose control of their subsidiary groups and criminal cells.</w:t>
      </w:r>
    </w:p>
    <w:p w:rsidR="00355E5F" w:rsidRDefault="00355E5F" w:rsidP="00355E5F">
      <w:r>
        <w:t xml:space="preserve">The escalation of violence generates daunting conditions for authorities unprepared and under resourced to deal with the crimes. In addition to this, many police agencies and other authorities are in the pockets of organized crime, which contributes to a considerable widening of impunity (Blancornaleras, 2002; Chabat, 2006; Grillo, 2011; Rios, 2012). </w:t>
      </w:r>
      <w:r>
        <w:rPr>
          <w:rStyle w:val="StyleBoldUnderline"/>
        </w:rPr>
        <w:t xml:space="preserve">As it approaches the “turf-war threshold”, the drug-trafficking related violence profoundly impacts economic performance in the country. Under these conditions, it is likely that a considerable number of businessmen will decide to close their businesses and move with their families to more secure areas. When many businesses decide to cease operations, we can expect to see a reduction in the total production of goods and services, as well as investment, and therefore a sharp decrease in the GDP. </w:t>
      </w:r>
      <w:r>
        <w:rPr>
          <w:rStyle w:val="StyleBoldUnderline"/>
          <w:b w:val="0"/>
          <w:bCs w:val="0"/>
          <w:u w:val="none"/>
        </w:rPr>
        <w:t xml:space="preserve"> </w:t>
      </w:r>
      <w:r>
        <w:t xml:space="preserve">Nevertheless, the marginal effect should be low in a situation where there is a level of violence above the </w:t>
      </w:r>
      <w:r>
        <w:rPr>
          <w:i/>
        </w:rPr>
        <w:t>“turf-war threshold”</w:t>
      </w:r>
      <w:r>
        <w:t>. Our claim is that, an additional homicide in a municipality that has high levels of violence shouldn’t affect drastically the economic outcomes. The relation between economic cost and violence is not linear. Most of the cost is incurred in a municipality in the moment in which it experiences a turf-war.</w:t>
      </w:r>
    </w:p>
    <w:p w:rsidR="00355E5F" w:rsidRPr="00B429C3" w:rsidRDefault="00355E5F" w:rsidP="00355E5F">
      <w:pPr>
        <w:jc w:val="both"/>
        <w:rPr>
          <w:sz w:val="16"/>
        </w:rPr>
      </w:pPr>
    </w:p>
    <w:p w:rsidR="00355E5F" w:rsidRDefault="00355E5F" w:rsidP="00355E5F">
      <w:pPr>
        <w:pStyle w:val="Heading3"/>
      </w:pPr>
      <w:bookmarkStart w:id="14" w:name="_Toc361400894"/>
      <w:r>
        <w:t>Cartel violence – Mexican economy uniqueness</w:t>
      </w:r>
      <w:bookmarkEnd w:id="14"/>
    </w:p>
    <w:p w:rsidR="00355E5F" w:rsidRPr="00825D25" w:rsidRDefault="00355E5F" w:rsidP="00355E5F">
      <w:pPr>
        <w:pStyle w:val="Heading4"/>
      </w:pPr>
      <w:r w:rsidRPr="00825D25">
        <w:t>Current signs of stable growth are unsustainable--- multiple indicators prove</w:t>
      </w:r>
    </w:p>
    <w:p w:rsidR="00355E5F" w:rsidRPr="00825D25" w:rsidRDefault="00355E5F" w:rsidP="00355E5F">
      <w:r w:rsidRPr="00825D25">
        <w:rPr>
          <w:rStyle w:val="StyleStyleBold12pt"/>
        </w:rPr>
        <w:t>Reuters 6/11</w:t>
      </w:r>
      <w:r w:rsidRPr="00825D25">
        <w:t xml:space="preserve"> (Reuters, “Mexico April industrial output dips to four-month low,” http://www.reuters.com/article/2013/06/11/mexico-economy-idUSL3N0EN2Q320130611)</w:t>
      </w:r>
    </w:p>
    <w:p w:rsidR="00355E5F" w:rsidRDefault="00355E5F" w:rsidP="00355E5F">
      <w:r w:rsidRPr="00825D25">
        <w:rPr>
          <w:rStyle w:val="StyleBoldUnderline"/>
        </w:rPr>
        <w:t>Mexican industrial output</w:t>
      </w:r>
      <w:r w:rsidRPr="00825D25">
        <w:rPr>
          <w:rStyle w:val="StyleBoldUnderline"/>
          <w:sz w:val="12"/>
        </w:rPr>
        <w:t xml:space="preserve">¶ </w:t>
      </w:r>
      <w:r w:rsidRPr="00825D25">
        <w:rPr>
          <w:rStyle w:val="StyleBoldUnderline"/>
        </w:rPr>
        <w:t>dropped in April by the most in four months, on weakness in</w:t>
      </w:r>
      <w:r w:rsidRPr="00825D25">
        <w:rPr>
          <w:rStyle w:val="StyleBoldUnderline"/>
          <w:sz w:val="12"/>
        </w:rPr>
        <w:t xml:space="preserve">¶ </w:t>
      </w:r>
      <w:r w:rsidRPr="00825D25">
        <w:rPr>
          <w:rStyle w:val="StyleBoldUnderline"/>
        </w:rPr>
        <w:t>construction, manufacturing and mining</w:t>
      </w:r>
      <w:r w:rsidRPr="00825D25">
        <w:t>, the national statistics</w:t>
      </w:r>
      <w:r w:rsidRPr="00825D25">
        <w:rPr>
          <w:sz w:val="12"/>
        </w:rPr>
        <w:t xml:space="preserve">¶ </w:t>
      </w:r>
      <w:r w:rsidRPr="00825D25">
        <w:t xml:space="preserve">agency said on Tuesday. </w:t>
      </w:r>
      <w:r w:rsidRPr="00825D25">
        <w:rPr>
          <w:sz w:val="12"/>
        </w:rPr>
        <w:t xml:space="preserve">¶ </w:t>
      </w:r>
      <w:r w:rsidRPr="00825D25">
        <w:rPr>
          <w:rStyle w:val="StyleBoldUnderline"/>
        </w:rPr>
        <w:t>Compared to the previous month, April industrial activity</w:t>
      </w:r>
      <w:r w:rsidRPr="00825D25">
        <w:rPr>
          <w:rStyle w:val="StyleBoldUnderline"/>
          <w:sz w:val="12"/>
        </w:rPr>
        <w:t xml:space="preserve">¶ </w:t>
      </w:r>
      <w:r w:rsidRPr="00825D25">
        <w:rPr>
          <w:rStyle w:val="StyleBoldUnderline"/>
        </w:rPr>
        <w:t xml:space="preserve">contracted 1.67 percent, </w:t>
      </w:r>
      <w:r w:rsidRPr="00116F51">
        <w:rPr>
          <w:rStyle w:val="StyleBoldUnderline"/>
        </w:rPr>
        <w:t>well below expectations</w:t>
      </w:r>
      <w:r w:rsidRPr="00825D25">
        <w:t xml:space="preserve"> in a</w:t>
      </w:r>
      <w:r w:rsidRPr="00825D25">
        <w:rPr>
          <w:sz w:val="12"/>
        </w:rPr>
        <w:t xml:space="preserve">¶ </w:t>
      </w:r>
      <w:r w:rsidRPr="00825D25">
        <w:t>Reuters poll for a 0.5 percent increase. The figure was also</w:t>
      </w:r>
      <w:r w:rsidRPr="00825D25">
        <w:rPr>
          <w:sz w:val="12"/>
        </w:rPr>
        <w:t xml:space="preserve">¶ </w:t>
      </w:r>
      <w:r w:rsidRPr="00825D25">
        <w:t xml:space="preserve">below March's downwardly revised 0.39 percent contraction. </w:t>
      </w:r>
      <w:r w:rsidRPr="00825D25">
        <w:rPr>
          <w:sz w:val="12"/>
        </w:rPr>
        <w:t xml:space="preserve">¶ </w:t>
      </w:r>
      <w:r w:rsidRPr="00825D25">
        <w:t>The data followed dreary numbers from Mexico's biggest</w:t>
      </w:r>
      <w:r w:rsidRPr="00825D25">
        <w:rPr>
          <w:sz w:val="12"/>
        </w:rPr>
        <w:t xml:space="preserve">¶ </w:t>
      </w:r>
      <w:r w:rsidRPr="00825D25">
        <w:t>trading partner, the United States, whose factories often move</w:t>
      </w:r>
      <w:r w:rsidRPr="00825D25">
        <w:rPr>
          <w:sz w:val="12"/>
        </w:rPr>
        <w:t xml:space="preserve">¶ </w:t>
      </w:r>
      <w:r w:rsidRPr="00825D25">
        <w:t>in lock step with their southern neighbors'.</w:t>
      </w:r>
      <w:r w:rsidRPr="00825D25">
        <w:rPr>
          <w:sz w:val="12"/>
        </w:rPr>
        <w:t xml:space="preserve">¶ </w:t>
      </w:r>
      <w:r w:rsidRPr="00825D25">
        <w:t>The U.S. manufacturing sector contracted in May, driving</w:t>
      </w:r>
      <w:r w:rsidRPr="00825D25">
        <w:rPr>
          <w:sz w:val="12"/>
        </w:rPr>
        <w:t xml:space="preserve">¶ </w:t>
      </w:r>
      <w:r w:rsidRPr="00825D25">
        <w:t>activity to the lowest level in nearly four years, in the latest</w:t>
      </w:r>
      <w:r w:rsidRPr="00825D25">
        <w:rPr>
          <w:sz w:val="12"/>
        </w:rPr>
        <w:t xml:space="preserve">¶ </w:t>
      </w:r>
      <w:r w:rsidRPr="00825D25">
        <w:t xml:space="preserve">sign the economy is encountering a soft patch. </w:t>
      </w:r>
      <w:r w:rsidRPr="00825D25">
        <w:rPr>
          <w:sz w:val="12"/>
        </w:rPr>
        <w:t xml:space="preserve">¶ </w:t>
      </w:r>
      <w:r w:rsidRPr="00825D25">
        <w:t>Manufacturing, which provides the bulk of Mexico's non-oil</w:t>
      </w:r>
      <w:r w:rsidRPr="00825D25">
        <w:rPr>
          <w:sz w:val="12"/>
        </w:rPr>
        <w:t xml:space="preserve">¶ </w:t>
      </w:r>
      <w:r w:rsidRPr="00825D25">
        <w:t>exports and is a component of the industrial output figures,</w:t>
      </w:r>
      <w:r w:rsidRPr="00825D25">
        <w:rPr>
          <w:sz w:val="12"/>
        </w:rPr>
        <w:t xml:space="preserve">¶ </w:t>
      </w:r>
      <w:r w:rsidRPr="00825D25">
        <w:t>dropped 1.16 percent compared to last month, the biggest dip</w:t>
      </w:r>
      <w:r w:rsidRPr="00825D25">
        <w:rPr>
          <w:sz w:val="12"/>
        </w:rPr>
        <w:t xml:space="preserve">¶ </w:t>
      </w:r>
      <w:r w:rsidRPr="00825D25">
        <w:t xml:space="preserve">since August, 2012. </w:t>
      </w:r>
      <w:r w:rsidRPr="00825D25">
        <w:rPr>
          <w:sz w:val="12"/>
        </w:rPr>
        <w:t xml:space="preserve">¶ ¶ ¶ </w:t>
      </w:r>
      <w:r w:rsidRPr="00825D25">
        <w:t>Among the other components in the index, mining fell 2.91</w:t>
      </w:r>
      <w:r w:rsidRPr="00825D25">
        <w:rPr>
          <w:sz w:val="12"/>
        </w:rPr>
        <w:t xml:space="preserve">¶ </w:t>
      </w:r>
      <w:r w:rsidRPr="00825D25">
        <w:t>percent compared with last month, construction eased 3.13</w:t>
      </w:r>
      <w:r w:rsidRPr="00825D25">
        <w:rPr>
          <w:sz w:val="12"/>
        </w:rPr>
        <w:t xml:space="preserve">¶ </w:t>
      </w:r>
      <w:r w:rsidRPr="00825D25">
        <w:t xml:space="preserve">percent, and utilities rose 1.13 percent versus March. </w:t>
      </w:r>
      <w:r w:rsidRPr="00825D25">
        <w:rPr>
          <w:sz w:val="12"/>
        </w:rPr>
        <w:t xml:space="preserve">¶ </w:t>
      </w:r>
      <w:r w:rsidRPr="00825D25">
        <w:rPr>
          <w:rStyle w:val="StyleBoldUnderline"/>
        </w:rPr>
        <w:t>Solid U.S. demand supported Mexican factories amid sluggish</w:t>
      </w:r>
      <w:r w:rsidRPr="00825D25">
        <w:rPr>
          <w:rStyle w:val="StyleBoldUnderline"/>
          <w:sz w:val="12"/>
        </w:rPr>
        <w:t xml:space="preserve">¶ </w:t>
      </w:r>
      <w:r w:rsidRPr="00825D25">
        <w:rPr>
          <w:rStyle w:val="StyleBoldUnderline"/>
        </w:rPr>
        <w:t>global growth last year</w:t>
      </w:r>
      <w:r w:rsidRPr="00825D25">
        <w:t>, allowing Latin America's No. 2 economy</w:t>
      </w:r>
      <w:r w:rsidRPr="00825D25">
        <w:rPr>
          <w:sz w:val="12"/>
        </w:rPr>
        <w:t xml:space="preserve">¶ </w:t>
      </w:r>
      <w:r w:rsidRPr="00825D25">
        <w:t xml:space="preserve">to notch 3.9 percent growth in 2012, </w:t>
      </w:r>
      <w:r w:rsidRPr="00825D25">
        <w:rPr>
          <w:rStyle w:val="StyleBoldUnderline"/>
        </w:rPr>
        <w:t>but the pace of expansion</w:t>
      </w:r>
      <w:r w:rsidRPr="00825D25">
        <w:rPr>
          <w:rStyle w:val="StyleBoldUnderline"/>
          <w:sz w:val="12"/>
        </w:rPr>
        <w:t xml:space="preserve">¶ </w:t>
      </w:r>
      <w:r w:rsidRPr="00825D25">
        <w:rPr>
          <w:rStyle w:val="StyleBoldUnderline"/>
        </w:rPr>
        <w:t>is seen slowing to 3.1 percent this year.</w:t>
      </w:r>
      <w:r w:rsidRPr="00825D25">
        <w:t xml:space="preserve"> </w:t>
      </w:r>
      <w:r w:rsidRPr="00825D25">
        <w:rPr>
          <w:sz w:val="12"/>
        </w:rPr>
        <w:t xml:space="preserve">¶ </w:t>
      </w:r>
      <w:r w:rsidRPr="00825D25">
        <w:t>Higher taxes in the United States and the $85 billion in</w:t>
      </w:r>
      <w:r w:rsidRPr="00825D25">
        <w:rPr>
          <w:sz w:val="12"/>
        </w:rPr>
        <w:t xml:space="preserve">¶ </w:t>
      </w:r>
      <w:r w:rsidRPr="00825D25">
        <w:t>across-the-board U.S. government spending cuts that took effect</w:t>
      </w:r>
      <w:r w:rsidRPr="00825D25">
        <w:rPr>
          <w:sz w:val="12"/>
        </w:rPr>
        <w:t xml:space="preserve">¶ </w:t>
      </w:r>
      <w:r w:rsidRPr="00825D25">
        <w:t xml:space="preserve">March 1 may weigh on American demand for Mexican goods. </w:t>
      </w:r>
      <w:r w:rsidRPr="00825D25">
        <w:rPr>
          <w:sz w:val="12"/>
        </w:rPr>
        <w:t xml:space="preserve">¶ </w:t>
      </w:r>
      <w:r w:rsidRPr="00825D25">
        <w:rPr>
          <w:rStyle w:val="StyleBoldUnderline"/>
        </w:rPr>
        <w:t>Industrial output rose 3.3 percent in April from</w:t>
      </w:r>
      <w:r w:rsidRPr="00825D25">
        <w:rPr>
          <w:rStyle w:val="StyleBoldUnderline"/>
          <w:sz w:val="12"/>
        </w:rPr>
        <w:t xml:space="preserve">¶ </w:t>
      </w:r>
      <w:r w:rsidRPr="00825D25">
        <w:rPr>
          <w:rStyle w:val="StyleBoldUnderline"/>
        </w:rPr>
        <w:t>a year earlier, missing expectations for a 5.5 percent expansion</w:t>
      </w:r>
      <w:r w:rsidRPr="00825D25">
        <w:rPr>
          <w:rStyle w:val="StyleBoldUnderline"/>
          <w:sz w:val="12"/>
        </w:rPr>
        <w:t xml:space="preserve">¶ </w:t>
      </w:r>
      <w:r w:rsidRPr="00825D25">
        <w:t>in a Reuters survey but well above March's upwardly revised 4.8</w:t>
      </w:r>
      <w:r w:rsidRPr="00825D25">
        <w:rPr>
          <w:sz w:val="12"/>
        </w:rPr>
        <w:t xml:space="preserve">¶ </w:t>
      </w:r>
      <w:r w:rsidRPr="00825D25">
        <w:t xml:space="preserve">percent contraction. </w:t>
      </w:r>
    </w:p>
    <w:p w:rsidR="00355E5F" w:rsidRDefault="00355E5F" w:rsidP="00355E5F"/>
    <w:p w:rsidR="00355E5F" w:rsidRPr="00825D25" w:rsidRDefault="00355E5F" w:rsidP="00355E5F">
      <w:pPr>
        <w:pStyle w:val="Heading4"/>
      </w:pPr>
      <w:r w:rsidRPr="00825D25">
        <w:t>Mexican economy is contracting</w:t>
      </w:r>
    </w:p>
    <w:p w:rsidR="00355E5F" w:rsidRPr="00825D25" w:rsidRDefault="00355E5F" w:rsidP="00355E5F">
      <w:r w:rsidRPr="00825D25">
        <w:rPr>
          <w:rStyle w:val="StyleStyleBold12pt"/>
        </w:rPr>
        <w:t>Reuters 6/25</w:t>
      </w:r>
      <w:r w:rsidRPr="00825D25">
        <w:t xml:space="preserve"> (“UPDATE 1-Mexican economy in April shrinks most in four months,” http://www.reuters.com/article/2013/06/25/mexico-economy-idUSL3N0F12TW20130625)</w:t>
      </w:r>
    </w:p>
    <w:p w:rsidR="00355E5F" w:rsidRPr="00825D25" w:rsidRDefault="00355E5F" w:rsidP="00355E5F">
      <w:r w:rsidRPr="00825D25">
        <w:rPr>
          <w:rStyle w:val="StyleBoldUnderline"/>
        </w:rPr>
        <w:t>Mexico's economy contracted</w:t>
      </w:r>
      <w:r w:rsidRPr="00825D25">
        <w:rPr>
          <w:rStyle w:val="StyleBoldUnderline"/>
          <w:sz w:val="12"/>
        </w:rPr>
        <w:t xml:space="preserve">¶ </w:t>
      </w:r>
      <w:r w:rsidRPr="00825D25">
        <w:rPr>
          <w:rStyle w:val="StyleBoldUnderline"/>
        </w:rPr>
        <w:t>in April by the most in four months compared</w:t>
      </w:r>
      <w:r w:rsidRPr="00825D25">
        <w:t xml:space="preserve"> to March, </w:t>
      </w:r>
      <w:r w:rsidRPr="00825D25">
        <w:rPr>
          <w:rStyle w:val="StyleBoldUnderline"/>
        </w:rPr>
        <w:t>on</w:t>
      </w:r>
      <w:r w:rsidRPr="00825D25">
        <w:rPr>
          <w:rStyle w:val="StyleBoldUnderline"/>
          <w:sz w:val="12"/>
        </w:rPr>
        <w:t xml:space="preserve">¶ </w:t>
      </w:r>
      <w:r w:rsidRPr="00825D25">
        <w:rPr>
          <w:rStyle w:val="StyleBoldUnderline"/>
        </w:rPr>
        <w:t>weakness in services and industry, signaling more headwinds for</w:t>
      </w:r>
      <w:r w:rsidRPr="00825D25">
        <w:rPr>
          <w:rStyle w:val="StyleBoldUnderline"/>
          <w:sz w:val="12"/>
        </w:rPr>
        <w:t xml:space="preserve">¶ </w:t>
      </w:r>
      <w:r w:rsidRPr="00825D25">
        <w:rPr>
          <w:rStyle w:val="StyleBoldUnderline"/>
        </w:rPr>
        <w:t xml:space="preserve">Latin America's no. 2 economy. </w:t>
      </w:r>
      <w:r w:rsidRPr="00825D25">
        <w:rPr>
          <w:rStyle w:val="StyleBoldUnderline"/>
          <w:sz w:val="12"/>
        </w:rPr>
        <w:t xml:space="preserve">¶ </w:t>
      </w:r>
      <w:r w:rsidRPr="00825D25">
        <w:rPr>
          <w:rStyle w:val="StyleBoldUnderline"/>
        </w:rPr>
        <w:t xml:space="preserve">Mexico's monthly gross domestic product proxy </w:t>
      </w:r>
      <w:r w:rsidRPr="00825D25">
        <w:rPr>
          <w:rStyle w:val="StyleBoldUnderline"/>
          <w:sz w:val="12"/>
        </w:rPr>
        <w:t xml:space="preserve">¶ </w:t>
      </w:r>
      <w:r w:rsidRPr="00825D25">
        <w:rPr>
          <w:rStyle w:val="StyleBoldUnderline"/>
        </w:rPr>
        <w:t>shrunk by 0.77 percent in April</w:t>
      </w:r>
      <w:r w:rsidRPr="00825D25">
        <w:t xml:space="preserve"> compared with the prior month,</w:t>
      </w:r>
      <w:r w:rsidRPr="00825D25">
        <w:rPr>
          <w:sz w:val="12"/>
        </w:rPr>
        <w:t xml:space="preserve">¶ </w:t>
      </w:r>
      <w:r w:rsidRPr="00825D25">
        <w:t>when it grew at a downwardly revised 0.16 percent rate. April's</w:t>
      </w:r>
      <w:r w:rsidRPr="00825D25">
        <w:rPr>
          <w:sz w:val="12"/>
        </w:rPr>
        <w:t xml:space="preserve">¶ </w:t>
      </w:r>
      <w:r w:rsidRPr="00825D25">
        <w:t xml:space="preserve">contraction was the strongest since December, 2012. </w:t>
      </w:r>
      <w:r w:rsidRPr="00825D25">
        <w:rPr>
          <w:sz w:val="12"/>
        </w:rPr>
        <w:t xml:space="preserve">¶ </w:t>
      </w:r>
      <w:r w:rsidRPr="00825D25">
        <w:rPr>
          <w:rStyle w:val="StyleBoldUnderline"/>
        </w:rPr>
        <w:t>Industry posted a 1.67 percent month-on-month decline</w:t>
      </w:r>
      <w:r w:rsidRPr="00825D25">
        <w:t>, below</w:t>
      </w:r>
      <w:r w:rsidRPr="00825D25">
        <w:rPr>
          <w:sz w:val="12"/>
        </w:rPr>
        <w:t xml:space="preserve">¶ </w:t>
      </w:r>
      <w:r w:rsidRPr="00825D25">
        <w:t>March's 0.39 percent contraction, while the services sector</w:t>
      </w:r>
      <w:r w:rsidRPr="00825D25">
        <w:rPr>
          <w:sz w:val="12"/>
        </w:rPr>
        <w:t xml:space="preserve">¶ </w:t>
      </w:r>
      <w:r w:rsidRPr="00825D25">
        <w:t>shrunk by 0.57 percent from a 0.92 percent expansion in the</w:t>
      </w:r>
      <w:r w:rsidRPr="00825D25">
        <w:rPr>
          <w:sz w:val="12"/>
        </w:rPr>
        <w:t xml:space="preserve">¶ </w:t>
      </w:r>
      <w:r w:rsidRPr="00825D25">
        <w:t xml:space="preserve">previous month. </w:t>
      </w:r>
      <w:r w:rsidRPr="00825D25">
        <w:rPr>
          <w:sz w:val="12"/>
        </w:rPr>
        <w:t xml:space="preserve">¶ </w:t>
      </w:r>
      <w:r w:rsidRPr="00825D25">
        <w:t>But on an annual basis, economic activity shot</w:t>
      </w:r>
      <w:r w:rsidRPr="00825D25">
        <w:rPr>
          <w:sz w:val="12"/>
        </w:rPr>
        <w:t xml:space="preserve">¶ </w:t>
      </w:r>
      <w:r w:rsidRPr="00825D25">
        <w:t>up 4.55 percent in the 12 months through April, its fastest pace</w:t>
      </w:r>
      <w:r w:rsidRPr="00825D25">
        <w:rPr>
          <w:sz w:val="12"/>
        </w:rPr>
        <w:t xml:space="preserve">¶ </w:t>
      </w:r>
      <w:r w:rsidRPr="00825D25">
        <w:t>since July, 2012. The figure was well above March's upwardly</w:t>
      </w:r>
      <w:r w:rsidRPr="00825D25">
        <w:rPr>
          <w:sz w:val="12"/>
        </w:rPr>
        <w:t xml:space="preserve">¶ </w:t>
      </w:r>
      <w:r w:rsidRPr="00825D25">
        <w:t xml:space="preserve">revised 1.7 percent annual contraction. </w:t>
      </w:r>
      <w:r w:rsidRPr="00825D25">
        <w:rPr>
          <w:sz w:val="12"/>
        </w:rPr>
        <w:t xml:space="preserve">¶ </w:t>
      </w:r>
      <w:r w:rsidRPr="00825D25">
        <w:t>The annual rate was helped by Easter, which was celebrated</w:t>
      </w:r>
      <w:r w:rsidRPr="00825D25">
        <w:rPr>
          <w:sz w:val="12"/>
        </w:rPr>
        <w:t xml:space="preserve">¶ </w:t>
      </w:r>
      <w:r w:rsidRPr="00825D25">
        <w:t>in March this year but in April last year, leading to a greater</w:t>
      </w:r>
      <w:r w:rsidRPr="00825D25">
        <w:rPr>
          <w:sz w:val="12"/>
        </w:rPr>
        <w:t xml:space="preserve">¶ </w:t>
      </w:r>
      <w:r w:rsidRPr="00825D25">
        <w:t>number of working days in April in 2013, the statistics agency</w:t>
      </w:r>
      <w:r w:rsidRPr="00825D25">
        <w:rPr>
          <w:sz w:val="12"/>
        </w:rPr>
        <w:t xml:space="preserve">¶ </w:t>
      </w:r>
      <w:r w:rsidRPr="00825D25">
        <w:t xml:space="preserve">said. </w:t>
      </w:r>
      <w:r w:rsidRPr="00825D25">
        <w:rPr>
          <w:sz w:val="12"/>
        </w:rPr>
        <w:t xml:space="preserve">¶ </w:t>
      </w:r>
      <w:r w:rsidRPr="00825D25">
        <w:rPr>
          <w:rStyle w:val="StyleBoldUnderline"/>
        </w:rPr>
        <w:t>Mexico's annual economic growth slumped in the first quarter</w:t>
      </w:r>
      <w:r w:rsidRPr="00825D25">
        <w:rPr>
          <w:rStyle w:val="StyleBoldUnderline"/>
          <w:sz w:val="12"/>
        </w:rPr>
        <w:t xml:space="preserve">¶ </w:t>
      </w:r>
      <w:r w:rsidRPr="00825D25">
        <w:rPr>
          <w:rStyle w:val="StyleBoldUnderline"/>
        </w:rPr>
        <w:t>to its weakest in three years, prompting the government to cut</w:t>
      </w:r>
      <w:r w:rsidRPr="00825D25">
        <w:rPr>
          <w:rStyle w:val="StyleBoldUnderline"/>
          <w:sz w:val="12"/>
        </w:rPr>
        <w:t xml:space="preserve">¶ </w:t>
      </w:r>
      <w:r w:rsidRPr="00825D25">
        <w:rPr>
          <w:rStyle w:val="StyleBoldUnderline"/>
        </w:rPr>
        <w:t>growth estimates to 3.1 percent for the year, down from last</w:t>
      </w:r>
      <w:r w:rsidRPr="00825D25">
        <w:rPr>
          <w:rStyle w:val="StyleBoldUnderline"/>
          <w:sz w:val="12"/>
        </w:rPr>
        <w:t xml:space="preserve">¶ </w:t>
      </w:r>
      <w:r w:rsidRPr="00825D25">
        <w:rPr>
          <w:rStyle w:val="StyleBoldUnderline"/>
        </w:rPr>
        <w:t xml:space="preserve">year's 3.9 percent rate. </w:t>
      </w:r>
      <w:r w:rsidRPr="00825D25">
        <w:rPr>
          <w:rStyle w:val="StyleBoldUnderline"/>
          <w:sz w:val="12"/>
        </w:rPr>
        <w:t xml:space="preserve">¶ </w:t>
      </w:r>
      <w:r w:rsidRPr="00825D25">
        <w:t>Data earlier this month showed Mexican industrial output</w:t>
      </w:r>
      <w:r w:rsidRPr="00825D25">
        <w:rPr>
          <w:sz w:val="12"/>
        </w:rPr>
        <w:t xml:space="preserve">¶ </w:t>
      </w:r>
      <w:r w:rsidRPr="00825D25">
        <w:t>dropped in April by the most in four months, while retail sales</w:t>
      </w:r>
      <w:r w:rsidRPr="00825D25">
        <w:rPr>
          <w:sz w:val="12"/>
        </w:rPr>
        <w:t xml:space="preserve">¶ </w:t>
      </w:r>
      <w:r w:rsidRPr="00825D25">
        <w:t>also slipped, reinforcing the dreary economic outlook.</w:t>
      </w:r>
      <w:r w:rsidRPr="00825D25">
        <w:rPr>
          <w:sz w:val="12"/>
        </w:rPr>
        <w:t xml:space="preserve">¶ ¶ </w:t>
      </w:r>
      <w:r w:rsidRPr="00825D25">
        <w:t>Markets have priced out further interest rate cuts since the</w:t>
      </w:r>
      <w:r w:rsidRPr="00825D25">
        <w:rPr>
          <w:sz w:val="12"/>
        </w:rPr>
        <w:t xml:space="preserve">¶ </w:t>
      </w:r>
      <w:r w:rsidRPr="00825D25">
        <w:t>central bank's March cut to a record low, as expectations mount</w:t>
      </w:r>
      <w:r w:rsidRPr="00825D25">
        <w:rPr>
          <w:sz w:val="12"/>
        </w:rPr>
        <w:t xml:space="preserve">¶ </w:t>
      </w:r>
      <w:r w:rsidRPr="00825D25">
        <w:t>for the U.S. Federal Reserve to rein in stimulus, which may</w:t>
      </w:r>
      <w:r w:rsidRPr="00825D25">
        <w:rPr>
          <w:sz w:val="12"/>
        </w:rPr>
        <w:t xml:space="preserve">¶ </w:t>
      </w:r>
      <w:r w:rsidRPr="00825D25">
        <w:t>weaken the peso further and push up import prices.</w:t>
      </w:r>
    </w:p>
    <w:p w:rsidR="00355E5F" w:rsidRPr="00825D25" w:rsidRDefault="00355E5F" w:rsidP="00355E5F"/>
    <w:p w:rsidR="00355E5F" w:rsidRPr="00825D25" w:rsidRDefault="00355E5F" w:rsidP="00355E5F">
      <w:pPr>
        <w:pStyle w:val="Heading4"/>
      </w:pPr>
      <w:r w:rsidRPr="00825D25">
        <w:t>Mexico economy low--- despite signs of growth</w:t>
      </w:r>
    </w:p>
    <w:p w:rsidR="00355E5F" w:rsidRPr="00825D25" w:rsidRDefault="00355E5F" w:rsidP="00355E5F">
      <w:r w:rsidRPr="00825D25">
        <w:rPr>
          <w:rStyle w:val="StyleStyleBold12pt"/>
        </w:rPr>
        <w:t>Guilamo-Ramos 2013</w:t>
      </w:r>
      <w:r w:rsidRPr="00825D25">
        <w:t xml:space="preserve"> (Vincent Guilamo-Ramos, Director of the Doctoral Program at the Silver School of Social Work, May 28, 2013, Huffington Post, http://www.huffingtonpost.com/vincent-guilamoramos/us-mexico-relations_b_3347068.html)</w:t>
      </w:r>
    </w:p>
    <w:p w:rsidR="00355E5F" w:rsidRPr="00825D25" w:rsidRDefault="00355E5F" w:rsidP="00355E5F">
      <w:r w:rsidRPr="00825D25">
        <w:rPr>
          <w:rStyle w:val="StyleBoldUnderline"/>
        </w:rPr>
        <w:t xml:space="preserve">Obama's trip reminded us that the two neighbors have much to learn from each another. </w:t>
      </w:r>
      <w:r w:rsidRPr="00825D25">
        <w:t xml:space="preserve">In the U.S., about a third of the population is under 25, while </w:t>
      </w:r>
      <w:r w:rsidRPr="00825D25">
        <w:rPr>
          <w:rStyle w:val="StyleBoldUnderline"/>
        </w:rPr>
        <w:t>in Mexico</w:t>
      </w:r>
      <w:r w:rsidRPr="00825D25">
        <w:t xml:space="preserve">, half of the population is less than 25, a bountiful group of potential college attendees. While higher education has long presented a roadmap to better jobs and futures for young people in America, our increasing educational fees and student debt loads are making such prospects more difficult to realize, particularly among lower-income families. Mexico's landscape is of course different. </w:t>
      </w:r>
      <w:r w:rsidRPr="00825D25">
        <w:rPr>
          <w:rStyle w:val="StyleBoldUnderline"/>
        </w:rPr>
        <w:t>Public education is free, but just 1 out of every 3 individuals of eligible age enters college, showing limitations in the existing capacity of the country's education system.</w:t>
      </w:r>
      <w:r w:rsidRPr="00825D25">
        <w:rPr>
          <w:rStyle w:val="StyleBoldUnderline"/>
          <w:sz w:val="12"/>
        </w:rPr>
        <w:t>¶</w:t>
      </w:r>
      <w:r w:rsidRPr="00825D25">
        <w:rPr>
          <w:sz w:val="12"/>
        </w:rPr>
        <w:t xml:space="preserve"> </w:t>
      </w:r>
      <w:r w:rsidRPr="00825D25">
        <w:rPr>
          <w:rStyle w:val="StyleBoldUnderline"/>
        </w:rPr>
        <w:t>Despite encouraging macro-economic signs in present-day Mexico, the number of people living in poverty in the country has been growing.</w:t>
      </w:r>
      <w:r w:rsidRPr="00825D25">
        <w:t xml:space="preserve"> In contrast, the U.S. faces growing disparities in educational attainment based on income level. Our low-income individuals have less access to higher education, let alone student exchange programs.</w:t>
      </w:r>
    </w:p>
    <w:p w:rsidR="00355E5F" w:rsidRPr="00825D25" w:rsidRDefault="00355E5F" w:rsidP="00355E5F"/>
    <w:p w:rsidR="00355E5F" w:rsidRDefault="00355E5F" w:rsidP="00355E5F">
      <w:pPr>
        <w:rPr>
          <w:rStyle w:val="StyleBoldUnderline"/>
        </w:rPr>
      </w:pPr>
    </w:p>
    <w:p w:rsidR="00355E5F" w:rsidRDefault="00355E5F" w:rsidP="00355E5F"/>
    <w:p w:rsidR="00355E5F" w:rsidRDefault="00355E5F" w:rsidP="00355E5F">
      <w:pPr>
        <w:pStyle w:val="Heading3"/>
      </w:pPr>
      <w:bookmarkStart w:id="15" w:name="_Toc361400895"/>
      <w:r>
        <w:t>Cartel violence hurts US economy</w:t>
      </w:r>
      <w:bookmarkEnd w:id="15"/>
    </w:p>
    <w:p w:rsidR="00355E5F" w:rsidRDefault="00355E5F" w:rsidP="00355E5F">
      <w:pPr>
        <w:pStyle w:val="Heading4"/>
      </w:pPr>
      <w:r>
        <w:t>Drug war border patrols obstruct trade and cost the US billions per year</w:t>
      </w:r>
    </w:p>
    <w:p w:rsidR="00355E5F" w:rsidRDefault="00355E5F" w:rsidP="00355E5F">
      <w:r>
        <w:t xml:space="preserve">Richard N. </w:t>
      </w:r>
      <w:r w:rsidRPr="004D7F90">
        <w:rPr>
          <w:rStyle w:val="StyleStyleBold12pt"/>
        </w:rPr>
        <w:t>Haass</w:t>
      </w:r>
      <w:r>
        <w:t xml:space="preserve"> President</w:t>
      </w:r>
      <w:r w:rsidRPr="004D7F90">
        <w:rPr>
          <w:sz w:val="12"/>
        </w:rPr>
        <w:t xml:space="preserve">¶ </w:t>
      </w:r>
      <w:r>
        <w:t>Council on Foreign Relations</w:t>
      </w:r>
      <w:r w:rsidRPr="004D7F90">
        <w:rPr>
          <w:sz w:val="12"/>
        </w:rPr>
        <w:t xml:space="preserve">¶ </w:t>
      </w:r>
      <w:r>
        <w:t xml:space="preserve">March </w:t>
      </w:r>
      <w:r w:rsidRPr="004D7F90">
        <w:rPr>
          <w:rStyle w:val="StyleStyleBold12pt"/>
        </w:rPr>
        <w:t>2011</w:t>
      </w:r>
      <w:r>
        <w:t xml:space="preserve"> “The Drug War in Mexico Confronting a Shared Threat” Council of Foreign Relations Special Report No. 60</w:t>
      </w:r>
      <w:r w:rsidRPr="004D7F90">
        <w:rPr>
          <w:sz w:val="12"/>
        </w:rPr>
        <w:t xml:space="preserve">¶ </w:t>
      </w:r>
      <w:r>
        <w:t>March 2011 online</w:t>
      </w:r>
    </w:p>
    <w:p w:rsidR="00355E5F" w:rsidRDefault="00355E5F" w:rsidP="00355E5F">
      <w:r w:rsidRPr="002D2F87">
        <w:rPr>
          <w:rStyle w:val="StyleBoldUnderline"/>
        </w:rPr>
        <w:t>Nor is the United States immune from the effects of the drug trade</w:t>
      </w:r>
      <w:r>
        <w:t>.</w:t>
      </w:r>
      <w:r w:rsidRPr="004D7F90">
        <w:rPr>
          <w:sz w:val="12"/>
        </w:rPr>
        <w:t xml:space="preserve">¶ </w:t>
      </w:r>
      <w:r>
        <w:t>The ruthlessness of drug trafficking organizations is already well</w:t>
      </w:r>
      <w:r w:rsidRPr="004D7F90">
        <w:rPr>
          <w:sz w:val="12"/>
        </w:rPr>
        <w:t xml:space="preserve">¶ </w:t>
      </w:r>
      <w:r>
        <w:t>known in this country, particularly, though not exclusively, in the inner</w:t>
      </w:r>
      <w:r w:rsidRPr="004D7F90">
        <w:rPr>
          <w:sz w:val="12"/>
        </w:rPr>
        <w:t xml:space="preserve">¶ </w:t>
      </w:r>
      <w:r>
        <w:t xml:space="preserve">cities, and </w:t>
      </w:r>
      <w:r w:rsidRPr="002D2F87">
        <w:rPr>
          <w:rStyle w:val="StyleBoldUnderline"/>
        </w:rPr>
        <w:t>the violence of Mexico’s drug war is now beginning to spill¶ over the border. Border patrols are already costing the country more¶ than $3 billion per year and obstructing billions more in legitimate¶ trade.</w:t>
      </w:r>
      <w:r>
        <w:t xml:space="preserve"> Yet the United States is hardly an innocent victim. Nearly half of</w:t>
      </w:r>
      <w:r w:rsidRPr="004D7F90">
        <w:rPr>
          <w:sz w:val="12"/>
        </w:rPr>
        <w:t xml:space="preserve">¶ </w:t>
      </w:r>
      <w:r>
        <w:t>adult Americans admit to having tried drugs in the past, and the United</w:t>
      </w:r>
      <w:r w:rsidRPr="004D7F90">
        <w:rPr>
          <w:sz w:val="12"/>
        </w:rPr>
        <w:t xml:space="preserve">¶ </w:t>
      </w:r>
      <w:r>
        <w:t>States remains the world’s largest consumer of illegal drugs. It is also the</w:t>
      </w:r>
      <w:r w:rsidRPr="004D7F90">
        <w:rPr>
          <w:sz w:val="12"/>
        </w:rPr>
        <w:t xml:space="preserve">¶ </w:t>
      </w:r>
      <w:r>
        <w:t>world’s largest supplier of weapons, which fuel the drug war in a more</w:t>
      </w:r>
      <w:r w:rsidRPr="004D7F90">
        <w:rPr>
          <w:sz w:val="12"/>
        </w:rPr>
        <w:t xml:space="preserve">¶ </w:t>
      </w:r>
      <w:r>
        <w:t>direct way. Fully 10 percent of America’s gun dealers line the Mexican</w:t>
      </w:r>
      <w:r w:rsidRPr="004D7F90">
        <w:rPr>
          <w:sz w:val="12"/>
        </w:rPr>
        <w:t xml:space="preserve">¶ </w:t>
      </w:r>
      <w:r>
        <w:t>border, and the country’s permissive gun laws make it an inexpensive</w:t>
      </w:r>
      <w:r w:rsidRPr="004D7F90">
        <w:rPr>
          <w:sz w:val="12"/>
        </w:rPr>
        <w:t xml:space="preserve">¶ </w:t>
      </w:r>
      <w:r>
        <w:t>and convenient source of powerful guns, ammunition, and explosives.</w:t>
      </w:r>
      <w:r w:rsidRPr="004D7F90">
        <w:rPr>
          <w:sz w:val="12"/>
        </w:rPr>
        <w:t xml:space="preserve">¶ </w:t>
      </w:r>
      <w:r>
        <w:t>Speaking after his recent summit with President Calderón, U.S. president</w:t>
      </w:r>
      <w:r w:rsidRPr="004D7F90">
        <w:rPr>
          <w:sz w:val="12"/>
        </w:rPr>
        <w:t xml:space="preserve">¶ </w:t>
      </w:r>
      <w:r>
        <w:t xml:space="preserve">Barack </w:t>
      </w:r>
      <w:r w:rsidRPr="002D2F87">
        <w:rPr>
          <w:rStyle w:val="StyleBoldUnderline"/>
        </w:rPr>
        <w:t>Obama acknowledged this reality</w:t>
      </w:r>
      <w:r>
        <w:t>. “We are very mindful,”</w:t>
      </w:r>
      <w:r w:rsidRPr="004D7F90">
        <w:rPr>
          <w:sz w:val="12"/>
        </w:rPr>
        <w:t xml:space="preserve">¶ </w:t>
      </w:r>
      <w:r>
        <w:t xml:space="preserve">he said, “that </w:t>
      </w:r>
      <w:r w:rsidRPr="002D2F87">
        <w:rPr>
          <w:rStyle w:val="StyleBoldUnderline"/>
        </w:rPr>
        <w:t>the battle</w:t>
      </w:r>
      <w:r>
        <w:t xml:space="preserve"> President Calderón is fighting </w:t>
      </w:r>
      <w:r w:rsidRPr="002D2F87">
        <w:rPr>
          <w:rStyle w:val="StyleBoldUnderline"/>
        </w:rPr>
        <w:t>inside of Mexico¶ is not just his battle; it’s also ours</w:t>
      </w:r>
      <w:r>
        <w:t>. We have to take responsibility just as</w:t>
      </w:r>
      <w:r w:rsidRPr="004D7F90">
        <w:rPr>
          <w:sz w:val="12"/>
        </w:rPr>
        <w:t xml:space="preserve">¶ </w:t>
      </w:r>
      <w:r>
        <w:t>he’s taking responsibility.”</w:t>
      </w:r>
    </w:p>
    <w:p w:rsidR="00355E5F" w:rsidRDefault="00355E5F" w:rsidP="00355E5F"/>
    <w:p w:rsidR="00355E5F" w:rsidRDefault="00355E5F" w:rsidP="00355E5F">
      <w:pPr>
        <w:pStyle w:val="Heading4"/>
      </w:pPr>
      <w:r>
        <w:t>Deteriorating security conditions will destroy US and Mexican economic recovery</w:t>
      </w:r>
    </w:p>
    <w:p w:rsidR="00355E5F" w:rsidRPr="004D7F90" w:rsidRDefault="00355E5F" w:rsidP="00355E5F">
      <w:pPr>
        <w:rPr>
          <w:sz w:val="12"/>
        </w:rPr>
      </w:pPr>
      <w:r>
        <w:t>David A</w:t>
      </w:r>
      <w:r w:rsidRPr="004D7F90">
        <w:rPr>
          <w:rStyle w:val="StyleStyleBold12pt"/>
        </w:rPr>
        <w:t>. Shirk</w:t>
      </w:r>
      <w:r>
        <w:t xml:space="preserve"> </w:t>
      </w:r>
      <w:r w:rsidRPr="004D7F90">
        <w:rPr>
          <w:sz w:val="12"/>
        </w:rPr>
        <w:t>the director of the Trans-Border Institute and associate</w:t>
      </w:r>
      <w:r>
        <w:rPr>
          <w:sz w:val="12"/>
        </w:rPr>
        <w:t xml:space="preserve"> </w:t>
      </w:r>
      <w:r w:rsidRPr="004D7F90">
        <w:rPr>
          <w:sz w:val="12"/>
        </w:rPr>
        <w:t>professor of political science at the University of San Diego. He</w:t>
      </w:r>
    </w:p>
    <w:p w:rsidR="00355E5F" w:rsidRPr="004D7F90" w:rsidRDefault="00355E5F" w:rsidP="00355E5F">
      <w:pPr>
        <w:rPr>
          <w:sz w:val="12"/>
        </w:rPr>
      </w:pPr>
      <w:r w:rsidRPr="004D7F90">
        <w:rPr>
          <w:sz w:val="12"/>
        </w:rPr>
        <w:t>conducts research on Mexican politics, U.S.-Mexico relations, and law</w:t>
      </w:r>
      <w:r>
        <w:rPr>
          <w:sz w:val="12"/>
        </w:rPr>
        <w:t xml:space="preserve"> </w:t>
      </w:r>
      <w:r w:rsidRPr="004D7F90">
        <w:rPr>
          <w:sz w:val="12"/>
        </w:rPr>
        <w:t>enforcement and security along the U.S.-Mexico border. Dr. Shirk</w:t>
      </w:r>
      <w:r>
        <w:rPr>
          <w:sz w:val="12"/>
        </w:rPr>
        <w:t xml:space="preserve"> </w:t>
      </w:r>
      <w:r w:rsidRPr="004D7F90">
        <w:rPr>
          <w:sz w:val="12"/>
        </w:rPr>
        <w:t>received his PhD in political science at the University of California,</w:t>
      </w:r>
      <w:r>
        <w:rPr>
          <w:sz w:val="12"/>
        </w:rPr>
        <w:t xml:space="preserve"> </w:t>
      </w:r>
      <w:r w:rsidRPr="004D7F90">
        <w:rPr>
          <w:sz w:val="12"/>
        </w:rPr>
        <w:t>San Diego, and was a fellow at the Center for U.S.-Mexican Studies</w:t>
      </w:r>
      <w:r>
        <w:rPr>
          <w:sz w:val="12"/>
        </w:rPr>
        <w:t xml:space="preserve"> </w:t>
      </w:r>
      <w:r w:rsidRPr="004D7F90">
        <w:rPr>
          <w:sz w:val="12"/>
        </w:rPr>
        <w:t>from 1998 to 1999 and from 2001 to 2003. In 2009–2010, Dr. Shirk was</w:t>
      </w:r>
      <w:r>
        <w:rPr>
          <w:sz w:val="12"/>
        </w:rPr>
        <w:t xml:space="preserve"> </w:t>
      </w:r>
      <w:r w:rsidRPr="004D7F90">
        <w:rPr>
          <w:sz w:val="12"/>
        </w:rPr>
        <w:t>a fellow at the Woodrow Wilson Center for International Scholars in</w:t>
      </w:r>
      <w:r>
        <w:rPr>
          <w:sz w:val="12"/>
        </w:rPr>
        <w:t xml:space="preserve"> </w:t>
      </w:r>
      <w:r w:rsidRPr="004D7F90">
        <w:rPr>
          <w:sz w:val="12"/>
        </w:rPr>
        <w:t>Washington, DC. He is currently the principal investigator for the Justice</w:t>
      </w:r>
      <w:r>
        <w:rPr>
          <w:sz w:val="12"/>
        </w:rPr>
        <w:t xml:space="preserve"> </w:t>
      </w:r>
      <w:r w:rsidRPr="004D7F90">
        <w:rPr>
          <w:sz w:val="12"/>
        </w:rPr>
        <w:t>in Mexico project (www.justiceinmexico.org), a binational research</w:t>
      </w:r>
      <w:r>
        <w:rPr>
          <w:sz w:val="12"/>
        </w:rPr>
        <w:t xml:space="preserve"> initiative </w:t>
      </w:r>
    </w:p>
    <w:p w:rsidR="00355E5F" w:rsidRDefault="00355E5F" w:rsidP="00355E5F">
      <w:r>
        <w:t xml:space="preserve">“The Drug War in Mexico Confronting a Shared Threat” Council of Foreign Relations Special Report No. 60 March </w:t>
      </w:r>
      <w:r w:rsidRPr="004D7F90">
        <w:rPr>
          <w:rStyle w:val="StyleStyleBold12pt"/>
        </w:rPr>
        <w:t>2011</w:t>
      </w:r>
      <w:r>
        <w:t xml:space="preserve"> online</w:t>
      </w:r>
    </w:p>
    <w:p w:rsidR="00355E5F" w:rsidRDefault="00355E5F" w:rsidP="00355E5F">
      <w:r>
        <w:t>Second, economically, Mexico is an important market for the United</w:t>
      </w:r>
      <w:r w:rsidRPr="004D7F90">
        <w:rPr>
          <w:sz w:val="12"/>
        </w:rPr>
        <w:t xml:space="preserve">¶ </w:t>
      </w:r>
      <w:r>
        <w:t>States. As a member of the North American Free Trade Agreement</w:t>
      </w:r>
      <w:r w:rsidRPr="004D7F90">
        <w:rPr>
          <w:sz w:val="12"/>
        </w:rPr>
        <w:t xml:space="preserve">¶ </w:t>
      </w:r>
      <w:r>
        <w:t>(NAFTA), it is one of only seventeen states with which the United</w:t>
      </w:r>
      <w:r w:rsidRPr="004D7F90">
        <w:rPr>
          <w:sz w:val="12"/>
        </w:rPr>
        <w:t xml:space="preserve">¶ </w:t>
      </w:r>
      <w:r>
        <w:t>States has a free trade pact, outside the General Agreement on Tariffs</w:t>
      </w:r>
      <w:r w:rsidRPr="004D7F90">
        <w:rPr>
          <w:sz w:val="12"/>
        </w:rPr>
        <w:t xml:space="preserve">¶ </w:t>
      </w:r>
      <w:r>
        <w:t>and Trade (GATT). The United States has placed nearly $100 billion of</w:t>
      </w:r>
      <w:r w:rsidRPr="004D7F90">
        <w:rPr>
          <w:sz w:val="12"/>
        </w:rPr>
        <w:t xml:space="preserve">¶ </w:t>
      </w:r>
      <w:r>
        <w:t xml:space="preserve">foreign direct investment in Mexico. </w:t>
      </w:r>
      <w:r w:rsidRPr="002D2F87">
        <w:rPr>
          <w:rStyle w:val="StyleBoldUnderline"/>
        </w:rPr>
        <w:t>Mexico is also the United States’¶ third-largest trade partner, the third-largest source of U.S. imports, and¶ the second-largest exporter of U.S. goods and services—with potential¶ for further market growth as the country develops. Trade with Mexico¶ benefits the U.S. economy, and the market collapse that would likely¶ accompany a deteriorated security situation could hamper U.S. economic¶ recover</w:t>
      </w:r>
      <w:r>
        <w:t>y.</w:t>
      </w:r>
    </w:p>
    <w:p w:rsidR="00355E5F" w:rsidRDefault="00355E5F" w:rsidP="00355E5F"/>
    <w:p w:rsidR="00355E5F" w:rsidRDefault="00355E5F" w:rsidP="00355E5F">
      <w:pPr>
        <w:pStyle w:val="Heading3"/>
      </w:pPr>
      <w:bookmarkStart w:id="16" w:name="_Toc361400896"/>
      <w:r>
        <w:t>Cartel violence – Terrorism Module</w:t>
      </w:r>
      <w:bookmarkEnd w:id="16"/>
    </w:p>
    <w:p w:rsidR="00355E5F" w:rsidRDefault="00355E5F" w:rsidP="00355E5F">
      <w:pPr>
        <w:pStyle w:val="Heading4"/>
      </w:pPr>
      <w:r>
        <w:t>Drug cartel instability leads to WMD terrorism on the U.S.</w:t>
      </w:r>
    </w:p>
    <w:p w:rsidR="00355E5F" w:rsidRDefault="00355E5F" w:rsidP="00355E5F">
      <w:pPr>
        <w:jc w:val="both"/>
      </w:pPr>
      <w:r w:rsidRPr="004A33AE">
        <w:rPr>
          <w:rStyle w:val="StyleStyleBold12pt"/>
        </w:rPr>
        <w:t>Associated Press ‘8</w:t>
      </w:r>
      <w:r>
        <w:rPr>
          <w:b/>
        </w:rPr>
        <w:t xml:space="preserve"> </w:t>
      </w:r>
      <w:r>
        <w:t>(</w:t>
      </w:r>
      <w:r w:rsidRPr="006552C2">
        <w:t>US Officials Fear Terrorist Links With Drug Lords</w:t>
      </w:r>
      <w:r>
        <w:t xml:space="preserve">, </w:t>
      </w:r>
      <w:hyperlink r:id="rId21" w:history="1">
        <w:r w:rsidRPr="002E38B8">
          <w:rPr>
            <w:rStyle w:val="Hyperlink"/>
          </w:rPr>
          <w:t>http://abcnews.go.com/US/wireStory?id=5986948</w:t>
        </w:r>
      </w:hyperlink>
      <w:r>
        <w:t>)</w:t>
      </w:r>
    </w:p>
    <w:p w:rsidR="00355E5F" w:rsidRPr="006552C2" w:rsidRDefault="00355E5F" w:rsidP="00355E5F">
      <w:pPr>
        <w:jc w:val="both"/>
      </w:pPr>
    </w:p>
    <w:p w:rsidR="00355E5F" w:rsidRDefault="00355E5F" w:rsidP="00355E5F">
      <w:pPr>
        <w:jc w:val="both"/>
      </w:pPr>
      <w:r w:rsidRPr="006552C2">
        <w:rPr>
          <w:u w:val="single"/>
        </w:rPr>
        <w:t>There is real danger</w:t>
      </w:r>
      <w:r w:rsidRPr="006552C2">
        <w:t xml:space="preserve"> that </w:t>
      </w:r>
      <w:r w:rsidRPr="006552C2">
        <w:rPr>
          <w:u w:val="single"/>
        </w:rPr>
        <w:t>Islamic extremist</w:t>
      </w:r>
      <w:r w:rsidRPr="006552C2">
        <w:t xml:space="preserve"> group</w:t>
      </w:r>
      <w:r w:rsidRPr="006552C2">
        <w:rPr>
          <w:u w:val="single"/>
        </w:rPr>
        <w:t xml:space="preserve">s such as </w:t>
      </w:r>
      <w:r w:rsidRPr="000128DB">
        <w:rPr>
          <w:highlight w:val="yellow"/>
          <w:u w:val="single"/>
        </w:rPr>
        <w:t>al-Qaida</w:t>
      </w:r>
      <w:r w:rsidRPr="006552C2">
        <w:rPr>
          <w:u w:val="single"/>
        </w:rPr>
        <w:t xml:space="preserve"> and Hezbollah </w:t>
      </w:r>
      <w:r w:rsidRPr="000128DB">
        <w:rPr>
          <w:highlight w:val="yellow"/>
          <w:u w:val="single"/>
        </w:rPr>
        <w:t>could form alliances with</w:t>
      </w:r>
      <w:r w:rsidRPr="006552C2">
        <w:rPr>
          <w:u w:val="single"/>
        </w:rPr>
        <w:t xml:space="preserve"> wealthy and powerful </w:t>
      </w:r>
      <w:r w:rsidRPr="000128DB">
        <w:rPr>
          <w:highlight w:val="yellow"/>
          <w:u w:val="single"/>
        </w:rPr>
        <w:t>Latin American drug lords to launch new terrorist attacks</w:t>
      </w:r>
      <w:r w:rsidRPr="006552C2">
        <w:rPr>
          <w:u w:val="single"/>
        </w:rPr>
        <w:t>, U.S. officials said</w:t>
      </w:r>
      <w:r w:rsidRPr="006552C2">
        <w:t xml:space="preserve"> Wednesday. </w:t>
      </w:r>
      <w:r w:rsidRPr="000128DB">
        <w:rPr>
          <w:highlight w:val="yellow"/>
          <w:u w:val="single"/>
        </w:rPr>
        <w:t>Extremist</w:t>
      </w:r>
      <w:r w:rsidRPr="006552C2">
        <w:t xml:space="preserve"> group operative</w:t>
      </w:r>
      <w:r w:rsidRPr="006552C2">
        <w:rPr>
          <w:u w:val="single"/>
        </w:rPr>
        <w:t xml:space="preserve">s have already been identified </w:t>
      </w:r>
      <w:r w:rsidRPr="000128DB">
        <w:rPr>
          <w:highlight w:val="yellow"/>
          <w:u w:val="single"/>
        </w:rPr>
        <w:t>in several Latin American countries</w:t>
      </w:r>
      <w:r w:rsidRPr="006552C2">
        <w:rPr>
          <w:u w:val="single"/>
        </w:rPr>
        <w:t>,</w:t>
      </w:r>
      <w:r w:rsidRPr="006552C2">
        <w:t xml:space="preserve"> mostly involved in fundraising and finding logistical support. But Charles </w:t>
      </w:r>
      <w:r w:rsidRPr="006552C2">
        <w:rPr>
          <w:u w:val="single"/>
        </w:rPr>
        <w:t xml:space="preserve">Allen, chief of intelligence analysis at the Homeland Security Department, said they </w:t>
      </w:r>
      <w:r w:rsidRPr="000128DB">
        <w:rPr>
          <w:highlight w:val="yellow"/>
          <w:u w:val="single"/>
        </w:rPr>
        <w:t>could</w:t>
      </w:r>
      <w:r w:rsidRPr="006552C2">
        <w:rPr>
          <w:u w:val="single"/>
        </w:rPr>
        <w:t xml:space="preserve"> </w:t>
      </w:r>
      <w:r w:rsidRPr="000128DB">
        <w:rPr>
          <w:highlight w:val="yellow"/>
          <w:u w:val="single"/>
        </w:rPr>
        <w:t>use well-established smuggling routes and drug profits to bring</w:t>
      </w:r>
      <w:r w:rsidRPr="006552C2">
        <w:t xml:space="preserve"> people or even </w:t>
      </w:r>
      <w:r w:rsidRPr="000128DB">
        <w:rPr>
          <w:highlight w:val="yellow"/>
          <w:u w:val="single"/>
          <w:bdr w:val="single" w:sz="4" w:space="0" w:color="auto"/>
        </w:rPr>
        <w:t>w</w:t>
      </w:r>
      <w:r w:rsidRPr="006552C2">
        <w:t xml:space="preserve">eapons of </w:t>
      </w:r>
      <w:r w:rsidRPr="000128DB">
        <w:rPr>
          <w:highlight w:val="yellow"/>
          <w:u w:val="single"/>
          <w:bdr w:val="single" w:sz="4" w:space="0" w:color="auto"/>
        </w:rPr>
        <w:t>m</w:t>
      </w:r>
      <w:r w:rsidRPr="006552C2">
        <w:t xml:space="preserve">ass </w:t>
      </w:r>
      <w:r w:rsidRPr="000128DB">
        <w:rPr>
          <w:highlight w:val="yellow"/>
          <w:u w:val="single"/>
          <w:bdr w:val="single" w:sz="4" w:space="0" w:color="auto"/>
        </w:rPr>
        <w:t>d</w:t>
      </w:r>
      <w:r w:rsidRPr="006552C2">
        <w:t xml:space="preserve">estruction </w:t>
      </w:r>
      <w:r w:rsidRPr="000128DB">
        <w:rPr>
          <w:highlight w:val="yellow"/>
          <w:u w:val="single"/>
        </w:rPr>
        <w:t>to the U.S.</w:t>
      </w:r>
      <w:r w:rsidRPr="006552C2">
        <w:rPr>
          <w:u w:val="single"/>
        </w:rPr>
        <w:t xml:space="preserve"> "The presence of these people in the region leaves open the possibility that </w:t>
      </w:r>
      <w:r w:rsidRPr="000128DB">
        <w:rPr>
          <w:highlight w:val="yellow"/>
          <w:u w:val="single"/>
        </w:rPr>
        <w:t>they will attempt to attack the</w:t>
      </w:r>
      <w:r w:rsidRPr="000128DB">
        <w:rPr>
          <w:highlight w:val="yellow"/>
        </w:rPr>
        <w:t xml:space="preserve"> </w:t>
      </w:r>
      <w:r w:rsidRPr="000128DB">
        <w:rPr>
          <w:highlight w:val="yellow"/>
          <w:u w:val="single"/>
          <w:bdr w:val="single" w:sz="4" w:space="0" w:color="auto"/>
        </w:rPr>
        <w:t>U</w:t>
      </w:r>
      <w:r w:rsidRPr="006552C2">
        <w:t xml:space="preserve">nited </w:t>
      </w:r>
      <w:r w:rsidRPr="000128DB">
        <w:rPr>
          <w:highlight w:val="yellow"/>
          <w:u w:val="single"/>
          <w:bdr w:val="single" w:sz="4" w:space="0" w:color="auto"/>
        </w:rPr>
        <w:t>S</w:t>
      </w:r>
      <w:r w:rsidRPr="006552C2">
        <w:t>tates," said Allen, a veteran CIA analyst. "</w:t>
      </w:r>
      <w:r w:rsidRPr="006552C2">
        <w:rPr>
          <w:u w:val="single"/>
        </w:rPr>
        <w:t>The threats</w:t>
      </w:r>
      <w:r w:rsidRPr="006552C2">
        <w:t xml:space="preserve"> in this hemisphere </w:t>
      </w:r>
      <w:r w:rsidRPr="006552C2">
        <w:rPr>
          <w:u w:val="single"/>
        </w:rPr>
        <w:t>are real</w:t>
      </w:r>
      <w:r w:rsidRPr="006552C2">
        <w:t>. We cannot ignore them."</w:t>
      </w:r>
    </w:p>
    <w:p w:rsidR="00355E5F" w:rsidRDefault="00355E5F" w:rsidP="00355E5F"/>
    <w:p w:rsidR="00355E5F" w:rsidRPr="000C2838" w:rsidRDefault="00355E5F" w:rsidP="00355E5F">
      <w:pPr>
        <w:pStyle w:val="Heading4"/>
      </w:pPr>
      <w:r>
        <w:t>That causes extinction</w:t>
      </w:r>
    </w:p>
    <w:p w:rsidR="00355E5F" w:rsidRPr="000C2838" w:rsidRDefault="00355E5F" w:rsidP="00355E5F">
      <w:r w:rsidRPr="000C2838">
        <w:rPr>
          <w:rStyle w:val="StyleStyleBold12pt"/>
        </w:rPr>
        <w:t>Ayson 10</w:t>
      </w:r>
      <w:r w:rsidRPr="000C2838">
        <w:t xml:space="preserve"> </w:t>
      </w:r>
      <w:r>
        <w:t xml:space="preserve">- Professor of Strategic Studies and Director of the Centre for Strategic Studies: New Zealand at the Victoria University of Wellington </w:t>
      </w:r>
      <w:r w:rsidRPr="000C2838">
        <w:t>(Robert, July. “After a Terrorist Nuclear Attack: Envisaging Catalytic Effects.” Studies in Conflict &amp; Terrorism, V</w:t>
      </w:r>
      <w:r>
        <w:t>ol. 33, Issue 7. InformaWorld.)</w:t>
      </w:r>
    </w:p>
    <w:p w:rsidR="00355E5F" w:rsidRPr="00CB0BBF" w:rsidRDefault="00355E5F" w:rsidP="00355E5F">
      <w:pPr>
        <w:jc w:val="both"/>
      </w:pPr>
      <w:r w:rsidRPr="00CB0BBF">
        <w:t xml:space="preserve">But these two nuclear worlds—a non-state actor nuclear attack and a catastrophic interstate nuclear exchange—are not necessarily separable. It is just possible that </w:t>
      </w:r>
      <w:r w:rsidRPr="000C2838">
        <w:rPr>
          <w:rStyle w:val="StyleBoldUnderline"/>
        </w:rPr>
        <w:t>some sort of terrorist attack</w:t>
      </w:r>
      <w:r w:rsidRPr="00CB0BBF">
        <w:t xml:space="preserve">, and </w:t>
      </w:r>
      <w:r w:rsidRPr="000C2838">
        <w:rPr>
          <w:rStyle w:val="StyleBoldUnderline"/>
        </w:rPr>
        <w:t>especially</w:t>
      </w:r>
      <w:r w:rsidRPr="00CB0BBF">
        <w:t xml:space="preserve"> an act of </w:t>
      </w:r>
      <w:r w:rsidRPr="000128DB">
        <w:rPr>
          <w:rStyle w:val="StyleBoldUnderline"/>
          <w:highlight w:val="yellow"/>
        </w:rPr>
        <w:t>nuclear terrorism, could precipitate</w:t>
      </w:r>
      <w:r w:rsidRPr="000C2838">
        <w:rPr>
          <w:rStyle w:val="StyleBoldUnderline"/>
        </w:rPr>
        <w:t xml:space="preserve"> a chain of events leading to a massive exchange of nuclear weapons between two or more</w:t>
      </w:r>
      <w:r w:rsidRPr="00CB0BBF">
        <w:t xml:space="preserve"> of the </w:t>
      </w:r>
      <w:r w:rsidRPr="000C2838">
        <w:rPr>
          <w:rStyle w:val="StyleBoldUnderline"/>
        </w:rPr>
        <w:t>states</w:t>
      </w:r>
      <w:r w:rsidRPr="00CB0BBF">
        <w:t xml:space="preserve"> that possess them. In this context, today’s and tomorrow’s terrorist groups might assume the place allotted during the early Cold War years to new state possessors of small nuclear arsenals who were seen as </w:t>
      </w:r>
      <w:r w:rsidRPr="000C2838">
        <w:rPr>
          <w:rStyle w:val="StyleBoldUnderline"/>
        </w:rPr>
        <w:t xml:space="preserve">raising the risks of a </w:t>
      </w:r>
      <w:r w:rsidRPr="000128DB">
        <w:rPr>
          <w:rStyle w:val="Emphasis"/>
          <w:highlight w:val="yellow"/>
        </w:rPr>
        <w:t>catalytic nuclear war</w:t>
      </w:r>
      <w:r w:rsidRPr="000C2838">
        <w:rPr>
          <w:rStyle w:val="StyleBoldUnderline"/>
        </w:rPr>
        <w:t xml:space="preserve"> </w:t>
      </w:r>
      <w:r w:rsidRPr="000128DB">
        <w:rPr>
          <w:rStyle w:val="StyleBoldUnderline"/>
          <w:highlight w:val="yellow"/>
        </w:rPr>
        <w:t>between</w:t>
      </w:r>
      <w:r w:rsidRPr="000C2838">
        <w:rPr>
          <w:rStyle w:val="StyleBoldUnderline"/>
        </w:rPr>
        <w:t xml:space="preserve"> the </w:t>
      </w:r>
      <w:r w:rsidRPr="000128DB">
        <w:rPr>
          <w:rStyle w:val="StyleBoldUnderline"/>
          <w:highlight w:val="yellow"/>
        </w:rPr>
        <w:t>superpowers</w:t>
      </w:r>
      <w:r w:rsidRPr="000C2838">
        <w:rPr>
          <w:rStyle w:val="StyleBoldUnderline"/>
        </w:rPr>
        <w:t xml:space="preserve"> started by third parties</w:t>
      </w:r>
      <w:r w:rsidRPr="00CB0BBF">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0C2838">
        <w:rPr>
          <w:rStyle w:val="StyleBoldUnderline"/>
        </w:rPr>
        <w:t>at what stage would Russia and China be</w:t>
      </w:r>
      <w:r w:rsidRPr="00CB0BBF">
        <w:t xml:space="preserve"> definitely </w:t>
      </w:r>
      <w:r w:rsidRPr="000C2838">
        <w:rPr>
          <w:rStyle w:val="StyleBoldUnderline"/>
        </w:rPr>
        <w:t>ruled out</w:t>
      </w:r>
      <w:r w:rsidRPr="00CB0BBF">
        <w:t xml:space="preserve"> in this high stakes game of nuclear Cluedo? In particular</w:t>
      </w:r>
      <w:r w:rsidRPr="000C2838">
        <w:rPr>
          <w:rStyle w:val="StyleBoldUnderline"/>
        </w:rPr>
        <w:t xml:space="preserve">, </w:t>
      </w:r>
      <w:r w:rsidRPr="000128DB">
        <w:rPr>
          <w:rStyle w:val="StyleBoldUnderline"/>
          <w:highlight w:val="yellow"/>
        </w:rPr>
        <w:t xml:space="preserve">if the act </w:t>
      </w:r>
      <w:r w:rsidRPr="00CB0BBF">
        <w:t>of nuclear terrorism</w:t>
      </w:r>
      <w:r w:rsidRPr="000C2838">
        <w:rPr>
          <w:rStyle w:val="StyleBoldUnderline"/>
        </w:rPr>
        <w:t xml:space="preserve"> </w:t>
      </w:r>
      <w:r w:rsidRPr="000128DB">
        <w:rPr>
          <w:rStyle w:val="StyleBoldUnderline"/>
          <w:highlight w:val="yellow"/>
        </w:rPr>
        <w:t>occurred against a backdrop of existing tension</w:t>
      </w:r>
      <w:r w:rsidRPr="000C2838">
        <w:rPr>
          <w:rStyle w:val="StyleBoldUnderline"/>
        </w:rPr>
        <w:t xml:space="preserve"> </w:t>
      </w:r>
      <w:r w:rsidRPr="00CB0BBF">
        <w:t>in Washington’s relations</w:t>
      </w:r>
      <w:r w:rsidRPr="000C2838">
        <w:rPr>
          <w:rStyle w:val="StyleBoldUnderline"/>
        </w:rPr>
        <w:t xml:space="preserve"> </w:t>
      </w:r>
      <w:r w:rsidRPr="000128DB">
        <w:rPr>
          <w:rStyle w:val="StyleBoldUnderline"/>
          <w:highlight w:val="yellow"/>
        </w:rPr>
        <w:t>with Russia</w:t>
      </w:r>
      <w:r w:rsidRPr="000C2838">
        <w:rPr>
          <w:rStyle w:val="StyleBoldUnderline"/>
        </w:rPr>
        <w:t xml:space="preserve"> and/</w:t>
      </w:r>
      <w:r w:rsidRPr="000128DB">
        <w:rPr>
          <w:rStyle w:val="StyleBoldUnderline"/>
          <w:highlight w:val="yellow"/>
        </w:rPr>
        <w:t>or China</w:t>
      </w:r>
      <w:r w:rsidRPr="00CB0BBF">
        <w:t xml:space="preserve">, and at a time when threats had already been traded between these major powers, </w:t>
      </w:r>
      <w:r w:rsidRPr="000128DB">
        <w:rPr>
          <w:rStyle w:val="StyleBoldUnderline"/>
          <w:highlight w:val="yellow"/>
        </w:rPr>
        <w:t xml:space="preserve">would </w:t>
      </w:r>
      <w:r w:rsidRPr="000C2838">
        <w:rPr>
          <w:rStyle w:val="StyleBoldUnderline"/>
        </w:rPr>
        <w:t xml:space="preserve">officials and </w:t>
      </w:r>
      <w:r w:rsidRPr="000128DB">
        <w:rPr>
          <w:rStyle w:val="StyleBoldUnderline"/>
          <w:highlight w:val="yellow"/>
        </w:rPr>
        <w:t xml:space="preserve">political leaders not be tempted to </w:t>
      </w:r>
      <w:r w:rsidRPr="000128DB">
        <w:rPr>
          <w:rStyle w:val="Emphasis"/>
          <w:highlight w:val="yellow"/>
        </w:rPr>
        <w:t>assume the worst</w:t>
      </w:r>
      <w:r w:rsidRPr="00CB0BBF">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C2838">
        <w:rPr>
          <w:rStyle w:val="StyleBoldUnderline"/>
        </w:rPr>
        <w:t>Washington’s early response</w:t>
      </w:r>
      <w:r w:rsidRPr="00CB0BBF">
        <w:t xml:space="preserve"> to a terrorist nuclear attack on its own soil </w:t>
      </w:r>
      <w:r w:rsidRPr="000C2838">
        <w:rPr>
          <w:rStyle w:val="StyleBoldUnderline"/>
        </w:rPr>
        <w:t>might</w:t>
      </w:r>
      <w:r w:rsidRPr="00CB0BBF">
        <w:t xml:space="preserve"> also </w:t>
      </w:r>
      <w:r w:rsidRPr="000C2838">
        <w:rPr>
          <w:rStyle w:val="StyleBoldUnderline"/>
        </w:rPr>
        <w:t>raise the possibility of an unwanted</w:t>
      </w:r>
      <w:r w:rsidRPr="00CB0BBF">
        <w:t xml:space="preserve"> (and nuclear aided) </w:t>
      </w:r>
      <w:r w:rsidRPr="000C2838">
        <w:rPr>
          <w:rStyle w:val="StyleBoldUnderline"/>
        </w:rPr>
        <w:t>confrontation</w:t>
      </w:r>
      <w:r w:rsidRPr="00CB0BBF">
        <w:t xml:space="preserve"> with Russia and/or China. For example, in the noise and confusion during the immediate aftermath of the terrorist nuclear attack, </w:t>
      </w:r>
      <w:r w:rsidRPr="000128DB">
        <w:rPr>
          <w:rStyle w:val="StyleBoldUnderline"/>
          <w:highlight w:val="yellow"/>
        </w:rPr>
        <w:t>the</w:t>
      </w:r>
      <w:r w:rsidRPr="000C2838">
        <w:rPr>
          <w:rStyle w:val="StyleBoldUnderline"/>
        </w:rPr>
        <w:t xml:space="preserve"> U.S. </w:t>
      </w:r>
      <w:r w:rsidRPr="000128DB">
        <w:rPr>
          <w:rStyle w:val="StyleBoldUnderline"/>
          <w:highlight w:val="yellow"/>
        </w:rPr>
        <w:t>president</w:t>
      </w:r>
      <w:r w:rsidRPr="000C2838">
        <w:rPr>
          <w:rStyle w:val="StyleBoldUnderline"/>
        </w:rPr>
        <w:t xml:space="preserve"> might be expected to </w:t>
      </w:r>
      <w:r w:rsidRPr="000128DB">
        <w:rPr>
          <w:rStyle w:val="StyleBoldUnderline"/>
          <w:highlight w:val="yellow"/>
        </w:rPr>
        <w:t>place the country’s</w:t>
      </w:r>
      <w:r w:rsidRPr="00CB0BBF">
        <w:t xml:space="preserve"> armed forces, including its </w:t>
      </w:r>
      <w:r w:rsidRPr="000128DB">
        <w:rPr>
          <w:rStyle w:val="StyleBoldUnderline"/>
          <w:highlight w:val="yellow"/>
        </w:rPr>
        <w:t>nuclear arsenal, on a higher</w:t>
      </w:r>
      <w:r w:rsidRPr="000C2838">
        <w:rPr>
          <w:rStyle w:val="StyleBoldUnderline"/>
        </w:rPr>
        <w:t xml:space="preserve"> stage of </w:t>
      </w:r>
      <w:r w:rsidRPr="000128DB">
        <w:rPr>
          <w:rStyle w:val="StyleBoldUnderline"/>
          <w:highlight w:val="yellow"/>
        </w:rPr>
        <w:t>alert</w:t>
      </w:r>
      <w:r w:rsidRPr="00CB0BBF">
        <w:t xml:space="preserve">. In such a tense environment, when careful planning runs up against the friction of reality, </w:t>
      </w:r>
      <w:r w:rsidRPr="000C2838">
        <w:rPr>
          <w:rStyle w:val="StyleBoldUnderline"/>
        </w:rPr>
        <w:t xml:space="preserve">it is </w:t>
      </w:r>
      <w:r w:rsidRPr="00CB0BBF">
        <w:t xml:space="preserve">just </w:t>
      </w:r>
      <w:r w:rsidRPr="000C2838">
        <w:rPr>
          <w:rStyle w:val="StyleBoldUnderline"/>
        </w:rPr>
        <w:t xml:space="preserve">possible that </w:t>
      </w:r>
      <w:r w:rsidRPr="000128DB">
        <w:rPr>
          <w:rStyle w:val="StyleBoldUnderline"/>
          <w:highlight w:val="yellow"/>
        </w:rPr>
        <w:t>Moscow</w:t>
      </w:r>
      <w:r w:rsidRPr="000C2838">
        <w:rPr>
          <w:rStyle w:val="StyleBoldUnderline"/>
        </w:rPr>
        <w:t xml:space="preserve"> and/</w:t>
      </w:r>
      <w:r w:rsidRPr="000128DB">
        <w:rPr>
          <w:rStyle w:val="StyleBoldUnderline"/>
          <w:highlight w:val="yellow"/>
        </w:rPr>
        <w:t xml:space="preserve">or China might mistakenly read this </w:t>
      </w:r>
      <w:r w:rsidRPr="000C2838">
        <w:rPr>
          <w:rStyle w:val="StyleBoldUnderline"/>
        </w:rPr>
        <w:t>as a sign of U.S. intentions to use force</w:t>
      </w:r>
      <w:r w:rsidRPr="00CB0BBF">
        <w:t xml:space="preserve"> (and possibly nuclear force) against them. In that situation, the </w:t>
      </w:r>
      <w:r w:rsidRPr="000128DB">
        <w:rPr>
          <w:rStyle w:val="StyleBoldUnderline"/>
          <w:highlight w:val="yellow"/>
        </w:rPr>
        <w:t>temptations to preempt</w:t>
      </w:r>
      <w:r w:rsidRPr="000C2838">
        <w:rPr>
          <w:rStyle w:val="StyleBoldUnderline"/>
        </w:rPr>
        <w:t xml:space="preserve"> </w:t>
      </w:r>
      <w:r w:rsidRPr="00CB0BBF">
        <w:t>such actions might</w:t>
      </w:r>
      <w:r w:rsidRPr="000C2838">
        <w:rPr>
          <w:rStyle w:val="StyleBoldUnderline"/>
        </w:rPr>
        <w:t xml:space="preserve"> </w:t>
      </w:r>
      <w:r w:rsidRPr="000128DB">
        <w:rPr>
          <w:rStyle w:val="StyleBoldUnderline"/>
          <w:highlight w:val="yellow"/>
        </w:rPr>
        <w:t>grow</w:t>
      </w:r>
      <w:r w:rsidRPr="00CB0BBF">
        <w:t>, although it must be admitted that any preemption would probably still meet with a devastating response. As part of its initial response to the act of nuclear terrorism (as discussed earlier)</w:t>
      </w:r>
      <w:r w:rsidRPr="00CB0BBF">
        <w:rPr>
          <w:rStyle w:val="apple-converted-space"/>
          <w:color w:val="000000"/>
        </w:rPr>
        <w:t> </w:t>
      </w:r>
      <w:r w:rsidRPr="00CB0BBF">
        <w:t>Washington might decide to order a significant conventional (or nuclear) retaliatory or disarming attack against the leadership of the terrorist group and/or states</w:t>
      </w:r>
      <w:r w:rsidRPr="00CB0BBF">
        <w:rPr>
          <w:rStyle w:val="apple-converted-space"/>
          <w:color w:val="000000"/>
        </w:rPr>
        <w:t> </w:t>
      </w:r>
      <w:r w:rsidRPr="00CB0BBF">
        <w:t>seen to support that group. Depending on the identity and especially the location of these targets,</w:t>
      </w:r>
      <w:r w:rsidRPr="00CB0BBF">
        <w:rPr>
          <w:rStyle w:val="apple-converted-space"/>
          <w:color w:val="000000"/>
        </w:rPr>
        <w:t> </w:t>
      </w:r>
      <w:r w:rsidRPr="00CB0BBF">
        <w:t>Russia and/or China might interpret such action as being far too close for their comfort,</w:t>
      </w:r>
      <w:r w:rsidRPr="00CB0BBF">
        <w:rPr>
          <w:rStyle w:val="apple-converted-space"/>
          <w:color w:val="000000"/>
        </w:rPr>
        <w:t> </w:t>
      </w:r>
      <w:r w:rsidRPr="00CB0BBF">
        <w:t>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r w:rsidRPr="00CB0BBF">
        <w:rPr>
          <w:rStyle w:val="apple-converted-space"/>
          <w:color w:val="000000"/>
        </w:rPr>
        <w:t> </w:t>
      </w:r>
      <w:r w:rsidRPr="00CB0BBF">
        <w:t>There is also the question of how other nuclear-armed states respond</w:t>
      </w:r>
      <w:r w:rsidRPr="00CB0BBF">
        <w:rPr>
          <w:rStyle w:val="apple-converted-space"/>
          <w:color w:val="000000"/>
        </w:rPr>
        <w:t> </w:t>
      </w:r>
      <w:r w:rsidRPr="00CB0BBF">
        <w:t>to the act of nuclear terrorism on another member of that special club. It could reasonably be expected that following a nuclear terrorist attack on the United States, bothRussia and China would extend immediate sympathy and support</w:t>
      </w:r>
      <w:r w:rsidRPr="00CB0BBF">
        <w:rPr>
          <w:rStyle w:val="apple-converted-space"/>
          <w:color w:val="000000"/>
        </w:rPr>
        <w:t> </w:t>
      </w:r>
      <w:r w:rsidRPr="00CB0BBF">
        <w:t>to Washington and would work alongside the United States in the Security Council. But there is just a chance, albeit a slim one, where the support of Russia and/or China is less automatic in some cases than in others. For example,</w:t>
      </w:r>
      <w:r w:rsidRPr="00CB0BBF">
        <w:rPr>
          <w:rStyle w:val="apple-converted-space"/>
          <w:color w:val="000000"/>
        </w:rPr>
        <w:t> </w:t>
      </w:r>
      <w:r w:rsidRPr="00CB0BBF">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355E5F" w:rsidRDefault="00355E5F" w:rsidP="00355E5F"/>
    <w:p w:rsidR="00355E5F" w:rsidRDefault="00355E5F" w:rsidP="00355E5F"/>
    <w:p w:rsidR="00355E5F" w:rsidRDefault="00355E5F" w:rsidP="00355E5F">
      <w:pPr>
        <w:pStyle w:val="Heading3"/>
      </w:pPr>
      <w:bookmarkStart w:id="17" w:name="_Toc361400897"/>
      <w:r>
        <w:t>Relations Advantage Extension - Uniqueness</w:t>
      </w:r>
      <w:bookmarkEnd w:id="17"/>
    </w:p>
    <w:p w:rsidR="00355E5F" w:rsidRPr="0012052E" w:rsidRDefault="00355E5F" w:rsidP="00355E5F">
      <w:pPr>
        <w:pStyle w:val="Heading4"/>
      </w:pPr>
      <w:r w:rsidRPr="0012052E">
        <w:t>Obama’s lack of focus on Latin America is hampering development of good relations</w:t>
      </w:r>
    </w:p>
    <w:p w:rsidR="00355E5F" w:rsidRDefault="00355E5F" w:rsidP="00355E5F">
      <w:r w:rsidRPr="0012052E">
        <w:t>Whitehead &amp; Nolte 12 Laurence Whitehead,senior research fellow in politics at Nuffield College, Oxford, editor of the Ox- ford</w:t>
      </w:r>
      <w:r>
        <w:rPr>
          <w:bCs/>
          <w:sz w:val="16"/>
          <w:szCs w:val="16"/>
        </w:rPr>
        <w:t xml:space="preserve"> University Press book series “Studies in Democratization,” and president of the Conseil Scientifique of the Institut des Amériques in Paris. Detlef Nolte, acting president of the GIGA, director of the GIGA Institute of Latin American Studies (on leave), and a professor of political science at the University of Hamburg. The Obama Administration and Latin America: A Disappointing First Term, German Institute for Global and Area Studies.</w:t>
      </w:r>
    </w:p>
    <w:p w:rsidR="00355E5F" w:rsidRDefault="00355E5F" w:rsidP="00355E5F">
      <w:pPr>
        <w:rPr>
          <w:rStyle w:val="StyleBoldUnderline"/>
          <w:sz w:val="24"/>
        </w:rPr>
      </w:pPr>
      <w:r>
        <w:rPr>
          <w:rFonts w:asciiTheme="minorHAnsi" w:hAnsiTheme="minorHAnsi"/>
          <w:sz w:val="18"/>
        </w:rPr>
        <w:t>However,</w:t>
      </w:r>
      <w:r>
        <w:rPr>
          <w:rFonts w:asciiTheme="minorHAnsi" w:hAnsiTheme="minorHAnsi"/>
        </w:rPr>
        <w:t xml:space="preserve"> </w:t>
      </w:r>
      <w:r>
        <w:rPr>
          <w:rStyle w:val="StyleBoldUnderline"/>
          <w:sz w:val="24"/>
        </w:rPr>
        <w:t>the strong Latino support for Obama in the previous election did not result in a special interest in Latin America on the part of the Obama administration.</w:t>
      </w:r>
      <w:r>
        <w:rPr>
          <w:rFonts w:asciiTheme="minorHAnsi" w:hAnsiTheme="minorHAnsi"/>
        </w:rPr>
        <w:t xml:space="preserve"> </w:t>
      </w:r>
      <w:r>
        <w:rPr>
          <w:rFonts w:asciiTheme="minorHAnsi" w:hAnsiTheme="minorHAnsi"/>
          <w:sz w:val="16"/>
        </w:rPr>
        <w:t xml:space="preserve">It was not until 2012 that Obama cautiously took up the immigration/legalization issue, which is important to both Latin Americans and Hispanics. </w:t>
      </w:r>
      <w:r>
        <w:rPr>
          <w:sz w:val="16"/>
        </w:rPr>
        <w:t>„</w:t>
      </w:r>
      <w:r>
        <w:rPr>
          <w:rFonts w:asciiTheme="minorHAnsi" w:hAnsiTheme="minorHAnsi"/>
          <w:sz w:val="16"/>
        </w:rPr>
        <w:t xml:space="preserve"> Obama started with great hope and much goodwill in Latin America. Nevertheless, </w:t>
      </w:r>
      <w:r>
        <w:rPr>
          <w:rStyle w:val="StyleBoldUnderline"/>
          <w:sz w:val="24"/>
        </w:rPr>
        <w:t xml:space="preserve">the balance of his Latin America policy is somewhat disappointing </w:t>
      </w:r>
      <w:r>
        <w:rPr>
          <w:rFonts w:asciiTheme="minorHAnsi" w:hAnsiTheme="minorHAnsi"/>
        </w:rPr>
        <w:t xml:space="preserve">– </w:t>
      </w:r>
      <w:r>
        <w:rPr>
          <w:rFonts w:asciiTheme="minorHAnsi" w:hAnsiTheme="minorHAnsi"/>
          <w:sz w:val="16"/>
        </w:rPr>
        <w:t>although one has to mention that Congress has finally ratified the free trade agreements with Colombia and Panama.</w:t>
      </w:r>
      <w:r>
        <w:rPr>
          <w:rFonts w:asciiTheme="minorHAnsi" w:hAnsiTheme="minorHAnsi"/>
        </w:rPr>
        <w:t xml:space="preserve">  </w:t>
      </w:r>
      <w:r>
        <w:t>„</w:t>
      </w:r>
      <w:r>
        <w:rPr>
          <w:rFonts w:asciiTheme="minorHAnsi" w:hAnsiTheme="minorHAnsi"/>
        </w:rPr>
        <w:t xml:space="preserve"> </w:t>
      </w:r>
      <w:r>
        <w:rPr>
          <w:rFonts w:asciiTheme="minorHAnsi" w:hAnsiTheme="minorHAnsi"/>
          <w:sz w:val="18"/>
        </w:rPr>
        <w:t>US</w:t>
      </w:r>
      <w:r>
        <w:rPr>
          <w:sz w:val="18"/>
        </w:rPr>
        <w:t>–</w:t>
      </w:r>
      <w:r>
        <w:rPr>
          <w:rFonts w:asciiTheme="minorHAnsi" w:hAnsiTheme="minorHAnsi"/>
          <w:sz w:val="18"/>
        </w:rPr>
        <w:t>Latin America relations are routinely managed by multiple bureaucratic agen- cies, which can act quite autonomously and are often not coordinated via a common strategy</w:t>
      </w:r>
      <w:r>
        <w:rPr>
          <w:rStyle w:val="StyleBoldUnderline"/>
          <w:sz w:val="24"/>
        </w:rPr>
        <w:t>. Obama’s Latin America policy has frequently been hampered by political polarization and partisan divisions in Congress.</w:t>
      </w:r>
      <w:r>
        <w:rPr>
          <w:rFonts w:asciiTheme="minorHAnsi" w:hAnsiTheme="minorHAnsi"/>
          <w:sz w:val="24"/>
        </w:rPr>
        <w:t xml:space="preserve">  </w:t>
      </w:r>
      <w:r>
        <w:t>„</w:t>
      </w:r>
      <w:r>
        <w:rPr>
          <w:rFonts w:asciiTheme="minorHAnsi" w:hAnsiTheme="minorHAnsi"/>
        </w:rPr>
        <w:t xml:space="preserve"> </w:t>
      </w:r>
      <w:r>
        <w:rPr>
          <w:rStyle w:val="StyleBoldUnderline"/>
          <w:sz w:val="24"/>
        </w:rPr>
        <w:t>The intermestic dimension of US–Latin American relations has complicated foreign policy, because a more self-confident and autonomous majority in Latin America has sometimes sought a policy shift with regard to highly sensitive topics, such as drugs, immigration and Cuba.</w:t>
      </w:r>
    </w:p>
    <w:p w:rsidR="00355E5F" w:rsidRPr="00825D25" w:rsidRDefault="00355E5F" w:rsidP="00355E5F">
      <w:pPr>
        <w:pStyle w:val="Heading4"/>
      </w:pPr>
      <w:r w:rsidRPr="00825D25">
        <w:t>Now is the key time to shape the future of US-Mexico relations</w:t>
      </w:r>
    </w:p>
    <w:p w:rsidR="00355E5F" w:rsidRPr="00825D25" w:rsidRDefault="00355E5F" w:rsidP="00355E5F">
      <w:r w:rsidRPr="00825D25">
        <w:rPr>
          <w:rStyle w:val="StyleStyleBold12pt"/>
        </w:rPr>
        <w:t>Stratfor 2013</w:t>
      </w:r>
      <w:r w:rsidRPr="00825D25">
        <w:t xml:space="preserve"> (May 2, 2013, “Evolving U.S.-Mexico Relations and Obama's Visit,” Stratfor, http://www.stratfor.com/analysis/evolving-us-mexico-relations-and-obamas-visit)</w:t>
      </w:r>
    </w:p>
    <w:p w:rsidR="00355E5F" w:rsidRDefault="00355E5F" w:rsidP="00355E5F">
      <w:pPr>
        <w:rPr>
          <w:rStyle w:val="StyleBoldUnderline"/>
        </w:rPr>
      </w:pPr>
      <w:r w:rsidRPr="00825D25">
        <w:rPr>
          <w:rStyle w:val="StyleBoldUnderline"/>
        </w:rPr>
        <w:t>When</w:t>
      </w:r>
      <w:r w:rsidRPr="00825D25">
        <w:t xml:space="preserve"> U.S. President Barack </w:t>
      </w:r>
      <w:r w:rsidRPr="00825D25">
        <w:rPr>
          <w:rStyle w:val="StyleBoldUnderline"/>
        </w:rPr>
        <w:t>Obama travels to Mexico</w:t>
      </w:r>
      <w:r w:rsidRPr="00825D25">
        <w:t xml:space="preserve"> on May 2, </w:t>
      </w:r>
      <w:r w:rsidRPr="00825D25">
        <w:rPr>
          <w:rStyle w:val="StyleBoldUnderline"/>
        </w:rPr>
        <w:t>he will arrive amid a period of sweeping transformation in the country. Embroiled in myriad political battles and seeking to implement</w:t>
      </w:r>
      <w:r w:rsidRPr="00825D25">
        <w:t xml:space="preserve"> an extensive slate of national </w:t>
      </w:r>
      <w:r w:rsidRPr="00825D25">
        <w:rPr>
          <w:rStyle w:val="StyleBoldUnderline"/>
        </w:rPr>
        <w:t>reforms</w:t>
      </w:r>
      <w:r w:rsidRPr="00825D25">
        <w:t xml:space="preserve">, Mexican President Enrique Pena </w:t>
      </w:r>
      <w:r w:rsidRPr="00825D25">
        <w:rPr>
          <w:rStyle w:val="StyleBoldUnderline"/>
        </w:rPr>
        <w:t>Nieto's administration has been focused almost solely on internal affairs.</w:t>
      </w:r>
      <w:r w:rsidRPr="00825D25">
        <w:t xml:space="preserve"> Meanwhile, after years of delay, the U.S. Congress has been debating gun control and immigration reform -- two issues of serious interest to the Mexican government.</w:t>
      </w:r>
      <w:r w:rsidRPr="00825D25">
        <w:rPr>
          <w:sz w:val="12"/>
        </w:rPr>
        <w:t xml:space="preserve">¶ </w:t>
      </w:r>
      <w:r w:rsidRPr="00825D25">
        <w:t xml:space="preserve">U.S.-Mexican relations are strategically important to both countries, and </w:t>
      </w:r>
      <w:r w:rsidRPr="00825D25">
        <w:rPr>
          <w:rStyle w:val="StyleBoldUnderline"/>
        </w:rPr>
        <w:t xml:space="preserve">Mexico's period of transition has created opportunities for each to </w:t>
      </w:r>
      <w:r w:rsidRPr="00116F51">
        <w:rPr>
          <w:rStyle w:val="StyleBoldUnderline"/>
        </w:rPr>
        <w:t>reshape the partnership</w:t>
      </w:r>
      <w:r w:rsidRPr="00825D25">
        <w:rPr>
          <w:rStyle w:val="StyleBoldUnderline"/>
        </w:rPr>
        <w:t>.</w:t>
      </w:r>
      <w:r w:rsidRPr="00825D25">
        <w:t xml:space="preserve"> And although U.S. media attention has focused primarily on bilateral security issues ahead of Obama's visit -- namely cooperation in Mexico's drug war -- </w:t>
      </w:r>
      <w:r w:rsidRPr="00825D25">
        <w:rPr>
          <w:rStyle w:val="StyleBoldUnderline"/>
        </w:rPr>
        <w:t xml:space="preserve">the Pena Nieto administration is working with Washington to re-orient the cross-border conversation to one centered primarily on mutual economic possibility. </w:t>
      </w:r>
    </w:p>
    <w:p w:rsidR="00355E5F" w:rsidRDefault="00355E5F" w:rsidP="00355E5F">
      <w:pPr>
        <w:rPr>
          <w:rStyle w:val="StyleBoldUnderline"/>
        </w:rPr>
      </w:pPr>
    </w:p>
    <w:p w:rsidR="00355E5F" w:rsidRPr="000A209D" w:rsidRDefault="00355E5F" w:rsidP="00355E5F">
      <w:pPr>
        <w:pStyle w:val="Heading3"/>
      </w:pPr>
      <w:bookmarkStart w:id="18" w:name="_Toc361400898"/>
      <w:r w:rsidRPr="000A209D">
        <w:t>Relations Advantage Extension - Link</w:t>
      </w:r>
      <w:bookmarkEnd w:id="18"/>
    </w:p>
    <w:p w:rsidR="00355E5F" w:rsidRPr="00825D25" w:rsidRDefault="00355E5F" w:rsidP="00355E5F">
      <w:pPr>
        <w:pStyle w:val="Heading4"/>
      </w:pPr>
      <w:r w:rsidRPr="00825D25">
        <w:t>Despite signs of progress new initiatives are key to revitalize US-Mexico relations</w:t>
      </w:r>
    </w:p>
    <w:p w:rsidR="00355E5F" w:rsidRPr="00825D25" w:rsidRDefault="00355E5F" w:rsidP="00355E5F">
      <w:r w:rsidRPr="00825D25">
        <w:rPr>
          <w:rStyle w:val="StyleStyleBold12pt"/>
        </w:rPr>
        <w:t>Garza 2013</w:t>
      </w:r>
      <w:r w:rsidRPr="00825D25">
        <w:t xml:space="preserve"> (Antonio Garza, April 29, 2013, Fox News Latino, “Obama Goes to Mexico: Time is Ripe to Advance Bilateral Relations,” http://latino.foxnews.com/latino/opinion/2013/04/29/obama-goes-to-mexico-time-is-ripe-to-advance-bilateral-relations/#ixzz2XZAhtCNv)</w:t>
      </w:r>
    </w:p>
    <w:p w:rsidR="00355E5F" w:rsidRPr="00825D25" w:rsidRDefault="00355E5F" w:rsidP="00355E5F">
      <w:r w:rsidRPr="00825D25">
        <w:rPr>
          <w:rStyle w:val="StyleBoldUnderline"/>
        </w:rPr>
        <w:t>Recent efforts to broaden the discourse on U.S.-Mexico relations have been largely successful—and overdue. Nevertheless, security remains the focal point for many citizens of both countries and a primary challenge for Mexican leaders.</w:t>
      </w:r>
      <w:r w:rsidRPr="00825D25">
        <w:rPr>
          <w:rStyle w:val="StyleBoldUnderline"/>
          <w:sz w:val="12"/>
        </w:rPr>
        <w:t xml:space="preserve">¶ </w:t>
      </w:r>
      <w:r w:rsidRPr="00825D25">
        <w:t>Peña Nieto campaigned on promises of a recalibrated strategy on security and the Mexican public has been patient in granting his administration time to develop its approach. But there are risks in the pace his team seems to have adopted, including mounting skepticism —at home and to some extent in the U.S.— that the issue has not been given the priority it deserves. Mexican officials emphasize their commitment is strong and encompasses efforts to reduce violence, protect human rights and construct a rule of law that supports a more open and competitive economy.</w:t>
      </w:r>
      <w:r w:rsidRPr="00825D25">
        <w:rPr>
          <w:sz w:val="12"/>
        </w:rPr>
        <w:t xml:space="preserve">¶ </w:t>
      </w:r>
      <w:r w:rsidRPr="00825D25">
        <w:t>Now near the 150-day mark of his six-year term, Peña Nieto has pushed through a number of long-awaited reforms —to labor, education and telecommunications— and is readying other, thornier ones for action. His efforts have been widely praised and his popularity is high, but passing the reforms is just the opening act. Implementation is crucial. And it’s this recognition that has prompted many observers, particularly Mexicans themselves, to be more circumspect in their praise of the administration’s accomplishments to date.</w:t>
      </w:r>
      <w:r w:rsidRPr="00825D25">
        <w:rPr>
          <w:sz w:val="12"/>
        </w:rPr>
        <w:t xml:space="preserve">¶ </w:t>
      </w:r>
      <w:r w:rsidRPr="00825D25">
        <w:t>The foundation for the administration’s ambitious reform drive has been the Pact for Mexico, an historic agreement Peña Nieto and the leaders of the two main opposition parties signed the day after the new PRI president took office. A few days ago the administration was forced to temporarily suspend all activities related to the Pact, including a planned announcement of financial reforms.</w:t>
      </w:r>
      <w:r w:rsidRPr="00825D25">
        <w:rPr>
          <w:sz w:val="12"/>
        </w:rPr>
        <w:t xml:space="preserve">¶ </w:t>
      </w:r>
      <w:r w:rsidRPr="00825D25">
        <w:t>The crisis was provoked by the opposition’s discovery that the PRI was using public funds to finance party-run programs —and thereby gain political advantage— ahead of local elections in July. The dispute has exposed the inherent political tensions and consequent limitations of the Pact.</w:t>
      </w:r>
      <w:r w:rsidRPr="00825D25">
        <w:rPr>
          <w:sz w:val="12"/>
        </w:rPr>
        <w:t xml:space="preserve">¶ </w:t>
      </w:r>
      <w:r w:rsidRPr="00825D25">
        <w:t>Though the parties may be able to resolve the immediate controversy, many see signs that the alliance is fraying and expect negotiations for remaining initiatives on the 95-item reform agenda—including highly anticipated fiscal and energy reform packages—to be more problematic.</w:t>
      </w:r>
      <w:r w:rsidRPr="00825D25">
        <w:rPr>
          <w:sz w:val="12"/>
        </w:rPr>
        <w:t xml:space="preserve">¶ </w:t>
      </w:r>
      <w:r w:rsidRPr="00825D25">
        <w:t>President Obama will be able to sympathize with his Mexican counterpart on this score. Over four years and 100-days into his second term he has become well acquainted with difficult negotiations. Like other two-term presidents, he may soon look to foreign affairs to burnish his legacy. His visit to Mexico offers a rare opportunity to promote goals in both the domestic and foreign policy arenas.</w:t>
      </w:r>
      <w:r w:rsidRPr="00825D25">
        <w:rPr>
          <w:sz w:val="12"/>
        </w:rPr>
        <w:t xml:space="preserve">¶ </w:t>
      </w:r>
      <w:r w:rsidRPr="00825D25">
        <w:t>President Obama will emphasize the need to continue to effect close security cooperation and coordination. He will also seek to positively frame the immigration reform debate, which is just getting underway in the U.S. Senate and is expected to continue for the remainder of the year. The visit to Mexico affords the chance to highlight the successful and interconnected economic partnership the countries share and to make the case for immigration reform as essential to North America’s economic security. And in many respects President Peña Nieto will have the opportunity to do the same.</w:t>
      </w:r>
      <w:r w:rsidRPr="00825D25">
        <w:rPr>
          <w:sz w:val="12"/>
        </w:rPr>
        <w:t xml:space="preserve">¶ </w:t>
      </w:r>
      <w:r w:rsidRPr="00825D25">
        <w:rPr>
          <w:rStyle w:val="StyleBoldUnderline"/>
        </w:rPr>
        <w:t>The U.S.-Mexico economic partnership is thriving.</w:t>
      </w:r>
      <w:r w:rsidRPr="00825D25">
        <w:t xml:space="preserve"> Mexico is the U.S.’s second largest export market and third leading source of imports. Bilateral trade reached nearly one-half trillion dollars in 2012, roughly $1.4 billion each day. An estimated six million U.S. jobs depend on trade with Mexico. And strong regional supply chains mean that nearly 40 percent of every product the U.S. imports from Mexico is really “Made in America.” </w:t>
      </w:r>
      <w:r w:rsidRPr="00825D25">
        <w:rPr>
          <w:sz w:val="12"/>
        </w:rPr>
        <w:t xml:space="preserve">¶ </w:t>
      </w:r>
      <w:r w:rsidRPr="00825D25">
        <w:rPr>
          <w:rStyle w:val="StyleBoldUnderline"/>
        </w:rPr>
        <w:t>As strong as the bilateral relationship is now, however, it must deepen and evolve in order to ensure expanded opportunity and security for both countries going forward.</w:t>
      </w:r>
      <w:r w:rsidRPr="00825D25">
        <w:t xml:space="preserve"> Presidents Peña </w:t>
      </w:r>
      <w:r w:rsidRPr="00825D25">
        <w:rPr>
          <w:rStyle w:val="StyleBoldUnderline"/>
        </w:rPr>
        <w:t>Nieto and Obama have both entered a post-honeymoon environment that demands hard work and successively heavier lifts on every policy goal.</w:t>
      </w:r>
      <w:r w:rsidRPr="00825D25">
        <w:rPr>
          <w:rStyle w:val="StyleBoldUnderline"/>
          <w:sz w:val="12"/>
        </w:rPr>
        <w:t xml:space="preserve">¶ </w:t>
      </w:r>
      <w:r w:rsidRPr="00825D25">
        <w:rPr>
          <w:rStyle w:val="StyleBoldUnderline"/>
        </w:rPr>
        <w:t>With the stakes potentially so high on so many issues fundamental to the relationship, only the highest-level commitment will advance the agenda. There may never be a more opportune time.</w:t>
      </w:r>
      <w:r w:rsidRPr="00825D25">
        <w:t xml:space="preserve"> </w:t>
      </w:r>
    </w:p>
    <w:p w:rsidR="00355E5F" w:rsidRDefault="00355E5F" w:rsidP="00355E5F">
      <w:pPr>
        <w:rPr>
          <w:rStyle w:val="StyleBoldUnderline"/>
        </w:rPr>
      </w:pPr>
    </w:p>
    <w:p w:rsidR="00355E5F" w:rsidRPr="00825D25" w:rsidRDefault="00355E5F" w:rsidP="00355E5F">
      <w:pPr>
        <w:pStyle w:val="Heading4"/>
      </w:pPr>
      <w:r>
        <w:t xml:space="preserve">Change in US priorities is necessary </w:t>
      </w:r>
      <w:r w:rsidRPr="00825D25">
        <w:t>to boost Mexican relations</w:t>
      </w:r>
    </w:p>
    <w:p w:rsidR="00355E5F" w:rsidRPr="00825D25" w:rsidRDefault="00355E5F" w:rsidP="00355E5F">
      <w:r w:rsidRPr="00825D25">
        <w:rPr>
          <w:rStyle w:val="StyleStyleBold12pt"/>
        </w:rPr>
        <w:t>Hakim 2013</w:t>
      </w:r>
      <w:r w:rsidRPr="00825D25">
        <w:t xml:space="preserve"> (Peter Hakim, May 1, 2013, “Which Mexico for Obama?,” Reuters, http://blogs.reuters.com/great-debate/2013/05/01/which-mexico-for-obama/)</w:t>
      </w:r>
    </w:p>
    <w:p w:rsidR="00355E5F" w:rsidRDefault="00355E5F" w:rsidP="00355E5F">
      <w:r w:rsidRPr="00825D25">
        <w:rPr>
          <w:rStyle w:val="StyleBoldUnderline"/>
        </w:rPr>
        <w:t>When</w:t>
      </w:r>
      <w:r w:rsidRPr="00825D25">
        <w:t xml:space="preserve"> President Barack </w:t>
      </w:r>
      <w:r w:rsidRPr="00825D25">
        <w:rPr>
          <w:rStyle w:val="StyleBoldUnderline"/>
        </w:rPr>
        <w:t>Obama meets this week with President</w:t>
      </w:r>
      <w:r w:rsidRPr="00825D25">
        <w:t xml:space="preserve"> Enrique Peña </w:t>
      </w:r>
      <w:r w:rsidRPr="00825D25">
        <w:rPr>
          <w:rStyle w:val="StyleBoldUnderline"/>
        </w:rPr>
        <w:t xml:space="preserve">Nieto in Mexico, he will be visiting a country that was </w:t>
      </w:r>
      <w:r w:rsidRPr="00116F51">
        <w:rPr>
          <w:rStyle w:val="StyleBoldUnderline"/>
        </w:rPr>
        <w:t>much maligned</w:t>
      </w:r>
      <w:r w:rsidRPr="00825D25">
        <w:rPr>
          <w:rStyle w:val="StyleBoldUnderline"/>
        </w:rPr>
        <w:t xml:space="preserve"> throughout his first term.</w:t>
      </w:r>
      <w:r w:rsidRPr="00825D25">
        <w:rPr>
          <w:rStyle w:val="StyleBoldUnderline"/>
          <w:sz w:val="12"/>
        </w:rPr>
        <w:t>¶</w:t>
      </w:r>
      <w:r w:rsidRPr="00825D25">
        <w:rPr>
          <w:sz w:val="12"/>
        </w:rPr>
        <w:t xml:space="preserve"> </w:t>
      </w:r>
      <w:r w:rsidRPr="00825D25">
        <w:rPr>
          <w:rStyle w:val="StyleBoldUnderline"/>
        </w:rPr>
        <w:t xml:space="preserve">Washington has viewed Mexico largely as a </w:t>
      </w:r>
      <w:r w:rsidRPr="00116F51">
        <w:rPr>
          <w:rStyle w:val="StyleBoldUnderline"/>
        </w:rPr>
        <w:t>source of problems</w:t>
      </w:r>
      <w:r w:rsidRPr="00825D25">
        <w:rPr>
          <w:rStyle w:val="StyleBoldUnderline"/>
        </w:rPr>
        <w:t xml:space="preserve"> for the United States</w:t>
      </w:r>
      <w:r w:rsidRPr="00825D25">
        <w:t xml:space="preserve"> in the past six years. </w:t>
      </w:r>
      <w:r w:rsidRPr="00825D25">
        <w:rPr>
          <w:rStyle w:val="StyleBoldUnderline"/>
        </w:rPr>
        <w:t>Many Mexicans, in a mirror image, consider the United States the origin of their troubles.</w:t>
      </w:r>
      <w:r w:rsidRPr="00825D25">
        <w:t xml:space="preserve"> They blame Mexico’s epidemic of violent crime on an insatiable appetite for drugs and loose control over gun and ammunition sales in the United States. </w:t>
      </w:r>
      <w:r w:rsidRPr="00825D25">
        <w:rPr>
          <w:rStyle w:val="StyleBoldUnderline"/>
        </w:rPr>
        <w:t>In addition, the U.S. financial crisis left the Mexican economy reeling in 2009.</w:t>
      </w:r>
      <w:r w:rsidRPr="00825D25">
        <w:rPr>
          <w:rStyle w:val="StyleBoldUnderline"/>
          <w:sz w:val="12"/>
        </w:rPr>
        <w:t>¶</w:t>
      </w:r>
      <w:r w:rsidRPr="00825D25">
        <w:rPr>
          <w:sz w:val="12"/>
        </w:rPr>
        <w:t xml:space="preserve"> </w:t>
      </w:r>
      <w:r w:rsidRPr="00825D25">
        <w:rPr>
          <w:rStyle w:val="StyleBoldUnderline"/>
        </w:rPr>
        <w:t>But in the past year</w:t>
      </w:r>
      <w:r w:rsidRPr="00825D25">
        <w:t xml:space="preserve">, particularly since Peña Nieto’s election in July 2012, </w:t>
      </w:r>
      <w:r w:rsidRPr="00825D25">
        <w:rPr>
          <w:rStyle w:val="StyleBoldUnderline"/>
        </w:rPr>
        <w:t>Mexico’s standing in the United States and internationally has increased</w:t>
      </w:r>
      <w:r w:rsidRPr="00825D25">
        <w:t xml:space="preserve"> dramatically — along with its national self-esteem.</w:t>
      </w:r>
    </w:p>
    <w:p w:rsidR="00355E5F" w:rsidRDefault="00355E5F" w:rsidP="00355E5F">
      <w:pPr>
        <w:rPr>
          <w:rStyle w:val="StyleBoldUnderline"/>
        </w:rPr>
      </w:pPr>
    </w:p>
    <w:p w:rsidR="00355E5F" w:rsidRPr="000A209D" w:rsidRDefault="00355E5F" w:rsidP="00355E5F">
      <w:pPr>
        <w:pStyle w:val="Heading3"/>
      </w:pPr>
      <w:bookmarkStart w:id="19" w:name="_Toc361400899"/>
      <w:r w:rsidRPr="000A209D">
        <w:t>Relations Advantage Extension - Impact</w:t>
      </w:r>
      <w:bookmarkEnd w:id="19"/>
    </w:p>
    <w:p w:rsidR="00355E5F" w:rsidRDefault="00355E5F" w:rsidP="00355E5F">
      <w:pPr>
        <w:pStyle w:val="Heading4"/>
      </w:pPr>
      <w:r>
        <w:t>Latin American relations are the vital internal link into an effective US foreign policy</w:t>
      </w:r>
    </w:p>
    <w:p w:rsidR="00355E5F" w:rsidRDefault="00355E5F" w:rsidP="00355E5F">
      <w:r w:rsidRPr="00B222BF">
        <w:rPr>
          <w:rStyle w:val="StyleStyleBold12pt"/>
        </w:rPr>
        <w:t>Barshefsky et al ‘8</w:t>
      </w:r>
      <w:r>
        <w:t xml:space="preserve"> (Charlene Barshefsky, James T. Hill,</w:t>
      </w:r>
      <w:r w:rsidRPr="00B222BF">
        <w:t xml:space="preserve"> </w:t>
      </w:r>
      <w:r>
        <w:t xml:space="preserve">and Shannon K. O’Neil, Council on Foreign Relations, </w:t>
      </w:r>
      <w:hyperlink r:id="rId22" w:history="1">
        <w:r w:rsidRPr="000A621E">
          <w:rPr>
            <w:rStyle w:val="Hyperlink"/>
          </w:rPr>
          <w:t>http://www.cfr.org/mexico/us-latin-america-relations/p16279</w:t>
        </w:r>
      </w:hyperlink>
      <w:r>
        <w:t>, “U.S.-Latin America Relations: A New Direction for a New Reality”, May 2008)</w:t>
      </w:r>
    </w:p>
    <w:p w:rsidR="00355E5F" w:rsidRPr="00B222BF" w:rsidRDefault="00355E5F" w:rsidP="00355E5F"/>
    <w:p w:rsidR="00355E5F" w:rsidRDefault="00355E5F" w:rsidP="00355E5F">
      <w:r w:rsidRPr="00C80F27">
        <w:rPr>
          <w:rStyle w:val="StyleBoldUnderline"/>
        </w:rPr>
        <w:t xml:space="preserve">For over 150 years, </w:t>
      </w:r>
      <w:r w:rsidRPr="000128DB">
        <w:rPr>
          <w:rStyle w:val="StyleBoldUnderline"/>
          <w:highlight w:val="yellow"/>
        </w:rPr>
        <w:t>the Monroe Doctrine provided</w:t>
      </w:r>
      <w:r w:rsidRPr="00C80F27">
        <w:rPr>
          <w:rStyle w:val="StyleBoldUnderline"/>
        </w:rPr>
        <w:t xml:space="preserve"> the </w:t>
      </w:r>
      <w:r w:rsidRPr="000128DB">
        <w:rPr>
          <w:rStyle w:val="StyleBoldUnderline"/>
          <w:highlight w:val="yellow"/>
        </w:rPr>
        <w:t>guiding principles for U.S. policy toward Latin America</w:t>
      </w:r>
      <w:r w:rsidRPr="00C80F27">
        <w:rPr>
          <w:rStyle w:val="StyleBoldUnderline"/>
        </w:rPr>
        <w:t xml:space="preserve">, asserting U.S. primacy in the foreign affairs of the region. </w:t>
      </w:r>
      <w:r w:rsidRPr="000128DB">
        <w:rPr>
          <w:rStyle w:val="StyleBoldUnderline"/>
          <w:highlight w:val="yellow"/>
        </w:rPr>
        <w:t>Over the past two decades, those</w:t>
      </w:r>
      <w:r w:rsidRPr="00C80F27">
        <w:rPr>
          <w:rStyle w:val="StyleBoldUnderline"/>
        </w:rPr>
        <w:t xml:space="preserve"> </w:t>
      </w:r>
      <w:r w:rsidRPr="000128DB">
        <w:rPr>
          <w:rStyle w:val="StyleBoldUnderline"/>
          <w:highlight w:val="yellow"/>
        </w:rPr>
        <w:t xml:space="preserve">principles have become </w:t>
      </w:r>
      <w:r w:rsidRPr="000128DB">
        <w:rPr>
          <w:rStyle w:val="Emphasis"/>
          <w:highlight w:val="yellow"/>
        </w:rPr>
        <w:t>increasingly obsolete</w:t>
      </w:r>
      <w:r w:rsidRPr="000128DB">
        <w:rPr>
          <w:highlight w:val="yellow"/>
        </w:rPr>
        <w:t>.</w:t>
      </w:r>
      <w:r>
        <w:t xml:space="preserve"> </w:t>
      </w:r>
      <w:r w:rsidRPr="00C80F27">
        <w:rPr>
          <w:rStyle w:val="StyleBoldUnderline"/>
        </w:rPr>
        <w:t>Washington’s basic policy framework</w:t>
      </w:r>
      <w:r>
        <w:t xml:space="preserve">, however, </w:t>
      </w:r>
      <w:r w:rsidRPr="00C80F27">
        <w:rPr>
          <w:rStyle w:val="StyleBoldUnderline"/>
        </w:rPr>
        <w:t>has not changed sufficiently to reflect the new reality</w:t>
      </w:r>
      <w:r>
        <w:t xml:space="preserve">. U.S. policy can no longer be based on the assumption that the United States is the most important outside actor in Latin America. </w:t>
      </w:r>
      <w:r w:rsidRPr="00C80F27">
        <w:rPr>
          <w:rStyle w:val="Emphasis"/>
        </w:rPr>
        <w:t xml:space="preserve">If </w:t>
      </w:r>
      <w:r w:rsidRPr="000128DB">
        <w:rPr>
          <w:rStyle w:val="Emphasis"/>
          <w:highlight w:val="yellow"/>
        </w:rPr>
        <w:t>there was an era of U.S. hegemony in Latin America, it is over</w:t>
      </w:r>
      <w:r>
        <w:t xml:space="preserve">. In most respects, this shift reflects positive developments within Latin America itself. The region has undergone a historic transformation politically, with military-authoritarian rule giving way to vibrant, if imperfect, democracy in almost every nation. </w:t>
      </w:r>
      <w:r w:rsidRPr="000128DB">
        <w:rPr>
          <w:rStyle w:val="StyleBoldUnderline"/>
          <w:highlight w:val="yellow"/>
        </w:rPr>
        <w:t>Economically, Latin America is</w:t>
      </w:r>
      <w:r w:rsidRPr="00660DBA">
        <w:rPr>
          <w:rStyle w:val="StyleBoldUnderline"/>
        </w:rPr>
        <w:t xml:space="preserve"> now one of the more open market regions in the world and </w:t>
      </w:r>
      <w:r w:rsidRPr="000128DB">
        <w:rPr>
          <w:rStyle w:val="StyleBoldUnderline"/>
          <w:highlight w:val="yellow"/>
        </w:rPr>
        <w:t xml:space="preserve">a </w:t>
      </w:r>
      <w:r w:rsidRPr="000128DB">
        <w:rPr>
          <w:rStyle w:val="Emphasis"/>
          <w:highlight w:val="yellow"/>
        </w:rPr>
        <w:t>crucial global provider of energy, minerals, and food</w:t>
      </w:r>
      <w:r w:rsidRPr="000128DB">
        <w:rPr>
          <w:highlight w:val="yellow"/>
        </w:rPr>
        <w:t>.</w:t>
      </w:r>
      <w:r>
        <w:t xml:space="preserve"> None of this is to say that Latin America has entirely overcome its history of political tumult or done enough to alleviate poverty, improve competi- tiveness and human capital, or correct extreme inequality. But it does mean </w:t>
      </w:r>
      <w:r w:rsidRPr="00660DBA">
        <w:t>that</w:t>
      </w:r>
      <w:r w:rsidRPr="00660DBA">
        <w:rPr>
          <w:rStyle w:val="Emphasis"/>
        </w:rPr>
        <w:t xml:space="preserve"> </w:t>
      </w:r>
      <w:r w:rsidRPr="000128DB">
        <w:rPr>
          <w:rStyle w:val="Emphasis"/>
          <w:highlight w:val="yellow"/>
        </w:rPr>
        <w:t>U.S. policymakers must change the way they think about the region</w:t>
      </w:r>
      <w:r>
        <w:t xml:space="preserve">. Latin America is not Washington’s to lose; nor is it Washing- ton’s to save. Latin America’s fate is largely in Latin America’s hands. A failure to acknowledge how Latin Americans define their own challenges has created new political strains in recent years. It has also caused U.S. policymakers to overlook the ways in which the United States can meaningfully contribute to Latin America’s progress—fur- thering the United States’ own interests in the process. </w:t>
      </w:r>
      <w:r w:rsidRPr="000128DB">
        <w:rPr>
          <w:rStyle w:val="StyleBoldUnderline"/>
          <w:highlight w:val="yellow"/>
        </w:rPr>
        <w:t>By</w:t>
      </w:r>
      <w:r w:rsidRPr="00660DBA">
        <w:rPr>
          <w:rStyle w:val="StyleBoldUnderline"/>
        </w:rPr>
        <w:t xml:space="preserve"> truly </w:t>
      </w:r>
      <w:r w:rsidRPr="000128DB">
        <w:rPr>
          <w:rStyle w:val="StyleBoldUnderline"/>
          <w:highlight w:val="yellow"/>
        </w:rPr>
        <w:t>beginning to engage Latin America</w:t>
      </w:r>
      <w:r w:rsidRPr="00660DBA">
        <w:rPr>
          <w:rStyle w:val="StyleBoldUnderline"/>
        </w:rPr>
        <w:t xml:space="preserve"> on its own terms, </w:t>
      </w:r>
      <w:r w:rsidRPr="000128DB">
        <w:rPr>
          <w:rStyle w:val="StyleBoldUnderline"/>
          <w:highlight w:val="yellow"/>
        </w:rPr>
        <w:t>Washington can mark the start of a new era in U.S.-Latin America relations</w:t>
      </w:r>
      <w:r w:rsidRPr="00660DBA">
        <w:rPr>
          <w:rStyle w:val="StyleBoldUnderline"/>
        </w:rPr>
        <w:t>. It is a cliche´ to bemoan Americans’ lack of interest in Latin America.</w:t>
      </w:r>
      <w:r>
        <w:t xml:space="preserve"> Still, this disinterest remains vexing given the region’s proximity to the United States and the remarkable interconnectedness of U.S. and Latin American economies and societies. In recent years, as Washington’s attention has been focused on crises elsewhere in the world, the connec- tions have only deepened. From 1996 to 2006, total U.S. merchandise trade with Latin America grew by 139 percent, compared to 96 percent 1 for Asia and 95 percent for the European Union (EU). In 2006, the United States exported $223 billion worth of goods to Latin American 2 consumers (compared with $55 billion to China). Latin America is the United States’ most important external source of oil, accounting for nearly 30 percent of imports (compared with 20 percent from the Middle East), as well as its main source of illegal narcotics. And as a result of both conditions in Latin America and demand for workers in the United States, migration from the region has accelerated. </w:t>
      </w:r>
      <w:r w:rsidRPr="00660DBA">
        <w:rPr>
          <w:rStyle w:val="StyleBoldUnderline"/>
        </w:rPr>
        <w:t xml:space="preserve">Latinos now account for 15 percent of the U.S. population, nearly 50 percent of recent U.S. population growth, and a growing portion of the elector- ate—allowing </w:t>
      </w:r>
      <w:r w:rsidRPr="000128DB">
        <w:rPr>
          <w:rStyle w:val="StyleBoldUnderline"/>
          <w:highlight w:val="yellow"/>
        </w:rPr>
        <w:t>Latino voters increasingly</w:t>
      </w:r>
      <w:r w:rsidRPr="00660DBA">
        <w:rPr>
          <w:rStyle w:val="StyleBoldUnderline"/>
        </w:rPr>
        <w:t xml:space="preserve"> to </w:t>
      </w:r>
      <w:r w:rsidRPr="000128DB">
        <w:rPr>
          <w:rStyle w:val="Emphasis"/>
          <w:highlight w:val="yellow"/>
        </w:rPr>
        <w:t>shape the U.S. political agenda</w:t>
      </w:r>
      <w:r>
        <w:t xml:space="preserve">. Cross-border community and family ties, as well as the Spanish- language media, mean that Latin America remains part of many Latinos’ daily lives and concerns. For all of these reasons, Latin America’s well- being directly affects the United States. </w:t>
      </w:r>
      <w:r w:rsidRPr="00660DBA">
        <w:rPr>
          <w:rStyle w:val="StyleBoldUnderline"/>
        </w:rPr>
        <w:t>But even with such integration, the opening of Latin American economies and the globalization of Latin American societies means that U.S. policy is now but one of several competing factors capable of influencing the region.</w:t>
      </w:r>
      <w:r>
        <w:t xml:space="preserve"> Latin American states, especially the larger ones, do not consider their interests to be primarily determined by diplomatic, trade, or security ties with the United States. Brazil has made inroads into groupings such as the South-South Dialogue with South Africa and India and the Group of 20 (G20), while countries such as Chile and Mexico have struck trade and investment agreements with the EU and a number of Asian countries, China most prominently. The economic and political diversification of Latin America is reflected in Latin American attitudes as well. </w:t>
      </w:r>
      <w:r w:rsidRPr="000128DB">
        <w:rPr>
          <w:rStyle w:val="StyleBoldUnderline"/>
          <w:highlight w:val="yellow"/>
        </w:rPr>
        <w:t>Esteem for U.S. global and hemispheric leadership is at its lowest level in the region in recent memory</w:t>
      </w:r>
      <w:r>
        <w:t>. In 2002, according to the Pew Global Attitudes Project, 82 percent of Venezuelans, 34 percent of Argentineans, and 51 percent of Bolivians had a favorable view of the United States; those numbers had fallen to 56, 16, and 43 percent by 2007. The percentage of Latin Americans who approved of U.S. ideas on democracy decreased from 3 45 percent in 2002 to 29 percent in 2007. This general distrust of the United States has allowed Presidents Hugo Cha´vez of Venezuela, Evo Morales of Bolivia, Rafael Correa of Ecuador, and even Felipe Caldero´n of Mexico to bolster their domestic popular support by criticizing Washington. Most Latin Americans still prefer a mutually respectful and productive relationship with the United States, but the factors driving Latin America’s desire for greater independence are likely to shape the region’s posture toward the United States well into the future.</w:t>
      </w:r>
    </w:p>
    <w:p w:rsidR="00355E5F" w:rsidRDefault="00355E5F" w:rsidP="00355E5F"/>
    <w:p w:rsidR="00355E5F" w:rsidRDefault="00355E5F" w:rsidP="00355E5F">
      <w:pPr>
        <w:pStyle w:val="Heading3"/>
      </w:pPr>
      <w:bookmarkStart w:id="20" w:name="_Toc361400900"/>
      <w:r>
        <w:t>Solvency</w:t>
      </w:r>
      <w:bookmarkEnd w:id="20"/>
    </w:p>
    <w:p w:rsidR="00355E5F" w:rsidRDefault="00355E5F" w:rsidP="00355E5F">
      <w:pPr>
        <w:pStyle w:val="Heading4"/>
      </w:pPr>
      <w:r>
        <w:t>Criminal justice and judicial sector reform is necessary to combat criminality and protect the rule of law in Mexico</w:t>
      </w:r>
    </w:p>
    <w:p w:rsidR="00355E5F" w:rsidRDefault="00355E5F" w:rsidP="00355E5F">
      <w:r>
        <w:t xml:space="preserve">Clare Ribando </w:t>
      </w:r>
      <w:r w:rsidRPr="005307BF">
        <w:rPr>
          <w:rStyle w:val="StyleStyleBold12pt"/>
        </w:rPr>
        <w:t>Seelke</w:t>
      </w:r>
      <w:r>
        <w:t xml:space="preserve">  Specialist in Latin American Affairs  </w:t>
      </w:r>
      <w:r w:rsidRPr="005307BF">
        <w:rPr>
          <w:rStyle w:val="StyleStyleBold12pt"/>
        </w:rPr>
        <w:t xml:space="preserve">and </w:t>
      </w:r>
      <w:r>
        <w:t xml:space="preserve">Kristin M. </w:t>
      </w:r>
      <w:r w:rsidRPr="005307BF">
        <w:rPr>
          <w:rStyle w:val="StyleStyleBold12pt"/>
        </w:rPr>
        <w:t>Finklea</w:t>
      </w:r>
      <w:r>
        <w:t xml:space="preserve"> Analyst in Domestic Security U.S.-Mexican Security Cooperation:  The Mérida Initiative and Beyond  June 12, </w:t>
      </w:r>
      <w:r w:rsidRPr="005307BF">
        <w:rPr>
          <w:rStyle w:val="StyleStyleBold12pt"/>
        </w:rPr>
        <w:t xml:space="preserve">2013 </w:t>
      </w:r>
      <w:r w:rsidRPr="00142564">
        <w:t>http://fpc.state.gov/documents/organization/210921.pdf</w:t>
      </w:r>
    </w:p>
    <w:p w:rsidR="00355E5F" w:rsidRDefault="00355E5F" w:rsidP="00355E5F">
      <w:r w:rsidRPr="005307BF">
        <w:rPr>
          <w:rStyle w:val="StyleBoldUnderline"/>
        </w:rPr>
        <w:t>Reforming Mexico’s corrupt and inefficient criminal justice system is widely regarded as a ¶ crucial for combating criminality, strengthening the rule of law, and better protecting citizen ¶ security and human rights in the country.</w:t>
      </w:r>
      <w:r>
        <w:t xml:space="preserve">49 Due to concerns about the corruption and </w:t>
      </w:r>
      <w:r w:rsidRPr="005307BF">
        <w:rPr>
          <w:sz w:val="12"/>
        </w:rPr>
        <w:t xml:space="preserve">¶ </w:t>
      </w:r>
      <w:r>
        <w:t xml:space="preserve">ineffectiveness of police and prosecutors, </w:t>
      </w:r>
      <w:r w:rsidRPr="005307BF">
        <w:rPr>
          <w:rStyle w:val="StyleBoldUnderline"/>
        </w:rPr>
        <w:t>less than 13% of all crimes are reported in Mexico</w:t>
      </w:r>
      <w:r>
        <w:t>.50</w:t>
      </w:r>
      <w:r w:rsidRPr="005307BF">
        <w:rPr>
          <w:sz w:val="12"/>
        </w:rPr>
        <w:t xml:space="preserve">¶ </w:t>
      </w:r>
      <w:r>
        <w:t xml:space="preserve">Even so, </w:t>
      </w:r>
      <w:r w:rsidRPr="005307BF">
        <w:rPr>
          <w:rStyle w:val="StyleBoldUnderline"/>
        </w:rPr>
        <w:t>recent spikes in violence and criminality have overwhelmed Mexico’s law enforcement ¶ and judicial institutions</w:t>
      </w:r>
      <w:r>
        <w:t xml:space="preserve">, with record numbers of arrests rarely resulting in successful convictions. </w:t>
      </w:r>
      <w:r w:rsidRPr="005307BF">
        <w:rPr>
          <w:sz w:val="12"/>
        </w:rPr>
        <w:t xml:space="preserve">¶ </w:t>
      </w:r>
      <w:r>
        <w:t xml:space="preserve">Increasing cases of human rights abuses committed by authorities at all levels, as well as </w:t>
      </w:r>
      <w:r w:rsidRPr="005307BF">
        <w:rPr>
          <w:sz w:val="12"/>
        </w:rPr>
        <w:t xml:space="preserve">¶ </w:t>
      </w:r>
      <w:r>
        <w:t xml:space="preserve">Mexico’s inability to investigate and punish those accused of abuses, are also pressing concerns. </w:t>
      </w:r>
      <w:r w:rsidRPr="005307BF">
        <w:rPr>
          <w:sz w:val="12"/>
        </w:rPr>
        <w:t xml:space="preserve">¶ </w:t>
      </w:r>
      <w:r>
        <w:t xml:space="preserve">Federal police reform got underway during the Calderón Administration, although recent cases of </w:t>
      </w:r>
      <w:r w:rsidRPr="005307BF">
        <w:rPr>
          <w:sz w:val="12"/>
        </w:rPr>
        <w:t xml:space="preserve">¶ </w:t>
      </w:r>
      <w:r>
        <w:t xml:space="preserve">police misconduct have highlighted lingering concerns about federal forces. Serious questions </w:t>
      </w:r>
      <w:r w:rsidRPr="005307BF">
        <w:rPr>
          <w:sz w:val="12"/>
        </w:rPr>
        <w:t xml:space="preserve">¶ </w:t>
      </w:r>
      <w:r>
        <w:t xml:space="preserve">also remain as to when and how the National Gendarmerie will take over the anti-drug functions </w:t>
      </w:r>
      <w:r w:rsidRPr="005307BF">
        <w:rPr>
          <w:sz w:val="12"/>
        </w:rPr>
        <w:t xml:space="preserve">¶ </w:t>
      </w:r>
      <w:r>
        <w:t xml:space="preserve">currently being carried out by the Mexican military. President Peña Nieto has indicated that the </w:t>
      </w:r>
      <w:r w:rsidRPr="005307BF">
        <w:rPr>
          <w:sz w:val="12"/>
        </w:rPr>
        <w:t xml:space="preserve">¶ </w:t>
      </w:r>
      <w:r>
        <w:t xml:space="preserve">military will remain engaged in public security functions for the foreseeable future. </w:t>
      </w:r>
      <w:r w:rsidRPr="005307BF">
        <w:rPr>
          <w:rStyle w:val="StyleBoldUnderline"/>
        </w:rPr>
        <w:t>Another ¶ major challenge will be to expand police reform efforts to the state and municipal level, possibly ¶ through the establishment of state level unified police commands</w:t>
      </w:r>
      <w:r>
        <w:t>. Some Mérida funding is being</w:t>
      </w:r>
      <w:r w:rsidRPr="0072034A">
        <w:t xml:space="preserve"> </w:t>
      </w:r>
      <w:r>
        <w:t xml:space="preserve">used to extend U.S.-funded federal police training and prison reform efforts to the states of </w:t>
      </w:r>
      <w:r w:rsidRPr="005307BF">
        <w:rPr>
          <w:sz w:val="12"/>
        </w:rPr>
        <w:t xml:space="preserve">¶ </w:t>
      </w:r>
      <w:r>
        <w:t xml:space="preserve">Chihuahua, Nuevo León, Sonora, and Puebla. </w:t>
      </w:r>
      <w:r w:rsidRPr="005307BF">
        <w:rPr>
          <w:sz w:val="12"/>
        </w:rPr>
        <w:t xml:space="preserve">¶ </w:t>
      </w:r>
      <w:r>
        <w:t>With impunity rates hovering around 82% for homicide and even higher for other crimes,51</w:t>
      </w:r>
      <w:r w:rsidRPr="005307BF">
        <w:rPr>
          <w:sz w:val="12"/>
        </w:rPr>
        <w:t xml:space="preserve">¶ </w:t>
      </w:r>
      <w:r w:rsidRPr="005307BF">
        <w:rPr>
          <w:rStyle w:val="StyleBoldUnderline"/>
        </w:rPr>
        <w:t>experts maintain that it is crucial for Mexico to implement</w:t>
      </w:r>
      <w:r>
        <w:t xml:space="preserve"> the </w:t>
      </w:r>
      <w:r w:rsidRPr="005307BF">
        <w:rPr>
          <w:rStyle w:val="StyleBoldUnderline"/>
        </w:rPr>
        <w:t>judicial reforms</w:t>
      </w:r>
      <w:r>
        <w:t xml:space="preserve"> passed in the </w:t>
      </w:r>
      <w:r w:rsidRPr="005307BF">
        <w:rPr>
          <w:sz w:val="12"/>
        </w:rPr>
        <w:t xml:space="preserve">¶ </w:t>
      </w:r>
      <w:r>
        <w:t xml:space="preserve">summer of 2008 and to focus on fighting corruption at all levels of government. In order for </w:t>
      </w:r>
      <w:r w:rsidRPr="005307BF">
        <w:rPr>
          <w:sz w:val="12"/>
        </w:rPr>
        <w:t xml:space="preserve">¶ </w:t>
      </w:r>
      <w:r>
        <w:t xml:space="preserve">Mexico to transition its criminal justice system to an accusatorial system with oral trials by 2016, </w:t>
      </w:r>
      <w:r w:rsidRPr="005307BF">
        <w:rPr>
          <w:sz w:val="12"/>
        </w:rPr>
        <w:t xml:space="preserve">¶ </w:t>
      </w:r>
      <w:r w:rsidRPr="005307BF">
        <w:rPr>
          <w:rStyle w:val="StyleBoldUnderline"/>
        </w:rPr>
        <w:t>many have argued that U.S.-funded judicial training programs need to be expanded.</w:t>
      </w:r>
      <w:r>
        <w:t xml:space="preserve"> And, while </w:t>
      </w:r>
      <w:r w:rsidRPr="005307BF">
        <w:rPr>
          <w:sz w:val="12"/>
        </w:rPr>
        <w:t xml:space="preserve">¶ </w:t>
      </w:r>
      <w:r>
        <w:t xml:space="preserve">U.S. assistance has helped federal prisons expand and improve, thousands of federal prisoners are </w:t>
      </w:r>
      <w:r w:rsidRPr="005307BF">
        <w:rPr>
          <w:sz w:val="12"/>
        </w:rPr>
        <w:t xml:space="preserve">¶ </w:t>
      </w:r>
      <w:r>
        <w:t>still being housed in state prisons that are overcrowded and often extremely insecure.5</w:t>
      </w:r>
      <w:r w:rsidRPr="005307BF">
        <w:rPr>
          <w:sz w:val="12"/>
        </w:rPr>
        <w:t xml:space="preserve">¶ </w:t>
      </w:r>
    </w:p>
    <w:p w:rsidR="00355E5F" w:rsidRDefault="00355E5F" w:rsidP="00355E5F">
      <w:pPr>
        <w:pStyle w:val="Heading4"/>
      </w:pPr>
      <w:r>
        <w:t>Moving beyond crackdowns to institutional development is necessary to resolve violence in Mexico</w:t>
      </w:r>
    </w:p>
    <w:p w:rsidR="00355E5F" w:rsidRDefault="00355E5F" w:rsidP="00355E5F">
      <w:r>
        <w:t xml:space="preserve">Shannon K. </w:t>
      </w:r>
      <w:r w:rsidRPr="00CC7F4F">
        <w:rPr>
          <w:rStyle w:val="StyleStyleBold12pt"/>
        </w:rPr>
        <w:t>O'Neil,</w:t>
      </w:r>
      <w:r>
        <w:t xml:space="preserve"> Senior Fellow for Latin America Studies Mexico Makes It A Transformed Society, Economy, and Government March/April </w:t>
      </w:r>
      <w:r w:rsidRPr="00CC7F4F">
        <w:rPr>
          <w:rStyle w:val="StyleStyleBold12pt"/>
        </w:rPr>
        <w:t>2013</w:t>
      </w:r>
      <w:r>
        <w:t xml:space="preserve"> Foreign Affairs </w:t>
      </w:r>
      <w:r w:rsidRPr="001D5866">
        <w:t>http://www.cfr.org/mexico/mexico-makes/p30098</w:t>
      </w:r>
    </w:p>
    <w:p w:rsidR="00355E5F" w:rsidRDefault="00355E5F" w:rsidP="00355E5F">
      <w:r w:rsidRPr="001D5866">
        <w:t xml:space="preserve">On the security front, </w:t>
      </w:r>
      <w:r w:rsidRPr="00564420">
        <w:rPr>
          <w:rStyle w:val="StyleBoldUnderline"/>
        </w:rPr>
        <w:t>U.S. efforts must move beyond cracking down on drug trafficking to helping Mexico combat crime more generally</w:t>
      </w:r>
      <w:r w:rsidRPr="001D5866">
        <w:t xml:space="preserve">. Security links have expanded since 2007, when Washington and Mexico City began taking on drug traffickers together. </w:t>
      </w:r>
      <w:r w:rsidRPr="00564420">
        <w:rPr>
          <w:rStyle w:val="StyleBoldUnderline"/>
        </w:rPr>
        <w:t>Today, Obama should support Peña Nieto's strategy of cracking down on violence rather than try to eliminate the drug trade</w:t>
      </w:r>
      <w:r w:rsidRPr="001D5866">
        <w:t xml:space="preserve">. </w:t>
      </w:r>
      <w:r w:rsidRPr="00564420">
        <w:rPr>
          <w:rStyle w:val="StyleBoldUnderline"/>
        </w:rPr>
        <w:t>Washington should also expand its law enforcement training programs, currently conducted primarily at the federal level, to Mexico's state and local police forces and justice systems.</w:t>
      </w:r>
      <w:r w:rsidRPr="001D5866">
        <w:t xml:space="preserve"> Washington and Mexico City should also invest together in border community projects and programs that support social and economic development in often neglected and crime-ridden areas.</w:t>
      </w:r>
    </w:p>
    <w:p w:rsidR="00355E5F" w:rsidRDefault="00355E5F" w:rsidP="00355E5F">
      <w:pPr>
        <w:pStyle w:val="Heading4"/>
      </w:pPr>
      <w:r>
        <w:t xml:space="preserve">Mexican judicial system reform is necessary to establish rule of law and sustain democratic governance.  </w:t>
      </w:r>
    </w:p>
    <w:p w:rsidR="00355E5F" w:rsidRDefault="00355E5F" w:rsidP="00355E5F">
      <w:r>
        <w:t xml:space="preserve">KATRINA MIA </w:t>
      </w:r>
      <w:r w:rsidRPr="006C65E7">
        <w:rPr>
          <w:rStyle w:val="StyleStyleBold12pt"/>
        </w:rPr>
        <w:t>WEEKS</w:t>
      </w:r>
      <w:r>
        <w:t xml:space="preserve"> APRIL 25, </w:t>
      </w:r>
      <w:r w:rsidRPr="006C65E7">
        <w:rPr>
          <w:rStyle w:val="StyleStyleBold12pt"/>
        </w:rPr>
        <w:t xml:space="preserve">2011 </w:t>
      </w:r>
      <w:r>
        <w:t xml:space="preserve">THE DRUG WAR IN MEXICO: </w:t>
      </w:r>
    </w:p>
    <w:p w:rsidR="00355E5F" w:rsidRDefault="00355E5F" w:rsidP="00355E5F">
      <w:r>
        <w:t xml:space="preserve">CONSEQUENCES FOR MEXICO’S NASCENT DEMOCRACY </w:t>
      </w:r>
      <w:r w:rsidRPr="003643C2">
        <w:t>http://scholarship.claremont.edu/cgi/viewcontent.cgi?article=1161&amp;context=cmc_theses</w:t>
      </w:r>
    </w:p>
    <w:p w:rsidR="00355E5F" w:rsidRPr="00912162" w:rsidRDefault="00355E5F" w:rsidP="00355E5F">
      <w:pPr>
        <w:rPr>
          <w:rStyle w:val="StyleBoldUnderline"/>
        </w:rPr>
      </w:pPr>
      <w:r>
        <w:t xml:space="preserve">In addition to the role of the military, </w:t>
      </w:r>
      <w:r w:rsidRPr="00912162">
        <w:rPr>
          <w:rStyle w:val="StyleBoldUnderline"/>
        </w:rPr>
        <w:t xml:space="preserve">the judicial system is also a main pillar of </w:t>
      </w:r>
    </w:p>
    <w:p w:rsidR="00355E5F" w:rsidRPr="00912162" w:rsidRDefault="00355E5F" w:rsidP="00355E5F">
      <w:pPr>
        <w:rPr>
          <w:rStyle w:val="StyleBoldUnderline"/>
        </w:rPr>
      </w:pPr>
      <w:r w:rsidRPr="00912162">
        <w:rPr>
          <w:rStyle w:val="StyleBoldUnderline"/>
        </w:rPr>
        <w:t xml:space="preserve">democratic consolidation for the emerging political system in Mexico. The judiciary is </w:t>
      </w:r>
    </w:p>
    <w:p w:rsidR="00355E5F" w:rsidRPr="00912162" w:rsidRDefault="00355E5F" w:rsidP="00355E5F">
      <w:pPr>
        <w:rPr>
          <w:rStyle w:val="StyleBoldUnderline"/>
        </w:rPr>
      </w:pPr>
      <w:r w:rsidRPr="00912162">
        <w:rPr>
          <w:rStyle w:val="StyleBoldUnderline"/>
        </w:rPr>
        <w:t xml:space="preserve">important in Mexico because effective rule of law is a requirement for democratic </w:t>
      </w:r>
    </w:p>
    <w:p w:rsidR="00355E5F" w:rsidRPr="00912162" w:rsidRDefault="00355E5F" w:rsidP="00355E5F">
      <w:pPr>
        <w:rPr>
          <w:rStyle w:val="StyleBoldUnderline"/>
        </w:rPr>
      </w:pPr>
      <w:r w:rsidRPr="00912162">
        <w:rPr>
          <w:rStyle w:val="StyleBoldUnderline"/>
        </w:rPr>
        <w:t>governance.</w:t>
      </w:r>
      <w:r>
        <w:t xml:space="preserve"> Indeed, according to experts on the subject, </w:t>
      </w:r>
      <w:r w:rsidRPr="00912162">
        <w:rPr>
          <w:rStyle w:val="StyleBoldUnderline"/>
        </w:rPr>
        <w:t xml:space="preserve">democratic governability implies </w:t>
      </w:r>
    </w:p>
    <w:p w:rsidR="00355E5F" w:rsidRPr="00912162" w:rsidRDefault="00355E5F" w:rsidP="00355E5F">
      <w:pPr>
        <w:rPr>
          <w:rStyle w:val="StyleBoldUnderline"/>
        </w:rPr>
      </w:pPr>
      <w:r w:rsidRPr="00912162">
        <w:rPr>
          <w:rStyle w:val="StyleBoldUnderline"/>
        </w:rPr>
        <w:t xml:space="preserve">that the rule of law is protected and enforced by state authorities according to established </w:t>
      </w:r>
    </w:p>
    <w:p w:rsidR="00355E5F" w:rsidRPr="00912162" w:rsidRDefault="00355E5F" w:rsidP="00355E5F">
      <w:pPr>
        <w:rPr>
          <w:rStyle w:val="StyleBoldUnderline"/>
        </w:rPr>
      </w:pPr>
      <w:r w:rsidRPr="00912162">
        <w:rPr>
          <w:rStyle w:val="StyleBoldUnderline"/>
        </w:rPr>
        <w:t xml:space="preserve">rules.81 However, if a democratic government cannot administer justice throughout a </w:t>
      </w:r>
    </w:p>
    <w:p w:rsidR="00355E5F" w:rsidRPr="00912162" w:rsidRDefault="00355E5F" w:rsidP="00355E5F">
      <w:pPr>
        <w:rPr>
          <w:rStyle w:val="StyleBoldUnderline"/>
        </w:rPr>
      </w:pPr>
      <w:r w:rsidRPr="00912162">
        <w:rPr>
          <w:rStyle w:val="StyleBoldUnderline"/>
        </w:rPr>
        <w:t>nation’s territory, the democratic state is in crisis</w:t>
      </w:r>
      <w:r>
        <w:t xml:space="preserve">.82 </w:t>
      </w:r>
      <w:r w:rsidRPr="00912162">
        <w:rPr>
          <w:rStyle w:val="StyleBoldUnderline"/>
        </w:rPr>
        <w:t xml:space="preserve">The judiciary is also important for </w:t>
      </w:r>
    </w:p>
    <w:p w:rsidR="00355E5F" w:rsidRPr="00912162" w:rsidRDefault="00355E5F" w:rsidP="00355E5F">
      <w:pPr>
        <w:rPr>
          <w:rStyle w:val="StyleBoldUnderline"/>
        </w:rPr>
      </w:pPr>
      <w:r w:rsidRPr="00912162">
        <w:rPr>
          <w:rStyle w:val="StyleBoldUnderline"/>
        </w:rPr>
        <w:t xml:space="preserve">democracy because it can play a significant role in balancing the power of other branches </w:t>
      </w:r>
    </w:p>
    <w:p w:rsidR="00355E5F" w:rsidRDefault="00355E5F" w:rsidP="00355E5F">
      <w:r w:rsidRPr="00912162">
        <w:rPr>
          <w:rStyle w:val="StyleBoldUnderline"/>
        </w:rPr>
        <w:t>of government</w:t>
      </w:r>
      <w:r>
        <w:t xml:space="preserve"> so that the interests of its citizens are promoted, especially if the executive </w:t>
      </w:r>
    </w:p>
    <w:p w:rsidR="00355E5F" w:rsidRPr="00912162" w:rsidRDefault="00355E5F" w:rsidP="00355E5F">
      <w:pPr>
        <w:rPr>
          <w:rStyle w:val="StyleBoldUnderline"/>
        </w:rPr>
      </w:pPr>
      <w:r>
        <w:t xml:space="preserve">seeks to take dictatorial measures. </w:t>
      </w:r>
      <w:r w:rsidRPr="00912162">
        <w:rPr>
          <w:rStyle w:val="StyleBoldUnderline"/>
        </w:rPr>
        <w:t xml:space="preserve">Not only does a democratic government need an </w:t>
      </w:r>
    </w:p>
    <w:p w:rsidR="00355E5F" w:rsidRPr="00912162" w:rsidRDefault="00355E5F" w:rsidP="00355E5F">
      <w:pPr>
        <w:rPr>
          <w:rStyle w:val="StyleBoldUnderline"/>
        </w:rPr>
      </w:pPr>
      <w:r w:rsidRPr="00912162">
        <w:rPr>
          <w:rStyle w:val="StyleBoldUnderline"/>
        </w:rPr>
        <w:t xml:space="preserve">effective judiciary in order to function, enforcement of the law is also a necessary </w:t>
      </w:r>
    </w:p>
    <w:p w:rsidR="00355E5F" w:rsidRDefault="00355E5F" w:rsidP="00355E5F">
      <w:r w:rsidRPr="00912162">
        <w:rPr>
          <w:rStyle w:val="StyleBoldUnderline"/>
        </w:rPr>
        <w:t>condition for the continued consolidation of democracy</w:t>
      </w:r>
      <w:r>
        <w:t xml:space="preserve"> in developing countries. Alfred </w:t>
      </w:r>
    </w:p>
    <w:p w:rsidR="00355E5F" w:rsidRDefault="00355E5F" w:rsidP="00355E5F">
      <w:r>
        <w:t xml:space="preserve">Stepan and Juan Linz state in their seminal work, Toward Consolidated Democracies, </w:t>
      </w:r>
    </w:p>
    <w:p w:rsidR="00355E5F" w:rsidRDefault="00355E5F" w:rsidP="00355E5F">
      <w:r>
        <w:t xml:space="preserve">that the rights of citizens must be protected by the rule of law to allow the consolidation </w:t>
      </w:r>
    </w:p>
    <w:p w:rsidR="00355E5F" w:rsidRDefault="00355E5F" w:rsidP="00355E5F">
      <w:r>
        <w:t xml:space="preserve">of democracy.83 Moreover, there is evidence that the government’s ability to achieve rule </w:t>
      </w:r>
    </w:p>
    <w:p w:rsidR="00355E5F" w:rsidRDefault="00355E5F" w:rsidP="00355E5F">
      <w:r>
        <w:t xml:space="preserve">of law in a country recently undergoing democratic transition determines the legitimacy </w:t>
      </w:r>
    </w:p>
    <w:p w:rsidR="00355E5F" w:rsidRDefault="00355E5F" w:rsidP="00355E5F">
      <w:r>
        <w:t xml:space="preserve">of a democratic regime. It has been demonstrated that there is a strong correlation </w:t>
      </w:r>
    </w:p>
    <w:p w:rsidR="00355E5F" w:rsidRDefault="00355E5F" w:rsidP="00355E5F">
      <w:r>
        <w:t>between positive perceptions of judicial system performance and support for democracy</w:t>
      </w:r>
    </w:p>
    <w:p w:rsidR="00355E5F" w:rsidRPr="00912162" w:rsidRDefault="00355E5F" w:rsidP="00355E5F">
      <w:pPr>
        <w:rPr>
          <w:rStyle w:val="StyleBoldUnderline"/>
        </w:rPr>
      </w:pPr>
      <w:r>
        <w:t xml:space="preserve">in Latin American countries.84 Therefore, </w:t>
      </w:r>
      <w:r w:rsidRPr="00912162">
        <w:rPr>
          <w:rStyle w:val="StyleBoldUnderline"/>
        </w:rPr>
        <w:t xml:space="preserve">the Mexican judicial system’s ability to </w:t>
      </w:r>
    </w:p>
    <w:p w:rsidR="00355E5F" w:rsidRPr="00912162" w:rsidRDefault="00355E5F" w:rsidP="00355E5F">
      <w:pPr>
        <w:rPr>
          <w:rStyle w:val="StyleBoldUnderline"/>
        </w:rPr>
      </w:pPr>
      <w:r w:rsidRPr="00912162">
        <w:rPr>
          <w:rStyle w:val="StyleBoldUnderline"/>
        </w:rPr>
        <w:t xml:space="preserve">effectively enforce the law is one of the central challenges that Mexican democracy faces </w:t>
      </w:r>
    </w:p>
    <w:p w:rsidR="00355E5F" w:rsidRDefault="00355E5F" w:rsidP="00355E5F">
      <w:r w:rsidRPr="00912162">
        <w:rPr>
          <w:rStyle w:val="StyleBoldUnderline"/>
        </w:rPr>
        <w:t>today,</w:t>
      </w:r>
      <w:r>
        <w:t xml:space="preserve"> as well as one of the determining factors in the potential for Mexico’s democracy </w:t>
      </w:r>
    </w:p>
    <w:p w:rsidR="00355E5F" w:rsidRDefault="00355E5F" w:rsidP="00355E5F">
      <w:r>
        <w:t>to progress in the future.</w:t>
      </w:r>
    </w:p>
    <w:p w:rsidR="00355E5F" w:rsidRDefault="00355E5F" w:rsidP="00355E5F"/>
    <w:p w:rsidR="00355E5F" w:rsidRDefault="00355E5F" w:rsidP="00355E5F">
      <w:pPr>
        <w:pStyle w:val="Heading4"/>
      </w:pPr>
      <w:r>
        <w:t>Judicial system in Mexico requires reform – Nieto supports the process.</w:t>
      </w:r>
    </w:p>
    <w:p w:rsidR="00355E5F" w:rsidRDefault="00355E5F" w:rsidP="00355E5F">
      <w:r>
        <w:t xml:space="preserve">Clare Ribando </w:t>
      </w:r>
      <w:r w:rsidRPr="005307BF">
        <w:rPr>
          <w:rStyle w:val="StyleStyleBold12pt"/>
        </w:rPr>
        <w:t>Seelke</w:t>
      </w:r>
      <w:r>
        <w:t xml:space="preserve">  Specialist in Latin American Affairs  </w:t>
      </w:r>
      <w:r w:rsidRPr="005307BF">
        <w:rPr>
          <w:rStyle w:val="StyleStyleBold12pt"/>
        </w:rPr>
        <w:t xml:space="preserve">and </w:t>
      </w:r>
      <w:r>
        <w:t xml:space="preserve">Kristin M. </w:t>
      </w:r>
      <w:r w:rsidRPr="005307BF">
        <w:rPr>
          <w:rStyle w:val="StyleStyleBold12pt"/>
        </w:rPr>
        <w:t>Finklea</w:t>
      </w:r>
      <w:r>
        <w:t xml:space="preserve"> Analyst in Domestic Security U.S.-Mexican Security Cooperation:  The Mérida Initiative and Beyond  June 12, </w:t>
      </w:r>
      <w:r w:rsidRPr="005307BF">
        <w:rPr>
          <w:rStyle w:val="StyleStyleBold12pt"/>
        </w:rPr>
        <w:t xml:space="preserve">2013 </w:t>
      </w:r>
      <w:r w:rsidRPr="00142564">
        <w:t>http://fpc.state.gov/documents/organization/210921.pdf</w:t>
      </w:r>
    </w:p>
    <w:p w:rsidR="00355E5F" w:rsidRDefault="00355E5F" w:rsidP="00355E5F">
      <w:r w:rsidRPr="005307BF">
        <w:rPr>
          <w:rStyle w:val="StyleBoldUnderline"/>
        </w:rPr>
        <w:t>The Mexican judicial system has been widely criticized for being opaque, inefficient, and corrupt. ¶ It is plagued by long case backlogs, a high pre-trial detention rate, and an inability to secure ¶ convictions. The vast majority of drug trafficking-related arrests that have occurred over the last ¶ six years have not resulted in successful prosecutions.</w:t>
      </w:r>
      <w:r>
        <w:t xml:space="preserve"> The PGR has also been unable to secure </w:t>
      </w:r>
      <w:r w:rsidRPr="005307BF">
        <w:rPr>
          <w:sz w:val="12"/>
        </w:rPr>
        <w:t xml:space="preserve">¶ </w:t>
      </w:r>
      <w:r>
        <w:t xml:space="preserve">charges in many high-profile cases involving the arrests of politicians accused of collaborating </w:t>
      </w:r>
      <w:r w:rsidRPr="005307BF">
        <w:rPr>
          <w:sz w:val="12"/>
        </w:rPr>
        <w:t xml:space="preserve">¶ </w:t>
      </w:r>
      <w:r>
        <w:t>with organized crime, such as Gregorio Sanchez, the former mayor of Cancun.59</w:t>
      </w:r>
      <w:r w:rsidRPr="005307BF">
        <w:rPr>
          <w:sz w:val="12"/>
        </w:rPr>
        <w:t xml:space="preserve">¶ </w:t>
      </w:r>
      <w:r>
        <w:t xml:space="preserve">Mexican prisons, particularly at the state level, are also in need of significant reforms. Increasing </w:t>
      </w:r>
      <w:r w:rsidRPr="005307BF">
        <w:rPr>
          <w:sz w:val="12"/>
        </w:rPr>
        <w:t xml:space="preserve">¶ </w:t>
      </w:r>
      <w:r>
        <w:t xml:space="preserve">arrests have caused prison population to expand significantly, as has the use of preventive </w:t>
      </w:r>
      <w:r w:rsidRPr="005307BF">
        <w:rPr>
          <w:sz w:val="12"/>
        </w:rPr>
        <w:t xml:space="preserve">¶ </w:t>
      </w:r>
      <w:r>
        <w:t xml:space="preserve">detention. Those suspected of involvement in organized crime can be held by the authorities for </w:t>
      </w:r>
      <w:r w:rsidRPr="005307BF">
        <w:rPr>
          <w:sz w:val="12"/>
        </w:rPr>
        <w:t xml:space="preserve">¶ </w:t>
      </w:r>
      <w:r>
        <w:t xml:space="preserve">40 days without access to legal counsel, with a possible extension of another 40 days, a practice </w:t>
      </w:r>
      <w:r w:rsidRPr="005307BF">
        <w:rPr>
          <w:sz w:val="12"/>
        </w:rPr>
        <w:t xml:space="preserve">¶ </w:t>
      </w:r>
      <w:r>
        <w:t xml:space="preserve">known as “arraigo” (pre-charge detention) that has led to serious abuses by authorities.60 Many </w:t>
      </w:r>
      <w:r w:rsidRPr="005307BF">
        <w:rPr>
          <w:sz w:val="12"/>
        </w:rPr>
        <w:t xml:space="preserve">¶ </w:t>
      </w:r>
      <w:r>
        <w:t xml:space="preserve">inmates (perhaps 40%)61 are awaiting trials, as opposed to serving out sentences. As of July 2012, </w:t>
      </w:r>
      <w:r w:rsidRPr="005307BF">
        <w:rPr>
          <w:sz w:val="12"/>
        </w:rPr>
        <w:t xml:space="preserve">¶ </w:t>
      </w:r>
      <w:r>
        <w:t xml:space="preserve">prisons were at 26% over-capacity.62 Prison breaks are common in state facilities, many of which </w:t>
      </w:r>
      <w:r w:rsidRPr="005307BF">
        <w:rPr>
          <w:sz w:val="12"/>
        </w:rPr>
        <w:t xml:space="preserve">¶ </w:t>
      </w:r>
      <w:r>
        <w:t xml:space="preserve">are controlled by crime groups. </w:t>
      </w:r>
      <w:r w:rsidRPr="005307BF">
        <w:rPr>
          <w:sz w:val="12"/>
        </w:rPr>
        <w:t xml:space="preserve">¶ </w:t>
      </w:r>
      <w:r>
        <w:t xml:space="preserve">In June 2008, then-President Calderón signed a judicial reform decree after securing the approval </w:t>
      </w:r>
      <w:r w:rsidRPr="005307BF">
        <w:rPr>
          <w:sz w:val="12"/>
        </w:rPr>
        <w:t xml:space="preserve">¶ </w:t>
      </w:r>
      <w:r>
        <w:t xml:space="preserve">of Congress and Mexico’s states for an amendment to Mexico’s Constitution. Under the reform, </w:t>
      </w:r>
      <w:r w:rsidRPr="005307BF">
        <w:rPr>
          <w:sz w:val="12"/>
        </w:rPr>
        <w:t xml:space="preserve">¶ </w:t>
      </w:r>
      <w:r>
        <w:t xml:space="preserve">Mexico has until 2016 to replace its trial procedures at the federal and state level, moving from a </w:t>
      </w:r>
      <w:r w:rsidRPr="005307BF">
        <w:rPr>
          <w:sz w:val="12"/>
        </w:rPr>
        <w:t xml:space="preserve">¶ </w:t>
      </w:r>
      <w:r>
        <w:t xml:space="preserve">closed-door process based on written arguments to a public trial system with oral arguments and </w:t>
      </w:r>
      <w:r w:rsidRPr="005307BF">
        <w:rPr>
          <w:sz w:val="12"/>
        </w:rPr>
        <w:t xml:space="preserve">¶ </w:t>
      </w:r>
      <w:r>
        <w:t xml:space="preserve">the presumption of innocence until proven guilty. In addition to oral trials, judicial systems are </w:t>
      </w:r>
      <w:r w:rsidRPr="005307BF">
        <w:rPr>
          <w:sz w:val="12"/>
        </w:rPr>
        <w:t xml:space="preserve">¶ </w:t>
      </w:r>
      <w:r>
        <w:t xml:space="preserve">expected to adopt additional means of alternative dispute resolution, which should help make it </w:t>
      </w:r>
      <w:r w:rsidRPr="005307BF">
        <w:rPr>
          <w:sz w:val="12"/>
        </w:rPr>
        <w:t xml:space="preserve">¶ </w:t>
      </w:r>
      <w:r>
        <w:t xml:space="preserve">more flexible and efficient, thereby relieving some of the pressure on the country’s prison system. </w:t>
      </w:r>
      <w:r w:rsidRPr="005307BF">
        <w:rPr>
          <w:sz w:val="12"/>
        </w:rPr>
        <w:t xml:space="preserve">¶ </w:t>
      </w:r>
      <w:r>
        <w:t xml:space="preserve">To implement the reforms, Mexico will need to revise federal and state criminal procedure codes </w:t>
      </w:r>
      <w:r w:rsidRPr="005307BF">
        <w:rPr>
          <w:sz w:val="12"/>
        </w:rPr>
        <w:t xml:space="preserve">¶ </w:t>
      </w:r>
      <w:r>
        <w:t xml:space="preserve">(CPCs), build new courtrooms, retrain current legal professionals, update law school curricula, </w:t>
      </w:r>
      <w:r w:rsidRPr="005307BF">
        <w:rPr>
          <w:sz w:val="12"/>
        </w:rPr>
        <w:t xml:space="preserve">¶ </w:t>
      </w:r>
      <w:r>
        <w:t xml:space="preserve">and improve forensic technology—a difficult and expensive undertaking. </w:t>
      </w:r>
      <w:r w:rsidRPr="005307BF">
        <w:rPr>
          <w:sz w:val="12"/>
        </w:rPr>
        <w:t xml:space="preserve">¶ </w:t>
      </w:r>
      <w:r>
        <w:t xml:space="preserve">Five years into the reform process, progress has stalled at the federal level. </w:t>
      </w:r>
      <w:r w:rsidRPr="005307BF">
        <w:rPr>
          <w:rStyle w:val="StyleBoldUnderline"/>
        </w:rPr>
        <w:t>From the beginning, ¶ analysts had predicted that progress in advancing judicial reform was “likely to be very slow as ¶ capacity constraints and entrenched interests in the judicial system (including judges) delay any ¶ changes</w:t>
      </w:r>
      <w:r>
        <w:t xml:space="preserve">.”63 Still, the Calderón government devoted more funding and political will towards </w:t>
      </w:r>
      <w:r w:rsidRPr="005307BF">
        <w:rPr>
          <w:sz w:val="12"/>
        </w:rPr>
        <w:t xml:space="preserve">¶ </w:t>
      </w:r>
      <w:r>
        <w:t xml:space="preserve">modernizing the police than strengthening the justice system.64 In addition, some of the tough </w:t>
      </w:r>
      <w:r w:rsidRPr="005307BF">
        <w:rPr>
          <w:sz w:val="12"/>
        </w:rPr>
        <w:t xml:space="preserve">¶ </w:t>
      </w:r>
      <w:r>
        <w:t>measures for handling organized crime cases it included in the 2008 judicial reforms appear to</w:t>
      </w:r>
      <w:r w:rsidRPr="005307BF">
        <w:rPr>
          <w:sz w:val="12"/>
        </w:rPr>
        <w:t xml:space="preserve">¶ </w:t>
      </w:r>
      <w:r>
        <w:t xml:space="preserve">run counter to the spirit of the reforms, which include protections for the rights of the accused.65 </w:t>
      </w:r>
      <w:r w:rsidRPr="005307BF">
        <w:rPr>
          <w:sz w:val="12"/>
        </w:rPr>
        <w:t xml:space="preserve">¶ </w:t>
      </w:r>
      <w:r>
        <w:t xml:space="preserve">Former President Calderón proposed a new federal CPC—a key element needed to guide reform </w:t>
      </w:r>
      <w:r w:rsidRPr="005307BF">
        <w:rPr>
          <w:sz w:val="12"/>
        </w:rPr>
        <w:t xml:space="preserve">¶ </w:t>
      </w:r>
      <w:r>
        <w:t xml:space="preserve">efforts—in September 2011, but it was not enacted. </w:t>
      </w:r>
      <w:r w:rsidRPr="005307BF">
        <w:rPr>
          <w:sz w:val="12"/>
        </w:rPr>
        <w:t xml:space="preserve">¶ </w:t>
      </w:r>
      <w:r w:rsidRPr="005307BF">
        <w:rPr>
          <w:rStyle w:val="StyleBoldUnderline"/>
        </w:rPr>
        <w:t>President Peña Nieto has repeatedly pledged to advance judicial reform and overhaul the PGR</w:t>
      </w:r>
      <w:r>
        <w:t xml:space="preserve">. </w:t>
      </w:r>
      <w:r w:rsidRPr="005307BF">
        <w:rPr>
          <w:sz w:val="12"/>
        </w:rPr>
        <w:t xml:space="preserve">¶ </w:t>
      </w:r>
      <w:r>
        <w:t xml:space="preserve">The Mexican Congress is currently considering different versions of a unified code of criminal </w:t>
      </w:r>
      <w:r w:rsidRPr="005307BF">
        <w:rPr>
          <w:sz w:val="12"/>
        </w:rPr>
        <w:t xml:space="preserve">¶ </w:t>
      </w:r>
      <w:r>
        <w:t>procedure that would cover the federal and state levels. It may also limit or do away with arraigo.</w:t>
      </w:r>
      <w:r w:rsidRPr="005307BF">
        <w:rPr>
          <w:sz w:val="12"/>
        </w:rPr>
        <w:t xml:space="preserve">¶ </w:t>
      </w:r>
      <w:r>
        <w:t xml:space="preserve">Experts have praised the Peña Nieto government’s apparent embrace of judicial reform and </w:t>
      </w:r>
      <w:r w:rsidRPr="005307BF">
        <w:rPr>
          <w:sz w:val="12"/>
        </w:rPr>
        <w:t xml:space="preserve">¶ </w:t>
      </w:r>
      <w:r>
        <w:t xml:space="preserve">pledge to use arraigo only sparingly, but remain unsure of how its backing of a unified code of </w:t>
      </w:r>
      <w:r w:rsidRPr="005307BF">
        <w:rPr>
          <w:sz w:val="12"/>
        </w:rPr>
        <w:t xml:space="preserve">¶ </w:t>
      </w:r>
      <w:r>
        <w:t>criminal procedure will affect reform efforts.</w:t>
      </w:r>
    </w:p>
    <w:p w:rsidR="00355E5F" w:rsidRDefault="00355E5F" w:rsidP="00355E5F"/>
    <w:p w:rsidR="00355E5F" w:rsidRDefault="00355E5F" w:rsidP="00355E5F">
      <w:pPr>
        <w:pStyle w:val="Heading4"/>
      </w:pPr>
      <w:r>
        <w:t xml:space="preserve">The weak judicial system in Mexico is the biggest obstacle to democracy – plan reforms are key.  </w:t>
      </w:r>
    </w:p>
    <w:p w:rsidR="00355E5F" w:rsidRDefault="00355E5F" w:rsidP="00355E5F">
      <w:r>
        <w:t xml:space="preserve">KATRINA MIA </w:t>
      </w:r>
      <w:r w:rsidRPr="006C65E7">
        <w:rPr>
          <w:rStyle w:val="StyleStyleBold12pt"/>
        </w:rPr>
        <w:t>WEEKS</w:t>
      </w:r>
      <w:r>
        <w:t xml:space="preserve"> APRIL 25, </w:t>
      </w:r>
      <w:r w:rsidRPr="006C65E7">
        <w:rPr>
          <w:rStyle w:val="StyleStyleBold12pt"/>
        </w:rPr>
        <w:t xml:space="preserve">2011 </w:t>
      </w:r>
      <w:r>
        <w:t xml:space="preserve">THE DRUG WAR IN MEXICO: </w:t>
      </w:r>
    </w:p>
    <w:p w:rsidR="00355E5F" w:rsidRDefault="00355E5F" w:rsidP="00355E5F">
      <w:r>
        <w:t xml:space="preserve">CONSEQUENCES FOR MEXICO’S NASCENT DEMOCRACY </w:t>
      </w:r>
      <w:r w:rsidRPr="003643C2">
        <w:t>http://scholarship.claremont.edu/cgi/viewcontent.cgi?article=1161&amp;context=cmc_theses</w:t>
      </w:r>
    </w:p>
    <w:p w:rsidR="00355E5F" w:rsidRPr="00912162" w:rsidRDefault="00355E5F" w:rsidP="00355E5F">
      <w:pPr>
        <w:rPr>
          <w:rStyle w:val="StyleBoldUnderline"/>
        </w:rPr>
      </w:pPr>
      <w:r>
        <w:t xml:space="preserve">These </w:t>
      </w:r>
      <w:r w:rsidRPr="00912162">
        <w:rPr>
          <w:rStyle w:val="StyleBoldUnderline"/>
        </w:rPr>
        <w:t xml:space="preserve">judicial reforms are important because they have substantial positive </w:t>
      </w:r>
    </w:p>
    <w:p w:rsidR="00355E5F" w:rsidRPr="00912162" w:rsidRDefault="00355E5F" w:rsidP="00355E5F">
      <w:pPr>
        <w:rPr>
          <w:rStyle w:val="StyleBoldUnderline"/>
        </w:rPr>
      </w:pPr>
      <w:r w:rsidRPr="00912162">
        <w:rPr>
          <w:rStyle w:val="StyleBoldUnderline"/>
        </w:rPr>
        <w:t>implications for democratic governance in Mexico</w:t>
      </w:r>
      <w:r>
        <w:t xml:space="preserve">. </w:t>
      </w:r>
      <w:r w:rsidRPr="00912162">
        <w:rPr>
          <w:rStyle w:val="StyleBoldUnderline"/>
        </w:rPr>
        <w:t xml:space="preserve">Many scholars point out that the </w:t>
      </w:r>
    </w:p>
    <w:p w:rsidR="00355E5F" w:rsidRPr="00912162" w:rsidRDefault="00355E5F" w:rsidP="00355E5F">
      <w:pPr>
        <w:rPr>
          <w:rStyle w:val="StyleBoldUnderline"/>
        </w:rPr>
      </w:pPr>
      <w:r w:rsidRPr="00912162">
        <w:rPr>
          <w:rStyle w:val="StyleBoldUnderline"/>
        </w:rPr>
        <w:t xml:space="preserve">fragile and weak nature of the judicial system in Mexico is the country’s greatest obstacle </w:t>
      </w:r>
    </w:p>
    <w:p w:rsidR="00355E5F" w:rsidRDefault="00355E5F" w:rsidP="00355E5F">
      <w:r w:rsidRPr="00912162">
        <w:rPr>
          <w:rStyle w:val="StyleBoldUnderline"/>
        </w:rPr>
        <w:t>to democracy</w:t>
      </w:r>
      <w:r>
        <w:t xml:space="preserve">.92 If the 2008 constitutional reforms succeed in developing and </w:t>
      </w:r>
    </w:p>
    <w:p w:rsidR="00355E5F" w:rsidRDefault="00355E5F" w:rsidP="00355E5F">
      <w:r>
        <w:t xml:space="preserve">strengthening the judiciary, democratization in Mexico will be enhanced, rather than </w:t>
      </w:r>
    </w:p>
    <w:p w:rsidR="00355E5F" w:rsidRDefault="00355E5F" w:rsidP="00355E5F">
      <w:r>
        <w:t xml:space="preserve">obstructed by this branch of government. There is also widespread agreement within </w:t>
      </w:r>
    </w:p>
    <w:p w:rsidR="00355E5F" w:rsidRDefault="00355E5F" w:rsidP="00355E5F">
      <w:r>
        <w:t xml:space="preserve">academic scholarship that there need to be changes in the institutional structure, </w:t>
      </w:r>
    </w:p>
    <w:p w:rsidR="00355E5F" w:rsidRDefault="00355E5F" w:rsidP="00355E5F">
      <w:r>
        <w:t xml:space="preserve">investigative strategies, and culture of the Mexican justice system in order to make the </w:t>
      </w:r>
    </w:p>
    <w:p w:rsidR="00355E5F" w:rsidRDefault="00355E5F" w:rsidP="00355E5F">
      <w:r>
        <w:t xml:space="preserve">government more accountable to the Mexican citizenry and respectful of the fundamental </w:t>
      </w:r>
    </w:p>
    <w:p w:rsidR="00355E5F" w:rsidRDefault="00355E5F" w:rsidP="00355E5F">
      <w:r>
        <w:t xml:space="preserve">rights of its citizens.93 The fact that the 2008 reforms initiate these changes within the </w:t>
      </w:r>
    </w:p>
    <w:p w:rsidR="00355E5F" w:rsidRDefault="00355E5F" w:rsidP="00355E5F">
      <w:r>
        <w:t xml:space="preserve">justice system demonstrates that there is significant progress towards strengthening the </w:t>
      </w:r>
    </w:p>
    <w:p w:rsidR="00355E5F" w:rsidRDefault="00355E5F" w:rsidP="00355E5F">
      <w:r>
        <w:t xml:space="preserve">judicial pillar of a democratic political system within Mexico. </w:t>
      </w:r>
      <w:r w:rsidRPr="00912162">
        <w:rPr>
          <w:rStyle w:val="StyleBoldUnderline"/>
        </w:rPr>
        <w:t>Additionally,</w:t>
      </w:r>
      <w:r>
        <w:t xml:space="preserve"> according to </w:t>
      </w:r>
    </w:p>
    <w:p w:rsidR="00355E5F" w:rsidRPr="00912162" w:rsidRDefault="00355E5F" w:rsidP="00355E5F">
      <w:pPr>
        <w:rPr>
          <w:rStyle w:val="StyleBoldUnderline"/>
        </w:rPr>
      </w:pPr>
      <w:r>
        <w:t>Mexican democracy expert Denise Dresser</w:t>
      </w:r>
      <w:r w:rsidRPr="00912162">
        <w:rPr>
          <w:rStyle w:val="StyleBoldUnderline"/>
        </w:rPr>
        <w:t xml:space="preserve">, rule of law is the most important aspect of </w:t>
      </w:r>
    </w:p>
    <w:p w:rsidR="00355E5F" w:rsidRDefault="00355E5F" w:rsidP="00355E5F">
      <w:r w:rsidRPr="00912162">
        <w:rPr>
          <w:rStyle w:val="StyleBoldUnderline"/>
        </w:rPr>
        <w:t>democratic consolidation in Mexico, and without it democracy cannot flourish</w:t>
      </w:r>
      <w:r>
        <w:t xml:space="preserve">.94 Since </w:t>
      </w:r>
    </w:p>
    <w:p w:rsidR="00355E5F" w:rsidRDefault="00355E5F" w:rsidP="00355E5F">
      <w:r>
        <w:t xml:space="preserve">Calderón’s reforms increase the judiciary’s ability to adhere to and protect the rule of </w:t>
      </w:r>
    </w:p>
    <w:p w:rsidR="00355E5F" w:rsidRDefault="00355E5F" w:rsidP="00355E5F">
      <w:r>
        <w:t xml:space="preserve">law, democratization of Mexico is also significantly enhanced by these alterations. </w:t>
      </w:r>
    </w:p>
    <w:p w:rsidR="00355E5F" w:rsidRPr="00CF506F" w:rsidRDefault="00355E5F" w:rsidP="00355E5F">
      <w:pPr>
        <w:rPr>
          <w:rStyle w:val="StyleBoldUnderline"/>
        </w:rPr>
      </w:pPr>
      <w:r w:rsidRPr="00CF506F">
        <w:rPr>
          <w:rStyle w:val="StyleBoldUnderline"/>
        </w:rPr>
        <w:t xml:space="preserve">Ultimately, the hope is that Mexican judicial reforms will increase the capacity, </w:t>
      </w:r>
    </w:p>
    <w:p w:rsidR="00355E5F" w:rsidRPr="00CF506F" w:rsidRDefault="00355E5F" w:rsidP="00355E5F">
      <w:pPr>
        <w:rPr>
          <w:rStyle w:val="StyleBoldUnderline"/>
        </w:rPr>
      </w:pPr>
      <w:r w:rsidRPr="00CF506F">
        <w:rPr>
          <w:rStyle w:val="StyleBoldUnderline"/>
        </w:rPr>
        <w:t>transparency, accountability, and effectiveness of the justice system. If the judiciary</w:t>
      </w:r>
    </w:p>
    <w:p w:rsidR="00355E5F" w:rsidRPr="00CF506F" w:rsidRDefault="00355E5F" w:rsidP="00355E5F">
      <w:pPr>
        <w:rPr>
          <w:rStyle w:val="StyleBoldUnderline"/>
        </w:rPr>
      </w:pPr>
      <w:r w:rsidRPr="00CF506F">
        <w:rPr>
          <w:rStyle w:val="StyleBoldUnderline"/>
        </w:rPr>
        <w:t xml:space="preserve">succeeds in achieving these goals, the consolidation of democracy in Mexico will be </w:t>
      </w:r>
    </w:p>
    <w:p w:rsidR="00355E5F" w:rsidRDefault="00355E5F" w:rsidP="00355E5F">
      <w:r w:rsidRPr="00CF506F">
        <w:rPr>
          <w:rStyle w:val="StyleBoldUnderline"/>
        </w:rPr>
        <w:t>greatly bolstered</w:t>
      </w:r>
      <w:r>
        <w:t>.</w:t>
      </w:r>
    </w:p>
    <w:p w:rsidR="00355E5F" w:rsidRDefault="00355E5F" w:rsidP="00355E5F"/>
    <w:p w:rsidR="00355E5F" w:rsidRDefault="00355E5F" w:rsidP="00355E5F">
      <w:r w:rsidRPr="00CF506F">
        <w:rPr>
          <w:rFonts w:eastAsiaTheme="majorEastAsia" w:cstheme="majorBidi"/>
          <w:b/>
          <w:bCs/>
          <w:iCs/>
          <w:sz w:val="26"/>
        </w:rPr>
        <w:t>Reform of the judicial branch is the most important factor to fighting cartel violence in Mexico</w:t>
      </w:r>
      <w:r>
        <w:t>.</w:t>
      </w:r>
    </w:p>
    <w:p w:rsidR="00355E5F" w:rsidRDefault="00355E5F" w:rsidP="00355E5F">
      <w:r>
        <w:t xml:space="preserve">KATRINA MIA </w:t>
      </w:r>
      <w:r w:rsidRPr="006C65E7">
        <w:rPr>
          <w:rStyle w:val="StyleStyleBold12pt"/>
        </w:rPr>
        <w:t>WEEKS</w:t>
      </w:r>
      <w:r>
        <w:t xml:space="preserve"> APRIL 25, </w:t>
      </w:r>
      <w:r w:rsidRPr="006C65E7">
        <w:rPr>
          <w:rStyle w:val="StyleStyleBold12pt"/>
        </w:rPr>
        <w:t xml:space="preserve">2011 </w:t>
      </w:r>
      <w:r>
        <w:t xml:space="preserve">THE DRUG WAR IN MEXICO: </w:t>
      </w:r>
    </w:p>
    <w:p w:rsidR="00355E5F" w:rsidRDefault="00355E5F" w:rsidP="00355E5F">
      <w:r>
        <w:t xml:space="preserve">CONSEQUENCES FOR MEXICO’S NASCENT DEMOCRACY </w:t>
      </w:r>
      <w:r w:rsidRPr="003643C2">
        <w:t>http://scholarship.claremont.edu/cgi/viewcontent.cgi?article=1161&amp;context=cmc_theses</w:t>
      </w:r>
    </w:p>
    <w:p w:rsidR="00355E5F" w:rsidRDefault="00355E5F" w:rsidP="00355E5F">
      <w:r>
        <w:t xml:space="preserve">While there are substantive changes developing within the justice system, the </w:t>
      </w:r>
    </w:p>
    <w:p w:rsidR="00355E5F" w:rsidRDefault="00355E5F" w:rsidP="00355E5F">
      <w:r>
        <w:t xml:space="preserve">increased presence of drug trafficking organizations and counter drug efforts has greatly </w:t>
      </w:r>
    </w:p>
    <w:p w:rsidR="00355E5F" w:rsidRPr="00CF506F" w:rsidRDefault="00355E5F" w:rsidP="00355E5F">
      <w:pPr>
        <w:rPr>
          <w:rStyle w:val="StyleBoldUnderline"/>
        </w:rPr>
      </w:pPr>
      <w:r>
        <w:t xml:space="preserve">impacted these advances. Indeed, </w:t>
      </w:r>
      <w:r w:rsidRPr="00CF506F">
        <w:rPr>
          <w:rStyle w:val="StyleBoldUnderline"/>
        </w:rPr>
        <w:t xml:space="preserve">the drug war significantly hinders the performance of </w:t>
      </w:r>
    </w:p>
    <w:p w:rsidR="00355E5F" w:rsidRPr="00CF506F" w:rsidRDefault="00355E5F" w:rsidP="00355E5F">
      <w:pPr>
        <w:rPr>
          <w:rStyle w:val="StyleBoldUnderline"/>
        </w:rPr>
      </w:pPr>
      <w:r w:rsidRPr="00CF506F">
        <w:rPr>
          <w:rStyle w:val="StyleBoldUnderline"/>
        </w:rPr>
        <w:t xml:space="preserve">the justice system in Mexico. Some would even go as far as to say that the threat to the </w:t>
      </w:r>
    </w:p>
    <w:p w:rsidR="00355E5F" w:rsidRPr="00CF506F" w:rsidRDefault="00355E5F" w:rsidP="00355E5F">
      <w:pPr>
        <w:rPr>
          <w:rStyle w:val="StyleBoldUnderline"/>
        </w:rPr>
      </w:pPr>
      <w:r w:rsidRPr="00CF506F">
        <w:rPr>
          <w:rStyle w:val="StyleBoldUnderline"/>
        </w:rPr>
        <w:t xml:space="preserve">judicial branch posed by drug trafficking organizations is the most conspicuous and </w:t>
      </w:r>
    </w:p>
    <w:p w:rsidR="00355E5F" w:rsidRPr="00CF506F" w:rsidRDefault="00355E5F" w:rsidP="00355E5F">
      <w:pPr>
        <w:rPr>
          <w:rStyle w:val="StyleBoldUnderline"/>
        </w:rPr>
      </w:pPr>
      <w:r w:rsidRPr="00CF506F">
        <w:rPr>
          <w:rStyle w:val="StyleBoldUnderline"/>
        </w:rPr>
        <w:t>detrimental consequence of the drug war in Mexico.</w:t>
      </w:r>
      <w:r>
        <w:t xml:space="preserve"> </w:t>
      </w:r>
      <w:r w:rsidRPr="00CF506F">
        <w:rPr>
          <w:rStyle w:val="StyleBoldUnderline"/>
        </w:rPr>
        <w:t xml:space="preserve">This is because the judiciary’s </w:t>
      </w:r>
    </w:p>
    <w:p w:rsidR="00355E5F" w:rsidRPr="00CF506F" w:rsidRDefault="00355E5F" w:rsidP="00355E5F">
      <w:pPr>
        <w:rPr>
          <w:rStyle w:val="StyleBoldUnderline"/>
        </w:rPr>
      </w:pPr>
      <w:r w:rsidRPr="00CF506F">
        <w:rPr>
          <w:rStyle w:val="StyleBoldUnderline"/>
        </w:rPr>
        <w:t xml:space="preserve">ability to successfully punish and control the problem of drug trafficking crime will </w:t>
      </w:r>
    </w:p>
    <w:p w:rsidR="00355E5F" w:rsidRDefault="00355E5F" w:rsidP="00355E5F">
      <w:r w:rsidRPr="00CF506F">
        <w:rPr>
          <w:rStyle w:val="StyleBoldUnderline"/>
        </w:rPr>
        <w:t>determine this system’s performance</w:t>
      </w:r>
      <w:r>
        <w:t xml:space="preserve">. However, there are substantial pressures placed on </w:t>
      </w:r>
    </w:p>
    <w:p w:rsidR="00355E5F" w:rsidRDefault="00355E5F" w:rsidP="00355E5F">
      <w:r>
        <w:t>the judicial system by drug trafficking organizations. For example, judges and other</w:t>
      </w:r>
    </w:p>
    <w:p w:rsidR="00355E5F" w:rsidRDefault="00355E5F" w:rsidP="00355E5F">
      <w:r>
        <w:t xml:space="preserve">members of the judiciary will be subject to physical intimidation, harassment, and </w:t>
      </w:r>
    </w:p>
    <w:p w:rsidR="00355E5F" w:rsidRDefault="00355E5F" w:rsidP="00355E5F">
      <w:r>
        <w:t xml:space="preserve">corruption through bribes and other payback schemes from drug trafficking </w:t>
      </w:r>
    </w:p>
    <w:p w:rsidR="00355E5F" w:rsidRDefault="00355E5F" w:rsidP="00355E5F">
      <w:r>
        <w:t xml:space="preserve">organizations. The increased volume of drug-related court cases increases the burden of </w:t>
      </w:r>
    </w:p>
    <w:p w:rsidR="00355E5F" w:rsidRDefault="00355E5F" w:rsidP="00355E5F">
      <w:r>
        <w:t xml:space="preserve">work within the judiciary and slows down the administration of justice. The focus on </w:t>
      </w:r>
    </w:p>
    <w:p w:rsidR="00355E5F" w:rsidRDefault="00355E5F" w:rsidP="00355E5F">
      <w:r>
        <w:t xml:space="preserve">drug-related crimes will detract from the judiciary’s ability to enact justice in other </w:t>
      </w:r>
    </w:p>
    <w:p w:rsidR="00355E5F" w:rsidRDefault="00355E5F" w:rsidP="00355E5F">
      <w:r>
        <w:t xml:space="preserve">important areas of society. All of these factors, as well as many others, may weaken the </w:t>
      </w:r>
    </w:p>
    <w:p w:rsidR="00355E5F" w:rsidRPr="00CF506F" w:rsidRDefault="00355E5F" w:rsidP="00355E5F">
      <w:pPr>
        <w:rPr>
          <w:rStyle w:val="StyleBoldUnderline"/>
        </w:rPr>
      </w:pPr>
      <w:r>
        <w:t xml:space="preserve">judiciary at a critical moment for Mexico. </w:t>
      </w:r>
      <w:r w:rsidRPr="00CF506F">
        <w:rPr>
          <w:rStyle w:val="StyleBoldUnderline"/>
        </w:rPr>
        <w:t xml:space="preserve">If the judiciary is weak, it will be unable to </w:t>
      </w:r>
    </w:p>
    <w:p w:rsidR="00355E5F" w:rsidRPr="00CF506F" w:rsidRDefault="00355E5F" w:rsidP="00355E5F">
      <w:pPr>
        <w:rPr>
          <w:rStyle w:val="StyleBoldUnderline"/>
        </w:rPr>
      </w:pPr>
      <w:r w:rsidRPr="00CF506F">
        <w:rPr>
          <w:rStyle w:val="StyleBoldUnderline"/>
        </w:rPr>
        <w:t xml:space="preserve">decrease drug related criminality in Mexico, thus creating a vicious cycle of lawlessness </w:t>
      </w:r>
    </w:p>
    <w:p w:rsidR="00355E5F" w:rsidRDefault="00355E5F" w:rsidP="00355E5F">
      <w:r w:rsidRPr="00CF506F">
        <w:rPr>
          <w:rStyle w:val="StyleBoldUnderline"/>
        </w:rPr>
        <w:t>that will undermine Mexico’s democratic governance</w:t>
      </w:r>
      <w:r>
        <w:t xml:space="preserve">. Indeed, illicit drug trafficking and </w:t>
      </w:r>
    </w:p>
    <w:p w:rsidR="00355E5F" w:rsidRDefault="00355E5F" w:rsidP="00355E5F">
      <w:r>
        <w:t xml:space="preserve">organized crime flourish under the exact conditions that the justice system is trying to </w:t>
      </w:r>
    </w:p>
    <w:p w:rsidR="00355E5F" w:rsidRDefault="00355E5F" w:rsidP="00355E5F">
      <w:r>
        <w:t xml:space="preserve">fight against: an atmosphere of impunity and the absence of rule of law. Therefore, the </w:t>
      </w:r>
    </w:p>
    <w:p w:rsidR="00355E5F" w:rsidRDefault="00355E5F" w:rsidP="00355E5F">
      <w:r>
        <w:t>Mexican judiciary can only be strengthened if drug-related crime is reduced. Otherwise</w:t>
      </w:r>
    </w:p>
    <w:p w:rsidR="00355E5F" w:rsidRDefault="00355E5F" w:rsidP="00355E5F">
      <w:r>
        <w:t xml:space="preserve">escalating criminality related to drug trafficking will continue to weaken the </w:t>
      </w:r>
    </w:p>
    <w:p w:rsidR="00355E5F" w:rsidRDefault="00355E5F" w:rsidP="00355E5F">
      <w:r>
        <w:t xml:space="preserve">administration of justice in Mexico’s political system. In the face of these formidable </w:t>
      </w:r>
    </w:p>
    <w:p w:rsidR="00355E5F" w:rsidRDefault="00355E5F" w:rsidP="00355E5F">
      <w:r>
        <w:t xml:space="preserve">challenges from the drug war, it is crucial to assess whether the judicial system and its </w:t>
      </w:r>
    </w:p>
    <w:p w:rsidR="00355E5F" w:rsidRDefault="00355E5F" w:rsidP="00355E5F">
      <w:r>
        <w:t xml:space="preserve">democratic reforms can be upheld. In light of the significant obstacles from drug </w:t>
      </w:r>
    </w:p>
    <w:p w:rsidR="00355E5F" w:rsidRDefault="00355E5F" w:rsidP="00355E5F">
      <w:r>
        <w:t xml:space="preserve">trafficking organizations and counter-drug efforts, can rule of law be successfully </w:t>
      </w:r>
    </w:p>
    <w:p w:rsidR="00355E5F" w:rsidRDefault="00355E5F" w:rsidP="00355E5F">
      <w:r>
        <w:t>enforced and developed by the criminal justice system so that the consolidation of</w:t>
      </w:r>
    </w:p>
    <w:p w:rsidR="00355E5F" w:rsidRDefault="00355E5F" w:rsidP="00355E5F">
      <w:r>
        <w:t xml:space="preserve">Mexican democracy can be upheld? Specifically, can the judicial system fulfill its </w:t>
      </w:r>
    </w:p>
    <w:p w:rsidR="00355E5F" w:rsidRDefault="00355E5F" w:rsidP="00355E5F">
      <w:r>
        <w:t>reforms in tandem with the presence of the drug war?</w:t>
      </w:r>
    </w:p>
    <w:p w:rsidR="00355E5F" w:rsidRDefault="00355E5F" w:rsidP="00355E5F"/>
    <w:p w:rsidR="00355E5F" w:rsidRDefault="00355E5F" w:rsidP="00355E5F">
      <w:pPr>
        <w:pStyle w:val="Heading4"/>
      </w:pPr>
      <w:r>
        <w:t>The US should emphasize economic assistance in addition to security assistance including funding for professional skills transference and partnerships.</w:t>
      </w:r>
    </w:p>
    <w:p w:rsidR="00355E5F" w:rsidRPr="004D7F90" w:rsidRDefault="00355E5F" w:rsidP="00355E5F">
      <w:pPr>
        <w:rPr>
          <w:sz w:val="12"/>
        </w:rPr>
      </w:pPr>
      <w:r>
        <w:t>David A</w:t>
      </w:r>
      <w:r w:rsidRPr="004D7F90">
        <w:rPr>
          <w:rStyle w:val="StyleStyleBold12pt"/>
        </w:rPr>
        <w:t>. Shirk</w:t>
      </w:r>
      <w:r>
        <w:t xml:space="preserve"> </w:t>
      </w:r>
      <w:r w:rsidRPr="004D7F90">
        <w:rPr>
          <w:sz w:val="12"/>
        </w:rPr>
        <w:t>the director of the Trans-Border Institute and associate</w:t>
      </w:r>
      <w:r>
        <w:rPr>
          <w:sz w:val="12"/>
        </w:rPr>
        <w:t xml:space="preserve"> </w:t>
      </w:r>
      <w:r w:rsidRPr="004D7F90">
        <w:rPr>
          <w:sz w:val="12"/>
        </w:rPr>
        <w:t>professor of political science at the University of San Diego. He</w:t>
      </w:r>
    </w:p>
    <w:p w:rsidR="00355E5F" w:rsidRPr="004D7F90" w:rsidRDefault="00355E5F" w:rsidP="00355E5F">
      <w:pPr>
        <w:rPr>
          <w:sz w:val="12"/>
        </w:rPr>
      </w:pPr>
      <w:r w:rsidRPr="004D7F90">
        <w:rPr>
          <w:sz w:val="12"/>
        </w:rPr>
        <w:t>conducts research on Mexican politics, U.S.-Mexico relations, and law</w:t>
      </w:r>
      <w:r>
        <w:rPr>
          <w:sz w:val="12"/>
        </w:rPr>
        <w:t xml:space="preserve"> </w:t>
      </w:r>
      <w:r w:rsidRPr="004D7F90">
        <w:rPr>
          <w:sz w:val="12"/>
        </w:rPr>
        <w:t>enforcement and security along the U.S.-Mexico border. Dr. Shirk</w:t>
      </w:r>
      <w:r>
        <w:rPr>
          <w:sz w:val="12"/>
        </w:rPr>
        <w:t xml:space="preserve"> </w:t>
      </w:r>
      <w:r w:rsidRPr="004D7F90">
        <w:rPr>
          <w:sz w:val="12"/>
        </w:rPr>
        <w:t>received his PhD in political science at the University of California,</w:t>
      </w:r>
      <w:r>
        <w:rPr>
          <w:sz w:val="12"/>
        </w:rPr>
        <w:t xml:space="preserve"> </w:t>
      </w:r>
      <w:r w:rsidRPr="004D7F90">
        <w:rPr>
          <w:sz w:val="12"/>
        </w:rPr>
        <w:t>San Diego, and was a fellow at the Center for U.S.-Mexican Studies</w:t>
      </w:r>
      <w:r>
        <w:rPr>
          <w:sz w:val="12"/>
        </w:rPr>
        <w:t xml:space="preserve"> </w:t>
      </w:r>
      <w:r w:rsidRPr="004D7F90">
        <w:rPr>
          <w:sz w:val="12"/>
        </w:rPr>
        <w:t>from 1998 to 1999 and from 2001 to 2003. In 2009–2010, Dr. Shirk was</w:t>
      </w:r>
      <w:r>
        <w:rPr>
          <w:sz w:val="12"/>
        </w:rPr>
        <w:t xml:space="preserve"> </w:t>
      </w:r>
      <w:r w:rsidRPr="004D7F90">
        <w:rPr>
          <w:sz w:val="12"/>
        </w:rPr>
        <w:t>a fellow at the Woodrow Wilson Center for International Scholars in</w:t>
      </w:r>
      <w:r>
        <w:rPr>
          <w:sz w:val="12"/>
        </w:rPr>
        <w:t xml:space="preserve"> </w:t>
      </w:r>
      <w:r w:rsidRPr="004D7F90">
        <w:rPr>
          <w:sz w:val="12"/>
        </w:rPr>
        <w:t>Washington, DC. He is currently the principal investigator for the Justice</w:t>
      </w:r>
      <w:r>
        <w:rPr>
          <w:sz w:val="12"/>
        </w:rPr>
        <w:t xml:space="preserve"> </w:t>
      </w:r>
      <w:r w:rsidRPr="004D7F90">
        <w:rPr>
          <w:sz w:val="12"/>
        </w:rPr>
        <w:t>in Mexico project (www.justiceinmexico.org), a binational research</w:t>
      </w:r>
      <w:r>
        <w:rPr>
          <w:sz w:val="12"/>
        </w:rPr>
        <w:t xml:space="preserve"> initiative </w:t>
      </w:r>
    </w:p>
    <w:p w:rsidR="00355E5F" w:rsidRDefault="00355E5F" w:rsidP="00355E5F">
      <w:r>
        <w:t xml:space="preserve">“The Drug War in Mexico Confronting a Shared Threat” Council of Foreign Relations Special Report No. 60 March </w:t>
      </w:r>
      <w:r w:rsidRPr="004D7F90">
        <w:rPr>
          <w:rStyle w:val="StyleStyleBold12pt"/>
        </w:rPr>
        <w:t>2011</w:t>
      </w:r>
      <w:r>
        <w:t xml:space="preserve"> online</w:t>
      </w:r>
    </w:p>
    <w:p w:rsidR="00355E5F" w:rsidRDefault="00355E5F" w:rsidP="00355E5F">
      <w:r>
        <w:t>In its provision of aid</w:t>
      </w:r>
      <w:r w:rsidRPr="007C7512">
        <w:rPr>
          <w:rStyle w:val="StyleBoldUnderline"/>
        </w:rPr>
        <w:t>, the United States should put greater emphasis¶ on soft economic and educational assistance in addition to hard¶ security assistance.</w:t>
      </w:r>
      <w:r>
        <w:t xml:space="preserve"> The U.S. Congress should fully fund the Obama</w:t>
      </w:r>
      <w:r w:rsidRPr="00D31991">
        <w:rPr>
          <w:sz w:val="12"/>
        </w:rPr>
        <w:t xml:space="preserve">¶ </w:t>
      </w:r>
      <w:r>
        <w:t>Recommendations for U.S. Policy 25</w:t>
      </w:r>
      <w:r w:rsidRPr="00D31991">
        <w:rPr>
          <w:sz w:val="12"/>
        </w:rPr>
        <w:t xml:space="preserve">¶ </w:t>
      </w:r>
      <w:r>
        <w:t>administration’s request for $66 million in economic and development</w:t>
      </w:r>
      <w:r w:rsidRPr="00D31991">
        <w:rPr>
          <w:sz w:val="12"/>
        </w:rPr>
        <w:t xml:space="preserve">¶ </w:t>
      </w:r>
      <w:r>
        <w:t>assistance for FY2012—more than doubling the amount provided in</w:t>
      </w:r>
      <w:r w:rsidRPr="00D31991">
        <w:rPr>
          <w:sz w:val="12"/>
        </w:rPr>
        <w:t xml:space="preserve">¶ </w:t>
      </w:r>
      <w:r>
        <w:t>FY2010. In determining longer-term aid targets, policymakers should</w:t>
      </w:r>
      <w:r w:rsidRPr="00D31991">
        <w:rPr>
          <w:sz w:val="12"/>
        </w:rPr>
        <w:t xml:space="preserve">¶ </w:t>
      </w:r>
      <w:r>
        <w:t>consider Plan Colombia’s success in promoting economic development;</w:t>
      </w:r>
      <w:r w:rsidRPr="00D31991">
        <w:rPr>
          <w:sz w:val="12"/>
        </w:rPr>
        <w:t xml:space="preserve">¶ </w:t>
      </w:r>
      <w:r>
        <w:t>Colombia has one-third Mexico’s population, but it receives</w:t>
      </w:r>
      <w:r w:rsidRPr="00D31991">
        <w:rPr>
          <w:sz w:val="12"/>
        </w:rPr>
        <w:t xml:space="preserve">¶ </w:t>
      </w:r>
      <w:r>
        <w:t>three times the economic and development assistance. By increasing</w:t>
      </w:r>
      <w:r w:rsidRPr="00D31991">
        <w:rPr>
          <w:sz w:val="12"/>
        </w:rPr>
        <w:t xml:space="preserve">¶ </w:t>
      </w:r>
      <w:r>
        <w:t>economic assistance, the United States can provide alternative opportunities</w:t>
      </w:r>
      <w:r w:rsidRPr="00D31991">
        <w:rPr>
          <w:sz w:val="12"/>
        </w:rPr>
        <w:t xml:space="preserve">¶ </w:t>
      </w:r>
      <w:r>
        <w:t>for poor families and micro-entrepreneurs in communities</w:t>
      </w:r>
      <w:r w:rsidRPr="00D31991">
        <w:rPr>
          <w:sz w:val="12"/>
        </w:rPr>
        <w:t xml:space="preserve">¶ </w:t>
      </w:r>
      <w:r>
        <w:t>vulnerable to violence. Emphasis should be placed on broadening and</w:t>
      </w:r>
      <w:r w:rsidRPr="00D31991">
        <w:rPr>
          <w:sz w:val="12"/>
        </w:rPr>
        <w:t xml:space="preserve">¶ </w:t>
      </w:r>
      <w:r>
        <w:t>scaling up programs of youth education, recreational and gang intervention</w:t>
      </w:r>
      <w:r w:rsidRPr="00D31991">
        <w:rPr>
          <w:sz w:val="12"/>
        </w:rPr>
        <w:t xml:space="preserve">¶ </w:t>
      </w:r>
      <w:r>
        <w:t>programs, drug treatment and prevention, workforce preparation</w:t>
      </w:r>
      <w:r w:rsidRPr="00D31991">
        <w:rPr>
          <w:sz w:val="12"/>
        </w:rPr>
        <w:t xml:space="preserve">¶ </w:t>
      </w:r>
      <w:r>
        <w:t>and technical training, microfinance and microcredit lending, and</w:t>
      </w:r>
      <w:r w:rsidRPr="00D31991">
        <w:rPr>
          <w:sz w:val="12"/>
        </w:rPr>
        <w:t xml:space="preserve">¶ </w:t>
      </w:r>
      <w:r>
        <w:t xml:space="preserve">regional economic development and job-creation centers. </w:t>
      </w:r>
      <w:r w:rsidRPr="007C7512">
        <w:rPr>
          <w:rStyle w:val="StyleBoldUnderline"/>
        </w:rPr>
        <w:t>In addition,¶ the Obama administration should bolster funding for international¶ educational and professional exchanges, encouraging skills transference¶ and sustained partnerships that build knowledge and opportunities¶ in both Mexico and the United States</w:t>
      </w:r>
      <w:r>
        <w:t>.</w:t>
      </w:r>
    </w:p>
    <w:p w:rsidR="00355E5F" w:rsidRDefault="00355E5F" w:rsidP="00355E5F">
      <w:pPr>
        <w:pStyle w:val="Heading4"/>
      </w:pPr>
      <w:r>
        <w:t>US should expand judicial sector reform to resolve performance issues in Mexico</w:t>
      </w:r>
    </w:p>
    <w:p w:rsidR="00355E5F" w:rsidRPr="004D7F90" w:rsidRDefault="00355E5F" w:rsidP="00355E5F">
      <w:pPr>
        <w:rPr>
          <w:sz w:val="12"/>
        </w:rPr>
      </w:pPr>
      <w:r>
        <w:t>David A</w:t>
      </w:r>
      <w:r w:rsidRPr="004D7F90">
        <w:rPr>
          <w:rStyle w:val="StyleStyleBold12pt"/>
        </w:rPr>
        <w:t>. Shirk</w:t>
      </w:r>
      <w:r>
        <w:t xml:space="preserve"> </w:t>
      </w:r>
      <w:r w:rsidRPr="004D7F90">
        <w:rPr>
          <w:sz w:val="12"/>
        </w:rPr>
        <w:t>the director of the Trans-Border Institute and associate</w:t>
      </w:r>
      <w:r>
        <w:rPr>
          <w:sz w:val="12"/>
        </w:rPr>
        <w:t xml:space="preserve"> </w:t>
      </w:r>
      <w:r w:rsidRPr="004D7F90">
        <w:rPr>
          <w:sz w:val="12"/>
        </w:rPr>
        <w:t>professor of political science at the University of San Diego. He</w:t>
      </w:r>
    </w:p>
    <w:p w:rsidR="00355E5F" w:rsidRPr="004D7F90" w:rsidRDefault="00355E5F" w:rsidP="00355E5F">
      <w:pPr>
        <w:rPr>
          <w:sz w:val="12"/>
        </w:rPr>
      </w:pPr>
      <w:r w:rsidRPr="004D7F90">
        <w:rPr>
          <w:sz w:val="12"/>
        </w:rPr>
        <w:t>conducts research on Mexican politics, U.S.-Mexico relations, and law</w:t>
      </w:r>
      <w:r>
        <w:rPr>
          <w:sz w:val="12"/>
        </w:rPr>
        <w:t xml:space="preserve"> </w:t>
      </w:r>
      <w:r w:rsidRPr="004D7F90">
        <w:rPr>
          <w:sz w:val="12"/>
        </w:rPr>
        <w:t>enforcement and security along the U.S.-Mexico border. Dr. Shirk</w:t>
      </w:r>
      <w:r>
        <w:rPr>
          <w:sz w:val="12"/>
        </w:rPr>
        <w:t xml:space="preserve"> </w:t>
      </w:r>
      <w:r w:rsidRPr="004D7F90">
        <w:rPr>
          <w:sz w:val="12"/>
        </w:rPr>
        <w:t>received his PhD in political science at the University of California,</w:t>
      </w:r>
      <w:r>
        <w:rPr>
          <w:sz w:val="12"/>
        </w:rPr>
        <w:t xml:space="preserve"> </w:t>
      </w:r>
      <w:r w:rsidRPr="004D7F90">
        <w:rPr>
          <w:sz w:val="12"/>
        </w:rPr>
        <w:t>San Diego, and was a fellow at the Center for U.S.-Mexican Studies</w:t>
      </w:r>
      <w:r>
        <w:rPr>
          <w:sz w:val="12"/>
        </w:rPr>
        <w:t xml:space="preserve"> </w:t>
      </w:r>
      <w:r w:rsidRPr="004D7F90">
        <w:rPr>
          <w:sz w:val="12"/>
        </w:rPr>
        <w:t>from 1998 to 1999 and from 2001 to 2003. In 2009–2010, Dr. Shirk was</w:t>
      </w:r>
      <w:r>
        <w:rPr>
          <w:sz w:val="12"/>
        </w:rPr>
        <w:t xml:space="preserve"> </w:t>
      </w:r>
      <w:r w:rsidRPr="004D7F90">
        <w:rPr>
          <w:sz w:val="12"/>
        </w:rPr>
        <w:t>a fellow at the Woodrow Wilson Center for International Scholars in</w:t>
      </w:r>
      <w:r>
        <w:rPr>
          <w:sz w:val="12"/>
        </w:rPr>
        <w:t xml:space="preserve"> </w:t>
      </w:r>
      <w:r w:rsidRPr="004D7F90">
        <w:rPr>
          <w:sz w:val="12"/>
        </w:rPr>
        <w:t>Washington, DC. He is currently the principal investigator for the Justice</w:t>
      </w:r>
      <w:r>
        <w:rPr>
          <w:sz w:val="12"/>
        </w:rPr>
        <w:t xml:space="preserve"> </w:t>
      </w:r>
      <w:r w:rsidRPr="004D7F90">
        <w:rPr>
          <w:sz w:val="12"/>
        </w:rPr>
        <w:t>in Mexico project (www.justiceinmexico.org), a binational research</w:t>
      </w:r>
      <w:r>
        <w:rPr>
          <w:sz w:val="12"/>
        </w:rPr>
        <w:t xml:space="preserve"> initiative </w:t>
      </w:r>
    </w:p>
    <w:p w:rsidR="00355E5F" w:rsidRDefault="00355E5F" w:rsidP="00355E5F">
      <w:r>
        <w:t xml:space="preserve">“The Drug War in Mexico Confronting a Shared Threat” Council of Foreign Relations Special Report No. 60 March </w:t>
      </w:r>
      <w:r w:rsidRPr="004D7F90">
        <w:rPr>
          <w:rStyle w:val="StyleStyleBold12pt"/>
        </w:rPr>
        <w:t>2011</w:t>
      </w:r>
      <w:r>
        <w:t xml:space="preserve"> online</w:t>
      </w:r>
    </w:p>
    <w:p w:rsidR="00355E5F" w:rsidRDefault="00355E5F" w:rsidP="00355E5F">
      <w:r w:rsidRPr="007C7512">
        <w:rPr>
          <w:rStyle w:val="StyleBoldUnderline"/>
        </w:rPr>
        <w:t>The United States should greatly expand its efforts to assist Mexican¶ judicial sector reform</w:t>
      </w:r>
      <w:r>
        <w:t xml:space="preserve">. In particular, </w:t>
      </w:r>
      <w:r w:rsidRPr="007C7512">
        <w:rPr>
          <w:rStyle w:val="StyleBoldUnderline"/>
        </w:rPr>
        <w:t>it should broaden and enhance support¶ for education, training, and exchange programs for judicial sector¶ professionals; nongovernmental organizations that monitor judicial¶ sector performance, advocate for due process, and promote human¶ rights; and efforts to develop independent measures of judicial sector¶ performance in Mexico. Greater emphasis should be placed especially¶ on coordination and cross-fertilization among U.S.-funded programs¶ in these areas, and on baseline and performance indicators to demonstrate¶ progress in the short</w:t>
      </w:r>
      <w:r>
        <w:t xml:space="preserve"> (one to three years) </w:t>
      </w:r>
      <w:r w:rsidRPr="007C7512">
        <w:rPr>
          <w:rStyle w:val="StyleBoldUnderline"/>
        </w:rPr>
        <w:t>and intermediate</w:t>
      </w:r>
      <w:r>
        <w:t xml:space="preserve"> (three</w:t>
      </w:r>
      <w:r w:rsidRPr="00D31991">
        <w:rPr>
          <w:sz w:val="12"/>
        </w:rPr>
        <w:t xml:space="preserve">¶ </w:t>
      </w:r>
      <w:r>
        <w:t xml:space="preserve">to five years) </w:t>
      </w:r>
      <w:r w:rsidRPr="007C7512">
        <w:rPr>
          <w:rStyle w:val="StyleBoldUnderline"/>
        </w:rPr>
        <w:t>terms.</w:t>
      </w:r>
      <w:r w:rsidRPr="00D31991">
        <w:rPr>
          <w:sz w:val="12"/>
        </w:rPr>
        <w:t xml:space="preserve">¶ </w:t>
      </w:r>
    </w:p>
    <w:p w:rsidR="00355E5F" w:rsidRDefault="00355E5F" w:rsidP="00355E5F"/>
    <w:p w:rsidR="00355E5F" w:rsidRDefault="00355E5F" w:rsidP="00355E5F">
      <w:pPr>
        <w:pStyle w:val="Heading4"/>
      </w:pPr>
      <w:r>
        <w:t>Institutional reform and bolstering the rule of law key to solve Mexico’s crime problem</w:t>
      </w:r>
    </w:p>
    <w:p w:rsidR="00355E5F" w:rsidRDefault="00355E5F" w:rsidP="00355E5F">
      <w:r w:rsidRPr="00D435AE">
        <w:rPr>
          <w:rStyle w:val="Heading4Char"/>
        </w:rPr>
        <w:t xml:space="preserve">Beittel, ’11 </w:t>
      </w:r>
      <w:r>
        <w:t xml:space="preserve">[June S., “Mexico’s Drug Trafficking Organizations: Source and Scope of the Rising Violence,” Congressional Research Service, January 7, 2011, </w:t>
      </w:r>
      <w:r w:rsidRPr="00D435AE">
        <w:t>http://fpc.state.gov/documents/organization/155587.pdf</w:t>
      </w:r>
      <w:r>
        <w:t>]</w:t>
      </w:r>
    </w:p>
    <w:p w:rsidR="00355E5F" w:rsidRDefault="00355E5F" w:rsidP="00355E5F">
      <w:pPr>
        <w:rPr>
          <w:rStyle w:val="StyleBoldUnderline"/>
        </w:rPr>
      </w:pPr>
      <w:r>
        <w:t xml:space="preserve">The goal of the Mexican government’s present drug strategy is to reduce the activity of the DTOs from a national security threat to a law and order problem and to transfer responsibility from military forces back to the police. While the DTOs have used terrorist tactics, they do not use them to the degree or have the same intentions as narco traffickers in Colombia.136 </w:t>
      </w:r>
      <w:r w:rsidRPr="003A1BED">
        <w:rPr>
          <w:rStyle w:val="StyleBoldUnderline"/>
        </w:rPr>
        <w:t xml:space="preserve">Mexico’s is largely an organized crime or mafia problem, and the tools for managing it include long-term institutional reform and the replacement of a culture of illegality with one of rule of law and legality. </w:t>
      </w:r>
    </w:p>
    <w:p w:rsidR="00355E5F" w:rsidRDefault="00355E5F" w:rsidP="00355E5F">
      <w:pPr>
        <w:rPr>
          <w:rStyle w:val="StyleStyleBold12pt"/>
        </w:rPr>
      </w:pPr>
    </w:p>
    <w:p w:rsidR="00355E5F" w:rsidRDefault="00355E5F" w:rsidP="00355E5F">
      <w:pPr>
        <w:rPr>
          <w:rStyle w:val="StyleStyleBold12pt"/>
        </w:rPr>
      </w:pPr>
      <w:r>
        <w:rPr>
          <w:rStyle w:val="StyleStyleBold12pt"/>
        </w:rPr>
        <w:t>Mexico will say yes – they want to work with us on judicial reform</w:t>
      </w:r>
    </w:p>
    <w:p w:rsidR="00355E5F" w:rsidRPr="005B059F" w:rsidRDefault="00355E5F" w:rsidP="00355E5F">
      <w:r w:rsidRPr="005B059F">
        <w:t xml:space="preserve">Clare Ribando </w:t>
      </w:r>
      <w:r w:rsidRPr="005B059F">
        <w:rPr>
          <w:rStyle w:val="StyleStyleBold12pt"/>
        </w:rPr>
        <w:t>Seelke</w:t>
      </w:r>
      <w:r w:rsidRPr="005B059F">
        <w:t xml:space="preserve">, Specialist in Latin American Affairs, March 18, </w:t>
      </w:r>
      <w:r w:rsidRPr="005B059F">
        <w:rPr>
          <w:rStyle w:val="StyleStyleBold12pt"/>
        </w:rPr>
        <w:t>2013,</w:t>
      </w:r>
      <w:r w:rsidRPr="005B059F">
        <w:t xml:space="preserve"> Congressional Research Service, "Supporting Criminal Justice System Reform</w:t>
      </w:r>
    </w:p>
    <w:p w:rsidR="00355E5F" w:rsidRPr="005B059F" w:rsidRDefault="00355E5F" w:rsidP="00355E5F">
      <w:r w:rsidRPr="005B059F">
        <w:t>in Mexico: The U.S. Role," http://www.fas.org/sgp/crs/row/R43001.pdf</w:t>
      </w:r>
    </w:p>
    <w:p w:rsidR="00355E5F" w:rsidRDefault="00355E5F" w:rsidP="00355E5F">
      <w:r>
        <w:t>More than halfway into the reform process, judicial reform efforts in Mexico are at a critical</w:t>
      </w:r>
    </w:p>
    <w:p w:rsidR="00355E5F" w:rsidRDefault="00355E5F" w:rsidP="00355E5F">
      <w:r>
        <w:t>juncture. As of December 2012, 22 of Mexico’s 32 states had enacted new criminal procedure</w:t>
      </w:r>
    </w:p>
    <w:p w:rsidR="00355E5F" w:rsidRDefault="00355E5F" w:rsidP="00355E5F">
      <w:r>
        <w:t>codes (67%), but only 12 states (36%) had begun operating at least partially under the new</w:t>
      </w:r>
    </w:p>
    <w:p w:rsidR="00355E5F" w:rsidRDefault="00355E5F" w:rsidP="00355E5F">
      <w:r>
        <w:t>system. Reform states have seen positive initial results as compared to non-reform states: faster</w:t>
      </w:r>
    </w:p>
    <w:p w:rsidR="00355E5F" w:rsidRDefault="00355E5F" w:rsidP="00355E5F">
      <w:r>
        <w:t>case resolution times, less pre-trial detention, and tougher sentences for cases that go to trial.</w:t>
      </w:r>
    </w:p>
    <w:p w:rsidR="00355E5F" w:rsidRDefault="00355E5F" w:rsidP="00355E5F">
      <w:r>
        <w:t>Daunting challenges remain, however, including counter-reform efforts and opposition from some</w:t>
      </w:r>
    </w:p>
    <w:p w:rsidR="00355E5F" w:rsidRDefault="00355E5F" w:rsidP="00355E5F">
      <w:pPr>
        <w:rPr>
          <w:rStyle w:val="StyleBoldUnderline"/>
        </w:rPr>
      </w:pPr>
      <w:r>
        <w:t xml:space="preserve">key justice sector operators (including judges). </w:t>
      </w:r>
      <w:r>
        <w:rPr>
          <w:rStyle w:val="StyleBoldUnderline"/>
        </w:rPr>
        <w:t>Although reform efforts have lagged at the federal</w:t>
      </w:r>
    </w:p>
    <w:p w:rsidR="00355E5F" w:rsidRDefault="00355E5F" w:rsidP="00355E5F">
      <w:pPr>
        <w:rPr>
          <w:rStyle w:val="StyleBoldUnderline"/>
        </w:rPr>
      </w:pPr>
      <w:r>
        <w:rPr>
          <w:rStyle w:val="StyleBoldUnderline"/>
        </w:rPr>
        <w:t>level, President Enrique Peña Nieto, inaugurated in December 2012 to a six-year term, has said</w:t>
      </w:r>
    </w:p>
    <w:p w:rsidR="00355E5F" w:rsidRDefault="00355E5F" w:rsidP="00355E5F">
      <w:pPr>
        <w:rPr>
          <w:rStyle w:val="StyleBoldUnderline"/>
        </w:rPr>
      </w:pPr>
      <w:r>
        <w:rPr>
          <w:rStyle w:val="StyleBoldUnderline"/>
        </w:rPr>
        <w:t>that advancing judicial reform will be a top priority. U.S. policymakers are likely to follow how</w:t>
      </w:r>
    </w:p>
    <w:p w:rsidR="00355E5F" w:rsidRDefault="00355E5F" w:rsidP="00355E5F">
      <w:pPr>
        <w:rPr>
          <w:rStyle w:val="StyleBoldUnderline"/>
        </w:rPr>
      </w:pPr>
      <w:r>
        <w:rPr>
          <w:rStyle w:val="StyleBoldUnderline"/>
        </w:rPr>
        <w:t>the Peña Nieto government moves to enact a unified penal code and code of criminal procedure to</w:t>
      </w:r>
    </w:p>
    <w:p w:rsidR="00355E5F" w:rsidRDefault="00355E5F" w:rsidP="00355E5F">
      <w:r>
        <w:rPr>
          <w:rStyle w:val="StyleBoldUnderline"/>
        </w:rPr>
        <w:t>hasten reform at the federal level and to increase support to states transitioning to the new system</w:t>
      </w:r>
      <w:r>
        <w:t>.</w:t>
      </w:r>
    </w:p>
    <w:p w:rsidR="00355E5F" w:rsidRDefault="00355E5F" w:rsidP="00355E5F">
      <w:pPr>
        <w:pStyle w:val="Heading4"/>
      </w:pPr>
      <w:r>
        <w:t>Increasing cooperation empirically solves – elimination of major drug kingpins</w:t>
      </w:r>
    </w:p>
    <w:p w:rsidR="00355E5F" w:rsidRDefault="00355E5F" w:rsidP="00355E5F">
      <w:r w:rsidRPr="000E042E">
        <w:rPr>
          <w:rStyle w:val="StyleStyleBold12pt"/>
        </w:rPr>
        <w:t>Rawlins, ’13</w:t>
      </w:r>
      <w:r>
        <w:t xml:space="preserve"> [Aimee, “Mexico’s Drug War,” Council on Foreign Relations, January 11, 2013, </w:t>
      </w:r>
      <w:r w:rsidRPr="000E042E">
        <w:t>http://www.cfr.org/mexico/mexicos-drug-war/p13689</w:t>
      </w:r>
      <w:r>
        <w:t>]</w:t>
      </w:r>
    </w:p>
    <w:p w:rsidR="00355E5F" w:rsidRPr="00B23343" w:rsidRDefault="00355E5F" w:rsidP="00355E5F">
      <w:pPr>
        <w:rPr>
          <w:rStyle w:val="StyleBoldUnderline"/>
        </w:rPr>
      </w:pPr>
      <w:r w:rsidRPr="00B23343">
        <w:rPr>
          <w:rStyle w:val="StyleBoldUnderline"/>
        </w:rPr>
        <w:t>Despite the problems associated with the militarization of Mexican law enforcement, the administration has heralded the successes of its offensive against the cartels. Through bilateral cooperation with the United States, the government killed or captured twenty-five of the top thirty-seven most wanted drug kingpins in Mexico.</w:t>
      </w:r>
    </w:p>
    <w:p w:rsidR="00355E5F" w:rsidRDefault="00355E5F" w:rsidP="00355E5F"/>
    <w:p w:rsidR="00355E5F" w:rsidRPr="005B059F" w:rsidRDefault="00355E5F" w:rsidP="00355E5F">
      <w:pPr>
        <w:pStyle w:val="Heading4"/>
      </w:pPr>
      <w:r>
        <w:t>US law enforcement training tactics are effective.  Mexico will participate.</w:t>
      </w:r>
    </w:p>
    <w:p w:rsidR="00355E5F" w:rsidRPr="005B059F" w:rsidRDefault="00355E5F" w:rsidP="00355E5F">
      <w:r w:rsidRPr="005B059F">
        <w:t xml:space="preserve">Ana </w:t>
      </w:r>
      <w:r w:rsidRPr="005B059F">
        <w:rPr>
          <w:rStyle w:val="StyleStyleBold12pt"/>
        </w:rPr>
        <w:t>Ley, 2013</w:t>
      </w:r>
      <w:r w:rsidRPr="005B059F">
        <w:t>, My San Antonio, "Mexican police get training from FBI, SAPD," http://www.mysanantonio.com/news/local_news/article/Mexican-police-get-training-from-FBI-SAPD-4256779.php</w:t>
      </w:r>
    </w:p>
    <w:p w:rsidR="00355E5F" w:rsidRDefault="00355E5F" w:rsidP="00355E5F">
      <w:pPr>
        <w:rPr>
          <w:rStyle w:val="StyleBoldUnderline"/>
        </w:rPr>
      </w:pPr>
      <w:r>
        <w:t xml:space="preserve">Clad in face masks, half a dozen Mexican police officers swiftly swarmed into the dimly lit building with their handguns drawn. </w:t>
      </w:r>
      <w:r>
        <w:rPr>
          <w:sz w:val="12"/>
        </w:rPr>
        <w:t xml:space="preserve">¶ </w:t>
      </w:r>
      <w:r>
        <w:t>“There's a hallway up ahead and a stairway over there,” one quietly told the others in Spanish before leading the crouching men inside. The sound of gunfire erupted moments later.</w:t>
      </w:r>
      <w:r>
        <w:rPr>
          <w:sz w:val="12"/>
        </w:rPr>
        <w:t xml:space="preserve">¶ </w:t>
      </w:r>
      <w:r>
        <w:t>“They're like paint bullets,” FBI Special Agent Erik Vasys said, describing the pellets whizzing around the room. “They leave a mark. You know immediately if you've been hit, if you're exposed from your hiding position. It's really effective for training.”</w:t>
      </w:r>
      <w:r>
        <w:rPr>
          <w:sz w:val="12"/>
        </w:rPr>
        <w:t xml:space="preserve">¶ </w:t>
      </w:r>
      <w:r>
        <w:t>The simulation, held Wednesday morning at the San Antonio Police Department's training facility, was part of the Mexican American Liaison and Law Enforcement Training, an event coordinated annually in Texas by the FBI.</w:t>
      </w:r>
      <w:r>
        <w:rPr>
          <w:sz w:val="12"/>
        </w:rPr>
        <w:t xml:space="preserve">¶ </w:t>
      </w:r>
      <w:r>
        <w:t>“</w:t>
      </w:r>
      <w:r>
        <w:rPr>
          <w:rStyle w:val="StyleBoldUnderline"/>
        </w:rPr>
        <w:t>The training they give us is very important, because it's something else to help us do our jobs,” Francisco Javier Ortega, a federal police officer based in Victoria, said</w:t>
      </w:r>
      <w:r>
        <w:t xml:space="preserve"> in Spanish.</w:t>
      </w:r>
      <w:r>
        <w:rPr>
          <w:sz w:val="12"/>
        </w:rPr>
        <w:t xml:space="preserve">¶ </w:t>
      </w:r>
      <w:r>
        <w:t xml:space="preserve">Ortega was one of about 20 Mexican officials selected to participate in the session, which included training exercises in day-to-day police tactics like properly firing a weapon and apprehending a hostile subject. </w:t>
      </w:r>
      <w:r>
        <w:rPr>
          <w:rStyle w:val="StyleBoldUnderline"/>
        </w:rPr>
        <w:t xml:space="preserve">The training sessions have been held in Texas the past 18 years, </w:t>
      </w:r>
      <w:r>
        <w:t>Vasys said</w:t>
      </w:r>
      <w:r>
        <w:rPr>
          <w:rStyle w:val="StyleBoldUnderline"/>
        </w:rPr>
        <w:t>, and are part of an effort to help agencies coordinate efforts across the border and share new tactics.¶ Law enforcement tactics often are developed in the United States before they're shared with other countries</w:t>
      </w:r>
      <w:r>
        <w:t xml:space="preserve">, Vasys said. </w:t>
      </w:r>
      <w:r>
        <w:rPr>
          <w:sz w:val="12"/>
        </w:rPr>
        <w:t xml:space="preserve">¶ </w:t>
      </w:r>
      <w:r>
        <w:t>“</w:t>
      </w:r>
      <w:r>
        <w:rPr>
          <w:rStyle w:val="StyleBoldUnderline"/>
        </w:rPr>
        <w:t>When it comes to law enforcement, tactics are almost like fashion, they start either in New York or L.A. and spread to the rest of the country and eventually the rest of the world</w:t>
      </w:r>
      <w:r>
        <w:t>,” Vasys said</w:t>
      </w:r>
      <w:r>
        <w:rPr>
          <w:rStyle w:val="StyleBoldUnderline"/>
        </w:rPr>
        <w:t xml:space="preserve">. “Law enforcement in the United States is seen as the best in day-to-day tactics.”¶ </w:t>
      </w:r>
    </w:p>
    <w:p w:rsidR="00355E5F" w:rsidRDefault="00355E5F" w:rsidP="00355E5F">
      <w:pPr>
        <w:rPr>
          <w:sz w:val="16"/>
          <w:szCs w:val="16"/>
        </w:rPr>
      </w:pPr>
    </w:p>
    <w:p w:rsidR="00355E5F" w:rsidRDefault="00355E5F" w:rsidP="00355E5F">
      <w:pPr>
        <w:pStyle w:val="Heading4"/>
      </w:pPr>
      <w:r>
        <w:t>Additional support is necessary towards judicial reform in Mexico.  Efforts are at a crossroads.</w:t>
      </w:r>
    </w:p>
    <w:p w:rsidR="00355E5F" w:rsidRPr="005B059F" w:rsidRDefault="00355E5F" w:rsidP="00355E5F">
      <w:r w:rsidRPr="005B059F">
        <w:t xml:space="preserve">Clare Ribando </w:t>
      </w:r>
      <w:r w:rsidRPr="005B059F">
        <w:rPr>
          <w:rStyle w:val="StyleStyleBold12pt"/>
        </w:rPr>
        <w:t>Seelke</w:t>
      </w:r>
      <w:r w:rsidRPr="005B059F">
        <w:t xml:space="preserve">, Specialist in Latin American Affairs, March 18, </w:t>
      </w:r>
      <w:r w:rsidRPr="005B059F">
        <w:rPr>
          <w:rStyle w:val="StyleStyleBold12pt"/>
        </w:rPr>
        <w:t>2013</w:t>
      </w:r>
      <w:r w:rsidRPr="005B059F">
        <w:t>, Congressional Research Service, "Supporting Criminal Justice System Reform</w:t>
      </w:r>
    </w:p>
    <w:p w:rsidR="00355E5F" w:rsidRPr="005B059F" w:rsidRDefault="00355E5F" w:rsidP="00355E5F">
      <w:r w:rsidRPr="005B059F">
        <w:t>in Mexico: The U.S. Role," http://www.fas.org/sgp/crs/row/R43001.pdf</w:t>
      </w:r>
    </w:p>
    <w:p w:rsidR="00355E5F" w:rsidRDefault="00355E5F" w:rsidP="00355E5F">
      <w:pPr>
        <w:rPr>
          <w:rStyle w:val="StyleBoldUnderline"/>
        </w:rPr>
      </w:pPr>
      <w:r>
        <w:rPr>
          <w:rStyle w:val="StyleBoldUnderline"/>
        </w:rPr>
        <w:t>More than halfway into the reform process, judicial reform efforts in Mexico are at a critical</w:t>
      </w:r>
    </w:p>
    <w:p w:rsidR="00355E5F" w:rsidRDefault="00355E5F" w:rsidP="00355E5F">
      <w:pPr>
        <w:rPr>
          <w:rStyle w:val="StyleBoldUnderline"/>
        </w:rPr>
      </w:pPr>
      <w:r>
        <w:rPr>
          <w:rStyle w:val="StyleBoldUnderline"/>
        </w:rPr>
        <w:t>juncture. As of December 2012, 22 of Mexico’s 32 states had enacted new criminal procedure</w:t>
      </w:r>
    </w:p>
    <w:p w:rsidR="00355E5F" w:rsidRDefault="00355E5F" w:rsidP="00355E5F">
      <w:pPr>
        <w:rPr>
          <w:rStyle w:val="StyleBoldUnderline"/>
        </w:rPr>
      </w:pPr>
      <w:r>
        <w:rPr>
          <w:rStyle w:val="StyleBoldUnderline"/>
        </w:rPr>
        <w:t>codes (67%), but only 12 states (36%) had begun operating at least partially under the new</w:t>
      </w:r>
    </w:p>
    <w:p w:rsidR="00355E5F" w:rsidRDefault="00355E5F" w:rsidP="00355E5F">
      <w:pPr>
        <w:rPr>
          <w:rStyle w:val="StyleBoldUnderline"/>
        </w:rPr>
      </w:pPr>
      <w:r>
        <w:rPr>
          <w:rStyle w:val="StyleBoldUnderline"/>
        </w:rPr>
        <w:t>system. Reform states have seen positive initial results as compared to non-reform states: faster</w:t>
      </w:r>
    </w:p>
    <w:p w:rsidR="00355E5F" w:rsidRDefault="00355E5F" w:rsidP="00355E5F">
      <w:pPr>
        <w:rPr>
          <w:rStyle w:val="StyleBoldUnderline"/>
        </w:rPr>
      </w:pPr>
      <w:r>
        <w:rPr>
          <w:rStyle w:val="StyleBoldUnderline"/>
        </w:rPr>
        <w:t>case resolution times, less pre-trial detention, and tougher sentences for cases that go to trial.</w:t>
      </w:r>
    </w:p>
    <w:p w:rsidR="00355E5F" w:rsidRDefault="00355E5F" w:rsidP="00355E5F">
      <w:r>
        <w:rPr>
          <w:rStyle w:val="StyleBoldUnderline"/>
        </w:rPr>
        <w:t xml:space="preserve">Daunting challenges remain, </w:t>
      </w:r>
      <w:r>
        <w:t>however, including counter-reform efforts and opposition from some</w:t>
      </w:r>
    </w:p>
    <w:p w:rsidR="00355E5F" w:rsidRDefault="00355E5F" w:rsidP="00355E5F">
      <w:r>
        <w:t>key justice sector operators (including judges). Although reform efforts have lagged at the federal</w:t>
      </w:r>
    </w:p>
    <w:p w:rsidR="00355E5F" w:rsidRDefault="00355E5F" w:rsidP="00355E5F">
      <w:r>
        <w:t>level, President Enrique Peña Nieto, inaugurated in December 2012 to a six-year term, has said</w:t>
      </w:r>
    </w:p>
    <w:p w:rsidR="00355E5F" w:rsidRPr="005B059F" w:rsidRDefault="00355E5F" w:rsidP="00355E5F">
      <w:pPr>
        <w:rPr>
          <w:rStyle w:val="StyleBoldUnderline"/>
        </w:rPr>
      </w:pPr>
      <w:r>
        <w:t>that advancing judicial reform will be a top priority</w:t>
      </w:r>
      <w:r>
        <w:rPr>
          <w:rStyle w:val="StyleBoldUnderline"/>
        </w:rPr>
        <w:t xml:space="preserve">. </w:t>
      </w:r>
      <w:r w:rsidRPr="005B059F">
        <w:rPr>
          <w:rStyle w:val="StyleBoldUnderline"/>
        </w:rPr>
        <w:t>U.S. policymakers are likely to follow how</w:t>
      </w:r>
    </w:p>
    <w:p w:rsidR="00355E5F" w:rsidRPr="005B059F" w:rsidRDefault="00355E5F" w:rsidP="00355E5F">
      <w:pPr>
        <w:rPr>
          <w:rStyle w:val="StyleBoldUnderline"/>
        </w:rPr>
      </w:pPr>
      <w:r w:rsidRPr="005B059F">
        <w:rPr>
          <w:rStyle w:val="StyleBoldUnderline"/>
        </w:rPr>
        <w:t>the Peña Nieto government moves to enact a unified penal code and code of criminal procedure to</w:t>
      </w:r>
    </w:p>
    <w:p w:rsidR="00355E5F" w:rsidRDefault="00355E5F" w:rsidP="00355E5F">
      <w:r w:rsidRPr="005B059F">
        <w:rPr>
          <w:rStyle w:val="StyleBoldUnderline"/>
        </w:rPr>
        <w:t>hasten reform at the federal level and to increase support to states transitioning to the new system</w:t>
      </w:r>
      <w:r>
        <w:t>.</w:t>
      </w:r>
    </w:p>
    <w:p w:rsidR="00355E5F" w:rsidRDefault="00355E5F" w:rsidP="00355E5F"/>
    <w:p w:rsidR="00355E5F" w:rsidRPr="00653D16" w:rsidRDefault="00355E5F" w:rsidP="00355E5F">
      <w:pPr>
        <w:pStyle w:val="Heading3"/>
      </w:pPr>
      <w:bookmarkStart w:id="21" w:name="_Toc361400901"/>
      <w:r w:rsidRPr="00653D16">
        <w:t>A2 Legalization solves violence</w:t>
      </w:r>
      <w:bookmarkEnd w:id="21"/>
    </w:p>
    <w:p w:rsidR="00355E5F" w:rsidRDefault="00355E5F" w:rsidP="00355E5F">
      <w:pPr>
        <w:pStyle w:val="Heading4"/>
      </w:pPr>
      <w:r>
        <w:t>Legalizing drugs will not resolve drug cartel violence</w:t>
      </w:r>
    </w:p>
    <w:p w:rsidR="00355E5F" w:rsidRDefault="00355E5F" w:rsidP="00355E5F">
      <w:r>
        <w:t xml:space="preserve">Ernesto </w:t>
      </w:r>
      <w:r w:rsidRPr="00A87143">
        <w:rPr>
          <w:rStyle w:val="StyleStyleBold12pt"/>
        </w:rPr>
        <w:t>Zedillo and</w:t>
      </w:r>
      <w:r>
        <w:t xml:space="preserve"> Haynie </w:t>
      </w:r>
      <w:r w:rsidRPr="00A87143">
        <w:rPr>
          <w:rStyle w:val="StyleStyleBold12pt"/>
        </w:rPr>
        <w:t>Wheeler</w:t>
      </w:r>
      <w:r>
        <w:t xml:space="preserve"> </w:t>
      </w:r>
      <w:r w:rsidRPr="00A87143">
        <w:rPr>
          <w:rStyle w:val="StyleStyleBold12pt"/>
        </w:rPr>
        <w:t>2012</w:t>
      </w:r>
      <w:r>
        <w:t xml:space="preserve"> A Yale Center for the Study of Globalization eBook Rethinking the “War on Drugs” Through the US-Mexico Prism </w:t>
      </w:r>
      <w:hyperlink r:id="rId23" w:history="1">
        <w:r>
          <w:rPr>
            <w:rStyle w:val="Hyperlink"/>
          </w:rPr>
          <w:t>http://www.ycsg.yale.edu/center/forms/rethinking-war-on-drugs.pdf</w:t>
        </w:r>
      </w:hyperlink>
    </w:p>
    <w:p w:rsidR="00355E5F" w:rsidRDefault="00355E5F" w:rsidP="00355E5F">
      <w:r w:rsidRPr="00A87143">
        <w:rPr>
          <w:rStyle w:val="StyleBoldUnderline"/>
        </w:rPr>
        <w:t>Would legalizing marijuana reduce violence in Mexico?</w:t>
      </w:r>
      <w:r>
        <w:t xml:space="preserve"> </w:t>
      </w:r>
      <w:r w:rsidRPr="00A87143">
        <w:rPr>
          <w:rStyle w:val="StyleBoldUnderline"/>
        </w:rPr>
        <w:t>Advocates</w:t>
      </w:r>
      <w:r>
        <w:t xml:space="preserve"> such as former </w:t>
      </w:r>
      <w:r w:rsidRPr="00A87143">
        <w:rPr>
          <w:sz w:val="12"/>
        </w:rPr>
        <w:t xml:space="preserve">¶ </w:t>
      </w:r>
      <w:r>
        <w:t xml:space="preserve">New Mexico governor Gary Johnson </w:t>
      </w:r>
      <w:r w:rsidRPr="00A87143">
        <w:rPr>
          <w:rStyle w:val="StyleBoldUnderline"/>
        </w:rPr>
        <w:t xml:space="preserve">argue that legalizing marijuana is “the only ¶ practical way to weaken drug cartels” </w:t>
      </w:r>
      <w:r>
        <w:t xml:space="preserve">(Johnson, 2010), often citing an Office of </w:t>
      </w:r>
      <w:r w:rsidRPr="00A87143">
        <w:rPr>
          <w:sz w:val="12"/>
        </w:rPr>
        <w:t xml:space="preserve">¶ </w:t>
      </w:r>
      <w:r>
        <w:t xml:space="preserve">National Drug Control Policy (ONDCP) document which asserted that 61% of </w:t>
      </w:r>
      <w:r w:rsidRPr="00A87143">
        <w:rPr>
          <w:sz w:val="12"/>
        </w:rPr>
        <w:t xml:space="preserve">¶ </w:t>
      </w:r>
      <w:r>
        <w:t xml:space="preserve">DTO revenues derive from marijuana exports (National Drug Control Strategy, </w:t>
      </w:r>
      <w:r w:rsidRPr="00A87143">
        <w:rPr>
          <w:sz w:val="12"/>
        </w:rPr>
        <w:t xml:space="preserve">¶ </w:t>
      </w:r>
      <w:r>
        <w:t xml:space="preserve">2006, pg. 36). </w:t>
      </w:r>
      <w:r w:rsidRPr="00A87143">
        <w:rPr>
          <w:rStyle w:val="StyleBoldUnderline"/>
        </w:rPr>
        <w:t>However, 61% is a gross exaggeration even for strictly drug-related ¶ revenues, and DTOs also generate considerable revenue from nondrug-related ¶ activities</w:t>
      </w:r>
      <w:r>
        <w:t xml:space="preserve">. Kilmer et al. (2010b) debunk the 61% figure and estimate the correct </w:t>
      </w:r>
      <w:r w:rsidRPr="00A87143">
        <w:rPr>
          <w:sz w:val="12"/>
        </w:rPr>
        <w:t xml:space="preserve">¶ </w:t>
      </w:r>
      <w:r>
        <w:t xml:space="preserve">proportion to be more like 15-26% of drug-related revenues. Statewide legalization in the midst of continued federal prohibition is far different </w:t>
      </w:r>
      <w:r w:rsidRPr="00A87143">
        <w:rPr>
          <w:sz w:val="12"/>
        </w:rPr>
        <w:t xml:space="preserve">¶ </w:t>
      </w:r>
      <w:r>
        <w:t xml:space="preserve">than nationwide legalization. Still, given how easy it is to smuggle drugs across </w:t>
      </w:r>
      <w:r w:rsidRPr="00A87143">
        <w:rPr>
          <w:sz w:val="12"/>
        </w:rPr>
        <w:t xml:space="preserve">¶ </w:t>
      </w:r>
      <w:r>
        <w:t xml:space="preserve">state lines within the US, marijuana diverted from legal production in even one </w:t>
      </w:r>
      <w:r w:rsidRPr="00A87143">
        <w:rPr>
          <w:sz w:val="12"/>
        </w:rPr>
        <w:t xml:space="preserve">¶ </w:t>
      </w:r>
      <w:r>
        <w:t xml:space="preserve">state might displace most Mexican marijuana from US markets (Kilmer et al., </w:t>
      </w:r>
      <w:r w:rsidRPr="00A87143">
        <w:rPr>
          <w:sz w:val="12"/>
        </w:rPr>
        <w:t xml:space="preserve">¶ </w:t>
      </w:r>
      <w:r>
        <w:t>2010b; Caulkins and Bond, in submission).</w:t>
      </w:r>
      <w:r w:rsidRPr="00A87143">
        <w:rPr>
          <w:sz w:val="12"/>
        </w:rPr>
        <w:t xml:space="preserve">¶ </w:t>
      </w:r>
      <w:r w:rsidRPr="00A87143">
        <w:rPr>
          <w:rStyle w:val="StyleBoldUnderline"/>
        </w:rPr>
        <w:t>It is very hard to know how losing perhaps one-fifth of drug-related revenues ¶ would affect DTO violence</w:t>
      </w:r>
      <w:r>
        <w:t xml:space="preserve"> (Kilmer et al., 2010b</w:t>
      </w:r>
      <w:r w:rsidRPr="00A87143">
        <w:t>). Perhaps it would cut violence ¶ by as much as one-fifth, but the DTOs might respond by trafficking more of other ¶ drugs or shifting focus to nondrug-related activities such as kidnapping, human ¶ trafficking, or racketeering</w:t>
      </w:r>
      <w:r>
        <w:t xml:space="preserve"> (Felbab-Brown, 2010). </w:t>
      </w:r>
      <w:r w:rsidRPr="00A87143">
        <w:rPr>
          <w:rStyle w:val="StyleBoldUnderline"/>
        </w:rPr>
        <w:t>What is certain though is that ¶ legalizing marijuana in the US will not make the DTOs go away</w:t>
      </w:r>
      <w:r>
        <w:t xml:space="preserve"> (Longmire, 2011).</w:t>
      </w:r>
      <w:r w:rsidRPr="00A87143">
        <w:rPr>
          <w:sz w:val="12"/>
        </w:rPr>
        <w:t xml:space="preserve">¶ </w:t>
      </w:r>
    </w:p>
    <w:p w:rsidR="00355E5F" w:rsidRDefault="00355E5F" w:rsidP="00355E5F"/>
    <w:p w:rsidR="00355E5F" w:rsidRDefault="00355E5F" w:rsidP="00355E5F"/>
    <w:p w:rsidR="00355E5F" w:rsidRDefault="00355E5F" w:rsidP="00355E5F"/>
    <w:p w:rsidR="00355E5F" w:rsidRDefault="00355E5F" w:rsidP="00355E5F"/>
    <w:p w:rsidR="00355E5F" w:rsidRDefault="00355E5F" w:rsidP="00355E5F">
      <w:pPr>
        <w:pStyle w:val="Heading3"/>
      </w:pPr>
      <w:bookmarkStart w:id="22" w:name="_Toc361400902"/>
      <w:r>
        <w:t>A2 Politics</w:t>
      </w:r>
      <w:bookmarkEnd w:id="22"/>
    </w:p>
    <w:p w:rsidR="00355E5F" w:rsidRDefault="00355E5F" w:rsidP="00355E5F">
      <w:pPr>
        <w:pStyle w:val="Heading4"/>
      </w:pPr>
      <w:r>
        <w:t>Congress supports additional judicial reform assistance to Mexico</w:t>
      </w:r>
    </w:p>
    <w:p w:rsidR="00355E5F" w:rsidRDefault="00355E5F" w:rsidP="00355E5F">
      <w:r>
        <w:t xml:space="preserve">Clare Ribando </w:t>
      </w:r>
      <w:r w:rsidRPr="005307BF">
        <w:rPr>
          <w:rStyle w:val="StyleStyleBold12pt"/>
        </w:rPr>
        <w:t>Seelke</w:t>
      </w:r>
      <w:r>
        <w:t xml:space="preserve">  Specialist in Latin American Affairs  </w:t>
      </w:r>
      <w:r w:rsidRPr="005307BF">
        <w:rPr>
          <w:rStyle w:val="StyleStyleBold12pt"/>
        </w:rPr>
        <w:t xml:space="preserve">and </w:t>
      </w:r>
      <w:r>
        <w:t xml:space="preserve">Kristin M. </w:t>
      </w:r>
      <w:r w:rsidRPr="005307BF">
        <w:rPr>
          <w:rStyle w:val="StyleStyleBold12pt"/>
        </w:rPr>
        <w:t>Finklea</w:t>
      </w:r>
      <w:r>
        <w:t xml:space="preserve"> Analyst in Domestic Security U.S.-Mexican Security Cooperation:  The Mérida Initiative and Beyond  June 12, </w:t>
      </w:r>
      <w:r w:rsidRPr="005307BF">
        <w:rPr>
          <w:rStyle w:val="StyleStyleBold12pt"/>
        </w:rPr>
        <w:t xml:space="preserve">2013 </w:t>
      </w:r>
      <w:r w:rsidRPr="00142564">
        <w:t>http://fpc.state.gov/documents/organization/210921.pdf</w:t>
      </w:r>
    </w:p>
    <w:p w:rsidR="00355E5F" w:rsidRPr="005307BF" w:rsidRDefault="00355E5F" w:rsidP="00355E5F">
      <w:pPr>
        <w:rPr>
          <w:rStyle w:val="StyleBoldUnderline"/>
        </w:rPr>
      </w:pPr>
      <w:r w:rsidRPr="005307BF">
        <w:rPr>
          <w:rStyle w:val="StyleBoldUnderline"/>
        </w:rPr>
        <w:t xml:space="preserve">Congress has expressed support for the continued provision of U.S. assistance for judicial reform </w:t>
      </w:r>
    </w:p>
    <w:p w:rsidR="00355E5F" w:rsidRDefault="00355E5F" w:rsidP="00355E5F">
      <w:r w:rsidRPr="005307BF">
        <w:rPr>
          <w:rStyle w:val="StyleBoldUnderline"/>
        </w:rPr>
        <w:t>efforts in Mexico</w:t>
      </w:r>
      <w:r>
        <w:t xml:space="preserve"> in appropriations legislation, hearings, and committee reports. Congressional </w:t>
      </w:r>
    </w:p>
    <w:p w:rsidR="00355E5F" w:rsidRPr="005307BF" w:rsidRDefault="00355E5F" w:rsidP="00355E5F">
      <w:pPr>
        <w:rPr>
          <w:rStyle w:val="StyleBoldUnderline"/>
        </w:rPr>
      </w:pPr>
      <w:r w:rsidRPr="005307BF">
        <w:rPr>
          <w:rStyle w:val="StyleBoldUnderline"/>
        </w:rPr>
        <w:t xml:space="preserve">funding and oversight of judicial reform programs in Mexico is likely to continue for many years. </w:t>
      </w:r>
    </w:p>
    <w:p w:rsidR="00355E5F" w:rsidRDefault="00355E5F" w:rsidP="00355E5F">
      <w:r>
        <w:t xml:space="preserve">Over time, </w:t>
      </w:r>
      <w:r w:rsidRPr="005307BF">
        <w:rPr>
          <w:rStyle w:val="StyleBoldUnderline"/>
        </w:rPr>
        <w:t>Congress may consider how best to divide funding between the federal and state levels</w:t>
      </w:r>
      <w:r>
        <w:t xml:space="preserve">; how to sequence and coordinate support to key elements within the rule of law spectrum </w:t>
      </w:r>
    </w:p>
    <w:p w:rsidR="00355E5F" w:rsidRDefault="00355E5F" w:rsidP="00355E5F">
      <w:r>
        <w:t>(police, prosecutors, courts); and how the efficacy of U.S. programs is being measured.</w:t>
      </w:r>
    </w:p>
    <w:p w:rsidR="00355E5F" w:rsidRDefault="00355E5F" w:rsidP="00355E5F">
      <w:pPr>
        <w:pStyle w:val="Heading4"/>
      </w:pPr>
      <w:r>
        <w:t>Congressional support for cooperation and police/judicial reform efforts in Mexico.</w:t>
      </w:r>
    </w:p>
    <w:p w:rsidR="00355E5F" w:rsidRDefault="00355E5F" w:rsidP="00355E5F">
      <w:r w:rsidRPr="006C575E">
        <w:rPr>
          <w:rStyle w:val="StyleStyleBold12pt"/>
        </w:rPr>
        <w:t>Washington Office on Latin America,</w:t>
      </w:r>
      <w:r>
        <w:t xml:space="preserve"> July 2 </w:t>
      </w:r>
      <w:r w:rsidRPr="006C575E">
        <w:rPr>
          <w:rStyle w:val="StyleStyleBold12pt"/>
        </w:rPr>
        <w:t>2013</w:t>
      </w:r>
      <w:r>
        <w:t xml:space="preserve">   One Year after Enrique Peña Nieto’s Election</w:t>
      </w:r>
    </w:p>
    <w:p w:rsidR="00355E5F" w:rsidRDefault="00355E5F" w:rsidP="00355E5F">
      <w:r>
        <w:t>Has there been a significant shift in Mexico’s security strategy?</w:t>
      </w:r>
    </w:p>
    <w:p w:rsidR="00355E5F" w:rsidRDefault="00355E5F" w:rsidP="00355E5F">
      <w:r>
        <w:t xml:space="preserve">2 Jul 2013 </w:t>
      </w:r>
      <w:hyperlink r:id="rId24" w:history="1">
        <w:r>
          <w:rPr>
            <w:rStyle w:val="Hyperlink"/>
          </w:rPr>
          <w:t>http://www.wola.org/commentary/one_year_after_enrique_pena_nieto_s_election</w:t>
        </w:r>
      </w:hyperlink>
    </w:p>
    <w:p w:rsidR="00355E5F" w:rsidRDefault="00355E5F" w:rsidP="00355E5F">
      <w:r>
        <w:t xml:space="preserve">In spite of the announced shift in focus, </w:t>
      </w:r>
      <w:r w:rsidRPr="006C575E">
        <w:rPr>
          <w:rStyle w:val="StyleBoldUnderline"/>
        </w:rPr>
        <w:t>officials from both governments have referenced the existing four-pillar framework as being the guidelines for future security cooperation. This suggests that there will be adjustments, particularly given the Peña Nieto government’s interest in more focus on crime prevention and the rule of law, but that the basis of the cooperation will likely remain the same</w:t>
      </w:r>
      <w:r>
        <w:t>. While the Mexican government has been slow in specifying what exactly it wants from the United States, it has been clear that all cooperation will now be carried out through SEGOB—an approach referred to by the Mexican government as the “single window”—in order to better control intelligence sharing and to give more direction to U.S.-Mexico cooperation. In part due to delays (because all requests for cooperation must now be through SEGOB) and in part due to the Mexican government’s lack of specificity regarding what it wants from the United States, there are currently over US$600 million in Merida Initiative funds that still need to be delivered.</w:t>
      </w:r>
      <w:r w:rsidRPr="006C575E">
        <w:rPr>
          <w:sz w:val="12"/>
        </w:rPr>
        <w:t>¶</w:t>
      </w:r>
      <w:r>
        <w:rPr>
          <w:sz w:val="12"/>
        </w:rPr>
        <w:t xml:space="preserve"> </w:t>
      </w:r>
      <w:r w:rsidRPr="006C575E">
        <w:rPr>
          <w:sz w:val="12"/>
        </w:rPr>
        <w:t xml:space="preserve">¶ </w:t>
      </w:r>
      <w:r w:rsidRPr="006C575E">
        <w:rPr>
          <w:rStyle w:val="StyleBoldUnderline"/>
        </w:rPr>
        <w:t xml:space="preserve">As cooperation moves forward, support for police reform efforts in Mexico, particularly focused on increased accountability measures, as well as continued support for justice reform, will be important. As several members of the U.S. Congress recently expressed in a letter </w:t>
      </w:r>
      <w:r>
        <w:t xml:space="preserve">to Secretary of State John Kerry, </w:t>
      </w:r>
      <w:r w:rsidRPr="006C575E">
        <w:rPr>
          <w:rStyle w:val="StyleBoldUnderline"/>
        </w:rPr>
        <w:t>the defense of human rights should also be a central part of the U.S.-Mexico bilateral agenda, particularly given the grave human rights situation in Mexico and the human rights conditions placed on U.S. security assistance to the country</w:t>
      </w:r>
      <w:r>
        <w:t>.</w:t>
      </w:r>
    </w:p>
    <w:p w:rsidR="00355E5F" w:rsidRDefault="00355E5F" w:rsidP="00355E5F"/>
    <w:p w:rsidR="00355E5F" w:rsidRDefault="00355E5F" w:rsidP="00355E5F">
      <w:pPr>
        <w:rPr>
          <w:rStyle w:val="StyleStyleBold12pt"/>
        </w:rPr>
      </w:pPr>
      <w:r>
        <w:rPr>
          <w:rStyle w:val="StyleStyleBold12pt"/>
        </w:rPr>
        <w:t>Congress supports action on drug related violence in Mexico</w:t>
      </w:r>
    </w:p>
    <w:p w:rsidR="00355E5F" w:rsidRPr="00FB062C" w:rsidRDefault="00355E5F" w:rsidP="00355E5F">
      <w:r w:rsidRPr="00FB062C">
        <w:rPr>
          <w:rStyle w:val="StyleStyleBold12pt"/>
        </w:rPr>
        <w:t>Seelke &amp; Finklea, 6/12</w:t>
      </w:r>
      <w:r w:rsidRPr="00FB062C">
        <w:t xml:space="preserve"> [Clare Ribando &amp; Kristin M., “U.S.-Mexican Security Cooperation: The Mérida Initiative and Beyond,” Congressional Research Service, June 12, 2013, http://fpc.state.gov/documents/organization/210921.pdf]</w:t>
      </w:r>
    </w:p>
    <w:p w:rsidR="00355E5F" w:rsidRDefault="00355E5F" w:rsidP="00355E5F">
      <w:pPr>
        <w:rPr>
          <w:rStyle w:val="StyleBoldUnderline"/>
        </w:rPr>
      </w:pPr>
      <w:r w:rsidRPr="000C35B4">
        <w:rPr>
          <w:rStyle w:val="StyleBoldUnderline"/>
        </w:rPr>
        <w:t>Congress has expressed serious concerns about the impact that drug trafficking-related violence has had on governability in Mexico,</w:t>
      </w:r>
      <w:r>
        <w:t xml:space="preserve"> a neighbor and key U.S. ally. Congress has analyzed how the violence has affected U.S. interests in Mexico, paying particularly close attention to the safety of U.S. citizens in Mexico. The 111th and 112th Congress held several hearings on the violence in Mexico, efforts by the Mexican and U.S. government to address the situation, and implications of the violence for the United States. More recently, </w:t>
      </w:r>
      <w:r w:rsidRPr="000C35B4">
        <w:rPr>
          <w:rStyle w:val="StyleBoldUnderline"/>
        </w:rPr>
        <w:t>Congress has also taken an interest in the effects of the violence, and government efforts to suppress it, on the quality of democracy and respect for human rights in Mexico.</w:t>
      </w:r>
    </w:p>
    <w:p w:rsidR="00355E5F" w:rsidRDefault="00355E5F" w:rsidP="00355E5F"/>
    <w:p w:rsidR="00355E5F" w:rsidRDefault="00355E5F" w:rsidP="00355E5F"/>
    <w:p w:rsidR="00355E5F" w:rsidRDefault="00355E5F" w:rsidP="00355E5F">
      <w:pPr>
        <w:pStyle w:val="Heading3"/>
      </w:pPr>
      <w:bookmarkStart w:id="23" w:name="_Toc361400903"/>
      <w:r>
        <w:t>A2 China Disadvantage</w:t>
      </w:r>
      <w:bookmarkEnd w:id="23"/>
    </w:p>
    <w:p w:rsidR="00355E5F" w:rsidRDefault="00355E5F" w:rsidP="00355E5F">
      <w:pPr>
        <w:pStyle w:val="Heading4"/>
      </w:pPr>
      <w:r>
        <w:t>Multiple obstacles to additional Chinese influence in Mexico</w:t>
      </w:r>
    </w:p>
    <w:p w:rsidR="00355E5F" w:rsidRDefault="00355E5F" w:rsidP="00355E5F">
      <w:r w:rsidRPr="00564420">
        <w:rPr>
          <w:rStyle w:val="StyleStyleBold12pt"/>
        </w:rPr>
        <w:t>The Economist 6/8/13</w:t>
      </w:r>
      <w:r>
        <w:t xml:space="preserve"> (“From pivot to twirl”, http://www.economist.com/news/china/21579062-chinese-leader-tries-smooth-move-americas-backyard-pivot-twirl)</w:t>
      </w:r>
    </w:p>
    <w:p w:rsidR="00355E5F" w:rsidRDefault="00355E5F" w:rsidP="00355E5F">
      <w:pPr>
        <w:rPr>
          <w:rStyle w:val="StyleBoldUnderline"/>
        </w:rPr>
      </w:pPr>
      <w:r>
        <w:t xml:space="preserve">There are big hurdles to overcome, though. The first is that the two countries do not see eye to eye on the size of the trade imbalance. </w:t>
      </w:r>
      <w:r w:rsidRPr="00564420">
        <w:rPr>
          <w:rStyle w:val="StyleBoldUnderline"/>
        </w:rPr>
        <w:t>Many Chinese exports to Mexico come indirectly, via America, so China does not count them,</w:t>
      </w:r>
      <w:r>
        <w:t xml:space="preserve"> says Sergio Ley, a former Mexican ambassador in Beijing.¶ </w:t>
      </w:r>
      <w:r w:rsidRPr="00564420">
        <w:rPr>
          <w:rStyle w:val="StyleBoldUnderline"/>
        </w:rPr>
        <w:t>A second problem is a Mexican private sector that believes trade is unfairly stacked in China’s favour, and so keeps its eyes fixed on the American market.</w:t>
      </w:r>
      <w:r>
        <w:t xml:space="preserve"> Third, </w:t>
      </w:r>
      <w:r w:rsidRPr="00564420">
        <w:rPr>
          <w:rStyle w:val="StyleBoldUnderline"/>
        </w:rPr>
        <w:t>Mexico is hitched to an American-led free-trade</w:t>
      </w:r>
      <w:r>
        <w:t xml:space="preserve"> </w:t>
      </w:r>
      <w:r w:rsidRPr="00564420">
        <w:rPr>
          <w:rStyle w:val="StyleBoldUnderline"/>
        </w:rPr>
        <w:t>juggernaut,</w:t>
      </w:r>
      <w:r>
        <w:t xml:space="preserve"> the Trans-Pacific Partnership</w:t>
      </w:r>
      <w:r w:rsidRPr="00564420">
        <w:rPr>
          <w:rStyle w:val="StyleBoldUnderline"/>
        </w:rPr>
        <w:t>, that has until now been anathema to China.</w:t>
      </w:r>
      <w:r>
        <w:t xml:space="preserve"> For all the tequila that Mexico persuades China to buy, </w:t>
      </w:r>
      <w:r w:rsidRPr="00564420">
        <w:rPr>
          <w:rStyle w:val="StyleBoldUnderline"/>
        </w:rPr>
        <w:t>it will take more than fancy footwork by Mr Xi and Mr Peña to turn relations from rivalry to revelry.</w:t>
      </w:r>
    </w:p>
    <w:p w:rsidR="00355E5F" w:rsidRDefault="00355E5F" w:rsidP="00355E5F">
      <w:pPr>
        <w:rPr>
          <w:rStyle w:val="StyleBoldUnderline"/>
        </w:rPr>
      </w:pPr>
    </w:p>
    <w:p w:rsidR="00355E5F" w:rsidRDefault="00355E5F" w:rsidP="00355E5F"/>
    <w:p w:rsidR="000022F2" w:rsidRPr="00D17C4E" w:rsidRDefault="000022F2" w:rsidP="00D17C4E">
      <w:bookmarkStart w:id="24" w:name="_GoBack"/>
      <w:bookmarkEnd w:id="24"/>
    </w:p>
    <w:sectPr w:rsidR="000022F2" w:rsidRPr="00D17C4E" w:rsidSect="00725108">
      <w:headerReference w:type="default"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5E5F" w:rsidRDefault="00355E5F" w:rsidP="005F5576">
      <w:r>
        <w:separator/>
      </w:r>
    </w:p>
  </w:endnote>
  <w:endnote w:type="continuationSeparator" w:id="0">
    <w:p w:rsidR="00355E5F" w:rsidRDefault="00355E5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4468463"/>
      <w:docPartObj>
        <w:docPartGallery w:val="Page Numbers (Bottom of Page)"/>
        <w:docPartUnique/>
      </w:docPartObj>
    </w:sdtPr>
    <w:sdtEndPr>
      <w:rPr>
        <w:noProof/>
      </w:rPr>
    </w:sdtEndPr>
    <w:sdtContent>
      <w:p w:rsidR="00EE17E2" w:rsidRDefault="00355E5F">
        <w:pPr>
          <w:pStyle w:val="Footer"/>
          <w:jc w:val="right"/>
        </w:pPr>
        <w:r>
          <w:fldChar w:fldCharType="begin"/>
        </w:r>
        <w:r>
          <w:instrText xml:space="preserve"> PAGE   \* MERGEFORMAT </w:instrText>
        </w:r>
        <w:r>
          <w:fldChar w:fldCharType="separate"/>
        </w:r>
        <w:r>
          <w:rPr>
            <w:noProof/>
          </w:rPr>
          <w:t>30</w:t>
        </w:r>
        <w:r>
          <w:rPr>
            <w:noProof/>
          </w:rPr>
          <w:fldChar w:fldCharType="end"/>
        </w:r>
      </w:p>
    </w:sdtContent>
  </w:sdt>
  <w:p w:rsidR="00EE17E2" w:rsidRDefault="00355E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5E5F" w:rsidRDefault="00355E5F" w:rsidP="005F5576">
      <w:r>
        <w:separator/>
      </w:r>
    </w:p>
  </w:footnote>
  <w:footnote w:type="continuationSeparator" w:id="0">
    <w:p w:rsidR="00355E5F" w:rsidRDefault="00355E5F"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17E2" w:rsidRDefault="00355E5F">
    <w:pPr>
      <w:pStyle w:val="Header"/>
    </w:pPr>
    <w:r>
      <w:t xml:space="preserve">MSDI 2013                                           </w:t>
    </w:r>
    <w:r>
      <w:t xml:space="preserve">                                                                                     Mexico Drugs Aff/Neg </w:t>
    </w:r>
  </w:p>
  <w:p w:rsidR="00EE17E2" w:rsidRDefault="00355E5F">
    <w:pPr>
      <w:pStyle w:val="Header"/>
    </w:pPr>
    <w:r>
      <w:t>#debatelikeabear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122"/>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5E5F"/>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30A1"/>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55E5F"/>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0" w:qFormat="1"/>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55E5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no read"/>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no read Char"/>
    <w:basedOn w:val="DefaultParagraphFont"/>
    <w:link w:val="Heading4"/>
    <w:rsid w:val="00D176BE"/>
    <w:rPr>
      <w:rFonts w:ascii="Calibri" w:eastAsiaTheme="majorEastAsia" w:hAnsi="Calibri" w:cstheme="majorBidi"/>
      <w:b/>
      <w:bCs/>
      <w:iCs/>
      <w:sz w:val="26"/>
    </w:rPr>
  </w:style>
  <w:style w:type="character" w:customStyle="1" w:styleId="apple-converted-space">
    <w:name w:val="apple-converted-space"/>
    <w:rsid w:val="00355E5F"/>
  </w:style>
  <w:style w:type="paragraph" w:styleId="NormalWeb">
    <w:name w:val="Normal (Web)"/>
    <w:basedOn w:val="Normal"/>
    <w:uiPriority w:val="99"/>
    <w:semiHidden/>
    <w:unhideWhenUsed/>
    <w:rsid w:val="00355E5F"/>
    <w:pPr>
      <w:spacing w:before="100" w:beforeAutospacing="1" w:after="100" w:afterAutospacing="1"/>
    </w:pPr>
    <w:rPr>
      <w:rFonts w:ascii="Times New Roman" w:eastAsia="Times New Roman" w:hAnsi="Times New Roman" w:cs="Times New Roman"/>
      <w:sz w:val="24"/>
      <w:szCs w:val="24"/>
    </w:rPr>
  </w:style>
  <w:style w:type="paragraph" w:customStyle="1" w:styleId="HotRoute">
    <w:name w:val="Hot Route"/>
    <w:basedOn w:val="Normal"/>
    <w:link w:val="HotRouteChar"/>
    <w:qFormat/>
    <w:rsid w:val="00355E5F"/>
    <w:pPr>
      <w:ind w:left="144"/>
    </w:pPr>
    <w:rPr>
      <w:szCs w:val="24"/>
    </w:rPr>
  </w:style>
  <w:style w:type="character" w:customStyle="1" w:styleId="HotRouteChar">
    <w:name w:val="Hot Route Char"/>
    <w:link w:val="HotRoute"/>
    <w:rsid w:val="00355E5F"/>
    <w:rPr>
      <w:rFonts w:ascii="Calibri" w:hAnsi="Calibri" w:cs="Calibri"/>
      <w:szCs w:val="24"/>
    </w:rPr>
  </w:style>
  <w:style w:type="character" w:customStyle="1" w:styleId="underline">
    <w:name w:val="underline"/>
    <w:basedOn w:val="DefaultParagraphFont"/>
    <w:qFormat/>
    <w:rsid w:val="00355E5F"/>
    <w:rPr>
      <w:rFonts w:ascii="Times New Roman" w:hAnsi="Times New Roman"/>
      <w:sz w:val="24"/>
      <w:u w:val="single"/>
    </w:rPr>
  </w:style>
  <w:style w:type="character" w:customStyle="1" w:styleId="Style8pt">
    <w:name w:val="Style 8 pt"/>
    <w:rsid w:val="00355E5F"/>
    <w:rPr>
      <w:rFonts w:ascii="Times New Roman" w:hAnsi="Times New Roman"/>
      <w:sz w:val="16"/>
    </w:rPr>
  </w:style>
  <w:style w:type="paragraph" w:customStyle="1" w:styleId="evidencetext">
    <w:name w:val="evidence text"/>
    <w:basedOn w:val="Normal"/>
    <w:rsid w:val="00355E5F"/>
    <w:pPr>
      <w:ind w:left="1008" w:right="720"/>
    </w:pPr>
    <w:rPr>
      <w:rFonts w:ascii="Arial" w:eastAsia="Times New Roman" w:hAnsi="Arial" w:cs="Times New Roman"/>
      <w:color w:val="000000"/>
      <w:sz w:val="16"/>
    </w:rPr>
  </w:style>
  <w:style w:type="character" w:customStyle="1" w:styleId="highlight2">
    <w:name w:val="highlight2"/>
    <w:basedOn w:val="DefaultParagraphFont"/>
    <w:rsid w:val="00355E5F"/>
    <w:rPr>
      <w:rFonts w:ascii="Arial" w:hAnsi="Arial"/>
      <w:b/>
      <w:sz w:val="19"/>
      <w:u w:val="thick"/>
      <w:bdr w:val="none" w:sz="0" w:space="0" w:color="auto"/>
      <w:shd w:val="clear" w:color="auto" w:fill="auto"/>
    </w:rPr>
  </w:style>
  <w:style w:type="paragraph" w:customStyle="1" w:styleId="Tags">
    <w:name w:val="Tags"/>
    <w:basedOn w:val="Heading2"/>
    <w:link w:val="TagsChar"/>
    <w:rsid w:val="00355E5F"/>
    <w:pPr>
      <w:keepLines w:val="0"/>
      <w:pageBreakBefore w:val="0"/>
      <w:spacing w:before="0"/>
      <w:jc w:val="left"/>
    </w:pPr>
    <w:rPr>
      <w:rFonts w:ascii="Times New Roman" w:eastAsia="Times New Roman" w:hAnsi="Times New Roman" w:cs="Arial"/>
      <w:iCs/>
      <w:sz w:val="24"/>
      <w:szCs w:val="24"/>
      <w:u w:val="none"/>
    </w:rPr>
  </w:style>
  <w:style w:type="character" w:customStyle="1" w:styleId="TagsChar">
    <w:name w:val="Tags Char"/>
    <w:aliases w:val="Heading 2 Char3,Heading 2 Char2 Char Char1,Char Char Char1,Char Char Char Char1,Char Char2,Heading 2 Char Char1 Char Char1,Heading 2 Char2 Char Char Char Char1,Heading 2 Char Char Char1 Char1,Heading 2 Char2 Char2, Char Char1,Tag Char Char2"/>
    <w:basedOn w:val="DefaultParagraphFont"/>
    <w:link w:val="Tags"/>
    <w:rsid w:val="00355E5F"/>
    <w:rPr>
      <w:rFonts w:ascii="Times New Roman" w:eastAsia="Times New Roman" w:hAnsi="Times New Roman" w:cs="Arial"/>
      <w:b/>
      <w:bCs/>
      <w:iCs/>
      <w:sz w:val="24"/>
      <w:szCs w:val="24"/>
    </w:rPr>
  </w:style>
  <w:style w:type="paragraph" w:customStyle="1" w:styleId="StyleCircled11pt">
    <w:name w:val="Style Circled + 11 pt"/>
    <w:basedOn w:val="Normal"/>
    <w:link w:val="StyleCircled11ptChar"/>
    <w:rsid w:val="00355E5F"/>
    <w:rPr>
      <w:rFonts w:ascii="Times New Roman" w:eastAsia="Times New Roman" w:hAnsi="Times New Roman" w:cs="Times New Roman"/>
      <w:b/>
      <w:sz w:val="20"/>
      <w:u w:val="single"/>
    </w:rPr>
  </w:style>
  <w:style w:type="character" w:customStyle="1" w:styleId="StyleCircled11ptChar">
    <w:name w:val="Style Circled + 11 pt Char"/>
    <w:basedOn w:val="DefaultParagraphFont"/>
    <w:link w:val="StyleCircled11pt"/>
    <w:rsid w:val="00355E5F"/>
    <w:rPr>
      <w:rFonts w:ascii="Times New Roman" w:eastAsia="Times New Roman" w:hAnsi="Times New Roman" w:cs="Times New Roman"/>
      <w:b/>
      <w:sz w:val="20"/>
      <w:u w:val="single"/>
    </w:rPr>
  </w:style>
  <w:style w:type="character" w:customStyle="1" w:styleId="box">
    <w:name w:val="box"/>
    <w:basedOn w:val="DefaultParagraphFont"/>
    <w:rsid w:val="00355E5F"/>
    <w:rPr>
      <w:rFonts w:ascii="Arial" w:hAnsi="Arial" w:cs="Arial"/>
      <w:b/>
      <w:color w:val="000000"/>
      <w:sz w:val="19"/>
      <w:szCs w:val="22"/>
      <w:u w:val="thick"/>
      <w:bdr w:val="single" w:sz="12" w:space="0" w:color="auto"/>
    </w:rPr>
  </w:style>
  <w:style w:type="character" w:customStyle="1" w:styleId="Style11pt">
    <w:name w:val="Style 11 pt"/>
    <w:basedOn w:val="DefaultParagraphFont"/>
    <w:rsid w:val="00355E5F"/>
    <w:rPr>
      <w:sz w:val="20"/>
    </w:rPr>
  </w:style>
  <w:style w:type="character" w:customStyle="1" w:styleId="Style11ptUnderlineBorderSinglesolidlineAuto05pt">
    <w:name w:val="Style 11 pt Underline Border: : (Single solid line Auto  0.5 pt..."/>
    <w:basedOn w:val="DefaultParagraphFont"/>
    <w:rsid w:val="00355E5F"/>
    <w:rPr>
      <w:sz w:val="20"/>
      <w:u w:val="single"/>
      <w:bdr w:val="single" w:sz="4" w:space="0" w:color="auto"/>
    </w:rPr>
  </w:style>
  <w:style w:type="paragraph" w:styleId="Quote">
    <w:name w:val="Quote"/>
    <w:basedOn w:val="Normal"/>
    <w:next w:val="Normal"/>
    <w:link w:val="QuoteChar"/>
    <w:qFormat/>
    <w:rsid w:val="00355E5F"/>
    <w:pPr>
      <w:ind w:left="144"/>
    </w:pPr>
    <w:rPr>
      <w:bCs/>
      <w:iCs/>
    </w:rPr>
  </w:style>
  <w:style w:type="character" w:customStyle="1" w:styleId="QuoteChar">
    <w:name w:val="Quote Char"/>
    <w:basedOn w:val="DefaultParagraphFont"/>
    <w:link w:val="Quote"/>
    <w:rsid w:val="00355E5F"/>
    <w:rPr>
      <w:rFonts w:ascii="Calibri" w:hAnsi="Calibri" w:cs="Calibri"/>
      <w:bCs/>
      <w:iCs/>
    </w:rPr>
  </w:style>
  <w:style w:type="paragraph" w:customStyle="1" w:styleId="Highlightede">
    <w:name w:val="Highlighted e"/>
    <w:basedOn w:val="Normal"/>
    <w:qFormat/>
    <w:rsid w:val="00355E5F"/>
    <w:rPr>
      <w:bCs/>
    </w:rPr>
  </w:style>
  <w:style w:type="paragraph" w:styleId="TOC1">
    <w:name w:val="toc 1"/>
    <w:basedOn w:val="Normal"/>
    <w:next w:val="Normal"/>
    <w:autoRedefine/>
    <w:uiPriority w:val="39"/>
    <w:rsid w:val="00355E5F"/>
    <w:pPr>
      <w:spacing w:after="100"/>
    </w:pPr>
  </w:style>
  <w:style w:type="paragraph" w:styleId="TOC3">
    <w:name w:val="toc 3"/>
    <w:basedOn w:val="Normal"/>
    <w:next w:val="Normal"/>
    <w:autoRedefine/>
    <w:uiPriority w:val="39"/>
    <w:rsid w:val="00355E5F"/>
    <w:pPr>
      <w:spacing w:after="100"/>
      <w:ind w:left="440"/>
    </w:pPr>
  </w:style>
  <w:style w:type="paragraph" w:styleId="BalloonText">
    <w:name w:val="Balloon Text"/>
    <w:basedOn w:val="Normal"/>
    <w:link w:val="BalloonTextChar"/>
    <w:uiPriority w:val="99"/>
    <w:semiHidden/>
    <w:rsid w:val="00355E5F"/>
    <w:rPr>
      <w:rFonts w:ascii="Tahoma" w:hAnsi="Tahoma" w:cs="Tahoma"/>
      <w:sz w:val="16"/>
      <w:szCs w:val="16"/>
    </w:rPr>
  </w:style>
  <w:style w:type="character" w:customStyle="1" w:styleId="BalloonTextChar">
    <w:name w:val="Balloon Text Char"/>
    <w:basedOn w:val="DefaultParagraphFont"/>
    <w:link w:val="BalloonText"/>
    <w:uiPriority w:val="99"/>
    <w:semiHidden/>
    <w:rsid w:val="00355E5F"/>
    <w:rPr>
      <w:rFonts w:ascii="Tahoma" w:hAnsi="Tahoma" w:cs="Tahoma"/>
      <w:sz w:val="16"/>
      <w:szCs w:val="16"/>
    </w:rPr>
  </w:style>
  <w:style w:type="paragraph" w:styleId="DocumentMap">
    <w:name w:val="Document Map"/>
    <w:basedOn w:val="Normal"/>
    <w:link w:val="DocumentMapChar"/>
    <w:uiPriority w:val="99"/>
    <w:semiHidden/>
    <w:rsid w:val="00355E5F"/>
    <w:rPr>
      <w:rFonts w:ascii="Tahoma" w:hAnsi="Tahoma" w:cs="Tahoma"/>
      <w:sz w:val="16"/>
      <w:szCs w:val="16"/>
    </w:rPr>
  </w:style>
  <w:style w:type="character" w:customStyle="1" w:styleId="DocumentMapChar">
    <w:name w:val="Document Map Char"/>
    <w:basedOn w:val="DefaultParagraphFont"/>
    <w:link w:val="DocumentMap"/>
    <w:uiPriority w:val="99"/>
    <w:semiHidden/>
    <w:rsid w:val="00355E5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0" w:qFormat="1"/>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55E5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no read"/>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no read Char"/>
    <w:basedOn w:val="DefaultParagraphFont"/>
    <w:link w:val="Heading4"/>
    <w:rsid w:val="00D176BE"/>
    <w:rPr>
      <w:rFonts w:ascii="Calibri" w:eastAsiaTheme="majorEastAsia" w:hAnsi="Calibri" w:cstheme="majorBidi"/>
      <w:b/>
      <w:bCs/>
      <w:iCs/>
      <w:sz w:val="26"/>
    </w:rPr>
  </w:style>
  <w:style w:type="character" w:customStyle="1" w:styleId="apple-converted-space">
    <w:name w:val="apple-converted-space"/>
    <w:rsid w:val="00355E5F"/>
  </w:style>
  <w:style w:type="paragraph" w:styleId="NormalWeb">
    <w:name w:val="Normal (Web)"/>
    <w:basedOn w:val="Normal"/>
    <w:uiPriority w:val="99"/>
    <w:semiHidden/>
    <w:unhideWhenUsed/>
    <w:rsid w:val="00355E5F"/>
    <w:pPr>
      <w:spacing w:before="100" w:beforeAutospacing="1" w:after="100" w:afterAutospacing="1"/>
    </w:pPr>
    <w:rPr>
      <w:rFonts w:ascii="Times New Roman" w:eastAsia="Times New Roman" w:hAnsi="Times New Roman" w:cs="Times New Roman"/>
      <w:sz w:val="24"/>
      <w:szCs w:val="24"/>
    </w:rPr>
  </w:style>
  <w:style w:type="paragraph" w:customStyle="1" w:styleId="HotRoute">
    <w:name w:val="Hot Route"/>
    <w:basedOn w:val="Normal"/>
    <w:link w:val="HotRouteChar"/>
    <w:qFormat/>
    <w:rsid w:val="00355E5F"/>
    <w:pPr>
      <w:ind w:left="144"/>
    </w:pPr>
    <w:rPr>
      <w:szCs w:val="24"/>
    </w:rPr>
  </w:style>
  <w:style w:type="character" w:customStyle="1" w:styleId="HotRouteChar">
    <w:name w:val="Hot Route Char"/>
    <w:link w:val="HotRoute"/>
    <w:rsid w:val="00355E5F"/>
    <w:rPr>
      <w:rFonts w:ascii="Calibri" w:hAnsi="Calibri" w:cs="Calibri"/>
      <w:szCs w:val="24"/>
    </w:rPr>
  </w:style>
  <w:style w:type="character" w:customStyle="1" w:styleId="underline">
    <w:name w:val="underline"/>
    <w:basedOn w:val="DefaultParagraphFont"/>
    <w:qFormat/>
    <w:rsid w:val="00355E5F"/>
    <w:rPr>
      <w:rFonts w:ascii="Times New Roman" w:hAnsi="Times New Roman"/>
      <w:sz w:val="24"/>
      <w:u w:val="single"/>
    </w:rPr>
  </w:style>
  <w:style w:type="character" w:customStyle="1" w:styleId="Style8pt">
    <w:name w:val="Style 8 pt"/>
    <w:rsid w:val="00355E5F"/>
    <w:rPr>
      <w:rFonts w:ascii="Times New Roman" w:hAnsi="Times New Roman"/>
      <w:sz w:val="16"/>
    </w:rPr>
  </w:style>
  <w:style w:type="paragraph" w:customStyle="1" w:styleId="evidencetext">
    <w:name w:val="evidence text"/>
    <w:basedOn w:val="Normal"/>
    <w:rsid w:val="00355E5F"/>
    <w:pPr>
      <w:ind w:left="1008" w:right="720"/>
    </w:pPr>
    <w:rPr>
      <w:rFonts w:ascii="Arial" w:eastAsia="Times New Roman" w:hAnsi="Arial" w:cs="Times New Roman"/>
      <w:color w:val="000000"/>
      <w:sz w:val="16"/>
    </w:rPr>
  </w:style>
  <w:style w:type="character" w:customStyle="1" w:styleId="highlight2">
    <w:name w:val="highlight2"/>
    <w:basedOn w:val="DefaultParagraphFont"/>
    <w:rsid w:val="00355E5F"/>
    <w:rPr>
      <w:rFonts w:ascii="Arial" w:hAnsi="Arial"/>
      <w:b/>
      <w:sz w:val="19"/>
      <w:u w:val="thick"/>
      <w:bdr w:val="none" w:sz="0" w:space="0" w:color="auto"/>
      <w:shd w:val="clear" w:color="auto" w:fill="auto"/>
    </w:rPr>
  </w:style>
  <w:style w:type="paragraph" w:customStyle="1" w:styleId="Tags">
    <w:name w:val="Tags"/>
    <w:basedOn w:val="Heading2"/>
    <w:link w:val="TagsChar"/>
    <w:rsid w:val="00355E5F"/>
    <w:pPr>
      <w:keepLines w:val="0"/>
      <w:pageBreakBefore w:val="0"/>
      <w:spacing w:before="0"/>
      <w:jc w:val="left"/>
    </w:pPr>
    <w:rPr>
      <w:rFonts w:ascii="Times New Roman" w:eastAsia="Times New Roman" w:hAnsi="Times New Roman" w:cs="Arial"/>
      <w:iCs/>
      <w:sz w:val="24"/>
      <w:szCs w:val="24"/>
      <w:u w:val="none"/>
    </w:rPr>
  </w:style>
  <w:style w:type="character" w:customStyle="1" w:styleId="TagsChar">
    <w:name w:val="Tags Char"/>
    <w:aliases w:val="Heading 2 Char3,Heading 2 Char2 Char Char1,Char Char Char1,Char Char Char Char1,Char Char2,Heading 2 Char Char1 Char Char1,Heading 2 Char2 Char Char Char Char1,Heading 2 Char Char Char1 Char1,Heading 2 Char2 Char2, Char Char1,Tag Char Char2"/>
    <w:basedOn w:val="DefaultParagraphFont"/>
    <w:link w:val="Tags"/>
    <w:rsid w:val="00355E5F"/>
    <w:rPr>
      <w:rFonts w:ascii="Times New Roman" w:eastAsia="Times New Roman" w:hAnsi="Times New Roman" w:cs="Arial"/>
      <w:b/>
      <w:bCs/>
      <w:iCs/>
      <w:sz w:val="24"/>
      <w:szCs w:val="24"/>
    </w:rPr>
  </w:style>
  <w:style w:type="paragraph" w:customStyle="1" w:styleId="StyleCircled11pt">
    <w:name w:val="Style Circled + 11 pt"/>
    <w:basedOn w:val="Normal"/>
    <w:link w:val="StyleCircled11ptChar"/>
    <w:rsid w:val="00355E5F"/>
    <w:rPr>
      <w:rFonts w:ascii="Times New Roman" w:eastAsia="Times New Roman" w:hAnsi="Times New Roman" w:cs="Times New Roman"/>
      <w:b/>
      <w:sz w:val="20"/>
      <w:u w:val="single"/>
    </w:rPr>
  </w:style>
  <w:style w:type="character" w:customStyle="1" w:styleId="StyleCircled11ptChar">
    <w:name w:val="Style Circled + 11 pt Char"/>
    <w:basedOn w:val="DefaultParagraphFont"/>
    <w:link w:val="StyleCircled11pt"/>
    <w:rsid w:val="00355E5F"/>
    <w:rPr>
      <w:rFonts w:ascii="Times New Roman" w:eastAsia="Times New Roman" w:hAnsi="Times New Roman" w:cs="Times New Roman"/>
      <w:b/>
      <w:sz w:val="20"/>
      <w:u w:val="single"/>
    </w:rPr>
  </w:style>
  <w:style w:type="character" w:customStyle="1" w:styleId="box">
    <w:name w:val="box"/>
    <w:basedOn w:val="DefaultParagraphFont"/>
    <w:rsid w:val="00355E5F"/>
    <w:rPr>
      <w:rFonts w:ascii="Arial" w:hAnsi="Arial" w:cs="Arial"/>
      <w:b/>
      <w:color w:val="000000"/>
      <w:sz w:val="19"/>
      <w:szCs w:val="22"/>
      <w:u w:val="thick"/>
      <w:bdr w:val="single" w:sz="12" w:space="0" w:color="auto"/>
    </w:rPr>
  </w:style>
  <w:style w:type="character" w:customStyle="1" w:styleId="Style11pt">
    <w:name w:val="Style 11 pt"/>
    <w:basedOn w:val="DefaultParagraphFont"/>
    <w:rsid w:val="00355E5F"/>
    <w:rPr>
      <w:sz w:val="20"/>
    </w:rPr>
  </w:style>
  <w:style w:type="character" w:customStyle="1" w:styleId="Style11ptUnderlineBorderSinglesolidlineAuto05pt">
    <w:name w:val="Style 11 pt Underline Border: : (Single solid line Auto  0.5 pt..."/>
    <w:basedOn w:val="DefaultParagraphFont"/>
    <w:rsid w:val="00355E5F"/>
    <w:rPr>
      <w:sz w:val="20"/>
      <w:u w:val="single"/>
      <w:bdr w:val="single" w:sz="4" w:space="0" w:color="auto"/>
    </w:rPr>
  </w:style>
  <w:style w:type="paragraph" w:styleId="Quote">
    <w:name w:val="Quote"/>
    <w:basedOn w:val="Normal"/>
    <w:next w:val="Normal"/>
    <w:link w:val="QuoteChar"/>
    <w:qFormat/>
    <w:rsid w:val="00355E5F"/>
    <w:pPr>
      <w:ind w:left="144"/>
    </w:pPr>
    <w:rPr>
      <w:bCs/>
      <w:iCs/>
    </w:rPr>
  </w:style>
  <w:style w:type="character" w:customStyle="1" w:styleId="QuoteChar">
    <w:name w:val="Quote Char"/>
    <w:basedOn w:val="DefaultParagraphFont"/>
    <w:link w:val="Quote"/>
    <w:rsid w:val="00355E5F"/>
    <w:rPr>
      <w:rFonts w:ascii="Calibri" w:hAnsi="Calibri" w:cs="Calibri"/>
      <w:bCs/>
      <w:iCs/>
    </w:rPr>
  </w:style>
  <w:style w:type="paragraph" w:customStyle="1" w:styleId="Highlightede">
    <w:name w:val="Highlighted e"/>
    <w:basedOn w:val="Normal"/>
    <w:qFormat/>
    <w:rsid w:val="00355E5F"/>
    <w:rPr>
      <w:bCs/>
    </w:rPr>
  </w:style>
  <w:style w:type="paragraph" w:styleId="TOC1">
    <w:name w:val="toc 1"/>
    <w:basedOn w:val="Normal"/>
    <w:next w:val="Normal"/>
    <w:autoRedefine/>
    <w:uiPriority w:val="39"/>
    <w:rsid w:val="00355E5F"/>
    <w:pPr>
      <w:spacing w:after="100"/>
    </w:pPr>
  </w:style>
  <w:style w:type="paragraph" w:styleId="TOC3">
    <w:name w:val="toc 3"/>
    <w:basedOn w:val="Normal"/>
    <w:next w:val="Normal"/>
    <w:autoRedefine/>
    <w:uiPriority w:val="39"/>
    <w:rsid w:val="00355E5F"/>
    <w:pPr>
      <w:spacing w:after="100"/>
      <w:ind w:left="440"/>
    </w:pPr>
  </w:style>
  <w:style w:type="paragraph" w:styleId="BalloonText">
    <w:name w:val="Balloon Text"/>
    <w:basedOn w:val="Normal"/>
    <w:link w:val="BalloonTextChar"/>
    <w:uiPriority w:val="99"/>
    <w:semiHidden/>
    <w:rsid w:val="00355E5F"/>
    <w:rPr>
      <w:rFonts w:ascii="Tahoma" w:hAnsi="Tahoma" w:cs="Tahoma"/>
      <w:sz w:val="16"/>
      <w:szCs w:val="16"/>
    </w:rPr>
  </w:style>
  <w:style w:type="character" w:customStyle="1" w:styleId="BalloonTextChar">
    <w:name w:val="Balloon Text Char"/>
    <w:basedOn w:val="DefaultParagraphFont"/>
    <w:link w:val="BalloonText"/>
    <w:uiPriority w:val="99"/>
    <w:semiHidden/>
    <w:rsid w:val="00355E5F"/>
    <w:rPr>
      <w:rFonts w:ascii="Tahoma" w:hAnsi="Tahoma" w:cs="Tahoma"/>
      <w:sz w:val="16"/>
      <w:szCs w:val="16"/>
    </w:rPr>
  </w:style>
  <w:style w:type="paragraph" w:styleId="DocumentMap">
    <w:name w:val="Document Map"/>
    <w:basedOn w:val="Normal"/>
    <w:link w:val="DocumentMapChar"/>
    <w:uiPriority w:val="99"/>
    <w:semiHidden/>
    <w:rsid w:val="00355E5F"/>
    <w:rPr>
      <w:rFonts w:ascii="Tahoma" w:hAnsi="Tahoma" w:cs="Tahoma"/>
      <w:sz w:val="16"/>
      <w:szCs w:val="16"/>
    </w:rPr>
  </w:style>
  <w:style w:type="character" w:customStyle="1" w:styleId="DocumentMapChar">
    <w:name w:val="Document Map Char"/>
    <w:basedOn w:val="DefaultParagraphFont"/>
    <w:link w:val="DocumentMap"/>
    <w:uiPriority w:val="99"/>
    <w:semiHidden/>
    <w:rsid w:val="00355E5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wilsoncenter.org/sites/default/files/new_ideas_us_mexico_relations.pdf" TargetMode="External"/><Relationship Id="rId18" Type="http://schemas.openxmlformats.org/officeDocument/2006/relationships/hyperlink" Target="http://ksgnotes1.harvard.edu/BCSIA/Library.nsf/wwwdocsname/ISP_AmerDem"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abcnews.go.com/US/wireStory?id=5986948" TargetMode="External"/><Relationship Id="rId7" Type="http://schemas.openxmlformats.org/officeDocument/2006/relationships/webSettings" Target="webSettings.xml"/><Relationship Id="rId12" Type="http://schemas.openxmlformats.org/officeDocument/2006/relationships/hyperlink" Target="http://www.wilsoncenter.org/sites/default/files/new_ideas_us_mexico_relations.pdf" TargetMode="External"/><Relationship Id="rId17" Type="http://schemas.openxmlformats.org/officeDocument/2006/relationships/hyperlink" Target="http://ksgnotes1.harvard.edu/BCSIA/Library.nsf/wwwdocsname/ISP_AmerDem"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belfercenter.ksg.harvard.edu/publication/2830/why_the_united_states_should_spread_democracy.html?breadcrumb=%2Fpublication%2F1809%2Fpaths_to_peace" TargetMode="External"/><Relationship Id="rId20" Type="http://schemas.openxmlformats.org/officeDocument/2006/relationships/hyperlink" Target="http://iis-db.stanford.edu/pubs/24014/RoblesCalderonMagaloni_EconCosts5.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fr.org/mexico/mexicos-drug-war/p13689" TargetMode="External"/><Relationship Id="rId24" Type="http://schemas.openxmlformats.org/officeDocument/2006/relationships/hyperlink" Target="http://www.wola.org/commentary/one_year_after_enrique_pena_nieto_s_election" TargetMode="External"/><Relationship Id="rId5" Type="http://schemas.microsoft.com/office/2007/relationships/stylesWithEffects" Target="stylesWithEffects.xml"/><Relationship Id="rId15" Type="http://schemas.openxmlformats.org/officeDocument/2006/relationships/hyperlink" Target="mailto:acorchado@dallasnews.com" TargetMode="External"/><Relationship Id="rId23" Type="http://schemas.openxmlformats.org/officeDocument/2006/relationships/hyperlink" Target="http://www.ycsg.yale.edu/center/forms/rethinking-war-on-drugs.pdf" TargetMode="External"/><Relationship Id="rId28" Type="http://schemas.openxmlformats.org/officeDocument/2006/relationships/theme" Target="theme/theme1.xml"/><Relationship Id="rId10" Type="http://schemas.openxmlformats.org/officeDocument/2006/relationships/hyperlink" Target="http://www.cfr.org/mexico/mexicos-drug-war/p13689" TargetMode="External"/><Relationship Id="rId19" Type="http://schemas.openxmlformats.org/officeDocument/2006/relationships/hyperlink" Target="http://michaelbrowntoday.com/journal/2009/1/15/border-control-collapse-of-mexico-is-a-homeland-security-nat.html"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ycsg.yale.edu/center/forms/rethinking-war-on-drugs.pdf" TargetMode="External"/><Relationship Id="rId22" Type="http://schemas.openxmlformats.org/officeDocument/2006/relationships/hyperlink" Target="http://www.cfr.org/mexico/us-latin-america-relations/p16279"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openxmlformats.org/package/2006/metadata/core-properties"/>
    <ds:schemaRef ds:uri="http://www.w3.org/XML/1998/namespace"/>
    <ds:schemaRef ds:uri="http://purl.org/dc/elements/1.1/"/>
    <ds:schemaRef ds:uri="http://purl.org/dc/terms/"/>
    <ds:schemaRef ds:uri="http://schemas.microsoft.com/office/2006/documentManagement/types"/>
    <ds:schemaRef ds:uri="http://purl.org/dc/dcmitype/"/>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31</Pages>
  <Words>30776</Words>
  <Characters>175428</Characters>
  <Application>Microsoft Office Word</Application>
  <DocSecurity>0</DocSecurity>
  <Lines>1461</Lines>
  <Paragraphs>411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205793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Blind</dc:creator>
  <cp:lastModifiedBy>Blind</cp:lastModifiedBy>
  <cp:revision>1</cp:revision>
  <dcterms:created xsi:type="dcterms:W3CDTF">2013-07-23T15:34:00Z</dcterms:created>
  <dcterms:modified xsi:type="dcterms:W3CDTF">2013-07-23T15:35:00Z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