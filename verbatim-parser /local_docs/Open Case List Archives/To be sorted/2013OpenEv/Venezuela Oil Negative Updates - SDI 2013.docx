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921543" w:rsidP="00F7335E">
      <w:pPr>
        <w:pStyle w:val="Heading3"/>
      </w:pPr>
      <w:r>
        <w:t>Say No – A2: Cabello</w:t>
      </w:r>
    </w:p>
    <w:p w:rsidR="00921543" w:rsidRDefault="00921543" w:rsidP="00921543">
      <w:pPr>
        <w:pStyle w:val="Heading4"/>
      </w:pPr>
      <w:r>
        <w:t>Cabello also says no – he won’t engage UNTIL the US recognizes Maduro’s victory</w:t>
      </w:r>
    </w:p>
    <w:p w:rsidR="00921543" w:rsidRDefault="001E6BA3" w:rsidP="00921543">
      <w:r w:rsidRPr="001E6BA3">
        <w:rPr>
          <w:rStyle w:val="StyleStyleBold12pt"/>
        </w:rPr>
        <w:t>AVN 13</w:t>
      </w:r>
      <w:r>
        <w:t xml:space="preserve"> (Deputies shall acknowledge Venezuela constitutional President, 4-30, </w:t>
      </w:r>
      <w:hyperlink r:id="rId9" w:history="1">
        <w:r w:rsidRPr="00D000C0">
          <w:rPr>
            <w:rStyle w:val="Hyperlink"/>
          </w:rPr>
          <w:t>http://www.avn.info.ve/contenido/deputies-shall-acknowledge-venezuela-constitutional-president</w:t>
        </w:r>
      </w:hyperlink>
      <w:r>
        <w:t>)</w:t>
      </w:r>
    </w:p>
    <w:p w:rsidR="001E6BA3" w:rsidRPr="00921543" w:rsidRDefault="001E6BA3" w:rsidP="00921543"/>
    <w:p w:rsidR="00921543" w:rsidRDefault="00921543" w:rsidP="00921543">
      <w:pPr>
        <w:rPr>
          <w:sz w:val="16"/>
        </w:rPr>
      </w:pPr>
      <w:r w:rsidRPr="001E6BA3">
        <w:rPr>
          <w:sz w:val="16"/>
        </w:rPr>
        <w:t xml:space="preserve">National Assembly chairperson and first vice-president of the United Socialist Party of Venezuela (PSUV), Diosdado </w:t>
      </w:r>
      <w:r w:rsidRPr="00F855F6">
        <w:rPr>
          <w:rStyle w:val="StyleBoldUnderline"/>
        </w:rPr>
        <w:t>Cabello reaffirmed</w:t>
      </w:r>
      <w:r w:rsidRPr="001E6BA3">
        <w:rPr>
          <w:sz w:val="16"/>
        </w:rPr>
        <w:t xml:space="preserve"> Monday </w:t>
      </w:r>
      <w:r w:rsidRPr="00F855F6">
        <w:rPr>
          <w:rStyle w:val="StyleBoldUnderline"/>
        </w:rPr>
        <w:t xml:space="preserve">that opposing deputies </w:t>
      </w:r>
      <w:r w:rsidRPr="00F855F6">
        <w:rPr>
          <w:rStyle w:val="Emphasis"/>
        </w:rPr>
        <w:t>must acknowledge</w:t>
      </w:r>
      <w:r w:rsidRPr="00F855F6">
        <w:rPr>
          <w:rStyle w:val="StyleBoldUnderline"/>
        </w:rPr>
        <w:t xml:space="preserve"> Venezuelan president</w:t>
      </w:r>
      <w:r w:rsidRPr="001E6BA3">
        <w:rPr>
          <w:sz w:val="16"/>
        </w:rPr>
        <w:t xml:space="preserve"> Nicolas </w:t>
      </w:r>
      <w:r w:rsidRPr="00F855F6">
        <w:rPr>
          <w:rStyle w:val="StyleBoldUnderline"/>
        </w:rPr>
        <w:t>Maduro</w:t>
      </w:r>
      <w:r w:rsidRPr="001E6BA3">
        <w:rPr>
          <w:sz w:val="16"/>
        </w:rPr>
        <w:t xml:space="preserve"> </w:t>
      </w:r>
      <w:r w:rsidRPr="00F855F6">
        <w:rPr>
          <w:rStyle w:val="StyleBoldUnderline"/>
        </w:rPr>
        <w:t>to be recognized themselves</w:t>
      </w:r>
      <w:r w:rsidRPr="001E6BA3">
        <w:rPr>
          <w:sz w:val="16"/>
        </w:rPr>
        <w:t xml:space="preserve"> as lawgivers and have right to speak in parliament.</w:t>
      </w:r>
      <w:r w:rsidR="001E6BA3" w:rsidRPr="001E6BA3">
        <w:rPr>
          <w:sz w:val="16"/>
        </w:rPr>
        <w:t xml:space="preserve"> </w:t>
      </w:r>
      <w:r w:rsidRPr="00D964C6">
        <w:rPr>
          <w:rStyle w:val="StyleBoldUnderline"/>
        </w:rPr>
        <w:t>Cabello said that rightist deputies</w:t>
      </w:r>
      <w:r w:rsidRPr="001E6BA3">
        <w:rPr>
          <w:sz w:val="16"/>
        </w:rPr>
        <w:t>' behavior is hypocrite since they claim not to have the right to speak though it is a right granted by the population, but they reject people's will when they chose Nicolas Maduro as Head of State.</w:t>
      </w:r>
      <w:r w:rsidR="001E6BA3" w:rsidRPr="001E6BA3">
        <w:rPr>
          <w:sz w:val="16"/>
        </w:rPr>
        <w:t xml:space="preserve"> </w:t>
      </w:r>
      <w:r w:rsidRPr="001E6BA3">
        <w:rPr>
          <w:sz w:val="16"/>
        </w:rPr>
        <w:t>At PSUV weekly press conference, in Caracas, Cabello recalled that many of those rightist deputies who refuse to acknowledge Nicolas Maduro's victory were the same who supported the annulment of parliament during the April 2002 coup d'état against president Hugo Chavez.</w:t>
      </w:r>
      <w:r w:rsidR="001E6BA3" w:rsidRPr="001E6BA3">
        <w:rPr>
          <w:sz w:val="16"/>
        </w:rPr>
        <w:t xml:space="preserve"> </w:t>
      </w:r>
      <w:r w:rsidRPr="00F855F6">
        <w:rPr>
          <w:rStyle w:val="StyleBoldUnderline"/>
        </w:rPr>
        <w:t>"Those that live by the sword die by the sword," Cabello said</w:t>
      </w:r>
      <w:r w:rsidRPr="001E6BA3">
        <w:rPr>
          <w:sz w:val="16"/>
        </w:rPr>
        <w:t xml:space="preserve"> referring to some opposing deputies who have refused to acknowledge the victory of Maduro over their rightist candidate.</w:t>
      </w:r>
      <w:r w:rsidR="001E6BA3" w:rsidRPr="001E6BA3">
        <w:rPr>
          <w:sz w:val="16"/>
        </w:rPr>
        <w:t xml:space="preserve"> </w:t>
      </w:r>
      <w:r w:rsidRPr="00D964C6">
        <w:rPr>
          <w:rStyle w:val="Emphasis"/>
        </w:rPr>
        <w:t>US-opposition</w:t>
      </w:r>
      <w:r w:rsidR="001E6BA3">
        <w:rPr>
          <w:rStyle w:val="Emphasis"/>
        </w:rPr>
        <w:t xml:space="preserve"> </w:t>
      </w:r>
      <w:r w:rsidRPr="001E6BA3">
        <w:rPr>
          <w:sz w:val="16"/>
        </w:rPr>
        <w:t xml:space="preserve">Diosdado </w:t>
      </w:r>
      <w:r w:rsidRPr="00D964C6">
        <w:rPr>
          <w:rStyle w:val="StyleBoldUnderline"/>
        </w:rPr>
        <w:t xml:space="preserve">Cabello stated that the United States Administration has a </w:t>
      </w:r>
      <w:r w:rsidRPr="00D964C6">
        <w:rPr>
          <w:rStyle w:val="Emphasis"/>
        </w:rPr>
        <w:t>meddling policy towards Venezuela</w:t>
      </w:r>
      <w:r w:rsidRPr="001E6BA3">
        <w:rPr>
          <w:sz w:val="16"/>
        </w:rPr>
        <w:t xml:space="preserve"> </w:t>
      </w:r>
      <w:r w:rsidRPr="00D964C6">
        <w:rPr>
          <w:rStyle w:val="StyleBoldUnderline"/>
        </w:rPr>
        <w:t xml:space="preserve">and emphasized its </w:t>
      </w:r>
      <w:r w:rsidRPr="001E6BA3">
        <w:rPr>
          <w:rStyle w:val="StyleBoldUnderline"/>
          <w:b/>
        </w:rPr>
        <w:t>attachment</w:t>
      </w:r>
      <w:r w:rsidRPr="00D964C6">
        <w:rPr>
          <w:rStyle w:val="StyleBoldUnderline"/>
        </w:rPr>
        <w:t xml:space="preserve"> to the speech of the local Right</w:t>
      </w:r>
      <w:r w:rsidRPr="001E6BA3">
        <w:rPr>
          <w:sz w:val="16"/>
        </w:rPr>
        <w:t xml:space="preserve">, </w:t>
      </w:r>
      <w:r w:rsidRPr="001E6BA3">
        <w:rPr>
          <w:rStyle w:val="StyleBoldUnderline"/>
        </w:rPr>
        <w:t>since they insist on disowning public powers in Venezuela and</w:t>
      </w:r>
      <w:r w:rsidRPr="001E6BA3">
        <w:rPr>
          <w:sz w:val="16"/>
        </w:rPr>
        <w:t xml:space="preserve"> president Nicolas </w:t>
      </w:r>
      <w:r w:rsidRPr="001E6BA3">
        <w:rPr>
          <w:rStyle w:val="StyleBoldUnderline"/>
        </w:rPr>
        <w:t>Maduro</w:t>
      </w:r>
      <w:r w:rsidRPr="001E6BA3">
        <w:rPr>
          <w:sz w:val="16"/>
        </w:rPr>
        <w:t>, who was elected by 7,586,251 voters last April 14.</w:t>
      </w:r>
      <w:r w:rsidR="001E6BA3" w:rsidRPr="001E6BA3">
        <w:rPr>
          <w:sz w:val="16"/>
        </w:rPr>
        <w:t xml:space="preserve"> </w:t>
      </w:r>
      <w:r w:rsidRPr="001E6BA3">
        <w:rPr>
          <w:rStyle w:val="StyleBoldUnderline"/>
        </w:rPr>
        <w:t>"The only country which has not acknowledged Nicolas' victory is the United States</w:t>
      </w:r>
      <w:r w:rsidRPr="001E6BA3">
        <w:rPr>
          <w:sz w:val="16"/>
        </w:rPr>
        <w:t xml:space="preserve"> and some opposing gentlemen here," said the Deputy, emphasizing that the Venezuelan people defeated a dirty war.</w:t>
      </w:r>
      <w:r w:rsidR="001E6BA3" w:rsidRPr="001E6BA3">
        <w:rPr>
          <w:sz w:val="16"/>
        </w:rPr>
        <w:t xml:space="preserve"> </w:t>
      </w:r>
      <w:r w:rsidRPr="001E6BA3">
        <w:rPr>
          <w:sz w:val="16"/>
        </w:rPr>
        <w:t>Congratulating the labor carried out by units of the Hugo Chavez campaign group, the socialist leader said that "campaigning for ten days, we were able to defeat a machinery which has been in war for two years against the Venezuelan people and a barefaced dirty war against comrade Nicolas Maduro."</w:t>
      </w:r>
      <w:r w:rsidR="001E6BA3" w:rsidRPr="001E6BA3">
        <w:rPr>
          <w:sz w:val="16"/>
        </w:rPr>
        <w:t xml:space="preserve"> </w:t>
      </w:r>
      <w:r w:rsidRPr="001E6BA3">
        <w:rPr>
          <w:rStyle w:val="StyleBoldUnderline"/>
        </w:rPr>
        <w:t>"If the United States recognizes the victory of comrade Nicolas Maduro, they will for sure remain without any argument," Cabello added</w:t>
      </w:r>
      <w:r w:rsidRPr="001E6BA3">
        <w:rPr>
          <w:sz w:val="16"/>
        </w:rPr>
        <w:t>.</w:t>
      </w:r>
    </w:p>
    <w:p w:rsidR="00E66540" w:rsidRDefault="00E66540" w:rsidP="00E66540">
      <w:pPr>
        <w:pStyle w:val="Heading4"/>
      </w:pPr>
      <w:r>
        <w:t xml:space="preserve">Their card concludes neg – the </w:t>
      </w:r>
      <w:r>
        <w:rPr>
          <w:u w:val="single"/>
        </w:rPr>
        <w:t>most likely</w:t>
      </w:r>
      <w:r>
        <w:t xml:space="preserve"> scenario is that Cabello will wait until 2015 BEFORE co-opting Maduro</w:t>
      </w:r>
    </w:p>
    <w:p w:rsidR="00F768E8" w:rsidRDefault="00F768E8" w:rsidP="00F768E8">
      <w:r w:rsidRPr="008742F7">
        <w:rPr>
          <w:rStyle w:val="StyleStyleBold12pt"/>
        </w:rPr>
        <w:t>Lees, 13</w:t>
      </w:r>
      <w:r w:rsidRPr="008742F7">
        <w:t xml:space="preserve"> -- corporate attorney in Washington, DC </w:t>
      </w:r>
    </w:p>
    <w:p w:rsidR="00F768E8" w:rsidRDefault="00F768E8" w:rsidP="00F768E8">
      <w:r w:rsidRPr="008742F7">
        <w:t>[Kevin, "It’s Diosdado Cabello’s world, the rest of Venezuela is just living in it," Suffragio, 6-4-13, suffragio.org/2013/06/04/its-diosdado-cabellos-world-the-rest-of-venezuela-is-just-</w:t>
      </w:r>
      <w:r>
        <w:t>living-in-it/, accessed 7-30-13, AEL</w:t>
      </w:r>
      <w:r w:rsidRPr="008742F7">
        <w:t>]</w:t>
      </w:r>
    </w:p>
    <w:p w:rsidR="00F768E8" w:rsidRPr="00F768E8" w:rsidRDefault="00F768E8" w:rsidP="00F768E8"/>
    <w:p w:rsidR="00E66540" w:rsidRPr="00F768E8" w:rsidRDefault="00E66540" w:rsidP="00E66540">
      <w:pPr>
        <w:rPr>
          <w:sz w:val="16"/>
        </w:rPr>
      </w:pPr>
      <w:r w:rsidRPr="00F768E8">
        <w:rPr>
          <w:sz w:val="16"/>
        </w:rPr>
        <w:t xml:space="preserve">You don’t have to believe that Silva’s gossip is necessarily 100% true to realize that chavismo is going through an internal civil war to determine whether Maduro or Cabello truly controls the government.  Cabello doesn’t necessarily need to effect a coup against Maduro in order to win that fight, however — he has allies and loyalists in so many various parts of the Venezuelan government that he can effectively checkmate Maduro from his perch in the National Assembly.  </w:t>
      </w:r>
      <w:r w:rsidRPr="00692B94">
        <w:rPr>
          <w:rStyle w:val="StyleBoldUnderline"/>
        </w:rPr>
        <w:t>Even if Cabello could push Maduro out of office tomorrow</w:t>
      </w:r>
      <w:r w:rsidRPr="00F768E8">
        <w:rPr>
          <w:sz w:val="16"/>
        </w:rPr>
        <w:t xml:space="preserve">, </w:t>
      </w:r>
      <w:r w:rsidRPr="00692B94">
        <w:rPr>
          <w:rStyle w:val="StyleBoldUnderline"/>
        </w:rPr>
        <w:t>why would he want to take ownership of Venezuela in its immediate state</w:t>
      </w:r>
      <w:r w:rsidRPr="00F768E8">
        <w:rPr>
          <w:sz w:val="16"/>
        </w:rPr>
        <w:t xml:space="preserve"> anyway if he can control enough behind the scenes to ensure his continued role in diverting sufficient gains to himself and his supporters?</w:t>
      </w:r>
    </w:p>
    <w:p w:rsidR="00E66540" w:rsidRDefault="00E66540" w:rsidP="00E66540">
      <w:r>
        <w:t>==========</w:t>
      </w:r>
      <w:r w:rsidRPr="00F768E8">
        <w:rPr>
          <w:rStyle w:val="StyleBoldUnderline"/>
        </w:rPr>
        <w:t>Their Card Ends</w:t>
      </w:r>
      <w:r>
        <w:t>==========</w:t>
      </w:r>
    </w:p>
    <w:p w:rsidR="00692B94" w:rsidRPr="00F768E8" w:rsidRDefault="00E66540" w:rsidP="00E66540">
      <w:pPr>
        <w:rPr>
          <w:sz w:val="16"/>
        </w:rPr>
      </w:pPr>
      <w:r w:rsidRPr="00692B94">
        <w:rPr>
          <w:rStyle w:val="StyleBoldUnderline"/>
        </w:rPr>
        <w:t xml:space="preserve">A </w:t>
      </w:r>
      <w:r w:rsidRPr="00692B94">
        <w:rPr>
          <w:rStyle w:val="Emphasis"/>
        </w:rPr>
        <w:t>more likely possibility</w:t>
      </w:r>
      <w:r w:rsidRPr="00692B94">
        <w:rPr>
          <w:rStyle w:val="StyleBoldUnderline"/>
        </w:rPr>
        <w:t xml:space="preserve"> is that Cabello could </w:t>
      </w:r>
      <w:r w:rsidRPr="00692B94">
        <w:rPr>
          <w:rStyle w:val="Emphasis"/>
        </w:rPr>
        <w:t>gradually</w:t>
      </w:r>
      <w:r w:rsidRPr="00692B94">
        <w:rPr>
          <w:rStyle w:val="StyleBoldUnderline"/>
        </w:rPr>
        <w:t xml:space="preserve"> co-opt the opposition’s position</w:t>
      </w:r>
      <w:r w:rsidRPr="00F768E8">
        <w:rPr>
          <w:sz w:val="16"/>
        </w:rPr>
        <w:t xml:space="preserve">, </w:t>
      </w:r>
      <w:r w:rsidRPr="00692B94">
        <w:rPr>
          <w:rStyle w:val="StyleBoldUnderline"/>
        </w:rPr>
        <w:t>move toward the center in the coming years</w:t>
      </w:r>
      <w:r w:rsidRPr="00F768E8">
        <w:rPr>
          <w:sz w:val="16"/>
        </w:rPr>
        <w:t xml:space="preserve">, advocate a more orthodox economic policy, </w:t>
      </w:r>
      <w:r w:rsidRPr="00692B94">
        <w:rPr>
          <w:rStyle w:val="StyleBoldUnderline"/>
        </w:rPr>
        <w:t xml:space="preserve">and </w:t>
      </w:r>
      <w:r w:rsidRPr="00692B94">
        <w:rPr>
          <w:rStyle w:val="StyleBoldUnderline"/>
          <w:b/>
        </w:rPr>
        <w:t>break from Maduro in the 2015</w:t>
      </w:r>
      <w:r w:rsidRPr="00F768E8">
        <w:rPr>
          <w:sz w:val="16"/>
        </w:rPr>
        <w:t xml:space="preserve"> parliamentary elections to essentially become Venezuela’s opposition.  </w:t>
      </w:r>
      <w:r w:rsidRPr="00692B94">
        <w:rPr>
          <w:rStyle w:val="StyleBoldUnderline"/>
        </w:rPr>
        <w:t>He need not even form a new party or declare a grand rupture, he need only control enough members of the National Assembly</w:t>
      </w:r>
      <w:r w:rsidRPr="00F768E8">
        <w:rPr>
          <w:sz w:val="16"/>
        </w:rPr>
        <w:t xml:space="preserve">, </w:t>
      </w:r>
      <w:r w:rsidRPr="00692B94">
        <w:rPr>
          <w:rStyle w:val="StyleBoldUnderline"/>
        </w:rPr>
        <w:t>and that may well become easier</w:t>
      </w:r>
      <w:r w:rsidRPr="00F768E8">
        <w:rPr>
          <w:sz w:val="16"/>
        </w:rPr>
        <w:t xml:space="preserve"> after </w:t>
      </w:r>
      <w:r w:rsidRPr="00692B94">
        <w:rPr>
          <w:rStyle w:val="StyleBoldUnderline"/>
          <w:b/>
        </w:rPr>
        <w:t>years</w:t>
      </w:r>
      <w:r w:rsidRPr="00F768E8">
        <w:rPr>
          <w:sz w:val="16"/>
        </w:rPr>
        <w:t xml:space="preserve"> of rationing and economic hardship, especially </w:t>
      </w:r>
      <w:r w:rsidRPr="00692B94">
        <w:rPr>
          <w:rStyle w:val="StyleBoldUnderline"/>
        </w:rPr>
        <w:t>after the memory of Chávez fades and Venezuelans come to associate Maduro with failure</w:t>
      </w:r>
      <w:r w:rsidRPr="00F768E8">
        <w:rPr>
          <w:sz w:val="16"/>
        </w:rPr>
        <w:t>.</w:t>
      </w:r>
      <w:r w:rsidR="00F768E8" w:rsidRPr="00F768E8">
        <w:rPr>
          <w:sz w:val="16"/>
        </w:rPr>
        <w:t xml:space="preserve"> </w:t>
      </w:r>
      <w:r w:rsidRPr="00F768E8">
        <w:rPr>
          <w:sz w:val="16"/>
        </w:rPr>
        <w:t xml:space="preserve">After all, </w:t>
      </w:r>
      <w:r w:rsidRPr="00692B94">
        <w:rPr>
          <w:rStyle w:val="StyleBoldUnderline"/>
        </w:rPr>
        <w:t>Maduro will be eligible to be recalled in 2016 as a legal matter</w:t>
      </w:r>
      <w:r w:rsidRPr="00F768E8">
        <w:rPr>
          <w:sz w:val="16"/>
        </w:rPr>
        <w:t xml:space="preserve"> — if Cabello doesn’t strike, Capriles and the opposition most certainly will.</w:t>
      </w:r>
      <w:r w:rsidR="00F768E8" w:rsidRPr="00F768E8">
        <w:rPr>
          <w:sz w:val="16"/>
        </w:rPr>
        <w:t xml:space="preserve"> </w:t>
      </w:r>
      <w:r w:rsidR="00692B94" w:rsidRPr="00F768E8">
        <w:rPr>
          <w:sz w:val="16"/>
        </w:rPr>
        <w:t xml:space="preserve">Even in countries with relatively healthy institutions and economies, feuds at the top levels of a government can be incredibly destabilizing (witness the friction between former United Kingdom prime minister Tony Blair and former chancellor Gordon Brown).  In a country where there’s a credible threat of one figure leading a military-backed coup against the other, however, it’s all the more crippling.   Whether you think that Maduro’s victory was legitimate or fraudulent,  or whether you think Chávez was a savior or a charlatan, </w:t>
      </w:r>
      <w:r w:rsidR="00692B94" w:rsidRPr="00F768E8">
        <w:rPr>
          <w:rStyle w:val="StyleBoldUnderline"/>
        </w:rPr>
        <w:t>the last thing that Venezuela needs is an internecine battle within chavismo when it faces so many more pressing structural, economic, political and diplomatic challenges</w:t>
      </w:r>
      <w:r w:rsidR="00692B94" w:rsidRPr="00F768E8">
        <w:rPr>
          <w:sz w:val="16"/>
        </w:rPr>
        <w:t>.</w:t>
      </w:r>
    </w:p>
    <w:p w:rsidR="00E66540" w:rsidRPr="00E66540" w:rsidRDefault="00E66540" w:rsidP="00E66540">
      <w:r>
        <w:t>==========</w:t>
      </w:r>
      <w:r w:rsidRPr="00092838">
        <w:rPr>
          <w:rStyle w:val="StyleBoldUnderline"/>
        </w:rPr>
        <w:t>Their Article Ends</w:t>
      </w:r>
      <w:r>
        <w:t>==========</w:t>
      </w:r>
    </w:p>
    <w:p w:rsidR="00F7335E" w:rsidRPr="00F7335E" w:rsidRDefault="00F7335E" w:rsidP="00F7335E"/>
    <w:sectPr w:rsidR="00F7335E" w:rsidRPr="00F7335E" w:rsidSect="00614FD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6F58" w:rsidRDefault="00C86F58" w:rsidP="005F5576">
      <w:r>
        <w:separator/>
      </w:r>
    </w:p>
  </w:endnote>
  <w:endnote w:type="continuationSeparator" w:id="0">
    <w:p w:rsidR="00C86F58" w:rsidRDefault="00C86F58"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6F58" w:rsidRDefault="00C86F58" w:rsidP="005F5576">
      <w:r>
        <w:separator/>
      </w:r>
    </w:p>
  </w:footnote>
  <w:footnote w:type="continuationSeparator" w:id="0">
    <w:p w:rsidR="00C86F58" w:rsidRDefault="00C86F58"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A2629A"/>
    <w:rsid w:val="000022F2"/>
    <w:rsid w:val="0000459F"/>
    <w:rsid w:val="00004EB4"/>
    <w:rsid w:val="0002196C"/>
    <w:rsid w:val="00021F29"/>
    <w:rsid w:val="00027EED"/>
    <w:rsid w:val="0003041D"/>
    <w:rsid w:val="00033028"/>
    <w:rsid w:val="000360A7"/>
    <w:rsid w:val="00052A1D"/>
    <w:rsid w:val="00055E12"/>
    <w:rsid w:val="00057ED9"/>
    <w:rsid w:val="00064A59"/>
    <w:rsid w:val="0007162E"/>
    <w:rsid w:val="00073B9A"/>
    <w:rsid w:val="00090287"/>
    <w:rsid w:val="00090BA2"/>
    <w:rsid w:val="00092838"/>
    <w:rsid w:val="000978A3"/>
    <w:rsid w:val="00097D7E"/>
    <w:rsid w:val="000A1D39"/>
    <w:rsid w:val="000A4FA5"/>
    <w:rsid w:val="000B61C8"/>
    <w:rsid w:val="000C767D"/>
    <w:rsid w:val="000D0B76"/>
    <w:rsid w:val="000D2AE5"/>
    <w:rsid w:val="000D3A26"/>
    <w:rsid w:val="000D3D8D"/>
    <w:rsid w:val="000E41A3"/>
    <w:rsid w:val="000F37E7"/>
    <w:rsid w:val="000F564D"/>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96457"/>
    <w:rsid w:val="001A4F0E"/>
    <w:rsid w:val="001B0A04"/>
    <w:rsid w:val="001B3CEC"/>
    <w:rsid w:val="001C1D82"/>
    <w:rsid w:val="001C2147"/>
    <w:rsid w:val="001C587E"/>
    <w:rsid w:val="001C7C90"/>
    <w:rsid w:val="001D0D51"/>
    <w:rsid w:val="001E6BA3"/>
    <w:rsid w:val="001F7572"/>
    <w:rsid w:val="0020006E"/>
    <w:rsid w:val="002009AE"/>
    <w:rsid w:val="002101DA"/>
    <w:rsid w:val="00217499"/>
    <w:rsid w:val="0024023F"/>
    <w:rsid w:val="00240C4E"/>
    <w:rsid w:val="00243DC0"/>
    <w:rsid w:val="00250E16"/>
    <w:rsid w:val="00257696"/>
    <w:rsid w:val="0026382E"/>
    <w:rsid w:val="00270E59"/>
    <w:rsid w:val="00272786"/>
    <w:rsid w:val="00287AB7"/>
    <w:rsid w:val="00294D00"/>
    <w:rsid w:val="002A213E"/>
    <w:rsid w:val="002A612B"/>
    <w:rsid w:val="002B1C6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787"/>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5045"/>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4FD2"/>
    <w:rsid w:val="0061680A"/>
    <w:rsid w:val="00623B70"/>
    <w:rsid w:val="00623F40"/>
    <w:rsid w:val="0063578B"/>
    <w:rsid w:val="00636B3D"/>
    <w:rsid w:val="00641025"/>
    <w:rsid w:val="00650E98"/>
    <w:rsid w:val="00656C61"/>
    <w:rsid w:val="006672D8"/>
    <w:rsid w:val="00670D96"/>
    <w:rsid w:val="00672877"/>
    <w:rsid w:val="00683154"/>
    <w:rsid w:val="00690115"/>
    <w:rsid w:val="00690898"/>
    <w:rsid w:val="00692B94"/>
    <w:rsid w:val="00693039"/>
    <w:rsid w:val="00693A5A"/>
    <w:rsid w:val="006A2263"/>
    <w:rsid w:val="006B302F"/>
    <w:rsid w:val="006C64D4"/>
    <w:rsid w:val="006E53F0"/>
    <w:rsid w:val="006F46C3"/>
    <w:rsid w:val="006F7CDF"/>
    <w:rsid w:val="00700BDB"/>
    <w:rsid w:val="0070121B"/>
    <w:rsid w:val="00701E73"/>
    <w:rsid w:val="00711FE2"/>
    <w:rsid w:val="00712649"/>
    <w:rsid w:val="00714BC9"/>
    <w:rsid w:val="00723F91"/>
    <w:rsid w:val="00725623"/>
    <w:rsid w:val="00740647"/>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4CD4"/>
    <w:rsid w:val="008133F9"/>
    <w:rsid w:val="00823AAC"/>
    <w:rsid w:val="00854C66"/>
    <w:rsid w:val="008553E1"/>
    <w:rsid w:val="008702EF"/>
    <w:rsid w:val="008743CC"/>
    <w:rsid w:val="0087643B"/>
    <w:rsid w:val="0087695F"/>
    <w:rsid w:val="00877669"/>
    <w:rsid w:val="00897F92"/>
    <w:rsid w:val="008A64C9"/>
    <w:rsid w:val="008B180A"/>
    <w:rsid w:val="008B24B7"/>
    <w:rsid w:val="008B34A9"/>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17CA0"/>
    <w:rsid w:val="00921543"/>
    <w:rsid w:val="00924C08"/>
    <w:rsid w:val="00927D88"/>
    <w:rsid w:val="00930D1F"/>
    <w:rsid w:val="00935127"/>
    <w:rsid w:val="0094025E"/>
    <w:rsid w:val="0094256C"/>
    <w:rsid w:val="00944A5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29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6F58"/>
    <w:rsid w:val="00CA4AF6"/>
    <w:rsid w:val="00CA59CA"/>
    <w:rsid w:val="00CB2356"/>
    <w:rsid w:val="00CB4075"/>
    <w:rsid w:val="00CB4E6D"/>
    <w:rsid w:val="00CC23DE"/>
    <w:rsid w:val="00CC687D"/>
    <w:rsid w:val="00CD3E3A"/>
    <w:rsid w:val="00CD714E"/>
    <w:rsid w:val="00CD7459"/>
    <w:rsid w:val="00CE55A6"/>
    <w:rsid w:val="00CF13FC"/>
    <w:rsid w:val="00CF4AAF"/>
    <w:rsid w:val="00CF561A"/>
    <w:rsid w:val="00CF6C18"/>
    <w:rsid w:val="00CF7EA8"/>
    <w:rsid w:val="00D004DA"/>
    <w:rsid w:val="00D01673"/>
    <w:rsid w:val="00D0309A"/>
    <w:rsid w:val="00D07BA4"/>
    <w:rsid w:val="00D108E2"/>
    <w:rsid w:val="00D109BA"/>
    <w:rsid w:val="00D176BE"/>
    <w:rsid w:val="00D17C4E"/>
    <w:rsid w:val="00D21359"/>
    <w:rsid w:val="00D215F6"/>
    <w:rsid w:val="00D22BE1"/>
    <w:rsid w:val="00D2765B"/>
    <w:rsid w:val="00D31DF7"/>
    <w:rsid w:val="00D33B91"/>
    <w:rsid w:val="00D34238"/>
    <w:rsid w:val="00D415C6"/>
    <w:rsid w:val="00D420EA"/>
    <w:rsid w:val="00D4639E"/>
    <w:rsid w:val="00D50DFB"/>
    <w:rsid w:val="00D51ABF"/>
    <w:rsid w:val="00D5444B"/>
    <w:rsid w:val="00D55302"/>
    <w:rsid w:val="00D57CBF"/>
    <w:rsid w:val="00D60816"/>
    <w:rsid w:val="00D66ABC"/>
    <w:rsid w:val="00D71CFC"/>
    <w:rsid w:val="00D76DA4"/>
    <w:rsid w:val="00D86024"/>
    <w:rsid w:val="00D94CA3"/>
    <w:rsid w:val="00D964C6"/>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6540"/>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14BB"/>
    <w:rsid w:val="00F22565"/>
    <w:rsid w:val="00F3380E"/>
    <w:rsid w:val="00F40837"/>
    <w:rsid w:val="00F42F79"/>
    <w:rsid w:val="00F47773"/>
    <w:rsid w:val="00F5019D"/>
    <w:rsid w:val="00F56308"/>
    <w:rsid w:val="00F56C23"/>
    <w:rsid w:val="00F634D6"/>
    <w:rsid w:val="00F64385"/>
    <w:rsid w:val="00F6473F"/>
    <w:rsid w:val="00F7335E"/>
    <w:rsid w:val="00F76366"/>
    <w:rsid w:val="00F768E8"/>
    <w:rsid w:val="00F805C0"/>
    <w:rsid w:val="00F855F6"/>
    <w:rsid w:val="00F97E2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autoRedefine/>
    <w:uiPriority w:val="3"/>
    <w:qFormat/>
    <w:rsid w:val="008743CC"/>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
    <w:basedOn w:val="DefaultParagraphFont"/>
    <w:uiPriority w:val="7"/>
    <w:qFormat/>
    <w:rsid w:val="00917CA0"/>
    <w:rPr>
      <w:rFonts w:ascii="Times New Roman" w:hAnsi="Times New Roman" w:cs="Times New Roman"/>
      <w:b/>
      <w:i w:val="0"/>
      <w:iCs/>
      <w:sz w:val="20"/>
      <w:u w:val="single"/>
      <w:bdr w:val="single" w:sz="6"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8743CC"/>
    <w:rPr>
      <w:rFonts w:ascii="Times New Roman" w:eastAsiaTheme="majorEastAsia" w:hAnsi="Times New Roman" w:cstheme="majorBidi"/>
      <w:b/>
      <w:bCs/>
      <w:sz w:val="20"/>
    </w:rPr>
  </w:style>
  <w:style w:type="character" w:customStyle="1" w:styleId="StyleBoldUnderline">
    <w:name w:val="Style Bold Underline"/>
    <w:aliases w:val="Underline"/>
    <w:basedOn w:val="DefaultParagraphFont"/>
    <w:uiPriority w:val="6"/>
    <w:qFormat/>
    <w:rsid w:val="0087695F"/>
    <w:rPr>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0"/>
    </w:rPr>
  </w:style>
  <w:style w:type="paragraph" w:styleId="DocumentMap">
    <w:name w:val="Document Map"/>
    <w:basedOn w:val="Normal"/>
    <w:link w:val="DocumentMapChar"/>
    <w:uiPriority w:val="99"/>
    <w:semiHidden/>
    <w:rsid w:val="00F7335E"/>
    <w:rPr>
      <w:rFonts w:ascii="Tahoma" w:hAnsi="Tahoma" w:cs="Tahoma"/>
      <w:sz w:val="16"/>
      <w:szCs w:val="16"/>
    </w:rPr>
  </w:style>
  <w:style w:type="character" w:customStyle="1" w:styleId="DocumentMapChar">
    <w:name w:val="Document Map Char"/>
    <w:basedOn w:val="DefaultParagraphFont"/>
    <w:link w:val="DocumentMap"/>
    <w:uiPriority w:val="99"/>
    <w:semiHidden/>
    <w:rsid w:val="00F733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avn.info.ve/contenido/deputies-shall-acknowledge-venezuela-constitutional-presid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stin%20Lay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7185B3-D3A6-4858-B085-CADD72800CD8}"/>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1</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 Layton</dc:creator>
  <cp:lastModifiedBy>Austin Layton</cp:lastModifiedBy>
  <cp:revision>2</cp:revision>
  <dcterms:created xsi:type="dcterms:W3CDTF">2013-07-30T14:19:00Z</dcterms:created>
  <dcterms:modified xsi:type="dcterms:W3CDTF">2013-07-30T14:19:00Z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